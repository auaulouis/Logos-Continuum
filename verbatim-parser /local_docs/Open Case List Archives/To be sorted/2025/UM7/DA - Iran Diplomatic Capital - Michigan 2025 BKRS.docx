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1980" w14:textId="55C3E047" w:rsidR="008D2C99" w:rsidRDefault="00DB25DE" w:rsidP="0077734D">
      <w:pPr>
        <w:pStyle w:val="Heading3"/>
      </w:pPr>
      <w:r>
        <w:t>Notes</w:t>
      </w:r>
    </w:p>
    <w:p w14:paraId="1A8786AF" w14:textId="13C68411" w:rsidR="001B304C" w:rsidRDefault="00E04DD8" w:rsidP="008D2C99">
      <w:r>
        <w:t xml:space="preserve">This is the Iran Dip Cap da. It is like a politics da, but instead of arguing that the plan forces tradeoffs within congress, it argues that the plan forces a tradeoff in diplomatic resources/credibility internationally. Specifically, it argues that focusing on the Arctic trades off with effectively managing diplomacy with Iran. </w:t>
      </w:r>
    </w:p>
    <w:p w14:paraId="47D6A2C2" w14:textId="77777777" w:rsidR="00E04DD8" w:rsidRDefault="00E04DD8" w:rsidP="008D2C99"/>
    <w:p w14:paraId="6EE7F2AC" w14:textId="60124BDE" w:rsidR="00E04DD8" w:rsidRDefault="00E04DD8" w:rsidP="008D2C99">
      <w:r>
        <w:t xml:space="preserve">Thanks to Bryce, Charvee, Emma K, Emma W, Genny, Kabeer, Lindsay, Pranshu, Shlok, Vihan, and Nirwan for their help on the file. </w:t>
      </w:r>
    </w:p>
    <w:p w14:paraId="76AAC48B" w14:textId="77777777" w:rsidR="001B304C" w:rsidRDefault="001B304C" w:rsidP="008D2C99"/>
    <w:p w14:paraId="0E6A56E4" w14:textId="7ACCD0EB" w:rsidR="00302EFF" w:rsidRDefault="00AD396A" w:rsidP="00302EFF">
      <w:pPr>
        <w:pStyle w:val="Heading2"/>
      </w:pPr>
      <w:r>
        <w:lastRenderedPageBreak/>
        <w:t>1</w:t>
      </w:r>
      <w:r w:rsidR="00302EFF">
        <w:t>NC</w:t>
      </w:r>
    </w:p>
    <w:p w14:paraId="71A68160" w14:textId="5D3C01AB" w:rsidR="00302EFF" w:rsidRPr="00302EFF" w:rsidRDefault="00302EFF" w:rsidP="00302EFF">
      <w:pPr>
        <w:pStyle w:val="Heading3"/>
      </w:pPr>
      <w:r>
        <w:lastRenderedPageBreak/>
        <w:t>1NC</w:t>
      </w:r>
    </w:p>
    <w:p w14:paraId="5B720517" w14:textId="77777777" w:rsidR="005B778D" w:rsidRDefault="005B778D" w:rsidP="005B778D">
      <w:pPr>
        <w:pStyle w:val="Heading4"/>
      </w:pPr>
      <w:r>
        <w:t>Both sides want a deal, but the margin for error is slim and now is key</w:t>
      </w:r>
    </w:p>
    <w:p w14:paraId="403A32ED" w14:textId="4DF33C70" w:rsidR="005B778D" w:rsidRDefault="005B778D" w:rsidP="005B778D">
      <w:r w:rsidRPr="008A7294">
        <w:rPr>
          <w:rStyle w:val="Style13ptBold"/>
        </w:rPr>
        <w:t>Sharifi 7-10</w:t>
      </w:r>
      <w:r>
        <w:t xml:space="preserve">, feature writer specializing in Iranian affairs in RFE/RL's Central Newsroom in Prague. (Kian Sharifi, 7-10-2025, “Iran-US Nuclear Talks Set To Resume For First Time Since 12-Day War Amid Deep Mistrust” </w:t>
      </w:r>
      <w:r w:rsidRPr="002B3AED">
        <w:t>https://www.rferl.org/a/us-iran-nuclear-talks-diplomacy-tensions-high/33469536.html</w:t>
      </w:r>
      <w:r>
        <w:t xml:space="preserve">) wtk </w:t>
      </w:r>
    </w:p>
    <w:p w14:paraId="13C07356" w14:textId="77777777" w:rsidR="005B778D" w:rsidRPr="00183D08" w:rsidRDefault="005B778D" w:rsidP="005B778D">
      <w:pPr>
        <w:rPr>
          <w:sz w:val="16"/>
        </w:rPr>
      </w:pPr>
      <w:r w:rsidRPr="005B778D">
        <w:rPr>
          <w:rStyle w:val="StyleUnderline"/>
          <w:highlight w:val="cyan"/>
        </w:rPr>
        <w:t>The U</w:t>
      </w:r>
      <w:r w:rsidRPr="00183D08">
        <w:rPr>
          <w:sz w:val="16"/>
        </w:rPr>
        <w:t xml:space="preserve">nited </w:t>
      </w:r>
      <w:r w:rsidRPr="005B778D">
        <w:rPr>
          <w:rStyle w:val="StyleUnderline"/>
          <w:highlight w:val="cyan"/>
        </w:rPr>
        <w:t>S</w:t>
      </w:r>
      <w:r w:rsidRPr="00183D08">
        <w:rPr>
          <w:sz w:val="16"/>
        </w:rPr>
        <w:t xml:space="preserve">tates </w:t>
      </w:r>
      <w:r w:rsidRPr="005B778D">
        <w:rPr>
          <w:rStyle w:val="StyleUnderline"/>
          <w:highlight w:val="cyan"/>
        </w:rPr>
        <w:t>and Iran</w:t>
      </w:r>
      <w:r w:rsidRPr="005B778D">
        <w:rPr>
          <w:sz w:val="16"/>
          <w:highlight w:val="cyan"/>
        </w:rPr>
        <w:t xml:space="preserve"> </w:t>
      </w:r>
      <w:r w:rsidRPr="005B778D">
        <w:rPr>
          <w:rStyle w:val="StyleUnderline"/>
          <w:highlight w:val="cyan"/>
        </w:rPr>
        <w:t>are poised to return to the negotiating table</w:t>
      </w:r>
      <w:r w:rsidRPr="00183D08">
        <w:rPr>
          <w:sz w:val="16"/>
        </w:rPr>
        <w:t xml:space="preserve"> at a moment when tensions between the two are high and trust is low.</w:t>
      </w:r>
    </w:p>
    <w:p w14:paraId="5915576C" w14:textId="77777777" w:rsidR="005B778D" w:rsidRPr="00183D08" w:rsidRDefault="005B778D" w:rsidP="005B778D">
      <w:pPr>
        <w:rPr>
          <w:sz w:val="16"/>
        </w:rPr>
      </w:pPr>
      <w:r w:rsidRPr="00183D08">
        <w:rPr>
          <w:sz w:val="16"/>
        </w:rPr>
        <w:t>The talks were initially planned for July 10 in Oslo, according to RFE/RL’s sources, who now say the meeting has been postponed -- likely to next week.</w:t>
      </w:r>
    </w:p>
    <w:p w14:paraId="22C7B862" w14:textId="77777777" w:rsidR="005B778D" w:rsidRPr="00183D08" w:rsidRDefault="005B778D" w:rsidP="005B778D">
      <w:pPr>
        <w:rPr>
          <w:sz w:val="16"/>
        </w:rPr>
      </w:pPr>
      <w:r w:rsidRPr="00183D08">
        <w:rPr>
          <w:sz w:val="16"/>
        </w:rPr>
        <w:t xml:space="preserve">Whenever they take place, </w:t>
      </w:r>
      <w:r w:rsidRPr="008A7294">
        <w:rPr>
          <w:rStyle w:val="StyleUnderline"/>
        </w:rPr>
        <w:t>the talks will mark a potential restart of nuclear diplomacy between the longtime adversaries</w:t>
      </w:r>
      <w:r w:rsidRPr="00183D08">
        <w:rPr>
          <w:sz w:val="16"/>
        </w:rPr>
        <w:t xml:space="preserve"> just weeks after joint Israeli-US air strikes targeted Iranian nuclear sites.</w:t>
      </w:r>
    </w:p>
    <w:p w14:paraId="62F93B86" w14:textId="77777777" w:rsidR="005B778D" w:rsidRPr="00183D08" w:rsidRDefault="005B778D" w:rsidP="005B778D">
      <w:pPr>
        <w:rPr>
          <w:sz w:val="16"/>
        </w:rPr>
      </w:pPr>
      <w:r w:rsidRPr="00183D08">
        <w:rPr>
          <w:sz w:val="16"/>
        </w:rPr>
        <w:t>Israel launched its attack on Iran on June 13, just two days before Tehran and Washington were scheduled to hold a sixth round of negotiations over Iran’s nuclear program.</w:t>
      </w:r>
    </w:p>
    <w:p w14:paraId="0E6D7F2A" w14:textId="77777777" w:rsidR="005B778D" w:rsidRPr="00183D08" w:rsidRDefault="005B778D" w:rsidP="005B778D">
      <w:pPr>
        <w:rPr>
          <w:sz w:val="16"/>
        </w:rPr>
      </w:pPr>
      <w:r w:rsidRPr="00183D08">
        <w:rPr>
          <w:sz w:val="16"/>
        </w:rPr>
        <w:t>US President Donald Trump then authorized joining Israel in striking Iranian nuclear facilities. Afterward, Washington brokered a cease-fire agreement to put a halt to the hostilities.</w:t>
      </w:r>
    </w:p>
    <w:p w14:paraId="19B42EEC" w14:textId="77777777" w:rsidR="005B778D" w:rsidRPr="00183D08" w:rsidRDefault="005B778D" w:rsidP="005B778D">
      <w:pPr>
        <w:rPr>
          <w:sz w:val="16"/>
        </w:rPr>
      </w:pPr>
      <w:r w:rsidRPr="00183D08">
        <w:rPr>
          <w:sz w:val="16"/>
        </w:rPr>
        <w:t>In a July 8 opinion article for the Financial Times, Iranian Foreign Minister Abbas Araqchi questioned how Tehran could “trust further engagement” after witnessing “our good will reciprocated with an attack by two nuclear-armed militaries.”</w:t>
      </w:r>
    </w:p>
    <w:p w14:paraId="3078E435" w14:textId="77777777" w:rsidR="005B778D" w:rsidRPr="00183D08" w:rsidRDefault="005B778D" w:rsidP="005B778D">
      <w:pPr>
        <w:rPr>
          <w:sz w:val="16"/>
        </w:rPr>
      </w:pPr>
      <w:r w:rsidRPr="00183D08">
        <w:rPr>
          <w:sz w:val="16"/>
        </w:rPr>
        <w:t xml:space="preserve">While </w:t>
      </w:r>
      <w:r w:rsidRPr="005B778D">
        <w:rPr>
          <w:rStyle w:val="StyleUnderline"/>
          <w:highlight w:val="cyan"/>
        </w:rPr>
        <w:t>Trump</w:t>
      </w:r>
      <w:r w:rsidRPr="00183D08">
        <w:rPr>
          <w:sz w:val="16"/>
        </w:rPr>
        <w:t xml:space="preserve"> has spoken about reaching a “permanent deal” with Iran, he has not outlined what such an agreement would involve.</w:t>
      </w:r>
    </w:p>
    <w:p w14:paraId="28D7A23E" w14:textId="77777777" w:rsidR="005B778D" w:rsidRDefault="005B778D" w:rsidP="005B778D">
      <w:pPr>
        <w:rPr>
          <w:rStyle w:val="StyleUnderline"/>
        </w:rPr>
      </w:pPr>
      <w:r w:rsidRPr="00183D08">
        <w:rPr>
          <w:sz w:val="16"/>
        </w:rPr>
        <w:t xml:space="preserve">But his </w:t>
      </w:r>
      <w:r w:rsidRPr="00183D08">
        <w:rPr>
          <w:rStyle w:val="StyleUnderline"/>
        </w:rPr>
        <w:t xml:space="preserve">latest </w:t>
      </w:r>
      <w:r w:rsidRPr="005B778D">
        <w:rPr>
          <w:rStyle w:val="StyleUnderline"/>
          <w:highlight w:val="cyan"/>
        </w:rPr>
        <w:t>moves suggest a shift</w:t>
      </w:r>
      <w:r w:rsidRPr="00183D08">
        <w:rPr>
          <w:rStyle w:val="StyleUnderline"/>
        </w:rPr>
        <w:t xml:space="preserve"> from short-term crisis management </w:t>
      </w:r>
      <w:r w:rsidRPr="005B778D">
        <w:rPr>
          <w:rStyle w:val="StyleUnderline"/>
          <w:highlight w:val="cyan"/>
        </w:rPr>
        <w:t xml:space="preserve">to a </w:t>
      </w:r>
      <w:r w:rsidRPr="005B778D">
        <w:rPr>
          <w:rStyle w:val="Emphasis"/>
          <w:highlight w:val="cyan"/>
        </w:rPr>
        <w:t>broader strategy</w:t>
      </w:r>
      <w:r w:rsidRPr="00183D08">
        <w:rPr>
          <w:sz w:val="16"/>
        </w:rPr>
        <w:t xml:space="preserve"> -- one </w:t>
      </w:r>
      <w:r w:rsidRPr="00183D08">
        <w:rPr>
          <w:rStyle w:val="StyleUnderline"/>
        </w:rPr>
        <w:t xml:space="preserve">aimed at </w:t>
      </w:r>
      <w:r w:rsidRPr="005B778D">
        <w:rPr>
          <w:rStyle w:val="StyleUnderline"/>
          <w:highlight w:val="cyan"/>
        </w:rPr>
        <w:t>securing a deal that addresses Iran’s nuclear program</w:t>
      </w:r>
      <w:r w:rsidRPr="00183D08">
        <w:rPr>
          <w:sz w:val="16"/>
        </w:rPr>
        <w:t xml:space="preserve">, regional influence, </w:t>
      </w:r>
      <w:r w:rsidRPr="00183D08">
        <w:rPr>
          <w:rStyle w:val="StyleUnderline"/>
        </w:rPr>
        <w:t>and the Middle East’s wider security architecture.</w:t>
      </w:r>
    </w:p>
    <w:p w14:paraId="7377E7F5" w14:textId="77777777" w:rsidR="005B778D" w:rsidRPr="00183D08" w:rsidRDefault="005B778D" w:rsidP="005B778D">
      <w:pPr>
        <w:rPr>
          <w:sz w:val="16"/>
        </w:rPr>
      </w:pPr>
      <w:r w:rsidRPr="005B778D">
        <w:rPr>
          <w:rStyle w:val="StyleUnderline"/>
          <w:highlight w:val="cyan"/>
        </w:rPr>
        <w:t>Iran has insisted</w:t>
      </w:r>
      <w:r w:rsidRPr="00183D08">
        <w:rPr>
          <w:sz w:val="16"/>
        </w:rPr>
        <w:t xml:space="preserve"> -- even after the 12-day war with Israel -- </w:t>
      </w:r>
      <w:r w:rsidRPr="00183D08">
        <w:rPr>
          <w:rStyle w:val="StyleUnderline"/>
        </w:rPr>
        <w:t xml:space="preserve">that </w:t>
      </w:r>
      <w:r w:rsidRPr="005B778D">
        <w:rPr>
          <w:rStyle w:val="StyleUnderline"/>
          <w:highlight w:val="cyan"/>
        </w:rPr>
        <w:t>it remains committed to diplomacy</w:t>
      </w:r>
      <w:r w:rsidRPr="00183D08">
        <w:rPr>
          <w:sz w:val="16"/>
        </w:rPr>
        <w:t xml:space="preserve">, </w:t>
      </w:r>
      <w:r w:rsidRPr="00183D08">
        <w:rPr>
          <w:rStyle w:val="StyleUnderline"/>
        </w:rPr>
        <w:t>though it has asked for assurances that any deal will prevent Israel from launching further attacks</w:t>
      </w:r>
      <w:r w:rsidRPr="00183D08">
        <w:rPr>
          <w:sz w:val="16"/>
        </w:rPr>
        <w:t>.</w:t>
      </w:r>
    </w:p>
    <w:p w14:paraId="5A0A8E20" w14:textId="77777777" w:rsidR="005B778D" w:rsidRPr="00183D08" w:rsidRDefault="005B778D" w:rsidP="005B778D">
      <w:pPr>
        <w:rPr>
          <w:sz w:val="16"/>
        </w:rPr>
      </w:pPr>
      <w:r w:rsidRPr="00183D08">
        <w:rPr>
          <w:sz w:val="16"/>
        </w:rPr>
        <w:t>Since the cease-fire went into force on June 24, Trump has sent mixed signals about whether pursuing a deal with Iran is still worthwhile, given the current state of its nuclear program.</w:t>
      </w:r>
    </w:p>
    <w:p w14:paraId="61FB3FA9" w14:textId="77777777" w:rsidR="005B778D" w:rsidRPr="00183D08" w:rsidRDefault="005B778D" w:rsidP="005B778D">
      <w:pPr>
        <w:rPr>
          <w:sz w:val="16"/>
        </w:rPr>
      </w:pPr>
      <w:r w:rsidRPr="00183D08">
        <w:rPr>
          <w:sz w:val="16"/>
        </w:rPr>
        <w:t>The US president claims the strikes “obliterated” Iran’s nuclear facilities. Iran has acknowledged that the sites have suffered extensive damage but has vowed to press on with its nuclear program and, crucially, uranium enrichment.</w:t>
      </w:r>
    </w:p>
    <w:p w14:paraId="7EC60EA8" w14:textId="77777777" w:rsidR="005B778D" w:rsidRDefault="005B778D" w:rsidP="005B778D">
      <w:pPr>
        <w:rPr>
          <w:rStyle w:val="StyleUnderline"/>
        </w:rPr>
      </w:pPr>
      <w:r w:rsidRPr="005B778D">
        <w:rPr>
          <w:rStyle w:val="StyleUnderline"/>
          <w:highlight w:val="cyan"/>
        </w:rPr>
        <w:t>Iran</w:t>
      </w:r>
      <w:r w:rsidRPr="00183D08">
        <w:rPr>
          <w:sz w:val="16"/>
        </w:rPr>
        <w:t xml:space="preserve"> may have lost leverage after the strikes, but it </w:t>
      </w:r>
      <w:r w:rsidRPr="005B778D">
        <w:rPr>
          <w:rStyle w:val="StyleUnderline"/>
          <w:highlight w:val="cyan"/>
        </w:rPr>
        <w:t>still holds some cards.</w:t>
      </w:r>
    </w:p>
    <w:p w14:paraId="0F2D4230" w14:textId="77777777" w:rsidR="005B778D" w:rsidRPr="00183D08" w:rsidRDefault="005B778D" w:rsidP="005B778D">
      <w:pPr>
        <w:rPr>
          <w:sz w:val="16"/>
        </w:rPr>
      </w:pPr>
      <w:r w:rsidRPr="00183D08">
        <w:rPr>
          <w:sz w:val="16"/>
        </w:rPr>
        <w:t>Before the strikes, Iran had amassed over 400 kg of uranium enriched to 60 percent -- a short step from weapons-grade -- and reportedly moved some of it to undisclosed locations.</w:t>
      </w:r>
    </w:p>
    <w:p w14:paraId="5650E85A" w14:textId="77777777" w:rsidR="005B778D" w:rsidRPr="00183D08" w:rsidRDefault="005B778D" w:rsidP="005B778D">
      <w:pPr>
        <w:rPr>
          <w:sz w:val="16"/>
        </w:rPr>
      </w:pPr>
      <w:r w:rsidRPr="00183D08">
        <w:rPr>
          <w:sz w:val="16"/>
        </w:rPr>
        <w:t>The International Atomic Energy Agency (IAEA) says it does not know the whereabouts of all this material.</w:t>
      </w:r>
    </w:p>
    <w:p w14:paraId="78EEB862" w14:textId="77777777" w:rsidR="005B778D" w:rsidRPr="00183D08" w:rsidRDefault="005B778D" w:rsidP="005B778D">
      <w:pPr>
        <w:rPr>
          <w:sz w:val="16"/>
        </w:rPr>
      </w:pPr>
      <w:r w:rsidRPr="00183D08">
        <w:rPr>
          <w:sz w:val="16"/>
        </w:rPr>
        <w:t>Iran, meanwhile, has suspended cooperation with inspectors and suggested that information shared by the UN nuclear watchdog may have enabled the strikes -- raising concerns it could be edging toward a full withdrawal from the Non-Proliferation Treaty.</w:t>
      </w:r>
    </w:p>
    <w:p w14:paraId="792472D2" w14:textId="77777777" w:rsidR="005B778D" w:rsidRPr="00183D08" w:rsidRDefault="005B778D" w:rsidP="005B778D">
      <w:pPr>
        <w:rPr>
          <w:sz w:val="16"/>
        </w:rPr>
      </w:pPr>
      <w:r w:rsidRPr="00183D08">
        <w:rPr>
          <w:sz w:val="16"/>
        </w:rPr>
        <w:t>But Trump has warned that he will order another bombing campaign if Iran resumes high-level uranium enrichment.</w:t>
      </w:r>
    </w:p>
    <w:p w14:paraId="0655DFCC" w14:textId="77777777" w:rsidR="005B778D" w:rsidRPr="00183D08" w:rsidRDefault="005B778D" w:rsidP="005B778D">
      <w:pPr>
        <w:rPr>
          <w:sz w:val="16"/>
        </w:rPr>
      </w:pPr>
      <w:r w:rsidRPr="00183D08">
        <w:rPr>
          <w:sz w:val="16"/>
        </w:rPr>
        <w:t xml:space="preserve">Still, </w:t>
      </w:r>
      <w:r w:rsidRPr="005B778D">
        <w:rPr>
          <w:rStyle w:val="StyleUnderline"/>
          <w:highlight w:val="cyan"/>
        </w:rPr>
        <w:t>Tehran and Washington insist they want diplomacy</w:t>
      </w:r>
      <w:r w:rsidRPr="00183D08">
        <w:rPr>
          <w:sz w:val="16"/>
        </w:rPr>
        <w:t xml:space="preserve">, but </w:t>
      </w:r>
      <w:r w:rsidRPr="005B778D">
        <w:rPr>
          <w:rStyle w:val="StyleUnderline"/>
          <w:highlight w:val="cyan"/>
        </w:rPr>
        <w:t>Iran</w:t>
      </w:r>
      <w:r w:rsidRPr="00183D08">
        <w:rPr>
          <w:sz w:val="16"/>
        </w:rPr>
        <w:t xml:space="preserve"> arguably </w:t>
      </w:r>
      <w:r w:rsidRPr="005B778D">
        <w:rPr>
          <w:rStyle w:val="Emphasis"/>
          <w:highlight w:val="cyan"/>
        </w:rPr>
        <w:t>needs a deal</w:t>
      </w:r>
      <w:r w:rsidRPr="00183D08">
        <w:rPr>
          <w:rStyle w:val="Emphasis"/>
        </w:rPr>
        <w:t xml:space="preserve"> </w:t>
      </w:r>
      <w:r w:rsidRPr="00183D08">
        <w:rPr>
          <w:sz w:val="16"/>
        </w:rPr>
        <w:t xml:space="preserve">more than the United States. </w:t>
      </w:r>
      <w:r w:rsidRPr="005B778D">
        <w:rPr>
          <w:rStyle w:val="StyleUnderline"/>
          <w:highlight w:val="cyan"/>
        </w:rPr>
        <w:t>In the absence of an agreement, not only will the threat of further military action remain, but Iran will also risk being hit by UN sanctions</w:t>
      </w:r>
      <w:r w:rsidRPr="00183D08">
        <w:rPr>
          <w:sz w:val="16"/>
        </w:rPr>
        <w:t xml:space="preserve"> that European powers have threatened to reimpose.</w:t>
      </w:r>
    </w:p>
    <w:p w14:paraId="2777522E" w14:textId="77777777" w:rsidR="005B778D" w:rsidRDefault="005B778D" w:rsidP="005B778D">
      <w:pPr>
        <w:rPr>
          <w:rStyle w:val="StyleUnderline"/>
        </w:rPr>
      </w:pPr>
      <w:r w:rsidRPr="00183D08">
        <w:rPr>
          <w:sz w:val="16"/>
        </w:rPr>
        <w:t xml:space="preserve">Whether the upcoming talks in Oslo yield real progress or simply buy time, one thing is clear: the road back to diplomacy runs through a minefield of mistrust, missed chances, and mutual threats. </w:t>
      </w:r>
      <w:r w:rsidRPr="005B778D">
        <w:rPr>
          <w:rStyle w:val="StyleUnderline"/>
          <w:highlight w:val="cyan"/>
        </w:rPr>
        <w:t>Both sides are still talking</w:t>
      </w:r>
      <w:r w:rsidRPr="005B778D">
        <w:rPr>
          <w:sz w:val="16"/>
          <w:highlight w:val="cyan"/>
        </w:rPr>
        <w:t xml:space="preserve"> -- </w:t>
      </w:r>
      <w:r w:rsidRPr="005B778D">
        <w:rPr>
          <w:rStyle w:val="StyleUnderline"/>
          <w:highlight w:val="cyan"/>
        </w:rPr>
        <w:t>but the ever-closing window for a deal may finally be closing for real.</w:t>
      </w:r>
    </w:p>
    <w:p w14:paraId="5737D6E1" w14:textId="2DE36C86" w:rsidR="00E51C03" w:rsidRDefault="00E51C03" w:rsidP="00E51C03">
      <w:pPr>
        <w:pStyle w:val="Heading4"/>
      </w:pPr>
      <w:r>
        <w:t>Diplomatic capital is key to deal success</w:t>
      </w:r>
    </w:p>
    <w:p w14:paraId="143B6529" w14:textId="77777777" w:rsidR="00E51C03" w:rsidRDefault="00E51C03" w:rsidP="00E51C03">
      <w:pPr>
        <w:rPr>
          <w:rStyle w:val="Style13ptBold"/>
        </w:rPr>
      </w:pPr>
      <w:r w:rsidRPr="00BB3696">
        <w:t>Areeba</w:t>
      </w:r>
      <w:r>
        <w:rPr>
          <w:rStyle w:val="Style13ptBold"/>
        </w:rPr>
        <w:t xml:space="preserve"> Kanwal 6-25 </w:t>
      </w:r>
      <w:r w:rsidRPr="00D633CC">
        <w:t xml:space="preserve">[Areeba Kanwal; </w:t>
      </w:r>
      <w:r w:rsidRPr="00F42CC0">
        <w:t>Areeba Kanwal is a contributor at The Diplomatic Insight and has passion for International Relations and diplomacy</w:t>
      </w:r>
      <w:r w:rsidRPr="00D633CC">
        <w:t>; 6-29-2025; Peace Through Strength or Smoke &amp; Mirrors? The Fragility of Iran–Israel Truce; Diplomatic Insight; https://thediplomaticinsight.com/peace-through-strength-or-smoke-and-mirrors; Accessed 6-28-2025;] KK</w:t>
      </w:r>
    </w:p>
    <w:p w14:paraId="4911D2C8" w14:textId="77777777" w:rsidR="00E51C03" w:rsidRDefault="00E51C03" w:rsidP="00E51C03">
      <w:pPr>
        <w:rPr>
          <w:sz w:val="16"/>
        </w:rPr>
      </w:pPr>
      <w:r w:rsidRPr="00911A6F">
        <w:rPr>
          <w:sz w:val="16"/>
        </w:rPr>
        <w:t xml:space="preserve">On June 23–24, </w:t>
      </w:r>
      <w:r w:rsidRPr="001974D3">
        <w:rPr>
          <w:rStyle w:val="StyleUnderline"/>
        </w:rPr>
        <w:t xml:space="preserve">a tenuous </w:t>
      </w:r>
      <w:r w:rsidRPr="009E077C">
        <w:rPr>
          <w:rStyle w:val="StyleUnderline"/>
          <w:highlight w:val="cyan"/>
        </w:rPr>
        <w:t>ceasefire</w:t>
      </w:r>
      <w:r w:rsidRPr="001974D3">
        <w:rPr>
          <w:rStyle w:val="StyleUnderline"/>
        </w:rPr>
        <w:t xml:space="preserve"> was </w:t>
      </w:r>
      <w:r w:rsidRPr="009E077C">
        <w:rPr>
          <w:rStyle w:val="StyleUnderline"/>
          <w:highlight w:val="cyan"/>
        </w:rPr>
        <w:t>declared</w:t>
      </w:r>
      <w:r w:rsidRPr="001974D3">
        <w:rPr>
          <w:rStyle w:val="StyleUnderline"/>
        </w:rPr>
        <w:t xml:space="preserve"> between Israel and Iran</w:t>
      </w:r>
      <w:r w:rsidRPr="00911A6F">
        <w:rPr>
          <w:sz w:val="16"/>
        </w:rPr>
        <w:t xml:space="preserve"> after 12 days of intense military exchanges, including Israeli airstrikes deep into Iran and missile barrages from Tehran.</w:t>
      </w:r>
    </w:p>
    <w:p w14:paraId="0B775394" w14:textId="77777777" w:rsidR="00E51C03" w:rsidRDefault="00E51C03" w:rsidP="00E51C03">
      <w:pPr>
        <w:rPr>
          <w:rStyle w:val="StyleUnderline"/>
        </w:rPr>
      </w:pPr>
      <w:r w:rsidRPr="00911A6F">
        <w:rPr>
          <w:sz w:val="16"/>
        </w:rPr>
        <w:t xml:space="preserve">Hailed by former </w:t>
      </w:r>
      <w:r w:rsidRPr="001974D3">
        <w:rPr>
          <w:rStyle w:val="StyleUnderline"/>
        </w:rPr>
        <w:t xml:space="preserve">US President </w:t>
      </w:r>
      <w:r w:rsidRPr="00D4409F">
        <w:rPr>
          <w:rStyle w:val="StyleUnderline"/>
        </w:rPr>
        <w:t xml:space="preserve">Trump as </w:t>
      </w:r>
      <w:r w:rsidRPr="009E077C">
        <w:rPr>
          <w:rStyle w:val="StyleUnderline"/>
          <w:highlight w:val="cyan"/>
        </w:rPr>
        <w:t xml:space="preserve">a </w:t>
      </w:r>
      <w:r w:rsidRPr="009E077C">
        <w:rPr>
          <w:rStyle w:val="Emphasis"/>
          <w:highlight w:val="cyan"/>
        </w:rPr>
        <w:t>diplomatic triumph</w:t>
      </w:r>
      <w:r w:rsidRPr="00911A6F">
        <w:rPr>
          <w:sz w:val="16"/>
        </w:rPr>
        <w:t>—and a proof point for “</w:t>
      </w:r>
      <w:r w:rsidRPr="001974D3">
        <w:rPr>
          <w:rStyle w:val="StyleUnderline"/>
        </w:rPr>
        <w:t>peace through strength</w:t>
      </w:r>
      <w:r w:rsidRPr="00911A6F">
        <w:rPr>
          <w:sz w:val="16"/>
        </w:rPr>
        <w:t xml:space="preserve">”—the moment raises a critical question: </w:t>
      </w:r>
      <w:r w:rsidRPr="00F318D6">
        <w:rPr>
          <w:rStyle w:val="StyleUnderline"/>
        </w:rPr>
        <w:t>does the outcome reflect genuine security gains, or mere smoke and mirrors?</w:t>
      </w:r>
    </w:p>
    <w:p w14:paraId="29362EAC" w14:textId="77777777" w:rsidR="00E51C03" w:rsidRDefault="00E51C03" w:rsidP="00E51C03">
      <w:pPr>
        <w:rPr>
          <w:sz w:val="16"/>
        </w:rPr>
      </w:pPr>
      <w:r w:rsidRPr="00911A6F">
        <w:rPr>
          <w:sz w:val="16"/>
        </w:rPr>
        <w:t>On paper, Israel achieved a striking military success: its Operation Rising Lion struck over 100 Iranian military and nuclear sites, reportedly backed by covert Mossad-led drone sabotage that crippled missile-launch capabilities. Israel and allied reporting often claim a severe blow to Iran’s nuclear ambitions—a rhetoric echoed in domestic editorials praising restored deterrence .</w:t>
      </w:r>
    </w:p>
    <w:p w14:paraId="5F9B5442" w14:textId="77777777" w:rsidR="00E51C03" w:rsidRDefault="00E51C03" w:rsidP="00E51C03">
      <w:pPr>
        <w:rPr>
          <w:sz w:val="16"/>
        </w:rPr>
      </w:pPr>
      <w:r w:rsidRPr="009E077C">
        <w:rPr>
          <w:rStyle w:val="StyleUnderline"/>
          <w:highlight w:val="cyan"/>
        </w:rPr>
        <w:t>Yet</w:t>
      </w:r>
      <w:r w:rsidRPr="00911A6F">
        <w:rPr>
          <w:sz w:val="16"/>
        </w:rPr>
        <w:t xml:space="preserve"> fresh </w:t>
      </w:r>
      <w:r w:rsidRPr="0044002B">
        <w:rPr>
          <w:rStyle w:val="StyleUnderline"/>
        </w:rPr>
        <w:t xml:space="preserve">intelligence suggests </w:t>
      </w:r>
      <w:r w:rsidRPr="009E077C">
        <w:rPr>
          <w:rStyle w:val="StyleUnderline"/>
          <w:highlight w:val="cyan"/>
        </w:rPr>
        <w:t xml:space="preserve">the damage </w:t>
      </w:r>
      <w:r w:rsidRPr="0044002B">
        <w:rPr>
          <w:rStyle w:val="StyleUnderline"/>
        </w:rPr>
        <w:t xml:space="preserve">may </w:t>
      </w:r>
      <w:r w:rsidRPr="009E077C">
        <w:rPr>
          <w:rStyle w:val="StyleUnderline"/>
          <w:highlight w:val="cyan"/>
        </w:rPr>
        <w:t>only cause a</w:t>
      </w:r>
      <w:r w:rsidRPr="009F2F64">
        <w:rPr>
          <w:rStyle w:val="StyleUnderline"/>
        </w:rPr>
        <w:t xml:space="preserve"> nuclear </w:t>
      </w:r>
      <w:r w:rsidRPr="009E077C">
        <w:rPr>
          <w:rStyle w:val="StyleUnderline"/>
          <w:highlight w:val="cyan"/>
        </w:rPr>
        <w:t>delay of a few months</w:t>
      </w:r>
      <w:r w:rsidRPr="00911A6F">
        <w:rPr>
          <w:sz w:val="16"/>
        </w:rPr>
        <w:t xml:space="preserve">—not a decisive setback . Meanwhile, </w:t>
      </w:r>
      <w:r w:rsidRPr="00A70A24">
        <w:rPr>
          <w:rStyle w:val="StyleUnderline"/>
        </w:rPr>
        <w:t xml:space="preserve">Iran’s </w:t>
      </w:r>
      <w:r w:rsidRPr="009E077C">
        <w:rPr>
          <w:rStyle w:val="StyleUnderline"/>
          <w:highlight w:val="cyan"/>
        </w:rPr>
        <w:t>enriched uranium</w:t>
      </w:r>
      <w:r w:rsidRPr="00A70A24">
        <w:rPr>
          <w:rStyle w:val="StyleUnderline"/>
        </w:rPr>
        <w:t xml:space="preserve"> stockpile </w:t>
      </w:r>
      <w:r w:rsidRPr="009E077C">
        <w:rPr>
          <w:rStyle w:val="StyleUnderline"/>
          <w:highlight w:val="cyan"/>
        </w:rPr>
        <w:t>and nuclear momentum remain</w:t>
      </w:r>
      <w:r w:rsidRPr="00911A6F">
        <w:rPr>
          <w:sz w:val="16"/>
        </w:rPr>
        <w:t xml:space="preserve"> stubbornly resilient.</w:t>
      </w:r>
    </w:p>
    <w:p w14:paraId="2BF618DC" w14:textId="1EA94A7D" w:rsidR="00E51C03" w:rsidRPr="00911A6F" w:rsidRDefault="00E51C03" w:rsidP="00E51C03">
      <w:pPr>
        <w:rPr>
          <w:sz w:val="16"/>
        </w:rPr>
      </w:pPr>
      <w:r w:rsidRPr="00911A6F">
        <w:rPr>
          <w:sz w:val="16"/>
        </w:rPr>
        <w:t>The Incomplete Script: What the Truce Doesn’t Fix</w:t>
      </w:r>
    </w:p>
    <w:p w14:paraId="3C3C432F" w14:textId="77777777" w:rsidR="00E51C03" w:rsidRDefault="00E51C03" w:rsidP="00E51C03">
      <w:pPr>
        <w:rPr>
          <w:sz w:val="16"/>
        </w:rPr>
      </w:pPr>
      <w:r w:rsidRPr="00911A6F">
        <w:rPr>
          <w:sz w:val="16"/>
        </w:rPr>
        <w:t xml:space="preserve">First, the </w:t>
      </w:r>
      <w:r w:rsidRPr="009E077C">
        <w:rPr>
          <w:rStyle w:val="StyleUnderline"/>
          <w:highlight w:val="cyan"/>
        </w:rPr>
        <w:t>ceasefire did not</w:t>
      </w:r>
      <w:r w:rsidRPr="001974D3">
        <w:rPr>
          <w:rStyle w:val="StyleUnderline"/>
        </w:rPr>
        <w:t xml:space="preserve"> wholly </w:t>
      </w:r>
      <w:r w:rsidRPr="009E077C">
        <w:rPr>
          <w:rStyle w:val="StyleUnderline"/>
          <w:highlight w:val="cyan"/>
        </w:rPr>
        <w:t>halt hostilities</w:t>
      </w:r>
      <w:r w:rsidRPr="00911A6F">
        <w:rPr>
          <w:sz w:val="16"/>
        </w:rPr>
        <w:t xml:space="preserve">. </w:t>
      </w:r>
      <w:r w:rsidRPr="009E077C">
        <w:rPr>
          <w:rStyle w:val="StyleUnderline"/>
          <w:highlight w:val="cyan"/>
        </w:rPr>
        <w:t>Skirmishes continue</w:t>
      </w:r>
      <w:r w:rsidRPr="001974D3">
        <w:rPr>
          <w:rStyle w:val="StyleUnderline"/>
        </w:rPr>
        <w:t>d immediately</w:t>
      </w:r>
      <w:r w:rsidRPr="00911A6F">
        <w:rPr>
          <w:sz w:val="16"/>
        </w:rPr>
        <w:t xml:space="preserve">—Israeli strikes persisted even after the official truce, while Iran responded with missile outbursts . </w:t>
      </w:r>
      <w:r w:rsidRPr="001974D3">
        <w:rPr>
          <w:rStyle w:val="StyleUnderline"/>
        </w:rPr>
        <w:t>Trump’s own admonishment of Israel</w:t>
      </w:r>
      <w:r w:rsidRPr="00911A6F">
        <w:rPr>
          <w:sz w:val="16"/>
        </w:rPr>
        <w:t>—shouting from the White House lawn that “Israel…dropped a load of bombs” after ceasefire—underscored the ongoing volatility. The result? A fragile peace, not a firm resolution.</w:t>
      </w:r>
    </w:p>
    <w:p w14:paraId="2BD288A1" w14:textId="77777777" w:rsidR="00E51C03" w:rsidRDefault="00E51C03" w:rsidP="00E51C03">
      <w:pPr>
        <w:rPr>
          <w:rStyle w:val="StyleUnderline"/>
        </w:rPr>
      </w:pPr>
      <w:r w:rsidRPr="00911A6F">
        <w:rPr>
          <w:sz w:val="16"/>
        </w:rPr>
        <w:t xml:space="preserve">Second, </w:t>
      </w:r>
      <w:r w:rsidRPr="009E077C">
        <w:rPr>
          <w:rStyle w:val="StyleUnderline"/>
          <w:highlight w:val="cyan"/>
        </w:rPr>
        <w:t>Iran retains</w:t>
      </w:r>
      <w:r w:rsidRPr="001974D3">
        <w:rPr>
          <w:rStyle w:val="StyleUnderline"/>
        </w:rPr>
        <w:t xml:space="preserve"> strategic </w:t>
      </w:r>
      <w:r w:rsidRPr="009E077C">
        <w:rPr>
          <w:rStyle w:val="StyleUnderline"/>
          <w:highlight w:val="cyan"/>
        </w:rPr>
        <w:t>leverage</w:t>
      </w:r>
      <w:r w:rsidRPr="00911A6F">
        <w:rPr>
          <w:sz w:val="16"/>
        </w:rPr>
        <w:t xml:space="preserve">: its </w:t>
      </w:r>
      <w:r w:rsidRPr="009E077C">
        <w:rPr>
          <w:rStyle w:val="StyleUnderline"/>
          <w:highlight w:val="cyan"/>
        </w:rPr>
        <w:t>influence</w:t>
      </w:r>
      <w:r w:rsidRPr="001974D3">
        <w:rPr>
          <w:rStyle w:val="StyleUnderline"/>
        </w:rPr>
        <w:t xml:space="preserve"> via proxies</w:t>
      </w:r>
      <w:r w:rsidRPr="00911A6F">
        <w:rPr>
          <w:sz w:val="16"/>
        </w:rPr>
        <w:t xml:space="preserve">, control over the </w:t>
      </w:r>
      <w:r w:rsidRPr="009E077C">
        <w:rPr>
          <w:rStyle w:val="StyleUnderline"/>
          <w:highlight w:val="cyan"/>
        </w:rPr>
        <w:t>Strait of Hormuz</w:t>
      </w:r>
      <w:r w:rsidRPr="00911A6F">
        <w:rPr>
          <w:sz w:val="16"/>
        </w:rPr>
        <w:t xml:space="preserve">, </w:t>
      </w:r>
      <w:r w:rsidRPr="009E077C">
        <w:rPr>
          <w:rStyle w:val="StyleUnderline"/>
          <w:highlight w:val="cyan"/>
        </w:rPr>
        <w:t>and</w:t>
      </w:r>
      <w:r w:rsidRPr="00911A6F">
        <w:rPr>
          <w:sz w:val="16"/>
        </w:rPr>
        <w:t xml:space="preserve"> its </w:t>
      </w:r>
      <w:r w:rsidRPr="001974D3">
        <w:rPr>
          <w:rStyle w:val="StyleUnderline"/>
        </w:rPr>
        <w:t xml:space="preserve">latent </w:t>
      </w:r>
      <w:r w:rsidRPr="009E077C">
        <w:rPr>
          <w:rStyle w:val="StyleUnderline"/>
          <w:highlight w:val="cyan"/>
        </w:rPr>
        <w:t>nuclear capacity</w:t>
      </w:r>
      <w:r w:rsidRPr="00911A6F">
        <w:rPr>
          <w:sz w:val="16"/>
        </w:rPr>
        <w:t xml:space="preserve"> all remained intact. </w:t>
      </w:r>
      <w:r w:rsidRPr="00A70A24">
        <w:rPr>
          <w:rStyle w:val="StyleUnderline"/>
        </w:rPr>
        <w:t>Tehran</w:t>
      </w:r>
      <w:r w:rsidRPr="00911A6F">
        <w:rPr>
          <w:sz w:val="16"/>
        </w:rPr>
        <w:t xml:space="preserve"> hasn’t capitulated; instead, it’s </w:t>
      </w:r>
      <w:r w:rsidRPr="00A70A24">
        <w:rPr>
          <w:rStyle w:val="StyleUnderline"/>
        </w:rPr>
        <w:t>preparing internal reforms, tougher nuclear policies, and legislative measures to restrict IAEA oversight .</w:t>
      </w:r>
    </w:p>
    <w:p w14:paraId="404B255D" w14:textId="77777777" w:rsidR="00E51C03" w:rsidRDefault="00E51C03" w:rsidP="00E51C03">
      <w:pPr>
        <w:rPr>
          <w:sz w:val="16"/>
        </w:rPr>
      </w:pPr>
      <w:r w:rsidRPr="00911A6F">
        <w:rPr>
          <w:sz w:val="16"/>
        </w:rPr>
        <w:t xml:space="preserve">Third, while </w:t>
      </w:r>
      <w:r w:rsidRPr="00D12520">
        <w:rPr>
          <w:rStyle w:val="StyleUnderline"/>
        </w:rPr>
        <w:t>Israel</w:t>
      </w:r>
      <w:r w:rsidRPr="00911A6F">
        <w:rPr>
          <w:sz w:val="16"/>
        </w:rPr>
        <w:t xml:space="preserve"> bolsters its deterrent image, it also deepens its </w:t>
      </w:r>
      <w:r w:rsidRPr="00D12520">
        <w:rPr>
          <w:rStyle w:val="StyleUnderline"/>
        </w:rPr>
        <w:t>dependence on U.S. protection</w:t>
      </w:r>
      <w:r w:rsidRPr="00911A6F">
        <w:rPr>
          <w:sz w:val="16"/>
        </w:rPr>
        <w:t>. The near-paratrooper interdependence—with American B</w:t>
      </w:r>
      <w:r w:rsidRPr="00911A6F">
        <w:rPr>
          <w:rFonts w:ascii="Cambria Math" w:hAnsi="Cambria Math" w:cs="Cambria Math"/>
          <w:sz w:val="16"/>
        </w:rPr>
        <w:t>‑</w:t>
      </w:r>
      <w:r w:rsidRPr="00911A6F">
        <w:rPr>
          <w:sz w:val="16"/>
        </w:rPr>
        <w:t>2 bombers, U.S. diplomatic muscle, and Trump’s real</w:t>
      </w:r>
      <w:r w:rsidRPr="00911A6F">
        <w:rPr>
          <w:rFonts w:ascii="Cambria Math" w:hAnsi="Cambria Math" w:cs="Cambria Math"/>
          <w:sz w:val="16"/>
        </w:rPr>
        <w:t>‑</w:t>
      </w:r>
      <w:r w:rsidRPr="00911A6F">
        <w:rPr>
          <w:sz w:val="16"/>
        </w:rPr>
        <w:t>time interventions—reveals a paradox: strength without autonomy .</w:t>
      </w:r>
    </w:p>
    <w:p w14:paraId="5163718A" w14:textId="46D04DF2" w:rsidR="00E51C03" w:rsidRPr="00911A6F" w:rsidRDefault="00E51C03" w:rsidP="00E51C03">
      <w:pPr>
        <w:rPr>
          <w:sz w:val="16"/>
        </w:rPr>
      </w:pPr>
      <w:r w:rsidRPr="00911A6F">
        <w:rPr>
          <w:sz w:val="16"/>
        </w:rPr>
        <w:t>Politics Over Peace: Domestic Agendas Driving Strategy</w:t>
      </w:r>
    </w:p>
    <w:p w14:paraId="7F379016" w14:textId="77777777" w:rsidR="00E51C03" w:rsidRDefault="00E51C03" w:rsidP="00E51C03">
      <w:pPr>
        <w:rPr>
          <w:sz w:val="16"/>
        </w:rPr>
      </w:pPr>
      <w:r w:rsidRPr="00911A6F">
        <w:rPr>
          <w:sz w:val="16"/>
        </w:rPr>
        <w:t xml:space="preserve">This </w:t>
      </w:r>
      <w:r w:rsidRPr="009E077C">
        <w:rPr>
          <w:rStyle w:val="StyleUnderline"/>
          <w:highlight w:val="cyan"/>
        </w:rPr>
        <w:t>ceasefire is</w:t>
      </w:r>
      <w:r w:rsidRPr="00D12520">
        <w:rPr>
          <w:rStyle w:val="StyleUnderline"/>
        </w:rPr>
        <w:t xml:space="preserve"> as </w:t>
      </w:r>
      <w:r w:rsidRPr="009E077C">
        <w:rPr>
          <w:rStyle w:val="StyleUnderline"/>
          <w:highlight w:val="cyan"/>
        </w:rPr>
        <w:t>political</w:t>
      </w:r>
      <w:r w:rsidRPr="00911A6F">
        <w:rPr>
          <w:sz w:val="16"/>
        </w:rPr>
        <w:t xml:space="preserve"> as it is strategic. For Trump, it’s a much-needed foreign policy victory ahead of the 2026 midterms, reinforcing his image as a tough-on-terror statesman.</w:t>
      </w:r>
    </w:p>
    <w:p w14:paraId="30ED964B" w14:textId="77777777" w:rsidR="00E51C03" w:rsidRDefault="00E51C03" w:rsidP="00E51C03">
      <w:pPr>
        <w:rPr>
          <w:sz w:val="16"/>
        </w:rPr>
      </w:pPr>
      <w:r w:rsidRPr="00911A6F">
        <w:rPr>
          <w:sz w:val="16"/>
        </w:rPr>
        <w:t>For Netanyahu, the narrative of victory over Iran supports his agenda—especially as he shifts domestic attention toward Gaza while leveraging unity from across Israeli politics.</w:t>
      </w:r>
    </w:p>
    <w:p w14:paraId="42FED91A" w14:textId="77777777" w:rsidR="00E51C03" w:rsidRDefault="00E51C03" w:rsidP="00E51C03">
      <w:pPr>
        <w:rPr>
          <w:sz w:val="16"/>
        </w:rPr>
      </w:pPr>
      <w:r w:rsidRPr="00911A6F">
        <w:rPr>
          <w:sz w:val="16"/>
        </w:rPr>
        <w:t xml:space="preserve">Yet </w:t>
      </w:r>
      <w:r w:rsidRPr="00534AF5">
        <w:rPr>
          <w:rStyle w:val="StyleUnderline"/>
        </w:rPr>
        <w:t>this hunger for political capital may compromise long-term stability</w:t>
      </w:r>
      <w:r w:rsidRPr="00911A6F">
        <w:rPr>
          <w:sz w:val="16"/>
        </w:rPr>
        <w:t>. With neither side conceding fundamental interests—nuclear restraint, regional influence, or formal peace—the truce risks becoming a transient exploit, not a bridge.</w:t>
      </w:r>
    </w:p>
    <w:p w14:paraId="0037102B" w14:textId="25AB984F" w:rsidR="00E51C03" w:rsidRPr="00911A6F" w:rsidRDefault="00E51C03" w:rsidP="00E51C03">
      <w:pPr>
        <w:rPr>
          <w:sz w:val="16"/>
        </w:rPr>
      </w:pPr>
      <w:r w:rsidRPr="00911A6F">
        <w:rPr>
          <w:sz w:val="16"/>
        </w:rPr>
        <w:t>A Fragile Truce, Not a Foundation</w:t>
      </w:r>
    </w:p>
    <w:p w14:paraId="15F3CDC0" w14:textId="77777777" w:rsidR="00E51C03" w:rsidRDefault="00E51C03" w:rsidP="00E51C03">
      <w:pPr>
        <w:rPr>
          <w:sz w:val="16"/>
        </w:rPr>
      </w:pPr>
      <w:r w:rsidRPr="00911A6F">
        <w:rPr>
          <w:sz w:val="16"/>
        </w:rPr>
        <w:t xml:space="preserve">What we witness today is a truce, not a peace. Iran’s willingness to strike globally; Israel’s readiness to bomb inside Iran; </w:t>
      </w:r>
      <w:r w:rsidRPr="009E077C">
        <w:rPr>
          <w:rStyle w:val="StyleUnderline"/>
          <w:highlight w:val="cyan"/>
        </w:rPr>
        <w:t>U.S.</w:t>
      </w:r>
      <w:r w:rsidRPr="00216444">
        <w:rPr>
          <w:rStyle w:val="StyleUnderline"/>
        </w:rPr>
        <w:t xml:space="preserve"> diplomacy</w:t>
      </w:r>
      <w:r w:rsidRPr="00911A6F">
        <w:rPr>
          <w:sz w:val="16"/>
        </w:rPr>
        <w:t xml:space="preserve"> ready to berate an ally mid</w:t>
      </w:r>
      <w:r w:rsidRPr="00911A6F">
        <w:rPr>
          <w:rFonts w:ascii="Cambria Math" w:hAnsi="Cambria Math" w:cs="Cambria Math"/>
          <w:sz w:val="16"/>
        </w:rPr>
        <w:t>‑</w:t>
      </w:r>
      <w:r w:rsidRPr="00911A6F">
        <w:rPr>
          <w:sz w:val="16"/>
        </w:rPr>
        <w:t>strike—this volatile mix underscores how brittle the arrangement is.</w:t>
      </w:r>
    </w:p>
    <w:p w14:paraId="52D25F59" w14:textId="77777777" w:rsidR="00E51C03" w:rsidRDefault="00E51C03" w:rsidP="00E51C03">
      <w:pPr>
        <w:rPr>
          <w:sz w:val="16"/>
        </w:rPr>
      </w:pPr>
      <w:r w:rsidRPr="00911A6F">
        <w:rPr>
          <w:sz w:val="16"/>
        </w:rPr>
        <w:t xml:space="preserve">For lasting peace, </w:t>
      </w:r>
      <w:r w:rsidRPr="00E51C03">
        <w:rPr>
          <w:sz w:val="16"/>
          <w:szCs w:val="16"/>
        </w:rPr>
        <w:t>military strength must be paired with bold diplomacy.</w:t>
      </w:r>
      <w:r w:rsidRPr="00E51C03">
        <w:rPr>
          <w:sz w:val="10"/>
          <w:szCs w:val="16"/>
        </w:rPr>
        <w:t xml:space="preserve"> </w:t>
      </w:r>
      <w:r w:rsidRPr="00911A6F">
        <w:rPr>
          <w:sz w:val="16"/>
        </w:rPr>
        <w:t xml:space="preserve">Yet </w:t>
      </w:r>
      <w:r w:rsidRPr="009E077C">
        <w:rPr>
          <w:rStyle w:val="StyleUnderline"/>
          <w:highlight w:val="cyan"/>
        </w:rPr>
        <w:t>diplomatic channels</w:t>
      </w:r>
      <w:r w:rsidRPr="00911A6F">
        <w:rPr>
          <w:sz w:val="16"/>
        </w:rPr>
        <w:t xml:space="preserve">, especially </w:t>
      </w:r>
      <w:r w:rsidRPr="009E077C">
        <w:rPr>
          <w:rStyle w:val="StyleUnderline"/>
          <w:highlight w:val="cyan"/>
        </w:rPr>
        <w:t>around Iran’s nuclear program, remain dormant</w:t>
      </w:r>
      <w:r w:rsidRPr="00911A6F">
        <w:rPr>
          <w:sz w:val="16"/>
        </w:rPr>
        <w:t xml:space="preserve">—at least </w:t>
      </w:r>
      <w:r w:rsidRPr="009E077C">
        <w:rPr>
          <w:rStyle w:val="StyleUnderline"/>
          <w:highlight w:val="cyan"/>
        </w:rPr>
        <w:t>until</w:t>
      </w:r>
      <w:r w:rsidRPr="00D5705A">
        <w:rPr>
          <w:rStyle w:val="StyleUnderline"/>
        </w:rPr>
        <w:t xml:space="preserve"> </w:t>
      </w:r>
      <w:r w:rsidRPr="009E077C">
        <w:rPr>
          <w:rStyle w:val="StyleUnderline"/>
          <w:highlight w:val="cyan"/>
        </w:rPr>
        <w:t>now</w:t>
      </w:r>
      <w:r w:rsidRPr="00911A6F">
        <w:rPr>
          <w:sz w:val="16"/>
        </w:rPr>
        <w:t>. China, Qatar, and other regional players urge negotiation, but none push beyond temporary kinship.</w:t>
      </w:r>
    </w:p>
    <w:p w14:paraId="4B80DA62" w14:textId="45290C87" w:rsidR="00E51C03" w:rsidRPr="00911A6F" w:rsidRDefault="00E51C03" w:rsidP="00E51C03">
      <w:pPr>
        <w:rPr>
          <w:sz w:val="16"/>
        </w:rPr>
      </w:pPr>
      <w:r w:rsidRPr="00E51C03">
        <w:rPr>
          <w:rStyle w:val="StyleUnderline"/>
          <w:highlight w:val="cyan"/>
        </w:rPr>
        <w:t>The real litmus</w:t>
      </w:r>
      <w:r w:rsidRPr="00911A6F">
        <w:rPr>
          <w:sz w:val="16"/>
        </w:rPr>
        <w:t xml:space="preserve"> test: </w:t>
      </w:r>
      <w:r w:rsidRPr="00E51C03">
        <w:rPr>
          <w:rStyle w:val="StyleUnderline"/>
        </w:rPr>
        <w:t>Will</w:t>
      </w:r>
      <w:r w:rsidRPr="00911A6F">
        <w:rPr>
          <w:sz w:val="16"/>
        </w:rPr>
        <w:t xml:space="preserve"> these </w:t>
      </w:r>
      <w:r w:rsidRPr="009E077C">
        <w:rPr>
          <w:rStyle w:val="StyleUnderline"/>
          <w:highlight w:val="cyan"/>
        </w:rPr>
        <w:t xml:space="preserve">powers </w:t>
      </w:r>
      <w:r w:rsidRPr="009E077C">
        <w:rPr>
          <w:rStyle w:val="Emphasis"/>
          <w:highlight w:val="cyan"/>
        </w:rPr>
        <w:t xml:space="preserve">invest </w:t>
      </w:r>
      <w:r w:rsidRPr="00E51C03">
        <w:rPr>
          <w:rStyle w:val="Emphasis"/>
          <w:sz w:val="30"/>
          <w:szCs w:val="28"/>
          <w:highlight w:val="cyan"/>
        </w:rPr>
        <w:t>serious dip</w:t>
      </w:r>
      <w:r w:rsidRPr="00E51C03">
        <w:rPr>
          <w:rStyle w:val="Emphasis"/>
          <w:sz w:val="30"/>
          <w:szCs w:val="28"/>
        </w:rPr>
        <w:t xml:space="preserve">lomatic </w:t>
      </w:r>
      <w:r w:rsidRPr="00E51C03">
        <w:rPr>
          <w:rStyle w:val="Emphasis"/>
          <w:sz w:val="30"/>
          <w:szCs w:val="28"/>
          <w:highlight w:val="cyan"/>
        </w:rPr>
        <w:t>cap</w:t>
      </w:r>
      <w:r w:rsidRPr="00E51C03">
        <w:rPr>
          <w:rStyle w:val="Emphasis"/>
          <w:sz w:val="30"/>
          <w:szCs w:val="28"/>
        </w:rPr>
        <w:t>ital</w:t>
      </w:r>
      <w:r w:rsidRPr="00216444">
        <w:rPr>
          <w:rStyle w:val="StyleUnderline"/>
        </w:rPr>
        <w:t>—</w:t>
      </w:r>
      <w:r w:rsidRPr="009E077C">
        <w:rPr>
          <w:rStyle w:val="StyleUnderline"/>
          <w:highlight w:val="cyan"/>
        </w:rPr>
        <w:t>revive nuclear talks</w:t>
      </w:r>
      <w:r w:rsidRPr="00216444">
        <w:rPr>
          <w:rStyle w:val="StyleUnderline"/>
        </w:rPr>
        <w:t xml:space="preserve">, </w:t>
      </w:r>
      <w:r w:rsidRPr="009E077C">
        <w:rPr>
          <w:rStyle w:val="StyleUnderline"/>
          <w:highlight w:val="cyan"/>
        </w:rPr>
        <w:t>address</w:t>
      </w:r>
      <w:r w:rsidRPr="00216444">
        <w:rPr>
          <w:rStyle w:val="StyleUnderline"/>
        </w:rPr>
        <w:t xml:space="preserve"> Iran’s </w:t>
      </w:r>
      <w:r w:rsidRPr="009E077C">
        <w:rPr>
          <w:rStyle w:val="StyleUnderline"/>
          <w:highlight w:val="cyan"/>
        </w:rPr>
        <w:t>regional behavior</w:t>
      </w:r>
      <w:r w:rsidRPr="00216444">
        <w:rPr>
          <w:rStyle w:val="StyleUnderline"/>
        </w:rPr>
        <w:t>, incentivize restraint</w:t>
      </w:r>
      <w:r w:rsidRPr="00911A6F">
        <w:rPr>
          <w:sz w:val="16"/>
        </w:rPr>
        <w:t>? Or will they rely again on force and theatrics?</w:t>
      </w:r>
    </w:p>
    <w:p w14:paraId="2946C5A2" w14:textId="77777777" w:rsidR="00E51C03" w:rsidRPr="00911A6F" w:rsidRDefault="00E51C03" w:rsidP="00E51C03">
      <w:pPr>
        <w:rPr>
          <w:sz w:val="16"/>
        </w:rPr>
      </w:pPr>
    </w:p>
    <w:p w14:paraId="13E49790" w14:textId="0EA2B7C4" w:rsidR="00AD396A" w:rsidRPr="004A0FAB" w:rsidRDefault="00B537A9" w:rsidP="00AD396A">
      <w:pPr>
        <w:pStyle w:val="Heading4"/>
      </w:pPr>
      <w:r>
        <w:t>The plan drains finite diplomatic resources from Middle East policy</w:t>
      </w:r>
    </w:p>
    <w:p w14:paraId="4397293B" w14:textId="49DCE1E0" w:rsidR="00AD396A" w:rsidRPr="004A0FAB" w:rsidRDefault="00AD396A" w:rsidP="00AD396A">
      <w:r w:rsidRPr="004A0FAB">
        <w:t>Ronald </w:t>
      </w:r>
      <w:r w:rsidRPr="004A0FAB">
        <w:rPr>
          <w:rStyle w:val="Style13ptBold"/>
        </w:rPr>
        <w:t>O’Rourke</w:t>
      </w:r>
      <w:r w:rsidRPr="004A0FAB">
        <w:t> et al, 20</w:t>
      </w:r>
      <w:r w:rsidRPr="004A0FAB">
        <w:rPr>
          <w:rStyle w:val="Style13ptBold"/>
        </w:rPr>
        <w:t>24</w:t>
      </w:r>
      <w:r w:rsidRPr="004A0FAB">
        <w:t> – Specialist in Naval Affairs for the Congressional Research Service of the Library of Congress “Changes in the Arctic: Background and Issues for Congress” CRS Report for Congress, 10/1, </w:t>
      </w:r>
      <w:r w:rsidRPr="002B3AED">
        <w:t>https://www.congress.gov/crs-product/R41153</w:t>
      </w:r>
      <w:r w:rsidRPr="004A0FAB">
        <w:t> //DH</w:t>
      </w:r>
    </w:p>
    <w:p w14:paraId="1915A5EF" w14:textId="77777777" w:rsidR="00AD396A" w:rsidRPr="004A0FAB" w:rsidRDefault="00AD396A" w:rsidP="00AD396A">
      <w:pPr>
        <w:rPr>
          <w:sz w:val="16"/>
        </w:rPr>
      </w:pPr>
      <w:r w:rsidRPr="004A0FAB">
        <w:t> </w:t>
      </w:r>
      <w:r w:rsidRPr="004A0FAB">
        <w:rPr>
          <w:sz w:val="16"/>
        </w:rPr>
        <w:t>Relative Priority of Arctic in U.S. Policymaking</w:t>
      </w:r>
    </w:p>
    <w:p w14:paraId="6E8B9212" w14:textId="52A76F78" w:rsidR="00AD396A" w:rsidRPr="004A0FAB" w:rsidRDefault="00AD396A" w:rsidP="00AD396A">
      <w:pPr>
        <w:rPr>
          <w:sz w:val="16"/>
        </w:rPr>
      </w:pPr>
      <w:r w:rsidRPr="004A0FAB">
        <w:rPr>
          <w:sz w:val="16"/>
        </w:rPr>
        <w:t>In light of great power competition and increased human activities in the Arctic resulting from the diminishment of Arctic ice,</w:t>
      </w:r>
      <w:r w:rsidR="00D85705">
        <w:rPr>
          <w:sz w:val="16"/>
        </w:rPr>
        <w:t xml:space="preserve"> </w:t>
      </w:r>
      <w:r w:rsidRPr="004A0FAB">
        <w:rPr>
          <w:rStyle w:val="StyleUnderline"/>
        </w:rPr>
        <w:t xml:space="preserve">some </w:t>
      </w:r>
      <w:r w:rsidRPr="001B304C">
        <w:rPr>
          <w:rStyle w:val="StyleUnderline"/>
          <w:highlight w:val="cyan"/>
        </w:rPr>
        <w:t>observers argue</w:t>
      </w:r>
      <w:r w:rsidRPr="004A0FAB">
        <w:rPr>
          <w:rStyle w:val="StyleUnderline"/>
        </w:rPr>
        <w:t xml:space="preserve"> that </w:t>
      </w:r>
      <w:r w:rsidRPr="001B304C">
        <w:rPr>
          <w:rStyle w:val="StyleUnderline"/>
          <w:highlight w:val="cyan"/>
        </w:rPr>
        <w:t>there is a need to devote more U.S.</w:t>
      </w:r>
      <w:r w:rsidRPr="004A0FAB">
        <w:rPr>
          <w:rStyle w:val="StyleUnderline"/>
        </w:rPr>
        <w:t xml:space="preserve"> attention and </w:t>
      </w:r>
      <w:r w:rsidRPr="001B304C">
        <w:rPr>
          <w:rStyle w:val="StyleUnderline"/>
          <w:highlight w:val="cyan"/>
        </w:rPr>
        <w:t>resources to the region</w:t>
      </w:r>
      <w:r w:rsidRPr="004A0FAB">
        <w:rPr>
          <w:rStyle w:val="StyleUnderline"/>
        </w:rPr>
        <w:t>.</w:t>
      </w:r>
      <w:r w:rsidRPr="004A0FAB">
        <w:rPr>
          <w:sz w:val="16"/>
        </w:rPr>
        <w:t>132</w:t>
      </w:r>
      <w:r w:rsidR="00D85705">
        <w:rPr>
          <w:sz w:val="16"/>
        </w:rPr>
        <w:t xml:space="preserve"> </w:t>
      </w:r>
      <w:r w:rsidRPr="004A0FAB">
        <w:rPr>
          <w:rStyle w:val="StyleUnderline"/>
        </w:rPr>
        <w:t>On the other hand</w:t>
      </w:r>
      <w:r w:rsidRPr="004A0FAB">
        <w:rPr>
          <w:sz w:val="16"/>
        </w:rPr>
        <w:t xml:space="preserve">, </w:t>
      </w:r>
      <w:r w:rsidRPr="004A0FAB">
        <w:rPr>
          <w:rStyle w:val="StyleUnderline"/>
        </w:rPr>
        <w:t xml:space="preserve">great power </w:t>
      </w:r>
      <w:r w:rsidRPr="001B304C">
        <w:rPr>
          <w:rStyle w:val="StyleUnderline"/>
          <w:highlight w:val="cyan"/>
        </w:rPr>
        <w:t>competition is</w:t>
      </w:r>
      <w:r w:rsidRPr="004A0FAB">
        <w:rPr>
          <w:rStyle w:val="StyleUnderline"/>
        </w:rPr>
        <w:t xml:space="preserve"> also </w:t>
      </w:r>
      <w:r w:rsidRPr="001B304C">
        <w:rPr>
          <w:rStyle w:val="StyleUnderline"/>
          <w:highlight w:val="cyan"/>
        </w:rPr>
        <w:t>being expressed in</w:t>
      </w:r>
      <w:r w:rsidRPr="004A0FAB">
        <w:rPr>
          <w:sz w:val="16"/>
        </w:rPr>
        <w:t xml:space="preserve"> Europe, </w:t>
      </w:r>
      <w:r w:rsidRPr="001B304C">
        <w:rPr>
          <w:rStyle w:val="Emphasis"/>
          <w:highlight w:val="cyan"/>
        </w:rPr>
        <w:t>the Middle East</w:t>
      </w:r>
      <w:r w:rsidRPr="004A0FAB">
        <w:rPr>
          <w:sz w:val="16"/>
        </w:rPr>
        <w:t>, the Indo-Pacific, Africa, and Latin America.</w:t>
      </w:r>
      <w:r w:rsidR="00D85705">
        <w:rPr>
          <w:sz w:val="16"/>
        </w:rPr>
        <w:t xml:space="preserve"> </w:t>
      </w:r>
      <w:r w:rsidRPr="001B304C">
        <w:rPr>
          <w:rStyle w:val="StyleUnderline"/>
          <w:highlight w:val="cyan"/>
        </w:rPr>
        <w:t xml:space="preserve">In a situation of </w:t>
      </w:r>
      <w:r w:rsidRPr="001B304C">
        <w:rPr>
          <w:rStyle w:val="Emphasis"/>
          <w:highlight w:val="cyan"/>
        </w:rPr>
        <w:t>finite U.S. policymaker attention and resources</w:t>
      </w:r>
      <w:r w:rsidRPr="001B304C">
        <w:rPr>
          <w:sz w:val="16"/>
          <w:highlight w:val="cyan"/>
        </w:rPr>
        <w:t>,</w:t>
      </w:r>
      <w:r w:rsidR="00D85705" w:rsidRPr="001B304C">
        <w:rPr>
          <w:sz w:val="16"/>
          <w:highlight w:val="cyan"/>
        </w:rPr>
        <w:t xml:space="preserve"> </w:t>
      </w:r>
      <w:r w:rsidRPr="001B304C">
        <w:rPr>
          <w:rStyle w:val="StyleUnderline"/>
          <w:highlight w:val="cyan"/>
        </w:rPr>
        <w:t>the Arctic</w:t>
      </w:r>
      <w:r w:rsidR="00D85705" w:rsidRPr="001B304C">
        <w:rPr>
          <w:rStyle w:val="StyleUnderline"/>
          <w:highlight w:val="cyan"/>
        </w:rPr>
        <w:t xml:space="preserve"> </w:t>
      </w:r>
      <w:r w:rsidRPr="001B304C">
        <w:rPr>
          <w:rStyle w:val="Emphasis"/>
          <w:highlight w:val="cyan"/>
        </w:rPr>
        <w:t>competes with these</w:t>
      </w:r>
      <w:r w:rsidRPr="004A0FAB">
        <w:rPr>
          <w:rStyle w:val="Emphasis"/>
        </w:rPr>
        <w:t xml:space="preserve"> other </w:t>
      </w:r>
      <w:r w:rsidRPr="001B304C">
        <w:rPr>
          <w:rStyle w:val="Emphasis"/>
          <w:highlight w:val="cyan"/>
        </w:rPr>
        <w:t>regions</w:t>
      </w:r>
      <w:r w:rsidRPr="004A0FAB">
        <w:rPr>
          <w:rStyle w:val="StyleUnderline"/>
        </w:rPr>
        <w:t xml:space="preserve"> for attention</w:t>
      </w:r>
      <w:r w:rsidR="00D85705">
        <w:rPr>
          <w:rStyle w:val="StyleUnderline"/>
        </w:rPr>
        <w:t xml:space="preserve"> </w:t>
      </w:r>
      <w:r w:rsidRPr="004A0FAB">
        <w:rPr>
          <w:rStyle w:val="StyleUnderline"/>
        </w:rPr>
        <w:t xml:space="preserve">and resources. </w:t>
      </w:r>
      <w:r w:rsidRPr="004A0FAB">
        <w:rPr>
          <w:sz w:val="16"/>
        </w:rPr>
        <w:t>Some observers argue that</w:t>
      </w:r>
      <w:r w:rsidR="00D85705">
        <w:rPr>
          <w:sz w:val="16"/>
        </w:rPr>
        <w:t xml:space="preserve"> </w:t>
      </w:r>
      <w:r w:rsidRPr="001B304C">
        <w:rPr>
          <w:rStyle w:val="StyleUnderline"/>
        </w:rPr>
        <w:t>the U</w:t>
      </w:r>
      <w:r w:rsidRPr="004A0FAB">
        <w:rPr>
          <w:sz w:val="16"/>
        </w:rPr>
        <w:t>nited</w:t>
      </w:r>
      <w:r w:rsidR="00D85705">
        <w:rPr>
          <w:sz w:val="16"/>
        </w:rPr>
        <w:t xml:space="preserve"> </w:t>
      </w:r>
      <w:r w:rsidRPr="001B304C">
        <w:rPr>
          <w:rStyle w:val="StyleUnderline"/>
        </w:rPr>
        <w:t>S</w:t>
      </w:r>
      <w:r w:rsidRPr="001B304C">
        <w:rPr>
          <w:sz w:val="16"/>
        </w:rPr>
        <w:t>tates</w:t>
      </w:r>
      <w:r w:rsidR="00D85705">
        <w:rPr>
          <w:sz w:val="16"/>
        </w:rPr>
        <w:t xml:space="preserve"> </w:t>
      </w:r>
      <w:r w:rsidRPr="004A0FAB">
        <w:rPr>
          <w:rStyle w:val="StyleUnderline"/>
        </w:rPr>
        <w:t>is</w:t>
      </w:r>
      <w:r w:rsidR="00D85705">
        <w:rPr>
          <w:rStyle w:val="StyleUnderline"/>
        </w:rPr>
        <w:t xml:space="preserve"> </w:t>
      </w:r>
      <w:r w:rsidRPr="004A0FAB">
        <w:rPr>
          <w:rStyle w:val="StyleUnderline"/>
        </w:rPr>
        <w:t>not allocating sufficient attention</w:t>
      </w:r>
      <w:r w:rsidR="00D85705">
        <w:rPr>
          <w:rStyle w:val="StyleUnderline"/>
        </w:rPr>
        <w:t xml:space="preserve"> </w:t>
      </w:r>
      <w:r w:rsidRPr="004A0FAB">
        <w:rPr>
          <w:rStyle w:val="StyleUnderline"/>
        </w:rPr>
        <w:t>or resources to</w:t>
      </w:r>
      <w:r w:rsidR="00D85705">
        <w:rPr>
          <w:sz w:val="16"/>
        </w:rPr>
        <w:t xml:space="preserve"> </w:t>
      </w:r>
      <w:r w:rsidRPr="004A0FAB">
        <w:rPr>
          <w:sz w:val="16"/>
        </w:rPr>
        <w:t>defend and</w:t>
      </w:r>
      <w:r w:rsidR="00D85705">
        <w:rPr>
          <w:sz w:val="16"/>
        </w:rPr>
        <w:t xml:space="preserve"> </w:t>
      </w:r>
      <w:r w:rsidRPr="004A0FAB">
        <w:rPr>
          <w:rStyle w:val="StyleUnderline"/>
        </w:rPr>
        <w:t>promote</w:t>
      </w:r>
      <w:r w:rsidRPr="004A0FAB">
        <w:rPr>
          <w:sz w:val="16"/>
        </w:rPr>
        <w:t xml:space="preserve"> its </w:t>
      </w:r>
      <w:r w:rsidRPr="004A0FAB">
        <w:rPr>
          <w:rStyle w:val="StyleUnderline"/>
        </w:rPr>
        <w:t>interests in the Arctic</w:t>
      </w:r>
      <w:r w:rsidRPr="004A0FAB">
        <w:rPr>
          <w:sz w:val="16"/>
        </w:rPr>
        <w:t>.133 A September 2023 Government Accountability Office (GAO) report stated</w:t>
      </w:r>
    </w:p>
    <w:p w14:paraId="7B6FAAFB" w14:textId="1A5A09F9" w:rsidR="00AD396A" w:rsidRPr="004A0FAB" w:rsidRDefault="00AD396A" w:rsidP="00AD396A">
      <w:pPr>
        <w:ind w:left="720"/>
        <w:rPr>
          <w:sz w:val="16"/>
        </w:rPr>
      </w:pPr>
      <w:r w:rsidRPr="004A0FAB">
        <w:rPr>
          <w:sz w:val="16"/>
        </w:rPr>
        <w:t>Management roles for advancing U.S. Arctic priorities span the federal government…. While many federal entities engage with foreign partners on Arctic issues,</w:t>
      </w:r>
      <w:r w:rsidR="00D85705">
        <w:rPr>
          <w:sz w:val="16"/>
        </w:rPr>
        <w:t xml:space="preserve"> </w:t>
      </w:r>
      <w:r w:rsidRPr="001B304C">
        <w:rPr>
          <w:rStyle w:val="StyleUnderline"/>
          <w:highlight w:val="cyan"/>
        </w:rPr>
        <w:t>the Department of State serves as the lead for Arctic diplomacy</w:t>
      </w:r>
      <w:r w:rsidR="00D85705" w:rsidRPr="001B304C">
        <w:rPr>
          <w:rStyle w:val="StyleUnderline"/>
          <w:highlight w:val="cyan"/>
        </w:rPr>
        <w:t xml:space="preserve"> </w:t>
      </w:r>
      <w:r w:rsidRPr="001B304C">
        <w:rPr>
          <w:rStyle w:val="StyleUnderline"/>
          <w:highlight w:val="cyan"/>
        </w:rPr>
        <w:t>efforts</w:t>
      </w:r>
      <w:r w:rsidRPr="004A0FAB">
        <w:rPr>
          <w:sz w:val="16"/>
        </w:rPr>
        <w:t>….</w:t>
      </w:r>
    </w:p>
    <w:p w14:paraId="05FF5580" w14:textId="77777777" w:rsidR="00AD396A" w:rsidRPr="004A0FAB" w:rsidRDefault="00AD396A" w:rsidP="00AD396A">
      <w:pPr>
        <w:ind w:left="720"/>
        <w:rPr>
          <w:sz w:val="16"/>
        </w:rPr>
      </w:pPr>
      <w:r w:rsidRPr="004A0FAB">
        <w:rPr>
          <w:sz w:val="16"/>
        </w:rPr>
        <w:t>Stakeholders identified five factors that facilitated and five factors that hindered the federal government’s management of U.S. Arctic priorities. For example, stakeholders identified U.S. Arctic expertise and engagement as factors that facilitated its influence in the Arctic Council. However, some stakeholders said that the Arctic Executive Steering Committee and the broader federal government face various challenges related to interagency coordination that hinder implementation of U.S. Arctic priorities outlined in the [October] 2022 [Arctic] strategy.</w:t>
      </w:r>
    </w:p>
    <w:p w14:paraId="2F7FBBC9" w14:textId="592300BF" w:rsidR="00AD396A" w:rsidRPr="004A0FAB" w:rsidRDefault="00AD396A" w:rsidP="00AD396A">
      <w:pPr>
        <w:ind w:left="720"/>
        <w:rPr>
          <w:sz w:val="16"/>
        </w:rPr>
      </w:pPr>
      <w:r w:rsidRPr="004A0FAB">
        <w:rPr>
          <w:sz w:val="16"/>
        </w:rPr>
        <w:t xml:space="preserve">Stakeholders identified three factors pertaining to State’s structures that facilitated and two factors that hindered State’s management of U.S. Arctic priorities. For example, stakeholders identified continuity within the Senior Arctic Official position and supporting office as a factor that has deepened institutional knowledge for Arctic Council work, facilitating efforts to promote U.S. priorities. </w:t>
      </w:r>
      <w:r w:rsidRPr="004A0FAB">
        <w:rPr>
          <w:rStyle w:val="StyleUnderline"/>
        </w:rPr>
        <w:t>However</w:t>
      </w:r>
      <w:r w:rsidRPr="004A0FAB">
        <w:rPr>
          <w:sz w:val="16"/>
        </w:rPr>
        <w:t>, some</w:t>
      </w:r>
      <w:r w:rsidR="00D85705">
        <w:rPr>
          <w:sz w:val="16"/>
        </w:rPr>
        <w:t xml:space="preserve"> </w:t>
      </w:r>
      <w:r w:rsidRPr="004A0FAB">
        <w:rPr>
          <w:rStyle w:val="StyleUnderline"/>
        </w:rPr>
        <w:t>stakeholders identified gaps in leadership</w:t>
      </w:r>
      <w:r w:rsidR="00D85705">
        <w:rPr>
          <w:sz w:val="16"/>
        </w:rPr>
        <w:t xml:space="preserve"> </w:t>
      </w:r>
      <w:r w:rsidRPr="004A0FAB">
        <w:rPr>
          <w:sz w:val="16"/>
        </w:rPr>
        <w:t>and limited convening authority as factors that had hindered management. Many stakeholders viewed the announcement of the Ambassador-at-Large for the Arctic Region position positively but identified elements State and the new Ambassador should consider to manage U.S. Arctic priorities successfully going forward. These elements include consistency in position and title, a formalized office structure, clarity of Ambassador’s role within the department, and greater authority to coordinate with all the relevant bureaus across the department.134</w:t>
      </w:r>
    </w:p>
    <w:p w14:paraId="5253CEE8" w14:textId="77777777" w:rsidR="00AD396A" w:rsidRDefault="00AD396A" w:rsidP="00AD396A"/>
    <w:p w14:paraId="1136DDE4" w14:textId="6C42CF34" w:rsidR="00B537A9" w:rsidRDefault="00B537A9" w:rsidP="00B537A9">
      <w:pPr>
        <w:pStyle w:val="Heading4"/>
      </w:pPr>
      <w:r>
        <w:t>Successful diplomacy with Iran prevents Iran prolif and middle east war</w:t>
      </w:r>
    </w:p>
    <w:p w14:paraId="00EB39E4" w14:textId="0356B27A" w:rsidR="00B537A9" w:rsidRDefault="00B537A9" w:rsidP="00B537A9">
      <w:r w:rsidRPr="00A60FD5">
        <w:rPr>
          <w:rStyle w:val="Style13ptBold"/>
        </w:rPr>
        <w:t>Vaez 25</w:t>
      </w:r>
      <w:r>
        <w:t>, Director of the Iran Project at the International Crisis Group. (Ali Vaez, 6-16-202</w:t>
      </w:r>
      <w:r w:rsidR="00D844B7">
        <w:t>5</w:t>
      </w:r>
      <w:r>
        <w:t xml:space="preserve">, “Don’t Give Up on Diplomacy With Iran” </w:t>
      </w:r>
      <w:r>
        <w:rPr>
          <w:i/>
          <w:iCs/>
        </w:rPr>
        <w:t xml:space="preserve">Foreign Affairs </w:t>
      </w:r>
      <w:r w:rsidRPr="002B3AED">
        <w:t>https://www.foreignaffairs.com/israel/dont-give-diplomacy-iran</w:t>
      </w:r>
      <w:r>
        <w:t>) wtk</w:t>
      </w:r>
    </w:p>
    <w:p w14:paraId="5B188CEF" w14:textId="77777777" w:rsidR="00B537A9" w:rsidRPr="00A60FD5" w:rsidRDefault="00B537A9" w:rsidP="00B537A9">
      <w:pPr>
        <w:rPr>
          <w:sz w:val="16"/>
        </w:rPr>
      </w:pPr>
      <w:r w:rsidRPr="00A60FD5">
        <w:rPr>
          <w:sz w:val="16"/>
        </w:rPr>
        <w:t xml:space="preserve">Despite his equivocations, however, </w:t>
      </w:r>
      <w:r w:rsidRPr="004F248D">
        <w:rPr>
          <w:rStyle w:val="StyleUnderline"/>
          <w:highlight w:val="cyan"/>
        </w:rPr>
        <w:t>Trump</w:t>
      </w:r>
      <w:r w:rsidRPr="00A60FD5">
        <w:rPr>
          <w:sz w:val="16"/>
        </w:rPr>
        <w:t xml:space="preserve"> has said he still </w:t>
      </w:r>
      <w:r w:rsidRPr="004F248D">
        <w:rPr>
          <w:rStyle w:val="Emphasis"/>
          <w:highlight w:val="cyan"/>
        </w:rPr>
        <w:t>wants</w:t>
      </w:r>
      <w:r w:rsidRPr="00A60FD5">
        <w:rPr>
          <w:rStyle w:val="Emphasis"/>
        </w:rPr>
        <w:t xml:space="preserve"> to reach </w:t>
      </w:r>
      <w:r w:rsidRPr="004F248D">
        <w:rPr>
          <w:rStyle w:val="Emphasis"/>
          <w:highlight w:val="cyan"/>
        </w:rPr>
        <w:t>a nuclear deal with Iran</w:t>
      </w:r>
      <w:r w:rsidRPr="00A60FD5">
        <w:rPr>
          <w:sz w:val="16"/>
        </w:rPr>
        <w:t xml:space="preserve">, and </w:t>
      </w:r>
      <w:r w:rsidRPr="00A60FD5">
        <w:rPr>
          <w:rStyle w:val="StyleUnderline"/>
        </w:rPr>
        <w:t>Tehran has left the door open to talks</w:t>
      </w:r>
      <w:r w:rsidRPr="00A60FD5">
        <w:rPr>
          <w:sz w:val="16"/>
        </w:rPr>
        <w:t xml:space="preserve">—provided that Israel lets up. </w:t>
      </w:r>
      <w:r w:rsidRPr="00A60FD5">
        <w:rPr>
          <w:rStyle w:val="StyleUnderline"/>
        </w:rPr>
        <w:t xml:space="preserve">The U.S. </w:t>
      </w:r>
      <w:r w:rsidRPr="00A60FD5">
        <w:rPr>
          <w:sz w:val="16"/>
        </w:rPr>
        <w:t xml:space="preserve">administration, then, </w:t>
      </w:r>
      <w:r w:rsidRPr="00A60FD5">
        <w:rPr>
          <w:rStyle w:val="StyleUnderline"/>
        </w:rPr>
        <w:t>may still have space to forge an agreement</w:t>
      </w:r>
      <w:r w:rsidRPr="00A60FD5">
        <w:rPr>
          <w:sz w:val="16"/>
        </w:rPr>
        <w:t>.</w:t>
      </w:r>
    </w:p>
    <w:p w14:paraId="57E39400" w14:textId="77777777" w:rsidR="00B537A9" w:rsidRPr="00A60FD5" w:rsidRDefault="00B537A9" w:rsidP="00B537A9">
      <w:pPr>
        <w:rPr>
          <w:sz w:val="16"/>
        </w:rPr>
      </w:pPr>
      <w:r w:rsidRPr="004F248D">
        <w:rPr>
          <w:rStyle w:val="StyleUnderline"/>
          <w:highlight w:val="cyan"/>
        </w:rPr>
        <w:t xml:space="preserve">If Trump wants to </w:t>
      </w:r>
      <w:r w:rsidRPr="004F248D">
        <w:rPr>
          <w:rStyle w:val="Emphasis"/>
          <w:highlight w:val="cyan"/>
        </w:rPr>
        <w:t>avoid a U.S. war with Iran</w:t>
      </w:r>
      <w:r w:rsidRPr="004F248D">
        <w:rPr>
          <w:rStyle w:val="StyleUnderline"/>
          <w:highlight w:val="cyan"/>
        </w:rPr>
        <w:t>, he should seize it</w:t>
      </w:r>
      <w:r w:rsidRPr="00A60FD5">
        <w:rPr>
          <w:sz w:val="16"/>
        </w:rPr>
        <w:t xml:space="preserve">. So far, </w:t>
      </w:r>
      <w:r w:rsidRPr="00A60FD5">
        <w:rPr>
          <w:rStyle w:val="StyleUnderline"/>
        </w:rPr>
        <w:t>Israel has inflicted significant but not total damage</w:t>
      </w:r>
      <w:r w:rsidRPr="00A60FD5">
        <w:rPr>
          <w:sz w:val="16"/>
        </w:rPr>
        <w:t xml:space="preserve"> on Iran’s nuclear program. </w:t>
      </w:r>
      <w:r w:rsidRPr="00A60FD5">
        <w:rPr>
          <w:rStyle w:val="StyleUnderline"/>
        </w:rPr>
        <w:t xml:space="preserve">Even if the </w:t>
      </w:r>
      <w:r w:rsidRPr="004F248D">
        <w:rPr>
          <w:rStyle w:val="StyleUnderline"/>
          <w:highlight w:val="cyan"/>
        </w:rPr>
        <w:t>fighting</w:t>
      </w:r>
      <w:r w:rsidRPr="00A60FD5">
        <w:rPr>
          <w:rStyle w:val="StyleUnderline"/>
        </w:rPr>
        <w:t xml:space="preserve"> drags on, </w:t>
      </w:r>
      <w:r w:rsidRPr="00A60FD5">
        <w:rPr>
          <w:rStyle w:val="Emphasis"/>
        </w:rPr>
        <w:t xml:space="preserve">it is </w:t>
      </w:r>
      <w:r w:rsidRPr="004F248D">
        <w:rPr>
          <w:rStyle w:val="Emphasis"/>
          <w:highlight w:val="cyan"/>
        </w:rPr>
        <w:t>unlikely to succeed</w:t>
      </w:r>
      <w:r w:rsidRPr="00A60FD5">
        <w:rPr>
          <w:rStyle w:val="Emphasis"/>
        </w:rPr>
        <w:t xml:space="preserve"> at wiping out all of it.</w:t>
      </w:r>
      <w:r w:rsidRPr="00A60FD5">
        <w:rPr>
          <w:sz w:val="16"/>
        </w:rPr>
        <w:t xml:space="preserve"> </w:t>
      </w:r>
      <w:r w:rsidRPr="004F248D">
        <w:rPr>
          <w:rStyle w:val="StyleUnderline"/>
          <w:highlight w:val="cyan"/>
        </w:rPr>
        <w:t xml:space="preserve">Elements of Iran’s nuclear program are </w:t>
      </w:r>
      <w:r w:rsidRPr="004F248D">
        <w:rPr>
          <w:rStyle w:val="Emphasis"/>
          <w:highlight w:val="cyan"/>
        </w:rPr>
        <w:t>deeply buried underground</w:t>
      </w:r>
      <w:r w:rsidRPr="00A60FD5">
        <w:rPr>
          <w:sz w:val="16"/>
        </w:rPr>
        <w:t xml:space="preserve">, including at the Fordow enrichment site, </w:t>
      </w:r>
      <w:r w:rsidRPr="00A60FD5">
        <w:rPr>
          <w:rStyle w:val="StyleUnderline"/>
        </w:rPr>
        <w:t xml:space="preserve">and </w:t>
      </w:r>
      <w:r w:rsidRPr="004F248D">
        <w:rPr>
          <w:rStyle w:val="StyleUnderline"/>
          <w:highlight w:val="cyan"/>
        </w:rPr>
        <w:t>the country</w:t>
      </w:r>
      <w:r w:rsidRPr="00A60FD5">
        <w:rPr>
          <w:rStyle w:val="StyleUnderline"/>
        </w:rPr>
        <w:t xml:space="preserve">’s leadership </w:t>
      </w:r>
      <w:r w:rsidRPr="004F248D">
        <w:rPr>
          <w:rStyle w:val="StyleUnderline"/>
          <w:highlight w:val="cyan"/>
        </w:rPr>
        <w:t>may</w:t>
      </w:r>
      <w:r w:rsidRPr="00A60FD5">
        <w:rPr>
          <w:rStyle w:val="StyleUnderline"/>
        </w:rPr>
        <w:t xml:space="preserve"> now </w:t>
      </w:r>
      <w:r w:rsidRPr="004F248D">
        <w:rPr>
          <w:rStyle w:val="StyleUnderline"/>
          <w:highlight w:val="cyan"/>
        </w:rPr>
        <w:t>have more</w:t>
      </w:r>
      <w:r w:rsidRPr="00A60FD5">
        <w:rPr>
          <w:rStyle w:val="StyleUnderline"/>
        </w:rPr>
        <w:t xml:space="preserve"> of an </w:t>
      </w:r>
      <w:r w:rsidRPr="004F248D">
        <w:rPr>
          <w:rStyle w:val="StyleUnderline"/>
          <w:highlight w:val="cyan"/>
        </w:rPr>
        <w:t>incentive</w:t>
      </w:r>
      <w:r w:rsidRPr="00A60FD5">
        <w:rPr>
          <w:rStyle w:val="StyleUnderline"/>
        </w:rPr>
        <w:t xml:space="preserve"> than ever </w:t>
      </w:r>
      <w:r w:rsidRPr="004F248D">
        <w:rPr>
          <w:rStyle w:val="StyleUnderline"/>
          <w:highlight w:val="cyan"/>
        </w:rPr>
        <w:t xml:space="preserve">to </w:t>
      </w:r>
      <w:r w:rsidRPr="004F248D">
        <w:rPr>
          <w:rStyle w:val="Emphasis"/>
          <w:highlight w:val="cyan"/>
        </w:rPr>
        <w:t>build</w:t>
      </w:r>
      <w:r w:rsidRPr="00A60FD5">
        <w:rPr>
          <w:rStyle w:val="Emphasis"/>
        </w:rPr>
        <w:t xml:space="preserve"> the ultimate deterrent</w:t>
      </w:r>
      <w:r w:rsidRPr="00A60FD5">
        <w:rPr>
          <w:sz w:val="16"/>
        </w:rPr>
        <w:t xml:space="preserve">. </w:t>
      </w:r>
      <w:r w:rsidRPr="00A60FD5">
        <w:rPr>
          <w:rStyle w:val="StyleUnderline"/>
        </w:rPr>
        <w:t>That means if the fighting stops without a deal</w:t>
      </w:r>
      <w:r w:rsidRPr="00A60FD5">
        <w:rPr>
          <w:sz w:val="16"/>
        </w:rPr>
        <w:t xml:space="preserve">, </w:t>
      </w:r>
      <w:r w:rsidRPr="00A60FD5">
        <w:rPr>
          <w:rStyle w:val="StyleUnderline"/>
        </w:rPr>
        <w:t>Tehran</w:t>
      </w:r>
      <w:r w:rsidRPr="00A60FD5">
        <w:rPr>
          <w:sz w:val="16"/>
        </w:rPr>
        <w:t xml:space="preserve"> </w:t>
      </w:r>
      <w:r w:rsidRPr="00A60FD5">
        <w:rPr>
          <w:rStyle w:val="StyleUnderline"/>
        </w:rPr>
        <w:t>could</w:t>
      </w:r>
      <w:r w:rsidRPr="00A60FD5">
        <w:rPr>
          <w:sz w:val="16"/>
        </w:rPr>
        <w:t xml:space="preserve"> well </w:t>
      </w:r>
      <w:r w:rsidRPr="00A60FD5">
        <w:rPr>
          <w:rStyle w:val="Emphasis"/>
        </w:rPr>
        <w:t xml:space="preserve">make a run for </w:t>
      </w:r>
      <w:r w:rsidRPr="004F248D">
        <w:rPr>
          <w:rStyle w:val="Emphasis"/>
          <w:highlight w:val="cyan"/>
        </w:rPr>
        <w:t>a nuclear weapon</w:t>
      </w:r>
      <w:r w:rsidRPr="00A60FD5">
        <w:rPr>
          <w:sz w:val="16"/>
        </w:rPr>
        <w:t xml:space="preserve"> that only heavy bunker-busting American bombs can seriously delay, at least in the near term. Even then, to truly assure that the threat has been curtailed, the United States would need either a presence on the ground or sustained rounds of military strikes carried out with exhaustive knowledge of Iran’s nuclear operations.</w:t>
      </w:r>
    </w:p>
    <w:p w14:paraId="50B1ADDF" w14:textId="77777777" w:rsidR="00B537A9" w:rsidRPr="004F248D" w:rsidRDefault="00B537A9" w:rsidP="00B537A9">
      <w:pPr>
        <w:rPr>
          <w:rStyle w:val="StyleUnderline"/>
        </w:rPr>
      </w:pPr>
      <w:r w:rsidRPr="004F248D">
        <w:rPr>
          <w:rStyle w:val="StyleUnderline"/>
          <w:highlight w:val="cyan"/>
        </w:rPr>
        <w:t>A diplomatic settlement represents the</w:t>
      </w:r>
      <w:r w:rsidRPr="004F248D">
        <w:rPr>
          <w:sz w:val="16"/>
          <w:highlight w:val="cyan"/>
        </w:rPr>
        <w:t xml:space="preserve"> </w:t>
      </w:r>
      <w:r w:rsidRPr="004F248D">
        <w:rPr>
          <w:rStyle w:val="Emphasis"/>
          <w:highlight w:val="cyan"/>
        </w:rPr>
        <w:t>best and most sustainable</w:t>
      </w:r>
      <w:r w:rsidRPr="004F248D">
        <w:rPr>
          <w:sz w:val="16"/>
          <w:highlight w:val="cyan"/>
        </w:rPr>
        <w:t xml:space="preserve"> </w:t>
      </w:r>
      <w:r w:rsidRPr="004F248D">
        <w:rPr>
          <w:rStyle w:val="StyleUnderline"/>
          <w:highlight w:val="cyan"/>
        </w:rPr>
        <w:t>way</w:t>
      </w:r>
      <w:r w:rsidRPr="00A60FD5">
        <w:rPr>
          <w:rStyle w:val="StyleUnderline"/>
        </w:rPr>
        <w:t xml:space="preserve"> for Trump </w:t>
      </w:r>
      <w:r w:rsidRPr="004F248D">
        <w:rPr>
          <w:rStyle w:val="StyleUnderline"/>
          <w:highlight w:val="cyan"/>
        </w:rPr>
        <w:t>to avoid both a nuclear Iran and a protracted military entanglement</w:t>
      </w:r>
      <w:r w:rsidRPr="00A60FD5">
        <w:rPr>
          <w:sz w:val="16"/>
        </w:rPr>
        <w:t xml:space="preserve">. In </w:t>
      </w:r>
      <w:r w:rsidRPr="005A20FD">
        <w:rPr>
          <w:sz w:val="16"/>
          <w:szCs w:val="16"/>
        </w:rPr>
        <w:t>fact,</w:t>
      </w:r>
      <w:r w:rsidRPr="005A20FD">
        <w:rPr>
          <w:rStyle w:val="StyleUnderline"/>
          <w:sz w:val="16"/>
          <w:szCs w:val="16"/>
        </w:rPr>
        <w:t xml:space="preserve"> </w:t>
      </w:r>
      <w:r w:rsidRPr="004F248D">
        <w:rPr>
          <w:rStyle w:val="StyleUnderline"/>
        </w:rPr>
        <w:t>it may be the only way to avert an unacceptable outcome.</w:t>
      </w:r>
    </w:p>
    <w:p w14:paraId="5F62F3F6" w14:textId="5227177A" w:rsidR="001B304C" w:rsidRDefault="001B304C" w:rsidP="001B304C">
      <w:pPr>
        <w:pStyle w:val="Heading4"/>
      </w:pPr>
      <w:r>
        <w:t>Iran prolif causes cascading regional prolif and escalation</w:t>
      </w:r>
    </w:p>
    <w:p w14:paraId="72360433" w14:textId="4A875E15" w:rsidR="001B304C" w:rsidRDefault="001B304C" w:rsidP="001B304C">
      <w:r w:rsidRPr="001525A5">
        <w:rPr>
          <w:rStyle w:val="Style13ptBold"/>
        </w:rPr>
        <w:t>Kwong 7-9</w:t>
      </w:r>
      <w:r>
        <w:t xml:space="preserve">, fellow in the Nuclear Policy Program at the Carnegie Endowment for International Peace. (Jamie, 7-9-2025, “The Implications of the Iran Nuclear Crisis Could Stretch Far Beyond Tehran” </w:t>
      </w:r>
      <w:r w:rsidRPr="002B3AED">
        <w:t>https://carnegieendowment.org/emissary/2025/07/iran-nuclear-law-npt-iaea-proliferation?lang=en</w:t>
      </w:r>
      <w:r>
        <w:t xml:space="preserve">) wtk </w:t>
      </w:r>
    </w:p>
    <w:p w14:paraId="1D4BFE95" w14:textId="77777777" w:rsidR="001B304C" w:rsidRDefault="001B304C" w:rsidP="001B304C">
      <w:pPr>
        <w:rPr>
          <w:rStyle w:val="Emphasis"/>
        </w:rPr>
      </w:pPr>
      <w:r w:rsidRPr="00F41F2F">
        <w:rPr>
          <w:sz w:val="16"/>
        </w:rPr>
        <w:t xml:space="preserve">Even as a ceasefire has ended the so-called twelve-day war between Israel and Iran, the dust has yet to settle. </w:t>
      </w:r>
      <w:r w:rsidRPr="00DA2224">
        <w:rPr>
          <w:rStyle w:val="StyleUnderline"/>
          <w:highlight w:val="cyan"/>
        </w:rPr>
        <w:t>The</w:t>
      </w:r>
      <w:r w:rsidRPr="001525A5">
        <w:rPr>
          <w:rStyle w:val="StyleUnderline"/>
        </w:rPr>
        <w:t xml:space="preserve"> slow-moving </w:t>
      </w:r>
      <w:r w:rsidRPr="00DA2224">
        <w:rPr>
          <w:rStyle w:val="StyleUnderline"/>
          <w:highlight w:val="cyan"/>
        </w:rPr>
        <w:t>crisis</w:t>
      </w:r>
      <w:r w:rsidRPr="001525A5">
        <w:rPr>
          <w:rStyle w:val="StyleUnderline"/>
        </w:rPr>
        <w:t xml:space="preserve"> </w:t>
      </w:r>
      <w:r w:rsidRPr="00DA2224">
        <w:rPr>
          <w:rStyle w:val="StyleUnderline"/>
          <w:highlight w:val="cyan"/>
        </w:rPr>
        <w:t>around Iran’s</w:t>
      </w:r>
      <w:r w:rsidRPr="001525A5">
        <w:rPr>
          <w:rStyle w:val="StyleUnderline"/>
        </w:rPr>
        <w:t xml:space="preserve"> potential </w:t>
      </w:r>
      <w:r w:rsidRPr="00DA2224">
        <w:rPr>
          <w:rStyle w:val="StyleUnderline"/>
          <w:highlight w:val="cyan"/>
        </w:rPr>
        <w:t>nuclear weapons ambitions is escalating</w:t>
      </w:r>
      <w:r w:rsidRPr="001525A5">
        <w:rPr>
          <w:rStyle w:val="StyleUnderline"/>
        </w:rPr>
        <w:t xml:space="preserve"> </w:t>
      </w:r>
      <w:r w:rsidRPr="00DA2224">
        <w:rPr>
          <w:rStyle w:val="StyleUnderline"/>
          <w:highlight w:val="cyan"/>
        </w:rPr>
        <w:t xml:space="preserve">in ways that could have </w:t>
      </w:r>
      <w:r w:rsidRPr="00DA2224">
        <w:rPr>
          <w:rStyle w:val="Emphasis"/>
          <w:highlight w:val="cyan"/>
        </w:rPr>
        <w:t>far-reaching consequences</w:t>
      </w:r>
      <w:r w:rsidRPr="00F41F2F">
        <w:rPr>
          <w:sz w:val="16"/>
        </w:rPr>
        <w:t>—</w:t>
      </w:r>
      <w:r w:rsidRPr="00DA2224">
        <w:rPr>
          <w:rStyle w:val="StyleUnderline"/>
          <w:highlight w:val="cyan"/>
        </w:rPr>
        <w:t>from</w:t>
      </w:r>
      <w:r w:rsidRPr="00F41F2F">
        <w:rPr>
          <w:sz w:val="16"/>
        </w:rPr>
        <w:t xml:space="preserve"> an </w:t>
      </w:r>
      <w:r w:rsidRPr="00DA2224">
        <w:rPr>
          <w:rStyle w:val="StyleUnderline"/>
          <w:highlight w:val="cyan"/>
        </w:rPr>
        <w:t>increased likelihood of</w:t>
      </w:r>
      <w:r w:rsidRPr="001525A5">
        <w:rPr>
          <w:rStyle w:val="StyleUnderline"/>
        </w:rPr>
        <w:t xml:space="preserve"> further </w:t>
      </w:r>
      <w:r w:rsidRPr="00DA2224">
        <w:rPr>
          <w:rStyle w:val="StyleUnderline"/>
          <w:highlight w:val="cyan"/>
        </w:rPr>
        <w:t xml:space="preserve">conflict to </w:t>
      </w:r>
      <w:r w:rsidRPr="00DA2224">
        <w:rPr>
          <w:rStyle w:val="Emphasis"/>
          <w:highlight w:val="cyan"/>
        </w:rPr>
        <w:t>lasting damage to the international institutions</w:t>
      </w:r>
      <w:r w:rsidRPr="001525A5">
        <w:rPr>
          <w:rStyle w:val="Emphasis"/>
        </w:rPr>
        <w:t xml:space="preserve"> critical to </w:t>
      </w:r>
      <w:r w:rsidRPr="00DA2224">
        <w:rPr>
          <w:rStyle w:val="Emphasis"/>
          <w:highlight w:val="cyan"/>
        </w:rPr>
        <w:t>preventing</w:t>
      </w:r>
      <w:r w:rsidRPr="001525A5">
        <w:rPr>
          <w:rStyle w:val="Emphasis"/>
        </w:rPr>
        <w:t xml:space="preserve"> the spread of </w:t>
      </w:r>
      <w:r w:rsidRPr="00DA2224">
        <w:rPr>
          <w:rStyle w:val="Emphasis"/>
          <w:highlight w:val="cyan"/>
        </w:rPr>
        <w:t>nuclear weapons</w:t>
      </w:r>
      <w:r w:rsidRPr="001525A5">
        <w:rPr>
          <w:rStyle w:val="Emphasis"/>
        </w:rPr>
        <w:t>.</w:t>
      </w:r>
    </w:p>
    <w:p w14:paraId="07725CE5" w14:textId="77777777" w:rsidR="001B304C" w:rsidRPr="00F41F2F" w:rsidRDefault="001B304C" w:rsidP="001B304C">
      <w:pPr>
        <w:rPr>
          <w:sz w:val="16"/>
        </w:rPr>
      </w:pPr>
      <w:r w:rsidRPr="00F41F2F">
        <w:rPr>
          <w:sz w:val="16"/>
        </w:rPr>
        <w:t>Iran’s New Nuclear Law</w:t>
      </w:r>
    </w:p>
    <w:p w14:paraId="49626A99" w14:textId="77777777" w:rsidR="001B304C" w:rsidRPr="00F41F2F" w:rsidRDefault="001B304C" w:rsidP="001B304C">
      <w:pPr>
        <w:rPr>
          <w:sz w:val="16"/>
        </w:rPr>
      </w:pPr>
      <w:r w:rsidRPr="00F41F2F">
        <w:rPr>
          <w:sz w:val="16"/>
        </w:rPr>
        <w:t xml:space="preserve">Last week, </w:t>
      </w:r>
      <w:r w:rsidRPr="001525A5">
        <w:rPr>
          <w:rStyle w:val="StyleUnderline"/>
        </w:rPr>
        <w:t>Iran’s president signed a law mandating</w:t>
      </w:r>
      <w:r w:rsidRPr="00F41F2F">
        <w:rPr>
          <w:sz w:val="16"/>
        </w:rPr>
        <w:t xml:space="preserve"> that all </w:t>
      </w:r>
      <w:r w:rsidRPr="001525A5">
        <w:rPr>
          <w:rStyle w:val="StyleUnderline"/>
        </w:rPr>
        <w:t>cooperation with the</w:t>
      </w:r>
      <w:r w:rsidRPr="00F41F2F">
        <w:rPr>
          <w:sz w:val="16"/>
        </w:rPr>
        <w:t xml:space="preserve"> International Atomic Energy Agency (</w:t>
      </w:r>
      <w:r w:rsidRPr="001525A5">
        <w:rPr>
          <w:rStyle w:val="StyleUnderline"/>
        </w:rPr>
        <w:t>IAEA</w:t>
      </w:r>
      <w:r w:rsidRPr="00F41F2F">
        <w:rPr>
          <w:sz w:val="16"/>
        </w:rPr>
        <w:t>) be suspended. This measure marks a new period of acrimonious relations in an already turbulent relationship between Tehran and the IAEA. Depending on implementation, the law could prevent the IAEA from carrying out its mandate to verify Iran’s compliance with its nonproliferation safeguards agreement unless and until certain conditions are met.</w:t>
      </w:r>
    </w:p>
    <w:p w14:paraId="5FA04C44" w14:textId="77777777" w:rsidR="001B304C" w:rsidRPr="00F41F2F" w:rsidRDefault="001B304C" w:rsidP="001B304C">
      <w:pPr>
        <w:rPr>
          <w:sz w:val="16"/>
        </w:rPr>
      </w:pPr>
      <w:r w:rsidRPr="00F41F2F">
        <w:rPr>
          <w:sz w:val="16"/>
        </w:rPr>
        <w:t xml:space="preserve">In practice, </w:t>
      </w:r>
      <w:r w:rsidRPr="001525A5">
        <w:rPr>
          <w:rStyle w:val="StyleUnderline"/>
        </w:rPr>
        <w:t>this means the international community will have no authoritative eyes on the Iranian nuclear program for the foreseeable</w:t>
      </w:r>
      <w:r w:rsidRPr="00F41F2F">
        <w:rPr>
          <w:sz w:val="16"/>
        </w:rPr>
        <w:t xml:space="preserve"> future. Although individual countries’ intelligence services will continue to scrutinize Iran’s activities, they are not an adequate substitute for the IAEA’s independent, on-the-ground assessments.</w:t>
      </w:r>
    </w:p>
    <w:p w14:paraId="239AC0FE" w14:textId="77777777" w:rsidR="001B304C" w:rsidRPr="00F41F2F" w:rsidRDefault="001B304C" w:rsidP="001B304C">
      <w:pPr>
        <w:rPr>
          <w:sz w:val="16"/>
        </w:rPr>
      </w:pPr>
      <w:r w:rsidRPr="00DA2224">
        <w:rPr>
          <w:rStyle w:val="StyleUnderline"/>
          <w:highlight w:val="cyan"/>
        </w:rPr>
        <w:t>Barring IAEA inspections carries</w:t>
      </w:r>
      <w:r w:rsidRPr="001525A5">
        <w:rPr>
          <w:rStyle w:val="StyleUnderline"/>
        </w:rPr>
        <w:t xml:space="preserve"> two </w:t>
      </w:r>
      <w:r w:rsidRPr="00DA2224">
        <w:rPr>
          <w:rStyle w:val="StyleUnderline"/>
          <w:highlight w:val="cyan"/>
        </w:rPr>
        <w:t xml:space="preserve">risks </w:t>
      </w:r>
      <w:r w:rsidRPr="00DA2224">
        <w:rPr>
          <w:rStyle w:val="StyleUnderline"/>
        </w:rPr>
        <w:t>for</w:t>
      </w:r>
      <w:r w:rsidRPr="001525A5">
        <w:rPr>
          <w:rStyle w:val="StyleUnderline"/>
        </w:rPr>
        <w:t xml:space="preserve"> the unfolding Iranian nuclear crisis</w:t>
      </w:r>
      <w:r w:rsidRPr="00F41F2F">
        <w:rPr>
          <w:sz w:val="16"/>
        </w:rPr>
        <w:t xml:space="preserve">. First, </w:t>
      </w:r>
      <w:r w:rsidRPr="001525A5">
        <w:rPr>
          <w:rStyle w:val="StyleUnderline"/>
        </w:rPr>
        <w:t xml:space="preserve">the </w:t>
      </w:r>
      <w:r w:rsidRPr="00DA2224">
        <w:rPr>
          <w:rStyle w:val="StyleUnderline"/>
          <w:highlight w:val="cyan"/>
        </w:rPr>
        <w:t>absence of agency monitoring will create gaps in accounting for Iran’s nuclear materials</w:t>
      </w:r>
      <w:r w:rsidRPr="00F41F2F">
        <w:rPr>
          <w:sz w:val="16"/>
        </w:rPr>
        <w:t xml:space="preserve"> and equipment at a time when accountancy could not be more important to reassuring the world that Tehran is not seeking nuclear weapons. </w:t>
      </w:r>
      <w:r w:rsidRPr="001525A5">
        <w:rPr>
          <w:rStyle w:val="StyleUnderline"/>
        </w:rPr>
        <w:t xml:space="preserve">As </w:t>
      </w:r>
      <w:r w:rsidRPr="00DA2224">
        <w:rPr>
          <w:rStyle w:val="StyleUnderline"/>
          <w:highlight w:val="cyan"/>
        </w:rPr>
        <w:t>Iran</w:t>
      </w:r>
      <w:r w:rsidRPr="001525A5">
        <w:rPr>
          <w:rStyle w:val="StyleUnderline"/>
        </w:rPr>
        <w:t xml:space="preserve"> assesses the damage sustained from</w:t>
      </w:r>
      <w:r w:rsidRPr="00F41F2F">
        <w:rPr>
          <w:sz w:val="16"/>
        </w:rPr>
        <w:t xml:space="preserve"> the U.S. and Israeli </w:t>
      </w:r>
      <w:r w:rsidRPr="001525A5">
        <w:rPr>
          <w:rStyle w:val="StyleUnderline"/>
        </w:rPr>
        <w:t>strikes</w:t>
      </w:r>
      <w:r w:rsidRPr="00F41F2F">
        <w:rPr>
          <w:sz w:val="16"/>
        </w:rPr>
        <w:t xml:space="preserve"> against its key nuclear facilities, </w:t>
      </w:r>
      <w:r w:rsidRPr="001525A5">
        <w:rPr>
          <w:rStyle w:val="StyleUnderline"/>
        </w:rPr>
        <w:t xml:space="preserve">it </w:t>
      </w:r>
      <w:r w:rsidRPr="00DA2224">
        <w:rPr>
          <w:rStyle w:val="StyleUnderline"/>
          <w:highlight w:val="cyan"/>
        </w:rPr>
        <w:t>will have an easier job hiding</w:t>
      </w:r>
      <w:r w:rsidRPr="001525A5">
        <w:rPr>
          <w:rStyle w:val="StyleUnderline"/>
        </w:rPr>
        <w:t xml:space="preserve"> any salvaged </w:t>
      </w:r>
      <w:r w:rsidRPr="00DA2224">
        <w:rPr>
          <w:rStyle w:val="StyleUnderline"/>
          <w:highlight w:val="cyan"/>
        </w:rPr>
        <w:t>assets</w:t>
      </w:r>
      <w:r w:rsidRPr="001525A5">
        <w:rPr>
          <w:rStyle w:val="StyleUnderline"/>
        </w:rPr>
        <w:t xml:space="preserve"> necessary for a weapons program </w:t>
      </w:r>
      <w:r w:rsidRPr="00F41F2F">
        <w:rPr>
          <w:sz w:val="16"/>
        </w:rPr>
        <w:t xml:space="preserve">than if IAEA inspections were ongoing. Second, </w:t>
      </w:r>
      <w:r w:rsidRPr="00DA2224">
        <w:rPr>
          <w:rStyle w:val="StyleUnderline"/>
          <w:highlight w:val="cyan"/>
        </w:rPr>
        <w:t>intelligence disputes around Iran’s nuclear activities will likely continue</w:t>
      </w:r>
      <w:r w:rsidRPr="00F41F2F">
        <w:rPr>
          <w:sz w:val="16"/>
        </w:rPr>
        <w:t>, leading to fractures in the international community—and potentially even within individual states—on how to respond, especially if any intelligence reports point to certain activities as evidence that Iran is sprinting for a bomb.</w:t>
      </w:r>
    </w:p>
    <w:p w14:paraId="02EAA685" w14:textId="77777777" w:rsidR="001B304C" w:rsidRPr="00F41F2F" w:rsidRDefault="001B304C" w:rsidP="001B304C">
      <w:pPr>
        <w:rPr>
          <w:sz w:val="16"/>
        </w:rPr>
      </w:pPr>
      <w:r w:rsidRPr="00F41F2F">
        <w:rPr>
          <w:sz w:val="16"/>
        </w:rPr>
        <w:t xml:space="preserve">Combined, </w:t>
      </w:r>
      <w:r w:rsidRPr="00DA2224">
        <w:rPr>
          <w:rStyle w:val="StyleUnderline"/>
          <w:highlight w:val="cyan"/>
        </w:rPr>
        <w:t xml:space="preserve">the potential for </w:t>
      </w:r>
      <w:r w:rsidRPr="00DA2224">
        <w:rPr>
          <w:rStyle w:val="Emphasis"/>
          <w:highlight w:val="cyan"/>
        </w:rPr>
        <w:t>misperception and miscalculation</w:t>
      </w:r>
      <w:r w:rsidRPr="00DA2224">
        <w:rPr>
          <w:rStyle w:val="StyleUnderline"/>
          <w:highlight w:val="cyan"/>
        </w:rPr>
        <w:t xml:space="preserve"> caused by less visibility into Iran’s nuclear program </w:t>
      </w:r>
      <w:r w:rsidRPr="00DA2224">
        <w:rPr>
          <w:rStyle w:val="Emphasis"/>
          <w:highlight w:val="cyan"/>
        </w:rPr>
        <w:t>increases the likelihood of resumed hostilities</w:t>
      </w:r>
      <w:r w:rsidRPr="00F41F2F">
        <w:rPr>
          <w:sz w:val="16"/>
        </w:rPr>
        <w:t>.</w:t>
      </w:r>
    </w:p>
    <w:p w14:paraId="7F02F269" w14:textId="77777777" w:rsidR="001B304C" w:rsidRPr="00F41F2F" w:rsidRDefault="001B304C" w:rsidP="001B304C">
      <w:pPr>
        <w:rPr>
          <w:sz w:val="16"/>
        </w:rPr>
      </w:pPr>
      <w:r w:rsidRPr="00F41F2F">
        <w:rPr>
          <w:sz w:val="16"/>
        </w:rPr>
        <w:t>Undermining the Nonproliferation Regime</w:t>
      </w:r>
    </w:p>
    <w:p w14:paraId="2F1AABE5" w14:textId="77777777" w:rsidR="001B304C" w:rsidRPr="00F41F2F" w:rsidRDefault="001B304C" w:rsidP="001B304C">
      <w:pPr>
        <w:rPr>
          <w:sz w:val="16"/>
        </w:rPr>
      </w:pPr>
      <w:r w:rsidRPr="00F41F2F">
        <w:rPr>
          <w:sz w:val="16"/>
        </w:rPr>
        <w:t xml:space="preserve">More broadly, </w:t>
      </w:r>
      <w:r w:rsidRPr="00DA2224">
        <w:rPr>
          <w:rStyle w:val="StyleUnderline"/>
          <w:highlight w:val="cyan"/>
        </w:rPr>
        <w:t>this crisis</w:t>
      </w:r>
      <w:r w:rsidRPr="00F41F2F">
        <w:rPr>
          <w:sz w:val="16"/>
        </w:rPr>
        <w:t xml:space="preserve"> now </w:t>
      </w:r>
      <w:r w:rsidRPr="00DA2224">
        <w:rPr>
          <w:rStyle w:val="StyleUnderline"/>
          <w:highlight w:val="cyan"/>
        </w:rPr>
        <w:t>has greater potential to cause</w:t>
      </w:r>
      <w:r w:rsidRPr="00DA2224">
        <w:rPr>
          <w:sz w:val="16"/>
          <w:highlight w:val="cyan"/>
        </w:rPr>
        <w:t xml:space="preserve"> </w:t>
      </w:r>
      <w:r w:rsidRPr="00DA2224">
        <w:rPr>
          <w:rStyle w:val="Emphasis"/>
          <w:highlight w:val="cyan"/>
        </w:rPr>
        <w:t>far-reaching damage to nonproliferation institutions.</w:t>
      </w:r>
      <w:r w:rsidRPr="003E1259">
        <w:rPr>
          <w:rStyle w:val="Emphasis"/>
        </w:rPr>
        <w:t xml:space="preserve"> </w:t>
      </w:r>
      <w:r w:rsidRPr="00F41F2F">
        <w:rPr>
          <w:sz w:val="16"/>
        </w:rPr>
        <w:t>The Israeli and U.S. strikes themselves undermined the legal, economic, and diplomatic means—including President Donald Trump’s administration’s own negotiations with Tehran that had been ongoing since April—for resolving the Iran nuclear issue peacefully. Although the attacks aimed to prevent Tehran from developing the bomb, they very well could have the opposite effect, merely delaying Iranian nuclear acquisition while diminishing the efficacy of tools that prevent other states from following suit.</w:t>
      </w:r>
    </w:p>
    <w:p w14:paraId="2D414370" w14:textId="77777777" w:rsidR="001B304C" w:rsidRPr="00F41F2F" w:rsidRDefault="001B304C" w:rsidP="001B304C">
      <w:pPr>
        <w:rPr>
          <w:sz w:val="16"/>
        </w:rPr>
      </w:pPr>
      <w:r w:rsidRPr="003E1259">
        <w:rPr>
          <w:rStyle w:val="StyleUnderline"/>
        </w:rPr>
        <w:t>Iran’s response to the strikes stands to inflict further damage. Its narrative around the new law</w:t>
      </w:r>
      <w:r w:rsidRPr="00F41F2F">
        <w:rPr>
          <w:sz w:val="16"/>
        </w:rPr>
        <w:t>—namely that the IAEA bears culpability for the strikes—</w:t>
      </w:r>
      <w:r w:rsidRPr="003E1259">
        <w:rPr>
          <w:rStyle w:val="StyleUnderline"/>
        </w:rPr>
        <w:t xml:space="preserve">may resonate with other countries sympathetic to its plight. </w:t>
      </w:r>
      <w:r w:rsidRPr="00F41F2F">
        <w:rPr>
          <w:sz w:val="16"/>
        </w:rPr>
        <w:t xml:space="preserve">These countries may perceive the law as a justifiable response, given that Iran’s safeguarded and ostensibly civilian nuclear facilities were attacked by not one but two nuclear-armed states. </w:t>
      </w:r>
      <w:r w:rsidRPr="003E1259">
        <w:rPr>
          <w:rStyle w:val="StyleUnderline"/>
        </w:rPr>
        <w:t>This</w:t>
      </w:r>
      <w:r w:rsidRPr="00F41F2F">
        <w:rPr>
          <w:sz w:val="16"/>
        </w:rPr>
        <w:t xml:space="preserve"> very concerning </w:t>
      </w:r>
      <w:r w:rsidRPr="00DA2224">
        <w:rPr>
          <w:rStyle w:val="StyleUnderline"/>
        </w:rPr>
        <w:t>precedent</w:t>
      </w:r>
      <w:r w:rsidRPr="003E1259">
        <w:rPr>
          <w:rStyle w:val="StyleUnderline"/>
        </w:rPr>
        <w:t xml:space="preserve"> is only made worse by Israel possessing nuclear weapons outside of international nonproliferation frameworks</w:t>
      </w:r>
      <w:r w:rsidRPr="00F41F2F">
        <w:rPr>
          <w:sz w:val="16"/>
        </w:rPr>
        <w:t xml:space="preserve">. Of course, this episode does not exist in a vacuum and larger dynamics may be informing the Iranian narrative. Nevertheless, </w:t>
      </w:r>
      <w:r w:rsidRPr="00DA2224">
        <w:rPr>
          <w:rStyle w:val="StyleUnderline"/>
          <w:highlight w:val="cyan"/>
        </w:rPr>
        <w:t>Iran’s actions risk undermining the</w:t>
      </w:r>
      <w:r w:rsidRPr="003E1259">
        <w:rPr>
          <w:rStyle w:val="StyleUnderline"/>
        </w:rPr>
        <w:t xml:space="preserve"> technical authority, </w:t>
      </w:r>
      <w:r w:rsidRPr="00DA2224">
        <w:rPr>
          <w:rStyle w:val="StyleUnderline"/>
          <w:highlight w:val="cyan"/>
        </w:rPr>
        <w:t>credibility</w:t>
      </w:r>
      <w:r w:rsidRPr="003E1259">
        <w:rPr>
          <w:rStyle w:val="StyleUnderline"/>
        </w:rPr>
        <w:t xml:space="preserve">, and independence </w:t>
      </w:r>
      <w:r w:rsidRPr="00DA2224">
        <w:rPr>
          <w:rStyle w:val="StyleUnderline"/>
          <w:highlight w:val="cyan"/>
        </w:rPr>
        <w:t>of the IAEA</w:t>
      </w:r>
      <w:r w:rsidRPr="003E1259">
        <w:rPr>
          <w:rStyle w:val="StyleUnderline"/>
        </w:rPr>
        <w:t xml:space="preserve"> as the world’s “nuclear watchdog</w:t>
      </w:r>
      <w:r w:rsidRPr="00F41F2F">
        <w:rPr>
          <w:sz w:val="16"/>
        </w:rPr>
        <w:t>.” If the IAEA becomes more widely perceived as a tool of the big powers, it will have a harder time carrying out its mission to detect cheating by any state on its nonproliferation obligations and provide evidence to hold them accountable.</w:t>
      </w:r>
    </w:p>
    <w:p w14:paraId="3BC4F1F6" w14:textId="77777777" w:rsidR="001B304C" w:rsidRPr="00F41F2F" w:rsidRDefault="001B304C" w:rsidP="001B304C">
      <w:pPr>
        <w:rPr>
          <w:sz w:val="16"/>
        </w:rPr>
      </w:pPr>
      <w:r w:rsidRPr="00F41F2F">
        <w:rPr>
          <w:sz w:val="16"/>
        </w:rPr>
        <w:t>Iranian officials maintain that their new law does not violate these obligations, that it merely suspends (rather than terminates) its required IAEA safeguards agreement. But this measure could very well be a prelude to an even bigger escalation: Iran’s withdrawal from the Nuclear Non-Proliferation Treaty (NPT), the primary international legal structure that prohibits the spread of nuclear weapons.</w:t>
      </w:r>
    </w:p>
    <w:p w14:paraId="0D832EC8" w14:textId="77777777" w:rsidR="001B304C" w:rsidRPr="00F41F2F" w:rsidRDefault="001B304C" w:rsidP="001B304C">
      <w:pPr>
        <w:rPr>
          <w:sz w:val="16"/>
        </w:rPr>
      </w:pPr>
      <w:r w:rsidRPr="00F41F2F">
        <w:rPr>
          <w:sz w:val="16"/>
        </w:rPr>
        <w:t>Numerous Iranian officials have pointed to this possibility in the wake of the Israeli and especially U.S. strikes. Abbas Araghchi, Iran’s foreign minister, stated plainly that the U.S. strike “has severely questioned the NPT, shaken the non-proliferation regime, and will have adverse consequences for international security.”</w:t>
      </w:r>
    </w:p>
    <w:p w14:paraId="7CA65BE9" w14:textId="77777777" w:rsidR="001B304C" w:rsidRPr="00F41F2F" w:rsidRDefault="001B304C" w:rsidP="001B304C">
      <w:pPr>
        <w:rPr>
          <w:sz w:val="16"/>
        </w:rPr>
      </w:pPr>
      <w:r w:rsidRPr="00F41F2F">
        <w:rPr>
          <w:sz w:val="16"/>
        </w:rPr>
        <w:t>Any NPT member can withdraw from the treaty should it deem that “extraordinary events” have jeopardized its supreme national interests. Iran has a fairly straightforward case for invoking this withdrawal clause by pointing to the Israeli and U.S. strikes against its nuclear program as an extreme threat to its national security. And it could expect to find a sympathetic ear in—or at least a lack of pushback from—many capitals around the world that opposed the strikes.</w:t>
      </w:r>
    </w:p>
    <w:p w14:paraId="1520EEC3" w14:textId="77777777" w:rsidR="001B304C" w:rsidRPr="00F41F2F" w:rsidRDefault="001B304C" w:rsidP="001B304C">
      <w:pPr>
        <w:rPr>
          <w:sz w:val="16"/>
        </w:rPr>
      </w:pPr>
      <w:r w:rsidRPr="00F41F2F">
        <w:rPr>
          <w:sz w:val="16"/>
        </w:rPr>
        <w:t>While exiting the treaty would not necessarily be an indication of Tehran’s intent to develop nuclear weapons, it would eliminate the international legal requirement that Iran maintain a safeguards agreement with and submit its nuclear activities for regular monitoring by the IAEA. This would make it exceedingly more difficult to reliably detect whether Iran had made such a decision to go nuclear in the future.</w:t>
      </w:r>
    </w:p>
    <w:p w14:paraId="2B745EB8" w14:textId="77777777" w:rsidR="001B304C" w:rsidRPr="00F41F2F" w:rsidRDefault="001B304C" w:rsidP="001B304C">
      <w:pPr>
        <w:rPr>
          <w:sz w:val="16"/>
        </w:rPr>
      </w:pPr>
      <w:r w:rsidRPr="00DA2224">
        <w:rPr>
          <w:rStyle w:val="StyleUnderline"/>
          <w:highlight w:val="cyan"/>
        </w:rPr>
        <w:t>Iranian NPT withdrawal could</w:t>
      </w:r>
      <w:r w:rsidRPr="003E1259">
        <w:rPr>
          <w:rStyle w:val="StyleUnderline"/>
        </w:rPr>
        <w:t xml:space="preserve"> also </w:t>
      </w:r>
      <w:r w:rsidRPr="00DA2224">
        <w:rPr>
          <w:rStyle w:val="StyleUnderline"/>
          <w:highlight w:val="cyan"/>
        </w:rPr>
        <w:t>diminish</w:t>
      </w:r>
      <w:r w:rsidRPr="003E1259">
        <w:rPr>
          <w:rStyle w:val="StyleUnderline"/>
        </w:rPr>
        <w:t xml:space="preserve"> other </w:t>
      </w:r>
      <w:r w:rsidRPr="00DA2224">
        <w:rPr>
          <w:rStyle w:val="StyleUnderline"/>
          <w:highlight w:val="cyan"/>
        </w:rPr>
        <w:t>states’ confidence in</w:t>
      </w:r>
      <w:r w:rsidRPr="003E1259">
        <w:rPr>
          <w:rStyle w:val="StyleUnderline"/>
        </w:rPr>
        <w:t xml:space="preserve"> the </w:t>
      </w:r>
      <w:r w:rsidRPr="00DA2224">
        <w:rPr>
          <w:rStyle w:val="StyleUnderline"/>
          <w:highlight w:val="cyan"/>
        </w:rPr>
        <w:t>nonprolif</w:t>
      </w:r>
      <w:r w:rsidRPr="003E1259">
        <w:rPr>
          <w:rStyle w:val="StyleUnderline"/>
        </w:rPr>
        <w:t>eration regime</w:t>
      </w:r>
      <w:r w:rsidRPr="00F41F2F">
        <w:rPr>
          <w:sz w:val="16"/>
        </w:rPr>
        <w:t xml:space="preserve">. On the one hand, </w:t>
      </w:r>
      <w:r w:rsidRPr="003E1259">
        <w:rPr>
          <w:rStyle w:val="StyleUnderline"/>
        </w:rPr>
        <w:t xml:space="preserve">states may doubt its ability to constrain any </w:t>
      </w:r>
      <w:r w:rsidRPr="00F41F2F">
        <w:rPr>
          <w:sz w:val="16"/>
        </w:rPr>
        <w:t xml:space="preserve">would-be </w:t>
      </w:r>
      <w:r w:rsidRPr="003E1259">
        <w:rPr>
          <w:rStyle w:val="StyleUnderline"/>
        </w:rPr>
        <w:t>proliferator</w:t>
      </w:r>
      <w:r w:rsidRPr="00F41F2F">
        <w:rPr>
          <w:sz w:val="16"/>
        </w:rPr>
        <w:t xml:space="preserve">, let alone Iran’s nuclear ambitions. On the other hand, </w:t>
      </w:r>
      <w:r w:rsidRPr="003E1259">
        <w:rPr>
          <w:rStyle w:val="StyleUnderline"/>
        </w:rPr>
        <w:t>they may question its ability to protect legitimate nuclear programs from attack</w:t>
      </w:r>
      <w:r w:rsidRPr="00F41F2F">
        <w:rPr>
          <w:sz w:val="16"/>
        </w:rPr>
        <w:t xml:space="preserve">. </w:t>
      </w:r>
      <w:r w:rsidRPr="00DA2224">
        <w:rPr>
          <w:rStyle w:val="StyleUnderline"/>
          <w:highlight w:val="cyan"/>
        </w:rPr>
        <w:t>This</w:t>
      </w:r>
      <w:r w:rsidRPr="003E1259">
        <w:rPr>
          <w:rStyle w:val="StyleUnderline"/>
        </w:rPr>
        <w:t xml:space="preserve"> disillusionment with the system </w:t>
      </w:r>
      <w:r w:rsidRPr="00DA2224">
        <w:rPr>
          <w:rStyle w:val="StyleUnderline"/>
          <w:highlight w:val="cyan"/>
        </w:rPr>
        <w:t xml:space="preserve">could lead to </w:t>
      </w:r>
      <w:r w:rsidRPr="00DA2224">
        <w:rPr>
          <w:rStyle w:val="Emphasis"/>
          <w:highlight w:val="cyan"/>
        </w:rPr>
        <w:t>further defections</w:t>
      </w:r>
      <w:r w:rsidRPr="00DA2224">
        <w:rPr>
          <w:sz w:val="16"/>
          <w:highlight w:val="cyan"/>
        </w:rPr>
        <w:t xml:space="preserve">, </w:t>
      </w:r>
      <w:r w:rsidRPr="00DA2224">
        <w:rPr>
          <w:rStyle w:val="StyleUnderline"/>
          <w:highlight w:val="cyan"/>
        </w:rPr>
        <w:t>eroding the treaty’s efficacy and fracturing</w:t>
      </w:r>
      <w:r w:rsidRPr="003E1259">
        <w:rPr>
          <w:rStyle w:val="StyleUnderline"/>
        </w:rPr>
        <w:t xml:space="preserve"> an important foundation of </w:t>
      </w:r>
      <w:r w:rsidRPr="00DA2224">
        <w:rPr>
          <w:rStyle w:val="StyleUnderline"/>
          <w:highlight w:val="cyan"/>
        </w:rPr>
        <w:t>international peace and security</w:t>
      </w:r>
      <w:r w:rsidRPr="00F41F2F">
        <w:rPr>
          <w:sz w:val="16"/>
        </w:rPr>
        <w:t xml:space="preserve">. Diminishing the credibility of the treaty would attenuate multilateral efforts to prevent the spread of nuclear weapons, could drive more states to take military counterproliferation actions, and at worst, could spur a proliferation domino. </w:t>
      </w:r>
      <w:r w:rsidRPr="00DA2224">
        <w:rPr>
          <w:rStyle w:val="StyleUnderline"/>
          <w:highlight w:val="cyan"/>
        </w:rPr>
        <w:t>Saudi Arabia</w:t>
      </w:r>
      <w:r w:rsidRPr="00F41F2F">
        <w:rPr>
          <w:sz w:val="16"/>
        </w:rPr>
        <w:t xml:space="preserve">, for example, has already said it </w:t>
      </w:r>
      <w:r w:rsidRPr="00DA2224">
        <w:rPr>
          <w:rStyle w:val="StyleUnderline"/>
          <w:highlight w:val="cyan"/>
        </w:rPr>
        <w:t>will develop nuclear weapons if Iran does</w:t>
      </w:r>
      <w:r w:rsidRPr="00F41F2F">
        <w:rPr>
          <w:sz w:val="16"/>
        </w:rPr>
        <w:t xml:space="preserve">, </w:t>
      </w:r>
      <w:r w:rsidRPr="003E1259">
        <w:rPr>
          <w:rStyle w:val="StyleUnderline"/>
        </w:rPr>
        <w:t>which could in turn prompt others in the region to do the same</w:t>
      </w:r>
      <w:r w:rsidRPr="00F41F2F">
        <w:rPr>
          <w:sz w:val="16"/>
        </w:rPr>
        <w:t xml:space="preserve">. </w:t>
      </w:r>
    </w:p>
    <w:p w14:paraId="1FDA0121" w14:textId="5A1BB05E" w:rsidR="005632C9" w:rsidRDefault="005632C9" w:rsidP="005632C9">
      <w:pPr>
        <w:pStyle w:val="Heading2"/>
      </w:pPr>
      <w:r>
        <w:t>UQ</w:t>
      </w:r>
    </w:p>
    <w:p w14:paraId="5E0C8E73" w14:textId="1DE4C72E" w:rsidR="00035103" w:rsidRPr="005B778D" w:rsidRDefault="00035103" w:rsidP="00035103">
      <w:pPr>
        <w:pStyle w:val="Heading3"/>
      </w:pPr>
      <w:r>
        <w:t>UQ—AT: Iran Say No</w:t>
      </w:r>
      <w:r w:rsidR="005C16E5">
        <w:t>—2NC</w:t>
      </w:r>
    </w:p>
    <w:p w14:paraId="22C1C997" w14:textId="77777777" w:rsidR="00035103" w:rsidRDefault="00035103" w:rsidP="00035103">
      <w:pPr>
        <w:pStyle w:val="Heading4"/>
      </w:pPr>
      <w:r>
        <w:t>Iran says yes—diplomatic pressure and fear of sanctions</w:t>
      </w:r>
    </w:p>
    <w:p w14:paraId="7F5F6A56" w14:textId="56519417" w:rsidR="00035103" w:rsidRDefault="00035103" w:rsidP="00035103">
      <w:r w:rsidRPr="008D2C99">
        <w:rPr>
          <w:rStyle w:val="Style13ptBold"/>
        </w:rPr>
        <w:t>McGurk 25</w:t>
      </w:r>
      <w:r>
        <w:t xml:space="preserve">, CNN global affairs analyst who served in senior national security positions under Presidents George W. Bush, Barack Obama, Donald Trump and Joe Biden. (Brett McGurk, 7-7-2025, “Post-Iran crisis: A full agenda for Trump and Netanyahu” </w:t>
      </w:r>
      <w:r w:rsidRPr="002B3AED">
        <w:t>https://www.cnn.com/2025/07/07/politics/post-iran-crisis-trump-netanyahu-mcgurk-analysis</w:t>
      </w:r>
      <w:r>
        <w:t xml:space="preserve">) wtk </w:t>
      </w:r>
    </w:p>
    <w:p w14:paraId="0A7F6633" w14:textId="77777777" w:rsidR="00035103" w:rsidRPr="00365040" w:rsidRDefault="00035103" w:rsidP="00035103">
      <w:pPr>
        <w:rPr>
          <w:sz w:val="16"/>
        </w:rPr>
      </w:pPr>
      <w:r w:rsidRPr="00365040">
        <w:rPr>
          <w:sz w:val="16"/>
        </w:rPr>
        <w:t>Iran nuclear program</w:t>
      </w:r>
    </w:p>
    <w:p w14:paraId="548056DE" w14:textId="77777777" w:rsidR="00035103" w:rsidRDefault="00035103" w:rsidP="00035103">
      <w:pPr>
        <w:rPr>
          <w:rStyle w:val="StyleUnderline"/>
        </w:rPr>
      </w:pPr>
      <w:r w:rsidRPr="00365040">
        <w:rPr>
          <w:rStyle w:val="StyleUnderline"/>
        </w:rPr>
        <w:t xml:space="preserve">Even as the assessments are ongoing about the extent of damage to Iran’s nuclear program, </w:t>
      </w:r>
      <w:r w:rsidRPr="001B304C">
        <w:rPr>
          <w:rStyle w:val="StyleUnderline"/>
          <w:highlight w:val="cyan"/>
        </w:rPr>
        <w:t>a long-term solution will demand</w:t>
      </w:r>
      <w:r w:rsidRPr="00365040">
        <w:rPr>
          <w:rStyle w:val="StyleUnderline"/>
        </w:rPr>
        <w:t xml:space="preserve"> some form of </w:t>
      </w:r>
      <w:r w:rsidRPr="001B304C">
        <w:rPr>
          <w:rStyle w:val="StyleUnderline"/>
          <w:highlight w:val="cyan"/>
        </w:rPr>
        <w:t>a diplomatic arrangement.</w:t>
      </w:r>
    </w:p>
    <w:p w14:paraId="5A916028" w14:textId="77777777" w:rsidR="00035103" w:rsidRPr="00365040" w:rsidRDefault="00035103" w:rsidP="00035103">
      <w:pPr>
        <w:rPr>
          <w:sz w:val="16"/>
        </w:rPr>
      </w:pPr>
      <w:r w:rsidRPr="00365040">
        <w:rPr>
          <w:sz w:val="16"/>
        </w:rPr>
        <w:t>This is primarily for two reasons:</w:t>
      </w:r>
    </w:p>
    <w:p w14:paraId="1622D2BF" w14:textId="77777777" w:rsidR="00035103" w:rsidRPr="00365040" w:rsidRDefault="00035103" w:rsidP="00035103">
      <w:pPr>
        <w:rPr>
          <w:sz w:val="16"/>
        </w:rPr>
      </w:pPr>
      <w:r w:rsidRPr="00365040">
        <w:rPr>
          <w:sz w:val="16"/>
        </w:rPr>
        <w:t xml:space="preserve">First, </w:t>
      </w:r>
      <w:r w:rsidRPr="00365040">
        <w:rPr>
          <w:rStyle w:val="StyleUnderline"/>
        </w:rPr>
        <w:t>as a member of the</w:t>
      </w:r>
      <w:r w:rsidRPr="00365040">
        <w:rPr>
          <w:sz w:val="16"/>
        </w:rPr>
        <w:t xml:space="preserve"> Non-Proliferation Treaty, or </w:t>
      </w:r>
      <w:r w:rsidRPr="00365040">
        <w:rPr>
          <w:rStyle w:val="StyleUnderline"/>
        </w:rPr>
        <w:t>NPT</w:t>
      </w:r>
      <w:r w:rsidRPr="00365040">
        <w:rPr>
          <w:sz w:val="16"/>
        </w:rPr>
        <w:t xml:space="preserve">, </w:t>
      </w:r>
      <w:r w:rsidRPr="00365040">
        <w:rPr>
          <w:rStyle w:val="StyleUnderline"/>
        </w:rPr>
        <w:t>Iran has an obligation to account for and “safeguard” all its nuclear material</w:t>
      </w:r>
      <w:r w:rsidRPr="00365040">
        <w:rPr>
          <w:sz w:val="16"/>
        </w:rPr>
        <w:t>. That includes the stockpiles of highly enriched uranium that may or may not be buried in the caverns of the bombed Fordow facility.</w:t>
      </w:r>
    </w:p>
    <w:p w14:paraId="50FBB8A9" w14:textId="77777777" w:rsidR="00035103" w:rsidRPr="00365040" w:rsidRDefault="00035103" w:rsidP="00035103">
      <w:pPr>
        <w:rPr>
          <w:sz w:val="16"/>
        </w:rPr>
      </w:pPr>
      <w:r w:rsidRPr="00365040">
        <w:rPr>
          <w:sz w:val="16"/>
        </w:rPr>
        <w:t xml:space="preserve">While </w:t>
      </w:r>
      <w:r w:rsidRPr="001B304C">
        <w:rPr>
          <w:rStyle w:val="StyleUnderline"/>
          <w:highlight w:val="cyan"/>
        </w:rPr>
        <w:t>Iran</w:t>
      </w:r>
      <w:r w:rsidRPr="001B304C">
        <w:rPr>
          <w:rStyle w:val="StyleUnderline"/>
        </w:rPr>
        <w:t>’s</w:t>
      </w:r>
      <w:r w:rsidRPr="00365040">
        <w:rPr>
          <w:sz w:val="16"/>
        </w:rPr>
        <w:t xml:space="preserve"> parliament has passed a law to sever ties with the International Atomic Energy Agency, its </w:t>
      </w:r>
      <w:r w:rsidRPr="00365040">
        <w:rPr>
          <w:rStyle w:val="StyleUnderline"/>
        </w:rPr>
        <w:t xml:space="preserve">government </w:t>
      </w:r>
      <w:r w:rsidRPr="001B304C">
        <w:rPr>
          <w:rStyle w:val="StyleUnderline"/>
          <w:highlight w:val="cyan"/>
        </w:rPr>
        <w:t>has made clear it remains a member of the NPT</w:t>
      </w:r>
      <w:r w:rsidRPr="00365040">
        <w:rPr>
          <w:sz w:val="16"/>
        </w:rPr>
        <w:t xml:space="preserve"> and will continue to deal with the international agency through its Supreme Council for National Security, a rough equivalent to the National Security Council in the US.</w:t>
      </w:r>
    </w:p>
    <w:p w14:paraId="63E80BFA" w14:textId="77777777" w:rsidR="00035103" w:rsidRDefault="00035103" w:rsidP="00035103">
      <w:pPr>
        <w:rPr>
          <w:rStyle w:val="Emphasis"/>
        </w:rPr>
      </w:pPr>
      <w:r w:rsidRPr="001B304C">
        <w:rPr>
          <w:rStyle w:val="StyleUnderline"/>
          <w:highlight w:val="cyan"/>
        </w:rPr>
        <w:t>Should Iran refuse such cooperation</w:t>
      </w:r>
      <w:r w:rsidRPr="00365040">
        <w:rPr>
          <w:sz w:val="16"/>
        </w:rPr>
        <w:t xml:space="preserve">, then </w:t>
      </w:r>
      <w:r w:rsidRPr="001B304C">
        <w:rPr>
          <w:rStyle w:val="StyleUnderline"/>
          <w:highlight w:val="cyan"/>
        </w:rPr>
        <w:t>France and the UK have authority to “snap back”</w:t>
      </w:r>
      <w:r w:rsidRPr="00365040">
        <w:rPr>
          <w:rStyle w:val="StyleUnderline"/>
        </w:rPr>
        <w:t xml:space="preserve"> all UN and international </w:t>
      </w:r>
      <w:r w:rsidRPr="001B304C">
        <w:rPr>
          <w:rStyle w:val="StyleUnderline"/>
          <w:highlight w:val="cyan"/>
        </w:rPr>
        <w:t>sanctions</w:t>
      </w:r>
      <w:r w:rsidRPr="00365040">
        <w:rPr>
          <w:sz w:val="16"/>
        </w:rPr>
        <w:t xml:space="preserve"> between now and October. </w:t>
      </w:r>
      <w:r w:rsidRPr="001B304C">
        <w:rPr>
          <w:rStyle w:val="StyleUnderline"/>
          <w:highlight w:val="cyan"/>
        </w:rPr>
        <w:t xml:space="preserve">That is something Iran’s fledgling economy </w:t>
      </w:r>
      <w:r w:rsidRPr="001B304C">
        <w:rPr>
          <w:rStyle w:val="Emphasis"/>
          <w:highlight w:val="cyan"/>
        </w:rPr>
        <w:t>cannot afford</w:t>
      </w:r>
      <w:r w:rsidRPr="00365040">
        <w:rPr>
          <w:rStyle w:val="Emphasis"/>
        </w:rPr>
        <w:t>.</w:t>
      </w:r>
    </w:p>
    <w:p w14:paraId="582054D4" w14:textId="77777777" w:rsidR="00035103" w:rsidRPr="00365040" w:rsidRDefault="00035103" w:rsidP="00035103">
      <w:pPr>
        <w:rPr>
          <w:sz w:val="16"/>
        </w:rPr>
      </w:pPr>
      <w:r w:rsidRPr="00365040">
        <w:rPr>
          <w:sz w:val="16"/>
        </w:rPr>
        <w:t xml:space="preserve">Second, </w:t>
      </w:r>
      <w:r w:rsidRPr="001B304C">
        <w:rPr>
          <w:rStyle w:val="StyleUnderline"/>
          <w:highlight w:val="cyan"/>
        </w:rPr>
        <w:t>if Iran wants to avoid</w:t>
      </w:r>
      <w:r w:rsidRPr="00365040">
        <w:rPr>
          <w:sz w:val="16"/>
        </w:rPr>
        <w:t xml:space="preserve"> the risk of </w:t>
      </w:r>
      <w:r w:rsidRPr="001B304C">
        <w:rPr>
          <w:rStyle w:val="StyleUnderline"/>
          <w:highlight w:val="cyan"/>
        </w:rPr>
        <w:t>further</w:t>
      </w:r>
      <w:r w:rsidRPr="00365040">
        <w:rPr>
          <w:sz w:val="16"/>
        </w:rPr>
        <w:t xml:space="preserve"> Israeli or American </w:t>
      </w:r>
      <w:r w:rsidRPr="001B304C">
        <w:rPr>
          <w:rStyle w:val="StyleUnderline"/>
          <w:highlight w:val="cyan"/>
        </w:rPr>
        <w:t>strikes</w:t>
      </w:r>
      <w:r w:rsidRPr="001B304C">
        <w:rPr>
          <w:sz w:val="16"/>
          <w:highlight w:val="cyan"/>
        </w:rPr>
        <w:t xml:space="preserve">, </w:t>
      </w:r>
      <w:r w:rsidRPr="001B304C">
        <w:rPr>
          <w:rStyle w:val="StyleUnderline"/>
          <w:highlight w:val="cyan"/>
        </w:rPr>
        <w:t>it will need to reach an agreement</w:t>
      </w:r>
      <w:r w:rsidRPr="00365040">
        <w:rPr>
          <w:rStyle w:val="StyleUnderline"/>
        </w:rPr>
        <w:t xml:space="preserve"> on whatever remains of its enrichment program</w:t>
      </w:r>
      <w:r w:rsidRPr="00365040">
        <w:rPr>
          <w:sz w:val="16"/>
        </w:rPr>
        <w:t>. Before Israel’s 12-day conflict with Iran, the US was prepared to accept enrichment by Tehran below 5% and aboveground pending the establishment of a regional fuel bank consortium where Iran would be a member with access to nuclear fuel for a civilian program, but unable to enrich entirely on its own.</w:t>
      </w:r>
    </w:p>
    <w:p w14:paraId="6B632F24" w14:textId="77777777" w:rsidR="00035103" w:rsidRPr="00365040" w:rsidRDefault="00035103" w:rsidP="00035103">
      <w:pPr>
        <w:rPr>
          <w:sz w:val="16"/>
        </w:rPr>
      </w:pPr>
      <w:r w:rsidRPr="00365040">
        <w:rPr>
          <w:sz w:val="16"/>
        </w:rPr>
        <w:t>Iran did not accept that deal, and today the terms will surely be less favorable: no enrichment even for a temporary period or else face the risk of further strikes and international sanctions.</w:t>
      </w:r>
    </w:p>
    <w:p w14:paraId="57146805" w14:textId="77777777" w:rsidR="00035103" w:rsidRPr="00365040" w:rsidRDefault="00035103" w:rsidP="00035103">
      <w:pPr>
        <w:rPr>
          <w:sz w:val="16"/>
        </w:rPr>
      </w:pPr>
      <w:r w:rsidRPr="001B304C">
        <w:rPr>
          <w:rStyle w:val="StyleUnderline"/>
          <w:highlight w:val="cyan"/>
        </w:rPr>
        <w:t>Despite predictions that American strikes would render diplomacy impossible</w:t>
      </w:r>
      <w:r w:rsidRPr="001B304C">
        <w:rPr>
          <w:sz w:val="16"/>
          <w:highlight w:val="cyan"/>
        </w:rPr>
        <w:t xml:space="preserve">, </w:t>
      </w:r>
      <w:r w:rsidRPr="001B304C">
        <w:rPr>
          <w:rStyle w:val="StyleUnderline"/>
          <w:highlight w:val="cyan"/>
        </w:rPr>
        <w:t>Iran</w:t>
      </w:r>
      <w:r w:rsidRPr="00365040">
        <w:rPr>
          <w:sz w:val="16"/>
        </w:rPr>
        <w:t xml:space="preserve"> in fact </w:t>
      </w:r>
      <w:r w:rsidRPr="001B304C">
        <w:rPr>
          <w:rStyle w:val="StyleUnderline"/>
          <w:highlight w:val="cyan"/>
        </w:rPr>
        <w:t>is</w:t>
      </w:r>
      <w:r w:rsidRPr="00365040">
        <w:rPr>
          <w:rStyle w:val="StyleUnderline"/>
        </w:rPr>
        <w:t xml:space="preserve"> saying it’s </w:t>
      </w:r>
      <w:r w:rsidRPr="001B304C">
        <w:rPr>
          <w:rStyle w:val="StyleUnderline"/>
          <w:highlight w:val="cyan"/>
        </w:rPr>
        <w:t>prepared to engage the American side once again</w:t>
      </w:r>
      <w:r w:rsidRPr="00365040">
        <w:rPr>
          <w:sz w:val="16"/>
        </w:rPr>
        <w:t xml:space="preserve">, and </w:t>
      </w:r>
      <w:r w:rsidRPr="001B304C">
        <w:rPr>
          <w:rStyle w:val="Emphasis"/>
          <w:highlight w:val="cyan"/>
        </w:rPr>
        <w:t>I’d expect those talks to start soon</w:t>
      </w:r>
      <w:r w:rsidRPr="00365040">
        <w:rPr>
          <w:sz w:val="16"/>
        </w:rPr>
        <w:t>.</w:t>
      </w:r>
    </w:p>
    <w:p w14:paraId="44E7700B" w14:textId="77777777" w:rsidR="00035103" w:rsidRPr="00365040" w:rsidRDefault="00035103" w:rsidP="00035103">
      <w:pPr>
        <w:rPr>
          <w:sz w:val="16"/>
        </w:rPr>
      </w:pPr>
      <w:r w:rsidRPr="00365040">
        <w:rPr>
          <w:sz w:val="16"/>
        </w:rPr>
        <w:t xml:space="preserve">Given Iran’s leadership losses, it may have a difficult time reaching decisions that will be necessary to forge an agreement of any kind. With the threat of the snapback procedure, however, which I’ve explained in this earlier essay, </w:t>
      </w:r>
      <w:r w:rsidRPr="001B304C">
        <w:rPr>
          <w:rStyle w:val="StyleUnderline"/>
          <w:highlight w:val="cyan"/>
        </w:rPr>
        <w:t>the table is being set for negotiations</w:t>
      </w:r>
      <w:r w:rsidRPr="00365040">
        <w:rPr>
          <w:rStyle w:val="StyleUnderline"/>
        </w:rPr>
        <w:t xml:space="preserve"> with a deadline later this year</w:t>
      </w:r>
      <w:r w:rsidRPr="00365040">
        <w:rPr>
          <w:sz w:val="16"/>
        </w:rPr>
        <w:t>.</w:t>
      </w:r>
    </w:p>
    <w:p w14:paraId="7DC222DE" w14:textId="77777777" w:rsidR="00035103" w:rsidRPr="00365040" w:rsidRDefault="00035103" w:rsidP="00035103">
      <w:pPr>
        <w:rPr>
          <w:rStyle w:val="StyleUnderline"/>
        </w:rPr>
      </w:pPr>
      <w:r w:rsidRPr="00365040">
        <w:rPr>
          <w:rStyle w:val="StyleUnderline"/>
        </w:rPr>
        <w:t>The aim between now and then will be deal that permanently forecloses the possibility of Iran developing nuclear arms.</w:t>
      </w:r>
    </w:p>
    <w:p w14:paraId="1BC0ACCA" w14:textId="77777777" w:rsidR="00035103" w:rsidRDefault="00035103" w:rsidP="00035103"/>
    <w:p w14:paraId="63CFFBB5" w14:textId="7D809E04" w:rsidR="00035103" w:rsidRDefault="00A43070" w:rsidP="00035103">
      <w:pPr>
        <w:pStyle w:val="Heading4"/>
      </w:pPr>
      <w:r>
        <w:t>Squo mistrust can be overcome</w:t>
      </w:r>
    </w:p>
    <w:p w14:paraId="3CF84D62" w14:textId="1C1AFD22" w:rsidR="00035103" w:rsidRDefault="00035103" w:rsidP="00035103">
      <w:r w:rsidRPr="00365040">
        <w:rPr>
          <w:rStyle w:val="Style13ptBold"/>
        </w:rPr>
        <w:t>Torbati 25</w:t>
      </w:r>
      <w:r>
        <w:t xml:space="preserve">, covers Turkey and Iran for The Washington Post (Yeganeh Torbati, 7-13-2025, “Iran sees chance for nuclear deal with U.S. even after attacks” </w:t>
      </w:r>
      <w:r w:rsidRPr="002B3AED">
        <w:t>https://www.washingtonpost.com/world/2025/07/13/iran-nuclear-negotiations-pezeshkian-araghchi/</w:t>
      </w:r>
      <w:r>
        <w:t xml:space="preserve">) wtk </w:t>
      </w:r>
    </w:p>
    <w:p w14:paraId="1CBD8165" w14:textId="77777777" w:rsidR="00035103" w:rsidRPr="00697234" w:rsidRDefault="00035103" w:rsidP="00035103">
      <w:pPr>
        <w:rPr>
          <w:sz w:val="16"/>
        </w:rPr>
      </w:pPr>
      <w:r w:rsidRPr="00697234">
        <w:rPr>
          <w:rStyle w:val="StyleUnderline"/>
        </w:rPr>
        <w:t xml:space="preserve">A </w:t>
      </w:r>
      <w:r w:rsidRPr="00A43070">
        <w:rPr>
          <w:rStyle w:val="Emphasis"/>
          <w:highlight w:val="cyan"/>
        </w:rPr>
        <w:t>consensus</w:t>
      </w:r>
      <w:r w:rsidRPr="00A43070">
        <w:rPr>
          <w:rStyle w:val="StyleUnderline"/>
          <w:highlight w:val="cyan"/>
        </w:rPr>
        <w:t xml:space="preserve"> is emerging within Iran</w:t>
      </w:r>
      <w:r w:rsidRPr="00697234">
        <w:rPr>
          <w:sz w:val="16"/>
        </w:rPr>
        <w:t xml:space="preserve">’s fractious political scene </w:t>
      </w:r>
      <w:r w:rsidRPr="00A43070">
        <w:rPr>
          <w:rStyle w:val="StyleUnderline"/>
          <w:highlight w:val="cyan"/>
        </w:rPr>
        <w:t>that the country must relaunch negotiations over its nuclear program</w:t>
      </w:r>
      <w:r w:rsidRPr="00697234">
        <w:rPr>
          <w:rStyle w:val="StyleUnderline"/>
        </w:rPr>
        <w:t xml:space="preserve"> with the United States</w:t>
      </w:r>
      <w:r w:rsidRPr="00697234">
        <w:rPr>
          <w:sz w:val="16"/>
        </w:rPr>
        <w:t xml:space="preserve">, </w:t>
      </w:r>
      <w:r w:rsidRPr="00A43070">
        <w:rPr>
          <w:rStyle w:val="Emphasis"/>
          <w:highlight w:val="cyan"/>
        </w:rPr>
        <w:t>even as mistrust remains</w:t>
      </w:r>
      <w:r w:rsidRPr="00697234">
        <w:rPr>
          <w:sz w:val="16"/>
        </w:rPr>
        <w:t xml:space="preserve"> over whether such talks could simply be the prelude to another Israeli attack, according to analysts and political observers inside and outside Iran.</w:t>
      </w:r>
    </w:p>
    <w:p w14:paraId="2D19BC89" w14:textId="77777777" w:rsidR="00035103" w:rsidRPr="00697234" w:rsidRDefault="00035103" w:rsidP="00035103">
      <w:pPr>
        <w:rPr>
          <w:sz w:val="16"/>
        </w:rPr>
      </w:pPr>
      <w:r w:rsidRPr="005C16E5">
        <w:rPr>
          <w:rStyle w:val="StyleUnderline"/>
          <w:highlight w:val="cyan"/>
        </w:rPr>
        <w:t>Iranian President</w:t>
      </w:r>
      <w:r w:rsidRPr="00697234">
        <w:rPr>
          <w:sz w:val="16"/>
        </w:rPr>
        <w:t xml:space="preserve"> Masoud Pezeshkian </w:t>
      </w:r>
      <w:r w:rsidRPr="005C16E5">
        <w:rPr>
          <w:rStyle w:val="StyleUnderline"/>
          <w:highlight w:val="cyan"/>
        </w:rPr>
        <w:t>and Foreign Minister</w:t>
      </w:r>
      <w:r w:rsidRPr="00697234">
        <w:rPr>
          <w:sz w:val="16"/>
        </w:rPr>
        <w:t xml:space="preserve"> Abbas Araghchi have </w:t>
      </w:r>
      <w:r w:rsidRPr="005C16E5">
        <w:rPr>
          <w:rStyle w:val="StyleUnderline"/>
          <w:highlight w:val="cyan"/>
        </w:rPr>
        <w:t>engaged in a media blitz</w:t>
      </w:r>
      <w:r w:rsidRPr="00697234">
        <w:rPr>
          <w:sz w:val="16"/>
        </w:rPr>
        <w:t xml:space="preserve"> over the past several weeks seeking to distinguish between the U.S. and Israel, </w:t>
      </w:r>
      <w:r w:rsidRPr="005C16E5">
        <w:rPr>
          <w:rStyle w:val="StyleUnderline"/>
          <w:highlight w:val="cyan"/>
        </w:rPr>
        <w:t>stressing</w:t>
      </w:r>
      <w:r w:rsidRPr="00697234">
        <w:rPr>
          <w:sz w:val="16"/>
        </w:rPr>
        <w:t xml:space="preserve"> that </w:t>
      </w:r>
      <w:r w:rsidRPr="005C16E5">
        <w:rPr>
          <w:rStyle w:val="StyleUnderline"/>
          <w:highlight w:val="cyan"/>
        </w:rPr>
        <w:t>a negotiated settlement</w:t>
      </w:r>
      <w:r w:rsidRPr="00697234">
        <w:rPr>
          <w:rStyle w:val="StyleUnderline"/>
        </w:rPr>
        <w:t xml:space="preserve"> could be reached with Washington</w:t>
      </w:r>
      <w:r w:rsidRPr="00697234">
        <w:rPr>
          <w:sz w:val="16"/>
        </w:rPr>
        <w:t xml:space="preserve"> despite Israeli hostility.</w:t>
      </w:r>
    </w:p>
    <w:p w14:paraId="4F629A20" w14:textId="77777777" w:rsidR="00035103" w:rsidRPr="00697234" w:rsidRDefault="00035103" w:rsidP="00035103">
      <w:pPr>
        <w:rPr>
          <w:sz w:val="16"/>
        </w:rPr>
      </w:pPr>
      <w:r w:rsidRPr="00697234">
        <w:rPr>
          <w:sz w:val="16"/>
        </w:rPr>
        <w:t xml:space="preserve">In an interview with conservative media personality Tucker Carlson published last week, for instance, Pezeshkian accused Israeli Prime Minister Benjamin Netanyahu of planting the idea in American minds that Iran was after a nuclear weapon but emphasized that his country could “very much easily resolve our differences and conflicts with the United States through dialogue and talks.” And in an opinion piece in the Financial Times, Araghchi said </w:t>
      </w:r>
      <w:r w:rsidRPr="00697234">
        <w:rPr>
          <w:rStyle w:val="StyleUnderline"/>
        </w:rPr>
        <w:t>Iran and the U.S. “were on the cusp of a historic breakthrough</w:t>
      </w:r>
      <w:r w:rsidRPr="00697234">
        <w:rPr>
          <w:sz w:val="16"/>
        </w:rPr>
        <w:t>” before the Israeli strikes began.</w:t>
      </w:r>
    </w:p>
    <w:p w14:paraId="14BFACF9" w14:textId="77777777" w:rsidR="00035103" w:rsidRPr="00697234" w:rsidRDefault="00035103" w:rsidP="00035103">
      <w:pPr>
        <w:rPr>
          <w:sz w:val="16"/>
        </w:rPr>
      </w:pPr>
      <w:r w:rsidRPr="00697234">
        <w:rPr>
          <w:sz w:val="16"/>
        </w:rPr>
        <w:t xml:space="preserve">Some observers say </w:t>
      </w:r>
      <w:r w:rsidRPr="005C16E5">
        <w:rPr>
          <w:rStyle w:val="StyleUnderline"/>
          <w:highlight w:val="cyan"/>
        </w:rPr>
        <w:t>the momentum toward resuming negotiations reflects a power struggle in Tehran that</w:t>
      </w:r>
      <w:r w:rsidRPr="00697234">
        <w:rPr>
          <w:rStyle w:val="StyleUnderline"/>
        </w:rPr>
        <w:t xml:space="preserve"> has </w:t>
      </w:r>
      <w:r w:rsidRPr="005C16E5">
        <w:rPr>
          <w:rStyle w:val="StyleUnderline"/>
          <w:highlight w:val="cyan"/>
        </w:rPr>
        <w:t>intensified after</w:t>
      </w:r>
      <w:r w:rsidRPr="00697234">
        <w:rPr>
          <w:sz w:val="16"/>
        </w:rPr>
        <w:t xml:space="preserve"> the Israeli and American </w:t>
      </w:r>
      <w:r w:rsidRPr="005C16E5">
        <w:rPr>
          <w:rStyle w:val="StyleUnderline"/>
          <w:highlight w:val="cyan"/>
        </w:rPr>
        <w:t>attacks</w:t>
      </w:r>
      <w:r w:rsidRPr="00697234">
        <w:rPr>
          <w:sz w:val="16"/>
        </w:rPr>
        <w:t xml:space="preserve"> last month, </w:t>
      </w:r>
      <w:r w:rsidRPr="00697234">
        <w:rPr>
          <w:rStyle w:val="StyleUnderline"/>
        </w:rPr>
        <w:t>with those advocating a more conciliatory approach gaining influence</w:t>
      </w:r>
      <w:r w:rsidRPr="00697234">
        <w:rPr>
          <w:sz w:val="16"/>
        </w:rPr>
        <w:t xml:space="preserve"> at the expense of those favoring confrontation.</w:t>
      </w:r>
    </w:p>
    <w:p w14:paraId="185B7CCA" w14:textId="77777777" w:rsidR="00035103" w:rsidRPr="00697234" w:rsidRDefault="00035103" w:rsidP="00035103">
      <w:pPr>
        <w:rPr>
          <w:sz w:val="16"/>
        </w:rPr>
      </w:pPr>
      <w:r w:rsidRPr="00697234">
        <w:rPr>
          <w:sz w:val="16"/>
        </w:rPr>
        <w:t>Still, there are dissenters. Hadi Masoumi Zare, a regional expert who has appeared in the past on an outlet affiliated with Iran’s Revolutionary Guard Corps, acknowledged the ongoing struggle and criticized efforts of policymakers who he said are exploiting the blows dealt by Israel to push for talks with the U.S.</w:t>
      </w:r>
    </w:p>
    <w:p w14:paraId="08CF0AEE" w14:textId="77777777" w:rsidR="00035103" w:rsidRPr="00697234" w:rsidRDefault="00035103" w:rsidP="00035103">
      <w:pPr>
        <w:rPr>
          <w:sz w:val="16"/>
        </w:rPr>
      </w:pPr>
      <w:r w:rsidRPr="00697234">
        <w:rPr>
          <w:sz w:val="16"/>
        </w:rPr>
        <w:t>In a podcast episode released last week, Masoumi Zare said, “Today, in the absence of many of these commanders, and with the feeling that this ideological and revolutionary layer has been weakened and eroded by Israel, they are trying to sell themselves and their mental model as the savior to the Iranian people.” He said this campaign was part of a broader effort to dominate Iran’s power centers.</w:t>
      </w:r>
    </w:p>
    <w:p w14:paraId="09E3131F" w14:textId="77777777" w:rsidR="00035103" w:rsidRPr="00697234" w:rsidRDefault="00035103" w:rsidP="00035103">
      <w:pPr>
        <w:rPr>
          <w:sz w:val="16"/>
        </w:rPr>
      </w:pPr>
      <w:r w:rsidRPr="00697234">
        <w:rPr>
          <w:sz w:val="16"/>
        </w:rPr>
        <w:t>For Iran’s top officials, a sustained attack like the one Israel carried out on its territory last month, paired with the U.S. bombing of three nuclear facilities, was once an unthinkable proposition.</w:t>
      </w:r>
    </w:p>
    <w:p w14:paraId="67614AC0" w14:textId="77777777" w:rsidR="00035103" w:rsidRPr="00697234" w:rsidRDefault="00035103" w:rsidP="00035103">
      <w:pPr>
        <w:rPr>
          <w:sz w:val="16"/>
        </w:rPr>
      </w:pPr>
      <w:r w:rsidRPr="00697234">
        <w:rPr>
          <w:sz w:val="16"/>
        </w:rPr>
        <w:t xml:space="preserve">But those dramatic attacks have not produced a significant change in Iran’s public positions. Iran has signaled neither a greater interest in pursuing a nuclear weapon nor any willingness to give up its nuclear program. It still insists on the right to produce nuclear fuel within its borders while repeating that it is not considering the development of a nuclear weapon. Perhaps most striking, the U.S. </w:t>
      </w:r>
      <w:r w:rsidRPr="005C16E5">
        <w:rPr>
          <w:rStyle w:val="StyleUnderline"/>
          <w:highlight w:val="cyan"/>
        </w:rPr>
        <w:t>strikes have not prompted Iran to turn away from Washington</w:t>
      </w:r>
      <w:r w:rsidRPr="00697234">
        <w:rPr>
          <w:sz w:val="16"/>
        </w:rPr>
        <w:t>.</w:t>
      </w:r>
    </w:p>
    <w:p w14:paraId="1A7D9453" w14:textId="77777777" w:rsidR="00035103" w:rsidRPr="00697234" w:rsidRDefault="00035103" w:rsidP="00035103">
      <w:pPr>
        <w:rPr>
          <w:sz w:val="16"/>
        </w:rPr>
      </w:pPr>
      <w:r w:rsidRPr="00697234">
        <w:rPr>
          <w:sz w:val="16"/>
        </w:rPr>
        <w:t>“I would expect, after all that happened and the war and so on, to hear sort of a unanimous position rejecting any engagement with the United States. … But, actually, it seems that the opposite is happening,” said Hamidreza Azizi, a visiting fellow at the German Institute for International and Security Affairs. He added, “</w:t>
      </w:r>
      <w:r w:rsidRPr="00697234">
        <w:rPr>
          <w:rStyle w:val="StyleUnderline"/>
        </w:rPr>
        <w:t>The key here is the vulnerabilities being on full display, and that resulting in some sort of pragmatic approach</w:t>
      </w:r>
      <w:r w:rsidRPr="00697234">
        <w:rPr>
          <w:sz w:val="16"/>
        </w:rPr>
        <w:t>.”</w:t>
      </w:r>
    </w:p>
    <w:p w14:paraId="5EAFEF32" w14:textId="77777777" w:rsidR="00035103" w:rsidRDefault="00035103" w:rsidP="00035103"/>
    <w:p w14:paraId="1E78301A" w14:textId="77777777" w:rsidR="00035103" w:rsidRDefault="00035103" w:rsidP="00035103">
      <w:pPr>
        <w:rPr>
          <w:rStyle w:val="StyleUnderline"/>
        </w:rPr>
      </w:pPr>
    </w:p>
    <w:p w14:paraId="49B18AE3" w14:textId="26A1CF21" w:rsidR="00035103" w:rsidRDefault="00035103" w:rsidP="00035103">
      <w:pPr>
        <w:pStyle w:val="Heading4"/>
      </w:pPr>
      <w:r>
        <w:t xml:space="preserve">Official statements prove </w:t>
      </w:r>
    </w:p>
    <w:p w14:paraId="3B2A0793" w14:textId="6E28EDFF" w:rsidR="00035103" w:rsidRPr="00AF457F" w:rsidRDefault="00035103" w:rsidP="00035103">
      <w:r w:rsidRPr="00DA41A3">
        <w:rPr>
          <w:rStyle w:val="Style13ptBold"/>
        </w:rPr>
        <w:t xml:space="preserve">Berman </w:t>
      </w:r>
      <w:r w:rsidRPr="00DA41A3">
        <w:t>and Reuters</w:t>
      </w:r>
      <w:r w:rsidRPr="00DA41A3">
        <w:rPr>
          <w:rStyle w:val="Style13ptBold"/>
        </w:rPr>
        <w:t xml:space="preserve"> 7-9</w:t>
      </w:r>
      <w:r>
        <w:t xml:space="preserve">, *Times of Israel's diplomatic reporter, **Reuters (*Lazar Berman, **Reuters, “Iranian FM: Tehran still interested in diplomacy, willing to restart nuclear talks” </w:t>
      </w:r>
      <w:r w:rsidRPr="002B3AED">
        <w:t>https://www.timesofisrael.com/iranian-fm-tehran-still-interested-in-diplomacy-willing-to-restart-nuclear-talks/</w:t>
      </w:r>
      <w:r>
        <w:t xml:space="preserve">) wtk </w:t>
      </w:r>
    </w:p>
    <w:p w14:paraId="576F8B2B" w14:textId="77777777" w:rsidR="00035103" w:rsidRPr="009036CE" w:rsidRDefault="00035103" w:rsidP="00035103">
      <w:pPr>
        <w:rPr>
          <w:sz w:val="16"/>
        </w:rPr>
      </w:pPr>
      <w:r w:rsidRPr="00035103">
        <w:rPr>
          <w:rStyle w:val="StyleUnderline"/>
          <w:highlight w:val="cyan"/>
        </w:rPr>
        <w:t xml:space="preserve">The Iranian foreign minister said the two sides were 48 hours from a pivotal sixth meeting </w:t>
      </w:r>
      <w:r w:rsidRPr="00035103">
        <w:rPr>
          <w:sz w:val="16"/>
        </w:rPr>
        <w:t>when</w:t>
      </w:r>
      <w:r w:rsidRPr="009036CE">
        <w:rPr>
          <w:sz w:val="16"/>
        </w:rPr>
        <w:t xml:space="preserve"> Israel launched airstrikes targeting Iranian nuclear facilities and ballistic missiles on June 13.</w:t>
      </w:r>
    </w:p>
    <w:p w14:paraId="6D3ADF23" w14:textId="77777777" w:rsidR="00035103" w:rsidRPr="009036CE" w:rsidRDefault="00035103" w:rsidP="00035103">
      <w:pPr>
        <w:rPr>
          <w:sz w:val="16"/>
        </w:rPr>
      </w:pPr>
      <w:r w:rsidRPr="009036CE">
        <w:rPr>
          <w:sz w:val="16"/>
        </w:rPr>
        <w:t>Israeli officials said the preemptive attack was necessary to eliminate the “existential threat” posed by the Islamic Republic, which openly calls to destroy the Jewish state. The air war between Iran and Israel lasted 12 days, during which Trump ordered US bombers to pound Iranian underground nuclear facilities.</w:t>
      </w:r>
    </w:p>
    <w:p w14:paraId="068F3ED9" w14:textId="77777777" w:rsidR="00035103" w:rsidRPr="009036CE" w:rsidRDefault="00035103" w:rsidP="00035103">
      <w:pPr>
        <w:rPr>
          <w:sz w:val="16"/>
        </w:rPr>
      </w:pPr>
      <w:r w:rsidRPr="00035103">
        <w:rPr>
          <w:rStyle w:val="StyleUnderline"/>
          <w:highlight w:val="cyan"/>
        </w:rPr>
        <w:t>Araghchi acknowledged having received messages indicating Washington may be ready to return to negotiations</w:t>
      </w:r>
      <w:r w:rsidRPr="009036CE">
        <w:rPr>
          <w:sz w:val="16"/>
        </w:rPr>
        <w:t>. He noted the US was one of six countries to sign a comprehensive nuclear deal with Iran in 2015, only to withdraw in 2018 under the first Trump presidency.</w:t>
      </w:r>
    </w:p>
    <w:p w14:paraId="406ACB7F" w14:textId="77777777" w:rsidR="00035103" w:rsidRPr="009036CE" w:rsidRDefault="00035103" w:rsidP="00035103">
      <w:pPr>
        <w:rPr>
          <w:sz w:val="16"/>
        </w:rPr>
      </w:pPr>
      <w:r w:rsidRPr="009036CE">
        <w:rPr>
          <w:sz w:val="16"/>
        </w:rPr>
        <w:t>“</w:t>
      </w:r>
      <w:r w:rsidRPr="00035103">
        <w:rPr>
          <w:rStyle w:val="Emphasis"/>
          <w:highlight w:val="cyan"/>
        </w:rPr>
        <w:t>Iran remains interested in diplomacy</w:t>
      </w:r>
      <w:r w:rsidRPr="009036CE">
        <w:rPr>
          <w:sz w:val="16"/>
        </w:rPr>
        <w:t xml:space="preserve"> but we have good reason to have doubts about further dialogue. </w:t>
      </w:r>
      <w:r w:rsidRPr="009036CE">
        <w:rPr>
          <w:rStyle w:val="StyleUnderline"/>
        </w:rPr>
        <w:t>If there is a desire to resolve this amicably, the US should show genuine readiness for an equitable accord</w:t>
      </w:r>
      <w:r w:rsidRPr="009036CE">
        <w:rPr>
          <w:sz w:val="16"/>
        </w:rPr>
        <w:t>,” Araghchi wrote.</w:t>
      </w:r>
    </w:p>
    <w:p w14:paraId="5C0D979C" w14:textId="77777777" w:rsidR="00035103" w:rsidRPr="009036CE" w:rsidRDefault="00035103" w:rsidP="00035103">
      <w:pPr>
        <w:rPr>
          <w:sz w:val="16"/>
        </w:rPr>
      </w:pPr>
      <w:r w:rsidRPr="009036CE">
        <w:rPr>
          <w:sz w:val="16"/>
        </w:rPr>
        <w:t>Later Tuesday, Araghchi met with his Saudi counterpart Prince Faisal bin Farhan al-Saud in Mecca to discuss bilateral ties and the latest developments in the region, according to the Saudi state news agency SPA.</w:t>
      </w:r>
    </w:p>
    <w:p w14:paraId="107E18A9" w14:textId="77777777" w:rsidR="00035103" w:rsidRPr="009036CE" w:rsidRDefault="00035103" w:rsidP="00035103">
      <w:pPr>
        <w:rPr>
          <w:sz w:val="16"/>
        </w:rPr>
      </w:pPr>
      <w:r w:rsidRPr="009036CE">
        <w:rPr>
          <w:sz w:val="16"/>
        </w:rPr>
        <w:t>It was Araghchi’s first visit to the Gulf kingdom, a longtime regional rival since Iran and Israel concluded their 12-day air war.</w:t>
      </w:r>
    </w:p>
    <w:p w14:paraId="5084CED4" w14:textId="77777777" w:rsidR="00035103" w:rsidRPr="009036CE" w:rsidRDefault="00035103" w:rsidP="00035103">
      <w:pPr>
        <w:rPr>
          <w:sz w:val="16"/>
        </w:rPr>
      </w:pPr>
      <w:r w:rsidRPr="009036CE">
        <w:rPr>
          <w:sz w:val="16"/>
        </w:rPr>
        <w:t>Araghchi also held “fruitful” conversations with Saudi Crown Prince Mohammed bin Salman and Defense Minister Khalid bin Salman, the Iranian foreign ministry spokesperson Esmail Baghaei said in a later post on X, without clarifying where the talks were held.</w:t>
      </w:r>
    </w:p>
    <w:p w14:paraId="11FF8724" w14:textId="77777777" w:rsidR="00035103" w:rsidRPr="009036CE" w:rsidRDefault="00035103" w:rsidP="00035103">
      <w:pPr>
        <w:rPr>
          <w:sz w:val="16"/>
        </w:rPr>
      </w:pPr>
      <w:r w:rsidRPr="009036CE">
        <w:rPr>
          <w:sz w:val="16"/>
        </w:rPr>
        <w:t>‘Opportunities for peace’ with Iran</w:t>
      </w:r>
    </w:p>
    <w:p w14:paraId="12F027AE" w14:textId="77777777" w:rsidR="00035103" w:rsidRPr="009036CE" w:rsidRDefault="00035103" w:rsidP="00035103">
      <w:pPr>
        <w:rPr>
          <w:sz w:val="16"/>
        </w:rPr>
      </w:pPr>
      <w:r w:rsidRPr="009036CE">
        <w:rPr>
          <w:sz w:val="16"/>
        </w:rPr>
        <w:t>During a White House meeting with Prime Minister Benjamin Netanyahu Monday night, Trump told reporters: “We have scheduled Iran talks, and they… want to talk.” Witkoff said the meeting would take place in the next week or so.</w:t>
      </w:r>
    </w:p>
    <w:p w14:paraId="222EE926" w14:textId="77777777" w:rsidR="00035103" w:rsidRPr="009036CE" w:rsidRDefault="00035103" w:rsidP="00035103">
      <w:pPr>
        <w:rPr>
          <w:sz w:val="16"/>
        </w:rPr>
      </w:pPr>
      <w:r w:rsidRPr="009036CE">
        <w:rPr>
          <w:sz w:val="16"/>
        </w:rPr>
        <w:t>Netanyahu appeared to be open to the prospect of renewed negotiations between Iran and the US in a statement following his Tuesday meeting with US Speaker of the House Mike Johnson.</w:t>
      </w:r>
    </w:p>
    <w:p w14:paraId="7CB30D59" w14:textId="77777777" w:rsidR="00035103" w:rsidRDefault="00035103" w:rsidP="00035103">
      <w:pPr>
        <w:rPr>
          <w:sz w:val="16"/>
        </w:rPr>
      </w:pPr>
      <w:r w:rsidRPr="009036CE">
        <w:rPr>
          <w:sz w:val="16"/>
        </w:rPr>
        <w:t>“</w:t>
      </w:r>
      <w:r w:rsidRPr="00035103">
        <w:rPr>
          <w:rStyle w:val="StyleUnderline"/>
          <w:highlight w:val="cyan"/>
        </w:rPr>
        <w:t>There are opportunities for peace that we intend to realize</w:t>
      </w:r>
      <w:r w:rsidRPr="00035103">
        <w:rPr>
          <w:sz w:val="16"/>
          <w:highlight w:val="cyan"/>
        </w:rPr>
        <w:t xml:space="preserve">… </w:t>
      </w:r>
      <w:r w:rsidRPr="00035103">
        <w:rPr>
          <w:rStyle w:val="StyleUnderline"/>
          <w:highlight w:val="cyan"/>
        </w:rPr>
        <w:t>We’re working together</w:t>
      </w:r>
      <w:r w:rsidRPr="009036CE">
        <w:rPr>
          <w:rStyle w:val="StyleUnderline"/>
        </w:rPr>
        <w:t xml:space="preserve"> on this</w:t>
      </w:r>
      <w:r w:rsidRPr="009036CE">
        <w:rPr>
          <w:sz w:val="16"/>
        </w:rPr>
        <w:t>,” he said.</w:t>
      </w:r>
    </w:p>
    <w:p w14:paraId="7C141886" w14:textId="77777777" w:rsidR="00035103" w:rsidRPr="009036CE" w:rsidRDefault="00035103" w:rsidP="00035103">
      <w:pPr>
        <w:rPr>
          <w:sz w:val="16"/>
        </w:rPr>
      </w:pPr>
    </w:p>
    <w:p w14:paraId="2E3B9111" w14:textId="72774EBB" w:rsidR="009E077C" w:rsidRDefault="009E077C" w:rsidP="00295128">
      <w:pPr>
        <w:pStyle w:val="Heading3"/>
      </w:pPr>
      <w:r>
        <w:t xml:space="preserve">UQ—AT: </w:t>
      </w:r>
      <w:r w:rsidR="005B778D">
        <w:t>US Says No</w:t>
      </w:r>
      <w:r w:rsidR="007005F2">
        <w:t>—2NC</w:t>
      </w:r>
    </w:p>
    <w:p w14:paraId="5E3ED777" w14:textId="77777777" w:rsidR="005B778D" w:rsidRDefault="005B778D" w:rsidP="005B778D"/>
    <w:p w14:paraId="287191B1" w14:textId="4AD3D14B" w:rsidR="00035103" w:rsidRDefault="007005F2" w:rsidP="00035103">
      <w:pPr>
        <w:pStyle w:val="Heading4"/>
      </w:pPr>
      <w:r>
        <w:t>The US will negotiate—they hold all the cards</w:t>
      </w:r>
    </w:p>
    <w:p w14:paraId="27EEEE1F" w14:textId="6EF385C6" w:rsidR="00035103" w:rsidRDefault="00035103" w:rsidP="00035103">
      <w:r w:rsidRPr="00734C3F">
        <w:rPr>
          <w:rStyle w:val="Style13ptBold"/>
        </w:rPr>
        <w:t>Mitchell 25</w:t>
      </w:r>
      <w:r>
        <w:t xml:space="preserve">, Principal and Co-Founder of the Marathon Initiative. He served as U.S. Assistant Secretary of State for Europe and Eurasia from 2017 to 2019. (A. Wess Mitchell, 4-22-2025, “The Return of Great-Power Diplomacy” </w:t>
      </w:r>
      <w:r>
        <w:rPr>
          <w:i/>
          <w:iCs/>
        </w:rPr>
        <w:t xml:space="preserve">Foreign Affairs </w:t>
      </w:r>
      <w:r w:rsidRPr="002B3AED">
        <w:t>https://www.foreignaffairs.com/united-states/return-great-power-diplomacy-strategy-wess-mitchell</w:t>
      </w:r>
      <w:r>
        <w:t xml:space="preserve">) wtk </w:t>
      </w:r>
    </w:p>
    <w:p w14:paraId="1431E54B" w14:textId="77777777" w:rsidR="00035103" w:rsidRDefault="00035103" w:rsidP="00035103"/>
    <w:p w14:paraId="59363367" w14:textId="77777777" w:rsidR="00035103" w:rsidRPr="009E077C" w:rsidRDefault="00035103" w:rsidP="00035103">
      <w:pPr>
        <w:rPr>
          <w:sz w:val="16"/>
        </w:rPr>
      </w:pPr>
      <w:r w:rsidRPr="005C16E5">
        <w:rPr>
          <w:rStyle w:val="StyleUnderline"/>
          <w:highlight w:val="cyan"/>
        </w:rPr>
        <w:t xml:space="preserve">Washington can use </w:t>
      </w:r>
      <w:r w:rsidRPr="005C16E5">
        <w:rPr>
          <w:rStyle w:val="Emphasis"/>
          <w:highlight w:val="cyan"/>
        </w:rPr>
        <w:t>strategic diplomacy</w:t>
      </w:r>
      <w:r w:rsidRPr="005C16E5">
        <w:rPr>
          <w:sz w:val="16"/>
          <w:highlight w:val="cyan"/>
        </w:rPr>
        <w:t xml:space="preserve"> </w:t>
      </w:r>
      <w:r w:rsidRPr="005C16E5">
        <w:rPr>
          <w:rStyle w:val="StyleUnderline"/>
          <w:highlight w:val="cyan"/>
        </w:rPr>
        <w:t>to deal with</w:t>
      </w:r>
      <w:r w:rsidRPr="009E077C">
        <w:rPr>
          <w:sz w:val="16"/>
        </w:rPr>
        <w:t xml:space="preserve"> another potential nuclear threat: </w:t>
      </w:r>
      <w:r w:rsidRPr="005C16E5">
        <w:rPr>
          <w:rStyle w:val="StyleUnderline"/>
          <w:highlight w:val="cyan"/>
        </w:rPr>
        <w:t>Iran</w:t>
      </w:r>
      <w:r w:rsidRPr="009E077C">
        <w:rPr>
          <w:sz w:val="16"/>
        </w:rPr>
        <w:t xml:space="preserve">. </w:t>
      </w:r>
      <w:r w:rsidRPr="005C16E5">
        <w:rPr>
          <w:rStyle w:val="StyleUnderline"/>
          <w:highlight w:val="cyan"/>
        </w:rPr>
        <w:t>The U</w:t>
      </w:r>
      <w:r w:rsidRPr="009E077C">
        <w:rPr>
          <w:sz w:val="16"/>
        </w:rPr>
        <w:t xml:space="preserve">nited </w:t>
      </w:r>
      <w:r w:rsidRPr="005C16E5">
        <w:rPr>
          <w:rStyle w:val="StyleUnderline"/>
          <w:highlight w:val="cyan"/>
        </w:rPr>
        <w:t>S</w:t>
      </w:r>
      <w:r w:rsidRPr="009E077C">
        <w:rPr>
          <w:sz w:val="16"/>
        </w:rPr>
        <w:t xml:space="preserve">tates </w:t>
      </w:r>
      <w:r w:rsidRPr="005C16E5">
        <w:rPr>
          <w:rStyle w:val="StyleUnderline"/>
          <w:highlight w:val="cyan"/>
        </w:rPr>
        <w:t xml:space="preserve">has a </w:t>
      </w:r>
      <w:r w:rsidRPr="005C16E5">
        <w:rPr>
          <w:rStyle w:val="Emphasis"/>
          <w:highlight w:val="cyan"/>
        </w:rPr>
        <w:t>strong interest</w:t>
      </w:r>
      <w:r w:rsidRPr="009E077C">
        <w:rPr>
          <w:rStyle w:val="StyleUnderline"/>
        </w:rPr>
        <w:t xml:space="preserve"> </w:t>
      </w:r>
      <w:r w:rsidRPr="005C16E5">
        <w:rPr>
          <w:rStyle w:val="StyleUnderline"/>
          <w:highlight w:val="cyan"/>
        </w:rPr>
        <w:t>in</w:t>
      </w:r>
      <w:r w:rsidRPr="005C16E5">
        <w:rPr>
          <w:sz w:val="16"/>
          <w:highlight w:val="cyan"/>
        </w:rPr>
        <w:t xml:space="preserve"> </w:t>
      </w:r>
      <w:r w:rsidRPr="005C16E5">
        <w:rPr>
          <w:rStyle w:val="StyleUnderline"/>
          <w:highlight w:val="cyan"/>
        </w:rPr>
        <w:t>derailing that country’s ambitions</w:t>
      </w:r>
      <w:r w:rsidRPr="009E077C">
        <w:rPr>
          <w:rStyle w:val="StyleUnderline"/>
        </w:rPr>
        <w:t xml:space="preserve"> </w:t>
      </w:r>
      <w:r w:rsidRPr="005C16E5">
        <w:rPr>
          <w:rStyle w:val="StyleUnderline"/>
          <w:highlight w:val="cyan"/>
        </w:rPr>
        <w:t>while</w:t>
      </w:r>
      <w:r w:rsidRPr="009E077C">
        <w:rPr>
          <w:rStyle w:val="StyleUnderline"/>
        </w:rPr>
        <w:t xml:space="preserve"> </w:t>
      </w:r>
      <w:r w:rsidRPr="005C16E5">
        <w:rPr>
          <w:rStyle w:val="StyleUnderline"/>
          <w:highlight w:val="cyan"/>
        </w:rPr>
        <w:t>limiting</w:t>
      </w:r>
      <w:r w:rsidRPr="009E077C">
        <w:rPr>
          <w:rStyle w:val="StyleUnderline"/>
        </w:rPr>
        <w:t xml:space="preserve"> the need for future American military </w:t>
      </w:r>
      <w:r w:rsidRPr="005C16E5">
        <w:rPr>
          <w:rStyle w:val="StyleUnderline"/>
          <w:highlight w:val="cyan"/>
        </w:rPr>
        <w:t>interventions</w:t>
      </w:r>
      <w:r w:rsidRPr="009E077C">
        <w:rPr>
          <w:rStyle w:val="StyleUnderline"/>
        </w:rPr>
        <w:t xml:space="preserve"> in the region. The prospects for success have been enhanced by Israel’s recent neutralization of Iranian proxies and air defenses</w:t>
      </w:r>
      <w:r w:rsidRPr="009E077C">
        <w:rPr>
          <w:sz w:val="16"/>
        </w:rPr>
        <w:t xml:space="preserve">, </w:t>
      </w:r>
      <w:r w:rsidRPr="009E077C">
        <w:rPr>
          <w:rStyle w:val="StyleUnderline"/>
        </w:rPr>
        <w:t>which gives Washington a chance to expand on the template of the Abraham Accords by fostering Israeli-Saudi normalization</w:t>
      </w:r>
      <w:r w:rsidRPr="009E077C">
        <w:rPr>
          <w:sz w:val="16"/>
        </w:rPr>
        <w:t xml:space="preserve">. </w:t>
      </w:r>
      <w:r w:rsidRPr="009E077C">
        <w:rPr>
          <w:rStyle w:val="StyleUnderline"/>
        </w:rPr>
        <w:t>Israel’s</w:t>
      </w:r>
      <w:r w:rsidRPr="009E077C">
        <w:rPr>
          <w:sz w:val="16"/>
        </w:rPr>
        <w:t xml:space="preserve"> successful regional military </w:t>
      </w:r>
      <w:r w:rsidRPr="009E077C">
        <w:rPr>
          <w:rStyle w:val="StyleUnderline"/>
        </w:rPr>
        <w:t>campaign</w:t>
      </w:r>
      <w:r w:rsidRPr="009E077C">
        <w:rPr>
          <w:sz w:val="16"/>
        </w:rPr>
        <w:t xml:space="preserve"> also </w:t>
      </w:r>
      <w:r w:rsidRPr="009E077C">
        <w:rPr>
          <w:rStyle w:val="StyleUnderline"/>
        </w:rPr>
        <w:t>means the U</w:t>
      </w:r>
      <w:r w:rsidRPr="009E077C">
        <w:rPr>
          <w:sz w:val="16"/>
        </w:rPr>
        <w:t xml:space="preserve">nited </w:t>
      </w:r>
      <w:r w:rsidRPr="009E077C">
        <w:rPr>
          <w:rStyle w:val="StyleUnderline"/>
        </w:rPr>
        <w:t>S</w:t>
      </w:r>
      <w:r w:rsidRPr="009E077C">
        <w:rPr>
          <w:sz w:val="16"/>
        </w:rPr>
        <w:t xml:space="preserve">tates </w:t>
      </w:r>
      <w:r w:rsidRPr="009E077C">
        <w:rPr>
          <w:rStyle w:val="StyleUnderline"/>
        </w:rPr>
        <w:t>can peel off old Iranian surrogates</w:t>
      </w:r>
      <w:r w:rsidRPr="009E077C">
        <w:rPr>
          <w:sz w:val="16"/>
        </w:rPr>
        <w:t xml:space="preserve"> like Lebanon and Syria. In Syria, success will require that U.S. diplomacy promote an internal balance of power that gives a role to the Kurds while keeping Islamist factions backed by Turkey and Qatar at bay. At the same time, the United States should work with Turkey on areas of shared interest, such as Ukraine, and encourage reconciliation between Turkey and U.S. allies such as Greece, Israel, and Saudi Arabia.</w:t>
      </w:r>
    </w:p>
    <w:p w14:paraId="0F5EE95C" w14:textId="77777777" w:rsidR="00035103" w:rsidRPr="009E077C" w:rsidRDefault="00035103" w:rsidP="00035103">
      <w:pPr>
        <w:rPr>
          <w:rStyle w:val="StyleUnderline"/>
        </w:rPr>
      </w:pPr>
      <w:r w:rsidRPr="009E077C">
        <w:rPr>
          <w:rStyle w:val="StyleUnderline"/>
        </w:rPr>
        <w:t xml:space="preserve">The </w:t>
      </w:r>
      <w:r w:rsidRPr="005C16E5">
        <w:rPr>
          <w:rStyle w:val="StyleUnderline"/>
          <w:highlight w:val="cyan"/>
        </w:rPr>
        <w:t>prospects for successful American diplomacy</w:t>
      </w:r>
      <w:r w:rsidRPr="009E077C">
        <w:rPr>
          <w:rStyle w:val="StyleUnderline"/>
        </w:rPr>
        <w:t xml:space="preserve"> with Iran </w:t>
      </w:r>
      <w:r w:rsidRPr="005C16E5">
        <w:rPr>
          <w:rStyle w:val="StyleUnderline"/>
          <w:highlight w:val="cyan"/>
        </w:rPr>
        <w:t xml:space="preserve">will increase in proportion to the overall position of strength </w:t>
      </w:r>
      <w:r w:rsidRPr="005C16E5">
        <w:rPr>
          <w:rStyle w:val="StyleUnderline"/>
        </w:rPr>
        <w:t>that</w:t>
      </w:r>
      <w:r w:rsidRPr="009E077C">
        <w:rPr>
          <w:rStyle w:val="StyleUnderline"/>
        </w:rPr>
        <w:t xml:space="preserve"> </w:t>
      </w:r>
      <w:r w:rsidRPr="005C16E5">
        <w:rPr>
          <w:rStyle w:val="StyleUnderline"/>
          <w:highlight w:val="cyan"/>
        </w:rPr>
        <w:t>the new administration is able to assemble</w:t>
      </w:r>
      <w:r w:rsidRPr="009E077C">
        <w:rPr>
          <w:rStyle w:val="StyleUnderline"/>
        </w:rPr>
        <w:t xml:space="preserve"> across the region</w:t>
      </w:r>
      <w:r w:rsidRPr="009E077C">
        <w:rPr>
          <w:sz w:val="16"/>
        </w:rPr>
        <w:t xml:space="preserve">. </w:t>
      </w:r>
      <w:r w:rsidRPr="009E077C">
        <w:rPr>
          <w:rStyle w:val="StyleUnderline"/>
        </w:rPr>
        <w:t>Although it is hard to imagine Iran giving up its nuclear program</w:t>
      </w:r>
      <w:r w:rsidRPr="009E077C">
        <w:rPr>
          <w:sz w:val="16"/>
        </w:rPr>
        <w:t xml:space="preserve">, </w:t>
      </w:r>
      <w:r w:rsidRPr="005C16E5">
        <w:rPr>
          <w:rStyle w:val="StyleUnderline"/>
          <w:highlight w:val="cyan"/>
        </w:rPr>
        <w:t>the moment to</w:t>
      </w:r>
      <w:r w:rsidRPr="009E077C">
        <w:rPr>
          <w:rStyle w:val="StyleUnderline"/>
        </w:rPr>
        <w:t xml:space="preserve"> attempt a gambit</w:t>
      </w:r>
      <w:r w:rsidRPr="009E077C">
        <w:rPr>
          <w:sz w:val="16"/>
        </w:rPr>
        <w:t xml:space="preserve"> like the one Trump made with his recent letter to Khamenei </w:t>
      </w:r>
      <w:r w:rsidRPr="005C16E5">
        <w:rPr>
          <w:rStyle w:val="StyleUnderline"/>
          <w:highlight w:val="cyan"/>
        </w:rPr>
        <w:t>is now</w:t>
      </w:r>
      <w:r w:rsidRPr="005C16E5">
        <w:rPr>
          <w:sz w:val="16"/>
          <w:highlight w:val="cyan"/>
        </w:rPr>
        <w:t xml:space="preserve">, </w:t>
      </w:r>
      <w:r w:rsidRPr="005C16E5">
        <w:rPr>
          <w:rStyle w:val="StyleUnderline"/>
          <w:highlight w:val="cyan"/>
        </w:rPr>
        <w:t>when Tehran holds weaker cards</w:t>
      </w:r>
      <w:r w:rsidRPr="005C16E5">
        <w:rPr>
          <w:sz w:val="16"/>
          <w:highlight w:val="cyan"/>
        </w:rPr>
        <w:t xml:space="preserve">, </w:t>
      </w:r>
      <w:r w:rsidRPr="005C16E5">
        <w:rPr>
          <w:rStyle w:val="StyleUnderline"/>
          <w:highlight w:val="cyan"/>
        </w:rPr>
        <w:t>and the U.S. better ones</w:t>
      </w:r>
      <w:r w:rsidRPr="009E077C">
        <w:rPr>
          <w:sz w:val="16"/>
        </w:rPr>
        <w:t>, than has been the case in a very long time.</w:t>
      </w:r>
    </w:p>
    <w:p w14:paraId="5859A376" w14:textId="77777777" w:rsidR="007005F2" w:rsidRDefault="007005F2" w:rsidP="007005F2">
      <w:pPr>
        <w:pStyle w:val="Heading4"/>
      </w:pPr>
      <w:r>
        <w:t>State Department and White House are combining resources to strike deal with Iran</w:t>
      </w:r>
    </w:p>
    <w:p w14:paraId="01E0D464" w14:textId="082B34C9" w:rsidR="007005F2" w:rsidRPr="00625A17" w:rsidRDefault="007005F2" w:rsidP="007005F2">
      <w:pPr>
        <w:rPr>
          <w:rStyle w:val="Style13ptBold"/>
          <w:b w:val="0"/>
          <w:bCs w:val="0"/>
          <w:sz w:val="22"/>
        </w:rPr>
      </w:pPr>
      <w:r w:rsidRPr="00CF3289">
        <w:rPr>
          <w:rStyle w:val="Style13ptBold"/>
        </w:rPr>
        <w:t>Cohen et al</w:t>
      </w:r>
      <w:r>
        <w:rPr>
          <w:rStyle w:val="Style13ptBold"/>
        </w:rPr>
        <w:t>, 6/26</w:t>
      </w:r>
      <w:r>
        <w:t xml:space="preserve">/25, CNN senior reporter (Zachary, Alayna Treene, Kylie Atwood, Jennifer Hansler, “Exclusive: Details emerge of secret diplomatic efforts to restart Iran talks”, CNN, </w:t>
      </w:r>
      <w:r w:rsidRPr="002B3AED">
        <w:t>https://www.cnn.com/2025/06/26/politics/us-iran-talks-nuclear-program</w:t>
      </w:r>
      <w:r>
        <w:t>) //GB</w:t>
      </w:r>
    </w:p>
    <w:p w14:paraId="2940B0BC" w14:textId="77777777" w:rsidR="007005F2" w:rsidRPr="00481753" w:rsidRDefault="007005F2" w:rsidP="007005F2">
      <w:pPr>
        <w:rPr>
          <w:sz w:val="16"/>
        </w:rPr>
      </w:pPr>
      <w:r w:rsidRPr="00481753">
        <w:rPr>
          <w:sz w:val="16"/>
        </w:rPr>
        <w:t xml:space="preserve">The </w:t>
      </w:r>
      <w:r w:rsidRPr="009E077C">
        <w:rPr>
          <w:rStyle w:val="StyleUnderline"/>
          <w:highlight w:val="cyan"/>
        </w:rPr>
        <w:t>Trump</w:t>
      </w:r>
      <w:r w:rsidRPr="00481753">
        <w:rPr>
          <w:sz w:val="16"/>
        </w:rPr>
        <w:t xml:space="preserve"> administration </w:t>
      </w:r>
      <w:r w:rsidRPr="009E077C">
        <w:rPr>
          <w:rStyle w:val="StyleUnderline"/>
          <w:highlight w:val="cyan"/>
        </w:rPr>
        <w:t>has discussed</w:t>
      </w:r>
      <w:r w:rsidRPr="00481753">
        <w:rPr>
          <w:rStyle w:val="StyleUnderline"/>
        </w:rPr>
        <w:t xml:space="preserve"> possibly </w:t>
      </w:r>
      <w:r w:rsidRPr="009E077C">
        <w:rPr>
          <w:rStyle w:val="StyleUnderline"/>
          <w:highlight w:val="cyan"/>
        </w:rPr>
        <w:t>helping Iran</w:t>
      </w:r>
      <w:r w:rsidRPr="00481753">
        <w:rPr>
          <w:sz w:val="16"/>
        </w:rPr>
        <w:t xml:space="preserve"> access as much as $30 billion to </w:t>
      </w:r>
      <w:r w:rsidRPr="009E077C">
        <w:rPr>
          <w:rStyle w:val="StyleUnderline"/>
          <w:highlight w:val="cyan"/>
        </w:rPr>
        <w:t>build</w:t>
      </w:r>
      <w:r w:rsidRPr="009E077C">
        <w:rPr>
          <w:sz w:val="16"/>
          <w:highlight w:val="cyan"/>
        </w:rPr>
        <w:t xml:space="preserve"> </w:t>
      </w:r>
      <w:r w:rsidRPr="009E077C">
        <w:rPr>
          <w:rStyle w:val="StyleUnderline"/>
          <w:highlight w:val="cyan"/>
        </w:rPr>
        <w:t>a</w:t>
      </w:r>
      <w:r w:rsidRPr="00481753">
        <w:rPr>
          <w:rStyle w:val="StyleUnderline"/>
        </w:rPr>
        <w:t xml:space="preserve"> civilian-energy-producing </w:t>
      </w:r>
      <w:r w:rsidRPr="009E077C">
        <w:rPr>
          <w:rStyle w:val="StyleUnderline"/>
          <w:highlight w:val="cyan"/>
        </w:rPr>
        <w:t>nuclear program, easing sanctions, and freeing</w:t>
      </w:r>
      <w:r w:rsidRPr="00481753">
        <w:rPr>
          <w:rStyle w:val="StyleUnderline"/>
        </w:rPr>
        <w:t xml:space="preserve"> up billions of dollars in </w:t>
      </w:r>
      <w:r w:rsidRPr="009E077C">
        <w:rPr>
          <w:rStyle w:val="StyleUnderline"/>
          <w:highlight w:val="cyan"/>
        </w:rPr>
        <w:t>restricted</w:t>
      </w:r>
      <w:r w:rsidRPr="00481753">
        <w:rPr>
          <w:rStyle w:val="StyleUnderline"/>
        </w:rPr>
        <w:t xml:space="preserve"> Iranian </w:t>
      </w:r>
      <w:r w:rsidRPr="009E077C">
        <w:rPr>
          <w:rStyle w:val="StyleUnderline"/>
          <w:highlight w:val="cyan"/>
        </w:rPr>
        <w:t>funds</w:t>
      </w:r>
      <w:r w:rsidRPr="00481753">
        <w:rPr>
          <w:rStyle w:val="StyleUnderline"/>
        </w:rPr>
        <w:t xml:space="preserve"> – </w:t>
      </w:r>
      <w:r w:rsidRPr="009E077C">
        <w:rPr>
          <w:rStyle w:val="StyleUnderline"/>
          <w:highlight w:val="cyan"/>
        </w:rPr>
        <w:t xml:space="preserve">all part of an </w:t>
      </w:r>
      <w:r w:rsidRPr="00481753">
        <w:rPr>
          <w:rStyle w:val="StyleUnderline"/>
        </w:rPr>
        <w:t xml:space="preserve">intensifying </w:t>
      </w:r>
      <w:r w:rsidRPr="009E077C">
        <w:rPr>
          <w:rStyle w:val="StyleUnderline"/>
          <w:highlight w:val="cyan"/>
        </w:rPr>
        <w:t>attempt to bring Tehran back to the negotiating table</w:t>
      </w:r>
      <w:r w:rsidRPr="00481753">
        <w:rPr>
          <w:rStyle w:val="StyleUnderline"/>
        </w:rPr>
        <w:t>,</w:t>
      </w:r>
      <w:r w:rsidRPr="00481753">
        <w:rPr>
          <w:sz w:val="16"/>
        </w:rPr>
        <w:t xml:space="preserve"> four sources familiar with the matter said.</w:t>
      </w:r>
    </w:p>
    <w:p w14:paraId="31C8DCD0" w14:textId="77777777" w:rsidR="007005F2" w:rsidRPr="00481753" w:rsidRDefault="007005F2" w:rsidP="007005F2">
      <w:pPr>
        <w:rPr>
          <w:sz w:val="16"/>
        </w:rPr>
      </w:pPr>
      <w:r w:rsidRPr="009E077C">
        <w:rPr>
          <w:rStyle w:val="StyleUnderline"/>
          <w:highlight w:val="cyan"/>
        </w:rPr>
        <w:t>Key players from the US</w:t>
      </w:r>
      <w:r w:rsidRPr="00481753">
        <w:rPr>
          <w:rStyle w:val="StyleUnderline"/>
        </w:rPr>
        <w:t xml:space="preserve"> and the Middle East </w:t>
      </w:r>
      <w:r w:rsidRPr="009E077C">
        <w:rPr>
          <w:rStyle w:val="StyleUnderline"/>
          <w:highlight w:val="cyan"/>
        </w:rPr>
        <w:t>have talked with</w:t>
      </w:r>
      <w:r w:rsidRPr="00481753">
        <w:rPr>
          <w:rStyle w:val="StyleUnderline"/>
        </w:rPr>
        <w:t xml:space="preserve"> the </w:t>
      </w:r>
      <w:r w:rsidRPr="009E077C">
        <w:rPr>
          <w:rStyle w:val="StyleUnderline"/>
          <w:highlight w:val="cyan"/>
        </w:rPr>
        <w:t>Iran</w:t>
      </w:r>
      <w:r w:rsidRPr="00481753">
        <w:rPr>
          <w:rStyle w:val="StyleUnderline"/>
        </w:rPr>
        <w:t>ians</w:t>
      </w:r>
      <w:r w:rsidRPr="00481753">
        <w:rPr>
          <w:sz w:val="16"/>
        </w:rPr>
        <w:t xml:space="preserve"> behind the scenes even amid the flurry of military strikes in Iran and Israel over the past two weeks, the sources said. Those </w:t>
      </w:r>
      <w:r w:rsidRPr="009E077C">
        <w:rPr>
          <w:rStyle w:val="StyleUnderline"/>
          <w:highlight w:val="cyan"/>
        </w:rPr>
        <w:t>discussions have continued</w:t>
      </w:r>
      <w:r w:rsidRPr="00481753">
        <w:rPr>
          <w:rStyle w:val="StyleUnderline"/>
        </w:rPr>
        <w:t xml:space="preserve"> this week </w:t>
      </w:r>
      <w:r w:rsidRPr="009E077C">
        <w:rPr>
          <w:rStyle w:val="StyleUnderline"/>
          <w:highlight w:val="cyan"/>
        </w:rPr>
        <w:t xml:space="preserve">after </w:t>
      </w:r>
      <w:r w:rsidRPr="00481753">
        <w:rPr>
          <w:rStyle w:val="StyleUnderline"/>
        </w:rPr>
        <w:t>a </w:t>
      </w:r>
      <w:r w:rsidRPr="009E077C">
        <w:rPr>
          <w:rStyle w:val="StyleUnderline"/>
          <w:highlight w:val="cyan"/>
        </w:rPr>
        <w:t>ceasefire</w:t>
      </w:r>
      <w:r w:rsidRPr="00481753">
        <w:rPr>
          <w:rStyle w:val="StyleUnderline"/>
        </w:rPr>
        <w:t xml:space="preserve"> deal was struck</w:t>
      </w:r>
      <w:r w:rsidRPr="00481753">
        <w:rPr>
          <w:sz w:val="16"/>
        </w:rPr>
        <w:t>, the sources said.</w:t>
      </w:r>
    </w:p>
    <w:p w14:paraId="01CBF11B" w14:textId="77777777" w:rsidR="007005F2" w:rsidRPr="00481753" w:rsidRDefault="007005F2" w:rsidP="007005F2">
      <w:pPr>
        <w:rPr>
          <w:sz w:val="16"/>
        </w:rPr>
      </w:pPr>
      <w:r w:rsidRPr="00481753">
        <w:rPr>
          <w:sz w:val="16"/>
        </w:rPr>
        <w:t xml:space="preserve">Trump administration officials emphasized that </w:t>
      </w:r>
      <w:r w:rsidRPr="00481753">
        <w:rPr>
          <w:rStyle w:val="StyleUnderline"/>
        </w:rPr>
        <w:t>several proposals have been floated</w:t>
      </w:r>
      <w:r w:rsidRPr="00481753">
        <w:rPr>
          <w:sz w:val="16"/>
        </w:rPr>
        <w:t>. They are preliminary and evolving with one consistent non-negotiable: zero Iranian enrichment of uranium, which Iran has consistently said it needs. But at least one preliminary draft proposal, described to CNN by two sources, includes several incentives for Iran.</w:t>
      </w:r>
    </w:p>
    <w:p w14:paraId="07ED4E9C" w14:textId="77777777" w:rsidR="007005F2" w:rsidRPr="00481753" w:rsidRDefault="007005F2" w:rsidP="007005F2">
      <w:pPr>
        <w:rPr>
          <w:sz w:val="16"/>
        </w:rPr>
      </w:pPr>
      <w:r w:rsidRPr="00481753">
        <w:rPr>
          <w:sz w:val="16"/>
        </w:rPr>
        <w:t xml:space="preserve">Some </w:t>
      </w:r>
      <w:r w:rsidRPr="009E077C">
        <w:rPr>
          <w:rStyle w:val="StyleUnderline"/>
          <w:highlight w:val="cyan"/>
        </w:rPr>
        <w:t>details were hashed out in a</w:t>
      </w:r>
      <w:r w:rsidRPr="00481753">
        <w:rPr>
          <w:sz w:val="16"/>
        </w:rPr>
        <w:t xml:space="preserve"> secret, hours-long </w:t>
      </w:r>
      <w:r w:rsidRPr="009E077C">
        <w:rPr>
          <w:rStyle w:val="StyleUnderline"/>
          <w:highlight w:val="cyan"/>
        </w:rPr>
        <w:t>meeting between US</w:t>
      </w:r>
      <w:r w:rsidRPr="00481753">
        <w:rPr>
          <w:rStyle w:val="StyleUnderline"/>
        </w:rPr>
        <w:t xml:space="preserve"> special envoy Steve Witkoff </w:t>
      </w:r>
      <w:r w:rsidRPr="009E077C">
        <w:rPr>
          <w:rStyle w:val="StyleUnderline"/>
          <w:highlight w:val="cyan"/>
        </w:rPr>
        <w:t>and</w:t>
      </w:r>
      <w:r w:rsidRPr="00481753">
        <w:rPr>
          <w:rStyle w:val="StyleUnderline"/>
        </w:rPr>
        <w:t xml:space="preserve"> </w:t>
      </w:r>
      <w:r w:rsidRPr="009E077C">
        <w:rPr>
          <w:rStyle w:val="StyleUnderline"/>
          <w:highlight w:val="cyan"/>
        </w:rPr>
        <w:t>Gulf partners at the White House</w:t>
      </w:r>
      <w:r w:rsidRPr="00481753">
        <w:rPr>
          <w:rStyle w:val="StyleUnderline"/>
        </w:rPr>
        <w:t xml:space="preserve"> </w:t>
      </w:r>
      <w:r w:rsidRPr="00481753">
        <w:rPr>
          <w:sz w:val="16"/>
        </w:rPr>
        <w:t>last Friday, the day before US military strikes against Iran, two sources familiar with the meeting told CNN.</w:t>
      </w:r>
    </w:p>
    <w:p w14:paraId="35ED7A30" w14:textId="77777777" w:rsidR="007005F2" w:rsidRPr="00481753" w:rsidRDefault="007005F2" w:rsidP="007005F2">
      <w:pPr>
        <w:rPr>
          <w:sz w:val="16"/>
        </w:rPr>
      </w:pPr>
      <w:r w:rsidRPr="00481753">
        <w:rPr>
          <w:sz w:val="16"/>
        </w:rPr>
        <w:t>Among the terms being discussed, which have not been previously reported, is an estimated $20-30 billion investment in a new Iranian non-enrichment nuclear program that would be used for civilian energy purposes, Trump administration officials and sources familiar with the proposal told CNN. One official insisted that money would not come directly from the US, which prefers its Arab partners foot the bill. Investment in Iran’s nuclear energy facilities has been discussed in previous rounds of nuclear talks in recent months.</w:t>
      </w:r>
    </w:p>
    <w:p w14:paraId="727540CB" w14:textId="77777777" w:rsidR="007005F2" w:rsidRPr="00481753" w:rsidRDefault="007005F2" w:rsidP="007005F2">
      <w:pPr>
        <w:rPr>
          <w:sz w:val="16"/>
        </w:rPr>
      </w:pPr>
      <w:r w:rsidRPr="00481753">
        <w:rPr>
          <w:rStyle w:val="StyleUnderline"/>
        </w:rPr>
        <w:t>“</w:t>
      </w:r>
      <w:r w:rsidRPr="009E077C">
        <w:rPr>
          <w:rStyle w:val="StyleUnderline"/>
          <w:highlight w:val="cyan"/>
        </w:rPr>
        <w:t xml:space="preserve">The US is willing to lead </w:t>
      </w:r>
      <w:r w:rsidRPr="00481753">
        <w:rPr>
          <w:rStyle w:val="StyleUnderline"/>
        </w:rPr>
        <w:t xml:space="preserve">these </w:t>
      </w:r>
      <w:r w:rsidRPr="009E077C">
        <w:rPr>
          <w:rStyle w:val="StyleUnderline"/>
          <w:highlight w:val="cyan"/>
        </w:rPr>
        <w:t xml:space="preserve">talks” </w:t>
      </w:r>
      <w:r w:rsidRPr="00481753">
        <w:rPr>
          <w:rStyle w:val="StyleUnderline"/>
        </w:rPr>
        <w:t>with Iran</w:t>
      </w:r>
      <w:r w:rsidRPr="00481753">
        <w:rPr>
          <w:sz w:val="16"/>
        </w:rPr>
        <w:t>, the Trump administration official told CNN. “And someone is going to need to pay for the nuclear program to be built, but we will not make that commitment.”</w:t>
      </w:r>
    </w:p>
    <w:p w14:paraId="17439399" w14:textId="77777777" w:rsidR="007005F2" w:rsidRPr="007823E6" w:rsidRDefault="007005F2" w:rsidP="007005F2">
      <w:pPr>
        <w:rPr>
          <w:sz w:val="16"/>
        </w:rPr>
      </w:pPr>
      <w:r w:rsidRPr="00481753">
        <w:rPr>
          <w:sz w:val="16"/>
        </w:rPr>
        <w:t>Other incentives include potentially removing some sanctions on Iran and allowing Tehran to access the $6 billion currently sitting in foreign bank accounts that it is restricted from freely using, according to the draft described to CNN</w:t>
      </w:r>
      <w:r w:rsidRPr="007823E6">
        <w:rPr>
          <w:sz w:val="16"/>
        </w:rPr>
        <w:t>.</w:t>
      </w:r>
    </w:p>
    <w:p w14:paraId="16822522" w14:textId="77777777" w:rsidR="007005F2" w:rsidRPr="007823E6" w:rsidRDefault="007005F2" w:rsidP="007005F2">
      <w:pPr>
        <w:rPr>
          <w:sz w:val="16"/>
        </w:rPr>
      </w:pPr>
      <w:r w:rsidRPr="007823E6">
        <w:rPr>
          <w:sz w:val="16"/>
        </w:rPr>
        <w:t>Another idea floated last week that is currently being considered is for US-backed allies in the Gulf to pay to replace the Fordow nuclear facility – which the US hit with bunker-buster bombs over the weekend – with the non-enrichment program, two sources familiar with the matter said. It was not immediately clear if Iran would be able to use the site itself, nor was it clear how seriously that proposal was being considered.</w:t>
      </w:r>
    </w:p>
    <w:p w14:paraId="19D746F2" w14:textId="77777777" w:rsidR="007005F2" w:rsidRPr="007823E6" w:rsidRDefault="007005F2" w:rsidP="007005F2">
      <w:pPr>
        <w:rPr>
          <w:sz w:val="16"/>
        </w:rPr>
      </w:pPr>
      <w:r w:rsidRPr="007823E6">
        <w:rPr>
          <w:sz w:val="16"/>
        </w:rPr>
        <w:t>“There are a lot of ideas being thrown around by different people and a lot of them are trying to be creative,” one of the sources familiar with the discussions told CNN.</w:t>
      </w:r>
    </w:p>
    <w:p w14:paraId="72C9713A" w14:textId="77777777" w:rsidR="007005F2" w:rsidRPr="007823E6" w:rsidRDefault="007005F2" w:rsidP="007005F2">
      <w:pPr>
        <w:rPr>
          <w:sz w:val="16"/>
        </w:rPr>
      </w:pPr>
      <w:r w:rsidRPr="007823E6">
        <w:rPr>
          <w:sz w:val="16"/>
        </w:rPr>
        <w:t>“I think it is entirely uncertain what will happen here,” said a separate source familiar with the first five rounds of talks between the US and Iran that occurred before the Israeli and US strikes on Iran’s nuclear program.</w:t>
      </w:r>
    </w:p>
    <w:p w14:paraId="3509AA91" w14:textId="77777777" w:rsidR="007005F2" w:rsidRPr="007823E6" w:rsidRDefault="007005F2" w:rsidP="007005F2">
      <w:pPr>
        <w:rPr>
          <w:sz w:val="16"/>
        </w:rPr>
      </w:pPr>
      <w:r w:rsidRPr="007823E6">
        <w:rPr>
          <w:sz w:val="16"/>
        </w:rPr>
        <w:t xml:space="preserve">Witkoff told CNBC Wednesday that </w:t>
      </w:r>
      <w:r w:rsidRPr="00625A17">
        <w:rPr>
          <w:rStyle w:val="StyleUnderline"/>
        </w:rPr>
        <w:t xml:space="preserve">the </w:t>
      </w:r>
      <w:r w:rsidRPr="009E077C">
        <w:rPr>
          <w:rStyle w:val="StyleUnderline"/>
          <w:highlight w:val="cyan"/>
        </w:rPr>
        <w:t>US is seeking a “comprehensive peace agreement</w:t>
      </w:r>
      <w:r w:rsidRPr="00625A17">
        <w:rPr>
          <w:rStyle w:val="StyleUnderline"/>
        </w:rPr>
        <w:t xml:space="preserve">,” </w:t>
      </w:r>
      <w:r w:rsidRPr="007823E6">
        <w:rPr>
          <w:sz w:val="16"/>
        </w:rPr>
        <w:t>and a Trump administration official emphasized that all of the proposals are designed to stop Iran from obtaining a nuclear weapon.</w:t>
      </w:r>
    </w:p>
    <w:p w14:paraId="4EE1571D" w14:textId="77777777" w:rsidR="007005F2" w:rsidRPr="00481753" w:rsidRDefault="007005F2" w:rsidP="007005F2">
      <w:pPr>
        <w:shd w:val="clear" w:color="auto" w:fill="FFFFFF"/>
        <w:spacing w:after="240" w:line="390" w:lineRule="atLeast"/>
        <w:rPr>
          <w:rFonts w:ascii="Helvetica" w:eastAsia="Times New Roman" w:hAnsi="Helvetica" w:cs="Times New Roman"/>
          <w:color w:val="0C0C0C"/>
          <w:sz w:val="16"/>
          <w:szCs w:val="27"/>
        </w:rPr>
      </w:pPr>
    </w:p>
    <w:p w14:paraId="35D7D697" w14:textId="77777777" w:rsidR="007005F2" w:rsidRPr="00F47323" w:rsidRDefault="007005F2" w:rsidP="007005F2"/>
    <w:p w14:paraId="34503DA4" w14:textId="77777777" w:rsidR="007005F2" w:rsidRDefault="007005F2" w:rsidP="007005F2"/>
    <w:p w14:paraId="33892915" w14:textId="77777777" w:rsidR="00035103" w:rsidRDefault="00035103" w:rsidP="00035103">
      <w:pPr>
        <w:pStyle w:val="Heading4"/>
      </w:pPr>
      <w:r>
        <w:t xml:space="preserve">State Department is working specifically toward diplomatic talks toward Iran </w:t>
      </w:r>
    </w:p>
    <w:p w14:paraId="2FF9DA81" w14:textId="0D96355E" w:rsidR="00035103" w:rsidRDefault="00035103" w:rsidP="00035103">
      <w:r>
        <w:rPr>
          <w:rStyle w:val="Style13ptBold"/>
        </w:rPr>
        <w:t>Ferris, 6/27</w:t>
      </w:r>
      <w:r>
        <w:t xml:space="preserve">/25, CNN reporter (Sarah, Lauren Fox, Annie Grayer, Manu Raju, “Rubio says he wants ‘one-on-one’ talks with Iran – but some in Congress remain skeptical”, </w:t>
      </w:r>
      <w:r w:rsidRPr="002B3AED">
        <w:t>https://www.cnn.com/2025/06/27/politics/iran-diplomacy-senate-briefing</w:t>
      </w:r>
      <w:r>
        <w:t>) //GB</w:t>
      </w:r>
    </w:p>
    <w:p w14:paraId="1F405278" w14:textId="77777777" w:rsidR="00035103" w:rsidRPr="00625A17" w:rsidRDefault="00035103" w:rsidP="00035103">
      <w:pPr>
        <w:rPr>
          <w:rStyle w:val="Style13ptBold"/>
        </w:rPr>
      </w:pPr>
    </w:p>
    <w:p w14:paraId="01A883A3" w14:textId="77777777" w:rsidR="00035103" w:rsidRPr="007823E6" w:rsidRDefault="00035103" w:rsidP="00035103">
      <w:pPr>
        <w:rPr>
          <w:sz w:val="16"/>
        </w:rPr>
      </w:pPr>
      <w:r w:rsidRPr="007823E6">
        <w:rPr>
          <w:sz w:val="16"/>
        </w:rPr>
        <w:t xml:space="preserve">Six days after US strikes on Iran’s nuclear facilities, </w:t>
      </w:r>
      <w:r w:rsidRPr="009E077C">
        <w:rPr>
          <w:rStyle w:val="StyleUnderline"/>
          <w:highlight w:val="cyan"/>
        </w:rPr>
        <w:t>top White House officials</w:t>
      </w:r>
      <w:r w:rsidRPr="00481753">
        <w:rPr>
          <w:rStyle w:val="StyleUnderline"/>
        </w:rPr>
        <w:t xml:space="preserve"> told House lawmakers they </w:t>
      </w:r>
      <w:r w:rsidRPr="009E077C">
        <w:rPr>
          <w:rStyle w:val="StyleUnderline"/>
          <w:highlight w:val="cyan"/>
        </w:rPr>
        <w:t>are</w:t>
      </w:r>
      <w:r w:rsidRPr="00481753">
        <w:rPr>
          <w:rStyle w:val="StyleUnderline"/>
        </w:rPr>
        <w:t xml:space="preserve"> now </w:t>
      </w:r>
      <w:r w:rsidRPr="009E077C">
        <w:rPr>
          <w:rStyle w:val="StyleUnderline"/>
          <w:highlight w:val="cyan"/>
        </w:rPr>
        <w:t>focused on drawing Tehran back to negotiations</w:t>
      </w:r>
      <w:r w:rsidRPr="007823E6">
        <w:rPr>
          <w:sz w:val="16"/>
        </w:rPr>
        <w:t> — though members of both parties said the precise strategy to do so was not clear.</w:t>
      </w:r>
    </w:p>
    <w:p w14:paraId="38CEC6FA" w14:textId="77777777" w:rsidR="00035103" w:rsidRPr="007823E6" w:rsidRDefault="00035103" w:rsidP="00035103">
      <w:pPr>
        <w:rPr>
          <w:sz w:val="16"/>
        </w:rPr>
      </w:pPr>
      <w:r w:rsidRPr="007823E6">
        <w:rPr>
          <w:sz w:val="16"/>
        </w:rPr>
        <w:t xml:space="preserve">“One of the things that was discussed this morning is that </w:t>
      </w:r>
      <w:r w:rsidRPr="009E077C">
        <w:rPr>
          <w:rStyle w:val="StyleUnderline"/>
          <w:highlight w:val="cyan"/>
        </w:rPr>
        <w:t>we</w:t>
      </w:r>
      <w:r w:rsidRPr="00481753">
        <w:rPr>
          <w:rStyle w:val="StyleUnderline"/>
        </w:rPr>
        <w:t xml:space="preserve"> now </w:t>
      </w:r>
      <w:r w:rsidRPr="009E077C">
        <w:rPr>
          <w:rStyle w:val="StyleUnderline"/>
          <w:highlight w:val="cyan"/>
        </w:rPr>
        <w:t>need Iran to engage</w:t>
      </w:r>
      <w:r w:rsidRPr="00481753">
        <w:rPr>
          <w:rStyle w:val="StyleUnderline"/>
        </w:rPr>
        <w:t xml:space="preserve"> with us </w:t>
      </w:r>
      <w:r w:rsidRPr="009E077C">
        <w:rPr>
          <w:rStyle w:val="StyleUnderline"/>
          <w:highlight w:val="cyan"/>
        </w:rPr>
        <w:t>in direct</w:t>
      </w:r>
      <w:r w:rsidRPr="00481753">
        <w:rPr>
          <w:rStyle w:val="StyleUnderline"/>
        </w:rPr>
        <w:t xml:space="preserve"> good-faith talks, </w:t>
      </w:r>
      <w:r w:rsidRPr="009E077C">
        <w:rPr>
          <w:rStyle w:val="StyleUnderline"/>
          <w:highlight w:val="cyan"/>
        </w:rPr>
        <w:t>negotiations</w:t>
      </w:r>
      <w:r w:rsidRPr="00481753">
        <w:rPr>
          <w:rStyle w:val="StyleUnderline"/>
        </w:rPr>
        <w:t>, not through third parties, not through other countries, they need to sit down at the table with us</w:t>
      </w:r>
      <w:r w:rsidRPr="007823E6">
        <w:rPr>
          <w:sz w:val="16"/>
        </w:rPr>
        <w:t>,” Speaker Mike Johnson told reporters Friday after an all-member classified briefing.</w:t>
      </w:r>
    </w:p>
    <w:p w14:paraId="6FB43897" w14:textId="77777777" w:rsidR="00035103" w:rsidRPr="007823E6" w:rsidRDefault="00035103" w:rsidP="00035103">
      <w:pPr>
        <w:rPr>
          <w:sz w:val="16"/>
        </w:rPr>
      </w:pPr>
      <w:r w:rsidRPr="007823E6">
        <w:rPr>
          <w:rStyle w:val="Emphasis"/>
        </w:rPr>
        <w:t>That</w:t>
      </w:r>
      <w:r w:rsidRPr="00481753">
        <w:rPr>
          <w:rStyle w:val="Emphasis"/>
        </w:rPr>
        <w:t xml:space="preserve"> </w:t>
      </w:r>
      <w:r w:rsidRPr="009E077C">
        <w:rPr>
          <w:rStyle w:val="Emphasis"/>
          <w:highlight w:val="cyan"/>
        </w:rPr>
        <w:t xml:space="preserve">message </w:t>
      </w:r>
      <w:r w:rsidRPr="007823E6">
        <w:rPr>
          <w:rStyle w:val="Emphasis"/>
        </w:rPr>
        <w:t xml:space="preserve">on diplomacy </w:t>
      </w:r>
      <w:r w:rsidRPr="009E077C">
        <w:rPr>
          <w:rStyle w:val="Emphasis"/>
          <w:highlight w:val="cyan"/>
        </w:rPr>
        <w:t>was delivered by Secretary of State</w:t>
      </w:r>
      <w:r w:rsidRPr="00481753">
        <w:rPr>
          <w:rStyle w:val="Emphasis"/>
        </w:rPr>
        <w:t xml:space="preserve"> Marco </w:t>
      </w:r>
      <w:r w:rsidRPr="009E077C">
        <w:rPr>
          <w:rStyle w:val="Emphasis"/>
          <w:highlight w:val="cyan"/>
        </w:rPr>
        <w:t>Rubio,</w:t>
      </w:r>
      <w:r w:rsidRPr="00481753">
        <w:rPr>
          <w:rStyle w:val="Emphasis"/>
        </w:rPr>
        <w:t xml:space="preserve"> </w:t>
      </w:r>
      <w:r w:rsidRPr="009E077C">
        <w:rPr>
          <w:rStyle w:val="Emphasis"/>
          <w:highlight w:val="cyan"/>
        </w:rPr>
        <w:t>who</w:t>
      </w:r>
      <w:r w:rsidRPr="00481753">
        <w:rPr>
          <w:rStyle w:val="Emphasis"/>
        </w:rPr>
        <w:t xml:space="preserve"> told lawmakers that he </w:t>
      </w:r>
      <w:r w:rsidRPr="009E077C">
        <w:rPr>
          <w:rStyle w:val="Emphasis"/>
          <w:highlight w:val="cyan"/>
        </w:rPr>
        <w:t>wanted to meet “one-on-one” with Iranian leadership</w:t>
      </w:r>
      <w:r w:rsidRPr="007823E6">
        <w:rPr>
          <w:sz w:val="16"/>
        </w:rPr>
        <w:t xml:space="preserve"> and not through a “third party,” according to another senior Republican, Rep. Michael McCaul of Texas.</w:t>
      </w:r>
    </w:p>
    <w:p w14:paraId="6FEBE101" w14:textId="77777777" w:rsidR="00035103" w:rsidRPr="007823E6" w:rsidRDefault="00035103" w:rsidP="00035103">
      <w:pPr>
        <w:rPr>
          <w:sz w:val="16"/>
        </w:rPr>
      </w:pPr>
      <w:r w:rsidRPr="007823E6">
        <w:rPr>
          <w:sz w:val="16"/>
        </w:rPr>
        <w:t>But the former Foreign Affairs Committee chairman was one of multiple House lawmakers who told CNN he was personally “skeptical” of the plan: “I’m clear eyed about the Ayatollah. I love this ‘give peace a chance’ thing, and let’s try. You have to try the negotiations. So we’ll do it for what, a month? Then they’re gonna go underground.”</w:t>
      </w:r>
    </w:p>
    <w:p w14:paraId="4723CFC9" w14:textId="77777777" w:rsidR="00035103" w:rsidRPr="007823E6" w:rsidRDefault="00035103" w:rsidP="00035103">
      <w:pPr>
        <w:rPr>
          <w:rFonts w:ascii="Helvetica" w:hAnsi="Helvetica"/>
          <w:color w:val="0C0C0C"/>
          <w:sz w:val="16"/>
          <w:szCs w:val="27"/>
        </w:rPr>
      </w:pPr>
      <w:r w:rsidRPr="007823E6">
        <w:rPr>
          <w:sz w:val="16"/>
        </w:rPr>
        <w:t>President Donald Trump’s next steps on diplomacy with Iran, however, were not made clear, multiple lawmakers said. Rep. Jim Himes, the top Democrat on the House Intelligence Committee, said no one from the administration suggested “there were any overtures or discussions happening right now” on the diplomatic front</w:t>
      </w:r>
      <w:r w:rsidRPr="007823E6">
        <w:rPr>
          <w:rFonts w:ascii="Helvetica" w:hAnsi="Helvetica"/>
          <w:color w:val="0C0C0C"/>
          <w:sz w:val="16"/>
          <w:szCs w:val="27"/>
        </w:rPr>
        <w:t>.</w:t>
      </w:r>
    </w:p>
    <w:p w14:paraId="43E72591" w14:textId="77777777" w:rsidR="00035103" w:rsidRPr="007823E6" w:rsidRDefault="00035103" w:rsidP="00035103">
      <w:pPr>
        <w:rPr>
          <w:sz w:val="16"/>
        </w:rPr>
      </w:pPr>
    </w:p>
    <w:p w14:paraId="0A672E3C" w14:textId="77777777" w:rsidR="00035103" w:rsidRDefault="00035103" w:rsidP="00035103">
      <w:pPr>
        <w:pStyle w:val="Heading4"/>
      </w:pPr>
      <w:r>
        <w:t>The trump administration is making negotiations with Iran now.</w:t>
      </w:r>
    </w:p>
    <w:p w14:paraId="33657A28" w14:textId="30712145" w:rsidR="00035103" w:rsidRPr="00D82863" w:rsidRDefault="00035103" w:rsidP="00035103">
      <w:pPr>
        <w:rPr>
          <w:rStyle w:val="Style13ptBold"/>
          <w:b w:val="0"/>
          <w:bCs w:val="0"/>
          <w:sz w:val="16"/>
          <w:szCs w:val="16"/>
        </w:rPr>
      </w:pPr>
      <w:r w:rsidRPr="00E65248">
        <w:rPr>
          <w:rStyle w:val="Style13ptBold"/>
        </w:rPr>
        <w:t>The Jerusalem Post 6-26</w:t>
      </w:r>
      <w:r w:rsidRPr="00617BFD">
        <w:t xml:space="preserve"> </w:t>
      </w:r>
      <w:r w:rsidRPr="00D82863">
        <w:rPr>
          <w:sz w:val="16"/>
          <w:szCs w:val="16"/>
        </w:rPr>
        <w:t xml:space="preserve">[news post in the middle east, reports on political affairs and news specific to the middle east, “TRUMP ADMINISTRATION NSIDERS $30 BILLION CIVILIAN NUCLEAR DEAL FOR IRAN,” </w:t>
      </w:r>
      <w:r w:rsidRPr="002B3AED">
        <w:rPr>
          <w:sz w:val="16"/>
          <w:szCs w:val="16"/>
        </w:rPr>
        <w:t>https://www.jpost.com/american-politics/article-859205</w:t>
      </w:r>
      <w:r w:rsidRPr="00D82863">
        <w:rPr>
          <w:sz w:val="16"/>
          <w:szCs w:val="16"/>
        </w:rPr>
        <w:t>]</w:t>
      </w:r>
      <w:r>
        <w:rPr>
          <w:sz w:val="16"/>
          <w:szCs w:val="16"/>
        </w:rPr>
        <w:t>. EK</w:t>
      </w:r>
    </w:p>
    <w:p w14:paraId="570C1983" w14:textId="3AD8C827" w:rsidR="00035103" w:rsidRPr="001C39BA" w:rsidRDefault="00035103" w:rsidP="00035103">
      <w:pPr>
        <w:rPr>
          <w:sz w:val="16"/>
          <w:szCs w:val="16"/>
        </w:rPr>
      </w:pPr>
      <w:r w:rsidRPr="001C39BA">
        <w:rPr>
          <w:rStyle w:val="StyleUnderline"/>
        </w:rPr>
        <w:t>The </w:t>
      </w:r>
      <w:r w:rsidRPr="009E077C">
        <w:rPr>
          <w:rStyle w:val="Emphasis"/>
          <w:highlight w:val="cyan"/>
        </w:rPr>
        <w:t>Trump administration</w:t>
      </w:r>
      <w:r w:rsidRPr="001C39BA">
        <w:rPr>
          <w:sz w:val="16"/>
          <w:szCs w:val="16"/>
        </w:rPr>
        <w:t xml:space="preserve"> has </w:t>
      </w:r>
      <w:r w:rsidRPr="009E077C">
        <w:rPr>
          <w:rStyle w:val="Emphasis"/>
          <w:highlight w:val="cyan"/>
        </w:rPr>
        <w:t>discussed offering Iran</w:t>
      </w:r>
      <w:r w:rsidRPr="009E077C">
        <w:rPr>
          <w:rStyle w:val="StyleUnderline"/>
          <w:highlight w:val="cyan"/>
        </w:rPr>
        <w:t xml:space="preserve"> </w:t>
      </w:r>
      <w:r w:rsidRPr="001C39BA">
        <w:rPr>
          <w:rStyle w:val="StyleUnderline"/>
        </w:rPr>
        <w:t>access to</w:t>
      </w:r>
      <w:r w:rsidRPr="001C39BA">
        <w:rPr>
          <w:sz w:val="16"/>
          <w:szCs w:val="16"/>
        </w:rPr>
        <w:t xml:space="preserve"> as much as </w:t>
      </w:r>
      <w:r w:rsidRPr="009E077C">
        <w:rPr>
          <w:rStyle w:val="Emphasis"/>
          <w:highlight w:val="cyan"/>
        </w:rPr>
        <w:t>$30 billion in</w:t>
      </w:r>
      <w:r w:rsidRPr="001C39BA">
        <w:rPr>
          <w:sz w:val="16"/>
          <w:szCs w:val="16"/>
        </w:rPr>
        <w:t xml:space="preserve"> foreign-backed </w:t>
      </w:r>
      <w:r w:rsidRPr="009E077C">
        <w:rPr>
          <w:rStyle w:val="Emphasis"/>
          <w:highlight w:val="cyan"/>
        </w:rPr>
        <w:t>investment to develop a civilian nuclear energy program</w:t>
      </w:r>
      <w:r w:rsidRPr="001C39BA">
        <w:rPr>
          <w:rStyle w:val="StyleUnderline"/>
        </w:rPr>
        <w:t>, as part of</w:t>
      </w:r>
      <w:r w:rsidRPr="001C39BA">
        <w:rPr>
          <w:sz w:val="16"/>
          <w:szCs w:val="16"/>
        </w:rPr>
        <w:t xml:space="preserve"> a broader </w:t>
      </w:r>
      <w:r w:rsidRPr="001C39BA">
        <w:rPr>
          <w:rStyle w:val="StyleUnderline"/>
        </w:rPr>
        <w:t>diplomatic push to reengage Tehran in nuclear negotiations</w:t>
      </w:r>
      <w:r w:rsidRPr="009E077C">
        <w:rPr>
          <w:sz w:val="16"/>
          <w:szCs w:val="16"/>
          <w:highlight w:val="cyan"/>
        </w:rPr>
        <w:t>,</w:t>
      </w:r>
      <w:r w:rsidRPr="001C39BA">
        <w:rPr>
          <w:sz w:val="16"/>
          <w:szCs w:val="16"/>
        </w:rPr>
        <w:t xml:space="preserve"> according to a CNN report citing multiple sources familiar with the talks.</w:t>
      </w:r>
    </w:p>
    <w:p w14:paraId="063B8D49" w14:textId="77777777" w:rsidR="00035103" w:rsidRPr="001C39BA" w:rsidRDefault="00035103" w:rsidP="00035103">
      <w:pPr>
        <w:rPr>
          <w:sz w:val="16"/>
          <w:szCs w:val="16"/>
        </w:rPr>
      </w:pPr>
      <w:r w:rsidRPr="001C39BA">
        <w:rPr>
          <w:sz w:val="16"/>
          <w:szCs w:val="16"/>
        </w:rPr>
        <w:t xml:space="preserve">The reported </w:t>
      </w:r>
      <w:r w:rsidRPr="009E077C">
        <w:rPr>
          <w:rStyle w:val="StyleUnderline"/>
          <w:highlight w:val="cyan"/>
        </w:rPr>
        <w:t>discussions</w:t>
      </w:r>
      <w:r w:rsidRPr="001C39BA">
        <w:rPr>
          <w:sz w:val="16"/>
          <w:szCs w:val="16"/>
        </w:rPr>
        <w:t xml:space="preserve">, which </w:t>
      </w:r>
      <w:r w:rsidRPr="009E077C">
        <w:rPr>
          <w:rStyle w:val="StyleUnderline"/>
          <w:highlight w:val="cyan"/>
        </w:rPr>
        <w:t>include easing sanctions and unfreezing restricted Iranian funds</w:t>
      </w:r>
      <w:r w:rsidRPr="001C39BA">
        <w:rPr>
          <w:sz w:val="16"/>
          <w:szCs w:val="16"/>
        </w:rPr>
        <w:t>, come amid ongoing efforts by Washington to reestablish indirect communication with Iran following a volatile two-week period marked by military strikes involving Israel, the US, and Iran.</w:t>
      </w:r>
    </w:p>
    <w:p w14:paraId="35A7E311" w14:textId="5DBDE817" w:rsidR="00035103" w:rsidRPr="001C39BA" w:rsidRDefault="00035103" w:rsidP="00035103">
      <w:pPr>
        <w:rPr>
          <w:sz w:val="16"/>
          <w:szCs w:val="16"/>
        </w:rPr>
      </w:pPr>
      <w:r w:rsidRPr="001C39BA">
        <w:rPr>
          <w:sz w:val="16"/>
          <w:szCs w:val="16"/>
        </w:rPr>
        <w:t xml:space="preserve">Central to the American proposal is a non-negotiable condition: Iran must agree to cease all uranium enrichment. While Iran has repeatedly asserted its need to enrich uranium for peaceful energy purposes, </w:t>
      </w:r>
      <w:r w:rsidRPr="001C39BA">
        <w:rPr>
          <w:rStyle w:val="StyleUnderline"/>
        </w:rPr>
        <w:t>Washington</w:t>
      </w:r>
      <w:r w:rsidRPr="001C39BA">
        <w:rPr>
          <w:sz w:val="16"/>
          <w:szCs w:val="16"/>
        </w:rPr>
        <w:t xml:space="preserve"> has </w:t>
      </w:r>
      <w:r w:rsidRPr="001C39BA">
        <w:rPr>
          <w:rStyle w:val="StyleUnderline"/>
        </w:rPr>
        <w:t>floated the idea of Tehran importing enriched uranium</w:t>
      </w:r>
      <w:r w:rsidRPr="001C39BA">
        <w:rPr>
          <w:sz w:val="16"/>
          <w:szCs w:val="16"/>
        </w:rPr>
        <w:t>—similar to the model employed by the United Arab Emirates.</w:t>
      </w:r>
    </w:p>
    <w:p w14:paraId="04BEC9D6" w14:textId="77777777" w:rsidR="00035103" w:rsidRPr="001C39BA" w:rsidRDefault="00035103" w:rsidP="00035103">
      <w:pPr>
        <w:rPr>
          <w:sz w:val="16"/>
          <w:szCs w:val="16"/>
        </w:rPr>
      </w:pPr>
      <w:r w:rsidRPr="001C39BA">
        <w:rPr>
          <w:sz w:val="16"/>
          <w:szCs w:val="16"/>
        </w:rPr>
        <w:t>Funding isn't from US, officials reportedly urging Arab Gulf states to cover the cost</w:t>
      </w:r>
    </w:p>
    <w:p w14:paraId="2651D53C" w14:textId="77777777" w:rsidR="00035103" w:rsidRPr="001C39BA" w:rsidRDefault="00035103" w:rsidP="00035103">
      <w:pPr>
        <w:rPr>
          <w:sz w:val="16"/>
          <w:szCs w:val="16"/>
        </w:rPr>
      </w:pPr>
      <w:r w:rsidRPr="001C39BA">
        <w:rPr>
          <w:sz w:val="16"/>
          <w:szCs w:val="16"/>
        </w:rPr>
        <w:t xml:space="preserve">According to the CNN report, a preliminary draft proposal being circulated among US officials includes up to $30 billion in investment for a new, non-enrichment nuclear program that would generate civilian energy. While the funding would not come directly from the United States, administration </w:t>
      </w:r>
      <w:r w:rsidRPr="009E077C">
        <w:rPr>
          <w:rStyle w:val="StyleUnderline"/>
          <w:highlight w:val="cyan"/>
        </w:rPr>
        <w:t xml:space="preserve">officials are </w:t>
      </w:r>
      <w:r w:rsidRPr="001C39BA">
        <w:rPr>
          <w:rStyle w:val="StyleUnderline"/>
        </w:rPr>
        <w:t xml:space="preserve">reportedly </w:t>
      </w:r>
      <w:r w:rsidRPr="009E077C">
        <w:rPr>
          <w:rStyle w:val="StyleUnderline"/>
          <w:highlight w:val="cyan"/>
        </w:rPr>
        <w:t xml:space="preserve">urging Arab Gulf states to shoulder </w:t>
      </w:r>
      <w:r w:rsidRPr="001C39BA">
        <w:rPr>
          <w:rStyle w:val="StyleUnderline"/>
        </w:rPr>
        <w:t xml:space="preserve">the </w:t>
      </w:r>
      <w:r w:rsidRPr="009E077C">
        <w:rPr>
          <w:rStyle w:val="StyleUnderline"/>
          <w:highlight w:val="cyan"/>
        </w:rPr>
        <w:t>cost</w:t>
      </w:r>
      <w:r w:rsidRPr="001C39BA">
        <w:rPr>
          <w:sz w:val="16"/>
          <w:szCs w:val="16"/>
        </w:rPr>
        <w:t>.</w:t>
      </w:r>
    </w:p>
    <w:p w14:paraId="2C6E2502" w14:textId="77777777" w:rsidR="00035103" w:rsidRPr="001C39BA" w:rsidRDefault="00035103" w:rsidP="00035103">
      <w:pPr>
        <w:rPr>
          <w:sz w:val="16"/>
          <w:szCs w:val="16"/>
        </w:rPr>
      </w:pPr>
      <w:r w:rsidRPr="001C39BA">
        <w:rPr>
          <w:sz w:val="16"/>
          <w:szCs w:val="16"/>
        </w:rPr>
        <w:t xml:space="preserve"> L to R: Iran Ayatollah Ali Khamenei, US President Donald Trump against backdrop of respective flags and missile strikes. (credit: emarto from Getty Images, Kaboompics.com from Pexels, ILLUSTRATION, Shutterstock/lev radin, wikimedia commons, Hamid Amlashi/WANA (West Asia News Agency) via REUTERS, e)Some of the terms were discussed during a closed-door meeting last Friday at the White House, led by US special envoy Steve Witkoff and attended by representatives from key Gulf states. The meeting took place one day before the US launched military strikes targeting Iranian nuclear infrastructure.</w:t>
      </w:r>
    </w:p>
    <w:p w14:paraId="188E78C6" w14:textId="77777777" w:rsidR="00035103" w:rsidRPr="001C39BA" w:rsidRDefault="00035103" w:rsidP="00035103">
      <w:pPr>
        <w:rPr>
          <w:sz w:val="16"/>
          <w:szCs w:val="16"/>
        </w:rPr>
      </w:pPr>
      <w:r w:rsidRPr="009E077C">
        <w:rPr>
          <w:rStyle w:val="StyleUnderline"/>
          <w:highlight w:val="cyan"/>
        </w:rPr>
        <w:t>Incentives</w:t>
      </w:r>
      <w:r w:rsidRPr="001C39BA">
        <w:rPr>
          <w:sz w:val="16"/>
          <w:szCs w:val="16"/>
        </w:rPr>
        <w:t xml:space="preserve"> being </w:t>
      </w:r>
      <w:r w:rsidRPr="009E077C">
        <w:rPr>
          <w:rStyle w:val="StyleUnderline"/>
          <w:highlight w:val="cyan"/>
        </w:rPr>
        <w:t>considered include</w:t>
      </w:r>
      <w:r w:rsidRPr="001C39BA">
        <w:rPr>
          <w:sz w:val="16"/>
          <w:szCs w:val="16"/>
        </w:rPr>
        <w:t xml:space="preserve"> the </w:t>
      </w:r>
      <w:r w:rsidRPr="009E077C">
        <w:rPr>
          <w:rStyle w:val="StyleUnderline"/>
          <w:highlight w:val="cyan"/>
        </w:rPr>
        <w:t xml:space="preserve">partial lifting of sanctions and unlocking approximately $6 billion in Iranian assets </w:t>
      </w:r>
      <w:r w:rsidRPr="001C39BA">
        <w:rPr>
          <w:rStyle w:val="StyleUnderline"/>
        </w:rPr>
        <w:t>currently held in foreign bank accounts</w:t>
      </w:r>
      <w:r w:rsidRPr="009E077C">
        <w:rPr>
          <w:rStyle w:val="StyleUnderline"/>
          <w:highlight w:val="cyan"/>
        </w:rPr>
        <w:t>. Another option</w:t>
      </w:r>
      <w:r w:rsidRPr="001C39BA">
        <w:rPr>
          <w:sz w:val="16"/>
          <w:szCs w:val="16"/>
        </w:rPr>
        <w:t xml:space="preserve"> under review involves </w:t>
      </w:r>
      <w:r w:rsidRPr="009E077C">
        <w:rPr>
          <w:rStyle w:val="StyleUnderline"/>
          <w:highlight w:val="cyan"/>
        </w:rPr>
        <w:t>replacing the recently bombed Fordow facility with a non-enrichment nuclear site</w:t>
      </w:r>
      <w:r w:rsidRPr="001C39BA">
        <w:rPr>
          <w:sz w:val="16"/>
          <w:szCs w:val="16"/>
        </w:rPr>
        <w:t>, funded by US-aligned Gulf partners. It remains unclear whether Iran would be allowed to use the restructured site.</w:t>
      </w:r>
    </w:p>
    <w:p w14:paraId="2CBBFC81" w14:textId="77777777" w:rsidR="00035103" w:rsidRPr="001C39BA" w:rsidRDefault="00035103" w:rsidP="00035103">
      <w:pPr>
        <w:rPr>
          <w:sz w:val="16"/>
          <w:szCs w:val="16"/>
        </w:rPr>
      </w:pPr>
      <w:r w:rsidRPr="001C39BA">
        <w:rPr>
          <w:sz w:val="16"/>
          <w:szCs w:val="16"/>
        </w:rPr>
        <w:t xml:space="preserve">Witkoff has stated that </w:t>
      </w:r>
      <w:r w:rsidRPr="009E077C">
        <w:rPr>
          <w:rStyle w:val="StyleUnderline"/>
          <w:highlight w:val="cyan"/>
        </w:rPr>
        <w:t xml:space="preserve">the </w:t>
      </w:r>
      <w:r w:rsidRPr="001C39BA">
        <w:rPr>
          <w:rStyle w:val="Emphasis"/>
        </w:rPr>
        <w:t>US is seeking a “comprehensive peace agreement” with Iran</w:t>
      </w:r>
      <w:r w:rsidRPr="001C39BA">
        <w:rPr>
          <w:sz w:val="16"/>
          <w:szCs w:val="16"/>
        </w:rPr>
        <w:t>, while officials emphasized that all proposals are designed to prevent Tehran from acquiring a nuclear weapon.</w:t>
      </w:r>
    </w:p>
    <w:p w14:paraId="42D299A9" w14:textId="77777777" w:rsidR="00035103" w:rsidRPr="001C39BA" w:rsidRDefault="00035103" w:rsidP="00035103">
      <w:pPr>
        <w:rPr>
          <w:sz w:val="16"/>
          <w:szCs w:val="16"/>
        </w:rPr>
      </w:pPr>
      <w:r w:rsidRPr="001C39BA">
        <w:rPr>
          <w:sz w:val="16"/>
          <w:szCs w:val="16"/>
        </w:rPr>
        <w:t>The proposals are still in early stages and subject to change. However, the diplomatic push has continued in recent days, with Qatar playing a prominent mediating role. Doha was instrumental in securing the ceasefire agreement between Israel and Iran earlier this week and is expected to remain involved in efforts to prevent further escalation.</w:t>
      </w:r>
    </w:p>
    <w:p w14:paraId="245DB619" w14:textId="77777777" w:rsidR="00035103" w:rsidRPr="001C39BA" w:rsidRDefault="00035103" w:rsidP="00035103">
      <w:pPr>
        <w:rPr>
          <w:sz w:val="16"/>
          <w:szCs w:val="16"/>
        </w:rPr>
      </w:pPr>
      <w:r w:rsidRPr="001C39BA">
        <w:rPr>
          <w:sz w:val="16"/>
          <w:szCs w:val="16"/>
        </w:rPr>
        <w:t>Prior to the outbreak of hostilities, the US and Iran had completed five rounds of indirect negotiations aimed at establishing a framework for a new nuclear agreement. A sixth round, planned to take place in Oman, was derailed by the Israeli strikes on Iranian sites.</w:t>
      </w:r>
    </w:p>
    <w:p w14:paraId="1CB223A1" w14:textId="77777777" w:rsidR="00035103" w:rsidRDefault="00035103" w:rsidP="00035103">
      <w:pPr>
        <w:pStyle w:val="Heading4"/>
        <w:rPr>
          <w:rFonts w:eastAsia="Times New Roman"/>
        </w:rPr>
      </w:pPr>
      <w:r>
        <w:rPr>
          <w:rFonts w:eastAsia="Times New Roman"/>
        </w:rPr>
        <w:t xml:space="preserve">Trump said he still wants to meet with Iran to discuss sanctions relief and other negotiations. </w:t>
      </w:r>
    </w:p>
    <w:p w14:paraId="790DA137" w14:textId="4785879F" w:rsidR="00035103" w:rsidRPr="007461A8" w:rsidRDefault="00035103" w:rsidP="00035103">
      <w:pPr>
        <w:rPr>
          <w:sz w:val="16"/>
          <w:szCs w:val="16"/>
        </w:rPr>
      </w:pPr>
      <w:r w:rsidRPr="007005F2">
        <w:t>Abigail</w:t>
      </w:r>
      <w:r w:rsidRPr="007461A8">
        <w:rPr>
          <w:rStyle w:val="Style13ptBold"/>
        </w:rPr>
        <w:t xml:space="preserve"> Williams and </w:t>
      </w:r>
      <w:r w:rsidRPr="007005F2">
        <w:t>Dan</w:t>
      </w:r>
      <w:r w:rsidRPr="007461A8">
        <w:rPr>
          <w:rStyle w:val="Style13ptBold"/>
        </w:rPr>
        <w:t xml:space="preserve"> De Luce 6-27</w:t>
      </w:r>
      <w:r w:rsidRPr="007461A8">
        <w:rPr>
          <w:sz w:val="16"/>
          <w:szCs w:val="16"/>
        </w:rPr>
        <w:t>, [</w:t>
      </w:r>
      <w:r>
        <w:rPr>
          <w:sz w:val="16"/>
          <w:szCs w:val="16"/>
        </w:rPr>
        <w:t xml:space="preserve">NBC news, </w:t>
      </w:r>
      <w:r w:rsidRPr="007461A8">
        <w:rPr>
          <w:sz w:val="16"/>
          <w:szCs w:val="16"/>
        </w:rPr>
        <w:t xml:space="preserve">news broadcaster and journalist, reporter for NBC news and specializes in national security and global affairs, “TRUMP ADMINISTRATION EXPLORING $30 BILLION CIVILIAN NUCLEAR DEAL FOR IRAN,” </w:t>
      </w:r>
      <w:r w:rsidRPr="002B3AED">
        <w:rPr>
          <w:rFonts w:asciiTheme="minorHAnsi" w:eastAsia="Times New Roman" w:hAnsiTheme="minorHAnsi" w:cstheme="minorHAnsi"/>
          <w:sz w:val="16"/>
          <w:szCs w:val="16"/>
        </w:rPr>
        <w:t>https://www.nbcnews.com/politics/national-security/trump-administration-exploring-30-billion-civilian-nuclear-deal-iran-rcna215679</w:t>
      </w:r>
      <w:r w:rsidRPr="007461A8">
        <w:rPr>
          <w:rFonts w:asciiTheme="minorHAnsi" w:eastAsia="Times New Roman" w:hAnsiTheme="minorHAnsi" w:cstheme="minorHAnsi"/>
          <w:color w:val="000000" w:themeColor="text1"/>
          <w:sz w:val="16"/>
          <w:szCs w:val="16"/>
        </w:rPr>
        <w:t xml:space="preserve"> ] EK</w:t>
      </w:r>
    </w:p>
    <w:p w14:paraId="1AEEB0FF" w14:textId="60FB7C74"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1C39BA">
        <w:rPr>
          <w:rStyle w:val="StyleUnderline"/>
        </w:rPr>
        <w:t>The </w:t>
      </w:r>
      <w:r w:rsidRPr="009E077C">
        <w:rPr>
          <w:rStyle w:val="StyleUnderline"/>
          <w:rFonts w:eastAsiaTheme="majorEastAsia"/>
          <w:highlight w:val="cyan"/>
        </w:rPr>
        <w:t>Trump administration</w:t>
      </w:r>
      <w:r w:rsidRPr="00E6623D">
        <w:rPr>
          <w:rFonts w:asciiTheme="minorHAnsi" w:hAnsiTheme="minorHAnsi" w:cstheme="minorHAnsi"/>
          <w:color w:val="000000" w:themeColor="text1"/>
          <w:sz w:val="16"/>
          <w:szCs w:val="16"/>
        </w:rPr>
        <w:t xml:space="preserve"> in recent days has </w:t>
      </w:r>
      <w:r w:rsidRPr="009E077C">
        <w:rPr>
          <w:rStyle w:val="StyleUnderline"/>
          <w:highlight w:val="cyan"/>
        </w:rPr>
        <w:t>explored</w:t>
      </w:r>
      <w:r w:rsidRPr="00E6623D">
        <w:rPr>
          <w:rFonts w:asciiTheme="minorHAnsi" w:hAnsiTheme="minorHAnsi" w:cstheme="minorHAnsi"/>
          <w:color w:val="000000" w:themeColor="text1"/>
          <w:sz w:val="16"/>
          <w:szCs w:val="16"/>
        </w:rPr>
        <w:t xml:space="preserve"> possible </w:t>
      </w:r>
      <w:r w:rsidRPr="009E077C">
        <w:rPr>
          <w:rStyle w:val="StyleUnderline"/>
          <w:highlight w:val="cyan"/>
        </w:rPr>
        <w:t>economic incentives </w:t>
      </w:r>
      <w:r w:rsidRPr="009E077C">
        <w:rPr>
          <w:rStyle w:val="StyleUnderline"/>
          <w:rFonts w:eastAsiaTheme="majorEastAsia"/>
          <w:highlight w:val="cyan"/>
        </w:rPr>
        <w:t>for Iran</w:t>
      </w:r>
      <w:r w:rsidRPr="00FC596D">
        <w:rPr>
          <w:rStyle w:val="StyleUnderline"/>
        </w:rPr>
        <w:t> </w:t>
      </w:r>
      <w:r w:rsidRPr="001C39BA">
        <w:rPr>
          <w:rStyle w:val="StyleUnderline"/>
        </w:rPr>
        <w:t>in return for</w:t>
      </w:r>
      <w:r w:rsidRPr="001C39BA">
        <w:rPr>
          <w:rFonts w:asciiTheme="minorHAnsi" w:hAnsiTheme="minorHAnsi" w:cstheme="minorHAnsi"/>
          <w:color w:val="000000" w:themeColor="text1"/>
          <w:sz w:val="16"/>
          <w:szCs w:val="16"/>
        </w:rPr>
        <w:t xml:space="preserve"> the </w:t>
      </w:r>
      <w:r w:rsidRPr="001C39BA">
        <w:rPr>
          <w:rStyle w:val="StyleUnderline"/>
        </w:rPr>
        <w:t>regime halting uranium enrichment</w:t>
      </w:r>
      <w:r w:rsidRPr="00FC596D">
        <w:rPr>
          <w:rStyle w:val="StyleUnderline"/>
        </w:rPr>
        <w:t xml:space="preserve">, </w:t>
      </w:r>
      <w:r w:rsidRPr="009E077C">
        <w:rPr>
          <w:rStyle w:val="StyleUnderline"/>
          <w:highlight w:val="cyan"/>
        </w:rPr>
        <w:t>including releasing billions of dollars in frozen Iranian assets</w:t>
      </w:r>
      <w:r w:rsidRPr="00E6623D">
        <w:rPr>
          <w:rFonts w:asciiTheme="minorHAnsi" w:hAnsiTheme="minorHAnsi" w:cstheme="minorHAnsi"/>
          <w:color w:val="000000" w:themeColor="text1"/>
          <w:sz w:val="16"/>
          <w:szCs w:val="16"/>
        </w:rPr>
        <w:t>, according to three sources familiar with the discussions.</w:t>
      </w:r>
    </w:p>
    <w:p w14:paraId="5208DD69"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1C39BA">
        <w:rPr>
          <w:rStyle w:val="StyleUnderline"/>
        </w:rPr>
        <w:t>The</w:t>
      </w:r>
      <w:r w:rsidRPr="00E6623D">
        <w:rPr>
          <w:rFonts w:asciiTheme="minorHAnsi" w:hAnsiTheme="minorHAnsi" w:cstheme="minorHAnsi"/>
          <w:color w:val="000000" w:themeColor="text1"/>
          <w:sz w:val="16"/>
          <w:szCs w:val="16"/>
        </w:rPr>
        <w:t xml:space="preserve"> tentative </w:t>
      </w:r>
      <w:r w:rsidRPr="009E077C">
        <w:rPr>
          <w:rStyle w:val="StyleUnderline"/>
          <w:highlight w:val="cyan"/>
        </w:rPr>
        <w:t>proposal</w:t>
      </w:r>
      <w:r w:rsidRPr="00FC596D">
        <w:rPr>
          <w:rStyle w:val="StyleUnderline"/>
        </w:rPr>
        <w:t xml:space="preserve"> </w:t>
      </w:r>
      <w:r w:rsidRPr="009E077C">
        <w:rPr>
          <w:rStyle w:val="StyleUnderline"/>
          <w:highlight w:val="cyan"/>
        </w:rPr>
        <w:t>would</w:t>
      </w:r>
      <w:r w:rsidRPr="00E6623D">
        <w:rPr>
          <w:rFonts w:asciiTheme="minorHAnsi" w:hAnsiTheme="minorHAnsi" w:cstheme="minorHAnsi"/>
          <w:color w:val="000000" w:themeColor="text1"/>
          <w:sz w:val="16"/>
          <w:szCs w:val="16"/>
        </w:rPr>
        <w:t xml:space="preserve"> also </w:t>
      </w:r>
      <w:r w:rsidRPr="009E077C">
        <w:rPr>
          <w:rStyle w:val="StyleUnderline"/>
          <w:highlight w:val="cyan"/>
        </w:rPr>
        <w:t>allow</w:t>
      </w:r>
      <w:r w:rsidRPr="00FC596D">
        <w:rPr>
          <w:rStyle w:val="StyleUnderline"/>
        </w:rPr>
        <w:t xml:space="preserve"> </w:t>
      </w:r>
      <w:r w:rsidRPr="009E077C">
        <w:rPr>
          <w:rStyle w:val="StyleUnderline"/>
          <w:highlight w:val="cyan"/>
        </w:rPr>
        <w:t>Iran to receive assistance from regional countries</w:t>
      </w:r>
      <w:r w:rsidRPr="00FC596D">
        <w:rPr>
          <w:rStyle w:val="StyleUnderline"/>
        </w:rPr>
        <w:t xml:space="preserve"> </w:t>
      </w:r>
      <w:r w:rsidRPr="009E077C">
        <w:rPr>
          <w:rStyle w:val="StyleUnderline"/>
          <w:highlight w:val="cyan"/>
        </w:rPr>
        <w:t>to</w:t>
      </w:r>
      <w:r w:rsidRPr="00FC596D">
        <w:rPr>
          <w:rStyle w:val="StyleUnderline"/>
        </w:rPr>
        <w:t xml:space="preserve"> </w:t>
      </w:r>
      <w:r w:rsidRPr="009E077C">
        <w:rPr>
          <w:rStyle w:val="StyleUnderline"/>
          <w:highlight w:val="cyan"/>
        </w:rPr>
        <w:t>enable Tehran to build</w:t>
      </w:r>
      <w:r w:rsidRPr="00E6623D">
        <w:rPr>
          <w:rFonts w:asciiTheme="minorHAnsi" w:hAnsiTheme="minorHAnsi" w:cstheme="minorHAnsi"/>
          <w:color w:val="000000" w:themeColor="text1"/>
          <w:sz w:val="16"/>
          <w:szCs w:val="16"/>
        </w:rPr>
        <w:t xml:space="preserve"> a </w:t>
      </w:r>
      <w:r w:rsidRPr="009E077C">
        <w:rPr>
          <w:rStyle w:val="StyleUnderline"/>
          <w:highlight w:val="cyan"/>
        </w:rPr>
        <w:t>civilian nuclear program</w:t>
      </w:r>
      <w:r w:rsidRPr="00FC596D">
        <w:rPr>
          <w:rStyle w:val="StyleUnderline"/>
        </w:rPr>
        <w:t>,</w:t>
      </w:r>
      <w:r w:rsidRPr="00E6623D">
        <w:rPr>
          <w:rFonts w:asciiTheme="minorHAnsi" w:hAnsiTheme="minorHAnsi" w:cstheme="minorHAnsi"/>
          <w:color w:val="000000" w:themeColor="text1"/>
          <w:sz w:val="16"/>
          <w:szCs w:val="16"/>
        </w:rPr>
        <w:t xml:space="preserve"> </w:t>
      </w:r>
      <w:r w:rsidRPr="00FC596D">
        <w:rPr>
          <w:rFonts w:asciiTheme="minorHAnsi" w:hAnsiTheme="minorHAnsi" w:cstheme="minorHAnsi"/>
          <w:color w:val="000000" w:themeColor="text1"/>
          <w:sz w:val="16"/>
          <w:szCs w:val="16"/>
        </w:rPr>
        <w:t>granting</w:t>
      </w:r>
      <w:r w:rsidRPr="00E6623D">
        <w:rPr>
          <w:rFonts w:asciiTheme="minorHAnsi" w:hAnsiTheme="minorHAnsi" w:cstheme="minorHAnsi"/>
          <w:color w:val="000000" w:themeColor="text1"/>
          <w:sz w:val="16"/>
          <w:szCs w:val="16"/>
        </w:rPr>
        <w:t xml:space="preserve"> Tehran access to as much as $30 billion.</w:t>
      </w:r>
    </w:p>
    <w:p w14:paraId="3922D684" w14:textId="3B61EFA3"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1C39BA">
        <w:rPr>
          <w:rStyle w:val="StyleUnderline"/>
        </w:rPr>
        <w:t>The proposal is one of many</w:t>
      </w:r>
      <w:r w:rsidRPr="00E6623D">
        <w:rPr>
          <w:rFonts w:asciiTheme="minorHAnsi" w:hAnsiTheme="minorHAnsi" w:cstheme="minorHAnsi"/>
          <w:color w:val="000000" w:themeColor="text1"/>
          <w:sz w:val="16"/>
          <w:szCs w:val="16"/>
        </w:rPr>
        <w:t xml:space="preserve"> ideas under consideration by the administration, the sources said. The details of the administration’s discussions were </w:t>
      </w:r>
      <w:r w:rsidRPr="002B3AED">
        <w:rPr>
          <w:rFonts w:asciiTheme="minorHAnsi" w:eastAsiaTheme="majorEastAsia" w:hAnsiTheme="minorHAnsi" w:cstheme="minorHAnsi"/>
          <w:sz w:val="16"/>
          <w:szCs w:val="16"/>
        </w:rPr>
        <w:t>first reported</w:t>
      </w:r>
      <w:r w:rsidRPr="00E6623D">
        <w:rPr>
          <w:rFonts w:asciiTheme="minorHAnsi" w:hAnsiTheme="minorHAnsi" w:cstheme="minorHAnsi"/>
          <w:color w:val="000000" w:themeColor="text1"/>
          <w:sz w:val="16"/>
          <w:szCs w:val="16"/>
        </w:rPr>
        <w:t> by CNN.</w:t>
      </w:r>
    </w:p>
    <w:p w14:paraId="088C69D6" w14:textId="0D3B3A8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The potential deal would mark a major reversal in policy for President Donald Trump, who pulled the U.S. out of the Obama administration’s nuclear deal with Iran in 2018, arguing in part that the sanctions relief and unfreezing of Iranian assets had provided a “</w:t>
      </w:r>
      <w:r w:rsidRPr="002B3AED">
        <w:rPr>
          <w:rFonts w:asciiTheme="minorHAnsi" w:eastAsiaTheme="majorEastAsia" w:hAnsiTheme="minorHAnsi" w:cstheme="minorHAnsi"/>
          <w:sz w:val="16"/>
          <w:szCs w:val="16"/>
        </w:rPr>
        <w:t>lifeline of cash</w:t>
      </w:r>
      <w:r w:rsidRPr="00E6623D">
        <w:rPr>
          <w:rFonts w:asciiTheme="minorHAnsi" w:hAnsiTheme="minorHAnsi" w:cstheme="minorHAnsi"/>
          <w:color w:val="000000" w:themeColor="text1"/>
          <w:sz w:val="16"/>
          <w:szCs w:val="16"/>
        </w:rPr>
        <w:t>” to the Iranian regime to continue its malign activities.</w:t>
      </w:r>
    </w:p>
    <w:p w14:paraId="0DC4EF17"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Still, it is not immediately clear if the financial proposal or any negotiations between the U.S. and Iran will move forward.</w:t>
      </w:r>
    </w:p>
    <w:p w14:paraId="57150F9C" w14:textId="41B1E52A"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In a </w:t>
      </w:r>
      <w:r w:rsidRPr="002B3AED">
        <w:rPr>
          <w:rFonts w:asciiTheme="minorHAnsi" w:eastAsiaTheme="majorEastAsia" w:hAnsiTheme="minorHAnsi" w:cstheme="minorHAnsi"/>
          <w:sz w:val="16"/>
          <w:szCs w:val="16"/>
        </w:rPr>
        <w:t>Truth Social post</w:t>
      </w:r>
      <w:r w:rsidRPr="00E6623D">
        <w:rPr>
          <w:rFonts w:asciiTheme="minorHAnsi" w:hAnsiTheme="minorHAnsi" w:cstheme="minorHAnsi"/>
          <w:color w:val="000000" w:themeColor="text1"/>
          <w:sz w:val="16"/>
          <w:szCs w:val="16"/>
        </w:rPr>
        <w:t> Friday night, Trump said he “never heard of this ridiculous idea,” adding that it was “just another HOAX put out by the Fake News.”</w:t>
      </w:r>
      <w:r w:rsidRPr="00E6623D">
        <w:rPr>
          <w:rFonts w:asciiTheme="minorHAnsi" w:hAnsiTheme="minorHAnsi" w:cstheme="minorHAnsi"/>
          <w:caps/>
          <w:color w:val="000000" w:themeColor="text1"/>
          <w:spacing w:val="-7"/>
          <w:sz w:val="16"/>
          <w:szCs w:val="16"/>
        </w:rPr>
        <w:t>01:14</w:t>
      </w:r>
    </w:p>
    <w:p w14:paraId="5E04ADBC"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Earlier Friday, Trump threatened to drop any possible sanctions relief for Iran after the country’s supreme leader, Ayatollah Ali Khamenei, declared victory in the war with Israel and downplayed the significance of U.S. attacks on Iranian nuclear sites.</w:t>
      </w:r>
    </w:p>
    <w:p w14:paraId="7489EBDF"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 xml:space="preserve">“Why would the so-called ‘Supreme Leader,’ Ayatollah Ali Khamenei, of the war torn Country of Iran, say so blatantly and foolishly that he won the War with Israel, when he knows his statement is a lie?” </w:t>
      </w:r>
      <w:r w:rsidRPr="009E077C">
        <w:rPr>
          <w:rStyle w:val="StyleUnderline"/>
          <w:highlight w:val="cyan"/>
        </w:rPr>
        <w:t>Trump wrote</w:t>
      </w:r>
      <w:r w:rsidRPr="00E6623D">
        <w:rPr>
          <w:rFonts w:asciiTheme="minorHAnsi" w:hAnsiTheme="minorHAnsi" w:cstheme="minorHAnsi"/>
          <w:color w:val="000000" w:themeColor="text1"/>
          <w:sz w:val="16"/>
          <w:szCs w:val="16"/>
        </w:rPr>
        <w:t xml:space="preserve"> in a lengthy post on Truth Social, adding: “During the last few days, </w:t>
      </w:r>
      <w:r w:rsidRPr="009E077C">
        <w:rPr>
          <w:rStyle w:val="StyleUnderline"/>
          <w:highlight w:val="cyan"/>
        </w:rPr>
        <w:t xml:space="preserve">I was working on </w:t>
      </w:r>
      <w:r w:rsidRPr="001C39BA">
        <w:rPr>
          <w:rStyle w:val="StyleUnderline"/>
        </w:rPr>
        <w:t>the</w:t>
      </w:r>
      <w:r w:rsidRPr="00E6623D">
        <w:rPr>
          <w:rFonts w:asciiTheme="minorHAnsi" w:hAnsiTheme="minorHAnsi" w:cstheme="minorHAnsi"/>
          <w:color w:val="000000" w:themeColor="text1"/>
          <w:sz w:val="16"/>
          <w:szCs w:val="16"/>
        </w:rPr>
        <w:t xml:space="preserve"> possible </w:t>
      </w:r>
      <w:r w:rsidRPr="009E077C">
        <w:rPr>
          <w:rStyle w:val="StyleUnderline"/>
          <w:highlight w:val="cyan"/>
        </w:rPr>
        <w:t>removal of sanctions</w:t>
      </w:r>
      <w:r w:rsidRPr="00FC596D">
        <w:rPr>
          <w:rStyle w:val="StyleUnderline"/>
        </w:rPr>
        <w:t xml:space="preserve">, </w:t>
      </w:r>
      <w:r w:rsidRPr="009E077C">
        <w:rPr>
          <w:rStyle w:val="StyleUnderline"/>
          <w:highlight w:val="cyan"/>
        </w:rPr>
        <w:t>and other things</w:t>
      </w:r>
      <w:r w:rsidRPr="00E6623D">
        <w:rPr>
          <w:rFonts w:asciiTheme="minorHAnsi" w:hAnsiTheme="minorHAnsi" w:cstheme="minorHAnsi"/>
          <w:color w:val="000000" w:themeColor="text1"/>
          <w:sz w:val="16"/>
          <w:szCs w:val="16"/>
        </w:rPr>
        <w:t xml:space="preserve">, which would have given a much better chance </w:t>
      </w:r>
      <w:r w:rsidRPr="009E077C">
        <w:rPr>
          <w:rStyle w:val="StyleUnderline"/>
          <w:highlight w:val="cyan"/>
        </w:rPr>
        <w:t>to</w:t>
      </w:r>
      <w:r w:rsidRPr="00E6623D">
        <w:rPr>
          <w:rFonts w:asciiTheme="minorHAnsi" w:hAnsiTheme="minorHAnsi" w:cstheme="minorHAnsi"/>
          <w:color w:val="000000" w:themeColor="text1"/>
          <w:sz w:val="16"/>
          <w:szCs w:val="16"/>
        </w:rPr>
        <w:t xml:space="preserve"> Iran at a full, fast, and </w:t>
      </w:r>
      <w:r w:rsidRPr="009E077C">
        <w:rPr>
          <w:rStyle w:val="StyleUnderline"/>
          <w:highlight w:val="cyan"/>
        </w:rPr>
        <w:t>complete recovery</w:t>
      </w:r>
      <w:r w:rsidRPr="00E6623D">
        <w:rPr>
          <w:rFonts w:asciiTheme="minorHAnsi" w:hAnsiTheme="minorHAnsi" w:cstheme="minorHAnsi"/>
          <w:color w:val="000000" w:themeColor="text1"/>
          <w:sz w:val="16"/>
          <w:szCs w:val="16"/>
        </w:rPr>
        <w:t xml:space="preserve"> — The sanctions are BITING! But no, instead I get hit with a statement of anger, hatred, and disgust.”</w:t>
      </w:r>
    </w:p>
    <w:p w14:paraId="6A2ABD66"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In a prerecorded speech on Iranian state TV on Thursday, Khamenei said: “The Islamic Republic was victorious and in retaliation delivered a hand slap to America’s face.”</w:t>
      </w:r>
    </w:p>
    <w:p w14:paraId="04B0E7C5"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He added: “This action can be repeated in the future.”</w:t>
      </w:r>
    </w:p>
    <w:p w14:paraId="11B831C2"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 xml:space="preserve">But later on Friday, </w:t>
      </w:r>
      <w:r w:rsidRPr="009E077C">
        <w:rPr>
          <w:rStyle w:val="StyleUnderline"/>
          <w:highlight w:val="cyan"/>
        </w:rPr>
        <w:t xml:space="preserve">Trump insisted </w:t>
      </w:r>
      <w:r w:rsidRPr="001C39BA">
        <w:rPr>
          <w:rStyle w:val="StyleUnderline"/>
        </w:rPr>
        <w:t xml:space="preserve">the </w:t>
      </w:r>
      <w:r w:rsidRPr="009E077C">
        <w:rPr>
          <w:rStyle w:val="StyleUnderline"/>
          <w:highlight w:val="cyan"/>
        </w:rPr>
        <w:t>Iranians still want</w:t>
      </w:r>
      <w:r w:rsidRPr="00E6623D">
        <w:rPr>
          <w:rFonts w:asciiTheme="minorHAnsi" w:hAnsiTheme="minorHAnsi" w:cstheme="minorHAnsi"/>
          <w:color w:val="000000" w:themeColor="text1"/>
          <w:sz w:val="16"/>
          <w:szCs w:val="16"/>
        </w:rPr>
        <w:t xml:space="preserve">ed </w:t>
      </w:r>
      <w:r w:rsidRPr="009E077C">
        <w:rPr>
          <w:rStyle w:val="StyleUnderline"/>
          <w:highlight w:val="cyan"/>
        </w:rPr>
        <w:t>to meet</w:t>
      </w:r>
      <w:r w:rsidRPr="00E6623D">
        <w:rPr>
          <w:rFonts w:asciiTheme="minorHAnsi" w:hAnsiTheme="minorHAnsi" w:cstheme="minorHAnsi"/>
          <w:color w:val="000000" w:themeColor="text1"/>
          <w:sz w:val="16"/>
          <w:szCs w:val="16"/>
        </w:rPr>
        <w:t xml:space="preserve"> with him </w:t>
      </w:r>
      <w:r w:rsidRPr="009E077C">
        <w:rPr>
          <w:rStyle w:val="StyleUnderline"/>
          <w:highlight w:val="cyan"/>
        </w:rPr>
        <w:t>to discuss possible sanctions relief</w:t>
      </w:r>
      <w:r w:rsidRPr="00FC596D">
        <w:rPr>
          <w:rStyle w:val="StyleUnderline"/>
        </w:rPr>
        <w:t>.</w:t>
      </w:r>
    </w:p>
    <w:p w14:paraId="62599400" w14:textId="77777777" w:rsidR="00035103" w:rsidRPr="00E6623D" w:rsidRDefault="00035103" w:rsidP="00035103">
      <w:pPr>
        <w:pStyle w:val="body-graf"/>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 xml:space="preserve">“They do want to meet me, and we’ll do that quickly. </w:t>
      </w:r>
      <w:r w:rsidRPr="001C39BA">
        <w:rPr>
          <w:rStyle w:val="StyleUnderline"/>
        </w:rPr>
        <w:t>We’re going to do it</w:t>
      </w:r>
      <w:r w:rsidRPr="00E6623D">
        <w:rPr>
          <w:rFonts w:asciiTheme="minorHAnsi" w:hAnsiTheme="minorHAnsi" w:cstheme="minorHAnsi"/>
          <w:color w:val="000000" w:themeColor="text1"/>
          <w:sz w:val="16"/>
          <w:szCs w:val="16"/>
        </w:rPr>
        <w:t xml:space="preserve"> quickly,” </w:t>
      </w:r>
      <w:r w:rsidRPr="001C39BA">
        <w:rPr>
          <w:rStyle w:val="StyleUnderline"/>
        </w:rPr>
        <w:t>Trump told reporters</w:t>
      </w:r>
      <w:r w:rsidRPr="00E6623D">
        <w:rPr>
          <w:rFonts w:asciiTheme="minorHAnsi" w:hAnsiTheme="minorHAnsi" w:cstheme="minorHAnsi"/>
          <w:color w:val="000000" w:themeColor="text1"/>
          <w:sz w:val="16"/>
          <w:szCs w:val="16"/>
        </w:rPr>
        <w:t xml:space="preserve"> during a White House meeting with the foreign ministers of Rwanda and the Democratic Republic of the Congo.</w:t>
      </w:r>
    </w:p>
    <w:p w14:paraId="218FAA81" w14:textId="77777777" w:rsidR="00035103" w:rsidRDefault="00035103" w:rsidP="00035103">
      <w:pPr>
        <w:pStyle w:val="endmark"/>
        <w:shd w:val="clear" w:color="auto" w:fill="FFFFFF"/>
        <w:rPr>
          <w:rFonts w:asciiTheme="minorHAnsi" w:hAnsiTheme="minorHAnsi" w:cstheme="minorHAnsi"/>
          <w:color w:val="000000" w:themeColor="text1"/>
          <w:sz w:val="16"/>
          <w:szCs w:val="16"/>
        </w:rPr>
      </w:pPr>
      <w:r w:rsidRPr="00E6623D">
        <w:rPr>
          <w:rFonts w:asciiTheme="minorHAnsi" w:hAnsiTheme="minorHAnsi" w:cstheme="minorHAnsi"/>
          <w:color w:val="000000" w:themeColor="text1"/>
          <w:sz w:val="16"/>
          <w:szCs w:val="16"/>
        </w:rPr>
        <w:t>“Don’t you think we have sanctions on there that they can’t do anything? Wouldn’t you think that they want to meet me? I mean, they’re not stupid people.”</w:t>
      </w:r>
    </w:p>
    <w:p w14:paraId="558EC48B" w14:textId="11CC37CB" w:rsidR="00295128" w:rsidRDefault="00295128" w:rsidP="00295128">
      <w:pPr>
        <w:pStyle w:val="Heading3"/>
      </w:pPr>
      <w:r>
        <w:t>UQ—AT: State Department Cuts</w:t>
      </w:r>
      <w:r w:rsidR="007005F2">
        <w:t>—2NC</w:t>
      </w:r>
    </w:p>
    <w:p w14:paraId="240DCB10" w14:textId="77777777" w:rsidR="00295128" w:rsidRPr="00007DA3" w:rsidRDefault="00295128" w:rsidP="00295128">
      <w:pPr>
        <w:pStyle w:val="Heading4"/>
      </w:pPr>
      <w:r w:rsidRPr="00007DA3">
        <w:t>Sta</w:t>
      </w:r>
      <w:r>
        <w:t>te Department is becoming more efficient and adequately staffed despite layoffs.</w:t>
      </w:r>
    </w:p>
    <w:p w14:paraId="4033E69A" w14:textId="7C405F99" w:rsidR="00295128" w:rsidRPr="00007DA3" w:rsidRDefault="00295128" w:rsidP="00295128">
      <w:pPr>
        <w:rPr>
          <w:rFonts w:eastAsiaTheme="minorEastAsia"/>
          <w:lang w:eastAsia="zh-CN"/>
        </w:rPr>
      </w:pPr>
      <w:r w:rsidRPr="00007DA3">
        <w:rPr>
          <w:rStyle w:val="Style13ptBold"/>
        </w:rPr>
        <w:t>Katz and DiMolfetta 25</w:t>
      </w:r>
      <w:r>
        <w:t xml:space="preserve"> – Senior correspondent at Government Executive and cybersecurity reporter for FCW (</w:t>
      </w:r>
      <w:r>
        <w:rPr>
          <w:rFonts w:eastAsiaTheme="minorEastAsia" w:hint="eastAsia"/>
          <w:lang w:eastAsia="zh-CN"/>
        </w:rPr>
        <w:t>Eric</w:t>
      </w:r>
      <w:r>
        <w:rPr>
          <w:rFonts w:eastAsiaTheme="minorEastAsia"/>
          <w:lang w:eastAsia="zh-CN"/>
        </w:rPr>
        <w:t xml:space="preserve"> Katz and David DiMolfetta, 5-29-2025, “Here's where the State Department is planning its layoffs and changes”, Government Executive, </w:t>
      </w:r>
      <w:r w:rsidRPr="002B3AED">
        <w:rPr>
          <w:rFonts w:eastAsiaTheme="minorEastAsia"/>
          <w:lang w:eastAsia="zh-CN"/>
        </w:rPr>
        <w:t>https://www.govexec.com/management/2025/05/Heres-where-the-state-department-planning-layoffs-and-changes/405681/</w:t>
      </w:r>
      <w:r>
        <w:rPr>
          <w:rFonts w:eastAsiaTheme="minorEastAsia"/>
          <w:lang w:eastAsia="zh-CN"/>
        </w:rPr>
        <w:t xml:space="preserve"> ) // EW</w:t>
      </w:r>
    </w:p>
    <w:p w14:paraId="222267DB" w14:textId="77777777" w:rsidR="00295128" w:rsidRPr="00007DA3" w:rsidRDefault="00295128" w:rsidP="00295128">
      <w:pPr>
        <w:rPr>
          <w:sz w:val="16"/>
        </w:rPr>
      </w:pPr>
      <w:r w:rsidRPr="00007DA3">
        <w:rPr>
          <w:sz w:val="16"/>
        </w:rPr>
        <w:t xml:space="preserve">The State Department is moving forward with a plan to eliminate or consolidate more than 300 of its offices and bureaus, according to documents provided to lawmakers and employees on Thursday, leading to </w:t>
      </w:r>
      <w:r w:rsidRPr="00007DA3">
        <w:rPr>
          <w:rStyle w:val="StyleUnderline"/>
        </w:rPr>
        <w:t xml:space="preserve">a </w:t>
      </w:r>
      <w:r w:rsidRPr="009E077C">
        <w:rPr>
          <w:rStyle w:val="StyleUnderline"/>
          <w:highlight w:val="cyan"/>
        </w:rPr>
        <w:t>reduction</w:t>
      </w:r>
      <w:r w:rsidRPr="00007DA3">
        <w:rPr>
          <w:rStyle w:val="StyleUnderline"/>
        </w:rPr>
        <w:t xml:space="preserve"> of more than 3,400 employees and 45% of its structural entities.</w:t>
      </w:r>
    </w:p>
    <w:p w14:paraId="1CF70218" w14:textId="77777777" w:rsidR="00295128" w:rsidRPr="00007DA3" w:rsidRDefault="00295128" w:rsidP="00295128">
      <w:pPr>
        <w:rPr>
          <w:sz w:val="16"/>
        </w:rPr>
      </w:pPr>
      <w:r w:rsidRPr="00007DA3">
        <w:rPr>
          <w:sz w:val="16"/>
        </w:rPr>
        <w:t xml:space="preserve">The changes, outlined in the multiple documents obtained by Government Executive and Nextgov/FCW, </w:t>
      </w:r>
      <w:r w:rsidRPr="009E077C">
        <w:rPr>
          <w:rStyle w:val="StyleUnderline"/>
          <w:highlight w:val="cyan"/>
        </w:rPr>
        <w:t>will address</w:t>
      </w:r>
      <w:r w:rsidRPr="00007DA3">
        <w:rPr>
          <w:rStyle w:val="StyleUnderline"/>
        </w:rPr>
        <w:t xml:space="preserve"> “</w:t>
      </w:r>
      <w:r w:rsidRPr="00EE6C1F">
        <w:rPr>
          <w:rStyle w:val="Emphasis"/>
        </w:rPr>
        <w:t xml:space="preserve">bureaucratic </w:t>
      </w:r>
      <w:r w:rsidRPr="009E077C">
        <w:rPr>
          <w:rStyle w:val="Emphasis"/>
          <w:highlight w:val="cyan"/>
        </w:rPr>
        <w:t>overgrowth</w:t>
      </w:r>
      <w:r w:rsidRPr="00007DA3">
        <w:rPr>
          <w:rStyle w:val="StyleUnderline"/>
        </w:rPr>
        <w:t>”</w:t>
      </w:r>
      <w:r w:rsidRPr="00007DA3">
        <w:rPr>
          <w:sz w:val="16"/>
        </w:rPr>
        <w:t xml:space="preserve"> </w:t>
      </w:r>
      <w:r w:rsidRPr="009E077C">
        <w:rPr>
          <w:rStyle w:val="StyleUnderline"/>
          <w:highlight w:val="cyan"/>
        </w:rPr>
        <w:t>and</w:t>
      </w:r>
      <w:r w:rsidRPr="00007DA3">
        <w:rPr>
          <w:rStyle w:val="StyleUnderline"/>
        </w:rPr>
        <w:t xml:space="preserve"> streamline functions with </w:t>
      </w:r>
      <w:r w:rsidRPr="009E077C">
        <w:rPr>
          <w:rStyle w:val="StyleUnderline"/>
          <w:highlight w:val="cyan"/>
        </w:rPr>
        <w:t>overlapping</w:t>
      </w:r>
      <w:r w:rsidRPr="00007DA3">
        <w:rPr>
          <w:rStyle w:val="StyleUnderline"/>
        </w:rPr>
        <w:t xml:space="preserve"> </w:t>
      </w:r>
      <w:r w:rsidRPr="009E077C">
        <w:rPr>
          <w:rStyle w:val="StyleUnderline"/>
          <w:highlight w:val="cyan"/>
        </w:rPr>
        <w:t>responsibilities</w:t>
      </w:r>
      <w:r w:rsidRPr="00007DA3">
        <w:rPr>
          <w:rStyle w:val="StyleUnderline"/>
        </w:rPr>
        <w:t>, the department said, though some significant reforms to bureau missions are also included in the reorganization.</w:t>
      </w:r>
      <w:r w:rsidRPr="00007DA3">
        <w:rPr>
          <w:sz w:val="16"/>
        </w:rPr>
        <w:t xml:space="preserve"> The plans presented Thursday offer more detail than those first laid out by State Secretary Marco Rubio in April, though the number of employee reductions was first reported by Government Executive earlier this month.</w:t>
      </w:r>
    </w:p>
    <w:p w14:paraId="4B181BC6" w14:textId="77777777" w:rsidR="00295128" w:rsidRPr="00007DA3" w:rsidRDefault="00295128" w:rsidP="00295128">
      <w:pPr>
        <w:rPr>
          <w:sz w:val="16"/>
        </w:rPr>
      </w:pPr>
      <w:r w:rsidRPr="00007DA3">
        <w:rPr>
          <w:rStyle w:val="StyleUnderline"/>
        </w:rPr>
        <w:t xml:space="preserve">While </w:t>
      </w:r>
      <w:r w:rsidRPr="009E077C">
        <w:rPr>
          <w:rStyle w:val="StyleUnderline"/>
          <w:highlight w:val="cyan"/>
        </w:rPr>
        <w:t xml:space="preserve">State </w:t>
      </w:r>
      <w:r w:rsidRPr="000D7683">
        <w:rPr>
          <w:rStyle w:val="StyleUnderline"/>
        </w:rPr>
        <w:t>is</w:t>
      </w:r>
      <w:r w:rsidRPr="00007DA3">
        <w:rPr>
          <w:rStyle w:val="StyleUnderline"/>
        </w:rPr>
        <w:t xml:space="preserve"> eliminating a slew of offices across the department</w:t>
      </w:r>
      <w:r w:rsidRPr="00007DA3">
        <w:rPr>
          <w:sz w:val="16"/>
        </w:rPr>
        <w:t xml:space="preserve">, </w:t>
      </w:r>
      <w:r w:rsidRPr="00007DA3">
        <w:rPr>
          <w:rStyle w:val="StyleUnderline"/>
        </w:rPr>
        <w:t xml:space="preserve">it </w:t>
      </w:r>
      <w:r w:rsidRPr="009E077C">
        <w:rPr>
          <w:rStyle w:val="StyleUnderline"/>
          <w:highlight w:val="cyan"/>
        </w:rPr>
        <w:t xml:space="preserve">is </w:t>
      </w:r>
      <w:r w:rsidRPr="009E077C">
        <w:rPr>
          <w:rStyle w:val="Emphasis"/>
          <w:highlight w:val="cyan"/>
        </w:rPr>
        <w:t>reassigning</w:t>
      </w:r>
      <w:r w:rsidRPr="00007DA3">
        <w:rPr>
          <w:rStyle w:val="StyleUnderline"/>
        </w:rPr>
        <w:t xml:space="preserve"> much of </w:t>
      </w:r>
      <w:r w:rsidRPr="00EE6C1F">
        <w:rPr>
          <w:rStyle w:val="Emphasis"/>
        </w:rPr>
        <w:t xml:space="preserve">the </w:t>
      </w:r>
      <w:r w:rsidRPr="009E077C">
        <w:rPr>
          <w:rStyle w:val="Emphasis"/>
          <w:highlight w:val="cyan"/>
        </w:rPr>
        <w:t>impacted functions</w:t>
      </w:r>
      <w:r w:rsidRPr="00007DA3">
        <w:rPr>
          <w:rStyle w:val="StyleUnderline"/>
        </w:rPr>
        <w:t xml:space="preserve"> elsewhere</w:t>
      </w:r>
      <w:r w:rsidRPr="00007DA3">
        <w:rPr>
          <w:sz w:val="16"/>
        </w:rPr>
        <w:t>. The workforce cuts are from a baseline of staffing levels as of May 4, meaning any attrition that occurred prior to that date will not count toward the goal.</w:t>
      </w:r>
    </w:p>
    <w:p w14:paraId="76EE5896" w14:textId="77777777" w:rsidR="00295128" w:rsidRPr="00007DA3" w:rsidRDefault="00295128" w:rsidP="00295128">
      <w:pPr>
        <w:rPr>
          <w:sz w:val="14"/>
        </w:rPr>
      </w:pPr>
      <w:r w:rsidRPr="00007DA3">
        <w:rPr>
          <w:sz w:val="14"/>
        </w:rPr>
        <w:t>The layoffs will exempt passport and visa operations with Consular Affairs, as well as special agents in active law enforcement cases and regional staff assigned to a specific country desk. The cuts will only impact domestic staff, though both civil and foreign service personnel will be laid off, according to the documents.</w:t>
      </w:r>
    </w:p>
    <w:p w14:paraId="30C974A5" w14:textId="77777777" w:rsidR="00295128" w:rsidRPr="00007DA3" w:rsidRDefault="00295128" w:rsidP="00295128">
      <w:pPr>
        <w:rPr>
          <w:sz w:val="14"/>
        </w:rPr>
      </w:pPr>
      <w:r w:rsidRPr="00007DA3">
        <w:rPr>
          <w:sz w:val="14"/>
        </w:rPr>
        <w:t xml:space="preserve">“RIF plans have been carefully tailored, consistent with applicable law, to preserve core functions,” State said in a document prepared for Capitol Hill. “Reductions will principally affect non-core functions, duplicative or redundant offices, and offices where considerable efficiencies may be found from centralization or consolidation of functions and responsibilities.” </w:t>
      </w:r>
    </w:p>
    <w:p w14:paraId="3B8CA50D" w14:textId="77777777" w:rsidR="00295128" w:rsidRPr="00007DA3" w:rsidRDefault="00295128" w:rsidP="00295128">
      <w:pPr>
        <w:rPr>
          <w:sz w:val="14"/>
        </w:rPr>
      </w:pPr>
      <w:r w:rsidRPr="00007DA3">
        <w:rPr>
          <w:sz w:val="14"/>
        </w:rPr>
        <w:t>This is where State’s cuts will take place, by division:</w:t>
      </w:r>
    </w:p>
    <w:p w14:paraId="1DA4A5A9" w14:textId="77777777" w:rsidR="00295128" w:rsidRPr="00007DA3" w:rsidRDefault="00295128" w:rsidP="00295128">
      <w:pPr>
        <w:rPr>
          <w:sz w:val="14"/>
        </w:rPr>
      </w:pPr>
      <w:r w:rsidRPr="00007DA3">
        <w:rPr>
          <w:sz w:val="14"/>
        </w:rPr>
        <w:t xml:space="preserve">The Economic Growth, Energy and Environment division, or the “E Family,” plans to RIF 198 employees and another 99 are leaving voluntarily. That will lead to a reduction of 42% of that team. </w:t>
      </w:r>
    </w:p>
    <w:p w14:paraId="5074183D" w14:textId="77777777" w:rsidR="00295128" w:rsidRPr="00007DA3" w:rsidRDefault="00295128" w:rsidP="00295128">
      <w:pPr>
        <w:rPr>
          <w:sz w:val="14"/>
        </w:rPr>
      </w:pPr>
      <w:r w:rsidRPr="00007DA3">
        <w:rPr>
          <w:sz w:val="14"/>
        </w:rPr>
        <w:t xml:space="preserve">The Foreign Assistance and Humanitarian Affairs division, or “F/J Family,” plans to RIF 386 employees and see another 145 depart voluntarily. That division will be slashed by 69%. </w:t>
      </w:r>
    </w:p>
    <w:p w14:paraId="10D2BFD1" w14:textId="77777777" w:rsidR="00295128" w:rsidRPr="00007DA3" w:rsidRDefault="00295128" w:rsidP="00295128">
      <w:pPr>
        <w:rPr>
          <w:sz w:val="14"/>
        </w:rPr>
      </w:pPr>
      <w:r w:rsidRPr="00007DA3">
        <w:rPr>
          <w:sz w:val="14"/>
        </w:rPr>
        <w:t xml:space="preserve">The Management division, or “M Family,” plans to lay off 897 employees and let another 796 leave through deferred resignations. That will lead to a cut of around 15% of staff. </w:t>
      </w:r>
    </w:p>
    <w:p w14:paraId="00157EBC" w14:textId="77777777" w:rsidR="00295128" w:rsidRPr="00007DA3" w:rsidRDefault="00295128" w:rsidP="00295128">
      <w:pPr>
        <w:rPr>
          <w:sz w:val="14"/>
        </w:rPr>
      </w:pPr>
      <w:r w:rsidRPr="00007DA3">
        <w:rPr>
          <w:sz w:val="14"/>
        </w:rPr>
        <w:t xml:space="preserve">The Political Affairs division, or “P Family,” plans to RIF 112 employees and shed another 162 through resignations. That will amount to cuts of about 14%. </w:t>
      </w:r>
    </w:p>
    <w:p w14:paraId="53ABA28D" w14:textId="77777777" w:rsidR="00295128" w:rsidRPr="00007DA3" w:rsidRDefault="00295128" w:rsidP="00295128">
      <w:pPr>
        <w:rPr>
          <w:sz w:val="14"/>
        </w:rPr>
      </w:pPr>
      <w:r w:rsidRPr="00007DA3">
        <w:rPr>
          <w:sz w:val="14"/>
        </w:rPr>
        <w:t xml:space="preserve">The Public Diplomacy and Public Affairs, or “R Family,” plans to lay off 88 employees and see another 80 leave voluntarily. That amounts to a cut of about 22%. </w:t>
      </w:r>
    </w:p>
    <w:p w14:paraId="7A87D429" w14:textId="77777777" w:rsidR="00295128" w:rsidRPr="00007DA3" w:rsidRDefault="00295128" w:rsidP="00295128">
      <w:pPr>
        <w:rPr>
          <w:sz w:val="14"/>
        </w:rPr>
      </w:pPr>
      <w:r w:rsidRPr="00007DA3">
        <w:rPr>
          <w:sz w:val="14"/>
        </w:rPr>
        <w:t xml:space="preserve">The State Secretary Marco Rubio’s office, or “S Family,” will lay off just 51 employees and another 189 have signed up to resign. About 12% of the office will be cut. </w:t>
      </w:r>
    </w:p>
    <w:p w14:paraId="47E327AC" w14:textId="77777777" w:rsidR="00295128" w:rsidRPr="00007DA3" w:rsidRDefault="00295128" w:rsidP="00295128">
      <w:pPr>
        <w:rPr>
          <w:sz w:val="14"/>
        </w:rPr>
      </w:pPr>
      <w:r w:rsidRPr="00007DA3">
        <w:rPr>
          <w:sz w:val="14"/>
        </w:rPr>
        <w:t xml:space="preserve">The Arms Control and International Security division, or “T Family,” plans to RIF 141 employees and allow another 104 to leave voluntarily. That will lead to a reduction of about 22% of that team. </w:t>
      </w:r>
    </w:p>
    <w:p w14:paraId="7075D835" w14:textId="77777777" w:rsidR="00295128" w:rsidRPr="00007DA3" w:rsidRDefault="00295128" w:rsidP="00295128">
      <w:pPr>
        <w:rPr>
          <w:sz w:val="14"/>
        </w:rPr>
      </w:pPr>
      <w:r w:rsidRPr="00007DA3">
        <w:rPr>
          <w:sz w:val="14"/>
        </w:rPr>
        <w:t>State plans to complete its implementation of the reorganization by July 1 and, as it makes changes, it will “communicate them to the workforce,” the department said in a “frequently asked questions” document. It has already incorporated feedback from both the workforce and Congress, the department said.</w:t>
      </w:r>
    </w:p>
    <w:p w14:paraId="73F46A94" w14:textId="77777777" w:rsidR="00295128" w:rsidRPr="00007DA3" w:rsidRDefault="00295128" w:rsidP="00295128">
      <w:pPr>
        <w:rPr>
          <w:sz w:val="14"/>
        </w:rPr>
      </w:pPr>
      <w:r w:rsidRPr="00007DA3">
        <w:rPr>
          <w:sz w:val="14"/>
        </w:rPr>
        <w:t xml:space="preserve">It reminded staff that their office disappearing from the organizational chart does not necessarily mean they will be laid off. Some employees will simply be reassigned. The department asked employees to ensure their personal contact information is up to date. </w:t>
      </w:r>
    </w:p>
    <w:p w14:paraId="02A99D64" w14:textId="77777777" w:rsidR="00295128" w:rsidRPr="00EE6C1F" w:rsidRDefault="00295128" w:rsidP="00295128">
      <w:pPr>
        <w:rPr>
          <w:rStyle w:val="Emphasis"/>
        </w:rPr>
      </w:pPr>
      <w:r w:rsidRPr="00007DA3">
        <w:rPr>
          <w:rStyle w:val="StyleUnderline"/>
        </w:rPr>
        <w:t xml:space="preserve">While foreign service </w:t>
      </w:r>
      <w:r w:rsidRPr="000D7683">
        <w:rPr>
          <w:rStyle w:val="StyleUnderline"/>
        </w:rPr>
        <w:t>officers</w:t>
      </w:r>
      <w:r w:rsidRPr="00007DA3">
        <w:rPr>
          <w:rStyle w:val="StyleUnderline"/>
        </w:rPr>
        <w:t xml:space="preserve"> will be impacted by the layoffs</w:t>
      </w:r>
      <w:r w:rsidRPr="00007DA3">
        <w:rPr>
          <w:sz w:val="16"/>
        </w:rPr>
        <w:t xml:space="preserve">, </w:t>
      </w:r>
      <w:r w:rsidRPr="00007DA3">
        <w:rPr>
          <w:rStyle w:val="StyleUnderline"/>
        </w:rPr>
        <w:t>the department said its</w:t>
      </w:r>
      <w:r w:rsidRPr="00007DA3">
        <w:rPr>
          <w:sz w:val="16"/>
        </w:rPr>
        <w:t xml:space="preserve"> </w:t>
      </w:r>
      <w:r w:rsidRPr="009E077C">
        <w:rPr>
          <w:rStyle w:val="StyleUnderline"/>
          <w:highlight w:val="cyan"/>
        </w:rPr>
        <w:t>human resources</w:t>
      </w:r>
      <w:r w:rsidRPr="00007DA3">
        <w:rPr>
          <w:rStyle w:val="StyleUnderline"/>
        </w:rPr>
        <w:t xml:space="preserve"> team </w:t>
      </w:r>
      <w:r w:rsidRPr="009E077C">
        <w:rPr>
          <w:rStyle w:val="StyleUnderline"/>
          <w:highlight w:val="cyan"/>
        </w:rPr>
        <w:t>will work with</w:t>
      </w:r>
      <w:r w:rsidRPr="00007DA3">
        <w:rPr>
          <w:rStyle w:val="StyleUnderline"/>
        </w:rPr>
        <w:t xml:space="preserve"> </w:t>
      </w:r>
      <w:r w:rsidRPr="009E077C">
        <w:rPr>
          <w:rStyle w:val="StyleUnderline"/>
          <w:highlight w:val="cyan"/>
        </w:rPr>
        <w:t>personnel</w:t>
      </w:r>
      <w:r w:rsidRPr="00007DA3">
        <w:rPr>
          <w:rStyle w:val="StyleUnderline"/>
        </w:rPr>
        <w:t xml:space="preserve"> whose next assignments have been eliminated </w:t>
      </w:r>
      <w:r w:rsidRPr="009E077C">
        <w:rPr>
          <w:rStyle w:val="StyleUnderline"/>
          <w:highlight w:val="cyan"/>
        </w:rPr>
        <w:t xml:space="preserve">to </w:t>
      </w:r>
      <w:r w:rsidRPr="009E077C">
        <w:rPr>
          <w:rStyle w:val="Emphasis"/>
          <w:highlight w:val="cyan"/>
        </w:rPr>
        <w:t>find new roles</w:t>
      </w:r>
      <w:r w:rsidRPr="00EE6C1F">
        <w:rPr>
          <w:rStyle w:val="Emphasis"/>
        </w:rPr>
        <w:t>.</w:t>
      </w:r>
    </w:p>
    <w:p w14:paraId="4007AEEA" w14:textId="77777777" w:rsidR="00295128" w:rsidRPr="00007DA3" w:rsidRDefault="00295128" w:rsidP="00295128">
      <w:pPr>
        <w:rPr>
          <w:sz w:val="16"/>
        </w:rPr>
      </w:pPr>
      <w:r w:rsidRPr="00007DA3">
        <w:rPr>
          <w:sz w:val="16"/>
        </w:rPr>
        <w:t>It was not immediately clear how the decision to proceed with the reorganization plan—and to send out RIF notices by July 1—will comply with a court-ordered injunction pausing State and 19 other agencies from carrying out those changes. A State spokesperson said the department could not comment on ongoing litigation.</w:t>
      </w:r>
    </w:p>
    <w:p w14:paraId="01CE1996" w14:textId="77777777" w:rsidR="00295128" w:rsidRPr="00007DA3" w:rsidRDefault="00295128" w:rsidP="00295128">
      <w:pPr>
        <w:rPr>
          <w:sz w:val="16"/>
        </w:rPr>
      </w:pPr>
      <w:r w:rsidRPr="00007DA3">
        <w:rPr>
          <w:sz w:val="16"/>
        </w:rPr>
        <w:t>New structures</w:t>
      </w:r>
    </w:p>
    <w:p w14:paraId="5AB83A0D" w14:textId="77777777" w:rsidR="00295128" w:rsidRPr="00007DA3" w:rsidRDefault="00295128" w:rsidP="00295128">
      <w:pPr>
        <w:rPr>
          <w:sz w:val="16"/>
        </w:rPr>
      </w:pPr>
      <w:r w:rsidRPr="00007DA3">
        <w:rPr>
          <w:sz w:val="16"/>
        </w:rPr>
        <w:t xml:space="preserve">State will eliminate many of the offices in its Civilian Security, Human Rights and Democracy division, which the department said had become “prone to ideological capture and radicalism.” </w:t>
      </w:r>
    </w:p>
    <w:p w14:paraId="6897E528" w14:textId="77777777" w:rsidR="00295128" w:rsidRPr="00007DA3" w:rsidRDefault="00295128" w:rsidP="00295128">
      <w:pPr>
        <w:rPr>
          <w:sz w:val="16"/>
        </w:rPr>
      </w:pPr>
      <w:r w:rsidRPr="00007DA3">
        <w:rPr>
          <w:sz w:val="16"/>
        </w:rPr>
        <w:t>Offices such as Democracy, Human Rights and Labor (DRL) and Population, Refugees and Migration (PRM) will now fall under the undersecretary for Foreign Assistance and Humanitarian Affairs.</w:t>
      </w:r>
    </w:p>
    <w:p w14:paraId="263F179C" w14:textId="77777777" w:rsidR="00295128" w:rsidRPr="00007DA3" w:rsidRDefault="00295128" w:rsidP="00295128">
      <w:pPr>
        <w:rPr>
          <w:sz w:val="16"/>
        </w:rPr>
      </w:pPr>
      <w:r w:rsidRPr="00007DA3">
        <w:rPr>
          <w:sz w:val="16"/>
        </w:rPr>
        <w:t xml:space="preserve">DRL will take on a “leaner” portfolio, State said, that will reflect the administration’s “values-based diplomacy [based] in traditional Western conceptions of core freedoms.” One foreign service officer familiar with the office called the reprioritization a “substantial” change to the office’s mission. The overall division handling humanitarian and foreign assistance, that employee said, will be “completely decimated.” </w:t>
      </w:r>
    </w:p>
    <w:p w14:paraId="5D797A9C" w14:textId="77777777" w:rsidR="00295128" w:rsidRPr="00007DA3" w:rsidRDefault="00295128" w:rsidP="00295128">
      <w:pPr>
        <w:rPr>
          <w:sz w:val="16"/>
        </w:rPr>
      </w:pPr>
      <w:r w:rsidRPr="00007DA3">
        <w:rPr>
          <w:sz w:val="16"/>
        </w:rPr>
        <w:t>A new Office of Security Affairs will be stood up inside the Bureau of International Organization Affairs—which develops U.S. policy with the United Nations—that would merge the bureau’s coverage of UN peacekeeping operations, sanctions and counterterrorism, one memo said.</w:t>
      </w:r>
    </w:p>
    <w:p w14:paraId="1861A2B1" w14:textId="77777777" w:rsidR="00295128" w:rsidRPr="00007DA3" w:rsidRDefault="00295128" w:rsidP="00295128">
      <w:pPr>
        <w:rPr>
          <w:sz w:val="16"/>
        </w:rPr>
      </w:pPr>
      <w:r w:rsidRPr="00007DA3">
        <w:rPr>
          <w:sz w:val="16"/>
        </w:rPr>
        <w:t xml:space="preserve">That same memo detailed multiple other office consolidations. The European and Eurasian Affairs unit, for instance, will merge Russian and Caucus nations’ coverage into a new Office of Russian Affairs and the Caucuses, it says. And in the South and Central Asian Affairs office, the Coordinator for Afghan Relocation Efforts and the Special Representative for Afghan Reconstruction will be shuttered, that memo added. Their functions are expected to be moved into the Afghanistan Affairs Office. </w:t>
      </w:r>
    </w:p>
    <w:p w14:paraId="74AB28FA" w14:textId="77777777" w:rsidR="00295128" w:rsidRDefault="00295128" w:rsidP="00295128">
      <w:pPr>
        <w:rPr>
          <w:sz w:val="16"/>
        </w:rPr>
      </w:pPr>
      <w:r w:rsidRPr="00007DA3">
        <w:rPr>
          <w:rStyle w:val="StyleUnderline"/>
        </w:rPr>
        <w:t xml:space="preserve">A major </w:t>
      </w:r>
      <w:r w:rsidRPr="009E077C">
        <w:rPr>
          <w:rStyle w:val="StyleUnderline"/>
          <w:highlight w:val="cyan"/>
        </w:rPr>
        <w:t>restructuring</w:t>
      </w:r>
      <w:r w:rsidRPr="00007DA3">
        <w:rPr>
          <w:rStyle w:val="StyleUnderline"/>
        </w:rPr>
        <w:t xml:space="preserve"> of the Under Secretary for Arms Control and International Security</w:t>
      </w:r>
      <w:r w:rsidRPr="00007DA3">
        <w:rPr>
          <w:sz w:val="16"/>
        </w:rPr>
        <w:t xml:space="preserve"> family “</w:t>
      </w:r>
      <w:r w:rsidRPr="009E077C">
        <w:rPr>
          <w:rStyle w:val="StyleUnderline"/>
          <w:highlight w:val="cyan"/>
        </w:rPr>
        <w:t>consolidates</w:t>
      </w:r>
      <w:r w:rsidRPr="00007DA3">
        <w:rPr>
          <w:rStyle w:val="StyleUnderline"/>
        </w:rPr>
        <w:t xml:space="preserve"> nearly all of </w:t>
      </w:r>
      <w:r w:rsidRPr="009E077C">
        <w:rPr>
          <w:rStyle w:val="StyleUnderline"/>
          <w:highlight w:val="cyan"/>
        </w:rPr>
        <w:t>the Department’s</w:t>
      </w:r>
      <w:r w:rsidRPr="00007DA3">
        <w:rPr>
          <w:rStyle w:val="StyleUnderline"/>
        </w:rPr>
        <w:t xml:space="preserve"> security-oriented </w:t>
      </w:r>
      <w:r w:rsidRPr="009E077C">
        <w:rPr>
          <w:rStyle w:val="StyleUnderline"/>
          <w:highlight w:val="cyan"/>
        </w:rPr>
        <w:t>programs</w:t>
      </w:r>
      <w:r w:rsidRPr="00007DA3">
        <w:rPr>
          <w:rStyle w:val="StyleUnderline"/>
        </w:rPr>
        <w:t xml:space="preserve"> </w:t>
      </w:r>
      <w:r w:rsidRPr="009E077C">
        <w:rPr>
          <w:rStyle w:val="StyleUnderline"/>
          <w:highlight w:val="cyan"/>
        </w:rPr>
        <w:t>into a new vertical</w:t>
      </w:r>
      <w:r w:rsidRPr="00007DA3">
        <w:rPr>
          <w:rStyle w:val="StyleUnderline"/>
        </w:rPr>
        <w:t xml:space="preserve"> </w:t>
      </w:r>
      <w:r w:rsidRPr="009E077C">
        <w:rPr>
          <w:rStyle w:val="Emphasis"/>
          <w:highlight w:val="cyan"/>
        </w:rPr>
        <w:t>focused on</w:t>
      </w:r>
      <w:r w:rsidRPr="00007DA3">
        <w:rPr>
          <w:rStyle w:val="StyleUnderline"/>
        </w:rPr>
        <w:t xml:space="preserve"> addressing contemporary </w:t>
      </w:r>
      <w:r w:rsidRPr="009E077C">
        <w:rPr>
          <w:rStyle w:val="StyleUnderline"/>
          <w:highlight w:val="cyan"/>
        </w:rPr>
        <w:t>security and military challenges</w:t>
      </w:r>
      <w:r w:rsidRPr="00007DA3">
        <w:rPr>
          <w:rStyle w:val="StyleUnderline"/>
        </w:rPr>
        <w:t>,</w:t>
      </w:r>
      <w:r w:rsidRPr="00007DA3">
        <w:rPr>
          <w:sz w:val="16"/>
        </w:rPr>
        <w:t xml:space="preserve">” the readout also said. </w:t>
      </w:r>
    </w:p>
    <w:p w14:paraId="6550065D" w14:textId="77777777" w:rsidR="00295128" w:rsidRDefault="00295128" w:rsidP="00295128">
      <w:pPr>
        <w:rPr>
          <w:sz w:val="16"/>
        </w:rPr>
      </w:pPr>
    </w:p>
    <w:p w14:paraId="4A110E41" w14:textId="77777777" w:rsidR="00295128" w:rsidRDefault="00295128" w:rsidP="00295128">
      <w:pPr>
        <w:pStyle w:val="Heading4"/>
      </w:pPr>
      <w:r>
        <w:t>Layoffs are improving government efficiency now.</w:t>
      </w:r>
    </w:p>
    <w:p w14:paraId="0B5C9FBE" w14:textId="132BEECD" w:rsidR="00295128" w:rsidRDefault="00295128" w:rsidP="00295128">
      <w:r w:rsidRPr="003C02EE">
        <w:rPr>
          <w:rStyle w:val="Style13ptBold"/>
        </w:rPr>
        <w:t>Katz 25</w:t>
      </w:r>
      <w:r>
        <w:t xml:space="preserve"> -- Senior correspondent at Government Executive (Eric Katz, 5-20-2025, “Staffing cuts will improve government services, agency leaders say”, Government Executive, </w:t>
      </w:r>
      <w:r w:rsidRPr="002B3AED">
        <w:t>https://www.govexec.com/management/2025/05/staffing-cuts-will-improve-government-services-agency-leaders-say/405471/</w:t>
      </w:r>
      <w:r>
        <w:t xml:space="preserve"> ) // EW</w:t>
      </w:r>
    </w:p>
    <w:p w14:paraId="7B69047A" w14:textId="77777777" w:rsidR="00295128" w:rsidRPr="00895DED" w:rsidRDefault="00295128" w:rsidP="00295128">
      <w:pPr>
        <w:rPr>
          <w:sz w:val="16"/>
        </w:rPr>
      </w:pPr>
      <w:r w:rsidRPr="00895DED">
        <w:rPr>
          <w:sz w:val="16"/>
        </w:rPr>
        <w:t xml:space="preserve">Agency leaders across the Trump administration on Tuesday told lawmakers their </w:t>
      </w:r>
      <w:r w:rsidRPr="009E077C">
        <w:rPr>
          <w:rStyle w:val="StyleUnderline"/>
          <w:highlight w:val="cyan"/>
        </w:rPr>
        <w:t>efforts to slash</w:t>
      </w:r>
      <w:r w:rsidRPr="006C3433">
        <w:rPr>
          <w:rStyle w:val="StyleUnderline"/>
        </w:rPr>
        <w:t xml:space="preserve"> their </w:t>
      </w:r>
      <w:r w:rsidRPr="009E077C">
        <w:rPr>
          <w:rStyle w:val="StyleUnderline"/>
          <w:highlight w:val="cyan"/>
        </w:rPr>
        <w:t>rolls</w:t>
      </w:r>
      <w:r w:rsidRPr="006C3433">
        <w:rPr>
          <w:rStyle w:val="StyleUnderline"/>
        </w:rPr>
        <w:t xml:space="preserve"> would </w:t>
      </w:r>
      <w:r w:rsidRPr="009E077C">
        <w:rPr>
          <w:rStyle w:val="StyleUnderline"/>
          <w:highlight w:val="cyan"/>
        </w:rPr>
        <w:t>lead to improved</w:t>
      </w:r>
      <w:r w:rsidRPr="006C3433">
        <w:rPr>
          <w:rStyle w:val="StyleUnderline"/>
        </w:rPr>
        <w:t xml:space="preserve"> </w:t>
      </w:r>
      <w:r w:rsidRPr="009E077C">
        <w:rPr>
          <w:rStyle w:val="StyleUnderline"/>
          <w:highlight w:val="cyan"/>
        </w:rPr>
        <w:t>experiences for those interacting</w:t>
      </w:r>
      <w:r w:rsidRPr="006C3433">
        <w:rPr>
          <w:rStyle w:val="StyleUnderline"/>
        </w:rPr>
        <w:t xml:space="preserve"> </w:t>
      </w:r>
      <w:r w:rsidRPr="009E077C">
        <w:rPr>
          <w:rStyle w:val="StyleUnderline"/>
          <w:highlight w:val="cyan"/>
        </w:rPr>
        <w:t>with</w:t>
      </w:r>
      <w:r w:rsidRPr="006C3433">
        <w:rPr>
          <w:rStyle w:val="StyleUnderline"/>
        </w:rPr>
        <w:t xml:space="preserve"> their federal </w:t>
      </w:r>
      <w:r w:rsidRPr="009E077C">
        <w:rPr>
          <w:rStyle w:val="StyleUnderline"/>
          <w:highlight w:val="cyan"/>
        </w:rPr>
        <w:t>offices</w:t>
      </w:r>
      <w:r w:rsidRPr="00895DED">
        <w:rPr>
          <w:sz w:val="16"/>
        </w:rPr>
        <w:t xml:space="preserve">, </w:t>
      </w:r>
      <w:r w:rsidRPr="009E077C">
        <w:rPr>
          <w:rStyle w:val="StyleUnderline"/>
          <w:highlight w:val="cyan"/>
        </w:rPr>
        <w:t>despite</w:t>
      </w:r>
      <w:r w:rsidRPr="006C3433">
        <w:rPr>
          <w:rStyle w:val="StyleUnderline"/>
        </w:rPr>
        <w:t xml:space="preserve"> some bipartisan </w:t>
      </w:r>
      <w:r w:rsidRPr="009E077C">
        <w:rPr>
          <w:rStyle w:val="StyleUnderline"/>
          <w:highlight w:val="cyan"/>
        </w:rPr>
        <w:t>concerns</w:t>
      </w:r>
      <w:r w:rsidRPr="00895DED">
        <w:rPr>
          <w:sz w:val="16"/>
        </w:rPr>
        <w:t xml:space="preserve"> over the impacts of those cuts. </w:t>
      </w:r>
    </w:p>
    <w:p w14:paraId="06DDAEF7" w14:textId="77777777" w:rsidR="00295128" w:rsidRPr="00895DED" w:rsidRDefault="00295128" w:rsidP="00295128">
      <w:pPr>
        <w:rPr>
          <w:sz w:val="16"/>
        </w:rPr>
      </w:pPr>
      <w:r w:rsidRPr="00895DED">
        <w:rPr>
          <w:sz w:val="16"/>
        </w:rPr>
        <w:t xml:space="preserve">The officials promised to protect or increase staff in certain areas and said they would move staff around to streamline operations. The Trump administration has pushed out tens of thousands of employees through incentivized departures and is in the midst of laying off far more staff. </w:t>
      </w:r>
    </w:p>
    <w:p w14:paraId="018DE9EA" w14:textId="77777777" w:rsidR="00295128" w:rsidRPr="00895DED" w:rsidRDefault="00295128" w:rsidP="00295128">
      <w:pPr>
        <w:rPr>
          <w:sz w:val="16"/>
        </w:rPr>
      </w:pPr>
      <w:r w:rsidRPr="00895DED">
        <w:rPr>
          <w:sz w:val="16"/>
        </w:rPr>
        <w:t xml:space="preserve">Environmental Protection Agency Administrator Lee Zeldin told a panel of the House Appropriations Committee that </w:t>
      </w:r>
      <w:r w:rsidRPr="009E077C">
        <w:rPr>
          <w:rStyle w:val="StyleUnderline"/>
          <w:highlight w:val="cyan"/>
        </w:rPr>
        <w:t>despite</w:t>
      </w:r>
      <w:r w:rsidRPr="00895DED">
        <w:rPr>
          <w:rStyle w:val="StyleUnderline"/>
        </w:rPr>
        <w:t xml:space="preserve"> ongoing staff </w:t>
      </w:r>
      <w:r w:rsidRPr="009E077C">
        <w:rPr>
          <w:rStyle w:val="StyleUnderline"/>
          <w:highlight w:val="cyan"/>
        </w:rPr>
        <w:t>cuts</w:t>
      </w:r>
      <w:r w:rsidRPr="00895DED">
        <w:rPr>
          <w:rStyle w:val="StyleUnderline"/>
        </w:rPr>
        <w:t xml:space="preserve">, </w:t>
      </w:r>
      <w:r w:rsidRPr="009E077C">
        <w:rPr>
          <w:rStyle w:val="StyleUnderline"/>
          <w:highlight w:val="cyan"/>
        </w:rPr>
        <w:t>the agency</w:t>
      </w:r>
      <w:r w:rsidRPr="00895DED">
        <w:rPr>
          <w:rStyle w:val="StyleUnderline"/>
        </w:rPr>
        <w:t xml:space="preserve"> </w:t>
      </w:r>
      <w:r w:rsidRPr="009E077C">
        <w:rPr>
          <w:rStyle w:val="StyleUnderline"/>
          <w:highlight w:val="cyan"/>
        </w:rPr>
        <w:t>would meet all</w:t>
      </w:r>
      <w:r w:rsidRPr="00895DED">
        <w:rPr>
          <w:rStyle w:val="StyleUnderline"/>
        </w:rPr>
        <w:t xml:space="preserve"> of </w:t>
      </w:r>
      <w:r w:rsidRPr="009E077C">
        <w:rPr>
          <w:rStyle w:val="StyleUnderline"/>
          <w:highlight w:val="cyan"/>
        </w:rPr>
        <w:t>its</w:t>
      </w:r>
      <w:r w:rsidRPr="00895DED">
        <w:rPr>
          <w:rStyle w:val="StyleUnderline"/>
        </w:rPr>
        <w:t xml:space="preserve"> statutory </w:t>
      </w:r>
      <w:r w:rsidRPr="009E077C">
        <w:rPr>
          <w:rStyle w:val="StyleUnderline"/>
          <w:highlight w:val="cyan"/>
        </w:rPr>
        <w:t>obligations</w:t>
      </w:r>
      <w:r w:rsidRPr="00895DED">
        <w:rPr>
          <w:rStyle w:val="StyleUnderline"/>
        </w:rPr>
        <w:t>.</w:t>
      </w:r>
      <w:r w:rsidRPr="00895DED">
        <w:rPr>
          <w:sz w:val="16"/>
        </w:rPr>
        <w:t xml:space="preserve"> EPA is planning significant layoffs and earlier this month announced a restructuring of its offices. </w:t>
      </w:r>
    </w:p>
    <w:p w14:paraId="3C53619E" w14:textId="77777777" w:rsidR="00295128" w:rsidRPr="00895DED" w:rsidRDefault="00295128" w:rsidP="00295128">
      <w:pPr>
        <w:rPr>
          <w:sz w:val="16"/>
        </w:rPr>
      </w:pPr>
      <w:r w:rsidRPr="00895DED">
        <w:rPr>
          <w:sz w:val="16"/>
        </w:rPr>
        <w:t xml:space="preserve">The administrator said </w:t>
      </w:r>
      <w:r w:rsidRPr="003A291C">
        <w:rPr>
          <w:rStyle w:val="StyleUnderline"/>
        </w:rPr>
        <w:t>reassigning employees</w:t>
      </w:r>
      <w:r w:rsidRPr="00895DED">
        <w:rPr>
          <w:rStyle w:val="StyleUnderline"/>
        </w:rPr>
        <w:t xml:space="preserve"> from the Office of Research and Development will allow the agency to cut through backlogs in</w:t>
      </w:r>
      <w:r w:rsidRPr="00895DED">
        <w:rPr>
          <w:sz w:val="16"/>
        </w:rPr>
        <w:t xml:space="preserve"> </w:t>
      </w:r>
      <w:r w:rsidRPr="00895DED">
        <w:rPr>
          <w:rStyle w:val="StyleUnderline"/>
        </w:rPr>
        <w:t>programmatic offices</w:t>
      </w:r>
      <w:r w:rsidRPr="00895DED">
        <w:rPr>
          <w:sz w:val="16"/>
        </w:rPr>
        <w:t xml:space="preserve">. Thousands of pesticides are pending approval, Zeldin cited as an example, and </w:t>
      </w:r>
      <w:r w:rsidRPr="00895DED">
        <w:rPr>
          <w:rStyle w:val="StyleUnderline"/>
        </w:rPr>
        <w:t xml:space="preserve">boosting the scientific workforce </w:t>
      </w:r>
      <w:r w:rsidRPr="00895DED">
        <w:rPr>
          <w:sz w:val="16"/>
        </w:rPr>
        <w:t xml:space="preserve">in the pesticide office will move that process along more quickly. </w:t>
      </w:r>
    </w:p>
    <w:p w14:paraId="65D4B94C" w14:textId="77777777" w:rsidR="00295128" w:rsidRDefault="00295128" w:rsidP="00295128"/>
    <w:p w14:paraId="2CD5882E" w14:textId="77777777" w:rsidR="00295128" w:rsidRPr="00007DA3" w:rsidRDefault="00295128" w:rsidP="00295128"/>
    <w:p w14:paraId="4D828AA5" w14:textId="77777777" w:rsidR="00295128" w:rsidRPr="00295128" w:rsidRDefault="00295128" w:rsidP="00295128"/>
    <w:p w14:paraId="1A34CA74" w14:textId="3640BD1E" w:rsidR="005632C9" w:rsidRDefault="005632C9" w:rsidP="005632C9">
      <w:pPr>
        <w:pStyle w:val="Heading2"/>
      </w:pPr>
      <w:r>
        <w:t>Link</w:t>
      </w:r>
    </w:p>
    <w:p w14:paraId="55449108" w14:textId="416060A2" w:rsidR="0037023E" w:rsidRDefault="0037023E" w:rsidP="00CD36B5">
      <w:pPr>
        <w:pStyle w:val="Heading3"/>
      </w:pPr>
      <w:r>
        <w:t>L—</w:t>
      </w:r>
      <w:r w:rsidR="001B019F">
        <w:t>Generic/</w:t>
      </w:r>
      <w:r>
        <w:t>Arctic Trades Off</w:t>
      </w:r>
      <w:r w:rsidR="001B019F">
        <w:t xml:space="preserve">—2NC </w:t>
      </w:r>
    </w:p>
    <w:p w14:paraId="55FA4C19" w14:textId="77777777" w:rsidR="0037023E" w:rsidRPr="00AD396A" w:rsidRDefault="0037023E" w:rsidP="0037023E">
      <w:pPr>
        <w:pStyle w:val="Heading4"/>
      </w:pPr>
      <w:r w:rsidRPr="00AD396A">
        <w:t xml:space="preserve">Expanding presence in the arctic trades off with other global initiatives </w:t>
      </w:r>
    </w:p>
    <w:p w14:paraId="7E462F73" w14:textId="77777777" w:rsidR="0037023E" w:rsidRPr="00AD396A" w:rsidRDefault="0037023E" w:rsidP="0037023E">
      <w:r w:rsidRPr="00AD396A">
        <w:rPr>
          <w:rStyle w:val="Style13ptBold"/>
        </w:rPr>
        <w:t>Department of Defense 24</w:t>
      </w:r>
      <w:r w:rsidRPr="00AD396A">
        <w:t xml:space="preserve"> [Department of Defense ; Executive department of the U.S. federal government; 6-21-2024; Department of Defense; https://media.defense.gov/2024/Jul/22/2003507411/-1/-1/0/DOD-ARCTIC-STRATEGY-2024.PDF; Accessed 6-28-2025; VB]</w:t>
      </w:r>
    </w:p>
    <w:p w14:paraId="65973CD8" w14:textId="77777777" w:rsidR="0037023E" w:rsidRPr="006441E5" w:rsidRDefault="0037023E" w:rsidP="0037023E">
      <w:pPr>
        <w:rPr>
          <w:sz w:val="16"/>
        </w:rPr>
      </w:pPr>
      <w:r w:rsidRPr="006441E5">
        <w:rPr>
          <w:sz w:val="16"/>
        </w:rPr>
        <w:t>This strategy lays out the Department of Defense’s (DoD’s) approach to the Arctic as the region undergoes rapid geophysical and geopolitical change.1 The strategy aligns with and nests under the 2022 National Security Strategy (NSS), 2022 National Defense Strategy (NDS), and 2022 National Strategy for the Arctic Region (NSAR). It also aligns with and implements the intent of the 2023 DoD Homeland Defense Policy Guidance.</w:t>
      </w:r>
    </w:p>
    <w:p w14:paraId="76062439" w14:textId="77777777" w:rsidR="0037023E" w:rsidRPr="006441E5" w:rsidRDefault="0037023E" w:rsidP="0037023E">
      <w:pPr>
        <w:rPr>
          <w:rStyle w:val="StyleUnderline"/>
        </w:rPr>
      </w:pPr>
      <w:r w:rsidRPr="006441E5">
        <w:rPr>
          <w:rStyle w:val="StyleUnderline"/>
        </w:rPr>
        <w:t xml:space="preserve">The NSAR states that </w:t>
      </w:r>
      <w:r w:rsidRPr="009E077C">
        <w:rPr>
          <w:rStyle w:val="StyleUnderline"/>
          <w:highlight w:val="cyan"/>
        </w:rPr>
        <w:t>the U</w:t>
      </w:r>
      <w:r w:rsidRPr="006441E5">
        <w:rPr>
          <w:rStyle w:val="StyleUnderline"/>
        </w:rPr>
        <w:t xml:space="preserve">nited </w:t>
      </w:r>
      <w:r w:rsidRPr="009E077C">
        <w:rPr>
          <w:rStyle w:val="StyleUnderline"/>
          <w:highlight w:val="cyan"/>
        </w:rPr>
        <w:t>S</w:t>
      </w:r>
      <w:r w:rsidRPr="006441E5">
        <w:rPr>
          <w:rStyle w:val="StyleUnderline"/>
        </w:rPr>
        <w:t xml:space="preserve">tates </w:t>
      </w:r>
      <w:r w:rsidRPr="009E077C">
        <w:rPr>
          <w:rStyle w:val="StyleUnderline"/>
          <w:highlight w:val="cyan"/>
        </w:rPr>
        <w:t>seeks an Arctic</w:t>
      </w:r>
      <w:r w:rsidRPr="006441E5">
        <w:rPr>
          <w:rStyle w:val="StyleUnderline"/>
        </w:rPr>
        <w:t xml:space="preserve"> region </w:t>
      </w:r>
      <w:r w:rsidRPr="009E077C">
        <w:rPr>
          <w:rStyle w:val="StyleUnderline"/>
          <w:highlight w:val="cyan"/>
        </w:rPr>
        <w:t>that is peaceful</w:t>
      </w:r>
      <w:r w:rsidRPr="006441E5">
        <w:rPr>
          <w:rStyle w:val="StyleUnderline"/>
        </w:rPr>
        <w:t xml:space="preserve">, stable, prosperous, </w:t>
      </w:r>
      <w:r w:rsidRPr="009E077C">
        <w:rPr>
          <w:rStyle w:val="StyleUnderline"/>
          <w:highlight w:val="cyan"/>
        </w:rPr>
        <w:t>and cooperative</w:t>
      </w:r>
      <w:r w:rsidRPr="006441E5">
        <w:rPr>
          <w:rStyle w:val="StyleUnderline"/>
        </w:rPr>
        <w:t xml:space="preserve">. In support of this national-level objective, DoD, in cooperation </w:t>
      </w:r>
      <w:r w:rsidRPr="009E077C">
        <w:rPr>
          <w:rStyle w:val="StyleUnderline"/>
          <w:highlight w:val="cyan"/>
        </w:rPr>
        <w:t>with</w:t>
      </w:r>
      <w:r w:rsidRPr="006441E5">
        <w:rPr>
          <w:rStyle w:val="StyleUnderline"/>
        </w:rPr>
        <w:t xml:space="preserve"> our </w:t>
      </w:r>
      <w:r w:rsidRPr="009E077C">
        <w:rPr>
          <w:rStyle w:val="StyleUnderline"/>
          <w:highlight w:val="cyan"/>
        </w:rPr>
        <w:t>Allies</w:t>
      </w:r>
      <w:r w:rsidRPr="006441E5">
        <w:rPr>
          <w:rStyle w:val="StyleUnderline"/>
        </w:rPr>
        <w:t xml:space="preserve"> and partners2 , will pursue an end state that preserves the Arctic as a stable region in which the U.S. homeland remains secure and vital national interests are safeguarded. </w:t>
      </w:r>
    </w:p>
    <w:p w14:paraId="64A8A547" w14:textId="77777777" w:rsidR="0037023E" w:rsidRPr="006441E5" w:rsidRDefault="0037023E" w:rsidP="0037023E">
      <w:pPr>
        <w:rPr>
          <w:sz w:val="16"/>
        </w:rPr>
      </w:pPr>
      <w:r w:rsidRPr="006441E5">
        <w:rPr>
          <w:rStyle w:val="StyleUnderline"/>
        </w:rPr>
        <w:t xml:space="preserve">The NDS directs that </w:t>
      </w:r>
      <w:r w:rsidRPr="009E077C">
        <w:rPr>
          <w:rStyle w:val="StyleUnderline"/>
          <w:highlight w:val="cyan"/>
        </w:rPr>
        <w:t>activities in the Arctic</w:t>
      </w:r>
      <w:r w:rsidRPr="006441E5">
        <w:rPr>
          <w:rStyle w:val="StyleUnderline"/>
        </w:rPr>
        <w:t xml:space="preserve"> will be calibrated to reflect a “monitor-and-respond” approach that is </w:t>
      </w:r>
      <w:r w:rsidRPr="009E077C">
        <w:rPr>
          <w:rStyle w:val="StyleUnderline"/>
          <w:highlight w:val="cyan"/>
        </w:rPr>
        <w:t>underpinned by robust intelligence collection</w:t>
      </w:r>
      <w:r w:rsidRPr="006441E5">
        <w:rPr>
          <w:rStyle w:val="StyleUnderline"/>
        </w:rPr>
        <w:t xml:space="preserve"> capabilities, </w:t>
      </w:r>
      <w:r w:rsidRPr="009E077C">
        <w:rPr>
          <w:rStyle w:val="StyleUnderline"/>
          <w:highlight w:val="cyan"/>
        </w:rPr>
        <w:t>security cooperation</w:t>
      </w:r>
      <w:r w:rsidRPr="006441E5">
        <w:rPr>
          <w:rStyle w:val="StyleUnderline"/>
        </w:rPr>
        <w:t xml:space="preserve"> with our regional Allies and partners, </w:t>
      </w:r>
      <w:r w:rsidRPr="009E077C">
        <w:rPr>
          <w:rStyle w:val="StyleUnderline"/>
          <w:highlight w:val="cyan"/>
        </w:rPr>
        <w:t>and</w:t>
      </w:r>
      <w:r w:rsidRPr="006441E5">
        <w:rPr>
          <w:rStyle w:val="StyleUnderline"/>
        </w:rPr>
        <w:t xml:space="preserve"> the deterrent value of DoD’s ability to deploy the Joint Force globally at the time and place of our choosing. </w:t>
      </w:r>
      <w:r w:rsidRPr="006441E5">
        <w:rPr>
          <w:sz w:val="16"/>
        </w:rPr>
        <w:t xml:space="preserve">This strategy guides DoD’s efforts to build and sustain this monitor-and-respond approach to the Arctic. Implementing this strategy will enable DoD to achieve our desired end state for the region, aligning with efforts to strengthen homeland defense, safeguard U.S. interests, and improve interoperability with Arctic Allies and partners while preserving focus on the pacing challenge of the People’s Republic of China (PRC) globally. </w:t>
      </w:r>
    </w:p>
    <w:p w14:paraId="34D97753" w14:textId="77777777" w:rsidR="0037023E" w:rsidRPr="006441E5" w:rsidRDefault="0037023E" w:rsidP="0037023E">
      <w:pPr>
        <w:rPr>
          <w:rStyle w:val="StyleUnderline"/>
        </w:rPr>
      </w:pPr>
      <w:r w:rsidRPr="006441E5">
        <w:rPr>
          <w:sz w:val="16"/>
        </w:rPr>
        <w:t xml:space="preserve">Climate change and shifts in the geostrategic environment drive the need for a new strategic approach to the Arctic region. </w:t>
      </w:r>
      <w:r w:rsidRPr="006441E5">
        <w:rPr>
          <w:rStyle w:val="StyleUnderline"/>
        </w:rPr>
        <w:t xml:space="preserve">This strategy will strengthen the ability of the United States to build integrated deterrence and effectively manage risk to U.S. interests in the Arctic region by </w:t>
      </w:r>
      <w:r w:rsidRPr="009E077C">
        <w:rPr>
          <w:rStyle w:val="StyleUnderline"/>
          <w:highlight w:val="cyan"/>
        </w:rPr>
        <w:t>enhancing</w:t>
      </w:r>
      <w:r w:rsidRPr="006441E5">
        <w:rPr>
          <w:rStyle w:val="StyleUnderline"/>
        </w:rPr>
        <w:t xml:space="preserve"> our </w:t>
      </w:r>
      <w:r w:rsidRPr="009E077C">
        <w:rPr>
          <w:rStyle w:val="StyleUnderline"/>
          <w:highlight w:val="cyan"/>
        </w:rPr>
        <w:t>domain awareness</w:t>
      </w:r>
      <w:r w:rsidRPr="006441E5">
        <w:rPr>
          <w:rStyle w:val="StyleUnderline"/>
        </w:rPr>
        <w:t xml:space="preserve"> and Arctic capabilities; engaging with Allies, partners, and key stakeholders; and exercising tailored presence. </w:t>
      </w:r>
    </w:p>
    <w:p w14:paraId="15C37F86" w14:textId="77777777" w:rsidR="0037023E" w:rsidRPr="006441E5" w:rsidRDefault="0037023E" w:rsidP="0037023E">
      <w:pPr>
        <w:rPr>
          <w:rStyle w:val="StyleUnderline"/>
        </w:rPr>
      </w:pPr>
      <w:r w:rsidRPr="009E077C">
        <w:rPr>
          <w:rStyle w:val="StyleUnderline"/>
          <w:highlight w:val="cyan"/>
        </w:rPr>
        <w:t>Primary risks to</w:t>
      </w:r>
      <w:r w:rsidRPr="006441E5">
        <w:rPr>
          <w:rStyle w:val="StyleUnderline"/>
        </w:rPr>
        <w:t xml:space="preserve"> the </w:t>
      </w:r>
      <w:r w:rsidRPr="009E077C">
        <w:rPr>
          <w:rStyle w:val="StyleUnderline"/>
          <w:highlight w:val="cyan"/>
        </w:rPr>
        <w:t>success</w:t>
      </w:r>
      <w:r w:rsidRPr="006441E5">
        <w:rPr>
          <w:rStyle w:val="StyleUnderline"/>
        </w:rPr>
        <w:t xml:space="preserve"> of this strategy </w:t>
      </w:r>
      <w:r w:rsidRPr="009E077C">
        <w:rPr>
          <w:rStyle w:val="Emphasis"/>
          <w:highlight w:val="cyan"/>
        </w:rPr>
        <w:t>stem from the need to balance against other</w:t>
      </w:r>
      <w:r w:rsidRPr="006441E5">
        <w:rPr>
          <w:rStyle w:val="StyleUnderline"/>
        </w:rPr>
        <w:t xml:space="preserve"> DoD </w:t>
      </w:r>
      <w:r w:rsidRPr="009E077C">
        <w:rPr>
          <w:rStyle w:val="Emphasis"/>
          <w:highlight w:val="cyan"/>
        </w:rPr>
        <w:t>global commitments</w:t>
      </w:r>
      <w:r w:rsidRPr="006441E5">
        <w:rPr>
          <w:rStyle w:val="Emphasis"/>
        </w:rPr>
        <w:t xml:space="preserve"> </w:t>
      </w:r>
      <w:r w:rsidRPr="006441E5">
        <w:rPr>
          <w:rStyle w:val="StyleUnderline"/>
        </w:rPr>
        <w:t>or find ways to integrate with other resource requirements. As such, DoD Components should take these risks into account during resourcing deliberations through DoD’s established processes.</w:t>
      </w:r>
    </w:p>
    <w:p w14:paraId="0821E47D" w14:textId="54D55587" w:rsidR="002B0EE2" w:rsidRPr="002B0EE2" w:rsidRDefault="002B0EE2" w:rsidP="002B0EE2">
      <w:pPr>
        <w:pStyle w:val="Heading4"/>
        <w:rPr>
          <w:rStyle w:val="Style13ptBold"/>
          <w:b/>
          <w:bCs w:val="0"/>
        </w:rPr>
      </w:pPr>
      <w:r>
        <w:t xml:space="preserve">Arctic policy is </w:t>
      </w:r>
      <w:r>
        <w:rPr>
          <w:u w:val="single"/>
        </w:rPr>
        <w:t>resource intensive</w:t>
      </w:r>
      <w:r>
        <w:t xml:space="preserve"> because of a confluence of geographic interests. </w:t>
      </w:r>
    </w:p>
    <w:p w14:paraId="17473374" w14:textId="77777777" w:rsidR="002B0EE2" w:rsidRPr="006441E5" w:rsidRDefault="002B0EE2" w:rsidP="002B0EE2">
      <w:r w:rsidRPr="003541E3">
        <w:rPr>
          <w:rStyle w:val="Style13ptBold"/>
        </w:rPr>
        <w:t>Conley and Melino 19</w:t>
      </w:r>
      <w:r w:rsidRPr="006441E5">
        <w:t xml:space="preserve"> [Heather A. Conley and Matthew Melino; Former president of the German Marshall Fund of the United States and Research associate with the CSIS Europe Program; 5-3-2019; The Implications of U.S. Policy Stagnation toward the Arctic Region; Center for Strategic and International Studies; https://www.csis.org/analysis/implications-us-policy-stagnation-toward-arctic-region; Accessed 7-2-2025; VB]</w:t>
      </w:r>
    </w:p>
    <w:p w14:paraId="218DAAC8" w14:textId="77777777" w:rsidR="002B0EE2" w:rsidRPr="006441E5" w:rsidRDefault="002B0EE2" w:rsidP="002B0EE2">
      <w:pPr>
        <w:rPr>
          <w:sz w:val="16"/>
        </w:rPr>
      </w:pPr>
      <w:r w:rsidRPr="006441E5">
        <w:rPr>
          <w:sz w:val="16"/>
        </w:rPr>
        <w:t>Introduction: Broader Background for U.S. Arctic Policy</w:t>
      </w:r>
    </w:p>
    <w:p w14:paraId="52DD72A0" w14:textId="77777777" w:rsidR="002B0EE2" w:rsidRPr="006441E5" w:rsidRDefault="002B0EE2" w:rsidP="002B0EE2">
      <w:pPr>
        <w:rPr>
          <w:sz w:val="16"/>
        </w:rPr>
      </w:pPr>
      <w:r w:rsidRPr="006441E5">
        <w:rPr>
          <w:sz w:val="16"/>
        </w:rPr>
        <w:t xml:space="preserve">The United States’ strategic position near Russia and neighboring Canada allows the U.S. access to the Beaufort Sea, the Chukchi Sea, and the Bering Sea and requires the United States to manage a lengthy maritime border with Russia that extends through the Bering Strait and Chukchi Sea into the Arctic Ocean as far as permitted under international law. </w:t>
      </w:r>
      <w:r w:rsidRPr="006441E5">
        <w:rPr>
          <w:rStyle w:val="StyleUnderline"/>
        </w:rPr>
        <w:t xml:space="preserve">The </w:t>
      </w:r>
      <w:r w:rsidRPr="009E077C">
        <w:rPr>
          <w:rStyle w:val="StyleUnderline"/>
          <w:highlight w:val="cyan"/>
        </w:rPr>
        <w:t>U.S. gov</w:t>
      </w:r>
      <w:r w:rsidRPr="006441E5">
        <w:rPr>
          <w:rStyle w:val="StyleUnderline"/>
        </w:rPr>
        <w:t xml:space="preserve">ernment has </w:t>
      </w:r>
      <w:r w:rsidRPr="009E077C">
        <w:rPr>
          <w:rStyle w:val="StyleUnderline"/>
          <w:highlight w:val="cyan"/>
        </w:rPr>
        <w:t>articulated</w:t>
      </w:r>
      <w:r w:rsidRPr="006441E5">
        <w:rPr>
          <w:rStyle w:val="StyleUnderline"/>
        </w:rPr>
        <w:t xml:space="preserve"> its </w:t>
      </w:r>
      <w:r w:rsidRPr="009E077C">
        <w:rPr>
          <w:rStyle w:val="StyleUnderline"/>
          <w:highlight w:val="cyan"/>
        </w:rPr>
        <w:t>fundamental interest in the Arctic</w:t>
      </w:r>
      <w:r w:rsidRPr="006441E5">
        <w:rPr>
          <w:rStyle w:val="StyleUnderline"/>
        </w:rPr>
        <w:t xml:space="preserve"> for more than 40 years in a series of government strategies: </w:t>
      </w:r>
      <w:r w:rsidRPr="006441E5">
        <w:rPr>
          <w:sz w:val="16"/>
        </w:rPr>
        <w:t>beginning with President Nixon’s 1971 National Security Decision Memorandum (NSDM-144), to Ronald Reagan’s 1983 National Security Decision Directive (NSDD-90), to President George W. Bush’s National Security Presidential Directive 66 and Homeland Security Presidential Directive 25, signed in 2009, and the 2016 Report to Congress from the Department of Defense on Strategy to Protect United States National Security Interests in the Arctic Region.1 Each document established broad guidelines for U.S. policy in the region that aligned with the geostrategic realities at the time.2</w:t>
      </w:r>
    </w:p>
    <w:p w14:paraId="14835844" w14:textId="77777777" w:rsidR="002B0EE2" w:rsidRPr="006441E5" w:rsidRDefault="002B0EE2" w:rsidP="002B0EE2">
      <w:pPr>
        <w:rPr>
          <w:rStyle w:val="StyleUnderline"/>
        </w:rPr>
      </w:pPr>
      <w:r w:rsidRPr="006441E5">
        <w:rPr>
          <w:sz w:val="16"/>
        </w:rPr>
        <w:t xml:space="preserve">Today, there are </w:t>
      </w:r>
      <w:r w:rsidRPr="006441E5">
        <w:rPr>
          <w:rStyle w:val="StyleUnderline"/>
        </w:rPr>
        <w:t xml:space="preserve">three </w:t>
      </w:r>
      <w:r w:rsidRPr="009E077C">
        <w:rPr>
          <w:rStyle w:val="StyleUnderline"/>
          <w:highlight w:val="cyan"/>
        </w:rPr>
        <w:t>major drivers</w:t>
      </w:r>
      <w:r w:rsidRPr="006441E5">
        <w:rPr>
          <w:sz w:val="16"/>
        </w:rPr>
        <w:t xml:space="preserve"> that are </w:t>
      </w:r>
      <w:r w:rsidRPr="009E077C">
        <w:rPr>
          <w:rStyle w:val="StyleUnderline"/>
          <w:highlight w:val="cyan"/>
        </w:rPr>
        <w:t>shaping the Arctic</w:t>
      </w:r>
      <w:r w:rsidRPr="006441E5">
        <w:rPr>
          <w:rStyle w:val="StyleUnderline"/>
        </w:rPr>
        <w:t>:</w:t>
      </w:r>
    </w:p>
    <w:p w14:paraId="0DDDF103" w14:textId="77777777" w:rsidR="002B0EE2" w:rsidRPr="006441E5" w:rsidRDefault="002B0EE2" w:rsidP="002B0EE2">
      <w:pPr>
        <w:rPr>
          <w:sz w:val="16"/>
        </w:rPr>
      </w:pPr>
      <w:r w:rsidRPr="006441E5">
        <w:rPr>
          <w:rStyle w:val="StyleUnderline"/>
        </w:rPr>
        <w:t xml:space="preserve">Geopolitical drivers of </w:t>
      </w:r>
      <w:r w:rsidRPr="009E077C">
        <w:rPr>
          <w:rStyle w:val="StyleUnderline"/>
          <w:highlight w:val="cyan"/>
        </w:rPr>
        <w:t>great power competition with</w:t>
      </w:r>
      <w:r w:rsidRPr="006441E5">
        <w:rPr>
          <w:sz w:val="16"/>
        </w:rPr>
        <w:t xml:space="preserve"> the largest Arctic coastal state </w:t>
      </w:r>
      <w:r w:rsidRPr="009E077C">
        <w:rPr>
          <w:rStyle w:val="StyleUnderline"/>
          <w:highlight w:val="cyan"/>
        </w:rPr>
        <w:t>Russia</w:t>
      </w:r>
      <w:r w:rsidRPr="009E077C">
        <w:rPr>
          <w:sz w:val="16"/>
          <w:highlight w:val="cyan"/>
        </w:rPr>
        <w:t xml:space="preserve"> </w:t>
      </w:r>
      <w:r w:rsidRPr="009E077C">
        <w:rPr>
          <w:rStyle w:val="StyleUnderline"/>
          <w:highlight w:val="cyan"/>
        </w:rPr>
        <w:t>and</w:t>
      </w:r>
      <w:r w:rsidRPr="006441E5">
        <w:rPr>
          <w:rStyle w:val="StyleUnderline"/>
        </w:rPr>
        <w:t xml:space="preserve"> </w:t>
      </w:r>
      <w:r w:rsidRPr="006441E5">
        <w:rPr>
          <w:sz w:val="16"/>
        </w:rPr>
        <w:t xml:space="preserve">a self-proclaimed “near Arctic state,” </w:t>
      </w:r>
      <w:r w:rsidRPr="009E077C">
        <w:rPr>
          <w:rStyle w:val="StyleUnderline"/>
          <w:highlight w:val="cyan"/>
        </w:rPr>
        <w:t>China</w:t>
      </w:r>
      <w:r w:rsidRPr="006441E5">
        <w:rPr>
          <w:sz w:val="16"/>
        </w:rPr>
        <w:t>;</w:t>
      </w:r>
    </w:p>
    <w:p w14:paraId="1673BE6F" w14:textId="77777777" w:rsidR="002B0EE2" w:rsidRPr="006441E5" w:rsidRDefault="002B0EE2" w:rsidP="002B0EE2">
      <w:pPr>
        <w:rPr>
          <w:sz w:val="16"/>
        </w:rPr>
      </w:pPr>
      <w:r w:rsidRPr="009E077C">
        <w:rPr>
          <w:rStyle w:val="StyleUnderline"/>
          <w:highlight w:val="cyan"/>
        </w:rPr>
        <w:t>Environmental drivers</w:t>
      </w:r>
      <w:r w:rsidRPr="006441E5">
        <w:rPr>
          <w:sz w:val="16"/>
        </w:rPr>
        <w:t xml:space="preserve">, which are simultaneously </w:t>
      </w:r>
      <w:r w:rsidRPr="006441E5">
        <w:rPr>
          <w:rStyle w:val="StyleUnderline"/>
        </w:rPr>
        <w:t>transforming the Arctic maritime and terrestrial space</w:t>
      </w:r>
      <w:r w:rsidRPr="006441E5">
        <w:rPr>
          <w:sz w:val="16"/>
        </w:rPr>
        <w:t xml:space="preserve"> at rates that confound scientists while fueling the development of flexible governance structures; and,</w:t>
      </w:r>
    </w:p>
    <w:p w14:paraId="715D6098" w14:textId="77777777" w:rsidR="002B0EE2" w:rsidRPr="006441E5" w:rsidRDefault="002B0EE2" w:rsidP="002B0EE2">
      <w:pPr>
        <w:rPr>
          <w:rStyle w:val="StyleUnderline"/>
        </w:rPr>
      </w:pPr>
      <w:r w:rsidRPr="009E077C">
        <w:rPr>
          <w:rStyle w:val="StyleUnderline"/>
          <w:highlight w:val="cyan"/>
        </w:rPr>
        <w:t>Economic drivers</w:t>
      </w:r>
      <w:r w:rsidRPr="006441E5">
        <w:rPr>
          <w:rStyle w:val="StyleUnderline"/>
        </w:rPr>
        <w:t xml:space="preserve"> that are highly correlated </w:t>
      </w:r>
      <w:r w:rsidRPr="009E077C">
        <w:rPr>
          <w:rStyle w:val="StyleUnderline"/>
          <w:highlight w:val="cyan"/>
        </w:rPr>
        <w:t>with global commodity prices</w:t>
      </w:r>
      <w:r w:rsidRPr="006441E5">
        <w:rPr>
          <w:rStyle w:val="StyleUnderline"/>
        </w:rPr>
        <w:t>.</w:t>
      </w:r>
    </w:p>
    <w:p w14:paraId="264F90DF" w14:textId="77777777" w:rsidR="002B0EE2" w:rsidRPr="006441E5" w:rsidRDefault="002B0EE2" w:rsidP="002B0EE2">
      <w:pPr>
        <w:rPr>
          <w:sz w:val="16"/>
        </w:rPr>
      </w:pPr>
      <w:r w:rsidRPr="006441E5">
        <w:rPr>
          <w:sz w:val="16"/>
        </w:rPr>
        <w:t xml:space="preserve">U.S. policy toward the Arctic is </w:t>
      </w:r>
      <w:r w:rsidRPr="006441E5">
        <w:rPr>
          <w:rStyle w:val="StyleUnderline"/>
        </w:rPr>
        <w:t>driven by these factors as well as Alaska’s important domestic economic role providing vital energy, mineral, and fishery resources.</w:t>
      </w:r>
      <w:r w:rsidRPr="006441E5">
        <w:rPr>
          <w:sz w:val="16"/>
        </w:rPr>
        <w:t xml:space="preserve"> The Alaskan North Slope contains some of the country’s largest oils fields and natural gas fields; the 2016 value of its mineral industry was $2.83 billion3; and fisherman landed $5.4 billion of fish and shellfish in 2017.4 Alaska’s economic activity has been subdued for the past several years due to lower global energy prices. The state must respond to increased coastal erosion necessitating village relocation, permafrost thaw, and fresh water scarcity which is dramatically altering traditional livelihoods.</w:t>
      </w:r>
    </w:p>
    <w:p w14:paraId="557572FB" w14:textId="77777777" w:rsidR="002B0EE2" w:rsidRPr="006441E5" w:rsidRDefault="002B0EE2" w:rsidP="002B0EE2">
      <w:pPr>
        <w:rPr>
          <w:sz w:val="16"/>
        </w:rPr>
      </w:pPr>
      <w:r w:rsidRPr="006441E5">
        <w:rPr>
          <w:sz w:val="16"/>
        </w:rPr>
        <w:t xml:space="preserve">The </w:t>
      </w:r>
      <w:r w:rsidRPr="009E077C">
        <w:rPr>
          <w:rStyle w:val="StyleUnderline"/>
          <w:highlight w:val="cyan"/>
        </w:rPr>
        <w:t>challenge for</w:t>
      </w:r>
      <w:r w:rsidRPr="006441E5">
        <w:rPr>
          <w:rStyle w:val="StyleUnderline"/>
        </w:rPr>
        <w:t xml:space="preserve"> an overarching </w:t>
      </w:r>
      <w:r w:rsidRPr="009E077C">
        <w:rPr>
          <w:rStyle w:val="StyleUnderline"/>
          <w:highlight w:val="cyan"/>
        </w:rPr>
        <w:t>U.S. Arctic policy is</w:t>
      </w:r>
      <w:r w:rsidRPr="006441E5">
        <w:rPr>
          <w:rStyle w:val="StyleUnderline"/>
        </w:rPr>
        <w:t xml:space="preserve"> that </w:t>
      </w:r>
      <w:r w:rsidRPr="009E077C">
        <w:rPr>
          <w:rStyle w:val="Emphasis"/>
          <w:highlight w:val="cyan"/>
        </w:rPr>
        <w:t>it must address all of these cross-cutting</w:t>
      </w:r>
      <w:r w:rsidRPr="006441E5">
        <w:rPr>
          <w:rStyle w:val="Emphasis"/>
        </w:rPr>
        <w:t xml:space="preserve"> </w:t>
      </w:r>
      <w:r w:rsidRPr="009E077C">
        <w:rPr>
          <w:rStyle w:val="Emphasis"/>
          <w:highlight w:val="cyan"/>
        </w:rPr>
        <w:t>issues simultaneously</w:t>
      </w:r>
      <w:r w:rsidRPr="009E077C">
        <w:rPr>
          <w:rStyle w:val="StyleUnderline"/>
          <w:highlight w:val="cyan"/>
        </w:rPr>
        <w:t>: protect</w:t>
      </w:r>
      <w:r w:rsidRPr="006441E5">
        <w:rPr>
          <w:rStyle w:val="StyleUnderline"/>
        </w:rPr>
        <w:t xml:space="preserve"> the </w:t>
      </w:r>
      <w:r w:rsidRPr="009E077C">
        <w:rPr>
          <w:rStyle w:val="StyleUnderline"/>
          <w:highlight w:val="cyan"/>
        </w:rPr>
        <w:t>homeland, pursue environmental adaptation</w:t>
      </w:r>
      <w:r w:rsidRPr="006441E5">
        <w:rPr>
          <w:rStyle w:val="StyleUnderline"/>
        </w:rPr>
        <w:t xml:space="preserve"> and resilience, </w:t>
      </w:r>
      <w:r w:rsidRPr="009E077C">
        <w:rPr>
          <w:rStyle w:val="StyleUnderline"/>
          <w:highlight w:val="cyan"/>
        </w:rPr>
        <w:t>and address</w:t>
      </w:r>
      <w:r w:rsidRPr="006441E5">
        <w:rPr>
          <w:rStyle w:val="StyleUnderline"/>
        </w:rPr>
        <w:t xml:space="preserve"> global </w:t>
      </w:r>
      <w:r w:rsidRPr="009E077C">
        <w:rPr>
          <w:rStyle w:val="StyleUnderline"/>
          <w:highlight w:val="cyan"/>
        </w:rPr>
        <w:t>economic and security dynamics</w:t>
      </w:r>
      <w:r w:rsidRPr="006441E5">
        <w:rPr>
          <w:rStyle w:val="StyleUnderline"/>
        </w:rPr>
        <w:t xml:space="preserve"> while engaging in anticipatory policymaking</w:t>
      </w:r>
      <w:r w:rsidRPr="006441E5">
        <w:rPr>
          <w:sz w:val="16"/>
        </w:rPr>
        <w:t xml:space="preserve">. U.S. government strategies and documents for the Arctic are largely descriptive in nature, and they have </w:t>
      </w:r>
      <w:r w:rsidRPr="006441E5">
        <w:rPr>
          <w:rStyle w:val="StyleUnderline"/>
        </w:rPr>
        <w:t xml:space="preserve">yet to </w:t>
      </w:r>
      <w:r w:rsidRPr="009E077C">
        <w:rPr>
          <w:rStyle w:val="Emphasis"/>
          <w:highlight w:val="cyan"/>
        </w:rPr>
        <w:t>alter resource allocations</w:t>
      </w:r>
      <w:r w:rsidRPr="006441E5">
        <w:rPr>
          <w:rStyle w:val="StyleUnderline"/>
        </w:rPr>
        <w:t xml:space="preserve"> (with the exception of recent congressional funding for one heavy-icebreaker, which will be predominantly used in Antarctica)</w:t>
      </w:r>
      <w:r w:rsidRPr="006441E5">
        <w:rPr>
          <w:sz w:val="16"/>
        </w:rPr>
        <w:t xml:space="preserve"> or establish new organizational structures that can more efficiently address these cross-cutting issues. They also do not offer a clear set of priorities.</w:t>
      </w:r>
    </w:p>
    <w:p w14:paraId="02E01290" w14:textId="15C8FB53" w:rsidR="0037023E" w:rsidRDefault="0037023E" w:rsidP="0037023E"/>
    <w:p w14:paraId="058F7DAF" w14:textId="77777777" w:rsidR="001B019F" w:rsidRPr="001B2D8F" w:rsidRDefault="001B019F" w:rsidP="001B019F">
      <w:pPr>
        <w:pStyle w:val="Heading4"/>
        <w:rPr>
          <w:rStyle w:val="Style13ptBold"/>
          <w:b/>
          <w:bCs w:val="0"/>
        </w:rPr>
      </w:pPr>
      <w:r w:rsidRPr="001B2D8F">
        <w:rPr>
          <w:rStyle w:val="Style13ptBold"/>
          <w:b/>
          <w:bCs w:val="0"/>
        </w:rPr>
        <w:t xml:space="preserve">The state department has to conduct arctic policy with limited resources </w:t>
      </w:r>
    </w:p>
    <w:p w14:paraId="6CD545CA" w14:textId="77777777" w:rsidR="001B019F" w:rsidRDefault="001B019F" w:rsidP="001B019F">
      <w:r w:rsidRPr="001B2D8F">
        <w:rPr>
          <w:rStyle w:val="Style13ptBold"/>
        </w:rPr>
        <w:t>Sigfúson 15</w:t>
      </w:r>
      <w:r>
        <w:rPr>
          <w:rStyle w:val="Style13ptBold"/>
        </w:rPr>
        <w:t xml:space="preserve"> </w:t>
      </w:r>
      <w:r>
        <w:t>[</w:t>
      </w:r>
      <w:r w:rsidRPr="00C52455">
        <w:t>Á</w:t>
      </w:r>
      <w:r>
        <w:t>s</w:t>
      </w:r>
      <w:r w:rsidRPr="00C52455">
        <w:t xml:space="preserve">geir Sigfúson; </w:t>
      </w:r>
      <w:r w:rsidRPr="001B2D8F">
        <w:t>director of communications at AFSA</w:t>
      </w:r>
      <w:r w:rsidRPr="00C52455">
        <w:t xml:space="preserve">; </w:t>
      </w:r>
      <w:r>
        <w:t>11-15</w:t>
      </w:r>
      <w:r w:rsidRPr="00C52455">
        <w:t xml:space="preserve">; Getting into the Game: America’s Arctic Diplomacy; </w:t>
      </w:r>
      <w:r>
        <w:t>American Foreign Science Association</w:t>
      </w:r>
      <w:r w:rsidRPr="00C52455">
        <w:t>; https://afsa.org/getting-game-americas-arctic-policy; Accessed 7-12-2025; VB</w:t>
      </w:r>
      <w:r>
        <w:t>]</w:t>
      </w:r>
    </w:p>
    <w:p w14:paraId="4CE33E75" w14:textId="77777777" w:rsidR="001B019F" w:rsidRPr="001B2D8F" w:rsidRDefault="001B019F" w:rsidP="001B019F">
      <w:pPr>
        <w:rPr>
          <w:sz w:val="16"/>
        </w:rPr>
      </w:pPr>
      <w:r w:rsidRPr="001B2D8F">
        <w:rPr>
          <w:sz w:val="16"/>
        </w:rPr>
        <w:t>1. Do you feel that enough resources (money, staff, etc.) are provided to adequately address Arctic issues?</w:t>
      </w:r>
    </w:p>
    <w:p w14:paraId="44DFF3E2" w14:textId="77777777" w:rsidR="001B019F" w:rsidRPr="00B052BF" w:rsidRDefault="001B019F" w:rsidP="001B019F">
      <w:pPr>
        <w:rPr>
          <w:u w:val="single"/>
        </w:rPr>
      </w:pPr>
      <w:r w:rsidRPr="001B2D8F">
        <w:rPr>
          <w:sz w:val="16"/>
        </w:rPr>
        <w:t xml:space="preserve">In a </w:t>
      </w:r>
      <w:r w:rsidRPr="001B2D8F">
        <w:rPr>
          <w:rStyle w:val="Emphasis"/>
          <w:highlight w:val="cyan"/>
        </w:rPr>
        <w:t>resource-constrained environment</w:t>
      </w:r>
      <w:r w:rsidRPr="001B2D8F">
        <w:rPr>
          <w:sz w:val="16"/>
        </w:rPr>
        <w:t xml:space="preserve">, we have been fortunate that the </w:t>
      </w:r>
      <w:r w:rsidRPr="001B2D8F">
        <w:rPr>
          <w:highlight w:val="cyan"/>
          <w:u w:val="single"/>
        </w:rPr>
        <w:t>State Department has</w:t>
      </w:r>
      <w:r w:rsidRPr="001B2D8F">
        <w:rPr>
          <w:u w:val="single"/>
        </w:rPr>
        <w:t xml:space="preserve"> directed sufficient resources to fulfill the requirements of a successful Arctic Council chairmanship.</w:t>
      </w:r>
      <w:r w:rsidRPr="001B2D8F">
        <w:rPr>
          <w:sz w:val="16"/>
        </w:rPr>
        <w:t xml:space="preserve"> The administration has also </w:t>
      </w:r>
      <w:r w:rsidRPr="001B2D8F">
        <w:rPr>
          <w:highlight w:val="cyan"/>
          <w:u w:val="single"/>
        </w:rPr>
        <w:t>looked for ways to elevate efforts in the Arctic</w:t>
      </w:r>
      <w:r w:rsidRPr="001B2D8F">
        <w:rPr>
          <w:u w:val="single"/>
        </w:rPr>
        <w:t xml:space="preserve"> across the government </w:t>
      </w:r>
      <w:r w:rsidRPr="001B2D8F">
        <w:rPr>
          <w:sz w:val="16"/>
        </w:rPr>
        <w:t xml:space="preserve">by standing up the Arctic Executive Steering Committee to </w:t>
      </w:r>
      <w:r w:rsidRPr="001B2D8F">
        <w:rPr>
          <w:u w:val="single"/>
        </w:rPr>
        <w:t xml:space="preserve">coordinate and </w:t>
      </w:r>
      <w:r w:rsidRPr="001B2D8F">
        <w:rPr>
          <w:highlight w:val="cyan"/>
          <w:u w:val="single"/>
        </w:rPr>
        <w:t>prioritize activities</w:t>
      </w:r>
      <w:r w:rsidRPr="001B2D8F">
        <w:rPr>
          <w:u w:val="single"/>
        </w:rPr>
        <w:t>, making the most of resources</w:t>
      </w:r>
      <w:r w:rsidRPr="001B2D8F">
        <w:rPr>
          <w:sz w:val="16"/>
        </w:rPr>
        <w:t xml:space="preserve"> in each department and agency. Further, during President Obama’s recent travels to Alaska, he </w:t>
      </w:r>
      <w:r w:rsidRPr="001B2D8F">
        <w:rPr>
          <w:u w:val="single"/>
        </w:rPr>
        <w:t>committed resources to specific initiatives related to renewable energy, energy efficiency, coastal erosion, and safety and security in the Arctic.</w:t>
      </w:r>
    </w:p>
    <w:p w14:paraId="7B397BE7" w14:textId="0E09DAEF" w:rsidR="00CD36B5" w:rsidRDefault="00CD36B5" w:rsidP="00CD36B5">
      <w:pPr>
        <w:pStyle w:val="Heading3"/>
      </w:pPr>
      <w:r>
        <w:t>L</w:t>
      </w:r>
      <w:r w:rsidR="00AF457F">
        <w:t>—</w:t>
      </w:r>
      <w:r>
        <w:t>Greenland</w:t>
      </w:r>
      <w:r w:rsidR="001B019F">
        <w:t>—2NC</w:t>
      </w:r>
    </w:p>
    <w:p w14:paraId="0E5FA949" w14:textId="77777777" w:rsidR="00CD36B5" w:rsidRDefault="00CD36B5" w:rsidP="00CD36B5">
      <w:pPr>
        <w:pStyle w:val="Heading4"/>
      </w:pPr>
      <w:r>
        <w:t>U.S. is prioritizing other national security concerns ahead of Greenland</w:t>
      </w:r>
    </w:p>
    <w:p w14:paraId="06EE0C25" w14:textId="77777777" w:rsidR="00CD36B5" w:rsidRDefault="00CD36B5" w:rsidP="00CD36B5">
      <w:r w:rsidRPr="0077734D">
        <w:rPr>
          <w:rStyle w:val="Style13ptBold"/>
        </w:rPr>
        <w:t xml:space="preserve">Rein, et. al, 25 </w:t>
      </w:r>
      <w:r>
        <w:t>(April 1, 2025, Lisa Rein, Michael Birnbaum, Natalie Allison and Jeff Stein, “White House studying cost of Greenland takeover, long in Trump’s sights; It’s the most concrete effort yet to turn President Donald Trump’s desire to acquire the Danish territory into actionable policy, despite widespread international outrage,” https://archive.ph/8EfqA, JMP))</w:t>
      </w:r>
    </w:p>
    <w:p w14:paraId="7554AAE0" w14:textId="77777777" w:rsidR="00CD36B5" w:rsidRDefault="00CD36B5" w:rsidP="00CD36B5"/>
    <w:p w14:paraId="4C2C3F7F" w14:textId="77777777" w:rsidR="00CD36B5" w:rsidRDefault="00CD36B5" w:rsidP="00CD36B5">
      <w:pPr>
        <w:rPr>
          <w:sz w:val="16"/>
        </w:rPr>
      </w:pPr>
      <w:r w:rsidRPr="008510F9">
        <w:rPr>
          <w:rStyle w:val="StyleUnderline"/>
          <w:highlight w:val="cyan"/>
        </w:rPr>
        <w:t>Trump has eyed</w:t>
      </w:r>
      <w:r w:rsidRPr="0077734D">
        <w:rPr>
          <w:rStyle w:val="StyleUnderline"/>
        </w:rPr>
        <w:t xml:space="preserve"> control of </w:t>
      </w:r>
      <w:r w:rsidRPr="008510F9">
        <w:rPr>
          <w:rStyle w:val="StyleUnderline"/>
          <w:highlight w:val="cyan"/>
        </w:rPr>
        <w:t>Greenland</w:t>
      </w:r>
      <w:r w:rsidRPr="0077734D">
        <w:rPr>
          <w:sz w:val="16"/>
        </w:rPr>
        <w:t xml:space="preserve"> as a strategic win for the United States, both because of its mineral resources and also because of its strategic location. Poised at a crucial chokepoint between the Arctic and Atlantic Oceans, it is near sea lanes that are important for shipping and also military travel, including the submarines that are a crucial way for countries that possess nuclear weapons to project their power.</w:t>
      </w:r>
    </w:p>
    <w:p w14:paraId="588CC92C" w14:textId="77777777" w:rsidR="00CD36B5" w:rsidRPr="0077734D" w:rsidRDefault="00CD36B5" w:rsidP="00CD36B5">
      <w:pPr>
        <w:rPr>
          <w:sz w:val="16"/>
        </w:rPr>
      </w:pPr>
      <w:r w:rsidRPr="008510F9">
        <w:rPr>
          <w:rStyle w:val="Emphasis"/>
          <w:highlight w:val="cyan"/>
        </w:rPr>
        <w:t>But it’s still not</w:t>
      </w:r>
      <w:r w:rsidRPr="0077734D">
        <w:rPr>
          <w:rStyle w:val="Emphasis"/>
        </w:rPr>
        <w:t xml:space="preserve"> at </w:t>
      </w:r>
      <w:r w:rsidRPr="008510F9">
        <w:rPr>
          <w:rStyle w:val="Emphasis"/>
          <w:highlight w:val="cyan"/>
        </w:rPr>
        <w:t>the top</w:t>
      </w:r>
      <w:r w:rsidRPr="0077734D">
        <w:rPr>
          <w:rStyle w:val="Emphasis"/>
        </w:rPr>
        <w:t xml:space="preserve"> of the list of national security </w:t>
      </w:r>
      <w:r w:rsidRPr="008510F9">
        <w:rPr>
          <w:rStyle w:val="Emphasis"/>
          <w:highlight w:val="cyan"/>
        </w:rPr>
        <w:t>issue</w:t>
      </w:r>
      <w:r w:rsidRPr="0077734D">
        <w:rPr>
          <w:rStyle w:val="Emphasis"/>
        </w:rPr>
        <w:t>s</w:t>
      </w:r>
      <w:r w:rsidRPr="0077734D">
        <w:rPr>
          <w:sz w:val="16"/>
        </w:rPr>
        <w:t xml:space="preserve">, the </w:t>
      </w:r>
      <w:r w:rsidRPr="008510F9">
        <w:rPr>
          <w:rStyle w:val="StyleUnderline"/>
          <w:highlight w:val="cyan"/>
        </w:rPr>
        <w:t>White House official</w:t>
      </w:r>
      <w:r w:rsidRPr="0077734D">
        <w:rPr>
          <w:sz w:val="16"/>
        </w:rPr>
        <w:t xml:space="preserve"> cautioned, </w:t>
      </w:r>
      <w:r w:rsidRPr="008510F9">
        <w:rPr>
          <w:rStyle w:val="StyleUnderline"/>
          <w:highlight w:val="cyan"/>
        </w:rPr>
        <w:t>describing the acquisition of Greenland as a “bonus play” to come</w:t>
      </w:r>
      <w:r w:rsidRPr="008510F9">
        <w:rPr>
          <w:sz w:val="16"/>
          <w:highlight w:val="cyan"/>
        </w:rPr>
        <w:t xml:space="preserve"> </w:t>
      </w:r>
      <w:r w:rsidRPr="008510F9">
        <w:rPr>
          <w:rStyle w:val="Emphasis"/>
          <w:highlight w:val="cyan"/>
        </w:rPr>
        <w:t>after</w:t>
      </w:r>
      <w:r w:rsidRPr="008510F9">
        <w:rPr>
          <w:sz w:val="16"/>
          <w:highlight w:val="cyan"/>
        </w:rPr>
        <w:t xml:space="preserve"> </w:t>
      </w:r>
      <w:r w:rsidRPr="008510F9">
        <w:rPr>
          <w:rStyle w:val="StyleUnderline"/>
          <w:highlight w:val="cyan"/>
        </w:rPr>
        <w:t>ending the war</w:t>
      </w:r>
      <w:r w:rsidRPr="008510F9">
        <w:rPr>
          <w:sz w:val="16"/>
          <w:highlight w:val="cyan"/>
        </w:rPr>
        <w:t xml:space="preserve"> </w:t>
      </w:r>
      <w:r w:rsidRPr="008510F9">
        <w:rPr>
          <w:rStyle w:val="StyleUnderline"/>
          <w:highlight w:val="cyan"/>
        </w:rPr>
        <w:t xml:space="preserve">between Russia and Ukraine, </w:t>
      </w:r>
      <w:r w:rsidRPr="008510F9">
        <w:rPr>
          <w:rStyle w:val="Emphasis"/>
          <w:highlight w:val="cyan"/>
        </w:rPr>
        <w:t>securing peace in Israel</w:t>
      </w:r>
      <w:r w:rsidRPr="008510F9">
        <w:rPr>
          <w:rStyle w:val="StyleUnderline"/>
          <w:highlight w:val="cyan"/>
        </w:rPr>
        <w:t xml:space="preserve"> and Gaza </w:t>
      </w:r>
      <w:r w:rsidRPr="008510F9">
        <w:rPr>
          <w:rStyle w:val="Emphasis"/>
          <w:highlight w:val="cyan"/>
        </w:rPr>
        <w:t>and deterring Iran</w:t>
      </w:r>
      <w:r w:rsidRPr="0077734D">
        <w:rPr>
          <w:sz w:val="16"/>
        </w:rPr>
        <w:t xml:space="preserve"> — all agenda items for this year.</w:t>
      </w:r>
    </w:p>
    <w:p w14:paraId="2C0E7540" w14:textId="77777777" w:rsidR="00CD36B5" w:rsidRDefault="00CD36B5" w:rsidP="00CD36B5"/>
    <w:p w14:paraId="41B4F10A" w14:textId="77777777" w:rsidR="00CD36B5" w:rsidRDefault="00CD36B5" w:rsidP="00CD36B5">
      <w:r>
        <w:t xml:space="preserve"> </w:t>
      </w:r>
    </w:p>
    <w:p w14:paraId="558FEFD6" w14:textId="178F1826" w:rsidR="00CD36B5" w:rsidRDefault="00CD36B5" w:rsidP="00CD36B5">
      <w:pPr>
        <w:pStyle w:val="Heading4"/>
      </w:pPr>
      <w:r>
        <w:t xml:space="preserve">Trump is not investing significant resources into a deal with Greenland so he can focus on other foreign policy priorities </w:t>
      </w:r>
    </w:p>
    <w:p w14:paraId="0DF0D177" w14:textId="77777777" w:rsidR="00CD36B5" w:rsidRDefault="00CD36B5" w:rsidP="00CD36B5">
      <w:r w:rsidRPr="0077734D">
        <w:rPr>
          <w:rStyle w:val="Style13ptBold"/>
        </w:rPr>
        <w:t>Jacobsen, 25</w:t>
      </w:r>
      <w:r>
        <w:t xml:space="preserve"> - Associate Professor at the Royal Danish Defence College’s Centre for Arctic Security Studies where he researches security politics and diplomacy in the Arctic (April 10, 2025, Marc Jacobsen, “Is the White House calculating the Cost of taking over Greenland?” https://www.thearcticinstitute.org/white-house-calculating-cost-taking-over-greenland/, JMP))</w:t>
      </w:r>
    </w:p>
    <w:p w14:paraId="6AA08B35" w14:textId="77777777" w:rsidR="00CD36B5" w:rsidRPr="00CD36B5" w:rsidRDefault="00CD36B5" w:rsidP="00CD36B5">
      <w:pPr>
        <w:rPr>
          <w:sz w:val="16"/>
        </w:rPr>
      </w:pPr>
      <w:r w:rsidRPr="00CD36B5">
        <w:rPr>
          <w:sz w:val="16"/>
        </w:rPr>
        <w:t>The Washington Post (WP) recently wrote that the White House is calculating the potential cost of taking over Greenland. If one believes the reputable newspaper, we are witnessing Donald Trump’s most concrete effort to follow words by actions with regards to Greenland.</w:t>
      </w:r>
    </w:p>
    <w:p w14:paraId="2C096D50" w14:textId="77777777" w:rsidR="00CD36B5" w:rsidRPr="00CD36B5" w:rsidRDefault="00CD36B5" w:rsidP="00CD36B5">
      <w:pPr>
        <w:rPr>
          <w:sz w:val="16"/>
        </w:rPr>
      </w:pPr>
      <w:r w:rsidRPr="00CD36B5">
        <w:rPr>
          <w:sz w:val="16"/>
        </w:rPr>
        <w:t>President Trump actually means it. That, we have realized. At the same time, the news article indicates that a military annexation is not the most immediate move, but that the U.S. will use soft power and economic incitements to seduce Greenland.</w:t>
      </w:r>
    </w:p>
    <w:p w14:paraId="00B34F9D" w14:textId="77777777" w:rsidR="00CD36B5" w:rsidRPr="00CD36B5" w:rsidRDefault="00CD36B5" w:rsidP="00CD36B5">
      <w:pPr>
        <w:rPr>
          <w:sz w:val="16"/>
        </w:rPr>
      </w:pPr>
      <w:r w:rsidRPr="00CD36B5">
        <w:rPr>
          <w:sz w:val="16"/>
        </w:rPr>
        <w:t>Three special points of interest in WP’s article</w:t>
      </w:r>
    </w:p>
    <w:p w14:paraId="7A01DA53" w14:textId="77777777" w:rsidR="00CD36B5" w:rsidRPr="00CD36B5" w:rsidRDefault="00CD36B5" w:rsidP="00CD36B5">
      <w:pPr>
        <w:rPr>
          <w:sz w:val="16"/>
        </w:rPr>
      </w:pPr>
      <w:r w:rsidRPr="00CD36B5">
        <w:rPr>
          <w:sz w:val="16"/>
        </w:rPr>
        <w:t>If we take a closer look at WP’s article, there are three points we should pay extra attention to.</w:t>
      </w:r>
    </w:p>
    <w:p w14:paraId="3421AD5F" w14:textId="77777777" w:rsidR="00CD36B5" w:rsidRPr="00CD36B5" w:rsidRDefault="00CD36B5" w:rsidP="00CD36B5">
      <w:pPr>
        <w:rPr>
          <w:rStyle w:val="StyleUnderline"/>
        </w:rPr>
      </w:pPr>
      <w:r w:rsidRPr="00CD36B5">
        <w:rPr>
          <w:sz w:val="16"/>
        </w:rPr>
        <w:t xml:space="preserve">First, it is worth noticing that </w:t>
      </w:r>
      <w:r w:rsidRPr="00CD36B5">
        <w:rPr>
          <w:rStyle w:val="StyleUnderline"/>
        </w:rPr>
        <w:t xml:space="preserve">at least </w:t>
      </w:r>
      <w:r w:rsidRPr="00BA12A2">
        <w:rPr>
          <w:rStyle w:val="StyleUnderline"/>
          <w:highlight w:val="cyan"/>
        </w:rPr>
        <w:t>three issues rank higher than Greenland on Trump’s</w:t>
      </w:r>
      <w:r w:rsidRPr="00CD36B5">
        <w:rPr>
          <w:rStyle w:val="StyleUnderline"/>
        </w:rPr>
        <w:t xml:space="preserve"> security political to-do </w:t>
      </w:r>
      <w:r w:rsidRPr="00BA12A2">
        <w:rPr>
          <w:rStyle w:val="StyleUnderline"/>
          <w:highlight w:val="cyan"/>
        </w:rPr>
        <w:t>list</w:t>
      </w:r>
      <w:r w:rsidRPr="00CD36B5">
        <w:rPr>
          <w:sz w:val="16"/>
        </w:rPr>
        <w:t xml:space="preserve"> for 2025: 1) A peace agreement between Russia and </w:t>
      </w:r>
      <w:r w:rsidRPr="00BA12A2">
        <w:rPr>
          <w:rStyle w:val="StyleUnderline"/>
          <w:highlight w:val="cyan"/>
        </w:rPr>
        <w:t>Ukraine</w:t>
      </w:r>
      <w:r w:rsidRPr="00CD36B5">
        <w:rPr>
          <w:sz w:val="16"/>
        </w:rPr>
        <w:t xml:space="preserve">, 2) </w:t>
      </w:r>
      <w:r w:rsidRPr="00CD36B5">
        <w:rPr>
          <w:rStyle w:val="StyleUnderline"/>
        </w:rPr>
        <w:t xml:space="preserve">A peace agreement between </w:t>
      </w:r>
      <w:r w:rsidRPr="00BA12A2">
        <w:rPr>
          <w:rStyle w:val="StyleUnderline"/>
          <w:highlight w:val="cyan"/>
        </w:rPr>
        <w:t>Israel</w:t>
      </w:r>
      <w:r w:rsidRPr="00CD36B5">
        <w:rPr>
          <w:rStyle w:val="StyleUnderline"/>
        </w:rPr>
        <w:t xml:space="preserve"> and Hammas</w:t>
      </w:r>
      <w:r w:rsidRPr="00CD36B5">
        <w:rPr>
          <w:sz w:val="16"/>
        </w:rPr>
        <w:t xml:space="preserve">, 3) </w:t>
      </w:r>
      <w:r w:rsidRPr="00CD36B5">
        <w:rPr>
          <w:rStyle w:val="StyleUnderline"/>
        </w:rPr>
        <w:t xml:space="preserve">Increased deterrence of </w:t>
      </w:r>
      <w:r w:rsidRPr="00BA12A2">
        <w:rPr>
          <w:rStyle w:val="StyleUnderline"/>
          <w:highlight w:val="cyan"/>
        </w:rPr>
        <w:t>Iran</w:t>
      </w:r>
      <w:r w:rsidRPr="00CD36B5">
        <w:rPr>
          <w:rStyle w:val="StyleUnderline"/>
        </w:rPr>
        <w:t>.</w:t>
      </w:r>
    </w:p>
    <w:p w14:paraId="0B04E743" w14:textId="77777777" w:rsidR="00CD36B5" w:rsidRPr="00CD36B5" w:rsidRDefault="00CD36B5" w:rsidP="00CD36B5">
      <w:pPr>
        <w:rPr>
          <w:rStyle w:val="StyleUnderline"/>
        </w:rPr>
      </w:pPr>
      <w:r w:rsidRPr="00BA12A2">
        <w:rPr>
          <w:rStyle w:val="StyleUnderline"/>
          <w:highlight w:val="cyan"/>
        </w:rPr>
        <w:t>The strive for fulfilling those ambitions will take up</w:t>
      </w:r>
      <w:r w:rsidRPr="00BA12A2">
        <w:rPr>
          <w:sz w:val="16"/>
          <w:highlight w:val="cyan"/>
        </w:rPr>
        <w:t xml:space="preserve"> </w:t>
      </w:r>
      <w:r w:rsidRPr="00BA12A2">
        <w:rPr>
          <w:rStyle w:val="Emphasis"/>
          <w:highlight w:val="cyan"/>
        </w:rPr>
        <w:t>enormous resources</w:t>
      </w:r>
      <w:r w:rsidRPr="00CD36B5">
        <w:rPr>
          <w:sz w:val="16"/>
        </w:rPr>
        <w:t xml:space="preserve">, </w:t>
      </w:r>
      <w:r w:rsidRPr="00CD36B5">
        <w:rPr>
          <w:rStyle w:val="StyleUnderline"/>
        </w:rPr>
        <w:t xml:space="preserve">so in that light </w:t>
      </w:r>
      <w:r w:rsidRPr="00BA12A2">
        <w:rPr>
          <w:rStyle w:val="StyleUnderline"/>
          <w:highlight w:val="cyan"/>
        </w:rPr>
        <w:t>it makes sense when a source characterizes Greenland as “a bonus play”</w:t>
      </w:r>
      <w:r w:rsidRPr="00CD36B5">
        <w:rPr>
          <w:sz w:val="16"/>
        </w:rPr>
        <w:t xml:space="preserve"> further down the list. In other words: </w:t>
      </w:r>
      <w:r w:rsidRPr="00BA12A2">
        <w:rPr>
          <w:rStyle w:val="StyleUnderline"/>
          <w:highlight w:val="cyan"/>
        </w:rPr>
        <w:t>Greenland</w:t>
      </w:r>
      <w:r w:rsidRPr="00CD36B5">
        <w:rPr>
          <w:sz w:val="16"/>
        </w:rPr>
        <w:t xml:space="preserve"> does </w:t>
      </w:r>
      <w:r w:rsidRPr="00BA12A2">
        <w:rPr>
          <w:rStyle w:val="StyleUnderline"/>
          <w:highlight w:val="cyan"/>
        </w:rPr>
        <w:t xml:space="preserve">occupy a great deal of the </w:t>
      </w:r>
      <w:r w:rsidRPr="00BA12A2">
        <w:rPr>
          <w:rStyle w:val="Emphasis"/>
          <w:highlight w:val="cyan"/>
        </w:rPr>
        <w:t>communication</w:t>
      </w:r>
      <w:r w:rsidRPr="00CD36B5">
        <w:rPr>
          <w:sz w:val="16"/>
        </w:rPr>
        <w:t xml:space="preserve"> – where symbolic visits and extreme utterances attract international attention – </w:t>
      </w:r>
      <w:r w:rsidRPr="00BA12A2">
        <w:rPr>
          <w:rStyle w:val="StyleUnderline"/>
          <w:highlight w:val="cyan"/>
        </w:rPr>
        <w:t xml:space="preserve">but we should not expect big </w:t>
      </w:r>
      <w:r w:rsidRPr="00BA12A2">
        <w:rPr>
          <w:rStyle w:val="Emphasis"/>
          <w:highlight w:val="cyan"/>
        </w:rPr>
        <w:t xml:space="preserve">substantial initiatives </w:t>
      </w:r>
      <w:r w:rsidRPr="00BA12A2">
        <w:rPr>
          <w:rStyle w:val="StyleUnderline"/>
          <w:highlight w:val="cyan"/>
        </w:rPr>
        <w:t>right away</w:t>
      </w:r>
      <w:r w:rsidRPr="00CD36B5">
        <w:rPr>
          <w:rStyle w:val="StyleUnderline"/>
        </w:rPr>
        <w:t>.</w:t>
      </w:r>
    </w:p>
    <w:p w14:paraId="036BAE53" w14:textId="77777777" w:rsidR="00CD36B5" w:rsidRDefault="00CD36B5" w:rsidP="00CD36B5"/>
    <w:p w14:paraId="5611595F" w14:textId="1F9FC96D" w:rsidR="001B40B6" w:rsidRDefault="001B40B6" w:rsidP="001B40B6">
      <w:pPr>
        <w:pStyle w:val="Heading3"/>
      </w:pPr>
      <w:r>
        <w:t>L—Border Settlement</w:t>
      </w:r>
      <w:r w:rsidR="001B019F">
        <w:t>—2NC</w:t>
      </w:r>
    </w:p>
    <w:p w14:paraId="356437E5" w14:textId="77777777" w:rsidR="001B40B6" w:rsidRDefault="001B40B6" w:rsidP="001B40B6">
      <w:pPr>
        <w:pStyle w:val="Heading4"/>
      </w:pPr>
      <w:r>
        <w:t>Diplomacy is required to settle border disputes between powers in the Arctic</w:t>
      </w:r>
    </w:p>
    <w:p w14:paraId="60C10FCB" w14:textId="6309CDA8" w:rsidR="001B40B6" w:rsidRPr="0002669E" w:rsidRDefault="001B40B6" w:rsidP="001B40B6">
      <w:pPr>
        <w:rPr>
          <w:rStyle w:val="Style13ptBold"/>
          <w:sz w:val="24"/>
          <w:szCs w:val="24"/>
        </w:rPr>
      </w:pPr>
      <w:r w:rsidRPr="0002669E">
        <w:rPr>
          <w:rStyle w:val="Style13ptBold"/>
          <w:szCs w:val="26"/>
        </w:rPr>
        <w:t>Brimmer ’23</w:t>
      </w:r>
      <w:r w:rsidRPr="0002669E">
        <w:rPr>
          <w:sz w:val="24"/>
          <w:szCs w:val="24"/>
        </w:rPr>
        <w:t xml:space="preserve"> </w:t>
      </w:r>
      <w:r w:rsidRPr="0002669E">
        <w:t xml:space="preserve">[Esther D. Brimmer; James H. Binger senior fellow in global governance at the Council on Foreign Relations (CFR); Assistant Secretary of State for international organization affirms from 2009 to 2012 leading U.S. policy; “Changing Geopolitics in the Arctic”; Pages 4-5; Council on Foreign Relations; July 2023; </w:t>
      </w:r>
      <w:r w:rsidRPr="002B3AED">
        <w:t>https://www.cfr.org/report/changing-geopolitics-arctic-0</w:t>
      </w:r>
      <w:r w:rsidRPr="0002669E">
        <w:t>; accessed 06-28-2025] NT-LY</w:t>
      </w:r>
    </w:p>
    <w:p w14:paraId="6987D0EF" w14:textId="77777777" w:rsidR="001B40B6" w:rsidRPr="0002669E" w:rsidRDefault="001B40B6" w:rsidP="001B40B6">
      <w:pPr>
        <w:rPr>
          <w:sz w:val="16"/>
        </w:rPr>
      </w:pPr>
      <w:r w:rsidRPr="009E077C">
        <w:rPr>
          <w:rStyle w:val="StyleUnderline"/>
          <w:highlight w:val="cyan"/>
        </w:rPr>
        <w:t>Increased activity by China and Russia</w:t>
      </w:r>
      <w:r w:rsidRPr="0002669E">
        <w:rPr>
          <w:rStyle w:val="StyleUnderline"/>
        </w:rPr>
        <w:t xml:space="preserve"> in the Arctic </w:t>
      </w:r>
      <w:r w:rsidRPr="009E077C">
        <w:rPr>
          <w:rStyle w:val="StyleUnderline"/>
          <w:highlight w:val="cyan"/>
        </w:rPr>
        <w:t>is a manifestation of</w:t>
      </w:r>
      <w:r w:rsidRPr="0002669E">
        <w:rPr>
          <w:sz w:val="16"/>
        </w:rPr>
        <w:t xml:space="preserve"> another trend: </w:t>
      </w:r>
      <w:r w:rsidRPr="009E077C">
        <w:rPr>
          <w:rStyle w:val="StyleUnderline"/>
          <w:highlight w:val="cyan"/>
        </w:rPr>
        <w:t>great power competition in global spaces</w:t>
      </w:r>
      <w:r w:rsidRPr="0002669E">
        <w:rPr>
          <w:sz w:val="16"/>
        </w:rPr>
        <w:t xml:space="preserve">. For over a century </w:t>
      </w:r>
      <w:r w:rsidRPr="0002669E">
        <w:rPr>
          <w:rStyle w:val="StyleUnderline"/>
        </w:rPr>
        <w:t xml:space="preserve">the United States has enjoyed command of the seas and more recently airspace and outer space. </w:t>
      </w:r>
      <w:r w:rsidRPr="0002669E">
        <w:rPr>
          <w:sz w:val="16"/>
        </w:rPr>
        <w:t xml:space="preserve">Access to sea routes, airwaves, cyberspace, and satellite information are all necessary for modern economies to function, but also require using shared international spaces that may be beyond or at the edges of national jurisdiction. In many parts of the </w:t>
      </w:r>
      <w:r w:rsidRPr="0002669E">
        <w:rPr>
          <w:rStyle w:val="StyleUnderline"/>
        </w:rPr>
        <w:t xml:space="preserve">world great power and assertive middle powers </w:t>
      </w:r>
      <w:r w:rsidRPr="009E077C">
        <w:rPr>
          <w:rStyle w:val="StyleUnderline"/>
          <w:highlight w:val="cyan"/>
        </w:rPr>
        <w:t xml:space="preserve">seek access to </w:t>
      </w:r>
      <w:r w:rsidRPr="009E077C">
        <w:rPr>
          <w:rStyle w:val="Emphasis"/>
          <w:highlight w:val="cyan"/>
        </w:rPr>
        <w:t>resources</w:t>
      </w:r>
      <w:r w:rsidRPr="0002669E">
        <w:rPr>
          <w:rStyle w:val="StyleUnderline"/>
        </w:rPr>
        <w:t xml:space="preserve">, some of which may be </w:t>
      </w:r>
      <w:r w:rsidRPr="009E077C">
        <w:rPr>
          <w:rStyle w:val="StyleUnderline"/>
          <w:highlight w:val="cyan"/>
        </w:rPr>
        <w:t>in</w:t>
      </w:r>
      <w:r w:rsidRPr="0002669E">
        <w:rPr>
          <w:rStyle w:val="StyleUnderline"/>
        </w:rPr>
        <w:t xml:space="preserve"> or under these </w:t>
      </w:r>
      <w:r w:rsidRPr="009E077C">
        <w:rPr>
          <w:rStyle w:val="StyleUnderline"/>
          <w:highlight w:val="cyan"/>
        </w:rPr>
        <w:t>global spaces</w:t>
      </w:r>
      <w:r w:rsidRPr="0002669E">
        <w:rPr>
          <w:sz w:val="16"/>
        </w:rPr>
        <w:t xml:space="preserve">. Access to the global commons and areas beyond national jurisdiction is crucial for success in an era of strategic and commercial rivalry. Therefore, protection of coastlines, waterways, safe commercial transit, and management of marine resources place extra demands on the United States Coast Guard. </w:t>
      </w:r>
    </w:p>
    <w:p w14:paraId="1A675A23" w14:textId="77777777" w:rsidR="001B40B6" w:rsidRPr="0002669E" w:rsidRDefault="001B40B6" w:rsidP="001B40B6">
      <w:pPr>
        <w:rPr>
          <w:sz w:val="16"/>
        </w:rPr>
      </w:pPr>
    </w:p>
    <w:p w14:paraId="09F9A71E" w14:textId="77777777" w:rsidR="001B40B6" w:rsidRPr="0002669E" w:rsidRDefault="001B40B6" w:rsidP="001B40B6">
      <w:pPr>
        <w:rPr>
          <w:sz w:val="16"/>
        </w:rPr>
      </w:pPr>
      <w:r w:rsidRPr="0002669E">
        <w:rPr>
          <w:rStyle w:val="StyleUnderline"/>
        </w:rPr>
        <w:t>Oceans are especially sensitive</w:t>
      </w:r>
      <w:r w:rsidRPr="0002669E">
        <w:rPr>
          <w:sz w:val="16"/>
        </w:rPr>
        <w:t xml:space="preserve">. At the </w:t>
      </w:r>
      <w:r w:rsidRPr="0002669E">
        <w:rPr>
          <w:rStyle w:val="StyleUnderline"/>
        </w:rPr>
        <w:t xml:space="preserve">center of the Arctic region is </w:t>
      </w:r>
      <w:r w:rsidRPr="009E077C">
        <w:rPr>
          <w:rStyle w:val="StyleUnderline"/>
          <w:highlight w:val="cyan"/>
        </w:rPr>
        <w:t>the Arctic Ocean</w:t>
      </w:r>
      <w:r w:rsidRPr="0002669E">
        <w:rPr>
          <w:rStyle w:val="StyleUnderline"/>
        </w:rPr>
        <w:t xml:space="preserve">, which </w:t>
      </w:r>
      <w:r w:rsidRPr="009E077C">
        <w:rPr>
          <w:rStyle w:val="StyleUnderline"/>
          <w:highlight w:val="cyan"/>
        </w:rPr>
        <w:t xml:space="preserve">is </w:t>
      </w:r>
      <w:r w:rsidRPr="009E077C">
        <w:rPr>
          <w:rStyle w:val="Emphasis"/>
          <w:highlight w:val="cyan"/>
        </w:rPr>
        <w:t>beyond the jurisdiction</w:t>
      </w:r>
      <w:r w:rsidRPr="009E077C">
        <w:rPr>
          <w:rStyle w:val="StyleUnderline"/>
          <w:highlight w:val="cyan"/>
        </w:rPr>
        <w:t xml:space="preserve"> of any country</w:t>
      </w:r>
      <w:r w:rsidRPr="0002669E">
        <w:rPr>
          <w:sz w:val="16"/>
        </w:rPr>
        <w:t xml:space="preserve">. The United Nations Convention on the Law of the Sea creates the international legal regime for oceans, including the Arctic Ocean. </w:t>
      </w:r>
      <w:r w:rsidRPr="0002669E">
        <w:rPr>
          <w:rStyle w:val="StyleUnderline"/>
        </w:rPr>
        <w:t>Each Arctic country, including the U.S., claims its 200- mile exclusive economic</w:t>
      </w:r>
      <w:r w:rsidRPr="0002669E">
        <w:rPr>
          <w:sz w:val="16"/>
        </w:rPr>
        <w:t xml:space="preserve"> zone. The U.S. is at a disadvantage because it is not a party to the United Nations Convention on the Law of the Sea, which provides mechanisms for countries to claim more rights. </w:t>
      </w:r>
      <w:r w:rsidRPr="009E077C">
        <w:rPr>
          <w:rStyle w:val="StyleUnderline"/>
          <w:highlight w:val="cyan"/>
        </w:rPr>
        <w:t>Canada, Russia, and Denmark</w:t>
      </w:r>
      <w:r w:rsidRPr="0002669E">
        <w:rPr>
          <w:rStyle w:val="StyleUnderline"/>
        </w:rPr>
        <w:t xml:space="preserve"> (on behalf of Greenland) </w:t>
      </w:r>
      <w:r w:rsidRPr="009E077C">
        <w:rPr>
          <w:rStyle w:val="StyleUnderline"/>
          <w:highlight w:val="cyan"/>
        </w:rPr>
        <w:t>turned to</w:t>
      </w:r>
      <w:r w:rsidRPr="0002669E">
        <w:rPr>
          <w:rStyle w:val="StyleUnderline"/>
        </w:rPr>
        <w:t xml:space="preserve"> one of those mechanisms, </w:t>
      </w:r>
      <w:r w:rsidRPr="009E077C">
        <w:rPr>
          <w:rStyle w:val="StyleUnderline"/>
          <w:highlight w:val="cyan"/>
        </w:rPr>
        <w:t>the</w:t>
      </w:r>
      <w:r w:rsidRPr="0002669E">
        <w:rPr>
          <w:rStyle w:val="StyleUnderline"/>
        </w:rPr>
        <w:t xml:space="preserve"> United Nations Commission on the Limit of the Continental Shelf (</w:t>
      </w:r>
      <w:r w:rsidRPr="009E077C">
        <w:rPr>
          <w:rStyle w:val="StyleUnderline"/>
          <w:highlight w:val="cyan"/>
        </w:rPr>
        <w:t>CLCS</w:t>
      </w:r>
      <w:r w:rsidRPr="0002669E">
        <w:rPr>
          <w:rStyle w:val="StyleUnderline"/>
        </w:rPr>
        <w:t xml:space="preserve">) </w:t>
      </w:r>
      <w:r w:rsidRPr="009E077C">
        <w:rPr>
          <w:rStyle w:val="StyleUnderline"/>
          <w:highlight w:val="cyan"/>
        </w:rPr>
        <w:t>regarding</w:t>
      </w:r>
      <w:r w:rsidRPr="0002669E">
        <w:rPr>
          <w:rStyle w:val="StyleUnderline"/>
        </w:rPr>
        <w:t xml:space="preserve"> their </w:t>
      </w:r>
      <w:r w:rsidRPr="009E077C">
        <w:rPr>
          <w:rStyle w:val="StyleUnderline"/>
          <w:highlight w:val="cyan"/>
        </w:rPr>
        <w:t>overlapping claims</w:t>
      </w:r>
      <w:r w:rsidRPr="0002669E">
        <w:rPr>
          <w:rStyle w:val="StyleUnderline"/>
        </w:rPr>
        <w:t xml:space="preserve"> to the Lomonosov Ridge </w:t>
      </w:r>
      <w:r w:rsidRPr="009E077C">
        <w:rPr>
          <w:rStyle w:val="StyleUnderline"/>
          <w:highlight w:val="cyan"/>
        </w:rPr>
        <w:t>under the Arctic Ocean</w:t>
      </w:r>
      <w:r w:rsidRPr="0002669E">
        <w:rPr>
          <w:sz w:val="16"/>
        </w:rPr>
        <w:t xml:space="preserve">. The CLCS made non-binding recommendations in February 2023 about the extent of Russia’s claim. </w:t>
      </w:r>
      <w:r w:rsidRPr="009E077C">
        <w:rPr>
          <w:rStyle w:val="StyleUnderline"/>
          <w:sz w:val="32"/>
          <w:szCs w:val="32"/>
          <w:highlight w:val="cyan"/>
        </w:rPr>
        <w:t xml:space="preserve">Further </w:t>
      </w:r>
      <w:r w:rsidRPr="009E077C">
        <w:rPr>
          <w:rStyle w:val="Emphasis"/>
          <w:sz w:val="32"/>
          <w:szCs w:val="32"/>
          <w:highlight w:val="cyan"/>
        </w:rPr>
        <w:t>diplomatic or legal work</w:t>
      </w:r>
      <w:r w:rsidRPr="009E077C">
        <w:rPr>
          <w:rStyle w:val="StyleUnderline"/>
          <w:sz w:val="32"/>
          <w:szCs w:val="32"/>
          <w:highlight w:val="cyan"/>
        </w:rPr>
        <w:t xml:space="preserve"> will need to occur to settle the borders</w:t>
      </w:r>
      <w:r w:rsidRPr="0002669E">
        <w:rPr>
          <w:sz w:val="16"/>
        </w:rPr>
        <w:t xml:space="preserve">.xvi The Arctic, like other regions of the world, benefits from layers of global governance. Even in an era of geopolitical upheaval, cooperation on technical standards facilitates commercial, social, and environmental interactions. The International Maritime Organization’s International Code for Ships Operating in Polar Waters (Polar Code), which entered into force in 2017, provides important standards for shippers operating in the Arctic and Antarctic regions. The terms of the Polar Code are mandatory under both the International Convention for the Safety of Life at Sea (SOLAS) and the International Convention for the Prevention of Pollution from Ships (MARPOL).xvii </w:t>
      </w:r>
    </w:p>
    <w:p w14:paraId="498CD86E" w14:textId="77777777" w:rsidR="001B40B6" w:rsidRPr="0002669E" w:rsidRDefault="001B40B6" w:rsidP="001B40B6">
      <w:pPr>
        <w:rPr>
          <w:sz w:val="16"/>
        </w:rPr>
      </w:pPr>
    </w:p>
    <w:p w14:paraId="3B57C615" w14:textId="77777777" w:rsidR="001B40B6" w:rsidRPr="0002669E" w:rsidRDefault="001B40B6" w:rsidP="001B40B6">
      <w:pPr>
        <w:rPr>
          <w:sz w:val="16"/>
        </w:rPr>
      </w:pPr>
      <w:r w:rsidRPr="0002669E">
        <w:rPr>
          <w:sz w:val="16"/>
        </w:rPr>
        <w:t xml:space="preserve">Fundamental to understanding the geopolitical and economic issues in the Arctic is the phenomenon of climate change. </w:t>
      </w:r>
      <w:r w:rsidRPr="0002669E">
        <w:rPr>
          <w:rStyle w:val="StyleUnderline"/>
        </w:rPr>
        <w:t>Global warming is occurring in the Arctic possibly three times as fast as in the rest of the world.</w:t>
      </w:r>
      <w:r w:rsidRPr="0002669E">
        <w:rPr>
          <w:sz w:val="16"/>
        </w:rPr>
        <w:t xml:space="preserve">xviii Sea ice is frozen seawater. With less Arctic sea ice to reflect sunshine away from the Earth, the planet will continue to heat up. Furthermore, the Greenland ice sheet (which is frozen freshwater) has lost ice for the past twenty-five years. </w:t>
      </w:r>
    </w:p>
    <w:p w14:paraId="3156F077" w14:textId="77777777" w:rsidR="001B40B6" w:rsidRPr="0002669E" w:rsidRDefault="001B40B6" w:rsidP="001B40B6">
      <w:pPr>
        <w:rPr>
          <w:sz w:val="16"/>
        </w:rPr>
      </w:pPr>
    </w:p>
    <w:p w14:paraId="6F53E117" w14:textId="77777777" w:rsidR="001B40B6" w:rsidRPr="0002669E" w:rsidRDefault="001B40B6" w:rsidP="001B40B6">
      <w:pPr>
        <w:rPr>
          <w:sz w:val="16"/>
        </w:rPr>
      </w:pPr>
      <w:r w:rsidRPr="0002669E">
        <w:rPr>
          <w:sz w:val="16"/>
        </w:rPr>
        <w:t xml:space="preserve">The ongoing </w:t>
      </w:r>
      <w:r w:rsidRPr="009E077C">
        <w:rPr>
          <w:rStyle w:val="StyleUnderline"/>
          <w:highlight w:val="cyan"/>
        </w:rPr>
        <w:t>geopolitical shifts</w:t>
      </w:r>
      <w:r w:rsidRPr="0002669E">
        <w:rPr>
          <w:rStyle w:val="StyleUnderline"/>
        </w:rPr>
        <w:t xml:space="preserve"> occurring before the invasion of Ukraine </w:t>
      </w:r>
      <w:r w:rsidRPr="009E077C">
        <w:rPr>
          <w:rStyle w:val="StyleUnderline"/>
          <w:highlight w:val="cyan"/>
        </w:rPr>
        <w:t>were premised on climate change</w:t>
      </w:r>
      <w:r w:rsidRPr="0002669E">
        <w:rPr>
          <w:sz w:val="16"/>
        </w:rPr>
        <w:t xml:space="preserve">. Climate change is important to the geopolitics of the Arctic </w:t>
      </w:r>
      <w:r w:rsidRPr="0002669E">
        <w:rPr>
          <w:rStyle w:val="StyleUnderline"/>
        </w:rPr>
        <w:t>because it changes access to the oceans</w:t>
      </w:r>
      <w:r w:rsidRPr="0002669E">
        <w:rPr>
          <w:sz w:val="16"/>
        </w:rPr>
        <w:t xml:space="preserve">. The warming climate means that </w:t>
      </w:r>
      <w:r w:rsidRPr="0002669E">
        <w:rPr>
          <w:rStyle w:val="StyleUnderline"/>
        </w:rPr>
        <w:t xml:space="preserve">more </w:t>
      </w:r>
      <w:r w:rsidRPr="009E077C">
        <w:rPr>
          <w:rStyle w:val="StyleUnderline"/>
          <w:highlight w:val="cyan"/>
        </w:rPr>
        <w:t>areas of the Arctic are ice-free</w:t>
      </w:r>
      <w:r w:rsidRPr="0002669E">
        <w:rPr>
          <w:rStyle w:val="StyleUnderline"/>
        </w:rPr>
        <w:t xml:space="preserve"> in the summer, possibly </w:t>
      </w:r>
      <w:r w:rsidRPr="009E077C">
        <w:rPr>
          <w:rStyle w:val="StyleUnderline"/>
          <w:highlight w:val="cyan"/>
        </w:rPr>
        <w:t xml:space="preserve">opening </w:t>
      </w:r>
      <w:r w:rsidRPr="009E077C">
        <w:rPr>
          <w:rStyle w:val="Emphasis"/>
          <w:highlight w:val="cyan"/>
        </w:rPr>
        <w:t>opportunities for navigation</w:t>
      </w:r>
      <w:r w:rsidRPr="0002669E">
        <w:rPr>
          <w:sz w:val="16"/>
        </w:rPr>
        <w:t xml:space="preserve">. There could be ice-free summers in the Arctic Ocean in the 2030s. Companies and countries watch to see if navigation through the Arctic would be viable, thereby shortening shipping routes and times between Asia and Europe. Other observers counter that even with less ice, Arctic navigation would still be difficult. </w:t>
      </w:r>
    </w:p>
    <w:p w14:paraId="7FEF23B7" w14:textId="77777777" w:rsidR="001B40B6" w:rsidRPr="0002669E" w:rsidRDefault="001B40B6" w:rsidP="001B40B6">
      <w:pPr>
        <w:rPr>
          <w:sz w:val="16"/>
        </w:rPr>
      </w:pPr>
    </w:p>
    <w:p w14:paraId="143A2722" w14:textId="77777777" w:rsidR="001B40B6" w:rsidRPr="0002669E" w:rsidRDefault="001B40B6" w:rsidP="001B40B6">
      <w:pPr>
        <w:rPr>
          <w:sz w:val="16"/>
        </w:rPr>
      </w:pPr>
      <w:r w:rsidRPr="0002669E">
        <w:rPr>
          <w:sz w:val="16"/>
        </w:rPr>
        <w:t xml:space="preserve">Climate change challenges livelihoods. Around 4 million people live in the Arctic, and about 2 million of them are Russian; about 500,000 are Indigenous people. Around sixty percent of Alaska Native communities are “environmentally threatened” by climate change. </w:t>
      </w:r>
      <w:r w:rsidRPr="0002669E">
        <w:rPr>
          <w:rStyle w:val="StyleUnderline"/>
        </w:rPr>
        <w:t>Conditions are especially acute for Indigenous people who still hunt for sustenance</w:t>
      </w:r>
      <w:r w:rsidRPr="0002669E">
        <w:rPr>
          <w:sz w:val="16"/>
        </w:rPr>
        <w:t xml:space="preserve">. Thin ice and altered animal migrations mean hunters must travel farther for food. Migration patterns of birds and fish, and also caribou, walruses, and whales have shifted, requiring people to extend the hunting season. Warmer waters may entice fish usually found in lower latitudes to move farther north. </w:t>
      </w:r>
      <w:r w:rsidRPr="0002669E">
        <w:rPr>
          <w:rStyle w:val="StyleUnderline"/>
        </w:rPr>
        <w:t>The changing climate also affects companies’ calculations</w:t>
      </w:r>
      <w:r w:rsidRPr="0002669E">
        <w:rPr>
          <w:sz w:val="16"/>
        </w:rPr>
        <w:t xml:space="preserve">. Shell ended offshore exploration in Alaska in 2015. The Biden Administration’s October 2022 National Strategy for the Arctic Region includes investments in the Arctic. </w:t>
      </w:r>
      <w:r w:rsidRPr="009E077C">
        <w:rPr>
          <w:rStyle w:val="StyleUnderline"/>
          <w:highlight w:val="cyan"/>
        </w:rPr>
        <w:t xml:space="preserve">To advance maritime security in an era of strategic competition </w:t>
      </w:r>
      <w:r w:rsidRPr="0002669E">
        <w:rPr>
          <w:rStyle w:val="StyleUnderline"/>
        </w:rPr>
        <w:t xml:space="preserve">in the Arctic, </w:t>
      </w:r>
      <w:r w:rsidRPr="009E077C">
        <w:rPr>
          <w:rStyle w:val="StyleUnderline"/>
          <w:highlight w:val="cyan"/>
        </w:rPr>
        <w:t xml:space="preserve">the United States must </w:t>
      </w:r>
      <w:r w:rsidRPr="0002669E">
        <w:rPr>
          <w:rStyle w:val="StyleUnderline"/>
        </w:rPr>
        <w:t xml:space="preserve">continue to </w:t>
      </w:r>
      <w:r w:rsidRPr="009E077C">
        <w:rPr>
          <w:rStyle w:val="Emphasis"/>
          <w:highlight w:val="cyan"/>
        </w:rPr>
        <w:t>deepen its commitment</w:t>
      </w:r>
      <w:r w:rsidRPr="0002669E">
        <w:rPr>
          <w:rStyle w:val="StyleUnderline"/>
        </w:rPr>
        <w:t xml:space="preserve"> to</w:t>
      </w:r>
      <w:r w:rsidRPr="0002669E">
        <w:rPr>
          <w:sz w:val="16"/>
        </w:rPr>
        <w:t xml:space="preserve"> </w:t>
      </w:r>
    </w:p>
    <w:p w14:paraId="15FBFC60" w14:textId="77777777" w:rsidR="001B40B6" w:rsidRPr="0002669E" w:rsidRDefault="001B40B6" w:rsidP="001B40B6">
      <w:pPr>
        <w:pStyle w:val="ListParagraph"/>
        <w:numPr>
          <w:ilvl w:val="0"/>
          <w:numId w:val="45"/>
        </w:numPr>
        <w:rPr>
          <w:sz w:val="16"/>
        </w:rPr>
      </w:pPr>
      <w:r w:rsidRPr="0002669E">
        <w:rPr>
          <w:sz w:val="16"/>
        </w:rPr>
        <w:t xml:space="preserve">Make progress on building a deep-water port in Nome, Alaska. </w:t>
      </w:r>
    </w:p>
    <w:p w14:paraId="7F0DAB1D" w14:textId="77777777" w:rsidR="001B40B6" w:rsidRPr="0002669E" w:rsidRDefault="001B40B6" w:rsidP="001B40B6">
      <w:pPr>
        <w:pStyle w:val="ListParagraph"/>
        <w:numPr>
          <w:ilvl w:val="0"/>
          <w:numId w:val="45"/>
        </w:numPr>
        <w:rPr>
          <w:sz w:val="16"/>
        </w:rPr>
      </w:pPr>
      <w:r w:rsidRPr="0002669E">
        <w:rPr>
          <w:sz w:val="16"/>
        </w:rPr>
        <w:t xml:space="preserve">Continue the Polar Security Cutter program. </w:t>
      </w:r>
    </w:p>
    <w:p w14:paraId="4A6A793C" w14:textId="77777777" w:rsidR="001B40B6" w:rsidRPr="0002669E" w:rsidRDefault="001B40B6" w:rsidP="001B40B6">
      <w:pPr>
        <w:pStyle w:val="ListParagraph"/>
        <w:numPr>
          <w:ilvl w:val="0"/>
          <w:numId w:val="45"/>
        </w:numPr>
        <w:rPr>
          <w:sz w:val="16"/>
        </w:rPr>
      </w:pPr>
      <w:r w:rsidRPr="0002669E">
        <w:rPr>
          <w:sz w:val="16"/>
        </w:rPr>
        <w:t>Work with the current chair of the Arctic Council, Norway, to sustain mechanisms that promote human and environmental well-being, including connections among Indigenous Peoples in the Arctic region.</w:t>
      </w:r>
    </w:p>
    <w:p w14:paraId="71B9DCD1" w14:textId="77777777" w:rsidR="001B40B6" w:rsidRDefault="001B40B6" w:rsidP="001B40B6">
      <w:pPr>
        <w:rPr>
          <w:sz w:val="16"/>
        </w:rPr>
      </w:pPr>
    </w:p>
    <w:p w14:paraId="0EB54511" w14:textId="4FFF11AB" w:rsidR="001B019F" w:rsidRDefault="001B019F" w:rsidP="00AD396A">
      <w:pPr>
        <w:pStyle w:val="Heading3"/>
      </w:pPr>
      <w:r>
        <w:t>L—Diplomacy/Tensions—2NC</w:t>
      </w:r>
    </w:p>
    <w:p w14:paraId="2474A95D" w14:textId="3744CDD1" w:rsidR="001B019F" w:rsidRDefault="001B019F" w:rsidP="001B019F">
      <w:pPr>
        <w:pStyle w:val="Heading4"/>
      </w:pPr>
      <w:r>
        <w:t>Resolving Arctic tension requires diplomatic capital to achieve.</w:t>
      </w:r>
    </w:p>
    <w:p w14:paraId="2A920A36" w14:textId="77777777" w:rsidR="001B019F" w:rsidRDefault="001B019F" w:rsidP="001B019F">
      <w:r>
        <w:rPr>
          <w:rStyle w:val="Style13ptBold"/>
        </w:rPr>
        <w:t xml:space="preserve">Radio Canada International ’20 </w:t>
      </w:r>
      <w:r w:rsidRPr="00905CA9">
        <w:t>[</w:t>
      </w:r>
      <w:r>
        <w:t xml:space="preserve">Radio Canada International; </w:t>
      </w:r>
      <w:r w:rsidRPr="00905CA9">
        <w:t>international broadcasting service of the Canadian Broadcasting Corporation</w:t>
      </w:r>
      <w:r>
        <w:t>; previously known as the Voice of Canada; “</w:t>
      </w:r>
      <w:r w:rsidRPr="00905CA9">
        <w:t>U.S. wants to keep the Arctic an area of low tensions, top official</w:t>
      </w:r>
      <w:r>
        <w:t xml:space="preserve">”; The Barents Observer; August 6, 2020; </w:t>
      </w:r>
      <w:r w:rsidRPr="004D7B0C">
        <w:t>https://www.thebarentsobserver.com/security/us-wants-to-keep-the-arctic-an-area-of-low-tensions-top-official/159106</w:t>
      </w:r>
      <w:r>
        <w:t>; accessed 07-02-2025</w:t>
      </w:r>
      <w:r w:rsidRPr="00905CA9">
        <w:t>]</w:t>
      </w:r>
      <w:r>
        <w:t xml:space="preserve"> NT-LY</w:t>
      </w:r>
    </w:p>
    <w:p w14:paraId="3F9E80A6" w14:textId="77777777" w:rsidR="001B019F" w:rsidRPr="00905CA9" w:rsidRDefault="001B019F" w:rsidP="001B019F">
      <w:pPr>
        <w:rPr>
          <w:sz w:val="16"/>
        </w:rPr>
      </w:pPr>
      <w:r w:rsidRPr="00905CA9">
        <w:rPr>
          <w:sz w:val="16"/>
        </w:rPr>
        <w:t>Speaking to reporters via teleconference call barely a week after his appointment, James DeHart, struck an unusually cooperative tone even as he portended that years from now the summer of 2020 will be seen as a pivotal moment in the U.S. Arctic policy.</w:t>
      </w:r>
    </w:p>
    <w:p w14:paraId="3EBA41A3" w14:textId="77777777" w:rsidR="001B019F" w:rsidRPr="00905CA9" w:rsidRDefault="001B019F" w:rsidP="001B019F">
      <w:pPr>
        <w:rPr>
          <w:sz w:val="16"/>
        </w:rPr>
      </w:pPr>
      <w:r w:rsidRPr="00905CA9">
        <w:rPr>
          <w:sz w:val="16"/>
        </w:rPr>
        <w:t xml:space="preserve">“Our </w:t>
      </w:r>
      <w:r w:rsidRPr="009E077C">
        <w:rPr>
          <w:rStyle w:val="StyleUnderline"/>
          <w:highlight w:val="cyan"/>
        </w:rPr>
        <w:t>objectives for the region are that it be</w:t>
      </w:r>
      <w:r w:rsidRPr="00905CA9">
        <w:rPr>
          <w:rStyle w:val="StyleUnderline"/>
        </w:rPr>
        <w:t xml:space="preserve"> peaceful and </w:t>
      </w:r>
      <w:r w:rsidRPr="009E077C">
        <w:rPr>
          <w:rStyle w:val="StyleUnderline"/>
          <w:highlight w:val="cyan"/>
        </w:rPr>
        <w:t>an area of low tension, and</w:t>
      </w:r>
      <w:r w:rsidRPr="00905CA9">
        <w:rPr>
          <w:rStyle w:val="StyleUnderline"/>
        </w:rPr>
        <w:t xml:space="preserve"> that there be </w:t>
      </w:r>
      <w:r w:rsidRPr="009E077C">
        <w:rPr>
          <w:rStyle w:val="StyleUnderline"/>
          <w:highlight w:val="cyan"/>
        </w:rPr>
        <w:t>close cooperation among</w:t>
      </w:r>
      <w:r w:rsidRPr="00905CA9">
        <w:rPr>
          <w:rStyle w:val="StyleUnderline"/>
        </w:rPr>
        <w:t xml:space="preserve"> the </w:t>
      </w:r>
      <w:r w:rsidRPr="009E077C">
        <w:rPr>
          <w:rStyle w:val="StyleUnderline"/>
          <w:highlight w:val="cyan"/>
        </w:rPr>
        <w:t>nations</w:t>
      </w:r>
      <w:r w:rsidRPr="00905CA9">
        <w:rPr>
          <w:rStyle w:val="StyleUnderline"/>
        </w:rPr>
        <w:t xml:space="preserve"> of the Arctic</w:t>
      </w:r>
      <w:r w:rsidRPr="00905CA9">
        <w:rPr>
          <w:sz w:val="16"/>
        </w:rPr>
        <w:t xml:space="preserve">,” DeHart </w:t>
      </w:r>
      <w:r w:rsidRPr="009E077C">
        <w:rPr>
          <w:rStyle w:val="StyleUnderline"/>
          <w:highlight w:val="cyan"/>
        </w:rPr>
        <w:t>said</w:t>
      </w:r>
      <w:r w:rsidRPr="00905CA9">
        <w:rPr>
          <w:sz w:val="16"/>
        </w:rPr>
        <w:t xml:space="preserve"> in his opening remarks.</w:t>
      </w:r>
    </w:p>
    <w:p w14:paraId="0A74E22F" w14:textId="77777777" w:rsidR="001B019F" w:rsidRPr="00905CA9" w:rsidRDefault="001B019F" w:rsidP="001B019F">
      <w:pPr>
        <w:rPr>
          <w:rStyle w:val="Emphasis"/>
        </w:rPr>
      </w:pPr>
      <w:r w:rsidRPr="00905CA9">
        <w:rPr>
          <w:sz w:val="16"/>
        </w:rPr>
        <w:t>“</w:t>
      </w:r>
      <w:r w:rsidRPr="00905CA9">
        <w:rPr>
          <w:rStyle w:val="StyleUnderline"/>
        </w:rPr>
        <w:t>We want to see economic growth and development in a way that is supportive of local communities, including the Indigenous communities of the region, and in a way that is environmentally sustainable, that respects principles of good governance and transparency</w:t>
      </w:r>
      <w:r w:rsidRPr="00905CA9">
        <w:rPr>
          <w:sz w:val="16"/>
        </w:rPr>
        <w:t>.”</w:t>
      </w:r>
      <w:r w:rsidRPr="009C3FA1">
        <w:rPr>
          <w:sz w:val="16"/>
        </w:rPr>
        <w:t xml:space="preserve"> </w:t>
      </w:r>
      <w:r w:rsidRPr="009E077C">
        <w:rPr>
          <w:rStyle w:val="StyleUnderline"/>
          <w:highlight w:val="cyan"/>
        </w:rPr>
        <w:t xml:space="preserve">James DeHart, </w:t>
      </w:r>
      <w:r w:rsidRPr="009E077C">
        <w:rPr>
          <w:rStyle w:val="Emphasis"/>
          <w:highlight w:val="cyan"/>
        </w:rPr>
        <w:t>U.S. Arctic coordinator</w:t>
      </w:r>
    </w:p>
    <w:p w14:paraId="4115E1FE" w14:textId="77777777" w:rsidR="001B019F" w:rsidRPr="00905CA9" w:rsidRDefault="001B019F" w:rsidP="001B019F">
      <w:pPr>
        <w:rPr>
          <w:sz w:val="16"/>
        </w:rPr>
      </w:pPr>
      <w:r w:rsidRPr="00905CA9">
        <w:rPr>
          <w:sz w:val="16"/>
        </w:rPr>
        <w:t>DeHart’s tone was in sharp contrast to the more assertive and at times almost belligerent tone of his boss, Secretary of State Mike Pompeo, who stunned observers during an Arctic policy speech in Finland last year by tongue-lashing China and Russia and their policies in the Arctic.</w:t>
      </w:r>
    </w:p>
    <w:p w14:paraId="7F8B9A99" w14:textId="77777777" w:rsidR="001B019F" w:rsidRPr="00905CA9" w:rsidRDefault="001B019F" w:rsidP="001B019F">
      <w:pPr>
        <w:rPr>
          <w:b/>
          <w:bCs/>
          <w:sz w:val="16"/>
        </w:rPr>
      </w:pPr>
      <w:r w:rsidRPr="00905CA9">
        <w:rPr>
          <w:b/>
          <w:bCs/>
          <w:sz w:val="16"/>
        </w:rPr>
        <w:t>‘An important pivot point’</w:t>
      </w:r>
    </w:p>
    <w:p w14:paraId="29B6CACE" w14:textId="77777777" w:rsidR="001B019F" w:rsidRPr="00905CA9" w:rsidRDefault="001B019F" w:rsidP="001B019F">
      <w:pPr>
        <w:rPr>
          <w:sz w:val="16"/>
        </w:rPr>
      </w:pPr>
      <w:r w:rsidRPr="00905CA9">
        <w:rPr>
          <w:rStyle w:val="StyleUnderline"/>
        </w:rPr>
        <w:t>DeHart, a career diplomat with extensive experience in global defence and security issues</w:t>
      </w:r>
      <w:r w:rsidRPr="00905CA9">
        <w:rPr>
          <w:sz w:val="16"/>
        </w:rPr>
        <w:t>, has stepped into a position that was left vacant for nearly three years after retired U.S. Coast Guard Admiral Robert Papp left office in early 2017.</w:t>
      </w:r>
    </w:p>
    <w:p w14:paraId="648F17FA" w14:textId="77777777" w:rsidR="001B019F" w:rsidRPr="00905CA9" w:rsidRDefault="001B019F" w:rsidP="001B019F">
      <w:pPr>
        <w:rPr>
          <w:sz w:val="16"/>
        </w:rPr>
      </w:pPr>
      <w:r w:rsidRPr="00905CA9">
        <w:rPr>
          <w:sz w:val="16"/>
        </w:rPr>
        <w:t>His appointment should be seen in the context of several recent diplomatic and defence moves by Washington to shore up its interests in the Arctic, DeHart said.</w:t>
      </w:r>
    </w:p>
    <w:p w14:paraId="6097B52C" w14:textId="77777777" w:rsidR="001B019F" w:rsidRPr="00905CA9" w:rsidRDefault="001B019F" w:rsidP="001B019F">
      <w:pPr>
        <w:rPr>
          <w:sz w:val="16"/>
        </w:rPr>
      </w:pPr>
      <w:r w:rsidRPr="00905CA9">
        <w:rPr>
          <w:sz w:val="16"/>
        </w:rPr>
        <w:t xml:space="preserve">Over the last couple of months, the </w:t>
      </w:r>
      <w:r w:rsidRPr="009E077C">
        <w:rPr>
          <w:rStyle w:val="StyleUnderline"/>
          <w:highlight w:val="cyan"/>
        </w:rPr>
        <w:t xml:space="preserve">U.S. has launched a comprehensive and integrated </w:t>
      </w:r>
      <w:r w:rsidRPr="009E077C">
        <w:rPr>
          <w:rStyle w:val="Emphasis"/>
          <w:highlight w:val="cyan"/>
        </w:rPr>
        <w:t>diplomatic</w:t>
      </w:r>
      <w:r w:rsidRPr="009E077C">
        <w:rPr>
          <w:rStyle w:val="StyleUnderline"/>
          <w:highlight w:val="cyan"/>
        </w:rPr>
        <w:t xml:space="preserve"> approach</w:t>
      </w:r>
      <w:r w:rsidRPr="00905CA9">
        <w:rPr>
          <w:rStyle w:val="StyleUnderline"/>
        </w:rPr>
        <w:t xml:space="preserve"> and engagement </w:t>
      </w:r>
      <w:r w:rsidRPr="009E077C">
        <w:rPr>
          <w:rStyle w:val="StyleUnderline"/>
          <w:highlight w:val="cyan"/>
        </w:rPr>
        <w:t>in the Arctic</w:t>
      </w:r>
      <w:r w:rsidRPr="00905CA9">
        <w:rPr>
          <w:sz w:val="16"/>
        </w:rPr>
        <w:t>, he added.</w:t>
      </w:r>
    </w:p>
    <w:p w14:paraId="370E53A5" w14:textId="77777777" w:rsidR="001B019F" w:rsidRPr="00905CA9" w:rsidRDefault="001B019F" w:rsidP="001B019F">
      <w:pPr>
        <w:rPr>
          <w:sz w:val="16"/>
        </w:rPr>
      </w:pPr>
      <w:r w:rsidRPr="00905CA9">
        <w:rPr>
          <w:sz w:val="16"/>
        </w:rPr>
        <w:t>That includes the memorandum issued by the White House on June 9 that has set in motion the development of a fleet of Arctic icebreakers by 2029, DeHart said.</w:t>
      </w:r>
    </w:p>
    <w:p w14:paraId="3BABA1AE" w14:textId="77777777" w:rsidR="001B019F" w:rsidRPr="00905CA9" w:rsidRDefault="001B019F" w:rsidP="001B019F">
      <w:pPr>
        <w:rPr>
          <w:rStyle w:val="StyleUnderline"/>
        </w:rPr>
      </w:pPr>
      <w:r w:rsidRPr="00905CA9">
        <w:rPr>
          <w:sz w:val="16"/>
        </w:rPr>
        <w:t xml:space="preserve">The State Department has opened a U.S. consulate in Nuuk, Greenland, DeHart said, </w:t>
      </w:r>
      <w:r w:rsidRPr="00905CA9">
        <w:rPr>
          <w:rStyle w:val="StyleUnderline"/>
        </w:rPr>
        <w:t xml:space="preserve">adding that </w:t>
      </w:r>
      <w:r w:rsidRPr="009E077C">
        <w:rPr>
          <w:rStyle w:val="StyleUnderline"/>
          <w:highlight w:val="cyan"/>
        </w:rPr>
        <w:t xml:space="preserve">it is a significant development given the </w:t>
      </w:r>
      <w:r w:rsidRPr="009E077C">
        <w:rPr>
          <w:rStyle w:val="Emphasis"/>
          <w:highlight w:val="cyan"/>
        </w:rPr>
        <w:t>finite diplomatic resources</w:t>
      </w:r>
      <w:r w:rsidRPr="009E077C">
        <w:rPr>
          <w:rStyle w:val="StyleUnderline"/>
          <w:highlight w:val="cyan"/>
        </w:rPr>
        <w:t xml:space="preserve"> at Washington’s disposal.</w:t>
      </w:r>
    </w:p>
    <w:p w14:paraId="426667A7" w14:textId="77777777" w:rsidR="001B019F" w:rsidRPr="00905CA9" w:rsidRDefault="001B019F" w:rsidP="001B019F">
      <w:pPr>
        <w:rPr>
          <w:sz w:val="16"/>
        </w:rPr>
      </w:pPr>
      <w:r w:rsidRPr="00905CA9">
        <w:rPr>
          <w:sz w:val="16"/>
        </w:rPr>
        <w:t>Pompeo visited Denmark less than two weeks ago, where the Arctic was an important part of discussions with Danish officials, he said. Pompeo also had a separate quadrilateral meeting that included ministers from Greenland and the Faroe Islands in addition to U.S. and Danish officials, DeHart said.</w:t>
      </w:r>
    </w:p>
    <w:p w14:paraId="6DA34A88" w14:textId="77777777" w:rsidR="001B019F" w:rsidRPr="00905CA9" w:rsidRDefault="001B019F" w:rsidP="001B019F">
      <w:pPr>
        <w:rPr>
          <w:sz w:val="16"/>
        </w:rPr>
      </w:pPr>
      <w:r w:rsidRPr="00905CA9">
        <w:rPr>
          <w:sz w:val="16"/>
        </w:rPr>
        <w:t>The U.S. Air Force also released its Arctic strategy in July, he added.</w:t>
      </w:r>
    </w:p>
    <w:p w14:paraId="2C6F2D95" w14:textId="77777777" w:rsidR="001B019F" w:rsidRPr="00905CA9" w:rsidRDefault="001B019F" w:rsidP="001B019F">
      <w:pPr>
        <w:rPr>
          <w:sz w:val="16"/>
        </w:rPr>
      </w:pPr>
      <w:r w:rsidRPr="00905CA9">
        <w:rPr>
          <w:sz w:val="16"/>
        </w:rPr>
        <w:t>“In a few years people will look at this summer and see it as an important pivot point, a turning point with a more sustained and enduring attention by the United States to the Arctic region.”</w:t>
      </w:r>
      <w:r w:rsidRPr="009C3FA1">
        <w:rPr>
          <w:sz w:val="16"/>
        </w:rPr>
        <w:t xml:space="preserve"> </w:t>
      </w:r>
      <w:r w:rsidRPr="00905CA9">
        <w:rPr>
          <w:sz w:val="16"/>
        </w:rPr>
        <w:t>James DeHart</w:t>
      </w:r>
    </w:p>
    <w:p w14:paraId="2C82794F" w14:textId="77777777" w:rsidR="001B019F" w:rsidRPr="001B019F" w:rsidRDefault="001B019F" w:rsidP="001B019F"/>
    <w:p w14:paraId="2B9417F8" w14:textId="77777777" w:rsidR="001B019F" w:rsidRPr="001B2D8F" w:rsidRDefault="001B019F" w:rsidP="001B019F">
      <w:pPr>
        <w:pStyle w:val="Heading4"/>
        <w:rPr>
          <w:rStyle w:val="Style13ptBold"/>
          <w:b/>
          <w:bCs w:val="0"/>
        </w:rPr>
      </w:pPr>
      <w:r w:rsidRPr="001B2D8F">
        <w:rPr>
          <w:rStyle w:val="Style13ptBold"/>
          <w:b/>
          <w:bCs w:val="0"/>
        </w:rPr>
        <w:t>Ensuring a stable arctic requires the US to expend diplomatic capital with allies</w:t>
      </w:r>
    </w:p>
    <w:p w14:paraId="6B685770" w14:textId="77777777" w:rsidR="001B019F" w:rsidRDefault="001B019F" w:rsidP="001B019F">
      <w:r w:rsidRPr="00BD663F">
        <w:rPr>
          <w:rStyle w:val="Style13ptBold"/>
        </w:rPr>
        <w:t>Li 20</w:t>
      </w:r>
      <w:r>
        <w:t xml:space="preserve"> [</w:t>
      </w:r>
      <w:r w:rsidRPr="00BD663F">
        <w:t>Jason Li; Research Assistant with the East Asia Program at the Stimson Center, a Washington-based think tank; 8-21-2020; A Shifting Focus of U.S. Arctic Policy: China and Security, Front and Center; Arctic Institute - Center for Circumpolar Security Studies; https://www.thearcticinstitute.org/shifting-focus-us-arctic-policy-china-security/; Accessed 7-12-2025; VB</w:t>
      </w:r>
      <w:r>
        <w:t>]</w:t>
      </w:r>
    </w:p>
    <w:p w14:paraId="1CEF556E" w14:textId="77777777" w:rsidR="001B019F" w:rsidRPr="00BD663F" w:rsidRDefault="001B019F" w:rsidP="001B019F">
      <w:pPr>
        <w:rPr>
          <w:sz w:val="16"/>
        </w:rPr>
      </w:pPr>
      <w:r w:rsidRPr="00BD663F">
        <w:rPr>
          <w:sz w:val="16"/>
        </w:rPr>
        <w:t xml:space="preserve">The current administration’s focus on the military and China aspects within Arctic policy aside, the U.S. has additional interests and responsibilities that its policy should address moving forward. As the U.S. works to patch security weaknesses, it should address non-military threats as well. The U.S. should reincorporate, for example, climate resilience and Indigenous community development into its Arctic strategy to ensure the wellbeing of local communities. </w:t>
      </w:r>
      <w:r w:rsidRPr="00BD663F">
        <w:rPr>
          <w:u w:val="single"/>
        </w:rPr>
        <w:t xml:space="preserve">The </w:t>
      </w:r>
      <w:r w:rsidRPr="00FD00D9">
        <w:rPr>
          <w:highlight w:val="cyan"/>
          <w:u w:val="single"/>
        </w:rPr>
        <w:t>U.S. should</w:t>
      </w:r>
      <w:r w:rsidRPr="00BD663F">
        <w:rPr>
          <w:u w:val="single"/>
        </w:rPr>
        <w:t xml:space="preserve"> additionally </w:t>
      </w:r>
      <w:r w:rsidRPr="00FD00D9">
        <w:rPr>
          <w:highlight w:val="cyan"/>
          <w:u w:val="single"/>
        </w:rPr>
        <w:t>promote stability</w:t>
      </w:r>
      <w:r w:rsidRPr="00BD663F">
        <w:rPr>
          <w:u w:val="single"/>
        </w:rPr>
        <w:t xml:space="preserve"> and a rules-based order </w:t>
      </w:r>
      <w:r w:rsidRPr="00FD00D9">
        <w:rPr>
          <w:rStyle w:val="Emphasis"/>
          <w:highlight w:val="cyan"/>
        </w:rPr>
        <w:t>by investing in diplomatic capital and regional partners</w:t>
      </w:r>
      <w:r w:rsidRPr="00BD663F">
        <w:rPr>
          <w:u w:val="single"/>
        </w:rPr>
        <w:t>.</w:t>
      </w:r>
      <w:r w:rsidRPr="00BD663F">
        <w:rPr>
          <w:sz w:val="16"/>
        </w:rPr>
        <w:t xml:space="preserve"> In this vein, the reopening of the consulate in Nuuk, Greenland, while most directly motivated by military factors, could have the added benefit of </w:t>
      </w:r>
      <w:r w:rsidRPr="00FD00D9">
        <w:rPr>
          <w:highlight w:val="cyan"/>
          <w:u w:val="single"/>
        </w:rPr>
        <w:t>deepening diplomatic engagement</w:t>
      </w:r>
      <w:r w:rsidRPr="00BD663F">
        <w:rPr>
          <w:u w:val="single"/>
        </w:rPr>
        <w:t xml:space="preserve"> with allies</w:t>
      </w:r>
      <w:r w:rsidRPr="00BD663F">
        <w:rPr>
          <w:sz w:val="16"/>
        </w:rPr>
        <w:t xml:space="preserve"> like Denmark.</w:t>
      </w:r>
    </w:p>
    <w:p w14:paraId="24AD2C9D" w14:textId="77777777" w:rsidR="001B019F" w:rsidRDefault="001B019F" w:rsidP="001B019F">
      <w:pPr>
        <w:rPr>
          <w:sz w:val="16"/>
        </w:rPr>
      </w:pPr>
      <w:r w:rsidRPr="00BD663F">
        <w:rPr>
          <w:sz w:val="16"/>
        </w:rPr>
        <w:t xml:space="preserve">U.S. policymakers should also </w:t>
      </w:r>
      <w:r w:rsidRPr="00FD00D9">
        <w:rPr>
          <w:highlight w:val="cyan"/>
          <w:u w:val="single"/>
        </w:rPr>
        <w:t>ensure</w:t>
      </w:r>
      <w:r w:rsidRPr="00BD663F">
        <w:rPr>
          <w:u w:val="single"/>
        </w:rPr>
        <w:t xml:space="preserve"> that </w:t>
      </w:r>
      <w:r w:rsidRPr="00FD00D9">
        <w:rPr>
          <w:highlight w:val="cyan"/>
          <w:u w:val="single"/>
        </w:rPr>
        <w:t>resources</w:t>
      </w:r>
      <w:r w:rsidRPr="00BD663F">
        <w:rPr>
          <w:u w:val="single"/>
        </w:rPr>
        <w:t xml:space="preserve"> and attention </w:t>
      </w:r>
      <w:r w:rsidRPr="00FD00D9">
        <w:rPr>
          <w:highlight w:val="cyan"/>
          <w:u w:val="single"/>
        </w:rPr>
        <w:t>are spent on anticipating</w:t>
      </w:r>
      <w:r w:rsidRPr="00BD663F">
        <w:rPr>
          <w:u w:val="single"/>
        </w:rPr>
        <w:t xml:space="preserve"> all </w:t>
      </w:r>
      <w:r w:rsidRPr="00FD00D9">
        <w:rPr>
          <w:highlight w:val="cyan"/>
          <w:u w:val="single"/>
        </w:rPr>
        <w:t>threats</w:t>
      </w:r>
      <w:r w:rsidRPr="00BD663F">
        <w:rPr>
          <w:u w:val="single"/>
        </w:rPr>
        <w:t>, not just those posed by a specific strategic competitor like China</w:t>
      </w:r>
      <w:r w:rsidRPr="00BD663F">
        <w:rPr>
          <w:sz w:val="16"/>
        </w:rPr>
        <w:t xml:space="preserve">. Essential to this is qualifying the urgency of threats posed by all Arctic actors independently. As U.S. Arctic policy matures and sub-strategies develop, the Pentagon and Homeland Security should issue recommendations with the unique interests and on-the-ground capabilities of each strategic competitor in mind. </w:t>
      </w:r>
      <w:r w:rsidRPr="00BD663F">
        <w:rPr>
          <w:u w:val="single"/>
        </w:rPr>
        <w:t>Russia is an Arctic state with great Arctic assets and vested interests, and China poses less traditional challenges to the region</w:t>
      </w:r>
      <w:r w:rsidRPr="00BD663F">
        <w:rPr>
          <w:sz w:val="16"/>
        </w:rPr>
        <w:t>. China, for example, only operates two icebreakers and has contracted the construction of a nuclear-powered icebreaker. Considerations of Russia’s overwhelming icebreaking fleet versus China’s smaller fleet can help distinguish the threats posed by each country and illuminate where additional resources are best allocated.</w:t>
      </w:r>
    </w:p>
    <w:p w14:paraId="229539BC" w14:textId="77777777" w:rsidR="001B019F" w:rsidRDefault="001B019F" w:rsidP="001B019F">
      <w:pPr>
        <w:rPr>
          <w:sz w:val="16"/>
        </w:rPr>
      </w:pPr>
    </w:p>
    <w:p w14:paraId="39B9C993" w14:textId="0755BA5F" w:rsidR="002B4EC2" w:rsidRDefault="002B4EC2" w:rsidP="00AD396A">
      <w:pPr>
        <w:pStyle w:val="Heading3"/>
      </w:pPr>
      <w:r>
        <w:t>L—Domain Awareness</w:t>
      </w:r>
      <w:r w:rsidR="001B019F">
        <w:t>—2NC</w:t>
      </w:r>
    </w:p>
    <w:p w14:paraId="4382BCB6" w14:textId="77777777" w:rsidR="002B4EC2" w:rsidRPr="002B4EC2" w:rsidRDefault="002B4EC2" w:rsidP="002B4EC2"/>
    <w:p w14:paraId="55CCC3EB" w14:textId="77777777" w:rsidR="002B4EC2" w:rsidRDefault="002B4EC2" w:rsidP="002B4EC2">
      <w:pPr>
        <w:pStyle w:val="Heading4"/>
        <w:rPr>
          <w:rFonts w:eastAsia="Times New Roman"/>
        </w:rPr>
      </w:pPr>
      <w:r>
        <w:rPr>
          <w:rFonts w:eastAsia="Times New Roman"/>
        </w:rPr>
        <w:t>Domain Awareness requires messaging to U.S. allies.</w:t>
      </w:r>
    </w:p>
    <w:p w14:paraId="2B84E584" w14:textId="297985B4" w:rsidR="002B4EC2" w:rsidRPr="009E309E" w:rsidRDefault="002B4EC2" w:rsidP="002B4EC2">
      <w:r w:rsidRPr="009E309E">
        <w:t xml:space="preserve">Joseph </w:t>
      </w:r>
      <w:r w:rsidRPr="009E309E">
        <w:rPr>
          <w:rStyle w:val="Style13ptBold"/>
        </w:rPr>
        <w:t>Clark 24</w:t>
      </w:r>
      <w:r w:rsidRPr="009E309E">
        <w:t xml:space="preserve"> [active duty U.S. Air Force and serves as an Air Force Readiness Analyst where he collects and analyzes unit operational readiness and develops strategic messaging on behalf of the Air Force, 10-09-24, “U.S., Allies Focus on Partnerships in Iceland Amid Rapid Change in Region</w:t>
      </w:r>
      <w:r>
        <w:t>,”</w:t>
      </w:r>
      <w:r w:rsidRPr="002B3AED">
        <w:rPr>
          <w:rFonts w:asciiTheme="minorHAnsi" w:eastAsia="Times New Roman" w:hAnsiTheme="minorHAnsi" w:cstheme="minorHAnsi"/>
        </w:rPr>
        <w:t>https://www.defense.gov/News/News-Stories/Article/Article/3931515/us-allies-focus-on-partnerships-in-iceland-amid-rapid-change-in-region/</w:t>
      </w:r>
      <w:r w:rsidRPr="0055779B">
        <w:rPr>
          <w:rFonts w:asciiTheme="minorHAnsi" w:eastAsia="Times New Roman" w:hAnsiTheme="minorHAnsi" w:cstheme="minorHAnsi"/>
          <w:color w:val="333333"/>
        </w:rPr>
        <w:t xml:space="preserve"> </w:t>
      </w:r>
      <w:r>
        <w:rPr>
          <w:rFonts w:asciiTheme="minorHAnsi" w:eastAsia="Times New Roman" w:hAnsiTheme="minorHAnsi" w:cstheme="minorHAnsi"/>
          <w:color w:val="333333"/>
        </w:rPr>
        <w:t>]</w:t>
      </w:r>
    </w:p>
    <w:p w14:paraId="2465B5F2" w14:textId="77777777" w:rsidR="002B4EC2" w:rsidRPr="0055779B" w:rsidRDefault="002B4EC2" w:rsidP="002B4EC2">
      <w:pPr>
        <w:spacing w:after="0" w:line="240" w:lineRule="auto"/>
        <w:rPr>
          <w:rFonts w:asciiTheme="minorHAnsi" w:eastAsia="Times New Roman" w:hAnsiTheme="minorHAnsi" w:cstheme="minorHAnsi"/>
          <w:color w:val="333333"/>
        </w:rPr>
      </w:pPr>
    </w:p>
    <w:p w14:paraId="6D01D935" w14:textId="77777777" w:rsidR="002B4EC2" w:rsidRPr="0055779B" w:rsidRDefault="002B4EC2" w:rsidP="002B4EC2">
      <w:pPr>
        <w:spacing w:after="0" w:line="240" w:lineRule="auto"/>
        <w:rPr>
          <w:rFonts w:ascii="Times New Roman" w:eastAsia="Times New Roman" w:hAnsi="Times New Roman" w:cs="Times New Roman"/>
          <w:sz w:val="16"/>
          <w:szCs w:val="16"/>
        </w:rPr>
      </w:pPr>
      <w:r w:rsidRPr="0055779B">
        <w:rPr>
          <w:rFonts w:ascii="Times New Roman" w:eastAsia="Times New Roman" w:hAnsi="Times New Roman" w:cs="Times New Roman"/>
          <w:sz w:val="16"/>
          <w:szCs w:val="16"/>
        </w:rPr>
        <w:t xml:space="preserve">In response to these challenges, the blueprint lays out </w:t>
      </w:r>
      <w:r w:rsidRPr="00180A33">
        <w:rPr>
          <w:rStyle w:val="StyleUnderline"/>
          <w:highlight w:val="cyan"/>
        </w:rPr>
        <w:t>steps to</w:t>
      </w:r>
      <w:r w:rsidRPr="00026E7A">
        <w:rPr>
          <w:rStyle w:val="StyleUnderline"/>
        </w:rPr>
        <w:t xml:space="preserve"> enhance</w:t>
      </w:r>
      <w:r w:rsidRPr="0055779B">
        <w:rPr>
          <w:rFonts w:ascii="Times New Roman" w:eastAsia="Times New Roman" w:hAnsi="Times New Roman" w:cs="Times New Roman"/>
          <w:sz w:val="16"/>
          <w:szCs w:val="16"/>
        </w:rPr>
        <w:t xml:space="preserve"> the Joint Force's Arctic capabilities </w:t>
      </w:r>
      <w:r w:rsidRPr="00026E7A">
        <w:rPr>
          <w:rStyle w:val="StyleUnderline"/>
        </w:rPr>
        <w:t xml:space="preserve">through </w:t>
      </w:r>
      <w:r w:rsidRPr="00180A33">
        <w:rPr>
          <w:rStyle w:val="StyleUnderline"/>
          <w:highlight w:val="cyan"/>
        </w:rPr>
        <w:t>investments in sensors, intelligence</w:t>
      </w:r>
      <w:r w:rsidRPr="00026E7A">
        <w:rPr>
          <w:rStyle w:val="StyleUnderline"/>
        </w:rPr>
        <w:t xml:space="preserve"> and information sharing capabilities.</w:t>
      </w:r>
      <w:r w:rsidRPr="0055779B">
        <w:rPr>
          <w:rFonts w:ascii="Times New Roman" w:eastAsia="Times New Roman" w:hAnsi="Times New Roman" w:cs="Times New Roman"/>
          <w:sz w:val="16"/>
          <w:szCs w:val="16"/>
        </w:rPr>
        <w:t xml:space="preserve"> It also </w:t>
      </w:r>
      <w:r w:rsidRPr="00180A33">
        <w:rPr>
          <w:rStyle w:val="Emphasis"/>
          <w:highlight w:val="cyan"/>
        </w:rPr>
        <w:t>prioritizes engagement with regional allies and partners in order to strengthen integrated deterrence and shared security</w:t>
      </w:r>
      <w:r w:rsidRPr="00026E7A">
        <w:rPr>
          <w:rStyle w:val="StyleUnderline"/>
        </w:rPr>
        <w:t>.</w:t>
      </w:r>
      <w:r w:rsidRPr="0055779B">
        <w:rPr>
          <w:rFonts w:ascii="Times New Roman" w:eastAsia="Times New Roman" w:hAnsi="Times New Roman" w:cs="Times New Roman"/>
          <w:sz w:val="16"/>
          <w:szCs w:val="16"/>
        </w:rPr>
        <w:t xml:space="preserve">  </w:t>
      </w:r>
    </w:p>
    <w:p w14:paraId="7AF6AD5A" w14:textId="77777777" w:rsidR="002B4EC2" w:rsidRPr="0055779B" w:rsidRDefault="002B4EC2" w:rsidP="002B4EC2">
      <w:pPr>
        <w:spacing w:after="0" w:line="240" w:lineRule="auto"/>
        <w:rPr>
          <w:rFonts w:ascii="Times New Roman" w:eastAsia="Times New Roman" w:hAnsi="Times New Roman" w:cs="Times New Roman"/>
          <w:sz w:val="16"/>
          <w:szCs w:val="16"/>
        </w:rPr>
      </w:pPr>
      <w:r w:rsidRPr="0055779B">
        <w:rPr>
          <w:rFonts w:ascii="Times New Roman" w:eastAsia="Times New Roman" w:hAnsi="Times New Roman" w:cs="Times New Roman"/>
          <w:sz w:val="16"/>
          <w:szCs w:val="16"/>
        </w:rPr>
        <w:t xml:space="preserve">Brown said the goals laid out in the </w:t>
      </w:r>
      <w:r w:rsidRPr="00180A33">
        <w:rPr>
          <w:rStyle w:val="StyleUnderline"/>
          <w:highlight w:val="cyan"/>
        </w:rPr>
        <w:t>strategy include</w:t>
      </w:r>
      <w:r w:rsidRPr="00C139DB">
        <w:rPr>
          <w:rStyle w:val="StyleUnderline"/>
        </w:rPr>
        <w:t xml:space="preserve"> a secure Arctic that fosters global and regional prosperity and a </w:t>
      </w:r>
      <w:r w:rsidRPr="00180A33">
        <w:rPr>
          <w:rStyle w:val="StyleUnderline"/>
          <w:highlight w:val="cyan"/>
        </w:rPr>
        <w:t>focus on</w:t>
      </w:r>
      <w:r w:rsidRPr="00C139DB">
        <w:rPr>
          <w:rStyle w:val="StyleUnderline"/>
        </w:rPr>
        <w:t xml:space="preserve"> </w:t>
      </w:r>
      <w:r w:rsidRPr="00180A33">
        <w:rPr>
          <w:rStyle w:val="StyleUnderline"/>
          <w:highlight w:val="cyan"/>
        </w:rPr>
        <w:t>integration</w:t>
      </w:r>
      <w:r w:rsidRPr="00C139DB">
        <w:rPr>
          <w:rStyle w:val="StyleUnderline"/>
        </w:rPr>
        <w:t xml:space="preserve"> and leveraging the military strength and </w:t>
      </w:r>
      <w:r w:rsidRPr="00180A33">
        <w:rPr>
          <w:rStyle w:val="StyleUnderline"/>
          <w:highlight w:val="cyan"/>
        </w:rPr>
        <w:t>regional expertise of Arctic allies</w:t>
      </w:r>
      <w:r w:rsidRPr="0055779B">
        <w:rPr>
          <w:rFonts w:ascii="Times New Roman" w:eastAsia="Times New Roman" w:hAnsi="Times New Roman" w:cs="Times New Roman"/>
          <w:sz w:val="16"/>
          <w:szCs w:val="16"/>
        </w:rPr>
        <w:t xml:space="preserve">. </w:t>
      </w:r>
      <w:r w:rsidRPr="00BD2D89">
        <w:rPr>
          <w:rStyle w:val="StyleUnderline"/>
        </w:rPr>
        <w:t xml:space="preserve">The strategy </w:t>
      </w:r>
      <w:r w:rsidRPr="00180A33">
        <w:rPr>
          <w:rStyle w:val="StyleUnderline"/>
          <w:highlight w:val="cyan"/>
        </w:rPr>
        <w:t>also calls engaging in dialogue with allies</w:t>
      </w:r>
      <w:r w:rsidRPr="00BD2D89">
        <w:rPr>
          <w:rStyle w:val="StyleUnderline"/>
        </w:rPr>
        <w:t xml:space="preserve"> </w:t>
      </w:r>
      <w:r w:rsidRPr="0055779B">
        <w:rPr>
          <w:rFonts w:ascii="Times New Roman" w:eastAsia="Times New Roman" w:hAnsi="Times New Roman" w:cs="Times New Roman"/>
          <w:sz w:val="16"/>
          <w:szCs w:val="16"/>
        </w:rPr>
        <w:t xml:space="preserve">and indigenous communities. </w:t>
      </w:r>
    </w:p>
    <w:p w14:paraId="6465537F" w14:textId="77777777" w:rsidR="002B4EC2" w:rsidRPr="00FC6871" w:rsidRDefault="002B4EC2" w:rsidP="002B4EC2">
      <w:pPr>
        <w:spacing w:after="0" w:line="240" w:lineRule="auto"/>
        <w:rPr>
          <w:rFonts w:ascii="Times New Roman" w:eastAsia="Times New Roman" w:hAnsi="Times New Roman" w:cs="Times New Roman"/>
          <w:sz w:val="24"/>
          <w:szCs w:val="24"/>
        </w:rPr>
      </w:pPr>
    </w:p>
    <w:p w14:paraId="5E9D165B" w14:textId="77777777" w:rsidR="00C30E14" w:rsidRDefault="00C30E14" w:rsidP="00C30E14">
      <w:pPr>
        <w:pStyle w:val="Heading4"/>
        <w:rPr>
          <w:rFonts w:eastAsia="Times New Roman"/>
        </w:rPr>
      </w:pPr>
      <w:r>
        <w:rPr>
          <w:rFonts w:eastAsia="Times New Roman"/>
        </w:rPr>
        <w:t xml:space="preserve">Enhancing domain awareness in the Arctic demands engagement and participation of allies and Arctic nations. </w:t>
      </w:r>
    </w:p>
    <w:p w14:paraId="4B6F8C21" w14:textId="4264F7AC" w:rsidR="00C30E14" w:rsidRPr="00E93F93" w:rsidRDefault="00C30E14" w:rsidP="00C30E14">
      <w:r w:rsidRPr="00E93F93">
        <w:t xml:space="preserve">Kiel </w:t>
      </w:r>
      <w:r w:rsidRPr="00E93F93">
        <w:rPr>
          <w:rStyle w:val="Style13ptBold"/>
        </w:rPr>
        <w:t>Pechko ’25</w:t>
      </w:r>
      <w:r w:rsidRPr="00E93F93">
        <w:t xml:space="preserve"> [M.A. graduate from Seton Hall University's School of Diplomacy &amp; International Relations specializing in International Security and Europe, 01/07/25, “Rising Tensions and Shifting Strategies: </w:t>
      </w:r>
      <w:r w:rsidRPr="00E24DBA">
        <w:t>The Evolving Dynamics of US Grand Strategy in the Arctic,”</w:t>
      </w:r>
      <w:r w:rsidRPr="002B3AED">
        <w:t>https://www.thearcticinstitute.org/rising-tensions-shifting-strategies-evolving-dynamics-us-grand-strategy-arctic/</w:t>
      </w:r>
      <w:r>
        <w:rPr>
          <w:rFonts w:ascii="Times New Roman" w:eastAsia="Times New Roman" w:hAnsi="Times New Roman" w:cs="Times New Roman"/>
          <w:sz w:val="16"/>
          <w:szCs w:val="16"/>
        </w:rPr>
        <w:t xml:space="preserve"> ]</w:t>
      </w:r>
    </w:p>
    <w:p w14:paraId="115FBD7C" w14:textId="77777777" w:rsidR="00C30E14" w:rsidRDefault="00C30E14" w:rsidP="00C30E14">
      <w:pPr>
        <w:spacing w:after="0" w:line="240" w:lineRule="auto"/>
        <w:rPr>
          <w:rFonts w:ascii="Times New Roman" w:eastAsia="Times New Roman" w:hAnsi="Times New Roman" w:cs="Times New Roman"/>
          <w:sz w:val="16"/>
          <w:szCs w:val="16"/>
        </w:rPr>
      </w:pPr>
      <w:r w:rsidRPr="006048C5">
        <w:rPr>
          <w:rFonts w:ascii="Times New Roman" w:eastAsia="Times New Roman" w:hAnsi="Times New Roman" w:cs="Times New Roman"/>
          <w:sz w:val="16"/>
          <w:szCs w:val="16"/>
        </w:rPr>
        <w:t>The 2024 Department of Defense (DoD) Arctic Strategy further recognizes the Arctic’s growing importance due to climate change, geopolitical shifts, and increasing great-power competition and directs the DoD to “</w:t>
      </w:r>
      <w:r w:rsidRPr="009F2E3A">
        <w:rPr>
          <w:rStyle w:val="StyleUnderline"/>
        </w:rPr>
        <w:t>enhance</w:t>
      </w:r>
      <w:r w:rsidRPr="00A63F59">
        <w:rPr>
          <w:rStyle w:val="StyleUnderline"/>
        </w:rPr>
        <w:t xml:space="preserve"> its </w:t>
      </w:r>
      <w:r w:rsidRPr="009F2E3A">
        <w:rPr>
          <w:rStyle w:val="StyleUnderline"/>
        </w:rPr>
        <w:t>Arctic capabilities</w:t>
      </w:r>
      <w:r w:rsidRPr="00A63F59">
        <w:rPr>
          <w:rStyle w:val="StyleUnderline"/>
        </w:rPr>
        <w:t xml:space="preserve">, </w:t>
      </w:r>
      <w:r w:rsidRPr="009F2E3A">
        <w:rPr>
          <w:rStyle w:val="StyleUnderline"/>
          <w:highlight w:val="cyan"/>
        </w:rPr>
        <w:t>deepen engagement with Allies and partners</w:t>
      </w:r>
      <w:r w:rsidRPr="00A63F59">
        <w:rPr>
          <w:rStyle w:val="StyleUnderline"/>
        </w:rPr>
        <w:t xml:space="preserve">, and exercise our forces </w:t>
      </w:r>
      <w:r w:rsidRPr="009F2E3A">
        <w:rPr>
          <w:rStyle w:val="StyleUnderline"/>
          <w:highlight w:val="cyan"/>
        </w:rPr>
        <w:t>to build readiness</w:t>
      </w:r>
      <w:r w:rsidRPr="00A63F59">
        <w:rPr>
          <w:rStyle w:val="StyleUnderline"/>
        </w:rPr>
        <w:t xml:space="preserve"> for operations at high latitudes.”</w:t>
      </w:r>
      <w:r w:rsidRPr="006048C5">
        <w:rPr>
          <w:rFonts w:ascii="Times New Roman" w:eastAsia="Times New Roman" w:hAnsi="Times New Roman" w:cs="Times New Roman"/>
          <w:sz w:val="16"/>
          <w:szCs w:val="16"/>
        </w:rPr>
        <w:t xml:space="preserve">13) It </w:t>
      </w:r>
      <w:r w:rsidRPr="00A63F59">
        <w:rPr>
          <w:rStyle w:val="StyleUnderline"/>
        </w:rPr>
        <w:t xml:space="preserve">highlights </w:t>
      </w:r>
      <w:r w:rsidRPr="009F2E3A">
        <w:rPr>
          <w:rStyle w:val="StyleUnderline"/>
          <w:highlight w:val="cyan"/>
        </w:rPr>
        <w:t>critical defense objectives, including</w:t>
      </w:r>
      <w:r w:rsidRPr="00A63F59">
        <w:rPr>
          <w:rStyle w:val="StyleUnderline"/>
        </w:rPr>
        <w:t xml:space="preserve"> protecting US sovereignty, maintaining stability, and ensuring the Arctic’s role as a secure avenue for power projection</w:t>
      </w:r>
      <w:r w:rsidRPr="006048C5">
        <w:rPr>
          <w:rFonts w:ascii="Times New Roman" w:eastAsia="Times New Roman" w:hAnsi="Times New Roman" w:cs="Times New Roman"/>
          <w:sz w:val="16"/>
          <w:szCs w:val="16"/>
        </w:rPr>
        <w:t xml:space="preserve">. The 2024 Strategy includes specific initiatives such as </w:t>
      </w:r>
      <w:r w:rsidRPr="009F2E3A">
        <w:rPr>
          <w:rStyle w:val="StyleUnderline"/>
          <w:highlight w:val="cyan"/>
        </w:rPr>
        <w:t>enhanced domain awareness</w:t>
      </w:r>
      <w:r w:rsidRPr="006048C5">
        <w:rPr>
          <w:rFonts w:ascii="Times New Roman" w:eastAsia="Times New Roman" w:hAnsi="Times New Roman" w:cs="Times New Roman"/>
          <w:sz w:val="16"/>
          <w:szCs w:val="16"/>
        </w:rPr>
        <w:t xml:space="preserve">; increased communication, intelligence, surveillance, and reconnaissance capabilities; better understanding of cold-weather operations; and conducting key routine training alongside US allies to strengthen joint capabilities.14) </w:t>
      </w:r>
      <w:r w:rsidRPr="00A74F4D">
        <w:rPr>
          <w:rStyle w:val="StyleUnderline"/>
        </w:rPr>
        <w:t xml:space="preserve">The strategy </w:t>
      </w:r>
      <w:r w:rsidRPr="009F2E3A">
        <w:rPr>
          <w:rStyle w:val="StyleUnderline"/>
          <w:highlight w:val="cyan"/>
        </w:rPr>
        <w:t>emphasizes cooperation with, and participation of, Arctic nations</w:t>
      </w:r>
      <w:r w:rsidRPr="00A74F4D">
        <w:rPr>
          <w:rStyle w:val="StyleUnderline"/>
        </w:rPr>
        <w:t xml:space="preserve"> and Indigenous communities</w:t>
      </w:r>
      <w:r w:rsidRPr="006048C5">
        <w:rPr>
          <w:rFonts w:ascii="Times New Roman" w:eastAsia="Times New Roman" w:hAnsi="Times New Roman" w:cs="Times New Roman"/>
          <w:sz w:val="16"/>
          <w:szCs w:val="16"/>
        </w:rPr>
        <w:t>. It underscores climate adaptation measures. Through these efforts, the DoD seeks to maintain a “monitor-and-respond” posture, ensuring the Arctic remains peaceful while adapting to dynamic environmental and security conditions.</w:t>
      </w:r>
    </w:p>
    <w:p w14:paraId="20F4FC51" w14:textId="77777777" w:rsidR="00C30E14" w:rsidRDefault="00C30E14" w:rsidP="00C30E14">
      <w:pPr>
        <w:spacing w:after="0" w:line="240" w:lineRule="auto"/>
        <w:rPr>
          <w:rFonts w:ascii="Times New Roman" w:eastAsia="Times New Roman" w:hAnsi="Times New Roman" w:cs="Times New Roman"/>
          <w:sz w:val="16"/>
          <w:szCs w:val="16"/>
        </w:rPr>
      </w:pPr>
    </w:p>
    <w:p w14:paraId="718060BA" w14:textId="77777777" w:rsidR="00C30E14" w:rsidRDefault="00C30E14" w:rsidP="00C30E14">
      <w:pPr>
        <w:spacing w:after="0" w:line="240" w:lineRule="auto"/>
        <w:rPr>
          <w:rFonts w:ascii="Times New Roman" w:eastAsia="Times New Roman" w:hAnsi="Times New Roman" w:cs="Times New Roman"/>
          <w:sz w:val="16"/>
          <w:szCs w:val="16"/>
        </w:rPr>
      </w:pPr>
    </w:p>
    <w:p w14:paraId="650BAD57" w14:textId="77777777" w:rsidR="00C30E14" w:rsidRDefault="00C30E14" w:rsidP="00C30E14">
      <w:pPr>
        <w:pStyle w:val="Heading4"/>
        <w:rPr>
          <w:rFonts w:eastAsia="Times New Roman"/>
        </w:rPr>
      </w:pPr>
      <w:r>
        <w:rPr>
          <w:rFonts w:eastAsia="Times New Roman"/>
        </w:rPr>
        <w:t xml:space="preserve">Domain Awareness requires partnerships in order to be successful. </w:t>
      </w:r>
    </w:p>
    <w:p w14:paraId="0C05C07E" w14:textId="5526B6BA" w:rsidR="00C30E14" w:rsidRPr="00D96E47" w:rsidRDefault="00C30E14" w:rsidP="00C30E14">
      <w:r w:rsidRPr="00D96E47">
        <w:t xml:space="preserve">Ryan </w:t>
      </w:r>
      <w:r w:rsidRPr="00D96E47">
        <w:rPr>
          <w:rStyle w:val="Style13ptBold"/>
        </w:rPr>
        <w:t>Burke</w:t>
      </w:r>
      <w:r w:rsidRPr="00D96E47">
        <w:t xml:space="preserve"> and Kristen </w:t>
      </w:r>
      <w:r w:rsidRPr="00D96E47">
        <w:rPr>
          <w:rStyle w:val="Style13ptBold"/>
        </w:rPr>
        <w:t xml:space="preserve">Heiserman ’23 </w:t>
      </w:r>
      <w:r w:rsidRPr="00D96E47">
        <w:t>[a professor in the U.S. Air Force Academy's Department of Military &amp; Strategic Studies; the Co-Director of Project 6633 , Instructor, Department of Management, United States Air Force Academy, 11/29/23, “Partnering for Defense: Arctic Domain Awareness</w:t>
      </w:r>
      <w:r>
        <w:t>,”</w:t>
      </w:r>
      <w:r w:rsidRPr="002B3AED">
        <w:t>https://www.realcleardefense.com/articles/2023/11/29/partnering_for_defense_arctic_domain_awareness_995461.html#:~:text=The%20Department%20of%20Defense%20needs,in%20information%20collection%20and%20dissemination</w:t>
      </w:r>
      <w:r w:rsidRPr="00E24DBA">
        <w:t>.</w:t>
      </w:r>
      <w:r>
        <w:rPr>
          <w:rFonts w:ascii="Times New Roman" w:eastAsia="Times New Roman" w:hAnsi="Times New Roman" w:cs="Times New Roman"/>
          <w:sz w:val="16"/>
          <w:szCs w:val="16"/>
        </w:rPr>
        <w:t xml:space="preserve"> ]</w:t>
      </w:r>
    </w:p>
    <w:p w14:paraId="53B66C1A" w14:textId="77777777" w:rsidR="00C30E14" w:rsidRPr="008117DE" w:rsidRDefault="00C30E14" w:rsidP="00C30E14">
      <w:pPr>
        <w:spacing w:after="0" w:line="240" w:lineRule="auto"/>
        <w:rPr>
          <w:rFonts w:ascii="Times New Roman" w:eastAsia="Times New Roman" w:hAnsi="Times New Roman" w:cs="Times New Roman"/>
          <w:sz w:val="16"/>
          <w:szCs w:val="16"/>
        </w:rPr>
      </w:pPr>
      <w:r w:rsidRPr="008117DE">
        <w:rPr>
          <w:rFonts w:ascii="Times New Roman" w:eastAsia="Times New Roman" w:hAnsi="Times New Roman" w:cs="Times New Roman"/>
          <w:sz w:val="16"/>
          <w:szCs w:val="16"/>
        </w:rPr>
        <w:t xml:space="preserve">The United States faces challenges in detecting and deterring all threats to the homeland. </w:t>
      </w:r>
      <w:r w:rsidRPr="00A822A7">
        <w:rPr>
          <w:rStyle w:val="StyleUnderline"/>
        </w:rPr>
        <w:t>Addressing vulnerabilities</w:t>
      </w:r>
      <w:r w:rsidRPr="008117DE">
        <w:rPr>
          <w:rFonts w:ascii="Times New Roman" w:eastAsia="Times New Roman" w:hAnsi="Times New Roman" w:cs="Times New Roman"/>
          <w:sz w:val="16"/>
          <w:szCs w:val="16"/>
        </w:rPr>
        <w:t xml:space="preserve">, particularly </w:t>
      </w:r>
      <w:r w:rsidRPr="00A822A7">
        <w:rPr>
          <w:rStyle w:val="StyleUnderline"/>
        </w:rPr>
        <w:t xml:space="preserve">in </w:t>
      </w:r>
      <w:r w:rsidRPr="00E91026">
        <w:rPr>
          <w:rStyle w:val="StyleUnderline"/>
          <w:highlight w:val="cyan"/>
        </w:rPr>
        <w:t>Arctic domain awareness</w:t>
      </w:r>
      <w:r w:rsidRPr="00A822A7">
        <w:rPr>
          <w:rStyle w:val="StyleUnderline"/>
        </w:rPr>
        <w:t>,</w:t>
      </w:r>
      <w:r w:rsidRPr="008117DE">
        <w:rPr>
          <w:rFonts w:ascii="Times New Roman" w:eastAsia="Times New Roman" w:hAnsi="Times New Roman" w:cs="Times New Roman"/>
          <w:sz w:val="16"/>
          <w:szCs w:val="16"/>
        </w:rPr>
        <w:t xml:space="preserve"> </w:t>
      </w:r>
      <w:r w:rsidRPr="00E91026">
        <w:rPr>
          <w:rStyle w:val="StyleUnderline"/>
          <w:highlight w:val="cyan"/>
        </w:rPr>
        <w:t>requires</w:t>
      </w:r>
      <w:r w:rsidRPr="00A822A7">
        <w:rPr>
          <w:rStyle w:val="StyleUnderline"/>
        </w:rPr>
        <w:t xml:space="preserve"> leveraging </w:t>
      </w:r>
      <w:r w:rsidRPr="00E91026">
        <w:rPr>
          <w:rStyle w:val="StyleUnderline"/>
          <w:highlight w:val="cyan"/>
        </w:rPr>
        <w:t>other government resources</w:t>
      </w:r>
      <w:r w:rsidRPr="008117DE">
        <w:rPr>
          <w:rFonts w:ascii="Times New Roman" w:eastAsia="Times New Roman" w:hAnsi="Times New Roman" w:cs="Times New Roman"/>
          <w:sz w:val="16"/>
          <w:szCs w:val="16"/>
        </w:rPr>
        <w:t xml:space="preserve"> – </w:t>
      </w:r>
      <w:r w:rsidRPr="00A822A7">
        <w:rPr>
          <w:rStyle w:val="StyleUnderline"/>
        </w:rPr>
        <w:t>not just defense capabilities</w:t>
      </w:r>
      <w:r w:rsidRPr="008117DE">
        <w:rPr>
          <w:rFonts w:ascii="Times New Roman" w:eastAsia="Times New Roman" w:hAnsi="Times New Roman" w:cs="Times New Roman"/>
          <w:sz w:val="16"/>
          <w:szCs w:val="16"/>
        </w:rPr>
        <w:t xml:space="preserve"> – for enhanced data collection and information sharing toward improved national defense.</w:t>
      </w:r>
    </w:p>
    <w:p w14:paraId="185E027B" w14:textId="77777777" w:rsidR="00C30E14" w:rsidRPr="008117DE" w:rsidRDefault="00C30E14" w:rsidP="00C30E14">
      <w:pPr>
        <w:spacing w:after="0" w:line="240" w:lineRule="auto"/>
        <w:rPr>
          <w:rFonts w:ascii="Times New Roman" w:eastAsia="Times New Roman" w:hAnsi="Times New Roman" w:cs="Times New Roman"/>
          <w:sz w:val="16"/>
          <w:szCs w:val="16"/>
        </w:rPr>
      </w:pPr>
    </w:p>
    <w:p w14:paraId="6991E4C6" w14:textId="77777777" w:rsidR="00C30E14" w:rsidRPr="00AD3276" w:rsidRDefault="00C30E14" w:rsidP="00C30E14">
      <w:pPr>
        <w:spacing w:after="0" w:line="240" w:lineRule="auto"/>
        <w:rPr>
          <w:rStyle w:val="StyleUnderline"/>
        </w:rPr>
      </w:pPr>
      <w:r w:rsidRPr="004F7749">
        <w:rPr>
          <w:rStyle w:val="Emphasis"/>
          <w:highlight w:val="cyan"/>
        </w:rPr>
        <w:t>Interagency capabilities</w:t>
      </w:r>
      <w:r w:rsidRPr="00E91026">
        <w:rPr>
          <w:rStyle w:val="StyleUnderline"/>
          <w:highlight w:val="cyan"/>
        </w:rPr>
        <w:t xml:space="preserve"> are force multipliers in homeland defense</w:t>
      </w:r>
      <w:r w:rsidRPr="008117DE">
        <w:rPr>
          <w:rFonts w:ascii="Times New Roman" w:eastAsia="Times New Roman" w:hAnsi="Times New Roman" w:cs="Times New Roman"/>
          <w:sz w:val="16"/>
          <w:szCs w:val="16"/>
        </w:rPr>
        <w:t xml:space="preserve">. For the preponderance of the 20th century, DoD maintained operational </w:t>
      </w:r>
      <w:r w:rsidRPr="00E91026">
        <w:rPr>
          <w:rStyle w:val="StyleUnderline"/>
          <w:highlight w:val="cyan"/>
        </w:rPr>
        <w:t>partnerships</w:t>
      </w:r>
      <w:r w:rsidRPr="008117DE">
        <w:rPr>
          <w:rFonts w:ascii="Times New Roman" w:eastAsia="Times New Roman" w:hAnsi="Times New Roman" w:cs="Times New Roman"/>
          <w:sz w:val="16"/>
          <w:szCs w:val="16"/>
        </w:rPr>
        <w:t xml:space="preserve"> with non-defense agencies toward defense aims. While many persist, some have eroded in the 21st century – and </w:t>
      </w:r>
      <w:r w:rsidRPr="004F7749">
        <w:rPr>
          <w:rStyle w:val="Emphasis"/>
          <w:highlight w:val="cyan"/>
        </w:rPr>
        <w:t>need to be reinvigorated for better preparedness</w:t>
      </w:r>
      <w:r w:rsidRPr="00796519">
        <w:rPr>
          <w:rStyle w:val="StyleUnderline"/>
        </w:rPr>
        <w:t xml:space="preserve"> in peacetime and effectiveness in wartime</w:t>
      </w:r>
      <w:r w:rsidRPr="008117DE">
        <w:rPr>
          <w:rFonts w:ascii="Times New Roman" w:eastAsia="Times New Roman" w:hAnsi="Times New Roman" w:cs="Times New Roman"/>
          <w:sz w:val="16"/>
          <w:szCs w:val="16"/>
        </w:rPr>
        <w:t xml:space="preserve">. However, defense partnerships should not require the prospect of conflict to motivate action. Rather, </w:t>
      </w:r>
      <w:r w:rsidRPr="00E91026">
        <w:rPr>
          <w:rStyle w:val="StyleUnderline"/>
          <w:highlight w:val="cyan"/>
        </w:rPr>
        <w:t>partnerships are vital mechanisms for building cooperative designs</w:t>
      </w:r>
      <w:r w:rsidRPr="00AD3276">
        <w:rPr>
          <w:rStyle w:val="StyleUnderline"/>
        </w:rPr>
        <w:t xml:space="preserve"> during peacetime to leverage during wartime.</w:t>
      </w:r>
    </w:p>
    <w:p w14:paraId="1D0273B2" w14:textId="77777777" w:rsidR="00C30E14" w:rsidRPr="008117DE" w:rsidRDefault="00C30E14" w:rsidP="00C30E14">
      <w:pPr>
        <w:spacing w:after="0" w:line="240" w:lineRule="auto"/>
        <w:rPr>
          <w:rFonts w:ascii="Times New Roman" w:eastAsia="Times New Roman" w:hAnsi="Times New Roman" w:cs="Times New Roman"/>
          <w:sz w:val="16"/>
          <w:szCs w:val="16"/>
        </w:rPr>
      </w:pPr>
    </w:p>
    <w:p w14:paraId="021D3F7F" w14:textId="77777777" w:rsidR="00C30E14" w:rsidRPr="00C8551E" w:rsidRDefault="00C30E14" w:rsidP="00C30E14">
      <w:pPr>
        <w:spacing w:after="0" w:line="240" w:lineRule="auto"/>
        <w:rPr>
          <w:rStyle w:val="StyleUnderline"/>
        </w:rPr>
      </w:pPr>
      <w:r w:rsidRPr="008117DE">
        <w:rPr>
          <w:rFonts w:ascii="Times New Roman" w:eastAsia="Times New Roman" w:hAnsi="Times New Roman" w:cs="Times New Roman"/>
          <w:sz w:val="16"/>
          <w:szCs w:val="16"/>
        </w:rPr>
        <w:t xml:space="preserve">The National Oceanic and Atmospheric Administration (NOAA) is an intelligence collector at its core. From delivering lifesaving weather forecasts to ensuring uninterrupted commerce-critical port operations, NOAA's scientists, instruments, and assets are instrumental in information collection and dissemination. But unlike what many in DoD think, NOAA is not just ‘the weather people.’ NOAA brings scientists and operational experts in the air, land, space, and sea - </w:t>
      </w:r>
      <w:r w:rsidRPr="00C8551E">
        <w:rPr>
          <w:rStyle w:val="StyleUnderline"/>
        </w:rPr>
        <w:t>making their environmental intelligence critical for enhancing DoD domain awareness, information dominance, and decision superiority.</w:t>
      </w:r>
    </w:p>
    <w:p w14:paraId="371997B8" w14:textId="77777777" w:rsidR="00C30E14" w:rsidRPr="008117DE" w:rsidRDefault="00C30E14" w:rsidP="00C30E14">
      <w:pPr>
        <w:spacing w:after="0" w:line="240" w:lineRule="auto"/>
        <w:rPr>
          <w:rFonts w:ascii="Times New Roman" w:eastAsia="Times New Roman" w:hAnsi="Times New Roman" w:cs="Times New Roman"/>
          <w:sz w:val="16"/>
          <w:szCs w:val="16"/>
        </w:rPr>
      </w:pPr>
    </w:p>
    <w:p w14:paraId="6BDE4A9B" w14:textId="77777777" w:rsidR="00C30E14" w:rsidRPr="00915846" w:rsidRDefault="00C30E14" w:rsidP="00C30E14">
      <w:pPr>
        <w:spacing w:after="0" w:line="240" w:lineRule="auto"/>
        <w:rPr>
          <w:rFonts w:ascii="Times New Roman" w:eastAsia="Times New Roman" w:hAnsi="Times New Roman" w:cs="Times New Roman"/>
          <w:sz w:val="16"/>
          <w:szCs w:val="16"/>
        </w:rPr>
      </w:pPr>
      <w:r w:rsidRPr="008117DE">
        <w:rPr>
          <w:rFonts w:ascii="Times New Roman" w:eastAsia="Times New Roman" w:hAnsi="Times New Roman" w:cs="Times New Roman"/>
          <w:sz w:val="16"/>
          <w:szCs w:val="16"/>
        </w:rPr>
        <w:t xml:space="preserve">NOAA and DoD maintain research and data sharing partnerships in areas of common interests. However, operational collaborations once routine in the 20th century have all but stopped until recently. We have undertaken an effort to reestablish operational coordination between NOAA and DoD, with some success. Still, recent NOAA-DoD integration efforts toward national security end up facing confusion, uncertainty, and institutional reticence due to ad hoc coordination processes lacking fidelity. </w:t>
      </w:r>
      <w:r w:rsidRPr="00E91026">
        <w:rPr>
          <w:rStyle w:val="StyleUnderline"/>
          <w:highlight w:val="cyan"/>
        </w:rPr>
        <w:t>We must</w:t>
      </w:r>
      <w:r w:rsidRPr="00E91026">
        <w:rPr>
          <w:rStyle w:val="StyleUnderline"/>
        </w:rPr>
        <w:t xml:space="preserve"> reestablish and </w:t>
      </w:r>
      <w:r w:rsidRPr="00E91026">
        <w:rPr>
          <w:rStyle w:val="StyleUnderline"/>
          <w:highlight w:val="cyan"/>
        </w:rPr>
        <w:t>implement formal collaboration mechanisms</w:t>
      </w:r>
      <w:r w:rsidRPr="00E91026">
        <w:rPr>
          <w:rStyle w:val="StyleUnderline"/>
        </w:rPr>
        <w:t xml:space="preserve"> </w:t>
      </w:r>
      <w:r w:rsidRPr="00E91026">
        <w:rPr>
          <w:rStyle w:val="StyleUnderline"/>
          <w:highlight w:val="cyan"/>
        </w:rPr>
        <w:t>to facilitate</w:t>
      </w:r>
      <w:r w:rsidRPr="00E91026">
        <w:rPr>
          <w:rStyle w:val="StyleUnderline"/>
        </w:rPr>
        <w:t xml:space="preserve"> DoD-NOAA operational coordination toward </w:t>
      </w:r>
      <w:r w:rsidRPr="00E91026">
        <w:rPr>
          <w:rStyle w:val="StyleUnderline"/>
          <w:highlight w:val="cyan"/>
        </w:rPr>
        <w:t>defense aims</w:t>
      </w:r>
      <w:r w:rsidRPr="008117DE">
        <w:rPr>
          <w:rFonts w:ascii="Times New Roman" w:eastAsia="Times New Roman" w:hAnsi="Times New Roman" w:cs="Times New Roman"/>
          <w:sz w:val="16"/>
          <w:szCs w:val="16"/>
        </w:rPr>
        <w:t xml:space="preserve"> – as they once existed.</w:t>
      </w:r>
    </w:p>
    <w:p w14:paraId="08AE8D36" w14:textId="77777777" w:rsidR="002B4EC2" w:rsidRDefault="002B4EC2" w:rsidP="002B4EC2"/>
    <w:p w14:paraId="6E648BC5" w14:textId="77777777" w:rsidR="00770BA1" w:rsidRPr="00BA12A2" w:rsidRDefault="00770BA1" w:rsidP="00BA12A2">
      <w:pPr>
        <w:pStyle w:val="Heading4"/>
      </w:pPr>
      <w:r w:rsidRPr="00BA12A2">
        <w:t>Increasing domain awareness tech in the Arctic requires cooperating with other countries---that takes diplomatic capital.</w:t>
      </w:r>
    </w:p>
    <w:p w14:paraId="2252F410" w14:textId="77777777" w:rsidR="00770BA1" w:rsidRPr="00770BA1" w:rsidRDefault="00770BA1" w:rsidP="00770BA1">
      <w:r w:rsidRPr="00BA12A2">
        <w:rPr>
          <w:rStyle w:val="Style13ptBold"/>
        </w:rPr>
        <w:t>Down and Packham ’25</w:t>
      </w:r>
      <w:r w:rsidRPr="00770BA1">
        <w:t>, Rhiannon Down is a political reporter in The Australian’s Canberra bureau and Ben Packham is The Australian’s foreign affairs and defence correspondent and 2024 recipient of the prestigious Lowy Institute Media Award. [Rhiannon and Ben, March 19, “Canada buys $6.5bn radar system to detect Arctic threat”, The Australian, https://www.theaustralian.com.au/nation/defence/canada-buys-65bn-radar-system-to-detect-arctic-threat/news-story/c4238acb48a774084dcf95e4bef4737d] nirwan pande</w:t>
      </w:r>
    </w:p>
    <w:p w14:paraId="6369C813" w14:textId="77777777" w:rsidR="00770BA1" w:rsidRPr="00BA12A2" w:rsidRDefault="00770BA1" w:rsidP="00770BA1">
      <w:pPr>
        <w:rPr>
          <w:sz w:val="16"/>
        </w:rPr>
      </w:pPr>
      <w:r w:rsidRPr="00770BA1">
        <w:rPr>
          <w:b/>
          <w:u w:val="single"/>
        </w:rPr>
        <w:t>Canada</w:t>
      </w:r>
      <w:r w:rsidRPr="00770BA1">
        <w:rPr>
          <w:u w:val="single"/>
        </w:rPr>
        <w:t xml:space="preserve"> will purchase a $6.5bn radar system from Australia after it overtook the </w:t>
      </w:r>
      <w:r w:rsidRPr="00770BA1">
        <w:rPr>
          <w:b/>
          <w:u w:val="single"/>
        </w:rPr>
        <w:t>US</w:t>
      </w:r>
      <w:r w:rsidRPr="00770BA1">
        <w:rPr>
          <w:u w:val="single"/>
        </w:rPr>
        <w:t xml:space="preserve"> in negotiations to acquire the leading technology first, </w:t>
      </w:r>
      <w:r w:rsidRPr="00BA12A2">
        <w:rPr>
          <w:sz w:val="16"/>
        </w:rPr>
        <w:t>under a deal that marks the biggest defence export in the nation’s history.</w:t>
      </w:r>
    </w:p>
    <w:p w14:paraId="6C2D7EEE" w14:textId="259A70C8" w:rsidR="00770BA1" w:rsidRPr="00770BA1" w:rsidRDefault="00770BA1" w:rsidP="00770BA1">
      <w:pPr>
        <w:rPr>
          <w:u w:val="single"/>
        </w:rPr>
      </w:pPr>
      <w:r w:rsidRPr="00770BA1">
        <w:rPr>
          <w:u w:val="single"/>
        </w:rPr>
        <w:t xml:space="preserve">Ottawa has agreed to </w:t>
      </w:r>
      <w:r w:rsidRPr="00770BA1">
        <w:rPr>
          <w:b/>
          <w:u w:val="single"/>
        </w:rPr>
        <w:t>purchase</w:t>
      </w:r>
      <w:r w:rsidRPr="00770BA1">
        <w:rPr>
          <w:u w:val="single"/>
        </w:rPr>
        <w:t xml:space="preserve"> the Jindalee </w:t>
      </w:r>
      <w:r w:rsidRPr="00770BA1">
        <w:rPr>
          <w:b/>
          <w:u w:val="single"/>
        </w:rPr>
        <w:t>Over-the-Horizon Radar (</w:t>
      </w:r>
      <w:r w:rsidRPr="00770BA1">
        <w:rPr>
          <w:u w:val="single"/>
        </w:rPr>
        <w:t>JORN) system to build its new Arctic radar system, as</w:t>
      </w:r>
      <w:r w:rsidR="00BA12A2">
        <w:rPr>
          <w:u w:val="single"/>
        </w:rPr>
        <w:t xml:space="preserve"> </w:t>
      </w:r>
      <w:r w:rsidRPr="00770BA1">
        <w:rPr>
          <w:u w:val="single"/>
        </w:rPr>
        <w:t>Canadian Prime Minister Mark Carney</w:t>
      </w:r>
      <w:r w:rsidR="00BA12A2">
        <w:rPr>
          <w:u w:val="single"/>
        </w:rPr>
        <w:t xml:space="preserve"> </w:t>
      </w:r>
      <w:r w:rsidRPr="00770BA1">
        <w:rPr>
          <w:u w:val="single"/>
        </w:rPr>
        <w:t xml:space="preserve">seeks to bolster his country’s defence capabilities </w:t>
      </w:r>
      <w:r w:rsidRPr="00770BA1">
        <w:rPr>
          <w:b/>
          <w:u w:val="single"/>
        </w:rPr>
        <w:t>amid</w:t>
      </w:r>
      <w:r w:rsidR="00BA12A2">
        <w:rPr>
          <w:u w:val="single"/>
        </w:rPr>
        <w:t xml:space="preserve"> </w:t>
      </w:r>
      <w:r w:rsidRPr="00770BA1">
        <w:rPr>
          <w:u w:val="single"/>
        </w:rPr>
        <w:t xml:space="preserve">political </w:t>
      </w:r>
      <w:r w:rsidRPr="00770BA1">
        <w:rPr>
          <w:b/>
          <w:u w:val="single"/>
        </w:rPr>
        <w:t>pressure from US</w:t>
      </w:r>
      <w:r w:rsidRPr="00770BA1">
        <w:rPr>
          <w:u w:val="single"/>
        </w:rPr>
        <w:t xml:space="preserve"> President Donald Trump.</w:t>
      </w:r>
    </w:p>
    <w:p w14:paraId="286B5E3C" w14:textId="3E063BEA" w:rsidR="00770BA1" w:rsidRPr="00BA12A2" w:rsidRDefault="00770BA1" w:rsidP="00770BA1">
      <w:pPr>
        <w:rPr>
          <w:sz w:val="16"/>
        </w:rPr>
      </w:pPr>
      <w:r w:rsidRPr="00BA12A2">
        <w:rPr>
          <w:sz w:val="16"/>
        </w:rPr>
        <w:t xml:space="preserve">The move </w:t>
      </w:r>
      <w:r w:rsidRPr="00770BA1">
        <w:rPr>
          <w:u w:val="single"/>
        </w:rPr>
        <w:t>follows Mr Trump’s threats to annex his northern neighbour as America’s “51st state</w:t>
      </w:r>
      <w:r w:rsidRPr="00BA12A2">
        <w:rPr>
          <w:sz w:val="16"/>
        </w:rPr>
        <w:t xml:space="preserve">”, </w:t>
      </w:r>
      <w:r w:rsidRPr="00770BA1">
        <w:rPr>
          <w:u w:val="single"/>
        </w:rPr>
        <w:t>and</w:t>
      </w:r>
      <w:r w:rsidR="00BA12A2">
        <w:rPr>
          <w:u w:val="single"/>
        </w:rPr>
        <w:t xml:space="preserve"> </w:t>
      </w:r>
      <w:r w:rsidRPr="00770BA1">
        <w:rPr>
          <w:u w:val="single"/>
        </w:rPr>
        <w:t>his punishing tariffs</w:t>
      </w:r>
      <w:r w:rsidR="00BA12A2" w:rsidRPr="00BA12A2">
        <w:rPr>
          <w:sz w:val="16"/>
        </w:rPr>
        <w:t xml:space="preserve"> </w:t>
      </w:r>
      <w:r w:rsidRPr="00BA12A2">
        <w:rPr>
          <w:sz w:val="16"/>
        </w:rPr>
        <w:t>that have left Canada looking to strengthen ties with other longstanding partners, including Australia, Britain and Europe.</w:t>
      </w:r>
    </w:p>
    <w:p w14:paraId="3A0ADB52" w14:textId="77777777" w:rsidR="00770BA1" w:rsidRPr="00BA12A2" w:rsidRDefault="00770BA1" w:rsidP="00770BA1">
      <w:pPr>
        <w:rPr>
          <w:sz w:val="16"/>
        </w:rPr>
      </w:pPr>
      <w:r w:rsidRPr="00770BA1">
        <w:rPr>
          <w:u w:val="single"/>
        </w:rPr>
        <w:t xml:space="preserve">Defence Minister Richard Marles on Wednesday said </w:t>
      </w:r>
      <w:r w:rsidRPr="00770BA1">
        <w:rPr>
          <w:b/>
          <w:u w:val="single"/>
        </w:rPr>
        <w:t>discussions</w:t>
      </w:r>
      <w:r w:rsidRPr="00770BA1">
        <w:rPr>
          <w:u w:val="single"/>
        </w:rPr>
        <w:t xml:space="preserve"> were still under way with the US to purchase JORN</w:t>
      </w:r>
      <w:r w:rsidRPr="00BA12A2">
        <w:rPr>
          <w:sz w:val="16"/>
        </w:rPr>
        <w:t>, spruiking the system as among the “best technology in the world”.</w:t>
      </w:r>
    </w:p>
    <w:p w14:paraId="4D8CA31E" w14:textId="77777777" w:rsidR="00770BA1" w:rsidRPr="00BA12A2" w:rsidRDefault="00770BA1" w:rsidP="00770BA1">
      <w:pPr>
        <w:rPr>
          <w:sz w:val="16"/>
        </w:rPr>
      </w:pPr>
      <w:r w:rsidRPr="00BA12A2">
        <w:rPr>
          <w:sz w:val="16"/>
        </w:rPr>
        <w:t xml:space="preserve">Defence Minister Richard Marles. </w:t>
      </w:r>
    </w:p>
    <w:p w14:paraId="275A96EF" w14:textId="77777777" w:rsidR="00770BA1" w:rsidRPr="00BA12A2" w:rsidRDefault="00770BA1" w:rsidP="00770BA1">
      <w:pPr>
        <w:rPr>
          <w:sz w:val="16"/>
        </w:rPr>
      </w:pPr>
      <w:r w:rsidRPr="00BA12A2">
        <w:rPr>
          <w:sz w:val="16"/>
        </w:rPr>
        <w:t xml:space="preserve">“We’re </w:t>
      </w:r>
      <w:r w:rsidRPr="00770BA1">
        <w:rPr>
          <w:u w:val="single"/>
        </w:rPr>
        <w:t>talking with the US, as we have been for some time</w:t>
      </w:r>
      <w:r w:rsidRPr="00BA12A2">
        <w:rPr>
          <w:sz w:val="16"/>
        </w:rPr>
        <w:t xml:space="preserve"> in relation to … JORN, that has been developed in Australia,” he said.</w:t>
      </w:r>
    </w:p>
    <w:p w14:paraId="595D0AEA" w14:textId="77777777" w:rsidR="00770BA1" w:rsidRPr="00BA12A2" w:rsidRDefault="00770BA1" w:rsidP="00770BA1">
      <w:pPr>
        <w:rPr>
          <w:sz w:val="16"/>
        </w:rPr>
      </w:pPr>
      <w:r w:rsidRPr="00BA12A2">
        <w:rPr>
          <w:sz w:val="16"/>
        </w:rPr>
        <w:t xml:space="preserve">“It really is exquisite technology. But we are </w:t>
      </w:r>
      <w:r w:rsidRPr="00770BA1">
        <w:rPr>
          <w:u w:val="single"/>
        </w:rPr>
        <w:t>very excited about the prospect of working with Canad</w:t>
      </w:r>
      <w:r w:rsidRPr="00BA12A2">
        <w:rPr>
          <w:sz w:val="16"/>
        </w:rPr>
        <w:t>a, as has been announced by Prime Minister Carney and has been discussed between Prime Minister Carney and Prime Minister (Anthony) Albanese.</w:t>
      </w:r>
    </w:p>
    <w:p w14:paraId="6178A6C5" w14:textId="77777777" w:rsidR="00770BA1" w:rsidRPr="00BA12A2" w:rsidRDefault="00770BA1" w:rsidP="00770BA1">
      <w:pPr>
        <w:rPr>
          <w:sz w:val="16"/>
        </w:rPr>
      </w:pPr>
      <w:r w:rsidRPr="00BA12A2">
        <w:rPr>
          <w:sz w:val="16"/>
        </w:rPr>
        <w:t xml:space="preserve">“There’s a lot of water to go under the bridge here, but in </w:t>
      </w:r>
      <w:r w:rsidRPr="00770BA1">
        <w:rPr>
          <w:b/>
          <w:u w:val="single"/>
        </w:rPr>
        <w:t>collaborating</w:t>
      </w:r>
      <w:r w:rsidRPr="00770BA1">
        <w:rPr>
          <w:u w:val="single"/>
        </w:rPr>
        <w:t xml:space="preserve"> with Canada in relation to this technology</w:t>
      </w:r>
      <w:r w:rsidRPr="00BA12A2">
        <w:rPr>
          <w:sz w:val="16"/>
        </w:rPr>
        <w:t xml:space="preserve"> and working closely with them, what is in </w:t>
      </w:r>
      <w:r w:rsidRPr="00770BA1">
        <w:rPr>
          <w:u w:val="single"/>
        </w:rPr>
        <w:t>prospect is the single biggest defence industry</w:t>
      </w:r>
      <w:r w:rsidRPr="00BA12A2">
        <w:rPr>
          <w:sz w:val="16"/>
        </w:rPr>
        <w:t xml:space="preserve"> export from Australia in our history.</w:t>
      </w:r>
    </w:p>
    <w:p w14:paraId="6CA2C5C1" w14:textId="77777777" w:rsidR="00770BA1" w:rsidRPr="00BA12A2" w:rsidRDefault="00770BA1" w:rsidP="00770BA1">
      <w:pPr>
        <w:rPr>
          <w:sz w:val="16"/>
        </w:rPr>
      </w:pPr>
      <w:r w:rsidRPr="00BA12A2">
        <w:rPr>
          <w:sz w:val="16"/>
        </w:rPr>
        <w:t>“This is a really, really big opportunity for the nation.”</w:t>
      </w:r>
    </w:p>
    <w:p w14:paraId="3B89766C" w14:textId="77777777" w:rsidR="00770BA1" w:rsidRPr="00BA12A2" w:rsidRDefault="00770BA1" w:rsidP="00770BA1">
      <w:pPr>
        <w:rPr>
          <w:sz w:val="16"/>
        </w:rPr>
      </w:pPr>
      <w:r w:rsidRPr="00BA12A2">
        <w:rPr>
          <w:sz w:val="16"/>
        </w:rPr>
        <w:t xml:space="preserve">Mr Carney announced the purchase overnight, declaring that Canada’s </w:t>
      </w:r>
      <w:r w:rsidRPr="00770BA1">
        <w:rPr>
          <w:u w:val="single"/>
        </w:rPr>
        <w:t xml:space="preserve">Arctic </w:t>
      </w:r>
      <w:r w:rsidRPr="00770BA1">
        <w:rPr>
          <w:b/>
          <w:u w:val="single"/>
        </w:rPr>
        <w:t>Over-the-Horizon Radar</w:t>
      </w:r>
      <w:r w:rsidRPr="00BA12A2">
        <w:rPr>
          <w:sz w:val="16"/>
        </w:rPr>
        <w:t xml:space="preserve"> system would “strengthen Canada’s Arctic security” by providing </w:t>
      </w:r>
      <w:r w:rsidRPr="00770BA1">
        <w:rPr>
          <w:u w:val="single"/>
        </w:rPr>
        <w:t>early warning radar coverage</w:t>
      </w:r>
      <w:r w:rsidRPr="00BA12A2">
        <w:rPr>
          <w:sz w:val="16"/>
        </w:rPr>
        <w:t xml:space="preserve"> for threats from the north.</w:t>
      </w:r>
    </w:p>
    <w:p w14:paraId="2390EA13" w14:textId="77777777" w:rsidR="00770BA1" w:rsidRPr="00BA12A2" w:rsidRDefault="00770BA1" w:rsidP="00770BA1">
      <w:pPr>
        <w:rPr>
          <w:sz w:val="16"/>
        </w:rPr>
      </w:pPr>
      <w:r w:rsidRPr="00BA12A2">
        <w:rPr>
          <w:sz w:val="16"/>
        </w:rPr>
        <w:t>“</w:t>
      </w:r>
      <w:r w:rsidRPr="00770BA1">
        <w:rPr>
          <w:u w:val="single"/>
        </w:rPr>
        <w:t>Canada is, and forever will be, an Arctic nation</w:t>
      </w:r>
      <w:r w:rsidRPr="00BA12A2">
        <w:rPr>
          <w:sz w:val="16"/>
        </w:rPr>
        <w:t>, and we can never take our sovereignty and security in the region for granted,” he said.</w:t>
      </w:r>
    </w:p>
    <w:p w14:paraId="09709068" w14:textId="77777777" w:rsidR="00770BA1" w:rsidRPr="00BA12A2" w:rsidRDefault="00770BA1" w:rsidP="00770BA1">
      <w:pPr>
        <w:rPr>
          <w:sz w:val="16"/>
        </w:rPr>
      </w:pPr>
      <w:r w:rsidRPr="00BA12A2">
        <w:rPr>
          <w:sz w:val="16"/>
        </w:rPr>
        <w:t xml:space="preserve">Prime Minister Anthony Albanese has spoken with Canada’s newly elected Prime Minister Mark Carney. Mr Carney became the 24th prime minister of Canada when he was sworn in last Friday. Both leaders posted a message on social media following the call. Mr Albanese said in a post on X: “We reaffirmed Australia and Canada’s </w:t>
      </w:r>
      <w:r w:rsidRPr="00770BA1">
        <w:rPr>
          <w:b/>
          <w:u w:val="single"/>
        </w:rPr>
        <w:t>deep friendship</w:t>
      </w:r>
      <w:r w:rsidRPr="00770BA1">
        <w:rPr>
          <w:u w:val="single"/>
        </w:rPr>
        <w:t xml:space="preserve"> and our commitment to a world where all countries can co</w:t>
      </w:r>
      <w:r w:rsidRPr="00770BA1">
        <w:rPr>
          <w:b/>
          <w:u w:val="single"/>
        </w:rPr>
        <w:t>-operate</w:t>
      </w:r>
      <w:r w:rsidRPr="00BA12A2">
        <w:rPr>
          <w:sz w:val="16"/>
        </w:rPr>
        <w:t>, trade and thrive.” Meanwhile, Mr Carney said the pair spoke about “strengthening Canada and Australia’s trade and defence relationship against tariffs and a shifting global economy”.</w:t>
      </w:r>
    </w:p>
    <w:p w14:paraId="3E608D6B" w14:textId="77777777" w:rsidR="00770BA1" w:rsidRPr="00BA12A2" w:rsidRDefault="00770BA1" w:rsidP="00770BA1">
      <w:pPr>
        <w:rPr>
          <w:sz w:val="16"/>
        </w:rPr>
      </w:pPr>
      <w:r w:rsidRPr="00BA12A2">
        <w:rPr>
          <w:sz w:val="16"/>
        </w:rPr>
        <w:t>Australian Strategic Policy Institute senior analyst in defence strategy Malcolm Davis said the system worked by bouncing radar signals off the electricity charged layer in the upper atmosphere, called the ionosphere, to detect aircraft and ships at distances of up to 3000km.</w:t>
      </w:r>
    </w:p>
    <w:p w14:paraId="191E1F16" w14:textId="77777777" w:rsidR="00770BA1" w:rsidRPr="00BA12A2" w:rsidRDefault="00770BA1" w:rsidP="00770BA1">
      <w:pPr>
        <w:rPr>
          <w:sz w:val="16"/>
        </w:rPr>
      </w:pPr>
      <w:r w:rsidRPr="00BA12A2">
        <w:rPr>
          <w:sz w:val="16"/>
        </w:rPr>
        <w:t>Dr Davis said the system used relatively “old technology” but it had been enhanced over time to be among the best; it could be used by the Canadians to detect Russian aircraft flying into their airspace or launching missiles at North America</w:t>
      </w:r>
    </w:p>
    <w:p w14:paraId="339B40F8" w14:textId="77777777" w:rsidR="00770BA1" w:rsidRPr="00BA12A2" w:rsidRDefault="00770BA1" w:rsidP="00770BA1">
      <w:pPr>
        <w:rPr>
          <w:sz w:val="16"/>
        </w:rPr>
      </w:pPr>
      <w:r w:rsidRPr="00BA12A2">
        <w:rPr>
          <w:sz w:val="16"/>
        </w:rPr>
        <w:t>“It’s no coincidence that this is happening at the same time that Trump is talking about forcing Canada to be the 51st state,” Dr Davis said.</w:t>
      </w:r>
    </w:p>
    <w:p w14:paraId="661849DA" w14:textId="77777777" w:rsidR="00770BA1" w:rsidRPr="00BA12A2" w:rsidRDefault="00770BA1" w:rsidP="00770BA1">
      <w:pPr>
        <w:rPr>
          <w:sz w:val="16"/>
        </w:rPr>
      </w:pPr>
      <w:r w:rsidRPr="00BA12A2">
        <w:rPr>
          <w:sz w:val="16"/>
        </w:rPr>
        <w:t xml:space="preserve">“I think </w:t>
      </w:r>
      <w:r w:rsidRPr="00770BA1">
        <w:rPr>
          <w:u w:val="single"/>
        </w:rPr>
        <w:t xml:space="preserve">we Canadians are probably thinking we have to take steps just to reinforce our security, </w:t>
      </w:r>
      <w:r w:rsidRPr="00770BA1">
        <w:rPr>
          <w:b/>
          <w:u w:val="single"/>
        </w:rPr>
        <w:t>just in case we can’t rely</w:t>
      </w:r>
      <w:r w:rsidRPr="00770BA1">
        <w:rPr>
          <w:u w:val="single"/>
        </w:rPr>
        <w:t xml:space="preserve"> on the US.</w:t>
      </w:r>
    </w:p>
    <w:p w14:paraId="4CD60F47" w14:textId="77777777" w:rsidR="00770BA1" w:rsidRPr="00BA12A2" w:rsidRDefault="00770BA1" w:rsidP="00770BA1">
      <w:pPr>
        <w:rPr>
          <w:sz w:val="16"/>
        </w:rPr>
      </w:pPr>
      <w:r w:rsidRPr="00BA12A2">
        <w:rPr>
          <w:sz w:val="16"/>
        </w:rPr>
        <w:t>“So this system if the Australians and the Canadians are working together on this, it would be a system that would be deployed in northern Canada that would bounce radar signals off the ionosphere above the Arctic, come down to be able to watch Russian aircraft fly over Russian airspace and across the Arctic Ocean.”</w:t>
      </w:r>
    </w:p>
    <w:p w14:paraId="4B1503E3" w14:textId="77777777" w:rsidR="00770BA1" w:rsidRPr="00770BA1" w:rsidRDefault="00770BA1" w:rsidP="00770BA1"/>
    <w:p w14:paraId="0043074A" w14:textId="77777777" w:rsidR="00770BA1" w:rsidRPr="00770BA1" w:rsidRDefault="00770BA1" w:rsidP="00770BA1"/>
    <w:p w14:paraId="4EDEEEB4" w14:textId="77777777" w:rsidR="00770BA1" w:rsidRPr="0077734D" w:rsidRDefault="00770BA1" w:rsidP="002B4EC2"/>
    <w:p w14:paraId="18993CCC" w14:textId="7EDB7B8A" w:rsidR="00592E72" w:rsidRDefault="00592E72" w:rsidP="00AD396A">
      <w:pPr>
        <w:pStyle w:val="Heading3"/>
      </w:pPr>
      <w:r>
        <w:t>L—Military</w:t>
      </w:r>
      <w:r w:rsidR="001B019F">
        <w:t>—2NC</w:t>
      </w:r>
    </w:p>
    <w:p w14:paraId="0E68EDF4" w14:textId="77777777" w:rsidR="00592E72" w:rsidRPr="00631365" w:rsidRDefault="00592E72" w:rsidP="00592E72">
      <w:pPr>
        <w:pStyle w:val="Heading4"/>
        <w:rPr>
          <w:rStyle w:val="Style13ptBold"/>
          <w:b/>
          <w:bCs w:val="0"/>
        </w:rPr>
      </w:pPr>
      <w:r>
        <w:rPr>
          <w:rStyle w:val="Style13ptBold"/>
          <w:b/>
          <w:bCs w:val="0"/>
        </w:rPr>
        <w:t xml:space="preserve">Increasing a military presence in the arctic requires the US to expend capital to form partnerships with other countries </w:t>
      </w:r>
    </w:p>
    <w:p w14:paraId="6A7D55C5" w14:textId="77777777" w:rsidR="00592E72" w:rsidRDefault="00592E72" w:rsidP="00592E72">
      <w:r w:rsidRPr="00C64072">
        <w:rPr>
          <w:rStyle w:val="Style13ptBold"/>
        </w:rPr>
        <w:t>Tingstad and Savitz 22</w:t>
      </w:r>
      <w:r>
        <w:t xml:space="preserve"> [</w:t>
      </w:r>
      <w:r w:rsidRPr="00656E47">
        <w:t>Abbie Tingstad</w:t>
      </w:r>
      <w:r>
        <w:t xml:space="preserve"> and Scott Savitz</w:t>
      </w:r>
      <w:r w:rsidRPr="00656E47">
        <w:t xml:space="preserve">; </w:t>
      </w:r>
      <w:r>
        <w:t>A</w:t>
      </w:r>
      <w:r w:rsidRPr="00C0672C">
        <w:t xml:space="preserve"> senior physical scientist at the nonprofit, nonpartisan RAND</w:t>
      </w:r>
      <w:r>
        <w:t xml:space="preserve"> and </w:t>
      </w:r>
      <w:r w:rsidRPr="00C0672C">
        <w:t>a senior engineer at RAND</w:t>
      </w:r>
      <w:r>
        <w:t>;</w:t>
      </w:r>
      <w:r w:rsidRPr="00656E47">
        <w:t xml:space="preserve"> 2-10-2022; U.S. Military May Need to Invest More in Arctic Capabilities; </w:t>
      </w:r>
      <w:r>
        <w:t>RAND</w:t>
      </w:r>
      <w:r w:rsidRPr="00656E47">
        <w:t>; https://www.rand.org/pubs/commentary/2022/02/us-military-may-need-to-invest-more-in-arctic-capabilities.html; Accessed 7-10-2025; VB</w:t>
      </w:r>
      <w:r>
        <w:t>]</w:t>
      </w:r>
    </w:p>
    <w:p w14:paraId="6550663E" w14:textId="77777777" w:rsidR="00592E72" w:rsidRPr="00631365" w:rsidRDefault="00592E72" w:rsidP="00592E72">
      <w:pPr>
        <w:rPr>
          <w:sz w:val="16"/>
        </w:rPr>
      </w:pPr>
      <w:r w:rsidRPr="00631365">
        <w:rPr>
          <w:sz w:val="16"/>
        </w:rPr>
        <w:t>The first is the need for a capability-based, portfolio approach to Arctic investments.</w:t>
      </w:r>
      <w:r w:rsidRPr="00631365">
        <w:rPr>
          <w:u w:val="single"/>
        </w:rPr>
        <w:t xml:space="preserve"> The </w:t>
      </w:r>
      <w:r w:rsidRPr="00631365">
        <w:rPr>
          <w:highlight w:val="cyan"/>
          <w:u w:val="single"/>
        </w:rPr>
        <w:t>U</w:t>
      </w:r>
      <w:r w:rsidRPr="00631365">
        <w:rPr>
          <w:u w:val="single"/>
        </w:rPr>
        <w:t xml:space="preserve">nited </w:t>
      </w:r>
      <w:r w:rsidRPr="00631365">
        <w:rPr>
          <w:highlight w:val="cyan"/>
          <w:u w:val="single"/>
        </w:rPr>
        <w:t>S</w:t>
      </w:r>
      <w:r w:rsidRPr="00631365">
        <w:rPr>
          <w:u w:val="single"/>
        </w:rPr>
        <w:t xml:space="preserve">tates may </w:t>
      </w:r>
      <w:r w:rsidRPr="00631365">
        <w:rPr>
          <w:highlight w:val="cyan"/>
          <w:u w:val="single"/>
        </w:rPr>
        <w:t>need to ensure</w:t>
      </w:r>
      <w:r w:rsidRPr="00631365">
        <w:rPr>
          <w:u w:val="single"/>
        </w:rPr>
        <w:t xml:space="preserve"> access, </w:t>
      </w:r>
      <w:r w:rsidRPr="00631365">
        <w:rPr>
          <w:highlight w:val="cyan"/>
          <w:u w:val="single"/>
        </w:rPr>
        <w:t>mobility, support infrastructure</w:t>
      </w:r>
      <w:r w:rsidRPr="00631365">
        <w:rPr>
          <w:u w:val="single"/>
        </w:rPr>
        <w:t xml:space="preserve">, domain awareness, and </w:t>
      </w:r>
      <w:r w:rsidRPr="00631365">
        <w:rPr>
          <w:highlight w:val="cyan"/>
          <w:u w:val="single"/>
        </w:rPr>
        <w:t>communications</w:t>
      </w:r>
      <w:r w:rsidRPr="00631365">
        <w:rPr>
          <w:u w:val="single"/>
        </w:rPr>
        <w:t xml:space="preserve"> </w:t>
      </w:r>
      <w:r w:rsidRPr="00631365">
        <w:rPr>
          <w:highlight w:val="cyan"/>
          <w:u w:val="single"/>
        </w:rPr>
        <w:t>across</w:t>
      </w:r>
      <w:r w:rsidRPr="00631365">
        <w:rPr>
          <w:u w:val="single"/>
        </w:rPr>
        <w:t xml:space="preserve"> multiple domains in the </w:t>
      </w:r>
      <w:r w:rsidRPr="00631365">
        <w:rPr>
          <w:highlight w:val="cyan"/>
          <w:u w:val="single"/>
        </w:rPr>
        <w:t>region</w:t>
      </w:r>
      <w:r w:rsidRPr="00631365">
        <w:rPr>
          <w:u w:val="single"/>
        </w:rPr>
        <w:t>.</w:t>
      </w:r>
      <w:r w:rsidRPr="00631365">
        <w:rPr>
          <w:sz w:val="16"/>
        </w:rPr>
        <w:t xml:space="preserve"> To achieve this, the United States could invest in many other areas besides icebreakers.</w:t>
      </w:r>
    </w:p>
    <w:p w14:paraId="586F4624" w14:textId="77777777" w:rsidR="00592E72" w:rsidRPr="00631365" w:rsidRDefault="00592E72" w:rsidP="00592E72">
      <w:pPr>
        <w:rPr>
          <w:sz w:val="16"/>
        </w:rPr>
      </w:pPr>
      <w:r w:rsidRPr="00631365">
        <w:rPr>
          <w:sz w:val="16"/>
        </w:rPr>
        <w:t xml:space="preserve">Second, </w:t>
      </w:r>
      <w:r w:rsidRPr="00631365">
        <w:rPr>
          <w:u w:val="single"/>
        </w:rPr>
        <w:t xml:space="preserve">the </w:t>
      </w:r>
      <w:r w:rsidRPr="00631365">
        <w:rPr>
          <w:highlight w:val="cyan"/>
          <w:u w:val="single"/>
        </w:rPr>
        <w:t>U</w:t>
      </w:r>
      <w:r w:rsidRPr="00631365">
        <w:rPr>
          <w:u w:val="single"/>
        </w:rPr>
        <w:t xml:space="preserve">nited </w:t>
      </w:r>
      <w:r w:rsidRPr="00631365">
        <w:rPr>
          <w:highlight w:val="cyan"/>
          <w:u w:val="single"/>
        </w:rPr>
        <w:t>S</w:t>
      </w:r>
      <w:r w:rsidRPr="00631365">
        <w:rPr>
          <w:u w:val="single"/>
        </w:rPr>
        <w:t xml:space="preserve">tates might do well to </w:t>
      </w:r>
      <w:r w:rsidRPr="00631365">
        <w:rPr>
          <w:highlight w:val="cyan"/>
          <w:u w:val="single"/>
        </w:rPr>
        <w:t>focus more on</w:t>
      </w:r>
      <w:r w:rsidRPr="00631365">
        <w:rPr>
          <w:u w:val="single"/>
        </w:rPr>
        <w:t xml:space="preserve"> U.S. </w:t>
      </w:r>
      <w:r w:rsidRPr="00631365">
        <w:rPr>
          <w:highlight w:val="cyan"/>
          <w:u w:val="single"/>
        </w:rPr>
        <w:t>ally and partner capabilities</w:t>
      </w:r>
      <w:r w:rsidRPr="00631365">
        <w:rPr>
          <w:u w:val="single"/>
        </w:rPr>
        <w:t xml:space="preserve"> in the region. </w:t>
      </w:r>
      <w:r w:rsidRPr="00631365">
        <w:rPr>
          <w:sz w:val="16"/>
        </w:rPr>
        <w:t xml:space="preserve">The United States </w:t>
      </w:r>
      <w:r w:rsidRPr="00631365">
        <w:rPr>
          <w:u w:val="single"/>
        </w:rPr>
        <w:t xml:space="preserve">relies on alliances, often espousing the benefits of partnership, and indeed the United States has “friends in high places” in the Arctic, </w:t>
      </w:r>
      <w:r w:rsidRPr="00631365">
        <w:rPr>
          <w:highlight w:val="cyan"/>
          <w:u w:val="single"/>
        </w:rPr>
        <w:t>including NATO allies</w:t>
      </w:r>
      <w:r w:rsidRPr="00631365">
        <w:rPr>
          <w:u w:val="single"/>
        </w:rPr>
        <w:t xml:space="preserve"> </w:t>
      </w:r>
      <w:r w:rsidRPr="00631365">
        <w:rPr>
          <w:sz w:val="16"/>
        </w:rPr>
        <w:t xml:space="preserve">Canada, Denmark, and Norway, as well as healthy relationships with Sweden and Finland. </w:t>
      </w:r>
      <w:r w:rsidRPr="00631365">
        <w:rPr>
          <w:highlight w:val="cyan"/>
          <w:u w:val="single"/>
        </w:rPr>
        <w:t>Other non-Arctic allies</w:t>
      </w:r>
      <w:r w:rsidRPr="00631365">
        <w:rPr>
          <w:u w:val="single"/>
        </w:rPr>
        <w:t>, such as Britain and the Netherlands, also have Arctic military capabilities.</w:t>
      </w:r>
      <w:r w:rsidRPr="00631365">
        <w:rPr>
          <w:sz w:val="16"/>
        </w:rPr>
        <w:t xml:space="preserve"> It could be critical to expand joint training and exercises with these nations, as well as to increase emulation of some of their exquisite Arctic capabilities. Furthermore, </w:t>
      </w:r>
      <w:r w:rsidRPr="00631365">
        <w:rPr>
          <w:rStyle w:val="StyleUnderline"/>
          <w:highlight w:val="cyan"/>
        </w:rPr>
        <w:t>being a good</w:t>
      </w:r>
      <w:r w:rsidRPr="00631365">
        <w:rPr>
          <w:highlight w:val="cyan"/>
          <w:u w:val="single"/>
        </w:rPr>
        <w:t xml:space="preserve"> partner also requires investment</w:t>
      </w:r>
      <w:r w:rsidRPr="00631365">
        <w:rPr>
          <w:u w:val="single"/>
        </w:rPr>
        <w:t xml:space="preserve">. For the United States in the Arctic, this could </w:t>
      </w:r>
      <w:r w:rsidRPr="00631365">
        <w:rPr>
          <w:highlight w:val="cyan"/>
          <w:u w:val="single"/>
        </w:rPr>
        <w:t xml:space="preserve">include gaining interoperability and ability to share </w:t>
      </w:r>
      <w:r w:rsidRPr="00631365">
        <w:rPr>
          <w:u w:val="single"/>
        </w:rPr>
        <w:t xml:space="preserve">more in </w:t>
      </w:r>
      <w:r w:rsidRPr="00631365">
        <w:rPr>
          <w:highlight w:val="cyan"/>
          <w:u w:val="single"/>
        </w:rPr>
        <w:t>areas where the United States is historically strong, such as air and subsurface naval power, as well as intelligence.</w:t>
      </w:r>
    </w:p>
    <w:p w14:paraId="3FE2C951" w14:textId="77777777" w:rsidR="00592E72" w:rsidRPr="00631365" w:rsidRDefault="00592E72" w:rsidP="00592E72">
      <w:pPr>
        <w:rPr>
          <w:sz w:val="16"/>
        </w:rPr>
      </w:pPr>
      <w:r w:rsidRPr="00631365">
        <w:rPr>
          <w:sz w:val="16"/>
        </w:rPr>
        <w:t xml:space="preserve">Operating in the Arctic is inherently expensive: Equipment needs to be designed or modified to withstand harsh conditions, and the costs associated with building or maintaining infrastructure are high. Deploying assets, equipment, and personnel there to train also is expensive and discomfiting. Despite this, it </w:t>
      </w:r>
      <w:r w:rsidRPr="00631365">
        <w:rPr>
          <w:u w:val="single"/>
        </w:rPr>
        <w:t xml:space="preserve">could be </w:t>
      </w:r>
      <w:r w:rsidRPr="00631365">
        <w:rPr>
          <w:highlight w:val="cyan"/>
          <w:u w:val="single"/>
        </w:rPr>
        <w:t>critical</w:t>
      </w:r>
      <w:r w:rsidRPr="00631365">
        <w:rPr>
          <w:u w:val="single"/>
        </w:rPr>
        <w:t xml:space="preserve"> that the </w:t>
      </w:r>
      <w:r w:rsidRPr="00631365">
        <w:rPr>
          <w:highlight w:val="cyan"/>
          <w:u w:val="single"/>
        </w:rPr>
        <w:t>U</w:t>
      </w:r>
      <w:r w:rsidRPr="00631365">
        <w:rPr>
          <w:u w:val="single"/>
        </w:rPr>
        <w:t xml:space="preserve">nited </w:t>
      </w:r>
      <w:r w:rsidRPr="00631365">
        <w:rPr>
          <w:highlight w:val="cyan"/>
          <w:u w:val="single"/>
        </w:rPr>
        <w:t>S</w:t>
      </w:r>
      <w:r w:rsidRPr="00631365">
        <w:rPr>
          <w:u w:val="single"/>
        </w:rPr>
        <w:t xml:space="preserve">tates </w:t>
      </w:r>
      <w:r w:rsidRPr="00631365">
        <w:rPr>
          <w:highlight w:val="cyan"/>
          <w:u w:val="single"/>
        </w:rPr>
        <w:t>make</w:t>
      </w:r>
      <w:r w:rsidRPr="00631365">
        <w:rPr>
          <w:u w:val="single"/>
        </w:rPr>
        <w:t xml:space="preserve"> the </w:t>
      </w:r>
      <w:r w:rsidRPr="00631365">
        <w:rPr>
          <w:highlight w:val="cyan"/>
          <w:u w:val="single"/>
        </w:rPr>
        <w:t>necessary investments—including in partnerships—to ensure a robust ability to operate in the Arctic</w:t>
      </w:r>
      <w:r w:rsidRPr="00631365">
        <w:rPr>
          <w:u w:val="single"/>
        </w:rPr>
        <w:t xml:space="preserve"> to withstand Russian challenges in a forbidding region.</w:t>
      </w:r>
      <w:r w:rsidRPr="00631365">
        <w:rPr>
          <w:sz w:val="16"/>
        </w:rPr>
        <w:t xml:space="preserve"> Making the right investments at the right scale (i.e., averting the possibility of a new Cold War) could aid in diplomacy, as well as in military preparedness.</w:t>
      </w:r>
    </w:p>
    <w:p w14:paraId="46AA84DD" w14:textId="77777777" w:rsidR="00592E72" w:rsidRPr="00592E72" w:rsidRDefault="00592E72" w:rsidP="00592E72"/>
    <w:p w14:paraId="48A7261D" w14:textId="77777777" w:rsidR="0037023E" w:rsidRPr="00AD396A" w:rsidRDefault="0037023E" w:rsidP="0037023E">
      <w:pPr>
        <w:pStyle w:val="Heading4"/>
      </w:pPr>
      <w:r w:rsidRPr="00AD396A">
        <w:t xml:space="preserve">Expanding military activity in the arctic decreases economic and energy reliance on other countries </w:t>
      </w:r>
    </w:p>
    <w:p w14:paraId="4F6DFEE0" w14:textId="77777777" w:rsidR="0037023E" w:rsidRPr="006441E5" w:rsidRDefault="0037023E" w:rsidP="0037023E">
      <w:r w:rsidRPr="00AD396A">
        <w:rPr>
          <w:rStyle w:val="Style13ptBold"/>
        </w:rPr>
        <w:t>Murkowski 21</w:t>
      </w:r>
      <w:r w:rsidRPr="006441E5">
        <w:t xml:space="preserve"> [Lisa Murkowski; senior United States senator from Alaska; 5-6-2021; Foreign Service Journal: Can the Arctic’s unique distinction as a zone of peace be maintained? “The Arctic Senator” explains what it will take.; The Foreign Service Journal; https://www.murkowski.senate.gov/press/op-ed/foreign-service-journal-can-the-arctics-unique-distinction-as-a-zone-of-peace-be-maintained-the-arctic-senator-explains-what-it-will-take; Accessed 6-28-2025; VB]</w:t>
      </w:r>
    </w:p>
    <w:p w14:paraId="49D7B722" w14:textId="77777777" w:rsidR="0037023E" w:rsidRPr="006441E5" w:rsidRDefault="0037023E" w:rsidP="0037023E">
      <w:pPr>
        <w:rPr>
          <w:sz w:val="16"/>
        </w:rPr>
      </w:pPr>
      <w:r w:rsidRPr="009E077C">
        <w:rPr>
          <w:rStyle w:val="StyleUnderline"/>
          <w:highlight w:val="cyan"/>
        </w:rPr>
        <w:t>The Arctic</w:t>
      </w:r>
      <w:r w:rsidRPr="006441E5">
        <w:rPr>
          <w:rStyle w:val="StyleUnderline"/>
        </w:rPr>
        <w:t xml:space="preserve"> can and must remain exceptional, but ensuring that it does will be a challenge. It </w:t>
      </w:r>
      <w:r w:rsidRPr="009E077C">
        <w:rPr>
          <w:rStyle w:val="StyleUnderline"/>
          <w:highlight w:val="cyan"/>
        </w:rPr>
        <w:t>will require</w:t>
      </w:r>
      <w:r w:rsidRPr="006441E5">
        <w:rPr>
          <w:rStyle w:val="StyleUnderline"/>
        </w:rPr>
        <w:t xml:space="preserve"> the U.S. </w:t>
      </w:r>
      <w:r w:rsidRPr="009E077C">
        <w:rPr>
          <w:rStyle w:val="Emphasis"/>
          <w:highlight w:val="cyan"/>
        </w:rPr>
        <w:t>Congress to pay greater attention to the region</w:t>
      </w:r>
      <w:r w:rsidRPr="006441E5">
        <w:rPr>
          <w:rStyle w:val="StyleUnderline"/>
        </w:rPr>
        <w:t xml:space="preserve">. It </w:t>
      </w:r>
      <w:r w:rsidRPr="009E077C">
        <w:rPr>
          <w:rStyle w:val="StyleUnderline"/>
          <w:highlight w:val="cyan"/>
        </w:rPr>
        <w:t>will require</w:t>
      </w:r>
      <w:r w:rsidRPr="006441E5">
        <w:rPr>
          <w:rStyle w:val="StyleUnderline"/>
        </w:rPr>
        <w:t xml:space="preserve"> our </w:t>
      </w:r>
      <w:r w:rsidRPr="009E077C">
        <w:rPr>
          <w:rStyle w:val="StyleUnderline"/>
          <w:highlight w:val="cyan"/>
        </w:rPr>
        <w:t>executive branch</w:t>
      </w:r>
      <w:r w:rsidRPr="006441E5">
        <w:rPr>
          <w:rStyle w:val="StyleUnderline"/>
        </w:rPr>
        <w:t xml:space="preserve">, along with businesses and corporations, </w:t>
      </w:r>
      <w:r w:rsidRPr="009E077C">
        <w:rPr>
          <w:rStyle w:val="Emphasis"/>
          <w:highlight w:val="cyan"/>
        </w:rPr>
        <w:t>to invest in infrastructure and expand connectivity</w:t>
      </w:r>
      <w:r w:rsidRPr="009E077C">
        <w:rPr>
          <w:rStyle w:val="StyleUnderline"/>
          <w:highlight w:val="cyan"/>
        </w:rPr>
        <w:t>. It will require us to</w:t>
      </w:r>
      <w:r w:rsidRPr="006441E5">
        <w:rPr>
          <w:rStyle w:val="StyleUnderline"/>
        </w:rPr>
        <w:t xml:space="preserve"> </w:t>
      </w:r>
      <w:r w:rsidRPr="009E077C">
        <w:rPr>
          <w:rStyle w:val="StyleUnderline"/>
          <w:highlight w:val="cyan"/>
        </w:rPr>
        <w:t>maintain</w:t>
      </w:r>
      <w:r w:rsidRPr="006441E5">
        <w:rPr>
          <w:rStyle w:val="StyleUnderline"/>
        </w:rPr>
        <w:t xml:space="preserve"> our </w:t>
      </w:r>
      <w:r w:rsidRPr="009E077C">
        <w:rPr>
          <w:rStyle w:val="StyleUnderline"/>
          <w:highlight w:val="cyan"/>
        </w:rPr>
        <w:t xml:space="preserve">energy independence and </w:t>
      </w:r>
      <w:r w:rsidRPr="009E077C">
        <w:rPr>
          <w:rStyle w:val="Emphasis"/>
          <w:highlight w:val="cyan"/>
        </w:rPr>
        <w:t xml:space="preserve">reverse </w:t>
      </w:r>
      <w:r w:rsidRPr="006441E5">
        <w:rPr>
          <w:rStyle w:val="StyleUnderline"/>
        </w:rPr>
        <w:t xml:space="preserve">growing </w:t>
      </w:r>
      <w:r w:rsidRPr="009E077C">
        <w:rPr>
          <w:rStyle w:val="Emphasis"/>
          <w:highlight w:val="cyan"/>
        </w:rPr>
        <w:t>mineral dependence from countries such as China</w:t>
      </w:r>
      <w:r w:rsidRPr="006441E5">
        <w:rPr>
          <w:rStyle w:val="StyleUnderline"/>
        </w:rPr>
        <w:t>. And it will require us to exercise serious and dedicated Arctic diplomacy—a capacity we will have to create</w:t>
      </w:r>
      <w:r w:rsidRPr="006441E5">
        <w:rPr>
          <w:sz w:val="16"/>
        </w:rPr>
        <w:t>.</w:t>
      </w:r>
    </w:p>
    <w:p w14:paraId="7399726F" w14:textId="77777777" w:rsidR="0037023E" w:rsidRPr="006441E5" w:rsidRDefault="0037023E" w:rsidP="0037023E">
      <w:pPr>
        <w:rPr>
          <w:sz w:val="16"/>
        </w:rPr>
      </w:pPr>
      <w:r w:rsidRPr="006441E5">
        <w:rPr>
          <w:sz w:val="16"/>
        </w:rPr>
        <w:t xml:space="preserve">The U.S. Foreign Service is the first line of America’s national security apparatus. </w:t>
      </w:r>
      <w:r w:rsidRPr="006441E5">
        <w:rPr>
          <w:rStyle w:val="StyleUnderline"/>
        </w:rPr>
        <w:t>Despite a budget that is no more than 3 to 5 percent the size of our defense budget, it is the State Department that is expected to set the course for our national interests abroad, to have the tough conversations, to try to find common ground.</w:t>
      </w:r>
      <w:r w:rsidRPr="006441E5">
        <w:rPr>
          <w:sz w:val="16"/>
        </w:rPr>
        <w:t xml:space="preserve"> Yet in recent years it’s been the military, sometimes out of necessity and sometimes by mistake, that has assumed that role. As the late George Shultz recently wrote in this very journal, “Reliance on military threats, with little or no effort at diplomacy, is the most prominent feature of our relations with nations that we associate with anti-American sentiments and actions.” We cannot let this trend continue in the Arctic.</w:t>
      </w:r>
    </w:p>
    <w:p w14:paraId="60C7F96B" w14:textId="77777777" w:rsidR="0037023E" w:rsidRPr="006441E5" w:rsidRDefault="0037023E" w:rsidP="0037023E">
      <w:pPr>
        <w:rPr>
          <w:sz w:val="16"/>
        </w:rPr>
      </w:pPr>
      <w:r w:rsidRPr="006441E5">
        <w:rPr>
          <w:sz w:val="16"/>
        </w:rPr>
        <w:t>Every one of our military service branches has published a new Arctic strategy in the last 18 months</w:t>
      </w:r>
      <w:r w:rsidRPr="006441E5">
        <w:rPr>
          <w:rStyle w:val="StyleUnderline"/>
        </w:rPr>
        <w:t xml:space="preserve">. </w:t>
      </w:r>
      <w:r w:rsidRPr="009E077C">
        <w:rPr>
          <w:rStyle w:val="StyleUnderline"/>
          <w:highlight w:val="cyan"/>
        </w:rPr>
        <w:t>U.S. military operations in the High North have increased in size, scale and frequency</w:t>
      </w:r>
      <w:r w:rsidRPr="006441E5">
        <w:rPr>
          <w:rStyle w:val="StyleUnderline"/>
        </w:rPr>
        <w:t>. In Congress, I have sponsored and supported legislation to aid these strategies and operations</w:t>
      </w:r>
      <w:r w:rsidRPr="006441E5">
        <w:rPr>
          <w:sz w:val="16"/>
        </w:rPr>
        <w:t>. And I have commended the Defense Department for its renewed focus on the Arctic. Make no mistake, we need an Arctic-capable military, just as we need and expect our military to effectively operate in all regions—deserts, jungles, mountains and cities. Diplomacy works best with the backing of a strong military.</w:t>
      </w:r>
    </w:p>
    <w:p w14:paraId="72B869B1" w14:textId="77777777" w:rsidR="0037023E" w:rsidRPr="006441E5" w:rsidRDefault="0037023E" w:rsidP="0037023E">
      <w:pPr>
        <w:rPr>
          <w:sz w:val="16"/>
        </w:rPr>
      </w:pPr>
      <w:r w:rsidRPr="006441E5">
        <w:rPr>
          <w:sz w:val="16"/>
        </w:rPr>
        <w:t>The military, however, cannot be the first tool of diplomacy, especially in the Arctic, where peace has been and still is the norm. As we build an Arctic-capable military, should we not also build an Arctic-capable diplomatic corps?</w:t>
      </w:r>
    </w:p>
    <w:p w14:paraId="27BB93C1" w14:textId="77777777" w:rsidR="0037023E" w:rsidRPr="006441E5" w:rsidRDefault="0037023E" w:rsidP="0037023E">
      <w:pPr>
        <w:rPr>
          <w:sz w:val="16"/>
        </w:rPr>
      </w:pPr>
    </w:p>
    <w:p w14:paraId="759FABA1" w14:textId="451F63B4" w:rsidR="00AD396A" w:rsidRDefault="00AD396A" w:rsidP="00AD396A">
      <w:pPr>
        <w:pStyle w:val="Heading3"/>
      </w:pPr>
      <w:r>
        <w:t>L—Northwest Passage</w:t>
      </w:r>
      <w:r w:rsidR="001B019F">
        <w:t>—2NC</w:t>
      </w:r>
    </w:p>
    <w:p w14:paraId="4F51940A" w14:textId="6040D2EB" w:rsidR="00AD396A" w:rsidRDefault="00AD396A" w:rsidP="00AD396A">
      <w:pPr>
        <w:pStyle w:val="Heading4"/>
      </w:pPr>
      <w:r>
        <w:rPr>
          <w:u w:val="single"/>
        </w:rPr>
        <w:t>NORTHWEST PASSAGE</w:t>
      </w:r>
      <w:r>
        <w:t xml:space="preserve"> – US arctic policy in the Northwest Passage requires cooperation and expends significant diplomatic capital </w:t>
      </w:r>
    </w:p>
    <w:p w14:paraId="07A91768" w14:textId="77777777" w:rsidR="00AD396A" w:rsidRPr="006441E5" w:rsidRDefault="00AD396A" w:rsidP="00AD396A">
      <w:r w:rsidRPr="006441E5">
        <w:rPr>
          <w:rStyle w:val="Style13ptBold"/>
        </w:rPr>
        <w:t>Dauylbayev 24</w:t>
      </w:r>
      <w:r>
        <w:t xml:space="preserve"> [</w:t>
      </w:r>
      <w:r w:rsidRPr="006441E5">
        <w:t>Aidarkhan Dauylbayev</w:t>
      </w:r>
      <w:r>
        <w:t xml:space="preserve"> </w:t>
      </w:r>
      <w:r w:rsidRPr="006441E5">
        <w:t>et al.</w:t>
      </w:r>
      <w:r>
        <w:t>;</w:t>
      </w:r>
      <w:r w:rsidRPr="006441E5">
        <w:t xml:space="preserve"> Doctorate Student</w:t>
      </w:r>
      <w:r>
        <w:t xml:space="preserve"> at </w:t>
      </w:r>
      <w:r w:rsidRPr="006441E5">
        <w:t>L.N. Gumilyov Eurasian National University; 2-20-2024; Frontiers; Frontiers; https://www.frontiersin.org/journals/political-science/articles/10.3389/fpos.2024.1341375/full; Accessed 7-2-2025; VB</w:t>
      </w:r>
      <w:r>
        <w:t>]</w:t>
      </w:r>
    </w:p>
    <w:p w14:paraId="7CF3A71A" w14:textId="77777777" w:rsidR="00AD396A" w:rsidRPr="006441E5" w:rsidRDefault="00AD396A" w:rsidP="00AD396A">
      <w:pPr>
        <w:rPr>
          <w:sz w:val="16"/>
        </w:rPr>
      </w:pPr>
      <w:r w:rsidRPr="006441E5">
        <w:rPr>
          <w:sz w:val="16"/>
        </w:rPr>
        <w:t xml:space="preserve">The </w:t>
      </w:r>
      <w:r w:rsidRPr="009E077C">
        <w:rPr>
          <w:highlight w:val="cyan"/>
          <w:u w:val="single"/>
        </w:rPr>
        <w:t>strategic significance of</w:t>
      </w:r>
      <w:r w:rsidRPr="006441E5">
        <w:rPr>
          <w:u w:val="single"/>
        </w:rPr>
        <w:t xml:space="preserve"> the </w:t>
      </w:r>
      <w:r w:rsidRPr="009E077C">
        <w:rPr>
          <w:highlight w:val="cyan"/>
          <w:u w:val="single"/>
        </w:rPr>
        <w:t>Arctic</w:t>
      </w:r>
      <w:r w:rsidRPr="006441E5">
        <w:rPr>
          <w:u w:val="single"/>
        </w:rPr>
        <w:t xml:space="preserve"> region </w:t>
      </w:r>
      <w:r w:rsidRPr="009E077C">
        <w:rPr>
          <w:highlight w:val="cyan"/>
          <w:u w:val="single"/>
        </w:rPr>
        <w:t>has escalated</w:t>
      </w:r>
      <w:r w:rsidRPr="006441E5">
        <w:rPr>
          <w:u w:val="single"/>
        </w:rPr>
        <w:t xml:space="preserve"> due to heightened competition</w:t>
      </w:r>
      <w:r w:rsidRPr="006441E5">
        <w:rPr>
          <w:sz w:val="16"/>
        </w:rPr>
        <w:t xml:space="preserve"> from Russia and China, the effects of climate change, and increasing commercial interests, prompting the United States to seek robust alliances and partnerships with key regional allies. An examination of crucial the US allies and partners in the Arctic unveils a system of relationships that contribute to overall strength and cohesion in their interactions.</w:t>
      </w:r>
    </w:p>
    <w:p w14:paraId="2A5E84BC" w14:textId="77777777" w:rsidR="00AD396A" w:rsidRPr="006441E5" w:rsidRDefault="00AD396A" w:rsidP="00AD396A">
      <w:pPr>
        <w:rPr>
          <w:sz w:val="16"/>
        </w:rPr>
      </w:pPr>
      <w:r w:rsidRPr="006441E5">
        <w:rPr>
          <w:sz w:val="16"/>
        </w:rPr>
        <w:t>Foremost among these allies are NATO member countries, including Canada, Norway, Denmark (via Greenland), Iceland, and Finland, alongside NATO partner Sweden. These nations form the primary Arctic states within the Arctic Council, sharing common values, military capabilities, and a commitment to regional security, which bolsters the potential for collective defense in the Arctic.</w:t>
      </w:r>
    </w:p>
    <w:p w14:paraId="0716F68B" w14:textId="77777777" w:rsidR="00AD396A" w:rsidRPr="006441E5" w:rsidRDefault="00AD396A" w:rsidP="00AD396A">
      <w:pPr>
        <w:rPr>
          <w:sz w:val="16"/>
        </w:rPr>
      </w:pPr>
      <w:r w:rsidRPr="006441E5">
        <w:rPr>
          <w:sz w:val="16"/>
        </w:rPr>
        <w:t>Furthermore, common interests, geostrategic positioning, historical ties, shared military systems and platforms, NATO membership, joint military exercises, aligned positions on Arctic governance, as well as the presence of common rivals in the region, namely Russia and China, foster cooperation among the US allies in the region. The US military bases such as the Pituffik Space Base in Greenland, Keflavik Air Force Base in Iceland, the Marine Rotary Force in Norway, and the North American Aerospace Defense Command provide strategic advantages and facilitate collaborative efforts. Additionally, initiatives like the European Deterrence Initiative (EDI) contribute to enhancing the readiness and responsiveness of the armed forces of the United States, NATO member states, and European allies in the Arctic.</w:t>
      </w:r>
    </w:p>
    <w:p w14:paraId="16FCE899" w14:textId="77777777" w:rsidR="00AD396A" w:rsidRPr="006441E5" w:rsidRDefault="00AD396A" w:rsidP="00AD396A">
      <w:pPr>
        <w:rPr>
          <w:sz w:val="16"/>
        </w:rPr>
      </w:pPr>
      <w:r w:rsidRPr="006441E5">
        <w:rPr>
          <w:sz w:val="16"/>
        </w:rPr>
        <w:t xml:space="preserve">However, </w:t>
      </w:r>
      <w:r w:rsidRPr="009E077C">
        <w:rPr>
          <w:highlight w:val="cyan"/>
          <w:u w:val="single"/>
        </w:rPr>
        <w:t>certain factors may impede</w:t>
      </w:r>
      <w:r w:rsidRPr="006441E5">
        <w:rPr>
          <w:u w:val="single"/>
        </w:rPr>
        <w:t xml:space="preserve"> or weaken the </w:t>
      </w:r>
      <w:r w:rsidRPr="009E077C">
        <w:rPr>
          <w:highlight w:val="cyan"/>
          <w:u w:val="single"/>
        </w:rPr>
        <w:t>shared interests of US allies in the Arctic</w:t>
      </w:r>
      <w:r w:rsidRPr="006441E5">
        <w:rPr>
          <w:u w:val="single"/>
        </w:rPr>
        <w:t>.</w:t>
      </w:r>
      <w:r w:rsidRPr="006441E5">
        <w:rPr>
          <w:sz w:val="16"/>
        </w:rPr>
        <w:t xml:space="preserve"> </w:t>
      </w:r>
      <w:r w:rsidRPr="009E077C">
        <w:rPr>
          <w:highlight w:val="cyan"/>
          <w:u w:val="single"/>
        </w:rPr>
        <w:t>Disagreements over territorial claims, divergent national policies and economic priorities</w:t>
      </w:r>
      <w:r w:rsidRPr="006441E5">
        <w:rPr>
          <w:u w:val="single"/>
        </w:rPr>
        <w:t>, geopolitical vulnerabilities, deepening economic and trade ties with China, and other factors can create challenges and hinder cooperation among Arctic allies.</w:t>
      </w:r>
      <w:r w:rsidRPr="006441E5">
        <w:rPr>
          <w:sz w:val="16"/>
        </w:rPr>
        <w:t xml:space="preserve"> Disputes between Canada and Denmark regarding the Lomonosov Ridge, </w:t>
      </w:r>
      <w:r w:rsidRPr="006441E5">
        <w:rPr>
          <w:u w:val="single"/>
        </w:rPr>
        <w:t>divergent foreign economic priorities</w:t>
      </w:r>
      <w:r w:rsidRPr="006441E5">
        <w:rPr>
          <w:sz w:val="16"/>
        </w:rPr>
        <w:t xml:space="preserve"> among Arctic countries, </w:t>
      </w:r>
      <w:r w:rsidRPr="006441E5">
        <w:rPr>
          <w:u w:val="single"/>
        </w:rPr>
        <w:t xml:space="preserve">and disagreements between the United States and Canada concerning the Northwest Passage </w:t>
      </w:r>
      <w:r w:rsidRPr="009E077C">
        <w:rPr>
          <w:rStyle w:val="Emphasis"/>
          <w:highlight w:val="cyan"/>
        </w:rPr>
        <w:t>can create tensions that require diplomatic efforts to resolve</w:t>
      </w:r>
      <w:r w:rsidRPr="006441E5">
        <w:rPr>
          <w:sz w:val="16"/>
        </w:rPr>
        <w:t>, potentially hindering the establishment of a unified position in the Arctic.</w:t>
      </w:r>
    </w:p>
    <w:p w14:paraId="7F73EE99" w14:textId="77777777" w:rsidR="00AD396A" w:rsidRPr="006441E5" w:rsidRDefault="00AD396A" w:rsidP="00AD396A">
      <w:pPr>
        <w:rPr>
          <w:u w:val="single"/>
        </w:rPr>
      </w:pPr>
      <w:r w:rsidRPr="006441E5">
        <w:rPr>
          <w:sz w:val="16"/>
        </w:rPr>
        <w:t xml:space="preserve">The impact of these reinforcing and weakening factors on the overall position and interests of the United States in the Arctic region is multifaceted. While strong alliances and partnerships bolster the US position, diverging interests and disputes can present challenges for achieving a cohesive approach. </w:t>
      </w:r>
      <w:r w:rsidRPr="006441E5">
        <w:rPr>
          <w:u w:val="single"/>
        </w:rPr>
        <w:t xml:space="preserve">Managing these challenges, </w:t>
      </w:r>
      <w:r w:rsidRPr="009E077C">
        <w:rPr>
          <w:highlight w:val="cyan"/>
          <w:u w:val="single"/>
        </w:rPr>
        <w:t>fostering dialogue, and finding common ground are crucial for the United States to ensure a coherent and effective strategy in the Arctic.</w:t>
      </w:r>
    </w:p>
    <w:p w14:paraId="1D956C8E" w14:textId="77777777" w:rsidR="00AD396A" w:rsidRPr="006441E5" w:rsidRDefault="00AD396A" w:rsidP="00AD396A">
      <w:pPr>
        <w:rPr>
          <w:sz w:val="16"/>
        </w:rPr>
      </w:pPr>
      <w:r w:rsidRPr="006441E5">
        <w:rPr>
          <w:u w:val="single"/>
        </w:rPr>
        <w:t>Strengthening alliances, cultivating cooperative relationships, and resolving disputes among the US allies in the Arctic are vital for protecting the US interests and maintaining a robust presence in the region.</w:t>
      </w:r>
      <w:r w:rsidRPr="006441E5">
        <w:rPr>
          <w:sz w:val="16"/>
        </w:rPr>
        <w:t xml:space="preserve"> By l</w:t>
      </w:r>
      <w:r w:rsidRPr="006441E5">
        <w:rPr>
          <w:u w:val="single"/>
        </w:rPr>
        <w:t>everaging</w:t>
      </w:r>
      <w:r w:rsidRPr="006441E5">
        <w:rPr>
          <w:sz w:val="16"/>
        </w:rPr>
        <w:t xml:space="preserve"> the strengths of its allies, addressing challenges, and adopting a </w:t>
      </w:r>
      <w:r w:rsidRPr="006441E5">
        <w:rPr>
          <w:u w:val="single"/>
        </w:rPr>
        <w:t>collaborative approach</w:t>
      </w:r>
      <w:r w:rsidRPr="006441E5">
        <w:rPr>
          <w:sz w:val="16"/>
        </w:rPr>
        <w:t xml:space="preserve">, the United States can navigate the evolving Arctic landscape effectively, </w:t>
      </w:r>
      <w:r w:rsidRPr="006441E5">
        <w:rPr>
          <w:u w:val="single"/>
        </w:rPr>
        <w:t>promote stability and security</w:t>
      </w:r>
      <w:r w:rsidRPr="006441E5">
        <w:rPr>
          <w:sz w:val="16"/>
        </w:rPr>
        <w:t>, and advance its strategic objectives in this crucial region.</w:t>
      </w:r>
    </w:p>
    <w:p w14:paraId="08723890" w14:textId="77777777" w:rsidR="00AD396A" w:rsidRDefault="00AD396A" w:rsidP="00AD396A">
      <w:pPr>
        <w:rPr>
          <w:sz w:val="16"/>
        </w:rPr>
      </w:pPr>
      <w:r w:rsidRPr="006441E5">
        <w:rPr>
          <w:sz w:val="16"/>
        </w:rPr>
        <w:t>These findings have significant implications for policymakers and stakeholders involved in Arctic affairs. Understanding the intricate dynamics of relations among the US allies and partners in the region is critical for fostering cooperation, resolving disputes, and identifying areas of shared interest. By recognizing and capitalizing on reinforcing factors while mitigating weakening factors, the United States and its allies can intensify their joint efforts to promote stability, sustainable development, environmental protection, and effectively implement containment policies in the Arctic.</w:t>
      </w:r>
    </w:p>
    <w:p w14:paraId="469B4208" w14:textId="31E87C1B" w:rsidR="003419E2" w:rsidRDefault="003419E2" w:rsidP="00D20DDA">
      <w:pPr>
        <w:pStyle w:val="Heading3"/>
      </w:pPr>
      <w:r>
        <w:t>L—Russia Cooperation</w:t>
      </w:r>
      <w:r w:rsidR="001B019F">
        <w:t>—2NC</w:t>
      </w:r>
    </w:p>
    <w:p w14:paraId="53DDB733" w14:textId="77777777" w:rsidR="003419E2" w:rsidRDefault="003419E2" w:rsidP="003419E2">
      <w:pPr>
        <w:pStyle w:val="Heading4"/>
      </w:pPr>
      <w:r>
        <w:t>Resuming any US-Russia negotiation requires resolving conflict through diplomatic capital</w:t>
      </w:r>
    </w:p>
    <w:p w14:paraId="7BCA11B7" w14:textId="77777777" w:rsidR="003419E2" w:rsidRDefault="003419E2" w:rsidP="003419E2">
      <w:r w:rsidRPr="00A2251F">
        <w:rPr>
          <w:rStyle w:val="Style13ptBold"/>
        </w:rPr>
        <w:t xml:space="preserve">Reuters ’25 </w:t>
      </w:r>
      <w:r>
        <w:t>[Reuters is a global news agency and a division of Thomson Reuters; “</w:t>
      </w:r>
      <w:r w:rsidRPr="00997C24">
        <w:t>U.S. and Russia move toward normalizing relations and easing diplomatic work</w:t>
      </w:r>
      <w:r>
        <w:t xml:space="preserve">”; NBC News; April 11, 2025; </w:t>
      </w:r>
      <w:r w:rsidRPr="00A2251F">
        <w:t>https://www.nbcnews.com/news/world/us-russia-move-normalizing-relations-easing-diplomatic-work-rcna200806</w:t>
      </w:r>
      <w:r>
        <w:t>; accessed 07-10-2025] NT-LY</w:t>
      </w:r>
    </w:p>
    <w:p w14:paraId="121692CB" w14:textId="77777777" w:rsidR="003419E2" w:rsidRPr="00997C24" w:rsidRDefault="003419E2" w:rsidP="003419E2">
      <w:pPr>
        <w:rPr>
          <w:sz w:val="16"/>
        </w:rPr>
      </w:pPr>
      <w:r w:rsidRPr="00997C24">
        <w:rPr>
          <w:sz w:val="16"/>
        </w:rPr>
        <w:t>It said this was the key impediment to maintaining stable and sustainable staffing levels at the U.S. Embassy in Moscow.</w:t>
      </w:r>
    </w:p>
    <w:p w14:paraId="070A2C39" w14:textId="77777777" w:rsidR="003419E2" w:rsidRPr="00997C24" w:rsidRDefault="003419E2" w:rsidP="003419E2">
      <w:pPr>
        <w:rPr>
          <w:sz w:val="16"/>
        </w:rPr>
      </w:pPr>
      <w:r w:rsidRPr="00997C24">
        <w:rPr>
          <w:sz w:val="16"/>
        </w:rPr>
        <w:t>Russia’s ambassador to the United States said that the talks had made it possible to make progress in normalizing the two countries’ diplomatic missions, Russian state news agency TASS reported.</w:t>
      </w:r>
    </w:p>
    <w:p w14:paraId="2C4F3C35" w14:textId="77777777" w:rsidR="003419E2" w:rsidRPr="00997C24" w:rsidRDefault="003419E2" w:rsidP="003419E2">
      <w:pPr>
        <w:rPr>
          <w:sz w:val="16"/>
        </w:rPr>
      </w:pPr>
      <w:r w:rsidRPr="00997C24">
        <w:rPr>
          <w:sz w:val="16"/>
        </w:rPr>
        <w:t>“The latest round of bilateral expert consultations on normalizing the work of the diplomatic missions of Russia and the United States took place in a positive atmosphere and allowed us to move forward in resolving this task set by the presidents of the two countries,” TASS cited Darchiev as saying.</w:t>
      </w:r>
    </w:p>
    <w:p w14:paraId="76C58B40" w14:textId="77777777" w:rsidR="003419E2" w:rsidRPr="00997C24" w:rsidRDefault="003419E2" w:rsidP="003419E2">
      <w:pPr>
        <w:rPr>
          <w:rStyle w:val="StyleUnderline"/>
        </w:rPr>
      </w:pPr>
      <w:r w:rsidRPr="00997C24">
        <w:rPr>
          <w:sz w:val="16"/>
        </w:rPr>
        <w:t xml:space="preserve">It </w:t>
      </w:r>
      <w:r w:rsidRPr="00997C24">
        <w:rPr>
          <w:rStyle w:val="StyleUnderline"/>
        </w:rPr>
        <w:t xml:space="preserve">cited him as saying that both sides had stressed the importance of </w:t>
      </w:r>
      <w:r w:rsidRPr="00997C24">
        <w:rPr>
          <w:rStyle w:val="Emphasis"/>
        </w:rPr>
        <w:t>resuming direct flights between Russia and the United States</w:t>
      </w:r>
      <w:r w:rsidRPr="00997C24">
        <w:rPr>
          <w:rStyle w:val="StyleUnderline"/>
        </w:rPr>
        <w:t> in expanding business ties and contacts.</w:t>
      </w:r>
    </w:p>
    <w:p w14:paraId="137C19D4" w14:textId="77777777" w:rsidR="003419E2" w:rsidRPr="00997C24" w:rsidRDefault="003419E2" w:rsidP="003419E2">
      <w:pPr>
        <w:rPr>
          <w:sz w:val="16"/>
        </w:rPr>
      </w:pPr>
      <w:r w:rsidRPr="00997C24">
        <w:rPr>
          <w:sz w:val="16"/>
        </w:rPr>
        <w:t>Russia’s Foreign Ministry in a statement posted on Telegram after the talks said the priority for Moscow was to “promptly work through the proposals that have been put forward.”</w:t>
      </w:r>
    </w:p>
    <w:p w14:paraId="1AF78BFF" w14:textId="77777777" w:rsidR="003419E2" w:rsidRPr="00997C24" w:rsidRDefault="003419E2" w:rsidP="003419E2">
      <w:pPr>
        <w:rPr>
          <w:sz w:val="16"/>
        </w:rPr>
      </w:pPr>
      <w:r w:rsidRPr="00997C24">
        <w:rPr>
          <w:sz w:val="16"/>
        </w:rPr>
        <w:t>“The main principle is to work out mutually agreeable solutions for the next round of consultations, with the time frame to be agreed,” the ministry said.</w:t>
      </w:r>
    </w:p>
    <w:p w14:paraId="25C26F09" w14:textId="77777777" w:rsidR="003419E2" w:rsidRPr="00997C24" w:rsidRDefault="003419E2" w:rsidP="003419E2">
      <w:pPr>
        <w:rPr>
          <w:sz w:val="16"/>
        </w:rPr>
      </w:pPr>
      <w:r w:rsidRPr="00997C24">
        <w:rPr>
          <w:sz w:val="16"/>
        </w:rPr>
        <w:t xml:space="preserve">The focus on restoring the work of </w:t>
      </w:r>
      <w:r w:rsidRPr="00997C24">
        <w:rPr>
          <w:rStyle w:val="StyleUnderline"/>
          <w:highlight w:val="cyan"/>
        </w:rPr>
        <w:t>diplomatic missions come</w:t>
      </w:r>
      <w:r w:rsidRPr="00997C24">
        <w:rPr>
          <w:rStyle w:val="StyleUnderline"/>
        </w:rPr>
        <w:t xml:space="preserve">s </w:t>
      </w:r>
      <w:r w:rsidRPr="00997C24">
        <w:rPr>
          <w:rStyle w:val="StyleUnderline"/>
          <w:highlight w:val="cyan"/>
        </w:rPr>
        <w:t>after</w:t>
      </w:r>
      <w:r w:rsidRPr="00997C24">
        <w:rPr>
          <w:rStyle w:val="StyleUnderline"/>
        </w:rPr>
        <w:t xml:space="preserve"> relations between the two nuclear powers were complicated by </w:t>
      </w:r>
      <w:r w:rsidRPr="00997C24">
        <w:rPr>
          <w:rStyle w:val="StyleUnderline"/>
          <w:highlight w:val="cyan"/>
        </w:rPr>
        <w:t>years of disputes</w:t>
      </w:r>
      <w:r w:rsidRPr="00997C24">
        <w:rPr>
          <w:rStyle w:val="StyleUnderline"/>
        </w:rPr>
        <w:t xml:space="preserve">, mutual </w:t>
      </w:r>
      <w:r w:rsidRPr="00997C24">
        <w:rPr>
          <w:rStyle w:val="StyleUnderline"/>
          <w:highlight w:val="cyan"/>
        </w:rPr>
        <w:t>claims of intimidation and the freezing of diplomatic property</w:t>
      </w:r>
      <w:r w:rsidRPr="00997C24">
        <w:rPr>
          <w:rStyle w:val="StyleUnderline"/>
        </w:rPr>
        <w:t>.</w:t>
      </w:r>
    </w:p>
    <w:p w14:paraId="2F2A64FE" w14:textId="77777777" w:rsidR="003419E2" w:rsidRPr="00997C24" w:rsidRDefault="003419E2" w:rsidP="003419E2">
      <w:pPr>
        <w:rPr>
          <w:sz w:val="16"/>
        </w:rPr>
      </w:pPr>
      <w:r w:rsidRPr="00997C24">
        <w:rPr>
          <w:sz w:val="16"/>
        </w:rPr>
        <w:t>Both </w:t>
      </w:r>
      <w:r w:rsidRPr="00997C24">
        <w:rPr>
          <w:rStyle w:val="StyleUnderline"/>
          <w:highlight w:val="cyan"/>
        </w:rPr>
        <w:t xml:space="preserve">Moscow and Washington </w:t>
      </w:r>
      <w:r w:rsidRPr="00997C24">
        <w:rPr>
          <w:rStyle w:val="StyleUnderline"/>
        </w:rPr>
        <w:t xml:space="preserve">have </w:t>
      </w:r>
      <w:r w:rsidRPr="00997C24">
        <w:rPr>
          <w:rStyle w:val="StyleUnderline"/>
          <w:highlight w:val="cyan"/>
        </w:rPr>
        <w:t>complained</w:t>
      </w:r>
      <w:r w:rsidRPr="00997C24">
        <w:rPr>
          <w:rStyle w:val="StyleUnderline"/>
        </w:rPr>
        <w:t xml:space="preserve"> in recent years </w:t>
      </w:r>
      <w:r w:rsidRPr="00997C24">
        <w:rPr>
          <w:rStyle w:val="StyleUnderline"/>
          <w:highlight w:val="cyan"/>
        </w:rPr>
        <w:t>about</w:t>
      </w:r>
      <w:r w:rsidRPr="00997C24">
        <w:rPr>
          <w:rStyle w:val="StyleUnderline"/>
        </w:rPr>
        <w:t xml:space="preserve"> the </w:t>
      </w:r>
      <w:r w:rsidRPr="00997C24">
        <w:rPr>
          <w:rStyle w:val="StyleUnderline"/>
          <w:highlight w:val="cyan"/>
        </w:rPr>
        <w:t>difficulties</w:t>
      </w:r>
      <w:r w:rsidRPr="00997C24">
        <w:rPr>
          <w:rStyle w:val="StyleUnderline"/>
        </w:rPr>
        <w:t xml:space="preserve"> of getting credentials </w:t>
      </w:r>
      <w:r w:rsidRPr="00997C24">
        <w:rPr>
          <w:rStyle w:val="StyleUnderline"/>
          <w:highlight w:val="cyan"/>
        </w:rPr>
        <w:t>for their diplomats</w:t>
      </w:r>
      <w:r w:rsidRPr="00997C24">
        <w:rPr>
          <w:rStyle w:val="StyleUnderline"/>
        </w:rPr>
        <w:t>, making the operation of their embassies extremely difficult.</w:t>
      </w:r>
    </w:p>
    <w:p w14:paraId="08712B02" w14:textId="77777777" w:rsidR="003419E2" w:rsidRPr="00997C24" w:rsidRDefault="003419E2" w:rsidP="003419E2">
      <w:pPr>
        <w:rPr>
          <w:rStyle w:val="StyleUnderline"/>
        </w:rPr>
      </w:pPr>
      <w:r w:rsidRPr="00997C24">
        <w:rPr>
          <w:rStyle w:val="StyleUnderline"/>
          <w:highlight w:val="cyan"/>
        </w:rPr>
        <w:t>Russia</w:t>
      </w:r>
      <w:r w:rsidRPr="00997C24">
        <w:rPr>
          <w:rStyle w:val="StyleUnderline"/>
        </w:rPr>
        <w:t xml:space="preserve"> has </w:t>
      </w:r>
      <w:r w:rsidRPr="00997C24">
        <w:rPr>
          <w:rStyle w:val="StyleUnderline"/>
          <w:highlight w:val="cyan"/>
        </w:rPr>
        <w:t>said</w:t>
      </w:r>
      <w:r w:rsidRPr="00997C24">
        <w:rPr>
          <w:rStyle w:val="StyleUnderline"/>
        </w:rPr>
        <w:t xml:space="preserve"> that even </w:t>
      </w:r>
      <w:r w:rsidRPr="00997C24">
        <w:rPr>
          <w:rStyle w:val="Emphasis"/>
          <w:highlight w:val="cyan"/>
        </w:rPr>
        <w:t>paying diplomats</w:t>
      </w:r>
      <w:r w:rsidRPr="00997C24">
        <w:rPr>
          <w:rStyle w:val="StyleUnderline"/>
          <w:highlight w:val="cyan"/>
        </w:rPr>
        <w:t xml:space="preserve"> has </w:t>
      </w:r>
      <w:r w:rsidRPr="00997C24">
        <w:rPr>
          <w:rStyle w:val="Emphasis"/>
          <w:highlight w:val="cyan"/>
        </w:rPr>
        <w:t>become difficult</w:t>
      </w:r>
      <w:r w:rsidRPr="00997C24">
        <w:rPr>
          <w:rStyle w:val="StyleUnderline"/>
          <w:highlight w:val="cyan"/>
        </w:rPr>
        <w:t xml:space="preserve"> due to Western restrictions</w:t>
      </w:r>
      <w:r w:rsidRPr="00997C24">
        <w:rPr>
          <w:rStyle w:val="StyleUnderline"/>
        </w:rPr>
        <w:t xml:space="preserve">, </w:t>
      </w:r>
      <w:r w:rsidRPr="00997C24">
        <w:rPr>
          <w:rStyle w:val="StyleUnderline"/>
          <w:highlight w:val="cyan"/>
        </w:rPr>
        <w:t>while U.S.</w:t>
      </w:r>
      <w:r w:rsidRPr="00997C24">
        <w:rPr>
          <w:rStyle w:val="StyleUnderline"/>
        </w:rPr>
        <w:t xml:space="preserve"> diplomats </w:t>
      </w:r>
      <w:r w:rsidRPr="00997C24">
        <w:rPr>
          <w:rStyle w:val="StyleUnderline"/>
          <w:highlight w:val="cyan"/>
        </w:rPr>
        <w:t xml:space="preserve">say their </w:t>
      </w:r>
      <w:r w:rsidRPr="00997C24">
        <w:rPr>
          <w:rStyle w:val="Emphasis"/>
          <w:highlight w:val="cyan"/>
        </w:rPr>
        <w:t>movements are restricted</w:t>
      </w:r>
      <w:r w:rsidRPr="00997C24">
        <w:rPr>
          <w:rStyle w:val="StyleUnderline"/>
          <w:highlight w:val="cyan"/>
        </w:rPr>
        <w:t xml:space="preserve"> in Russia</w:t>
      </w:r>
      <w:r w:rsidRPr="00997C24">
        <w:rPr>
          <w:rStyle w:val="StyleUnderline"/>
        </w:rPr>
        <w:t xml:space="preserve">. </w:t>
      </w:r>
      <w:r w:rsidRPr="00997C24">
        <w:rPr>
          <w:rStyle w:val="StyleUnderline"/>
          <w:highlight w:val="cyan"/>
        </w:rPr>
        <w:t>Both sides have complained of intimidation</w:t>
      </w:r>
      <w:r w:rsidRPr="00997C24">
        <w:rPr>
          <w:rStyle w:val="StyleUnderline"/>
        </w:rPr>
        <w:t>.</w:t>
      </w:r>
    </w:p>
    <w:p w14:paraId="788BB12F" w14:textId="77777777" w:rsidR="003419E2" w:rsidRPr="00997C24" w:rsidRDefault="003419E2" w:rsidP="003419E2">
      <w:pPr>
        <w:rPr>
          <w:sz w:val="16"/>
        </w:rPr>
      </w:pPr>
      <w:r w:rsidRPr="00997C24">
        <w:rPr>
          <w:sz w:val="16"/>
        </w:rPr>
        <w:t>“The U.S. and Russian delegations exchanged notes to finalize an understanding to ensure the stability of diplomatic banking for Russian and U.S. bilateral missions,” the State Department said.</w:t>
      </w:r>
    </w:p>
    <w:p w14:paraId="22194087" w14:textId="77777777" w:rsidR="003419E2" w:rsidRPr="00997C24" w:rsidRDefault="003419E2" w:rsidP="003419E2">
      <w:pPr>
        <w:rPr>
          <w:sz w:val="16"/>
        </w:rPr>
      </w:pPr>
      <w:r w:rsidRPr="00997C24">
        <w:rPr>
          <w:sz w:val="16"/>
        </w:rPr>
        <w:t>It said the delegations also discussed holding a follow-up meeting on these issues in the near term.</w:t>
      </w:r>
    </w:p>
    <w:p w14:paraId="3DCD369D" w14:textId="77777777" w:rsidR="003419E2" w:rsidRPr="00997C24" w:rsidRDefault="003419E2" w:rsidP="003419E2">
      <w:pPr>
        <w:rPr>
          <w:sz w:val="16"/>
        </w:rPr>
      </w:pPr>
      <w:r w:rsidRPr="00997C24">
        <w:rPr>
          <w:sz w:val="16"/>
        </w:rPr>
        <w:t>Among the issues is diplomatic property.</w:t>
      </w:r>
    </w:p>
    <w:p w14:paraId="04B4E806" w14:textId="77777777" w:rsidR="003419E2" w:rsidRPr="00997C24" w:rsidRDefault="003419E2" w:rsidP="003419E2">
      <w:pPr>
        <w:rPr>
          <w:sz w:val="16"/>
        </w:rPr>
      </w:pPr>
      <w:r w:rsidRPr="00997C24">
        <w:rPr>
          <w:sz w:val="16"/>
        </w:rPr>
        <w:t>Washington has put six Russian properties under restrictions, including the Killenworth estate on Long Island, the Pioneer Point “dacha” in Maryland, the Russian consulates in San Francisco and Seattle and the trade missions in Washington and New York.</w:t>
      </w:r>
    </w:p>
    <w:p w14:paraId="2B35F07E" w14:textId="77777777" w:rsidR="003419E2" w:rsidRDefault="003419E2" w:rsidP="003419E2">
      <w:pPr>
        <w:rPr>
          <w:sz w:val="16"/>
        </w:rPr>
      </w:pPr>
    </w:p>
    <w:p w14:paraId="4F57E219" w14:textId="77777777" w:rsidR="003419E2" w:rsidRDefault="003419E2" w:rsidP="003419E2">
      <w:pPr>
        <w:pStyle w:val="Heading4"/>
      </w:pPr>
      <w:r>
        <w:t>US-Russia cooperation requires massive amounts of diplomatic resources to deescalate</w:t>
      </w:r>
    </w:p>
    <w:p w14:paraId="7989A821" w14:textId="77777777" w:rsidR="003419E2" w:rsidRDefault="003419E2" w:rsidP="003419E2">
      <w:r>
        <w:rPr>
          <w:rStyle w:val="Style13ptBold"/>
        </w:rPr>
        <w:t xml:space="preserve">Pamuk and Lewis ’25 </w:t>
      </w:r>
      <w:r w:rsidRPr="00B750EC">
        <w:t>[</w:t>
      </w:r>
      <w:r>
        <w:t>Humeyra Pamuk and Simon Lewis; Pamuk is a senior foreign policy correspondent based in Washington DC; Lewis is a Reuters writer; “</w:t>
      </w:r>
      <w:r w:rsidRPr="00B750EC">
        <w:t>US, Russia agree to restore diplomatic missions as first step in Ukraine war talks</w:t>
      </w:r>
      <w:r>
        <w:t xml:space="preserve">”; Reuters; February 18, 2025; </w:t>
      </w:r>
      <w:r w:rsidRPr="00B750EC">
        <w:t>https://www.reuters.com/world/us-russia-agree-restore-diplomatic-missions-first-step-ukraine-war-talks-2025-02-18/</w:t>
      </w:r>
      <w:r>
        <w:t>; accessed 7-10-2025</w:t>
      </w:r>
      <w:r w:rsidRPr="00B750EC">
        <w:t>]</w:t>
      </w:r>
      <w:r>
        <w:t xml:space="preserve"> NT-LY</w:t>
      </w:r>
    </w:p>
    <w:p w14:paraId="3103EC08" w14:textId="77777777" w:rsidR="003419E2" w:rsidRPr="00B750EC" w:rsidRDefault="003419E2" w:rsidP="003419E2">
      <w:pPr>
        <w:pStyle w:val="ListParagraph"/>
        <w:numPr>
          <w:ilvl w:val="0"/>
          <w:numId w:val="47"/>
        </w:numPr>
        <w:rPr>
          <w:rStyle w:val="Style13ptBold"/>
        </w:rPr>
      </w:pPr>
      <w:r>
        <w:rPr>
          <w:rStyle w:val="Style13ptBold"/>
        </w:rPr>
        <w:t>Marco Rubio is the secretary of state of the united states</w:t>
      </w:r>
    </w:p>
    <w:p w14:paraId="7E82B410" w14:textId="77777777" w:rsidR="003419E2" w:rsidRPr="00B750EC" w:rsidRDefault="003419E2" w:rsidP="003419E2">
      <w:pPr>
        <w:rPr>
          <w:sz w:val="16"/>
        </w:rPr>
      </w:pPr>
      <w:r w:rsidRPr="00B750EC">
        <w:rPr>
          <w:sz w:val="16"/>
        </w:rPr>
        <w:t xml:space="preserve">The Riyadh talks were aimed as a step </w:t>
      </w:r>
      <w:r w:rsidRPr="00B750EC">
        <w:rPr>
          <w:sz w:val="14"/>
        </w:rPr>
        <w:t>toward ending Russia's war in Ukraine after President Donald Trump, who took office last month, ordered top officials to begin negotiations.</w:t>
      </w:r>
    </w:p>
    <w:p w14:paraId="7742BCC0" w14:textId="77777777" w:rsidR="003419E2" w:rsidRPr="00B750EC" w:rsidRDefault="003419E2" w:rsidP="003419E2">
      <w:pPr>
        <w:rPr>
          <w:rStyle w:val="StyleUnderline"/>
        </w:rPr>
      </w:pPr>
      <w:r w:rsidRPr="00B750EC">
        <w:rPr>
          <w:rStyle w:val="StyleUnderline"/>
          <w:highlight w:val="cyan"/>
        </w:rPr>
        <w:t>Rubio said</w:t>
      </w:r>
      <w:r w:rsidRPr="00B750EC">
        <w:rPr>
          <w:rStyle w:val="StyleUnderline"/>
        </w:rPr>
        <w:t xml:space="preserve"> the </w:t>
      </w:r>
      <w:r w:rsidRPr="00B750EC">
        <w:rPr>
          <w:rStyle w:val="StyleUnderline"/>
          <w:highlight w:val="cyan"/>
        </w:rPr>
        <w:t>sides agreed</w:t>
      </w:r>
      <w:r w:rsidRPr="00B750EC">
        <w:rPr>
          <w:rStyle w:val="StyleUnderline"/>
        </w:rPr>
        <w:t xml:space="preserve"> as </w:t>
      </w:r>
      <w:r w:rsidRPr="00B750EC">
        <w:rPr>
          <w:rStyle w:val="StyleUnderline"/>
          <w:highlight w:val="cyan"/>
        </w:rPr>
        <w:t xml:space="preserve">a first step to appoint </w:t>
      </w:r>
      <w:r w:rsidRPr="00B750EC">
        <w:rPr>
          <w:rStyle w:val="Emphasis"/>
          <w:highlight w:val="cyan"/>
        </w:rPr>
        <w:t>teams of officials</w:t>
      </w:r>
      <w:r w:rsidRPr="00B750EC">
        <w:rPr>
          <w:rStyle w:val="StyleUnderline"/>
          <w:highlight w:val="cyan"/>
        </w:rPr>
        <w:t xml:space="preserve"> to "work</w:t>
      </w:r>
      <w:r w:rsidRPr="00B750EC">
        <w:rPr>
          <w:rStyle w:val="StyleUnderline"/>
        </w:rPr>
        <w:t xml:space="preserve"> very </w:t>
      </w:r>
      <w:r w:rsidRPr="00B750EC">
        <w:rPr>
          <w:rStyle w:val="StyleUnderline"/>
          <w:highlight w:val="cyan"/>
        </w:rPr>
        <w:t>quickly</w:t>
      </w:r>
      <w:r w:rsidRPr="00B750EC">
        <w:rPr>
          <w:rStyle w:val="StyleUnderline"/>
        </w:rPr>
        <w:t xml:space="preserve"> to re-establish the functionality of our respective missions."</w:t>
      </w:r>
    </w:p>
    <w:p w14:paraId="5650042A" w14:textId="77777777" w:rsidR="003419E2" w:rsidRPr="00B750EC" w:rsidRDefault="003419E2" w:rsidP="003419E2">
      <w:pPr>
        <w:rPr>
          <w:rStyle w:val="StyleUnderline"/>
        </w:rPr>
      </w:pPr>
      <w:r w:rsidRPr="00B750EC">
        <w:rPr>
          <w:sz w:val="16"/>
        </w:rPr>
        <w:t xml:space="preserve">The </w:t>
      </w:r>
      <w:r w:rsidRPr="00B750EC">
        <w:rPr>
          <w:rStyle w:val="StyleUnderline"/>
          <w:highlight w:val="cyan"/>
        </w:rPr>
        <w:t>two countries have expelled diplomats and limited the appointment</w:t>
      </w:r>
      <w:r w:rsidRPr="00B750EC">
        <w:rPr>
          <w:rStyle w:val="StyleUnderline"/>
        </w:rPr>
        <w:t xml:space="preserve"> of new </w:t>
      </w:r>
      <w:r w:rsidRPr="00B750EC">
        <w:rPr>
          <w:rStyle w:val="StyleUnderline"/>
          <w:highlight w:val="cyan"/>
        </w:rPr>
        <w:t>staff</w:t>
      </w:r>
      <w:r w:rsidRPr="00B750EC">
        <w:rPr>
          <w:rStyle w:val="StyleUnderline"/>
        </w:rPr>
        <w:t xml:space="preserve"> at each other's missions </w:t>
      </w:r>
      <w:r w:rsidRPr="00B750EC">
        <w:rPr>
          <w:rStyle w:val="StyleUnderline"/>
          <w:highlight w:val="cyan"/>
        </w:rPr>
        <w:t xml:space="preserve">in a series of </w:t>
      </w:r>
      <w:r w:rsidRPr="00B750EC">
        <w:rPr>
          <w:rStyle w:val="Emphasis"/>
          <w:highlight w:val="cyan"/>
        </w:rPr>
        <w:t>tit-for-tat</w:t>
      </w:r>
      <w:r w:rsidRPr="00B750EC">
        <w:rPr>
          <w:rStyle w:val="StyleUnderline"/>
        </w:rPr>
        <w:t xml:space="preserve"> </w:t>
      </w:r>
      <w:r w:rsidRPr="00B750EC">
        <w:rPr>
          <w:rStyle w:val="StyleUnderline"/>
          <w:highlight w:val="cyan"/>
        </w:rPr>
        <w:t>measures over the past decade</w:t>
      </w:r>
      <w:r w:rsidRPr="00B750EC">
        <w:rPr>
          <w:rStyle w:val="StyleUnderline"/>
        </w:rPr>
        <w:t>, leaving their respective embassies thinly staffed.</w:t>
      </w:r>
    </w:p>
    <w:p w14:paraId="56BCA72F" w14:textId="77777777" w:rsidR="003419E2" w:rsidRPr="00B750EC" w:rsidRDefault="003419E2" w:rsidP="003419E2">
      <w:pPr>
        <w:rPr>
          <w:rStyle w:val="StyleUnderline"/>
        </w:rPr>
      </w:pPr>
      <w:r w:rsidRPr="00B750EC">
        <w:rPr>
          <w:rStyle w:val="StyleUnderline"/>
        </w:rPr>
        <w:t xml:space="preserve">Rubio said </w:t>
      </w:r>
      <w:r w:rsidRPr="00B750EC">
        <w:rPr>
          <w:rStyle w:val="StyleUnderline"/>
          <w:highlight w:val="cyan"/>
        </w:rPr>
        <w:t>those moves had "</w:t>
      </w:r>
      <w:r w:rsidRPr="00B750EC">
        <w:rPr>
          <w:rStyle w:val="Emphasis"/>
          <w:highlight w:val="cyan"/>
        </w:rPr>
        <w:t>really diminished our ability to operate in Moscow</w:t>
      </w:r>
      <w:r w:rsidRPr="00B750EC">
        <w:rPr>
          <w:rStyle w:val="StyleUnderline"/>
        </w:rPr>
        <w:t>" and that Russia would say the same about its mission in Washington.</w:t>
      </w:r>
    </w:p>
    <w:p w14:paraId="1E668D71" w14:textId="77777777" w:rsidR="003419E2" w:rsidRPr="00B750EC" w:rsidRDefault="003419E2" w:rsidP="003419E2">
      <w:pPr>
        <w:rPr>
          <w:sz w:val="16"/>
        </w:rPr>
      </w:pPr>
      <w:r w:rsidRPr="00B750EC">
        <w:rPr>
          <w:sz w:val="16"/>
        </w:rPr>
        <w:t xml:space="preserve">"We're going to </w:t>
      </w:r>
      <w:r w:rsidRPr="00B750EC">
        <w:rPr>
          <w:rStyle w:val="StyleUnderline"/>
          <w:highlight w:val="cyan"/>
        </w:rPr>
        <w:t xml:space="preserve">need </w:t>
      </w:r>
      <w:r w:rsidRPr="00B750EC">
        <w:rPr>
          <w:rStyle w:val="StyleUnderline"/>
        </w:rPr>
        <w:t xml:space="preserve">to have </w:t>
      </w:r>
      <w:r w:rsidRPr="00B750EC">
        <w:rPr>
          <w:rStyle w:val="StyleUnderline"/>
          <w:highlight w:val="cyan"/>
        </w:rPr>
        <w:t>vibrant diplomatic</w:t>
      </w:r>
      <w:r w:rsidRPr="00B750EC">
        <w:rPr>
          <w:rStyle w:val="Emphasis"/>
          <w:highlight w:val="cyan"/>
        </w:rPr>
        <w:t xml:space="preserve"> missions</w:t>
      </w:r>
      <w:r w:rsidRPr="00B750EC">
        <w:rPr>
          <w:rStyle w:val="StyleUnderline"/>
        </w:rPr>
        <w:t xml:space="preserve"> that are able </w:t>
      </w:r>
      <w:r w:rsidRPr="00B750EC">
        <w:rPr>
          <w:rStyle w:val="StyleUnderline"/>
          <w:highlight w:val="cyan"/>
        </w:rPr>
        <w:t>to function normally</w:t>
      </w:r>
      <w:r w:rsidRPr="00B750EC">
        <w:rPr>
          <w:rStyle w:val="StyleUnderline"/>
        </w:rPr>
        <w:t xml:space="preserve"> in order to be able to continue these conduits</w:t>
      </w:r>
      <w:r w:rsidRPr="00B750EC">
        <w:rPr>
          <w:sz w:val="16"/>
        </w:rPr>
        <w:t>," Rubio told the Associated Press.</w:t>
      </w:r>
    </w:p>
    <w:p w14:paraId="5F4CF9F2" w14:textId="77777777" w:rsidR="003419E2" w:rsidRPr="00B750EC" w:rsidRDefault="003419E2" w:rsidP="003419E2">
      <w:pPr>
        <w:rPr>
          <w:sz w:val="16"/>
        </w:rPr>
      </w:pPr>
      <w:r w:rsidRPr="00B750EC">
        <w:rPr>
          <w:sz w:val="16"/>
        </w:rPr>
        <w:t>He said he would not negotiate in public the details of how the missions would be restored.</w:t>
      </w:r>
    </w:p>
    <w:p w14:paraId="271DA736" w14:textId="77777777" w:rsidR="003419E2" w:rsidRPr="00B750EC" w:rsidRDefault="003419E2" w:rsidP="003419E2">
      <w:pPr>
        <w:rPr>
          <w:sz w:val="16"/>
        </w:rPr>
      </w:pPr>
      <w:r w:rsidRPr="00B750EC">
        <w:rPr>
          <w:sz w:val="16"/>
        </w:rPr>
        <w:t>The State Department did not immediately respond to a request for details of the current operations of U.S. missions in Russia.</w:t>
      </w:r>
    </w:p>
    <w:p w14:paraId="37A4847B" w14:textId="77777777" w:rsidR="003419E2" w:rsidRPr="00B750EC" w:rsidRDefault="003419E2" w:rsidP="003419E2">
      <w:pPr>
        <w:rPr>
          <w:sz w:val="16"/>
        </w:rPr>
      </w:pPr>
      <w:r w:rsidRPr="00B750EC">
        <w:rPr>
          <w:sz w:val="16"/>
        </w:rPr>
        <w:t>Rubio's Russian counterpart, Sergei Lavrov, raised the functioning of Russia's U.S. missions with Rubio in a call on Saturday ahead of the talks in Riyadh, Russia's foreign ministry said.</w:t>
      </w:r>
    </w:p>
    <w:p w14:paraId="3D7B2F8F" w14:textId="77777777" w:rsidR="003419E2" w:rsidRPr="00B750EC" w:rsidRDefault="003419E2" w:rsidP="003419E2">
      <w:pPr>
        <w:rPr>
          <w:sz w:val="16"/>
        </w:rPr>
      </w:pPr>
      <w:r w:rsidRPr="00B750EC">
        <w:rPr>
          <w:sz w:val="16"/>
        </w:rPr>
        <w:t>Even before Russia's full-scale invasion of Ukraine in 2022, U.S. officials complained they were able to maintain only a "caretaker presence" in Russia, after Russia imposed a cap on personnel in U.S. missions, forcing Washington to shutter its consulates in Vladivostok and Yekaterinburg.</w:t>
      </w:r>
    </w:p>
    <w:p w14:paraId="39DC68BA" w14:textId="77777777" w:rsidR="003419E2" w:rsidRDefault="003419E2" w:rsidP="003419E2">
      <w:pPr>
        <w:rPr>
          <w:sz w:val="16"/>
        </w:rPr>
      </w:pPr>
    </w:p>
    <w:p w14:paraId="57AA7100" w14:textId="77777777" w:rsidR="003419E2" w:rsidRDefault="003419E2" w:rsidP="003419E2"/>
    <w:p w14:paraId="40BDE724" w14:textId="77777777" w:rsidR="003419E2" w:rsidRPr="00046E18" w:rsidRDefault="003419E2" w:rsidP="003419E2"/>
    <w:p w14:paraId="2DF2BA31" w14:textId="77777777" w:rsidR="003419E2" w:rsidRPr="003419E2" w:rsidRDefault="003419E2" w:rsidP="003419E2"/>
    <w:p w14:paraId="20F0AFE6" w14:textId="3EEDDF84" w:rsidR="00AD396A" w:rsidRDefault="00D20DDA" w:rsidP="00D20DDA">
      <w:pPr>
        <w:pStyle w:val="Heading3"/>
      </w:pPr>
      <w:r>
        <w:t>L</w:t>
      </w:r>
      <w:r w:rsidR="003419E2">
        <w:t>—</w:t>
      </w:r>
      <w:r>
        <w:t>Science Diplomacy</w:t>
      </w:r>
      <w:r w:rsidR="001B019F">
        <w:t>—2NC</w:t>
      </w:r>
    </w:p>
    <w:p w14:paraId="2611F5E4" w14:textId="1A3F6AFB" w:rsidR="00D20DDA" w:rsidRPr="00D20DDA" w:rsidRDefault="00D20DDA" w:rsidP="00D20DDA">
      <w:pPr>
        <w:pStyle w:val="Heading4"/>
      </w:pPr>
      <w:r w:rsidRPr="00D20DDA">
        <w:t>Science cooperation requires diplomatic resources</w:t>
      </w:r>
    </w:p>
    <w:p w14:paraId="1A12F111" w14:textId="1A9B6223" w:rsidR="00D20DDA" w:rsidRDefault="00D20DDA" w:rsidP="00D20DDA">
      <w:r>
        <w:t>Rodney W.</w:t>
      </w:r>
      <w:r w:rsidRPr="00410D33">
        <w:t xml:space="preserve"> </w:t>
      </w:r>
      <w:r>
        <w:rPr>
          <w:rStyle w:val="Style13ptBold"/>
        </w:rPr>
        <w:t>Nichols</w:t>
      </w:r>
      <w:r w:rsidRPr="00410D33">
        <w:t xml:space="preserve"> </w:t>
      </w:r>
      <w:r>
        <w:rPr>
          <w:rStyle w:val="Style13ptBold"/>
        </w:rPr>
        <w:t xml:space="preserve">15 </w:t>
      </w:r>
      <w:r>
        <w:t>Rodney W. Nichols is a consultant on science and technology policy, and was president and CEO of the New York Academy of Sciences</w:t>
      </w:r>
      <w:r w:rsidRPr="00410D33">
        <w:t>. “</w:t>
      </w:r>
      <w:r>
        <w:t>Hardly Academic</w:t>
      </w:r>
      <w:r w:rsidRPr="00645889">
        <w:t xml:space="preserve">” </w:t>
      </w:r>
      <w:r w:rsidRPr="002B3AED">
        <w:rPr>
          <w:rFonts w:cs="Arial"/>
          <w14:ligatures w14:val="standardContextual"/>
        </w:rPr>
        <w:t>https://www.foreignaffairs.com/world/hardly-academic</w:t>
      </w:r>
      <w:r>
        <w:rPr>
          <w:rFonts w:cs="Arial"/>
          <w:color w:val="000000"/>
          <w14:ligatures w14:val="standardContextual"/>
        </w:rPr>
        <w:t xml:space="preserve"> </w:t>
      </w:r>
      <w:r w:rsidRPr="00645889">
        <w:t>//PK</w:t>
      </w:r>
    </w:p>
    <w:p w14:paraId="63B6C65B" w14:textId="77777777" w:rsidR="00D20DDA" w:rsidRPr="00377AA9" w:rsidRDefault="00D20DDA" w:rsidP="00D20DDA">
      <w:pPr>
        <w:rPr>
          <w:sz w:val="16"/>
        </w:rPr>
      </w:pPr>
      <w:r w:rsidRPr="00377AA9">
        <w:rPr>
          <w:sz w:val="16"/>
        </w:rPr>
        <w:t>Scientific advice plays a similar role in crafting agreements on other global issues, ranging from weather and climate change, management of the global commons, cybersecurity, and even trade and public health. Indeed, the underpinning of almost every durable treaty is such expertise, something that then Secretary of State George Shultz had in mind when he said in a famous 1984 cable to all diplomatic posts: “</w:t>
      </w:r>
      <w:r w:rsidRPr="00645889">
        <w:rPr>
          <w:highlight w:val="cyan"/>
          <w:u w:val="single"/>
        </w:rPr>
        <w:t>The</w:t>
      </w:r>
      <w:r>
        <w:rPr>
          <w:highlight w:val="cyan"/>
          <w:u w:val="single"/>
        </w:rPr>
        <w:t xml:space="preserve"> </w:t>
      </w:r>
      <w:r w:rsidRPr="00645889">
        <w:rPr>
          <w:highlight w:val="cyan"/>
          <w:u w:val="single"/>
        </w:rPr>
        <w:t>revolution in communications, energy, environmental sciences and other aspects of science and technology has … imparted an importance to [science and technology] considerations in foreign affairs undreamed of a generation ago.”</w:t>
      </w:r>
      <w:r w:rsidRPr="00377AA9">
        <w:rPr>
          <w:sz w:val="16"/>
        </w:rPr>
        <w:t xml:space="preserve"> </w:t>
      </w:r>
      <w:r w:rsidRPr="00645889">
        <w:rPr>
          <w:highlight w:val="cyan"/>
          <w:u w:val="single"/>
        </w:rPr>
        <w:t>It is hard to overstate just how much researchers in almost every discipline need diplomats</w:t>
      </w:r>
      <w:r w:rsidRPr="00377AA9">
        <w:rPr>
          <w:sz w:val="16"/>
        </w:rPr>
        <w:t>. With that in mind, since 1984 and especially in the 1990s, the U.S. State Department has created the role of science and technology adviser to the secretary; strengthened the Bureau of Oceans, Environment, and International Scientific Affairs; created interagency networks for scientific advice; and, directly and indirectly, brought scores of scientists and engineers to work into both the State Department and the Agency for International Development.</w:t>
      </w:r>
    </w:p>
    <w:p w14:paraId="75E47F33" w14:textId="77777777" w:rsidR="00D20DDA" w:rsidRPr="00377AA9" w:rsidRDefault="00D20DDA" w:rsidP="00D20DDA">
      <w:pPr>
        <w:rPr>
          <w:sz w:val="16"/>
        </w:rPr>
      </w:pPr>
      <w:r w:rsidRPr="00377AA9">
        <w:rPr>
          <w:sz w:val="16"/>
        </w:rPr>
        <w:t xml:space="preserve">The </w:t>
      </w:r>
      <w:r w:rsidRPr="00B8524A">
        <w:rPr>
          <w:highlight w:val="cyan"/>
          <w:u w:val="single"/>
        </w:rPr>
        <w:t>second form</w:t>
      </w:r>
      <w:r w:rsidRPr="00377AA9">
        <w:rPr>
          <w:sz w:val="16"/>
        </w:rPr>
        <w:t xml:space="preserve"> of science diplomacy, which is rarely as dramatic is the first, </w:t>
      </w:r>
      <w:r w:rsidRPr="00B8524A">
        <w:rPr>
          <w:highlight w:val="cyan"/>
          <w:u w:val="single"/>
        </w:rPr>
        <w:t>is diplomacy for science</w:t>
      </w:r>
      <w:r w:rsidRPr="00377AA9">
        <w:rPr>
          <w:sz w:val="16"/>
        </w:rPr>
        <w:t xml:space="preserve">. Here the help goes the other way. And it is </w:t>
      </w:r>
      <w:r w:rsidRPr="00B8524A">
        <w:rPr>
          <w:highlight w:val="cyan"/>
          <w:u w:val="single"/>
        </w:rPr>
        <w:t>hard to overstate just how much researchers in almost every discipline need diplomats.</w:t>
      </w:r>
      <w:r w:rsidRPr="00377AA9">
        <w:rPr>
          <w:sz w:val="16"/>
        </w:rPr>
        <w:t xml:space="preserve"> </w:t>
      </w:r>
      <w:r w:rsidRPr="00B8524A">
        <w:rPr>
          <w:highlight w:val="cyan"/>
          <w:u w:val="single"/>
        </w:rPr>
        <w:t>Thousands of the world’s leading physicists and engineers</w:t>
      </w:r>
      <w:r w:rsidRPr="00377AA9">
        <w:rPr>
          <w:sz w:val="16"/>
        </w:rPr>
        <w:t xml:space="preserve">, for example, </w:t>
      </w:r>
      <w:r w:rsidRPr="00B8524A">
        <w:rPr>
          <w:highlight w:val="cyan"/>
          <w:u w:val="single"/>
        </w:rPr>
        <w:t>would be unable to undertake high-quality research if dozens of governments had not come together</w:t>
      </w:r>
      <w:r w:rsidRPr="00377AA9">
        <w:rPr>
          <w:sz w:val="16"/>
        </w:rPr>
        <w:t xml:space="preserve"> to build, at a cost of nearly $5 billion, CERN’s particle accelerator in Geneva (and those scientists certainly would not have made the Nobel prize–winning discovery of the Higgs boson). </w:t>
      </w:r>
      <w:r w:rsidRPr="000570A8">
        <w:rPr>
          <w:highlight w:val="cyan"/>
          <w:u w:val="single"/>
        </w:rPr>
        <w:t>Without a global compact to pool resources, assemble talent, and maintain high-level diplomatic attention over several decades, “big science” projects</w:t>
      </w:r>
      <w:r w:rsidRPr="00377AA9">
        <w:rPr>
          <w:sz w:val="16"/>
        </w:rPr>
        <w:t xml:space="preserve"> like this one </w:t>
      </w:r>
      <w:r w:rsidRPr="000570A8">
        <w:rPr>
          <w:highlight w:val="cyan"/>
          <w:u w:val="single"/>
        </w:rPr>
        <w:t>would be simply impossible.</w:t>
      </w:r>
      <w:r w:rsidRPr="00377AA9">
        <w:rPr>
          <w:sz w:val="16"/>
        </w:rPr>
        <w:t xml:space="preserve"> </w:t>
      </w:r>
    </w:p>
    <w:p w14:paraId="59F0C82E" w14:textId="77777777" w:rsidR="00D20DDA" w:rsidRPr="00543B88" w:rsidRDefault="00D20DDA" w:rsidP="00D20DDA">
      <w:pPr>
        <w:rPr>
          <w:highlight w:val="cyan"/>
          <w:u w:val="single"/>
        </w:rPr>
      </w:pPr>
      <w:r w:rsidRPr="00543B88">
        <w:rPr>
          <w:highlight w:val="cyan"/>
          <w:u w:val="single"/>
        </w:rPr>
        <w:t>“Little science” also needs diplomatic help.</w:t>
      </w:r>
      <w:r w:rsidRPr="00377AA9">
        <w:rPr>
          <w:sz w:val="16"/>
        </w:rPr>
        <w:t xml:space="preserve"> An American seismologist studying earthquakes in China must get permits from Beijing. A British biologist collecting specimens in South America must win the approval of the appropriate countries. A biomedical team from a multinational NGO developing a new vaccine for use in Africa must gain clearance for multi-country trials. </w:t>
      </w:r>
      <w:r w:rsidRPr="00543B88">
        <w:rPr>
          <w:highlight w:val="cyan"/>
          <w:u w:val="single"/>
        </w:rPr>
        <w:t>At every step of the way, good diplomatic relations between involved countries are necessary, but more broadly, good diplomats are needed to get the exchanges approved, facilitate immigration, sponsor international conferences, and grant visas for faculty and students.</w:t>
      </w:r>
    </w:p>
    <w:p w14:paraId="0655D67C" w14:textId="77777777" w:rsidR="00D20DDA" w:rsidRPr="00D20DDA" w:rsidRDefault="00D20DDA" w:rsidP="00D20DDA"/>
    <w:p w14:paraId="4C98DE40" w14:textId="1EA1D670" w:rsidR="00AD396A" w:rsidRDefault="001B019F" w:rsidP="001B019F">
      <w:pPr>
        <w:pStyle w:val="Heading3"/>
      </w:pPr>
      <w:r>
        <w:t>L—Unilateral—2NC</w:t>
      </w:r>
    </w:p>
    <w:p w14:paraId="3AFCBA9A" w14:textId="77777777" w:rsidR="001B019F" w:rsidRPr="001B019F" w:rsidRDefault="001B019F" w:rsidP="001B019F"/>
    <w:p w14:paraId="785528D5" w14:textId="77777777" w:rsidR="001B019F" w:rsidRPr="005D7268" w:rsidRDefault="001B019F" w:rsidP="001B019F">
      <w:pPr>
        <w:pStyle w:val="Heading4"/>
      </w:pPr>
      <w:r>
        <w:t>US unilateral Arctic policy overstretches diplomatic resources</w:t>
      </w:r>
    </w:p>
    <w:p w14:paraId="760C7DFE" w14:textId="77777777" w:rsidR="001B019F" w:rsidRPr="00236B31" w:rsidRDefault="001B019F" w:rsidP="001B019F">
      <w:pPr>
        <w:rPr>
          <w:rStyle w:val="Style13ptBold"/>
        </w:rPr>
      </w:pPr>
      <w:r>
        <w:rPr>
          <w:rStyle w:val="Style13ptBold"/>
        </w:rPr>
        <w:t xml:space="preserve">Bennett ‘12 </w:t>
      </w:r>
      <w:r w:rsidRPr="00236B31">
        <w:t>[</w:t>
      </w:r>
      <w:r>
        <w:t xml:space="preserve">Mia Bennett; associate professor in the Geography Department at the University of Washington; PhD in Geography from UCLA, where she was a National Science Foundation Graduate Research Fellow; MPhil in Polar Studies from the University of Cambridge’s Scott Polar Research Institute; “Russian politician and US ambassador emphasize Arctic cooperation”; Cryopolitics; February 14, 2012; </w:t>
      </w:r>
      <w:r w:rsidRPr="004D7B0C">
        <w:t>https://www.cryopolitics.com/2012/02/14/russian-politician-american-ambassador-emphasize-cooperation/</w:t>
      </w:r>
      <w:r>
        <w:t>; accessed 07-02-25</w:t>
      </w:r>
      <w:r w:rsidRPr="00236B31">
        <w:t>]</w:t>
      </w:r>
      <w:r>
        <w:t xml:space="preserve"> NT-LY</w:t>
      </w:r>
    </w:p>
    <w:p w14:paraId="584A7AF9" w14:textId="77777777" w:rsidR="001B019F" w:rsidRPr="0007145E" w:rsidRDefault="001B019F" w:rsidP="001B019F">
      <w:pPr>
        <w:rPr>
          <w:sz w:val="16"/>
        </w:rPr>
      </w:pPr>
      <w:r w:rsidRPr="0007145E">
        <w:rPr>
          <w:sz w:val="16"/>
        </w:rPr>
        <w:t xml:space="preserve">On the other side of the world, </w:t>
      </w:r>
      <w:r w:rsidRPr="0007145E">
        <w:rPr>
          <w:rStyle w:val="StyleUnderline"/>
        </w:rPr>
        <w:t>U.S. Ambassador to Norway Barry White</w:t>
      </w:r>
      <w:r w:rsidRPr="0007145E">
        <w:rPr>
          <w:sz w:val="16"/>
        </w:rPr>
        <w:t xml:space="preserve"> attended the Conference on Indigenous Peoples, Environment and Business in Kirkenes, Norway last week. He </w:t>
      </w:r>
      <w:r w:rsidRPr="0007145E">
        <w:rPr>
          <w:rStyle w:val="StyleUnderline"/>
        </w:rPr>
        <w:t>stated, “It seems that too often the concept of “race to the Arctic” is bandied about</w:t>
      </w:r>
      <w:r w:rsidRPr="0007145E">
        <w:rPr>
          <w:sz w:val="16"/>
        </w:rPr>
        <w:t xml:space="preserve">, whether in popular press articles or a number of recently published books. While this makes for interesting reading, </w:t>
      </w:r>
      <w:r w:rsidRPr="009E077C">
        <w:rPr>
          <w:rStyle w:val="StyleUnderline"/>
          <w:highlight w:val="cyan"/>
        </w:rPr>
        <w:t>the U</w:t>
      </w:r>
      <w:r w:rsidRPr="0007145E">
        <w:rPr>
          <w:rStyle w:val="StyleUnderline"/>
        </w:rPr>
        <w:t xml:space="preserve">nited </w:t>
      </w:r>
      <w:r w:rsidRPr="009E077C">
        <w:rPr>
          <w:rStyle w:val="StyleUnderline"/>
          <w:highlight w:val="cyan"/>
        </w:rPr>
        <w:t>S</w:t>
      </w:r>
      <w:r w:rsidRPr="0007145E">
        <w:rPr>
          <w:rStyle w:val="StyleUnderline"/>
        </w:rPr>
        <w:t xml:space="preserve">tates </w:t>
      </w:r>
      <w:r w:rsidRPr="009E077C">
        <w:rPr>
          <w:rStyle w:val="StyleUnderline"/>
          <w:highlight w:val="cyan"/>
        </w:rPr>
        <w:t>government doesn’t believe that we are in the middle of a race to the Arctic</w:t>
      </w:r>
      <w:r w:rsidRPr="0007145E">
        <w:rPr>
          <w:rStyle w:val="StyleUnderline"/>
        </w:rPr>
        <w:t>.</w:t>
      </w:r>
      <w:r w:rsidRPr="0007145E">
        <w:rPr>
          <w:sz w:val="16"/>
        </w:rPr>
        <w:t xml:space="preserve">” That’s probably true on a number of levels. One, the </w:t>
      </w:r>
      <w:r w:rsidRPr="009E077C">
        <w:rPr>
          <w:rStyle w:val="StyleUnderline"/>
          <w:highlight w:val="cyan"/>
        </w:rPr>
        <w:t>U.S.</w:t>
      </w:r>
      <w:r w:rsidRPr="0007145E">
        <w:rPr>
          <w:rStyle w:val="StyleUnderline"/>
        </w:rPr>
        <w:t xml:space="preserve"> tends to </w:t>
      </w:r>
      <w:r w:rsidRPr="009E077C">
        <w:rPr>
          <w:rStyle w:val="Emphasis"/>
          <w:highlight w:val="cyan"/>
        </w:rPr>
        <w:t>emphasize</w:t>
      </w:r>
      <w:r w:rsidRPr="0007145E">
        <w:rPr>
          <w:rStyle w:val="Emphasis"/>
        </w:rPr>
        <w:t xml:space="preserve"> </w:t>
      </w:r>
      <w:r w:rsidRPr="009E077C">
        <w:rPr>
          <w:rStyle w:val="Emphasis"/>
          <w:highlight w:val="cyan"/>
        </w:rPr>
        <w:t>inclusion</w:t>
      </w:r>
      <w:r w:rsidRPr="0007145E">
        <w:rPr>
          <w:rStyle w:val="StyleUnderline"/>
        </w:rPr>
        <w:t xml:space="preserve"> in the region, </w:t>
      </w:r>
      <w:r w:rsidRPr="009E077C">
        <w:rPr>
          <w:rStyle w:val="StyleUnderline"/>
          <w:highlight w:val="cyan"/>
        </w:rPr>
        <w:t>such as</w:t>
      </w:r>
      <w:r w:rsidRPr="0007145E">
        <w:rPr>
          <w:rStyle w:val="StyleUnderline"/>
        </w:rPr>
        <w:t xml:space="preserve"> at </w:t>
      </w:r>
      <w:r w:rsidRPr="009E077C">
        <w:rPr>
          <w:rStyle w:val="StyleUnderline"/>
          <w:highlight w:val="cyan"/>
        </w:rPr>
        <w:t>the Arctic Council</w:t>
      </w:r>
      <w:r w:rsidRPr="0007145E">
        <w:rPr>
          <w:sz w:val="16"/>
        </w:rPr>
        <w:t xml:space="preserve">. Pursuing </w:t>
      </w:r>
      <w:r w:rsidRPr="009E077C">
        <w:rPr>
          <w:rStyle w:val="StyleUnderline"/>
          <w:highlight w:val="cyan"/>
        </w:rPr>
        <w:t>multilateral solutions</w:t>
      </w:r>
      <w:r w:rsidRPr="0007145E">
        <w:rPr>
          <w:rStyle w:val="StyleUnderline"/>
        </w:rPr>
        <w:t xml:space="preserve"> to the Arctic </w:t>
      </w:r>
      <w:r w:rsidRPr="009E077C">
        <w:rPr>
          <w:rStyle w:val="StyleUnderline"/>
          <w:highlight w:val="cyan"/>
        </w:rPr>
        <w:t>make</w:t>
      </w:r>
      <w:r w:rsidRPr="0007145E">
        <w:rPr>
          <w:rStyle w:val="StyleUnderline"/>
        </w:rPr>
        <w:t xml:space="preserve">s </w:t>
      </w:r>
      <w:r w:rsidRPr="009E077C">
        <w:rPr>
          <w:rStyle w:val="StyleUnderline"/>
          <w:highlight w:val="cyan"/>
        </w:rPr>
        <w:t>it easier for the U.S. to sit back and not have to take the lead</w:t>
      </w:r>
      <w:r w:rsidRPr="0007145E">
        <w:rPr>
          <w:rStyle w:val="StyleUnderline"/>
        </w:rPr>
        <w:t xml:space="preserve">, </w:t>
      </w:r>
      <w:r w:rsidRPr="009E077C">
        <w:rPr>
          <w:rStyle w:val="StyleUnderline"/>
          <w:highlight w:val="cyan"/>
        </w:rPr>
        <w:t xml:space="preserve">especially since its </w:t>
      </w:r>
      <w:r w:rsidRPr="009E077C">
        <w:rPr>
          <w:rStyle w:val="Emphasis"/>
          <w:highlight w:val="cyan"/>
        </w:rPr>
        <w:t xml:space="preserve">military and diplomatic resources are stretched thinly </w:t>
      </w:r>
      <w:r w:rsidRPr="009E077C">
        <w:rPr>
          <w:rStyle w:val="StyleUnderline"/>
          <w:highlight w:val="cyan"/>
        </w:rPr>
        <w:t>over the planet</w:t>
      </w:r>
      <w:r w:rsidRPr="0007145E">
        <w:rPr>
          <w:sz w:val="16"/>
        </w:rPr>
        <w:t xml:space="preserve">. Believing that the </w:t>
      </w:r>
      <w:r w:rsidRPr="0007145E">
        <w:rPr>
          <w:rStyle w:val="StyleUnderline"/>
        </w:rPr>
        <w:t xml:space="preserve">Arctic is a zone of </w:t>
      </w:r>
      <w:r w:rsidRPr="009E077C">
        <w:rPr>
          <w:rStyle w:val="StyleUnderline"/>
          <w:highlight w:val="cyan"/>
        </w:rPr>
        <w:t>cooperation</w:t>
      </w:r>
      <w:r w:rsidRPr="0007145E">
        <w:rPr>
          <w:rStyle w:val="StyleUnderline"/>
        </w:rPr>
        <w:t xml:space="preserve"> also </w:t>
      </w:r>
      <w:r w:rsidRPr="009E077C">
        <w:rPr>
          <w:rStyle w:val="StyleUnderline"/>
          <w:highlight w:val="cyan"/>
        </w:rPr>
        <w:t>lends greater support to keep</w:t>
      </w:r>
      <w:r w:rsidRPr="0007145E">
        <w:rPr>
          <w:rStyle w:val="StyleUnderline"/>
        </w:rPr>
        <w:t xml:space="preserve">ing </w:t>
      </w:r>
      <w:r w:rsidRPr="009E077C">
        <w:rPr>
          <w:rStyle w:val="StyleUnderline"/>
          <w:highlight w:val="cyan"/>
        </w:rPr>
        <w:t>military investments in the region</w:t>
      </w:r>
      <w:r w:rsidRPr="0007145E">
        <w:rPr>
          <w:rStyle w:val="StyleUnderline"/>
        </w:rPr>
        <w:t xml:space="preserve">, such as icebreakers, </w:t>
      </w:r>
      <w:r w:rsidRPr="009E077C">
        <w:rPr>
          <w:rStyle w:val="StyleUnderline"/>
          <w:highlight w:val="cyan"/>
        </w:rPr>
        <w:t>low</w:t>
      </w:r>
      <w:r w:rsidRPr="0007145E">
        <w:rPr>
          <w:sz w:val="16"/>
        </w:rPr>
        <w:t xml:space="preserve"> – </w:t>
      </w:r>
      <w:r w:rsidRPr="0007145E">
        <w:rPr>
          <w:rStyle w:val="StyleUnderline"/>
        </w:rPr>
        <w:t>even though there are a host of non-military reasons for why the U.S. should enhance its capabilities in the region</w:t>
      </w:r>
      <w:r w:rsidRPr="0007145E">
        <w:rPr>
          <w:sz w:val="16"/>
        </w:rPr>
        <w:t>.</w:t>
      </w:r>
    </w:p>
    <w:p w14:paraId="3C5C8C7B" w14:textId="77777777" w:rsidR="001B019F" w:rsidRDefault="001B019F" w:rsidP="001B019F">
      <w:pPr>
        <w:rPr>
          <w:sz w:val="16"/>
        </w:rPr>
      </w:pPr>
    </w:p>
    <w:p w14:paraId="45862559" w14:textId="77777777" w:rsidR="001B019F" w:rsidRDefault="001B019F" w:rsidP="001B019F">
      <w:pPr>
        <w:rPr>
          <w:sz w:val="16"/>
        </w:rPr>
      </w:pPr>
    </w:p>
    <w:p w14:paraId="037EE001" w14:textId="4B37AE0C" w:rsidR="001B40B6" w:rsidRDefault="005632C9" w:rsidP="005632C9">
      <w:pPr>
        <w:pStyle w:val="Heading2"/>
      </w:pPr>
      <w:r>
        <w:t>I/L—Dipcap Mechanics</w:t>
      </w:r>
    </w:p>
    <w:p w14:paraId="17668BA5" w14:textId="106ED3B6" w:rsidR="005632C9" w:rsidRDefault="00377AA9" w:rsidP="001B05BF">
      <w:pPr>
        <w:pStyle w:val="Heading3"/>
      </w:pPr>
      <w:r>
        <w:t>I/L—Dip Cap Real/Finite</w:t>
      </w:r>
    </w:p>
    <w:p w14:paraId="563737C8" w14:textId="77777777" w:rsidR="00862345" w:rsidRDefault="00862345" w:rsidP="00862345">
      <w:pPr>
        <w:pStyle w:val="Heading4"/>
      </w:pPr>
      <w:r>
        <w:t>Diplomatic capital is finite</w:t>
      </w:r>
    </w:p>
    <w:p w14:paraId="1F63DE35" w14:textId="77777777" w:rsidR="00862345" w:rsidRPr="004E73FA" w:rsidRDefault="00862345" w:rsidP="00862345">
      <w:r>
        <w:t xml:space="preserve">Mariano-Florentino (Tino) </w:t>
      </w:r>
      <w:r w:rsidRPr="00493933">
        <w:rPr>
          <w:rStyle w:val="Style13ptBold"/>
        </w:rPr>
        <w:t>Cuéllar</w:t>
      </w:r>
      <w:r>
        <w:t>, 20</w:t>
      </w:r>
      <w:r w:rsidRPr="00493933">
        <w:rPr>
          <w:rStyle w:val="Style13ptBold"/>
        </w:rPr>
        <w:t>25</w:t>
      </w:r>
      <w:r>
        <w:t xml:space="preserve"> - President, Carnegie Endowment for International Peace “America’s Relationship With the World Is Barreling Into Uncharted Terrain”</w:t>
      </w:r>
    </w:p>
    <w:p w14:paraId="5550616F" w14:textId="65E3496F" w:rsidR="00862345" w:rsidRDefault="00862345" w:rsidP="00862345">
      <w:r w:rsidRPr="002B3AED">
        <w:t>https://carnegieendowment.org/emissary/2025/05/trump-us-global-relationships-uncharted-terrain?lang=en</w:t>
      </w:r>
      <w:r>
        <w:t xml:space="preserve">  //DH</w:t>
      </w:r>
    </w:p>
    <w:p w14:paraId="07B6B26C" w14:textId="77777777" w:rsidR="00862345" w:rsidRDefault="00862345" w:rsidP="00862345"/>
    <w:p w14:paraId="06E79D93" w14:textId="77777777" w:rsidR="00862345" w:rsidRPr="005632C9" w:rsidRDefault="00862345" w:rsidP="00862345">
      <w:pPr>
        <w:rPr>
          <w:sz w:val="16"/>
        </w:rPr>
      </w:pPr>
      <w:r w:rsidRPr="00C70233">
        <w:rPr>
          <w:rStyle w:val="StyleUnderline"/>
        </w:rPr>
        <w:t>Second is</w:t>
      </w:r>
      <w:r w:rsidRPr="005632C9">
        <w:rPr>
          <w:sz w:val="16"/>
        </w:rPr>
        <w:t xml:space="preserve"> </w:t>
      </w:r>
      <w:r w:rsidRPr="00D11EF6">
        <w:rPr>
          <w:rStyle w:val="StyleUnderline"/>
        </w:rPr>
        <w:t>the challenge of</w:t>
      </w:r>
      <w:r w:rsidRPr="005632C9">
        <w:rPr>
          <w:sz w:val="16"/>
        </w:rPr>
        <w:t xml:space="preserve"> reimagining </w:t>
      </w:r>
      <w:r w:rsidRPr="00D11EF6">
        <w:rPr>
          <w:rStyle w:val="StyleUnderline"/>
        </w:rPr>
        <w:t>international governance</w:t>
      </w:r>
      <w:r w:rsidRPr="005632C9">
        <w:rPr>
          <w:sz w:val="16"/>
        </w:rPr>
        <w:t xml:space="preserve"> in a de-Americanizing world. Presidential administrations vary in their appetite for drastic change—the present one being an outlier in its penchant for disruption. But</w:t>
      </w:r>
      <w:r w:rsidRPr="009A42AB">
        <w:rPr>
          <w:rStyle w:val="StyleUnderline"/>
        </w:rPr>
        <w:t xml:space="preserve"> </w:t>
      </w:r>
      <w:r w:rsidRPr="00377AA9">
        <w:rPr>
          <w:rStyle w:val="Emphasis"/>
          <w:highlight w:val="cyan"/>
        </w:rPr>
        <w:t>political capital is scarce</w:t>
      </w:r>
      <w:r w:rsidRPr="00377AA9">
        <w:rPr>
          <w:sz w:val="16"/>
          <w:highlight w:val="cyan"/>
        </w:rPr>
        <w:t xml:space="preserve">, </w:t>
      </w:r>
      <w:r w:rsidRPr="00377AA9">
        <w:rPr>
          <w:rStyle w:val="StyleUnderline"/>
          <w:highlight w:val="cyan"/>
        </w:rPr>
        <w:t>and</w:t>
      </w:r>
      <w:r w:rsidRPr="005632C9">
        <w:rPr>
          <w:sz w:val="16"/>
        </w:rPr>
        <w:t xml:space="preserve"> domestic and </w:t>
      </w:r>
      <w:r w:rsidRPr="00377AA9">
        <w:rPr>
          <w:rStyle w:val="Emphasis"/>
          <w:highlight w:val="cyan"/>
        </w:rPr>
        <w:t>international allies’</w:t>
      </w:r>
      <w:r w:rsidRPr="00377AA9">
        <w:rPr>
          <w:rStyle w:val="StyleUnderline"/>
          <w:highlight w:val="cyan"/>
        </w:rPr>
        <w:t xml:space="preserve"> willingness to</w:t>
      </w:r>
      <w:r w:rsidRPr="00D116EF">
        <w:rPr>
          <w:rStyle w:val="StyleUnderline"/>
        </w:rPr>
        <w:t xml:space="preserve"> </w:t>
      </w:r>
      <w:r w:rsidRPr="005632C9">
        <w:rPr>
          <w:sz w:val="16"/>
        </w:rPr>
        <w:t>accept or</w:t>
      </w:r>
      <w:r w:rsidRPr="00D116EF">
        <w:rPr>
          <w:rStyle w:val="StyleUnderline"/>
        </w:rPr>
        <w:t xml:space="preserve"> </w:t>
      </w:r>
      <w:r w:rsidRPr="00377AA9">
        <w:rPr>
          <w:rStyle w:val="StyleUnderline"/>
          <w:highlight w:val="cyan"/>
        </w:rPr>
        <w:t xml:space="preserve">support changes is </w:t>
      </w:r>
      <w:r w:rsidRPr="00377AA9">
        <w:rPr>
          <w:rStyle w:val="Emphasis"/>
          <w:highlight w:val="cyan"/>
        </w:rPr>
        <w:t>finite</w:t>
      </w:r>
      <w:r w:rsidRPr="00377AA9">
        <w:rPr>
          <w:sz w:val="16"/>
          <w:highlight w:val="cyan"/>
        </w:rPr>
        <w:t>.</w:t>
      </w:r>
      <w:r w:rsidRPr="005632C9">
        <w:rPr>
          <w:sz w:val="16"/>
        </w:rPr>
        <w:t xml:space="preserve"> </w:t>
      </w:r>
      <w:r w:rsidRPr="00D116EF">
        <w:rPr>
          <w:rStyle w:val="StyleUnderline"/>
        </w:rPr>
        <w:t xml:space="preserve">So </w:t>
      </w:r>
      <w:r w:rsidRPr="00377AA9">
        <w:rPr>
          <w:rStyle w:val="StyleUnderline"/>
          <w:highlight w:val="cyan"/>
        </w:rPr>
        <w:t xml:space="preserve">much depends on the </w:t>
      </w:r>
      <w:r w:rsidRPr="00377AA9">
        <w:rPr>
          <w:rStyle w:val="Emphasis"/>
          <w:highlight w:val="cyan"/>
        </w:rPr>
        <w:t>sequencing of actions</w:t>
      </w:r>
      <w:r w:rsidRPr="00D116EF">
        <w:rPr>
          <w:rStyle w:val="StyleUnderline"/>
        </w:rPr>
        <w:t xml:space="preserve"> </w:t>
      </w:r>
      <w:r w:rsidRPr="005632C9">
        <w:rPr>
          <w:sz w:val="16"/>
        </w:rPr>
        <w:t xml:space="preserve">and the crispness of policy execution (as the previous administration discovered during the Afghanistan withdrawal). </w:t>
      </w:r>
      <w:r w:rsidRPr="00377AA9">
        <w:rPr>
          <w:rStyle w:val="StyleUnderline"/>
          <w:highlight w:val="cyan"/>
        </w:rPr>
        <w:t xml:space="preserve">Failure to use political capital to advance an agenda risks having </w:t>
      </w:r>
      <w:r w:rsidRPr="00377AA9">
        <w:rPr>
          <w:rStyle w:val="Emphasis"/>
          <w:highlight w:val="cyan"/>
        </w:rPr>
        <w:t>some of it melt</w:t>
      </w:r>
      <w:r w:rsidRPr="00377AA9">
        <w:rPr>
          <w:sz w:val="16"/>
          <w:highlight w:val="cyan"/>
        </w:rPr>
        <w:t xml:space="preserve">, </w:t>
      </w:r>
      <w:r w:rsidRPr="00377AA9">
        <w:rPr>
          <w:rStyle w:val="StyleUnderline"/>
          <w:highlight w:val="cyan"/>
        </w:rPr>
        <w:t xml:space="preserve">as </w:t>
      </w:r>
      <w:r w:rsidRPr="00377AA9">
        <w:rPr>
          <w:rStyle w:val="Emphasis"/>
          <w:highlight w:val="cyan"/>
        </w:rPr>
        <w:t>windows for policy change close</w:t>
      </w:r>
      <w:r w:rsidRPr="005632C9">
        <w:rPr>
          <w:sz w:val="16"/>
        </w:rPr>
        <w:t xml:space="preserve">. Sensible </w:t>
      </w:r>
      <w:r w:rsidRPr="00377AA9">
        <w:rPr>
          <w:rStyle w:val="StyleUnderline"/>
          <w:highlight w:val="cyan"/>
        </w:rPr>
        <w:t>leaders ignore political capital’s scarcity</w:t>
      </w:r>
      <w:r w:rsidRPr="00D116EF">
        <w:rPr>
          <w:rStyle w:val="StyleUnderline"/>
        </w:rPr>
        <w:t xml:space="preserve"> at their peril, </w:t>
      </w:r>
      <w:r w:rsidRPr="00377AA9">
        <w:rPr>
          <w:rStyle w:val="StyleUnderline"/>
          <w:highlight w:val="cyan"/>
        </w:rPr>
        <w:t xml:space="preserve">as </w:t>
      </w:r>
      <w:r w:rsidRPr="00377AA9">
        <w:rPr>
          <w:rStyle w:val="Emphasis"/>
          <w:highlight w:val="cyan"/>
        </w:rPr>
        <w:t>bounced checks on the reputational bank</w:t>
      </w:r>
      <w:r w:rsidRPr="00377AA9">
        <w:rPr>
          <w:rStyle w:val="StyleUnderline"/>
          <w:highlight w:val="cyan"/>
        </w:rPr>
        <w:t xml:space="preserve"> often </w:t>
      </w:r>
      <w:r w:rsidRPr="00377AA9">
        <w:rPr>
          <w:rStyle w:val="Emphasis"/>
          <w:highlight w:val="cyan"/>
        </w:rPr>
        <w:t>cost more than they predicted</w:t>
      </w:r>
      <w:r w:rsidRPr="005632C9">
        <w:rPr>
          <w:sz w:val="16"/>
        </w:rPr>
        <w:t>.</w:t>
      </w:r>
    </w:p>
    <w:p w14:paraId="7E94B6B0" w14:textId="77777777" w:rsidR="00862345" w:rsidRDefault="00862345" w:rsidP="00862345"/>
    <w:p w14:paraId="2A31772C" w14:textId="77777777" w:rsidR="00862345" w:rsidRPr="005D388F" w:rsidRDefault="00862345" w:rsidP="00862345"/>
    <w:p w14:paraId="46B5A8ED" w14:textId="77777777" w:rsidR="00862345" w:rsidRPr="0000695A" w:rsidRDefault="00862345" w:rsidP="00862345"/>
    <w:p w14:paraId="5A526330" w14:textId="77777777" w:rsidR="001B05BF" w:rsidRDefault="001B05BF" w:rsidP="001B05BF">
      <w:pPr>
        <w:pStyle w:val="Heading4"/>
      </w:pPr>
      <w:r>
        <w:t xml:space="preserve">Diplomatic capital is zero-sum and finite. </w:t>
      </w:r>
    </w:p>
    <w:p w14:paraId="25B417EF" w14:textId="77777777" w:rsidR="001B05BF" w:rsidRPr="00D94289" w:rsidRDefault="001B05BF" w:rsidP="001B05BF">
      <w:pPr>
        <w:rPr>
          <w:rStyle w:val="Style13ptBold"/>
          <w:b w:val="0"/>
          <w:bCs w:val="0"/>
          <w:sz w:val="16"/>
          <w:szCs w:val="16"/>
        </w:rPr>
      </w:pPr>
      <w:r w:rsidRPr="00D94289">
        <w:rPr>
          <w:rStyle w:val="Style13ptBold"/>
          <w:sz w:val="24"/>
          <w:szCs w:val="24"/>
        </w:rPr>
        <w:t>Arias 23</w:t>
      </w:r>
      <w:r w:rsidRPr="00D94289">
        <w:rPr>
          <w:rStyle w:val="Style13ptBold"/>
          <w:b w:val="0"/>
          <w:bCs w:val="0"/>
        </w:rPr>
        <w:t xml:space="preserve">, </w:t>
      </w:r>
      <w:r w:rsidRPr="00D94289">
        <w:rPr>
          <w:rStyle w:val="Style13ptBold"/>
          <w:b w:val="0"/>
          <w:bCs w:val="0"/>
          <w:sz w:val="16"/>
          <w:szCs w:val="16"/>
        </w:rPr>
        <w:t>Doctor of Philosophy at the University of Pennsylvania, WHO SETS THE AGENDA? DIPLOMATIC CAPITAL, SMALL STATES, AND LEGISLATIVE ACTIVITIES IN THE UNITED NATIONS, 2023, https://repository.upenn.edu/server/api/core/bitstreams/56dfd4cf-0bf2-47c9-9efb-848ea9743ade/content, SA</w:t>
      </w:r>
    </w:p>
    <w:p w14:paraId="0906EA18" w14:textId="77777777" w:rsidR="001B05BF" w:rsidRPr="003D647A" w:rsidRDefault="001B05BF" w:rsidP="001B05BF">
      <w:pPr>
        <w:rPr>
          <w:sz w:val="16"/>
        </w:rPr>
      </w:pPr>
      <w:r w:rsidRPr="003D647A">
        <w:rPr>
          <w:sz w:val="16"/>
        </w:rPr>
        <w:t xml:space="preserve">I assume that </w:t>
      </w:r>
      <w:r w:rsidRPr="009E077C">
        <w:rPr>
          <w:highlight w:val="cyan"/>
          <w:u w:val="single"/>
        </w:rPr>
        <w:t>diplomatic capital is fungible within an organization</w:t>
      </w:r>
      <w:r w:rsidRPr="003D647A">
        <w:rPr>
          <w:sz w:val="16"/>
        </w:rPr>
        <w:t xml:space="preserve"> across issue areas, but is not fungible across different organizations. That is, an individual with high diplomatic capital can be expected to be more effective at advancing their states’ priorities across issue areas. </w:t>
      </w:r>
      <w:r w:rsidRPr="009E077C">
        <w:rPr>
          <w:highlight w:val="cyan"/>
          <w:u w:val="single"/>
        </w:rPr>
        <w:t>Diplomats determine how to deploy their</w:t>
      </w:r>
      <w:r w:rsidRPr="003D647A">
        <w:rPr>
          <w:sz w:val="16"/>
          <w:highlight w:val="cyan"/>
        </w:rPr>
        <w:t xml:space="preserve"> </w:t>
      </w:r>
      <w:r w:rsidRPr="009E077C">
        <w:rPr>
          <w:b/>
          <w:bCs/>
          <w:highlight w:val="cyan"/>
          <w:u w:val="single"/>
        </w:rPr>
        <w:t>limited</w:t>
      </w:r>
      <w:r w:rsidRPr="003540A2">
        <w:rPr>
          <w:b/>
          <w:bCs/>
          <w:u w:val="single"/>
        </w:rPr>
        <w:t xml:space="preserve"> social </w:t>
      </w:r>
      <w:r w:rsidRPr="009E077C">
        <w:rPr>
          <w:b/>
          <w:bCs/>
          <w:highlight w:val="cyan"/>
          <w:u w:val="single"/>
        </w:rPr>
        <w:t>capital</w:t>
      </w:r>
      <w:r w:rsidRPr="003D647A">
        <w:rPr>
          <w:sz w:val="16"/>
        </w:rPr>
        <w:t xml:space="preserve"> best </w:t>
      </w:r>
      <w:r w:rsidRPr="009E077C">
        <w:rPr>
          <w:highlight w:val="cyan"/>
          <w:u w:val="single"/>
        </w:rPr>
        <w:t>to suit their state’s goals</w:t>
      </w:r>
      <w:r w:rsidRPr="003D647A">
        <w:rPr>
          <w:sz w:val="16"/>
        </w:rPr>
        <w:t xml:space="preserve"> across strategies and issue areas. Across different issue areas within an IO, the diplomatic corps is comprised of the same individuals, and thus strong social ties with these individuals is expected to be equally important across issue areas. Similarly, IOs apply the same rules and procedures across issue areas, so mastery is a multi-purpose set of skills. </w:t>
      </w:r>
      <w:r w:rsidRPr="009E077C">
        <w:rPr>
          <w:highlight w:val="cyan"/>
          <w:u w:val="single"/>
        </w:rPr>
        <w:t xml:space="preserve">While </w:t>
      </w:r>
      <w:r w:rsidRPr="003540A2">
        <w:rPr>
          <w:u w:val="single"/>
        </w:rPr>
        <w:t>issue area</w:t>
      </w:r>
      <w:r w:rsidRPr="003D647A">
        <w:rPr>
          <w:sz w:val="16"/>
        </w:rPr>
        <w:t xml:space="preserve"> </w:t>
      </w:r>
      <w:r w:rsidRPr="009E077C">
        <w:rPr>
          <w:highlight w:val="cyan"/>
          <w:u w:val="single"/>
        </w:rPr>
        <w:t>expertise is domain-specific, developing</w:t>
      </w:r>
      <w:r w:rsidRPr="003D647A">
        <w:rPr>
          <w:sz w:val="16"/>
          <w:highlight w:val="cyan"/>
        </w:rPr>
        <w:t xml:space="preserve"> </w:t>
      </w:r>
      <w:r w:rsidRPr="009E077C">
        <w:rPr>
          <w:highlight w:val="cyan"/>
          <w:u w:val="single"/>
        </w:rPr>
        <w:t>a reputation as knowledgeable</w:t>
      </w:r>
      <w:r w:rsidRPr="003D647A">
        <w:rPr>
          <w:sz w:val="16"/>
        </w:rPr>
        <w:t xml:space="preserve"> and thoughtful </w:t>
      </w:r>
      <w:r w:rsidRPr="009E077C">
        <w:rPr>
          <w:highlight w:val="cyan"/>
          <w:u w:val="single"/>
        </w:rPr>
        <w:t>about the issues at hand</w:t>
      </w:r>
      <w:r w:rsidRPr="003540A2">
        <w:rPr>
          <w:u w:val="single"/>
        </w:rPr>
        <w:t xml:space="preserve"> may have generalizable reputational effects that</w:t>
      </w:r>
      <w:r w:rsidRPr="003D647A">
        <w:rPr>
          <w:sz w:val="16"/>
        </w:rPr>
        <w:t xml:space="preserve"> </w:t>
      </w:r>
      <w:r w:rsidRPr="009E077C">
        <w:rPr>
          <w:highlight w:val="cyan"/>
          <w:u w:val="single"/>
        </w:rPr>
        <w:t xml:space="preserve">contribute to </w:t>
      </w:r>
      <w:r w:rsidRPr="009E077C">
        <w:rPr>
          <w:b/>
          <w:bCs/>
          <w:highlight w:val="cyan"/>
          <w:u w:val="single"/>
        </w:rPr>
        <w:t>fungible diplomatic capital</w:t>
      </w:r>
      <w:r w:rsidRPr="003D647A">
        <w:rPr>
          <w:sz w:val="16"/>
        </w:rPr>
        <w:t xml:space="preserve">. </w:t>
      </w:r>
      <w:r w:rsidRPr="003540A2">
        <w:rPr>
          <w:u w:val="single"/>
        </w:rPr>
        <w:t>Diplomatic capital is not fungible across institutional contexts. Institutional rules and remits vary across IOs, as do the individuals who comprise the diplomatic corps and the Secretariat</w:t>
      </w:r>
      <w:r w:rsidRPr="003D647A">
        <w:rPr>
          <w:sz w:val="16"/>
        </w:rPr>
        <w:t>. Further, the norms and practices of multilateral permanent representation are quite different from those of bilateral representation</w:t>
      </w:r>
    </w:p>
    <w:p w14:paraId="694F4C05" w14:textId="77777777" w:rsidR="001B05BF" w:rsidRPr="000E11FC" w:rsidRDefault="001B05BF" w:rsidP="001B05BF">
      <w:pPr>
        <w:pStyle w:val="Heading4"/>
      </w:pPr>
      <w:r>
        <w:t>Diplomatic Capital is finite---a lack of realization has resulted in failure.</w:t>
      </w:r>
    </w:p>
    <w:p w14:paraId="22244997" w14:textId="48254729" w:rsidR="001B05BF" w:rsidRPr="000E11FC" w:rsidRDefault="001B05BF" w:rsidP="001B05BF">
      <w:pPr>
        <w:rPr>
          <w:rStyle w:val="Style13ptBold"/>
          <w:b w:val="0"/>
          <w:bCs w:val="0"/>
          <w:sz w:val="18"/>
          <w:szCs w:val="18"/>
        </w:rPr>
      </w:pPr>
      <w:r w:rsidRPr="000E11FC">
        <w:rPr>
          <w:rStyle w:val="Style13ptBold"/>
          <w:sz w:val="24"/>
          <w:szCs w:val="21"/>
        </w:rPr>
        <w:t>Satloff 18,</w:t>
      </w:r>
      <w:r w:rsidRPr="000E11FC">
        <w:rPr>
          <w:rStyle w:val="Style13ptBold"/>
        </w:rPr>
        <w:t xml:space="preserve"> </w:t>
      </w:r>
      <w:r w:rsidRPr="000E11FC">
        <w:rPr>
          <w:rStyle w:val="Style13ptBold"/>
          <w:b w:val="0"/>
          <w:bCs w:val="0"/>
          <w:sz w:val="18"/>
          <w:szCs w:val="18"/>
        </w:rPr>
        <w:t>Executive director of The Washington Institute for Near East Policy (Robert, 9-12-18, “The Myth of ‘Failed’ Peace”, Washington Institute, https://www.washingtoninstitute.org/media/1312), SA</w:t>
      </w:r>
    </w:p>
    <w:p w14:paraId="6527DD4D" w14:textId="77777777" w:rsidR="001B05BF" w:rsidRPr="000E11FC" w:rsidRDefault="001B05BF" w:rsidP="001B05BF">
      <w:pPr>
        <w:rPr>
          <w:sz w:val="18"/>
          <w:szCs w:val="18"/>
          <w:u w:val="single"/>
        </w:rPr>
      </w:pPr>
      <w:r w:rsidRPr="003D647A">
        <w:rPr>
          <w:sz w:val="16"/>
        </w:rPr>
        <w:t xml:space="preserve">In each of the Obama and George W. Bush </w:t>
      </w:r>
      <w:r w:rsidRPr="003D647A">
        <w:rPr>
          <w:sz w:val="16"/>
          <w:highlight w:val="cyan"/>
        </w:rPr>
        <w:t>Administrations</w:t>
      </w:r>
      <w:r w:rsidRPr="003D647A">
        <w:rPr>
          <w:sz w:val="16"/>
        </w:rPr>
        <w:t xml:space="preserve">, presidents and secretaries of state were </w:t>
      </w:r>
      <w:r w:rsidRPr="009E077C">
        <w:rPr>
          <w:highlight w:val="cyan"/>
          <w:u w:val="single"/>
        </w:rPr>
        <w:t>presented at critical moments with both top-down and bottom-up options and chose the former</w:t>
      </w:r>
      <w:r w:rsidRPr="003D647A">
        <w:rPr>
          <w:sz w:val="16"/>
        </w:rPr>
        <w:t xml:space="preserve">: hence, the Annapolis process in 2007 </w:t>
      </w:r>
      <w:r w:rsidRPr="009E077C">
        <w:rPr>
          <w:highlight w:val="cyan"/>
          <w:u w:val="single"/>
        </w:rPr>
        <w:t>and</w:t>
      </w:r>
      <w:r w:rsidRPr="003D647A">
        <w:rPr>
          <w:sz w:val="16"/>
        </w:rPr>
        <w:t xml:space="preserve"> the Kerry peace initiative in 2014. </w:t>
      </w:r>
      <w:r w:rsidRPr="000E11FC">
        <w:rPr>
          <w:u w:val="single"/>
        </w:rPr>
        <w:t xml:space="preserve">Both </w:t>
      </w:r>
      <w:r w:rsidRPr="009E077C">
        <w:rPr>
          <w:highlight w:val="cyan"/>
          <w:u w:val="single"/>
        </w:rPr>
        <w:t>failed</w:t>
      </w:r>
      <w:r w:rsidRPr="000E11FC">
        <w:rPr>
          <w:u w:val="single"/>
        </w:rPr>
        <w:t xml:space="preserve">, and failure is not harmless, </w:t>
      </w:r>
      <w:r w:rsidRPr="009E077C">
        <w:rPr>
          <w:highlight w:val="cyan"/>
          <w:u w:val="single"/>
        </w:rPr>
        <w:t>for</w:t>
      </w:r>
      <w:r w:rsidRPr="003D647A">
        <w:rPr>
          <w:sz w:val="16"/>
          <w:highlight w:val="cyan"/>
        </w:rPr>
        <w:t xml:space="preserve"> </w:t>
      </w:r>
      <w:r w:rsidRPr="009E077C">
        <w:rPr>
          <w:rStyle w:val="Emphasis"/>
          <w:highlight w:val="cyan"/>
        </w:rPr>
        <w:t>American diplomatic capital is finite</w:t>
      </w:r>
      <w:r w:rsidRPr="009E077C">
        <w:rPr>
          <w:highlight w:val="cyan"/>
          <w:u w:val="single"/>
        </w:rPr>
        <w:t xml:space="preserve"> and burst expectations can exact psychological costs</w:t>
      </w:r>
      <w:r w:rsidRPr="000E11FC">
        <w:rPr>
          <w:u w:val="single"/>
        </w:rPr>
        <w:t>, shifting the terms of political competition within both Israeli and Palestinian contexts in ways that are often unpredictable and generally unhelpful.</w:t>
      </w:r>
      <w:r w:rsidRPr="003D647A">
        <w:rPr>
          <w:sz w:val="16"/>
        </w:rPr>
        <w:t xml:space="preserve"> The appeal of top-down is that it is commonly viewed as the sexy short-cut to success; bottom-up is consistently seen as too hard, too gritty, too low-profile, not worthy of the time, effort, and supervision of grand statesmen and political leaders. </w:t>
      </w:r>
      <w:r w:rsidRPr="000E11FC">
        <w:rPr>
          <w:u w:val="single"/>
        </w:rPr>
        <w:t xml:space="preserve">While there are </w:t>
      </w:r>
      <w:r w:rsidRPr="009E077C">
        <w:rPr>
          <w:highlight w:val="cyan"/>
          <w:u w:val="single"/>
        </w:rPr>
        <w:t>moments when administrations wade into the bottom-up muck</w:t>
      </w:r>
      <w:r w:rsidRPr="000E11FC">
        <w:rPr>
          <w:u w:val="single"/>
        </w:rPr>
        <w:t>,</w:t>
      </w:r>
      <w:r w:rsidRPr="003D647A">
        <w:rPr>
          <w:sz w:val="16"/>
        </w:rPr>
        <w:t xml:space="preserve"> such as the Bush Administration’s important decision to stand-up the mission of an under-the-radar U.S. security coordinator in the West Bank, </w:t>
      </w:r>
      <w:r w:rsidRPr="000E11FC">
        <w:rPr>
          <w:u w:val="single"/>
        </w:rPr>
        <w:t xml:space="preserve">they </w:t>
      </w:r>
      <w:r w:rsidRPr="009E077C">
        <w:rPr>
          <w:highlight w:val="cyan"/>
          <w:u w:val="single"/>
        </w:rPr>
        <w:t xml:space="preserve">are </w:t>
      </w:r>
      <w:r w:rsidRPr="000E11FC">
        <w:rPr>
          <w:u w:val="single"/>
        </w:rPr>
        <w:t xml:space="preserve">regrettably </w:t>
      </w:r>
      <w:r w:rsidRPr="009E077C">
        <w:rPr>
          <w:highlight w:val="cyan"/>
          <w:u w:val="single"/>
        </w:rPr>
        <w:t>few and fleeting</w:t>
      </w:r>
      <w:r w:rsidRPr="000E11FC">
        <w:rPr>
          <w:u w:val="single"/>
        </w:rPr>
        <w:t>.</w:t>
      </w:r>
    </w:p>
    <w:p w14:paraId="4561BCB2" w14:textId="77777777" w:rsidR="001B05BF" w:rsidRDefault="001B05BF" w:rsidP="001B05BF">
      <w:pPr>
        <w:pStyle w:val="Heading4"/>
      </w:pPr>
      <w:r>
        <w:t>Diplomatic Capital is finite &amp; is exercised based on ‘political will’.</w:t>
      </w:r>
    </w:p>
    <w:p w14:paraId="5190DDD1" w14:textId="1F225E00" w:rsidR="001B05BF" w:rsidRPr="0084165F" w:rsidRDefault="001B05BF" w:rsidP="001B05BF">
      <w:pPr>
        <w:rPr>
          <w:rStyle w:val="Style13ptBold"/>
          <w:b w:val="0"/>
          <w:bCs w:val="0"/>
          <w:sz w:val="18"/>
          <w:szCs w:val="18"/>
        </w:rPr>
      </w:pPr>
      <w:r w:rsidRPr="00B91E3A">
        <w:rPr>
          <w:rStyle w:val="Style13ptBold"/>
          <w:sz w:val="24"/>
          <w:szCs w:val="24"/>
        </w:rPr>
        <w:t>Mcglinchey 17,</w:t>
      </w:r>
      <w:r w:rsidRPr="007D4167">
        <w:rPr>
          <w:rStyle w:val="Style13ptBold"/>
        </w:rPr>
        <w:t xml:space="preserve"> </w:t>
      </w:r>
      <w:r w:rsidRPr="007D4167">
        <w:rPr>
          <w:rStyle w:val="Style13ptBold"/>
          <w:b w:val="0"/>
          <w:bCs w:val="0"/>
          <w:sz w:val="18"/>
          <w:szCs w:val="18"/>
        </w:rPr>
        <w:t>Senior Lecturer in International Relations at the University of the West of England, Bristol (Steven, 1-2-17, “International Relations”,</w:t>
      </w:r>
      <w:r>
        <w:rPr>
          <w:rStyle w:val="Style13ptBold"/>
          <w:b w:val="0"/>
          <w:bCs w:val="0"/>
          <w:sz w:val="18"/>
          <w:szCs w:val="18"/>
        </w:rPr>
        <w:t xml:space="preserve"> </w:t>
      </w:r>
      <w:r w:rsidRPr="002B3AED">
        <w:rPr>
          <w:sz w:val="18"/>
          <w:szCs w:val="18"/>
        </w:rPr>
        <w:t>https://www.e-ir.info/wp-content/uploads/2016/12/International-Relations-E-IR.pdf</w:t>
      </w:r>
      <w:r w:rsidRPr="0084165F">
        <w:rPr>
          <w:rStyle w:val="Style13ptBold"/>
          <w:b w:val="0"/>
          <w:bCs w:val="0"/>
          <w:sz w:val="18"/>
          <w:szCs w:val="18"/>
        </w:rPr>
        <w:t>), SA</w:t>
      </w:r>
    </w:p>
    <w:p w14:paraId="3D9A7D02" w14:textId="77777777" w:rsidR="001B05BF" w:rsidRPr="003D647A" w:rsidRDefault="001B05BF" w:rsidP="001B05BF">
      <w:pPr>
        <w:rPr>
          <w:sz w:val="16"/>
        </w:rPr>
      </w:pPr>
      <w:r w:rsidRPr="00DE4A88">
        <w:rPr>
          <w:u w:val="single"/>
        </w:rPr>
        <w:t xml:space="preserve">Another facet of the problem of </w:t>
      </w:r>
      <w:r w:rsidRPr="009E077C">
        <w:rPr>
          <w:highlight w:val="cyan"/>
          <w:u w:val="single"/>
        </w:rPr>
        <w:t>‘political will’ is that states are self-interested actors</w:t>
      </w:r>
      <w:r w:rsidRPr="00DE4A88">
        <w:rPr>
          <w:u w:val="single"/>
        </w:rPr>
        <w:t xml:space="preserve"> that prioritise the wellbeing of their own citizens.</w:t>
      </w:r>
      <w:r w:rsidRPr="003D647A">
        <w:rPr>
          <w:sz w:val="16"/>
        </w:rPr>
        <w:t xml:space="preserve"> As such, they are generally reluctant to </w:t>
      </w:r>
      <w:r w:rsidRPr="009E077C">
        <w:rPr>
          <w:highlight w:val="cyan"/>
          <w:u w:val="single"/>
        </w:rPr>
        <w:t xml:space="preserve">commit extensive resources </w:t>
      </w:r>
      <w:r w:rsidRPr="003D647A">
        <w:rPr>
          <w:sz w:val="16"/>
          <w:highlight w:val="cyan"/>
        </w:rPr>
        <w:t>to</w:t>
      </w:r>
      <w:r w:rsidRPr="003D647A">
        <w:rPr>
          <w:sz w:val="16"/>
        </w:rPr>
        <w:t xml:space="preserve"> prevent atrocity crimes in other countries. The issue here is not whether governments support atrocity prevention as a goal, </w:t>
      </w:r>
      <w:r w:rsidRPr="00DE4A88">
        <w:rPr>
          <w:u w:val="single"/>
        </w:rPr>
        <w:t xml:space="preserve">but the depth of their </w:t>
      </w:r>
      <w:r w:rsidRPr="009E077C">
        <w:rPr>
          <w:highlight w:val="cyan"/>
          <w:u w:val="single"/>
        </w:rPr>
        <w:t>support</w:t>
      </w:r>
      <w:r w:rsidRPr="00DE4A88">
        <w:rPr>
          <w:u w:val="single"/>
        </w:rPr>
        <w:t xml:space="preserve"> relative to their other goals – including cherished domestic objectives such as healthcare and social welfare. </w:t>
      </w:r>
      <w:r w:rsidRPr="009E077C">
        <w:rPr>
          <w:rStyle w:val="Emphasis"/>
          <w:highlight w:val="cyan"/>
        </w:rPr>
        <w:t>Political and diplomatic capital is also a finite resource</w:t>
      </w:r>
      <w:r w:rsidRPr="00DE4A88">
        <w:rPr>
          <w:u w:val="single"/>
        </w:rPr>
        <w:t xml:space="preserve">. Sometimes, states may judge that </w:t>
      </w:r>
      <w:r w:rsidRPr="009E077C">
        <w:rPr>
          <w:rStyle w:val="Emphasis"/>
          <w:highlight w:val="cyan"/>
        </w:rPr>
        <w:t>trade-offs have to be made</w:t>
      </w:r>
      <w:r w:rsidRPr="003D647A">
        <w:rPr>
          <w:sz w:val="16"/>
          <w:highlight w:val="cyan"/>
        </w:rPr>
        <w:t xml:space="preserve"> to achieve the greatest good</w:t>
      </w:r>
      <w:r w:rsidRPr="003D647A">
        <w:rPr>
          <w:sz w:val="16"/>
        </w:rPr>
        <w:t xml:space="preserve"> </w:t>
      </w:r>
      <w:r w:rsidRPr="00DE4A88">
        <w:rPr>
          <w:u w:val="single"/>
        </w:rPr>
        <w:t xml:space="preserve">or least harm overall. </w:t>
      </w:r>
      <w:r w:rsidRPr="003D647A">
        <w:rPr>
          <w:sz w:val="16"/>
        </w:rPr>
        <w:t>For example, at the outset of the crisis in Darfur in 2003, several states decided not to press the government of Sudan too hard, fearing that this might jeopardise negotiations to end the government’s war with rebels in the south – who eventually seceded and founded their own state in 2011 with the creation of South Sudan.</w:t>
      </w:r>
    </w:p>
    <w:p w14:paraId="6ABA86A6" w14:textId="77777777" w:rsidR="001B05BF" w:rsidRDefault="001B05BF" w:rsidP="001B05BF">
      <w:pPr>
        <w:pStyle w:val="Heading4"/>
      </w:pPr>
      <w:r>
        <w:t>Diplomatic Capital is finite &amp; can easily be overstretched</w:t>
      </w:r>
    </w:p>
    <w:p w14:paraId="10CC6EBE" w14:textId="54C3447E" w:rsidR="001B05BF" w:rsidRPr="00B91E3A" w:rsidRDefault="001B05BF" w:rsidP="001B05BF">
      <w:pPr>
        <w:rPr>
          <w:rStyle w:val="Style13ptBold"/>
          <w:b w:val="0"/>
          <w:bCs w:val="0"/>
          <w:sz w:val="18"/>
          <w:szCs w:val="15"/>
        </w:rPr>
      </w:pPr>
      <w:r w:rsidRPr="00B91E3A">
        <w:rPr>
          <w:rStyle w:val="Style13ptBold"/>
          <w:sz w:val="24"/>
          <w:szCs w:val="21"/>
        </w:rPr>
        <w:t xml:space="preserve">Riber 14, </w:t>
      </w:r>
      <w:r w:rsidRPr="00B91E3A">
        <w:rPr>
          <w:rStyle w:val="Style13ptBold"/>
          <w:b w:val="0"/>
          <w:bCs w:val="0"/>
          <w:sz w:val="18"/>
          <w:szCs w:val="15"/>
        </w:rPr>
        <w:t>Diplomatic Courier Contributer (Matthew, 6-6-14, “How Much Diplomacy is 'Too Much'?”, Diplomatic Courier, https://www.diplomaticourier.com/posts/how-much-diplomacy-is-too-much), SA</w:t>
      </w:r>
    </w:p>
    <w:p w14:paraId="0DC119BC" w14:textId="77777777" w:rsidR="001B05BF" w:rsidRPr="0084165F" w:rsidRDefault="001B05BF" w:rsidP="001B05BF">
      <w:pPr>
        <w:rPr>
          <w:u w:val="single"/>
        </w:rPr>
      </w:pPr>
      <w:r w:rsidRPr="003D647A">
        <w:rPr>
          <w:sz w:val="16"/>
          <w:szCs w:val="20"/>
        </w:rPr>
        <w:t xml:space="preserve">President Obama’s recent commencement speech at West Point (full transcript here) provoked a variety of reactions, but one frequently heard claim is that the </w:t>
      </w:r>
      <w:r w:rsidRPr="00B91E3A">
        <w:rPr>
          <w:sz w:val="20"/>
          <w:szCs w:val="20"/>
          <w:u w:val="single"/>
        </w:rPr>
        <w:t>President is trying to do too much in terms of diplomacy,</w:t>
      </w:r>
      <w:r w:rsidRPr="00B91E3A">
        <w:rPr>
          <w:sz w:val="21"/>
          <w:szCs w:val="21"/>
          <w:u w:val="single"/>
        </w:rPr>
        <w:t xml:space="preserve"> </w:t>
      </w:r>
      <w:r w:rsidRPr="009E077C">
        <w:rPr>
          <w:highlight w:val="cyan"/>
          <w:u w:val="single"/>
        </w:rPr>
        <w:t>stretching too thinly</w:t>
      </w:r>
      <w:r w:rsidRPr="0084165F">
        <w:rPr>
          <w:u w:val="single"/>
        </w:rPr>
        <w:t xml:space="preserve"> </w:t>
      </w:r>
      <w:r w:rsidRPr="009E077C">
        <w:rPr>
          <w:rStyle w:val="Emphasis"/>
          <w:highlight w:val="cyan"/>
        </w:rPr>
        <w:t>the U.S.’s limited supply of diplomatic capital</w:t>
      </w:r>
      <w:r w:rsidRPr="003D647A">
        <w:rPr>
          <w:sz w:val="16"/>
          <w:szCs w:val="16"/>
        </w:rPr>
        <w:t xml:space="preserve">. </w:t>
      </w:r>
      <w:r w:rsidRPr="003D647A">
        <w:rPr>
          <w:sz w:val="16"/>
          <w:szCs w:val="20"/>
        </w:rPr>
        <w:t>For example, Shannon Tiezzi at The Diplomat argues that President Obama is once again ignoring his much-vaunted pivot to Asia in favor of embroiling himself in the Middle East. The speech, Tiezzi asserted,</w:t>
      </w:r>
      <w:r w:rsidRPr="003D647A">
        <w:rPr>
          <w:sz w:val="16"/>
          <w:szCs w:val="28"/>
        </w:rPr>
        <w:t xml:space="preserve"> </w:t>
      </w:r>
      <w:r w:rsidRPr="009E077C">
        <w:rPr>
          <w:highlight w:val="cyan"/>
          <w:u w:val="single"/>
        </w:rPr>
        <w:t>showed that the administration’s diplomatic efforts are overstretched, and that “the Asia-Pacific region still plays second fiddle to more traditional areas of U.S. concern.”</w:t>
      </w:r>
    </w:p>
    <w:p w14:paraId="528BDAB6" w14:textId="77777777" w:rsidR="001B05BF" w:rsidRPr="001B05BF" w:rsidRDefault="001B05BF" w:rsidP="001B05BF"/>
    <w:p w14:paraId="4E0B81CB" w14:textId="7FA7D6CC" w:rsidR="005632C9" w:rsidRDefault="005632C9" w:rsidP="005632C9">
      <w:pPr>
        <w:pStyle w:val="Heading2"/>
      </w:pPr>
      <w:r>
        <w:t>!—Iran Prolif</w:t>
      </w:r>
    </w:p>
    <w:p w14:paraId="402435D0" w14:textId="77777777" w:rsidR="005632C9" w:rsidRDefault="005632C9" w:rsidP="005632C9"/>
    <w:p w14:paraId="6BA4B9A4" w14:textId="46C3A5CB" w:rsidR="00BF73A6" w:rsidRDefault="00BF73A6" w:rsidP="005551FF">
      <w:pPr>
        <w:pStyle w:val="Heading3"/>
      </w:pPr>
      <w:r>
        <w:t>I/L—Iran Deal Solves Prolif—2NC</w:t>
      </w:r>
    </w:p>
    <w:p w14:paraId="7228B907" w14:textId="77777777" w:rsidR="00A30306" w:rsidRDefault="00A30306" w:rsidP="00A30306">
      <w:pPr>
        <w:pStyle w:val="Heading4"/>
      </w:pPr>
      <w:r>
        <w:t>Diplomacy/new deal solvs</w:t>
      </w:r>
    </w:p>
    <w:p w14:paraId="1F4F2B58" w14:textId="7D6F51AD" w:rsidR="00A30306" w:rsidRPr="00BD73CA" w:rsidRDefault="00A30306" w:rsidP="00A30306">
      <w:r w:rsidRPr="00A60FD5">
        <w:rPr>
          <w:rStyle w:val="Style13ptBold"/>
        </w:rPr>
        <w:t>Vaez 25</w:t>
      </w:r>
      <w:r>
        <w:t>, Director of the Iran Project at the International Crisis Group. (Ali Vaez, 6-16-202</w:t>
      </w:r>
      <w:r w:rsidR="00D844B7">
        <w:t>5</w:t>
      </w:r>
      <w:r>
        <w:t xml:space="preserve">, “Don’t Give Up on Diplomacy With Iran” </w:t>
      </w:r>
      <w:r>
        <w:rPr>
          <w:i/>
          <w:iCs/>
        </w:rPr>
        <w:t xml:space="preserve">Foreign Affairs </w:t>
      </w:r>
      <w:r w:rsidRPr="002B3AED">
        <w:t>https://www.foreignaffairs.com/israel/dont-give-diplomacy-iran</w:t>
      </w:r>
      <w:r>
        <w:t>) wtk</w:t>
      </w:r>
    </w:p>
    <w:p w14:paraId="3B3E94BA" w14:textId="77777777" w:rsidR="00A30306" w:rsidRPr="00656AF9" w:rsidRDefault="00A30306" w:rsidP="00A30306">
      <w:pPr>
        <w:rPr>
          <w:sz w:val="16"/>
        </w:rPr>
      </w:pPr>
      <w:r w:rsidRPr="00656AF9">
        <w:rPr>
          <w:sz w:val="16"/>
        </w:rPr>
        <w:t>THE ART OF THE DEAL</w:t>
      </w:r>
    </w:p>
    <w:p w14:paraId="6ADC8187" w14:textId="77777777" w:rsidR="00A30306" w:rsidRPr="00656AF9" w:rsidRDefault="00A30306" w:rsidP="00A30306">
      <w:pPr>
        <w:rPr>
          <w:sz w:val="16"/>
        </w:rPr>
      </w:pPr>
      <w:r w:rsidRPr="00656AF9">
        <w:rPr>
          <w:sz w:val="16"/>
        </w:rPr>
        <w:t xml:space="preserve">Right now, </w:t>
      </w:r>
      <w:r w:rsidRPr="00BD73CA">
        <w:rPr>
          <w:rStyle w:val="StyleUnderline"/>
        </w:rPr>
        <w:t>Trump seems to hope that the combination of growing economic and military harm to Iran will force the government into agreeing to dismantle its nuclear program</w:t>
      </w:r>
      <w:r w:rsidRPr="00656AF9">
        <w:rPr>
          <w:sz w:val="16"/>
        </w:rPr>
        <w:t xml:space="preserve">. </w:t>
      </w:r>
      <w:r w:rsidRPr="00BD73CA">
        <w:rPr>
          <w:rStyle w:val="StyleUnderline"/>
        </w:rPr>
        <w:t xml:space="preserve">But </w:t>
      </w:r>
      <w:r w:rsidRPr="00A30306">
        <w:rPr>
          <w:rStyle w:val="StyleUnderline"/>
          <w:highlight w:val="cyan"/>
        </w:rPr>
        <w:t xml:space="preserve">an all-or-nothing offer from the United States is </w:t>
      </w:r>
      <w:r w:rsidRPr="00A30306">
        <w:rPr>
          <w:rStyle w:val="Emphasis"/>
          <w:highlight w:val="cyan"/>
        </w:rPr>
        <w:t>unlikely to resonate</w:t>
      </w:r>
      <w:r w:rsidRPr="00656AF9">
        <w:rPr>
          <w:sz w:val="16"/>
        </w:rPr>
        <w:t xml:space="preserve"> with a regime that has rejected such terms for more than two decades—including in five rounds of negotiations with Trump’s administration. </w:t>
      </w:r>
      <w:r w:rsidRPr="00BD73CA">
        <w:rPr>
          <w:rStyle w:val="StyleUnderline"/>
        </w:rPr>
        <w:t>The only thing Iranian leaders view as more perilous for their self-preservation than the suffering</w:t>
      </w:r>
      <w:r w:rsidRPr="00656AF9">
        <w:rPr>
          <w:sz w:val="16"/>
        </w:rPr>
        <w:t xml:space="preserve"> wreaked by Israeli bombs </w:t>
      </w:r>
      <w:r w:rsidRPr="00BD73CA">
        <w:rPr>
          <w:rStyle w:val="StyleUnderline"/>
        </w:rPr>
        <w:t>is surrendering to American terms</w:t>
      </w:r>
      <w:r w:rsidRPr="00656AF9">
        <w:rPr>
          <w:sz w:val="16"/>
        </w:rPr>
        <w:t xml:space="preserve">. Instead, </w:t>
      </w:r>
      <w:r w:rsidRPr="00A30306">
        <w:rPr>
          <w:rStyle w:val="StyleUnderline"/>
          <w:highlight w:val="cyan"/>
        </w:rPr>
        <w:t xml:space="preserve">the current onslaught will probably prompt Iran to </w:t>
      </w:r>
      <w:r w:rsidRPr="00A30306">
        <w:rPr>
          <w:rStyle w:val="Emphasis"/>
          <w:highlight w:val="cyan"/>
        </w:rPr>
        <w:t>keep responding with aggression</w:t>
      </w:r>
      <w:r w:rsidRPr="00656AF9">
        <w:rPr>
          <w:sz w:val="16"/>
        </w:rPr>
        <w:t xml:space="preserve"> until it can have at least a semblance of an acceptable off-ramp.</w:t>
      </w:r>
    </w:p>
    <w:p w14:paraId="28620FB5" w14:textId="77777777" w:rsidR="00A30306" w:rsidRPr="00656AF9" w:rsidRDefault="00A30306" w:rsidP="00A30306">
      <w:pPr>
        <w:rPr>
          <w:sz w:val="16"/>
        </w:rPr>
      </w:pPr>
      <w:r w:rsidRPr="00A30306">
        <w:rPr>
          <w:rStyle w:val="StyleUnderline"/>
          <w:highlight w:val="cyan"/>
        </w:rPr>
        <w:t>To avoid the worst-case scenarios</w:t>
      </w:r>
      <w:r w:rsidRPr="00A30306">
        <w:rPr>
          <w:sz w:val="16"/>
          <w:highlight w:val="cyan"/>
        </w:rPr>
        <w:t xml:space="preserve">, </w:t>
      </w:r>
      <w:r w:rsidRPr="00A30306">
        <w:rPr>
          <w:rStyle w:val="StyleUnderline"/>
          <w:highlight w:val="cyan"/>
        </w:rPr>
        <w:t>Trump</w:t>
      </w:r>
      <w:r w:rsidRPr="00BD73CA">
        <w:rPr>
          <w:rStyle w:val="StyleUnderline"/>
        </w:rPr>
        <w:t xml:space="preserve"> </w:t>
      </w:r>
      <w:r w:rsidRPr="00656AF9">
        <w:rPr>
          <w:sz w:val="16"/>
        </w:rPr>
        <w:t xml:space="preserve">will therefore need to take a different approach. He </w:t>
      </w:r>
      <w:r w:rsidRPr="00A30306">
        <w:rPr>
          <w:rStyle w:val="StyleUnderline"/>
          <w:highlight w:val="cyan"/>
        </w:rPr>
        <w:t>must</w:t>
      </w:r>
      <w:r w:rsidRPr="00656AF9">
        <w:rPr>
          <w:sz w:val="16"/>
        </w:rPr>
        <w:t xml:space="preserve"> first </w:t>
      </w:r>
      <w:r w:rsidRPr="00A30306">
        <w:rPr>
          <w:rStyle w:val="StyleUnderline"/>
          <w:highlight w:val="cyan"/>
        </w:rPr>
        <w:t>persuade Iran that he is not</w:t>
      </w:r>
      <w:r w:rsidRPr="00BD73CA">
        <w:rPr>
          <w:rStyle w:val="StyleUnderline"/>
        </w:rPr>
        <w:t xml:space="preserve"> </w:t>
      </w:r>
      <w:r w:rsidRPr="00656AF9">
        <w:rPr>
          <w:sz w:val="16"/>
        </w:rPr>
        <w:t xml:space="preserve">just </w:t>
      </w:r>
      <w:r w:rsidRPr="00A30306">
        <w:rPr>
          <w:rStyle w:val="StyleUnderline"/>
          <w:highlight w:val="cyan"/>
        </w:rPr>
        <w:t>a front for</w:t>
      </w:r>
      <w:r w:rsidRPr="00656AF9">
        <w:rPr>
          <w:sz w:val="16"/>
        </w:rPr>
        <w:t xml:space="preserve"> Israeli Prime Minister Benjamin </w:t>
      </w:r>
      <w:r w:rsidRPr="00A30306">
        <w:rPr>
          <w:rStyle w:val="StyleUnderline"/>
          <w:highlight w:val="cyan"/>
        </w:rPr>
        <w:t>Netanyahu</w:t>
      </w:r>
      <w:r w:rsidRPr="00656AF9">
        <w:rPr>
          <w:sz w:val="16"/>
        </w:rPr>
        <w:t xml:space="preserve"> by pressing Israel to stop fighting. To do so, he could threaten to suspend weapons aid to Israel. This is the most crucial source of leverage that Washington has; it would be extremely difficult for Israel to carry out military campaigns without it. Previous U.S. presidents, including Joe Biden, have been reluctant to use it. (Biden refused to wield such threats to pressure Israel to allow more humanitarian aid into Gaza.) But now, </w:t>
      </w:r>
      <w:r w:rsidRPr="00BD73CA">
        <w:rPr>
          <w:rStyle w:val="StyleUnderline"/>
        </w:rPr>
        <w:t>American lives and Trump’s legacy may be at stake</w:t>
      </w:r>
      <w:r w:rsidRPr="00656AF9">
        <w:rPr>
          <w:sz w:val="16"/>
        </w:rPr>
        <w:t xml:space="preserve">. </w:t>
      </w:r>
      <w:r w:rsidRPr="00BD73CA">
        <w:rPr>
          <w:rStyle w:val="StyleUnderline"/>
        </w:rPr>
        <w:t>The president might diverge from his predecessor if he decides that U.S. interests require containing rather than fueling</w:t>
      </w:r>
      <w:r w:rsidRPr="00656AF9">
        <w:rPr>
          <w:sz w:val="16"/>
        </w:rPr>
        <w:t xml:space="preserve"> </w:t>
      </w:r>
      <w:r w:rsidRPr="00BD73CA">
        <w:rPr>
          <w:rStyle w:val="StyleUnderline"/>
        </w:rPr>
        <w:t>the</w:t>
      </w:r>
      <w:r w:rsidRPr="00656AF9">
        <w:rPr>
          <w:sz w:val="16"/>
        </w:rPr>
        <w:t xml:space="preserve"> deepening </w:t>
      </w:r>
      <w:r w:rsidRPr="00BD73CA">
        <w:rPr>
          <w:rStyle w:val="StyleUnderline"/>
        </w:rPr>
        <w:t>crisis</w:t>
      </w:r>
      <w:r w:rsidRPr="00656AF9">
        <w:rPr>
          <w:sz w:val="16"/>
        </w:rPr>
        <w:t>.</w:t>
      </w:r>
    </w:p>
    <w:p w14:paraId="55014960" w14:textId="77777777" w:rsidR="00A30306" w:rsidRPr="00656AF9" w:rsidRDefault="00A30306" w:rsidP="00A30306">
      <w:pPr>
        <w:rPr>
          <w:sz w:val="16"/>
        </w:rPr>
      </w:pPr>
      <w:r w:rsidRPr="00A30306">
        <w:rPr>
          <w:rStyle w:val="StyleUnderline"/>
          <w:highlight w:val="cyan"/>
        </w:rPr>
        <w:t>Trump will</w:t>
      </w:r>
      <w:r w:rsidRPr="00656AF9">
        <w:rPr>
          <w:rStyle w:val="StyleUnderline"/>
        </w:rPr>
        <w:t xml:space="preserve"> also </w:t>
      </w:r>
      <w:r w:rsidRPr="00A30306">
        <w:rPr>
          <w:rStyle w:val="StyleUnderline"/>
          <w:highlight w:val="cyan"/>
        </w:rPr>
        <w:t>need to cajole Iran</w:t>
      </w:r>
      <w:r w:rsidRPr="00656AF9">
        <w:rPr>
          <w:sz w:val="16"/>
        </w:rPr>
        <w:t xml:space="preserve">. Outgunned by Israel and, at least for now, with degraded nuclear leverage, </w:t>
      </w:r>
      <w:r w:rsidRPr="00A30306">
        <w:rPr>
          <w:rStyle w:val="StyleUnderline"/>
          <w:highlight w:val="cyan"/>
        </w:rPr>
        <w:t>Tehran is</w:t>
      </w:r>
      <w:r w:rsidRPr="00656AF9">
        <w:rPr>
          <w:sz w:val="16"/>
        </w:rPr>
        <w:t xml:space="preserve"> probably </w:t>
      </w:r>
      <w:r w:rsidRPr="00A30306">
        <w:rPr>
          <w:rStyle w:val="Emphasis"/>
          <w:highlight w:val="cyan"/>
        </w:rPr>
        <w:t>open to returning to the table to save its neck</w:t>
      </w:r>
      <w:r w:rsidRPr="00A30306">
        <w:rPr>
          <w:sz w:val="16"/>
          <w:highlight w:val="cyan"/>
        </w:rPr>
        <w:t>.</w:t>
      </w:r>
      <w:r w:rsidRPr="00656AF9">
        <w:rPr>
          <w:sz w:val="16"/>
        </w:rPr>
        <w:t xml:space="preserve"> More important, it needs to save face.</w:t>
      </w:r>
      <w:r w:rsidRPr="00A30306">
        <w:rPr>
          <w:rStyle w:val="StyleUnderline"/>
          <w:highlight w:val="cyan"/>
        </w:rPr>
        <w:t>The White House</w:t>
      </w:r>
      <w:r w:rsidRPr="00656AF9">
        <w:rPr>
          <w:sz w:val="16"/>
        </w:rPr>
        <w:t xml:space="preserve"> should warn Tehran that further escalation could result in American casualties and suck the United States into the conflict. Yet it </w:t>
      </w:r>
      <w:r w:rsidRPr="00A30306">
        <w:rPr>
          <w:rStyle w:val="StyleUnderline"/>
          <w:highlight w:val="cyan"/>
        </w:rPr>
        <w:t>should</w:t>
      </w:r>
      <w:r w:rsidRPr="00656AF9">
        <w:rPr>
          <w:sz w:val="16"/>
        </w:rPr>
        <w:t xml:space="preserve"> also </w:t>
      </w:r>
      <w:r w:rsidRPr="00A30306">
        <w:rPr>
          <w:rStyle w:val="StyleUnderline"/>
          <w:highlight w:val="cyan"/>
        </w:rPr>
        <w:t>offer Iran a reasonable nuclear deal</w:t>
      </w:r>
      <w:r w:rsidRPr="00656AF9">
        <w:rPr>
          <w:rStyle w:val="StyleUnderline"/>
        </w:rPr>
        <w:t xml:space="preserve"> that includes significant and sustainable sanctions relief</w:t>
      </w:r>
      <w:r w:rsidRPr="00656AF9">
        <w:rPr>
          <w:sz w:val="16"/>
        </w:rPr>
        <w:t xml:space="preserve">. </w:t>
      </w:r>
      <w:r w:rsidRPr="00656AF9">
        <w:rPr>
          <w:rStyle w:val="StyleUnderline"/>
        </w:rPr>
        <w:t>Trump could</w:t>
      </w:r>
      <w:r w:rsidRPr="00656AF9">
        <w:rPr>
          <w:sz w:val="16"/>
        </w:rPr>
        <w:t xml:space="preserve">, for example, promise to </w:t>
      </w:r>
      <w:r w:rsidRPr="00656AF9">
        <w:rPr>
          <w:rStyle w:val="StyleUnderline"/>
        </w:rPr>
        <w:t>roll back</w:t>
      </w:r>
      <w:r w:rsidRPr="00656AF9">
        <w:rPr>
          <w:sz w:val="16"/>
        </w:rPr>
        <w:t xml:space="preserve"> nuclear-related U.S. </w:t>
      </w:r>
      <w:r w:rsidRPr="00656AF9">
        <w:rPr>
          <w:rStyle w:val="StyleUnderline"/>
        </w:rPr>
        <w:t>sanctions and end the</w:t>
      </w:r>
      <w:r w:rsidRPr="00656AF9">
        <w:rPr>
          <w:sz w:val="16"/>
        </w:rPr>
        <w:t xml:space="preserve"> primary U.S. trade </w:t>
      </w:r>
      <w:r w:rsidRPr="00656AF9">
        <w:rPr>
          <w:rStyle w:val="StyleUnderline"/>
        </w:rPr>
        <w:t>embargo</w:t>
      </w:r>
      <w:r w:rsidRPr="00656AF9">
        <w:rPr>
          <w:sz w:val="16"/>
        </w:rPr>
        <w:t xml:space="preserve"> </w:t>
      </w:r>
      <w:r w:rsidRPr="00656AF9">
        <w:rPr>
          <w:rStyle w:val="StyleUnderline"/>
        </w:rPr>
        <w:t>if Iran wraps its uranium enrichment program into a multinational consortium</w:t>
      </w:r>
      <w:r w:rsidRPr="00656AF9">
        <w:rPr>
          <w:sz w:val="16"/>
        </w:rPr>
        <w:t xml:space="preserve"> with Saudi Arabia for that purpose—as Tehran expressed an openness to doing before Israel’s attacks. Such a consortium would provide fuel for nuclear reactors across the region while depriving Iran of the fissile material it could use for a weapon.</w:t>
      </w:r>
    </w:p>
    <w:p w14:paraId="2D68D1AD" w14:textId="77777777" w:rsidR="00A30306" w:rsidRPr="00656AF9" w:rsidRDefault="00A30306" w:rsidP="00A30306">
      <w:pPr>
        <w:rPr>
          <w:sz w:val="16"/>
        </w:rPr>
      </w:pPr>
      <w:r w:rsidRPr="00A30306">
        <w:rPr>
          <w:rStyle w:val="Emphasis"/>
          <w:highlight w:val="cyan"/>
        </w:rPr>
        <w:t>There is precedent for this kind of American pressure</w:t>
      </w:r>
      <w:r w:rsidRPr="00656AF9">
        <w:rPr>
          <w:sz w:val="16"/>
        </w:rPr>
        <w:t>. In 1982, U.S. President Ronald Reagan twisted Israel’s arm to end its bombing of Beirut. In 1988, he intervened in the Iran-Iraq War, playing an essential role in persuading Tehran to accept a cease-fire. Such a course will not be easy for Trump. It would require the president to commit to difficult diplomacy while staring down fierce opposition in Washington from politicians and interest groups who see Israel’s campaign as an overdue comeuppance for one of the United States’ most bitter adversaries.</w:t>
      </w:r>
    </w:p>
    <w:p w14:paraId="29409F9C" w14:textId="77777777" w:rsidR="00A30306" w:rsidRDefault="00A30306" w:rsidP="00A30306">
      <w:pPr>
        <w:rPr>
          <w:rStyle w:val="StyleUnderline"/>
        </w:rPr>
      </w:pPr>
      <w:r w:rsidRPr="00656AF9">
        <w:rPr>
          <w:sz w:val="16"/>
        </w:rPr>
        <w:t xml:space="preserve">But </w:t>
      </w:r>
      <w:r w:rsidRPr="00A30306">
        <w:rPr>
          <w:rStyle w:val="StyleUnderline"/>
          <w:highlight w:val="cyan"/>
        </w:rPr>
        <w:t>if Trump is committed to a nuclear-free Iran</w:t>
      </w:r>
      <w:r w:rsidRPr="00656AF9">
        <w:rPr>
          <w:rStyle w:val="StyleUnderline"/>
        </w:rPr>
        <w:t>,</w:t>
      </w:r>
      <w:r w:rsidRPr="00656AF9">
        <w:rPr>
          <w:sz w:val="16"/>
        </w:rPr>
        <w:t xml:space="preserve"> </w:t>
      </w:r>
      <w:r w:rsidRPr="00A30306">
        <w:rPr>
          <w:rStyle w:val="StyleUnderline"/>
          <w:highlight w:val="cyan"/>
        </w:rPr>
        <w:t xml:space="preserve">his </w:t>
      </w:r>
      <w:r w:rsidRPr="00A30306">
        <w:rPr>
          <w:rStyle w:val="Emphasis"/>
          <w:highlight w:val="cyan"/>
        </w:rPr>
        <w:t>best bet</w:t>
      </w:r>
      <w:r w:rsidRPr="00A30306">
        <w:rPr>
          <w:rStyle w:val="StyleUnderline"/>
          <w:highlight w:val="cyan"/>
        </w:rPr>
        <w:t xml:space="preserve"> is to</w:t>
      </w:r>
      <w:r w:rsidRPr="00656AF9">
        <w:rPr>
          <w:rStyle w:val="StyleUnderline"/>
        </w:rPr>
        <w:t xml:space="preserve"> get the Iranians and Israelis to stop the war and </w:t>
      </w:r>
      <w:r w:rsidRPr="00A30306">
        <w:rPr>
          <w:rStyle w:val="StyleUnderline"/>
          <w:highlight w:val="cyan"/>
        </w:rPr>
        <w:t>bring Tehran back to the negotiating table</w:t>
      </w:r>
      <w:r w:rsidRPr="00656AF9">
        <w:rPr>
          <w:sz w:val="16"/>
        </w:rPr>
        <w:t xml:space="preserve">. </w:t>
      </w:r>
      <w:r w:rsidRPr="00A30306">
        <w:rPr>
          <w:rStyle w:val="StyleUnderline"/>
          <w:highlight w:val="cyan"/>
        </w:rPr>
        <w:t>Without a deal, Iran’s frightened government seems more likely</w:t>
      </w:r>
      <w:r w:rsidRPr="00656AF9">
        <w:rPr>
          <w:rStyle w:val="StyleUnderline"/>
        </w:rPr>
        <w:t xml:space="preserve"> than not </w:t>
      </w:r>
      <w:r w:rsidRPr="00A30306">
        <w:rPr>
          <w:rStyle w:val="StyleUnderline"/>
          <w:highlight w:val="cyan"/>
        </w:rPr>
        <w:t>to sprint for nuclear weapons</w:t>
      </w:r>
      <w:r w:rsidRPr="00656AF9">
        <w:rPr>
          <w:rStyle w:val="StyleUnderline"/>
        </w:rPr>
        <w:t xml:space="preserve"> as conditions allow.</w:t>
      </w:r>
      <w:r w:rsidRPr="00656AF9">
        <w:rPr>
          <w:sz w:val="16"/>
        </w:rPr>
        <w:t xml:space="preserve"> </w:t>
      </w:r>
      <w:r w:rsidRPr="00656AF9">
        <w:rPr>
          <w:rStyle w:val="StyleUnderline"/>
        </w:rPr>
        <w:t>Then Trump would have to either accept a nuclear Iran or join another Israeli assault on the country, risking precisely the kind of catastrophic Middle East entanglement he promised to avoid.</w:t>
      </w:r>
    </w:p>
    <w:p w14:paraId="2F37DB45" w14:textId="77777777" w:rsidR="00A30306" w:rsidRDefault="00A30306" w:rsidP="00A30306">
      <w:pPr>
        <w:rPr>
          <w:rStyle w:val="StyleUnderline"/>
        </w:rPr>
      </w:pPr>
    </w:p>
    <w:p w14:paraId="313F739B" w14:textId="709F244B" w:rsidR="003D647A" w:rsidRDefault="00A30306" w:rsidP="003D647A">
      <w:pPr>
        <w:pStyle w:val="Heading4"/>
      </w:pPr>
      <w:r>
        <w:t>Decades of empirics prove diplomacy solves prolif</w:t>
      </w:r>
    </w:p>
    <w:p w14:paraId="6A42E03E" w14:textId="2776A981" w:rsidR="003D647A" w:rsidRPr="009036CE" w:rsidRDefault="003D647A" w:rsidP="003D647A">
      <w:r w:rsidRPr="009036CE">
        <w:rPr>
          <w:rStyle w:val="Style13ptBold"/>
        </w:rPr>
        <w:t>Collins 7-10</w:t>
      </w:r>
      <w:r>
        <w:t xml:space="preserve">, professor of government and international affairs at Kennesaw State University. (Stephen Collins, 7-10-2025, “Military strikes won’t keep Iran from becoming a nuclear state; diplomacy will” </w:t>
      </w:r>
      <w:r w:rsidRPr="002B3AED">
        <w:t>https://www.ajc.com/opinion/2025/07/military-strikes-wont-keep-iran-from-becoming-a-nuclear-state-diplomacy-will/</w:t>
      </w:r>
      <w:r>
        <w:t xml:space="preserve">) wtk </w:t>
      </w:r>
    </w:p>
    <w:p w14:paraId="22A189AF" w14:textId="77777777" w:rsidR="003D647A" w:rsidRDefault="003D647A" w:rsidP="003D647A">
      <w:pPr>
        <w:rPr>
          <w:rStyle w:val="StyleUnderline"/>
        </w:rPr>
      </w:pPr>
      <w:r w:rsidRPr="009036CE">
        <w:rPr>
          <w:rStyle w:val="StyleUnderline"/>
        </w:rPr>
        <w:t>While</w:t>
      </w:r>
      <w:r w:rsidRPr="00A7120F">
        <w:rPr>
          <w:sz w:val="16"/>
        </w:rPr>
        <w:t xml:space="preserve"> the U.S. military’s </w:t>
      </w:r>
      <w:r w:rsidRPr="009036CE">
        <w:rPr>
          <w:rStyle w:val="StyleUnderline"/>
        </w:rPr>
        <w:t>strikes</w:t>
      </w:r>
      <w:r w:rsidRPr="00A7120F">
        <w:rPr>
          <w:sz w:val="16"/>
        </w:rPr>
        <w:t xml:space="preserve"> on Iran on June 21 are believed to have </w:t>
      </w:r>
      <w:r w:rsidRPr="009036CE">
        <w:rPr>
          <w:rStyle w:val="StyleUnderline"/>
        </w:rPr>
        <w:t>damaged</w:t>
      </w:r>
      <w:r w:rsidRPr="00A7120F">
        <w:rPr>
          <w:sz w:val="16"/>
        </w:rPr>
        <w:t xml:space="preserve"> the country’s critical </w:t>
      </w:r>
      <w:r w:rsidRPr="009036CE">
        <w:rPr>
          <w:rStyle w:val="StyleUnderline"/>
        </w:rPr>
        <w:t>nuclear infrastructure</w:t>
      </w:r>
      <w:r w:rsidRPr="00A7120F">
        <w:rPr>
          <w:sz w:val="16"/>
        </w:rPr>
        <w:t xml:space="preserve">, </w:t>
      </w:r>
      <w:r w:rsidRPr="009036CE">
        <w:rPr>
          <w:rStyle w:val="Emphasis"/>
        </w:rPr>
        <w:t>no evidence</w:t>
      </w:r>
      <w:r w:rsidRPr="00A7120F">
        <w:rPr>
          <w:sz w:val="16"/>
        </w:rPr>
        <w:t xml:space="preserve"> has yet </w:t>
      </w:r>
      <w:r w:rsidRPr="009036CE">
        <w:rPr>
          <w:rStyle w:val="StyleUnderline"/>
        </w:rPr>
        <w:t>emerged</w:t>
      </w:r>
      <w:r w:rsidRPr="00A7120F">
        <w:rPr>
          <w:sz w:val="16"/>
        </w:rPr>
        <w:t xml:space="preserve"> </w:t>
      </w:r>
      <w:r w:rsidRPr="009036CE">
        <w:rPr>
          <w:rStyle w:val="StyleUnderline"/>
        </w:rPr>
        <w:t>showing the program</w:t>
      </w:r>
      <w:r w:rsidRPr="00A7120F">
        <w:rPr>
          <w:sz w:val="16"/>
        </w:rPr>
        <w:t xml:space="preserve"> to have been </w:t>
      </w:r>
      <w:r w:rsidRPr="009036CE">
        <w:rPr>
          <w:rStyle w:val="StyleUnderline"/>
        </w:rPr>
        <w:t>completely destroyed.</w:t>
      </w:r>
    </w:p>
    <w:p w14:paraId="2A2BCC47" w14:textId="77777777" w:rsidR="003D647A" w:rsidRPr="00A7120F" w:rsidRDefault="003D647A" w:rsidP="003D647A">
      <w:pPr>
        <w:rPr>
          <w:sz w:val="16"/>
        </w:rPr>
      </w:pPr>
      <w:r w:rsidRPr="00A7120F">
        <w:rPr>
          <w:sz w:val="16"/>
        </w:rPr>
        <w:t xml:space="preserve">As a scholar of nuclear nonproliferation, my research indicates that </w:t>
      </w:r>
      <w:r w:rsidRPr="003D647A">
        <w:rPr>
          <w:rStyle w:val="StyleUnderline"/>
          <w:highlight w:val="cyan"/>
        </w:rPr>
        <w:t>military strikes</w:t>
      </w:r>
      <w:r w:rsidRPr="00A7120F">
        <w:rPr>
          <w:sz w:val="16"/>
        </w:rPr>
        <w:t xml:space="preserve">, such as the U.S. one against Iran, </w:t>
      </w:r>
      <w:r w:rsidRPr="003D647A">
        <w:rPr>
          <w:rStyle w:val="StyleUnderline"/>
          <w:highlight w:val="cyan"/>
        </w:rPr>
        <w:t>tend not to work</w:t>
      </w:r>
      <w:r w:rsidRPr="003D647A">
        <w:rPr>
          <w:sz w:val="16"/>
          <w:highlight w:val="cyan"/>
        </w:rPr>
        <w:t xml:space="preserve">. </w:t>
      </w:r>
      <w:r w:rsidRPr="003D647A">
        <w:rPr>
          <w:rStyle w:val="Emphasis"/>
          <w:highlight w:val="cyan"/>
        </w:rPr>
        <w:t>Diplomacy</w:t>
      </w:r>
      <w:r w:rsidRPr="00A7120F">
        <w:rPr>
          <w:sz w:val="16"/>
        </w:rPr>
        <w:t xml:space="preserve"> — involving broad and resolute international efforts — </w:t>
      </w:r>
      <w:r w:rsidRPr="003D647A">
        <w:rPr>
          <w:rStyle w:val="StyleUnderline"/>
          <w:highlight w:val="cyan"/>
        </w:rPr>
        <w:t xml:space="preserve">offers a </w:t>
      </w:r>
      <w:r w:rsidRPr="003D647A">
        <w:rPr>
          <w:rStyle w:val="Emphasis"/>
          <w:highlight w:val="cyan"/>
        </w:rPr>
        <w:t>more strategically effective</w:t>
      </w:r>
      <w:r w:rsidRPr="003D647A">
        <w:rPr>
          <w:rStyle w:val="StyleUnderline"/>
          <w:highlight w:val="cyan"/>
        </w:rPr>
        <w:t xml:space="preserve"> way to preempt a country from obtaining a nuclear arsenal</w:t>
      </w:r>
      <w:r w:rsidRPr="00A7120F">
        <w:rPr>
          <w:sz w:val="16"/>
        </w:rPr>
        <w:t>.</w:t>
      </w:r>
    </w:p>
    <w:p w14:paraId="6D488121" w14:textId="77777777" w:rsidR="003D647A" w:rsidRPr="00A7120F" w:rsidRDefault="003D647A" w:rsidP="003D647A">
      <w:pPr>
        <w:rPr>
          <w:sz w:val="16"/>
        </w:rPr>
      </w:pPr>
      <w:r w:rsidRPr="00A7120F">
        <w:rPr>
          <w:sz w:val="16"/>
        </w:rPr>
        <w:t>The strategy of a country using airstrikes to attempt to eliminate a rival nation’s nuclear program has precedent, including Israel’s 1981 airstrike on Iraq’s Osirak nuclear reactor and its 2007 air assault on Syria’s Kibar nuclear complex.</w:t>
      </w:r>
    </w:p>
    <w:p w14:paraId="118EB7D1" w14:textId="77777777" w:rsidR="003D647A" w:rsidRPr="00A7120F" w:rsidRDefault="003D647A" w:rsidP="003D647A">
      <w:pPr>
        <w:rPr>
          <w:sz w:val="16"/>
        </w:rPr>
      </w:pPr>
      <w:r w:rsidRPr="00A7120F">
        <w:rPr>
          <w:sz w:val="16"/>
        </w:rPr>
        <w:t>Yet neither military operation reliably or completely terminated the targeted program. Many experts of nuclear strategy believe that while the Israeli strike destroyed the Osirak complex, it likely accelerated former Iraqi leader Saddam Hussein’s commitment to pursue a nuclear weapon, and while Israeli airstrikes destroyed Syria’s nascent nuclear facility, evidence soon emerged that nuclear activities may have continued elsewhere.</w:t>
      </w:r>
    </w:p>
    <w:p w14:paraId="2B2E84E6" w14:textId="77777777" w:rsidR="003D647A" w:rsidRPr="00A7120F" w:rsidRDefault="003D647A" w:rsidP="003D647A">
      <w:pPr>
        <w:rPr>
          <w:sz w:val="16"/>
        </w:rPr>
      </w:pPr>
      <w:r w:rsidRPr="00A7120F">
        <w:rPr>
          <w:sz w:val="16"/>
        </w:rPr>
        <w:t>The tactics involved in nuclear diplomacy include bilateral and multilateral engagement, comprehensive economic and social sanctions — trade and financial penalties, exclusion from global sporting and cultural events — and transformative aid incentives.</w:t>
      </w:r>
    </w:p>
    <w:p w14:paraId="32AD3955" w14:textId="77777777" w:rsidR="003D647A" w:rsidRPr="00A7120F" w:rsidRDefault="003D647A" w:rsidP="003D647A">
      <w:pPr>
        <w:rPr>
          <w:sz w:val="16"/>
        </w:rPr>
      </w:pPr>
      <w:r w:rsidRPr="00A7120F">
        <w:rPr>
          <w:sz w:val="16"/>
        </w:rPr>
        <w:t>How countries in Africa, Asia and Latin America were denuclearized</w:t>
      </w:r>
    </w:p>
    <w:p w14:paraId="3A7D3A2F" w14:textId="77777777" w:rsidR="003D647A" w:rsidRPr="00A7120F" w:rsidRDefault="003D647A" w:rsidP="003D647A">
      <w:pPr>
        <w:rPr>
          <w:sz w:val="16"/>
        </w:rPr>
      </w:pPr>
      <w:r w:rsidRPr="00A7120F">
        <w:rPr>
          <w:sz w:val="16"/>
        </w:rPr>
        <w:t xml:space="preserve">I’ve found that </w:t>
      </w:r>
      <w:r w:rsidRPr="003D647A">
        <w:rPr>
          <w:rStyle w:val="StyleUnderline"/>
          <w:highlight w:val="cyan"/>
        </w:rPr>
        <w:t>since 1970</w:t>
      </w:r>
      <w:r w:rsidRPr="00A7120F">
        <w:rPr>
          <w:sz w:val="16"/>
        </w:rPr>
        <w:t xml:space="preserve">, when most of the world signed the Treaty on the Non-Proliferation of Nuclear Weapons, obligating nonnuclear weapons states to forgo them and existing nuclear powers to share civilian nuclear technology and eventually relinquish their nuclear weapons, </w:t>
      </w:r>
      <w:r w:rsidRPr="003D647A">
        <w:rPr>
          <w:rStyle w:val="StyleUnderline"/>
          <w:highlight w:val="cyan"/>
        </w:rPr>
        <w:t>diplomacy played a pivotal role in convincing nuclear-seeking nations to entirely and permanently abandon</w:t>
      </w:r>
      <w:r w:rsidRPr="00A7120F">
        <w:rPr>
          <w:rStyle w:val="StyleUnderline"/>
        </w:rPr>
        <w:t xml:space="preserve"> their </w:t>
      </w:r>
      <w:r w:rsidRPr="003D647A">
        <w:rPr>
          <w:rStyle w:val="StyleUnderline"/>
          <w:highlight w:val="cyan"/>
        </w:rPr>
        <w:t>pursuit of nuclear weapons</w:t>
      </w:r>
      <w:r w:rsidRPr="00A7120F">
        <w:rPr>
          <w:rStyle w:val="StyleUnderline"/>
        </w:rPr>
        <w:t>. The military strategy cannot claim a single clear denuclearization success</w:t>
      </w:r>
      <w:r w:rsidRPr="00A7120F">
        <w:rPr>
          <w:sz w:val="16"/>
        </w:rPr>
        <w:t xml:space="preserve">. </w:t>
      </w:r>
      <w:r w:rsidRPr="00A7120F">
        <w:rPr>
          <w:rStyle w:val="StyleUnderline"/>
        </w:rPr>
        <w:t>Denuclearization through diplomacy succeeded in Argentina, Brazil, Libya, South Africa, South Korea and Taiwan</w:t>
      </w:r>
      <w:r w:rsidRPr="00A7120F">
        <w:rPr>
          <w:sz w:val="16"/>
        </w:rPr>
        <w:t>.</w:t>
      </w:r>
    </w:p>
    <w:p w14:paraId="712E01C6" w14:textId="77777777" w:rsidR="003D647A" w:rsidRPr="00A7120F" w:rsidRDefault="003D647A" w:rsidP="003D647A">
      <w:pPr>
        <w:rPr>
          <w:sz w:val="16"/>
        </w:rPr>
      </w:pPr>
      <w:r w:rsidRPr="00A7120F">
        <w:rPr>
          <w:sz w:val="16"/>
        </w:rPr>
        <w:t>In the cases of U.S. allies Argentina, Brazil, South Korea and Taiwan, the military option was off the table for Washington, which instead successfully used diplomatic pressure to induce these countries to discontinue their nuclear programs.</w:t>
      </w:r>
    </w:p>
    <w:p w14:paraId="0D070DEE" w14:textId="77777777" w:rsidR="003D647A" w:rsidRPr="00A7120F" w:rsidRDefault="003D647A" w:rsidP="003D647A">
      <w:pPr>
        <w:rPr>
          <w:sz w:val="16"/>
        </w:rPr>
      </w:pPr>
      <w:r w:rsidRPr="00A7120F">
        <w:rPr>
          <w:sz w:val="16"/>
        </w:rPr>
        <w:t>South Africa represents one of the most compelling cases in support of diplomatic measures to reverse a country’s nuclear path.</w:t>
      </w:r>
    </w:p>
    <w:p w14:paraId="62AE26D2" w14:textId="77777777" w:rsidR="003D647A" w:rsidRPr="00A7120F" w:rsidRDefault="003D647A" w:rsidP="003D647A">
      <w:pPr>
        <w:rPr>
          <w:sz w:val="16"/>
        </w:rPr>
      </w:pPr>
      <w:r w:rsidRPr="00A7120F">
        <w:rPr>
          <w:sz w:val="16"/>
        </w:rPr>
        <w:t>In 1991, the country decided to relinquish that arsenal, due in large part to the high economic, technological and cultural costs of sanctions and the belief that its nuclear program would prevent its reintegration into the international community following years of apartheid.</w:t>
      </w:r>
    </w:p>
    <w:p w14:paraId="4E142B71" w14:textId="77777777" w:rsidR="003D647A" w:rsidRPr="00A7120F" w:rsidRDefault="003D647A" w:rsidP="003D647A">
      <w:pPr>
        <w:rPr>
          <w:sz w:val="16"/>
        </w:rPr>
      </w:pPr>
      <w:r w:rsidRPr="00A7120F">
        <w:rPr>
          <w:sz w:val="16"/>
        </w:rPr>
        <w:t>Completing the denuclearization of Africa, diplomatic pressure applied by the U.S. was the primary factor in Libya’s decision to shutter its nuclear program in 2003.</w:t>
      </w:r>
    </w:p>
    <w:p w14:paraId="76D37021" w14:textId="77777777" w:rsidR="003D647A" w:rsidRPr="00A7120F" w:rsidRDefault="003D647A" w:rsidP="003D647A">
      <w:pPr>
        <w:rPr>
          <w:sz w:val="16"/>
        </w:rPr>
      </w:pPr>
      <w:r w:rsidRPr="00A7120F">
        <w:rPr>
          <w:sz w:val="16"/>
        </w:rPr>
        <w:t>In the 11 countries in which diplomacy was used to reverse nuclear proliferation, only in the cases of India and Pakistan, did it fail to induce any nuclear reversal.</w:t>
      </w:r>
    </w:p>
    <w:p w14:paraId="28819947" w14:textId="77777777" w:rsidR="003D647A" w:rsidRPr="00A7120F" w:rsidRDefault="003D647A" w:rsidP="003D647A">
      <w:pPr>
        <w:rPr>
          <w:sz w:val="16"/>
        </w:rPr>
      </w:pPr>
      <w:r w:rsidRPr="00A7120F">
        <w:rPr>
          <w:sz w:val="16"/>
        </w:rPr>
        <w:t>In the case of North Korea, while Pyongyang did for a time join the Treaty on the Non-Proliferation of Nuclear Weapons, it later left the accord and subsequently built an arsenal now estimated at several dozen nuclear weapons. The decades-long efforts at diplomacy with the country cannot, therefore, be coded a success. Still, these efforts did result in notable moves in 1994 and 2007 by North Korea to curtail its nuclear facilities.</w:t>
      </w:r>
    </w:p>
    <w:p w14:paraId="0EE1F2DE" w14:textId="77777777" w:rsidR="003D647A" w:rsidRPr="00A7120F" w:rsidRDefault="003D647A" w:rsidP="003D647A">
      <w:pPr>
        <w:rPr>
          <w:sz w:val="16"/>
        </w:rPr>
      </w:pPr>
      <w:r w:rsidRPr="00A7120F">
        <w:rPr>
          <w:sz w:val="16"/>
        </w:rPr>
        <w:t>Iran nuclear deal offered security and a new one could go a long way</w:t>
      </w:r>
    </w:p>
    <w:p w14:paraId="0D2ED95C" w14:textId="77777777" w:rsidR="003D647A" w:rsidRPr="00A7120F" w:rsidRDefault="003D647A" w:rsidP="003D647A">
      <w:pPr>
        <w:rPr>
          <w:sz w:val="16"/>
        </w:rPr>
      </w:pPr>
      <w:r w:rsidRPr="00A7120F">
        <w:rPr>
          <w:sz w:val="16"/>
        </w:rPr>
        <w:t>Meanwhile, analysts debate whether diplomacy would have been more successful at containing North Korea’s nuclear program if President George W. Bush’s administration had not shifted toward a more confrontational policy.</w:t>
      </w:r>
    </w:p>
    <w:p w14:paraId="5955666D" w14:textId="77777777" w:rsidR="003D647A" w:rsidRPr="00A7120F" w:rsidRDefault="003D647A" w:rsidP="003D647A">
      <w:pPr>
        <w:rPr>
          <w:sz w:val="16"/>
        </w:rPr>
      </w:pPr>
      <w:r w:rsidRPr="00A7120F">
        <w:rPr>
          <w:sz w:val="16"/>
        </w:rPr>
        <w:t>Trump signaled quickly after the recent attack on Iran a willingness to engage in direct talks with Tehran. However, Iran may rebuff any agreement that effectively contains its nuclear program, opting instead for the intensified underground approach Iraq took after the 1981 Osirak attack.</w:t>
      </w:r>
    </w:p>
    <w:p w14:paraId="3C4752CB" w14:textId="77777777" w:rsidR="003D647A" w:rsidRPr="00A7120F" w:rsidRDefault="003D647A" w:rsidP="003D647A">
      <w:pPr>
        <w:rPr>
          <w:sz w:val="16"/>
        </w:rPr>
      </w:pPr>
      <w:r w:rsidRPr="00A7120F">
        <w:rPr>
          <w:sz w:val="16"/>
        </w:rPr>
        <w:t xml:space="preserve">Indeed, my research shows that combining military threats with diplomacy reduces the prospects of successfully reaching a disarmament agreement. </w:t>
      </w:r>
      <w:r w:rsidRPr="003D647A">
        <w:rPr>
          <w:rStyle w:val="StyleUnderline"/>
          <w:highlight w:val="cyan"/>
        </w:rPr>
        <w:t>Nations will be more reluctant to disarm when their negotiating counterpart adopts a threatening and combative posture</w:t>
      </w:r>
      <w:r w:rsidRPr="00A7120F">
        <w:rPr>
          <w:sz w:val="16"/>
        </w:rPr>
        <w:t xml:space="preserve">, </w:t>
      </w:r>
      <w:r w:rsidRPr="00A7120F">
        <w:rPr>
          <w:rStyle w:val="StyleUnderline"/>
        </w:rPr>
        <w:t>as it heightens their fear that disarmament will make it more vulnerable</w:t>
      </w:r>
      <w:r w:rsidRPr="00A7120F">
        <w:rPr>
          <w:sz w:val="16"/>
        </w:rPr>
        <w:t xml:space="preserve"> to future aggression from the opposing country.</w:t>
      </w:r>
    </w:p>
    <w:p w14:paraId="173FFE81" w14:textId="77777777" w:rsidR="003D647A" w:rsidRPr="00A7120F" w:rsidRDefault="003D647A" w:rsidP="003D647A">
      <w:pPr>
        <w:rPr>
          <w:sz w:val="16"/>
        </w:rPr>
      </w:pPr>
      <w:r w:rsidRPr="00A7120F">
        <w:rPr>
          <w:sz w:val="16"/>
        </w:rPr>
        <w:t xml:space="preserve">But </w:t>
      </w:r>
      <w:r w:rsidRPr="00A7120F">
        <w:rPr>
          <w:rStyle w:val="StyleUnderline"/>
        </w:rPr>
        <w:t>by signing the JCPOA</w:t>
      </w:r>
      <w:r w:rsidRPr="00A7120F">
        <w:rPr>
          <w:sz w:val="16"/>
        </w:rPr>
        <w:t xml:space="preserve">, the nuclear deal constructed by the Obama Administration, and complying with it, as verified by the IAEA, </w:t>
      </w:r>
      <w:r w:rsidRPr="003D647A">
        <w:rPr>
          <w:rStyle w:val="StyleUnderline"/>
          <w:highlight w:val="cyan"/>
        </w:rPr>
        <w:t>Iran</w:t>
      </w:r>
      <w:r w:rsidRPr="00A7120F">
        <w:rPr>
          <w:rStyle w:val="StyleUnderline"/>
        </w:rPr>
        <w:t xml:space="preserve"> has </w:t>
      </w:r>
      <w:r w:rsidRPr="003D647A">
        <w:rPr>
          <w:rStyle w:val="StyleUnderline"/>
          <w:highlight w:val="cyan"/>
        </w:rPr>
        <w:t>demonstrated a willingness to cooperate on the nuclear issue</w:t>
      </w:r>
      <w:r w:rsidRPr="00A7120F">
        <w:rPr>
          <w:rStyle w:val="StyleUnderline"/>
        </w:rPr>
        <w:t xml:space="preserve"> in the past</w:t>
      </w:r>
      <w:r w:rsidRPr="00A7120F">
        <w:rPr>
          <w:sz w:val="16"/>
        </w:rPr>
        <w:t xml:space="preserve">. Under the agreement, </w:t>
      </w:r>
      <w:r w:rsidRPr="00A7120F">
        <w:rPr>
          <w:rStyle w:val="StyleUnderline"/>
        </w:rPr>
        <w:t>Iran accepted a highly limited and low-proliferation-risk nuclear program subject to intrusive inspections by the international community</w:t>
      </w:r>
      <w:r w:rsidRPr="00A7120F">
        <w:rPr>
          <w:sz w:val="16"/>
        </w:rPr>
        <w:t>.</w:t>
      </w:r>
    </w:p>
    <w:p w14:paraId="0D135CA7" w14:textId="77777777" w:rsidR="003D647A" w:rsidRPr="00A7120F" w:rsidRDefault="003D647A" w:rsidP="003D647A">
      <w:pPr>
        <w:rPr>
          <w:rStyle w:val="StyleUnderline"/>
        </w:rPr>
      </w:pPr>
      <w:r w:rsidRPr="003D647A">
        <w:rPr>
          <w:rStyle w:val="StyleUnderline"/>
          <w:highlight w:val="cyan"/>
        </w:rPr>
        <w:t>That arrangement was beneficial for regional stability and for buttressing the global norm against nuclear proliferation</w:t>
      </w:r>
      <w:r w:rsidRPr="003D647A">
        <w:rPr>
          <w:sz w:val="16"/>
          <w:highlight w:val="cyan"/>
        </w:rPr>
        <w:t xml:space="preserve">. </w:t>
      </w:r>
      <w:r w:rsidRPr="003D647A">
        <w:rPr>
          <w:rStyle w:val="StyleUnderline"/>
          <w:highlight w:val="cyan"/>
        </w:rPr>
        <w:t xml:space="preserve">A return to a JCPOA-type agreement would </w:t>
      </w:r>
      <w:r w:rsidRPr="003D647A">
        <w:rPr>
          <w:rStyle w:val="Emphasis"/>
          <w:highlight w:val="cyan"/>
        </w:rPr>
        <w:t>reinforce a diplomatic approach</w:t>
      </w:r>
      <w:r w:rsidRPr="00A7120F">
        <w:rPr>
          <w:sz w:val="16"/>
        </w:rPr>
        <w:t xml:space="preserve"> </w:t>
      </w:r>
      <w:r w:rsidRPr="00A7120F">
        <w:rPr>
          <w:rStyle w:val="StyleUnderline"/>
        </w:rPr>
        <w:t xml:space="preserve">to relations with Iran </w:t>
      </w:r>
      <w:r w:rsidRPr="003D647A">
        <w:rPr>
          <w:rStyle w:val="StyleUnderline"/>
          <w:highlight w:val="cyan"/>
        </w:rPr>
        <w:t>and create an opening for progress with the country on other areas of concern.</w:t>
      </w:r>
    </w:p>
    <w:p w14:paraId="3AD63894" w14:textId="77777777" w:rsidR="003D647A" w:rsidRDefault="003D647A" w:rsidP="003D647A"/>
    <w:p w14:paraId="6853389C" w14:textId="77777777" w:rsidR="00BF73A6" w:rsidRDefault="00BF73A6" w:rsidP="00BF73A6">
      <w:pPr>
        <w:pStyle w:val="Heading4"/>
      </w:pPr>
      <w:r>
        <w:t xml:space="preserve">Nuclear talks are the </w:t>
      </w:r>
      <w:r w:rsidRPr="00DA5F58">
        <w:t>only way</w:t>
      </w:r>
      <w:r>
        <w:t xml:space="preserve"> to stop a defensive Tehran from going nuclear.</w:t>
      </w:r>
    </w:p>
    <w:p w14:paraId="5BAFB247" w14:textId="77777777" w:rsidR="00BF73A6" w:rsidRPr="00DA5F58" w:rsidRDefault="00BF73A6" w:rsidP="00BF73A6">
      <w:r w:rsidRPr="00DA5F58">
        <w:rPr>
          <w:b/>
          <w:bCs/>
          <w:sz w:val="26"/>
          <w:szCs w:val="26"/>
        </w:rPr>
        <w:t>Nasr ’25</w:t>
      </w:r>
      <w:r>
        <w:t xml:space="preserve">, </w:t>
      </w:r>
      <w:r w:rsidRPr="00DA5F58">
        <w:t>Vali Nasr is professor of Middle East studies and international affairs at Johns Hopkins University. His most recent book is </w:t>
      </w:r>
      <w:r w:rsidRPr="00DA5F58">
        <w:rPr>
          <w:i/>
          <w:iCs/>
        </w:rPr>
        <w:t>Iran’s Grand Strategy: A Political History</w:t>
      </w:r>
      <w:r w:rsidRPr="00DA5F58">
        <w:t>.</w:t>
      </w:r>
      <w:r>
        <w:t xml:space="preserve"> [Vali, June 26, “</w:t>
      </w:r>
      <w:r w:rsidRPr="00DA5F58">
        <w:t>Why Trump Must Now Negotiate With Iran</w:t>
      </w:r>
      <w:r>
        <w:t xml:space="preserve">”, TIME Magazine, </w:t>
      </w:r>
      <w:r w:rsidRPr="00DA5F58">
        <w:t>https://time.com/7297535/iran-israel-trump-ceasefire-prospects/</w:t>
      </w:r>
      <w:r>
        <w:t>] nirwan pande</w:t>
      </w:r>
    </w:p>
    <w:p w14:paraId="7E57466D" w14:textId="77777777" w:rsidR="00BF73A6" w:rsidRPr="0087022F" w:rsidRDefault="00BF73A6" w:rsidP="00BF73A6">
      <w:pPr>
        <w:rPr>
          <w:sz w:val="16"/>
        </w:rPr>
      </w:pPr>
      <w:r w:rsidRPr="000D1591">
        <w:rPr>
          <w:sz w:val="16"/>
        </w:rPr>
        <w:t>O</w:t>
      </w:r>
      <w:r w:rsidRPr="0087022F">
        <w:rPr>
          <w:sz w:val="16"/>
        </w:rPr>
        <w:t>n Monday, after Iran targeted the largest U.S. military base in Qatar in a choreographed response to the American bombing of its nuclear facilities, President Donald Trump briskly dismissed Tehran’s attack and announced a ceasefire. </w:t>
      </w:r>
    </w:p>
    <w:p w14:paraId="7535AE5E" w14:textId="77777777" w:rsidR="00BF73A6" w:rsidRPr="0087022F" w:rsidRDefault="00BF73A6" w:rsidP="00BF73A6">
      <w:pPr>
        <w:rPr>
          <w:rStyle w:val="StyleUnderline"/>
        </w:rPr>
      </w:pPr>
      <w:r w:rsidRPr="0087022F">
        <w:rPr>
          <w:sz w:val="16"/>
        </w:rPr>
        <w:t xml:space="preserve">In the short term, the U.S. leader’s declaration and subsequent lashing out against ceasefire violations might have ended the recent war between the regional rivals—but over the long term, the future of the conflict between </w:t>
      </w:r>
      <w:r w:rsidRPr="009E077C">
        <w:rPr>
          <w:rStyle w:val="Emphasis"/>
          <w:highlight w:val="cyan"/>
        </w:rPr>
        <w:t>Tehran</w:t>
      </w:r>
      <w:r w:rsidRPr="0087022F">
        <w:rPr>
          <w:rStyle w:val="Emphasis"/>
        </w:rPr>
        <w:t xml:space="preserve"> and </w:t>
      </w:r>
      <w:r w:rsidRPr="009E077C">
        <w:rPr>
          <w:rStyle w:val="Emphasis"/>
          <w:highlight w:val="cyan"/>
        </w:rPr>
        <w:t>Tel Aviv</w:t>
      </w:r>
      <w:r w:rsidRPr="0087022F">
        <w:rPr>
          <w:rStyle w:val="StyleUnderline"/>
        </w:rPr>
        <w:t xml:space="preserve"> depends on how the various parties </w:t>
      </w:r>
      <w:r w:rsidRPr="009E077C">
        <w:rPr>
          <w:rStyle w:val="StyleUnderline"/>
          <w:highlight w:val="cyan"/>
        </w:rPr>
        <w:t>manage</w:t>
      </w:r>
      <w:r w:rsidRPr="0087022F">
        <w:rPr>
          <w:rStyle w:val="StyleUnderline"/>
        </w:rPr>
        <w:t xml:space="preserve"> what remains a </w:t>
      </w:r>
      <w:r w:rsidRPr="009E077C">
        <w:rPr>
          <w:rStyle w:val="StyleUnderline"/>
          <w:highlight w:val="cyan"/>
        </w:rPr>
        <w:t>brittle peace</w:t>
      </w:r>
      <w:r w:rsidRPr="0087022F">
        <w:rPr>
          <w:rStyle w:val="StyleUnderline"/>
        </w:rPr>
        <w:t>.</w:t>
      </w:r>
    </w:p>
    <w:p w14:paraId="276F4635" w14:textId="77777777" w:rsidR="00BF73A6" w:rsidRPr="0087022F" w:rsidRDefault="00BF73A6" w:rsidP="00BF73A6">
      <w:pPr>
        <w:rPr>
          <w:sz w:val="16"/>
        </w:rPr>
      </w:pPr>
      <w:r w:rsidRPr="0087022F">
        <w:rPr>
          <w:sz w:val="16"/>
        </w:rPr>
        <w:t xml:space="preserve">It is clear that, when Trump announced the ceasefire, Iran and Israel were ready to stop fighting. Israel’s military success was undisputed; it had assassinated scores of Iranian military leaders, damaged several Iranian nuclear facilities and missile sites, and dominated Iranian skies. Yet it was also </w:t>
      </w:r>
      <w:r w:rsidRPr="0087022F">
        <w:rPr>
          <w:rStyle w:val="StyleUnderline"/>
        </w:rPr>
        <w:t>incomplete, in terms of Israel’s stated goal of destroying the Iranian nuclear program</w:t>
      </w:r>
      <w:r w:rsidRPr="0087022F">
        <w:rPr>
          <w:sz w:val="16"/>
        </w:rPr>
        <w:t>; U.S. bombings pushed the program back, but reportedly only by a few months. </w:t>
      </w:r>
    </w:p>
    <w:p w14:paraId="72E5350B" w14:textId="77777777" w:rsidR="00BF73A6" w:rsidRPr="0087022F" w:rsidRDefault="00BF73A6" w:rsidP="00BF73A6">
      <w:pPr>
        <w:rPr>
          <w:sz w:val="16"/>
        </w:rPr>
      </w:pPr>
      <w:r w:rsidRPr="0087022F">
        <w:rPr>
          <w:sz w:val="16"/>
        </w:rPr>
        <w:t>On the other side, although bruised and bloodied, Iran could insist on being unbowed, on holding its own with enough of its missiles penetrating the Iron Dome and other Israeli air defense systems to compel Tel Aviv and the United States to seek a ceasefire. </w:t>
      </w:r>
    </w:p>
    <w:p w14:paraId="5E30E65F" w14:textId="77777777" w:rsidR="00BF73A6" w:rsidRPr="0087022F" w:rsidRDefault="00BF73A6" w:rsidP="00BF73A6">
      <w:pPr>
        <w:rPr>
          <w:rStyle w:val="StyleUnderline"/>
        </w:rPr>
      </w:pPr>
      <w:r w:rsidRPr="0087022F">
        <w:rPr>
          <w:sz w:val="16"/>
        </w:rPr>
        <w:t>Yet this tenuous pause in fighting does not lay the foundations of peace. Israel has already said it will strike</w:t>
      </w:r>
      <w:r w:rsidRPr="0087022F">
        <w:rPr>
          <w:rStyle w:val="StyleUnderline"/>
          <w:sz w:val="16"/>
        </w:rPr>
        <w:t xml:space="preserve"> </w:t>
      </w:r>
      <w:r w:rsidRPr="009E077C">
        <w:rPr>
          <w:rStyle w:val="StyleUnderline"/>
          <w:highlight w:val="cyan"/>
        </w:rPr>
        <w:t>Iran</w:t>
      </w:r>
      <w:r w:rsidRPr="0087022F">
        <w:rPr>
          <w:rStyle w:val="StyleUnderline"/>
        </w:rPr>
        <w:t xml:space="preserve"> again if it </w:t>
      </w:r>
      <w:r w:rsidRPr="009E077C">
        <w:rPr>
          <w:rStyle w:val="StyleUnderline"/>
          <w:highlight w:val="cyan"/>
        </w:rPr>
        <w:t>resumes</w:t>
      </w:r>
      <w:r w:rsidRPr="0087022F">
        <w:rPr>
          <w:rStyle w:val="StyleUnderline"/>
        </w:rPr>
        <w:t xml:space="preserve"> its </w:t>
      </w:r>
      <w:r w:rsidRPr="009E077C">
        <w:rPr>
          <w:rStyle w:val="StyleUnderline"/>
          <w:highlight w:val="cyan"/>
        </w:rPr>
        <w:t>nuc</w:t>
      </w:r>
      <w:r w:rsidRPr="0087022F">
        <w:rPr>
          <w:rStyle w:val="StyleUnderline"/>
        </w:rPr>
        <w:t>lear effort</w:t>
      </w:r>
      <w:r w:rsidRPr="009E077C">
        <w:rPr>
          <w:rStyle w:val="StyleUnderline"/>
          <w:highlight w:val="cyan"/>
        </w:rPr>
        <w:t>s</w:t>
      </w:r>
      <w:r w:rsidRPr="0087022F">
        <w:rPr>
          <w:rStyle w:val="StyleUnderline"/>
        </w:rPr>
        <w:t xml:space="preserve">. And </w:t>
      </w:r>
      <w:r w:rsidRPr="009E077C">
        <w:rPr>
          <w:rStyle w:val="StyleUnderline"/>
          <w:highlight w:val="cyan"/>
        </w:rPr>
        <w:t>unless</w:t>
      </w:r>
      <w:r w:rsidRPr="0087022F">
        <w:rPr>
          <w:rStyle w:val="StyleUnderline"/>
        </w:rPr>
        <w:t xml:space="preserve"> there is a new </w:t>
      </w:r>
      <w:r w:rsidRPr="0087022F">
        <w:rPr>
          <w:rStyle w:val="Emphasis"/>
        </w:rPr>
        <w:t xml:space="preserve">comprehensive </w:t>
      </w:r>
      <w:r w:rsidRPr="009E077C">
        <w:rPr>
          <w:rStyle w:val="Emphasis"/>
          <w:highlight w:val="cyan"/>
        </w:rPr>
        <w:t>nuc</w:t>
      </w:r>
      <w:r w:rsidRPr="0087022F">
        <w:rPr>
          <w:rStyle w:val="Emphasis"/>
        </w:rPr>
        <w:t xml:space="preserve">lear </w:t>
      </w:r>
      <w:r w:rsidRPr="009E077C">
        <w:rPr>
          <w:rStyle w:val="Emphasis"/>
          <w:highlight w:val="cyan"/>
        </w:rPr>
        <w:t>deal</w:t>
      </w:r>
      <w:r w:rsidRPr="0087022F">
        <w:rPr>
          <w:rStyle w:val="StyleUnderline"/>
        </w:rPr>
        <w:t xml:space="preserve"> </w:t>
      </w:r>
      <w:r w:rsidRPr="009E077C">
        <w:rPr>
          <w:rStyle w:val="StyleUnderline"/>
          <w:highlight w:val="cyan"/>
        </w:rPr>
        <w:t>between Iran</w:t>
      </w:r>
      <w:r w:rsidRPr="0087022F">
        <w:rPr>
          <w:rStyle w:val="StyleUnderline"/>
        </w:rPr>
        <w:t xml:space="preserve"> and the </w:t>
      </w:r>
      <w:r w:rsidRPr="009E077C">
        <w:rPr>
          <w:rStyle w:val="StyleUnderline"/>
          <w:highlight w:val="cyan"/>
        </w:rPr>
        <w:t>U</w:t>
      </w:r>
      <w:r w:rsidRPr="0087022F">
        <w:rPr>
          <w:rStyle w:val="StyleUnderline"/>
        </w:rPr>
        <w:t xml:space="preserve">nited </w:t>
      </w:r>
      <w:r w:rsidRPr="009E077C">
        <w:rPr>
          <w:rStyle w:val="StyleUnderline"/>
          <w:highlight w:val="cyan"/>
        </w:rPr>
        <w:t>S</w:t>
      </w:r>
      <w:r w:rsidRPr="0087022F">
        <w:rPr>
          <w:rStyle w:val="StyleUnderline"/>
        </w:rPr>
        <w:t xml:space="preserve">tates, </w:t>
      </w:r>
      <w:r w:rsidRPr="009E077C">
        <w:rPr>
          <w:rStyle w:val="StyleUnderline"/>
          <w:highlight w:val="cyan"/>
        </w:rPr>
        <w:t>Tehran</w:t>
      </w:r>
      <w:r w:rsidRPr="0087022F">
        <w:rPr>
          <w:rStyle w:val="StyleUnderline"/>
        </w:rPr>
        <w:t xml:space="preserve"> is likely to </w:t>
      </w:r>
      <w:r w:rsidRPr="009E077C">
        <w:rPr>
          <w:rStyle w:val="StyleUnderline"/>
          <w:highlight w:val="cyan"/>
        </w:rPr>
        <w:t>seek</w:t>
      </w:r>
      <w:r w:rsidRPr="0087022F">
        <w:rPr>
          <w:rStyle w:val="StyleUnderline"/>
        </w:rPr>
        <w:t xml:space="preserve"> to </w:t>
      </w:r>
      <w:r w:rsidRPr="0087022F">
        <w:rPr>
          <w:rStyle w:val="Emphasis"/>
        </w:rPr>
        <w:t>reassemble</w:t>
      </w:r>
      <w:r w:rsidRPr="0087022F">
        <w:rPr>
          <w:rStyle w:val="StyleUnderline"/>
        </w:rPr>
        <w:t xml:space="preserve"> its </w:t>
      </w:r>
      <w:r w:rsidRPr="009E077C">
        <w:rPr>
          <w:rStyle w:val="StyleUnderline"/>
          <w:highlight w:val="cyan"/>
        </w:rPr>
        <w:t>nuc</w:t>
      </w:r>
      <w:r w:rsidRPr="0087022F">
        <w:rPr>
          <w:rStyle w:val="StyleUnderline"/>
        </w:rPr>
        <w:t xml:space="preserve">lear program. That </w:t>
      </w:r>
      <w:r w:rsidRPr="009E077C">
        <w:rPr>
          <w:rStyle w:val="StyleUnderline"/>
          <w:highlight w:val="cyan"/>
        </w:rPr>
        <w:t>s</w:t>
      </w:r>
      <w:r w:rsidRPr="0087022F">
        <w:rPr>
          <w:rStyle w:val="StyleUnderline"/>
        </w:rPr>
        <w:t xml:space="preserve">ets the </w:t>
      </w:r>
      <w:r w:rsidRPr="009E077C">
        <w:rPr>
          <w:rStyle w:val="StyleUnderline"/>
          <w:highlight w:val="cyan"/>
        </w:rPr>
        <w:t>stage for</w:t>
      </w:r>
      <w:r w:rsidRPr="0087022F">
        <w:rPr>
          <w:rStyle w:val="StyleUnderline"/>
        </w:rPr>
        <w:t xml:space="preserve"> another </w:t>
      </w:r>
      <w:r w:rsidRPr="009E077C">
        <w:rPr>
          <w:rStyle w:val="StyleUnderline"/>
          <w:highlight w:val="cyan"/>
        </w:rPr>
        <w:t>confrontation</w:t>
      </w:r>
      <w:r w:rsidRPr="0087022F">
        <w:rPr>
          <w:rStyle w:val="StyleUnderline"/>
        </w:rPr>
        <w:t>. </w:t>
      </w:r>
    </w:p>
    <w:p w14:paraId="1502C2A0" w14:textId="77777777" w:rsidR="00BF73A6" w:rsidRPr="0087022F" w:rsidRDefault="00BF73A6" w:rsidP="00BF73A6">
      <w:pPr>
        <w:rPr>
          <w:sz w:val="16"/>
        </w:rPr>
      </w:pPr>
      <w:r w:rsidRPr="0087022F">
        <w:rPr>
          <w:sz w:val="16"/>
        </w:rPr>
        <w:t>It won’t happen immediately, of course. Iran needs to introspect upon the magnitude of its losses, address its immense intelligence vulnerabilities, regroup its battered military apparatus after the spate of assassinations, and more generally rebuild its defenses. Israel, meanwhile, needs to rebuild and improve its air defenses which failed to prevent Iranian missiles from striking strategic and civilian targets.</w:t>
      </w:r>
    </w:p>
    <w:p w14:paraId="25F12E1F" w14:textId="77777777" w:rsidR="00BF73A6" w:rsidRPr="0087022F" w:rsidRDefault="00BF73A6" w:rsidP="00BF73A6">
      <w:pPr>
        <w:rPr>
          <w:sz w:val="16"/>
        </w:rPr>
      </w:pPr>
      <w:r w:rsidRPr="0087022F">
        <w:rPr>
          <w:sz w:val="16"/>
        </w:rPr>
        <w:t>None of this, however, would stop Israel from continuing to launch lower-level attacks on Iran despite the ceasefire—applying the same strategy it has used in Lebanon despite its ceasefire with Hezbollah. Such attacks would elicit limited retaliation, as for now Iran’s focus is likely to be on recovering from the recent war.</w:t>
      </w:r>
    </w:p>
    <w:p w14:paraId="3083255E" w14:textId="77777777" w:rsidR="00BF73A6" w:rsidRPr="0087022F" w:rsidRDefault="00BF73A6" w:rsidP="00BF73A6">
      <w:pPr>
        <w:rPr>
          <w:sz w:val="16"/>
        </w:rPr>
      </w:pPr>
      <w:r w:rsidRPr="0087022F">
        <w:rPr>
          <w:sz w:val="16"/>
        </w:rPr>
        <w:t xml:space="preserve">The </w:t>
      </w:r>
      <w:r w:rsidRPr="009E077C">
        <w:rPr>
          <w:rStyle w:val="StyleUnderline"/>
          <w:highlight w:val="cyan"/>
        </w:rPr>
        <w:t>long road to</w:t>
      </w:r>
      <w:r w:rsidRPr="0087022F">
        <w:rPr>
          <w:rStyle w:val="StyleUnderline"/>
        </w:rPr>
        <w:t xml:space="preserve"> a lasting </w:t>
      </w:r>
      <w:r w:rsidRPr="009E077C">
        <w:rPr>
          <w:rStyle w:val="StyleUnderline"/>
          <w:highlight w:val="cyan"/>
        </w:rPr>
        <w:t>peace</w:t>
      </w:r>
    </w:p>
    <w:p w14:paraId="323D5347" w14:textId="77777777" w:rsidR="00BF73A6" w:rsidRPr="0087022F" w:rsidRDefault="00BF73A6" w:rsidP="00BF73A6">
      <w:pPr>
        <w:rPr>
          <w:sz w:val="16"/>
        </w:rPr>
      </w:pPr>
      <w:r w:rsidRPr="0087022F">
        <w:rPr>
          <w:sz w:val="16"/>
        </w:rPr>
        <w:t xml:space="preserve">Further out, the question is: how do we go from the events of the past few weeks to real stability, not another return to war? How, in other words, </w:t>
      </w:r>
      <w:r w:rsidRPr="0087022F">
        <w:rPr>
          <w:rStyle w:val="StyleUnderline"/>
        </w:rPr>
        <w:t xml:space="preserve">does </w:t>
      </w:r>
      <w:r w:rsidRPr="009E077C">
        <w:rPr>
          <w:rStyle w:val="StyleUnderline"/>
          <w:highlight w:val="cyan"/>
        </w:rPr>
        <w:t>stability</w:t>
      </w:r>
      <w:r w:rsidRPr="0087022F">
        <w:rPr>
          <w:rStyle w:val="StyleUnderline"/>
        </w:rPr>
        <w:t xml:space="preserve"> </w:t>
      </w:r>
      <w:r w:rsidRPr="009E077C">
        <w:rPr>
          <w:rStyle w:val="StyleUnderline"/>
          <w:highlight w:val="cyan"/>
        </w:rPr>
        <w:t>return</w:t>
      </w:r>
      <w:r w:rsidRPr="0087022F">
        <w:rPr>
          <w:rStyle w:val="StyleUnderline"/>
        </w:rPr>
        <w:t xml:space="preserve"> to the region?</w:t>
      </w:r>
    </w:p>
    <w:p w14:paraId="75B0933F" w14:textId="77777777" w:rsidR="00BF73A6" w:rsidRPr="0087022F" w:rsidRDefault="00BF73A6" w:rsidP="00BF73A6">
      <w:pPr>
        <w:rPr>
          <w:sz w:val="16"/>
        </w:rPr>
      </w:pPr>
      <w:r w:rsidRPr="0087022F">
        <w:rPr>
          <w:sz w:val="16"/>
        </w:rPr>
        <w:t xml:space="preserve">The answer hinges on </w:t>
      </w:r>
      <w:r w:rsidRPr="0087022F">
        <w:rPr>
          <w:rStyle w:val="StyleUnderline"/>
        </w:rPr>
        <w:t>two major factors</w:t>
      </w:r>
      <w:r w:rsidRPr="0087022F">
        <w:rPr>
          <w:sz w:val="16"/>
        </w:rPr>
        <w:t xml:space="preserve">—one inside Iran, and the other </w:t>
      </w:r>
      <w:r w:rsidRPr="0087022F">
        <w:rPr>
          <w:u w:val="single"/>
        </w:rPr>
        <w:t xml:space="preserve">to do with </w:t>
      </w:r>
      <w:r w:rsidRPr="009E077C">
        <w:rPr>
          <w:rStyle w:val="Emphasis"/>
          <w:highlight w:val="cyan"/>
        </w:rPr>
        <w:t>diplomacy</w:t>
      </w:r>
      <w:r w:rsidRPr="009E077C">
        <w:rPr>
          <w:highlight w:val="cyan"/>
          <w:u w:val="single"/>
        </w:rPr>
        <w:t xml:space="preserve"> between</w:t>
      </w:r>
      <w:r w:rsidRPr="0087022F">
        <w:rPr>
          <w:u w:val="single"/>
        </w:rPr>
        <w:t xml:space="preserve"> the </w:t>
      </w:r>
      <w:r w:rsidRPr="009E077C">
        <w:rPr>
          <w:highlight w:val="cyan"/>
          <w:u w:val="single"/>
        </w:rPr>
        <w:t>U.S</w:t>
      </w:r>
      <w:r w:rsidRPr="0087022F">
        <w:rPr>
          <w:u w:val="single"/>
        </w:rPr>
        <w:t xml:space="preserve">. and </w:t>
      </w:r>
      <w:r w:rsidRPr="009E077C">
        <w:rPr>
          <w:highlight w:val="cyan"/>
          <w:u w:val="single"/>
        </w:rPr>
        <w:t>Tehran</w:t>
      </w:r>
      <w:r w:rsidRPr="0087022F">
        <w:rPr>
          <w:u w:val="single"/>
        </w:rPr>
        <w:t>.</w:t>
      </w:r>
      <w:r w:rsidRPr="0087022F">
        <w:rPr>
          <w:sz w:val="16"/>
        </w:rPr>
        <w:t> </w:t>
      </w:r>
    </w:p>
    <w:p w14:paraId="120DCA88" w14:textId="77777777" w:rsidR="00BF73A6" w:rsidRPr="0087022F" w:rsidRDefault="00BF73A6" w:rsidP="00BF73A6">
      <w:pPr>
        <w:rPr>
          <w:sz w:val="16"/>
        </w:rPr>
      </w:pPr>
      <w:r w:rsidRPr="0087022F">
        <w:rPr>
          <w:sz w:val="16"/>
        </w:rPr>
        <w:t xml:space="preserve">Domestically, beyond replenishing and rebuilding its military capacity, </w:t>
      </w:r>
      <w:r w:rsidRPr="0087022F">
        <w:rPr>
          <w:rStyle w:val="StyleUnderline"/>
        </w:rPr>
        <w:t>for there to be stablity</w:t>
      </w:r>
      <w:r w:rsidRPr="0087022F">
        <w:rPr>
          <w:sz w:val="16"/>
        </w:rPr>
        <w:t xml:space="preserve"> in the Middle East, Iran has to address its greatest vulnerability: an angry population. </w:t>
      </w:r>
    </w:p>
    <w:p w14:paraId="361F7396" w14:textId="77777777" w:rsidR="00BF73A6" w:rsidRPr="0087022F" w:rsidRDefault="00BF73A6" w:rsidP="00BF73A6">
      <w:pPr>
        <w:rPr>
          <w:sz w:val="16"/>
        </w:rPr>
      </w:pPr>
      <w:r w:rsidRPr="0087022F">
        <w:rPr>
          <w:sz w:val="16"/>
        </w:rPr>
        <w:t>Iranians have been at odds with the country’s leadership for some time. Economic hardship and isolation have taken a toll, and an increasingly large number of Iranian citizens no longer subscribe to the Islamic Republic’s revolutionary values or support its foreign policy, which they blame for the country’s isolation and economic woes. </w:t>
      </w:r>
    </w:p>
    <w:p w14:paraId="6FA21376" w14:textId="77777777" w:rsidR="00BF73A6" w:rsidRPr="0087022F" w:rsidRDefault="00BF73A6" w:rsidP="00BF73A6">
      <w:pPr>
        <w:rPr>
          <w:sz w:val="16"/>
        </w:rPr>
      </w:pPr>
      <w:r w:rsidRPr="0087022F">
        <w:rPr>
          <w:sz w:val="16"/>
        </w:rPr>
        <w:t>The more ambiguously stated objective of Israel and the United States during the war was to incite the Iranians to rebel and topple the Islamic Republic. Iranians did no such thing. Yet in the coming days, domestic popular anger at Israeli aggression and the consequent material and psychological loss that Iranians have suffered is likely to lead to serious questioning of the Islamic Republic’s policies.</w:t>
      </w:r>
    </w:p>
    <w:p w14:paraId="37D18B21" w14:textId="77777777" w:rsidR="00BF73A6" w:rsidRPr="0087022F" w:rsidRDefault="00BF73A6" w:rsidP="00BF73A6">
      <w:pPr>
        <w:rPr>
          <w:sz w:val="16"/>
        </w:rPr>
      </w:pPr>
      <w:r w:rsidRPr="0087022F">
        <w:rPr>
          <w:sz w:val="16"/>
        </w:rPr>
        <w:t>After all, Iranians are patriotic but they also crave peace, security, and economic prosperity. Israeli attacks killed hundreds of civilians and injured thousands more, and destroyed or damaged hundreds of homes and civilian infrastructure, including oil refineries which have led to fuel shortages. The expected conversation and contestation between the Iranian people and the Islamic Republic and the response of the regime will be important in determining how Tehran manages the ceasefire. </w:t>
      </w:r>
    </w:p>
    <w:p w14:paraId="7CD3552A" w14:textId="77777777" w:rsidR="00BF73A6" w:rsidRPr="0087022F" w:rsidRDefault="00BF73A6" w:rsidP="00BF73A6">
      <w:pPr>
        <w:rPr>
          <w:sz w:val="16"/>
        </w:rPr>
      </w:pPr>
      <w:r w:rsidRPr="0087022F">
        <w:rPr>
          <w:sz w:val="16"/>
        </w:rPr>
        <w:t xml:space="preserve">Beyond Iran, the ceasefire also presents a test for President Trump. He </w:t>
      </w:r>
      <w:r w:rsidRPr="0087022F">
        <w:rPr>
          <w:rStyle w:val="StyleUnderline"/>
        </w:rPr>
        <w:t>took a risk by getting the U.S.</w:t>
      </w:r>
      <w:r w:rsidRPr="0087022F">
        <w:rPr>
          <w:sz w:val="16"/>
        </w:rPr>
        <w:t xml:space="preserve"> involved in the attack on Iran. As we have already seen, unease about the U.S. getting dragged into another brutal, expensive, and potentially long war in the Middle East created factures within his MAGA movement.  </w:t>
      </w:r>
    </w:p>
    <w:p w14:paraId="527726D7" w14:textId="77777777" w:rsidR="00BF73A6" w:rsidRPr="0087022F" w:rsidRDefault="00BF73A6" w:rsidP="00BF73A6">
      <w:pPr>
        <w:rPr>
          <w:rStyle w:val="StyleUnderline"/>
        </w:rPr>
      </w:pPr>
      <w:r w:rsidRPr="0087022F">
        <w:rPr>
          <w:sz w:val="16"/>
        </w:rPr>
        <w:t xml:space="preserve">Now, with the ceasefire, President </w:t>
      </w:r>
      <w:r w:rsidRPr="009E077C">
        <w:rPr>
          <w:rStyle w:val="StyleUnderline"/>
          <w:highlight w:val="cyan"/>
        </w:rPr>
        <w:t>Trump</w:t>
      </w:r>
      <w:r w:rsidRPr="0087022F">
        <w:rPr>
          <w:rStyle w:val="StyleUnderline"/>
        </w:rPr>
        <w:t xml:space="preserve"> has a direct </w:t>
      </w:r>
      <w:r w:rsidRPr="009E077C">
        <w:rPr>
          <w:rStyle w:val="StyleUnderline"/>
          <w:highlight w:val="cyan"/>
        </w:rPr>
        <w:t>stake in</w:t>
      </w:r>
      <w:r w:rsidRPr="0087022F">
        <w:rPr>
          <w:rStyle w:val="StyleUnderline"/>
        </w:rPr>
        <w:t xml:space="preserve"> ensuring that the </w:t>
      </w:r>
      <w:r w:rsidRPr="009E077C">
        <w:rPr>
          <w:rStyle w:val="Emphasis"/>
          <w:highlight w:val="cyan"/>
        </w:rPr>
        <w:t>peace</w:t>
      </w:r>
      <w:r w:rsidRPr="0087022F">
        <w:rPr>
          <w:rStyle w:val="Emphasis"/>
        </w:rPr>
        <w:t xml:space="preserve"> holds</w:t>
      </w:r>
      <w:r w:rsidRPr="0087022F">
        <w:rPr>
          <w:sz w:val="16"/>
        </w:rPr>
        <w:t xml:space="preserve">. To make it last, he needs to effectively manage Israel’s Prime Minister Benjamin Netanyahu, who might see benefits in breaking the ceasefire to further establish military dominance over Tehran. It is also possible that he might break it to handicap any </w:t>
      </w:r>
      <w:r w:rsidRPr="0087022F">
        <w:rPr>
          <w:rStyle w:val="StyleUnderline"/>
        </w:rPr>
        <w:t xml:space="preserve">renewed </w:t>
      </w:r>
      <w:r w:rsidRPr="0087022F">
        <w:rPr>
          <w:rStyle w:val="Emphasis"/>
        </w:rPr>
        <w:t xml:space="preserve">diplomatic </w:t>
      </w:r>
      <w:r w:rsidRPr="009E077C">
        <w:rPr>
          <w:rStyle w:val="Emphasis"/>
          <w:highlight w:val="cyan"/>
        </w:rPr>
        <w:t>efforts</w:t>
      </w:r>
      <w:r w:rsidRPr="009E077C">
        <w:rPr>
          <w:rStyle w:val="StyleUnderline"/>
          <w:highlight w:val="cyan"/>
        </w:rPr>
        <w:t xml:space="preserve"> between</w:t>
      </w:r>
      <w:r w:rsidRPr="0087022F">
        <w:rPr>
          <w:rStyle w:val="StyleUnderline"/>
        </w:rPr>
        <w:t xml:space="preserve"> the </w:t>
      </w:r>
      <w:r w:rsidRPr="009E077C">
        <w:rPr>
          <w:rStyle w:val="StyleUnderline"/>
          <w:highlight w:val="cyan"/>
        </w:rPr>
        <w:t>U.S.</w:t>
      </w:r>
      <w:r w:rsidRPr="0087022F">
        <w:rPr>
          <w:rStyle w:val="StyleUnderline"/>
        </w:rPr>
        <w:t xml:space="preserve"> and </w:t>
      </w:r>
      <w:r w:rsidRPr="009E077C">
        <w:rPr>
          <w:rStyle w:val="StyleUnderline"/>
          <w:highlight w:val="cyan"/>
        </w:rPr>
        <w:t>Iran</w:t>
      </w:r>
      <w:r w:rsidRPr="0087022F">
        <w:rPr>
          <w:rStyle w:val="StyleUnderline"/>
        </w:rPr>
        <w:t xml:space="preserve"> </w:t>
      </w:r>
      <w:r w:rsidRPr="009E077C">
        <w:rPr>
          <w:rStyle w:val="StyleUnderline"/>
          <w:highlight w:val="cyan"/>
        </w:rPr>
        <w:t>over</w:t>
      </w:r>
      <w:r w:rsidRPr="0087022F">
        <w:rPr>
          <w:rStyle w:val="StyleUnderline"/>
        </w:rPr>
        <w:t xml:space="preserve"> the latter’s </w:t>
      </w:r>
      <w:r w:rsidRPr="009E077C">
        <w:rPr>
          <w:rStyle w:val="Emphasis"/>
          <w:highlight w:val="cyan"/>
        </w:rPr>
        <w:t>nuc</w:t>
      </w:r>
      <w:r w:rsidRPr="0087022F">
        <w:rPr>
          <w:rStyle w:val="Emphasis"/>
        </w:rPr>
        <w:t>lear ambition</w:t>
      </w:r>
      <w:r w:rsidRPr="009E077C">
        <w:rPr>
          <w:rStyle w:val="Emphasis"/>
          <w:highlight w:val="cyan"/>
        </w:rPr>
        <w:t>s</w:t>
      </w:r>
      <w:r w:rsidRPr="0087022F">
        <w:rPr>
          <w:rStyle w:val="StyleUnderline"/>
        </w:rPr>
        <w:t>. </w:t>
      </w:r>
    </w:p>
    <w:p w14:paraId="4019E63D" w14:textId="77777777" w:rsidR="00BF73A6" w:rsidRPr="0087022F" w:rsidRDefault="00BF73A6" w:rsidP="00BF73A6">
      <w:pPr>
        <w:rPr>
          <w:rStyle w:val="StyleUnderline"/>
        </w:rPr>
      </w:pPr>
      <w:r w:rsidRPr="0087022F">
        <w:rPr>
          <w:sz w:val="16"/>
        </w:rPr>
        <w:t xml:space="preserve">But that is </w:t>
      </w:r>
      <w:r w:rsidRPr="0087022F">
        <w:rPr>
          <w:rStyle w:val="StyleUnderline"/>
        </w:rPr>
        <w:t xml:space="preserve">precisely what the </w:t>
      </w:r>
      <w:r w:rsidRPr="009E077C">
        <w:rPr>
          <w:rStyle w:val="StyleUnderline"/>
          <w:highlight w:val="cyan"/>
        </w:rPr>
        <w:t>U.S.</w:t>
      </w:r>
      <w:r w:rsidRPr="0087022F">
        <w:rPr>
          <w:rStyle w:val="StyleUnderline"/>
        </w:rPr>
        <w:t xml:space="preserve"> must do now to </w:t>
      </w:r>
      <w:r w:rsidRPr="009E077C">
        <w:rPr>
          <w:rStyle w:val="StyleUnderline"/>
          <w:highlight w:val="cyan"/>
        </w:rPr>
        <w:t>create</w:t>
      </w:r>
      <w:r w:rsidRPr="0087022F">
        <w:rPr>
          <w:rStyle w:val="StyleUnderline"/>
        </w:rPr>
        <w:t xml:space="preserve"> a </w:t>
      </w:r>
      <w:r w:rsidRPr="009E077C">
        <w:rPr>
          <w:rStyle w:val="StyleUnderline"/>
          <w:highlight w:val="cyan"/>
        </w:rPr>
        <w:t>pathway for</w:t>
      </w:r>
      <w:r w:rsidRPr="0087022F">
        <w:rPr>
          <w:rStyle w:val="StyleUnderline"/>
        </w:rPr>
        <w:t xml:space="preserve"> a durable </w:t>
      </w:r>
      <w:r w:rsidRPr="009E077C">
        <w:rPr>
          <w:rStyle w:val="StyleUnderline"/>
          <w:highlight w:val="cyan"/>
        </w:rPr>
        <w:t>peace</w:t>
      </w:r>
      <w:r w:rsidRPr="0087022F">
        <w:rPr>
          <w:rStyle w:val="StyleUnderline"/>
        </w:rPr>
        <w:t xml:space="preserve">: work towards </w:t>
      </w:r>
      <w:r w:rsidRPr="009E077C">
        <w:rPr>
          <w:rStyle w:val="StyleUnderline"/>
          <w:highlight w:val="cyan"/>
        </w:rPr>
        <w:t>resuming</w:t>
      </w:r>
      <w:r w:rsidRPr="0087022F">
        <w:rPr>
          <w:rStyle w:val="StyleUnderline"/>
        </w:rPr>
        <w:t xml:space="preserve"> </w:t>
      </w:r>
      <w:r w:rsidRPr="009E077C">
        <w:rPr>
          <w:rStyle w:val="Emphasis"/>
          <w:highlight w:val="cyan"/>
        </w:rPr>
        <w:t>nuc</w:t>
      </w:r>
      <w:r w:rsidRPr="0087022F">
        <w:rPr>
          <w:rStyle w:val="Emphasis"/>
        </w:rPr>
        <w:t xml:space="preserve">lear </w:t>
      </w:r>
      <w:r w:rsidRPr="009E077C">
        <w:rPr>
          <w:rStyle w:val="Emphasis"/>
          <w:highlight w:val="cyan"/>
        </w:rPr>
        <w:t>talks</w:t>
      </w:r>
      <w:r w:rsidRPr="009E077C">
        <w:rPr>
          <w:rStyle w:val="StyleUnderline"/>
          <w:highlight w:val="cyan"/>
        </w:rPr>
        <w:t xml:space="preserve"> with Tehran</w:t>
      </w:r>
      <w:r w:rsidRPr="0087022F">
        <w:rPr>
          <w:rStyle w:val="StyleUnderline"/>
        </w:rPr>
        <w:t>. </w:t>
      </w:r>
    </w:p>
    <w:p w14:paraId="3CA28DB9" w14:textId="77777777" w:rsidR="00BF73A6" w:rsidRPr="0087022F" w:rsidRDefault="00BF73A6" w:rsidP="00BF73A6">
      <w:pPr>
        <w:rPr>
          <w:sz w:val="16"/>
        </w:rPr>
      </w:pPr>
      <w:r w:rsidRPr="0087022F">
        <w:rPr>
          <w:sz w:val="16"/>
        </w:rPr>
        <w:t xml:space="preserve">Even after this war, </w:t>
      </w:r>
      <w:r w:rsidRPr="009E077C">
        <w:rPr>
          <w:rStyle w:val="StyleUnderline"/>
          <w:highlight w:val="cyan"/>
        </w:rPr>
        <w:t>Iran</w:t>
      </w:r>
      <w:r w:rsidRPr="0087022F">
        <w:rPr>
          <w:rStyle w:val="StyleUnderline"/>
        </w:rPr>
        <w:t xml:space="preserve"> still </w:t>
      </w:r>
      <w:r w:rsidRPr="009E077C">
        <w:rPr>
          <w:rStyle w:val="StyleUnderline"/>
          <w:highlight w:val="cyan"/>
        </w:rPr>
        <w:t>possesses</w:t>
      </w:r>
      <w:r w:rsidRPr="0087022F">
        <w:rPr>
          <w:rStyle w:val="StyleUnderline"/>
        </w:rPr>
        <w:t xml:space="preserve"> its stockpile of </w:t>
      </w:r>
      <w:r w:rsidRPr="009E077C">
        <w:rPr>
          <w:rStyle w:val="StyleUnderline"/>
          <w:highlight w:val="cyan"/>
        </w:rPr>
        <w:t>400 kilo</w:t>
      </w:r>
      <w:r w:rsidRPr="0087022F">
        <w:rPr>
          <w:rStyle w:val="StyleUnderline"/>
        </w:rPr>
        <w:t>gram</w:t>
      </w:r>
      <w:r w:rsidRPr="009E077C">
        <w:rPr>
          <w:rStyle w:val="StyleUnderline"/>
          <w:highlight w:val="cyan"/>
        </w:rPr>
        <w:t>s</w:t>
      </w:r>
      <w:r w:rsidRPr="0087022F">
        <w:rPr>
          <w:rStyle w:val="StyleUnderline"/>
        </w:rPr>
        <w:t xml:space="preserve"> of highly enriched </w:t>
      </w:r>
      <w:r w:rsidRPr="009E077C">
        <w:rPr>
          <w:rStyle w:val="StyleUnderline"/>
          <w:highlight w:val="cyan"/>
        </w:rPr>
        <w:t>Uranium</w:t>
      </w:r>
      <w:r w:rsidRPr="0087022F">
        <w:rPr>
          <w:rStyle w:val="StyleUnderline"/>
        </w:rPr>
        <w:t xml:space="preserve"> that</w:t>
      </w:r>
      <w:r w:rsidRPr="0087022F">
        <w:rPr>
          <w:sz w:val="16"/>
        </w:rPr>
        <w:t xml:space="preserve">, if still intact, could be used </w:t>
      </w:r>
      <w:r w:rsidRPr="0087022F">
        <w:rPr>
          <w:rStyle w:val="StyleUnderline"/>
        </w:rPr>
        <w:t xml:space="preserve">to </w:t>
      </w:r>
      <w:r w:rsidRPr="009E077C">
        <w:rPr>
          <w:rStyle w:val="StyleUnderline"/>
          <w:highlight w:val="cyan"/>
        </w:rPr>
        <w:t>build</w:t>
      </w:r>
      <w:r w:rsidRPr="0087022F">
        <w:rPr>
          <w:rStyle w:val="StyleUnderline"/>
        </w:rPr>
        <w:t xml:space="preserve"> as many as </w:t>
      </w:r>
      <w:r w:rsidRPr="009E077C">
        <w:rPr>
          <w:rStyle w:val="StyleUnderline"/>
          <w:highlight w:val="cyan"/>
        </w:rPr>
        <w:t>10 nuc</w:t>
      </w:r>
      <w:r w:rsidRPr="0087022F">
        <w:rPr>
          <w:rStyle w:val="StyleUnderline"/>
        </w:rPr>
        <w:t>lear bomb</w:t>
      </w:r>
      <w:r w:rsidRPr="009E077C">
        <w:rPr>
          <w:rStyle w:val="StyleUnderline"/>
          <w:highlight w:val="cyan"/>
        </w:rPr>
        <w:t>s</w:t>
      </w:r>
      <w:r w:rsidRPr="0087022F">
        <w:rPr>
          <w:sz w:val="16"/>
        </w:rPr>
        <w:t xml:space="preserve">, according to U.S. military estimates. And </w:t>
      </w:r>
      <w:r w:rsidRPr="0087022F">
        <w:rPr>
          <w:rStyle w:val="StyleUnderline"/>
        </w:rPr>
        <w:t>it retains the expertise</w:t>
      </w:r>
      <w:r w:rsidRPr="0087022F">
        <w:rPr>
          <w:sz w:val="16"/>
        </w:rPr>
        <w:t xml:space="preserve"> to rebuild its nuclear program. The speed at which Iran could move toward weaponization—if it makes that decision—depends on how much of its highly enriched uranium survived the American and Israeli bombing of nuclear sites. </w:t>
      </w:r>
    </w:p>
    <w:p w14:paraId="4323CAB3" w14:textId="77777777" w:rsidR="00BF73A6" w:rsidRPr="0087022F" w:rsidRDefault="00BF73A6" w:rsidP="00BF73A6">
      <w:pPr>
        <w:rPr>
          <w:rStyle w:val="StyleUnderline"/>
        </w:rPr>
      </w:pPr>
      <w:r w:rsidRPr="0087022F">
        <w:rPr>
          <w:sz w:val="16"/>
        </w:rPr>
        <w:t xml:space="preserve">To learn that, the United States has to ensure ongoing access to nuclear sites by the International Atomic Energy Agency inspectors ( the Iranian parliament has moved a bill to suspend cooperation with the IAEA). All this would have to be </w:t>
      </w:r>
      <w:r w:rsidRPr="0087022F">
        <w:rPr>
          <w:rStyle w:val="StyleUnderline"/>
        </w:rPr>
        <w:t>part of a nuclear deal. </w:t>
      </w:r>
    </w:p>
    <w:p w14:paraId="4F23FC5C" w14:textId="77777777" w:rsidR="00BF73A6" w:rsidRPr="0087022F" w:rsidRDefault="00BF73A6" w:rsidP="00BF73A6">
      <w:pPr>
        <w:rPr>
          <w:sz w:val="16"/>
        </w:rPr>
      </w:pPr>
      <w:r w:rsidRPr="0087022F">
        <w:rPr>
          <w:rStyle w:val="StyleUnderline"/>
        </w:rPr>
        <w:t xml:space="preserve">Iran has been clearly weakened by this war but that </w:t>
      </w:r>
      <w:r w:rsidRPr="009E077C">
        <w:rPr>
          <w:rStyle w:val="StyleUnderline"/>
          <w:highlight w:val="cyan"/>
        </w:rPr>
        <w:t>won’t make</w:t>
      </w:r>
      <w:r w:rsidRPr="0087022F">
        <w:rPr>
          <w:rStyle w:val="StyleUnderline"/>
        </w:rPr>
        <w:t xml:space="preserve"> its </w:t>
      </w:r>
      <w:r w:rsidRPr="009E077C">
        <w:rPr>
          <w:rStyle w:val="Emphasis"/>
          <w:highlight w:val="cyan"/>
        </w:rPr>
        <w:t>nuc</w:t>
      </w:r>
      <w:r w:rsidRPr="0087022F">
        <w:rPr>
          <w:rStyle w:val="Emphasis"/>
        </w:rPr>
        <w:t xml:space="preserve">lear </w:t>
      </w:r>
      <w:r w:rsidRPr="009E077C">
        <w:rPr>
          <w:rStyle w:val="Emphasis"/>
          <w:highlight w:val="cyan"/>
        </w:rPr>
        <w:t>diplomacy</w:t>
      </w:r>
      <w:r w:rsidRPr="0087022F">
        <w:rPr>
          <w:rStyle w:val="StyleUnderline"/>
        </w:rPr>
        <w:t xml:space="preserve"> with the United States straightforward or </w:t>
      </w:r>
      <w:r w:rsidRPr="009E077C">
        <w:rPr>
          <w:rStyle w:val="StyleUnderline"/>
          <w:highlight w:val="cyan"/>
        </w:rPr>
        <w:t>easy</w:t>
      </w:r>
      <w:r w:rsidRPr="0087022F">
        <w:rPr>
          <w:rStyle w:val="StyleUnderline"/>
        </w:rPr>
        <w:t>;</w:t>
      </w:r>
      <w:r w:rsidRPr="0087022F">
        <w:rPr>
          <w:sz w:val="16"/>
        </w:rPr>
        <w:t xml:space="preserve"> it also understands that President Trump has a stake in maintaining the ceasefire and ensuring that there isn’t a resumption of a war that could easily spiral into a wider regional conflagration, exacting grave political costs for all involved. </w:t>
      </w:r>
    </w:p>
    <w:p w14:paraId="32952C44" w14:textId="77777777" w:rsidR="00BF73A6" w:rsidRPr="0087022F" w:rsidRDefault="00BF73A6" w:rsidP="00BF73A6">
      <w:pPr>
        <w:rPr>
          <w:sz w:val="16"/>
        </w:rPr>
      </w:pPr>
      <w:r w:rsidRPr="0087022F">
        <w:rPr>
          <w:sz w:val="16"/>
        </w:rPr>
        <w:t>And so</w:t>
      </w:r>
      <w:r w:rsidRPr="0087022F">
        <w:rPr>
          <w:rStyle w:val="StyleUnderline"/>
        </w:rPr>
        <w:t xml:space="preserve">, President </w:t>
      </w:r>
      <w:r w:rsidRPr="009E077C">
        <w:rPr>
          <w:rStyle w:val="StyleUnderline"/>
          <w:highlight w:val="cyan"/>
        </w:rPr>
        <w:t>Trump</w:t>
      </w:r>
      <w:r w:rsidRPr="0087022F">
        <w:rPr>
          <w:rStyle w:val="StyleUnderline"/>
        </w:rPr>
        <w:t xml:space="preserve"> might now have to </w:t>
      </w:r>
      <w:r w:rsidRPr="009E077C">
        <w:rPr>
          <w:rStyle w:val="StyleUnderline"/>
          <w:highlight w:val="cyan"/>
        </w:rPr>
        <w:t>consider incentives</w:t>
      </w:r>
      <w:r w:rsidRPr="0087022F">
        <w:rPr>
          <w:rStyle w:val="StyleUnderline"/>
        </w:rPr>
        <w:t xml:space="preserve"> </w:t>
      </w:r>
      <w:r w:rsidRPr="0087022F">
        <w:rPr>
          <w:sz w:val="16"/>
        </w:rPr>
        <w:t>other than coercion and the threat of further bombing Iranian nuclear sites.</w:t>
      </w:r>
    </w:p>
    <w:p w14:paraId="1FCFF430" w14:textId="77777777" w:rsidR="00BF73A6" w:rsidRPr="0087022F" w:rsidRDefault="00BF73A6" w:rsidP="00BF73A6">
      <w:pPr>
        <w:rPr>
          <w:sz w:val="16"/>
        </w:rPr>
      </w:pPr>
      <w:r w:rsidRPr="0087022F">
        <w:rPr>
          <w:sz w:val="16"/>
        </w:rPr>
        <w:t>This might mean offering Iran greater economic relief, giving it guarantees that the U.S. will not seek or support regime change, and provide a security guarantee against future Israeli attacks. Ultimately, the Iranians do not trust the U.S. leader. He walked away from the 2015 nuclear deal and allowed Israel to attack Iran while he was still negotiating a nuclear deal with Tehran. So the bar for him to win their trust is very high.</w:t>
      </w:r>
    </w:p>
    <w:p w14:paraId="07D793DB" w14:textId="77777777" w:rsidR="00BF73A6" w:rsidRDefault="00BF73A6" w:rsidP="00BF73A6">
      <w:pPr>
        <w:rPr>
          <w:rStyle w:val="StyleUnderline"/>
        </w:rPr>
      </w:pPr>
      <w:r w:rsidRPr="0087022F">
        <w:rPr>
          <w:sz w:val="16"/>
        </w:rPr>
        <w:t xml:space="preserve">This fraught history is bound to make </w:t>
      </w:r>
      <w:r w:rsidRPr="0087022F">
        <w:rPr>
          <w:rStyle w:val="StyleUnderline"/>
        </w:rPr>
        <w:t xml:space="preserve">renewed </w:t>
      </w:r>
      <w:r w:rsidRPr="009E077C">
        <w:rPr>
          <w:rStyle w:val="Emphasis"/>
          <w:highlight w:val="cyan"/>
        </w:rPr>
        <w:t>nuc</w:t>
      </w:r>
      <w:r w:rsidRPr="0087022F">
        <w:rPr>
          <w:rStyle w:val="Emphasis"/>
        </w:rPr>
        <w:t xml:space="preserve">lear </w:t>
      </w:r>
      <w:r w:rsidRPr="009E077C">
        <w:rPr>
          <w:rStyle w:val="Emphasis"/>
          <w:highlight w:val="cyan"/>
        </w:rPr>
        <w:t>negotiations</w:t>
      </w:r>
      <w:r w:rsidRPr="0087022F">
        <w:rPr>
          <w:rStyle w:val="StyleUnderline"/>
        </w:rPr>
        <w:t xml:space="preserve"> more </w:t>
      </w:r>
      <w:r w:rsidRPr="009E077C">
        <w:rPr>
          <w:rStyle w:val="StyleUnderline"/>
          <w:highlight w:val="cyan"/>
        </w:rPr>
        <w:t>difficult</w:t>
      </w:r>
      <w:r w:rsidRPr="0087022F">
        <w:rPr>
          <w:sz w:val="16"/>
        </w:rPr>
        <w:t xml:space="preserve">. Still, Iran needs to address its economic challenges, and Trump could offer the incentive of sanctions relief, guarantee that it would happen quickly, and won’t be easily reversed. And Trump too needs a deal to </w:t>
      </w:r>
      <w:r w:rsidRPr="009E077C">
        <w:rPr>
          <w:rStyle w:val="StyleUnderline"/>
          <w:highlight w:val="cyan"/>
        </w:rPr>
        <w:t>avoid</w:t>
      </w:r>
      <w:r w:rsidRPr="0087022F">
        <w:rPr>
          <w:rStyle w:val="StyleUnderline"/>
        </w:rPr>
        <w:t xml:space="preserve"> the risk of entering the United States into yet </w:t>
      </w:r>
      <w:r w:rsidRPr="009E077C">
        <w:rPr>
          <w:rStyle w:val="StyleUnderline"/>
          <w:highlight w:val="cyan"/>
        </w:rPr>
        <w:t xml:space="preserve">another </w:t>
      </w:r>
      <w:r w:rsidRPr="009E077C">
        <w:rPr>
          <w:rStyle w:val="Emphasis"/>
          <w:highlight w:val="cyan"/>
        </w:rPr>
        <w:t>war</w:t>
      </w:r>
      <w:r w:rsidRPr="0087022F">
        <w:rPr>
          <w:sz w:val="16"/>
        </w:rPr>
        <w:t xml:space="preserve">. </w:t>
      </w:r>
      <w:r w:rsidRPr="0087022F">
        <w:rPr>
          <w:rStyle w:val="StyleUnderline"/>
        </w:rPr>
        <w:t xml:space="preserve">Successful </w:t>
      </w:r>
      <w:r w:rsidRPr="009E077C">
        <w:rPr>
          <w:rStyle w:val="StyleUnderline"/>
          <w:highlight w:val="cyan"/>
        </w:rPr>
        <w:t>nucl</w:t>
      </w:r>
      <w:r w:rsidRPr="0087022F">
        <w:rPr>
          <w:rStyle w:val="StyleUnderline"/>
        </w:rPr>
        <w:t xml:space="preserve">ear </w:t>
      </w:r>
      <w:r w:rsidRPr="009E077C">
        <w:rPr>
          <w:rStyle w:val="StyleUnderline"/>
          <w:highlight w:val="cyan"/>
        </w:rPr>
        <w:t>diplomacy</w:t>
      </w:r>
      <w:r w:rsidRPr="0087022F">
        <w:rPr>
          <w:rStyle w:val="StyleUnderline"/>
        </w:rPr>
        <w:t>—</w:t>
      </w:r>
      <w:r w:rsidRPr="0087022F">
        <w:rPr>
          <w:sz w:val="16"/>
        </w:rPr>
        <w:t>hard as it might be—is still possible, and</w:t>
      </w:r>
      <w:r w:rsidRPr="0087022F">
        <w:rPr>
          <w:rStyle w:val="StyleUnderline"/>
        </w:rPr>
        <w:t xml:space="preserve"> remains the </w:t>
      </w:r>
      <w:r w:rsidRPr="009E077C">
        <w:rPr>
          <w:rStyle w:val="Emphasis"/>
          <w:highlight w:val="cyan"/>
        </w:rPr>
        <w:t>best option</w:t>
      </w:r>
      <w:r w:rsidRPr="0087022F">
        <w:rPr>
          <w:rStyle w:val="StyleUnderline"/>
        </w:rPr>
        <w:t xml:space="preserve"> for both Iran and the United States.</w:t>
      </w:r>
    </w:p>
    <w:p w14:paraId="69547682" w14:textId="77777777" w:rsidR="00BF73A6" w:rsidRPr="00BF73A6" w:rsidRDefault="00BF73A6" w:rsidP="00BF73A6"/>
    <w:p w14:paraId="5E65EED2" w14:textId="77777777" w:rsidR="00A30306" w:rsidRPr="00C32279" w:rsidRDefault="00A30306" w:rsidP="00A30306">
      <w:pPr>
        <w:pStyle w:val="Heading4"/>
        <w:rPr>
          <w:rStyle w:val="Style13ptBold"/>
        </w:rPr>
      </w:pPr>
      <w:r>
        <w:rPr>
          <w:rStyle w:val="Style13ptBold"/>
          <w:b/>
          <w:bCs w:val="0"/>
        </w:rPr>
        <w:t xml:space="preserve">Diplomacy empirically solves </w:t>
      </w:r>
      <w:r>
        <w:rPr>
          <w:rStyle w:val="Style13ptBold"/>
        </w:rPr>
        <w:t>– fear of spillover drives de-escalation.</w:t>
      </w:r>
    </w:p>
    <w:p w14:paraId="0787E6C7" w14:textId="77777777" w:rsidR="00A30306" w:rsidRDefault="00A30306" w:rsidP="00A30306">
      <w:r>
        <w:t xml:space="preserve">Saniya </w:t>
      </w:r>
      <w:r w:rsidRPr="006E0F95">
        <w:rPr>
          <w:rStyle w:val="Style13ptBold"/>
        </w:rPr>
        <w:t>Khan 07-01</w:t>
      </w:r>
      <w:r>
        <w:t xml:space="preserve"> </w:t>
      </w:r>
      <w:r w:rsidRPr="006E0F95">
        <w:t xml:space="preserve">[Saniya Khan; </w:t>
      </w:r>
      <w:r w:rsidRPr="0057084D">
        <w:t>Saniya Khan is an MPhil Graduate with a degree in International Relations from National Defense University (NDU), Islamabad</w:t>
      </w:r>
      <w:r w:rsidRPr="006E0F95">
        <w:t>; 7-1-2025; Crisis Diplomacy: Global Power Plays in South Asia and Middle East Conflicts; Modern Diplomacy; https://moderndiplomacy.eu/2025/07/01/crisis-diplomacy-global-power-plays-in-south-asia-and-middle-east-conflicts/; Accessed 7-2-2025;] KK</w:t>
      </w:r>
    </w:p>
    <w:p w14:paraId="03AD16C5" w14:textId="77777777" w:rsidR="00A30306" w:rsidRPr="00C74437" w:rsidRDefault="00A30306" w:rsidP="00A30306">
      <w:pPr>
        <w:rPr>
          <w:sz w:val="16"/>
        </w:rPr>
      </w:pPr>
      <w:r w:rsidRPr="00C74437">
        <w:rPr>
          <w:sz w:val="16"/>
        </w:rPr>
        <w:t xml:space="preserve">In the multipolar era, </w:t>
      </w:r>
      <w:r w:rsidRPr="00B17BA3">
        <w:rPr>
          <w:rStyle w:val="StyleUnderline"/>
        </w:rPr>
        <w:t>every war serves as a flashpoint through which the evolving balance of power is tested and contested</w:t>
      </w:r>
      <w:r w:rsidRPr="00C74437">
        <w:rPr>
          <w:sz w:val="16"/>
        </w:rPr>
        <w:t xml:space="preserve">. The recent escalation between </w:t>
      </w:r>
      <w:r w:rsidRPr="009E077C">
        <w:rPr>
          <w:rStyle w:val="StyleUnderline"/>
          <w:highlight w:val="cyan"/>
        </w:rPr>
        <w:t>India and Pakistan</w:t>
      </w:r>
      <w:r w:rsidRPr="00B17BA3">
        <w:rPr>
          <w:rStyle w:val="StyleUnderline"/>
        </w:rPr>
        <w:t xml:space="preserve"> in South Asia, and </w:t>
      </w:r>
      <w:r w:rsidRPr="009E077C">
        <w:rPr>
          <w:rStyle w:val="StyleUnderline"/>
          <w:highlight w:val="cyan"/>
        </w:rPr>
        <w:t>Israel and Iran</w:t>
      </w:r>
      <w:r w:rsidRPr="00B17BA3">
        <w:rPr>
          <w:rStyle w:val="StyleUnderline"/>
        </w:rPr>
        <w:t xml:space="preserve"> in the Middle East</w:t>
      </w:r>
      <w:r w:rsidRPr="00C74437">
        <w:rPr>
          <w:sz w:val="16"/>
        </w:rPr>
        <w:t xml:space="preserve">, reveals the realist underpinnings of conflicts – particularly in a world where no conflict can be resolved unilaterally by a single power. These case studies </w:t>
      </w:r>
      <w:r w:rsidRPr="009E077C">
        <w:rPr>
          <w:rStyle w:val="StyleUnderline"/>
          <w:highlight w:val="cyan"/>
        </w:rPr>
        <w:t>demonstrate crisis diplomacy in action</w:t>
      </w:r>
      <w:r w:rsidRPr="00C74437">
        <w:rPr>
          <w:sz w:val="16"/>
        </w:rPr>
        <w:t xml:space="preserve">, though </w:t>
      </w:r>
      <w:r w:rsidRPr="00B17BA3">
        <w:rPr>
          <w:rStyle w:val="StyleUnderline"/>
        </w:rPr>
        <w:t>employed only after the conflicts had broken out into</w:t>
      </w:r>
      <w:r w:rsidRPr="00C74437">
        <w:rPr>
          <w:sz w:val="16"/>
        </w:rPr>
        <w:t xml:space="preserve"> limited </w:t>
      </w:r>
      <w:r w:rsidRPr="00B17BA3">
        <w:rPr>
          <w:rStyle w:val="StyleUnderline"/>
        </w:rPr>
        <w:t>wars</w:t>
      </w:r>
      <w:r w:rsidRPr="00C74437">
        <w:rPr>
          <w:sz w:val="16"/>
        </w:rPr>
        <w:t xml:space="preserve"> with conventional military engagement. The international community’s response was delayed in both instances as great powers calibrated their mediation efforts based on strategic interests, competing narratives, risk of nuclear escalation and regional alignments. </w:t>
      </w:r>
      <w:r w:rsidRPr="003A78E7">
        <w:rPr>
          <w:rStyle w:val="StyleUnderline"/>
        </w:rPr>
        <w:t>Understanding the mediation efforts by the United States, China, and the Gulf States in each context is imperative to decode crisis diplomacy</w:t>
      </w:r>
      <w:r w:rsidRPr="00C74437">
        <w:rPr>
          <w:sz w:val="16"/>
        </w:rPr>
        <w:t xml:space="preserve"> – a tool employed to serve strategic interests to protect the global order rather than a normative imperative to de-escalate conflicts.</w:t>
      </w:r>
    </w:p>
    <w:p w14:paraId="224F3911" w14:textId="77777777" w:rsidR="00A30306" w:rsidRPr="00C74437" w:rsidRDefault="00A30306" w:rsidP="00A30306">
      <w:pPr>
        <w:rPr>
          <w:sz w:val="16"/>
        </w:rPr>
      </w:pPr>
      <w:r w:rsidRPr="009E077C">
        <w:rPr>
          <w:rStyle w:val="StyleUnderline"/>
          <w:highlight w:val="cyan"/>
        </w:rPr>
        <w:t>The case of India and Pakistan</w:t>
      </w:r>
      <w:r w:rsidRPr="003A78E7">
        <w:rPr>
          <w:rStyle w:val="StyleUnderline"/>
        </w:rPr>
        <w:t>’s recent four day war</w:t>
      </w:r>
      <w:r w:rsidRPr="00C74437">
        <w:rPr>
          <w:sz w:val="16"/>
        </w:rPr>
        <w:t xml:space="preserve"> provides critical lessons for decoding crisis diplomacy by international actors. It began with attacks on tourists in the Pahalgam valley of Kashmir on 22 April, killing 26 people, which spiraled into what can be termed as the deadliest military confrontation between two nuclear armed states. This incident redefined security dilemma in terms of narrative building as Indian threat perception of Pakistan supporting terrorism led them to initiate the first military strike. Pakistan responded by denying any involvement and showed willingness to jointly investigate this incident.</w:t>
      </w:r>
    </w:p>
    <w:p w14:paraId="544D0F2D" w14:textId="77777777" w:rsidR="00A30306" w:rsidRPr="00C74437" w:rsidRDefault="00A30306" w:rsidP="00A30306">
      <w:pPr>
        <w:rPr>
          <w:sz w:val="16"/>
        </w:rPr>
      </w:pPr>
      <w:r w:rsidRPr="00C74437">
        <w:rPr>
          <w:sz w:val="16"/>
        </w:rPr>
        <w:t xml:space="preserve">However, </w:t>
      </w:r>
      <w:r w:rsidRPr="009E077C">
        <w:rPr>
          <w:rStyle w:val="StyleUnderline"/>
          <w:highlight w:val="cyan"/>
        </w:rPr>
        <w:t>India pulled various diplomatic pressure tactics including</w:t>
      </w:r>
      <w:r w:rsidRPr="00C74437">
        <w:rPr>
          <w:sz w:val="16"/>
        </w:rPr>
        <w:t xml:space="preserve"> the abeyance of </w:t>
      </w:r>
      <w:r w:rsidRPr="009E077C">
        <w:rPr>
          <w:rStyle w:val="StyleUnderline"/>
          <w:highlight w:val="cyan"/>
        </w:rPr>
        <w:t>the Indus Water Treaty</w:t>
      </w:r>
      <w:r w:rsidRPr="003A78E7">
        <w:rPr>
          <w:rStyle w:val="StyleUnderline"/>
        </w:rPr>
        <w:t xml:space="preserve"> (1960)</w:t>
      </w:r>
      <w:r w:rsidRPr="00C74437">
        <w:rPr>
          <w:sz w:val="16"/>
        </w:rPr>
        <w:t xml:space="preserve">, which provides for 80% of Pakistan’s water supply. Feeling threatened by this move, Pakistan termed this as an ‘act of war’. It became a security dilemma for both sides as war broke out on May 7th, 2025 with conventional military strikes by India targeting supposed terrorist camps in the civilian heartland of Pakistan. </w:t>
      </w:r>
      <w:r w:rsidRPr="00373A75">
        <w:rPr>
          <w:rStyle w:val="StyleUnderline"/>
        </w:rPr>
        <w:t xml:space="preserve">This </w:t>
      </w:r>
      <w:r w:rsidRPr="009E077C">
        <w:rPr>
          <w:rStyle w:val="StyleUnderline"/>
          <w:highlight w:val="cyan"/>
        </w:rPr>
        <w:t>conflict kept climbing</w:t>
      </w:r>
      <w:r w:rsidRPr="00C74437">
        <w:rPr>
          <w:sz w:val="16"/>
        </w:rPr>
        <w:t xml:space="preserve"> the escalation ladder as Pakistan’s retaliatory posture signaled serious regional fallout, including nuclear risks, </w:t>
      </w:r>
      <w:r w:rsidRPr="00373A75">
        <w:rPr>
          <w:rStyle w:val="StyleUnderline"/>
        </w:rPr>
        <w:t xml:space="preserve">which </w:t>
      </w:r>
      <w:r w:rsidRPr="009E077C">
        <w:rPr>
          <w:rStyle w:val="StyleUnderline"/>
          <w:highlight w:val="cyan"/>
        </w:rPr>
        <w:t>led</w:t>
      </w:r>
      <w:r w:rsidRPr="00373A75">
        <w:rPr>
          <w:rStyle w:val="StyleUnderline"/>
        </w:rPr>
        <w:t xml:space="preserve"> great powers especially </w:t>
      </w:r>
      <w:r w:rsidRPr="009E077C">
        <w:rPr>
          <w:rStyle w:val="StyleUnderline"/>
          <w:highlight w:val="cyan"/>
        </w:rPr>
        <w:t>the U</w:t>
      </w:r>
      <w:r w:rsidRPr="00373A75">
        <w:rPr>
          <w:rStyle w:val="StyleUnderline"/>
        </w:rPr>
        <w:t xml:space="preserve">nited </w:t>
      </w:r>
      <w:r w:rsidRPr="009E077C">
        <w:rPr>
          <w:rStyle w:val="StyleUnderline"/>
          <w:highlight w:val="cyan"/>
        </w:rPr>
        <w:t>S</w:t>
      </w:r>
      <w:r w:rsidRPr="00373A75">
        <w:rPr>
          <w:rStyle w:val="StyleUnderline"/>
        </w:rPr>
        <w:t xml:space="preserve">tates, </w:t>
      </w:r>
      <w:r w:rsidRPr="009E077C">
        <w:rPr>
          <w:rStyle w:val="StyleUnderline"/>
          <w:highlight w:val="cyan"/>
        </w:rPr>
        <w:t>to diplomatically resolve it</w:t>
      </w:r>
      <w:r w:rsidRPr="00C74437">
        <w:rPr>
          <w:sz w:val="16"/>
        </w:rPr>
        <w:t>.</w:t>
      </w:r>
    </w:p>
    <w:p w14:paraId="2B4C0E8F" w14:textId="77777777" w:rsidR="00A30306" w:rsidRPr="00C74437" w:rsidRDefault="00A30306" w:rsidP="00A30306">
      <w:pPr>
        <w:rPr>
          <w:sz w:val="16"/>
        </w:rPr>
      </w:pPr>
      <w:r w:rsidRPr="00C74437">
        <w:rPr>
          <w:sz w:val="16"/>
        </w:rPr>
        <w:t>The Iran-Israel confrontation centered on the nuclear question which became the security dilemma for Israel. The narrative about Iran’s nuclear program and supposed weaponization prompted Israel to launch attacks on three of Iran’s nuclear sites – Natanz, Fordow, and Isfahan on June 13th, 2025. It killed dozens of the top scientists and military leaders involved in the Iranian nuclear program. A direct military standoff between the two erupted where Iran and Israel bombarded each other with hundreds of missiles, lasting for 12 days. America’s stance on the conflict initially supported Israel going as far as to provide military assistance and even striking nuclear targets in Iran with more force on the behest of Israel. Iran’s retaliation shifted towards American bases in Qatar where it targeted the Al-Udeid air base.</w:t>
      </w:r>
    </w:p>
    <w:p w14:paraId="1FD75C4B" w14:textId="77777777" w:rsidR="00A30306" w:rsidRPr="00C74437" w:rsidRDefault="00A30306" w:rsidP="00A30306">
      <w:pPr>
        <w:rPr>
          <w:sz w:val="16"/>
        </w:rPr>
      </w:pPr>
      <w:r w:rsidRPr="00C74437">
        <w:rPr>
          <w:sz w:val="16"/>
        </w:rPr>
        <w:t xml:space="preserve">Despite warnings from </w:t>
      </w:r>
      <w:r w:rsidRPr="00373A75">
        <w:rPr>
          <w:rStyle w:val="StyleUnderline"/>
        </w:rPr>
        <w:t>the U.S stressing the need for diplomacy</w:t>
      </w:r>
      <w:r w:rsidRPr="00C74437">
        <w:rPr>
          <w:sz w:val="16"/>
        </w:rPr>
        <w:t xml:space="preserve">, Iran did not let any attack on its sovereignty go unanswered, according to the Iranian Revolutionary Guards Corps (IRGC). </w:t>
      </w:r>
      <w:r w:rsidRPr="003462A4">
        <w:rPr>
          <w:rStyle w:val="StyleUnderline"/>
        </w:rPr>
        <w:t>Along with the military action, Iran also threatened to close the Strait of Hormuz</w:t>
      </w:r>
      <w:r w:rsidRPr="00C74437">
        <w:rPr>
          <w:sz w:val="16"/>
        </w:rPr>
        <w:t xml:space="preserve">, an important global chokepoint which accounts for </w:t>
      </w:r>
      <w:r w:rsidRPr="003462A4">
        <w:rPr>
          <w:rStyle w:val="StyleUnderline"/>
        </w:rPr>
        <w:t>20% of the world’s oil flows</w:t>
      </w:r>
      <w:r w:rsidRPr="00C74437">
        <w:rPr>
          <w:sz w:val="16"/>
        </w:rPr>
        <w:t xml:space="preserve">. </w:t>
      </w:r>
      <w:r w:rsidRPr="003462A4">
        <w:rPr>
          <w:rStyle w:val="StyleUnderline"/>
        </w:rPr>
        <w:t>These actions prompted a sudden need for crisis diplomacy</w:t>
      </w:r>
      <w:r w:rsidRPr="00C74437">
        <w:rPr>
          <w:sz w:val="16"/>
        </w:rPr>
        <w:t xml:space="preserve"> as the war kept ascending the escalation ladder with the threat of a nuclear fallout. President Trump announced the ceasefire right after the Iranian response. While other powers such as China, Russia, and the Gulf States were involved in back door diplomacy, the risk of military involvement and potential spillover became too high.</w:t>
      </w:r>
    </w:p>
    <w:p w14:paraId="23FC62A5" w14:textId="77777777" w:rsidR="00A30306" w:rsidRPr="00C74437" w:rsidRDefault="00A30306" w:rsidP="00A30306">
      <w:pPr>
        <w:rPr>
          <w:sz w:val="16"/>
        </w:rPr>
      </w:pPr>
      <w:r w:rsidRPr="009E077C">
        <w:rPr>
          <w:rStyle w:val="StyleUnderline"/>
          <w:highlight w:val="cyan"/>
        </w:rPr>
        <w:t>Conflicts that</w:t>
      </w:r>
      <w:r w:rsidRPr="00E10489">
        <w:rPr>
          <w:rStyle w:val="StyleUnderline"/>
        </w:rPr>
        <w:t xml:space="preserve"> continue to </w:t>
      </w:r>
      <w:r w:rsidRPr="009E077C">
        <w:rPr>
          <w:rStyle w:val="StyleUnderline"/>
          <w:highlight w:val="cyan"/>
        </w:rPr>
        <w:t>escalate without any bilateral negotiation</w:t>
      </w:r>
      <w:r w:rsidRPr="00E10489">
        <w:rPr>
          <w:rStyle w:val="StyleUnderline"/>
        </w:rPr>
        <w:t xml:space="preserve"> in sight </w:t>
      </w:r>
      <w:r w:rsidRPr="009E077C">
        <w:rPr>
          <w:rStyle w:val="StyleUnderline"/>
          <w:highlight w:val="cyan"/>
        </w:rPr>
        <w:t>require international mediation</w:t>
      </w:r>
      <w:r w:rsidRPr="00C74437">
        <w:rPr>
          <w:sz w:val="16"/>
        </w:rPr>
        <w:t xml:space="preserve">. However, this mediation is laced with strategic interests rather than a normative approach. It can be gathered by analyzing the response of the international community to the South Asian and Middle Eastern wars. </w:t>
      </w:r>
      <w:r w:rsidRPr="00E10489">
        <w:rPr>
          <w:rStyle w:val="StyleUnderline"/>
        </w:rPr>
        <w:t>The process of diplomatic mediation is built around certain structural drivers that international actors pursue in order to chart a pathway towards conflict resolution</w:t>
      </w:r>
      <w:r w:rsidRPr="00C74437">
        <w:rPr>
          <w:sz w:val="16"/>
        </w:rPr>
        <w:t>. Some of these factors include the nature of the conflict, its linkages with the geopolitical and geoeconomic effects on the international system, and the relations between the mediator and the parties in dispute.</w:t>
      </w:r>
    </w:p>
    <w:p w14:paraId="24610CAA" w14:textId="77777777" w:rsidR="00A30306" w:rsidRPr="00C74437" w:rsidRDefault="00A30306" w:rsidP="00A30306">
      <w:pPr>
        <w:rPr>
          <w:sz w:val="12"/>
          <w:szCs w:val="12"/>
        </w:rPr>
      </w:pPr>
      <w:r w:rsidRPr="00C74437">
        <w:rPr>
          <w:sz w:val="12"/>
          <w:szCs w:val="12"/>
        </w:rPr>
        <w:t>The nature of India-Pakistan conflict is shaped by the risk of nuclear escalation that threatens the regional stability whereas this dynamic is somewhat similarly evident in the Iran-Israel war, as these states have not yet reached the declared nuclear deterrence as seen in South Asia. Their conflict is increasingly framed by nuclear threat perceptions, and strategic ambiguity – making it a latent nuclear crisis. Furthermore, geo-economics also drive great power interests – the case of South Asia where China’s Belt and Road initiative, America’s interest in counterterrorism and energy security, and the Gulf states’ labor force driven from the Asian diaspora prompts their efforts to prevent war. The Middle Eastern region holds key geo-economic interests for major powers – the Strait of Hormuz being the central driver.</w:t>
      </w:r>
    </w:p>
    <w:p w14:paraId="3A2F9C7E" w14:textId="77777777" w:rsidR="00A30306" w:rsidRPr="00C74437" w:rsidRDefault="00A30306" w:rsidP="00A30306">
      <w:pPr>
        <w:rPr>
          <w:sz w:val="12"/>
          <w:szCs w:val="12"/>
        </w:rPr>
      </w:pPr>
      <w:r w:rsidRPr="00C74437">
        <w:rPr>
          <w:sz w:val="12"/>
          <w:szCs w:val="12"/>
        </w:rPr>
        <w:t>Alliance management is another structural driver that involves the relation between the disputant parties and international actors which requires a delicate game of balancing power projection. In case of the India and Pakistan, historically, the United States has remained a major mediator. However, a shift in the American policy was observed with the onset of Trump’s term which included a more isolationist approach. His initial statements on the war reflected this stance. The remarks by the U.S Vice President JD Vance were similar as he claimed in an interview that “America can’t tell the Indians to lay down their arms. We can’t tell the Pakistanis to lay down their arms.”</w:t>
      </w:r>
    </w:p>
    <w:p w14:paraId="4F93533B" w14:textId="77777777" w:rsidR="00A30306" w:rsidRPr="00C74437" w:rsidRDefault="00A30306" w:rsidP="00A30306">
      <w:pPr>
        <w:rPr>
          <w:sz w:val="16"/>
        </w:rPr>
      </w:pPr>
      <w:r w:rsidRPr="00C74437">
        <w:rPr>
          <w:sz w:val="16"/>
        </w:rPr>
        <w:t xml:space="preserve">It clearly indicates that American interests in the region were untouched. It was also due to the nature of the conflict which supported India’s stronger narrative reflected in its media as well as its military strikes that prompted Washington to support India in its quest for countering terrorism. However, the shift in the balance of power came with Pakistan’s retaliation on May 10th, 2025. </w:t>
      </w:r>
      <w:r w:rsidRPr="00344543">
        <w:rPr>
          <w:rStyle w:val="StyleUnderline"/>
        </w:rPr>
        <w:t xml:space="preserve">Almost </w:t>
      </w:r>
      <w:r w:rsidRPr="009E077C">
        <w:rPr>
          <w:rStyle w:val="StyleUnderline"/>
          <w:highlight w:val="cyan"/>
        </w:rPr>
        <w:t>after 12 hours since Pakistan’s retaliation, Trump declared a cessation of hostilities</w:t>
      </w:r>
      <w:r w:rsidRPr="00464CE1">
        <w:rPr>
          <w:rStyle w:val="StyleUnderline"/>
        </w:rPr>
        <w:t>.</w:t>
      </w:r>
      <w:r w:rsidRPr="00C74437">
        <w:rPr>
          <w:sz w:val="16"/>
        </w:rPr>
        <w:t xml:space="preserve"> Pakistan’s retaliation sparked a spike in the escalation levels touching the nuclear threshold which breached American alliance commitments and urged them to implement crisis diplomacy for resolution.</w:t>
      </w:r>
    </w:p>
    <w:p w14:paraId="61ECE6E2" w14:textId="77777777" w:rsidR="00A30306" w:rsidRPr="00C74437" w:rsidRDefault="00A30306" w:rsidP="00A30306">
      <w:pPr>
        <w:rPr>
          <w:sz w:val="16"/>
        </w:rPr>
      </w:pPr>
      <w:r w:rsidRPr="009E077C">
        <w:rPr>
          <w:rStyle w:val="StyleUnderline"/>
          <w:highlight w:val="cyan"/>
        </w:rPr>
        <w:t>The Middle Eastern war presents a similar scenario</w:t>
      </w:r>
      <w:r w:rsidRPr="00956EF6">
        <w:rPr>
          <w:rStyle w:val="StyleUnderline"/>
        </w:rPr>
        <w:t xml:space="preserve"> as American commitments favored Israel</w:t>
      </w:r>
      <w:r w:rsidRPr="00C74437">
        <w:rPr>
          <w:sz w:val="16"/>
        </w:rPr>
        <w:t>. The diplomatic talks with Iran revisiting the nuclear deal encouraged Iran to ‘limit’ its nuclear program, with some American senior officials pushing for ‘complete dismantlement’. Israel’s security dilemma got ignited by Iran’s uranium enrichment up to 60% which led them to pressurize the American government to take a hard-liner towards Iran. Israel decided to take matters into its own hands when it attacked Iran’s nuclear sites, forcing a direct military standoff in the region. American position, in this regard, favored Israel as they provided them with air defense and munitions against Iranian attacks. Iran has regional support from Pakistan, China, and Russia, however, their hesitance for direct involvement in a war against the U.S indicates the alliance balancing in precarious situations.</w:t>
      </w:r>
    </w:p>
    <w:p w14:paraId="58624DE2" w14:textId="77777777" w:rsidR="00A30306" w:rsidRPr="00C74437" w:rsidRDefault="00A30306" w:rsidP="00A30306">
      <w:pPr>
        <w:rPr>
          <w:sz w:val="16"/>
        </w:rPr>
      </w:pPr>
      <w:r w:rsidRPr="00C74437">
        <w:rPr>
          <w:sz w:val="16"/>
        </w:rPr>
        <w:t xml:space="preserve">The Iran-Israel war escalated without any feasible diplomatic mediation in sight. The United States, despite being deterred from joining the war, intervened when it struck Iran’s nuclear sites with more force using advanced B2 bombers along with ‘75 precision-guided weapons’. This realist strategy of using force to deter the opponent failed as Iran responded by attacking the largest U.S air base in the Middle East. With the U.S intervening in the war militarily, this might open up possibilities for other great powers such as Russia or China to indirectly intervene in the conflict supporting Iran.  Eventually, </w:t>
      </w:r>
      <w:r w:rsidRPr="009E077C">
        <w:rPr>
          <w:rStyle w:val="StyleUnderline"/>
          <w:highlight w:val="cyan"/>
        </w:rPr>
        <w:t>when</w:t>
      </w:r>
      <w:r w:rsidRPr="00C719DB">
        <w:rPr>
          <w:rStyle w:val="StyleUnderline"/>
        </w:rPr>
        <w:t xml:space="preserve"> the </w:t>
      </w:r>
      <w:r w:rsidRPr="009E077C">
        <w:rPr>
          <w:rStyle w:val="StyleUnderline"/>
          <w:highlight w:val="cyan"/>
        </w:rPr>
        <w:t>stakes</w:t>
      </w:r>
      <w:r w:rsidRPr="00C719DB">
        <w:rPr>
          <w:rStyle w:val="StyleUnderline"/>
        </w:rPr>
        <w:t xml:space="preserve"> </w:t>
      </w:r>
      <w:r w:rsidRPr="009E077C">
        <w:rPr>
          <w:rStyle w:val="StyleUnderline"/>
          <w:highlight w:val="cyan"/>
        </w:rPr>
        <w:t>increase</w:t>
      </w:r>
      <w:r w:rsidRPr="00C719DB">
        <w:rPr>
          <w:rStyle w:val="StyleUnderline"/>
        </w:rPr>
        <w:t xml:space="preserve">d, </w:t>
      </w:r>
      <w:r w:rsidRPr="009E077C">
        <w:rPr>
          <w:rStyle w:val="StyleUnderline"/>
          <w:highlight w:val="cyan"/>
        </w:rPr>
        <w:t>American interests shift</w:t>
      </w:r>
      <w:r w:rsidRPr="00C719DB">
        <w:rPr>
          <w:rStyle w:val="StyleUnderline"/>
        </w:rPr>
        <w:t xml:space="preserve">ed </w:t>
      </w:r>
      <w:r w:rsidRPr="009E077C">
        <w:rPr>
          <w:rStyle w:val="StyleUnderline"/>
          <w:highlight w:val="cyan"/>
        </w:rPr>
        <w:t>towards</w:t>
      </w:r>
      <w:r w:rsidRPr="00C719DB">
        <w:rPr>
          <w:rStyle w:val="StyleUnderline"/>
        </w:rPr>
        <w:t xml:space="preserve"> adopting </w:t>
      </w:r>
      <w:r w:rsidRPr="009E077C">
        <w:rPr>
          <w:rStyle w:val="StyleUnderline"/>
          <w:highlight w:val="cyan"/>
        </w:rPr>
        <w:t>a diplomatic approach by announcing a ceasefire</w:t>
      </w:r>
      <w:r w:rsidRPr="00C719DB">
        <w:rPr>
          <w:rStyle w:val="StyleUnderline"/>
        </w:rPr>
        <w:t>.</w:t>
      </w:r>
      <w:r w:rsidRPr="00C74437">
        <w:rPr>
          <w:sz w:val="16"/>
        </w:rPr>
        <w:t xml:space="preserve"> </w:t>
      </w:r>
      <w:r w:rsidRPr="00C719DB">
        <w:rPr>
          <w:rStyle w:val="StyleUnderline"/>
        </w:rPr>
        <w:t xml:space="preserve">The </w:t>
      </w:r>
      <w:r w:rsidRPr="009E077C">
        <w:rPr>
          <w:rStyle w:val="Emphasis"/>
          <w:highlight w:val="cyan"/>
        </w:rPr>
        <w:t>fear of spillover</w:t>
      </w:r>
      <w:r w:rsidRPr="0091390B">
        <w:rPr>
          <w:rStyle w:val="Emphasis"/>
        </w:rPr>
        <w:t xml:space="preserve"> effects </w:t>
      </w:r>
      <w:r w:rsidRPr="009E077C">
        <w:rPr>
          <w:rStyle w:val="Emphasis"/>
          <w:highlight w:val="cyan"/>
        </w:rPr>
        <w:t>of war</w:t>
      </w:r>
      <w:r w:rsidRPr="00C719DB">
        <w:rPr>
          <w:rStyle w:val="StyleUnderline"/>
        </w:rPr>
        <w:t xml:space="preserve"> in other regions along with another costly engagement </w:t>
      </w:r>
      <w:r w:rsidRPr="009E077C">
        <w:rPr>
          <w:rStyle w:val="StyleUnderline"/>
          <w:highlight w:val="cyan"/>
        </w:rPr>
        <w:t xml:space="preserve">for the U.S was </w:t>
      </w:r>
      <w:r w:rsidRPr="009E077C">
        <w:rPr>
          <w:rStyle w:val="Emphasis"/>
          <w:highlight w:val="cyan"/>
        </w:rPr>
        <w:t>against its interests</w:t>
      </w:r>
      <w:r w:rsidRPr="009E077C">
        <w:rPr>
          <w:rStyle w:val="StyleUnderline"/>
          <w:highlight w:val="cyan"/>
        </w:rPr>
        <w:t xml:space="preserve"> that paved way for a successful diplomatic intervention</w:t>
      </w:r>
      <w:r w:rsidRPr="009E077C">
        <w:rPr>
          <w:sz w:val="16"/>
          <w:highlight w:val="cyan"/>
        </w:rPr>
        <w:t>.</w:t>
      </w:r>
    </w:p>
    <w:p w14:paraId="4E52B283" w14:textId="77777777" w:rsidR="00A30306" w:rsidRPr="00C74437" w:rsidRDefault="00A30306" w:rsidP="00A30306">
      <w:pPr>
        <w:rPr>
          <w:rStyle w:val="StyleUnderline"/>
        </w:rPr>
      </w:pPr>
      <w:r w:rsidRPr="00C74437">
        <w:rPr>
          <w:sz w:val="16"/>
        </w:rPr>
        <w:t xml:space="preserve">Conflicts are driven by a security dilemma faced by the aggressor state that pushes for military escalation as the only solution. In such cases, </w:t>
      </w:r>
      <w:r w:rsidRPr="009E077C">
        <w:rPr>
          <w:rStyle w:val="StyleUnderline"/>
          <w:highlight w:val="cyan"/>
        </w:rPr>
        <w:t>crisis diplomacy</w:t>
      </w:r>
      <w:r w:rsidRPr="00C719DB">
        <w:rPr>
          <w:rStyle w:val="StyleUnderline"/>
        </w:rPr>
        <w:t xml:space="preserve"> is a vital tool for conflict resolution</w:t>
      </w:r>
      <w:r w:rsidRPr="00C74437">
        <w:rPr>
          <w:sz w:val="16"/>
        </w:rPr>
        <w:t xml:space="preserve">. However, </w:t>
      </w:r>
      <w:r w:rsidRPr="00C719DB">
        <w:rPr>
          <w:rStyle w:val="StyleUnderline"/>
        </w:rPr>
        <w:t xml:space="preserve">it </w:t>
      </w:r>
      <w:r w:rsidRPr="009E077C">
        <w:rPr>
          <w:rStyle w:val="StyleUnderline"/>
          <w:highlight w:val="cyan"/>
        </w:rPr>
        <w:t xml:space="preserve">can only be initiated by global powers </w:t>
      </w:r>
      <w:r w:rsidRPr="009E077C">
        <w:rPr>
          <w:rStyle w:val="Emphasis"/>
          <w:highlight w:val="cyan"/>
        </w:rPr>
        <w:t>willing to de-escalate</w:t>
      </w:r>
      <w:r w:rsidRPr="009E077C">
        <w:rPr>
          <w:rStyle w:val="StyleUnderline"/>
          <w:highlight w:val="cyan"/>
        </w:rPr>
        <w:t xml:space="preserve"> a conflict</w:t>
      </w:r>
      <w:r w:rsidRPr="00C74437">
        <w:rPr>
          <w:sz w:val="16"/>
        </w:rPr>
        <w:t xml:space="preserve">. In the recent short term wars, diplomatic intervention was aided and abetted by global powers only when their interests were challenged. The normative dimensions of mediating for maintaining peace is a fallacy in international relations as the world is driven by interests rather than ideals. </w:t>
      </w:r>
      <w:r w:rsidRPr="00C74437">
        <w:rPr>
          <w:rStyle w:val="StyleUnderline"/>
        </w:rPr>
        <w:t xml:space="preserve">In case of South Asia and the Middle East, </w:t>
      </w:r>
      <w:r w:rsidRPr="009E077C">
        <w:rPr>
          <w:rStyle w:val="StyleUnderline"/>
          <w:highlight w:val="cyan"/>
        </w:rPr>
        <w:t>preventing a nuclear catastrophe was one of the major interests that had driven great powers towards a strong mediation.</w:t>
      </w:r>
      <w:r w:rsidRPr="00C74437">
        <w:rPr>
          <w:sz w:val="16"/>
        </w:rPr>
        <w:t xml:space="preserve"> The costs of war are too high for both sides but with the consequences having significant impacts on the global order, </w:t>
      </w:r>
      <w:r w:rsidRPr="00C74437">
        <w:rPr>
          <w:rStyle w:val="StyleUnderline"/>
        </w:rPr>
        <w:t>major powers are compelled to mediate and eventually bring about a ceasefire.</w:t>
      </w:r>
    </w:p>
    <w:p w14:paraId="55973C81" w14:textId="77777777" w:rsidR="00A30306" w:rsidRPr="00AD396A" w:rsidRDefault="00A30306" w:rsidP="00A30306"/>
    <w:p w14:paraId="4BFBD955" w14:textId="77777777" w:rsidR="006E3381" w:rsidRDefault="006E3381" w:rsidP="006E3381">
      <w:pPr>
        <w:pStyle w:val="Heading3"/>
      </w:pPr>
      <w:r>
        <w:t xml:space="preserve">!—AT: No Iran War—2NC </w:t>
      </w:r>
    </w:p>
    <w:p w14:paraId="17CD73BD" w14:textId="77777777" w:rsidR="006E3381" w:rsidRPr="005A20FD" w:rsidRDefault="006E3381" w:rsidP="006E3381"/>
    <w:p w14:paraId="3FDDD5AE" w14:textId="77777777" w:rsidR="006E3381" w:rsidRDefault="006E3381" w:rsidP="006E3381">
      <w:pPr>
        <w:pStyle w:val="Heading4"/>
      </w:pPr>
      <w:r>
        <w:t>Iran war escalates without a new nuclear deal</w:t>
      </w:r>
    </w:p>
    <w:p w14:paraId="3C5B3AA5" w14:textId="56305D86" w:rsidR="006E3381" w:rsidRDefault="006E3381" w:rsidP="006E3381">
      <w:r w:rsidRPr="00A60FD5">
        <w:rPr>
          <w:rStyle w:val="Style13ptBold"/>
        </w:rPr>
        <w:t>Vaez 25</w:t>
      </w:r>
      <w:r>
        <w:t>, Director of the Iran Project at the International Crisis Group. (Ali Vaez, 6-16-202</w:t>
      </w:r>
      <w:r w:rsidR="00D844B7">
        <w:t>5</w:t>
      </w:r>
      <w:r>
        <w:t xml:space="preserve">, “Don’t Give Up on Diplomacy With Iran” </w:t>
      </w:r>
      <w:r>
        <w:rPr>
          <w:i/>
          <w:iCs/>
        </w:rPr>
        <w:t xml:space="preserve">Foreign Affairs </w:t>
      </w:r>
      <w:r w:rsidRPr="002B3AED">
        <w:t>https://www.foreignaffairs.com/israel/dont-give-diplomacy-iran</w:t>
      </w:r>
      <w:r>
        <w:t>) wtk</w:t>
      </w:r>
    </w:p>
    <w:p w14:paraId="12E59BE5" w14:textId="77777777" w:rsidR="006E3381" w:rsidRPr="00C636F7" w:rsidRDefault="006E3381" w:rsidP="006E3381">
      <w:pPr>
        <w:rPr>
          <w:sz w:val="16"/>
        </w:rPr>
      </w:pPr>
      <w:r w:rsidRPr="00C636F7">
        <w:rPr>
          <w:sz w:val="16"/>
        </w:rPr>
        <w:t>CRISIS MANAGEMENT</w:t>
      </w:r>
    </w:p>
    <w:p w14:paraId="0D9A4C67" w14:textId="77777777" w:rsidR="006E3381" w:rsidRPr="00C636F7" w:rsidRDefault="006E3381" w:rsidP="006E3381">
      <w:pPr>
        <w:rPr>
          <w:sz w:val="16"/>
        </w:rPr>
      </w:pPr>
      <w:r w:rsidRPr="00C636F7">
        <w:rPr>
          <w:rStyle w:val="StyleUnderline"/>
        </w:rPr>
        <w:t>Since returning</w:t>
      </w:r>
      <w:r w:rsidRPr="00C636F7">
        <w:rPr>
          <w:sz w:val="16"/>
        </w:rPr>
        <w:t xml:space="preserve"> to office in January 2025, </w:t>
      </w:r>
      <w:r w:rsidRPr="00C636F7">
        <w:rPr>
          <w:rStyle w:val="StyleUnderline"/>
        </w:rPr>
        <w:t>Trump</w:t>
      </w:r>
      <w:r w:rsidRPr="00C636F7">
        <w:rPr>
          <w:sz w:val="16"/>
        </w:rPr>
        <w:t xml:space="preserve"> had </w:t>
      </w:r>
      <w:r w:rsidRPr="00C636F7">
        <w:rPr>
          <w:rStyle w:val="StyleUnderline"/>
        </w:rPr>
        <w:t>suggested</w:t>
      </w:r>
      <w:r w:rsidRPr="00C636F7">
        <w:rPr>
          <w:sz w:val="16"/>
        </w:rPr>
        <w:t xml:space="preserve"> that </w:t>
      </w:r>
      <w:r w:rsidRPr="00C636F7">
        <w:rPr>
          <w:rStyle w:val="StyleUnderline"/>
        </w:rPr>
        <w:t>he wanted</w:t>
      </w:r>
      <w:r w:rsidRPr="00C636F7">
        <w:rPr>
          <w:sz w:val="16"/>
        </w:rPr>
        <w:t xml:space="preserve"> to reach </w:t>
      </w:r>
      <w:r w:rsidRPr="00C636F7">
        <w:rPr>
          <w:rStyle w:val="StyleUnderline"/>
        </w:rPr>
        <w:t>an agreement</w:t>
      </w:r>
      <w:r w:rsidRPr="00C636F7">
        <w:rPr>
          <w:sz w:val="16"/>
        </w:rPr>
        <w:t xml:space="preserve"> with Iran on its nuclear program. Israel has made clear its preference for a military solution, however, unless Iran completely capitulates over the program. Israel also made clear that it believed that now was the time to act. Tehran’s defensive capabilities did not recover after a series of pinpoint strikes that Israel carried out last October. Iran’s proxies, including Hezbollah, are still on their knees after months of Israeli attacks. The Israeli government thus saw a golden opportunity to debilitate its nemesis.</w:t>
      </w:r>
    </w:p>
    <w:p w14:paraId="7371C556" w14:textId="77777777" w:rsidR="006E3381" w:rsidRPr="00C636F7" w:rsidRDefault="006E3381" w:rsidP="006E3381">
      <w:pPr>
        <w:rPr>
          <w:sz w:val="16"/>
        </w:rPr>
      </w:pPr>
      <w:r w:rsidRPr="00C636F7">
        <w:rPr>
          <w:sz w:val="16"/>
        </w:rPr>
        <w:t>Israel’s current campaign against Iran is far broader than its previous ones. Approximately 200 Israeli aircraft targeted around 100 sites, including nuclear facilities and military bases, in the initial wave of strikes last week. Covert operations by the Mossad targeted Iranian leaders, resulting in the deaths of key figures in the Islamic Revolutionary Guard Corps and prominent nuclear scientists. As the exchanges between the two countries have grown more severe, and Iran has retaliated with drones and missiles, both sides have broadened their targets.</w:t>
      </w:r>
    </w:p>
    <w:p w14:paraId="6EAC5DBD" w14:textId="77777777" w:rsidR="006E3381" w:rsidRPr="00C636F7" w:rsidRDefault="006E3381" w:rsidP="006E3381">
      <w:pPr>
        <w:rPr>
          <w:sz w:val="16"/>
        </w:rPr>
      </w:pPr>
      <w:r w:rsidRPr="00A30306">
        <w:rPr>
          <w:rStyle w:val="StyleUnderline"/>
          <w:highlight w:val="cyan"/>
        </w:rPr>
        <w:t>Given</w:t>
      </w:r>
      <w:r w:rsidRPr="00C636F7">
        <w:rPr>
          <w:rStyle w:val="StyleUnderline"/>
        </w:rPr>
        <w:t xml:space="preserve"> the breadth of </w:t>
      </w:r>
      <w:r w:rsidRPr="00A30306">
        <w:rPr>
          <w:rStyle w:val="StyleUnderline"/>
          <w:highlight w:val="cyan"/>
        </w:rPr>
        <w:t>Israel’s assault, Iranian leaders</w:t>
      </w:r>
      <w:r w:rsidRPr="00C636F7">
        <w:rPr>
          <w:rStyle w:val="StyleUnderline"/>
        </w:rPr>
        <w:t xml:space="preserve"> likely </w:t>
      </w:r>
      <w:r w:rsidRPr="00A30306">
        <w:rPr>
          <w:rStyle w:val="StyleUnderline"/>
          <w:highlight w:val="cyan"/>
        </w:rPr>
        <w:t>concluded</w:t>
      </w:r>
      <w:r w:rsidRPr="00C636F7">
        <w:rPr>
          <w:sz w:val="16"/>
        </w:rPr>
        <w:t xml:space="preserve"> that </w:t>
      </w:r>
      <w:r w:rsidRPr="00A30306">
        <w:rPr>
          <w:rStyle w:val="StyleUnderline"/>
          <w:highlight w:val="cyan"/>
        </w:rPr>
        <w:t>Israel wants to wipe out</w:t>
      </w:r>
      <w:r w:rsidRPr="00C636F7">
        <w:rPr>
          <w:sz w:val="16"/>
        </w:rPr>
        <w:t xml:space="preserve"> not just their nuclear program but also </w:t>
      </w:r>
      <w:r w:rsidRPr="00A30306">
        <w:rPr>
          <w:rStyle w:val="StyleUnderline"/>
          <w:highlight w:val="cyan"/>
        </w:rPr>
        <w:t>their regim</w:t>
      </w:r>
      <w:r w:rsidRPr="00C636F7">
        <w:rPr>
          <w:rStyle w:val="StyleUnderline"/>
        </w:rPr>
        <w:t>e</w:t>
      </w:r>
      <w:r w:rsidRPr="00C636F7">
        <w:rPr>
          <w:sz w:val="16"/>
        </w:rPr>
        <w:t xml:space="preserve"> itself. Although Iran lacks the capabilities of its enemy—its intelligence is no match for Israel’s, and its airpower is nonexistent—</w:t>
      </w:r>
      <w:r w:rsidRPr="00A30306">
        <w:rPr>
          <w:rStyle w:val="StyleUnderline"/>
          <w:highlight w:val="cyan"/>
        </w:rPr>
        <w:t xml:space="preserve">Tehran felt it had no choice but to retaliate </w:t>
      </w:r>
      <w:r w:rsidRPr="00A30306">
        <w:rPr>
          <w:rStyle w:val="Emphasis"/>
          <w:highlight w:val="cyan"/>
        </w:rPr>
        <w:t>as forcefully as possible</w:t>
      </w:r>
      <w:r w:rsidRPr="00C636F7">
        <w:rPr>
          <w:sz w:val="16"/>
        </w:rPr>
        <w:t xml:space="preserve">. So far, at least in the opening days, </w:t>
      </w:r>
      <w:r w:rsidRPr="00A30306">
        <w:rPr>
          <w:rStyle w:val="StyleUnderline"/>
        </w:rPr>
        <w:t>this has</w:t>
      </w:r>
      <w:r w:rsidRPr="00C636F7">
        <w:rPr>
          <w:sz w:val="16"/>
        </w:rPr>
        <w:t xml:space="preserve"> largely </w:t>
      </w:r>
      <w:r w:rsidRPr="00C636F7">
        <w:rPr>
          <w:rStyle w:val="StyleUnderline"/>
        </w:rPr>
        <w:t>been confined to a bilateral conflict</w:t>
      </w:r>
      <w:r w:rsidRPr="00C636F7">
        <w:rPr>
          <w:sz w:val="16"/>
        </w:rPr>
        <w:t xml:space="preserve">. </w:t>
      </w:r>
      <w:r w:rsidRPr="00C636F7">
        <w:rPr>
          <w:rStyle w:val="Emphasis"/>
        </w:rPr>
        <w:t xml:space="preserve">But </w:t>
      </w:r>
      <w:r w:rsidRPr="00A30306">
        <w:rPr>
          <w:rStyle w:val="Emphasis"/>
          <w:highlight w:val="cyan"/>
        </w:rPr>
        <w:t>Iran may opt to externalize its costs</w:t>
      </w:r>
      <w:r w:rsidRPr="00C636F7">
        <w:rPr>
          <w:sz w:val="16"/>
        </w:rPr>
        <w:t>—</w:t>
      </w:r>
      <w:r w:rsidRPr="00A30306">
        <w:rPr>
          <w:rStyle w:val="StyleUnderline"/>
          <w:highlight w:val="cyan"/>
        </w:rPr>
        <w:t>hitting U.S. bases</w:t>
      </w:r>
      <w:r w:rsidRPr="00C636F7">
        <w:rPr>
          <w:rStyle w:val="StyleUnderline"/>
        </w:rPr>
        <w:t xml:space="preserve"> in the region, </w:t>
      </w:r>
      <w:r w:rsidRPr="00A30306">
        <w:rPr>
          <w:rStyle w:val="StyleUnderline"/>
          <w:highlight w:val="cyan"/>
        </w:rPr>
        <w:t>striking energy</w:t>
      </w:r>
      <w:r w:rsidRPr="00C636F7">
        <w:rPr>
          <w:sz w:val="16"/>
        </w:rPr>
        <w:t xml:space="preserve"> infrastructure </w:t>
      </w:r>
      <w:r w:rsidRPr="00C636F7">
        <w:rPr>
          <w:rStyle w:val="StyleUnderline"/>
        </w:rPr>
        <w:t>in the Gulf</w:t>
      </w:r>
      <w:r w:rsidRPr="00C636F7">
        <w:rPr>
          <w:sz w:val="16"/>
        </w:rPr>
        <w:t xml:space="preserve">, and </w:t>
      </w:r>
      <w:r w:rsidRPr="00A30306">
        <w:rPr>
          <w:rStyle w:val="StyleUnderline"/>
          <w:highlight w:val="cyan"/>
        </w:rPr>
        <w:t>targeting</w:t>
      </w:r>
      <w:r w:rsidRPr="00C636F7">
        <w:rPr>
          <w:rStyle w:val="StyleUnderline"/>
        </w:rPr>
        <w:t xml:space="preserve"> shipping lanes in </w:t>
      </w:r>
      <w:r w:rsidRPr="00A30306">
        <w:rPr>
          <w:rStyle w:val="StyleUnderline"/>
          <w:highlight w:val="cyan"/>
        </w:rPr>
        <w:t>the Strait of Hormuz</w:t>
      </w:r>
      <w:r w:rsidRPr="00C636F7">
        <w:rPr>
          <w:sz w:val="16"/>
        </w:rPr>
        <w:t>, for example—</w:t>
      </w:r>
      <w:r w:rsidRPr="00A30306">
        <w:rPr>
          <w:rStyle w:val="StyleUnderline"/>
          <w:highlight w:val="cyan"/>
        </w:rPr>
        <w:t>which would plunge the region into turmoil</w:t>
      </w:r>
      <w:r w:rsidRPr="00C636F7">
        <w:rPr>
          <w:sz w:val="16"/>
        </w:rPr>
        <w:t>. By doing so</w:t>
      </w:r>
      <w:r w:rsidRPr="00C636F7">
        <w:rPr>
          <w:rStyle w:val="StyleUnderline"/>
        </w:rPr>
        <w:t>, Iranian officials might hope they can get Washington to lean on Israel to stop</w:t>
      </w:r>
      <w:r w:rsidRPr="00C636F7">
        <w:rPr>
          <w:sz w:val="16"/>
        </w:rPr>
        <w:t>.</w:t>
      </w:r>
    </w:p>
    <w:p w14:paraId="65951245" w14:textId="77777777" w:rsidR="006E3381" w:rsidRDefault="006E3381" w:rsidP="006E3381">
      <w:pPr>
        <w:rPr>
          <w:rStyle w:val="StyleUnderline"/>
        </w:rPr>
      </w:pPr>
      <w:r w:rsidRPr="00C636F7">
        <w:rPr>
          <w:sz w:val="16"/>
        </w:rPr>
        <w:t xml:space="preserve">But </w:t>
      </w:r>
      <w:r w:rsidRPr="00A30306">
        <w:rPr>
          <w:rStyle w:val="StyleUnderline"/>
          <w:highlight w:val="cyan"/>
        </w:rPr>
        <w:t>if the war expands, Iran and the U</w:t>
      </w:r>
      <w:r w:rsidRPr="00C636F7">
        <w:rPr>
          <w:sz w:val="16"/>
        </w:rPr>
        <w:t xml:space="preserve">nited </w:t>
      </w:r>
      <w:r w:rsidRPr="00A30306">
        <w:rPr>
          <w:rStyle w:val="StyleUnderline"/>
          <w:highlight w:val="cyan"/>
        </w:rPr>
        <w:t>S</w:t>
      </w:r>
      <w:r w:rsidRPr="00C636F7">
        <w:rPr>
          <w:sz w:val="16"/>
        </w:rPr>
        <w:t xml:space="preserve">tates </w:t>
      </w:r>
      <w:r w:rsidRPr="00A30306">
        <w:rPr>
          <w:rStyle w:val="StyleUnderline"/>
          <w:highlight w:val="cyan"/>
        </w:rPr>
        <w:t xml:space="preserve">might </w:t>
      </w:r>
      <w:r w:rsidRPr="00A30306">
        <w:rPr>
          <w:rStyle w:val="StyleUnderline"/>
        </w:rPr>
        <w:t xml:space="preserve">find themselves </w:t>
      </w:r>
      <w:r w:rsidRPr="00A30306">
        <w:rPr>
          <w:rStyle w:val="StyleUnderline"/>
          <w:highlight w:val="cyan"/>
        </w:rPr>
        <w:t>fight</w:t>
      </w:r>
      <w:r w:rsidRPr="00A30306">
        <w:rPr>
          <w:rStyle w:val="StyleUnderline"/>
        </w:rPr>
        <w:t>ing</w:t>
      </w:r>
      <w:r w:rsidRPr="00A30306">
        <w:rPr>
          <w:rStyle w:val="StyleUnderline"/>
          <w:highlight w:val="cyan"/>
        </w:rPr>
        <w:t xml:space="preserve"> </w:t>
      </w:r>
      <w:r w:rsidRPr="00A30306">
        <w:rPr>
          <w:rStyle w:val="Emphasis"/>
          <w:highlight w:val="cyan"/>
        </w:rPr>
        <w:t>directly</w:t>
      </w:r>
      <w:r w:rsidRPr="00C636F7">
        <w:rPr>
          <w:sz w:val="16"/>
        </w:rPr>
        <w:t xml:space="preserve">, especially if American assets and interests come under fire. In repeated statements, U.S. officials have warned Tehran against such attacks, lest American forces, in the words of Trump, “come down on you at levels never seen before.” Should </w:t>
      </w:r>
      <w:r w:rsidRPr="00A30306">
        <w:rPr>
          <w:rStyle w:val="StyleUnderline"/>
          <w:highlight w:val="cyan"/>
        </w:rPr>
        <w:t>Iranian attacks</w:t>
      </w:r>
      <w:r w:rsidRPr="00C636F7">
        <w:rPr>
          <w:sz w:val="16"/>
        </w:rPr>
        <w:t xml:space="preserve"> or attacks by Iran’s nonstate partners </w:t>
      </w:r>
      <w:r w:rsidRPr="00A30306">
        <w:rPr>
          <w:rStyle w:val="StyleUnderline"/>
          <w:highlight w:val="cyan"/>
        </w:rPr>
        <w:t>lead</w:t>
      </w:r>
      <w:r w:rsidRPr="00C636F7">
        <w:rPr>
          <w:rStyle w:val="StyleUnderline"/>
        </w:rPr>
        <w:t xml:space="preserve"> </w:t>
      </w:r>
      <w:r w:rsidRPr="00A30306">
        <w:rPr>
          <w:rStyle w:val="StyleUnderline"/>
          <w:highlight w:val="cyan"/>
        </w:rPr>
        <w:t>to</w:t>
      </w:r>
      <w:r w:rsidRPr="00C636F7">
        <w:rPr>
          <w:rStyle w:val="StyleUnderline"/>
        </w:rPr>
        <w:t xml:space="preserve"> American casualties, the </w:t>
      </w:r>
      <w:r w:rsidRPr="00A30306">
        <w:rPr>
          <w:rStyle w:val="StyleUnderline"/>
          <w:highlight w:val="cyan"/>
        </w:rPr>
        <w:t>pressure on the U.S.</w:t>
      </w:r>
      <w:r w:rsidRPr="00C636F7">
        <w:rPr>
          <w:rStyle w:val="StyleUnderline"/>
        </w:rPr>
        <w:t xml:space="preserve"> president </w:t>
      </w:r>
      <w:r w:rsidRPr="00A30306">
        <w:rPr>
          <w:rStyle w:val="StyleUnderline"/>
          <w:highlight w:val="cyan"/>
        </w:rPr>
        <w:t>to act decisively</w:t>
      </w:r>
      <w:r w:rsidRPr="00C636F7">
        <w:rPr>
          <w:rStyle w:val="StyleUnderline"/>
        </w:rPr>
        <w:t xml:space="preserve"> and enter the war would increase </w:t>
      </w:r>
      <w:r w:rsidRPr="00C636F7">
        <w:rPr>
          <w:rStyle w:val="Emphasis"/>
        </w:rPr>
        <w:t>dramatically</w:t>
      </w:r>
      <w:r w:rsidRPr="00C636F7">
        <w:rPr>
          <w:rStyle w:val="StyleUnderline"/>
        </w:rPr>
        <w:t>.</w:t>
      </w:r>
    </w:p>
    <w:p w14:paraId="22EACF96" w14:textId="77777777" w:rsidR="006E3381" w:rsidRPr="00C636F7" w:rsidRDefault="006E3381" w:rsidP="006E3381">
      <w:pPr>
        <w:rPr>
          <w:sz w:val="16"/>
        </w:rPr>
      </w:pPr>
      <w:r w:rsidRPr="00A30306">
        <w:rPr>
          <w:rStyle w:val="StyleUnderline"/>
          <w:highlight w:val="cyan"/>
        </w:rPr>
        <w:t>Even if the United States avoids fighting in this conflict</w:t>
      </w:r>
      <w:r w:rsidRPr="00C636F7">
        <w:rPr>
          <w:rStyle w:val="StyleUnderline"/>
        </w:rPr>
        <w:t xml:space="preserve">, without a deal, </w:t>
      </w:r>
      <w:r w:rsidRPr="00A30306">
        <w:rPr>
          <w:rStyle w:val="Emphasis"/>
          <w:highlight w:val="cyan"/>
        </w:rPr>
        <w:t>it risks getting pulled into a future one</w:t>
      </w:r>
      <w:r w:rsidRPr="00C636F7">
        <w:rPr>
          <w:sz w:val="16"/>
        </w:rPr>
        <w:t xml:space="preserve">. </w:t>
      </w:r>
      <w:r w:rsidRPr="00C636F7">
        <w:rPr>
          <w:rStyle w:val="StyleUnderline"/>
        </w:rPr>
        <w:t>Israeli military operations</w:t>
      </w:r>
      <w:r w:rsidRPr="00C636F7">
        <w:rPr>
          <w:sz w:val="16"/>
        </w:rPr>
        <w:t xml:space="preserve"> over the past year </w:t>
      </w:r>
      <w:r w:rsidRPr="00C636F7">
        <w:rPr>
          <w:rStyle w:val="StyleUnderline"/>
        </w:rPr>
        <w:t>have logged successes against Hezbollah and against Iran itself</w:t>
      </w:r>
      <w:r w:rsidRPr="00C636F7">
        <w:rPr>
          <w:sz w:val="16"/>
        </w:rPr>
        <w:t xml:space="preserve">, </w:t>
      </w:r>
      <w:r w:rsidRPr="00C636F7">
        <w:rPr>
          <w:rStyle w:val="StyleUnderline"/>
        </w:rPr>
        <w:t>degrading many of its enemies’ air defenses</w:t>
      </w:r>
      <w:r w:rsidRPr="00C636F7">
        <w:rPr>
          <w:sz w:val="16"/>
        </w:rPr>
        <w:t xml:space="preserve">. Still, most estimates suggest that </w:t>
      </w:r>
      <w:r w:rsidRPr="00C636F7">
        <w:rPr>
          <w:rStyle w:val="StyleUnderline"/>
        </w:rPr>
        <w:t>Israel could set Iran’s nuclear program back by only a few months</w:t>
      </w:r>
      <w:r w:rsidRPr="00C636F7">
        <w:rPr>
          <w:sz w:val="16"/>
        </w:rPr>
        <w:t xml:space="preserve">, or a year at best. </w:t>
      </w:r>
      <w:r w:rsidRPr="00A30306">
        <w:rPr>
          <w:rStyle w:val="StyleUnderline"/>
          <w:highlight w:val="cyan"/>
        </w:rPr>
        <w:t>It would take intense American military might to destroy much of Tehran’s capacity to build a nuclear weapon</w:t>
      </w:r>
      <w:r w:rsidRPr="00C636F7">
        <w:rPr>
          <w:sz w:val="16"/>
        </w:rPr>
        <w:t xml:space="preserve">. And depending on how Iran has structured its program, </w:t>
      </w:r>
      <w:r w:rsidRPr="00C636F7">
        <w:rPr>
          <w:rStyle w:val="StyleUnderline"/>
        </w:rPr>
        <w:t>stopping a bomb may require no less than a toppling of the Islamic Republic</w:t>
      </w:r>
      <w:r w:rsidRPr="00C636F7">
        <w:rPr>
          <w:sz w:val="16"/>
        </w:rPr>
        <w:t>. That is why Israeli officials are more explicitly sounding the call for regime change. Yet they have paid little heed to what would actually replace the current system. In the absence of a viable, united, and organized alternative inside or outside Iran, the fall of the Islamic Republic might send the country into a period of civil strife—or lead to a military dictatorship determined to obtain nuclear deterrence.</w:t>
      </w:r>
    </w:p>
    <w:p w14:paraId="252A8443" w14:textId="77777777" w:rsidR="006E3381" w:rsidRPr="00C636F7" w:rsidRDefault="006E3381" w:rsidP="006E3381">
      <w:pPr>
        <w:rPr>
          <w:sz w:val="16"/>
        </w:rPr>
      </w:pPr>
      <w:r w:rsidRPr="00C636F7">
        <w:rPr>
          <w:rStyle w:val="StyleUnderline"/>
        </w:rPr>
        <w:t>For an American president who has sought to position himself as a peacemaker</w:t>
      </w:r>
      <w:r w:rsidRPr="00C636F7">
        <w:rPr>
          <w:sz w:val="16"/>
        </w:rPr>
        <w:t xml:space="preserve"> rather than a belligerent, </w:t>
      </w:r>
      <w:r w:rsidRPr="00C636F7">
        <w:rPr>
          <w:rStyle w:val="StyleUnderline"/>
        </w:rPr>
        <w:t>the present situation ought to be ringing loud alarm bells</w:t>
      </w:r>
      <w:r w:rsidRPr="00C636F7">
        <w:rPr>
          <w:sz w:val="16"/>
        </w:rPr>
        <w:t xml:space="preserve">. </w:t>
      </w:r>
      <w:r w:rsidRPr="00C636F7">
        <w:rPr>
          <w:rStyle w:val="StyleUnderline"/>
        </w:rPr>
        <w:t>Many of Trump’s constituents oppose renewed U.S. military involvement in the Middle East</w:t>
      </w:r>
      <w:r w:rsidRPr="00C636F7">
        <w:rPr>
          <w:sz w:val="16"/>
        </w:rPr>
        <w:t>. A massive war would also cause oil prices to spike, further burdening American consumers struggling with inflation. In fact, oil prices are already rising. Trump will thus benefit if the fighting stops, and suffer if it expands.</w:t>
      </w:r>
    </w:p>
    <w:p w14:paraId="68D6F9A1" w14:textId="14C8EA36" w:rsidR="006E3381" w:rsidRDefault="006E3381" w:rsidP="006E3381">
      <w:pPr>
        <w:pStyle w:val="Heading3"/>
      </w:pPr>
      <w:r>
        <w:t xml:space="preserve">!—AT: No Middle East Draw-In </w:t>
      </w:r>
    </w:p>
    <w:p w14:paraId="1A337314" w14:textId="77777777" w:rsidR="006E3381" w:rsidRDefault="006E3381" w:rsidP="006E3381">
      <w:pPr>
        <w:pStyle w:val="Heading4"/>
      </w:pPr>
      <w:r>
        <w:t>Middle East war escalates – Russia, China, US intervene</w:t>
      </w:r>
    </w:p>
    <w:p w14:paraId="42D274B9" w14:textId="77777777" w:rsidR="006E3381" w:rsidRPr="00426C04" w:rsidRDefault="006E3381" w:rsidP="006E3381">
      <w:pPr>
        <w:rPr>
          <w:b/>
          <w:bCs/>
          <w:sz w:val="26"/>
        </w:rPr>
      </w:pPr>
      <w:r>
        <w:rPr>
          <w:rStyle w:val="Style13ptBold"/>
        </w:rPr>
        <w:t>The Week, 7/8</w:t>
      </w:r>
      <w:r>
        <w:t>/25,</w:t>
      </w:r>
      <w:r>
        <w:rPr>
          <w:rStyle w:val="Style13ptBold"/>
        </w:rPr>
        <w:t xml:space="preserve"> </w:t>
      </w:r>
      <w:r>
        <w:t xml:space="preserve">Nonpartisan newspaper based in London and NYC, known for balanced summaries of other news sites (7/8/25, Are we heading for World War Three?, The Week, </w:t>
      </w:r>
      <w:r w:rsidRPr="009F7A5E">
        <w:t>https://theweek.com/92967/are-we-heading-towards-world-war-3</w:t>
      </w:r>
      <w:r>
        <w:t xml:space="preserve">) //genny </w:t>
      </w:r>
    </w:p>
    <w:p w14:paraId="1ED4A85D" w14:textId="77777777" w:rsidR="006E3381" w:rsidRPr="00426C04" w:rsidRDefault="006E3381" w:rsidP="006E3381">
      <w:pPr>
        <w:rPr>
          <w:sz w:val="14"/>
        </w:rPr>
      </w:pPr>
      <w:r w:rsidRPr="00426C04">
        <w:rPr>
          <w:sz w:val="14"/>
        </w:rPr>
        <w:t>Middle East</w:t>
      </w:r>
    </w:p>
    <w:p w14:paraId="5F4BB261" w14:textId="77777777" w:rsidR="006E3381" w:rsidRPr="00426C04" w:rsidRDefault="006E3381" w:rsidP="006E3381">
      <w:pPr>
        <w:rPr>
          <w:rStyle w:val="Emphasis"/>
        </w:rPr>
      </w:pPr>
      <w:r w:rsidRPr="00426C04">
        <w:rPr>
          <w:sz w:val="14"/>
        </w:rPr>
        <w:t xml:space="preserve">For a few days last month it looked as though </w:t>
      </w:r>
      <w:r w:rsidRPr="00426C04">
        <w:rPr>
          <w:rStyle w:val="Emphasis"/>
          <w:highlight w:val="cyan"/>
        </w:rPr>
        <w:t>the war between Israel and Iran</w:t>
      </w:r>
      <w:r w:rsidRPr="00426C04">
        <w:rPr>
          <w:rStyle w:val="Emphasis"/>
        </w:rPr>
        <w:t xml:space="preserve"> would </w:t>
      </w:r>
      <w:r w:rsidRPr="00426C04">
        <w:rPr>
          <w:rStyle w:val="Emphasis"/>
          <w:highlight w:val="cyan"/>
        </w:rPr>
        <w:t>explode into</w:t>
      </w:r>
      <w:r w:rsidRPr="00426C04">
        <w:rPr>
          <w:rStyle w:val="Emphasis"/>
        </w:rPr>
        <w:t xml:space="preserve"> an all-out </w:t>
      </w:r>
      <w:r w:rsidRPr="00426C04">
        <w:rPr>
          <w:rStyle w:val="Emphasis"/>
          <w:highlight w:val="cyan"/>
        </w:rPr>
        <w:t>regional conflict</w:t>
      </w:r>
      <w:r w:rsidRPr="00426C04">
        <w:rPr>
          <w:rStyle w:val="Emphasis"/>
        </w:rPr>
        <w:t xml:space="preserve">, </w:t>
      </w:r>
      <w:r w:rsidRPr="00426C04">
        <w:rPr>
          <w:rStyle w:val="Emphasis"/>
          <w:highlight w:val="cyan"/>
        </w:rPr>
        <w:t>dragging in the US</w:t>
      </w:r>
      <w:r w:rsidRPr="00426C04">
        <w:rPr>
          <w:rStyle w:val="Emphasis"/>
        </w:rPr>
        <w:t xml:space="preserve"> and Western allies on one side, and potentially </w:t>
      </w:r>
      <w:r w:rsidRPr="00426C04">
        <w:rPr>
          <w:rStyle w:val="Emphasis"/>
          <w:highlight w:val="cyan"/>
        </w:rPr>
        <w:t>Russia</w:t>
      </w:r>
      <w:r w:rsidRPr="00426C04">
        <w:rPr>
          <w:rStyle w:val="Emphasis"/>
        </w:rPr>
        <w:t xml:space="preserve"> </w:t>
      </w:r>
      <w:r w:rsidRPr="00426C04">
        <w:rPr>
          <w:rStyle w:val="Emphasis"/>
          <w:highlight w:val="cyan"/>
        </w:rPr>
        <w:t>and China</w:t>
      </w:r>
      <w:r w:rsidRPr="00426C04">
        <w:rPr>
          <w:rStyle w:val="Emphasis"/>
        </w:rPr>
        <w:t> on the other.</w:t>
      </w:r>
    </w:p>
    <w:p w14:paraId="76070EB9" w14:textId="77777777" w:rsidR="006E3381" w:rsidRPr="00426C04" w:rsidRDefault="006E3381" w:rsidP="006E3381">
      <w:pPr>
        <w:rPr>
          <w:sz w:val="14"/>
        </w:rPr>
      </w:pPr>
      <w:r w:rsidRPr="00426C04">
        <w:rPr>
          <w:sz w:val="14"/>
        </w:rPr>
        <w:t xml:space="preserve">In little more than 24 hours, the </w:t>
      </w:r>
      <w:r w:rsidRPr="00426C04">
        <w:rPr>
          <w:rStyle w:val="StyleUnderline"/>
          <w:highlight w:val="cyan"/>
        </w:rPr>
        <w:t>US launched air strikes</w:t>
      </w:r>
      <w:r w:rsidRPr="00426C04">
        <w:rPr>
          <w:rStyle w:val="StyleUnderline"/>
        </w:rPr>
        <w:t xml:space="preserve"> against Iran's nuclear facilities, </w:t>
      </w:r>
      <w:r w:rsidRPr="00426C04">
        <w:rPr>
          <w:rStyle w:val="StyleUnderline"/>
          <w:highlight w:val="cyan"/>
        </w:rPr>
        <w:t>and Iran retaliated</w:t>
      </w:r>
      <w:r w:rsidRPr="00426C04">
        <w:rPr>
          <w:rStyle w:val="StyleUnderline"/>
        </w:rPr>
        <w:t xml:space="preserve"> against an American airbase </w:t>
      </w:r>
      <w:r w:rsidRPr="00426C04">
        <w:rPr>
          <w:rStyle w:val="StyleUnderline"/>
          <w:highlight w:val="cyan"/>
        </w:rPr>
        <w:t>in Qatar</w:t>
      </w:r>
      <w:r w:rsidRPr="00426C04">
        <w:rPr>
          <w:sz w:val="14"/>
        </w:rPr>
        <w:t>. Just hours later Donald Trump announced a US-mediated ceasefire, which has so far held.</w:t>
      </w:r>
    </w:p>
    <w:p w14:paraId="07CCC719" w14:textId="77777777" w:rsidR="006E3381" w:rsidRPr="00426C04" w:rsidRDefault="006E3381" w:rsidP="006E3381">
      <w:pPr>
        <w:rPr>
          <w:sz w:val="14"/>
        </w:rPr>
      </w:pPr>
      <w:r w:rsidRPr="00426C04">
        <w:rPr>
          <w:sz w:val="14"/>
        </w:rPr>
        <w:t>It marked the latest flashpoint in a region that has been in a state of chaos ever since Hamas launched its surprise attack against Israel on 7 October 2023. That led to the subsequent invasion of Gaza, weakening of Hezbollah in Lebanon, the fall of the Assad regime in Syria and the Israel-Iran conflict.</w:t>
      </w:r>
    </w:p>
    <w:p w14:paraId="55FEAF2C" w14:textId="77777777" w:rsidR="006E3381" w:rsidRPr="00426C04" w:rsidRDefault="006E3381" w:rsidP="006E3381">
      <w:pPr>
        <w:rPr>
          <w:sz w:val="14"/>
        </w:rPr>
      </w:pPr>
      <w:r w:rsidRPr="00426C04">
        <w:rPr>
          <w:rStyle w:val="StyleUnderline"/>
        </w:rPr>
        <w:t xml:space="preserve">Last week, the Pentagon announced the massive wave of </w:t>
      </w:r>
      <w:r w:rsidRPr="00426C04">
        <w:rPr>
          <w:rStyle w:val="StyleUnderline"/>
          <w:highlight w:val="cyan"/>
        </w:rPr>
        <w:t>strikes against Iran had set</w:t>
      </w:r>
      <w:r w:rsidRPr="00426C04">
        <w:rPr>
          <w:rStyle w:val="StyleUnderline"/>
        </w:rPr>
        <w:t xml:space="preserve"> the country's </w:t>
      </w:r>
      <w:r w:rsidRPr="00426C04">
        <w:rPr>
          <w:rStyle w:val="StyleUnderline"/>
          <w:highlight w:val="cyan"/>
        </w:rPr>
        <w:t>nuclear</w:t>
      </w:r>
      <w:r w:rsidRPr="00426C04">
        <w:rPr>
          <w:rStyle w:val="StyleUnderline"/>
        </w:rPr>
        <w:t xml:space="preserve"> programme </w:t>
      </w:r>
      <w:r w:rsidRPr="00426C04">
        <w:rPr>
          <w:rStyle w:val="StyleUnderline"/>
          <w:highlight w:val="cyan"/>
        </w:rPr>
        <w:t>back by</w:t>
      </w:r>
      <w:r w:rsidRPr="00426C04">
        <w:rPr>
          <w:rStyle w:val="StyleUnderline"/>
        </w:rPr>
        <w:t xml:space="preserve"> just </w:t>
      </w:r>
      <w:r w:rsidRPr="00426C04">
        <w:rPr>
          <w:rStyle w:val="StyleUnderline"/>
          <w:highlight w:val="cyan"/>
        </w:rPr>
        <w:t>one</w:t>
      </w:r>
      <w:r w:rsidRPr="00426C04">
        <w:rPr>
          <w:rStyle w:val="StyleUnderline"/>
        </w:rPr>
        <w:t xml:space="preserve"> to two </w:t>
      </w:r>
      <w:r w:rsidRPr="00426C04">
        <w:rPr>
          <w:rStyle w:val="StyleUnderline"/>
          <w:highlight w:val="cyan"/>
        </w:rPr>
        <w:t>year</w:t>
      </w:r>
      <w:r w:rsidRPr="00426C04">
        <w:rPr>
          <w:rStyle w:val="StyleUnderline"/>
        </w:rPr>
        <w:t>s</w:t>
      </w:r>
      <w:r w:rsidRPr="00426C04">
        <w:rPr>
          <w:sz w:val="14"/>
        </w:rPr>
        <w:t>. Talks between the US and Iran on the latter's nuclear programme are set to resume next week</w:t>
      </w:r>
      <w:r w:rsidRPr="00426C04">
        <w:rPr>
          <w:rStyle w:val="StyleUnderline"/>
        </w:rPr>
        <w:t xml:space="preserve">. </w:t>
      </w:r>
      <w:r w:rsidRPr="00426C04">
        <w:rPr>
          <w:rStyle w:val="StyleUnderline"/>
          <w:highlight w:val="cyan"/>
        </w:rPr>
        <w:t>Israeli officials are confident</w:t>
      </w:r>
      <w:r w:rsidRPr="00426C04">
        <w:rPr>
          <w:rStyle w:val="StyleUnderline"/>
        </w:rPr>
        <w:t xml:space="preserve"> that </w:t>
      </w:r>
      <w:r w:rsidRPr="00426C04">
        <w:rPr>
          <w:rStyle w:val="StyleUnderline"/>
          <w:highlight w:val="cyan"/>
        </w:rPr>
        <w:t>Trump will give them the green light to launch</w:t>
      </w:r>
      <w:r w:rsidRPr="00426C04">
        <w:rPr>
          <w:rStyle w:val="StyleUnderline"/>
        </w:rPr>
        <w:t xml:space="preserve"> </w:t>
      </w:r>
      <w:r w:rsidRPr="00426C04">
        <w:rPr>
          <w:rStyle w:val="StyleUnderline"/>
          <w:highlight w:val="cyan"/>
        </w:rPr>
        <w:t>further</w:t>
      </w:r>
      <w:r w:rsidRPr="00426C04">
        <w:rPr>
          <w:rStyle w:val="StyleUnderline"/>
        </w:rPr>
        <w:t xml:space="preserve"> attacks if the Islamic regime revives its nuclear ambitions</w:t>
      </w:r>
      <w:r w:rsidRPr="00426C04">
        <w:rPr>
          <w:sz w:val="14"/>
        </w:rPr>
        <w:t>, said Axios.</w:t>
      </w:r>
    </w:p>
    <w:p w14:paraId="26930174" w14:textId="77777777" w:rsidR="006E3381" w:rsidRPr="00426C04" w:rsidRDefault="006E3381" w:rsidP="006E3381">
      <w:pPr>
        <w:rPr>
          <w:sz w:val="14"/>
        </w:rPr>
      </w:pPr>
      <w:r w:rsidRPr="00426C04">
        <w:rPr>
          <w:sz w:val="14"/>
        </w:rPr>
        <w:t>Israeli PM Benjamin Netanyahu used his visit to Washington this week to discuss how to secure a lasting settlement in the region, and hand his host at the White House a letter nominating him for the Nobel Peace Prize.</w:t>
      </w:r>
    </w:p>
    <w:p w14:paraId="70AB8A24" w14:textId="77777777" w:rsidR="006E3381" w:rsidRPr="00426C04" w:rsidRDefault="006E3381" w:rsidP="006E3381">
      <w:pPr>
        <w:rPr>
          <w:sz w:val="14"/>
        </w:rPr>
      </w:pPr>
      <w:r w:rsidRPr="00426C04">
        <w:rPr>
          <w:sz w:val="14"/>
        </w:rPr>
        <w:t>"The award has become Trump's ultimate fixation," said CNN, "one he says is well deserved for his efforts to end conflicts around the globe, including the war between Israel and Hamas in Gaza."</w:t>
      </w:r>
    </w:p>
    <w:p w14:paraId="7FDF8075" w14:textId="77777777" w:rsidR="006E3381" w:rsidRPr="00426C04" w:rsidRDefault="006E3381" w:rsidP="006E3381">
      <w:pPr>
        <w:rPr>
          <w:rStyle w:val="StyleUnderline"/>
        </w:rPr>
      </w:pPr>
      <w:r w:rsidRPr="00426C04">
        <w:rPr>
          <w:rStyle w:val="StyleUnderline"/>
        </w:rPr>
        <w:t>But "</w:t>
      </w:r>
      <w:r w:rsidRPr="00426C04">
        <w:rPr>
          <w:rStyle w:val="StyleUnderline"/>
          <w:highlight w:val="cyan"/>
        </w:rPr>
        <w:t>a lasting resolution</w:t>
      </w:r>
      <w:r w:rsidRPr="00426C04">
        <w:rPr>
          <w:rStyle w:val="StyleUnderline"/>
        </w:rPr>
        <w:t xml:space="preserve"> to that 21-month conflict </w:t>
      </w:r>
      <w:r w:rsidRPr="00426C04">
        <w:rPr>
          <w:rStyle w:val="StyleUnderline"/>
          <w:highlight w:val="cyan"/>
        </w:rPr>
        <w:t>will depend</w:t>
      </w:r>
      <w:r w:rsidRPr="00426C04">
        <w:rPr>
          <w:sz w:val="14"/>
        </w:rPr>
        <w:t xml:space="preserve">, in part, </w:t>
      </w:r>
      <w:r w:rsidRPr="00426C04">
        <w:rPr>
          <w:rStyle w:val="StyleUnderline"/>
          <w:highlight w:val="cyan"/>
        </w:rPr>
        <w:t xml:space="preserve">on </w:t>
      </w:r>
      <w:r w:rsidRPr="00426C04">
        <w:rPr>
          <w:rStyle w:val="StyleUnderline"/>
        </w:rPr>
        <w:t xml:space="preserve">Netanyahu's willingness to accept a </w:t>
      </w:r>
      <w:r w:rsidRPr="00426C04">
        <w:rPr>
          <w:rStyle w:val="StyleUnderline"/>
          <w:highlight w:val="cyan"/>
        </w:rPr>
        <w:t>deal that stops</w:t>
      </w:r>
      <w:r w:rsidRPr="00426C04">
        <w:rPr>
          <w:rStyle w:val="StyleUnderline"/>
        </w:rPr>
        <w:t xml:space="preserve"> the </w:t>
      </w:r>
      <w:r w:rsidRPr="00426C04">
        <w:rPr>
          <w:rStyle w:val="StyleUnderline"/>
          <w:highlight w:val="cyan"/>
        </w:rPr>
        <w:t>fighting</w:t>
      </w:r>
      <w:r w:rsidRPr="00426C04">
        <w:rPr>
          <w:rStyle w:val="StyleUnderline"/>
        </w:rPr>
        <w:t xml:space="preserve"> </w:t>
      </w:r>
      <w:r w:rsidRPr="00426C04">
        <w:rPr>
          <w:sz w:val="14"/>
        </w:rPr>
        <w:t>entirely",</w:t>
      </w:r>
      <w:r w:rsidRPr="00426C04">
        <w:rPr>
          <w:rStyle w:val="StyleUnderline"/>
        </w:rPr>
        <w:t xml:space="preserve"> something Trump has been pressing for several months but which </w:t>
      </w:r>
      <w:r w:rsidRPr="00426C04">
        <w:rPr>
          <w:rStyle w:val="StyleUnderline"/>
          <w:highlight w:val="cyan"/>
        </w:rPr>
        <w:t>the</w:t>
      </w:r>
      <w:r w:rsidRPr="00426C04">
        <w:rPr>
          <w:rStyle w:val="StyleUnderline"/>
        </w:rPr>
        <w:t xml:space="preserve"> Israeli </w:t>
      </w:r>
      <w:r w:rsidRPr="00426C04">
        <w:rPr>
          <w:rStyle w:val="StyleUnderline"/>
          <w:highlight w:val="cyan"/>
        </w:rPr>
        <w:t>PM has</w:t>
      </w:r>
      <w:r w:rsidRPr="00426C04">
        <w:rPr>
          <w:rStyle w:val="StyleUnderline"/>
        </w:rPr>
        <w:t xml:space="preserve"> so far </w:t>
      </w:r>
      <w:r w:rsidRPr="00426C04">
        <w:rPr>
          <w:rStyle w:val="StyleUnderline"/>
          <w:highlight w:val="cyan"/>
        </w:rPr>
        <w:t>been reluctant to agree to</w:t>
      </w:r>
      <w:r w:rsidRPr="00426C04">
        <w:rPr>
          <w:rStyle w:val="StyleUnderline"/>
        </w:rPr>
        <w:t>.</w:t>
      </w:r>
    </w:p>
    <w:p w14:paraId="3C501299" w14:textId="77777777" w:rsidR="006E3381" w:rsidRDefault="006E3381" w:rsidP="006E3381">
      <w:pPr>
        <w:pStyle w:val="Heading4"/>
      </w:pPr>
      <w:r>
        <w:t>Iran-Israel strikes will escalate</w:t>
      </w:r>
    </w:p>
    <w:p w14:paraId="66E6486D" w14:textId="01D33EBB" w:rsidR="006E3381" w:rsidRPr="00DA56B1" w:rsidRDefault="006E3381" w:rsidP="006E3381">
      <w:pPr>
        <w:rPr>
          <w:b/>
          <w:bCs/>
          <w:sz w:val="26"/>
        </w:rPr>
      </w:pPr>
      <w:r>
        <w:rPr>
          <w:rStyle w:val="Style13ptBold"/>
        </w:rPr>
        <w:t>Chrisafis, 6/22</w:t>
      </w:r>
      <w:r>
        <w:t xml:space="preserve">/25, Paris correspondent for The Guardian (Angelique, 6/22/25, </w:t>
      </w:r>
      <w:r w:rsidRPr="00DA56B1">
        <w:t>Alarm in Middle East over US strikes on Iran amid fears of widening conflict</w:t>
      </w:r>
      <w:r>
        <w:t xml:space="preserve">, The Guardian, </w:t>
      </w:r>
      <w:r w:rsidRPr="002B3AED">
        <w:t>https://www.theguardian.com/world/2025/jun/22/global-alarm-at-us-strikes-on-iran-amid-fears-conflict-could-spiral-out-of-control</w:t>
      </w:r>
      <w:r>
        <w:t>) //genny</w:t>
      </w:r>
    </w:p>
    <w:p w14:paraId="2B757D6D" w14:textId="77777777" w:rsidR="006E3381" w:rsidRPr="002B117B" w:rsidRDefault="006E3381" w:rsidP="006E3381">
      <w:pPr>
        <w:rPr>
          <w:rStyle w:val="StyleUnderline"/>
        </w:rPr>
      </w:pPr>
      <w:r w:rsidRPr="00320A45">
        <w:rPr>
          <w:rStyle w:val="StyleUnderline"/>
          <w:highlight w:val="cyan"/>
        </w:rPr>
        <w:t>Countries in the Middle East and beyond responded with alarm after</w:t>
      </w:r>
      <w:r w:rsidRPr="002B117B">
        <w:rPr>
          <w:rStyle w:val="StyleUnderline"/>
        </w:rPr>
        <w:t xml:space="preserve"> US </w:t>
      </w:r>
      <w:r w:rsidRPr="00320A45">
        <w:rPr>
          <w:rStyle w:val="StyleUnderline"/>
          <w:highlight w:val="cyan"/>
        </w:rPr>
        <w:t>strikes on Iranian nuclear sites</w:t>
      </w:r>
      <w:r w:rsidRPr="006C1C6B">
        <w:rPr>
          <w:sz w:val="16"/>
        </w:rPr>
        <w:t xml:space="preserve"> as the EU and the UN called for immediate diplomacy, with fears mounting that </w:t>
      </w:r>
      <w:r w:rsidRPr="00320A45">
        <w:rPr>
          <w:rStyle w:val="StyleUnderline"/>
          <w:highlight w:val="cyan"/>
        </w:rPr>
        <w:t>the war could trigger</w:t>
      </w:r>
      <w:r w:rsidRPr="002B117B">
        <w:rPr>
          <w:rStyle w:val="StyleUnderline"/>
        </w:rPr>
        <w:t xml:space="preserve"> a wider </w:t>
      </w:r>
      <w:r w:rsidRPr="00320A45">
        <w:rPr>
          <w:rStyle w:val="StyleUnderline"/>
          <w:highlight w:val="cyan"/>
        </w:rPr>
        <w:t>escalation that could spiral out of control.</w:t>
      </w:r>
    </w:p>
    <w:p w14:paraId="555993CA" w14:textId="77777777" w:rsidR="006E3381" w:rsidRPr="002B117B" w:rsidRDefault="006E3381" w:rsidP="006E3381">
      <w:pPr>
        <w:rPr>
          <w:rStyle w:val="StyleUnderline"/>
        </w:rPr>
      </w:pPr>
      <w:r w:rsidRPr="00320A45">
        <w:rPr>
          <w:rStyle w:val="StyleUnderline"/>
          <w:highlight w:val="cyan"/>
        </w:rPr>
        <w:t>Gulf states</w:t>
      </w:r>
      <w:r w:rsidRPr="006C1C6B">
        <w:rPr>
          <w:sz w:val="16"/>
        </w:rPr>
        <w:t xml:space="preserve">, which historically have been regional rivals with nearby Iran and critical of its nuclear ambitions, </w:t>
      </w:r>
      <w:r w:rsidRPr="00320A45">
        <w:rPr>
          <w:rStyle w:val="StyleUnderline"/>
          <w:highlight w:val="cyan"/>
        </w:rPr>
        <w:t xml:space="preserve">expressed </w:t>
      </w:r>
      <w:r w:rsidRPr="00320A45">
        <w:rPr>
          <w:rStyle w:val="StyleUnderline"/>
        </w:rPr>
        <w:t>serious</w:t>
      </w:r>
      <w:r w:rsidRPr="002B117B">
        <w:rPr>
          <w:rStyle w:val="StyleUnderline"/>
        </w:rPr>
        <w:t xml:space="preserve"> </w:t>
      </w:r>
      <w:r w:rsidRPr="00320A45">
        <w:rPr>
          <w:rStyle w:val="StyleUnderline"/>
          <w:highlight w:val="cyan"/>
        </w:rPr>
        <w:t>concern</w:t>
      </w:r>
      <w:r w:rsidRPr="002B117B">
        <w:rPr>
          <w:rStyle w:val="StyleUnderline"/>
        </w:rPr>
        <w:t xml:space="preserve"> at the US strikes, </w:t>
      </w:r>
      <w:r w:rsidRPr="00320A45">
        <w:rPr>
          <w:rStyle w:val="StyleUnderline"/>
          <w:highlight w:val="cyan"/>
        </w:rPr>
        <w:t>amid the risk of retaliation against US</w:t>
      </w:r>
      <w:r w:rsidRPr="002B117B">
        <w:rPr>
          <w:rStyle w:val="StyleUnderline"/>
        </w:rPr>
        <w:t xml:space="preserve"> military </w:t>
      </w:r>
      <w:r w:rsidRPr="00320A45">
        <w:rPr>
          <w:rStyle w:val="StyleUnderline"/>
          <w:highlight w:val="cyan"/>
        </w:rPr>
        <w:t>bases</w:t>
      </w:r>
      <w:r w:rsidRPr="002B117B">
        <w:rPr>
          <w:rStyle w:val="StyleUnderline"/>
        </w:rPr>
        <w:t xml:space="preserve"> hosted i</w:t>
      </w:r>
      <w:r w:rsidRPr="00320A45">
        <w:rPr>
          <w:rStyle w:val="StyleUnderline"/>
          <w:highlight w:val="cyan"/>
        </w:rPr>
        <w:t>n their countries.</w:t>
      </w:r>
    </w:p>
    <w:p w14:paraId="68879A60" w14:textId="77777777" w:rsidR="006E3381" w:rsidRPr="006C1C6B" w:rsidRDefault="006E3381" w:rsidP="006E3381">
      <w:pPr>
        <w:rPr>
          <w:sz w:val="16"/>
        </w:rPr>
      </w:pPr>
      <w:r w:rsidRPr="006C1C6B">
        <w:rPr>
          <w:sz w:val="16"/>
        </w:rPr>
        <w:t>The United Arab Emirates, Qatar and Oman, which had been mediating Iran-US nuclear talks, criticised the US attack and urged de-escalation.</w:t>
      </w:r>
    </w:p>
    <w:p w14:paraId="353A4797" w14:textId="77777777" w:rsidR="006E3381" w:rsidRPr="002B117B" w:rsidRDefault="006E3381" w:rsidP="006E3381">
      <w:pPr>
        <w:rPr>
          <w:rStyle w:val="StyleUnderline"/>
        </w:rPr>
      </w:pPr>
      <w:r w:rsidRPr="00320A45">
        <w:rPr>
          <w:rStyle w:val="StyleUnderline"/>
          <w:highlight w:val="cyan"/>
        </w:rPr>
        <w:t>Qatar</w:t>
      </w:r>
      <w:r w:rsidRPr="002B117B">
        <w:rPr>
          <w:rStyle w:val="StyleUnderline"/>
        </w:rPr>
        <w:t>,</w:t>
      </w:r>
      <w:r w:rsidRPr="006C1C6B">
        <w:rPr>
          <w:sz w:val="16"/>
        </w:rPr>
        <w:t xml:space="preserve"> which hosts the biggest US military base in the Middle East, </w:t>
      </w:r>
      <w:r w:rsidRPr="002B117B">
        <w:rPr>
          <w:rStyle w:val="StyleUnderline"/>
        </w:rPr>
        <w:t>said</w:t>
      </w:r>
      <w:r w:rsidRPr="006C1C6B">
        <w:rPr>
          <w:sz w:val="16"/>
        </w:rPr>
        <w:t xml:space="preserve"> on Sunday that </w:t>
      </w:r>
      <w:r w:rsidRPr="002B117B">
        <w:rPr>
          <w:rStyle w:val="StyleUnderline"/>
        </w:rPr>
        <w:t xml:space="preserve">it </w:t>
      </w:r>
      <w:r w:rsidRPr="00320A45">
        <w:rPr>
          <w:rStyle w:val="StyleUnderline"/>
          <w:highlight w:val="cyan"/>
        </w:rPr>
        <w:t>feared</w:t>
      </w:r>
      <w:r w:rsidRPr="002B117B">
        <w:rPr>
          <w:rStyle w:val="StyleUnderline"/>
        </w:rPr>
        <w:t xml:space="preserve"> there could be </w:t>
      </w:r>
      <w:r w:rsidRPr="00320A45">
        <w:rPr>
          <w:rStyle w:val="StyleUnderline"/>
          <w:highlight w:val="cyan"/>
        </w:rPr>
        <w:t>serious</w:t>
      </w:r>
      <w:r w:rsidRPr="002B117B">
        <w:rPr>
          <w:rStyle w:val="StyleUnderline"/>
        </w:rPr>
        <w:t xml:space="preserve"> </w:t>
      </w:r>
      <w:r w:rsidRPr="00320A45">
        <w:rPr>
          <w:rStyle w:val="StyleUnderline"/>
          <w:highlight w:val="cyan"/>
        </w:rPr>
        <w:t>repercussions regionally and internationally</w:t>
      </w:r>
      <w:r w:rsidRPr="002B117B">
        <w:rPr>
          <w:rStyle w:val="StyleUnderline"/>
        </w:rPr>
        <w:t>.</w:t>
      </w:r>
    </w:p>
    <w:p w14:paraId="17D94938" w14:textId="77777777" w:rsidR="006E3381" w:rsidRPr="006C1C6B" w:rsidRDefault="006E3381" w:rsidP="006E3381">
      <w:pPr>
        <w:rPr>
          <w:sz w:val="16"/>
        </w:rPr>
      </w:pPr>
      <w:r w:rsidRPr="006C1C6B">
        <w:rPr>
          <w:sz w:val="16"/>
        </w:rPr>
        <w:t>Its foreign ministry said in a statement: “</w:t>
      </w:r>
      <w:r w:rsidRPr="002B117B">
        <w:rPr>
          <w:rStyle w:val="StyleUnderline"/>
        </w:rPr>
        <w:t xml:space="preserve">The </w:t>
      </w:r>
      <w:r w:rsidRPr="00320A45">
        <w:rPr>
          <w:rStyle w:val="StyleUnderline"/>
          <w:highlight w:val="cyan"/>
        </w:rPr>
        <w:t>current</w:t>
      </w:r>
      <w:r w:rsidRPr="002B117B">
        <w:rPr>
          <w:rStyle w:val="StyleUnderline"/>
        </w:rPr>
        <w:t xml:space="preserve"> dangerous </w:t>
      </w:r>
      <w:r w:rsidRPr="00320A45">
        <w:rPr>
          <w:rStyle w:val="StyleUnderline"/>
          <w:highlight w:val="cyan"/>
        </w:rPr>
        <w:t>escalation</w:t>
      </w:r>
      <w:r w:rsidRPr="002B117B">
        <w:rPr>
          <w:rStyle w:val="StyleUnderline"/>
        </w:rPr>
        <w:t xml:space="preserve"> in the region may </w:t>
      </w:r>
      <w:r w:rsidRPr="00320A45">
        <w:rPr>
          <w:rStyle w:val="StyleUnderline"/>
          <w:highlight w:val="cyan"/>
        </w:rPr>
        <w:t>lead to</w:t>
      </w:r>
      <w:r w:rsidRPr="002B117B">
        <w:rPr>
          <w:rStyle w:val="StyleUnderline"/>
        </w:rPr>
        <w:t xml:space="preserve"> </w:t>
      </w:r>
      <w:r w:rsidRPr="00320A45">
        <w:rPr>
          <w:rStyle w:val="StyleUnderline"/>
          <w:highlight w:val="cyan"/>
        </w:rPr>
        <w:t>catastrophic consequences</w:t>
      </w:r>
      <w:r w:rsidRPr="002B117B">
        <w:rPr>
          <w:rStyle w:val="StyleUnderline"/>
        </w:rPr>
        <w:t xml:space="preserve"> </w:t>
      </w:r>
      <w:r w:rsidRPr="00320A45">
        <w:rPr>
          <w:rStyle w:val="StyleUnderline"/>
          <w:highlight w:val="cyan"/>
        </w:rPr>
        <w:t>at</w:t>
      </w:r>
      <w:r w:rsidRPr="002B117B">
        <w:rPr>
          <w:rStyle w:val="StyleUnderline"/>
        </w:rPr>
        <w:t xml:space="preserve"> both </w:t>
      </w:r>
      <w:r w:rsidRPr="00320A45">
        <w:rPr>
          <w:rStyle w:val="StyleUnderline"/>
          <w:highlight w:val="cyan"/>
        </w:rPr>
        <w:t>the regional and international levels</w:t>
      </w:r>
      <w:r w:rsidRPr="002B117B">
        <w:rPr>
          <w:rStyle w:val="StyleUnderline"/>
        </w:rPr>
        <w:t>.”</w:t>
      </w:r>
      <w:r w:rsidRPr="006C1C6B">
        <w:rPr>
          <w:sz w:val="16"/>
        </w:rPr>
        <w:t xml:space="preserve"> It said it was calling on all parties “to exercise wisdom, restraint, and to avoid further escalation”.</w:t>
      </w:r>
    </w:p>
    <w:p w14:paraId="05DAA943" w14:textId="77777777" w:rsidR="006E3381" w:rsidRPr="006C1C6B" w:rsidRDefault="006E3381" w:rsidP="006E3381">
      <w:pPr>
        <w:rPr>
          <w:sz w:val="16"/>
        </w:rPr>
      </w:pPr>
      <w:r w:rsidRPr="00320A45">
        <w:rPr>
          <w:rStyle w:val="StyleUnderline"/>
          <w:highlight w:val="cyan"/>
        </w:rPr>
        <w:t>Gulf leaders</w:t>
      </w:r>
      <w:r w:rsidRPr="002B117B">
        <w:rPr>
          <w:rStyle w:val="StyleUnderline"/>
        </w:rPr>
        <w:t xml:space="preserve"> including the UAE president, the emir of Qatar and the crown prince of Saudi Arabia</w:t>
      </w:r>
      <w:r w:rsidRPr="006C1C6B">
        <w:rPr>
          <w:sz w:val="16"/>
        </w:rPr>
        <w:t xml:space="preserve">, who had all hosted Donald Trump last month for a tour of the region, </w:t>
      </w:r>
      <w:r w:rsidRPr="00320A45">
        <w:rPr>
          <w:rStyle w:val="StyleUnderline"/>
          <w:highlight w:val="cyan"/>
        </w:rPr>
        <w:t>discussed</w:t>
      </w:r>
      <w:r w:rsidRPr="002B117B">
        <w:rPr>
          <w:rStyle w:val="StyleUnderline"/>
        </w:rPr>
        <w:t xml:space="preserve"> the </w:t>
      </w:r>
      <w:r w:rsidRPr="00320A45">
        <w:rPr>
          <w:rStyle w:val="StyleUnderline"/>
          <w:highlight w:val="cyan"/>
        </w:rPr>
        <w:t>serious implications of the escalation</w:t>
      </w:r>
      <w:r w:rsidRPr="002B117B">
        <w:rPr>
          <w:rStyle w:val="StyleUnderline"/>
        </w:rPr>
        <w:t xml:space="preserve"> </w:t>
      </w:r>
      <w:r w:rsidRPr="00320A45">
        <w:rPr>
          <w:rStyle w:val="StyleUnderline"/>
          <w:highlight w:val="cyan"/>
        </w:rPr>
        <w:t>for</w:t>
      </w:r>
      <w:r w:rsidRPr="002B117B">
        <w:rPr>
          <w:rStyle w:val="StyleUnderline"/>
        </w:rPr>
        <w:t xml:space="preserve"> international and regional </w:t>
      </w:r>
      <w:r w:rsidRPr="00320A45">
        <w:rPr>
          <w:rStyle w:val="StyleUnderline"/>
          <w:highlight w:val="cyan"/>
        </w:rPr>
        <w:t>security</w:t>
      </w:r>
      <w:r w:rsidRPr="002B117B">
        <w:rPr>
          <w:rStyle w:val="StyleUnderline"/>
        </w:rPr>
        <w:t>,</w:t>
      </w:r>
      <w:r w:rsidRPr="006C1C6B">
        <w:rPr>
          <w:sz w:val="16"/>
        </w:rPr>
        <w:t xml:space="preserve"> the UAE state news agency reported.</w:t>
      </w:r>
    </w:p>
    <w:p w14:paraId="309C207E" w14:textId="77777777" w:rsidR="006E3381" w:rsidRPr="006C1C6B" w:rsidRDefault="006E3381" w:rsidP="006E3381">
      <w:pPr>
        <w:rPr>
          <w:sz w:val="16"/>
        </w:rPr>
      </w:pPr>
    </w:p>
    <w:p w14:paraId="7097619B" w14:textId="77777777" w:rsidR="006E3381" w:rsidRPr="006C1C6B" w:rsidRDefault="006E3381" w:rsidP="006E3381">
      <w:pPr>
        <w:rPr>
          <w:sz w:val="16"/>
        </w:rPr>
      </w:pPr>
      <w:r w:rsidRPr="00320A45">
        <w:rPr>
          <w:rStyle w:val="StyleUnderline"/>
          <w:highlight w:val="cyan"/>
        </w:rPr>
        <w:t>Saudi Arabia</w:t>
      </w:r>
      <w:r w:rsidRPr="006C1C6B">
        <w:rPr>
          <w:sz w:val="16"/>
        </w:rPr>
        <w:t>, the world’s largest oil exporter</w:t>
      </w:r>
      <w:r w:rsidRPr="002B117B">
        <w:rPr>
          <w:rStyle w:val="StyleUnderline"/>
        </w:rPr>
        <w:t xml:space="preserve">, </w:t>
      </w:r>
      <w:r w:rsidRPr="00320A45">
        <w:rPr>
          <w:rStyle w:val="StyleUnderline"/>
          <w:highlight w:val="cyan"/>
        </w:rPr>
        <w:t>was on</w:t>
      </w:r>
      <w:r w:rsidRPr="002B117B">
        <w:rPr>
          <w:rStyle w:val="StyleUnderline"/>
        </w:rPr>
        <w:t xml:space="preserve"> a </w:t>
      </w:r>
      <w:r w:rsidRPr="00320A45">
        <w:rPr>
          <w:rStyle w:val="StyleUnderline"/>
          <w:highlight w:val="cyan"/>
        </w:rPr>
        <w:t>high</w:t>
      </w:r>
      <w:r w:rsidRPr="002B117B">
        <w:rPr>
          <w:rStyle w:val="StyleUnderline"/>
        </w:rPr>
        <w:t xml:space="preserve"> security </w:t>
      </w:r>
      <w:r w:rsidRPr="00320A45">
        <w:rPr>
          <w:rStyle w:val="StyleUnderline"/>
          <w:highlight w:val="cyan"/>
        </w:rPr>
        <w:t>alert</w:t>
      </w:r>
      <w:r w:rsidRPr="002B117B">
        <w:rPr>
          <w:rStyle w:val="StyleUnderline"/>
        </w:rPr>
        <w:t xml:space="preserve"> after the US strikes</w:t>
      </w:r>
      <w:r w:rsidRPr="006C1C6B">
        <w:rPr>
          <w:sz w:val="16"/>
        </w:rPr>
        <w:t>, expressing “great concern” and stressing the “need to exert all efforts to exercise restraint … and avoid escalation”.</w:t>
      </w:r>
    </w:p>
    <w:p w14:paraId="7A885D5C" w14:textId="77777777" w:rsidR="006E3381" w:rsidRPr="006C1C6B" w:rsidRDefault="006E3381" w:rsidP="006E3381">
      <w:pPr>
        <w:rPr>
          <w:sz w:val="16"/>
        </w:rPr>
      </w:pPr>
      <w:r w:rsidRPr="002B117B">
        <w:rPr>
          <w:rStyle w:val="StyleUnderline"/>
        </w:rPr>
        <w:t>The UN secretary general</w:t>
      </w:r>
      <w:r w:rsidRPr="006C1C6B">
        <w:rPr>
          <w:sz w:val="16"/>
        </w:rPr>
        <w:t xml:space="preserve">, António Guterres, </w:t>
      </w:r>
      <w:r w:rsidRPr="002B117B">
        <w:rPr>
          <w:rStyle w:val="StyleUnderline"/>
        </w:rPr>
        <w:t>said he was “gravely alarmed” by the US’s use of force against Iran</w:t>
      </w:r>
      <w:r w:rsidRPr="006C1C6B">
        <w:rPr>
          <w:sz w:val="16"/>
        </w:rPr>
        <w:t>. He said that “at this perilous hour” it was crucial to “avoid a spiral of chaos”.</w:t>
      </w:r>
    </w:p>
    <w:p w14:paraId="5C727B8B" w14:textId="77777777" w:rsidR="006E3381" w:rsidRPr="006C1C6B" w:rsidRDefault="006E3381" w:rsidP="006E3381">
      <w:pPr>
        <w:rPr>
          <w:sz w:val="16"/>
        </w:rPr>
      </w:pPr>
      <w:r w:rsidRPr="006C1C6B">
        <w:rPr>
          <w:sz w:val="16"/>
        </w:rPr>
        <w:t xml:space="preserve">He added: </w:t>
      </w:r>
      <w:r w:rsidRPr="002B117B">
        <w:rPr>
          <w:rStyle w:val="Emphasis"/>
        </w:rPr>
        <w:t>“</w:t>
      </w:r>
      <w:r w:rsidRPr="00320A45">
        <w:rPr>
          <w:rStyle w:val="Emphasis"/>
          <w:highlight w:val="cyan"/>
        </w:rPr>
        <w:t>This is a dangerous escalation</w:t>
      </w:r>
      <w:r w:rsidRPr="002B117B">
        <w:rPr>
          <w:rStyle w:val="Emphasis"/>
        </w:rPr>
        <w:t xml:space="preserve"> in a region already on the edge </w:t>
      </w:r>
      <w:r w:rsidRPr="00320A45">
        <w:rPr>
          <w:rStyle w:val="Emphasis"/>
          <w:highlight w:val="cyan"/>
        </w:rPr>
        <w:t>and a direct threat</w:t>
      </w:r>
      <w:r w:rsidRPr="002B117B">
        <w:rPr>
          <w:rStyle w:val="Emphasis"/>
        </w:rPr>
        <w:t xml:space="preserve"> to </w:t>
      </w:r>
      <w:r w:rsidRPr="00320A45">
        <w:rPr>
          <w:rStyle w:val="Emphasis"/>
          <w:highlight w:val="cyan"/>
        </w:rPr>
        <w:t>international peace and security</w:t>
      </w:r>
      <w:r w:rsidRPr="002B117B">
        <w:rPr>
          <w:rStyle w:val="Emphasis"/>
        </w:rPr>
        <w:t xml:space="preserve">. There is a growing risk that </w:t>
      </w:r>
      <w:r w:rsidRPr="00320A45">
        <w:rPr>
          <w:rStyle w:val="Emphasis"/>
          <w:highlight w:val="cyan"/>
        </w:rPr>
        <w:t>this conflict could rapidly get out of</w:t>
      </w:r>
      <w:r w:rsidRPr="002B117B">
        <w:rPr>
          <w:rStyle w:val="Emphasis"/>
        </w:rPr>
        <w:t xml:space="preserve"> </w:t>
      </w:r>
      <w:r w:rsidRPr="00320A45">
        <w:rPr>
          <w:rStyle w:val="Emphasis"/>
          <w:highlight w:val="cyan"/>
        </w:rPr>
        <w:t>control</w:t>
      </w:r>
      <w:r w:rsidRPr="002B117B">
        <w:rPr>
          <w:rStyle w:val="Emphasis"/>
        </w:rPr>
        <w:t xml:space="preserve">, </w:t>
      </w:r>
      <w:r w:rsidRPr="00320A45">
        <w:rPr>
          <w:rStyle w:val="Emphasis"/>
          <w:highlight w:val="cyan"/>
        </w:rPr>
        <w:t>with catastrophic consequences</w:t>
      </w:r>
      <w:r w:rsidRPr="002B117B">
        <w:rPr>
          <w:rStyle w:val="Emphasis"/>
        </w:rPr>
        <w:t xml:space="preserve"> for civilians, the region and the world</w:t>
      </w:r>
      <w:r w:rsidRPr="006C1C6B">
        <w:rPr>
          <w:sz w:val="16"/>
        </w:rPr>
        <w:t>. There is no military solution. The only path forward is diplomacy. The only hope is peace.”</w:t>
      </w:r>
    </w:p>
    <w:p w14:paraId="2EFA7DB5" w14:textId="77777777" w:rsidR="006E3381" w:rsidRPr="006C1C6B" w:rsidRDefault="006E3381" w:rsidP="006E3381">
      <w:pPr>
        <w:rPr>
          <w:sz w:val="16"/>
        </w:rPr>
      </w:pPr>
    </w:p>
    <w:p w14:paraId="5AB5460B" w14:textId="77777777" w:rsidR="006E3381" w:rsidRPr="006C1C6B" w:rsidRDefault="006E3381" w:rsidP="006E3381">
      <w:pPr>
        <w:rPr>
          <w:sz w:val="16"/>
        </w:rPr>
      </w:pPr>
    </w:p>
    <w:p w14:paraId="774D0429" w14:textId="77777777" w:rsidR="006E3381" w:rsidRPr="006C1C6B" w:rsidRDefault="006E3381" w:rsidP="006E3381">
      <w:pPr>
        <w:rPr>
          <w:sz w:val="16"/>
        </w:rPr>
      </w:pPr>
    </w:p>
    <w:p w14:paraId="60A595E0" w14:textId="77777777" w:rsidR="006E3381" w:rsidRPr="006C1C6B" w:rsidRDefault="006E3381" w:rsidP="006E3381">
      <w:pPr>
        <w:rPr>
          <w:sz w:val="16"/>
        </w:rPr>
      </w:pPr>
    </w:p>
    <w:p w14:paraId="4B738B51" w14:textId="77777777" w:rsidR="006E3381" w:rsidRPr="006C1C6B" w:rsidRDefault="006E3381" w:rsidP="006E3381">
      <w:pPr>
        <w:rPr>
          <w:sz w:val="16"/>
        </w:rPr>
      </w:pPr>
    </w:p>
    <w:p w14:paraId="2AB46D35" w14:textId="77777777" w:rsidR="006E3381" w:rsidRPr="006C1C6B" w:rsidRDefault="006E3381" w:rsidP="006E3381">
      <w:pPr>
        <w:rPr>
          <w:sz w:val="16"/>
        </w:rPr>
      </w:pPr>
    </w:p>
    <w:p w14:paraId="66CE485E" w14:textId="77777777" w:rsidR="006E3381" w:rsidRPr="006C1C6B" w:rsidRDefault="006E3381" w:rsidP="006E3381">
      <w:pPr>
        <w:rPr>
          <w:rStyle w:val="Style13ptBold"/>
          <w:sz w:val="16"/>
        </w:rPr>
      </w:pPr>
    </w:p>
    <w:p w14:paraId="12BB2E3F" w14:textId="77777777" w:rsidR="006E3381" w:rsidRPr="006C1C6B" w:rsidRDefault="006E3381" w:rsidP="006E3381">
      <w:pPr>
        <w:rPr>
          <w:rStyle w:val="Style13ptBold"/>
          <w:sz w:val="16"/>
        </w:rPr>
      </w:pPr>
    </w:p>
    <w:p w14:paraId="31E9D02C" w14:textId="77777777" w:rsidR="006E3381" w:rsidRPr="006C1C6B" w:rsidRDefault="006E3381" w:rsidP="006E3381">
      <w:pPr>
        <w:rPr>
          <w:rStyle w:val="Style13ptBold"/>
          <w:sz w:val="16"/>
        </w:rPr>
      </w:pPr>
    </w:p>
    <w:p w14:paraId="71E4050B" w14:textId="77777777" w:rsidR="006E3381" w:rsidRPr="006C1C6B" w:rsidRDefault="006E3381" w:rsidP="006E3381">
      <w:pPr>
        <w:pStyle w:val="Heading4"/>
      </w:pPr>
      <w:r w:rsidRPr="006C1C6B">
        <w:t>Shifts in power balance in the Middle East ensure escalation</w:t>
      </w:r>
    </w:p>
    <w:p w14:paraId="53A267C3" w14:textId="16C2608E" w:rsidR="006E3381" w:rsidRPr="00B37C75" w:rsidRDefault="006E3381" w:rsidP="006E3381">
      <w:pPr>
        <w:rPr>
          <w:rStyle w:val="Style13ptBold"/>
        </w:rPr>
      </w:pPr>
      <w:r>
        <w:rPr>
          <w:rStyle w:val="Style13ptBold"/>
        </w:rPr>
        <w:t>Hendrix, 6/22</w:t>
      </w:r>
      <w:r>
        <w:t xml:space="preserve">/25, Washington Post’s London bureau chief (Steve, 6/21/25, </w:t>
      </w:r>
      <w:r w:rsidRPr="00B37C75">
        <w:t>Israeli strikes on Iran cap dramatic shift in Mideast strategic balance</w:t>
      </w:r>
      <w:r>
        <w:t xml:space="preserve">, Washington Post, </w:t>
      </w:r>
      <w:r w:rsidRPr="002B3AED">
        <w:t>https://www.washingtonpost.com/world/2025/06/21/israel-iran-middle-east-strategic-balance/</w:t>
      </w:r>
      <w:r>
        <w:t>) //genny</w:t>
      </w:r>
    </w:p>
    <w:p w14:paraId="18738BEB" w14:textId="77777777" w:rsidR="006E3381" w:rsidRPr="006C1C6B" w:rsidRDefault="006E3381" w:rsidP="006E3381">
      <w:pPr>
        <w:rPr>
          <w:sz w:val="16"/>
        </w:rPr>
      </w:pPr>
      <w:r w:rsidRPr="006C1C6B">
        <w:rPr>
          <w:sz w:val="16"/>
        </w:rPr>
        <w:t>JERUSALEM — While the world was bracing for President Donald Trump’s decision on whether to bomb Iran and the tectonic waves that would follow, here in the Middle East, the earthquake had already struck.</w:t>
      </w:r>
    </w:p>
    <w:p w14:paraId="23CB7550" w14:textId="77777777" w:rsidR="006E3381" w:rsidRPr="006C1C6B" w:rsidRDefault="006E3381" w:rsidP="006E3381">
      <w:pPr>
        <w:rPr>
          <w:sz w:val="16"/>
        </w:rPr>
      </w:pPr>
      <w:r w:rsidRPr="00320A45">
        <w:rPr>
          <w:rStyle w:val="StyleUnderline"/>
          <w:highlight w:val="cyan"/>
        </w:rPr>
        <w:t>Israel’s</w:t>
      </w:r>
      <w:r w:rsidRPr="006C1C6B">
        <w:rPr>
          <w:sz w:val="16"/>
        </w:rPr>
        <w:t xml:space="preserve"> go-for-broke </w:t>
      </w:r>
      <w:r w:rsidRPr="00320A45">
        <w:rPr>
          <w:rStyle w:val="StyleUnderline"/>
          <w:highlight w:val="cyan"/>
        </w:rPr>
        <w:t>attacks on Iran</w:t>
      </w:r>
      <w:r w:rsidRPr="006C1C6B">
        <w:rPr>
          <w:sz w:val="16"/>
        </w:rPr>
        <w:t xml:space="preserve"> launched just over a week ago — after decades of intense but largely covert conflict between the two powers — </w:t>
      </w:r>
      <w:r w:rsidRPr="00320A45">
        <w:rPr>
          <w:rStyle w:val="StyleUnderline"/>
          <w:highlight w:val="cyan"/>
        </w:rPr>
        <w:t xml:space="preserve">have </w:t>
      </w:r>
      <w:r w:rsidRPr="00320A45">
        <w:rPr>
          <w:rStyle w:val="StyleUnderline"/>
        </w:rPr>
        <w:t xml:space="preserve">dramatically </w:t>
      </w:r>
      <w:r w:rsidRPr="00320A45">
        <w:rPr>
          <w:rStyle w:val="StyleUnderline"/>
          <w:highlight w:val="cyan"/>
        </w:rPr>
        <w:t>shifted the strategic balance</w:t>
      </w:r>
      <w:r w:rsidRPr="006C1C6B">
        <w:rPr>
          <w:sz w:val="16"/>
        </w:rPr>
        <w:t xml:space="preserve">, according to analysts in Israel, </w:t>
      </w:r>
      <w:r w:rsidRPr="00320A45">
        <w:rPr>
          <w:rStyle w:val="StyleUnderline"/>
          <w:highlight w:val="cyan"/>
        </w:rPr>
        <w:t>across the region and beyond</w:t>
      </w:r>
      <w:r w:rsidRPr="006C1C6B">
        <w:rPr>
          <w:sz w:val="16"/>
        </w:rPr>
        <w:t>. And those fundamental changes look to prevail even after American bombers entered the fray this weekend.</w:t>
      </w:r>
    </w:p>
    <w:p w14:paraId="4F6047B7" w14:textId="77777777" w:rsidR="006E3381" w:rsidRPr="006C1C6B" w:rsidRDefault="006E3381" w:rsidP="006E3381">
      <w:pPr>
        <w:rPr>
          <w:sz w:val="16"/>
        </w:rPr>
      </w:pPr>
      <w:r w:rsidRPr="006C1C6B">
        <w:rPr>
          <w:sz w:val="16"/>
        </w:rPr>
        <w:t>Israel’s assault caps a string of upheavals that would have been inconceivable before the attacks carried out by Hamas against Israel on Oct. 7, 2023, including the routing of three Iranian allies: Hamas in the Gaza Strip, Hezbollah in Lebanon and the regime of Bashar al-Assad in Syria.</w:t>
      </w:r>
    </w:p>
    <w:p w14:paraId="3BAC2686" w14:textId="77777777" w:rsidR="006E3381" w:rsidRPr="006C1C6B" w:rsidRDefault="006E3381" w:rsidP="006E3381">
      <w:pPr>
        <w:rPr>
          <w:rStyle w:val="StyleUnderline"/>
        </w:rPr>
      </w:pPr>
      <w:r w:rsidRPr="006C1C6B">
        <w:rPr>
          <w:rStyle w:val="StyleUnderline"/>
        </w:rPr>
        <w:t>Now, Israeli fighter jets are operating with impunity over the Iranian capital</w:t>
      </w:r>
      <w:r w:rsidRPr="006C1C6B">
        <w:rPr>
          <w:sz w:val="16"/>
        </w:rPr>
        <w:t>, Tehran, and Iran — perceived for years by not only Israel but many countries in the Arab Gulf region as the primary menace — has been exposed as a far hollower military force than many in the world believed</w:t>
      </w:r>
      <w:r w:rsidRPr="006C1C6B">
        <w:rPr>
          <w:rStyle w:val="StyleUnderline"/>
        </w:rPr>
        <w:t xml:space="preserve">. </w:t>
      </w:r>
      <w:r w:rsidRPr="00320A45">
        <w:rPr>
          <w:rStyle w:val="StyleUnderline"/>
          <w:highlight w:val="cyan"/>
        </w:rPr>
        <w:t>The decades-old status quo has been shattered</w:t>
      </w:r>
      <w:r w:rsidRPr="006C1C6B">
        <w:rPr>
          <w:rStyle w:val="StyleUnderline"/>
        </w:rPr>
        <w:t xml:space="preserve">, </w:t>
      </w:r>
      <w:r w:rsidRPr="00320A45">
        <w:rPr>
          <w:rStyle w:val="StyleUnderline"/>
          <w:highlight w:val="cyan"/>
        </w:rPr>
        <w:t>with Israel</w:t>
      </w:r>
      <w:r w:rsidRPr="006C1C6B">
        <w:rPr>
          <w:rStyle w:val="StyleUnderline"/>
        </w:rPr>
        <w:t xml:space="preserve"> now ascendant as </w:t>
      </w:r>
      <w:r w:rsidRPr="00320A45">
        <w:rPr>
          <w:rStyle w:val="StyleUnderline"/>
          <w:highlight w:val="cyan"/>
        </w:rPr>
        <w:t xml:space="preserve">the Middle East’s unchallenged </w:t>
      </w:r>
      <w:r w:rsidRPr="00320A45">
        <w:rPr>
          <w:rStyle w:val="StyleUnderline"/>
        </w:rPr>
        <w:t xml:space="preserve">military </w:t>
      </w:r>
      <w:r w:rsidRPr="00320A45">
        <w:rPr>
          <w:rStyle w:val="StyleUnderline"/>
          <w:highlight w:val="cyan"/>
        </w:rPr>
        <w:t>power</w:t>
      </w:r>
      <w:r w:rsidRPr="006C1C6B">
        <w:rPr>
          <w:rStyle w:val="StyleUnderline"/>
        </w:rPr>
        <w:t>, Iran and its “axis of resistance” in disarray, and these two foes — for the first time — locked in direct combat.</w:t>
      </w:r>
    </w:p>
    <w:p w14:paraId="564EC3DC" w14:textId="77777777" w:rsidR="006E3381" w:rsidRPr="00472B08" w:rsidRDefault="006E3381" w:rsidP="006E3381">
      <w:pPr>
        <w:rPr>
          <w:u w:val="single"/>
        </w:rPr>
      </w:pPr>
      <w:r w:rsidRPr="006C1C6B">
        <w:rPr>
          <w:sz w:val="16"/>
        </w:rPr>
        <w:t>“The region is fundamentally different now,” said Ali Vaez, Iran project director at the International Crisis Group in Washington. “</w:t>
      </w:r>
      <w:r w:rsidRPr="006C1C6B">
        <w:rPr>
          <w:rStyle w:val="StyleUnderline"/>
        </w:rPr>
        <w:t xml:space="preserve">The name of the game for decades was that Israel and Iran would engage through proxies and covert operations. That </w:t>
      </w:r>
      <w:r w:rsidRPr="00320A45">
        <w:rPr>
          <w:rStyle w:val="StyleUnderline"/>
          <w:highlight w:val="cyan"/>
        </w:rPr>
        <w:t>it has turned into an open conflict</w:t>
      </w:r>
      <w:r w:rsidRPr="006C1C6B">
        <w:rPr>
          <w:rStyle w:val="StyleUnderline"/>
        </w:rPr>
        <w:t xml:space="preserve"> is something I really didn’t foresee.”</w:t>
      </w:r>
    </w:p>
    <w:p w14:paraId="26BCBF51" w14:textId="77777777" w:rsidR="006E3381" w:rsidRPr="006C1C6B" w:rsidRDefault="006E3381" w:rsidP="006E3381">
      <w:pPr>
        <w:rPr>
          <w:sz w:val="16"/>
        </w:rPr>
      </w:pPr>
      <w:r w:rsidRPr="006C1C6B">
        <w:rPr>
          <w:sz w:val="16"/>
        </w:rPr>
        <w:t>He and other analysts were quick to say that the outcome of this conflict is far from clear, and the reshuffling of the regional order is far from over.</w:t>
      </w:r>
    </w:p>
    <w:p w14:paraId="32044B96" w14:textId="77777777" w:rsidR="006E3381" w:rsidRPr="006C1C6B" w:rsidRDefault="006E3381" w:rsidP="006E3381">
      <w:pPr>
        <w:rPr>
          <w:sz w:val="16"/>
        </w:rPr>
      </w:pPr>
      <w:r w:rsidRPr="00320A45">
        <w:rPr>
          <w:rStyle w:val="StyleUnderline"/>
          <w:highlight w:val="cyan"/>
        </w:rPr>
        <w:t xml:space="preserve">Iran is </w:t>
      </w:r>
      <w:r w:rsidRPr="00320A45">
        <w:rPr>
          <w:rStyle w:val="StyleUnderline"/>
        </w:rPr>
        <w:t xml:space="preserve">weakened but </w:t>
      </w:r>
      <w:r w:rsidRPr="00320A45">
        <w:rPr>
          <w:rStyle w:val="StyleUnderline"/>
          <w:highlight w:val="cyan"/>
        </w:rPr>
        <w:t>not defeated</w:t>
      </w:r>
      <w:r w:rsidRPr="006C1C6B">
        <w:rPr>
          <w:sz w:val="16"/>
        </w:rPr>
        <w:t>. Its nuclear enrichment program is damaged, but it remains unclear whether it has been destroyed.</w:t>
      </w:r>
    </w:p>
    <w:p w14:paraId="69D48611" w14:textId="77777777" w:rsidR="006E3381" w:rsidRPr="00472B08" w:rsidRDefault="006E3381" w:rsidP="006E3381">
      <w:pPr>
        <w:rPr>
          <w:b/>
          <w:iCs/>
          <w:u w:val="single"/>
        </w:rPr>
      </w:pPr>
      <w:r w:rsidRPr="006C1C6B">
        <w:rPr>
          <w:rStyle w:val="StyleUnderline"/>
        </w:rPr>
        <w:t xml:space="preserve">Possible </w:t>
      </w:r>
      <w:r w:rsidRPr="00320A45">
        <w:rPr>
          <w:rStyle w:val="StyleUnderline"/>
          <w:highlight w:val="cyan"/>
        </w:rPr>
        <w:t>endgames</w:t>
      </w:r>
      <w:r w:rsidRPr="006C1C6B">
        <w:rPr>
          <w:rStyle w:val="StyleUnderline"/>
        </w:rPr>
        <w:t xml:space="preserve">, Vaez said, </w:t>
      </w:r>
      <w:r w:rsidRPr="00320A45">
        <w:rPr>
          <w:rStyle w:val="StyleUnderline"/>
          <w:highlight w:val="cyan"/>
        </w:rPr>
        <w:t>include</w:t>
      </w:r>
      <w:r w:rsidRPr="006C1C6B">
        <w:rPr>
          <w:rStyle w:val="StyleUnderline"/>
        </w:rPr>
        <w:t xml:space="preserve"> the collapse of the Iranian regime, which by no means would assure the end of enmity; a military quagmire sucking in Israel and Iran, which could further destabilize the region; and, perhaps most feared</w:t>
      </w:r>
      <w:r w:rsidRPr="006C1C6B">
        <w:rPr>
          <w:rStyle w:val="Emphasis"/>
        </w:rPr>
        <w:t xml:space="preserve">, </w:t>
      </w:r>
      <w:r w:rsidRPr="00320A45">
        <w:rPr>
          <w:rStyle w:val="Emphasis"/>
          <w:highlight w:val="cyan"/>
        </w:rPr>
        <w:t>a determination by Iran that its survival requires the speedy development of a nuclear weapon.</w:t>
      </w:r>
    </w:p>
    <w:p w14:paraId="19282C72" w14:textId="77777777" w:rsidR="006E3381" w:rsidRPr="006C1C6B" w:rsidRDefault="006E3381" w:rsidP="006E3381">
      <w:pPr>
        <w:rPr>
          <w:sz w:val="16"/>
        </w:rPr>
      </w:pPr>
      <w:r w:rsidRPr="006C1C6B">
        <w:rPr>
          <w:sz w:val="16"/>
        </w:rPr>
        <w:t xml:space="preserve">While this unfolding drama has yet to be resolved, </w:t>
      </w:r>
      <w:r w:rsidRPr="006C1C6B">
        <w:rPr>
          <w:rStyle w:val="StyleUnderline"/>
        </w:rPr>
        <w:t>the region has already been transformed in several essential ways</w:t>
      </w:r>
      <w:r w:rsidRPr="006C1C6B">
        <w:rPr>
          <w:sz w:val="16"/>
        </w:rPr>
        <w:t>, according to Middle East analysts.</w:t>
      </w:r>
    </w:p>
    <w:p w14:paraId="353DC4F7" w14:textId="77777777" w:rsidR="006E3381" w:rsidRPr="006C1C6B" w:rsidRDefault="006E3381" w:rsidP="006E3381">
      <w:pPr>
        <w:rPr>
          <w:sz w:val="16"/>
        </w:rPr>
      </w:pPr>
      <w:r w:rsidRPr="006C1C6B">
        <w:rPr>
          <w:sz w:val="16"/>
        </w:rPr>
        <w:t>Israel no longer faces the intense threats from just across its borders once posed by Hamas and Hezbollah, which have been reeling since their longtime leaders were killed and much of their fighting forces decimated by Israel. A much-diminished Hamas is still trying to put up a fight amid the devastation of the Gaza war, while Hezbollah is unwilling, and perhaps unable, to retaliate against Israel for its attacks on Iran.</w:t>
      </w:r>
    </w:p>
    <w:p w14:paraId="1DBA1060" w14:textId="77777777" w:rsidR="006E3381" w:rsidRPr="006C1C6B" w:rsidRDefault="006E3381" w:rsidP="006E3381">
      <w:pPr>
        <w:rPr>
          <w:sz w:val="16"/>
        </w:rPr>
      </w:pPr>
      <w:r w:rsidRPr="006C1C6B">
        <w:rPr>
          <w:sz w:val="16"/>
        </w:rPr>
        <w:t>Syrian rebels have shaken off the tyranny of the Assad regime and with it, the influence of Iran and Russia, which had long dominated relations between Syria and the world. Both Syria and Lebanon, where Hezbollah’s political sway has receded, have at least a chance for renewal.</w:t>
      </w:r>
    </w:p>
    <w:p w14:paraId="0612E1C9" w14:textId="77777777" w:rsidR="006E3381" w:rsidRPr="006C1C6B" w:rsidRDefault="006E3381" w:rsidP="006E3381">
      <w:pPr>
        <w:rPr>
          <w:sz w:val="16"/>
        </w:rPr>
      </w:pPr>
      <w:r w:rsidRPr="006C1C6B">
        <w:rPr>
          <w:sz w:val="16"/>
        </w:rPr>
        <w:t>“The Levant has flipped,” said Paul Salem, former president of the Middle East Institute in Beirut. “Both Syria and Lebanon are on a new and hopefully promising trajectory.”</w:t>
      </w:r>
    </w:p>
    <w:p w14:paraId="1D6C8442" w14:textId="77777777" w:rsidR="006E3381" w:rsidRPr="006C1C6B" w:rsidRDefault="006E3381" w:rsidP="006E3381">
      <w:pPr>
        <w:rPr>
          <w:sz w:val="16"/>
        </w:rPr>
      </w:pPr>
      <w:r w:rsidRPr="006C1C6B">
        <w:rPr>
          <w:sz w:val="16"/>
        </w:rPr>
        <w:t>And Israel has rebounded from the devastating Oct. 7 attacks of 20 months ago. While Israeli hostages are still held by Hamas, and Israeli troops continue to wage a calamitous military campaign in Gaza, Israel is now in its strongest strategic position in decades, operating militarily beyond its borders in Lebanon, southern Syria and now over Iran.</w:t>
      </w:r>
    </w:p>
    <w:p w14:paraId="671AA035" w14:textId="77777777" w:rsidR="006E3381" w:rsidRPr="006C1C6B" w:rsidRDefault="006E3381" w:rsidP="006E3381">
      <w:pPr>
        <w:rPr>
          <w:sz w:val="16"/>
        </w:rPr>
      </w:pPr>
      <w:r w:rsidRPr="00320A45">
        <w:rPr>
          <w:rStyle w:val="StyleUnderline"/>
          <w:highlight w:val="cyan"/>
        </w:rPr>
        <w:t>“We’ve never used the word unprecedented so often</w:t>
      </w:r>
      <w:r w:rsidRPr="00320A45">
        <w:rPr>
          <w:sz w:val="16"/>
          <w:highlight w:val="cyan"/>
        </w:rPr>
        <w:t>,”</w:t>
      </w:r>
      <w:r w:rsidRPr="006C1C6B">
        <w:rPr>
          <w:sz w:val="16"/>
        </w:rPr>
        <w:t xml:space="preserve"> said Renad Mansour, a senior research fellow at Chatham House, a think tank in London.</w:t>
      </w:r>
    </w:p>
    <w:p w14:paraId="0380EEFE" w14:textId="77777777" w:rsidR="006E3381" w:rsidRPr="006C1C6B" w:rsidRDefault="006E3381" w:rsidP="006E3381">
      <w:pPr>
        <w:rPr>
          <w:sz w:val="16"/>
        </w:rPr>
      </w:pPr>
      <w:r w:rsidRPr="006C1C6B">
        <w:rPr>
          <w:sz w:val="16"/>
        </w:rPr>
        <w:t>Mansour likened the recent changes in the regional order, culminating in Israel’s attack on Iran, to some of the most consequential upheavals seen by the Middle East in the past half-century. These include the oil shocks of the 1970s, the Islamic Revolution in Iran in 1979, the long Iran-Iraq War of the 1980s and the U.S. invasion of Iraq in 2003.</w:t>
      </w:r>
    </w:p>
    <w:p w14:paraId="045D42AB" w14:textId="77777777" w:rsidR="006E3381" w:rsidRPr="006C1C6B" w:rsidRDefault="006E3381" w:rsidP="006E3381">
      <w:pPr>
        <w:rPr>
          <w:sz w:val="16"/>
        </w:rPr>
      </w:pPr>
      <w:r w:rsidRPr="006C1C6B">
        <w:rPr>
          <w:sz w:val="16"/>
        </w:rPr>
        <w:t>“This will be one of those hugely impactful moments in the history books,” he said. “What emerges after this will not look like it was on Oct. 6. Israel’s attack on Iran cements that.”</w:t>
      </w:r>
    </w:p>
    <w:p w14:paraId="08D35D09" w14:textId="77777777" w:rsidR="006E3381" w:rsidRPr="006C1C6B" w:rsidRDefault="006E3381" w:rsidP="006E3381">
      <w:pPr>
        <w:rPr>
          <w:sz w:val="16"/>
        </w:rPr>
      </w:pPr>
      <w:r w:rsidRPr="006C1C6B">
        <w:rPr>
          <w:sz w:val="16"/>
        </w:rPr>
        <w:t>Especially striking are the rapid deterioration of Iran’s strategic position and the collapse of its decades-long enterprise to project power across the region via a network of allied militant armies, including in Iraq and Yemen.</w:t>
      </w:r>
    </w:p>
    <w:p w14:paraId="2FA4DD9D" w14:textId="77777777" w:rsidR="006E3381" w:rsidRPr="006C1C6B" w:rsidRDefault="006E3381" w:rsidP="006E3381">
      <w:pPr>
        <w:rPr>
          <w:sz w:val="16"/>
        </w:rPr>
      </w:pPr>
      <w:r w:rsidRPr="006C1C6B">
        <w:rPr>
          <w:sz w:val="16"/>
        </w:rPr>
        <w:t>“Iran was an imperial power that once boasted of controlling four Arab capitals: Beirut, Damascus, Baghdad and Sanaa,” said Salem. “I mean, my God have they come down in the world?”</w:t>
      </w:r>
    </w:p>
    <w:p w14:paraId="62D6A47A" w14:textId="77777777" w:rsidR="006E3381" w:rsidRPr="006C1C6B" w:rsidRDefault="006E3381" w:rsidP="006E3381">
      <w:pPr>
        <w:rPr>
          <w:sz w:val="16"/>
        </w:rPr>
      </w:pPr>
      <w:r w:rsidRPr="006C1C6B">
        <w:rPr>
          <w:sz w:val="16"/>
        </w:rPr>
        <w:t>Iran spent decades organizing and funding militant groups, and developing missile and drone technologies to arm them. Israeli officials estimated, for example, that Hezbollah had more than 100,000 rockets stockpiled before Israel targeted them.</w:t>
      </w:r>
    </w:p>
    <w:p w14:paraId="5F70D15B" w14:textId="77777777" w:rsidR="006E3381" w:rsidRPr="006C1C6B" w:rsidRDefault="006E3381" w:rsidP="006E3381">
      <w:pPr>
        <w:rPr>
          <w:sz w:val="16"/>
        </w:rPr>
      </w:pPr>
      <w:r w:rsidRPr="006C1C6B">
        <w:rPr>
          <w:sz w:val="16"/>
        </w:rPr>
        <w:t>Governments in the region long feared the chaos Iran could unleash, and Tehran exploited these anxieties to further expand its sway. When missiles and drones launched from Iran sent fireballs over Saudi Arabian oil fields in 2019, Trump, in his first term, declined to retaliate despite pleas from several regional powers to act.</w:t>
      </w:r>
    </w:p>
    <w:p w14:paraId="061C85A0" w14:textId="77777777" w:rsidR="006E3381" w:rsidRPr="006C1C6B" w:rsidRDefault="006E3381" w:rsidP="006E3381">
      <w:pPr>
        <w:rPr>
          <w:sz w:val="16"/>
        </w:rPr>
      </w:pPr>
      <w:r w:rsidRPr="006C1C6B">
        <w:rPr>
          <w:sz w:val="16"/>
        </w:rPr>
        <w:t>“Nobody thought they could do anything,” said Ksenia Svetlova, director of the Israel-based Regional Organization for Peace, Economics and Security. “We were accustomed for decades Iran trying to export Islamic revolution, overthrow governments and sponsor terror groups.” She said she had heard many people in Arab Gulf countries say they were looking for someone to take on the Iranians. “And that someone they meant was Israel,” Svetlova said.</w:t>
      </w:r>
    </w:p>
    <w:p w14:paraId="0F3EFE61" w14:textId="77777777" w:rsidR="006E3381" w:rsidRPr="006C1C6B" w:rsidRDefault="006E3381" w:rsidP="006E3381">
      <w:pPr>
        <w:rPr>
          <w:sz w:val="16"/>
        </w:rPr>
      </w:pPr>
      <w:r w:rsidRPr="006C1C6B">
        <w:rPr>
          <w:sz w:val="16"/>
        </w:rPr>
        <w:t>Israel has dealt a series of blows to Iran’s nuclear and military efforts in recent years, engaging in sabotage and assassinations. Then last year, for the first time, Iran and Israel began openly trading strikes, initially triggered by a fatal Israeli attack on the Iranian consulate in Damascus, Syria, and Israeli forces succeeded in knocking out key Iranian air defenses. Since the tensions erupted into full conflict this month, Israeli forces have killed senior military officials and nuclear scientists; targeted nuclear, military, industrial and other sites; and demonstrated an ability to carry out attacks from the air and through covert operations with little if any resistance.</w:t>
      </w:r>
    </w:p>
    <w:p w14:paraId="7EB18C00" w14:textId="77777777" w:rsidR="006E3381" w:rsidRPr="00472B08" w:rsidRDefault="006E3381" w:rsidP="006E3381">
      <w:pPr>
        <w:rPr>
          <w:u w:val="single"/>
        </w:rPr>
      </w:pPr>
      <w:r w:rsidRPr="006C1C6B">
        <w:rPr>
          <w:rStyle w:val="StyleUnderline"/>
        </w:rPr>
        <w:t xml:space="preserve">“The most important change is </w:t>
      </w:r>
      <w:r w:rsidRPr="00320A45">
        <w:rPr>
          <w:rStyle w:val="StyleUnderline"/>
          <w:highlight w:val="cyan"/>
        </w:rPr>
        <w:t>Israel</w:t>
      </w:r>
      <w:r w:rsidRPr="006C1C6B">
        <w:rPr>
          <w:rStyle w:val="StyleUnderline"/>
        </w:rPr>
        <w:t>’s escalation dominance,</w:t>
      </w:r>
      <w:r w:rsidRPr="006C1C6B">
        <w:rPr>
          <w:sz w:val="16"/>
        </w:rPr>
        <w:t xml:space="preserve">” said Aaron David Miller, a former U.S. Middle East envoy under both Republican and Democratic administrations. </w:t>
      </w:r>
      <w:r w:rsidRPr="006C1C6B">
        <w:rPr>
          <w:rStyle w:val="StyleUnderline"/>
        </w:rPr>
        <w:t xml:space="preserve">“It </w:t>
      </w:r>
      <w:r w:rsidRPr="00320A45">
        <w:rPr>
          <w:rStyle w:val="StyleUnderline"/>
          <w:highlight w:val="cyan"/>
        </w:rPr>
        <w:t>has</w:t>
      </w:r>
      <w:r w:rsidRPr="006C1C6B">
        <w:rPr>
          <w:rStyle w:val="StyleUnderline"/>
        </w:rPr>
        <w:t xml:space="preserve"> something it’s never had before, </w:t>
      </w:r>
      <w:r w:rsidRPr="00320A45">
        <w:rPr>
          <w:rStyle w:val="StyleUnderline"/>
          <w:highlight w:val="cyan"/>
        </w:rPr>
        <w:t>the ability to control</w:t>
      </w:r>
      <w:r w:rsidRPr="00320A45">
        <w:rPr>
          <w:rStyle w:val="StyleUnderline"/>
        </w:rPr>
        <w:t xml:space="preserve"> the pace and intensity of </w:t>
      </w:r>
      <w:r w:rsidRPr="00320A45">
        <w:rPr>
          <w:rStyle w:val="StyleUnderline"/>
          <w:highlight w:val="cyan"/>
        </w:rPr>
        <w:t>conflicts in ways that no one can match.”</w:t>
      </w:r>
    </w:p>
    <w:p w14:paraId="7C54E81D" w14:textId="77777777" w:rsidR="006E3381" w:rsidRPr="006C1C6B" w:rsidRDefault="006E3381" w:rsidP="006E3381">
      <w:pPr>
        <w:rPr>
          <w:sz w:val="16"/>
        </w:rPr>
      </w:pPr>
      <w:r w:rsidRPr="006C1C6B">
        <w:rPr>
          <w:sz w:val="16"/>
        </w:rPr>
        <w:t>Israelis are feeling bullish about their new status as the region’s unchallenged hegemon.</w:t>
      </w:r>
    </w:p>
    <w:p w14:paraId="60599426" w14:textId="77777777" w:rsidR="006E3381" w:rsidRPr="006C1C6B" w:rsidRDefault="006E3381" w:rsidP="006E3381">
      <w:pPr>
        <w:rPr>
          <w:sz w:val="16"/>
        </w:rPr>
      </w:pPr>
      <w:r w:rsidRPr="006C1C6B">
        <w:rPr>
          <w:sz w:val="16"/>
        </w:rPr>
        <w:t>“I don’t believe Israel has been in a such a strong strategic position since I’ve been here,” said Natan Sharansky, a former Israeli politician who came to Israel after being imprisoned as a dissident in the Soviet Union. “Suddenly all these challenges, especially the Iran challenge, can be faced on a different plane.”</w:t>
      </w:r>
    </w:p>
    <w:p w14:paraId="67955A22" w14:textId="77777777" w:rsidR="006E3381" w:rsidRPr="006C1C6B" w:rsidRDefault="006E3381" w:rsidP="006E3381">
      <w:pPr>
        <w:rPr>
          <w:sz w:val="16"/>
        </w:rPr>
      </w:pPr>
      <w:r w:rsidRPr="006C1C6B">
        <w:rPr>
          <w:sz w:val="16"/>
        </w:rPr>
        <w:t>How Israel wields this unrivaled power will determine much about the future of the region. A confident Israel, for instance, could strike agreements to wind down the hostilities in Gaza, address Palestinian demands and relieve tensions elsewhere along its borders.</w:t>
      </w:r>
    </w:p>
    <w:p w14:paraId="67AFAC81" w14:textId="77777777" w:rsidR="006E3381" w:rsidRPr="006C1C6B" w:rsidRDefault="006E3381" w:rsidP="006E3381">
      <w:pPr>
        <w:rPr>
          <w:sz w:val="16"/>
        </w:rPr>
      </w:pPr>
      <w:r w:rsidRPr="006C1C6B">
        <w:rPr>
          <w:sz w:val="16"/>
        </w:rPr>
        <w:t xml:space="preserve">But Miller said that the </w:t>
      </w:r>
      <w:r w:rsidRPr="00320A45">
        <w:rPr>
          <w:rStyle w:val="StyleUnderline"/>
          <w:highlight w:val="cyan"/>
        </w:rPr>
        <w:t>political pressure</w:t>
      </w:r>
      <w:r w:rsidRPr="006C1C6B">
        <w:rPr>
          <w:sz w:val="16"/>
        </w:rPr>
        <w:t xml:space="preserve"> Prime Minister Benjamin Netanyahu faces from the extremist right-wing members of his governing coalition </w:t>
      </w:r>
      <w:r w:rsidRPr="00320A45">
        <w:rPr>
          <w:rStyle w:val="StyleUnderline"/>
          <w:highlight w:val="cyan"/>
        </w:rPr>
        <w:t>makes it difficult</w:t>
      </w:r>
      <w:r w:rsidRPr="006C1C6B">
        <w:rPr>
          <w:sz w:val="16"/>
        </w:rPr>
        <w:t xml:space="preserve"> for him </w:t>
      </w:r>
      <w:r w:rsidRPr="00320A45">
        <w:rPr>
          <w:rStyle w:val="StyleUnderline"/>
          <w:highlight w:val="cyan"/>
        </w:rPr>
        <w:t>to convert military might into ceasefires</w:t>
      </w:r>
      <w:r w:rsidRPr="006C1C6B">
        <w:rPr>
          <w:sz w:val="16"/>
        </w:rPr>
        <w:t xml:space="preserve"> and peace treaties that could produce regional stability.</w:t>
      </w:r>
    </w:p>
    <w:p w14:paraId="5979CF1E" w14:textId="77777777" w:rsidR="006E3381" w:rsidRPr="006C1C6B" w:rsidRDefault="006E3381" w:rsidP="006E3381">
      <w:pPr>
        <w:rPr>
          <w:sz w:val="16"/>
        </w:rPr>
      </w:pPr>
      <w:r w:rsidRPr="006C1C6B">
        <w:rPr>
          <w:rStyle w:val="StyleUnderline"/>
        </w:rPr>
        <w:t xml:space="preserve">Trump’s decision to order </w:t>
      </w:r>
      <w:r w:rsidRPr="00320A45">
        <w:rPr>
          <w:rStyle w:val="StyleUnderline"/>
          <w:highlight w:val="cyan"/>
        </w:rPr>
        <w:t>U.S. forces in</w:t>
      </w:r>
      <w:r w:rsidRPr="006C1C6B">
        <w:rPr>
          <w:rStyle w:val="StyleUnderline"/>
        </w:rPr>
        <w:t xml:space="preserve">to </w:t>
      </w:r>
      <w:r w:rsidRPr="00320A45">
        <w:rPr>
          <w:rStyle w:val="StyleUnderline"/>
          <w:highlight w:val="cyan"/>
        </w:rPr>
        <w:t>action will</w:t>
      </w:r>
      <w:r w:rsidRPr="006C1C6B">
        <w:rPr>
          <w:rStyle w:val="StyleUnderline"/>
        </w:rPr>
        <w:t xml:space="preserve"> probably also </w:t>
      </w:r>
      <w:r w:rsidRPr="00320A45">
        <w:rPr>
          <w:rStyle w:val="StyleUnderline"/>
          <w:highlight w:val="cyan"/>
        </w:rPr>
        <w:t>roil the Middle East further</w:t>
      </w:r>
      <w:r w:rsidRPr="006C1C6B">
        <w:rPr>
          <w:rStyle w:val="StyleUnderline"/>
        </w:rPr>
        <w:t>, even if the American military operation proves successful.</w:t>
      </w:r>
      <w:r w:rsidRPr="006C1C6B">
        <w:rPr>
          <w:sz w:val="16"/>
        </w:rPr>
        <w:t xml:space="preserve"> The ultimate reverberations are hard to predict.</w:t>
      </w:r>
    </w:p>
    <w:p w14:paraId="310B8E36" w14:textId="77777777" w:rsidR="006E3381" w:rsidRPr="006C1C6B" w:rsidRDefault="006E3381" w:rsidP="006E3381">
      <w:pPr>
        <w:rPr>
          <w:sz w:val="16"/>
        </w:rPr>
      </w:pPr>
      <w:r w:rsidRPr="006C1C6B">
        <w:rPr>
          <w:sz w:val="16"/>
        </w:rPr>
        <w:t xml:space="preserve">“If we have a massive U.S. bombardment, we may have something like Libya, with Iran descending into internal chaos,” Vaez said in an interview before the U.S. airstrikes were carried out, warning of </w:t>
      </w:r>
      <w:r w:rsidRPr="00320A45">
        <w:rPr>
          <w:rStyle w:val="Emphasis"/>
          <w:highlight w:val="cyan"/>
        </w:rPr>
        <w:t>repercussions throughout the region and beyond</w:t>
      </w:r>
      <w:r w:rsidRPr="006C1C6B">
        <w:rPr>
          <w:sz w:val="16"/>
        </w:rPr>
        <w:t>. “Think of the waves of refugees to Europe from Iraq, Syria and Afghanistan, and imagine adding a country of 90 million people to the mix.”</w:t>
      </w:r>
    </w:p>
    <w:p w14:paraId="235B7F11" w14:textId="77777777" w:rsidR="006E3381" w:rsidRPr="00E35FD9" w:rsidRDefault="006E3381" w:rsidP="006E3381"/>
    <w:p w14:paraId="1DA7D0D2" w14:textId="7F0C3D26" w:rsidR="005551FF" w:rsidRDefault="00A30306" w:rsidP="005551FF">
      <w:pPr>
        <w:pStyle w:val="Heading3"/>
      </w:pPr>
      <w:r>
        <w:t>!</w:t>
      </w:r>
      <w:r w:rsidR="005551FF">
        <w:t xml:space="preserve">—AT: </w:t>
      </w:r>
      <w:r w:rsidR="005A20FD">
        <w:t>No Iran Prolif</w:t>
      </w:r>
      <w:r w:rsidR="005551FF">
        <w:t xml:space="preserve">—2NC </w:t>
      </w:r>
    </w:p>
    <w:p w14:paraId="03027DF0" w14:textId="11D3750B" w:rsidR="005551FF" w:rsidRPr="005551FF" w:rsidRDefault="005551FF" w:rsidP="005551FF">
      <w:pPr>
        <w:pStyle w:val="Heading4"/>
        <w:rPr>
          <w:u w:val="single"/>
        </w:rPr>
      </w:pPr>
      <w:r>
        <w:t>There is political will for Iran to proliferate if it feels threatened</w:t>
      </w:r>
    </w:p>
    <w:p w14:paraId="11A60D4C" w14:textId="77777777" w:rsidR="005551FF" w:rsidRPr="00043BCC" w:rsidRDefault="005551FF" w:rsidP="005551FF">
      <w:r w:rsidRPr="00AE2C2A">
        <w:rPr>
          <w:b/>
          <w:bCs/>
          <w:sz w:val="26"/>
          <w:szCs w:val="26"/>
        </w:rPr>
        <w:t>George and Warrick 25</w:t>
      </w:r>
      <w:r w:rsidRPr="00043BCC">
        <w:t>, George is The Washington Post's Gulf bureau chief and Warrick is a National security reporter @ The Washington Post</w:t>
      </w:r>
      <w:r>
        <w:t>.</w:t>
      </w:r>
      <w:r w:rsidRPr="00043BCC">
        <w:t xml:space="preserve"> [Sussanah and Joby, October 5, 2024, “Facing military setbacks, Tehran may look to the bomb, analysts fear”, The Washington Post, https://www.washingtonpost.com/world/2024/10/05/iran-nuclear-capability-israel/ ] </w:t>
      </w:r>
      <w:r>
        <w:t>nirwan</w:t>
      </w:r>
      <w:r w:rsidRPr="00043BCC">
        <w:t xml:space="preserve"> </w:t>
      </w:r>
      <w:r>
        <w:t>p</w:t>
      </w:r>
      <w:r w:rsidRPr="00043BCC">
        <w:t>ande</w:t>
      </w:r>
    </w:p>
    <w:p w14:paraId="2A58DD6D" w14:textId="77777777" w:rsidR="005551FF" w:rsidRPr="00DC06E1" w:rsidRDefault="005551FF" w:rsidP="005551FF">
      <w:pPr>
        <w:rPr>
          <w:sz w:val="16"/>
        </w:rPr>
      </w:pPr>
      <w:r w:rsidRPr="00DC06E1">
        <w:rPr>
          <w:sz w:val="16"/>
        </w:rPr>
        <w:t>BEIRUT — It has been one setback after another for Iran — the loss of its own and allied military commanders in Israeli strikes, death and disarray in the ranks of Hezbollah and, in response, a ballistic missile attack on Israel whose destruction appeared limited.</w:t>
      </w:r>
    </w:p>
    <w:p w14:paraId="2E336DA6" w14:textId="77777777" w:rsidR="005551FF" w:rsidRPr="00DC06E1" w:rsidRDefault="005551FF" w:rsidP="005551FF">
      <w:pPr>
        <w:rPr>
          <w:sz w:val="16"/>
        </w:rPr>
      </w:pPr>
      <w:r w:rsidRPr="00DC06E1">
        <w:rPr>
          <w:sz w:val="16"/>
        </w:rPr>
        <w:t xml:space="preserve">Former U.S. </w:t>
      </w:r>
      <w:r w:rsidRPr="009E077C">
        <w:rPr>
          <w:rStyle w:val="StyleUnderline"/>
          <w:highlight w:val="cyan"/>
        </w:rPr>
        <w:t xml:space="preserve">officials </w:t>
      </w:r>
      <w:r w:rsidRPr="00DC06E1">
        <w:rPr>
          <w:rStyle w:val="StyleUnderline"/>
        </w:rPr>
        <w:t xml:space="preserve">and analysts </w:t>
      </w:r>
      <w:r w:rsidRPr="009E077C">
        <w:rPr>
          <w:rStyle w:val="StyleUnderline"/>
          <w:highlight w:val="cyan"/>
        </w:rPr>
        <w:t>worry</w:t>
      </w:r>
      <w:r w:rsidRPr="00DC06E1">
        <w:rPr>
          <w:rStyle w:val="StyleUnderline"/>
        </w:rPr>
        <w:t xml:space="preserve"> that </w:t>
      </w:r>
      <w:r w:rsidRPr="009E077C">
        <w:rPr>
          <w:rStyle w:val="StyleUnderline"/>
          <w:highlight w:val="cyan"/>
        </w:rPr>
        <w:t>Iran’s</w:t>
      </w:r>
      <w:r w:rsidRPr="00DC06E1">
        <w:rPr>
          <w:rStyle w:val="StyleUnderline"/>
        </w:rPr>
        <w:t xml:space="preserve"> conventional </w:t>
      </w:r>
      <w:r w:rsidRPr="009E077C">
        <w:rPr>
          <w:rStyle w:val="StyleUnderline"/>
          <w:highlight w:val="cyan"/>
        </w:rPr>
        <w:t>losses</w:t>
      </w:r>
      <w:r w:rsidRPr="00DC06E1">
        <w:rPr>
          <w:rStyle w:val="StyleUnderline"/>
        </w:rPr>
        <w:t xml:space="preserve"> are exactly the kind of development that could </w:t>
      </w:r>
      <w:r w:rsidRPr="009E077C">
        <w:rPr>
          <w:rStyle w:val="StyleUnderline"/>
          <w:highlight w:val="cyan"/>
        </w:rPr>
        <w:t>trigger</w:t>
      </w:r>
      <w:r w:rsidRPr="00DC06E1">
        <w:rPr>
          <w:rStyle w:val="StyleUnderline"/>
        </w:rPr>
        <w:t xml:space="preserve"> a final </w:t>
      </w:r>
      <w:r w:rsidRPr="009E077C">
        <w:rPr>
          <w:rStyle w:val="StyleUnderline"/>
          <w:highlight w:val="cyan"/>
        </w:rPr>
        <w:t>dash to</w:t>
      </w:r>
      <w:r w:rsidRPr="00DC06E1">
        <w:rPr>
          <w:rStyle w:val="StyleUnderline"/>
        </w:rPr>
        <w:t xml:space="preserve"> the </w:t>
      </w:r>
      <w:r w:rsidRPr="009E077C">
        <w:rPr>
          <w:rStyle w:val="StyleUnderline"/>
          <w:highlight w:val="cyan"/>
        </w:rPr>
        <w:t>bomb</w:t>
      </w:r>
      <w:r w:rsidRPr="00DC06E1">
        <w:rPr>
          <w:rStyle w:val="StyleUnderline"/>
        </w:rPr>
        <w:t xml:space="preserve">. </w:t>
      </w:r>
      <w:r w:rsidRPr="009E077C">
        <w:rPr>
          <w:rStyle w:val="StyleUnderline"/>
          <w:highlight w:val="cyan"/>
        </w:rPr>
        <w:t>Iran</w:t>
      </w:r>
      <w:r w:rsidRPr="00DC06E1">
        <w:rPr>
          <w:rStyle w:val="StyleUnderline"/>
        </w:rPr>
        <w:t xml:space="preserve"> has spent years moving ever </w:t>
      </w:r>
      <w:r w:rsidRPr="009E077C">
        <w:rPr>
          <w:rStyle w:val="StyleUnderline"/>
          <w:highlight w:val="cyan"/>
        </w:rPr>
        <w:t>closer to</w:t>
      </w:r>
      <w:r w:rsidRPr="00DC06E1">
        <w:rPr>
          <w:rStyle w:val="StyleUnderline"/>
        </w:rPr>
        <w:t xml:space="preserve"> acquiring a </w:t>
      </w:r>
      <w:r w:rsidRPr="009E077C">
        <w:rPr>
          <w:rStyle w:val="Emphasis"/>
          <w:highlight w:val="cyan"/>
        </w:rPr>
        <w:t>capability for nuc</w:t>
      </w:r>
      <w:r w:rsidRPr="00DC06E1">
        <w:rPr>
          <w:rStyle w:val="Emphasis"/>
        </w:rPr>
        <w:t>lear weapon</w:t>
      </w:r>
      <w:r w:rsidRPr="009E077C">
        <w:rPr>
          <w:rStyle w:val="Emphasis"/>
          <w:highlight w:val="cyan"/>
        </w:rPr>
        <w:t>s</w:t>
      </w:r>
      <w:r w:rsidRPr="00DC06E1">
        <w:rPr>
          <w:rStyle w:val="StyleUnderline"/>
        </w:rPr>
        <w:t xml:space="preserve"> since then-President Donald </w:t>
      </w:r>
      <w:r w:rsidRPr="009E077C">
        <w:rPr>
          <w:rStyle w:val="StyleUnderline"/>
          <w:highlight w:val="cyan"/>
        </w:rPr>
        <w:t>Trump scuttled</w:t>
      </w:r>
      <w:r w:rsidRPr="00DC06E1">
        <w:rPr>
          <w:rStyle w:val="StyleUnderline"/>
        </w:rPr>
        <w:t xml:space="preserve"> the </w:t>
      </w:r>
      <w:r w:rsidRPr="009E077C">
        <w:rPr>
          <w:rStyle w:val="StyleUnderline"/>
          <w:highlight w:val="cyan"/>
        </w:rPr>
        <w:t>Iran nuclear deal</w:t>
      </w:r>
      <w:r w:rsidRPr="00DC06E1">
        <w:rPr>
          <w:rStyle w:val="StyleUnderline"/>
        </w:rPr>
        <w:t xml:space="preserve"> in 2018,</w:t>
      </w:r>
      <w:r w:rsidRPr="00DC06E1">
        <w:rPr>
          <w:sz w:val="16"/>
        </w:rPr>
        <w:t xml:space="preserve"> according to U.S. and U.N. assessments.</w:t>
      </w:r>
    </w:p>
    <w:p w14:paraId="060244FC" w14:textId="77777777" w:rsidR="005551FF" w:rsidRPr="00B13569" w:rsidRDefault="005551FF" w:rsidP="005551FF">
      <w:pPr>
        <w:rPr>
          <w:sz w:val="14"/>
        </w:rPr>
      </w:pPr>
      <w:r w:rsidRPr="00DC06E1">
        <w:rPr>
          <w:sz w:val="16"/>
        </w:rPr>
        <w:t xml:space="preserve">Now, even short of a </w:t>
      </w:r>
      <w:r w:rsidRPr="00DC06E1">
        <w:rPr>
          <w:rStyle w:val="StyleUnderline"/>
        </w:rPr>
        <w:t xml:space="preserve">move toward </w:t>
      </w:r>
      <w:r w:rsidRPr="009E077C">
        <w:rPr>
          <w:rStyle w:val="StyleUnderline"/>
          <w:highlight w:val="cyan"/>
        </w:rPr>
        <w:t>weaponization, Iran</w:t>
      </w:r>
      <w:r w:rsidRPr="00DC06E1">
        <w:rPr>
          <w:rStyle w:val="StyleUnderline"/>
        </w:rPr>
        <w:t xml:space="preserve"> may be willing to </w:t>
      </w:r>
      <w:r w:rsidRPr="009E077C">
        <w:rPr>
          <w:rStyle w:val="StyleUnderline"/>
          <w:highlight w:val="cyan"/>
        </w:rPr>
        <w:t>increase</w:t>
      </w:r>
      <w:r w:rsidRPr="00DC06E1">
        <w:rPr>
          <w:rStyle w:val="StyleUnderline"/>
        </w:rPr>
        <w:t xml:space="preserve"> use of its </w:t>
      </w:r>
      <w:r w:rsidRPr="009E077C">
        <w:rPr>
          <w:rStyle w:val="StyleUnderline"/>
          <w:highlight w:val="cyan"/>
        </w:rPr>
        <w:t>potential nuc</w:t>
      </w:r>
      <w:r w:rsidRPr="00DC06E1">
        <w:rPr>
          <w:rStyle w:val="StyleUnderline"/>
        </w:rPr>
        <w:t xml:space="preserve">lear status </w:t>
      </w:r>
      <w:r w:rsidRPr="009E077C">
        <w:rPr>
          <w:rStyle w:val="StyleUnderline"/>
          <w:highlight w:val="cyan"/>
        </w:rPr>
        <w:t xml:space="preserve">to </w:t>
      </w:r>
      <w:r w:rsidRPr="009E077C">
        <w:rPr>
          <w:rStyle w:val="Emphasis"/>
          <w:highlight w:val="cyan"/>
        </w:rPr>
        <w:t>deter</w:t>
      </w:r>
      <w:r w:rsidRPr="00DC06E1">
        <w:rPr>
          <w:rStyle w:val="Emphasis"/>
        </w:rPr>
        <w:t xml:space="preserve"> its adversaries</w:t>
      </w:r>
      <w:r w:rsidRPr="00DC06E1">
        <w:rPr>
          <w:rStyle w:val="StyleUnderline"/>
        </w:rPr>
        <w:t>.</w:t>
      </w:r>
      <w:r w:rsidRPr="00DC06E1">
        <w:rPr>
          <w:sz w:val="16"/>
        </w:rPr>
        <w:t xml:space="preserve"> And that appears to be informing Israeli leaders as they consider a response </w:t>
      </w:r>
      <w:r w:rsidRPr="00B13569">
        <w:rPr>
          <w:sz w:val="14"/>
        </w:rPr>
        <w:t>to the barrage of around 180 ballistic missiles.</w:t>
      </w:r>
    </w:p>
    <w:p w14:paraId="201D3C8F" w14:textId="77777777" w:rsidR="005551FF" w:rsidRPr="00DC06E1" w:rsidRDefault="005551FF" w:rsidP="005551FF">
      <w:pPr>
        <w:rPr>
          <w:sz w:val="16"/>
        </w:rPr>
      </w:pPr>
      <w:r w:rsidRPr="00DC06E1">
        <w:rPr>
          <w:sz w:val="16"/>
        </w:rPr>
        <w:t>“Iran made a big mistake tonight, and it will pay for it,” Israeli Prime Minister Benjamin Netanyahu warned after Tuesday’s attack. “The regime in Iran does not understand our determination to defend ourselves and to retaliate against our enemies.”</w:t>
      </w:r>
    </w:p>
    <w:p w14:paraId="1CA8F897" w14:textId="77777777" w:rsidR="005551FF" w:rsidRPr="00DC06E1" w:rsidRDefault="005551FF" w:rsidP="005551FF">
      <w:pPr>
        <w:rPr>
          <w:sz w:val="16"/>
        </w:rPr>
      </w:pPr>
      <w:r w:rsidRPr="00DC06E1">
        <w:rPr>
          <w:sz w:val="16"/>
        </w:rPr>
        <w:t>While visually spectacular — videos of Iranian missiles lighting up the Tel Aviv sky played on a loop on Iranian state television for days — the munitions that actually made it though Israel’s defenses don’t appear to have caused the extensive damage Iran intended.</w:t>
      </w:r>
    </w:p>
    <w:p w14:paraId="19558D01" w14:textId="77777777" w:rsidR="005551FF" w:rsidRPr="00DC06E1" w:rsidRDefault="005551FF" w:rsidP="005551FF">
      <w:pPr>
        <w:rPr>
          <w:sz w:val="16"/>
        </w:rPr>
      </w:pPr>
      <w:r w:rsidRPr="00DC06E1">
        <w:rPr>
          <w:sz w:val="16"/>
        </w:rPr>
        <w:t>The attack was “extraordinary,” “legal” and “legitimate,” said Iran’s supreme leader, Ayatollah Ali Khamenei, while leading Friday prayers in Tehran. But his remarks also struck a somber tone, acknowledging recent losses, particularly the assassination of Hezbollah leader </w:t>
      </w:r>
      <w:r w:rsidRPr="00B13569">
        <w:rPr>
          <w:sz w:val="16"/>
        </w:rPr>
        <w:t>Hasan Nasrallah</w:t>
      </w:r>
      <w:r w:rsidRPr="00DC06E1">
        <w:rPr>
          <w:sz w:val="16"/>
        </w:rPr>
        <w:t>, whom he praised as a “brother” and “shining jewel of Lebanon.”</w:t>
      </w:r>
    </w:p>
    <w:p w14:paraId="020F122B" w14:textId="77777777" w:rsidR="005551FF" w:rsidRPr="00DC06E1" w:rsidRDefault="005551FF" w:rsidP="005551FF">
      <w:pPr>
        <w:rPr>
          <w:sz w:val="16"/>
        </w:rPr>
      </w:pPr>
      <w:r w:rsidRPr="00DC06E1">
        <w:rPr>
          <w:sz w:val="16"/>
        </w:rPr>
        <w:t>People visit the remains of a missile near the Dead Sea, south of the Israeli city of Arad, on Thursday. (Heidi Levine for The Washington Post)</w:t>
      </w:r>
    </w:p>
    <w:p w14:paraId="1738B4F2" w14:textId="77777777" w:rsidR="005551FF" w:rsidRPr="00DC06E1" w:rsidRDefault="005551FF" w:rsidP="005551FF">
      <w:pPr>
        <w:rPr>
          <w:sz w:val="16"/>
        </w:rPr>
      </w:pPr>
      <w:r w:rsidRPr="00DC06E1">
        <w:rPr>
          <w:sz w:val="16"/>
        </w:rPr>
        <w:t>Khamenei vowed that Iran’s support for the resistance was unwavering and called on the country’s allies to “tighten the belt of defense.” Moving forward, he said Iran will “neither procrastinate nor hurry in doing our duty.</w:t>
      </w:r>
    </w:p>
    <w:p w14:paraId="758259AA" w14:textId="77777777" w:rsidR="005551FF" w:rsidRPr="00DC06E1" w:rsidRDefault="005551FF" w:rsidP="005551FF">
      <w:pPr>
        <w:rPr>
          <w:sz w:val="16"/>
        </w:rPr>
      </w:pPr>
      <w:r w:rsidRPr="00DC06E1">
        <w:rPr>
          <w:sz w:val="16"/>
        </w:rPr>
        <w:t>Iran’s defensive posture, however, has taken a number of hits over the past year as Israel has waged war on Hamas in Gaza, launched airstrikes against the Houthis in Yemen, and most recently narrowed its focus on Hezbollah in Lebanon. All three groups, along with militias in Iraq and Syria, make up Iran’s “axis of resistance,” a loose network of allied groups that were established in part to insulate Tehran from regional threats.</w:t>
      </w:r>
    </w:p>
    <w:p w14:paraId="24B6D6FB" w14:textId="77777777" w:rsidR="005551FF" w:rsidRPr="00DC06E1" w:rsidRDefault="005551FF" w:rsidP="005551FF">
      <w:pPr>
        <w:rPr>
          <w:sz w:val="16"/>
        </w:rPr>
      </w:pPr>
      <w:r w:rsidRPr="00DC06E1">
        <w:rPr>
          <w:sz w:val="16"/>
        </w:rPr>
        <w:t xml:space="preserve">“If the axis of resistance isn’t working then the </w:t>
      </w:r>
      <w:r w:rsidRPr="009E077C">
        <w:rPr>
          <w:rStyle w:val="StyleUnderline"/>
          <w:highlight w:val="cyan"/>
        </w:rPr>
        <w:t>only deterrent</w:t>
      </w:r>
      <w:r w:rsidRPr="00DC06E1">
        <w:rPr>
          <w:rStyle w:val="StyleUnderline"/>
        </w:rPr>
        <w:t xml:space="preserve"> might be </w:t>
      </w:r>
      <w:r w:rsidRPr="009E077C">
        <w:rPr>
          <w:rStyle w:val="StyleUnderline"/>
          <w:highlight w:val="cyan"/>
        </w:rPr>
        <w:t xml:space="preserve">a </w:t>
      </w:r>
      <w:r w:rsidRPr="009E077C">
        <w:rPr>
          <w:rStyle w:val="Emphasis"/>
          <w:highlight w:val="cyan"/>
        </w:rPr>
        <w:t>nuc</w:t>
      </w:r>
      <w:r w:rsidRPr="00DC06E1">
        <w:rPr>
          <w:rStyle w:val="Emphasis"/>
        </w:rPr>
        <w:t>lear deterrent</w:t>
      </w:r>
      <w:r w:rsidRPr="00DC06E1">
        <w:rPr>
          <w:sz w:val="16"/>
        </w:rPr>
        <w:t>,” said David Albright, a nuclear weapons expert and president of the </w:t>
      </w:r>
      <w:r w:rsidRPr="00B13569">
        <w:rPr>
          <w:sz w:val="16"/>
        </w:rPr>
        <w:t>Institute for Science and International Security</w:t>
      </w:r>
      <w:r w:rsidRPr="00DC06E1">
        <w:rPr>
          <w:sz w:val="16"/>
        </w:rPr>
        <w:t>, a Washington nonprofit. The weakening of Hamas and Hezbollah, combined with Iran’s failure to inflict significant damage on Israel with its missile strikes, means “there’s a better chance</w:t>
      </w:r>
      <w:r w:rsidRPr="00DC06E1">
        <w:rPr>
          <w:rStyle w:val="StyleUnderline"/>
          <w:sz w:val="16"/>
        </w:rPr>
        <w:t xml:space="preserve"> </w:t>
      </w:r>
      <w:r w:rsidRPr="009E077C">
        <w:rPr>
          <w:rStyle w:val="StyleUnderline"/>
          <w:highlight w:val="cyan"/>
        </w:rPr>
        <w:t>Iran</w:t>
      </w:r>
      <w:r w:rsidRPr="00DC06E1">
        <w:rPr>
          <w:rStyle w:val="StyleUnderline"/>
        </w:rPr>
        <w:t xml:space="preserve"> could </w:t>
      </w:r>
      <w:r w:rsidRPr="009E077C">
        <w:rPr>
          <w:rStyle w:val="StyleUnderline"/>
          <w:highlight w:val="cyan"/>
        </w:rPr>
        <w:t>decide</w:t>
      </w:r>
      <w:r w:rsidRPr="00DC06E1">
        <w:rPr>
          <w:rStyle w:val="StyleUnderline"/>
        </w:rPr>
        <w:t xml:space="preserve"> to </w:t>
      </w:r>
      <w:r w:rsidRPr="009E077C">
        <w:rPr>
          <w:rStyle w:val="StyleUnderline"/>
          <w:highlight w:val="cyan"/>
        </w:rPr>
        <w:t>build nuc</w:t>
      </w:r>
      <w:r w:rsidRPr="00DC06E1">
        <w:rPr>
          <w:rStyle w:val="StyleUnderline"/>
        </w:rPr>
        <w:t>lear weapon</w:t>
      </w:r>
      <w:r w:rsidRPr="009E077C">
        <w:rPr>
          <w:rStyle w:val="StyleUnderline"/>
          <w:highlight w:val="cyan"/>
        </w:rPr>
        <w:t>s</w:t>
      </w:r>
      <w:r w:rsidRPr="00DC06E1">
        <w:rPr>
          <w:sz w:val="16"/>
        </w:rPr>
        <w:t>,” he said.</w:t>
      </w:r>
    </w:p>
    <w:p w14:paraId="1562175B" w14:textId="77777777" w:rsidR="005551FF" w:rsidRPr="00DC06E1" w:rsidRDefault="005551FF" w:rsidP="005551FF">
      <w:pPr>
        <w:rPr>
          <w:sz w:val="16"/>
        </w:rPr>
      </w:pPr>
      <w:r w:rsidRPr="00DC06E1">
        <w:rPr>
          <w:sz w:val="16"/>
        </w:rPr>
        <w:t>Losses to Hezbollah have been particularly devastating for Iran.</w:t>
      </w:r>
    </w:p>
    <w:p w14:paraId="6F26AC10" w14:textId="77777777" w:rsidR="005551FF" w:rsidRPr="00DC06E1" w:rsidRDefault="005551FF" w:rsidP="005551FF">
      <w:pPr>
        <w:rPr>
          <w:sz w:val="16"/>
        </w:rPr>
      </w:pPr>
      <w:r w:rsidRPr="00DC06E1">
        <w:rPr>
          <w:sz w:val="16"/>
        </w:rPr>
        <w:t>“When you think of a chess board, Hezbollah is Iran’s queen. It’s the most successful militia force that Iran created,” said Sina Azodi, an expert on Iran and a lecturer at George Washington University. The degradation of Hezbollah leaves Iran more exposed, because it “gives Israel more freedom of action in the region,” Azodi said.</w:t>
      </w:r>
    </w:p>
    <w:p w14:paraId="39A3CFE2" w14:textId="77777777" w:rsidR="005551FF" w:rsidRPr="00DC06E1" w:rsidRDefault="005551FF" w:rsidP="005551FF">
      <w:pPr>
        <w:rPr>
          <w:sz w:val="16"/>
        </w:rPr>
      </w:pPr>
      <w:r w:rsidRPr="00DC06E1">
        <w:rPr>
          <w:sz w:val="16"/>
        </w:rPr>
        <w:t>Inside Iran, there was an abrupt shift in rhetoric around nuclear weapons in the weeks after the Oct. 7 Hamas attack on Israel and Israel’s subsequent invasion of Gaza</w:t>
      </w:r>
      <w:r w:rsidRPr="00DC06E1">
        <w:rPr>
          <w:rStyle w:val="StyleUnderline"/>
        </w:rPr>
        <w:t xml:space="preserve">. </w:t>
      </w:r>
      <w:r w:rsidRPr="009E077C">
        <w:rPr>
          <w:rStyle w:val="StyleUnderline"/>
          <w:highlight w:val="cyan"/>
        </w:rPr>
        <w:t>Previously, Iran</w:t>
      </w:r>
      <w:r w:rsidRPr="00DC06E1">
        <w:rPr>
          <w:rStyle w:val="StyleUnderline"/>
        </w:rPr>
        <w:t xml:space="preserve">ian leaders had </w:t>
      </w:r>
      <w:r w:rsidRPr="009E077C">
        <w:rPr>
          <w:rStyle w:val="StyleUnderline"/>
          <w:highlight w:val="cyan"/>
        </w:rPr>
        <w:t>denied</w:t>
      </w:r>
      <w:r w:rsidRPr="00DC06E1">
        <w:rPr>
          <w:rStyle w:val="StyleUnderline"/>
        </w:rPr>
        <w:t xml:space="preserve"> having any intention </w:t>
      </w:r>
      <w:r w:rsidRPr="009E077C">
        <w:rPr>
          <w:rStyle w:val="StyleUnderline"/>
          <w:highlight w:val="cyan"/>
        </w:rPr>
        <w:t>to develop nuc</w:t>
      </w:r>
      <w:r w:rsidRPr="00DC06E1">
        <w:rPr>
          <w:rStyle w:val="StyleUnderline"/>
        </w:rPr>
        <w:t>lear weapon</w:t>
      </w:r>
      <w:r w:rsidRPr="009E077C">
        <w:rPr>
          <w:rStyle w:val="StyleUnderline"/>
          <w:highlight w:val="cyan"/>
        </w:rPr>
        <w:t>s</w:t>
      </w:r>
      <w:r w:rsidRPr="00DC06E1">
        <w:rPr>
          <w:sz w:val="16"/>
        </w:rPr>
        <w:t xml:space="preserve">. But </w:t>
      </w:r>
      <w:r w:rsidRPr="00DC06E1">
        <w:rPr>
          <w:rStyle w:val="StyleUnderline"/>
        </w:rPr>
        <w:t xml:space="preserve">over the </w:t>
      </w:r>
      <w:r w:rsidRPr="009E077C">
        <w:rPr>
          <w:rStyle w:val="StyleUnderline"/>
          <w:highlight w:val="cyan"/>
        </w:rPr>
        <w:t>past year</w:t>
      </w:r>
      <w:r w:rsidRPr="00DC06E1">
        <w:rPr>
          <w:sz w:val="16"/>
        </w:rPr>
        <w:t xml:space="preserve">, in speeches and interviews, </w:t>
      </w:r>
      <w:r w:rsidRPr="009E077C">
        <w:rPr>
          <w:rStyle w:val="StyleUnderline"/>
          <w:highlight w:val="cyan"/>
        </w:rPr>
        <w:t>officials</w:t>
      </w:r>
      <w:r w:rsidRPr="00DC06E1">
        <w:rPr>
          <w:rStyle w:val="StyleUnderline"/>
        </w:rPr>
        <w:t xml:space="preserve"> have </w:t>
      </w:r>
      <w:r w:rsidRPr="009E077C">
        <w:rPr>
          <w:rStyle w:val="StyleUnderline"/>
          <w:highlight w:val="cyan"/>
        </w:rPr>
        <w:t>asserted</w:t>
      </w:r>
      <w:r w:rsidRPr="00DC06E1">
        <w:rPr>
          <w:rStyle w:val="StyleUnderline"/>
        </w:rPr>
        <w:t xml:space="preserve"> that </w:t>
      </w:r>
      <w:r w:rsidRPr="009E077C">
        <w:rPr>
          <w:rStyle w:val="StyleUnderline"/>
          <w:highlight w:val="cyan"/>
        </w:rPr>
        <w:t>Tehran</w:t>
      </w:r>
      <w:r w:rsidRPr="00DC06E1">
        <w:rPr>
          <w:rStyle w:val="StyleUnderline"/>
        </w:rPr>
        <w:t xml:space="preserve"> already </w:t>
      </w:r>
      <w:r w:rsidRPr="009E077C">
        <w:rPr>
          <w:rStyle w:val="StyleUnderline"/>
          <w:highlight w:val="cyan"/>
        </w:rPr>
        <w:t>possessed everything</w:t>
      </w:r>
      <w:r w:rsidRPr="00DC06E1">
        <w:rPr>
          <w:rStyle w:val="StyleUnderline"/>
        </w:rPr>
        <w:t xml:space="preserve"> it needed </w:t>
      </w:r>
      <w:r w:rsidRPr="009E077C">
        <w:rPr>
          <w:rStyle w:val="StyleUnderline"/>
          <w:highlight w:val="cyan"/>
        </w:rPr>
        <w:t>for</w:t>
      </w:r>
      <w:r w:rsidRPr="00DC06E1">
        <w:rPr>
          <w:rStyle w:val="StyleUnderline"/>
        </w:rPr>
        <w:t xml:space="preserve"> a </w:t>
      </w:r>
      <w:r w:rsidRPr="009E077C">
        <w:rPr>
          <w:rStyle w:val="Emphasis"/>
          <w:highlight w:val="cyan"/>
        </w:rPr>
        <w:t>nuc</w:t>
      </w:r>
      <w:r w:rsidRPr="003E2754">
        <w:rPr>
          <w:rStyle w:val="Emphasis"/>
        </w:rPr>
        <w:t>lear weapon</w:t>
      </w:r>
      <w:r w:rsidRPr="00DC06E1">
        <w:rPr>
          <w:rStyle w:val="StyleUnderline"/>
        </w:rPr>
        <w:t xml:space="preserve"> </w:t>
      </w:r>
      <w:r w:rsidRPr="00DC06E1">
        <w:rPr>
          <w:sz w:val="16"/>
        </w:rPr>
        <w:t>but had opted to exercise restraint.</w:t>
      </w:r>
    </w:p>
    <w:p w14:paraId="5C6AE47F" w14:textId="77777777" w:rsidR="005551FF" w:rsidRPr="00DC06E1" w:rsidRDefault="005551FF" w:rsidP="005551FF">
      <w:pPr>
        <w:rPr>
          <w:sz w:val="16"/>
        </w:rPr>
      </w:pPr>
      <w:r w:rsidRPr="00DC06E1">
        <w:rPr>
          <w:sz w:val="16"/>
        </w:rPr>
        <w:t xml:space="preserve">“In terms of our national security, we do not want to do it,” Mohammad Eslami, head of the Atomic Energy Organization of Iran, said in January. “It is </w:t>
      </w:r>
      <w:r w:rsidRPr="00DC06E1">
        <w:rPr>
          <w:rStyle w:val="StyleUnderline"/>
        </w:rPr>
        <w:t>not about the lack of capability</w:t>
      </w:r>
      <w:r w:rsidRPr="00DC06E1">
        <w:rPr>
          <w:sz w:val="16"/>
        </w:rPr>
        <w:t>.”</w:t>
      </w:r>
    </w:p>
    <w:p w14:paraId="0BCCBC59" w14:textId="77777777" w:rsidR="005551FF" w:rsidRPr="00DC06E1" w:rsidRDefault="005551FF" w:rsidP="005551FF">
      <w:pPr>
        <w:rPr>
          <w:sz w:val="16"/>
        </w:rPr>
      </w:pPr>
      <w:r w:rsidRPr="00DC06E1">
        <w:rPr>
          <w:sz w:val="16"/>
        </w:rPr>
        <w:t xml:space="preserve">A report issued by the U.S. Office of the Director of National Intelligence in February </w:t>
      </w:r>
      <w:r w:rsidRPr="00DC06E1">
        <w:rPr>
          <w:rStyle w:val="StyleUnderline"/>
        </w:rPr>
        <w:t xml:space="preserve">described the </w:t>
      </w:r>
      <w:r w:rsidRPr="009E077C">
        <w:rPr>
          <w:rStyle w:val="StyleUnderline"/>
          <w:highlight w:val="cyan"/>
        </w:rPr>
        <w:t>Iranian nuclear threat</w:t>
      </w:r>
      <w:r w:rsidRPr="00DC06E1">
        <w:rPr>
          <w:rStyle w:val="StyleUnderline"/>
        </w:rPr>
        <w:t xml:space="preserve"> in </w:t>
      </w:r>
      <w:r w:rsidRPr="009E077C">
        <w:rPr>
          <w:rStyle w:val="Emphasis"/>
          <w:highlight w:val="cyan"/>
        </w:rPr>
        <w:t>starker</w:t>
      </w:r>
      <w:r w:rsidRPr="00DC06E1">
        <w:rPr>
          <w:rStyle w:val="StyleUnderline"/>
        </w:rPr>
        <w:t xml:space="preserve"> terms compared with previous assessments.</w:t>
      </w:r>
      <w:r w:rsidRPr="00DC06E1">
        <w:rPr>
          <w:sz w:val="16"/>
        </w:rPr>
        <w:t xml:space="preserve"> While Iran does not appear to be actively developing a weapon</w:t>
      </w:r>
      <w:r w:rsidRPr="00DC06E1">
        <w:rPr>
          <w:rStyle w:val="StyleUnderline"/>
        </w:rPr>
        <w:t xml:space="preserve">, </w:t>
      </w:r>
      <w:r w:rsidRPr="009E077C">
        <w:rPr>
          <w:rStyle w:val="StyleUnderline"/>
          <w:highlight w:val="cyan"/>
        </w:rPr>
        <w:t>Tehran</w:t>
      </w:r>
      <w:r w:rsidRPr="00DC06E1">
        <w:rPr>
          <w:rStyle w:val="StyleUnderline"/>
        </w:rPr>
        <w:t xml:space="preserve"> since 2020 “has </w:t>
      </w:r>
      <w:r w:rsidRPr="009E077C">
        <w:rPr>
          <w:rStyle w:val="StyleUnderline"/>
          <w:highlight w:val="cyan"/>
        </w:rPr>
        <w:t>stated</w:t>
      </w:r>
      <w:r w:rsidRPr="00DC06E1">
        <w:rPr>
          <w:rStyle w:val="StyleUnderline"/>
        </w:rPr>
        <w:t xml:space="preserve"> that it is </w:t>
      </w:r>
      <w:r w:rsidRPr="009E077C">
        <w:rPr>
          <w:rStyle w:val="StyleUnderline"/>
          <w:highlight w:val="cyan"/>
        </w:rPr>
        <w:t>no</w:t>
      </w:r>
      <w:r w:rsidRPr="00DC06E1">
        <w:rPr>
          <w:rStyle w:val="StyleUnderline"/>
        </w:rPr>
        <w:t xml:space="preserve"> longer </w:t>
      </w:r>
      <w:r w:rsidRPr="009E077C">
        <w:rPr>
          <w:rStyle w:val="StyleUnderline"/>
          <w:highlight w:val="cyan"/>
        </w:rPr>
        <w:t>constrain</w:t>
      </w:r>
      <w:r w:rsidRPr="00DC06E1">
        <w:rPr>
          <w:rStyle w:val="StyleUnderline"/>
        </w:rPr>
        <w:t xml:space="preserve">ed </w:t>
      </w:r>
      <w:r w:rsidRPr="009E077C">
        <w:rPr>
          <w:rStyle w:val="StyleUnderline"/>
          <w:highlight w:val="cyan"/>
        </w:rPr>
        <w:t>by</w:t>
      </w:r>
      <w:r w:rsidRPr="00DC06E1">
        <w:rPr>
          <w:rStyle w:val="StyleUnderline"/>
        </w:rPr>
        <w:t xml:space="preserve">” the </w:t>
      </w:r>
      <w:r w:rsidRPr="009E077C">
        <w:rPr>
          <w:rStyle w:val="Emphasis"/>
          <w:highlight w:val="cyan"/>
        </w:rPr>
        <w:t>nuclear</w:t>
      </w:r>
      <w:r w:rsidRPr="003E2754">
        <w:rPr>
          <w:rStyle w:val="Emphasis"/>
        </w:rPr>
        <w:t xml:space="preserve"> </w:t>
      </w:r>
      <w:r w:rsidRPr="009E077C">
        <w:rPr>
          <w:rStyle w:val="Emphasis"/>
          <w:highlight w:val="cyan"/>
        </w:rPr>
        <w:t>deal’s limits</w:t>
      </w:r>
      <w:r w:rsidRPr="009E077C">
        <w:rPr>
          <w:sz w:val="16"/>
          <w:highlight w:val="cyan"/>
        </w:rPr>
        <w:t xml:space="preserve"> and</w:t>
      </w:r>
      <w:r w:rsidRPr="00DC06E1">
        <w:rPr>
          <w:sz w:val="16"/>
        </w:rPr>
        <w:t xml:space="preserve"> has “</w:t>
      </w:r>
      <w:r w:rsidRPr="009E077C">
        <w:rPr>
          <w:rStyle w:val="StyleUnderline"/>
          <w:highlight w:val="cyan"/>
        </w:rPr>
        <w:t>undertaken activities</w:t>
      </w:r>
      <w:r w:rsidRPr="00DC06E1">
        <w:rPr>
          <w:rStyle w:val="StyleUnderline"/>
        </w:rPr>
        <w:t xml:space="preserve"> that better position it </w:t>
      </w:r>
      <w:r w:rsidRPr="009E077C">
        <w:rPr>
          <w:rStyle w:val="StyleUnderline"/>
          <w:highlight w:val="cyan"/>
        </w:rPr>
        <w:t>to produce</w:t>
      </w:r>
      <w:r w:rsidRPr="00DC06E1">
        <w:rPr>
          <w:rStyle w:val="StyleUnderline"/>
        </w:rPr>
        <w:t xml:space="preserve"> a </w:t>
      </w:r>
      <w:r w:rsidRPr="009E077C">
        <w:rPr>
          <w:rStyle w:val="StyleUnderline"/>
          <w:highlight w:val="cyan"/>
        </w:rPr>
        <w:t>nuc</w:t>
      </w:r>
      <w:r w:rsidRPr="00DC06E1">
        <w:rPr>
          <w:rStyle w:val="StyleUnderline"/>
        </w:rPr>
        <w:t>lear device</w:t>
      </w:r>
      <w:r w:rsidRPr="00DC06E1">
        <w:rPr>
          <w:sz w:val="16"/>
        </w:rPr>
        <w:t>, if it chooses to do so,” the report said.</w:t>
      </w:r>
    </w:p>
    <w:p w14:paraId="48625E80" w14:textId="77777777" w:rsidR="005551FF" w:rsidRPr="00DC06E1" w:rsidRDefault="005551FF" w:rsidP="005551FF">
      <w:pPr>
        <w:rPr>
          <w:sz w:val="16"/>
        </w:rPr>
      </w:pPr>
      <w:r w:rsidRPr="00DC06E1">
        <w:rPr>
          <w:sz w:val="16"/>
        </w:rPr>
        <w:t>Under the 2015 Iran nuclear accord, negotiated by the United States and five other world powers plus the European Union, Iran agreed to accept severe curbs on its nuclear program, including tight limits on the amount of enriched uranium it could possess, as well as intrusive monitoring by the International Atomic Energy Agency, the Vienna-based nuclear watchdog.</w:t>
      </w:r>
    </w:p>
    <w:p w14:paraId="00D028E0" w14:textId="77777777" w:rsidR="005551FF" w:rsidRPr="00DC06E1" w:rsidRDefault="005551FF" w:rsidP="005551FF">
      <w:pPr>
        <w:rPr>
          <w:sz w:val="16"/>
        </w:rPr>
      </w:pPr>
      <w:r w:rsidRPr="00DC06E1">
        <w:rPr>
          <w:sz w:val="16"/>
        </w:rPr>
        <w:t xml:space="preserve">But after Trump’s withdrawal from the deal, </w:t>
      </w:r>
      <w:r w:rsidRPr="009E077C">
        <w:rPr>
          <w:rStyle w:val="StyleUnderline"/>
          <w:highlight w:val="cyan"/>
        </w:rPr>
        <w:t>Iran threw off</w:t>
      </w:r>
      <w:r w:rsidRPr="00DC06E1">
        <w:rPr>
          <w:rStyle w:val="StyleUnderline"/>
        </w:rPr>
        <w:t xml:space="preserve"> most of its </w:t>
      </w:r>
      <w:r w:rsidRPr="009E077C">
        <w:rPr>
          <w:rStyle w:val="StyleUnderline"/>
          <w:highlight w:val="cyan"/>
        </w:rPr>
        <w:t>restraints</w:t>
      </w:r>
      <w:r w:rsidRPr="00DC06E1">
        <w:rPr>
          <w:rStyle w:val="StyleUnderline"/>
        </w:rPr>
        <w:t xml:space="preserve"> and began </w:t>
      </w:r>
      <w:r w:rsidRPr="009E077C">
        <w:rPr>
          <w:rStyle w:val="StyleUnderline"/>
          <w:highlight w:val="cyan"/>
        </w:rPr>
        <w:t>producing</w:t>
      </w:r>
      <w:r w:rsidRPr="00DC06E1">
        <w:rPr>
          <w:rStyle w:val="StyleUnderline"/>
        </w:rPr>
        <w:t xml:space="preserve"> enriched </w:t>
      </w:r>
      <w:r w:rsidRPr="009E077C">
        <w:rPr>
          <w:rStyle w:val="StyleUnderline"/>
          <w:highlight w:val="cyan"/>
        </w:rPr>
        <w:t xml:space="preserve">uranium </w:t>
      </w:r>
      <w:r w:rsidRPr="00DC06E1">
        <w:rPr>
          <w:rStyle w:val="StyleUnderline"/>
        </w:rPr>
        <w:t xml:space="preserve">at an </w:t>
      </w:r>
      <w:r w:rsidRPr="00DC06E1">
        <w:rPr>
          <w:rStyle w:val="Emphasis"/>
        </w:rPr>
        <w:t xml:space="preserve">ever </w:t>
      </w:r>
      <w:r w:rsidRPr="009E077C">
        <w:rPr>
          <w:rStyle w:val="Emphasis"/>
          <w:highlight w:val="cyan"/>
        </w:rPr>
        <w:t>faster</w:t>
      </w:r>
      <w:r w:rsidRPr="00DC06E1">
        <w:rPr>
          <w:rStyle w:val="Emphasis"/>
        </w:rPr>
        <w:t xml:space="preserve"> rate</w:t>
      </w:r>
      <w:r w:rsidRPr="00DC06E1">
        <w:rPr>
          <w:sz w:val="16"/>
        </w:rPr>
        <w:t>, according to U.S. and IAEA assessments.</w:t>
      </w:r>
    </w:p>
    <w:p w14:paraId="4CBCBAB8" w14:textId="77777777" w:rsidR="005551FF" w:rsidRPr="00DC06E1" w:rsidRDefault="005551FF" w:rsidP="005551FF">
      <w:pPr>
        <w:rPr>
          <w:sz w:val="16"/>
        </w:rPr>
      </w:pPr>
      <w:r w:rsidRPr="00DC06E1">
        <w:rPr>
          <w:sz w:val="16"/>
        </w:rPr>
        <w:t>Most worryingly</w:t>
      </w:r>
      <w:r w:rsidRPr="00DC06E1">
        <w:rPr>
          <w:rStyle w:val="StyleUnderline"/>
        </w:rPr>
        <w:t xml:space="preserve">, </w:t>
      </w:r>
      <w:r w:rsidRPr="009E077C">
        <w:rPr>
          <w:rStyle w:val="StyleUnderline"/>
          <w:highlight w:val="cyan"/>
        </w:rPr>
        <w:t>Iran</w:t>
      </w:r>
      <w:r w:rsidRPr="00DC06E1">
        <w:rPr>
          <w:rStyle w:val="StyleUnderline"/>
        </w:rPr>
        <w:t xml:space="preserve"> last year began </w:t>
      </w:r>
      <w:r w:rsidRPr="009E077C">
        <w:rPr>
          <w:rStyle w:val="Emphasis"/>
          <w:highlight w:val="cyan"/>
        </w:rPr>
        <w:t>stockpiling</w:t>
      </w:r>
      <w:r w:rsidRPr="00DC06E1">
        <w:rPr>
          <w:rStyle w:val="StyleUnderline"/>
        </w:rPr>
        <w:t xml:space="preserve"> a form of highly enriched uranium that is close to weapons grade,</w:t>
      </w:r>
      <w:r w:rsidRPr="00DC06E1">
        <w:rPr>
          <w:sz w:val="16"/>
        </w:rPr>
        <w:t xml:space="preserve"> according to confidential IAEA reports. </w:t>
      </w:r>
      <w:r w:rsidRPr="00DC06E1">
        <w:rPr>
          <w:rStyle w:val="StyleUnderline"/>
        </w:rPr>
        <w:t xml:space="preserve">U.S. officials </w:t>
      </w:r>
      <w:r w:rsidRPr="009E077C">
        <w:rPr>
          <w:rStyle w:val="StyleUnderline"/>
          <w:highlight w:val="cyan"/>
        </w:rPr>
        <w:t>confirm</w:t>
      </w:r>
      <w:r w:rsidRPr="00DC06E1">
        <w:rPr>
          <w:rStyle w:val="StyleUnderline"/>
        </w:rPr>
        <w:t xml:space="preserve"> that </w:t>
      </w:r>
      <w:r w:rsidRPr="009E077C">
        <w:rPr>
          <w:rStyle w:val="StyleUnderline"/>
          <w:highlight w:val="cyan"/>
        </w:rPr>
        <w:t>Iran</w:t>
      </w:r>
      <w:r w:rsidRPr="00DC06E1">
        <w:rPr>
          <w:rStyle w:val="StyleUnderline"/>
        </w:rPr>
        <w:t xml:space="preserve"> could use this fuel to </w:t>
      </w:r>
      <w:r w:rsidRPr="009E077C">
        <w:rPr>
          <w:rStyle w:val="StyleUnderline"/>
          <w:highlight w:val="cyan"/>
        </w:rPr>
        <w:t>create</w:t>
      </w:r>
      <w:r w:rsidRPr="00DC06E1">
        <w:rPr>
          <w:rStyle w:val="StyleUnderline"/>
        </w:rPr>
        <w:t xml:space="preserve"> a </w:t>
      </w:r>
      <w:r w:rsidRPr="009E077C">
        <w:rPr>
          <w:rStyle w:val="StyleUnderline"/>
          <w:highlight w:val="cyan"/>
        </w:rPr>
        <w:t>bomb’s</w:t>
      </w:r>
      <w:r w:rsidRPr="00DC06E1">
        <w:rPr>
          <w:rStyle w:val="StyleUnderline"/>
        </w:rPr>
        <w:t xml:space="preserve"> worth of weapons-grade uranium </w:t>
      </w:r>
      <w:r w:rsidRPr="009E077C">
        <w:rPr>
          <w:rStyle w:val="StyleUnderline"/>
          <w:highlight w:val="cyan"/>
        </w:rPr>
        <w:t>in</w:t>
      </w:r>
      <w:r w:rsidRPr="00DC06E1">
        <w:rPr>
          <w:rStyle w:val="StyleUnderline"/>
        </w:rPr>
        <w:t xml:space="preserve"> as little as a </w:t>
      </w:r>
      <w:r w:rsidRPr="009E077C">
        <w:rPr>
          <w:rStyle w:val="StyleUnderline"/>
          <w:highlight w:val="cyan"/>
        </w:rPr>
        <w:t>few days</w:t>
      </w:r>
      <w:r w:rsidRPr="00DC06E1">
        <w:rPr>
          <w:sz w:val="16"/>
        </w:rPr>
        <w:t>, if it chooses to do so.</w:t>
      </w:r>
    </w:p>
    <w:p w14:paraId="7F53F829" w14:textId="77777777" w:rsidR="005551FF" w:rsidRPr="00DC06E1" w:rsidRDefault="005551FF" w:rsidP="005551FF">
      <w:pPr>
        <w:rPr>
          <w:sz w:val="16"/>
        </w:rPr>
      </w:pPr>
      <w:r w:rsidRPr="00DC06E1">
        <w:rPr>
          <w:sz w:val="16"/>
        </w:rPr>
        <w:t>Iran would need additional time — a few months or even a year or more — to master the technology to build a reliable nuclear warhead that could be delivered by one of its ballistic missiles, officials and experts said.</w:t>
      </w:r>
    </w:p>
    <w:p w14:paraId="536447F6" w14:textId="77777777" w:rsidR="005551FF" w:rsidRPr="00DC06E1" w:rsidRDefault="005551FF" w:rsidP="005551FF">
      <w:pPr>
        <w:rPr>
          <w:sz w:val="16"/>
        </w:rPr>
      </w:pPr>
      <w:r w:rsidRPr="00DC06E1">
        <w:rPr>
          <w:sz w:val="16"/>
        </w:rPr>
        <w:t>The next step that U.S. officials and regional diplomats are watching will be Israel’s response to Iran’s missile attack. Iranian officials have already warned that an Israeli response will be met with attacks on energy infrastructure, without specifying where. Iranian allies in Iraq have made similar threats.</w:t>
      </w:r>
    </w:p>
    <w:p w14:paraId="49298700" w14:textId="77777777" w:rsidR="005551FF" w:rsidRPr="00DC06E1" w:rsidRDefault="005551FF" w:rsidP="005551FF">
      <w:pPr>
        <w:rPr>
          <w:sz w:val="16"/>
        </w:rPr>
      </w:pPr>
      <w:r w:rsidRPr="00DC06E1">
        <w:rPr>
          <w:sz w:val="16"/>
        </w:rPr>
        <w:t>“If the energy war begins, the world will lose 12 million barrels of oil per day. Either everyone will enjoy the blessings of energy, or everyone will be deprived,” said Abu Ali al-Askari, of the powerful Iranian-allied militia Kataib Hezbollah in Iraq.</w:t>
      </w:r>
    </w:p>
    <w:p w14:paraId="592CF4A6" w14:textId="77777777" w:rsidR="005551FF" w:rsidRPr="00DC06E1" w:rsidRDefault="005551FF" w:rsidP="005551FF">
      <w:pPr>
        <w:rPr>
          <w:sz w:val="16"/>
        </w:rPr>
      </w:pPr>
      <w:r w:rsidRPr="00DC06E1">
        <w:rPr>
          <w:sz w:val="16"/>
        </w:rPr>
        <w:t>Several current and former U.S. officials expressed concerns that Israel may seize on an opportunity to attack Iran’s uranium enrichment facilities as retaliation for this week’s missile strike. But whether Israeli bombs could penetrate Iran’s most deeply buried uranium plants is unclear, the officials and weapons experts said. Much of Iran’s highly enriched uranium, they said, is made at its Fordow enrichment plan</w:t>
      </w:r>
      <w:r w:rsidRPr="006F5EBA">
        <w:rPr>
          <w:sz w:val="16"/>
        </w:rPr>
        <w:t>t,</w:t>
      </w:r>
      <w:r w:rsidRPr="00DC06E1">
        <w:rPr>
          <w:sz w:val="16"/>
        </w:rPr>
        <w:t xml:space="preserve"> which was built inside tunnels dug into a mountain near the city of Qom.</w:t>
      </w:r>
    </w:p>
    <w:p w14:paraId="2CB2627E" w14:textId="77777777" w:rsidR="005551FF" w:rsidRDefault="005551FF" w:rsidP="005551FF">
      <w:pPr>
        <w:rPr>
          <w:sz w:val="16"/>
        </w:rPr>
      </w:pPr>
      <w:r w:rsidRPr="00DC06E1">
        <w:rPr>
          <w:sz w:val="16"/>
        </w:rPr>
        <w:t xml:space="preserve">“It is highly likely that this time Israelis will target Iranian nuclear facilities, especially if they believe </w:t>
      </w:r>
      <w:r w:rsidRPr="009E077C">
        <w:rPr>
          <w:rStyle w:val="StyleUnderline"/>
          <w:highlight w:val="cyan"/>
        </w:rPr>
        <w:t>Iran</w:t>
      </w:r>
      <w:r w:rsidRPr="00DC06E1">
        <w:rPr>
          <w:rStyle w:val="StyleUnderline"/>
        </w:rPr>
        <w:t xml:space="preserve"> has already </w:t>
      </w:r>
      <w:r w:rsidRPr="009E077C">
        <w:rPr>
          <w:rStyle w:val="StyleUnderline"/>
          <w:highlight w:val="cyan"/>
        </w:rPr>
        <w:t>resumed nuc</w:t>
      </w:r>
      <w:r w:rsidRPr="00DC06E1">
        <w:rPr>
          <w:rStyle w:val="StyleUnderline"/>
        </w:rPr>
        <w:t xml:space="preserve">lear </w:t>
      </w:r>
      <w:r w:rsidRPr="009E077C">
        <w:rPr>
          <w:rStyle w:val="StyleUnderline"/>
          <w:highlight w:val="cyan"/>
        </w:rPr>
        <w:t>weaponization</w:t>
      </w:r>
      <w:r w:rsidRPr="00DC06E1">
        <w:rPr>
          <w:rStyle w:val="StyleUnderline"/>
        </w:rPr>
        <w:t xml:space="preserve"> </w:t>
      </w:r>
      <w:r w:rsidRPr="009E077C">
        <w:rPr>
          <w:rStyle w:val="StyleUnderline"/>
          <w:highlight w:val="cyan"/>
        </w:rPr>
        <w:t>work</w:t>
      </w:r>
      <w:r w:rsidRPr="00DC06E1">
        <w:rPr>
          <w:sz w:val="16"/>
        </w:rPr>
        <w:t>,” said Gregory Koblentz, an associate professor and nonproliferation expert at George Mason University’s Schar School of Policy and Government. Koblentz said Israel’s attacks against Hezbollah in recent weeks were partly intended to neutralize the group’s vast rocket and missile forces, which were “widely seen as Iran’s insurance policy against an Israeli attack on their nuclear facilities.”</w:t>
      </w:r>
    </w:p>
    <w:p w14:paraId="52793B9D" w14:textId="0E2A926D" w:rsidR="005551FF" w:rsidRDefault="005551FF" w:rsidP="005551FF">
      <w:pPr>
        <w:pStyle w:val="Heading4"/>
      </w:pPr>
      <w:r>
        <w:t>They can build a bomb quickly</w:t>
      </w:r>
    </w:p>
    <w:p w14:paraId="0FF0C696" w14:textId="77777777" w:rsidR="005551FF" w:rsidRDefault="005551FF" w:rsidP="005551FF">
      <w:r w:rsidRPr="00DF2518">
        <w:rPr>
          <w:b/>
          <w:bCs/>
          <w:sz w:val="26"/>
          <w:szCs w:val="26"/>
        </w:rPr>
        <w:t>Gordon 25</w:t>
      </w:r>
      <w:r>
        <w:t xml:space="preserve">, </w:t>
      </w:r>
      <w:r w:rsidRPr="00A23716">
        <w:t>Philip H. Gordon is an American diplomat and international relations scholar. </w:t>
      </w:r>
      <w:r>
        <w:t xml:space="preserve">[Phillip, </w:t>
      </w:r>
      <w:r w:rsidRPr="00A568C6">
        <w:t>Jun 23</w:t>
      </w:r>
      <w:r>
        <w:t>, “</w:t>
      </w:r>
      <w:r w:rsidRPr="00F558BF">
        <w:t>Real success for Trump in Iran will require de-escalation</w:t>
      </w:r>
      <w:r>
        <w:t xml:space="preserve">”, Financial Times, </w:t>
      </w:r>
      <w:r w:rsidRPr="00B13569">
        <w:t>http://ft.com/content/a00fe4f2-af6b-483d-aa16-d09956699e01</w:t>
      </w:r>
      <w:r>
        <w:t>] nirwan pande</w:t>
      </w:r>
    </w:p>
    <w:p w14:paraId="22FF2616" w14:textId="77777777" w:rsidR="005551FF" w:rsidRPr="00590170" w:rsidRDefault="005551FF" w:rsidP="005551FF">
      <w:pPr>
        <w:rPr>
          <w:sz w:val="16"/>
        </w:rPr>
      </w:pPr>
      <w:r w:rsidRPr="00590170">
        <w:rPr>
          <w:sz w:val="16"/>
        </w:rPr>
        <w:t xml:space="preserve">It will be many weeks — </w:t>
      </w:r>
      <w:r w:rsidRPr="007500B9">
        <w:rPr>
          <w:rStyle w:val="StyleUnderline"/>
        </w:rPr>
        <w:t xml:space="preserve">years, in fact — before we know if Saturday’s </w:t>
      </w:r>
      <w:r w:rsidRPr="009E077C">
        <w:rPr>
          <w:rStyle w:val="StyleUnderline"/>
          <w:highlight w:val="cyan"/>
        </w:rPr>
        <w:t>US strikes</w:t>
      </w:r>
      <w:r w:rsidRPr="007500B9">
        <w:rPr>
          <w:rStyle w:val="StyleUnderline"/>
        </w:rPr>
        <w:t xml:space="preserve"> on Iran were “very successful</w:t>
      </w:r>
      <w:r w:rsidRPr="00590170">
        <w:rPr>
          <w:sz w:val="16"/>
        </w:rPr>
        <w:t xml:space="preserve">,” as President Donald Trump proclaimed hours after the bombs fell. The bombs hit their targets and the strikes may have set back Iran’s nuclear programme for months or even years. But that is a </w:t>
      </w:r>
      <w:r w:rsidRPr="009E077C">
        <w:rPr>
          <w:rStyle w:val="StyleUnderline"/>
          <w:highlight w:val="cyan"/>
        </w:rPr>
        <w:t>far</w:t>
      </w:r>
      <w:r w:rsidRPr="002E108F">
        <w:rPr>
          <w:rStyle w:val="StyleUnderline"/>
        </w:rPr>
        <w:t xml:space="preserve"> cry </w:t>
      </w:r>
      <w:r w:rsidRPr="009E077C">
        <w:rPr>
          <w:rStyle w:val="StyleUnderline"/>
          <w:highlight w:val="cyan"/>
        </w:rPr>
        <w:t>from</w:t>
      </w:r>
      <w:r w:rsidRPr="002E108F">
        <w:rPr>
          <w:rStyle w:val="StyleUnderline"/>
        </w:rPr>
        <w:t xml:space="preserve"> a guaranteed “</w:t>
      </w:r>
      <w:r w:rsidRPr="009E077C">
        <w:rPr>
          <w:rStyle w:val="StyleUnderline"/>
          <w:highlight w:val="cyan"/>
        </w:rPr>
        <w:t>success</w:t>
      </w:r>
      <w:r w:rsidRPr="002E108F">
        <w:rPr>
          <w:rStyle w:val="StyleUnderline"/>
        </w:rPr>
        <w:t>.” </w:t>
      </w:r>
    </w:p>
    <w:p w14:paraId="3164D94F" w14:textId="77777777" w:rsidR="005551FF" w:rsidRPr="003E2754" w:rsidRDefault="005551FF" w:rsidP="005551FF">
      <w:pPr>
        <w:rPr>
          <w:rStyle w:val="Emphasis"/>
        </w:rPr>
      </w:pPr>
      <w:r w:rsidRPr="00590170">
        <w:rPr>
          <w:sz w:val="16"/>
        </w:rPr>
        <w:t xml:space="preserve">The shortest-term questions are whether and for how long the underground enrichment site at Fordow was genuinely put out of business and how much of Iran’s stockpile of highly enriched uranium was actually destroyed. Prior to the strikes, </w:t>
      </w:r>
      <w:r w:rsidRPr="009E077C">
        <w:rPr>
          <w:rStyle w:val="StyleUnderline"/>
          <w:highlight w:val="cyan"/>
        </w:rPr>
        <w:t xml:space="preserve">Iran </w:t>
      </w:r>
      <w:r w:rsidRPr="00EB67AB">
        <w:rPr>
          <w:rStyle w:val="StyleUnderline"/>
        </w:rPr>
        <w:t>had</w:t>
      </w:r>
      <w:r w:rsidRPr="002E108F">
        <w:rPr>
          <w:rStyle w:val="StyleUnderline"/>
        </w:rPr>
        <w:t xml:space="preserve"> </w:t>
      </w:r>
      <w:r w:rsidRPr="00EB67AB">
        <w:rPr>
          <w:rStyle w:val="StyleUnderline"/>
        </w:rPr>
        <w:t xml:space="preserve">over </w:t>
      </w:r>
      <w:r w:rsidRPr="00EB67AB">
        <w:rPr>
          <w:rStyle w:val="Emphasis"/>
        </w:rPr>
        <w:t xml:space="preserve">400kg of </w:t>
      </w:r>
      <w:r w:rsidRPr="009E077C">
        <w:rPr>
          <w:rStyle w:val="Emphasis"/>
          <w:highlight w:val="cyan"/>
        </w:rPr>
        <w:t>HEU</w:t>
      </w:r>
      <w:r w:rsidRPr="00590170">
        <w:rPr>
          <w:sz w:val="16"/>
        </w:rPr>
        <w:t xml:space="preserve">, probably held in relatively small canisters and potentially </w:t>
      </w:r>
      <w:r w:rsidRPr="009E077C">
        <w:rPr>
          <w:rStyle w:val="StyleUnderline"/>
          <w:highlight w:val="cyan"/>
        </w:rPr>
        <w:t>disbursed around</w:t>
      </w:r>
      <w:r w:rsidRPr="002E108F">
        <w:rPr>
          <w:rStyle w:val="StyleUnderline"/>
        </w:rPr>
        <w:t xml:space="preserve"> the </w:t>
      </w:r>
      <w:r w:rsidRPr="009E077C">
        <w:rPr>
          <w:rStyle w:val="StyleUnderline"/>
          <w:highlight w:val="cyan"/>
        </w:rPr>
        <w:t>country</w:t>
      </w:r>
      <w:r w:rsidRPr="002E108F">
        <w:rPr>
          <w:rStyle w:val="StyleUnderline"/>
        </w:rPr>
        <w:t xml:space="preserve"> at </w:t>
      </w:r>
      <w:r w:rsidRPr="00EB67AB">
        <w:rPr>
          <w:rStyle w:val="Emphasis"/>
        </w:rPr>
        <w:t>underground sites</w:t>
      </w:r>
      <w:r w:rsidRPr="00590170">
        <w:rPr>
          <w:sz w:val="16"/>
        </w:rPr>
        <w:t xml:space="preserve">. </w:t>
      </w:r>
      <w:r w:rsidRPr="009E077C">
        <w:rPr>
          <w:rStyle w:val="StyleUnderline"/>
          <w:highlight w:val="cyan"/>
        </w:rPr>
        <w:t>If</w:t>
      </w:r>
      <w:r w:rsidRPr="002E108F">
        <w:rPr>
          <w:rStyle w:val="StyleUnderline"/>
        </w:rPr>
        <w:t xml:space="preserve"> even a </w:t>
      </w:r>
      <w:r w:rsidRPr="009E077C">
        <w:rPr>
          <w:rStyle w:val="StyleUnderline"/>
          <w:highlight w:val="cyan"/>
        </w:rPr>
        <w:t>small part</w:t>
      </w:r>
      <w:r w:rsidRPr="002E108F">
        <w:rPr>
          <w:rStyle w:val="StyleUnderline"/>
        </w:rPr>
        <w:t xml:space="preserve"> of that material </w:t>
      </w:r>
      <w:r w:rsidRPr="009E077C">
        <w:rPr>
          <w:rStyle w:val="StyleUnderline"/>
          <w:highlight w:val="cyan"/>
        </w:rPr>
        <w:t>survived</w:t>
      </w:r>
      <w:r w:rsidRPr="002E108F">
        <w:rPr>
          <w:rStyle w:val="StyleUnderline"/>
        </w:rPr>
        <w:t xml:space="preserve"> the attack, </w:t>
      </w:r>
      <w:r w:rsidRPr="009E077C">
        <w:rPr>
          <w:rStyle w:val="StyleUnderline"/>
          <w:highlight w:val="cyan"/>
        </w:rPr>
        <w:t>Iran</w:t>
      </w:r>
      <w:r w:rsidRPr="002E108F">
        <w:rPr>
          <w:rStyle w:val="StyleUnderline"/>
        </w:rPr>
        <w:t xml:space="preserve"> today </w:t>
      </w:r>
      <w:r w:rsidRPr="00590170">
        <w:rPr>
          <w:rStyle w:val="StyleUnderline"/>
        </w:rPr>
        <w:t>still</w:t>
      </w:r>
      <w:r w:rsidRPr="002E108F">
        <w:rPr>
          <w:rStyle w:val="StyleUnderline"/>
        </w:rPr>
        <w:t xml:space="preserve"> </w:t>
      </w:r>
      <w:r w:rsidRPr="009E077C">
        <w:rPr>
          <w:rStyle w:val="StyleUnderline"/>
          <w:highlight w:val="cyan"/>
        </w:rPr>
        <w:t>has enough</w:t>
      </w:r>
      <w:r w:rsidRPr="002E108F">
        <w:rPr>
          <w:rStyle w:val="StyleUnderline"/>
        </w:rPr>
        <w:t xml:space="preserve"> fissile material </w:t>
      </w:r>
      <w:r w:rsidRPr="009E077C">
        <w:rPr>
          <w:rStyle w:val="StyleUnderline"/>
          <w:highlight w:val="cyan"/>
        </w:rPr>
        <w:t xml:space="preserve">for </w:t>
      </w:r>
      <w:r w:rsidRPr="009E077C">
        <w:rPr>
          <w:rStyle w:val="Emphasis"/>
          <w:highlight w:val="cyan"/>
        </w:rPr>
        <w:t>several nuc</w:t>
      </w:r>
      <w:r w:rsidRPr="003E2754">
        <w:rPr>
          <w:rStyle w:val="Emphasis"/>
        </w:rPr>
        <w:t>lear bomb</w:t>
      </w:r>
      <w:r w:rsidRPr="009E077C">
        <w:rPr>
          <w:rStyle w:val="Emphasis"/>
          <w:highlight w:val="cyan"/>
        </w:rPr>
        <w:t>s</w:t>
      </w:r>
      <w:r w:rsidRPr="003E2754">
        <w:rPr>
          <w:rStyle w:val="Emphasis"/>
        </w:rPr>
        <w:t>. </w:t>
      </w:r>
    </w:p>
    <w:p w14:paraId="04F171D6" w14:textId="77777777" w:rsidR="005551FF" w:rsidRPr="005C6E16" w:rsidRDefault="005551FF" w:rsidP="005551FF">
      <w:pPr>
        <w:rPr>
          <w:sz w:val="16"/>
        </w:rPr>
      </w:pPr>
      <w:r w:rsidRPr="00590170">
        <w:rPr>
          <w:sz w:val="16"/>
        </w:rPr>
        <w:t xml:space="preserve">Over the longer term, the main issue will be the effect the strikes have on Iran’s nuclear ambitions. The best-case scenario would be that Iran realises the decades-long enterprise of seeking a nuclear weapons option was catastrophically counter-productive. But </w:t>
      </w:r>
      <w:r w:rsidRPr="009E077C">
        <w:rPr>
          <w:rStyle w:val="StyleUnderline"/>
          <w:highlight w:val="cyan"/>
        </w:rPr>
        <w:t>Iran</w:t>
      </w:r>
      <w:r w:rsidRPr="002E108F">
        <w:rPr>
          <w:rStyle w:val="StyleUnderline"/>
        </w:rPr>
        <w:t xml:space="preserve">ian leaders are more likely to </w:t>
      </w:r>
      <w:r w:rsidRPr="009E077C">
        <w:rPr>
          <w:rStyle w:val="StyleUnderline"/>
          <w:highlight w:val="cyan"/>
        </w:rPr>
        <w:t>draw</w:t>
      </w:r>
      <w:r w:rsidRPr="002E108F">
        <w:rPr>
          <w:rStyle w:val="StyleUnderline"/>
        </w:rPr>
        <w:t xml:space="preserve"> the </w:t>
      </w:r>
      <w:r w:rsidRPr="009E077C">
        <w:rPr>
          <w:rStyle w:val="StyleUnderline"/>
          <w:highlight w:val="cyan"/>
        </w:rPr>
        <w:t>conclusion</w:t>
      </w:r>
      <w:r w:rsidRPr="002E108F">
        <w:rPr>
          <w:rStyle w:val="StyleUnderline"/>
        </w:rPr>
        <w:t xml:space="preserve"> that </w:t>
      </w:r>
      <w:r w:rsidRPr="009E077C">
        <w:rPr>
          <w:rStyle w:val="StyleUnderline"/>
          <w:highlight w:val="cyan"/>
        </w:rPr>
        <w:t>only nuc</w:t>
      </w:r>
      <w:r w:rsidRPr="002E108F">
        <w:rPr>
          <w:rStyle w:val="StyleUnderline"/>
        </w:rPr>
        <w:t>lear weapon</w:t>
      </w:r>
      <w:r w:rsidRPr="009E077C">
        <w:rPr>
          <w:rStyle w:val="StyleUnderline"/>
          <w:highlight w:val="cyan"/>
        </w:rPr>
        <w:t>s can protect</w:t>
      </w:r>
      <w:r w:rsidRPr="002E108F">
        <w:rPr>
          <w:rStyle w:val="StyleUnderline"/>
        </w:rPr>
        <w:t xml:space="preserve"> them</w:t>
      </w:r>
      <w:r w:rsidRPr="00590170">
        <w:rPr>
          <w:sz w:val="16"/>
        </w:rPr>
        <w:t xml:space="preserve"> and fairly soon </w:t>
      </w:r>
      <w:r w:rsidRPr="002E108F">
        <w:rPr>
          <w:rStyle w:val="StyleUnderline"/>
        </w:rPr>
        <w:t>resume the process of seeking to produce them</w:t>
      </w:r>
      <w:r w:rsidRPr="00590170">
        <w:rPr>
          <w:sz w:val="16"/>
        </w:rPr>
        <w:t xml:space="preserve"> — much as Saddam Hussein did after Israel bombed his incipient nuclear programme in 1981. Iran is a country of over 90mn people, three times the size of France, with </w:t>
      </w:r>
      <w:r w:rsidRPr="009E077C">
        <w:rPr>
          <w:rStyle w:val="StyleUnderline"/>
          <w:highlight w:val="cyan"/>
        </w:rPr>
        <w:t>extensive nuclear</w:t>
      </w:r>
      <w:r w:rsidRPr="002E108F">
        <w:rPr>
          <w:rStyle w:val="StyleUnderline"/>
        </w:rPr>
        <w:t xml:space="preserve"> knowhow that is now </w:t>
      </w:r>
      <w:r w:rsidRPr="009E077C">
        <w:rPr>
          <w:rStyle w:val="StyleUnderline"/>
          <w:highlight w:val="cyan"/>
        </w:rPr>
        <w:t>likely</w:t>
      </w:r>
      <w:r w:rsidRPr="002E108F">
        <w:rPr>
          <w:rStyle w:val="StyleUnderline"/>
        </w:rPr>
        <w:t xml:space="preserve"> to </w:t>
      </w:r>
      <w:r w:rsidRPr="009E077C">
        <w:rPr>
          <w:rStyle w:val="StyleUnderline"/>
          <w:highlight w:val="cyan"/>
        </w:rPr>
        <w:t>abandon</w:t>
      </w:r>
      <w:r w:rsidRPr="002E108F">
        <w:rPr>
          <w:rStyle w:val="StyleUnderline"/>
        </w:rPr>
        <w:t xml:space="preserve"> its </w:t>
      </w:r>
      <w:r w:rsidRPr="009E077C">
        <w:rPr>
          <w:rStyle w:val="StyleUnderline"/>
          <w:highlight w:val="cyan"/>
        </w:rPr>
        <w:t>non-prolif</w:t>
      </w:r>
      <w:r w:rsidRPr="002E108F">
        <w:rPr>
          <w:rStyle w:val="StyleUnderline"/>
        </w:rPr>
        <w:t xml:space="preserve">eration </w:t>
      </w:r>
      <w:r w:rsidRPr="009E077C">
        <w:rPr>
          <w:rStyle w:val="StyleUnderline"/>
          <w:highlight w:val="cyan"/>
        </w:rPr>
        <w:t>commitments</w:t>
      </w:r>
      <w:r w:rsidRPr="00590170">
        <w:rPr>
          <w:sz w:val="16"/>
        </w:rPr>
        <w:t xml:space="preserve"> and refuse to allow inspections. It could thus </w:t>
      </w:r>
      <w:r w:rsidRPr="005C6E16">
        <w:rPr>
          <w:sz w:val="16"/>
        </w:rPr>
        <w:t>easily resume nuclear activities unless the US and Israel are willing to bomb it over and over again.</w:t>
      </w:r>
    </w:p>
    <w:p w14:paraId="3DA8D2D1" w14:textId="77777777" w:rsidR="005551FF" w:rsidRPr="00590170" w:rsidRDefault="005551FF" w:rsidP="005551FF">
      <w:pPr>
        <w:rPr>
          <w:sz w:val="16"/>
        </w:rPr>
      </w:pPr>
      <w:r w:rsidRPr="00590170">
        <w:rPr>
          <w:sz w:val="16"/>
        </w:rPr>
        <w:t xml:space="preserve">The key to making the mission a longer-term success will be avoiding near-term military escalation that could draw the US further into the war and make a renewed </w:t>
      </w:r>
      <w:r w:rsidRPr="009E077C">
        <w:rPr>
          <w:rStyle w:val="StyleUnderline"/>
          <w:highlight w:val="cyan"/>
        </w:rPr>
        <w:t>Iranian nuc</w:t>
      </w:r>
      <w:r w:rsidRPr="002D0F71">
        <w:rPr>
          <w:rStyle w:val="StyleUnderline"/>
        </w:rPr>
        <w:t>lear weapon</w:t>
      </w:r>
      <w:r w:rsidRPr="009E077C">
        <w:rPr>
          <w:rStyle w:val="StyleUnderline"/>
          <w:highlight w:val="cyan"/>
        </w:rPr>
        <w:t>s</w:t>
      </w:r>
      <w:r w:rsidRPr="002D0F71">
        <w:rPr>
          <w:rStyle w:val="StyleUnderline"/>
        </w:rPr>
        <w:t xml:space="preserve"> programme </w:t>
      </w:r>
      <w:r w:rsidRPr="009E077C">
        <w:rPr>
          <w:rStyle w:val="Emphasis"/>
          <w:highlight w:val="cyan"/>
        </w:rPr>
        <w:t>more likely</w:t>
      </w:r>
      <w:r w:rsidRPr="00590170">
        <w:rPr>
          <w:sz w:val="16"/>
        </w:rPr>
        <w:t>. Iran’s Supreme Leader Ayatollah Ali Khamenei had threatened the US with “irreparable damage” if Washington entered the war and has already fired missiles at Israel and a US base in Qatar in response. But his military options are limited. Iran’s proxy network has been degraded, its long-range ballistic missile force significantly depleted, and its own air defences destroyed, leaving it vulnerable to US or Israeli counter-attacks. </w:t>
      </w:r>
    </w:p>
    <w:p w14:paraId="10AC7EFC" w14:textId="77777777" w:rsidR="005551FF" w:rsidRPr="00590170" w:rsidRDefault="005551FF" w:rsidP="005551FF">
      <w:pPr>
        <w:rPr>
          <w:sz w:val="16"/>
        </w:rPr>
      </w:pPr>
      <w:r w:rsidRPr="002D0F71">
        <w:rPr>
          <w:rStyle w:val="StyleUnderline"/>
        </w:rPr>
        <w:t xml:space="preserve">Iran also has </w:t>
      </w:r>
      <w:r w:rsidRPr="00EB67AB">
        <w:rPr>
          <w:rStyle w:val="Emphasis"/>
        </w:rPr>
        <w:t>mines</w:t>
      </w:r>
      <w:r w:rsidRPr="002D0F71">
        <w:rPr>
          <w:rStyle w:val="StyleUnderline"/>
        </w:rPr>
        <w:t xml:space="preserve"> and </w:t>
      </w:r>
      <w:r w:rsidRPr="00EB67AB">
        <w:rPr>
          <w:rStyle w:val="Emphasis"/>
        </w:rPr>
        <w:t>naval assets</w:t>
      </w:r>
      <w:r w:rsidRPr="002D0F71">
        <w:rPr>
          <w:rStyle w:val="StyleUnderline"/>
        </w:rPr>
        <w:t xml:space="preserve"> that could temporarily </w:t>
      </w:r>
      <w:r w:rsidRPr="00EB67AB">
        <w:rPr>
          <w:rStyle w:val="Emphasis"/>
        </w:rPr>
        <w:t>close the Strait of Hormuz</w:t>
      </w:r>
      <w:r w:rsidRPr="00590170">
        <w:rPr>
          <w:sz w:val="16"/>
        </w:rPr>
        <w:t xml:space="preserve">, imposing pain on the west by driving up oil prices. But an overly aggressive response would almost surely invite the powerful US retaliation that Trump has threatened. The regime’s main goal is to hold on to power, which is why </w:t>
      </w:r>
      <w:r w:rsidRPr="002E108F">
        <w:rPr>
          <w:rStyle w:val="StyleUnderline"/>
        </w:rPr>
        <w:t xml:space="preserve">it </w:t>
      </w:r>
      <w:r w:rsidRPr="009E077C">
        <w:rPr>
          <w:rStyle w:val="StyleUnderline"/>
          <w:highlight w:val="cyan"/>
        </w:rPr>
        <w:t>sought</w:t>
      </w:r>
      <w:r w:rsidRPr="002E108F">
        <w:rPr>
          <w:rStyle w:val="StyleUnderline"/>
        </w:rPr>
        <w:t xml:space="preserve"> a </w:t>
      </w:r>
      <w:r w:rsidRPr="00590170">
        <w:rPr>
          <w:rStyle w:val="StyleUnderline"/>
        </w:rPr>
        <w:t>potential</w:t>
      </w:r>
      <w:r w:rsidRPr="002E108F">
        <w:rPr>
          <w:rStyle w:val="StyleUnderline"/>
        </w:rPr>
        <w:t xml:space="preserve"> </w:t>
      </w:r>
      <w:r w:rsidRPr="009E077C">
        <w:rPr>
          <w:rStyle w:val="Emphasis"/>
          <w:highlight w:val="cyan"/>
        </w:rPr>
        <w:t>nuclear deterrent</w:t>
      </w:r>
      <w:r w:rsidRPr="002E108F">
        <w:rPr>
          <w:rStyle w:val="StyleUnderline"/>
        </w:rPr>
        <w:t xml:space="preserve"> in the first place</w:t>
      </w:r>
      <w:r w:rsidRPr="00590170">
        <w:rPr>
          <w:sz w:val="16"/>
        </w:rPr>
        <w:t>. Responding in a way that draws the US further into the war could threaten the regime even more than losing its nuclear programme. </w:t>
      </w:r>
    </w:p>
    <w:p w14:paraId="449041F8" w14:textId="77777777" w:rsidR="005551FF" w:rsidRPr="00590170" w:rsidRDefault="005551FF" w:rsidP="005551FF">
      <w:pPr>
        <w:rPr>
          <w:sz w:val="16"/>
        </w:rPr>
      </w:pPr>
      <w:r w:rsidRPr="00590170">
        <w:rPr>
          <w:sz w:val="16"/>
        </w:rPr>
        <w:t>It is hard to imagine Iran not responding to an American attack on its prized nuclear facilities. It may fire more ballistic missiles at Israel or US bases, urge its proxies in Yemen, Iraq and Syria to launch some missiles or drones at US or Israeli targets, and perhaps try to sink or capture an oil tanker, to demonstrate seriousness and preserve some credibility with its public. But if it is smart it will calibrate that response in a way designed to avoid all-out escalation, just as it did last October when Israel conducted strikes on Iranian military sites, and Iran seethed and blustered but chose not to escalate further because its options were so bad. </w:t>
      </w:r>
    </w:p>
    <w:p w14:paraId="6D3F9850" w14:textId="77777777" w:rsidR="005551FF" w:rsidRPr="00590170" w:rsidRDefault="005551FF" w:rsidP="005551FF">
      <w:pPr>
        <w:rPr>
          <w:sz w:val="16"/>
        </w:rPr>
      </w:pPr>
      <w:r w:rsidRPr="00590170">
        <w:rPr>
          <w:sz w:val="16"/>
        </w:rPr>
        <w:t>Of course, Iran may also opt for the opposite strategy of deliberately killing Americans and drawing the US further in, hoping that the American appetite for another costly war in the Middle East is limited, and that Trump’s Maga base will rise up in opposition if the price in blood and treasure starts to rise. </w:t>
      </w:r>
    </w:p>
    <w:p w14:paraId="3BC3315E" w14:textId="77777777" w:rsidR="005551FF" w:rsidRPr="00590170" w:rsidRDefault="005551FF" w:rsidP="005551FF">
      <w:pPr>
        <w:rPr>
          <w:sz w:val="16"/>
        </w:rPr>
      </w:pPr>
      <w:r w:rsidRPr="00590170">
        <w:rPr>
          <w:sz w:val="16"/>
        </w:rPr>
        <w:t>Israel goes to war with Iran</w:t>
      </w:r>
    </w:p>
    <w:p w14:paraId="4A49CA2D" w14:textId="77777777" w:rsidR="005551FF" w:rsidRPr="00590170" w:rsidRDefault="005551FF" w:rsidP="005551FF">
      <w:pPr>
        <w:rPr>
          <w:sz w:val="16"/>
        </w:rPr>
      </w:pPr>
      <w:r w:rsidRPr="00590170">
        <w:rPr>
          <w:sz w:val="16"/>
        </w:rPr>
        <w:t>Trump himself has a huge interest in avoiding the latter scenario and can help to do so by sending the right signals to Tehran. Some will advise him that the only way to eliminate the Iranian nuclear option is to eliminate the regime but that would be the surest way to drag the US further into war. </w:t>
      </w:r>
    </w:p>
    <w:p w14:paraId="0BDDF0D3" w14:textId="77777777" w:rsidR="005551FF" w:rsidRPr="00590170" w:rsidRDefault="005551FF" w:rsidP="005551FF">
      <w:pPr>
        <w:rPr>
          <w:sz w:val="16"/>
        </w:rPr>
      </w:pPr>
      <w:r w:rsidRPr="00590170">
        <w:rPr>
          <w:sz w:val="16"/>
        </w:rPr>
        <w:t>Instead, Trump should take regime change off the table and make it clear to Iran’s leaders that they will pay an enormous price for retaliating against the US, but that de-escalation and even co-operation is still possible. If the Iranian leadership believes that “calling it” now could preserve their rule, and maybe even pave the way for sanctions relief down the road, they might just do it given how bad their other options are. </w:t>
      </w:r>
    </w:p>
    <w:p w14:paraId="5C6C8546" w14:textId="77777777" w:rsidR="005551FF" w:rsidRDefault="005551FF" w:rsidP="005551FF">
      <w:pPr>
        <w:rPr>
          <w:sz w:val="16"/>
        </w:rPr>
      </w:pPr>
      <w:r w:rsidRPr="00E625CA">
        <w:rPr>
          <w:rStyle w:val="StyleUnderline"/>
        </w:rPr>
        <w:t xml:space="preserve">Trump’s strikes on Iran were an enormous and </w:t>
      </w:r>
      <w:r w:rsidRPr="00EB67AB">
        <w:rPr>
          <w:rStyle w:val="Emphasis"/>
        </w:rPr>
        <w:t>unnecessary gamble</w:t>
      </w:r>
      <w:r w:rsidRPr="00590170">
        <w:rPr>
          <w:sz w:val="16"/>
        </w:rPr>
        <w:t>. But turning them into an actual success will depend on getting the momentous decisions of the next few days right.</w:t>
      </w:r>
    </w:p>
    <w:p w14:paraId="59C5595F" w14:textId="77777777" w:rsidR="005551FF" w:rsidRDefault="005551FF" w:rsidP="005551FF"/>
    <w:p w14:paraId="21F18305" w14:textId="6F4889A7" w:rsidR="005A20FD" w:rsidRDefault="00A30306" w:rsidP="005A20FD">
      <w:pPr>
        <w:pStyle w:val="Heading3"/>
      </w:pPr>
      <w:r>
        <w:t>!—</w:t>
      </w:r>
      <w:r w:rsidR="005A20FD">
        <w:t>AT: No Iran Prolif—AT: Strikes Solved—2NC</w:t>
      </w:r>
    </w:p>
    <w:p w14:paraId="57644921" w14:textId="77777777" w:rsidR="005A20FD" w:rsidRPr="005A20FD" w:rsidRDefault="005A20FD" w:rsidP="005A20FD"/>
    <w:p w14:paraId="49BCDDF2" w14:textId="22345C18" w:rsidR="005A20FD" w:rsidRDefault="00A30306" w:rsidP="005A20FD">
      <w:pPr>
        <w:pStyle w:val="Heading4"/>
      </w:pPr>
      <w:r>
        <w:t>Strikes were only a temporary setback</w:t>
      </w:r>
    </w:p>
    <w:p w14:paraId="6D9B616E" w14:textId="65BA5711" w:rsidR="005A20FD" w:rsidRDefault="005A20FD" w:rsidP="005A20FD">
      <w:r w:rsidRPr="00B86F03">
        <w:rPr>
          <w:rStyle w:val="Style13ptBold"/>
        </w:rPr>
        <w:t>Allison 25</w:t>
      </w:r>
      <w:r>
        <w:t xml:space="preserve">, Fellow at Yale University’s Nuclear Security Program. (David Minchin Allison, 7-14-2025, “Why Force Fails to Stop Nuclear Proliferation” Foreign Affairs </w:t>
      </w:r>
      <w:r w:rsidRPr="002B3AED">
        <w:t>https://www.foreignaffairs.com/united-states/why-force-fails-stop-nuclear-proliferation</w:t>
      </w:r>
      <w:r>
        <w:t xml:space="preserve">) wtk </w:t>
      </w:r>
    </w:p>
    <w:p w14:paraId="7CF5B4F7" w14:textId="77777777" w:rsidR="005A20FD" w:rsidRPr="00E43331" w:rsidRDefault="005A20FD" w:rsidP="005A20FD">
      <w:pPr>
        <w:rPr>
          <w:sz w:val="16"/>
        </w:rPr>
      </w:pPr>
      <w:r w:rsidRPr="00E43331">
        <w:rPr>
          <w:sz w:val="16"/>
        </w:rPr>
        <w:t xml:space="preserve">For a third time in four decades, </w:t>
      </w:r>
      <w:r w:rsidRPr="00BE51CA">
        <w:rPr>
          <w:rStyle w:val="StyleUnderline"/>
        </w:rPr>
        <w:t>warplanes have tried to bomb a Middle Eastern nuclear program into submission</w:t>
      </w:r>
      <w:r w:rsidRPr="00E43331">
        <w:rPr>
          <w:sz w:val="16"/>
        </w:rPr>
        <w:t>. The most recent attempt began with an Israeli air campaign against Iran on June 13. Then, in the early morning hours of June 22, seven U.S. Air Force B-2 stealth bombers unleashed 30,000-pound Massive Ordnance Penetrator bombs on Iran’s most heavily fortified nuclear sites. The United States’ primary targets were the deeply buried enrichment facilities at Fordow and Natanz, as well as a nuclear technology center at Isfahan.</w:t>
      </w:r>
    </w:p>
    <w:p w14:paraId="792C593E" w14:textId="77777777" w:rsidR="005A20FD" w:rsidRPr="00E43331" w:rsidRDefault="005A20FD" w:rsidP="005A20FD">
      <w:pPr>
        <w:rPr>
          <w:sz w:val="16"/>
        </w:rPr>
      </w:pPr>
      <w:r w:rsidRPr="00A30306">
        <w:rPr>
          <w:rStyle w:val="StyleUnderline"/>
          <w:highlight w:val="cyan"/>
        </w:rPr>
        <w:t>Washington declared the mission</w:t>
      </w:r>
      <w:r w:rsidRPr="00E43331">
        <w:rPr>
          <w:sz w:val="16"/>
        </w:rPr>
        <w:t xml:space="preserve">, called Operation Midnight Hammer, </w:t>
      </w:r>
      <w:r w:rsidRPr="00BE51CA">
        <w:rPr>
          <w:rStyle w:val="StyleUnderline"/>
        </w:rPr>
        <w:t>a</w:t>
      </w:r>
      <w:r w:rsidRPr="00E43331">
        <w:rPr>
          <w:sz w:val="16"/>
        </w:rPr>
        <w:t xml:space="preserve"> resounding </w:t>
      </w:r>
      <w:r w:rsidRPr="00A30306">
        <w:rPr>
          <w:rStyle w:val="StyleUnderline"/>
          <w:highlight w:val="cyan"/>
        </w:rPr>
        <w:t>success</w:t>
      </w:r>
      <w:r w:rsidRPr="00E43331">
        <w:rPr>
          <w:sz w:val="16"/>
        </w:rPr>
        <w:t xml:space="preserve">; President Donald Trump said the facilities had been “completely and totally obliterated.” </w:t>
      </w:r>
      <w:r w:rsidRPr="00A30306">
        <w:rPr>
          <w:rStyle w:val="Emphasis"/>
          <w:highlight w:val="cyan"/>
        </w:rPr>
        <w:t>But the reality is far less certain</w:t>
      </w:r>
      <w:r w:rsidRPr="00BE51CA">
        <w:rPr>
          <w:rStyle w:val="Emphasis"/>
        </w:rPr>
        <w:t>.</w:t>
      </w:r>
      <w:r w:rsidRPr="00E43331">
        <w:rPr>
          <w:sz w:val="16"/>
        </w:rPr>
        <w:t xml:space="preserve"> </w:t>
      </w:r>
      <w:r w:rsidRPr="00BE51CA">
        <w:rPr>
          <w:rStyle w:val="StyleUnderline"/>
        </w:rPr>
        <w:t>The</w:t>
      </w:r>
      <w:r w:rsidRPr="00E43331">
        <w:rPr>
          <w:sz w:val="16"/>
        </w:rPr>
        <w:t xml:space="preserve"> International Atomic Energy Agency (</w:t>
      </w:r>
      <w:r w:rsidRPr="00BE51CA">
        <w:rPr>
          <w:rStyle w:val="StyleUnderline"/>
        </w:rPr>
        <w:t>IAEA</w:t>
      </w:r>
      <w:r w:rsidRPr="00E43331">
        <w:rPr>
          <w:sz w:val="16"/>
        </w:rPr>
        <w:t xml:space="preserve">), the intergovernmental body that assesses compliance with the Nuclear Nonproliferation Treaty, </w:t>
      </w:r>
      <w:r w:rsidRPr="00BE51CA">
        <w:rPr>
          <w:rStyle w:val="StyleUnderline"/>
        </w:rPr>
        <w:t>was barred from going within about 40 miles of the affected facilities</w:t>
      </w:r>
      <w:r w:rsidRPr="00E43331">
        <w:rPr>
          <w:sz w:val="16"/>
        </w:rPr>
        <w:t xml:space="preserve"> and has been unable to check the extent of the damage to the underground halls at Fordow and Natanz. The U.S. Department of Defense later softened Trump’s claims about the scale of the destruction and conceded that it did not know the whereabouts of Iran’s stockpile of near-bomb-grade uranium.</w:t>
      </w:r>
    </w:p>
    <w:p w14:paraId="3568A6EB" w14:textId="77777777" w:rsidR="005A20FD" w:rsidRPr="00E43331" w:rsidRDefault="005A20FD" w:rsidP="005A20FD">
      <w:pPr>
        <w:rPr>
          <w:sz w:val="16"/>
        </w:rPr>
      </w:pPr>
      <w:r w:rsidRPr="00E43331">
        <w:rPr>
          <w:sz w:val="16"/>
        </w:rPr>
        <w:t xml:space="preserve">Indeed, </w:t>
      </w:r>
      <w:r w:rsidRPr="00A30306">
        <w:rPr>
          <w:rStyle w:val="StyleUnderline"/>
          <w:highlight w:val="cyan"/>
        </w:rPr>
        <w:t>there is strong</w:t>
      </w:r>
      <w:r w:rsidRPr="00E43331">
        <w:rPr>
          <w:sz w:val="16"/>
        </w:rPr>
        <w:t xml:space="preserve"> circumstantial </w:t>
      </w:r>
      <w:r w:rsidRPr="00A30306">
        <w:rPr>
          <w:rStyle w:val="StyleUnderline"/>
          <w:highlight w:val="cyan"/>
        </w:rPr>
        <w:t>evidence</w:t>
      </w:r>
      <w:r w:rsidRPr="00BE51CA">
        <w:rPr>
          <w:rStyle w:val="StyleUnderline"/>
        </w:rPr>
        <w:t xml:space="preserve"> that before the American bombs fell, </w:t>
      </w:r>
      <w:r w:rsidRPr="00A30306">
        <w:rPr>
          <w:rStyle w:val="StyleUnderline"/>
          <w:highlight w:val="cyan"/>
        </w:rPr>
        <w:t>Tehran</w:t>
      </w:r>
      <w:r w:rsidRPr="00BE51CA">
        <w:rPr>
          <w:rStyle w:val="StyleUnderline"/>
        </w:rPr>
        <w:t xml:space="preserve"> had </w:t>
      </w:r>
      <w:r w:rsidRPr="00A30306">
        <w:rPr>
          <w:rStyle w:val="StyleUnderline"/>
          <w:highlight w:val="cyan"/>
        </w:rPr>
        <w:t>evacuated nuclear materials</w:t>
      </w:r>
      <w:r w:rsidRPr="00E43331">
        <w:rPr>
          <w:sz w:val="16"/>
        </w:rPr>
        <w:t xml:space="preserve">, as well as advanced centrifuge assemblies used to enrich uranium, stored at the target sites. </w:t>
      </w:r>
      <w:r w:rsidRPr="00BE51CA">
        <w:rPr>
          <w:rStyle w:val="StyleUnderline"/>
        </w:rPr>
        <w:t xml:space="preserve">Commercial </w:t>
      </w:r>
      <w:r w:rsidRPr="00A30306">
        <w:rPr>
          <w:rStyle w:val="StyleUnderline"/>
          <w:highlight w:val="cyan"/>
        </w:rPr>
        <w:t>satellite imagery showed</w:t>
      </w:r>
      <w:r w:rsidRPr="00BE51CA">
        <w:rPr>
          <w:rStyle w:val="StyleUnderline"/>
        </w:rPr>
        <w:t xml:space="preserve"> significant </w:t>
      </w:r>
      <w:r w:rsidRPr="00A30306">
        <w:rPr>
          <w:rStyle w:val="StyleUnderline"/>
          <w:highlight w:val="cyan"/>
        </w:rPr>
        <w:t>truck activity at</w:t>
      </w:r>
      <w:r w:rsidRPr="00BE51CA">
        <w:rPr>
          <w:rStyle w:val="StyleUnderline"/>
        </w:rPr>
        <w:t xml:space="preserve"> the </w:t>
      </w:r>
      <w:r w:rsidRPr="00A30306">
        <w:rPr>
          <w:rStyle w:val="StyleUnderline"/>
          <w:highlight w:val="cyan"/>
        </w:rPr>
        <w:t>Fordow</w:t>
      </w:r>
      <w:r w:rsidRPr="00BE51CA">
        <w:rPr>
          <w:rStyle w:val="StyleUnderline"/>
        </w:rPr>
        <w:t xml:space="preserve"> site in the days preceding the</w:t>
      </w:r>
      <w:r w:rsidRPr="00E43331">
        <w:rPr>
          <w:sz w:val="16"/>
        </w:rPr>
        <w:t xml:space="preserve"> June 22 </w:t>
      </w:r>
      <w:r w:rsidRPr="00BE51CA">
        <w:rPr>
          <w:rStyle w:val="StyleUnderline"/>
        </w:rPr>
        <w:t>attack</w:t>
      </w:r>
      <w:r w:rsidRPr="00E43331">
        <w:rPr>
          <w:sz w:val="16"/>
        </w:rPr>
        <w:t xml:space="preserve">. According to information Iranian regulatory authorities gave to the IAEA, after the bombing there was no measured increase in radiation levels in areas surrounding the targeted facilities, indicating that the strikes probably failed to destroy uranium stocks. In fact, </w:t>
      </w:r>
      <w:r w:rsidRPr="00A30306">
        <w:rPr>
          <w:rStyle w:val="StyleUnderline"/>
          <w:highlight w:val="cyan"/>
        </w:rPr>
        <w:t>it is likely that Iran still possesses</w:t>
      </w:r>
      <w:r w:rsidRPr="00E43331">
        <w:rPr>
          <w:sz w:val="16"/>
        </w:rPr>
        <w:t xml:space="preserve"> much or even </w:t>
      </w:r>
      <w:r w:rsidRPr="00A30306">
        <w:rPr>
          <w:rStyle w:val="StyleUnderline"/>
          <w:highlight w:val="cyan"/>
        </w:rPr>
        <w:t>all of its pre-strike stockpile</w:t>
      </w:r>
      <w:r w:rsidRPr="00E43331">
        <w:rPr>
          <w:sz w:val="16"/>
        </w:rPr>
        <w:t xml:space="preserve"> of highly enriched uranium—</w:t>
      </w:r>
      <w:r w:rsidRPr="00A30306">
        <w:rPr>
          <w:rStyle w:val="StyleUnderline"/>
          <w:highlight w:val="cyan"/>
        </w:rPr>
        <w:t>enough</w:t>
      </w:r>
      <w:r w:rsidRPr="00E43331">
        <w:rPr>
          <w:sz w:val="16"/>
        </w:rPr>
        <w:t xml:space="preserve">, by some estimates, </w:t>
      </w:r>
      <w:r w:rsidRPr="00A30306">
        <w:rPr>
          <w:rStyle w:val="StyleUnderline"/>
          <w:highlight w:val="cyan"/>
        </w:rPr>
        <w:t>to build</w:t>
      </w:r>
      <w:r w:rsidRPr="00E43331">
        <w:rPr>
          <w:sz w:val="16"/>
        </w:rPr>
        <w:t xml:space="preserve"> as many as </w:t>
      </w:r>
      <w:r w:rsidRPr="00A30306">
        <w:rPr>
          <w:rStyle w:val="StyleUnderline"/>
          <w:highlight w:val="cyan"/>
        </w:rPr>
        <w:t>ten nuclear bombs</w:t>
      </w:r>
      <w:r w:rsidRPr="00E43331">
        <w:rPr>
          <w:sz w:val="16"/>
        </w:rPr>
        <w:t>.</w:t>
      </w:r>
    </w:p>
    <w:p w14:paraId="0AD867E8" w14:textId="77777777" w:rsidR="005A20FD" w:rsidRDefault="005A20FD" w:rsidP="005A20FD">
      <w:pPr>
        <w:rPr>
          <w:sz w:val="16"/>
        </w:rPr>
      </w:pPr>
      <w:r w:rsidRPr="00E43331">
        <w:rPr>
          <w:sz w:val="16"/>
        </w:rPr>
        <w:t xml:space="preserve">But </w:t>
      </w:r>
      <w:r w:rsidRPr="00A30306">
        <w:rPr>
          <w:rStyle w:val="StyleUnderline"/>
          <w:highlight w:val="cyan"/>
        </w:rPr>
        <w:t>even if the bombing campaigns did wreak substantial damage</w:t>
      </w:r>
      <w:r w:rsidRPr="00BE51CA">
        <w:rPr>
          <w:rStyle w:val="StyleUnderline"/>
        </w:rPr>
        <w:t xml:space="preserve"> on Iranian nuclear sites</w:t>
      </w:r>
      <w:r w:rsidRPr="00E43331">
        <w:rPr>
          <w:sz w:val="16"/>
        </w:rPr>
        <w:t xml:space="preserve">, history shows that </w:t>
      </w:r>
      <w:r w:rsidRPr="00A30306">
        <w:rPr>
          <w:rStyle w:val="StyleUnderline"/>
          <w:highlight w:val="cyan"/>
        </w:rPr>
        <w:t>shattering surface infrastructure</w:t>
      </w:r>
      <w:r w:rsidRPr="00A30306">
        <w:rPr>
          <w:sz w:val="16"/>
          <w:highlight w:val="cyan"/>
        </w:rPr>
        <w:t xml:space="preserve"> </w:t>
      </w:r>
      <w:r w:rsidRPr="00A30306">
        <w:rPr>
          <w:rStyle w:val="Emphasis"/>
          <w:highlight w:val="cyan"/>
        </w:rPr>
        <w:t>rarely yields lasting security</w:t>
      </w:r>
      <w:r w:rsidRPr="00E43331">
        <w:rPr>
          <w:sz w:val="16"/>
        </w:rPr>
        <w:t xml:space="preserve">. </w:t>
      </w:r>
      <w:r w:rsidRPr="00A30306">
        <w:rPr>
          <w:rStyle w:val="StyleUnderline"/>
          <w:highlight w:val="cyan"/>
        </w:rPr>
        <w:t>Strikes may set back an emerging nuclear state’s capabilities</w:t>
      </w:r>
      <w:r w:rsidRPr="00A30306">
        <w:rPr>
          <w:sz w:val="16"/>
          <w:highlight w:val="cyan"/>
        </w:rPr>
        <w:t xml:space="preserve">, </w:t>
      </w:r>
      <w:r w:rsidRPr="00A30306">
        <w:rPr>
          <w:rStyle w:val="StyleUnderline"/>
          <w:highlight w:val="cyan"/>
        </w:rPr>
        <w:t xml:space="preserve">but they also tend to </w:t>
      </w:r>
      <w:r w:rsidRPr="00A30306">
        <w:rPr>
          <w:rStyle w:val="Emphasis"/>
          <w:highlight w:val="cyan"/>
        </w:rPr>
        <w:t>intensify that state’s nuclear aspirations</w:t>
      </w:r>
      <w:r w:rsidRPr="00BE51CA">
        <w:rPr>
          <w:rStyle w:val="Emphasis"/>
        </w:rPr>
        <w:t>.</w:t>
      </w:r>
      <w:r w:rsidRPr="00E43331">
        <w:rPr>
          <w:sz w:val="16"/>
        </w:rPr>
        <w:t xml:space="preserve"> </w:t>
      </w:r>
      <w:r w:rsidRPr="00BE51CA">
        <w:rPr>
          <w:rStyle w:val="StyleUnderline"/>
        </w:rPr>
        <w:t>When it comes to Iran</w:t>
      </w:r>
      <w:r w:rsidRPr="00E43331">
        <w:rPr>
          <w:sz w:val="16"/>
        </w:rPr>
        <w:t xml:space="preserve">, the </w:t>
      </w:r>
      <w:r w:rsidRPr="00BE51CA">
        <w:rPr>
          <w:rStyle w:val="StyleUnderline"/>
        </w:rPr>
        <w:t>Trump</w:t>
      </w:r>
      <w:r w:rsidRPr="00E43331">
        <w:rPr>
          <w:sz w:val="16"/>
        </w:rPr>
        <w:t xml:space="preserve"> administration, like Israel before it, </w:t>
      </w:r>
      <w:r w:rsidRPr="00BE51CA">
        <w:rPr>
          <w:rStyle w:val="StyleUnderline"/>
        </w:rPr>
        <w:t>appears to be caught up in the “smart-bomb trap”</w:t>
      </w:r>
      <w:r w:rsidRPr="00E43331">
        <w:rPr>
          <w:sz w:val="16"/>
        </w:rPr>
        <w:t xml:space="preserve">—a mistaken confidence in the power of precision weapons to stunt nuclear breakout or even provoke regime collapse. The more plausible reality is that </w:t>
      </w:r>
      <w:r w:rsidRPr="00A30306">
        <w:rPr>
          <w:rStyle w:val="StyleUnderline"/>
          <w:highlight w:val="cyan"/>
        </w:rPr>
        <w:t>Operation Midnight Hammer has merely bought</w:t>
      </w:r>
      <w:r w:rsidRPr="00E43331">
        <w:rPr>
          <w:sz w:val="16"/>
        </w:rPr>
        <w:t xml:space="preserve"> the </w:t>
      </w:r>
      <w:r w:rsidRPr="00A30306">
        <w:rPr>
          <w:rStyle w:val="StyleUnderline"/>
          <w:highlight w:val="cyan"/>
        </w:rPr>
        <w:t>Trump</w:t>
      </w:r>
      <w:r w:rsidRPr="00E43331">
        <w:rPr>
          <w:sz w:val="16"/>
        </w:rPr>
        <w:t xml:space="preserve"> administration time—</w:t>
      </w:r>
      <w:r w:rsidRPr="00A30306">
        <w:rPr>
          <w:rStyle w:val="StyleUnderline"/>
          <w:highlight w:val="cyan"/>
        </w:rPr>
        <w:t>time</w:t>
      </w:r>
      <w:r w:rsidRPr="00E43331">
        <w:rPr>
          <w:sz w:val="16"/>
        </w:rPr>
        <w:t xml:space="preserve"> it should use </w:t>
      </w:r>
      <w:r w:rsidRPr="00A30306">
        <w:rPr>
          <w:rStyle w:val="StyleUnderline"/>
          <w:highlight w:val="cyan"/>
        </w:rPr>
        <w:t xml:space="preserve">to </w:t>
      </w:r>
      <w:r w:rsidRPr="00A30306">
        <w:rPr>
          <w:rStyle w:val="Emphasis"/>
          <w:highlight w:val="cyan"/>
        </w:rPr>
        <w:t>negotiate the long-term strategic solution</w:t>
      </w:r>
      <w:r w:rsidRPr="00A30306">
        <w:rPr>
          <w:rStyle w:val="StyleUnderline"/>
          <w:highlight w:val="cyan"/>
        </w:rPr>
        <w:t xml:space="preserve"> to Iranian nuclearization</w:t>
      </w:r>
      <w:r w:rsidRPr="00E43331">
        <w:rPr>
          <w:sz w:val="16"/>
        </w:rPr>
        <w:t xml:space="preserve"> that it wrongly believes it has already achieved.</w:t>
      </w:r>
    </w:p>
    <w:p w14:paraId="2B16DD4A" w14:textId="77777777" w:rsidR="005A20FD" w:rsidRDefault="005A20FD" w:rsidP="005A20FD">
      <w:pPr>
        <w:rPr>
          <w:sz w:val="16"/>
        </w:rPr>
      </w:pPr>
    </w:p>
    <w:p w14:paraId="424E0F10" w14:textId="77777777" w:rsidR="00710D9D" w:rsidRDefault="00710D9D" w:rsidP="00710D9D">
      <w:pPr>
        <w:pStyle w:val="Heading4"/>
      </w:pPr>
      <w:r>
        <w:t xml:space="preserve">Trump’s attacks only drive Iranian Proliferation. </w:t>
      </w:r>
    </w:p>
    <w:p w14:paraId="47A4AAC9" w14:textId="4CDDED9D" w:rsidR="00710D9D" w:rsidRPr="00447E52" w:rsidRDefault="00710D9D" w:rsidP="00710D9D">
      <w:pPr>
        <w:rPr>
          <w:rStyle w:val="Style13ptBold"/>
          <w:b w:val="0"/>
          <w:bCs w:val="0"/>
          <w:sz w:val="16"/>
          <w:szCs w:val="16"/>
        </w:rPr>
      </w:pPr>
      <w:r w:rsidRPr="00447E52">
        <w:rPr>
          <w:rStyle w:val="Style13ptBold"/>
          <w:sz w:val="24"/>
          <w:szCs w:val="21"/>
        </w:rPr>
        <w:t>ACA 7/9,</w:t>
      </w:r>
      <w:r w:rsidRPr="00447E52">
        <w:rPr>
          <w:rStyle w:val="Style13ptBold"/>
        </w:rPr>
        <w:t xml:space="preserve"> </w:t>
      </w:r>
      <w:r w:rsidRPr="00447E52">
        <w:rPr>
          <w:rStyle w:val="Style13ptBold"/>
          <w:b w:val="0"/>
          <w:bCs w:val="0"/>
          <w:sz w:val="16"/>
          <w:szCs w:val="16"/>
        </w:rPr>
        <w:t>(7-9-2025, “Iran’s Nuclear Program After the Strikes: What’s Left and What’s Next?”, Arms Control Association, https://www.armscontrol.org/issue-briefs/2025-07/irans-nuclear-program-after-strikes-whats-left-and-whats-next), SA</w:t>
      </w:r>
    </w:p>
    <w:p w14:paraId="1338AFEC" w14:textId="77777777" w:rsidR="00710D9D" w:rsidRPr="00A30306" w:rsidRDefault="00710D9D" w:rsidP="00710D9D">
      <w:pPr>
        <w:rPr>
          <w:sz w:val="16"/>
        </w:rPr>
      </w:pPr>
      <w:r w:rsidRPr="00447E52">
        <w:rPr>
          <w:u w:val="single"/>
        </w:rPr>
        <w:t xml:space="preserve">The </w:t>
      </w:r>
      <w:r w:rsidRPr="00447E52">
        <w:rPr>
          <w:highlight w:val="cyan"/>
          <w:u w:val="single"/>
        </w:rPr>
        <w:t xml:space="preserve">U.S. and Israeli strikes on Iran’s nuclear facilities </w:t>
      </w:r>
      <w:r w:rsidRPr="00447E52">
        <w:rPr>
          <w:u w:val="single"/>
        </w:rPr>
        <w:t xml:space="preserve">may have set back Iran’s program, but the attacks </w:t>
      </w:r>
      <w:r w:rsidRPr="00447E52">
        <w:rPr>
          <w:highlight w:val="cyan"/>
          <w:u w:val="single"/>
        </w:rPr>
        <w:t>were not a</w:t>
      </w:r>
      <w:r w:rsidRPr="00447E52">
        <w:rPr>
          <w:u w:val="single"/>
        </w:rPr>
        <w:t xml:space="preserve"> legal, effective, or </w:t>
      </w:r>
      <w:r w:rsidRPr="00447E52">
        <w:rPr>
          <w:highlight w:val="cyan"/>
          <w:u w:val="single"/>
        </w:rPr>
        <w:t>sustainable nonproliferation</w:t>
      </w:r>
      <w:r w:rsidRPr="00447E52">
        <w:rPr>
          <w:u w:val="single"/>
        </w:rPr>
        <w:t xml:space="preserve"> </w:t>
      </w:r>
      <w:r w:rsidRPr="00447E52">
        <w:rPr>
          <w:highlight w:val="cyan"/>
          <w:u w:val="single"/>
        </w:rPr>
        <w:t>policy</w:t>
      </w:r>
      <w:r w:rsidRPr="00447E52">
        <w:rPr>
          <w:u w:val="single"/>
        </w:rPr>
        <w:t xml:space="preserve">. </w:t>
      </w:r>
      <w:r w:rsidRPr="00A30306">
        <w:rPr>
          <w:sz w:val="16"/>
        </w:rPr>
        <w:t>On the contrary,</w:t>
      </w:r>
      <w:r w:rsidRPr="00447E52">
        <w:rPr>
          <w:u w:val="single"/>
        </w:rPr>
        <w:t xml:space="preserve"> </w:t>
      </w:r>
      <w:r w:rsidRPr="00447E52">
        <w:rPr>
          <w:highlight w:val="cyan"/>
          <w:u w:val="single"/>
        </w:rPr>
        <w:t xml:space="preserve">Trump dealt </w:t>
      </w:r>
      <w:r w:rsidRPr="00447E52">
        <w:rPr>
          <w:rStyle w:val="Emphasis"/>
          <w:highlight w:val="cyan"/>
        </w:rPr>
        <w:t>a serious blow</w:t>
      </w:r>
      <w:r w:rsidRPr="00447E52">
        <w:rPr>
          <w:u w:val="single"/>
        </w:rPr>
        <w:t xml:space="preserve"> to the NPT </w:t>
      </w:r>
      <w:r w:rsidRPr="00447E52">
        <w:rPr>
          <w:highlight w:val="cyan"/>
          <w:u w:val="single"/>
        </w:rPr>
        <w:t>by attacking Iran</w:t>
      </w:r>
      <w:r w:rsidRPr="00447E52">
        <w:rPr>
          <w:u w:val="single"/>
        </w:rPr>
        <w:t xml:space="preserve">’s safeguarded nuclear facilities </w:t>
      </w:r>
      <w:r w:rsidRPr="00A30306">
        <w:rPr>
          <w:sz w:val="16"/>
        </w:rPr>
        <w:t>while negotiations were ongoing</w:t>
      </w:r>
      <w:r w:rsidRPr="00447E52">
        <w:rPr>
          <w:u w:val="single"/>
        </w:rPr>
        <w:t xml:space="preserve"> </w:t>
      </w:r>
      <w:r w:rsidRPr="00447E52">
        <w:rPr>
          <w:highlight w:val="cyan"/>
          <w:u w:val="single"/>
        </w:rPr>
        <w:t>and</w:t>
      </w:r>
      <w:r w:rsidRPr="00447E52">
        <w:rPr>
          <w:u w:val="single"/>
        </w:rPr>
        <w:t xml:space="preserve"> </w:t>
      </w:r>
      <w:r w:rsidRPr="00A30306">
        <w:rPr>
          <w:sz w:val="16"/>
        </w:rPr>
        <w:t>there was no evidence of weaponization.</w:t>
      </w:r>
      <w:r w:rsidRPr="00447E52">
        <w:rPr>
          <w:u w:val="single"/>
        </w:rPr>
        <w:t xml:space="preserve"> </w:t>
      </w:r>
      <w:r w:rsidRPr="00A30306">
        <w:rPr>
          <w:sz w:val="16"/>
        </w:rPr>
        <w:t xml:space="preserve">Failing to return to talks with the goal of negotiating a deal that addresses both U.S. and Iranian concerns </w:t>
      </w:r>
      <w:r w:rsidRPr="00447E52">
        <w:rPr>
          <w:highlight w:val="cyan"/>
          <w:u w:val="single"/>
        </w:rPr>
        <w:t xml:space="preserve">will only </w:t>
      </w:r>
      <w:r w:rsidRPr="00447E52">
        <w:rPr>
          <w:rStyle w:val="Emphasis"/>
          <w:highlight w:val="cyan"/>
        </w:rPr>
        <w:t>increase Iran’s proliferation risk</w:t>
      </w:r>
      <w:r w:rsidRPr="00447E52">
        <w:rPr>
          <w:highlight w:val="cyan"/>
          <w:u w:val="single"/>
        </w:rPr>
        <w:t xml:space="preserve"> and further erode the treaty</w:t>
      </w:r>
      <w:r w:rsidRPr="00447E52">
        <w:rPr>
          <w:u w:val="single"/>
        </w:rPr>
        <w:t>.</w:t>
      </w:r>
      <w:r w:rsidRPr="00A30306">
        <w:rPr>
          <w:sz w:val="16"/>
        </w:rPr>
        <w:t xml:space="preserve">  An effective, verifiable nuclear agreement, on the other hand, could incentivize Iran to remain in good standing within the NPT and focus on civil nuclear activities that pose less proliferation risk, while blocking Iran’s pathways to nuclear weapons for decades to come.—KELSEY DAVENPORT, director for nonproliferation policy</w:t>
      </w:r>
    </w:p>
    <w:p w14:paraId="00C1AE7B" w14:textId="77777777" w:rsidR="00710D9D" w:rsidRDefault="00710D9D" w:rsidP="00710D9D"/>
    <w:p w14:paraId="50128063" w14:textId="5E814AD7" w:rsidR="003419E2" w:rsidRDefault="003419E2" w:rsidP="005A20FD">
      <w:pPr>
        <w:pStyle w:val="Heading3"/>
      </w:pPr>
      <w:r>
        <w:t>!—AT: No Iran Prolif—AT: No Capability—2NC</w:t>
      </w:r>
    </w:p>
    <w:p w14:paraId="407F3A00" w14:textId="77777777" w:rsidR="003419E2" w:rsidRPr="002D59EF" w:rsidRDefault="003419E2" w:rsidP="003419E2">
      <w:pPr>
        <w:pStyle w:val="Heading4"/>
      </w:pPr>
      <w:r w:rsidRPr="002D59EF">
        <w:t>Iran’s proliferation abilities are still high now.</w:t>
      </w:r>
    </w:p>
    <w:p w14:paraId="6BE0F308" w14:textId="77777777" w:rsidR="003419E2" w:rsidRDefault="003419E2" w:rsidP="003419E2">
      <w:r w:rsidRPr="00D0477E">
        <w:rPr>
          <w:rStyle w:val="Style13ptBold"/>
        </w:rPr>
        <w:t>Brewer and Roecker ‘7/9</w:t>
      </w:r>
      <w:r>
        <w:t xml:space="preserve"> [Eric Brewer and Scott Roecker; Eric Brewer is a deputy vice present for the Nuclear Threat Initiative’s Nuclear Materials Security Program on the National Security Council and National Intelligence Council; Scott Roecker is vice president at the Nuclear Threat Initiative; Scott has previously served senior roles at the National Security Council and National Nuclear Security Administration; “Iran’s Collapse Could Cause a Nuclear Security Nightmare”; ForeignPolicy; July 9, 2025; </w:t>
      </w:r>
      <w:r w:rsidRPr="00D0477E">
        <w:t>https://foreignpolicy.com/2025/07/09/iran-collapse-nuclear-proliferation-threat/</w:t>
      </w:r>
      <w:r>
        <w:t>; accessed 07-10-2025] NT-LY</w:t>
      </w:r>
    </w:p>
    <w:p w14:paraId="2FD85C5D" w14:textId="77777777" w:rsidR="003419E2" w:rsidRPr="00D0477E" w:rsidRDefault="003419E2" w:rsidP="003419E2">
      <w:pPr>
        <w:rPr>
          <w:sz w:val="16"/>
        </w:rPr>
      </w:pPr>
    </w:p>
    <w:p w14:paraId="1A5C2957" w14:textId="77777777" w:rsidR="003419E2" w:rsidRPr="00D0477E" w:rsidRDefault="003419E2" w:rsidP="003419E2">
      <w:pPr>
        <w:rPr>
          <w:sz w:val="16"/>
        </w:rPr>
      </w:pPr>
      <w:r w:rsidRPr="00D0477E">
        <w:rPr>
          <w:sz w:val="16"/>
        </w:rPr>
        <w:t>On June 22, U.S. President Donald Trump asked, “[I]f the current Iranian Regime is unable to MAKE IRAN GREAT AGAIN, why wouldn’t there be a Regime change???” That comment came amid an extensive Israeli military campaign that, although ostensibly aimed at rolling back Iran’s nuclear program, was also clearly aimed at weakening and perhaps even collapsing the regime. Today, the fragile cease-fire between Israel and Iran has dampened discussion of this possibility, but there is reason to think it may reemerge, or that other factors may contribute to the fall of the Iranian government.</w:t>
      </w:r>
    </w:p>
    <w:p w14:paraId="5CAAA201" w14:textId="77777777" w:rsidR="003419E2" w:rsidRPr="00D0477E" w:rsidRDefault="003419E2" w:rsidP="003419E2">
      <w:pPr>
        <w:rPr>
          <w:rStyle w:val="StyleUnderline"/>
        </w:rPr>
      </w:pPr>
      <w:r w:rsidRPr="00D0477E">
        <w:rPr>
          <w:sz w:val="16"/>
        </w:rPr>
        <w:t xml:space="preserve">For decades, </w:t>
      </w:r>
      <w:r w:rsidRPr="00D0477E">
        <w:rPr>
          <w:rStyle w:val="StyleUnderline"/>
        </w:rPr>
        <w:t>the primary international concern about Iran’s nuclear program has been how Tehran could use its nuclear materials, technologies, and expertise to produce nuclear weapons</w:t>
      </w:r>
      <w:r w:rsidRPr="00D0477E">
        <w:rPr>
          <w:sz w:val="16"/>
        </w:rPr>
        <w:t xml:space="preserve">. But </w:t>
      </w:r>
      <w:r w:rsidRPr="00D0477E">
        <w:rPr>
          <w:rStyle w:val="StyleUnderline"/>
        </w:rPr>
        <w:t>if the Islamic Republic were to suddenly collapse, preventing these resources from falling into the wrong hands would be a more pressing concern.</w:t>
      </w:r>
    </w:p>
    <w:p w14:paraId="1915F16F" w14:textId="77777777" w:rsidR="003419E2" w:rsidRPr="00D0477E" w:rsidRDefault="003419E2" w:rsidP="003419E2">
      <w:pPr>
        <w:rPr>
          <w:sz w:val="16"/>
        </w:rPr>
      </w:pPr>
      <w:r w:rsidRPr="00D0477E">
        <w:rPr>
          <w:sz w:val="16"/>
        </w:rPr>
        <w:t xml:space="preserve">Though there has been a heated debate over the extent of the damage caused by U.S. and Israeli strikes, the fact is that Iran’s nuclear infrastructure has not been totally destroyed. </w:t>
      </w:r>
      <w:r w:rsidRPr="00D0477E">
        <w:rPr>
          <w:rStyle w:val="StyleUnderline"/>
          <w:highlight w:val="cyan"/>
        </w:rPr>
        <w:t>Iran still has</w:t>
      </w:r>
      <w:r w:rsidRPr="00D0477E">
        <w:rPr>
          <w:rStyle w:val="StyleUnderline"/>
        </w:rPr>
        <w:t xml:space="preserve"> </w:t>
      </w:r>
      <w:r w:rsidRPr="00D0477E">
        <w:rPr>
          <w:rStyle w:val="StyleUnderline"/>
          <w:highlight w:val="cyan"/>
        </w:rPr>
        <w:t>uranium mining capabilities</w:t>
      </w:r>
      <w:r w:rsidRPr="00D0477E">
        <w:rPr>
          <w:rStyle w:val="StyleUnderline"/>
        </w:rPr>
        <w:t xml:space="preserve"> and </w:t>
      </w:r>
      <w:r w:rsidRPr="00D0477E">
        <w:rPr>
          <w:rStyle w:val="StyleUnderline"/>
          <w:highlight w:val="cyan"/>
        </w:rPr>
        <w:t>nuclear power and</w:t>
      </w:r>
      <w:r w:rsidRPr="00D0477E">
        <w:rPr>
          <w:rStyle w:val="StyleUnderline"/>
        </w:rPr>
        <w:t xml:space="preserve"> research </w:t>
      </w:r>
      <w:r w:rsidRPr="00D0477E">
        <w:rPr>
          <w:rStyle w:val="StyleUnderline"/>
          <w:highlight w:val="cyan"/>
        </w:rPr>
        <w:t>reactors</w:t>
      </w:r>
      <w:r w:rsidRPr="00D0477E">
        <w:rPr>
          <w:rStyle w:val="StyleUnderline"/>
        </w:rPr>
        <w:t>, as well as whatever material or technology could be salvaged from damaged enrichment sites</w:t>
      </w:r>
      <w:r w:rsidRPr="00D0477E">
        <w:rPr>
          <w:sz w:val="16"/>
        </w:rPr>
        <w:t xml:space="preserve">, including Natanz and Fordow. Most importantly, </w:t>
      </w:r>
      <w:r w:rsidRPr="00D0477E">
        <w:rPr>
          <w:rStyle w:val="StyleUnderline"/>
          <w:highlight w:val="cyan"/>
        </w:rPr>
        <w:t>Iran still</w:t>
      </w:r>
      <w:r w:rsidRPr="00D0477E">
        <w:rPr>
          <w:rStyle w:val="StyleUnderline"/>
        </w:rPr>
        <w:t> </w:t>
      </w:r>
      <w:r w:rsidRPr="00D0477E">
        <w:rPr>
          <w:sz w:val="16"/>
        </w:rPr>
        <w:t xml:space="preserve">likely </w:t>
      </w:r>
      <w:r w:rsidRPr="00D0477E">
        <w:rPr>
          <w:rStyle w:val="StyleUnderline"/>
          <w:highlight w:val="cyan"/>
        </w:rPr>
        <w:t>possesses</w:t>
      </w:r>
      <w:r w:rsidRPr="00D0477E">
        <w:rPr>
          <w:sz w:val="16"/>
        </w:rPr>
        <w:t xml:space="preserve"> some if not all of its </w:t>
      </w:r>
      <w:r w:rsidRPr="00D0477E">
        <w:rPr>
          <w:rStyle w:val="StyleUnderline"/>
        </w:rPr>
        <w:t>roughly 8,000 kilograms of enriched uranium, including at least 400 kilograms of 60 percent enriched uranium—</w:t>
      </w:r>
      <w:r w:rsidRPr="00D0477E">
        <w:rPr>
          <w:rStyle w:val="StyleUnderline"/>
          <w:highlight w:val="cyan"/>
        </w:rPr>
        <w:t xml:space="preserve">enough for </w:t>
      </w:r>
      <w:r w:rsidRPr="00D0477E">
        <w:rPr>
          <w:rStyle w:val="Emphasis"/>
          <w:highlight w:val="cyan"/>
        </w:rPr>
        <w:t>10 nuclear weapons</w:t>
      </w:r>
      <w:r w:rsidRPr="00D0477E">
        <w:rPr>
          <w:sz w:val="16"/>
        </w:rPr>
        <w:t xml:space="preserve">, if further enriched to weapons grade. Iran also likely retains a large stockpile of advanced centrifuges and centrifuge parts and potentially specialized equipment to make those machines, as well as documents and equipment associated with its former nuclear weapons program. </w:t>
      </w:r>
      <w:r w:rsidRPr="00D0477E">
        <w:rPr>
          <w:rStyle w:val="StyleUnderline"/>
          <w:highlight w:val="cyan"/>
        </w:rPr>
        <w:t>There are also</w:t>
      </w:r>
      <w:r w:rsidRPr="00D0477E">
        <w:rPr>
          <w:rStyle w:val="StyleUnderline"/>
        </w:rPr>
        <w:t xml:space="preserve"> likely hundreds if not </w:t>
      </w:r>
      <w:r w:rsidRPr="00D0477E">
        <w:rPr>
          <w:rStyle w:val="Emphasis"/>
          <w:highlight w:val="cyan"/>
        </w:rPr>
        <w:t>thousands of scientists</w:t>
      </w:r>
      <w:r w:rsidRPr="00D0477E">
        <w:rPr>
          <w:rStyle w:val="StyleUnderline"/>
        </w:rPr>
        <w:t xml:space="preserve"> in Iran </w:t>
      </w:r>
      <w:r w:rsidRPr="00D0477E">
        <w:rPr>
          <w:rStyle w:val="StyleUnderline"/>
          <w:highlight w:val="cyan"/>
        </w:rPr>
        <w:t xml:space="preserve">who </w:t>
      </w:r>
      <w:r w:rsidRPr="00D0477E">
        <w:rPr>
          <w:rStyle w:val="Emphasis"/>
          <w:highlight w:val="cyan"/>
        </w:rPr>
        <w:t>possess critical nuclear know how</w:t>
      </w:r>
      <w:r w:rsidRPr="00D0477E">
        <w:rPr>
          <w:rStyle w:val="StyleUnderline"/>
          <w:highlight w:val="cyan"/>
        </w:rPr>
        <w:t>, including how to</w:t>
      </w:r>
      <w:r w:rsidRPr="00D0477E">
        <w:rPr>
          <w:rStyle w:val="StyleUnderline"/>
        </w:rPr>
        <w:t xml:space="preserve"> operate centrifuges and </w:t>
      </w:r>
      <w:r w:rsidRPr="00D0477E">
        <w:rPr>
          <w:rStyle w:val="StyleUnderline"/>
          <w:highlight w:val="cyan"/>
        </w:rPr>
        <w:t>build weapons.</w:t>
      </w:r>
      <w:r w:rsidRPr="00D0477E">
        <w:rPr>
          <w:sz w:val="16"/>
        </w:rPr>
        <w:t xml:space="preserve"> In 2018, Mossad’s exfiltration of hidden documentation reaffirmed the extensive work Iran did to develop the technologies and processes needed for nuclear weapons.</w:t>
      </w:r>
    </w:p>
    <w:p w14:paraId="79DBE678" w14:textId="77777777" w:rsidR="003419E2" w:rsidRPr="00D0477E" w:rsidRDefault="003419E2" w:rsidP="003419E2">
      <w:pPr>
        <w:rPr>
          <w:sz w:val="16"/>
        </w:rPr>
      </w:pPr>
      <w:r w:rsidRPr="00D0477E">
        <w:rPr>
          <w:sz w:val="16"/>
        </w:rPr>
        <w:t xml:space="preserve">The International Atomic Energy Agency (IAEA) did not have access to Iran’s centrifuge stockpiles and manufacturing capabilities for years before the recent U.S. strike, and inspectors have not had access to any Iranian nuclear sites since June 13. With the onset of bombing by Israel, if not before, </w:t>
      </w:r>
      <w:r w:rsidRPr="00D0477E">
        <w:rPr>
          <w:rStyle w:val="StyleUnderline"/>
        </w:rPr>
        <w:t>Iran likely hid much of this material and equipment in multiple secure locations. The resulting lack of a clear baseline will make it much harder for the international community to know whether any material or technology has been lost or stolen</w:t>
      </w:r>
      <w:r w:rsidRPr="00D0477E">
        <w:rPr>
          <w:sz w:val="16"/>
        </w:rPr>
        <w:t>. IAEA Director-General Rafael Grossi has been explicit about losing “continuity of knowledge” that had been built up painstakingly over the last decade. On July 2, Iran also announced that, consistent with a new law, it was suspending its cooperation with the IAEA.</w:t>
      </w:r>
    </w:p>
    <w:p w14:paraId="04257DD0" w14:textId="77777777" w:rsidR="003419E2" w:rsidRPr="00D0477E" w:rsidRDefault="003419E2" w:rsidP="003419E2">
      <w:pPr>
        <w:rPr>
          <w:sz w:val="16"/>
        </w:rPr>
      </w:pPr>
      <w:r w:rsidRPr="00D0477E">
        <w:rPr>
          <w:sz w:val="16"/>
        </w:rPr>
        <w:t xml:space="preserve">Experts know little about Iran’s nuclear security practices, but the </w:t>
      </w:r>
      <w:r w:rsidRPr="00D0477E">
        <w:rPr>
          <w:rStyle w:val="StyleUnderline"/>
        </w:rPr>
        <w:t xml:space="preserve">measures necessary to keep nuclear materials and sensitive equipment within state control are typically vast. </w:t>
      </w:r>
      <w:r w:rsidRPr="00D0477E">
        <w:rPr>
          <w:sz w:val="16"/>
        </w:rPr>
        <w:t>They include physical protection measures (e.g., guns, gates, and guards), methods for controlling and accounting for nuclear material produced, and ideally, programs that mitigate the risk of insider theft and espionage. But sustaining this system requires a functioning government. Guards and scientists will not show up if they are not paid or if chaos and violence prevent them from getting to work safely. If the current government collapses, it is entirely plausible that Iran’s nuclear security enterprise will collapse with it.</w:t>
      </w:r>
    </w:p>
    <w:p w14:paraId="2D583D8D" w14:textId="77777777" w:rsidR="003419E2" w:rsidRPr="00D0477E" w:rsidRDefault="003419E2" w:rsidP="003419E2">
      <w:pPr>
        <w:rPr>
          <w:sz w:val="16"/>
        </w:rPr>
      </w:pPr>
      <w:r w:rsidRPr="00D0477E">
        <w:rPr>
          <w:sz w:val="16"/>
        </w:rPr>
        <w:t>The most concerning matter in that scenario would be the fate of the highly enriched uranium (HEU). Even though it is not technically weapons-grade uranium (usually defined as uranium enriched to at least 90 percent</w:t>
      </w:r>
      <w:r w:rsidRPr="00D0477E">
        <w:rPr>
          <w:rStyle w:val="StyleUnderline"/>
        </w:rPr>
        <w:t xml:space="preserve">), </w:t>
      </w:r>
      <w:r w:rsidRPr="00D0477E">
        <w:rPr>
          <w:rStyle w:val="StyleUnderline"/>
          <w:highlight w:val="cyan"/>
        </w:rPr>
        <w:t>Iran’s</w:t>
      </w:r>
      <w:r w:rsidRPr="00D0477E">
        <w:rPr>
          <w:rStyle w:val="StyleUnderline"/>
        </w:rPr>
        <w:t xml:space="preserve"> 60 percent enriched </w:t>
      </w:r>
      <w:r w:rsidRPr="00D0477E">
        <w:rPr>
          <w:rStyle w:val="StyleUnderline"/>
          <w:highlight w:val="cyan"/>
        </w:rPr>
        <w:t xml:space="preserve">uranium could be used to fashion a </w:t>
      </w:r>
      <w:r w:rsidRPr="00D0477E">
        <w:rPr>
          <w:rStyle w:val="Emphasis"/>
        </w:rPr>
        <w:t xml:space="preserve">crude </w:t>
      </w:r>
      <w:r w:rsidRPr="00D0477E">
        <w:rPr>
          <w:rStyle w:val="Emphasis"/>
          <w:highlight w:val="cyan"/>
        </w:rPr>
        <w:t>nuclear device</w:t>
      </w:r>
      <w:r w:rsidRPr="00D0477E">
        <w:rPr>
          <w:sz w:val="16"/>
        </w:rPr>
        <w:t>. As producing this material is the most difficult step in making a nuclear weapon, it would be extremely attractive to any state or nonstate actor interested in obtaining a nuclear bomb. The 400 kilograms of HEU in Iran is roughly the weight of 20 water cooler bottles and is stored in canisters that could be fairly easily loaded onto a truck. The current location of Iran’s HEU is unclear, leaving the international community with a difficult search for it should the regime fall.</w:t>
      </w:r>
    </w:p>
    <w:p w14:paraId="2D3E0B69" w14:textId="77777777" w:rsidR="003419E2" w:rsidRPr="00D0477E" w:rsidRDefault="003419E2" w:rsidP="003419E2">
      <w:pPr>
        <w:rPr>
          <w:sz w:val="16"/>
        </w:rPr>
      </w:pPr>
      <w:r w:rsidRPr="00D0477E">
        <w:rPr>
          <w:rStyle w:val="StyleUnderline"/>
        </w:rPr>
        <w:t>Nuclear expertise is also valuable</w:t>
      </w:r>
      <w:r w:rsidRPr="00D0477E">
        <w:rPr>
          <w:sz w:val="16"/>
        </w:rPr>
        <w:t xml:space="preserve">. </w:t>
      </w:r>
      <w:r w:rsidRPr="00D0477E">
        <w:rPr>
          <w:rStyle w:val="StyleUnderline"/>
          <w:highlight w:val="cyan"/>
        </w:rPr>
        <w:t>Iranian</w:t>
      </w:r>
      <w:r w:rsidRPr="00D0477E">
        <w:rPr>
          <w:rStyle w:val="StyleUnderline"/>
        </w:rPr>
        <w:t xml:space="preserve"> nuclear </w:t>
      </w:r>
      <w:r w:rsidRPr="00D0477E">
        <w:rPr>
          <w:rStyle w:val="StyleUnderline"/>
          <w:highlight w:val="cyan"/>
        </w:rPr>
        <w:t>scientists have over two decades of experience</w:t>
      </w:r>
      <w:r w:rsidRPr="00D0477E">
        <w:rPr>
          <w:rStyle w:val="StyleUnderline"/>
        </w:rPr>
        <w:t xml:space="preserve"> </w:t>
      </w:r>
      <w:r w:rsidRPr="00D0477E">
        <w:rPr>
          <w:rStyle w:val="StyleUnderline"/>
          <w:highlight w:val="cyan"/>
        </w:rPr>
        <w:t>building</w:t>
      </w:r>
      <w:r w:rsidRPr="00D0477E">
        <w:rPr>
          <w:rStyle w:val="StyleUnderline"/>
        </w:rPr>
        <w:t>, testing, and operating centrifuges—</w:t>
      </w:r>
      <w:r w:rsidRPr="00D0477E">
        <w:rPr>
          <w:rStyle w:val="StyleUnderline"/>
          <w:highlight w:val="cyan"/>
        </w:rPr>
        <w:t>critical tech</w:t>
      </w:r>
      <w:r w:rsidRPr="00D0477E">
        <w:rPr>
          <w:rStyle w:val="StyleUnderline"/>
        </w:rPr>
        <w:t>nologies for producing material for a bomb</w:t>
      </w:r>
      <w:r w:rsidRPr="00D0477E">
        <w:rPr>
          <w:sz w:val="16"/>
        </w:rPr>
        <w:t xml:space="preserve">. In the years since the United States withdrew from the Joint Comprehensive Plan of Action, those scientists have also honed their skills producing uranium metal, an activity directly applicable to building a nuclear device. Other Iranian </w:t>
      </w:r>
      <w:r w:rsidRPr="00D0477E">
        <w:rPr>
          <w:rStyle w:val="StyleUnderline"/>
        </w:rPr>
        <w:t>researchers have reportedly engaged in research and experiments with certain explosion systems and neutron initiators</w:t>
      </w:r>
      <w:r w:rsidRPr="00D0477E">
        <w:rPr>
          <w:sz w:val="16"/>
        </w:rPr>
        <w:t>—important steps to building a bomb. Israel has killed some of those personnel but almost certainly not all of them. These individuals would be very attractive to a terrorist organization or a state interested in creating a nuclear bomb.</w:t>
      </w:r>
    </w:p>
    <w:p w14:paraId="40489608" w14:textId="77777777" w:rsidR="003419E2" w:rsidRPr="00D0477E" w:rsidRDefault="003419E2" w:rsidP="003419E2">
      <w:pPr>
        <w:rPr>
          <w:sz w:val="16"/>
        </w:rPr>
      </w:pPr>
      <w:r w:rsidRPr="00D0477E">
        <w:rPr>
          <w:sz w:val="16"/>
        </w:rPr>
        <w:t xml:space="preserve">Given the lack of understanding about Iran’s remaining materials and capabilities, </w:t>
      </w:r>
      <w:r w:rsidRPr="00D0477E">
        <w:rPr>
          <w:rStyle w:val="StyleUnderline"/>
        </w:rPr>
        <w:t xml:space="preserve">the inevitable chaos that would accompany </w:t>
      </w:r>
      <w:r w:rsidRPr="00D0477E">
        <w:rPr>
          <w:rStyle w:val="StyleUnderline"/>
          <w:highlight w:val="cyan"/>
        </w:rPr>
        <w:t xml:space="preserve">any regime change could present the most </w:t>
      </w:r>
      <w:r w:rsidRPr="00D0477E">
        <w:rPr>
          <w:rStyle w:val="Emphasis"/>
          <w:highlight w:val="cyan"/>
        </w:rPr>
        <w:t>serious nuclear security challenge</w:t>
      </w:r>
      <w:r w:rsidRPr="00D0477E">
        <w:rPr>
          <w:rStyle w:val="StyleUnderline"/>
          <w:highlight w:val="cyan"/>
        </w:rPr>
        <w:t xml:space="preserve"> since the fall of the Soviet Union</w:t>
      </w:r>
      <w:r w:rsidRPr="00D0477E">
        <w:rPr>
          <w:sz w:val="16"/>
        </w:rPr>
        <w:t>. The nature of the problem would be far more acute than, say, in Iraq after the fall of the regime in 2003, the end of Qaddafi’s government in Libya in 2011, or the fall of the Assad regime in Syria in 2024. In Libya, for example, the central nuclear security challenge was that Qaddafi had stored tons of yellowcake in a warehouse in a small town on the edge of the Sahara Desert; that yellowcake would require considerably more effort to turn into a weapon than the HEU in Iran.</w:t>
      </w:r>
    </w:p>
    <w:p w14:paraId="3BB09769" w14:textId="77777777" w:rsidR="003419E2" w:rsidRPr="00D0477E" w:rsidRDefault="003419E2" w:rsidP="003419E2">
      <w:pPr>
        <w:rPr>
          <w:sz w:val="10"/>
          <w:szCs w:val="10"/>
        </w:rPr>
      </w:pPr>
      <w:r w:rsidRPr="00D0477E">
        <w:rPr>
          <w:sz w:val="10"/>
          <w:szCs w:val="10"/>
        </w:rPr>
        <w:t>How should Washington respond if faced with this nuclear security crisis? Without guards or international inspectors on the ground, Washington may have to rely on its own intelligence capabilities and those of its allies to determine the whereabouts of Iran’s nuclear material and assess its vulnerability. Washington and its partners should begin thinking through options now for seizing any material at high risk of theft, including with U.S. or allied personnel. Such an option would not be risk-free, and the ability to carry it out would depend on a range of other factors, but it must stay on the table.</w:t>
      </w:r>
    </w:p>
    <w:p w14:paraId="00AD5D35" w14:textId="77777777" w:rsidR="003419E2" w:rsidRPr="00D0477E" w:rsidRDefault="003419E2" w:rsidP="003419E2">
      <w:pPr>
        <w:rPr>
          <w:sz w:val="10"/>
          <w:szCs w:val="10"/>
        </w:rPr>
      </w:pPr>
      <w:r w:rsidRPr="00D0477E">
        <w:rPr>
          <w:sz w:val="10"/>
          <w:szCs w:val="10"/>
        </w:rPr>
        <w:t>Governments around the world should consider sharing information and alerting a nascent Iranian government if it detects acute security vulnerabilities to sensitive nuclear material. And it should do so regardless of questions about the validity of that government, or how democratic or pro-U.S. it is. The risks of a terrorist acquiring a nuclear weapon are simply too great.</w:t>
      </w:r>
    </w:p>
    <w:p w14:paraId="15DD675D" w14:textId="77777777" w:rsidR="003419E2" w:rsidRPr="00D0477E" w:rsidRDefault="003419E2" w:rsidP="003419E2">
      <w:pPr>
        <w:rPr>
          <w:sz w:val="10"/>
          <w:szCs w:val="10"/>
        </w:rPr>
      </w:pPr>
      <w:r w:rsidRPr="00D0477E">
        <w:rPr>
          <w:sz w:val="10"/>
          <w:szCs w:val="10"/>
        </w:rPr>
        <w:t>The international community should also ask any new Iranian government to rebuild relations with the IAEA, resume inspections of Iran’s nuclear sites unimpeded, and dedicate personnel to ensure Iran’s key facilities remain secure. Given the IAEA’s extensive history of monitoring Iran’s program and its ability to operate in dangerous environments, such as during Russia’s invasion of Ukraine, the agency could play a critical role.</w:t>
      </w:r>
    </w:p>
    <w:p w14:paraId="69D31B99" w14:textId="77777777" w:rsidR="003419E2" w:rsidRPr="00D0477E" w:rsidRDefault="003419E2" w:rsidP="003419E2">
      <w:pPr>
        <w:rPr>
          <w:sz w:val="10"/>
          <w:szCs w:val="10"/>
        </w:rPr>
      </w:pPr>
      <w:r w:rsidRPr="00D0477E">
        <w:rPr>
          <w:sz w:val="10"/>
          <w:szCs w:val="10"/>
        </w:rPr>
        <w:t>With the fall of the Soviet Union, U.S. Sens. Sam Nunn and Richard Lugar developed a plan known today as the Cooperative Threat Reduction program (CTR) that helped secure nuclear weapons and facilities in close cooperation with Russia and former Soviet states. This program immediately implemented a series of upgrades to deal with the most glaring security issues, such as hardening facilities and installing equipment to account for all nuclear materials at a particular site.</w:t>
      </w:r>
    </w:p>
    <w:p w14:paraId="62D6A67E" w14:textId="77777777" w:rsidR="003419E2" w:rsidRPr="00D0477E" w:rsidRDefault="003419E2" w:rsidP="003419E2">
      <w:pPr>
        <w:rPr>
          <w:sz w:val="10"/>
          <w:szCs w:val="10"/>
        </w:rPr>
      </w:pPr>
      <w:r w:rsidRPr="00D0477E">
        <w:rPr>
          <w:sz w:val="10"/>
          <w:szCs w:val="10"/>
        </w:rPr>
        <w:t>Once a new Iranian government is in place, Washington and its partners should consider a similar effort to make Iran’s nuclear program as secure and proliferation-resistant as possible. One key part of this would be finding work for Iranian scientists who may be unemployed due to nuclear downsizing. The CTR’s work was aided by the fact that Soviet scientists and engineers, as stewards of a prestigious and successful nuclear weapons program, felt a great responsibility to manage their materials and know-how. Iranian scientists may not have the same motivation, so some additional incentives might be necessary. Depending on the orientation of Iran’s new government, these could include implementing projects to help grow and modernize Iran’s civil nuclear program in line with strong nonproliferation standards or assisting Iran with filling any nuclear security gaps. China’s role in modernizing the Arak reactor as part of the Iran nuclear deal—although left incomplete due to the U.S. withdrawal and subsequent deterioration of that deal—shows how other countries can also play a role.</w:t>
      </w:r>
    </w:p>
    <w:p w14:paraId="5FBE1320" w14:textId="77777777" w:rsidR="003419E2" w:rsidRPr="00D0477E" w:rsidRDefault="003419E2" w:rsidP="003419E2">
      <w:pPr>
        <w:rPr>
          <w:sz w:val="16"/>
        </w:rPr>
      </w:pPr>
      <w:r w:rsidRPr="00D0477E">
        <w:rPr>
          <w:rStyle w:val="StyleUnderline"/>
          <w:highlight w:val="cyan"/>
        </w:rPr>
        <w:t xml:space="preserve">The </w:t>
      </w:r>
      <w:r w:rsidRPr="00D0477E">
        <w:rPr>
          <w:rStyle w:val="Emphasis"/>
          <w:highlight w:val="cyan"/>
        </w:rPr>
        <w:t>fall of the Iranian government</w:t>
      </w:r>
      <w:r w:rsidRPr="00D0477E">
        <w:rPr>
          <w:rStyle w:val="StyleUnderline"/>
        </w:rPr>
        <w:t xml:space="preserve"> may or may not mitigate the long-term challenge posed by Iran’s nuclear program, but it would certainly </w:t>
      </w:r>
      <w:r w:rsidRPr="00D0477E">
        <w:rPr>
          <w:rStyle w:val="StyleUnderline"/>
          <w:highlight w:val="cyan"/>
        </w:rPr>
        <w:t>pose a</w:t>
      </w:r>
      <w:r w:rsidRPr="00D0477E">
        <w:rPr>
          <w:rStyle w:val="StyleUnderline"/>
        </w:rPr>
        <w:t xml:space="preserve"> more </w:t>
      </w:r>
      <w:r w:rsidRPr="00D0477E">
        <w:rPr>
          <w:rStyle w:val="Emphasis"/>
          <w:highlight w:val="cyan"/>
        </w:rPr>
        <w:t>immediate nuclear security ris</w:t>
      </w:r>
      <w:r w:rsidRPr="00D0477E">
        <w:rPr>
          <w:rStyle w:val="Emphasis"/>
        </w:rPr>
        <w:t>k</w:t>
      </w:r>
      <w:r w:rsidRPr="00D0477E">
        <w:rPr>
          <w:rStyle w:val="StyleUnderline"/>
        </w:rPr>
        <w:t>.</w:t>
      </w:r>
      <w:r w:rsidRPr="00D0477E">
        <w:rPr>
          <w:sz w:val="16"/>
        </w:rPr>
        <w:t xml:space="preserve"> The U.S. and the international community will have a lot of important issues on their plate—preventing a nuclear catastrophe needs to be at the top.</w:t>
      </w:r>
    </w:p>
    <w:p w14:paraId="27FACCC1" w14:textId="77777777" w:rsidR="00DF65EB" w:rsidRPr="005739A9" w:rsidRDefault="00DF65EB" w:rsidP="00DF65EB">
      <w:pPr>
        <w:pStyle w:val="Heading4"/>
      </w:pPr>
      <w:r>
        <w:t xml:space="preserve">Iran could make </w:t>
      </w:r>
      <w:r w:rsidRPr="005739A9">
        <w:rPr>
          <w:u w:val="single"/>
        </w:rPr>
        <w:t>nine bombs within a week</w:t>
      </w:r>
      <w:r>
        <w:t>.</w:t>
      </w:r>
    </w:p>
    <w:p w14:paraId="5B8DDE48" w14:textId="77777777" w:rsidR="00DF65EB" w:rsidRPr="005739A9" w:rsidRDefault="00DF65EB" w:rsidP="00DF65EB">
      <w:r w:rsidRPr="005739A9">
        <w:rPr>
          <w:rStyle w:val="Style13ptBold"/>
        </w:rPr>
        <w:t>Bureau 06/16</w:t>
      </w:r>
      <w:r>
        <w:rPr>
          <w:rStyle w:val="Style13ptBold"/>
        </w:rPr>
        <w:t xml:space="preserve"> </w:t>
      </w:r>
      <w:r w:rsidRPr="005739A9">
        <w:t xml:space="preserve">[bnm Gulf bureau; bne IntelliNews publishes business news and data on emerging markets. Our goal is to provide pragmatic and actionable information for investors and companies. We publish news coverage of Eastern Europe, Central Asia, Africa and the Middle East and data and forecasting on more than 72 different countries and 400 industry/commodity categories; 6-16-2025; Iran's nuclear breakout capability survives Israeli assault; </w:t>
      </w:r>
      <w:r>
        <w:t>bne IntelliNews</w:t>
      </w:r>
      <w:r w:rsidRPr="005739A9">
        <w:t>; https://www.intellinews.com/iran-s-nuclear-breakout-capability-survives-israeli-assault-386206; Accessed 7-16-2025;] KK</w:t>
      </w:r>
    </w:p>
    <w:p w14:paraId="6C9545A6" w14:textId="77777777" w:rsidR="00DF65EB" w:rsidRPr="005739A9" w:rsidRDefault="00DF65EB" w:rsidP="00DF65EB">
      <w:pPr>
        <w:rPr>
          <w:sz w:val="16"/>
        </w:rPr>
      </w:pPr>
      <w:r w:rsidRPr="005739A9">
        <w:rPr>
          <w:rStyle w:val="StyleUnderline"/>
          <w:highlight w:val="cyan"/>
        </w:rPr>
        <w:t>Iran retains</w:t>
      </w:r>
      <w:r w:rsidRPr="005739A9">
        <w:rPr>
          <w:rStyle w:val="StyleUnderline"/>
        </w:rPr>
        <w:t xml:space="preserve"> the technical </w:t>
      </w:r>
      <w:r w:rsidRPr="005739A9">
        <w:rPr>
          <w:rStyle w:val="StyleUnderline"/>
          <w:highlight w:val="cyan"/>
        </w:rPr>
        <w:t>capability to produce nuc</w:t>
      </w:r>
      <w:r w:rsidRPr="005739A9">
        <w:rPr>
          <w:rStyle w:val="StyleUnderline"/>
        </w:rPr>
        <w:t>lear weapon</w:t>
      </w:r>
      <w:r w:rsidRPr="005739A9">
        <w:rPr>
          <w:rStyle w:val="StyleUnderline"/>
          <w:highlight w:val="cyan"/>
        </w:rPr>
        <w:t>s</w:t>
      </w:r>
      <w:r w:rsidRPr="005739A9">
        <w:rPr>
          <w:rStyle w:val="StyleUnderline"/>
        </w:rPr>
        <w:t xml:space="preserve"> </w:t>
      </w:r>
      <w:r w:rsidRPr="005739A9">
        <w:rPr>
          <w:rStyle w:val="StyleUnderline"/>
          <w:highlight w:val="cyan"/>
        </w:rPr>
        <w:t>despite</w:t>
      </w:r>
      <w:r w:rsidRPr="005739A9">
        <w:rPr>
          <w:rStyle w:val="StyleUnderline"/>
        </w:rPr>
        <w:t xml:space="preserve"> devastating Israeli </w:t>
      </w:r>
      <w:r w:rsidRPr="005739A9">
        <w:rPr>
          <w:rStyle w:val="StyleUnderline"/>
          <w:highlight w:val="cyan"/>
        </w:rPr>
        <w:t>strikes</w:t>
      </w:r>
      <w:r w:rsidRPr="005739A9">
        <w:rPr>
          <w:sz w:val="16"/>
        </w:rPr>
        <w:t xml:space="preserve"> on its nuclear infrastructure in June 2025, though its timeline has been temporarily extended. The </w:t>
      </w:r>
      <w:r w:rsidRPr="005739A9">
        <w:rPr>
          <w:rStyle w:val="StyleUnderline"/>
        </w:rPr>
        <w:t>attacks</w:t>
      </w:r>
      <w:r w:rsidRPr="005739A9">
        <w:rPr>
          <w:sz w:val="16"/>
        </w:rPr>
        <w:t xml:space="preserve"> represent a significant tactical success but </w:t>
      </w:r>
      <w:r w:rsidRPr="005739A9">
        <w:rPr>
          <w:rStyle w:val="StyleUnderline"/>
        </w:rPr>
        <w:t>fall short of eliminating Iran's nuclear threat</w:t>
      </w:r>
      <w:r w:rsidRPr="005739A9">
        <w:rPr>
          <w:sz w:val="16"/>
        </w:rPr>
        <w:t>.</w:t>
      </w:r>
    </w:p>
    <w:p w14:paraId="359DD4CF" w14:textId="77777777" w:rsidR="00DF65EB" w:rsidRPr="005739A9" w:rsidRDefault="00DF65EB" w:rsidP="00DF65EB">
      <w:pPr>
        <w:rPr>
          <w:sz w:val="16"/>
        </w:rPr>
      </w:pPr>
      <w:r w:rsidRPr="005739A9">
        <w:rPr>
          <w:sz w:val="16"/>
        </w:rPr>
        <w:t xml:space="preserve">As of May 2025, </w:t>
      </w:r>
      <w:r w:rsidRPr="005739A9">
        <w:rPr>
          <w:rStyle w:val="StyleUnderline"/>
          <w:highlight w:val="cyan"/>
        </w:rPr>
        <w:t>Iran possesses 408.6 kg of 60% enriched uranium</w:t>
      </w:r>
      <w:r w:rsidRPr="005739A9">
        <w:rPr>
          <w:sz w:val="16"/>
        </w:rPr>
        <w:t xml:space="preserve"> – </w:t>
      </w:r>
      <w:r w:rsidRPr="005739A9">
        <w:rPr>
          <w:rStyle w:val="StyleUnderline"/>
          <w:highlight w:val="cyan"/>
        </w:rPr>
        <w:t>sufficient</w:t>
      </w:r>
      <w:r w:rsidRPr="005739A9">
        <w:rPr>
          <w:rStyle w:val="StyleUnderline"/>
        </w:rPr>
        <w:t xml:space="preserve"> material </w:t>
      </w:r>
      <w:r w:rsidRPr="005739A9">
        <w:rPr>
          <w:rStyle w:val="StyleUnderline"/>
          <w:highlight w:val="cyan"/>
        </w:rPr>
        <w:t>for nine</w:t>
      </w:r>
      <w:r w:rsidRPr="005739A9">
        <w:rPr>
          <w:rStyle w:val="StyleUnderline"/>
        </w:rPr>
        <w:t xml:space="preserve"> nuclear </w:t>
      </w:r>
      <w:r w:rsidRPr="005739A9">
        <w:rPr>
          <w:rStyle w:val="StyleUnderline"/>
          <w:highlight w:val="cyan"/>
        </w:rPr>
        <w:t>weapons</w:t>
      </w:r>
      <w:r w:rsidRPr="005739A9">
        <w:rPr>
          <w:sz w:val="16"/>
        </w:rPr>
        <w:t xml:space="preserve"> if further enriched to weapons-grade levels. This represents a </w:t>
      </w:r>
      <w:r w:rsidRPr="005739A9">
        <w:rPr>
          <w:rStyle w:val="StyleUnderline"/>
        </w:rPr>
        <w:t>50% increase since February and demonstrates Iran's accelerated production capacity despite international pressure</w:t>
      </w:r>
      <w:r w:rsidRPr="005739A9">
        <w:rPr>
          <w:sz w:val="16"/>
        </w:rPr>
        <w:t xml:space="preserve">. The Islamic Republic maintains </w:t>
      </w:r>
      <w:r w:rsidRPr="005739A9">
        <w:rPr>
          <w:rStyle w:val="StyleUnderline"/>
        </w:rPr>
        <w:t>9,247.6 kg of total enriched uranium across all enrichment levels</w:t>
      </w:r>
      <w:r w:rsidRPr="005739A9">
        <w:rPr>
          <w:sz w:val="16"/>
        </w:rPr>
        <w:t>, dramatically exceeding the 202.8 kg limit under the abandoned nuclear deal.</w:t>
      </w:r>
    </w:p>
    <w:p w14:paraId="02F9EB6F" w14:textId="77777777" w:rsidR="00DF65EB" w:rsidRPr="005739A9" w:rsidRDefault="00DF65EB" w:rsidP="00DF65EB">
      <w:pPr>
        <w:rPr>
          <w:rStyle w:val="StyleUnderline"/>
        </w:rPr>
      </w:pPr>
      <w:r w:rsidRPr="005739A9">
        <w:rPr>
          <w:sz w:val="16"/>
        </w:rPr>
        <w:t xml:space="preserve">Iran's enrichment infrastructure had reached unprecedented capacity before the strikes, with approximately </w:t>
      </w:r>
      <w:r w:rsidRPr="005739A9">
        <w:rPr>
          <w:rStyle w:val="StyleUnderline"/>
        </w:rPr>
        <w:t>18,000 operating centrifuges producing 35-40 kg of 60% enriched uranium monthly</w:t>
      </w:r>
      <w:r w:rsidRPr="005739A9">
        <w:rPr>
          <w:sz w:val="16"/>
        </w:rPr>
        <w:t xml:space="preserve">. This production rate meant </w:t>
      </w:r>
      <w:r w:rsidRPr="005739A9">
        <w:rPr>
          <w:rStyle w:val="StyleUnderline"/>
          <w:highlight w:val="cyan"/>
        </w:rPr>
        <w:t>Iran could</w:t>
      </w:r>
      <w:r w:rsidRPr="005739A9">
        <w:rPr>
          <w:rStyle w:val="StyleUnderline"/>
        </w:rPr>
        <w:t xml:space="preserve"> theoretically </w:t>
      </w:r>
      <w:r w:rsidRPr="005739A9">
        <w:rPr>
          <w:rStyle w:val="StyleUnderline"/>
          <w:highlight w:val="cyan"/>
        </w:rPr>
        <w:t>produce enough weapons-grade uranium for its first nuc</w:t>
      </w:r>
      <w:r w:rsidRPr="005739A9">
        <w:rPr>
          <w:rStyle w:val="StyleUnderline"/>
        </w:rPr>
        <w:t xml:space="preserve">lear weapon </w:t>
      </w:r>
      <w:r w:rsidRPr="005739A9">
        <w:rPr>
          <w:rStyle w:val="Emphasis"/>
          <w:highlight w:val="cyan"/>
        </w:rPr>
        <w:t>within one week</w:t>
      </w:r>
      <w:r w:rsidRPr="005739A9">
        <w:rPr>
          <w:rStyle w:val="StyleUnderline"/>
        </w:rPr>
        <w:t xml:space="preserve"> if it chose to break out.</w:t>
      </w:r>
    </w:p>
    <w:p w14:paraId="48C9B9D2" w14:textId="77777777" w:rsidR="00DF65EB" w:rsidRPr="005739A9" w:rsidRDefault="00DF65EB" w:rsidP="00DF65EB">
      <w:pPr>
        <w:rPr>
          <w:sz w:val="16"/>
        </w:rPr>
      </w:pPr>
      <w:r w:rsidRPr="005739A9">
        <w:rPr>
          <w:sz w:val="16"/>
        </w:rPr>
        <w:t>Operation Rising Lion on June 13, 2025, marked Israel's largest military action against Iran since the 1980s Iran-Iraq War. The strikes achieved several critical objectives:</w:t>
      </w:r>
    </w:p>
    <w:p w14:paraId="7DEA857B" w14:textId="77777777" w:rsidR="00DF65EB" w:rsidRPr="005739A9" w:rsidRDefault="00DF65EB" w:rsidP="00DF65EB">
      <w:pPr>
        <w:rPr>
          <w:sz w:val="16"/>
        </w:rPr>
      </w:pPr>
      <w:r w:rsidRPr="005739A9">
        <w:rPr>
          <w:sz w:val="16"/>
        </w:rPr>
        <w:t>Complete destruction of Natanz's above-ground Pilot Fuel Enrichment Plant, Iran's only surface facility producing 60% enriched uranium</w:t>
      </w:r>
    </w:p>
    <w:p w14:paraId="290FA883" w14:textId="77777777" w:rsidR="00DF65EB" w:rsidRPr="005739A9" w:rsidRDefault="00DF65EB" w:rsidP="00DF65EB">
      <w:pPr>
        <w:rPr>
          <w:sz w:val="16"/>
        </w:rPr>
      </w:pPr>
      <w:r w:rsidRPr="005739A9">
        <w:rPr>
          <w:sz w:val="16"/>
        </w:rPr>
        <w:t>Electrical infrastructure devastation at Natanz, knocking out power to underground centrifuge halls and potentially damaging thousands of centrifuges through uncontrolled shutdown</w:t>
      </w:r>
    </w:p>
    <w:p w14:paraId="58C0618F" w14:textId="77777777" w:rsidR="00DF65EB" w:rsidRPr="005739A9" w:rsidRDefault="00DF65EB" w:rsidP="00DF65EB">
      <w:pPr>
        <w:rPr>
          <w:sz w:val="16"/>
        </w:rPr>
      </w:pPr>
      <w:r w:rsidRPr="005739A9">
        <w:rPr>
          <w:sz w:val="16"/>
        </w:rPr>
        <w:t>Key personnel eliminated, including nuclear scientists and senior military commanders</w:t>
      </w:r>
    </w:p>
    <w:p w14:paraId="676B9F16" w14:textId="77777777" w:rsidR="00DF65EB" w:rsidRPr="005739A9" w:rsidRDefault="00DF65EB" w:rsidP="00DF65EB">
      <w:pPr>
        <w:rPr>
          <w:sz w:val="16"/>
        </w:rPr>
      </w:pPr>
      <w:r w:rsidRPr="005739A9">
        <w:rPr>
          <w:sz w:val="16"/>
        </w:rPr>
        <w:t>Supply chain disruption across multiple nuclear facilities</w:t>
      </w:r>
    </w:p>
    <w:p w14:paraId="26C2FDAA" w14:textId="77777777" w:rsidR="00DF65EB" w:rsidRPr="005739A9" w:rsidRDefault="00DF65EB" w:rsidP="00DF65EB">
      <w:pPr>
        <w:rPr>
          <w:sz w:val="16"/>
        </w:rPr>
      </w:pPr>
      <w:r w:rsidRPr="005739A9">
        <w:rPr>
          <w:sz w:val="16"/>
        </w:rPr>
        <w:t>However, the strikes faced significant limitations. The deeply buried Fordow facility, housing Iran's most advanced centrifuges, appears largely intact. Military experts note that only the US military's 30,000-pound Massive Ordnance Penetrator could reliably destroy such hardened underground facilities – munitions Israel does not possess.</w:t>
      </w:r>
    </w:p>
    <w:p w14:paraId="218A211A" w14:textId="77777777" w:rsidR="00DF65EB" w:rsidRPr="005739A9" w:rsidRDefault="00DF65EB" w:rsidP="00DF65EB">
      <w:pPr>
        <w:rPr>
          <w:sz w:val="16"/>
        </w:rPr>
      </w:pPr>
      <w:r w:rsidRPr="005739A9">
        <w:rPr>
          <w:sz w:val="16"/>
        </w:rPr>
        <w:t>US intelligence dramatically revised its assessment in 2024, removing longstanding assertions that Iran was not pursuing nuclear weapons development. Current intelligence indicates Iran has "undertaken activities that better position it to produce a nuclear device" including computer modelling and metallurgy experiments at civilian research institutes.</w:t>
      </w:r>
    </w:p>
    <w:p w14:paraId="4B249AB7" w14:textId="77777777" w:rsidR="00DF65EB" w:rsidRPr="005739A9" w:rsidRDefault="00DF65EB" w:rsidP="00DF65EB">
      <w:pPr>
        <w:rPr>
          <w:sz w:val="16"/>
        </w:rPr>
      </w:pPr>
      <w:r w:rsidRPr="005739A9">
        <w:rPr>
          <w:sz w:val="16"/>
        </w:rPr>
        <w:t>The Institute for Science and International Security assessed that even before the strikes, Iran could produce weapons-grade uranium for multiple weapons within weeks. Post-strike analysis suggests Iran retains the capability to produce its first quantity of weapons-grade uranium at Fordow in 2-3 days once operations resume.</w:t>
      </w:r>
    </w:p>
    <w:p w14:paraId="56504821" w14:textId="77777777" w:rsidR="00DF65EB" w:rsidRDefault="00DF65EB" w:rsidP="00DF65EB">
      <w:pPr>
        <w:rPr>
          <w:rStyle w:val="StyleUnderline"/>
        </w:rPr>
      </w:pPr>
      <w:r w:rsidRPr="005739A9">
        <w:rPr>
          <w:sz w:val="16"/>
        </w:rPr>
        <w:t xml:space="preserve">Iran's nuclear weapons programme builds on the AMAD Plan (1999-2003), which established critical technical foundations including warhead designs, implosion technology, and missile integration capabilities. Intelligence reports from 2024 suggest </w:t>
      </w:r>
      <w:r w:rsidRPr="005739A9">
        <w:rPr>
          <w:rStyle w:val="StyleUnderline"/>
        </w:rPr>
        <w:t xml:space="preserve">Iranian </w:t>
      </w:r>
      <w:r w:rsidRPr="005739A9">
        <w:rPr>
          <w:rStyle w:val="StyleUnderline"/>
          <w:highlight w:val="cyan"/>
        </w:rPr>
        <w:t>scientists are exploring "crude" nuclear weapon</w:t>
      </w:r>
      <w:r w:rsidRPr="005739A9">
        <w:rPr>
          <w:rStyle w:val="StyleUnderline"/>
        </w:rPr>
        <w:t xml:space="preserve"> designs that could be </w:t>
      </w:r>
      <w:r w:rsidRPr="005739A9">
        <w:rPr>
          <w:rStyle w:val="StyleUnderline"/>
          <w:highlight w:val="cyan"/>
        </w:rPr>
        <w:t>completed within six months</w:t>
      </w:r>
      <w:r w:rsidRPr="005739A9">
        <w:rPr>
          <w:rStyle w:val="StyleUnderline"/>
        </w:rPr>
        <w:t xml:space="preserve"> rather than the 1-2 years typically required for missile-deliverable warheads.</w:t>
      </w:r>
    </w:p>
    <w:p w14:paraId="60EBF82C" w14:textId="77777777" w:rsidR="00DF65EB" w:rsidRDefault="00DF65EB" w:rsidP="00DF65EB">
      <w:pPr>
        <w:pStyle w:val="Heading4"/>
      </w:pPr>
      <w:r>
        <w:t xml:space="preserve">Iran’s breakout time is </w:t>
      </w:r>
      <w:r>
        <w:rPr>
          <w:u w:val="single"/>
        </w:rPr>
        <w:t>less than a week</w:t>
      </w:r>
      <w:r>
        <w:t>.</w:t>
      </w:r>
    </w:p>
    <w:p w14:paraId="579C962F" w14:textId="77777777" w:rsidR="00DF65EB" w:rsidRDefault="00DF65EB" w:rsidP="00DF65EB">
      <w:r w:rsidRPr="004F6451">
        <w:rPr>
          <w:rStyle w:val="Style13ptBold"/>
        </w:rPr>
        <w:t>Call 06/20</w:t>
      </w:r>
      <w:r>
        <w:t xml:space="preserve"> </w:t>
      </w:r>
      <w:r w:rsidRPr="004F6451">
        <w:t>[</w:t>
      </w:r>
      <w:r>
        <w:t>Roll Call</w:t>
      </w:r>
      <w:r w:rsidRPr="004F6451">
        <w:t xml:space="preserve">; </w:t>
      </w:r>
      <w:r w:rsidRPr="00EE24FD">
        <w:t>Roll Call is the premier source of timely news, objective facts and analysis, and coverage of elections and the politics of legislation</w:t>
      </w:r>
      <w:r w:rsidRPr="004F6451">
        <w:t>; 6-20-2025; Fact-checking Trump, Gabbard comments on Iran nuclear capability; Roll Call; https://rollcall.com/2025/06/20/fact-checking-trump-gabbard-comments-on-iran-nuclear-capability; Accessed 7-16-2025;] KK</w:t>
      </w:r>
    </w:p>
    <w:p w14:paraId="2D3A7FFD" w14:textId="77777777" w:rsidR="00DF65EB" w:rsidRPr="00C7729A" w:rsidRDefault="00DF65EB" w:rsidP="00DF65EB">
      <w:pPr>
        <w:rPr>
          <w:sz w:val="16"/>
        </w:rPr>
      </w:pPr>
      <w:r w:rsidRPr="00C7729A">
        <w:rPr>
          <w:sz w:val="16"/>
        </w:rPr>
        <w:t xml:space="preserve">Trump’s statement that </w:t>
      </w:r>
      <w:r w:rsidRPr="00C7729A">
        <w:rPr>
          <w:rStyle w:val="StyleUnderline"/>
        </w:rPr>
        <w:t>Iran is “very close” to a nuclear weapon</w:t>
      </w:r>
      <w:r w:rsidRPr="00C7729A">
        <w:rPr>
          <w:sz w:val="16"/>
        </w:rPr>
        <w:t xml:space="preserve"> is vague, and depends on how this is measured</w:t>
      </w:r>
      <w:r w:rsidRPr="00C7729A">
        <w:rPr>
          <w:rStyle w:val="StyleUnderline"/>
        </w:rPr>
        <w:t xml:space="preserve">. </w:t>
      </w:r>
      <w:r w:rsidRPr="00EE24FD">
        <w:rPr>
          <w:rStyle w:val="StyleUnderline"/>
          <w:highlight w:val="cyan"/>
        </w:rPr>
        <w:t>Experts told</w:t>
      </w:r>
      <w:r w:rsidRPr="00C7729A">
        <w:rPr>
          <w:sz w:val="16"/>
        </w:rPr>
        <w:t xml:space="preserve"> FactCheck.org </w:t>
      </w:r>
      <w:r w:rsidRPr="00EE24FD">
        <w:rPr>
          <w:rStyle w:val="StyleUnderline"/>
          <w:highlight w:val="cyan"/>
        </w:rPr>
        <w:t>it would take Iran a week</w:t>
      </w:r>
      <w:r w:rsidRPr="00C7729A">
        <w:rPr>
          <w:rStyle w:val="StyleUnderline"/>
        </w:rPr>
        <w:t xml:space="preserve"> or so </w:t>
      </w:r>
      <w:r w:rsidRPr="00EE24FD">
        <w:rPr>
          <w:rStyle w:val="StyleUnderline"/>
          <w:highlight w:val="cyan"/>
        </w:rPr>
        <w:t xml:space="preserve">to produce </w:t>
      </w:r>
      <w:r w:rsidRPr="00EE24FD">
        <w:rPr>
          <w:rStyle w:val="Emphasis"/>
          <w:highlight w:val="cyan"/>
        </w:rPr>
        <w:t>weapons-grade uranium</w:t>
      </w:r>
      <w:r w:rsidRPr="00C7729A">
        <w:rPr>
          <w:sz w:val="16"/>
        </w:rPr>
        <w:t>, if it chose to do so, but it would take several months or more to turn that uranium into a nuclear weapon.</w:t>
      </w:r>
    </w:p>
    <w:p w14:paraId="384CCA81" w14:textId="77777777" w:rsidR="00DF65EB" w:rsidRPr="00C7729A" w:rsidRDefault="00DF65EB" w:rsidP="00DF65EB">
      <w:pPr>
        <w:rPr>
          <w:sz w:val="16"/>
        </w:rPr>
      </w:pPr>
      <w:r w:rsidRPr="00C7729A">
        <w:rPr>
          <w:sz w:val="16"/>
        </w:rPr>
        <w:t>Daryl Kimball, executive director of the Arms Control Association, a nonpartisan organization that provides analysis on arms control and national security issues, explained in a phone interview that there are “two or three ways to define how close to a nuclear weapon a country is.”</w:t>
      </w:r>
    </w:p>
    <w:p w14:paraId="7501762D" w14:textId="77777777" w:rsidR="00DF65EB" w:rsidRPr="00C7729A" w:rsidRDefault="00DF65EB" w:rsidP="00DF65EB">
      <w:pPr>
        <w:rPr>
          <w:sz w:val="16"/>
        </w:rPr>
      </w:pPr>
      <w:r w:rsidRPr="00C7729A">
        <w:rPr>
          <w:rStyle w:val="StyleUnderline"/>
        </w:rPr>
        <w:t>One is what’s known as the “</w:t>
      </w:r>
      <w:r w:rsidRPr="00EE24FD">
        <w:rPr>
          <w:rStyle w:val="StyleUnderline"/>
          <w:highlight w:val="cyan"/>
        </w:rPr>
        <w:t>breakout</w:t>
      </w:r>
      <w:r w:rsidRPr="00C7729A">
        <w:rPr>
          <w:rStyle w:val="StyleUnderline"/>
        </w:rPr>
        <w:t>” time</w:t>
      </w:r>
      <w:r w:rsidRPr="00C7729A">
        <w:rPr>
          <w:sz w:val="16"/>
        </w:rPr>
        <w:t xml:space="preserve">. “There’s broad consensus among experts that </w:t>
      </w:r>
      <w:r w:rsidRPr="00C7729A">
        <w:rPr>
          <w:rStyle w:val="StyleUnderline"/>
        </w:rPr>
        <w:t xml:space="preserve">Iran’s breakout time — </w:t>
      </w:r>
      <w:r w:rsidRPr="00EE24FD">
        <w:rPr>
          <w:rStyle w:val="StyleUnderline"/>
          <w:highlight w:val="cyan"/>
        </w:rPr>
        <w:t>defined as the time needed to produce</w:t>
      </w:r>
      <w:r w:rsidRPr="00C7729A">
        <w:rPr>
          <w:rStyle w:val="StyleUnderline"/>
        </w:rPr>
        <w:t xml:space="preserve"> enough </w:t>
      </w:r>
      <w:r w:rsidRPr="00EE24FD">
        <w:rPr>
          <w:rStyle w:val="StyleUnderline"/>
          <w:highlight w:val="cyan"/>
        </w:rPr>
        <w:t>weapons-grade uranium</w:t>
      </w:r>
      <w:r w:rsidRPr="00C7729A">
        <w:rPr>
          <w:rStyle w:val="StyleUnderline"/>
        </w:rPr>
        <w:t xml:space="preserve"> for one bomb — </w:t>
      </w:r>
      <w:r w:rsidRPr="00EE24FD">
        <w:rPr>
          <w:rStyle w:val="StyleUnderline"/>
          <w:highlight w:val="cyan"/>
        </w:rPr>
        <w:t>is currently at</w:t>
      </w:r>
      <w:r w:rsidRPr="00C7729A">
        <w:rPr>
          <w:rStyle w:val="StyleUnderline"/>
        </w:rPr>
        <w:t xml:space="preserve"> roughly </w:t>
      </w:r>
      <w:r w:rsidRPr="00EE24FD">
        <w:rPr>
          <w:rStyle w:val="Emphasis"/>
          <w:highlight w:val="cyan"/>
        </w:rPr>
        <w:t>one week or less</w:t>
      </w:r>
      <w:r w:rsidRPr="00C7729A">
        <w:rPr>
          <w:rStyle w:val="StyleUnderline"/>
        </w:rPr>
        <w:t xml:space="preserve"> </w:t>
      </w:r>
      <w:r w:rsidRPr="00EE24FD">
        <w:rPr>
          <w:rStyle w:val="StyleUnderline"/>
          <w:highlight w:val="cyan"/>
        </w:rPr>
        <w:t>given</w:t>
      </w:r>
      <w:r w:rsidRPr="00C7729A">
        <w:rPr>
          <w:rStyle w:val="StyleUnderline"/>
        </w:rPr>
        <w:t xml:space="preserve"> its </w:t>
      </w:r>
      <w:r w:rsidRPr="00EE24FD">
        <w:rPr>
          <w:rStyle w:val="StyleUnderline"/>
          <w:highlight w:val="cyan"/>
        </w:rPr>
        <w:t>stockpile of highly enriched uranium</w:t>
      </w:r>
      <w:r w:rsidRPr="00C7729A">
        <w:rPr>
          <w:rStyle w:val="StyleUnderline"/>
        </w:rPr>
        <w:t xml:space="preserve"> and advanced centrifuge capacity</w:t>
      </w:r>
      <w:r w:rsidRPr="00C7729A">
        <w:rPr>
          <w:sz w:val="16"/>
        </w:rPr>
        <w:t>,” Shawn Rostker, research analyst at the nonpartisan Center for Arms Control and Non-Proliferation, said in an email, noting that there’s uncertainty now about what impact Israel’s attacks have had on Iran’s nuclear facilities.</w:t>
      </w:r>
    </w:p>
    <w:p w14:paraId="0B185B9D" w14:textId="77777777" w:rsidR="003419E2" w:rsidRPr="003419E2" w:rsidRDefault="003419E2" w:rsidP="003419E2"/>
    <w:p w14:paraId="337267AF" w14:textId="1544D725" w:rsidR="00A30306" w:rsidRDefault="00A30306" w:rsidP="00A30306">
      <w:pPr>
        <w:pStyle w:val="Heading3"/>
      </w:pPr>
      <w:r>
        <w:t xml:space="preserve">!—Iran Prolif </w:t>
      </w:r>
      <w:r w:rsidR="00894E90">
        <w:t>Destabilizing</w:t>
      </w:r>
      <w:r w:rsidR="00E42896">
        <w:t>—2NC</w:t>
      </w:r>
    </w:p>
    <w:p w14:paraId="47007D97" w14:textId="77777777" w:rsidR="00A30306" w:rsidRPr="005A20FD" w:rsidRDefault="00A30306" w:rsidP="00A30306"/>
    <w:p w14:paraId="78DEDB99" w14:textId="6708E2E8" w:rsidR="00A30306" w:rsidRDefault="00A30306" w:rsidP="00A30306">
      <w:pPr>
        <w:pStyle w:val="Heading4"/>
      </w:pPr>
      <w:r>
        <w:t>Diplomacy solves cascading regional prolif</w:t>
      </w:r>
      <w:r w:rsidR="006E3381">
        <w:t>—it escalates</w:t>
      </w:r>
    </w:p>
    <w:p w14:paraId="189B834E" w14:textId="6FEBA2D3" w:rsidR="00A30306" w:rsidRDefault="00A30306" w:rsidP="00A30306">
      <w:r w:rsidRPr="00AF457F">
        <w:rPr>
          <w:rStyle w:val="Style13ptBold"/>
        </w:rPr>
        <w:t>Vaddi 7-3</w:t>
      </w:r>
      <w:r>
        <w:t xml:space="preserve">, senior nuclear fellow at the Center for Nuclear Security Policy at the Massachusetts Institute of Technology and a former senior director for arms control, disarmament, and nonproliferation at the National Security Council. (Pranay Vaddi, 7-3-2025, “Tehran’s no good, very bad options, and why only diplomacy can head off an Iranian bomb” Bulletin of the Atomic Scientists </w:t>
      </w:r>
      <w:r w:rsidRPr="002B3AED">
        <w:t>https://thebulletin.org/2025/07/tehrans-no-good-very-bad-options-and-why-only-diplomacy-can-head-off-an-iranian-bomb</w:t>
      </w:r>
      <w:r>
        <w:t>) wtk</w:t>
      </w:r>
    </w:p>
    <w:p w14:paraId="21091198" w14:textId="77777777" w:rsidR="00A30306" w:rsidRPr="00AF457F" w:rsidRDefault="00A30306" w:rsidP="00A30306">
      <w:pPr>
        <w:rPr>
          <w:sz w:val="16"/>
        </w:rPr>
      </w:pPr>
      <w:r w:rsidRPr="00894E90">
        <w:rPr>
          <w:rStyle w:val="StyleUnderline"/>
          <w:highlight w:val="cyan"/>
        </w:rPr>
        <w:t>Abandoning nuclear diplomacy</w:t>
      </w:r>
      <w:r w:rsidRPr="00AF457F">
        <w:rPr>
          <w:rStyle w:val="Emphasis"/>
        </w:rPr>
        <w:t xml:space="preserve"> </w:t>
      </w:r>
      <w:r w:rsidRPr="00AF457F">
        <w:rPr>
          <w:sz w:val="16"/>
        </w:rPr>
        <w:t xml:space="preserve">at this point </w:t>
      </w:r>
      <w:r w:rsidRPr="00894E90">
        <w:rPr>
          <w:rStyle w:val="StyleUnderline"/>
          <w:highlight w:val="cyan"/>
        </w:rPr>
        <w:t xml:space="preserve">will </w:t>
      </w:r>
      <w:r w:rsidRPr="00894E90">
        <w:rPr>
          <w:rStyle w:val="Emphasis"/>
          <w:highlight w:val="cyan"/>
        </w:rPr>
        <w:t>let Iran off the hook</w:t>
      </w:r>
      <w:r w:rsidRPr="00AF457F">
        <w:rPr>
          <w:sz w:val="16"/>
        </w:rPr>
        <w:t xml:space="preserve">. </w:t>
      </w:r>
      <w:r w:rsidRPr="00AF457F">
        <w:rPr>
          <w:rStyle w:val="StyleUnderline"/>
        </w:rPr>
        <w:t>While the Trump administration may feel a strong impetus to signal that US military action was singularly effective</w:t>
      </w:r>
      <w:r w:rsidRPr="00AF457F">
        <w:rPr>
          <w:sz w:val="16"/>
        </w:rPr>
        <w:t xml:space="preserve"> in stopping the program, </w:t>
      </w:r>
      <w:r w:rsidRPr="00894E90">
        <w:rPr>
          <w:rStyle w:val="StyleUnderline"/>
          <w:highlight w:val="cyan"/>
        </w:rPr>
        <w:t>permitting opacity on Iran’s nuclear program now would</w:t>
      </w:r>
      <w:r w:rsidRPr="00894E90">
        <w:rPr>
          <w:sz w:val="16"/>
          <w:highlight w:val="cyan"/>
        </w:rPr>
        <w:t xml:space="preserve"> </w:t>
      </w:r>
      <w:r w:rsidRPr="00894E90">
        <w:rPr>
          <w:rStyle w:val="Emphasis"/>
          <w:highlight w:val="cyan"/>
        </w:rPr>
        <w:t>undo</w:t>
      </w:r>
      <w:r w:rsidRPr="00AF457F">
        <w:rPr>
          <w:rStyle w:val="Emphasis"/>
        </w:rPr>
        <w:t xml:space="preserve"> whatever </w:t>
      </w:r>
      <w:r w:rsidRPr="00894E90">
        <w:rPr>
          <w:rStyle w:val="Emphasis"/>
          <w:highlight w:val="cyan"/>
        </w:rPr>
        <w:t>benefit</w:t>
      </w:r>
      <w:r w:rsidRPr="00AF457F">
        <w:rPr>
          <w:rStyle w:val="Emphasis"/>
        </w:rPr>
        <w:t xml:space="preserve"> the United States hoped to gain</w:t>
      </w:r>
      <w:r w:rsidRPr="00AF457F">
        <w:rPr>
          <w:sz w:val="16"/>
        </w:rPr>
        <w:t>. Eliminating the potential for Iran to “hide and bide” behind a temporary truce, negotiating process, and even an interim agreement—and then surprise the world with a nuclear weapon in the near- to mid-term—needs to be the focus of current negotiations.</w:t>
      </w:r>
    </w:p>
    <w:p w14:paraId="73F4A7EB" w14:textId="77777777" w:rsidR="00A30306" w:rsidRPr="00AF457F" w:rsidRDefault="00A30306" w:rsidP="00A30306">
      <w:pPr>
        <w:rPr>
          <w:sz w:val="16"/>
        </w:rPr>
      </w:pPr>
      <w:r w:rsidRPr="00894E90">
        <w:rPr>
          <w:rStyle w:val="StyleUnderline"/>
          <w:highlight w:val="cyan"/>
        </w:rPr>
        <w:t>The ability for Iran to</w:t>
      </w:r>
      <w:r w:rsidRPr="00AF457F">
        <w:rPr>
          <w:sz w:val="16"/>
        </w:rPr>
        <w:t xml:space="preserve"> dig deeper and </w:t>
      </w:r>
      <w:r w:rsidRPr="00894E90">
        <w:rPr>
          <w:rStyle w:val="StyleUnderline"/>
          <w:highlight w:val="cyan"/>
        </w:rPr>
        <w:t>resume</w:t>
      </w:r>
      <w:r w:rsidRPr="00AF457F">
        <w:rPr>
          <w:sz w:val="16"/>
        </w:rPr>
        <w:t xml:space="preserve"> past </w:t>
      </w:r>
      <w:r w:rsidRPr="00894E90">
        <w:rPr>
          <w:rStyle w:val="StyleUnderline"/>
          <w:highlight w:val="cyan"/>
        </w:rPr>
        <w:t>nuclear weapons work out of reach of</w:t>
      </w:r>
      <w:r w:rsidRPr="00AF457F">
        <w:rPr>
          <w:sz w:val="16"/>
        </w:rPr>
        <w:t xml:space="preserve"> US “</w:t>
      </w:r>
      <w:r w:rsidRPr="00894E90">
        <w:rPr>
          <w:rStyle w:val="StyleUnderline"/>
          <w:highlight w:val="cyan"/>
        </w:rPr>
        <w:t>bunker buster</w:t>
      </w:r>
      <w:r w:rsidRPr="00894E90">
        <w:rPr>
          <w:sz w:val="16"/>
          <w:highlight w:val="cyan"/>
        </w:rPr>
        <w:t xml:space="preserve">” </w:t>
      </w:r>
      <w:r w:rsidRPr="00894E90">
        <w:rPr>
          <w:rStyle w:val="StyleUnderline"/>
          <w:highlight w:val="cyan"/>
        </w:rPr>
        <w:t>bombs</w:t>
      </w:r>
      <w:r w:rsidRPr="00894E90">
        <w:rPr>
          <w:sz w:val="16"/>
          <w:highlight w:val="cyan"/>
        </w:rPr>
        <w:t xml:space="preserve"> </w:t>
      </w:r>
      <w:r w:rsidRPr="00894E90">
        <w:rPr>
          <w:rStyle w:val="StyleUnderline"/>
          <w:highlight w:val="cyan"/>
        </w:rPr>
        <w:t>is</w:t>
      </w:r>
      <w:r w:rsidRPr="00AF457F">
        <w:rPr>
          <w:sz w:val="16"/>
        </w:rPr>
        <w:t xml:space="preserve"> demonstrably </w:t>
      </w:r>
      <w:r w:rsidRPr="00894E90">
        <w:rPr>
          <w:rStyle w:val="StyleUnderline"/>
          <w:highlight w:val="cyan"/>
        </w:rPr>
        <w:t>clear</w:t>
      </w:r>
      <w:r w:rsidRPr="00AF457F">
        <w:rPr>
          <w:sz w:val="16"/>
        </w:rPr>
        <w:t xml:space="preserve">, </w:t>
      </w:r>
      <w:r w:rsidRPr="00AF457F">
        <w:rPr>
          <w:rStyle w:val="StyleUnderline"/>
        </w:rPr>
        <w:t>as is the potential to move toward a weapon quickly based on existing capacity and know-how</w:t>
      </w:r>
      <w:r w:rsidRPr="00AF457F">
        <w:rPr>
          <w:sz w:val="16"/>
        </w:rPr>
        <w:t xml:space="preserve">. </w:t>
      </w:r>
      <w:r w:rsidRPr="00894E90">
        <w:rPr>
          <w:rStyle w:val="Emphasis"/>
          <w:highlight w:val="cyan"/>
        </w:rPr>
        <w:t>That leaves diplomacy as the only practical answer to decisively heading off an Iranian bomb</w:t>
      </w:r>
      <w:r w:rsidRPr="00AF457F">
        <w:rPr>
          <w:sz w:val="16"/>
        </w:rPr>
        <w:t xml:space="preserve">. In fact, </w:t>
      </w:r>
      <w:r w:rsidRPr="00AF457F">
        <w:rPr>
          <w:rStyle w:val="StyleUnderline"/>
        </w:rPr>
        <w:t>Iran may already possess such a protected location at Isfahan</w:t>
      </w:r>
      <w:r w:rsidRPr="00AF457F">
        <w:rPr>
          <w:sz w:val="16"/>
        </w:rPr>
        <w:t>, where tunnels may exist that are far deeper than those bombed by US B-2 bombers at Fordow and Natanz, and are out of reach of conventional weapons, foreign government experts, and international inspectors.</w:t>
      </w:r>
    </w:p>
    <w:p w14:paraId="0BDAC8F4" w14:textId="77777777" w:rsidR="00A30306" w:rsidRPr="00AF457F" w:rsidRDefault="00A30306" w:rsidP="00A30306">
      <w:pPr>
        <w:rPr>
          <w:sz w:val="16"/>
        </w:rPr>
      </w:pPr>
      <w:r w:rsidRPr="00AF457F">
        <w:rPr>
          <w:sz w:val="16"/>
        </w:rPr>
        <w:t xml:space="preserve">Beyond the classic focus on enrichment capacity and stockpiled uranium, </w:t>
      </w:r>
      <w:r w:rsidRPr="00AF457F">
        <w:rPr>
          <w:rStyle w:val="StyleUnderline"/>
        </w:rPr>
        <w:t>US negotiators should also ensure that IAEA inspectors can detect any weaponization-related activities</w:t>
      </w:r>
      <w:r w:rsidRPr="00AF457F">
        <w:rPr>
          <w:sz w:val="16"/>
        </w:rPr>
        <w:t xml:space="preserve"> following the road paved by negotiators of the JCPOA. (Specifically, Section T of Annex 1 of the JCPOA contains commitments on the part of Iran not to engage in nuclear weaponization activities.) </w:t>
      </w:r>
      <w:r w:rsidRPr="00AF457F">
        <w:rPr>
          <w:rStyle w:val="StyleUnderline"/>
        </w:rPr>
        <w:t>This can inform future pressure campaigns on the diplomatic front</w:t>
      </w:r>
      <w:r w:rsidRPr="00AF457F">
        <w:rPr>
          <w:sz w:val="16"/>
        </w:rPr>
        <w:t xml:space="preserve">, to </w:t>
      </w:r>
      <w:r w:rsidRPr="00AF457F">
        <w:rPr>
          <w:rStyle w:val="StyleUnderline"/>
        </w:rPr>
        <w:t>urge compliance</w:t>
      </w:r>
      <w:r w:rsidRPr="00AF457F">
        <w:rPr>
          <w:sz w:val="16"/>
        </w:rPr>
        <w:t xml:space="preserve">, </w:t>
      </w:r>
      <w:r w:rsidRPr="00AF457F">
        <w:rPr>
          <w:rStyle w:val="StyleUnderline"/>
        </w:rPr>
        <w:t>deter Iran’s withdrawal from the</w:t>
      </w:r>
      <w:r w:rsidRPr="00AF457F">
        <w:rPr>
          <w:sz w:val="16"/>
        </w:rPr>
        <w:t xml:space="preserve"> Nuclear </w:t>
      </w:r>
      <w:r w:rsidRPr="00AF457F">
        <w:rPr>
          <w:rStyle w:val="StyleUnderline"/>
        </w:rPr>
        <w:t>N</w:t>
      </w:r>
      <w:r w:rsidRPr="00AF457F">
        <w:rPr>
          <w:sz w:val="16"/>
        </w:rPr>
        <w:t>on-</w:t>
      </w:r>
      <w:r w:rsidRPr="00AF457F">
        <w:rPr>
          <w:rStyle w:val="StyleUnderline"/>
        </w:rPr>
        <w:t>P</w:t>
      </w:r>
      <w:r w:rsidRPr="00AF457F">
        <w:rPr>
          <w:sz w:val="16"/>
        </w:rPr>
        <w:t xml:space="preserve">roliferation </w:t>
      </w:r>
      <w:r w:rsidRPr="00AF457F">
        <w:rPr>
          <w:rStyle w:val="StyleUnderline"/>
        </w:rPr>
        <w:t>T</w:t>
      </w:r>
      <w:r w:rsidRPr="00AF457F">
        <w:rPr>
          <w:sz w:val="16"/>
        </w:rPr>
        <w:t>reaty, and any future attempts to keep IAEA inspectors away from undeclared nuclear sites. Iran turned off and on access for the IAEA as part of its negotiating approach with the West; currently, hostile Iran-IAEA relations may make sufficient monitoring and verification an incredibly difficult issue to negotiate.</w:t>
      </w:r>
    </w:p>
    <w:p w14:paraId="635BDF60" w14:textId="77777777" w:rsidR="00A30306" w:rsidRPr="00AF457F" w:rsidRDefault="00A30306" w:rsidP="00A30306">
      <w:pPr>
        <w:rPr>
          <w:sz w:val="16"/>
        </w:rPr>
      </w:pPr>
      <w:r w:rsidRPr="00894E90">
        <w:rPr>
          <w:rStyle w:val="StyleUnderline"/>
          <w:highlight w:val="cyan"/>
        </w:rPr>
        <w:t>Absent a serious diplomatic approach</w:t>
      </w:r>
      <w:r w:rsidRPr="00894E90">
        <w:rPr>
          <w:sz w:val="16"/>
          <w:highlight w:val="cyan"/>
        </w:rPr>
        <w:t xml:space="preserve">, </w:t>
      </w:r>
      <w:r w:rsidRPr="00894E90">
        <w:rPr>
          <w:rStyle w:val="StyleUnderline"/>
          <w:highlight w:val="cyan"/>
        </w:rPr>
        <w:t>the U</w:t>
      </w:r>
      <w:r w:rsidRPr="00AF457F">
        <w:rPr>
          <w:sz w:val="16"/>
        </w:rPr>
        <w:t xml:space="preserve">nited </w:t>
      </w:r>
      <w:r w:rsidRPr="00894E90">
        <w:rPr>
          <w:rStyle w:val="StyleUnderline"/>
          <w:highlight w:val="cyan"/>
        </w:rPr>
        <w:t>S</w:t>
      </w:r>
      <w:r w:rsidRPr="00AF457F">
        <w:rPr>
          <w:sz w:val="16"/>
        </w:rPr>
        <w:t xml:space="preserve">tates </w:t>
      </w:r>
      <w:r w:rsidRPr="00894E90">
        <w:rPr>
          <w:rStyle w:val="StyleUnderline"/>
          <w:highlight w:val="cyan"/>
        </w:rPr>
        <w:t xml:space="preserve">may face a </w:t>
      </w:r>
      <w:r w:rsidRPr="00894E90">
        <w:rPr>
          <w:rStyle w:val="Emphasis"/>
          <w:highlight w:val="cyan"/>
        </w:rPr>
        <w:t>more serious crisis</w:t>
      </w:r>
      <w:r w:rsidRPr="00AF457F">
        <w:rPr>
          <w:rStyle w:val="StyleUnderline"/>
        </w:rPr>
        <w:t xml:space="preserve"> down the road</w:t>
      </w:r>
      <w:r w:rsidRPr="00AF457F">
        <w:rPr>
          <w:sz w:val="16"/>
        </w:rPr>
        <w:t xml:space="preserve">. </w:t>
      </w:r>
      <w:r w:rsidRPr="00894E90">
        <w:rPr>
          <w:rStyle w:val="StyleUnderline"/>
          <w:highlight w:val="cyan"/>
        </w:rPr>
        <w:t>The US and Israeli militaries may need to play a more regular game of cat and mouse with an Iranian nuclear program that goes underground and undetected</w:t>
      </w:r>
      <w:r w:rsidRPr="00AF457F">
        <w:rPr>
          <w:sz w:val="16"/>
        </w:rPr>
        <w:t>. For example, attacks by Israel against Iraq’s Osirak nuclear reactor in 1981 set back Iraq’s development of a nuclear program, but they also led Saddam Hussein to drive his weapons of mass destruction programs underground, pursuing multiple pathways to such weapons. Saddam halted such work following the first Gulf War to comply with UN resolutions. But questions regarding Iraq’s program were left unresolved, leading to further conflict, at great cost to the United States and allies. Certainly, this is a future the Trump administration should seek to avoid with Iran.</w:t>
      </w:r>
    </w:p>
    <w:p w14:paraId="5695628E" w14:textId="77777777" w:rsidR="00A30306" w:rsidRPr="00AF457F" w:rsidRDefault="00A30306" w:rsidP="00A30306">
      <w:pPr>
        <w:rPr>
          <w:sz w:val="16"/>
        </w:rPr>
      </w:pPr>
      <w:r w:rsidRPr="00AF457F">
        <w:rPr>
          <w:sz w:val="16"/>
        </w:rPr>
        <w:t xml:space="preserve">However, </w:t>
      </w:r>
      <w:r w:rsidRPr="00894E90">
        <w:rPr>
          <w:rStyle w:val="StyleUnderline"/>
          <w:highlight w:val="cyan"/>
        </w:rPr>
        <w:t>if unsuccessful on the diplomatic track</w:t>
      </w:r>
      <w:r w:rsidRPr="00AF457F">
        <w:rPr>
          <w:sz w:val="16"/>
        </w:rPr>
        <w:t xml:space="preserve">, a US administration committed to avoiding intervention in </w:t>
      </w:r>
      <w:r w:rsidRPr="00894E90">
        <w:rPr>
          <w:rStyle w:val="StyleUnderline"/>
          <w:highlight w:val="cyan"/>
        </w:rPr>
        <w:t>the Middle East</w:t>
      </w:r>
      <w:r w:rsidRPr="00894E90">
        <w:rPr>
          <w:sz w:val="16"/>
          <w:highlight w:val="cyan"/>
        </w:rPr>
        <w:t xml:space="preserve"> </w:t>
      </w:r>
      <w:r w:rsidRPr="00894E90">
        <w:rPr>
          <w:rStyle w:val="StyleUnderline"/>
          <w:highlight w:val="cyan"/>
        </w:rPr>
        <w:t>may end up</w:t>
      </w:r>
      <w:r w:rsidRPr="00AF457F">
        <w:rPr>
          <w:sz w:val="16"/>
        </w:rPr>
        <w:t xml:space="preserve"> avoiding another Iraq debacle but </w:t>
      </w:r>
      <w:r w:rsidRPr="00894E90">
        <w:rPr>
          <w:rStyle w:val="StyleUnderline"/>
          <w:highlight w:val="cyan"/>
        </w:rPr>
        <w:t xml:space="preserve">facing </w:t>
      </w:r>
      <w:r w:rsidRPr="00894E90">
        <w:rPr>
          <w:rStyle w:val="Emphasis"/>
          <w:highlight w:val="cyan"/>
        </w:rPr>
        <w:t>another nuclear breakout à la North Korea</w:t>
      </w:r>
      <w:r w:rsidRPr="00AF457F">
        <w:rPr>
          <w:sz w:val="16"/>
        </w:rPr>
        <w:t xml:space="preserve">. </w:t>
      </w:r>
      <w:r w:rsidRPr="00AF457F">
        <w:rPr>
          <w:rStyle w:val="StyleUnderline"/>
        </w:rPr>
        <w:t xml:space="preserve">If regional tensions lead to </w:t>
      </w:r>
      <w:r w:rsidRPr="00894E90">
        <w:rPr>
          <w:rStyle w:val="StyleUnderline"/>
        </w:rPr>
        <w:t>further nuclear proliferation</w:t>
      </w:r>
      <w:r w:rsidRPr="00AF457F">
        <w:rPr>
          <w:sz w:val="16"/>
        </w:rPr>
        <w:t xml:space="preserve">, </w:t>
      </w:r>
      <w:r w:rsidRPr="00894E90">
        <w:rPr>
          <w:rStyle w:val="Emphasis"/>
          <w:highlight w:val="cyan"/>
        </w:rPr>
        <w:t>Iran may not be the only new entrant to the nuclear weapons club</w:t>
      </w:r>
      <w:r w:rsidRPr="00894E90">
        <w:rPr>
          <w:sz w:val="16"/>
          <w:highlight w:val="cyan"/>
        </w:rPr>
        <w:t xml:space="preserve">, </w:t>
      </w:r>
      <w:r w:rsidRPr="00894E90">
        <w:rPr>
          <w:rStyle w:val="StyleUnderline"/>
          <w:highlight w:val="cyan"/>
        </w:rPr>
        <w:t>but could be followed quickly by</w:t>
      </w:r>
      <w:r w:rsidRPr="00AF457F">
        <w:rPr>
          <w:sz w:val="16"/>
        </w:rPr>
        <w:t xml:space="preserve"> its neighbors, the first of which would be </w:t>
      </w:r>
      <w:r w:rsidRPr="00894E90">
        <w:rPr>
          <w:rStyle w:val="StyleUnderline"/>
          <w:highlight w:val="cyan"/>
        </w:rPr>
        <w:t>Saudi Arabia</w:t>
      </w:r>
      <w:r w:rsidRPr="00894E90">
        <w:rPr>
          <w:sz w:val="16"/>
          <w:highlight w:val="cyan"/>
        </w:rPr>
        <w:t>.</w:t>
      </w:r>
    </w:p>
    <w:p w14:paraId="3BF2C504" w14:textId="77777777" w:rsidR="00A30306" w:rsidRDefault="00A30306" w:rsidP="00A30306">
      <w:pPr>
        <w:pStyle w:val="Heading4"/>
      </w:pPr>
      <w:r>
        <w:t>Iranian nuclear proliferation will spill across the entire Middle East</w:t>
      </w:r>
    </w:p>
    <w:p w14:paraId="6B7D05B7" w14:textId="77777777" w:rsidR="00A30306" w:rsidRPr="00584FEA" w:rsidRDefault="00A30306" w:rsidP="00A30306">
      <w:pPr>
        <w:rPr>
          <w:sz w:val="16"/>
        </w:rPr>
      </w:pPr>
      <w:r w:rsidRPr="00592F84">
        <w:rPr>
          <w:rStyle w:val="Style13ptBold"/>
        </w:rPr>
        <w:t>Panda 25</w:t>
      </w:r>
      <w:r>
        <w:t xml:space="preserve"> – Adjunct senior fellow in the Defense Posture Project at the Federal of American Scientists and a senior editor at The Diplomat (Ankit Panda, 6-29-2025, </w:t>
      </w:r>
      <w:r w:rsidRPr="006C6A3B">
        <w:t xml:space="preserve">“Iran attack could be the death knell for nuclear non-proliferation”, </w:t>
      </w:r>
      <w:r w:rsidRPr="002A4F19">
        <w:t>https://www.ft.com/content/be6fd9c0-090b-4da9-9353-3387c7fe9495</w:t>
      </w:r>
      <w:r w:rsidRPr="006C6A3B">
        <w:t xml:space="preserve">) // EW </w:t>
      </w:r>
    </w:p>
    <w:p w14:paraId="36512076" w14:textId="77777777" w:rsidR="00A30306" w:rsidRPr="00092517" w:rsidRDefault="00A30306" w:rsidP="00A30306">
      <w:pPr>
        <w:rPr>
          <w:rStyle w:val="StyleUnderline"/>
        </w:rPr>
      </w:pPr>
      <w:r w:rsidRPr="00584FEA">
        <w:rPr>
          <w:sz w:val="16"/>
        </w:rPr>
        <w:t xml:space="preserve">The United States’ decision to entangle itself in Israel’s war against Iran comes at a fateful moment for the global nuclear order. Contrary to US President Donald Trump’s celebration of a “spectacular military success,” the </w:t>
      </w:r>
      <w:r w:rsidRPr="00501874">
        <w:rPr>
          <w:rStyle w:val="StyleUnderline"/>
          <w:highlight w:val="cyan"/>
        </w:rPr>
        <w:t>prospects of</w:t>
      </w:r>
      <w:r w:rsidRPr="00092517">
        <w:rPr>
          <w:rStyle w:val="StyleUnderline"/>
        </w:rPr>
        <w:t xml:space="preserve"> an indefinitely </w:t>
      </w:r>
      <w:r w:rsidRPr="00501874">
        <w:rPr>
          <w:rStyle w:val="StyleUnderline"/>
          <w:highlight w:val="cyan"/>
        </w:rPr>
        <w:t>non-nuclear Iran</w:t>
      </w:r>
      <w:r w:rsidRPr="00092517">
        <w:rPr>
          <w:rStyle w:val="StyleUnderline"/>
        </w:rPr>
        <w:t xml:space="preserve"> have </w:t>
      </w:r>
      <w:r w:rsidRPr="008B3F06">
        <w:rPr>
          <w:rStyle w:val="Emphasis"/>
          <w:highlight w:val="cyan"/>
        </w:rPr>
        <w:t>diminished significantly</w:t>
      </w:r>
      <w:r w:rsidRPr="00584FEA">
        <w:rPr>
          <w:sz w:val="16"/>
        </w:rPr>
        <w:t xml:space="preserve"> — with </w:t>
      </w:r>
      <w:r w:rsidRPr="008B3F06">
        <w:rPr>
          <w:rStyle w:val="Emphasis"/>
          <w:highlight w:val="cyan"/>
        </w:rPr>
        <w:t>dire implications</w:t>
      </w:r>
      <w:r w:rsidRPr="00501874">
        <w:rPr>
          <w:rStyle w:val="StyleUnderline"/>
          <w:highlight w:val="cyan"/>
        </w:rPr>
        <w:t xml:space="preserve"> for halting</w:t>
      </w:r>
      <w:r w:rsidRPr="00092517">
        <w:rPr>
          <w:rStyle w:val="StyleUnderline"/>
        </w:rPr>
        <w:t xml:space="preserve"> the </w:t>
      </w:r>
      <w:r w:rsidRPr="00501874">
        <w:rPr>
          <w:rStyle w:val="StyleUnderline"/>
          <w:highlight w:val="cyan"/>
        </w:rPr>
        <w:t>spread of nuclear weapons</w:t>
      </w:r>
      <w:r w:rsidRPr="00092517">
        <w:rPr>
          <w:rStyle w:val="StyleUnderline"/>
        </w:rPr>
        <w:t>.</w:t>
      </w:r>
    </w:p>
    <w:p w14:paraId="615726C2" w14:textId="77777777" w:rsidR="00A30306" w:rsidRPr="00584FEA" w:rsidRDefault="00A30306" w:rsidP="00A30306">
      <w:pPr>
        <w:rPr>
          <w:sz w:val="16"/>
        </w:rPr>
      </w:pPr>
      <w:r w:rsidRPr="00584FEA">
        <w:rPr>
          <w:sz w:val="16"/>
        </w:rPr>
        <w:t xml:space="preserve">As tactically impressive as the US-Israeli campaign may be, </w:t>
      </w:r>
      <w:r w:rsidRPr="00501874">
        <w:rPr>
          <w:rStyle w:val="StyleUnderline"/>
          <w:highlight w:val="cyan"/>
        </w:rPr>
        <w:t>Iran’s nuclear ambitions</w:t>
      </w:r>
      <w:r w:rsidRPr="000C6913">
        <w:rPr>
          <w:rStyle w:val="StyleUnderline"/>
        </w:rPr>
        <w:t xml:space="preserve"> have </w:t>
      </w:r>
      <w:r w:rsidRPr="00501874">
        <w:rPr>
          <w:rStyle w:val="StyleUnderline"/>
          <w:highlight w:val="cyan"/>
        </w:rPr>
        <w:t>not</w:t>
      </w:r>
      <w:r w:rsidRPr="00584FEA">
        <w:rPr>
          <w:sz w:val="16"/>
        </w:rPr>
        <w:t xml:space="preserve">, as US officials suggested, </w:t>
      </w:r>
      <w:r w:rsidRPr="00501874">
        <w:rPr>
          <w:rStyle w:val="StyleUnderline"/>
          <w:highlight w:val="cyan"/>
        </w:rPr>
        <w:t>been “obliterated</w:t>
      </w:r>
      <w:r w:rsidRPr="000C6913">
        <w:rPr>
          <w:rStyle w:val="StyleUnderline"/>
        </w:rPr>
        <w:t>”.</w:t>
      </w:r>
      <w:r w:rsidRPr="00584FEA">
        <w:rPr>
          <w:sz w:val="16"/>
        </w:rPr>
        <w:t xml:space="preserve"> The fate of Iran’s stockpile of highly enriched uranium, its most valuable asset should it decide to weaponise, and components of advanced centrifuges remain unaccounted for. Despite Israeli assassinations of key scientists, </w:t>
      </w:r>
      <w:r w:rsidRPr="000C6913">
        <w:rPr>
          <w:rStyle w:val="StyleUnderline"/>
        </w:rPr>
        <w:t>Iran continues to possess a significant knowledge base that could aid its weaponisation</w:t>
      </w:r>
      <w:r w:rsidRPr="00584FEA">
        <w:rPr>
          <w:sz w:val="16"/>
        </w:rPr>
        <w:t>.</w:t>
      </w:r>
    </w:p>
    <w:p w14:paraId="6776BCC9" w14:textId="77777777" w:rsidR="00A30306" w:rsidRPr="00584FEA" w:rsidRDefault="00A30306" w:rsidP="00A30306">
      <w:pPr>
        <w:rPr>
          <w:sz w:val="16"/>
        </w:rPr>
      </w:pPr>
      <w:r w:rsidRPr="00584FEA">
        <w:rPr>
          <w:sz w:val="16"/>
        </w:rPr>
        <w:t xml:space="preserve">The world is experiencing an era of nuclear flux; since 2020, we’ve seen </w:t>
      </w:r>
      <w:r w:rsidRPr="00501874">
        <w:rPr>
          <w:rStyle w:val="StyleUnderline"/>
          <w:highlight w:val="cyan"/>
        </w:rPr>
        <w:t>Russia</w:t>
      </w:r>
      <w:r w:rsidRPr="000C6913">
        <w:rPr>
          <w:rStyle w:val="StyleUnderline"/>
        </w:rPr>
        <w:t xml:space="preserve"> invade non-nuclear Ukraine </w:t>
      </w:r>
      <w:r w:rsidRPr="00501874">
        <w:rPr>
          <w:rStyle w:val="StyleUnderline"/>
          <w:highlight w:val="cyan"/>
        </w:rPr>
        <w:t>backed by nuclear threat</w:t>
      </w:r>
      <w:r w:rsidRPr="000C6913">
        <w:rPr>
          <w:rStyle w:val="StyleUnderline"/>
        </w:rPr>
        <w:t>-making</w:t>
      </w:r>
      <w:r w:rsidRPr="00584FEA">
        <w:rPr>
          <w:sz w:val="16"/>
        </w:rPr>
        <w:t xml:space="preserve">, </w:t>
      </w:r>
      <w:r w:rsidRPr="00501874">
        <w:rPr>
          <w:rStyle w:val="StyleUnderline"/>
          <w:highlight w:val="cyan"/>
        </w:rPr>
        <w:t>China</w:t>
      </w:r>
      <w:r w:rsidRPr="000C6913">
        <w:rPr>
          <w:rStyle w:val="StyleUnderline"/>
        </w:rPr>
        <w:t xml:space="preserve"> embark on a </w:t>
      </w:r>
      <w:r w:rsidRPr="00501874">
        <w:rPr>
          <w:rStyle w:val="StyleUnderline"/>
          <w:highlight w:val="cyan"/>
        </w:rPr>
        <w:t>major build-up of</w:t>
      </w:r>
      <w:r w:rsidRPr="000C6913">
        <w:rPr>
          <w:rStyle w:val="StyleUnderline"/>
        </w:rPr>
        <w:t xml:space="preserve"> its </w:t>
      </w:r>
      <w:r w:rsidRPr="00501874">
        <w:rPr>
          <w:rStyle w:val="StyleUnderline"/>
          <w:highlight w:val="cyan"/>
        </w:rPr>
        <w:t>nuclear forces</w:t>
      </w:r>
      <w:r w:rsidRPr="00584FEA">
        <w:rPr>
          <w:sz w:val="16"/>
        </w:rPr>
        <w:t xml:space="preserve">, </w:t>
      </w:r>
      <w:r w:rsidRPr="000C6913">
        <w:rPr>
          <w:rStyle w:val="StyleUnderline"/>
        </w:rPr>
        <w:t>India and Pakistan engage in the most significant violence below the nuclear threshold in decades</w:t>
      </w:r>
      <w:r w:rsidRPr="00584FEA">
        <w:rPr>
          <w:sz w:val="16"/>
        </w:rPr>
        <w:t xml:space="preserve">, </w:t>
      </w:r>
      <w:r w:rsidRPr="000C6913">
        <w:rPr>
          <w:rStyle w:val="StyleUnderline"/>
        </w:rPr>
        <w:t>while</w:t>
      </w:r>
      <w:r w:rsidRPr="00584FEA">
        <w:rPr>
          <w:sz w:val="16"/>
        </w:rPr>
        <w:t xml:space="preserve"> discomfited </w:t>
      </w:r>
      <w:r w:rsidRPr="00501874">
        <w:rPr>
          <w:rStyle w:val="StyleUnderline"/>
          <w:highlight w:val="cyan"/>
        </w:rPr>
        <w:t>US allies</w:t>
      </w:r>
      <w:r w:rsidRPr="00584FEA">
        <w:rPr>
          <w:sz w:val="16"/>
        </w:rPr>
        <w:t xml:space="preserve"> — from Warsaw to Seoul — are </w:t>
      </w:r>
      <w:r w:rsidRPr="00501874">
        <w:rPr>
          <w:rStyle w:val="StyleUnderline"/>
        </w:rPr>
        <w:t>increasingly</w:t>
      </w:r>
      <w:r w:rsidRPr="000C6913">
        <w:rPr>
          <w:rStyle w:val="StyleUnderline"/>
        </w:rPr>
        <w:t xml:space="preserve"> </w:t>
      </w:r>
      <w:r w:rsidRPr="00501874">
        <w:rPr>
          <w:rStyle w:val="StyleUnderline"/>
          <w:highlight w:val="cyan"/>
        </w:rPr>
        <w:t>considering</w:t>
      </w:r>
      <w:r w:rsidRPr="000C6913">
        <w:rPr>
          <w:rStyle w:val="StyleUnderline"/>
        </w:rPr>
        <w:t xml:space="preserve"> their own </w:t>
      </w:r>
      <w:r w:rsidRPr="00501874">
        <w:rPr>
          <w:rStyle w:val="StyleUnderline"/>
          <w:highlight w:val="cyan"/>
        </w:rPr>
        <w:t>nuclear options</w:t>
      </w:r>
      <w:r w:rsidRPr="00584FEA">
        <w:rPr>
          <w:sz w:val="16"/>
        </w:rPr>
        <w:t>. This new era has thrust nuclear weapons back to the centre of global statecraft.</w:t>
      </w:r>
    </w:p>
    <w:p w14:paraId="513562D4" w14:textId="77777777" w:rsidR="00A30306" w:rsidRPr="000C6913" w:rsidRDefault="00A30306" w:rsidP="00A30306">
      <w:pPr>
        <w:rPr>
          <w:rStyle w:val="StyleUnderline"/>
        </w:rPr>
      </w:pPr>
      <w:r w:rsidRPr="00584FEA">
        <w:rPr>
          <w:sz w:val="16"/>
        </w:rPr>
        <w:t xml:space="preserve">While military action against nuclear facilities has a long history, there is no precise precedent for this month’s events. </w:t>
      </w:r>
      <w:r w:rsidRPr="004431B0">
        <w:rPr>
          <w:rStyle w:val="StyleUnderline"/>
          <w:highlight w:val="cyan"/>
        </w:rPr>
        <w:t>Israel</w:t>
      </w:r>
      <w:r w:rsidRPr="00584FEA">
        <w:rPr>
          <w:sz w:val="16"/>
        </w:rPr>
        <w:t xml:space="preserve"> — which is the only country in the Middle East to have nuclear weapons, but does not declare its programme and </w:t>
      </w:r>
      <w:r w:rsidRPr="000C6913">
        <w:rPr>
          <w:rStyle w:val="StyleUnderline"/>
        </w:rPr>
        <w:t xml:space="preserve">is </w:t>
      </w:r>
      <w:r w:rsidRPr="004431B0">
        <w:rPr>
          <w:rStyle w:val="StyleUnderline"/>
          <w:highlight w:val="cyan"/>
        </w:rPr>
        <w:t>not</w:t>
      </w:r>
      <w:r w:rsidRPr="000C6913">
        <w:rPr>
          <w:rStyle w:val="StyleUnderline"/>
        </w:rPr>
        <w:t xml:space="preserve"> a </w:t>
      </w:r>
      <w:r w:rsidRPr="004431B0">
        <w:rPr>
          <w:rStyle w:val="StyleUnderline"/>
          <w:highlight w:val="cyan"/>
        </w:rPr>
        <w:t>signatory to</w:t>
      </w:r>
      <w:r w:rsidRPr="000C6913">
        <w:rPr>
          <w:rStyle w:val="StyleUnderline"/>
        </w:rPr>
        <w:t xml:space="preserve"> the Non-Proliferation Treaty (</w:t>
      </w:r>
      <w:r w:rsidRPr="004431B0">
        <w:rPr>
          <w:rStyle w:val="StyleUnderline"/>
          <w:highlight w:val="cyan"/>
        </w:rPr>
        <w:t>NPT</w:t>
      </w:r>
      <w:r w:rsidRPr="000C6913">
        <w:rPr>
          <w:rStyle w:val="StyleUnderline"/>
        </w:rPr>
        <w:t>)</w:t>
      </w:r>
      <w:r w:rsidRPr="00584FEA">
        <w:rPr>
          <w:sz w:val="16"/>
        </w:rPr>
        <w:t xml:space="preserve"> — </w:t>
      </w:r>
      <w:r w:rsidRPr="000C6913">
        <w:rPr>
          <w:rStyle w:val="StyleUnderline"/>
        </w:rPr>
        <w:t xml:space="preserve">took </w:t>
      </w:r>
      <w:r w:rsidRPr="004431B0">
        <w:rPr>
          <w:rStyle w:val="StyleUnderline"/>
          <w:highlight w:val="cyan"/>
        </w:rPr>
        <w:t>it</w:t>
      </w:r>
      <w:r w:rsidRPr="000C6913">
        <w:rPr>
          <w:rStyle w:val="StyleUnderline"/>
        </w:rPr>
        <w:t xml:space="preserve"> upon itself to </w:t>
      </w:r>
      <w:r w:rsidRPr="004431B0">
        <w:rPr>
          <w:rStyle w:val="Emphasis"/>
          <w:highlight w:val="cyan"/>
        </w:rPr>
        <w:t>bomb</w:t>
      </w:r>
      <w:r w:rsidRPr="008B3F06">
        <w:rPr>
          <w:rStyle w:val="Emphasis"/>
        </w:rPr>
        <w:t xml:space="preserve"> several </w:t>
      </w:r>
      <w:r w:rsidRPr="004431B0">
        <w:rPr>
          <w:rStyle w:val="Emphasis"/>
          <w:highlight w:val="cyan"/>
        </w:rPr>
        <w:t>nuclear facilities</w:t>
      </w:r>
      <w:r w:rsidRPr="000C6913">
        <w:rPr>
          <w:rStyle w:val="StyleUnderline"/>
        </w:rPr>
        <w:t xml:space="preserve"> under international safeguards </w:t>
      </w:r>
      <w:r w:rsidRPr="00584FEA">
        <w:rPr>
          <w:sz w:val="16"/>
        </w:rPr>
        <w:t xml:space="preserve">on the territory of an NPT party </w:t>
      </w:r>
      <w:r w:rsidRPr="004431B0">
        <w:rPr>
          <w:rStyle w:val="StyleUnderline"/>
          <w:highlight w:val="cyan"/>
        </w:rPr>
        <w:t>and</w:t>
      </w:r>
      <w:r w:rsidRPr="000C6913">
        <w:rPr>
          <w:rStyle w:val="StyleUnderline"/>
        </w:rPr>
        <w:t xml:space="preserve"> successfully </w:t>
      </w:r>
      <w:r w:rsidRPr="004431B0">
        <w:rPr>
          <w:rStyle w:val="StyleUnderline"/>
          <w:highlight w:val="cyan"/>
        </w:rPr>
        <w:t>recruited the</w:t>
      </w:r>
      <w:r w:rsidRPr="000C6913">
        <w:rPr>
          <w:rStyle w:val="StyleUnderline"/>
        </w:rPr>
        <w:t xml:space="preserve"> </w:t>
      </w:r>
      <w:r w:rsidRPr="004431B0">
        <w:rPr>
          <w:rStyle w:val="StyleUnderline"/>
          <w:highlight w:val="cyan"/>
        </w:rPr>
        <w:t>US to strike</w:t>
      </w:r>
      <w:r w:rsidRPr="000C6913">
        <w:rPr>
          <w:rStyle w:val="StyleUnderline"/>
        </w:rPr>
        <w:t xml:space="preserve"> the </w:t>
      </w:r>
      <w:r w:rsidRPr="004431B0">
        <w:rPr>
          <w:rStyle w:val="StyleUnderline"/>
          <w:highlight w:val="cyan"/>
        </w:rPr>
        <w:t>targets</w:t>
      </w:r>
      <w:r w:rsidRPr="000C6913">
        <w:rPr>
          <w:rStyle w:val="StyleUnderline"/>
        </w:rPr>
        <w:t xml:space="preserve"> it couldn’t take out itself.</w:t>
      </w:r>
    </w:p>
    <w:p w14:paraId="081D49DE" w14:textId="77777777" w:rsidR="00A30306" w:rsidRPr="00662CD4" w:rsidRDefault="00A30306" w:rsidP="00A30306">
      <w:pPr>
        <w:rPr>
          <w:rStyle w:val="StyleUnderline"/>
        </w:rPr>
      </w:pPr>
      <w:r w:rsidRPr="00584FEA">
        <w:rPr>
          <w:sz w:val="16"/>
        </w:rPr>
        <w:t xml:space="preserve">Israel has long alleged that Iran was undertaking weaponisation activities, but US intelligence has not supported this conclusion. Iran’s well-documented pre-2003 activities on weaponisation precipitated this crisis, but </w:t>
      </w:r>
      <w:r w:rsidRPr="004431B0">
        <w:rPr>
          <w:rStyle w:val="StyleUnderline"/>
          <w:highlight w:val="cyan"/>
        </w:rPr>
        <w:t>keeping Iran</w:t>
      </w:r>
      <w:r w:rsidRPr="00662CD4">
        <w:rPr>
          <w:rStyle w:val="StyleUnderline"/>
        </w:rPr>
        <w:t xml:space="preserve"> </w:t>
      </w:r>
      <w:r w:rsidRPr="004431B0">
        <w:rPr>
          <w:rStyle w:val="StyleUnderline"/>
          <w:highlight w:val="cyan"/>
        </w:rPr>
        <w:t>within the NPT</w:t>
      </w:r>
      <w:r w:rsidRPr="00584FEA">
        <w:rPr>
          <w:sz w:val="16"/>
        </w:rPr>
        <w:t xml:space="preserve"> — and compliant with the verification and monitoring requirements that follow — </w:t>
      </w:r>
      <w:r w:rsidRPr="00662CD4">
        <w:rPr>
          <w:rStyle w:val="StyleUnderline"/>
        </w:rPr>
        <w:t xml:space="preserve">is </w:t>
      </w:r>
      <w:r w:rsidRPr="004431B0">
        <w:rPr>
          <w:rStyle w:val="Emphasis"/>
          <w:highlight w:val="cyan"/>
        </w:rPr>
        <w:t>critical</w:t>
      </w:r>
      <w:r w:rsidRPr="00662CD4">
        <w:rPr>
          <w:rStyle w:val="StyleUnderline"/>
        </w:rPr>
        <w:t>.</w:t>
      </w:r>
    </w:p>
    <w:p w14:paraId="66A77DDF" w14:textId="77777777" w:rsidR="00A30306" w:rsidRPr="00584FEA" w:rsidRDefault="00A30306" w:rsidP="00A30306">
      <w:pPr>
        <w:rPr>
          <w:sz w:val="16"/>
        </w:rPr>
      </w:pPr>
      <w:r w:rsidRPr="004431B0">
        <w:rPr>
          <w:rStyle w:val="StyleUnderline"/>
        </w:rPr>
        <w:t>Iran</w:t>
      </w:r>
      <w:r w:rsidRPr="00716FA6">
        <w:rPr>
          <w:rStyle w:val="StyleUnderline"/>
        </w:rPr>
        <w:t>’s leaders</w:t>
      </w:r>
      <w:r w:rsidRPr="00584FEA">
        <w:rPr>
          <w:sz w:val="16"/>
        </w:rPr>
        <w:t xml:space="preserve"> now have several options, but a chief </w:t>
      </w:r>
      <w:r w:rsidRPr="00716FA6">
        <w:rPr>
          <w:rStyle w:val="StyleUnderline"/>
        </w:rPr>
        <w:t>consideration will be the matter of whether to remain in the NPT or to</w:t>
      </w:r>
      <w:r w:rsidRPr="00584FEA">
        <w:rPr>
          <w:sz w:val="16"/>
        </w:rPr>
        <w:t xml:space="preserve"> become only the second state, after North Korea, </w:t>
      </w:r>
      <w:r w:rsidRPr="00662CD4">
        <w:rPr>
          <w:rStyle w:val="StyleUnderline"/>
        </w:rPr>
        <w:t xml:space="preserve">to have </w:t>
      </w:r>
      <w:r w:rsidRPr="004431B0">
        <w:rPr>
          <w:rStyle w:val="StyleUnderline"/>
        </w:rPr>
        <w:t>signed</w:t>
      </w:r>
      <w:r w:rsidRPr="00662CD4">
        <w:rPr>
          <w:rStyle w:val="StyleUnderline"/>
        </w:rPr>
        <w:t>, ratified, and exited that agreement</w:t>
      </w:r>
      <w:r w:rsidRPr="00584FEA">
        <w:rPr>
          <w:sz w:val="16"/>
        </w:rPr>
        <w:t xml:space="preserve"> — possibly </w:t>
      </w:r>
      <w:r w:rsidRPr="00662CD4">
        <w:rPr>
          <w:rStyle w:val="StyleUnderline"/>
        </w:rPr>
        <w:t>to then test a nuclear explosive</w:t>
      </w:r>
      <w:r w:rsidRPr="00584FEA">
        <w:rPr>
          <w:sz w:val="16"/>
        </w:rPr>
        <w:t>, as North Korea did in 2006.</w:t>
      </w:r>
    </w:p>
    <w:p w14:paraId="4294C501" w14:textId="77777777" w:rsidR="00A30306" w:rsidRPr="00584FEA" w:rsidRDefault="00A30306" w:rsidP="00A30306">
      <w:pPr>
        <w:rPr>
          <w:sz w:val="16"/>
        </w:rPr>
      </w:pPr>
      <w:r w:rsidRPr="00584FEA">
        <w:rPr>
          <w:sz w:val="16"/>
        </w:rPr>
        <w:t xml:space="preserve">An </w:t>
      </w:r>
      <w:r w:rsidRPr="004431B0">
        <w:rPr>
          <w:rStyle w:val="StyleUnderline"/>
          <w:highlight w:val="cyan"/>
        </w:rPr>
        <w:t xml:space="preserve">Iranian </w:t>
      </w:r>
      <w:r w:rsidRPr="004431B0">
        <w:rPr>
          <w:rStyle w:val="Emphasis"/>
          <w:highlight w:val="cyan"/>
        </w:rPr>
        <w:t>withdrawal</w:t>
      </w:r>
      <w:r w:rsidRPr="008B3F06">
        <w:rPr>
          <w:rStyle w:val="Emphasis"/>
        </w:rPr>
        <w:t xml:space="preserve"> is more </w:t>
      </w:r>
      <w:r w:rsidRPr="004431B0">
        <w:rPr>
          <w:rStyle w:val="Emphasis"/>
          <w:highlight w:val="cyan"/>
        </w:rPr>
        <w:t>likely</w:t>
      </w:r>
      <w:r w:rsidRPr="00662CD4">
        <w:rPr>
          <w:rStyle w:val="StyleUnderline"/>
        </w:rPr>
        <w:t xml:space="preserve"> than not</w:t>
      </w:r>
      <w:r w:rsidRPr="00584FEA">
        <w:rPr>
          <w:sz w:val="16"/>
        </w:rPr>
        <w:t xml:space="preserve"> at this point — with potential </w:t>
      </w:r>
      <w:r w:rsidRPr="004431B0">
        <w:rPr>
          <w:rStyle w:val="StyleUnderline"/>
          <w:highlight w:val="cyan"/>
        </w:rPr>
        <w:t xml:space="preserve">ripple effects </w:t>
      </w:r>
      <w:r w:rsidRPr="004431B0">
        <w:rPr>
          <w:rStyle w:val="Emphasis"/>
          <w:highlight w:val="cyan"/>
        </w:rPr>
        <w:t>across</w:t>
      </w:r>
      <w:r w:rsidRPr="004431B0">
        <w:rPr>
          <w:rStyle w:val="StyleUnderline"/>
          <w:highlight w:val="cyan"/>
        </w:rPr>
        <w:t xml:space="preserve"> the</w:t>
      </w:r>
      <w:r w:rsidRPr="00662CD4">
        <w:rPr>
          <w:rStyle w:val="StyleUnderline"/>
        </w:rPr>
        <w:t xml:space="preserve"> broader </w:t>
      </w:r>
      <w:r w:rsidRPr="004431B0">
        <w:rPr>
          <w:rStyle w:val="StyleUnderline"/>
          <w:highlight w:val="cyan"/>
        </w:rPr>
        <w:t>Middle East</w:t>
      </w:r>
      <w:r w:rsidRPr="00584FEA">
        <w:rPr>
          <w:sz w:val="16"/>
        </w:rPr>
        <w:t xml:space="preserve"> and a heightened probability of an Iranian bomb. </w:t>
      </w:r>
      <w:r w:rsidRPr="004431B0">
        <w:rPr>
          <w:rStyle w:val="StyleUnderline"/>
          <w:highlight w:val="cyan"/>
        </w:rPr>
        <w:t>Iran</w:t>
      </w:r>
      <w:r w:rsidRPr="00662CD4">
        <w:rPr>
          <w:rStyle w:val="StyleUnderline"/>
        </w:rPr>
        <w:t xml:space="preserve"> has already passed a law</w:t>
      </w:r>
      <w:r w:rsidRPr="00584FEA">
        <w:rPr>
          <w:sz w:val="16"/>
        </w:rPr>
        <w:t xml:space="preserve">, approved by the country’s powerful Guardian Council, </w:t>
      </w:r>
      <w:r w:rsidRPr="004431B0">
        <w:rPr>
          <w:rStyle w:val="StyleUnderline"/>
          <w:highlight w:val="cyan"/>
        </w:rPr>
        <w:t>call</w:t>
      </w:r>
      <w:r w:rsidRPr="00662CD4">
        <w:rPr>
          <w:rStyle w:val="StyleUnderline"/>
        </w:rPr>
        <w:t xml:space="preserve">ing </w:t>
      </w:r>
      <w:r w:rsidRPr="004431B0">
        <w:rPr>
          <w:rStyle w:val="StyleUnderline"/>
          <w:highlight w:val="cyan"/>
        </w:rPr>
        <w:t>for</w:t>
      </w:r>
      <w:r w:rsidRPr="00662CD4">
        <w:rPr>
          <w:rStyle w:val="StyleUnderline"/>
        </w:rPr>
        <w:t xml:space="preserve"> the </w:t>
      </w:r>
      <w:r w:rsidRPr="004431B0">
        <w:rPr>
          <w:rStyle w:val="Emphasis"/>
          <w:highlight w:val="cyan"/>
        </w:rPr>
        <w:t>total cessation</w:t>
      </w:r>
      <w:r w:rsidRPr="00662CD4">
        <w:rPr>
          <w:rStyle w:val="StyleUnderline"/>
        </w:rPr>
        <w:t xml:space="preserve"> </w:t>
      </w:r>
      <w:r w:rsidRPr="004431B0">
        <w:rPr>
          <w:rStyle w:val="StyleUnderline"/>
          <w:highlight w:val="cyan"/>
        </w:rPr>
        <w:t>of</w:t>
      </w:r>
      <w:r w:rsidRPr="00662CD4">
        <w:rPr>
          <w:rStyle w:val="StyleUnderline"/>
        </w:rPr>
        <w:t xml:space="preserve"> </w:t>
      </w:r>
      <w:r w:rsidRPr="004431B0">
        <w:rPr>
          <w:rStyle w:val="StyleUnderline"/>
          <w:highlight w:val="cyan"/>
        </w:rPr>
        <w:t>co-operation with</w:t>
      </w:r>
      <w:r w:rsidRPr="00662CD4">
        <w:rPr>
          <w:rStyle w:val="StyleUnderline"/>
        </w:rPr>
        <w:t xml:space="preserve"> the </w:t>
      </w:r>
      <w:r w:rsidRPr="004431B0">
        <w:rPr>
          <w:rStyle w:val="StyleUnderline"/>
          <w:highlight w:val="cyan"/>
        </w:rPr>
        <w:t>I</w:t>
      </w:r>
      <w:r w:rsidRPr="00662CD4">
        <w:rPr>
          <w:rStyle w:val="StyleUnderline"/>
        </w:rPr>
        <w:t xml:space="preserve">nternational </w:t>
      </w:r>
      <w:r w:rsidRPr="004431B0">
        <w:rPr>
          <w:rStyle w:val="StyleUnderline"/>
          <w:highlight w:val="cyan"/>
        </w:rPr>
        <w:t>A</w:t>
      </w:r>
      <w:r w:rsidRPr="00662CD4">
        <w:rPr>
          <w:rStyle w:val="StyleUnderline"/>
        </w:rPr>
        <w:t xml:space="preserve">tomic </w:t>
      </w:r>
      <w:r w:rsidRPr="004431B0">
        <w:rPr>
          <w:rStyle w:val="StyleUnderline"/>
          <w:highlight w:val="cyan"/>
        </w:rPr>
        <w:t>E</w:t>
      </w:r>
      <w:r w:rsidRPr="00662CD4">
        <w:rPr>
          <w:rStyle w:val="StyleUnderline"/>
        </w:rPr>
        <w:t xml:space="preserve">nergy </w:t>
      </w:r>
      <w:r w:rsidRPr="004431B0">
        <w:rPr>
          <w:rStyle w:val="StyleUnderline"/>
          <w:highlight w:val="cyan"/>
        </w:rPr>
        <w:t>A</w:t>
      </w:r>
      <w:r w:rsidRPr="00662CD4">
        <w:rPr>
          <w:rStyle w:val="StyleUnderline"/>
        </w:rPr>
        <w:t xml:space="preserve">gency. </w:t>
      </w:r>
      <w:r w:rsidRPr="00584FEA">
        <w:rPr>
          <w:sz w:val="16"/>
        </w:rPr>
        <w:t xml:space="preserve">This could presage a withdrawal from the NPT, which mandates such co-operation. With an exit from the NPT, </w:t>
      </w:r>
      <w:r w:rsidRPr="005B0BBA">
        <w:rPr>
          <w:rStyle w:val="StyleUnderline"/>
        </w:rPr>
        <w:t>Iran</w:t>
      </w:r>
      <w:r w:rsidRPr="00584FEA">
        <w:rPr>
          <w:sz w:val="16"/>
        </w:rPr>
        <w:t xml:space="preserve"> would no longer have an active safeguards agreement with the IAEA, </w:t>
      </w:r>
      <w:r w:rsidRPr="005B0BBA">
        <w:rPr>
          <w:rStyle w:val="StyleUnderline"/>
        </w:rPr>
        <w:t>limiting transparency as it seeks to rebuild its nuclear programme</w:t>
      </w:r>
      <w:r w:rsidRPr="00584FEA">
        <w:rPr>
          <w:sz w:val="16"/>
        </w:rPr>
        <w:t>.</w:t>
      </w:r>
    </w:p>
    <w:p w14:paraId="60568DE7" w14:textId="77777777" w:rsidR="00A30306" w:rsidRPr="00554A67" w:rsidRDefault="00A30306" w:rsidP="00A30306">
      <w:pPr>
        <w:rPr>
          <w:rStyle w:val="StyleUnderline"/>
        </w:rPr>
      </w:pPr>
      <w:r w:rsidRPr="00584FEA">
        <w:rPr>
          <w:sz w:val="16"/>
        </w:rPr>
        <w:t xml:space="preserve">The actual consequences of such a development would be devastating. For instance, </w:t>
      </w:r>
      <w:r w:rsidRPr="00554A67">
        <w:rPr>
          <w:rStyle w:val="StyleUnderline"/>
        </w:rPr>
        <w:t xml:space="preserve">Saudi Crown Prince Mohammed bin Salman has repeatedly promised that his country would seek a nuclear weapon if Iran were to do so, openly or covertly. </w:t>
      </w:r>
      <w:r w:rsidRPr="008B3F06">
        <w:rPr>
          <w:rStyle w:val="Emphasis"/>
        </w:rPr>
        <w:t>Others may follow</w:t>
      </w:r>
      <w:r w:rsidRPr="00554A67">
        <w:rPr>
          <w:rStyle w:val="StyleUnderline"/>
        </w:rPr>
        <w:t>.</w:t>
      </w:r>
    </w:p>
    <w:p w14:paraId="738ECF40" w14:textId="77777777" w:rsidR="00A30306" w:rsidRPr="00584FEA" w:rsidRDefault="00A30306" w:rsidP="00A30306">
      <w:pPr>
        <w:rPr>
          <w:sz w:val="16"/>
        </w:rPr>
      </w:pPr>
      <w:r w:rsidRPr="00331485">
        <w:rPr>
          <w:rStyle w:val="StyleUnderline"/>
        </w:rPr>
        <w:t xml:space="preserve">Reversing this damage to the non-proliferation order will be difficult, and there is </w:t>
      </w:r>
      <w:r w:rsidRPr="008B3F06">
        <w:rPr>
          <w:rStyle w:val="Emphasis"/>
        </w:rPr>
        <w:t>no panacea</w:t>
      </w:r>
      <w:r w:rsidRPr="00331485">
        <w:rPr>
          <w:rStyle w:val="StyleUnderline"/>
        </w:rPr>
        <w:t>.</w:t>
      </w:r>
      <w:r w:rsidRPr="00584FEA">
        <w:rPr>
          <w:sz w:val="16"/>
        </w:rPr>
        <w:t xml:space="preserve"> There are, however, steps that leaders who value an orderly, if imperfect, system of non-proliferation can take.</w:t>
      </w:r>
    </w:p>
    <w:p w14:paraId="48B1BF83" w14:textId="77777777" w:rsidR="00A30306" w:rsidRPr="00584FEA" w:rsidRDefault="00A30306" w:rsidP="00A30306">
      <w:pPr>
        <w:rPr>
          <w:sz w:val="16"/>
        </w:rPr>
      </w:pPr>
      <w:r w:rsidRPr="00584FEA">
        <w:rPr>
          <w:sz w:val="16"/>
        </w:rPr>
        <w:t xml:space="preserve">The lowest-hanging fruit would be for strong supporters of the NPT — particularly in Europe — to align their rhetoric towards Israel with their far more consequential interests in global non-proliferation. </w:t>
      </w:r>
      <w:r w:rsidRPr="00331485">
        <w:rPr>
          <w:rStyle w:val="StyleUnderline"/>
        </w:rPr>
        <w:t xml:space="preserve">The </w:t>
      </w:r>
      <w:r w:rsidRPr="004431B0">
        <w:rPr>
          <w:rStyle w:val="StyleUnderline"/>
          <w:highlight w:val="cyan"/>
        </w:rPr>
        <w:t>UK</w:t>
      </w:r>
      <w:r w:rsidRPr="00331485">
        <w:rPr>
          <w:rStyle w:val="StyleUnderline"/>
        </w:rPr>
        <w:t xml:space="preserve">, </w:t>
      </w:r>
      <w:r w:rsidRPr="004431B0">
        <w:rPr>
          <w:rStyle w:val="StyleUnderline"/>
          <w:highlight w:val="cyan"/>
        </w:rPr>
        <w:t>Germany and France</w:t>
      </w:r>
      <w:r w:rsidRPr="00331485">
        <w:rPr>
          <w:rStyle w:val="StyleUnderline"/>
        </w:rPr>
        <w:t xml:space="preserve">, for instance, have </w:t>
      </w:r>
      <w:r w:rsidRPr="004431B0">
        <w:rPr>
          <w:rStyle w:val="StyleUnderline"/>
          <w:highlight w:val="cyan"/>
        </w:rPr>
        <w:t>failed to call</w:t>
      </w:r>
      <w:r w:rsidRPr="00331485">
        <w:rPr>
          <w:rStyle w:val="StyleUnderline"/>
        </w:rPr>
        <w:t xml:space="preserve"> a </w:t>
      </w:r>
      <w:r w:rsidRPr="004431B0">
        <w:rPr>
          <w:rStyle w:val="StyleUnderline"/>
          <w:highlight w:val="cyan"/>
        </w:rPr>
        <w:t>spade</w:t>
      </w:r>
      <w:r w:rsidRPr="00331485">
        <w:rPr>
          <w:rStyle w:val="StyleUnderline"/>
        </w:rPr>
        <w:t xml:space="preserve"> a spade </w:t>
      </w:r>
      <w:r w:rsidRPr="004431B0">
        <w:rPr>
          <w:rStyle w:val="StyleUnderline"/>
          <w:highlight w:val="cyan"/>
        </w:rPr>
        <w:t>when it comes to</w:t>
      </w:r>
      <w:r w:rsidRPr="00331485">
        <w:rPr>
          <w:rStyle w:val="StyleUnderline"/>
        </w:rPr>
        <w:t xml:space="preserve"> the </w:t>
      </w:r>
      <w:r w:rsidRPr="004431B0">
        <w:rPr>
          <w:rStyle w:val="StyleUnderline"/>
          <w:highlight w:val="cyan"/>
        </w:rPr>
        <w:t xml:space="preserve">non-proliferation </w:t>
      </w:r>
      <w:r w:rsidRPr="004431B0">
        <w:rPr>
          <w:rStyle w:val="StyleUnderline"/>
        </w:rPr>
        <w:t>implications</w:t>
      </w:r>
      <w:r w:rsidRPr="00584FEA">
        <w:rPr>
          <w:sz w:val="16"/>
        </w:rPr>
        <w:t xml:space="preserve"> of June 2025’s events </w:t>
      </w:r>
      <w:r w:rsidRPr="004431B0">
        <w:rPr>
          <w:rStyle w:val="StyleUnderline"/>
          <w:highlight w:val="cyan"/>
        </w:rPr>
        <w:t>and couched</w:t>
      </w:r>
      <w:r w:rsidRPr="00331485">
        <w:rPr>
          <w:rStyle w:val="StyleUnderline"/>
        </w:rPr>
        <w:t xml:space="preserve"> their </w:t>
      </w:r>
      <w:r w:rsidRPr="004431B0">
        <w:rPr>
          <w:rStyle w:val="StyleUnderline"/>
          <w:highlight w:val="cyan"/>
        </w:rPr>
        <w:t>support</w:t>
      </w:r>
      <w:r w:rsidRPr="00331485">
        <w:rPr>
          <w:rStyle w:val="StyleUnderline"/>
        </w:rPr>
        <w:t xml:space="preserve"> </w:t>
      </w:r>
      <w:r w:rsidRPr="004431B0">
        <w:rPr>
          <w:rStyle w:val="StyleUnderline"/>
          <w:highlight w:val="cyan"/>
        </w:rPr>
        <w:t>for Israel’s decision</w:t>
      </w:r>
      <w:r w:rsidRPr="00331485">
        <w:rPr>
          <w:rStyle w:val="StyleUnderline"/>
        </w:rPr>
        <w:t xml:space="preserve"> </w:t>
      </w:r>
      <w:r w:rsidRPr="004431B0">
        <w:rPr>
          <w:rStyle w:val="StyleUnderline"/>
          <w:highlight w:val="cyan"/>
        </w:rPr>
        <w:t>to launch</w:t>
      </w:r>
      <w:r w:rsidRPr="00331485">
        <w:rPr>
          <w:rStyle w:val="StyleUnderline"/>
        </w:rPr>
        <w:t xml:space="preserve"> its </w:t>
      </w:r>
      <w:r w:rsidRPr="004431B0">
        <w:rPr>
          <w:rStyle w:val="StyleUnderline"/>
          <w:highlight w:val="cyan"/>
        </w:rPr>
        <w:t>war</w:t>
      </w:r>
      <w:r w:rsidRPr="00331485">
        <w:rPr>
          <w:rStyle w:val="StyleUnderline"/>
        </w:rPr>
        <w:t xml:space="preserve"> in the language of self-defence. </w:t>
      </w:r>
      <w:r w:rsidRPr="00584FEA">
        <w:rPr>
          <w:sz w:val="16"/>
        </w:rPr>
        <w:t>This is a mistake.</w:t>
      </w:r>
    </w:p>
    <w:p w14:paraId="660CE8C4" w14:textId="77777777" w:rsidR="00A30306" w:rsidRPr="00584FEA" w:rsidRDefault="00A30306" w:rsidP="00A30306">
      <w:pPr>
        <w:rPr>
          <w:sz w:val="16"/>
        </w:rPr>
      </w:pPr>
      <w:r w:rsidRPr="00584FEA">
        <w:rPr>
          <w:sz w:val="16"/>
        </w:rPr>
        <w:t xml:space="preserve">European states should follow the example of Japan, which plainly criticised Israel and appreciated the harm this brings to the non-proliferation order. This is especially true at a moment when </w:t>
      </w:r>
      <w:r w:rsidRPr="009C6B60">
        <w:rPr>
          <w:rStyle w:val="StyleUnderline"/>
        </w:rPr>
        <w:t xml:space="preserve">the </w:t>
      </w:r>
      <w:r w:rsidRPr="004431B0">
        <w:rPr>
          <w:rStyle w:val="StyleUnderline"/>
          <w:highlight w:val="cyan"/>
        </w:rPr>
        <w:t>US</w:t>
      </w:r>
      <w:r w:rsidRPr="009C6B60">
        <w:rPr>
          <w:rStyle w:val="StyleUnderline"/>
        </w:rPr>
        <w:t xml:space="preserve"> seems </w:t>
      </w:r>
      <w:r w:rsidRPr="004431B0">
        <w:rPr>
          <w:rStyle w:val="StyleUnderline"/>
          <w:highlight w:val="cyan"/>
        </w:rPr>
        <w:t>unable and unwilling</w:t>
      </w:r>
      <w:r w:rsidRPr="009C6B60">
        <w:rPr>
          <w:rStyle w:val="StyleUnderline"/>
        </w:rPr>
        <w:t xml:space="preserve"> </w:t>
      </w:r>
      <w:r w:rsidRPr="004431B0">
        <w:rPr>
          <w:rStyle w:val="StyleUnderline"/>
          <w:highlight w:val="cyan"/>
        </w:rPr>
        <w:t>to steward</w:t>
      </w:r>
      <w:r w:rsidRPr="009C6B60">
        <w:rPr>
          <w:rStyle w:val="StyleUnderline"/>
        </w:rPr>
        <w:t xml:space="preserve"> the </w:t>
      </w:r>
      <w:r w:rsidRPr="004431B0">
        <w:rPr>
          <w:rStyle w:val="StyleUnderline"/>
          <w:highlight w:val="cyan"/>
        </w:rPr>
        <w:t>institutions</w:t>
      </w:r>
      <w:r w:rsidRPr="009C6B60">
        <w:rPr>
          <w:rStyle w:val="StyleUnderline"/>
        </w:rPr>
        <w:t xml:space="preserve"> it once championed</w:t>
      </w:r>
      <w:r w:rsidRPr="00584FEA">
        <w:rPr>
          <w:sz w:val="16"/>
        </w:rPr>
        <w:t>, including the NPT itself.</w:t>
      </w:r>
    </w:p>
    <w:p w14:paraId="184AA1CA" w14:textId="77777777" w:rsidR="00A30306" w:rsidRPr="00584FEA" w:rsidRDefault="00A30306" w:rsidP="00A30306">
      <w:pPr>
        <w:rPr>
          <w:sz w:val="16"/>
        </w:rPr>
      </w:pPr>
      <w:r w:rsidRPr="00584FEA">
        <w:rPr>
          <w:sz w:val="16"/>
        </w:rPr>
        <w:t xml:space="preserve">While Trump and other senior US officials have vaguely alluded to non-proliferation principles in justifying American entanglement in this war, that is not their chief concern. This moment will require others to stand for a </w:t>
      </w:r>
      <w:r w:rsidRPr="004431B0">
        <w:rPr>
          <w:rStyle w:val="StyleUnderline"/>
          <w:highlight w:val="cyan"/>
        </w:rPr>
        <w:t>fraying global nuclear order</w:t>
      </w:r>
      <w:r w:rsidRPr="009C6B60">
        <w:rPr>
          <w:rStyle w:val="StyleUnderline"/>
        </w:rPr>
        <w:t xml:space="preserve"> before the remaining pillars collapse entirely</w:t>
      </w:r>
      <w:r w:rsidRPr="00584FEA">
        <w:rPr>
          <w:sz w:val="16"/>
        </w:rPr>
        <w:t>.</w:t>
      </w:r>
    </w:p>
    <w:p w14:paraId="022D7C28" w14:textId="77777777" w:rsidR="00A30306" w:rsidRDefault="00A30306" w:rsidP="00A30306"/>
    <w:p w14:paraId="7BA91523" w14:textId="77777777" w:rsidR="00114403" w:rsidRDefault="00114403" w:rsidP="00114403"/>
    <w:p w14:paraId="209CD953" w14:textId="77777777" w:rsidR="00114403" w:rsidRPr="0016523C" w:rsidRDefault="00114403" w:rsidP="00114403">
      <w:pPr>
        <w:pStyle w:val="Heading4"/>
      </w:pPr>
      <w:r>
        <w:t xml:space="preserve">Proliferation </w:t>
      </w:r>
      <w:r w:rsidRPr="005050C5">
        <w:rPr>
          <w:u w:val="single"/>
        </w:rPr>
        <w:t>cascades</w:t>
      </w:r>
      <w:r w:rsidRPr="005050C5">
        <w:t>,</w:t>
      </w:r>
      <w:r>
        <w:t xml:space="preserve"> guaranteeing </w:t>
      </w:r>
      <w:r w:rsidRPr="005050C5">
        <w:rPr>
          <w:u w:val="single"/>
        </w:rPr>
        <w:t>global nuclear war</w:t>
      </w:r>
      <w:r>
        <w:t>.</w:t>
      </w:r>
    </w:p>
    <w:p w14:paraId="3C4A1780" w14:textId="77777777" w:rsidR="00114403" w:rsidRPr="00A54065" w:rsidRDefault="00114403" w:rsidP="00114403">
      <w:r w:rsidRPr="00A54065">
        <w:t>Lewis</w:t>
      </w:r>
      <w:r w:rsidRPr="00A54065">
        <w:rPr>
          <w:rStyle w:val="Style13ptBold"/>
        </w:rPr>
        <w:t xml:space="preserve"> Libby &amp;</w:t>
      </w:r>
      <w:r w:rsidRPr="00A54065">
        <w:t xml:space="preserve"> Douglas </w:t>
      </w:r>
      <w:r w:rsidRPr="00A54065">
        <w:rPr>
          <w:rStyle w:val="Style13ptBold"/>
        </w:rPr>
        <w:t>Feith 22</w:t>
      </w:r>
      <w:r w:rsidRPr="00A54065">
        <w:t xml:space="preserve">. Senior vice president of Hudson Institute. Former legal advisor to the US House of Representatives' Select Committee on US National Security and Military/Commercial Concerns. Department of Defense Distinguished Service Award and the Department of the Navy Distinguished Public Service Award. Magna cum laude graduate of Yale University. Harlan Fiske Stone Scholar at Columbia Law School. **Senior fellow at Hudson Institute. Distinguished Public Service Medal. Belfer Center visiting scholar at Harvard University's Kennedy School of Government. Former professor and distinguished practitioner in national security policy at Georgetown University. JD (magna cum laude) from the Georgetown University Law Center. “Biden Shouldn’t Underestimate Israel’s Resolve in Face of Iranian Nuclear Threat.” </w:t>
      </w:r>
      <w:r w:rsidRPr="00A54065">
        <w:rPr>
          <w:i/>
          <w:iCs/>
        </w:rPr>
        <w:t>Hudson Institute</w:t>
      </w:r>
      <w:r w:rsidRPr="00A54065">
        <w:t>. January 31, 2022. https://www.hudson.org/research/17506-biden-shouldn-t-underestimate-israel-s-resolve-in-face-of-iranian-nuclear-threat</w:t>
      </w:r>
    </w:p>
    <w:p w14:paraId="017454E2" w14:textId="77777777" w:rsidR="00114403" w:rsidRPr="00114403" w:rsidRDefault="00114403" w:rsidP="00114403">
      <w:pPr>
        <w:rPr>
          <w:sz w:val="16"/>
        </w:rPr>
      </w:pPr>
      <w:r w:rsidRPr="008F014A">
        <w:rPr>
          <w:rStyle w:val="StyleUnderline"/>
          <w:highlight w:val="cyan"/>
        </w:rPr>
        <w:t>Washington</w:t>
      </w:r>
      <w:r w:rsidRPr="00114403">
        <w:rPr>
          <w:sz w:val="16"/>
        </w:rPr>
        <w:t xml:space="preserve"> has largely </w:t>
      </w:r>
      <w:r w:rsidRPr="008F014A">
        <w:rPr>
          <w:rStyle w:val="StyleUnderline"/>
          <w:highlight w:val="cyan"/>
        </w:rPr>
        <w:t>ignored</w:t>
      </w:r>
      <w:r w:rsidRPr="00114403">
        <w:rPr>
          <w:sz w:val="16"/>
        </w:rPr>
        <w:t xml:space="preserve"> the </w:t>
      </w:r>
      <w:r w:rsidRPr="00422639">
        <w:rPr>
          <w:rStyle w:val="Emphasis"/>
        </w:rPr>
        <w:t>cautionary drumbeat</w:t>
      </w:r>
      <w:r w:rsidRPr="00114403">
        <w:rPr>
          <w:sz w:val="16"/>
        </w:rPr>
        <w:t xml:space="preserve">, perhaps because Israel has threatened action before. But </w:t>
      </w:r>
      <w:r w:rsidRPr="008F014A">
        <w:rPr>
          <w:rStyle w:val="StyleUnderline"/>
          <w:highlight w:val="cyan"/>
        </w:rPr>
        <w:t>circumstances</w:t>
      </w:r>
      <w:r w:rsidRPr="00114403">
        <w:rPr>
          <w:sz w:val="16"/>
        </w:rPr>
        <w:t xml:space="preserve"> have </w:t>
      </w:r>
      <w:r w:rsidRPr="008F014A">
        <w:rPr>
          <w:rStyle w:val="StyleUnderline"/>
          <w:highlight w:val="cyan"/>
        </w:rPr>
        <w:t>changed</w:t>
      </w:r>
      <w:r w:rsidRPr="00114403">
        <w:rPr>
          <w:sz w:val="16"/>
        </w:rPr>
        <w:t xml:space="preserve">. In the past, Iran was years from nuclear-weapons capability, and American officials credibly promised to prevent Iran from getting there, which kept Israel more evenly divided on the necessity of military action. Now, given technical advancements made since the 2015 nuclear deal, Iran may be only a few months from its goal. Mr. Biden said in June that Iran would “never get a nuclear weapon __on my watch__” (emphasis added). That </w:t>
      </w:r>
      <w:r w:rsidRPr="00422639">
        <w:rPr>
          <w:rStyle w:val="StyleUnderline"/>
        </w:rPr>
        <w:t>hedge</w:t>
      </w:r>
      <w:r w:rsidRPr="00114403">
        <w:rPr>
          <w:sz w:val="16"/>
        </w:rPr>
        <w:t xml:space="preserve"> is </w:t>
      </w:r>
      <w:r w:rsidRPr="00422639">
        <w:rPr>
          <w:rStyle w:val="StyleUnderline"/>
        </w:rPr>
        <w:t xml:space="preserve">cold comfort to the </w:t>
      </w:r>
      <w:r w:rsidRPr="008F014A">
        <w:rPr>
          <w:rStyle w:val="StyleUnderline"/>
          <w:highlight w:val="cyan"/>
        </w:rPr>
        <w:t>Israelis</w:t>
      </w:r>
      <w:r w:rsidRPr="00114403">
        <w:rPr>
          <w:sz w:val="16"/>
        </w:rPr>
        <w:t xml:space="preserve">, </w:t>
      </w:r>
      <w:r w:rsidRPr="00422639">
        <w:rPr>
          <w:rStyle w:val="StyleUnderline"/>
        </w:rPr>
        <w:t>who</w:t>
      </w:r>
      <w:r w:rsidRPr="00114403">
        <w:rPr>
          <w:sz w:val="16"/>
        </w:rPr>
        <w:t xml:space="preserve"> rightly </w:t>
      </w:r>
      <w:r w:rsidRPr="008F014A">
        <w:rPr>
          <w:rStyle w:val="StyleUnderline"/>
          <w:highlight w:val="cyan"/>
        </w:rPr>
        <w:t>worry</w:t>
      </w:r>
      <w:r w:rsidRPr="00114403">
        <w:rPr>
          <w:sz w:val="16"/>
        </w:rPr>
        <w:t xml:space="preserve"> that </w:t>
      </w:r>
      <w:r w:rsidRPr="008F014A">
        <w:rPr>
          <w:rStyle w:val="StyleUnderline"/>
          <w:highlight w:val="cyan"/>
        </w:rPr>
        <w:t>Iran</w:t>
      </w:r>
      <w:r w:rsidRPr="00114403">
        <w:rPr>
          <w:sz w:val="16"/>
        </w:rPr>
        <w:t xml:space="preserve">, even under the restrictions of a revived 2015 deal, could soon (in three years) </w:t>
      </w:r>
      <w:r w:rsidRPr="00422639">
        <w:rPr>
          <w:rStyle w:val="StyleUnderline"/>
        </w:rPr>
        <w:t xml:space="preserve">have </w:t>
      </w:r>
      <w:r w:rsidRPr="00422639">
        <w:rPr>
          <w:rStyle w:val="Emphasis"/>
        </w:rPr>
        <w:t>nuclear-</w:t>
      </w:r>
      <w:r w:rsidRPr="008F014A">
        <w:rPr>
          <w:rStyle w:val="Emphasis"/>
          <w:highlight w:val="cyan"/>
        </w:rPr>
        <w:t>breakout</w:t>
      </w:r>
      <w:r w:rsidRPr="00422639">
        <w:rPr>
          <w:rStyle w:val="Emphasis"/>
        </w:rPr>
        <w:t xml:space="preserve"> capability</w:t>
      </w:r>
      <w:r w:rsidRPr="00114403">
        <w:rPr>
          <w:sz w:val="16"/>
        </w:rPr>
        <w:t xml:space="preserve"> — and, if they chose to violate those restrictions, might </w:t>
      </w:r>
      <w:r w:rsidRPr="00422639">
        <w:rPr>
          <w:rStyle w:val="StyleUnderline"/>
        </w:rPr>
        <w:t>develop</w:t>
      </w:r>
      <w:r w:rsidRPr="00114403">
        <w:rPr>
          <w:sz w:val="16"/>
        </w:rPr>
        <w:t xml:space="preserve"> a </w:t>
      </w:r>
      <w:r w:rsidRPr="00422639">
        <w:rPr>
          <w:rStyle w:val="StyleUnderline"/>
        </w:rPr>
        <w:t>bomb</w:t>
      </w:r>
      <w:r w:rsidRPr="00114403">
        <w:rPr>
          <w:sz w:val="16"/>
        </w:rPr>
        <w:t xml:space="preserve"> even </w:t>
      </w:r>
      <w:r w:rsidRPr="00422639">
        <w:rPr>
          <w:rStyle w:val="StyleUnderline"/>
        </w:rPr>
        <w:t>sooner than</w:t>
      </w:r>
      <w:r w:rsidRPr="00114403">
        <w:rPr>
          <w:sz w:val="16"/>
        </w:rPr>
        <w:t xml:space="preserve"> that before </w:t>
      </w:r>
      <w:r w:rsidRPr="00422639">
        <w:rPr>
          <w:rStyle w:val="StyleUnderline"/>
        </w:rPr>
        <w:t>they could be detected</w:t>
      </w:r>
      <w:r w:rsidRPr="00114403">
        <w:rPr>
          <w:sz w:val="16"/>
        </w:rPr>
        <w:t xml:space="preserve">. Israeli leaders are daily declaring they have no interest in diplomacy that only pretends to eliminate or delay the danger. As they see it, a nuclear Iran poses two life-or-death threats. One is from </w:t>
      </w:r>
      <w:r w:rsidRPr="00422639">
        <w:rPr>
          <w:rStyle w:val="StyleUnderline"/>
        </w:rPr>
        <w:t>Iran</w:t>
      </w:r>
      <w:r w:rsidRPr="00114403">
        <w:rPr>
          <w:sz w:val="16"/>
        </w:rPr>
        <w:t xml:space="preserve">, whose </w:t>
      </w:r>
      <w:r w:rsidRPr="00422639">
        <w:rPr>
          <w:rStyle w:val="StyleUnderline"/>
        </w:rPr>
        <w:t xml:space="preserve">leaders </w:t>
      </w:r>
      <w:r w:rsidRPr="00422639">
        <w:rPr>
          <w:rStyle w:val="Emphasis"/>
        </w:rPr>
        <w:t>routinely denounce</w:t>
      </w:r>
      <w:r w:rsidRPr="00422639">
        <w:rPr>
          <w:rStyle w:val="StyleUnderline"/>
        </w:rPr>
        <w:t xml:space="preserve"> Israel as a cancer they wish to destroy</w:t>
      </w:r>
      <w:r w:rsidRPr="00114403">
        <w:rPr>
          <w:sz w:val="16"/>
        </w:rPr>
        <w:t xml:space="preserve">. The second is from </w:t>
      </w:r>
      <w:r w:rsidRPr="008F014A">
        <w:rPr>
          <w:rStyle w:val="Emphasis"/>
          <w:highlight w:val="cyan"/>
        </w:rPr>
        <w:t>wider</w:t>
      </w:r>
      <w:r w:rsidRPr="00422639">
        <w:rPr>
          <w:rStyle w:val="Emphasis"/>
        </w:rPr>
        <w:t xml:space="preserve"> nuclear </w:t>
      </w:r>
      <w:r w:rsidRPr="008F014A">
        <w:rPr>
          <w:rStyle w:val="Emphasis"/>
          <w:highlight w:val="cyan"/>
        </w:rPr>
        <w:t>prolif</w:t>
      </w:r>
      <w:r w:rsidRPr="00422639">
        <w:rPr>
          <w:rStyle w:val="Emphasis"/>
        </w:rPr>
        <w:t>eration</w:t>
      </w:r>
      <w:r w:rsidRPr="00114403">
        <w:rPr>
          <w:sz w:val="16"/>
        </w:rPr>
        <w:t xml:space="preserve">, for many expect that </w:t>
      </w:r>
      <w:r w:rsidRPr="00422639">
        <w:rPr>
          <w:rStyle w:val="StyleUnderline"/>
        </w:rPr>
        <w:t>if Iran gets nuclear weapons</w:t>
      </w:r>
      <w:r w:rsidRPr="00114403">
        <w:rPr>
          <w:sz w:val="16"/>
        </w:rPr>
        <w:t xml:space="preserve">, </w:t>
      </w:r>
      <w:r w:rsidRPr="008F014A">
        <w:rPr>
          <w:rStyle w:val="StyleUnderline"/>
          <w:highlight w:val="cyan"/>
        </w:rPr>
        <w:t>Saudi</w:t>
      </w:r>
      <w:r w:rsidRPr="00422639">
        <w:rPr>
          <w:rStyle w:val="StyleUnderline"/>
        </w:rPr>
        <w:t xml:space="preserve"> Arabia</w:t>
      </w:r>
      <w:r w:rsidRPr="00114403">
        <w:rPr>
          <w:sz w:val="16"/>
        </w:rPr>
        <w:t xml:space="preserve">, </w:t>
      </w:r>
      <w:r w:rsidRPr="008F014A">
        <w:rPr>
          <w:rStyle w:val="StyleUnderline"/>
          <w:highlight w:val="cyan"/>
        </w:rPr>
        <w:t>Turkey</w:t>
      </w:r>
      <w:r w:rsidRPr="00114403">
        <w:rPr>
          <w:sz w:val="16"/>
        </w:rPr>
        <w:t xml:space="preserve">, </w:t>
      </w:r>
      <w:r w:rsidRPr="008F014A">
        <w:rPr>
          <w:rStyle w:val="StyleUnderline"/>
          <w:highlight w:val="cyan"/>
        </w:rPr>
        <w:t>Egypt</w:t>
      </w:r>
      <w:r w:rsidRPr="00114403">
        <w:rPr>
          <w:sz w:val="16"/>
        </w:rPr>
        <w:t xml:space="preserve">, and others will seek to arm themselves </w:t>
      </w:r>
      <w:r w:rsidRPr="00422639">
        <w:rPr>
          <w:rStyle w:val="StyleUnderline"/>
        </w:rPr>
        <w:t>likewise</w:t>
      </w:r>
      <w:r w:rsidRPr="00114403">
        <w:rPr>
          <w:sz w:val="16"/>
        </w:rPr>
        <w:t xml:space="preserve">. Herein lies not just an Israeli, but a regional and </w:t>
      </w:r>
      <w:r w:rsidRPr="00B66223">
        <w:rPr>
          <w:rStyle w:val="Emphasis"/>
        </w:rPr>
        <w:t>worldwide nightmare</w:t>
      </w:r>
      <w:r w:rsidRPr="00114403">
        <w:rPr>
          <w:sz w:val="16"/>
        </w:rPr>
        <w:t xml:space="preserve">: a </w:t>
      </w:r>
      <w:r w:rsidRPr="008F014A">
        <w:rPr>
          <w:rStyle w:val="StyleUnderline"/>
          <w:highlight w:val="cyan"/>
        </w:rPr>
        <w:t>volatile region</w:t>
      </w:r>
      <w:r w:rsidRPr="00114403">
        <w:rPr>
          <w:sz w:val="16"/>
        </w:rPr>
        <w:t xml:space="preserve"> that, absent the decision time provided by missiles that travel intercontinental distances, would be </w:t>
      </w:r>
      <w:r w:rsidRPr="008F014A">
        <w:rPr>
          <w:rStyle w:val="StyleUnderline"/>
          <w:highlight w:val="cyan"/>
        </w:rPr>
        <w:t>marked by dispersed nuclear weapons</w:t>
      </w:r>
      <w:r w:rsidRPr="00B66223">
        <w:rPr>
          <w:rStyle w:val="StyleUnderline"/>
        </w:rPr>
        <w:t xml:space="preserve"> subject to </w:t>
      </w:r>
      <w:r w:rsidRPr="008F014A">
        <w:rPr>
          <w:rStyle w:val="StyleUnderline"/>
          <w:highlight w:val="cyan"/>
        </w:rPr>
        <w:t xml:space="preserve">destabilizing </w:t>
      </w:r>
      <w:r w:rsidRPr="008F014A">
        <w:rPr>
          <w:rStyle w:val="Emphasis"/>
          <w:highlight w:val="cyan"/>
        </w:rPr>
        <w:t>l</w:t>
      </w:r>
      <w:r w:rsidRPr="00B66223">
        <w:rPr>
          <w:rStyle w:val="StyleUnderline"/>
        </w:rPr>
        <w:t>aunch-</w:t>
      </w:r>
      <w:r w:rsidRPr="008F014A">
        <w:rPr>
          <w:rStyle w:val="Emphasis"/>
          <w:highlight w:val="cyan"/>
        </w:rPr>
        <w:t>o</w:t>
      </w:r>
      <w:r w:rsidRPr="00B66223">
        <w:rPr>
          <w:rStyle w:val="StyleUnderline"/>
        </w:rPr>
        <w:t>n-</w:t>
      </w:r>
      <w:r w:rsidRPr="008F014A">
        <w:rPr>
          <w:rStyle w:val="Emphasis"/>
          <w:highlight w:val="cyan"/>
        </w:rPr>
        <w:t>w</w:t>
      </w:r>
      <w:r w:rsidRPr="00B66223">
        <w:rPr>
          <w:rStyle w:val="StyleUnderline"/>
        </w:rPr>
        <w:t>arning policies</w:t>
      </w:r>
      <w:r w:rsidRPr="00114403">
        <w:rPr>
          <w:sz w:val="16"/>
        </w:rPr>
        <w:t xml:space="preserve">. These weapons would be </w:t>
      </w:r>
      <w:r w:rsidRPr="008F014A">
        <w:rPr>
          <w:rStyle w:val="StyleUnderline"/>
          <w:highlight w:val="cyan"/>
        </w:rPr>
        <w:t>in</w:t>
      </w:r>
      <w:r w:rsidRPr="00114403">
        <w:rPr>
          <w:sz w:val="16"/>
        </w:rPr>
        <w:t xml:space="preserve"> the </w:t>
      </w:r>
      <w:r w:rsidRPr="008F014A">
        <w:rPr>
          <w:rStyle w:val="StyleUnderline"/>
          <w:highlight w:val="cyan"/>
        </w:rPr>
        <w:t>hands of</w:t>
      </w:r>
      <w:r w:rsidRPr="00B66223">
        <w:rPr>
          <w:rStyle w:val="StyleUnderline"/>
        </w:rPr>
        <w:t xml:space="preserve"> </w:t>
      </w:r>
      <w:r w:rsidRPr="00B66223">
        <w:rPr>
          <w:rStyle w:val="Emphasis"/>
        </w:rPr>
        <w:t xml:space="preserve">technically </w:t>
      </w:r>
      <w:r w:rsidRPr="007F039B">
        <w:rPr>
          <w:rStyle w:val="Emphasis"/>
        </w:rPr>
        <w:t xml:space="preserve">challenged </w:t>
      </w:r>
      <w:r w:rsidRPr="008F014A">
        <w:rPr>
          <w:rStyle w:val="Emphasis"/>
          <w:highlight w:val="cyan"/>
        </w:rPr>
        <w:t>militaries</w:t>
      </w:r>
      <w:r w:rsidRPr="008F014A">
        <w:rPr>
          <w:rStyle w:val="StyleUnderline"/>
          <w:highlight w:val="cyan"/>
        </w:rPr>
        <w:t xml:space="preserve"> that include</w:t>
      </w:r>
      <w:r w:rsidRPr="00B66223">
        <w:rPr>
          <w:rStyle w:val="StyleUnderline"/>
        </w:rPr>
        <w:t xml:space="preserve"> numerous </w:t>
      </w:r>
      <w:r w:rsidRPr="00B66223">
        <w:rPr>
          <w:rStyle w:val="Emphasis"/>
        </w:rPr>
        <w:t xml:space="preserve">criminal and </w:t>
      </w:r>
      <w:r w:rsidRPr="008F014A">
        <w:rPr>
          <w:rStyle w:val="Emphasis"/>
          <w:highlight w:val="cyan"/>
        </w:rPr>
        <w:t>terrorist elements</w:t>
      </w:r>
      <w:r w:rsidRPr="00114403">
        <w:rPr>
          <w:sz w:val="16"/>
        </w:rPr>
        <w:t xml:space="preserve">. Under such conditions, there would be </w:t>
      </w:r>
      <w:r w:rsidRPr="00B66223">
        <w:rPr>
          <w:rStyle w:val="StyleUnderline"/>
        </w:rPr>
        <w:t xml:space="preserve">risks of </w:t>
      </w:r>
      <w:r w:rsidRPr="00B66223">
        <w:rPr>
          <w:rStyle w:val="Emphasis"/>
        </w:rPr>
        <w:t xml:space="preserve">regional </w:t>
      </w:r>
      <w:r w:rsidRPr="008F014A">
        <w:rPr>
          <w:rStyle w:val="Emphasis"/>
          <w:highlight w:val="cyan"/>
        </w:rPr>
        <w:t>conflict</w:t>
      </w:r>
      <w:r w:rsidRPr="008F014A">
        <w:rPr>
          <w:rStyle w:val="StyleUnderline"/>
          <w:highlight w:val="cyan"/>
        </w:rPr>
        <w:t xml:space="preserve"> escalating into nuclear war</w:t>
      </w:r>
      <w:r w:rsidRPr="00B66223">
        <w:rPr>
          <w:rStyle w:val="StyleUnderline"/>
        </w:rPr>
        <w:t xml:space="preserve"> </w:t>
      </w:r>
      <w:r w:rsidRPr="008F014A">
        <w:rPr>
          <w:rStyle w:val="StyleUnderline"/>
          <w:highlight w:val="cyan"/>
        </w:rPr>
        <w:t>and</w:t>
      </w:r>
      <w:r w:rsidRPr="00114403">
        <w:rPr>
          <w:sz w:val="16"/>
        </w:rPr>
        <w:t xml:space="preserve"> of “</w:t>
      </w:r>
      <w:r w:rsidRPr="008F014A">
        <w:rPr>
          <w:rStyle w:val="Emphasis"/>
          <w:highlight w:val="cyan"/>
        </w:rPr>
        <w:t>loose nukes</w:t>
      </w:r>
      <w:r w:rsidRPr="00114403">
        <w:rPr>
          <w:sz w:val="16"/>
        </w:rPr>
        <w:t xml:space="preserve">” </w:t>
      </w:r>
      <w:r w:rsidRPr="00B66223">
        <w:rPr>
          <w:rStyle w:val="StyleUnderline"/>
        </w:rPr>
        <w:t>falling into</w:t>
      </w:r>
      <w:r w:rsidRPr="00114403">
        <w:rPr>
          <w:sz w:val="16"/>
        </w:rPr>
        <w:t xml:space="preserve"> the </w:t>
      </w:r>
      <w:r w:rsidRPr="00B66223">
        <w:rPr>
          <w:rStyle w:val="StyleUnderline"/>
        </w:rPr>
        <w:t>hands of terrorists</w:t>
      </w:r>
      <w:r w:rsidRPr="00114403">
        <w:rPr>
          <w:sz w:val="16"/>
        </w:rPr>
        <w:t xml:space="preserve">. The </w:t>
      </w:r>
      <w:r w:rsidRPr="008F014A">
        <w:rPr>
          <w:rStyle w:val="StyleUnderline"/>
          <w:highlight w:val="cyan"/>
        </w:rPr>
        <w:t>Israelis have</w:t>
      </w:r>
      <w:r w:rsidRPr="00114403">
        <w:rPr>
          <w:sz w:val="16"/>
        </w:rPr>
        <w:t xml:space="preserve"> an </w:t>
      </w:r>
      <w:r w:rsidRPr="008F014A">
        <w:rPr>
          <w:rStyle w:val="StyleUnderline"/>
          <w:highlight w:val="cyan"/>
        </w:rPr>
        <w:t>interest in</w:t>
      </w:r>
      <w:r w:rsidRPr="00114403">
        <w:rPr>
          <w:sz w:val="16"/>
        </w:rPr>
        <w:t xml:space="preserve"> a </w:t>
      </w:r>
      <w:r w:rsidRPr="008F014A">
        <w:rPr>
          <w:rStyle w:val="Emphasis"/>
          <w:highlight w:val="cyan"/>
        </w:rPr>
        <w:t>peaceful solution</w:t>
      </w:r>
      <w:r w:rsidRPr="00114403">
        <w:rPr>
          <w:sz w:val="16"/>
        </w:rPr>
        <w:t xml:space="preserve">, </w:t>
      </w:r>
      <w:r w:rsidRPr="00B66223">
        <w:rPr>
          <w:rStyle w:val="StyleUnderline"/>
        </w:rPr>
        <w:t>because</w:t>
      </w:r>
      <w:r w:rsidRPr="00114403">
        <w:rPr>
          <w:sz w:val="16"/>
        </w:rPr>
        <w:t xml:space="preserve"> the alternative — </w:t>
      </w:r>
      <w:r w:rsidRPr="008F014A">
        <w:rPr>
          <w:rStyle w:val="StyleUnderline"/>
          <w:highlight w:val="cyan"/>
        </w:rPr>
        <w:t xml:space="preserve">striking </w:t>
      </w:r>
      <w:r w:rsidRPr="008F014A">
        <w:rPr>
          <w:rStyle w:val="Emphasis"/>
          <w:highlight w:val="cyan"/>
        </w:rPr>
        <w:t>Iran</w:t>
      </w:r>
      <w:r w:rsidRPr="00AD6648">
        <w:rPr>
          <w:rStyle w:val="Emphasis"/>
        </w:rPr>
        <w:t>’s nuclear facilities</w:t>
      </w:r>
      <w:r w:rsidRPr="00B66223">
        <w:rPr>
          <w:rStyle w:val="StyleUnderline"/>
        </w:rPr>
        <w:t xml:space="preserve"> with military force</w:t>
      </w:r>
      <w:r w:rsidRPr="00114403">
        <w:rPr>
          <w:sz w:val="16"/>
        </w:rPr>
        <w:t xml:space="preserve"> — would likely </w:t>
      </w:r>
      <w:r w:rsidRPr="008F014A">
        <w:rPr>
          <w:rStyle w:val="StyleUnderline"/>
          <w:highlight w:val="cyan"/>
        </w:rPr>
        <w:t xml:space="preserve">trigger </w:t>
      </w:r>
      <w:r w:rsidRPr="008F014A">
        <w:rPr>
          <w:rStyle w:val="Emphasis"/>
          <w:highlight w:val="cyan"/>
        </w:rPr>
        <w:t>harsh retaliation</w:t>
      </w:r>
      <w:r w:rsidRPr="00114403">
        <w:rPr>
          <w:sz w:val="16"/>
        </w:rPr>
        <w:t xml:space="preserve">. At a minimum, Israel expects that such strikes would </w:t>
      </w:r>
      <w:r w:rsidRPr="008F014A">
        <w:rPr>
          <w:rStyle w:val="StyleUnderline"/>
          <w:highlight w:val="cyan"/>
        </w:rPr>
        <w:t>prompt</w:t>
      </w:r>
      <w:r w:rsidRPr="00B66223">
        <w:rPr>
          <w:rStyle w:val="StyleUnderline"/>
        </w:rPr>
        <w:t xml:space="preserve"> nearby </w:t>
      </w:r>
      <w:r w:rsidRPr="00B66223">
        <w:rPr>
          <w:rStyle w:val="Emphasis"/>
        </w:rPr>
        <w:t xml:space="preserve">Iranian terrorist </w:t>
      </w:r>
      <w:r w:rsidRPr="008F014A">
        <w:rPr>
          <w:rStyle w:val="Emphasis"/>
          <w:highlight w:val="cyan"/>
        </w:rPr>
        <w:t>proxies</w:t>
      </w:r>
      <w:r w:rsidRPr="00B66223">
        <w:rPr>
          <w:rStyle w:val="StyleUnderline"/>
        </w:rPr>
        <w:t xml:space="preserve"> Hezbollah and Hamas</w:t>
      </w:r>
      <w:r w:rsidRPr="00114403">
        <w:rPr>
          <w:sz w:val="16"/>
        </w:rPr>
        <w:t xml:space="preserve"> to </w:t>
      </w:r>
      <w:r w:rsidRPr="008F014A">
        <w:rPr>
          <w:rStyle w:val="StyleUnderline"/>
          <w:highlight w:val="cyan"/>
        </w:rPr>
        <w:t>launch attacks</w:t>
      </w:r>
      <w:r w:rsidRPr="00114403">
        <w:rPr>
          <w:sz w:val="16"/>
        </w:rPr>
        <w:t xml:space="preserve">, which could </w:t>
      </w:r>
      <w:r w:rsidRPr="00B66223">
        <w:rPr>
          <w:rStyle w:val="StyleUnderline"/>
        </w:rPr>
        <w:t xml:space="preserve">include barrages of </w:t>
      </w:r>
      <w:r w:rsidRPr="00A73582">
        <w:rPr>
          <w:rStyle w:val="Emphasis"/>
        </w:rPr>
        <w:t>tens of thousands</w:t>
      </w:r>
      <w:r w:rsidRPr="00114403">
        <w:rPr>
          <w:sz w:val="16"/>
        </w:rPr>
        <w:t xml:space="preserve"> of </w:t>
      </w:r>
      <w:r w:rsidRPr="00B66223">
        <w:rPr>
          <w:rStyle w:val="StyleUnderline"/>
        </w:rPr>
        <w:t>Iranian-provided projectiles</w:t>
      </w:r>
      <w:r w:rsidRPr="00114403">
        <w:rPr>
          <w:sz w:val="16"/>
        </w:rPr>
        <w:t xml:space="preserve">, many </w:t>
      </w:r>
      <w:r w:rsidRPr="00B66223">
        <w:rPr>
          <w:rStyle w:val="StyleUnderline"/>
        </w:rPr>
        <w:t>precision-guided</w:t>
      </w:r>
      <w:r w:rsidRPr="00114403">
        <w:rPr>
          <w:sz w:val="16"/>
        </w:rPr>
        <w:t xml:space="preserve">. Such barrages would cause heavy Israeli casualties, and also the deaths of American and other foreign visitors. </w:t>
      </w:r>
      <w:r w:rsidRPr="00B66223">
        <w:rPr>
          <w:rStyle w:val="StyleUnderline"/>
        </w:rPr>
        <w:t>Wider</w:t>
      </w:r>
      <w:r w:rsidRPr="00114403">
        <w:rPr>
          <w:sz w:val="16"/>
        </w:rPr>
        <w:t xml:space="preserve">, </w:t>
      </w:r>
      <w:r w:rsidRPr="008F014A">
        <w:rPr>
          <w:rStyle w:val="StyleUnderline"/>
          <w:highlight w:val="cyan"/>
        </w:rPr>
        <w:t>prolonged war</w:t>
      </w:r>
      <w:r w:rsidRPr="00114403">
        <w:rPr>
          <w:sz w:val="16"/>
        </w:rPr>
        <w:t xml:space="preserve"> might </w:t>
      </w:r>
      <w:r w:rsidRPr="00B66223">
        <w:rPr>
          <w:rStyle w:val="StyleUnderline"/>
        </w:rPr>
        <w:t>ensue</w:t>
      </w:r>
      <w:r w:rsidRPr="00114403">
        <w:rPr>
          <w:sz w:val="16"/>
        </w:rPr>
        <w:t xml:space="preserve">, </w:t>
      </w:r>
      <w:r w:rsidRPr="008F014A">
        <w:rPr>
          <w:rStyle w:val="StyleUnderline"/>
          <w:highlight w:val="cyan"/>
        </w:rPr>
        <w:t>spawning</w:t>
      </w:r>
      <w:r w:rsidRPr="00B66223">
        <w:rPr>
          <w:rStyle w:val="StyleUnderline"/>
        </w:rPr>
        <w:t xml:space="preserve"> </w:t>
      </w:r>
      <w:r w:rsidRPr="00B66223">
        <w:rPr>
          <w:rStyle w:val="Emphasis"/>
        </w:rPr>
        <w:t xml:space="preserve">waves of </w:t>
      </w:r>
      <w:r w:rsidRPr="008F014A">
        <w:rPr>
          <w:rStyle w:val="Emphasis"/>
          <w:highlight w:val="cyan"/>
        </w:rPr>
        <w:t>refugees</w:t>
      </w:r>
      <w:r w:rsidRPr="008F014A">
        <w:rPr>
          <w:rStyle w:val="StyleUnderline"/>
          <w:highlight w:val="cyan"/>
        </w:rPr>
        <w:t xml:space="preserve"> and disrupting </w:t>
      </w:r>
      <w:r w:rsidRPr="008F014A">
        <w:rPr>
          <w:rStyle w:val="Emphasis"/>
          <w:highlight w:val="cyan"/>
        </w:rPr>
        <w:t>oil</w:t>
      </w:r>
      <w:r w:rsidRPr="00B66223">
        <w:rPr>
          <w:rStyle w:val="Emphasis"/>
        </w:rPr>
        <w:t xml:space="preserve"> supplies</w:t>
      </w:r>
      <w:r w:rsidRPr="00114403">
        <w:rPr>
          <w:sz w:val="16"/>
        </w:rPr>
        <w:t>. Top Israelis have concluded they can endure these dreadful costs, but not the dangers of a nuclear Iran.</w:t>
      </w:r>
    </w:p>
    <w:p w14:paraId="2600BFBB" w14:textId="4CD3FD4B" w:rsidR="00A30306" w:rsidRPr="00ED1585" w:rsidRDefault="00A30306" w:rsidP="00A30306">
      <w:pPr>
        <w:pStyle w:val="Heading4"/>
      </w:pPr>
      <w:r>
        <w:t>Iranian Proliferation spills over GLOBALLY.</w:t>
      </w:r>
    </w:p>
    <w:p w14:paraId="05C8416E" w14:textId="59600CCB" w:rsidR="00A30306" w:rsidRPr="00ED1585" w:rsidRDefault="00A30306" w:rsidP="00A30306">
      <w:pPr>
        <w:rPr>
          <w:rStyle w:val="Style13ptBold"/>
          <w:b w:val="0"/>
          <w:bCs w:val="0"/>
          <w:sz w:val="16"/>
          <w:szCs w:val="16"/>
        </w:rPr>
      </w:pPr>
      <w:r w:rsidRPr="00ED1585">
        <w:rPr>
          <w:rStyle w:val="Style13ptBold"/>
          <w:sz w:val="24"/>
          <w:szCs w:val="21"/>
        </w:rPr>
        <w:t>Cirincione 6/18,</w:t>
      </w:r>
      <w:r w:rsidRPr="00ED1585">
        <w:rPr>
          <w:rStyle w:val="Style13ptBold"/>
        </w:rPr>
        <w:t xml:space="preserve"> </w:t>
      </w:r>
      <w:r w:rsidRPr="00ED1585">
        <w:rPr>
          <w:rStyle w:val="Style13ptBold"/>
          <w:b w:val="0"/>
          <w:bCs w:val="0"/>
          <w:sz w:val="16"/>
          <w:szCs w:val="16"/>
        </w:rPr>
        <w:t xml:space="preserve">vice-chair of the Center for International Policy Board of Directors (Joseph, 6-18-25, “Iran could still make a nuclear weapon — even if the U.S. strikes”, MSNBC, https://www.msnbc.com/opinion/msnbc-opinion/iran-israel-us-nuclear-war-risks-rcna213653), SA </w:t>
      </w:r>
    </w:p>
    <w:p w14:paraId="6E82D0EE" w14:textId="77777777" w:rsidR="00A30306" w:rsidRPr="00ED1585" w:rsidRDefault="00A30306" w:rsidP="00A30306">
      <w:pPr>
        <w:rPr>
          <w:u w:val="single"/>
        </w:rPr>
      </w:pPr>
      <w:r w:rsidRPr="00ED1585">
        <w:rPr>
          <w:u w:val="single"/>
        </w:rPr>
        <w:t xml:space="preserve">Former Defense Secretary Robert </w:t>
      </w:r>
      <w:r w:rsidRPr="00ED1585">
        <w:rPr>
          <w:highlight w:val="cyan"/>
          <w:u w:val="single"/>
        </w:rPr>
        <w:t>Gates warned</w:t>
      </w:r>
      <w:r w:rsidRPr="00ED1585">
        <w:rPr>
          <w:u w:val="single"/>
        </w:rPr>
        <w:t xml:space="preserve"> in 2012 that </w:t>
      </w:r>
      <w:r w:rsidRPr="00ED1585">
        <w:rPr>
          <w:rStyle w:val="Emphasis"/>
          <w:highlight w:val="cyan"/>
        </w:rPr>
        <w:t>an attack on Iran “would make a nuclear-armed Iran inevitable</w:t>
      </w:r>
      <w:r w:rsidRPr="00ED1585">
        <w:rPr>
          <w:u w:val="single"/>
        </w:rPr>
        <w:t>. They would just bury the program deeper and make it more covert.” Yes, we could damage the nuclear facilities, but what happens then? “</w:t>
      </w:r>
      <w:r w:rsidRPr="00ED1585">
        <w:rPr>
          <w:highlight w:val="cyan"/>
          <w:u w:val="single"/>
        </w:rPr>
        <w:t>The results of an American or Israeli military strike on Iran could</w:t>
      </w:r>
      <w:r w:rsidRPr="00ED1585">
        <w:rPr>
          <w:u w:val="single"/>
        </w:rPr>
        <w:t xml:space="preserve">, in my view, </w:t>
      </w:r>
      <w:r w:rsidRPr="00ED1585">
        <w:rPr>
          <w:highlight w:val="cyan"/>
          <w:u w:val="single"/>
        </w:rPr>
        <w:t>prove catastrophic</w:t>
      </w:r>
      <w:r w:rsidRPr="00ED1585">
        <w:rPr>
          <w:u w:val="single"/>
        </w:rPr>
        <w:t>, haunting us for generations in that part of the world,”</w:t>
      </w:r>
      <w:r w:rsidRPr="00AF2EAC">
        <w:rPr>
          <w:sz w:val="16"/>
        </w:rPr>
        <w:t xml:space="preserve"> he added. </w:t>
      </w:r>
      <w:r w:rsidRPr="00AF2EAC">
        <w:rPr>
          <w:sz w:val="16"/>
          <w:szCs w:val="10"/>
        </w:rPr>
        <w:t>Gates, the defense secretary under both Presidents George W. Bush and Barack Obama, was not alone. There is a reason that the United States has not gone to war with Iran before. The overwhelming consensus of military and intelligence officials and experts has been that doing so would be a disaster. “President George W. Bush’s administration concluded that a military strike on Iran’s nuclear facilities would be a bad idea — and would only make it harder to prevent Iran from going nuclear in the future,” former CIA Director Michael Hayden said, also in 2012. “After you’ve dropped those bombs on those hardened facilities, what happens next?” former Central Command chief Anthony Zinni asked in 2009. There could be catastrophic economic, political and military consequences on a global scale. The nuclear consequences alone should terrify us.</w:t>
      </w:r>
      <w:r w:rsidRPr="00AF2EAC">
        <w:rPr>
          <w:sz w:val="16"/>
        </w:rPr>
        <w:t xml:space="preserve"> It is possible that </w:t>
      </w:r>
      <w:r w:rsidRPr="00AF2EAC">
        <w:rPr>
          <w:sz w:val="16"/>
          <w:highlight w:val="cyan"/>
        </w:rPr>
        <w:t>U</w:t>
      </w:r>
      <w:r w:rsidRPr="00ED1585">
        <w:rPr>
          <w:highlight w:val="cyan"/>
          <w:u w:val="single"/>
        </w:rPr>
        <w:t>.S. strikes on Iran’s nuclear sites, coupled with Israel’s sustained bombing of Iranian political and economic targets, could cause</w:t>
      </w:r>
      <w:r w:rsidRPr="00AF2EAC">
        <w:rPr>
          <w:sz w:val="16"/>
        </w:rPr>
        <w:t xml:space="preserve"> the </w:t>
      </w:r>
      <w:r w:rsidRPr="00ED1585">
        <w:rPr>
          <w:highlight w:val="cyan"/>
          <w:u w:val="single"/>
        </w:rPr>
        <w:t>Iran</w:t>
      </w:r>
      <w:r w:rsidRPr="00AF2EAC">
        <w:rPr>
          <w:sz w:val="16"/>
        </w:rPr>
        <w:t xml:space="preserve">ian government </w:t>
      </w:r>
      <w:r w:rsidRPr="00ED1585">
        <w:rPr>
          <w:highlight w:val="cyan"/>
          <w:u w:val="single"/>
        </w:rPr>
        <w:t>to</w:t>
      </w:r>
      <w:r w:rsidRPr="00AF2EAC">
        <w:rPr>
          <w:sz w:val="16"/>
        </w:rPr>
        <w:t xml:space="preserve"> collapse, or agree to President Donald Trump’s demand for “unconditional surrender.” But it is more likely that Iran could </w:t>
      </w:r>
      <w:r w:rsidRPr="00ED1585">
        <w:rPr>
          <w:highlight w:val="cyan"/>
          <w:u w:val="single"/>
        </w:rPr>
        <w:t>race to build nuclear weapons. It could produce enough uranium for the cores of 10 bombs in a matter of days</w:t>
      </w:r>
      <w:r w:rsidRPr="00AF2EAC">
        <w:rPr>
          <w:sz w:val="16"/>
          <w:highlight w:val="cyan"/>
        </w:rPr>
        <w:t>.</w:t>
      </w:r>
      <w:r w:rsidRPr="00AF2EAC">
        <w:rPr>
          <w:sz w:val="16"/>
        </w:rPr>
        <w:t xml:space="preserve"> It is unknown how long it would then take to turn the uranium into metal, shape it into weapons and then assemble it into one or more devices. U.S. intelligence agencies have assessed that it would take a year or more, but Iran could find shortcuts and do it as little as three to five weeks — as China did in 1964. </w:t>
      </w:r>
      <w:r w:rsidRPr="00ED1585">
        <w:rPr>
          <w:highlight w:val="cyan"/>
          <w:u w:val="single"/>
        </w:rPr>
        <w:t>Iran</w:t>
      </w:r>
      <w:r w:rsidRPr="00ED1585">
        <w:rPr>
          <w:u w:val="single"/>
        </w:rPr>
        <w:t xml:space="preserve"> does not have to create a modern, sophisticated </w:t>
      </w:r>
      <w:r w:rsidRPr="00ED1585">
        <w:rPr>
          <w:highlight w:val="cyan"/>
          <w:u w:val="single"/>
        </w:rPr>
        <w:t>warhead</w:t>
      </w:r>
      <w:r w:rsidRPr="00ED1585">
        <w:rPr>
          <w:u w:val="single"/>
        </w:rPr>
        <w:t xml:space="preserve"> that could fit on the tip of a missile. It </w:t>
      </w:r>
      <w:r w:rsidRPr="00ED1585">
        <w:rPr>
          <w:highlight w:val="cyan"/>
          <w:u w:val="single"/>
        </w:rPr>
        <w:t>could</w:t>
      </w:r>
      <w:r w:rsidRPr="00ED1585">
        <w:rPr>
          <w:u w:val="single"/>
        </w:rPr>
        <w:t xml:space="preserve"> assemble a crude device that </w:t>
      </w:r>
      <w:r w:rsidRPr="00ED1585">
        <w:rPr>
          <w:highlight w:val="cyan"/>
          <w:u w:val="single"/>
        </w:rPr>
        <w:t>resemble</w:t>
      </w:r>
      <w:r w:rsidRPr="00ED1585">
        <w:rPr>
          <w:u w:val="single"/>
        </w:rPr>
        <w:t xml:space="preserve">s the bomb the United States used to destroy </w:t>
      </w:r>
      <w:r w:rsidRPr="00ED1585">
        <w:rPr>
          <w:highlight w:val="cyan"/>
          <w:u w:val="single"/>
        </w:rPr>
        <w:t>Hiroshima</w:t>
      </w:r>
      <w:r w:rsidRPr="00ED1585">
        <w:rPr>
          <w:u w:val="single"/>
        </w:rPr>
        <w:t xml:space="preserve"> 80 years ago.</w:t>
      </w:r>
      <w:r w:rsidRPr="00AF2EAC">
        <w:rPr>
          <w:sz w:val="16"/>
        </w:rPr>
        <w:t xml:space="preserve"> It could put that bomb in a plane, a truck or the belly of a cargo ship and smuggle it into the territory of a U.S. ally, or America itself. </w:t>
      </w:r>
      <w:r w:rsidRPr="00ED1585">
        <w:rPr>
          <w:highlight w:val="cyan"/>
          <w:u w:val="single"/>
        </w:rPr>
        <w:t>Iran might</w:t>
      </w:r>
      <w:r w:rsidRPr="00ED1585">
        <w:rPr>
          <w:u w:val="single"/>
        </w:rPr>
        <w:t xml:space="preserve"> also </w:t>
      </w:r>
      <w:r w:rsidRPr="00ED1585">
        <w:rPr>
          <w:highlight w:val="cyan"/>
          <w:u w:val="single"/>
        </w:rPr>
        <w:t>explode a bomb in its own deserts, demonstrating that it has now become a nuclear power, and threaten to use it unless Israel and the United States stop their attacks</w:t>
      </w:r>
      <w:r w:rsidRPr="00ED1585">
        <w:rPr>
          <w:u w:val="single"/>
        </w:rPr>
        <w:t>.</w:t>
      </w:r>
      <w:r w:rsidRPr="00AF2EAC">
        <w:rPr>
          <w:sz w:val="16"/>
        </w:rPr>
        <w:t xml:space="preserve"> </w:t>
      </w:r>
      <w:r w:rsidRPr="00AF2EAC">
        <w:rPr>
          <w:sz w:val="16"/>
          <w:szCs w:val="10"/>
        </w:rPr>
        <w:t>This would be in addition to other potential actions that officials and experts have long predicted, such as closing the Strait of Hormuz, cutting off one-fifth of the world’s oil supplies and triggering a global recession; attacking U.S. troops in the region; and terrorist attacks on U.S. interests and economic targets around the world. It is worth remembering that the nuclear risks do not just stem from Iran. Of the three countries involved in this war, two are nuclear-armed nations. If Iranian missiles were to kill hundreds in Tel Aviv, would Israel decide to launch its nuclear-tipped missiles on Tehran? Or if the Iranians sink one of the three U.S. carriers now heading to the region, would Trump cross the nuclear line? We have been fortunate that no nation has used a nuclear weapon in combat in 80 years. This war could end that streak.</w:t>
      </w:r>
      <w:r w:rsidRPr="00AF2EAC">
        <w:rPr>
          <w:sz w:val="16"/>
        </w:rPr>
        <w:t xml:space="preserve"> </w:t>
      </w:r>
      <w:r w:rsidRPr="00ED1585">
        <w:rPr>
          <w:highlight w:val="cyan"/>
          <w:u w:val="single"/>
        </w:rPr>
        <w:t>Even if the attacks on Iran succeed</w:t>
      </w:r>
      <w:r w:rsidRPr="00AF2EAC">
        <w:rPr>
          <w:sz w:val="16"/>
        </w:rPr>
        <w:t xml:space="preserve"> — if Iranian centrifuges and uranium stocks are destroyed — </w:t>
      </w:r>
      <w:r w:rsidRPr="00ED1585">
        <w:rPr>
          <w:highlight w:val="cyan"/>
          <w:u w:val="single"/>
        </w:rPr>
        <w:t>nuclear risks will multiply.</w:t>
      </w:r>
      <w:r w:rsidRPr="00AF2EAC">
        <w:rPr>
          <w:sz w:val="16"/>
        </w:rPr>
        <w:t xml:space="preserve"> </w:t>
      </w:r>
      <w:r w:rsidRPr="00ED1585">
        <w:rPr>
          <w:highlight w:val="cyan"/>
          <w:u w:val="single"/>
        </w:rPr>
        <w:t>Nations</w:t>
      </w:r>
      <w:r w:rsidRPr="00AF2EAC">
        <w:rPr>
          <w:sz w:val="16"/>
        </w:rPr>
        <w:t xml:space="preserve"> around the world </w:t>
      </w:r>
      <w:r w:rsidRPr="00ED1585">
        <w:rPr>
          <w:highlight w:val="cyan"/>
          <w:u w:val="single"/>
        </w:rPr>
        <w:t>may conclude</w:t>
      </w:r>
      <w:r w:rsidRPr="00AF2EAC">
        <w:rPr>
          <w:sz w:val="16"/>
          <w:highlight w:val="cyan"/>
        </w:rPr>
        <w:t xml:space="preserve"> </w:t>
      </w:r>
      <w:r w:rsidRPr="00ED1585">
        <w:rPr>
          <w:rStyle w:val="Emphasis"/>
          <w:highlight w:val="cyan"/>
        </w:rPr>
        <w:t>that</w:t>
      </w:r>
      <w:r w:rsidRPr="00ED1585">
        <w:rPr>
          <w:rStyle w:val="Emphasis"/>
        </w:rPr>
        <w:t xml:space="preserve"> only </w:t>
      </w:r>
      <w:r w:rsidRPr="00ED1585">
        <w:rPr>
          <w:rStyle w:val="Emphasis"/>
          <w:highlight w:val="cyan"/>
        </w:rPr>
        <w:t>a nuc</w:t>
      </w:r>
      <w:r w:rsidRPr="00ED1585">
        <w:rPr>
          <w:rStyle w:val="Emphasis"/>
        </w:rPr>
        <w:t xml:space="preserve">lear weapon </w:t>
      </w:r>
      <w:r w:rsidRPr="00ED1585">
        <w:rPr>
          <w:rStyle w:val="Emphasis"/>
          <w:highlight w:val="cyan"/>
        </w:rPr>
        <w:t>can save them from conventional military attack</w:t>
      </w:r>
      <w:r w:rsidRPr="00AF2EAC">
        <w:rPr>
          <w:sz w:val="16"/>
        </w:rPr>
        <w:t xml:space="preserve">. Right now, our own European allies worry that </w:t>
      </w:r>
      <w:r w:rsidRPr="00ED1585">
        <w:rPr>
          <w:highlight w:val="cyan"/>
          <w:u w:val="single"/>
        </w:rPr>
        <w:t>Trump’s retreat from</w:t>
      </w:r>
      <w:r w:rsidRPr="00ED1585">
        <w:rPr>
          <w:u w:val="single"/>
        </w:rPr>
        <w:t xml:space="preserve"> fully supporting </w:t>
      </w:r>
      <w:r w:rsidRPr="00ED1585">
        <w:rPr>
          <w:highlight w:val="cyan"/>
          <w:u w:val="single"/>
        </w:rPr>
        <w:t>Ukraine</w:t>
      </w:r>
      <w:r w:rsidRPr="00ED1585">
        <w:rPr>
          <w:u w:val="single"/>
        </w:rPr>
        <w:t xml:space="preserve"> — and budding alliance with Russia — </w:t>
      </w:r>
      <w:r w:rsidRPr="00ED1585">
        <w:rPr>
          <w:highlight w:val="cyan"/>
          <w:u w:val="single"/>
        </w:rPr>
        <w:t>means</w:t>
      </w:r>
      <w:r w:rsidRPr="00ED1585">
        <w:rPr>
          <w:u w:val="single"/>
        </w:rPr>
        <w:t xml:space="preserve"> that if the U.S. nuclear umbrella no longer protects them, then </w:t>
      </w:r>
      <w:r w:rsidRPr="00ED1585">
        <w:rPr>
          <w:highlight w:val="cyan"/>
          <w:u w:val="single"/>
        </w:rPr>
        <w:t>they had better build their own</w:t>
      </w:r>
      <w:r w:rsidRPr="00ED1585">
        <w:rPr>
          <w:u w:val="single"/>
        </w:rPr>
        <w:t>.</w:t>
      </w:r>
      <w:r w:rsidRPr="00AF2EAC">
        <w:rPr>
          <w:sz w:val="16"/>
        </w:rPr>
        <w:t xml:space="preserve"> </w:t>
      </w:r>
      <w:r w:rsidRPr="00AF2EAC">
        <w:rPr>
          <w:sz w:val="16"/>
          <w:szCs w:val="10"/>
        </w:rPr>
        <w:t>War with Iran may also be the final blow to the already tottering nuclear nonproliferation regime. President George W. Bush began weakening the nuclear guardrails when he withdrew from the Anti-Ballistic Missile Treaty in 2002 (promising a national missile shield that never materialized), and withdrawing from the 1994 agreement that had blocked North Korea’s nuclear program (now fully developed, including missiles that can hit the United States). Trump and Russian President Vladimir Putin accelerated the disintegration of global nuclear norms by withdrawing from three other agreements.</w:t>
      </w:r>
      <w:r w:rsidRPr="00AF2EAC">
        <w:rPr>
          <w:sz w:val="16"/>
        </w:rPr>
        <w:t xml:space="preserve"> </w:t>
      </w:r>
      <w:r w:rsidRPr="00ED1585">
        <w:rPr>
          <w:highlight w:val="cyan"/>
          <w:u w:val="single"/>
        </w:rPr>
        <w:t>The sole remaining treaty limiting nuclear arms</w:t>
      </w:r>
      <w:r w:rsidRPr="00ED1585">
        <w:rPr>
          <w:u w:val="single"/>
        </w:rPr>
        <w:t xml:space="preserve">, the New START treaty, </w:t>
      </w:r>
      <w:r w:rsidRPr="00ED1585">
        <w:rPr>
          <w:highlight w:val="cyan"/>
          <w:u w:val="single"/>
        </w:rPr>
        <w:t>expires next year with no replacement in sight</w:t>
      </w:r>
      <w:r w:rsidRPr="00ED1585">
        <w:rPr>
          <w:u w:val="single"/>
        </w:rPr>
        <w:t xml:space="preserve">. This war could cause </w:t>
      </w:r>
      <w:r w:rsidRPr="00ED1585">
        <w:rPr>
          <w:highlight w:val="cyan"/>
          <w:u w:val="single"/>
        </w:rPr>
        <w:t>many countries in Europe and Asia</w:t>
      </w:r>
      <w:r w:rsidRPr="00ED1585">
        <w:rPr>
          <w:u w:val="single"/>
        </w:rPr>
        <w:t xml:space="preserve"> to </w:t>
      </w:r>
      <w:r w:rsidRPr="00ED1585">
        <w:rPr>
          <w:highlight w:val="cyan"/>
          <w:u w:val="single"/>
        </w:rPr>
        <w:t>conclude</w:t>
      </w:r>
      <w:r w:rsidRPr="00ED1585">
        <w:rPr>
          <w:u w:val="single"/>
        </w:rPr>
        <w:t xml:space="preserve"> that </w:t>
      </w:r>
      <w:r w:rsidRPr="00ED1585">
        <w:rPr>
          <w:highlight w:val="cyan"/>
          <w:u w:val="single"/>
        </w:rPr>
        <w:t>they must pull out</w:t>
      </w:r>
      <w:r w:rsidRPr="00ED1585">
        <w:rPr>
          <w:u w:val="single"/>
        </w:rPr>
        <w:t xml:space="preserve"> of the Nuclear Non-Proliferation Treaty, </w:t>
      </w:r>
      <w:r w:rsidRPr="00ED1585">
        <w:rPr>
          <w:highlight w:val="cyan"/>
          <w:u w:val="single"/>
        </w:rPr>
        <w:t>ending five decades of nuclear restraint</w:t>
      </w:r>
      <w:r w:rsidRPr="00ED1585">
        <w:rPr>
          <w:u w:val="single"/>
        </w:rPr>
        <w:t xml:space="preserve">. </w:t>
      </w:r>
      <w:r w:rsidRPr="00ED1585">
        <w:rPr>
          <w:highlight w:val="cyan"/>
          <w:u w:val="single"/>
        </w:rPr>
        <w:t xml:space="preserve">We would be </w:t>
      </w:r>
      <w:r w:rsidRPr="00ED1585">
        <w:rPr>
          <w:rStyle w:val="Emphasis"/>
          <w:highlight w:val="cyan"/>
        </w:rPr>
        <w:t>plunged back into the nuclear anarchy</w:t>
      </w:r>
      <w:r w:rsidRPr="00ED1585">
        <w:rPr>
          <w:highlight w:val="cyan"/>
          <w:u w:val="single"/>
        </w:rPr>
        <w:t xml:space="preserve"> of the 1950s and 1960s when </w:t>
      </w:r>
      <w:r w:rsidRPr="00ED1585">
        <w:rPr>
          <w:rStyle w:val="Emphasis"/>
          <w:highlight w:val="cyan"/>
        </w:rPr>
        <w:t>dozens of countries had nuclear weapons programs</w:t>
      </w:r>
      <w:r w:rsidRPr="00ED1585">
        <w:rPr>
          <w:highlight w:val="cyan"/>
          <w:u w:val="single"/>
        </w:rPr>
        <w:t>.</w:t>
      </w:r>
    </w:p>
    <w:p w14:paraId="2B962E9A" w14:textId="77777777" w:rsidR="00A30306" w:rsidRPr="005D388F" w:rsidRDefault="00A30306" w:rsidP="00A30306"/>
    <w:p w14:paraId="3B869267" w14:textId="77777777" w:rsidR="00A30306" w:rsidRDefault="00A30306" w:rsidP="00A30306"/>
    <w:p w14:paraId="34AB45B2" w14:textId="77777777" w:rsidR="00A30306" w:rsidRDefault="00A30306" w:rsidP="00A30306"/>
    <w:p w14:paraId="1AFC522C" w14:textId="41FEC134" w:rsidR="00C6390D" w:rsidRDefault="00C6390D" w:rsidP="005A20FD">
      <w:pPr>
        <w:pStyle w:val="Heading3"/>
      </w:pPr>
      <w:r>
        <w:t xml:space="preserve">!—Saudi—2NC </w:t>
      </w:r>
    </w:p>
    <w:p w14:paraId="38FCE88C" w14:textId="008A8763" w:rsidR="00C6390D" w:rsidRDefault="00C6390D" w:rsidP="00C6390D">
      <w:pPr>
        <w:pStyle w:val="Heading4"/>
      </w:pPr>
      <w:r>
        <w:t>Iran prolif causes Saudi prolif</w:t>
      </w:r>
    </w:p>
    <w:p w14:paraId="7D762DD8" w14:textId="610ED44B" w:rsidR="00F70ED2" w:rsidRDefault="00F70ED2" w:rsidP="00F70ED2">
      <w:r>
        <w:t xml:space="preserve">Andrew Myles </w:t>
      </w:r>
      <w:r>
        <w:rPr>
          <w:rStyle w:val="Style13ptBold"/>
        </w:rPr>
        <w:t>Cockburn</w:t>
      </w:r>
      <w:r w:rsidRPr="00410D33">
        <w:t xml:space="preserve"> </w:t>
      </w:r>
      <w:r>
        <w:rPr>
          <w:rStyle w:val="Style13ptBold"/>
        </w:rPr>
        <w:t xml:space="preserve">07-16-2025 </w:t>
      </w:r>
      <w:r w:rsidRPr="007D44FD">
        <w:t xml:space="preserve">Andrew Myles Cockburn is a British journalist and the Washington, D.C., editor of Harper's Magazine. </w:t>
      </w:r>
      <w:r w:rsidRPr="00410D33">
        <w:t>“</w:t>
      </w:r>
      <w:r>
        <w:t xml:space="preserve">Will we stop Saudi Arabia developing a nuclear weapon?” </w:t>
      </w:r>
      <w:r w:rsidRPr="002B3AED">
        <w:t>https://www.spectator.com.au/2025/07/will-we-stop-saudi-arabia-developing-a-nuclear-weapon/</w:t>
      </w:r>
      <w:r>
        <w:t xml:space="preserve"> </w:t>
      </w:r>
      <w:r w:rsidRPr="00645889">
        <w:t>//PK</w:t>
      </w:r>
    </w:p>
    <w:p w14:paraId="39C9BFC4" w14:textId="77777777" w:rsidR="00F70ED2" w:rsidRPr="00894E90" w:rsidRDefault="00F70ED2" w:rsidP="00F70ED2">
      <w:pPr>
        <w:rPr>
          <w:sz w:val="16"/>
        </w:rPr>
      </w:pPr>
      <w:r w:rsidRPr="00894E90">
        <w:rPr>
          <w:sz w:val="16"/>
        </w:rPr>
        <w:t xml:space="preserve">Until now, of course, the Iranians have forsworn embarking on an actual bomb program, a point serially reiterated by US intelligence over the years and recently reiterated, albeit vainly, by Director of National Intelligence Tulsi Gabbard. Instead, they built up their uranium enrichment industry as a demonstration that they could build a nuclear bomb if they wanted to, and as a bargaining chip for the relaxation of sanctions. This worked with Obama, but not with Trump, so now that negotiations have yielded only bunker-busters, </w:t>
      </w:r>
      <w:r w:rsidRPr="007D44FD">
        <w:rPr>
          <w:highlight w:val="cyan"/>
          <w:u w:val="single"/>
        </w:rPr>
        <w:t>there is the</w:t>
      </w:r>
      <w:r w:rsidRPr="007D44FD">
        <w:rPr>
          <w:u w:val="single"/>
        </w:rPr>
        <w:t xml:space="preserve"> distinct </w:t>
      </w:r>
      <w:r w:rsidRPr="007D44FD">
        <w:rPr>
          <w:highlight w:val="cyan"/>
          <w:u w:val="single"/>
        </w:rPr>
        <w:t xml:space="preserve">possibility that the Iranians might actually opt to build a bomb or two. </w:t>
      </w:r>
      <w:r w:rsidRPr="007D44FD">
        <w:rPr>
          <w:b/>
          <w:bCs/>
          <w:highlight w:val="cyan"/>
          <w:u w:val="single"/>
        </w:rPr>
        <w:t>If they do, others</w:t>
      </w:r>
      <w:r w:rsidRPr="007D44FD">
        <w:rPr>
          <w:u w:val="single"/>
        </w:rPr>
        <w:t xml:space="preserve"> </w:t>
      </w:r>
      <w:r w:rsidRPr="00894E90">
        <w:rPr>
          <w:sz w:val="16"/>
        </w:rPr>
        <w:t xml:space="preserve">in the neighborhood may </w:t>
      </w:r>
      <w:r w:rsidRPr="007D44FD">
        <w:rPr>
          <w:b/>
          <w:bCs/>
          <w:highlight w:val="cyan"/>
          <w:u w:val="single"/>
        </w:rPr>
        <w:t>follow suit.</w:t>
      </w:r>
    </w:p>
    <w:p w14:paraId="0BCE8544" w14:textId="77777777" w:rsidR="00F70ED2" w:rsidRPr="00894E90" w:rsidRDefault="00F70ED2" w:rsidP="00F70ED2">
      <w:pPr>
        <w:rPr>
          <w:sz w:val="16"/>
        </w:rPr>
      </w:pPr>
      <w:r w:rsidRPr="007D44FD">
        <w:rPr>
          <w:highlight w:val="cyan"/>
          <w:u w:val="single"/>
        </w:rPr>
        <w:t>Prominent in that list would be</w:t>
      </w:r>
      <w:r w:rsidRPr="007D44FD">
        <w:rPr>
          <w:b/>
          <w:bCs/>
          <w:highlight w:val="cyan"/>
          <w:u w:val="single"/>
        </w:rPr>
        <w:t> Saudi Arabia</w:t>
      </w:r>
      <w:r w:rsidRPr="00894E90">
        <w:rPr>
          <w:sz w:val="16"/>
          <w:highlight w:val="cyan"/>
        </w:rPr>
        <w:t>, who</w:t>
      </w:r>
      <w:r w:rsidRPr="00894E90">
        <w:rPr>
          <w:sz w:val="16"/>
        </w:rPr>
        <w:t xml:space="preserve">se rulers </w:t>
      </w:r>
      <w:r w:rsidRPr="007D44FD">
        <w:rPr>
          <w:highlight w:val="cyan"/>
          <w:u w:val="single"/>
        </w:rPr>
        <w:t>have</w:t>
      </w:r>
      <w:r w:rsidRPr="00894E90">
        <w:rPr>
          <w:sz w:val="16"/>
        </w:rPr>
        <w:t xml:space="preserve"> long </w:t>
      </w:r>
      <w:r w:rsidRPr="007D44FD">
        <w:rPr>
          <w:highlight w:val="cyan"/>
          <w:u w:val="single"/>
        </w:rPr>
        <w:t xml:space="preserve">expressed an </w:t>
      </w:r>
      <w:r w:rsidRPr="007D44FD">
        <w:rPr>
          <w:b/>
          <w:bCs/>
          <w:highlight w:val="cyan"/>
          <w:u w:val="single"/>
        </w:rPr>
        <w:t>intent to acquire nuclear weapons</w:t>
      </w:r>
      <w:r w:rsidRPr="00894E90">
        <w:rPr>
          <w:sz w:val="16"/>
        </w:rPr>
        <w:t xml:space="preserve"> if and </w:t>
      </w:r>
      <w:r w:rsidRPr="007D44FD">
        <w:rPr>
          <w:b/>
          <w:bCs/>
          <w:highlight w:val="cyan"/>
          <w:u w:val="single"/>
        </w:rPr>
        <w:t>when Iran goes nuclear</w:t>
      </w:r>
      <w:r w:rsidRPr="00894E90">
        <w:rPr>
          <w:sz w:val="16"/>
        </w:rPr>
        <w:t xml:space="preserve">. </w:t>
      </w:r>
      <w:r w:rsidRPr="007D44FD">
        <w:rPr>
          <w:u w:val="single"/>
        </w:rPr>
        <w:t>(Israel’s extensive cache of nukes doesn’t seem to bother them.)</w:t>
      </w:r>
      <w:r w:rsidRPr="00894E90">
        <w:rPr>
          <w:sz w:val="16"/>
        </w:rPr>
        <w:t xml:space="preserve"> As Crown Prince Mohammed bin Salman told CBS in 2018: “</w:t>
      </w:r>
      <w:r w:rsidRPr="007D44FD">
        <w:rPr>
          <w:u w:val="single"/>
        </w:rPr>
        <w:t>If Iran develops a nuclear bomb, we will follow suit as soon as possible.”</w:t>
      </w:r>
      <w:r w:rsidRPr="00894E90">
        <w:rPr>
          <w:sz w:val="16"/>
        </w:rPr>
        <w:t xml:space="preserve"> True to their habit of getting others to do the work, the </w:t>
      </w:r>
      <w:r w:rsidRPr="007D44FD">
        <w:rPr>
          <w:b/>
          <w:bCs/>
          <w:highlight w:val="cyan"/>
          <w:u w:val="single"/>
        </w:rPr>
        <w:t>Saudis have poured money into other people’s bomb-making programs</w:t>
      </w:r>
      <w:r w:rsidRPr="007D44FD">
        <w:rPr>
          <w:b/>
          <w:bCs/>
          <w:u w:val="single"/>
        </w:rPr>
        <w:t xml:space="preserve"> </w:t>
      </w:r>
      <w:r w:rsidRPr="007D44FD">
        <w:rPr>
          <w:u w:val="single"/>
        </w:rPr>
        <w:t>in exchange for commitments to make some of the resultant products available when asked. Such was the arrangement with Saddam Hussein</w:t>
      </w:r>
      <w:r w:rsidRPr="00894E90">
        <w:rPr>
          <w:sz w:val="16"/>
        </w:rPr>
        <w:t xml:space="preserve"> back in the 1980s. According to Mohammed al Khilewi, a Saudi deputy ambassador to the UN who sought asylum in the US in 1994, the </w:t>
      </w:r>
      <w:r w:rsidRPr="007D44FD">
        <w:rPr>
          <w:highlight w:val="cyan"/>
          <w:u w:val="single"/>
        </w:rPr>
        <w:t>Saudi contribution to the program amounted to $5 billion.</w:t>
      </w:r>
      <w:r w:rsidRPr="00894E90">
        <w:rPr>
          <w:sz w:val="16"/>
        </w:rPr>
        <w:t xml:space="preserve"> Although US officials downplayed Khilewi’s well-documented assertions, the late James E. Akins, a former US ambassador to Saudi Arabia, who remained close to the country’s rulers, </w:t>
      </w:r>
      <w:r w:rsidRPr="007D44FD">
        <w:rPr>
          <w:u w:val="single"/>
        </w:rPr>
        <w:t>previously confirmed to me that there had indeed been such an agreement and that the CIA had known all about it</w:t>
      </w:r>
      <w:r w:rsidRPr="00894E90">
        <w:rPr>
          <w:sz w:val="16"/>
        </w:rPr>
        <w:t xml:space="preserve">. Although Saddam’s bomb never appeared, </w:t>
      </w:r>
      <w:r w:rsidRPr="007D44FD">
        <w:rPr>
          <w:u w:val="single"/>
        </w:rPr>
        <w:t>the Saudis, according to multiple sources, footed much of the bill for the more successful Pakistani bomb program – up to 60 percent of the cost by one estimate.</w:t>
      </w:r>
      <w:r w:rsidRPr="00894E90">
        <w:rPr>
          <w:sz w:val="16"/>
        </w:rPr>
        <w:t xml:space="preserve"> “</w:t>
      </w:r>
      <w:r w:rsidRPr="007D44FD">
        <w:rPr>
          <w:highlight w:val="cyan"/>
          <w:u w:val="single"/>
        </w:rPr>
        <w:t xml:space="preserve">Saudi Arabia provided </w:t>
      </w:r>
      <w:r w:rsidRPr="007D44FD">
        <w:rPr>
          <w:b/>
          <w:bCs/>
          <w:highlight w:val="cyan"/>
          <w:u w:val="single"/>
        </w:rPr>
        <w:t>generous financial support to Pakistan</w:t>
      </w:r>
      <w:r w:rsidRPr="007D44FD">
        <w:rPr>
          <w:highlight w:val="cyan"/>
          <w:u w:val="single"/>
        </w:rPr>
        <w:t xml:space="preserve"> that enabled the nuclear program to continue</w:t>
      </w:r>
      <w:r w:rsidRPr="007D44FD">
        <w:rPr>
          <w:u w:val="single"/>
        </w:rPr>
        <w:t xml:space="preserve">,” </w:t>
      </w:r>
      <w:r w:rsidRPr="00894E90">
        <w:rPr>
          <w:sz w:val="16"/>
        </w:rPr>
        <w:t>Feroz Hassan Khan, a veteran of the program, recounted in his book Eating Grass: The Making of the Pakistani Bomb.</w:t>
      </w:r>
    </w:p>
    <w:p w14:paraId="0CDB4AFD" w14:textId="77777777" w:rsidR="00F70ED2" w:rsidRPr="00894E90" w:rsidRDefault="00F70ED2" w:rsidP="00F70ED2">
      <w:pPr>
        <w:rPr>
          <w:sz w:val="16"/>
          <w:szCs w:val="25"/>
        </w:rPr>
      </w:pPr>
      <w:r w:rsidRPr="00894E90">
        <w:rPr>
          <w:sz w:val="16"/>
        </w:rPr>
        <w:t xml:space="preserve">As with the Iraqi deal, the arrangement reportedly involved a quid pro quo of Pakistani nukes being placed at the Saudis’ disposal if requested. According to a 2013 BBC Newsnight report by Mark Urban, Amos Yadlin, a former head of Israeli military intelligence, told a conference in Sweden in September that year that </w:t>
      </w:r>
      <w:r w:rsidRPr="007D44FD">
        <w:rPr>
          <w:b/>
          <w:bCs/>
          <w:sz w:val="25"/>
          <w:szCs w:val="25"/>
          <w:highlight w:val="cyan"/>
          <w:u w:val="single"/>
        </w:rPr>
        <w:t>if Iran got the bomb, “the Saudis will not wait one month. They already paid for the bomb, they will go to Pakistan and bring what they need to bring.”</w:t>
      </w:r>
      <w:r w:rsidRPr="00D1622D">
        <w:rPr>
          <w:b/>
          <w:bCs/>
          <w:sz w:val="25"/>
          <w:szCs w:val="25"/>
          <w:u w:val="single"/>
        </w:rPr>
        <w:t xml:space="preserve"> </w:t>
      </w:r>
      <w:r w:rsidRPr="00894E90">
        <w:rPr>
          <w:sz w:val="16"/>
        </w:rPr>
        <w:t xml:space="preserve">Urban also quoted an anonymous senior Pakistani official as saying, </w:t>
      </w:r>
      <w:r w:rsidRPr="007D44FD">
        <w:rPr>
          <w:b/>
          <w:bCs/>
          <w:sz w:val="25"/>
          <w:szCs w:val="25"/>
          <w:highlight w:val="cyan"/>
          <w:u w:val="single"/>
        </w:rPr>
        <w:t>“What did we think the Saudis were giving us all that money for? It wasn’t charity.”</w:t>
      </w:r>
    </w:p>
    <w:p w14:paraId="53D871C0" w14:textId="77777777" w:rsidR="00F70ED2" w:rsidRPr="00894E90" w:rsidRDefault="00F70ED2" w:rsidP="00F70ED2">
      <w:pPr>
        <w:rPr>
          <w:sz w:val="16"/>
        </w:rPr>
      </w:pPr>
      <w:r w:rsidRPr="007D44FD">
        <w:rPr>
          <w:highlight w:val="cyan"/>
          <w:u w:val="single"/>
        </w:rPr>
        <w:t>Even if</w:t>
      </w:r>
      <w:r w:rsidRPr="00894E90">
        <w:rPr>
          <w:sz w:val="16"/>
        </w:rPr>
        <w:t xml:space="preserve"> Pakistan-made </w:t>
      </w:r>
      <w:r w:rsidRPr="007D44FD">
        <w:rPr>
          <w:highlight w:val="cyan"/>
          <w:u w:val="single"/>
        </w:rPr>
        <w:t>bombs never come</w:t>
      </w:r>
      <w:r w:rsidRPr="00894E90">
        <w:rPr>
          <w:sz w:val="16"/>
        </w:rPr>
        <w:t xml:space="preserve"> to Saudi Arabia, </w:t>
      </w:r>
      <w:r w:rsidRPr="007D44FD">
        <w:rPr>
          <w:highlight w:val="cyan"/>
          <w:u w:val="single"/>
        </w:rPr>
        <w:t>the Saudis have already done their bit to spread such weapons further afield</w:t>
      </w:r>
      <w:r w:rsidRPr="00894E90">
        <w:rPr>
          <w:sz w:val="16"/>
        </w:rPr>
        <w:t xml:space="preserve">. A.Q. Khan, the scientist who headed the Pakistani program, went on to export the Saudi-funded technology to the </w:t>
      </w:r>
      <w:r w:rsidRPr="007D44FD">
        <w:rPr>
          <w:highlight w:val="cyan"/>
          <w:u w:val="single"/>
        </w:rPr>
        <w:t>North Korea</w:t>
      </w:r>
      <w:r w:rsidRPr="00894E90">
        <w:rPr>
          <w:sz w:val="16"/>
        </w:rPr>
        <w:t xml:space="preserve">ns, who put it to good use in their own weapons program. In turn, the Koreans have given lessons to others who feel in need of a bomb. While the Iranians paid some attention to the non-proliferation treaty, </w:t>
      </w:r>
      <w:r w:rsidRPr="007D44FD">
        <w:rPr>
          <w:highlight w:val="cyan"/>
          <w:u w:val="single"/>
        </w:rPr>
        <w:t>Pyongyang</w:t>
      </w:r>
      <w:r w:rsidRPr="00894E90">
        <w:rPr>
          <w:sz w:val="16"/>
        </w:rPr>
        <w:t xml:space="preserve"> determinedly </w:t>
      </w:r>
      <w:r w:rsidRPr="007D44FD">
        <w:rPr>
          <w:highlight w:val="cyan"/>
          <w:u w:val="single"/>
        </w:rPr>
        <w:t>avoided any</w:t>
      </w:r>
      <w:r w:rsidRPr="00894E90">
        <w:rPr>
          <w:sz w:val="16"/>
        </w:rPr>
        <w:t xml:space="preserve"> such </w:t>
      </w:r>
      <w:r w:rsidRPr="007D44FD">
        <w:rPr>
          <w:highlight w:val="cyan"/>
          <w:u w:val="single"/>
        </w:rPr>
        <w:t>cooperation</w:t>
      </w:r>
      <w:r w:rsidRPr="00894E90">
        <w:rPr>
          <w:sz w:val="16"/>
        </w:rPr>
        <w:t>, kicking out monitors in 2002 and avoiding diplomatic engagement on nuclear issues until they had their deterrent up and running by 2018, at which point they became essentially invulnerable. It is an instructive example that others will find increasingly attractive.</w:t>
      </w:r>
    </w:p>
    <w:p w14:paraId="325AF629" w14:textId="77777777" w:rsidR="00F70ED2" w:rsidRPr="00894E90" w:rsidRDefault="00F70ED2" w:rsidP="00F70ED2">
      <w:pPr>
        <w:rPr>
          <w:sz w:val="16"/>
        </w:rPr>
      </w:pPr>
    </w:p>
    <w:p w14:paraId="0706F269" w14:textId="15324E69" w:rsidR="00C6390D" w:rsidRPr="00C6390D" w:rsidRDefault="00C6390D" w:rsidP="00C6390D">
      <w:pPr>
        <w:pStyle w:val="Heading4"/>
      </w:pPr>
      <w:r w:rsidRPr="00C6390D">
        <w:t>And they have the capabilities—multiple warrants</w:t>
      </w:r>
    </w:p>
    <w:p w14:paraId="5DFF9520" w14:textId="7EF98DC3" w:rsidR="00F70ED2" w:rsidRDefault="00F70ED2" w:rsidP="00F70ED2">
      <w:r>
        <w:t xml:space="preserve">María Teresa </w:t>
      </w:r>
      <w:r>
        <w:rPr>
          <w:rStyle w:val="Style13ptBold"/>
        </w:rPr>
        <w:t>Egea</w:t>
      </w:r>
      <w:r w:rsidRPr="00410D33">
        <w:t xml:space="preserve"> </w:t>
      </w:r>
      <w:r>
        <w:rPr>
          <w:rStyle w:val="Style13ptBold"/>
        </w:rPr>
        <w:t xml:space="preserve">23 </w:t>
      </w:r>
      <w:r>
        <w:t>María Teresa Egea</w:t>
      </w:r>
      <w:r w:rsidRPr="007D44FD">
        <w:t xml:space="preserve"> is a </w:t>
      </w:r>
      <w:r>
        <w:t>PhD researcher and consultant.</w:t>
      </w:r>
      <w:r w:rsidRPr="007D44FD">
        <w:t xml:space="preserve"> </w:t>
      </w:r>
      <w:r w:rsidRPr="00410D33">
        <w:t>“</w:t>
      </w:r>
      <w:r>
        <w:t xml:space="preserve">In pursuit of the bomb: Is Saudi Arabia playing the nuclear game?” </w:t>
      </w:r>
      <w:r w:rsidRPr="002B3AED">
        <w:t>https://www.unav.edu/web/global-affairs/in-pursuit-of-the-bomb-is-saudi-arabia-playing-the-nuclear-game-</w:t>
      </w:r>
      <w:r>
        <w:t xml:space="preserve"> </w:t>
      </w:r>
      <w:r>
        <w:rPr>
          <w:rFonts w:cs="Arial"/>
          <w:color w:val="000000"/>
          <w14:ligatures w14:val="standardContextual"/>
        </w:rPr>
        <w:t xml:space="preserve"> </w:t>
      </w:r>
      <w:r w:rsidRPr="00645889">
        <w:t>//PK</w:t>
      </w:r>
    </w:p>
    <w:p w14:paraId="3108C963" w14:textId="5370DD0E" w:rsidR="00F70ED2" w:rsidRPr="00F70ED2" w:rsidRDefault="00F70ED2" w:rsidP="00F70ED2">
      <w:pPr>
        <w:rPr>
          <w:sz w:val="16"/>
        </w:rPr>
      </w:pPr>
      <w:r w:rsidRPr="00F70ED2">
        <w:rPr>
          <w:sz w:val="16"/>
        </w:rPr>
        <w:t>The question of Saudi Arabia’s nuclearisation received some attention in 2018, after fears over Iran’s development of nuclear capabilities, and more recently, following two announcements. Firstly, a rapprochement attempt between Israel and Saudi Arabia, mediated by the United States, in exchange for aid in nuclear enrichment programmes; and secondly, the revelation that Saudi Arabia would build a new nuclear power plant. The increasing likelihood that Saudi Arabia will develop nuclear capabilities, whether through a deal with the United States and Israel or an alternative agreement with China, would certainly destabilise the Middle East and ensure the start of a regional arms race.</w:t>
      </w:r>
    </w:p>
    <w:p w14:paraId="3922AFDC" w14:textId="77777777" w:rsidR="00F70ED2" w:rsidRPr="00F70ED2" w:rsidRDefault="00F70ED2" w:rsidP="00F70ED2">
      <w:pPr>
        <w:rPr>
          <w:b/>
          <w:bCs/>
          <w:sz w:val="16"/>
        </w:rPr>
      </w:pPr>
      <w:r w:rsidRPr="00F70ED2">
        <w:rPr>
          <w:b/>
          <w:bCs/>
          <w:sz w:val="16"/>
        </w:rPr>
        <w:t>Ambiguous facts and uncertain intentions</w:t>
      </w:r>
    </w:p>
    <w:p w14:paraId="02C15D0C" w14:textId="0F2FBA64" w:rsidR="00F70ED2" w:rsidRPr="00F70ED2" w:rsidRDefault="00F70ED2" w:rsidP="00F70ED2">
      <w:pPr>
        <w:rPr>
          <w:sz w:val="16"/>
        </w:rPr>
      </w:pPr>
      <w:r w:rsidRPr="00EA6BBD">
        <w:rPr>
          <w:highlight w:val="cyan"/>
          <w:u w:val="single"/>
        </w:rPr>
        <w:t>The Saudi government has been rumoured to be in the process of becoming a nuclear-capable state</w:t>
      </w:r>
      <w:r w:rsidRPr="00F70ED2">
        <w:rPr>
          <w:sz w:val="16"/>
        </w:rPr>
        <w:t xml:space="preserve"> since at least the early 2000s, </w:t>
      </w:r>
      <w:r w:rsidRPr="00EA6BBD">
        <w:rPr>
          <w:highlight w:val="cyan"/>
          <w:u w:val="single"/>
        </w:rPr>
        <w:t>when reports emerged stating that the government reached a secret agreement with the nuclear-armed state of Pakistan.</w:t>
      </w:r>
      <w:r w:rsidRPr="00F70ED2">
        <w:rPr>
          <w:sz w:val="16"/>
        </w:rPr>
        <w:t xml:space="preserve"> In more recent times, Saudi Arabia has </w:t>
      </w:r>
      <w:r w:rsidRPr="00EA6BBD">
        <w:rPr>
          <w:highlight w:val="cyan"/>
          <w:u w:val="single"/>
        </w:rPr>
        <w:t>acknowledged the existence of one small nuclear research unit near</w:t>
      </w:r>
      <w:r w:rsidRPr="00F70ED2">
        <w:rPr>
          <w:sz w:val="16"/>
        </w:rPr>
        <w:t xml:space="preserve"> the King Abdulaziz City for Science and Technology (</w:t>
      </w:r>
      <w:r w:rsidRPr="00EA6BBD">
        <w:rPr>
          <w:highlight w:val="cyan"/>
          <w:u w:val="single"/>
        </w:rPr>
        <w:t>Riyadh</w:t>
      </w:r>
      <w:r w:rsidRPr="00F70ED2">
        <w:rPr>
          <w:sz w:val="16"/>
        </w:rPr>
        <w:t xml:space="preserve">) </w:t>
      </w:r>
      <w:r w:rsidRPr="00EA6BBD">
        <w:rPr>
          <w:highlight w:val="cyan"/>
          <w:u w:val="single"/>
        </w:rPr>
        <w:t>and announced plans to develop additional nuclear plants.</w:t>
      </w:r>
      <w:r w:rsidRPr="00F70ED2">
        <w:rPr>
          <w:sz w:val="16"/>
        </w:rPr>
        <w:t xml:space="preserve"> Indeed, such preparations are underway in the Eastern Province, a project for which several countries, including China, have already started placing </w:t>
      </w:r>
      <w:r w:rsidRPr="002B3AED">
        <w:t>bids</w:t>
      </w:r>
      <w:r w:rsidRPr="00F70ED2">
        <w:rPr>
          <w:sz w:val="16"/>
        </w:rPr>
        <w:t>.</w:t>
      </w:r>
    </w:p>
    <w:p w14:paraId="4F1B4BD5" w14:textId="7D8A2E20" w:rsidR="00F70ED2" w:rsidRPr="00F70ED2" w:rsidRDefault="00F70ED2" w:rsidP="00F70ED2">
      <w:pPr>
        <w:rPr>
          <w:sz w:val="16"/>
        </w:rPr>
      </w:pPr>
      <w:r w:rsidRPr="00F70ED2">
        <w:rPr>
          <w:sz w:val="16"/>
        </w:rPr>
        <w:t xml:space="preserve">According to the Saudi Arabian government, all nuclearisation efforts are for civilian purposes, with the country at the forefront of nuclear energy development. While this is true, the </w:t>
      </w:r>
      <w:r w:rsidRPr="00EA6BBD">
        <w:rPr>
          <w:highlight w:val="cyan"/>
          <w:u w:val="single"/>
        </w:rPr>
        <w:t>push by Saudi Arabia to create nuclear capabilities seems suspicious considering that it holds some of the largest oil deposits in the world, meaning that energy supplies are both abundant and secure.</w:t>
      </w:r>
      <w:r w:rsidRPr="00F70ED2">
        <w:rPr>
          <w:sz w:val="16"/>
        </w:rPr>
        <w:t xml:space="preserve"> However, any posturing must be interpreted considering public statements made by Mohammed Bin Salman, the kingdom’s de facto ruler. In 2018 and more recently, in 2023, Bin Salman stated that should Iran gain a nuclear weapon, Saudi Arabia would attempt to do the same.</w:t>
      </w:r>
    </w:p>
    <w:p w14:paraId="6539063E" w14:textId="77777777" w:rsidR="00F70ED2" w:rsidRPr="00BF757F" w:rsidRDefault="00F70ED2" w:rsidP="00F70ED2">
      <w:pPr>
        <w:rPr>
          <w:highlight w:val="cyan"/>
          <w:u w:val="single"/>
        </w:rPr>
      </w:pPr>
      <w:r w:rsidRPr="00F70ED2">
        <w:rPr>
          <w:sz w:val="16"/>
        </w:rPr>
        <w:t>By attempting to reassure neighbours and partners, Saudi Arabia is acting in the same way as other nations that started nuclear programmes, at least in principle, for civilian purposes and ended up employing nuclear weapons as a deterrent. The government has gone to some lengths to argue that any nuclear programme would reduce reliance on oil extraction and other non-renewable energy sources. Indeed, th</w:t>
      </w:r>
      <w:r w:rsidRPr="00BF757F">
        <w:rPr>
          <w:highlight w:val="cyan"/>
          <w:u w:val="single"/>
        </w:rPr>
        <w:t>e theory that climate diversification is the driver of this shift loses its credence when one considers that Mohammed Bin Salman has twice publicly stated that the main aim of such a programme would be to counteract Teh</w:t>
      </w:r>
      <w:r>
        <w:rPr>
          <w:highlight w:val="cyan"/>
          <w:u w:val="single"/>
        </w:rPr>
        <w:t>r</w:t>
      </w:r>
      <w:r w:rsidRPr="00BF757F">
        <w:rPr>
          <w:highlight w:val="cyan"/>
          <w:u w:val="single"/>
        </w:rPr>
        <w:t>an.</w:t>
      </w:r>
    </w:p>
    <w:p w14:paraId="57B15D87" w14:textId="77777777" w:rsidR="00F70ED2" w:rsidRPr="00F70ED2" w:rsidRDefault="00F70ED2" w:rsidP="00F70ED2">
      <w:pPr>
        <w:rPr>
          <w:b/>
          <w:bCs/>
          <w:sz w:val="16"/>
        </w:rPr>
      </w:pPr>
      <w:r w:rsidRPr="00F70ED2">
        <w:rPr>
          <w:b/>
          <w:bCs/>
          <w:sz w:val="16"/>
        </w:rPr>
        <w:t>Longstanding hostilities with Iran and regional leverages</w:t>
      </w:r>
    </w:p>
    <w:p w14:paraId="4A5DD830" w14:textId="77777777" w:rsidR="00F70ED2" w:rsidRPr="00F70ED2" w:rsidRDefault="00F70ED2" w:rsidP="00F70ED2">
      <w:pPr>
        <w:rPr>
          <w:sz w:val="16"/>
        </w:rPr>
      </w:pPr>
      <w:r w:rsidRPr="00BF757F">
        <w:rPr>
          <w:highlight w:val="cyan"/>
          <w:u w:val="single"/>
        </w:rPr>
        <w:t>The possibility of Saudi Arabia becoming a nuclear power cannot be extricated from the nation’s fears about Iran’s nuclear programme</w:t>
      </w:r>
      <w:r w:rsidRPr="00F70ED2">
        <w:rPr>
          <w:sz w:val="16"/>
        </w:rPr>
        <w:t>. Despite sanctions by the international community, Iran has developed a programme which may be close to producing military nuclear capabilities of its own.</w:t>
      </w:r>
    </w:p>
    <w:p w14:paraId="0D3B829B" w14:textId="745E3628" w:rsidR="00F70ED2" w:rsidRPr="00F70ED2" w:rsidRDefault="00F70ED2" w:rsidP="00F70ED2">
      <w:pPr>
        <w:rPr>
          <w:sz w:val="16"/>
          <w:szCs w:val="16"/>
        </w:rPr>
      </w:pPr>
      <w:r w:rsidRPr="00F70ED2">
        <w:rPr>
          <w:sz w:val="16"/>
          <w:szCs w:val="16"/>
        </w:rPr>
        <w:t>Fears of such an event, with the implication of a nuclear arms race across the Middle East, to a certain extent, died down with the Joint Comprehensive Plan of Action (JCPOA), whereby Iran agreed to comply with international supervision of its programme. This agreement was rendered useless in 2018 when the United States withdrew from the deal, culminating in sanctions being reimposed and Iran no longer complying with the treaty’s terms.</w:t>
      </w:r>
    </w:p>
    <w:p w14:paraId="3F0E2DA1" w14:textId="31DAD295" w:rsidR="00F70ED2" w:rsidRPr="00F70ED2" w:rsidRDefault="00F70ED2" w:rsidP="00F70ED2">
      <w:pPr>
        <w:rPr>
          <w:sz w:val="16"/>
        </w:rPr>
      </w:pPr>
      <w:r w:rsidRPr="00F70ED2">
        <w:rPr>
          <w:sz w:val="16"/>
        </w:rPr>
        <w:t xml:space="preserve">It </w:t>
      </w:r>
      <w:r w:rsidRPr="00BF757F">
        <w:rPr>
          <w:highlight w:val="cyan"/>
          <w:u w:val="single"/>
        </w:rPr>
        <w:t>was within this context that Crown Prince Mohammed Bin Salman first announced that Saudi Arabia would develop its nuclear capabilities</w:t>
      </w:r>
      <w:r w:rsidRPr="00F70ED2">
        <w:rPr>
          <w:sz w:val="16"/>
        </w:rPr>
        <w:t xml:space="preserve">, understood as the ability to gain a nuclear weapon if Iran acquired the same capability. Shortly afterwards, in 2019, Saudi Arabia’s first </w:t>
      </w:r>
      <w:r w:rsidRPr="002B3AED">
        <w:t>nuclear reactor was unveiled</w:t>
      </w:r>
      <w:r w:rsidRPr="00F70ED2">
        <w:rPr>
          <w:sz w:val="16"/>
        </w:rPr>
        <w:t xml:space="preserve"> by satellite images.</w:t>
      </w:r>
    </w:p>
    <w:p w14:paraId="1DF9519B" w14:textId="77777777" w:rsidR="00F70ED2" w:rsidRPr="00F70ED2" w:rsidRDefault="00F70ED2" w:rsidP="00F70ED2">
      <w:pPr>
        <w:rPr>
          <w:sz w:val="16"/>
        </w:rPr>
      </w:pPr>
      <w:r w:rsidRPr="00F70ED2">
        <w:rPr>
          <w:sz w:val="16"/>
        </w:rPr>
        <w:t xml:space="preserve">The question of further steps in the quest for nuclearisation remained purely within the realm of domestic policy until 2023, when the terms for a possible Saudi-Israeli normalisation deal were unveiled. </w:t>
      </w:r>
      <w:r w:rsidRPr="00BF757F">
        <w:rPr>
          <w:highlight w:val="cyan"/>
          <w:u w:val="single"/>
        </w:rPr>
        <w:t>In exchange for normalisation with Israel, the country wanted to both expand its self-proclaimed civilian nuclear programme and build a uranium enrichment plant.</w:t>
      </w:r>
      <w:r w:rsidRPr="00F70ED2">
        <w:rPr>
          <w:sz w:val="16"/>
        </w:rPr>
        <w:t xml:space="preserve"> The US-brokered deal offered technical assistance in the development of nuclear plants for civilian purposes in exchange for Saudi recognition of Israel.</w:t>
      </w:r>
    </w:p>
    <w:p w14:paraId="00BC722B" w14:textId="77777777" w:rsidR="00F70ED2" w:rsidRPr="00F70ED2" w:rsidRDefault="00F70ED2" w:rsidP="00F70ED2">
      <w:pPr>
        <w:rPr>
          <w:sz w:val="16"/>
          <w:szCs w:val="16"/>
        </w:rPr>
      </w:pPr>
      <w:r w:rsidRPr="00F70ED2">
        <w:rPr>
          <w:sz w:val="16"/>
          <w:szCs w:val="16"/>
        </w:rPr>
        <w:t>In spite of public posturing, the civilian aims of such a programme are disputed, and it is most likely an attempt to both assuage US fears of a nuclear arms race within the Middle East and enhance Saudi Arabia’s status as a responsible power broker in a region critical of Iran’s nuclear programme.</w:t>
      </w:r>
    </w:p>
    <w:p w14:paraId="58747A57" w14:textId="77777777" w:rsidR="00F70ED2" w:rsidRPr="00F70ED2" w:rsidRDefault="00F70ED2" w:rsidP="00F70ED2">
      <w:pPr>
        <w:rPr>
          <w:sz w:val="16"/>
          <w:szCs w:val="16"/>
        </w:rPr>
      </w:pPr>
      <w:r w:rsidRPr="00F70ED2">
        <w:rPr>
          <w:sz w:val="16"/>
          <w:szCs w:val="16"/>
        </w:rPr>
        <w:t>Saudi Arabia, Iran’s main counterweight, cannot open itself up to the same criticism Iran is under, as such behaviour would strain its ties with neighbours. This, in turn, would open an opportunity for Iran to resume its rhetoric against Saudi Arabia, leaving a timeframe within which Saudi Arabia would be simultaneously under diplomatic stress and lacking the technical capabilities to immediately develop a large-scale nuclear programme.</w:t>
      </w:r>
    </w:p>
    <w:p w14:paraId="07864795" w14:textId="27FEFC35" w:rsidR="00F70ED2" w:rsidRPr="00F70ED2" w:rsidRDefault="00F70ED2" w:rsidP="00F70ED2">
      <w:pPr>
        <w:rPr>
          <w:sz w:val="16"/>
          <w:szCs w:val="16"/>
        </w:rPr>
      </w:pPr>
      <w:r w:rsidRPr="00F70ED2">
        <w:rPr>
          <w:sz w:val="16"/>
          <w:szCs w:val="16"/>
        </w:rPr>
        <w:t xml:space="preserve">The importance of this technical assistance cannot be understated, as Saudi Arabia’s technological know-how is limited to the small nuclear facility in Riyadh. Considering the recent discovery of some </w:t>
      </w:r>
      <w:r w:rsidRPr="002B3AED">
        <w:rPr>
          <w:sz w:val="16"/>
          <w:szCs w:val="16"/>
        </w:rPr>
        <w:t>limited uranium resources</w:t>
      </w:r>
      <w:r w:rsidRPr="00F70ED2">
        <w:rPr>
          <w:sz w:val="16"/>
          <w:szCs w:val="16"/>
        </w:rPr>
        <w:t xml:space="preserve"> within Saudi territory, which are usable as fuel for a nuclear weapon, and the ample economic resources the country could invest in such a project, it becomes evident that Saudi Arabia has both the means and the willingness to become a nuclear state.</w:t>
      </w:r>
    </w:p>
    <w:p w14:paraId="4574D441" w14:textId="77777777" w:rsidR="00F70ED2" w:rsidRPr="00F70ED2" w:rsidRDefault="00F70ED2" w:rsidP="00F70ED2">
      <w:pPr>
        <w:rPr>
          <w:b/>
          <w:bCs/>
          <w:sz w:val="16"/>
          <w:szCs w:val="16"/>
        </w:rPr>
      </w:pPr>
      <w:r w:rsidRPr="00F70ED2">
        <w:rPr>
          <w:b/>
          <w:bCs/>
          <w:sz w:val="16"/>
          <w:szCs w:val="16"/>
        </w:rPr>
        <w:t>The potential role of China: Beyond an economic association?</w:t>
      </w:r>
    </w:p>
    <w:p w14:paraId="2DFF9323" w14:textId="77777777" w:rsidR="00F70ED2" w:rsidRPr="00F70ED2" w:rsidRDefault="00F70ED2" w:rsidP="00F70ED2">
      <w:pPr>
        <w:rPr>
          <w:sz w:val="16"/>
          <w:szCs w:val="16"/>
        </w:rPr>
      </w:pPr>
      <w:r w:rsidRPr="00F70ED2">
        <w:rPr>
          <w:sz w:val="16"/>
          <w:szCs w:val="16"/>
        </w:rPr>
        <w:t>Israeli retaliation in the Gaza Strip following Hamas’s attack on the 7th of October has put the US-brokered deal on pause, but other paths to nuclearisation exist. While the Israeli normalisation deal was the most straightforward road to this goal, it is imperative not to forget that other countries, such as China, would also be willing to aid Saudi Arabia in developing their capabilities.</w:t>
      </w:r>
    </w:p>
    <w:p w14:paraId="40BC712B" w14:textId="4A8BB731" w:rsidR="00F70ED2" w:rsidRPr="00F70ED2" w:rsidRDefault="00F70ED2" w:rsidP="00F70ED2">
      <w:pPr>
        <w:rPr>
          <w:sz w:val="16"/>
          <w:szCs w:val="16"/>
        </w:rPr>
      </w:pPr>
      <w:r w:rsidRPr="00F70ED2">
        <w:rPr>
          <w:sz w:val="16"/>
          <w:szCs w:val="16"/>
        </w:rPr>
        <w:t>There has been a deepening of ties between Saudi Arabia and China, manifested through diplomatic contacts between these two nations,</w:t>
      </w:r>
      <w:r w:rsidRPr="002B3AED">
        <w:rPr>
          <w:sz w:val="16"/>
          <w:szCs w:val="16"/>
        </w:rPr>
        <w:t xml:space="preserve"> agreements to increase crude oil exports</w:t>
      </w:r>
      <w:r w:rsidRPr="00F70ED2">
        <w:rPr>
          <w:sz w:val="16"/>
          <w:szCs w:val="16"/>
        </w:rPr>
        <w:t xml:space="preserve"> to China starting in 2024, and a </w:t>
      </w:r>
      <w:r w:rsidRPr="002B3AED">
        <w:rPr>
          <w:sz w:val="16"/>
          <w:szCs w:val="16"/>
        </w:rPr>
        <w:t>currency swap</w:t>
      </w:r>
      <w:r w:rsidRPr="00F70ED2">
        <w:rPr>
          <w:sz w:val="16"/>
          <w:szCs w:val="16"/>
        </w:rPr>
        <w:t>. The recent deal between the countries to establish a currency swap is of special significance, as it would allow China and Saudi Arabia to trade without employing the dollar or any other reserve currency. This evasion of third-nation’s currencies may prove especially useless should the need to avoid sanctions on oil arise, as may well be the case if Saudi Arabia, like Iran, comes under international opprobrium for establishing a military nuclear programme.</w:t>
      </w:r>
    </w:p>
    <w:p w14:paraId="184E5517" w14:textId="77777777" w:rsidR="00F70ED2" w:rsidRPr="00F70ED2" w:rsidRDefault="00F70ED2" w:rsidP="00F70ED2">
      <w:pPr>
        <w:rPr>
          <w:sz w:val="16"/>
          <w:szCs w:val="16"/>
        </w:rPr>
      </w:pPr>
      <w:r w:rsidRPr="00F70ED2">
        <w:rPr>
          <w:sz w:val="16"/>
          <w:szCs w:val="16"/>
        </w:rPr>
        <w:t>Chinese companies have signed contracts to extract uranium reserves within Saudi Arabia, and have further placed bids to build a new nuclear reactor near the Saudi-Qatari border. When taken in conjunction, the deepening ties between Saudi Arabia and China raise the possibility of Saudi Arabia asking China, a nation with nuclear expertise, for assistance in furthering their nuclearisation programme. In essence, should the United States be unwilling to help, as may be the case now that Saudi-Israeli normalisation seems unlikely, Saudi Arabia would nonetheless have a path towards nuclearisation, which begs the question of what such a development would mean for the Middle East.</w:t>
      </w:r>
    </w:p>
    <w:p w14:paraId="10231E5D" w14:textId="77777777" w:rsidR="00F70ED2" w:rsidRPr="00F70ED2" w:rsidRDefault="00F70ED2" w:rsidP="00F70ED2">
      <w:pPr>
        <w:rPr>
          <w:b/>
          <w:bCs/>
          <w:sz w:val="16"/>
        </w:rPr>
      </w:pPr>
      <w:r w:rsidRPr="00F70ED2">
        <w:rPr>
          <w:b/>
          <w:bCs/>
          <w:sz w:val="16"/>
        </w:rPr>
        <w:t>Predicting a bright future for an empowered Saudi Arabia</w:t>
      </w:r>
    </w:p>
    <w:p w14:paraId="2E508272" w14:textId="77777777" w:rsidR="00F70ED2" w:rsidRPr="00BF757F" w:rsidRDefault="00F70ED2" w:rsidP="00F70ED2">
      <w:pPr>
        <w:rPr>
          <w:highlight w:val="cyan"/>
          <w:u w:val="single"/>
        </w:rPr>
      </w:pPr>
      <w:r w:rsidRPr="00F70ED2">
        <w:rPr>
          <w:sz w:val="16"/>
        </w:rPr>
        <w:t xml:space="preserve">The Hamas attack on Israel and this country’s subsequent ground invasion have led to a halt in the process of normalisation between Israel and Saudi Arabia, meaning that collaboration on nuclearisation efforts now seems unlikely. However, this temporary pause does not in any way mean that a Saudi nuclear programme will become impossible. </w:t>
      </w:r>
      <w:r w:rsidRPr="00BF757F">
        <w:rPr>
          <w:highlight w:val="cyan"/>
          <w:u w:val="single"/>
        </w:rPr>
        <w:t>While Iran</w:t>
      </w:r>
      <w:r w:rsidRPr="00F70ED2">
        <w:rPr>
          <w:sz w:val="16"/>
        </w:rPr>
        <w:t xml:space="preserve">, as Hamas’ main backer, </w:t>
      </w:r>
      <w:r w:rsidRPr="00BF757F">
        <w:rPr>
          <w:highlight w:val="cyan"/>
          <w:u w:val="single"/>
        </w:rPr>
        <w:t>has gained time</w:t>
      </w:r>
      <w:r w:rsidRPr="00F70ED2">
        <w:rPr>
          <w:sz w:val="16"/>
        </w:rPr>
        <w:t xml:space="preserve"> by delaying the Saudi programme, </w:t>
      </w:r>
      <w:r w:rsidRPr="00BF757F">
        <w:rPr>
          <w:highlight w:val="cyan"/>
          <w:u w:val="single"/>
        </w:rPr>
        <w:t>Saudi determination to gain the weapon has not disappeared.</w:t>
      </w:r>
    </w:p>
    <w:p w14:paraId="61A90CC7" w14:textId="77777777" w:rsidR="00F70ED2" w:rsidRPr="00BF757F" w:rsidRDefault="00F70ED2" w:rsidP="00F70ED2">
      <w:pPr>
        <w:rPr>
          <w:highlight w:val="cyan"/>
          <w:u w:val="single"/>
        </w:rPr>
      </w:pPr>
      <w:r w:rsidRPr="00BF757F">
        <w:rPr>
          <w:highlight w:val="cyan"/>
          <w:u w:val="single"/>
        </w:rPr>
        <w:t>Saudi Arabia is in a strong position to achieve such nuclearisation</w:t>
      </w:r>
      <w:r w:rsidRPr="00F70ED2">
        <w:rPr>
          <w:sz w:val="16"/>
        </w:rPr>
        <w:t xml:space="preserve">, as it holds ample economic and natural resources, multiple international partnerships, and a definite willingness to achieve nuclear capabilities. While the effect such a development will have on the Middle East is unknown, </w:t>
      </w:r>
      <w:r w:rsidRPr="00BF757F">
        <w:rPr>
          <w:highlight w:val="cyan"/>
          <w:u w:val="single"/>
        </w:rPr>
        <w:t>it will likely</w:t>
      </w:r>
      <w:r w:rsidRPr="00F70ED2">
        <w:rPr>
          <w:sz w:val="16"/>
        </w:rPr>
        <w:t xml:space="preserve"> </w:t>
      </w:r>
      <w:r w:rsidRPr="00BF757F">
        <w:rPr>
          <w:highlight w:val="cyan"/>
          <w:u w:val="single"/>
        </w:rPr>
        <w:t>escalate tension between Iran and Saudi Arabia, the two leading players in a region where proliferation is increasingly probable.</w:t>
      </w:r>
    </w:p>
    <w:p w14:paraId="6CD30DD0" w14:textId="77777777" w:rsidR="00B869B7" w:rsidRDefault="00B869B7" w:rsidP="00B869B7">
      <w:pPr>
        <w:pStyle w:val="Heading4"/>
      </w:pPr>
      <w:r>
        <w:t>Saudi nuclear weapon acquisition cascades into global prolif.</w:t>
      </w:r>
    </w:p>
    <w:p w14:paraId="77C5D746" w14:textId="77777777" w:rsidR="00B869B7" w:rsidRPr="00592093" w:rsidRDefault="00B869B7" w:rsidP="00B869B7">
      <w:r w:rsidRPr="00DE3E3C">
        <w:rPr>
          <w:b/>
          <w:bCs/>
          <w:sz w:val="26"/>
          <w:szCs w:val="26"/>
        </w:rPr>
        <w:t>Reich ’24</w:t>
      </w:r>
      <w:r>
        <w:t xml:space="preserve">, </w:t>
      </w:r>
      <w:r w:rsidRPr="00592093">
        <w:t>Julian Reich</w:t>
      </w:r>
      <w:r>
        <w:t xml:space="preserve"> is </w:t>
      </w:r>
      <w:r w:rsidRPr="00DE3E3C">
        <w:t xml:space="preserve">Georgetown Security Studies Master's Candidate </w:t>
      </w:r>
      <w:r>
        <w:t xml:space="preserve">and works at </w:t>
      </w:r>
      <w:r w:rsidRPr="00DE3E3C">
        <w:t>Janes Strategic Services</w:t>
      </w:r>
      <w:r>
        <w:t xml:space="preserve"> [Julian, December 18, ”</w:t>
      </w:r>
      <w:r w:rsidRPr="00DE3E3C">
        <w:t>The Nuclear Kingdom: Assessing Saudi Arabia’s Nuclear Behavior</w:t>
      </w:r>
      <w:r>
        <w:t xml:space="preserve">”, </w:t>
      </w:r>
      <w:r w:rsidRPr="00DE3E3C">
        <w:t>Georgetown Security Studies Review</w:t>
      </w:r>
      <w:r>
        <w:t xml:space="preserve">, </w:t>
      </w:r>
      <w:r w:rsidRPr="00DE3E3C">
        <w:t>https://georgetownsecuritystudiesreview.org/2024/12/18/the-nuclear-kingdom-accessing-saudi-arabias-nuclear-behavior/</w:t>
      </w:r>
      <w:r>
        <w:t>] nirwan pande</w:t>
      </w:r>
    </w:p>
    <w:p w14:paraId="7BE09C3A" w14:textId="77777777" w:rsidR="00B869B7" w:rsidRPr="00592093" w:rsidRDefault="00B869B7" w:rsidP="00B869B7">
      <w:pPr>
        <w:tabs>
          <w:tab w:val="left" w:pos="3590"/>
        </w:tabs>
        <w:rPr>
          <w:rStyle w:val="Emphasis"/>
          <w:b w:val="0"/>
          <w:iCs w:val="0"/>
          <w:highlight w:val="cyan"/>
        </w:rPr>
      </w:pPr>
      <w:r w:rsidRPr="00267F92">
        <w:rPr>
          <w:rStyle w:val="Emphasis"/>
          <w:highlight w:val="cyan"/>
        </w:rPr>
        <w:t>Nuc</w:t>
      </w:r>
      <w:r w:rsidRPr="00267F92">
        <w:rPr>
          <w:rStyle w:val="Emphasis"/>
        </w:rPr>
        <w:t xml:space="preserve">lear </w:t>
      </w:r>
      <w:r w:rsidRPr="00267F92">
        <w:rPr>
          <w:rStyle w:val="Emphasis"/>
          <w:highlight w:val="cyan"/>
        </w:rPr>
        <w:t>prolif</w:t>
      </w:r>
      <w:r w:rsidRPr="00267F92">
        <w:rPr>
          <w:rStyle w:val="Emphasis"/>
        </w:rPr>
        <w:t>eration</w:t>
      </w:r>
      <w:r w:rsidRPr="003C6062">
        <w:rPr>
          <w:u w:val="single"/>
        </w:rPr>
        <w:t xml:space="preserve"> is </w:t>
      </w:r>
      <w:r w:rsidRPr="00C07F3C">
        <w:rPr>
          <w:highlight w:val="cyan"/>
          <w:u w:val="single"/>
        </w:rPr>
        <w:t>on</w:t>
      </w:r>
      <w:r w:rsidRPr="003C6062">
        <w:rPr>
          <w:u w:val="single"/>
        </w:rPr>
        <w:t xml:space="preserve"> the </w:t>
      </w:r>
      <w:r w:rsidRPr="00267F92">
        <w:rPr>
          <w:rStyle w:val="Emphasis"/>
          <w:highlight w:val="cyan"/>
        </w:rPr>
        <w:t>brink</w:t>
      </w:r>
      <w:r w:rsidRPr="003C6062">
        <w:rPr>
          <w:u w:val="single"/>
        </w:rPr>
        <w:t xml:space="preserve"> of an </w:t>
      </w:r>
      <w:r w:rsidRPr="00267F92">
        <w:rPr>
          <w:rStyle w:val="Emphasis"/>
        </w:rPr>
        <w:t>unfortunate renaissance</w:t>
      </w:r>
      <w:r w:rsidRPr="003C6062">
        <w:rPr>
          <w:u w:val="single"/>
        </w:rPr>
        <w:t>.</w:t>
      </w:r>
      <w:r w:rsidRPr="00C07F3C">
        <w:rPr>
          <w:sz w:val="16"/>
        </w:rPr>
        <w:t xml:space="preserve"> Although Iran’s </w:t>
      </w:r>
      <w:r w:rsidRPr="00267F92">
        <w:rPr>
          <w:sz w:val="16"/>
        </w:rPr>
        <w:t>nuclear threshold status</w:t>
      </w:r>
      <w:r w:rsidRPr="00C07F3C">
        <w:rPr>
          <w:sz w:val="16"/>
        </w:rPr>
        <w:t xml:space="preserve"> has dominated headlines, the </w:t>
      </w:r>
      <w:r w:rsidRPr="003C6062">
        <w:rPr>
          <w:u w:val="single"/>
        </w:rPr>
        <w:t xml:space="preserve">Kingdom of </w:t>
      </w:r>
      <w:r w:rsidRPr="00C07F3C">
        <w:rPr>
          <w:highlight w:val="cyan"/>
          <w:u w:val="single"/>
        </w:rPr>
        <w:t>Saudi Arabia</w:t>
      </w:r>
      <w:r w:rsidRPr="003C6062">
        <w:rPr>
          <w:u w:val="single"/>
        </w:rPr>
        <w:t xml:space="preserve"> has also </w:t>
      </w:r>
      <w:r w:rsidRPr="00C07F3C">
        <w:rPr>
          <w:highlight w:val="cyan"/>
          <w:u w:val="single"/>
        </w:rPr>
        <w:t>garnered</w:t>
      </w:r>
      <w:r w:rsidRPr="003C6062">
        <w:rPr>
          <w:u w:val="single"/>
        </w:rPr>
        <w:t xml:space="preserve"> increased </w:t>
      </w:r>
      <w:r w:rsidRPr="00C07F3C">
        <w:rPr>
          <w:highlight w:val="cyan"/>
          <w:u w:val="single"/>
        </w:rPr>
        <w:t>attention</w:t>
      </w:r>
      <w:r w:rsidRPr="003C6062">
        <w:rPr>
          <w:u w:val="single"/>
        </w:rPr>
        <w:t>.</w:t>
      </w:r>
      <w:r w:rsidRPr="00C07F3C">
        <w:rPr>
          <w:sz w:val="16"/>
        </w:rPr>
        <w:t xml:space="preserve"> In 2018, Crown Prince Mohammed bin Salman </w:t>
      </w:r>
      <w:r w:rsidRPr="00267F92">
        <w:rPr>
          <w:sz w:val="16"/>
        </w:rPr>
        <w:t>told CBS</w:t>
      </w:r>
      <w:r w:rsidRPr="00C07F3C">
        <w:rPr>
          <w:sz w:val="16"/>
        </w:rPr>
        <w:t> “If Iran developed a nuclear bomb, we will follow suit as soon as possible.” Alongside its interest in a civilian </w:t>
      </w:r>
      <w:r w:rsidRPr="00267F92">
        <w:rPr>
          <w:sz w:val="16"/>
        </w:rPr>
        <w:t>nuclear energy program</w:t>
      </w:r>
      <w:r w:rsidRPr="00C07F3C">
        <w:rPr>
          <w:sz w:val="16"/>
        </w:rPr>
        <w:t xml:space="preserve">, </w:t>
      </w:r>
      <w:r w:rsidRPr="003C6062">
        <w:rPr>
          <w:u w:val="single"/>
        </w:rPr>
        <w:t xml:space="preserve">Mohammed bin </w:t>
      </w:r>
      <w:r w:rsidRPr="00C07F3C">
        <w:rPr>
          <w:highlight w:val="cyan"/>
          <w:u w:val="single"/>
        </w:rPr>
        <w:t>Salman’s</w:t>
      </w:r>
      <w:r w:rsidRPr="003C6062">
        <w:rPr>
          <w:u w:val="single"/>
        </w:rPr>
        <w:t xml:space="preserve"> statement seems to </w:t>
      </w:r>
      <w:r w:rsidRPr="00C07F3C">
        <w:rPr>
          <w:highlight w:val="cyan"/>
          <w:u w:val="single"/>
        </w:rPr>
        <w:t>set</w:t>
      </w:r>
      <w:r w:rsidRPr="003C6062">
        <w:rPr>
          <w:u w:val="single"/>
        </w:rPr>
        <w:t xml:space="preserve"> the </w:t>
      </w:r>
      <w:r w:rsidRPr="00C07F3C">
        <w:rPr>
          <w:highlight w:val="cyan"/>
          <w:u w:val="single"/>
        </w:rPr>
        <w:t>stage for Saudi</w:t>
      </w:r>
      <w:r w:rsidRPr="003C6062">
        <w:rPr>
          <w:u w:val="single"/>
        </w:rPr>
        <w:t xml:space="preserve"> Arabia’s </w:t>
      </w:r>
      <w:r w:rsidRPr="00267F92">
        <w:rPr>
          <w:rStyle w:val="Emphasis"/>
          <w:highlight w:val="cyan"/>
        </w:rPr>
        <w:t>nuc</w:t>
      </w:r>
      <w:r w:rsidRPr="00267F92">
        <w:rPr>
          <w:rStyle w:val="Emphasis"/>
        </w:rPr>
        <w:t>lear weapon</w:t>
      </w:r>
      <w:r w:rsidRPr="00267F92">
        <w:rPr>
          <w:rStyle w:val="Emphasis"/>
          <w:highlight w:val="cyan"/>
        </w:rPr>
        <w:t>s</w:t>
      </w:r>
      <w:r w:rsidRPr="00267F92">
        <w:rPr>
          <w:rStyle w:val="Emphasis"/>
        </w:rPr>
        <w:t xml:space="preserve"> program. </w:t>
      </w:r>
    </w:p>
    <w:p w14:paraId="72D64A63" w14:textId="77777777" w:rsidR="00B869B7" w:rsidRPr="003C6062" w:rsidRDefault="00B869B7" w:rsidP="00B869B7">
      <w:pPr>
        <w:tabs>
          <w:tab w:val="left" w:pos="3590"/>
        </w:tabs>
        <w:rPr>
          <w:sz w:val="16"/>
        </w:rPr>
      </w:pPr>
      <w:r w:rsidRPr="003C6062">
        <w:rPr>
          <w:highlight w:val="cyan"/>
          <w:u w:val="single"/>
        </w:rPr>
        <w:t>Saudi</w:t>
      </w:r>
      <w:r w:rsidRPr="003C6062">
        <w:rPr>
          <w:u w:val="single"/>
        </w:rPr>
        <w:t xml:space="preserve"> Arabia</w:t>
      </w:r>
      <w:r w:rsidRPr="003C6062">
        <w:rPr>
          <w:highlight w:val="cyan"/>
          <w:u w:val="single"/>
        </w:rPr>
        <w:t>’s</w:t>
      </w:r>
      <w:r w:rsidRPr="003C6062">
        <w:rPr>
          <w:u w:val="single"/>
        </w:rPr>
        <w:t xml:space="preserve"> </w:t>
      </w:r>
      <w:r w:rsidRPr="003C6062">
        <w:rPr>
          <w:highlight w:val="cyan"/>
          <w:u w:val="single"/>
        </w:rPr>
        <w:t>inching</w:t>
      </w:r>
      <w:r w:rsidRPr="003C6062">
        <w:rPr>
          <w:u w:val="single"/>
        </w:rPr>
        <w:t xml:space="preserve"> onto the </w:t>
      </w:r>
      <w:r w:rsidRPr="003C6062">
        <w:rPr>
          <w:highlight w:val="cyan"/>
          <w:u w:val="single"/>
        </w:rPr>
        <w:t>prolif</w:t>
      </w:r>
      <w:r w:rsidRPr="003C6062">
        <w:rPr>
          <w:u w:val="single"/>
        </w:rPr>
        <w:t xml:space="preserve">eration scene </w:t>
      </w:r>
      <w:r w:rsidRPr="003C6062">
        <w:rPr>
          <w:highlight w:val="cyan"/>
          <w:u w:val="single"/>
        </w:rPr>
        <w:t>demands</w:t>
      </w:r>
      <w:r w:rsidRPr="003C6062">
        <w:rPr>
          <w:u w:val="single"/>
        </w:rPr>
        <w:t xml:space="preserve"> a serious </w:t>
      </w:r>
      <w:r w:rsidRPr="003C6062">
        <w:rPr>
          <w:highlight w:val="cyan"/>
          <w:u w:val="single"/>
        </w:rPr>
        <w:t>assessment</w:t>
      </w:r>
      <w:r w:rsidRPr="003C6062">
        <w:rPr>
          <w:u w:val="single"/>
        </w:rPr>
        <w:t xml:space="preserve"> of its motives, </w:t>
      </w:r>
      <w:r w:rsidRPr="003C6062">
        <w:rPr>
          <w:highlight w:val="cyan"/>
          <w:u w:val="single"/>
        </w:rPr>
        <w:t>likely</w:t>
      </w:r>
      <w:r w:rsidRPr="003C6062">
        <w:rPr>
          <w:u w:val="single"/>
        </w:rPr>
        <w:t xml:space="preserve"> </w:t>
      </w:r>
      <w:r w:rsidRPr="003C6062">
        <w:rPr>
          <w:highlight w:val="cyan"/>
          <w:u w:val="single"/>
        </w:rPr>
        <w:t>nuc</w:t>
      </w:r>
      <w:r w:rsidRPr="003C6062">
        <w:rPr>
          <w:u w:val="single"/>
        </w:rPr>
        <w:t xml:space="preserve">lear </w:t>
      </w:r>
      <w:r w:rsidRPr="003C6062">
        <w:rPr>
          <w:highlight w:val="cyan"/>
          <w:u w:val="single"/>
        </w:rPr>
        <w:t>prolif</w:t>
      </w:r>
      <w:r w:rsidRPr="003C6062">
        <w:rPr>
          <w:u w:val="single"/>
        </w:rPr>
        <w:t xml:space="preserve">eration strategy, and prospects of success. </w:t>
      </w:r>
      <w:r w:rsidRPr="003C6062">
        <w:rPr>
          <w:sz w:val="16"/>
        </w:rPr>
        <w:t xml:space="preserve">Answering these three inquiries has a purpose. </w:t>
      </w:r>
      <w:r w:rsidRPr="003C6062">
        <w:rPr>
          <w:u w:val="single"/>
        </w:rPr>
        <w:t xml:space="preserve">The </w:t>
      </w:r>
      <w:r w:rsidRPr="003C6062">
        <w:rPr>
          <w:highlight w:val="cyan"/>
          <w:u w:val="single"/>
        </w:rPr>
        <w:t>U</w:t>
      </w:r>
      <w:r w:rsidRPr="003C6062">
        <w:rPr>
          <w:u w:val="single"/>
        </w:rPr>
        <w:t xml:space="preserve">nited </w:t>
      </w:r>
      <w:r w:rsidRPr="003C6062">
        <w:rPr>
          <w:highlight w:val="cyan"/>
          <w:u w:val="single"/>
        </w:rPr>
        <w:t>S</w:t>
      </w:r>
      <w:r w:rsidRPr="003C6062">
        <w:rPr>
          <w:u w:val="single"/>
        </w:rPr>
        <w:t xml:space="preserve">tates </w:t>
      </w:r>
      <w:r w:rsidRPr="003C6062">
        <w:rPr>
          <w:highlight w:val="cyan"/>
          <w:u w:val="single"/>
        </w:rPr>
        <w:t>should</w:t>
      </w:r>
      <w:r w:rsidRPr="003C6062">
        <w:rPr>
          <w:u w:val="single"/>
        </w:rPr>
        <w:t xml:space="preserve"> </w:t>
      </w:r>
      <w:r w:rsidRPr="003C6062">
        <w:rPr>
          <w:highlight w:val="cyan"/>
          <w:u w:val="single"/>
        </w:rPr>
        <w:t>exploit</w:t>
      </w:r>
      <w:r w:rsidRPr="003C6062">
        <w:rPr>
          <w:u w:val="single"/>
        </w:rPr>
        <w:t xml:space="preserve"> its knowledge of the causes, strategies, and pitfalls of a prospective </w:t>
      </w:r>
      <w:r w:rsidRPr="003C6062">
        <w:rPr>
          <w:highlight w:val="cyan"/>
          <w:u w:val="single"/>
        </w:rPr>
        <w:t>Saudi</w:t>
      </w:r>
      <w:r w:rsidRPr="003C6062">
        <w:rPr>
          <w:u w:val="single"/>
        </w:rPr>
        <w:t xml:space="preserve"> Arabian </w:t>
      </w:r>
      <w:r w:rsidRPr="003C6062">
        <w:rPr>
          <w:highlight w:val="cyan"/>
          <w:u w:val="single"/>
        </w:rPr>
        <w:t>nuc</w:t>
      </w:r>
      <w:r w:rsidRPr="003C6062">
        <w:rPr>
          <w:u w:val="single"/>
        </w:rPr>
        <w:t>lear weapon</w:t>
      </w:r>
      <w:r w:rsidRPr="003C6062">
        <w:rPr>
          <w:highlight w:val="cyan"/>
          <w:u w:val="single"/>
        </w:rPr>
        <w:t>s</w:t>
      </w:r>
      <w:r w:rsidRPr="003C6062">
        <w:rPr>
          <w:u w:val="single"/>
        </w:rPr>
        <w:t xml:space="preserve"> program to ensure it does not come to fruition</w:t>
      </w:r>
      <w:r w:rsidRPr="003C6062">
        <w:rPr>
          <w:sz w:val="16"/>
        </w:rPr>
        <w:t xml:space="preserve">. A </w:t>
      </w:r>
      <w:r w:rsidRPr="003C6062">
        <w:rPr>
          <w:highlight w:val="cyan"/>
          <w:u w:val="single"/>
        </w:rPr>
        <w:t>nuclear Saudi</w:t>
      </w:r>
      <w:r w:rsidRPr="003C6062">
        <w:rPr>
          <w:u w:val="single"/>
        </w:rPr>
        <w:t xml:space="preserve"> Arabia would not just be </w:t>
      </w:r>
      <w:r w:rsidRPr="003C6062">
        <w:rPr>
          <w:rStyle w:val="Emphasis"/>
          <w:highlight w:val="cyan"/>
        </w:rPr>
        <w:t>devastating</w:t>
      </w:r>
      <w:r w:rsidRPr="003C6062">
        <w:rPr>
          <w:highlight w:val="cyan"/>
          <w:u w:val="single"/>
        </w:rPr>
        <w:t xml:space="preserve"> to</w:t>
      </w:r>
      <w:r w:rsidRPr="003C6062">
        <w:rPr>
          <w:u w:val="single"/>
        </w:rPr>
        <w:t xml:space="preserve"> the </w:t>
      </w:r>
      <w:r w:rsidRPr="003C6062">
        <w:rPr>
          <w:highlight w:val="cyan"/>
          <w:u w:val="single"/>
        </w:rPr>
        <w:t>nuclear nonprolif</w:t>
      </w:r>
      <w:r w:rsidRPr="003C6062">
        <w:rPr>
          <w:u w:val="single"/>
        </w:rPr>
        <w:t xml:space="preserve">eration regime, it would likely </w:t>
      </w:r>
      <w:r w:rsidRPr="003C6062">
        <w:rPr>
          <w:highlight w:val="cyan"/>
          <w:u w:val="single"/>
        </w:rPr>
        <w:t xml:space="preserve">worsen </w:t>
      </w:r>
      <w:r w:rsidRPr="003C6062">
        <w:rPr>
          <w:rStyle w:val="Emphasis"/>
          <w:highlight w:val="cyan"/>
        </w:rPr>
        <w:t>Saudi-Iranian tensions</w:t>
      </w:r>
      <w:r w:rsidRPr="003C6062">
        <w:rPr>
          <w:sz w:val="16"/>
        </w:rPr>
        <w:t xml:space="preserve"> and complicate U.S. efforts to manage the Middle East. </w:t>
      </w:r>
    </w:p>
    <w:p w14:paraId="21F0B8C5" w14:textId="77777777" w:rsidR="00B869B7" w:rsidRPr="003C6062" w:rsidRDefault="00B869B7" w:rsidP="00B869B7">
      <w:pPr>
        <w:tabs>
          <w:tab w:val="left" w:pos="3590"/>
        </w:tabs>
        <w:rPr>
          <w:sz w:val="16"/>
        </w:rPr>
      </w:pPr>
      <w:r w:rsidRPr="003C6062">
        <w:rPr>
          <w:sz w:val="16"/>
        </w:rPr>
        <w:t>Saudi Arabia’s Motive: Iran</w:t>
      </w:r>
    </w:p>
    <w:p w14:paraId="2AED1A56" w14:textId="77777777" w:rsidR="00B869B7" w:rsidRDefault="00B869B7" w:rsidP="00B869B7">
      <w:pPr>
        <w:tabs>
          <w:tab w:val="left" w:pos="3590"/>
        </w:tabs>
        <w:rPr>
          <w:u w:val="single"/>
        </w:rPr>
      </w:pPr>
      <w:r w:rsidRPr="003C6062">
        <w:rPr>
          <w:sz w:val="16"/>
        </w:rPr>
        <w:t>There are three models for why states seek nuclear weapons: security, domestic politics, and norms. The security model asserts that states pursue nuclear weapons to deter the security threat posed by a nuclear-armed adversary or a conventional military threat. In the domestic political model, internal actors encourage nuclear pursuit for budgetary gains, organizational status, or to secure support from domestic constituencies that favor nuclear weaponization. Finally, the norms model infers that states seek nuclear weapons as desirable symbols of prestige. Mohammed bin Salman’s warning suggests the obvious—</w:t>
      </w:r>
      <w:r w:rsidRPr="003C6062">
        <w:rPr>
          <w:highlight w:val="cyan"/>
          <w:u w:val="single"/>
        </w:rPr>
        <w:t>Saudi</w:t>
      </w:r>
      <w:r w:rsidRPr="003C6062">
        <w:rPr>
          <w:u w:val="single"/>
        </w:rPr>
        <w:t xml:space="preserve"> Arabia</w:t>
      </w:r>
      <w:r w:rsidRPr="003C6062">
        <w:rPr>
          <w:highlight w:val="cyan"/>
          <w:u w:val="single"/>
        </w:rPr>
        <w:t>’s</w:t>
      </w:r>
      <w:r w:rsidRPr="003C6062">
        <w:rPr>
          <w:u w:val="single"/>
        </w:rPr>
        <w:t xml:space="preserve"> </w:t>
      </w:r>
      <w:r w:rsidRPr="003C6062">
        <w:rPr>
          <w:highlight w:val="cyan"/>
          <w:u w:val="single"/>
        </w:rPr>
        <w:t>nuc</w:t>
      </w:r>
      <w:r w:rsidRPr="003C6062">
        <w:rPr>
          <w:u w:val="single"/>
        </w:rPr>
        <w:t xml:space="preserve">lear </w:t>
      </w:r>
      <w:r w:rsidRPr="003C6062">
        <w:rPr>
          <w:highlight w:val="cyan"/>
          <w:u w:val="single"/>
        </w:rPr>
        <w:t>interest</w:t>
      </w:r>
      <w:r w:rsidRPr="003C6062">
        <w:rPr>
          <w:u w:val="single"/>
        </w:rPr>
        <w:t xml:space="preserve"> is </w:t>
      </w:r>
      <w:r w:rsidRPr="003C6062">
        <w:rPr>
          <w:highlight w:val="cyan"/>
          <w:u w:val="single"/>
        </w:rPr>
        <w:t>driven</w:t>
      </w:r>
      <w:r w:rsidRPr="003C6062">
        <w:rPr>
          <w:u w:val="single"/>
        </w:rPr>
        <w:t xml:space="preserve"> </w:t>
      </w:r>
      <w:r w:rsidRPr="003C6062">
        <w:rPr>
          <w:highlight w:val="cyan"/>
          <w:u w:val="single"/>
        </w:rPr>
        <w:t>by</w:t>
      </w:r>
      <w:r w:rsidRPr="003C6062">
        <w:rPr>
          <w:u w:val="single"/>
        </w:rPr>
        <w:t xml:space="preserve"> the threat a nuclear-armed </w:t>
      </w:r>
      <w:r w:rsidRPr="003C6062">
        <w:rPr>
          <w:highlight w:val="cyan"/>
          <w:u w:val="single"/>
        </w:rPr>
        <w:t>Iran</w:t>
      </w:r>
      <w:r w:rsidRPr="003C6062">
        <w:rPr>
          <w:u w:val="single"/>
        </w:rPr>
        <w:t xml:space="preserve"> would pose.</w:t>
      </w:r>
    </w:p>
    <w:p w14:paraId="651814A1" w14:textId="77777777" w:rsidR="00B869B7" w:rsidRPr="003C6062" w:rsidRDefault="00B869B7" w:rsidP="00B869B7">
      <w:pPr>
        <w:tabs>
          <w:tab w:val="left" w:pos="3590"/>
        </w:tabs>
      </w:pPr>
      <w:r w:rsidRPr="00C07F3C">
        <w:t>&lt;&lt;&lt;text condensed, none omitted&gt;&gt;&gt;</w:t>
      </w:r>
    </w:p>
    <w:p w14:paraId="67DC57F3" w14:textId="77777777" w:rsidR="00B869B7" w:rsidRDefault="00B869B7" w:rsidP="00B869B7">
      <w:pPr>
        <w:tabs>
          <w:tab w:val="left" w:pos="3590"/>
        </w:tabs>
        <w:rPr>
          <w:sz w:val="12"/>
        </w:rPr>
      </w:pPr>
      <w:r w:rsidRPr="003C6062">
        <w:rPr>
          <w:sz w:val="12"/>
        </w:rPr>
        <w:t>Iran has emerged as the chief nuclear threat to Saudi Arabia since the mid-2000s. Saudi Arabia has never considered Iran’s nuclear program as purely civilian. Riyadh always assumed that Iran’s ultimate goal was nuclear armament. In 2011, Prince Turki Al-Faysal called for the Gulf states to acquire “nuclear might” as a counterweight to Iran. The Joint Comprehensive Plan of Action (JCPOA) did not assuage Saudi fears. In the 2015 agreement, Iran pledged not to produce highly enriched uranium or plutonium in exchange for sanctions relief. Saudi leaders considered the deal a betrayal because it left Iran’s ability to build nuclear weapons intact and the United States negotiated the JCPOA without consulting them. Fear of Iran has grown with the progress of its nuclear program. Saudi Arabia has repeatedly stressed the threat a nuclear Iran would pose. At the very least, Iran’s nuclear weaponization would “upset the traditional balance between the countries of the Gulf to Iran’s favor.” Saudi Arabia worries that Iran could use its nuclear arsenal to incite Saudi Shiites—a sizable minority that primarily resides in the oil-rich eastern province—to revolt without fear of Saudi reprisal against Iran. Iran could also expand its network of proxies more aggressively or close the Straits of Hormuz to Saudi oil exports. Saudi Arabia also presents numerous targets for conventional aggression waged under Iran’s prospective nuclear umbrella. Saudi Arabia worries that “the Iranian nuclear bomb has only one objective, namely that of dominance by a new Persian Empire over Asia and the Arab and Islamic worlds.” Saudi Arabia’s fear of a nuclear-armed Iran is clear, and a recent </w:t>
      </w:r>
      <w:r w:rsidRPr="003C6062">
        <w:rPr>
          <w:i/>
          <w:iCs/>
          <w:sz w:val="12"/>
        </w:rPr>
        <w:t>Foreign Affairs </w:t>
      </w:r>
      <w:r w:rsidRPr="003C6062">
        <w:rPr>
          <w:sz w:val="12"/>
        </w:rPr>
        <w:t>article came to the same conclusion: the main motivation for Saudi Arabia’s nuclear behavior is Iran. Saudi Arabia: Nuclear HedgerSaudi Arabia has the characteristics of a nuclear hedger: a state that lays the groundwork for the active pursuit of nuclear weapons. Saudi Arabia has stated the conditions under which it would pursue nuclear weapons. It already possesses dual-capable delivery systems and seeks reactors to produce weapons-grade uranium. Its inability to enrich nuclear material alone prevents Saudi Arabia from gaining nuclear latency that it can rapidly convert into nuclear weapons. Saudi Arabia is best categorized as an insurance hedger that seeks to reduce the time needed to build a bomb. Regardless of the categorization of Saudi Arabia’s hedging, its interest in nuclear weapons has entered a new, acute stage. Nuclear Strategies: Pathways To the BombThere are three strategies Saudi Arabia could adopt if it did seek the bomb: sheltered pursuit, sprinting, and hiding. The strategy of sheltered pursuit describes a pathway to nuclear weapons that depends on the support of a major power. In this strategy, a major power protects the nuclear aspirant from rivals’ efforts to interfere with its nuclear pursuit. In this case, Riyadh would rely on the United States to provide shelter and deter Iran. It is likely Saudi Arabia’s preferred pathway because it enables nuclear aspirants to pursue nuclear weapons more efficiently and openly. Major power patronage can prevent military, economic, and diplomatic counterproliferation actions. However, it is unlikely that the United States would support Saudi Arabia’s nuclear pursuit. The United States prefers for its allies not to have nuclear weapons so that escalation and nuclear use remain entirely within Washington’s purview. Further, Saudi Arabia would need reactors and gas centrifuges to build nuclear weapons and there has been opposition from Congress and Israel to a U.S.-Saudi nuclear energy deal. It is unlikely Congress would approve of a deal without stringent proliferation safeguards. Moreover, if the United States did grant Saudi Arabia those facilities and technologies without a prohibition on enrichment, it would set a precedent for other allies to demand similar privileges. </w:t>
      </w:r>
    </w:p>
    <w:p w14:paraId="0B2701F6" w14:textId="77777777" w:rsidR="00B869B7" w:rsidRPr="003C6062" w:rsidRDefault="00B869B7" w:rsidP="00B869B7">
      <w:pPr>
        <w:tabs>
          <w:tab w:val="left" w:pos="3590"/>
        </w:tabs>
        <w:rPr>
          <w:rStyle w:val="StyleUnderline"/>
        </w:rPr>
      </w:pPr>
      <w:r w:rsidRPr="00C07F3C">
        <w:rPr>
          <w:rStyle w:val="StyleUnderline"/>
        </w:rPr>
        <w:t>&lt;&lt;&lt;resume paragraph&gt;&gt;&gt;</w:t>
      </w:r>
    </w:p>
    <w:p w14:paraId="7282F76E" w14:textId="77777777" w:rsidR="00B869B7" w:rsidRPr="003C6062" w:rsidRDefault="00B869B7" w:rsidP="00B869B7">
      <w:pPr>
        <w:tabs>
          <w:tab w:val="left" w:pos="3590"/>
        </w:tabs>
        <w:rPr>
          <w:sz w:val="16"/>
        </w:rPr>
      </w:pPr>
      <w:r w:rsidRPr="003C6062">
        <w:rPr>
          <w:u w:val="single"/>
        </w:rPr>
        <w:t>The “</w:t>
      </w:r>
      <w:r w:rsidRPr="003C6062">
        <w:rPr>
          <w:rStyle w:val="Emphasis"/>
          <w:highlight w:val="cyan"/>
        </w:rPr>
        <w:t>sprinting</w:t>
      </w:r>
      <w:r w:rsidRPr="003C6062">
        <w:rPr>
          <w:rStyle w:val="Emphasis"/>
        </w:rPr>
        <w:t xml:space="preserve">” </w:t>
      </w:r>
      <w:r w:rsidRPr="003C6062">
        <w:rPr>
          <w:rStyle w:val="Emphasis"/>
          <w:highlight w:val="cyan"/>
        </w:rPr>
        <w:t>strategy</w:t>
      </w:r>
      <w:r w:rsidRPr="003C6062">
        <w:rPr>
          <w:u w:val="single"/>
        </w:rPr>
        <w:t xml:space="preserve"> </w:t>
      </w:r>
      <w:r w:rsidRPr="003C6062">
        <w:rPr>
          <w:highlight w:val="cyan"/>
          <w:u w:val="single"/>
        </w:rPr>
        <w:t>describes</w:t>
      </w:r>
      <w:r w:rsidRPr="003C6062">
        <w:rPr>
          <w:u w:val="single"/>
        </w:rPr>
        <w:t xml:space="preserve"> an </w:t>
      </w:r>
      <w:r w:rsidRPr="003C6062">
        <w:rPr>
          <w:highlight w:val="cyan"/>
          <w:u w:val="single"/>
        </w:rPr>
        <w:t>active</w:t>
      </w:r>
      <w:r w:rsidRPr="003C6062">
        <w:rPr>
          <w:u w:val="single"/>
        </w:rPr>
        <w:t xml:space="preserve">, </w:t>
      </w:r>
      <w:r w:rsidRPr="003C6062">
        <w:rPr>
          <w:highlight w:val="cyan"/>
          <w:u w:val="single"/>
        </w:rPr>
        <w:t>rapid</w:t>
      </w:r>
      <w:r w:rsidRPr="003C6062">
        <w:rPr>
          <w:u w:val="single"/>
        </w:rPr>
        <w:t xml:space="preserve">, and open </w:t>
      </w:r>
      <w:r w:rsidRPr="003C6062">
        <w:rPr>
          <w:highlight w:val="cyan"/>
          <w:u w:val="single"/>
        </w:rPr>
        <w:t>pursuit of nuc</w:t>
      </w:r>
      <w:r w:rsidRPr="003C6062">
        <w:rPr>
          <w:u w:val="single"/>
        </w:rPr>
        <w:t>lear weapon</w:t>
      </w:r>
      <w:r w:rsidRPr="003C6062">
        <w:rPr>
          <w:highlight w:val="cyan"/>
          <w:u w:val="single"/>
        </w:rPr>
        <w:t>s</w:t>
      </w:r>
      <w:r w:rsidRPr="003C6062">
        <w:rPr>
          <w:sz w:val="16"/>
        </w:rPr>
        <w:t>. Sprinting has historically been successful with France, India, the PRC, the USSR, and the United States all employing it. However, sprinting often requires immunity from military and economic preventive action, such as sanctions or strikes on nuclear facilities. Saudi Arabia is vulnerable to both Iranian military countermeasures and a U.S. arms embargo. It also lacks the reactors and equipment needed to sprint to the bomb.</w:t>
      </w:r>
    </w:p>
    <w:p w14:paraId="255B3897" w14:textId="77777777" w:rsidR="00B869B7" w:rsidRPr="003C6062" w:rsidRDefault="00B869B7" w:rsidP="00B869B7">
      <w:pPr>
        <w:tabs>
          <w:tab w:val="left" w:pos="3590"/>
        </w:tabs>
        <w:rPr>
          <w:u w:val="single"/>
        </w:rPr>
      </w:pPr>
      <w:r w:rsidRPr="003C6062">
        <w:rPr>
          <w:u w:val="single"/>
        </w:rPr>
        <w:t xml:space="preserve">Although there are </w:t>
      </w:r>
      <w:r w:rsidRPr="003C6062">
        <w:rPr>
          <w:highlight w:val="cyan"/>
          <w:u w:val="single"/>
        </w:rPr>
        <w:t>countries</w:t>
      </w:r>
      <w:r w:rsidRPr="003C6062">
        <w:rPr>
          <w:u w:val="single"/>
        </w:rPr>
        <w:t xml:space="preserve"> that </w:t>
      </w:r>
      <w:r w:rsidRPr="003C6062">
        <w:rPr>
          <w:highlight w:val="cyan"/>
          <w:u w:val="single"/>
        </w:rPr>
        <w:t>could</w:t>
      </w:r>
      <w:r w:rsidRPr="003C6062">
        <w:rPr>
          <w:u w:val="single"/>
        </w:rPr>
        <w:t xml:space="preserve"> </w:t>
      </w:r>
      <w:r w:rsidRPr="003C6062">
        <w:rPr>
          <w:rStyle w:val="Emphasis"/>
          <w:highlight w:val="cyan"/>
        </w:rPr>
        <w:t>provide Saudi</w:t>
      </w:r>
      <w:r w:rsidRPr="003C6062">
        <w:rPr>
          <w:rStyle w:val="Emphasis"/>
        </w:rPr>
        <w:t xml:space="preserve"> Arabia</w:t>
      </w:r>
      <w:r w:rsidRPr="003C6062">
        <w:rPr>
          <w:u w:val="single"/>
        </w:rPr>
        <w:t xml:space="preserve"> </w:t>
      </w:r>
      <w:r w:rsidRPr="003C6062">
        <w:rPr>
          <w:highlight w:val="cyan"/>
          <w:u w:val="single"/>
        </w:rPr>
        <w:t>with</w:t>
      </w:r>
      <w:r w:rsidRPr="003C6062">
        <w:rPr>
          <w:u w:val="single"/>
        </w:rPr>
        <w:t xml:space="preserve"> these </w:t>
      </w:r>
      <w:r w:rsidRPr="003C6062">
        <w:rPr>
          <w:highlight w:val="cyan"/>
          <w:u w:val="single"/>
        </w:rPr>
        <w:t>tech</w:t>
      </w:r>
      <w:r w:rsidRPr="003C6062">
        <w:rPr>
          <w:u w:val="single"/>
        </w:rPr>
        <w:t>nologies—the PRC, United States, France, Russia, and South Korea among them</w:t>
      </w:r>
      <w:r w:rsidRPr="003C6062">
        <w:rPr>
          <w:sz w:val="16"/>
        </w:rPr>
        <w:t xml:space="preserve">—a lack of uranium enrichment capabilities is currently the chief obstacle to a Saudi sprint to the bomb. U.S. allies South Korea and France are unlikely to sell Saudi Arabia nuclear reactors without a strict nonproliferation agreement. Sanctions against Russia render it an unattractive partner for Saudi Arabia. The PRC has close economic and military ties to Iran and even designed an Iranian uranium-conversion facility. However, the </w:t>
      </w:r>
      <w:r w:rsidRPr="003C6062">
        <w:rPr>
          <w:highlight w:val="cyan"/>
          <w:u w:val="single"/>
        </w:rPr>
        <w:t>PRC</w:t>
      </w:r>
      <w:r w:rsidRPr="003C6062">
        <w:rPr>
          <w:u w:val="single"/>
        </w:rPr>
        <w:t xml:space="preserve"> has </w:t>
      </w:r>
      <w:r w:rsidRPr="003C6062">
        <w:rPr>
          <w:rStyle w:val="Emphasis"/>
          <w:highlight w:val="cyan"/>
        </w:rPr>
        <w:t>partnered</w:t>
      </w:r>
      <w:r w:rsidRPr="003C6062">
        <w:rPr>
          <w:highlight w:val="cyan"/>
          <w:u w:val="single"/>
        </w:rPr>
        <w:t xml:space="preserve"> with Saudi</w:t>
      </w:r>
      <w:r w:rsidRPr="003C6062">
        <w:rPr>
          <w:u w:val="single"/>
        </w:rPr>
        <w:t xml:space="preserve"> Arabia </w:t>
      </w:r>
      <w:r w:rsidRPr="003C6062">
        <w:rPr>
          <w:highlight w:val="cyan"/>
          <w:u w:val="single"/>
        </w:rPr>
        <w:t>on</w:t>
      </w:r>
      <w:r w:rsidRPr="003C6062">
        <w:rPr>
          <w:u w:val="single"/>
        </w:rPr>
        <w:t> </w:t>
      </w:r>
      <w:r w:rsidRPr="003C6062">
        <w:rPr>
          <w:highlight w:val="cyan"/>
          <w:u w:val="single"/>
        </w:rPr>
        <w:t>uranium</w:t>
      </w:r>
      <w:r w:rsidRPr="003C6062">
        <w:rPr>
          <w:u w:val="single"/>
        </w:rPr>
        <w:t xml:space="preserve"> prospecting</w:t>
      </w:r>
      <w:r w:rsidRPr="003C6062">
        <w:rPr>
          <w:sz w:val="16"/>
        </w:rPr>
        <w:t>, brokered an effort at Saudi-Iranian rapprochement in 2023, and </w:t>
      </w:r>
      <w:r w:rsidRPr="003C6062">
        <w:rPr>
          <w:highlight w:val="cyan"/>
          <w:u w:val="single"/>
        </w:rPr>
        <w:t>supplied Saudi</w:t>
      </w:r>
      <w:r w:rsidRPr="003C6062">
        <w:rPr>
          <w:u w:val="single"/>
        </w:rPr>
        <w:t xml:space="preserve"> Arabia </w:t>
      </w:r>
      <w:r w:rsidRPr="003C6062">
        <w:rPr>
          <w:highlight w:val="cyan"/>
          <w:u w:val="single"/>
        </w:rPr>
        <w:t>with</w:t>
      </w:r>
      <w:r w:rsidRPr="003C6062">
        <w:rPr>
          <w:u w:val="single"/>
        </w:rPr>
        <w:t xml:space="preserve"> dual-capable </w:t>
      </w:r>
      <w:r w:rsidRPr="003C6062">
        <w:rPr>
          <w:rStyle w:val="Emphasis"/>
          <w:highlight w:val="cyan"/>
        </w:rPr>
        <w:t>ballistic missiles</w:t>
      </w:r>
      <w:r w:rsidRPr="003C6062">
        <w:rPr>
          <w:sz w:val="16"/>
        </w:rPr>
        <w:t xml:space="preserve">. </w:t>
      </w:r>
      <w:r w:rsidRPr="003C6062">
        <w:rPr>
          <w:u w:val="single"/>
        </w:rPr>
        <w:t xml:space="preserve">Although the </w:t>
      </w:r>
      <w:r w:rsidRPr="003C6062">
        <w:rPr>
          <w:highlight w:val="cyan"/>
          <w:u w:val="single"/>
        </w:rPr>
        <w:t>PRC</w:t>
      </w:r>
      <w:r w:rsidRPr="003C6062">
        <w:rPr>
          <w:u w:val="single"/>
        </w:rPr>
        <w:t xml:space="preserve"> might eventually balk at </w:t>
      </w:r>
      <w:r w:rsidRPr="003C6062">
        <w:rPr>
          <w:highlight w:val="cyan"/>
          <w:u w:val="single"/>
        </w:rPr>
        <w:t>providing</w:t>
      </w:r>
      <w:r w:rsidRPr="003C6062">
        <w:rPr>
          <w:u w:val="single"/>
        </w:rPr>
        <w:t xml:space="preserve"> </w:t>
      </w:r>
      <w:r w:rsidRPr="003C6062">
        <w:rPr>
          <w:highlight w:val="cyan"/>
          <w:u w:val="single"/>
        </w:rPr>
        <w:t>Saudi</w:t>
      </w:r>
      <w:r w:rsidRPr="003C6062">
        <w:rPr>
          <w:u w:val="single"/>
        </w:rPr>
        <w:t xml:space="preserve"> </w:t>
      </w:r>
      <w:r w:rsidRPr="003C6062">
        <w:rPr>
          <w:highlight w:val="cyan"/>
          <w:u w:val="single"/>
        </w:rPr>
        <w:t>Arabia</w:t>
      </w:r>
      <w:r w:rsidRPr="003C6062">
        <w:rPr>
          <w:u w:val="single"/>
        </w:rPr>
        <w:t xml:space="preserve"> </w:t>
      </w:r>
      <w:r w:rsidRPr="003C6062">
        <w:rPr>
          <w:highlight w:val="cyan"/>
          <w:u w:val="single"/>
        </w:rPr>
        <w:t>with</w:t>
      </w:r>
      <w:r w:rsidRPr="003C6062">
        <w:rPr>
          <w:u w:val="single"/>
        </w:rPr>
        <w:t xml:space="preserve"> nuclear </w:t>
      </w:r>
      <w:r w:rsidRPr="003C6062">
        <w:rPr>
          <w:rStyle w:val="Emphasis"/>
          <w:highlight w:val="cyan"/>
        </w:rPr>
        <w:t>reactors</w:t>
      </w:r>
      <w:r w:rsidRPr="003C6062">
        <w:rPr>
          <w:u w:val="single"/>
        </w:rPr>
        <w:t xml:space="preserve"> that can </w:t>
      </w:r>
      <w:r w:rsidRPr="003C6062">
        <w:rPr>
          <w:rStyle w:val="Emphasis"/>
          <w:highlight w:val="cyan"/>
        </w:rPr>
        <w:t>produce</w:t>
      </w:r>
      <w:r w:rsidRPr="003C6062">
        <w:rPr>
          <w:u w:val="single"/>
        </w:rPr>
        <w:t xml:space="preserve"> </w:t>
      </w:r>
      <w:r w:rsidRPr="003C6062">
        <w:rPr>
          <w:rStyle w:val="Emphasis"/>
          <w:highlight w:val="cyan"/>
        </w:rPr>
        <w:t>weapons-grade</w:t>
      </w:r>
      <w:r w:rsidRPr="003C6062">
        <w:rPr>
          <w:u w:val="single"/>
        </w:rPr>
        <w:t xml:space="preserve"> nuclear </w:t>
      </w:r>
      <w:r w:rsidRPr="003C6062">
        <w:rPr>
          <w:highlight w:val="cyan"/>
          <w:u w:val="single"/>
        </w:rPr>
        <w:t>material</w:t>
      </w:r>
      <w:r w:rsidRPr="003C6062">
        <w:rPr>
          <w:sz w:val="16"/>
        </w:rPr>
        <w:t xml:space="preserve">, it covets Saudi Arabian oil and has a track record of nuclear partnership with the kingdom. Either way, </w:t>
      </w:r>
      <w:r w:rsidRPr="003C6062">
        <w:rPr>
          <w:highlight w:val="cyan"/>
          <w:u w:val="single"/>
        </w:rPr>
        <w:t>Saudi</w:t>
      </w:r>
      <w:r w:rsidRPr="003C6062">
        <w:rPr>
          <w:u w:val="single"/>
        </w:rPr>
        <w:t xml:space="preserve"> Arabia </w:t>
      </w:r>
      <w:r w:rsidRPr="003C6062">
        <w:rPr>
          <w:highlight w:val="cyan"/>
          <w:u w:val="single"/>
        </w:rPr>
        <w:t>considers</w:t>
      </w:r>
      <w:r w:rsidRPr="003C6062">
        <w:rPr>
          <w:u w:val="single"/>
        </w:rPr>
        <w:t xml:space="preserve"> the </w:t>
      </w:r>
      <w:r w:rsidRPr="003C6062">
        <w:rPr>
          <w:highlight w:val="cyan"/>
          <w:u w:val="single"/>
        </w:rPr>
        <w:t>PRC</w:t>
      </w:r>
      <w:r w:rsidRPr="003C6062">
        <w:rPr>
          <w:u w:val="single"/>
        </w:rPr>
        <w:t xml:space="preserve"> its </w:t>
      </w:r>
      <w:r w:rsidRPr="003C6062">
        <w:rPr>
          <w:rStyle w:val="Emphasis"/>
          <w:highlight w:val="cyan"/>
        </w:rPr>
        <w:t>best bet</w:t>
      </w:r>
      <w:r w:rsidRPr="003C6062">
        <w:rPr>
          <w:u w:val="single"/>
        </w:rPr>
        <w:t xml:space="preserve"> to secure nuclear reactors if the United States declines to do so.</w:t>
      </w:r>
    </w:p>
    <w:p w14:paraId="3796B5A0" w14:textId="77777777" w:rsidR="00B869B7" w:rsidRPr="003C6062" w:rsidRDefault="00B869B7" w:rsidP="00B869B7">
      <w:pPr>
        <w:tabs>
          <w:tab w:val="left" w:pos="3590"/>
        </w:tabs>
        <w:rPr>
          <w:sz w:val="16"/>
        </w:rPr>
      </w:pPr>
      <w:r w:rsidRPr="003C6062">
        <w:rPr>
          <w:sz w:val="16"/>
        </w:rPr>
        <w:t xml:space="preserve">The strategy of ‘hiding’ differs from sprinting in that it privileges secrecy over rapidity. Saudi Arabia is a good candidate for a hiding strategy. </w:t>
      </w:r>
      <w:r w:rsidRPr="003C6062">
        <w:rPr>
          <w:u w:val="single"/>
        </w:rPr>
        <w:t xml:space="preserve">The </w:t>
      </w:r>
      <w:r w:rsidRPr="003C6062">
        <w:rPr>
          <w:rStyle w:val="Emphasis"/>
          <w:highlight w:val="cyan"/>
        </w:rPr>
        <w:t xml:space="preserve">international </w:t>
      </w:r>
      <w:r w:rsidRPr="003C6062">
        <w:rPr>
          <w:rStyle w:val="Emphasis"/>
        </w:rPr>
        <w:t>community</w:t>
      </w:r>
      <w:r w:rsidRPr="003C6062">
        <w:rPr>
          <w:u w:val="single"/>
        </w:rPr>
        <w:t xml:space="preserve"> </w:t>
      </w:r>
      <w:r w:rsidRPr="003C6062">
        <w:rPr>
          <w:highlight w:val="cyan"/>
          <w:u w:val="single"/>
        </w:rPr>
        <w:t>knows</w:t>
      </w:r>
      <w:r w:rsidRPr="003C6062">
        <w:rPr>
          <w:u w:val="single"/>
        </w:rPr>
        <w:t> </w:t>
      </w:r>
      <w:r w:rsidRPr="003C6062">
        <w:rPr>
          <w:highlight w:val="cyan"/>
          <w:u w:val="single"/>
        </w:rPr>
        <w:t>little</w:t>
      </w:r>
      <w:r w:rsidRPr="003C6062">
        <w:rPr>
          <w:u w:val="single"/>
        </w:rPr>
        <w:t xml:space="preserve"> about </w:t>
      </w:r>
      <w:r w:rsidRPr="003C6062">
        <w:rPr>
          <w:rStyle w:val="Emphasis"/>
        </w:rPr>
        <w:t>nuclear activity</w:t>
      </w:r>
      <w:r w:rsidRPr="003C6062">
        <w:rPr>
          <w:u w:val="single"/>
        </w:rPr>
        <w:t xml:space="preserve"> within the kingdom</w:t>
      </w:r>
      <w:r w:rsidRPr="003C6062">
        <w:rPr>
          <w:sz w:val="16"/>
        </w:rPr>
        <w:t>. Its secretive decision-making and secluded desert areas that could house underground nuclear facilities would also aid a hiding strategy. Nonetheless, Saudi Arabia still cannot enrich uranium to weapons grade. Efforts to enlist outside help could alert others to its nuclear weapons program. If Iran builds nuclear weapons first, Mohammed bin Salman’s prior statement would direct international scrutiny toward Saudi Arabia’s nuclear activities.  </w:t>
      </w:r>
    </w:p>
    <w:p w14:paraId="2BC27A84" w14:textId="77777777" w:rsidR="00B869B7" w:rsidRPr="003C6062" w:rsidRDefault="00B869B7" w:rsidP="00B869B7">
      <w:pPr>
        <w:tabs>
          <w:tab w:val="left" w:pos="3590"/>
        </w:tabs>
        <w:rPr>
          <w:sz w:val="16"/>
        </w:rPr>
      </w:pPr>
      <w:r w:rsidRPr="003C6062">
        <w:rPr>
          <w:sz w:val="16"/>
        </w:rPr>
        <w:t>Obstacles To The Bomb</w:t>
      </w:r>
    </w:p>
    <w:p w14:paraId="5EE2E70E" w14:textId="77777777" w:rsidR="00B869B7" w:rsidRPr="003C6062" w:rsidRDefault="00B869B7" w:rsidP="00B869B7">
      <w:pPr>
        <w:tabs>
          <w:tab w:val="left" w:pos="3590"/>
        </w:tabs>
        <w:rPr>
          <w:sz w:val="16"/>
        </w:rPr>
      </w:pPr>
      <w:r w:rsidRPr="003C6062">
        <w:rPr>
          <w:sz w:val="16"/>
        </w:rPr>
        <w:t>Even if Saudi Arabia adopted an active pursuit strategy, it would take years before it built a finished nuclear weapon. Saudi Arabia lacks the dual-use technology needed to build weapons-grade nuclear material, and nuclear warheads are difficult to construct. A Saudi Arabian nuclear weapons program could also elicit reprisals from Iran. In 2019, the Islamic Republic used its missile and drone capabilities to cripple a Saudi oil processing facility. It could launch similar assaults on Saudi Arabia’s nuclear infrastructure. Furthermore, the United States might levy sanctions on the Kingdom or offer Saudi Arabia its long sought after formal defense relationship. Lengthy time frames and a need to secure enrichment capabilities from abroad provide the United States with the opportunity to preempt Saudi Arabia before it is too late. </w:t>
      </w:r>
    </w:p>
    <w:p w14:paraId="41C6DA67" w14:textId="77777777" w:rsidR="00B869B7" w:rsidRPr="003C6062" w:rsidRDefault="00B869B7" w:rsidP="00B869B7">
      <w:pPr>
        <w:tabs>
          <w:tab w:val="left" w:pos="3590"/>
        </w:tabs>
        <w:rPr>
          <w:sz w:val="16"/>
        </w:rPr>
      </w:pPr>
      <w:r w:rsidRPr="003C6062">
        <w:rPr>
          <w:sz w:val="16"/>
        </w:rPr>
        <w:t>Why The United States Should Stop Saudi Arabia </w:t>
      </w:r>
    </w:p>
    <w:p w14:paraId="04B584DA" w14:textId="77777777" w:rsidR="00B869B7" w:rsidRPr="003C6062" w:rsidRDefault="00B869B7" w:rsidP="00B869B7">
      <w:pPr>
        <w:tabs>
          <w:tab w:val="left" w:pos="3590"/>
        </w:tabs>
        <w:rPr>
          <w:sz w:val="16"/>
        </w:rPr>
      </w:pPr>
      <w:r w:rsidRPr="003C6062">
        <w:rPr>
          <w:sz w:val="16"/>
        </w:rPr>
        <w:t>There are three compelling reasons for the United States to stop Saudi Arabia: the instability-stability paradox modeled by India and Pakistan, the preservation of the nuclear nonproliferation regime, and the loss of U.S. leverage over an emboldened, nuclear Saudi Arabia. The possibility of a Middle Eastern nuclear arms race triggered by Iran has also been widely discussed, and Saudi Arabia’s building a nuclear bomb raises similar concerns. The United Arab Emirates, Egypt, and Türkiye are the most likely candidates to catch the nuclear contagion, though there are credible reasons to question whether these states would develop nuclear weapons; Türkiye already enjoys a credible nuclear deterrent as a NATO member; Egypt has a dilapidated nuclear infrastructure; the United Arab Emirates has signed a stringent 123 Agreement. This gold standard of nonproliferation agreements indicates that the UAE is willing to put the nuclear option aside, at least for now. </w:t>
      </w:r>
    </w:p>
    <w:p w14:paraId="42B65418" w14:textId="77777777" w:rsidR="00B869B7" w:rsidRPr="003C6062" w:rsidRDefault="00B869B7" w:rsidP="00B869B7">
      <w:pPr>
        <w:tabs>
          <w:tab w:val="left" w:pos="3590"/>
        </w:tabs>
        <w:rPr>
          <w:u w:val="single"/>
        </w:rPr>
      </w:pPr>
      <w:r w:rsidRPr="003C6062">
        <w:rPr>
          <w:sz w:val="16"/>
        </w:rPr>
        <w:t xml:space="preserve">More likely is the possibility of an instability-stability paradox between a nuclear-armed Iran and Saudi Arabia. The instability-stability paradox argues that nuclear weapons may produce stability at the strategic level, but can </w:t>
      </w:r>
      <w:r w:rsidRPr="003C6062">
        <w:rPr>
          <w:u w:val="single"/>
        </w:rPr>
        <w:t xml:space="preserve">simultaneously </w:t>
      </w:r>
      <w:r w:rsidRPr="003C6062">
        <w:rPr>
          <w:highlight w:val="cyan"/>
          <w:u w:val="single"/>
        </w:rPr>
        <w:t>fuel</w:t>
      </w:r>
      <w:r w:rsidRPr="003C6062">
        <w:rPr>
          <w:u w:val="single"/>
        </w:rPr>
        <w:t xml:space="preserve"> </w:t>
      </w:r>
      <w:r w:rsidRPr="003C6062">
        <w:rPr>
          <w:rStyle w:val="Emphasis"/>
          <w:highlight w:val="cyan"/>
        </w:rPr>
        <w:t>distrust</w:t>
      </w:r>
      <w:r w:rsidRPr="003C6062">
        <w:rPr>
          <w:rStyle w:val="Emphasis"/>
        </w:rPr>
        <w:t xml:space="preserve"> and </w:t>
      </w:r>
      <w:r w:rsidRPr="003C6062">
        <w:rPr>
          <w:rStyle w:val="Emphasis"/>
          <w:highlight w:val="cyan"/>
        </w:rPr>
        <w:t>escalation</w:t>
      </w:r>
      <w:r w:rsidRPr="003C6062">
        <w:rPr>
          <w:sz w:val="16"/>
        </w:rPr>
        <w:t xml:space="preserve"> at the conventional level. Iran has sparred with Israel despite its nuclear arsenal, it could do so with Saudi Arabia as well. The small, vulnerable nuclear arsenals Iran and Saudi Arabia would possess initially could also invite counterforce strategies, in which opposing nuclear states seek to destroy their adversaries’ nuclear weapons in a first strike. India has adopted a counterforce strategy against Pakistan’s 150 or so nuclear missiles, and both nations have continued to skirmish despite their nuclear arsenals. </w:t>
      </w:r>
      <w:r w:rsidRPr="003C6062">
        <w:rPr>
          <w:u w:val="single"/>
        </w:rPr>
        <w:t xml:space="preserve">A </w:t>
      </w:r>
      <w:r w:rsidRPr="003C6062">
        <w:rPr>
          <w:highlight w:val="cyan"/>
          <w:u w:val="single"/>
        </w:rPr>
        <w:t>Saudi</w:t>
      </w:r>
      <w:r w:rsidRPr="003C6062">
        <w:rPr>
          <w:u w:val="single"/>
        </w:rPr>
        <w:t xml:space="preserve"> Arabian </w:t>
      </w:r>
      <w:r w:rsidRPr="003C6062">
        <w:rPr>
          <w:highlight w:val="cyan"/>
          <w:u w:val="single"/>
        </w:rPr>
        <w:t>nuc</w:t>
      </w:r>
      <w:r w:rsidRPr="003C6062">
        <w:rPr>
          <w:u w:val="single"/>
        </w:rPr>
        <w:t>lear weapon</w:t>
      </w:r>
      <w:r w:rsidRPr="003C6062">
        <w:rPr>
          <w:highlight w:val="cyan"/>
          <w:u w:val="single"/>
        </w:rPr>
        <w:t>s</w:t>
      </w:r>
      <w:r w:rsidRPr="003C6062">
        <w:rPr>
          <w:u w:val="single"/>
        </w:rPr>
        <w:t xml:space="preserve"> program may </w:t>
      </w:r>
      <w:r w:rsidRPr="003C6062">
        <w:rPr>
          <w:highlight w:val="cyan"/>
          <w:u w:val="single"/>
        </w:rPr>
        <w:t>not</w:t>
      </w:r>
      <w:r w:rsidRPr="003C6062">
        <w:rPr>
          <w:u w:val="single"/>
        </w:rPr>
        <w:t xml:space="preserve"> produce </w:t>
      </w:r>
      <w:r w:rsidRPr="003C6062">
        <w:rPr>
          <w:highlight w:val="cyan"/>
          <w:u w:val="single"/>
        </w:rPr>
        <w:t>stability</w:t>
      </w:r>
      <w:r w:rsidRPr="003C6062">
        <w:rPr>
          <w:u w:val="single"/>
        </w:rPr>
        <w:t xml:space="preserve"> between Iran and Saudi Arabia. Instead, it could </w:t>
      </w:r>
      <w:r w:rsidRPr="003C6062">
        <w:rPr>
          <w:highlight w:val="cyan"/>
          <w:u w:val="single"/>
        </w:rPr>
        <w:t>deepen</w:t>
      </w:r>
      <w:r w:rsidRPr="003C6062">
        <w:rPr>
          <w:u w:val="single"/>
        </w:rPr>
        <w:t xml:space="preserve"> </w:t>
      </w:r>
      <w:r w:rsidRPr="003C6062">
        <w:rPr>
          <w:rStyle w:val="Emphasis"/>
          <w:highlight w:val="cyan"/>
        </w:rPr>
        <w:t>hostilities</w:t>
      </w:r>
      <w:r w:rsidRPr="003C6062">
        <w:rPr>
          <w:u w:val="single"/>
        </w:rPr>
        <w:t xml:space="preserve"> between the two powers. </w:t>
      </w:r>
    </w:p>
    <w:p w14:paraId="67C4FFB2" w14:textId="77777777" w:rsidR="00B869B7" w:rsidRPr="003C6062" w:rsidRDefault="00B869B7" w:rsidP="00B869B7">
      <w:pPr>
        <w:tabs>
          <w:tab w:val="left" w:pos="3590"/>
        </w:tabs>
        <w:rPr>
          <w:sz w:val="16"/>
        </w:rPr>
      </w:pPr>
      <w:r w:rsidRPr="003C6062">
        <w:rPr>
          <w:sz w:val="16"/>
        </w:rPr>
        <w:t xml:space="preserve">There is also the question of the nonproliferation regime. </w:t>
      </w:r>
      <w:r w:rsidRPr="003C6062">
        <w:rPr>
          <w:sz w:val="16"/>
          <w:highlight w:val="cyan"/>
        </w:rPr>
        <w:t>S</w:t>
      </w:r>
      <w:r w:rsidRPr="003C6062">
        <w:rPr>
          <w:highlight w:val="cyan"/>
          <w:u w:val="single"/>
        </w:rPr>
        <w:t>audi</w:t>
      </w:r>
      <w:r w:rsidRPr="003C6062">
        <w:rPr>
          <w:u w:val="single"/>
        </w:rPr>
        <w:t xml:space="preserve"> Arabia’s </w:t>
      </w:r>
      <w:r w:rsidRPr="003C6062">
        <w:rPr>
          <w:rStyle w:val="Emphasis"/>
          <w:highlight w:val="cyan"/>
        </w:rPr>
        <w:t>bomb-seeking</w:t>
      </w:r>
      <w:r w:rsidRPr="003C6062">
        <w:rPr>
          <w:u w:val="single"/>
        </w:rPr>
        <w:t xml:space="preserve"> behavior may </w:t>
      </w:r>
      <w:r w:rsidRPr="003C6062">
        <w:rPr>
          <w:rStyle w:val="Emphasis"/>
          <w:highlight w:val="cyan"/>
        </w:rPr>
        <w:t>shake</w:t>
      </w:r>
      <w:r w:rsidRPr="003C6062">
        <w:rPr>
          <w:rStyle w:val="Emphasis"/>
        </w:rPr>
        <w:t xml:space="preserve"> </w:t>
      </w:r>
      <w:r w:rsidRPr="003C6062">
        <w:rPr>
          <w:rStyle w:val="Emphasis"/>
          <w:highlight w:val="cyan"/>
        </w:rPr>
        <w:t>up</w:t>
      </w:r>
      <w:r w:rsidRPr="003C6062">
        <w:rPr>
          <w:rStyle w:val="Emphasis"/>
        </w:rPr>
        <w:t xml:space="preserve"> the </w:t>
      </w:r>
      <w:r w:rsidRPr="003C6062">
        <w:rPr>
          <w:rStyle w:val="Emphasis"/>
          <w:highlight w:val="cyan"/>
        </w:rPr>
        <w:t>global</w:t>
      </w:r>
      <w:r w:rsidRPr="003C6062">
        <w:rPr>
          <w:rStyle w:val="Emphasis"/>
        </w:rPr>
        <w:t xml:space="preserve"> </w:t>
      </w:r>
      <w:r w:rsidRPr="003C6062">
        <w:rPr>
          <w:rStyle w:val="Emphasis"/>
          <w:highlight w:val="cyan"/>
        </w:rPr>
        <w:t>s</w:t>
      </w:r>
      <w:r w:rsidRPr="003C6062">
        <w:rPr>
          <w:rStyle w:val="Emphasis"/>
        </w:rPr>
        <w:t xml:space="preserve">tatus </w:t>
      </w:r>
      <w:r w:rsidRPr="003C6062">
        <w:rPr>
          <w:rStyle w:val="Emphasis"/>
          <w:highlight w:val="cyan"/>
        </w:rPr>
        <w:t>quo</w:t>
      </w:r>
      <w:r w:rsidRPr="003C6062">
        <w:rPr>
          <w:u w:val="single"/>
        </w:rPr>
        <w:t xml:space="preserve"> as </w:t>
      </w:r>
      <w:r w:rsidRPr="003C6062">
        <w:rPr>
          <w:highlight w:val="cyan"/>
          <w:u w:val="single"/>
        </w:rPr>
        <w:t>tensions</w:t>
      </w:r>
      <w:r w:rsidRPr="003C6062">
        <w:rPr>
          <w:u w:val="single"/>
        </w:rPr>
        <w:t xml:space="preserve"> </w:t>
      </w:r>
      <w:r w:rsidRPr="003C6062">
        <w:rPr>
          <w:highlight w:val="cyan"/>
          <w:u w:val="single"/>
        </w:rPr>
        <w:t>rise</w:t>
      </w:r>
      <w:r w:rsidRPr="003C6062">
        <w:rPr>
          <w:u w:val="single"/>
        </w:rPr>
        <w:t>.</w:t>
      </w:r>
      <w:r w:rsidRPr="003C6062">
        <w:rPr>
          <w:sz w:val="16"/>
        </w:rPr>
        <w:t xml:space="preserve"> If East Asian affairs worsen and Saudi Arabia—a major U.S. ally—were to violate the nonproliferation norm and gain nuclear weapons it may </w:t>
      </w:r>
      <w:r w:rsidRPr="003C6062">
        <w:rPr>
          <w:rStyle w:val="Emphasis"/>
          <w:highlight w:val="cyan"/>
        </w:rPr>
        <w:t>embolden</w:t>
      </w:r>
      <w:r w:rsidRPr="003C6062">
        <w:rPr>
          <w:rStyle w:val="Emphasis"/>
        </w:rPr>
        <w:t xml:space="preserve"> nuclear</w:t>
      </w:r>
      <w:r w:rsidRPr="003C6062">
        <w:rPr>
          <w:u w:val="single"/>
        </w:rPr>
        <w:t xml:space="preserve"> </w:t>
      </w:r>
      <w:r w:rsidRPr="003C6062">
        <w:rPr>
          <w:highlight w:val="cyan"/>
          <w:u w:val="single"/>
        </w:rPr>
        <w:t>hedgers</w:t>
      </w:r>
      <w:r w:rsidRPr="003C6062">
        <w:rPr>
          <w:u w:val="single"/>
        </w:rPr>
        <w:t xml:space="preserve"> like </w:t>
      </w:r>
      <w:r w:rsidRPr="003C6062">
        <w:rPr>
          <w:rStyle w:val="Emphasis"/>
        </w:rPr>
        <w:t>Japan</w:t>
      </w:r>
      <w:r w:rsidRPr="003C6062">
        <w:rPr>
          <w:u w:val="single"/>
        </w:rPr>
        <w:t xml:space="preserve"> and South </w:t>
      </w:r>
      <w:r w:rsidRPr="003C6062">
        <w:rPr>
          <w:rStyle w:val="Emphasis"/>
        </w:rPr>
        <w:t>Korea</w:t>
      </w:r>
      <w:r w:rsidRPr="003C6062">
        <w:rPr>
          <w:u w:val="single"/>
        </w:rPr>
        <w:t xml:space="preserve"> to </w:t>
      </w:r>
      <w:r w:rsidRPr="003C6062">
        <w:rPr>
          <w:highlight w:val="cyan"/>
          <w:u w:val="single"/>
        </w:rPr>
        <w:t>behave</w:t>
      </w:r>
      <w:r w:rsidRPr="003C6062">
        <w:rPr>
          <w:u w:val="single"/>
        </w:rPr>
        <w:t xml:space="preserve"> </w:t>
      </w:r>
      <w:r w:rsidRPr="003C6062">
        <w:rPr>
          <w:highlight w:val="cyan"/>
          <w:u w:val="single"/>
        </w:rPr>
        <w:t>similarly</w:t>
      </w:r>
      <w:r w:rsidRPr="003C6062">
        <w:rPr>
          <w:u w:val="single"/>
        </w:rPr>
        <w:t>.</w:t>
      </w:r>
      <w:r w:rsidRPr="003C6062">
        <w:rPr>
          <w:sz w:val="16"/>
        </w:rPr>
        <w:t xml:space="preserve"> Iran’s violation of the nonproliferation norm would be one thing, but the defection of U.S.-aligned Saudi Arabia could damage the nonproliferation regime severely. This alone is a compelling reason for the United States to abstain from sheltering Saudi Arabia’s pursuit of weapons. </w:t>
      </w:r>
    </w:p>
    <w:p w14:paraId="0B924DD9" w14:textId="77777777" w:rsidR="00B869B7" w:rsidRPr="003C6062" w:rsidRDefault="00B869B7" w:rsidP="00B869B7">
      <w:pPr>
        <w:tabs>
          <w:tab w:val="left" w:pos="3590"/>
        </w:tabs>
        <w:rPr>
          <w:sz w:val="16"/>
        </w:rPr>
      </w:pPr>
      <w:r w:rsidRPr="003C6062">
        <w:rPr>
          <w:sz w:val="16"/>
        </w:rPr>
        <w:t>The United States also has a well-established strategic logic for preventing new nuclear-armed states. Nuclear-armed allies restrict the United States’ freedom of action, are difficult to control, and nuclear weapons may embolden them to act aggressively. Proponents of a United States retrenchment from the Middle East may be less concerned about these consequences, but an untethered Saudi Arabia would ensure that the Middle East continues to distract from more pressing theaters. </w:t>
      </w:r>
    </w:p>
    <w:p w14:paraId="06C12CD1" w14:textId="77777777" w:rsidR="00B869B7" w:rsidRPr="003C6062" w:rsidRDefault="00B869B7" w:rsidP="00B869B7">
      <w:pPr>
        <w:tabs>
          <w:tab w:val="left" w:pos="3590"/>
        </w:tabs>
        <w:rPr>
          <w:sz w:val="16"/>
        </w:rPr>
      </w:pPr>
      <w:r w:rsidRPr="003C6062">
        <w:rPr>
          <w:sz w:val="16"/>
        </w:rPr>
        <w:t>Conclusion: How the United States Can Prevent a Nuclear Saudi Arabia </w:t>
      </w:r>
    </w:p>
    <w:p w14:paraId="3BE0FD22" w14:textId="77777777" w:rsidR="00B869B7" w:rsidRDefault="00B869B7" w:rsidP="00B869B7">
      <w:pPr>
        <w:tabs>
          <w:tab w:val="left" w:pos="3590"/>
        </w:tabs>
        <w:rPr>
          <w:sz w:val="16"/>
        </w:rPr>
      </w:pPr>
      <w:r w:rsidRPr="003C6062">
        <w:rPr>
          <w:sz w:val="16"/>
        </w:rPr>
        <w:t xml:space="preserve">The </w:t>
      </w:r>
      <w:r w:rsidRPr="003C6062">
        <w:rPr>
          <w:rStyle w:val="StyleUnderline"/>
          <w:highlight w:val="cyan"/>
        </w:rPr>
        <w:t>U</w:t>
      </w:r>
      <w:r w:rsidRPr="003C6062">
        <w:rPr>
          <w:rStyle w:val="StyleUnderline"/>
        </w:rPr>
        <w:t xml:space="preserve">nited </w:t>
      </w:r>
      <w:r w:rsidRPr="003C6062">
        <w:rPr>
          <w:rStyle w:val="StyleUnderline"/>
          <w:highlight w:val="cyan"/>
        </w:rPr>
        <w:t>S</w:t>
      </w:r>
      <w:r w:rsidRPr="003C6062">
        <w:rPr>
          <w:rStyle w:val="StyleUnderline"/>
        </w:rPr>
        <w:t xml:space="preserve">tates has a </w:t>
      </w:r>
      <w:r w:rsidRPr="003C6062">
        <w:rPr>
          <w:rStyle w:val="StyleUnderline"/>
          <w:highlight w:val="cyan"/>
        </w:rPr>
        <w:t xml:space="preserve">series of </w:t>
      </w:r>
      <w:r w:rsidRPr="003C6062">
        <w:rPr>
          <w:rStyle w:val="Emphasis"/>
          <w:highlight w:val="cyan"/>
        </w:rPr>
        <w:t>flawed options</w:t>
      </w:r>
      <w:r w:rsidRPr="003C6062">
        <w:rPr>
          <w:rStyle w:val="StyleUnderline"/>
        </w:rPr>
        <w:t xml:space="preserve"> should </w:t>
      </w:r>
      <w:r w:rsidRPr="003C6062">
        <w:rPr>
          <w:rStyle w:val="StyleUnderline"/>
          <w:highlight w:val="cyan"/>
        </w:rPr>
        <w:t>Saudi</w:t>
      </w:r>
      <w:r w:rsidRPr="003C6062">
        <w:rPr>
          <w:rStyle w:val="StyleUnderline"/>
        </w:rPr>
        <w:t xml:space="preserve"> Arabia seriously </w:t>
      </w:r>
      <w:r w:rsidRPr="003C6062">
        <w:rPr>
          <w:rStyle w:val="StyleUnderline"/>
          <w:highlight w:val="cyan"/>
        </w:rPr>
        <w:t>pursue</w:t>
      </w:r>
      <w:r w:rsidRPr="003C6062">
        <w:rPr>
          <w:rStyle w:val="StyleUnderline"/>
        </w:rPr>
        <w:t xml:space="preserve"> the </w:t>
      </w:r>
      <w:r w:rsidRPr="003C6062">
        <w:rPr>
          <w:rStyle w:val="StyleUnderline"/>
          <w:highlight w:val="cyan"/>
        </w:rPr>
        <w:t>bomb</w:t>
      </w:r>
      <w:r w:rsidRPr="003C6062">
        <w:rPr>
          <w:rStyle w:val="StyleUnderline"/>
        </w:rPr>
        <w:t>.</w:t>
      </w:r>
      <w:r w:rsidRPr="003C6062">
        <w:rPr>
          <w:sz w:val="16"/>
        </w:rPr>
        <w:t xml:space="preserve"> Firstly, the United States could adopt an assurance strategy and offer Saudi Arabia a formal defense relationship that replaces the utility of a Saudi Arabian nuclear arsenal with the U.S. nuclear umbrella. Secondly, the United States could threaten Saudi Arabia with abandonment—this is a common U.S. strategy against allies that are poised to proliferate. It could promise to leave Saudi Arabia’s nuclear weapons program vulnerable to Iranian attack and vow to ban Saudi Arabia from purchasing U.S. arms. The latter would be a particularly potent threat: Saudi Arabia’s military would be effectively crippled by the cessation of U.S. military assistance. Finally, the United States could target Saudi Arabia’s efforts to solicit the PRC’s support. The United States has limited options if the PRC commits to aiding Saudi Arabia with nuclear facilities and technology. It could ‘name and shame’ the PRC and hope that the PRC values its image as a responsible member of the nonproliferation regime more than Saudi Arabian oil and undermining U.S. policy in the Middle East. The United States could also hint that it might encourage Taiwan to follow in Saudi Arabia’s footsteps. </w:t>
      </w:r>
      <w:r w:rsidRPr="003C6062">
        <w:rPr>
          <w:rStyle w:val="StyleUnderline"/>
        </w:rPr>
        <w:t xml:space="preserve">That </w:t>
      </w:r>
      <w:r w:rsidRPr="003C6062">
        <w:rPr>
          <w:rStyle w:val="StyleUnderline"/>
          <w:highlight w:val="cyan"/>
        </w:rPr>
        <w:t>would be</w:t>
      </w:r>
      <w:r w:rsidRPr="003C6062">
        <w:rPr>
          <w:rStyle w:val="StyleUnderline"/>
        </w:rPr>
        <w:t xml:space="preserve"> </w:t>
      </w:r>
      <w:r w:rsidRPr="003C6062">
        <w:rPr>
          <w:rStyle w:val="Emphasis"/>
        </w:rPr>
        <w:t xml:space="preserve">extremely </w:t>
      </w:r>
      <w:r w:rsidRPr="003C6062">
        <w:rPr>
          <w:rStyle w:val="Emphasis"/>
          <w:highlight w:val="cyan"/>
        </w:rPr>
        <w:t>escalatory</w:t>
      </w:r>
      <w:r w:rsidRPr="003C6062">
        <w:rPr>
          <w:sz w:val="16"/>
        </w:rPr>
        <w:t xml:space="preserve"> and the United States has no clear trump cards against a Saudi Arabia-PRC nuclear nexus. </w:t>
      </w:r>
      <w:r w:rsidRPr="003C6062">
        <w:rPr>
          <w:rStyle w:val="StyleUnderline"/>
          <w:highlight w:val="cyan"/>
        </w:rPr>
        <w:t>Saudi Arabia</w:t>
      </w:r>
      <w:r w:rsidRPr="003C6062">
        <w:rPr>
          <w:rStyle w:val="StyleUnderline"/>
        </w:rPr>
        <w:t xml:space="preserve"> has been </w:t>
      </w:r>
      <w:r w:rsidRPr="003C6062">
        <w:rPr>
          <w:rStyle w:val="StyleUnderline"/>
          <w:highlight w:val="cyan"/>
        </w:rPr>
        <w:t>clear</w:t>
      </w:r>
      <w:r w:rsidRPr="003C6062">
        <w:rPr>
          <w:rStyle w:val="StyleUnderline"/>
        </w:rPr>
        <w:t xml:space="preserve"> and consistent: it will </w:t>
      </w:r>
      <w:r w:rsidRPr="003C6062">
        <w:rPr>
          <w:rStyle w:val="StyleUnderline"/>
          <w:highlight w:val="cyan"/>
        </w:rPr>
        <w:t>dev</w:t>
      </w:r>
      <w:r w:rsidRPr="003C6062">
        <w:rPr>
          <w:rStyle w:val="StyleUnderline"/>
        </w:rPr>
        <w:t xml:space="preserve">elop </w:t>
      </w:r>
      <w:r w:rsidRPr="003C6062">
        <w:rPr>
          <w:rStyle w:val="StyleUnderline"/>
          <w:highlight w:val="cyan"/>
        </w:rPr>
        <w:t>nuc</w:t>
      </w:r>
      <w:r w:rsidRPr="003C6062">
        <w:rPr>
          <w:rStyle w:val="StyleUnderline"/>
        </w:rPr>
        <w:t>lear weapon</w:t>
      </w:r>
      <w:r w:rsidRPr="003C6062">
        <w:rPr>
          <w:rStyle w:val="StyleUnderline"/>
          <w:highlight w:val="cyan"/>
        </w:rPr>
        <w:t>s</w:t>
      </w:r>
      <w:r w:rsidRPr="003C6062">
        <w:rPr>
          <w:rStyle w:val="StyleUnderline"/>
        </w:rPr>
        <w:t xml:space="preserve"> to deter Iran’s security threat</w:t>
      </w:r>
      <w:r w:rsidRPr="003C6062">
        <w:rPr>
          <w:sz w:val="16"/>
        </w:rPr>
        <w:t xml:space="preserve"> as a potential nuclear state. The Kingdom hopes that the United States will shelter its pursuit of nuclear weapons if Iran becomes a nuclear weapons state. Otherwise, it will likely </w:t>
      </w:r>
      <w:r w:rsidRPr="003C6062">
        <w:rPr>
          <w:rStyle w:val="Emphasis"/>
          <w:highlight w:val="cyan"/>
        </w:rPr>
        <w:t>hide</w:t>
      </w:r>
      <w:r w:rsidRPr="003C6062">
        <w:rPr>
          <w:rStyle w:val="StyleUnderline"/>
        </w:rPr>
        <w:t xml:space="preserve"> its nuclear </w:t>
      </w:r>
      <w:r w:rsidRPr="003C6062">
        <w:rPr>
          <w:rStyle w:val="StyleUnderline"/>
          <w:highlight w:val="cyan"/>
        </w:rPr>
        <w:t>weapons program</w:t>
      </w:r>
      <w:r w:rsidRPr="003C6062">
        <w:rPr>
          <w:rStyle w:val="StyleUnderline"/>
        </w:rPr>
        <w:t xml:space="preserve"> to limit the chance of military or economic counteraction</w:t>
      </w:r>
      <w:r w:rsidRPr="003C6062">
        <w:rPr>
          <w:sz w:val="16"/>
        </w:rPr>
        <w:t xml:space="preserve">. However, there is some good news for the United States if it chooses to prevent Saudi Arabia’s active pursuit. Saudi Arabia will need time and a foreign patron for its nuclear weapons program. As a result, the United States will have a greater chance of detecting a Saudi nuclear weapons program, and the chance to cripple it by preventing China or other powers from coming to its aid. Saudi Arabia’s dependency on American arms and desire for U.S. security guarantees would add potency to U.S. opposition. There is always a chance that Saudi Arabia’s interest in a civilian nuclear energy program and threat to build nuclear weapons is an insurance policy to keep the United States engaged and underwriting the kingdom’s security. However, the United States should be alarmed that a major </w:t>
      </w:r>
      <w:r w:rsidRPr="003C6062">
        <w:rPr>
          <w:rStyle w:val="StyleUnderline"/>
        </w:rPr>
        <w:t xml:space="preserve">Middle Eastern ally could </w:t>
      </w:r>
      <w:r w:rsidRPr="003C6062">
        <w:rPr>
          <w:rStyle w:val="Emphasis"/>
          <w:highlight w:val="cyan"/>
        </w:rPr>
        <w:t>pursue</w:t>
      </w:r>
      <w:r w:rsidRPr="003C6062">
        <w:rPr>
          <w:rStyle w:val="StyleUnderline"/>
          <w:highlight w:val="cyan"/>
        </w:rPr>
        <w:t xml:space="preserve"> nuc</w:t>
      </w:r>
      <w:r w:rsidRPr="003C6062">
        <w:rPr>
          <w:rStyle w:val="StyleUnderline"/>
        </w:rPr>
        <w:t>lear weapon</w:t>
      </w:r>
      <w:r w:rsidRPr="003C6062">
        <w:rPr>
          <w:rStyle w:val="StyleUnderline"/>
          <w:highlight w:val="cyan"/>
        </w:rPr>
        <w:t>s</w:t>
      </w:r>
      <w:r w:rsidRPr="003C6062">
        <w:rPr>
          <w:rStyle w:val="StyleUnderline"/>
        </w:rPr>
        <w:t xml:space="preserve"> </w:t>
      </w:r>
      <w:r w:rsidRPr="003C6062">
        <w:rPr>
          <w:rStyle w:val="StyleUnderline"/>
          <w:highlight w:val="cyan"/>
        </w:rPr>
        <w:t>and</w:t>
      </w:r>
      <w:r w:rsidRPr="003C6062">
        <w:rPr>
          <w:rStyle w:val="StyleUnderline"/>
        </w:rPr>
        <w:t xml:space="preserve"> act now to convey to Saudi Arabia that an effort to build nuclear weapons</w:t>
      </w:r>
      <w:r w:rsidRPr="003C6062">
        <w:rPr>
          <w:sz w:val="16"/>
        </w:rPr>
        <w:t xml:space="preserve"> would jeopardize Saudi Arabia’s access to U.S. arms and the United States’ commitment to the kingdom’s security. Whatever the means employed, a nuclear-armed Saudi Arabia should not be allowed to come to pass.</w:t>
      </w:r>
    </w:p>
    <w:p w14:paraId="415BC576" w14:textId="77777777" w:rsidR="00B869B7" w:rsidRDefault="00B869B7" w:rsidP="00B869B7">
      <w:pPr>
        <w:pStyle w:val="Heading4"/>
      </w:pPr>
      <w:r>
        <w:t>Saudi Arabia’s elusive nuclear program dominos into global prolif.</w:t>
      </w:r>
    </w:p>
    <w:p w14:paraId="78B31DF9" w14:textId="77777777" w:rsidR="00B869B7" w:rsidRPr="00D77540" w:rsidRDefault="00B869B7" w:rsidP="00B869B7">
      <w:r w:rsidRPr="00D77540">
        <w:rPr>
          <w:b/>
          <w:bCs/>
          <w:sz w:val="26"/>
          <w:szCs w:val="26"/>
        </w:rPr>
        <w:t>Davenport ’23</w:t>
      </w:r>
      <w:r w:rsidRPr="00D77540">
        <w:t>, Kelsey Davenport is the Director for Nonproliferation Policy at the Arms Control Association [Kelsey, November 2023, “Saudi Push for Enrichment Raises Concerns”, Arms Control Association, https://www.armscontrol.org/act/2023-11/news/saudi-push-enrichment-raises-concerns] nirwan pande</w:t>
      </w:r>
    </w:p>
    <w:p w14:paraId="0A91DF0F" w14:textId="77777777" w:rsidR="00B869B7" w:rsidRPr="00E03901" w:rsidRDefault="00B869B7" w:rsidP="00B869B7">
      <w:pPr>
        <w:rPr>
          <w:rStyle w:val="StyleUnderline"/>
        </w:rPr>
      </w:pPr>
      <w:r w:rsidRPr="00E03901">
        <w:rPr>
          <w:sz w:val="16"/>
        </w:rPr>
        <w:t>In talks with the United States</w:t>
      </w:r>
      <w:r w:rsidRPr="00E03901">
        <w:rPr>
          <w:rStyle w:val="StyleUnderline"/>
        </w:rPr>
        <w:t xml:space="preserve">, </w:t>
      </w:r>
      <w:r w:rsidRPr="00E03901">
        <w:rPr>
          <w:rStyle w:val="Emphasis"/>
          <w:highlight w:val="cyan"/>
        </w:rPr>
        <w:t>Saudi</w:t>
      </w:r>
      <w:r w:rsidRPr="00E03901">
        <w:rPr>
          <w:rStyle w:val="Emphasis"/>
        </w:rPr>
        <w:t xml:space="preserve"> Arabia</w:t>
      </w:r>
      <w:r w:rsidRPr="00E03901">
        <w:rPr>
          <w:rStyle w:val="StyleUnderline"/>
        </w:rPr>
        <w:t xml:space="preserve"> is </w:t>
      </w:r>
      <w:r w:rsidRPr="00E03901">
        <w:rPr>
          <w:rStyle w:val="Emphasis"/>
          <w:highlight w:val="cyan"/>
        </w:rPr>
        <w:t>pushing</w:t>
      </w:r>
      <w:r w:rsidRPr="00E03901">
        <w:rPr>
          <w:rStyle w:val="StyleUnderline"/>
          <w:highlight w:val="cyan"/>
        </w:rPr>
        <w:t xml:space="preserve"> for</w:t>
      </w:r>
      <w:r w:rsidRPr="00E03901">
        <w:rPr>
          <w:rStyle w:val="StyleUnderline"/>
        </w:rPr>
        <w:t xml:space="preserve"> the right to produce </w:t>
      </w:r>
      <w:r w:rsidRPr="00E03901">
        <w:rPr>
          <w:rStyle w:val="StyleUnderline"/>
          <w:highlight w:val="cyan"/>
        </w:rPr>
        <w:t>nuclear</w:t>
      </w:r>
      <w:r w:rsidRPr="00E03901">
        <w:rPr>
          <w:rStyle w:val="StyleUnderline"/>
        </w:rPr>
        <w:t xml:space="preserve"> fuel, a move that </w:t>
      </w:r>
      <w:r w:rsidRPr="00E03901">
        <w:rPr>
          <w:rStyle w:val="StyleUnderline"/>
          <w:highlight w:val="cyan"/>
        </w:rPr>
        <w:t>poses</w:t>
      </w:r>
      <w:r w:rsidRPr="00E03901">
        <w:rPr>
          <w:rStyle w:val="StyleUnderline"/>
        </w:rPr>
        <w:t xml:space="preserve"> a </w:t>
      </w:r>
      <w:r w:rsidRPr="00E03901">
        <w:rPr>
          <w:rStyle w:val="Emphasis"/>
        </w:rPr>
        <w:t xml:space="preserve">greater </w:t>
      </w:r>
      <w:r w:rsidRPr="00E03901">
        <w:rPr>
          <w:rStyle w:val="Emphasis"/>
          <w:highlight w:val="cyan"/>
        </w:rPr>
        <w:t>proliferation</w:t>
      </w:r>
      <w:r w:rsidRPr="00E03901">
        <w:rPr>
          <w:rStyle w:val="Emphasis"/>
        </w:rPr>
        <w:t xml:space="preserve"> </w:t>
      </w:r>
      <w:r w:rsidRPr="00E03901">
        <w:rPr>
          <w:rStyle w:val="Emphasis"/>
          <w:highlight w:val="cyan"/>
        </w:rPr>
        <w:t>risk</w:t>
      </w:r>
      <w:r w:rsidRPr="00E03901">
        <w:rPr>
          <w:rStyle w:val="StyleUnderline"/>
        </w:rPr>
        <w:t xml:space="preserve"> given </w:t>
      </w:r>
      <w:r w:rsidRPr="00E03901">
        <w:rPr>
          <w:rStyle w:val="StyleUnderline"/>
          <w:highlight w:val="cyan"/>
        </w:rPr>
        <w:t>Riyadh’s</w:t>
      </w:r>
      <w:r w:rsidRPr="00E03901">
        <w:rPr>
          <w:rStyle w:val="StyleUnderline"/>
        </w:rPr>
        <w:t xml:space="preserve"> threats to </w:t>
      </w:r>
      <w:r w:rsidRPr="00E03901">
        <w:rPr>
          <w:rStyle w:val="StyleUnderline"/>
          <w:highlight w:val="cyan"/>
        </w:rPr>
        <w:t>dev</w:t>
      </w:r>
      <w:r w:rsidRPr="00E03901">
        <w:rPr>
          <w:rStyle w:val="StyleUnderline"/>
        </w:rPr>
        <w:t xml:space="preserve">elop </w:t>
      </w:r>
      <w:r w:rsidRPr="00E03901">
        <w:rPr>
          <w:rStyle w:val="Emphasis"/>
          <w:highlight w:val="cyan"/>
        </w:rPr>
        <w:t>nuc</w:t>
      </w:r>
      <w:r w:rsidRPr="00E03901">
        <w:rPr>
          <w:rStyle w:val="Emphasis"/>
        </w:rPr>
        <w:t>lear weapon</w:t>
      </w:r>
      <w:r w:rsidRPr="00E03901">
        <w:rPr>
          <w:rStyle w:val="Emphasis"/>
          <w:highlight w:val="cyan"/>
        </w:rPr>
        <w:t>s</w:t>
      </w:r>
      <w:r w:rsidRPr="00E03901">
        <w:rPr>
          <w:rStyle w:val="StyleUnderline"/>
        </w:rPr>
        <w:t>.</w:t>
      </w:r>
    </w:p>
    <w:p w14:paraId="1926F0D5" w14:textId="77777777" w:rsidR="00B869B7" w:rsidRPr="00E03901" w:rsidRDefault="00B869B7" w:rsidP="00B869B7">
      <w:pPr>
        <w:rPr>
          <w:sz w:val="16"/>
        </w:rPr>
      </w:pPr>
      <w:r w:rsidRPr="00E03901">
        <w:rPr>
          <w:sz w:val="16"/>
        </w:rPr>
        <w:t>Crown Prince Mohammed bin Salman of Saudi Arabia (C), inspecting an honor guard during the G20 summit in New Delhi in September, says that if Iran acquires a nuclear weapon, “</w:t>
      </w:r>
      <w:r w:rsidRPr="00E03901">
        <w:rPr>
          <w:rStyle w:val="Emphasis"/>
          <w:highlight w:val="cyan"/>
        </w:rPr>
        <w:t>we have to get one</w:t>
      </w:r>
      <w:r w:rsidRPr="00E03901">
        <w:rPr>
          <w:sz w:val="16"/>
          <w:highlight w:val="cyan"/>
        </w:rPr>
        <w:t>.</w:t>
      </w:r>
      <w:r w:rsidRPr="00E03901">
        <w:rPr>
          <w:sz w:val="16"/>
        </w:rPr>
        <w:t xml:space="preserve">” (Photo by Money Sharma/AFP via Getty Images)Saudi officials </w:t>
      </w:r>
      <w:r w:rsidRPr="00E03901">
        <w:rPr>
          <w:rStyle w:val="StyleUnderline"/>
        </w:rPr>
        <w:t xml:space="preserve">have said </w:t>
      </w:r>
      <w:r w:rsidRPr="00E03901">
        <w:rPr>
          <w:rStyle w:val="StyleUnderline"/>
          <w:highlight w:val="cyan"/>
        </w:rPr>
        <w:t>little publicly</w:t>
      </w:r>
      <w:r w:rsidRPr="00E03901">
        <w:rPr>
          <w:rStyle w:val="StyleUnderline"/>
        </w:rPr>
        <w:t xml:space="preserve"> </w:t>
      </w:r>
      <w:r w:rsidRPr="00E03901">
        <w:rPr>
          <w:rStyle w:val="StyleUnderline"/>
          <w:highlight w:val="cyan"/>
        </w:rPr>
        <w:t>about</w:t>
      </w:r>
      <w:r w:rsidRPr="00E03901">
        <w:rPr>
          <w:rStyle w:val="StyleUnderline"/>
        </w:rPr>
        <w:t xml:space="preserve"> its negotiations on a </w:t>
      </w:r>
      <w:r w:rsidRPr="00E03901">
        <w:rPr>
          <w:rStyle w:val="StyleUnderline"/>
          <w:highlight w:val="cyan"/>
        </w:rPr>
        <w:t>nuclear</w:t>
      </w:r>
      <w:r w:rsidRPr="00E03901">
        <w:rPr>
          <w:rStyle w:val="StyleUnderline"/>
        </w:rPr>
        <w:t xml:space="preserve"> </w:t>
      </w:r>
      <w:r w:rsidRPr="00E03901">
        <w:rPr>
          <w:rStyle w:val="StyleUnderline"/>
          <w:highlight w:val="cyan"/>
        </w:rPr>
        <w:t>cooperation</w:t>
      </w:r>
      <w:r w:rsidRPr="00E03901">
        <w:rPr>
          <w:rStyle w:val="StyleUnderline"/>
        </w:rPr>
        <w:t xml:space="preserve"> agreement with the United States</w:t>
      </w:r>
      <w:r w:rsidRPr="00E03901">
        <w:rPr>
          <w:sz w:val="16"/>
        </w:rPr>
        <w:t xml:space="preserve">, but the country has announced ambitious plans to expand its nascent nuclear program by </w:t>
      </w:r>
      <w:r w:rsidRPr="00E03901">
        <w:rPr>
          <w:rStyle w:val="StyleUnderline"/>
        </w:rPr>
        <w:t xml:space="preserve">purchasing two large nuclear </w:t>
      </w:r>
      <w:r w:rsidRPr="00E03901">
        <w:rPr>
          <w:rStyle w:val="Emphasis"/>
          <w:highlight w:val="cyan"/>
        </w:rPr>
        <w:t>reactors and enriching</w:t>
      </w:r>
      <w:r w:rsidRPr="00E03901">
        <w:rPr>
          <w:rStyle w:val="StyleUnderline"/>
        </w:rPr>
        <w:t xml:space="preserve"> domestically mined uranium.</w:t>
      </w:r>
    </w:p>
    <w:p w14:paraId="05F1DF91" w14:textId="77777777" w:rsidR="00B869B7" w:rsidRPr="00E03901" w:rsidRDefault="00B869B7" w:rsidP="00B869B7">
      <w:pPr>
        <w:rPr>
          <w:rStyle w:val="StyleUnderline"/>
        </w:rPr>
      </w:pPr>
      <w:r w:rsidRPr="00E03901">
        <w:rPr>
          <w:sz w:val="16"/>
        </w:rPr>
        <w:t xml:space="preserve">As a non-nuclear-weapon state-party to the nuclear Nonproliferation Treaty (NPT), Saudi Arabia can legally enrich uranium for peaceful purposes, but </w:t>
      </w:r>
      <w:r w:rsidRPr="00E03901">
        <w:rPr>
          <w:rStyle w:val="StyleUnderline"/>
        </w:rPr>
        <w:t xml:space="preserve">its interest in </w:t>
      </w:r>
      <w:r w:rsidRPr="00E03901">
        <w:rPr>
          <w:rStyle w:val="StyleUnderline"/>
          <w:highlight w:val="cyan"/>
        </w:rPr>
        <w:t>uranium</w:t>
      </w:r>
      <w:r w:rsidRPr="00E03901">
        <w:rPr>
          <w:rStyle w:val="StyleUnderline"/>
        </w:rPr>
        <w:t xml:space="preserve"> enrichment is </w:t>
      </w:r>
      <w:r w:rsidRPr="00E03901">
        <w:rPr>
          <w:rStyle w:val="StyleUnderline"/>
          <w:highlight w:val="cyan"/>
        </w:rPr>
        <w:t>complicated by</w:t>
      </w:r>
      <w:r w:rsidRPr="00E03901">
        <w:rPr>
          <w:rStyle w:val="StyleUnderline"/>
        </w:rPr>
        <w:t xml:space="preserve"> its</w:t>
      </w:r>
      <w:r w:rsidRPr="00E03901">
        <w:rPr>
          <w:sz w:val="16"/>
        </w:rPr>
        <w:t xml:space="preserve"> </w:t>
      </w:r>
      <w:r w:rsidRPr="00E03901">
        <w:rPr>
          <w:rStyle w:val="StyleUnderline"/>
          <w:highlight w:val="cyan"/>
        </w:rPr>
        <w:t>threat</w:t>
      </w:r>
      <w:r w:rsidRPr="00E03901">
        <w:rPr>
          <w:rStyle w:val="StyleUnderline"/>
        </w:rPr>
        <w:t xml:space="preserve"> to </w:t>
      </w:r>
      <w:r w:rsidRPr="00E03901">
        <w:rPr>
          <w:rStyle w:val="StyleUnderline"/>
          <w:highlight w:val="cyan"/>
        </w:rPr>
        <w:t>build</w:t>
      </w:r>
      <w:r w:rsidRPr="00E03901">
        <w:rPr>
          <w:rStyle w:val="StyleUnderline"/>
        </w:rPr>
        <w:t xml:space="preserve"> </w:t>
      </w:r>
      <w:r w:rsidRPr="00E03901">
        <w:rPr>
          <w:rStyle w:val="Emphasis"/>
          <w:highlight w:val="cyan"/>
        </w:rPr>
        <w:t>nuc</w:t>
      </w:r>
      <w:r w:rsidRPr="00E03901">
        <w:rPr>
          <w:rStyle w:val="Emphasis"/>
        </w:rPr>
        <w:t>lear weapon</w:t>
      </w:r>
      <w:r w:rsidRPr="00E03901">
        <w:rPr>
          <w:rStyle w:val="Emphasis"/>
          <w:highlight w:val="cyan"/>
        </w:rPr>
        <w:t>s</w:t>
      </w:r>
      <w:r w:rsidRPr="00E03901">
        <w:rPr>
          <w:rStyle w:val="StyleUnderline"/>
        </w:rPr>
        <w:t xml:space="preserve"> to match Iranian capabilities.</w:t>
      </w:r>
    </w:p>
    <w:p w14:paraId="2B1A7C64" w14:textId="77777777" w:rsidR="00B869B7" w:rsidRPr="00E03901" w:rsidRDefault="00B869B7" w:rsidP="00B869B7">
      <w:pPr>
        <w:rPr>
          <w:sz w:val="16"/>
        </w:rPr>
      </w:pPr>
      <w:r w:rsidRPr="00E03901">
        <w:rPr>
          <w:sz w:val="16"/>
        </w:rPr>
        <w:t>In a September interview with Fox News, Saudi Crown Prince Mohammed bin Salman said that if Iran acquires a nuclear weapon, “we have to get one.” Saudi officials have made similar comments in the past. (See </w:t>
      </w:r>
      <w:r w:rsidRPr="00E03901">
        <w:rPr>
          <w:i/>
          <w:iCs/>
        </w:rPr>
        <w:t>ACT</w:t>
      </w:r>
      <w:r w:rsidRPr="00E03901">
        <w:t>, April 2018</w:t>
      </w:r>
      <w:r w:rsidRPr="00E03901">
        <w:rPr>
          <w:sz w:val="16"/>
        </w:rPr>
        <w:t>.)</w:t>
      </w:r>
    </w:p>
    <w:p w14:paraId="3222E371" w14:textId="77777777" w:rsidR="00B869B7" w:rsidRPr="00E03901" w:rsidRDefault="00B869B7" w:rsidP="00B869B7">
      <w:pPr>
        <w:rPr>
          <w:sz w:val="16"/>
        </w:rPr>
      </w:pPr>
      <w:r w:rsidRPr="00E03901">
        <w:rPr>
          <w:sz w:val="16"/>
        </w:rPr>
        <w:t>The Biden administration’s willingness to consider a Saudi enrichment program is a departure from long-standing U.S. policy to limit the spread of uranium enrichment and plutonium reprocessing by pressing states to forgo developing these technologies in nuclear cooperation agreements with the United States, known as 123 agreements.</w:t>
      </w:r>
    </w:p>
    <w:p w14:paraId="7F7C3B17" w14:textId="77777777" w:rsidR="00B869B7" w:rsidRPr="00E03901" w:rsidRDefault="00B869B7" w:rsidP="00B869B7">
      <w:pPr>
        <w:rPr>
          <w:rStyle w:val="StyleUnderline"/>
        </w:rPr>
      </w:pPr>
      <w:r w:rsidRPr="00E03901">
        <w:rPr>
          <w:sz w:val="16"/>
        </w:rPr>
        <w:t xml:space="preserve">A nuclear cooperation agreement is necessary under the 1954 Atomic Energy Act before certain U.S. technologies and materials can be sold abroad. As part of the agreement, </w:t>
      </w:r>
      <w:r w:rsidRPr="00E03901">
        <w:rPr>
          <w:rStyle w:val="StyleUnderline"/>
          <w:highlight w:val="cyan"/>
        </w:rPr>
        <w:t>states must</w:t>
      </w:r>
      <w:r w:rsidRPr="00E03901">
        <w:rPr>
          <w:rStyle w:val="StyleUnderline"/>
        </w:rPr>
        <w:t xml:space="preserve"> </w:t>
      </w:r>
      <w:r w:rsidRPr="00E03901">
        <w:rPr>
          <w:rStyle w:val="StyleUnderline"/>
          <w:highlight w:val="cyan"/>
        </w:rPr>
        <w:t>meet</w:t>
      </w:r>
      <w:r w:rsidRPr="00E03901">
        <w:rPr>
          <w:rStyle w:val="StyleUnderline"/>
        </w:rPr>
        <w:t xml:space="preserve"> certain </w:t>
      </w:r>
      <w:r w:rsidRPr="00E03901">
        <w:rPr>
          <w:rStyle w:val="StyleUnderline"/>
          <w:highlight w:val="cyan"/>
        </w:rPr>
        <w:t>criteria</w:t>
      </w:r>
      <w:r w:rsidRPr="00E03901">
        <w:rPr>
          <w:rStyle w:val="StyleUnderline"/>
        </w:rPr>
        <w:t xml:space="preserve"> designed </w:t>
      </w:r>
      <w:r w:rsidRPr="00E03901">
        <w:rPr>
          <w:rStyle w:val="StyleUnderline"/>
          <w:highlight w:val="cyan"/>
        </w:rPr>
        <w:t>to</w:t>
      </w:r>
      <w:r w:rsidRPr="00E03901">
        <w:rPr>
          <w:rStyle w:val="StyleUnderline"/>
        </w:rPr>
        <w:t xml:space="preserve"> </w:t>
      </w:r>
      <w:r w:rsidRPr="00E03901">
        <w:rPr>
          <w:rStyle w:val="StyleUnderline"/>
          <w:highlight w:val="cyan"/>
        </w:rPr>
        <w:t>prevent</w:t>
      </w:r>
      <w:r w:rsidRPr="00E03901">
        <w:rPr>
          <w:rStyle w:val="StyleUnderline"/>
        </w:rPr>
        <w:t xml:space="preserve"> </w:t>
      </w:r>
      <w:r w:rsidRPr="00E03901">
        <w:rPr>
          <w:rStyle w:val="Emphasis"/>
          <w:highlight w:val="cyan"/>
        </w:rPr>
        <w:t>prolif</w:t>
      </w:r>
      <w:r w:rsidRPr="00E03901">
        <w:rPr>
          <w:rStyle w:val="Emphasis"/>
        </w:rPr>
        <w:t>eration</w:t>
      </w:r>
      <w:r w:rsidRPr="00E03901">
        <w:rPr>
          <w:rStyle w:val="StyleUnderline"/>
        </w:rPr>
        <w:t>.</w:t>
      </w:r>
    </w:p>
    <w:p w14:paraId="5BF3E7C7" w14:textId="77777777" w:rsidR="00B869B7" w:rsidRPr="00E03901" w:rsidRDefault="00B869B7" w:rsidP="00B869B7">
      <w:pPr>
        <w:rPr>
          <w:sz w:val="16"/>
        </w:rPr>
      </w:pPr>
      <w:r w:rsidRPr="00E03901">
        <w:rPr>
          <w:sz w:val="16"/>
        </w:rPr>
        <w:t>The nuclear negotiations predate a larger effort to normalize Israeli-Saudi relations. Saudi Arabia may be motivated to include the nuclear cooperation agreement in the broader rapprochement to gain Israel’s support for its nuclear ambitions.</w:t>
      </w:r>
    </w:p>
    <w:p w14:paraId="370F920A" w14:textId="77777777" w:rsidR="00B869B7" w:rsidRPr="00E03901" w:rsidRDefault="00B869B7" w:rsidP="00B869B7">
      <w:pPr>
        <w:rPr>
          <w:sz w:val="16"/>
        </w:rPr>
      </w:pPr>
      <w:r w:rsidRPr="00E03901">
        <w:rPr>
          <w:sz w:val="16"/>
        </w:rPr>
        <w:t xml:space="preserve">Israel does not publicly admit to possessing nuclear weapons, but likely has an arsenal of about 80 warheads. The country is outspoken in opposition to </w:t>
      </w:r>
      <w:r w:rsidRPr="00E03901">
        <w:rPr>
          <w:rStyle w:val="Emphasis"/>
        </w:rPr>
        <w:t xml:space="preserve">other </w:t>
      </w:r>
      <w:r w:rsidRPr="00E03901">
        <w:rPr>
          <w:rStyle w:val="Emphasis"/>
          <w:highlight w:val="cyan"/>
        </w:rPr>
        <w:t>states</w:t>
      </w:r>
      <w:r w:rsidRPr="00E03901">
        <w:rPr>
          <w:rStyle w:val="StyleUnderline"/>
        </w:rPr>
        <w:t xml:space="preserve"> in the region </w:t>
      </w:r>
      <w:r w:rsidRPr="00E03901">
        <w:rPr>
          <w:rStyle w:val="StyleUnderline"/>
          <w:highlight w:val="cyan"/>
        </w:rPr>
        <w:t>developing</w:t>
      </w:r>
      <w:r w:rsidRPr="00E03901">
        <w:rPr>
          <w:rStyle w:val="StyleUnderline"/>
        </w:rPr>
        <w:t xml:space="preserve"> the </w:t>
      </w:r>
      <w:r w:rsidRPr="00E03901">
        <w:rPr>
          <w:rStyle w:val="Emphasis"/>
        </w:rPr>
        <w:t>capabilities</w:t>
      </w:r>
      <w:r w:rsidRPr="00E03901">
        <w:rPr>
          <w:rStyle w:val="StyleUnderline"/>
        </w:rPr>
        <w:t xml:space="preserve"> to build </w:t>
      </w:r>
      <w:r w:rsidRPr="00E03901">
        <w:rPr>
          <w:rStyle w:val="StyleUnderline"/>
          <w:highlight w:val="cyan"/>
        </w:rPr>
        <w:t>nuc</w:t>
      </w:r>
      <w:r w:rsidRPr="00E03901">
        <w:rPr>
          <w:rStyle w:val="StyleUnderline"/>
        </w:rPr>
        <w:t>lear weapon</w:t>
      </w:r>
      <w:r w:rsidRPr="00E03901">
        <w:rPr>
          <w:rStyle w:val="StyleUnderline"/>
          <w:highlight w:val="cyan"/>
        </w:rPr>
        <w:t>s</w:t>
      </w:r>
      <w:r w:rsidRPr="00E03901">
        <w:rPr>
          <w:sz w:val="16"/>
        </w:rPr>
        <w:t>. Israeli Prime Minister Benjamin Netanyahu campaigned against the 2015 nuclear deal with Iran, citing the agreement’s provisions allowing Iran to enrich uranium as a key concern.</w:t>
      </w:r>
    </w:p>
    <w:p w14:paraId="6B624DD1" w14:textId="77777777" w:rsidR="00B869B7" w:rsidRPr="00E03901" w:rsidRDefault="00B869B7" w:rsidP="00B869B7">
      <w:pPr>
        <w:rPr>
          <w:sz w:val="16"/>
        </w:rPr>
      </w:pPr>
      <w:r w:rsidRPr="00E03901">
        <w:rPr>
          <w:i/>
          <w:iCs/>
          <w:sz w:val="16"/>
        </w:rPr>
        <w:t>The Wall Street Journal</w:t>
      </w:r>
      <w:r w:rsidRPr="00E03901">
        <w:rPr>
          <w:sz w:val="16"/>
        </w:rPr>
        <w:t> reported in September that Netanyahu directed Israeli officials to work with the United States on an agreement that includes Saudi enrichment, but such a deal still would face criticism in Israel. Yair Lapid, a member of the Israeli Knesset and leader of the opposition to Netanyahu’s government, said in August that Saudi Arabia must not have “any level of enrichment.”</w:t>
      </w:r>
    </w:p>
    <w:p w14:paraId="35503001" w14:textId="77777777" w:rsidR="00B869B7" w:rsidRPr="00E03901" w:rsidRDefault="00B869B7" w:rsidP="00B869B7">
      <w:pPr>
        <w:rPr>
          <w:rStyle w:val="StyleUnderline"/>
        </w:rPr>
      </w:pPr>
      <w:r w:rsidRPr="00E03901">
        <w:rPr>
          <w:sz w:val="16"/>
        </w:rPr>
        <w:t xml:space="preserve">Although the effort to normalize Saudi-Israeli relations is on hold after Hamas terrorists attacked Israel on Oct. 7 and Israel retaliated by striking and blockading the Gaza Strip, </w:t>
      </w:r>
      <w:r w:rsidRPr="00E03901">
        <w:rPr>
          <w:rStyle w:val="StyleUnderline"/>
          <w:highlight w:val="cyan"/>
        </w:rPr>
        <w:t>Saudi</w:t>
      </w:r>
      <w:r w:rsidRPr="00E03901">
        <w:rPr>
          <w:rStyle w:val="StyleUnderline"/>
        </w:rPr>
        <w:t xml:space="preserve"> Arabia is </w:t>
      </w:r>
      <w:r w:rsidRPr="00E03901">
        <w:rPr>
          <w:rStyle w:val="Emphasis"/>
          <w:highlight w:val="cyan"/>
        </w:rPr>
        <w:t>unlikely</w:t>
      </w:r>
      <w:r w:rsidRPr="00E03901">
        <w:rPr>
          <w:rStyle w:val="StyleUnderline"/>
        </w:rPr>
        <w:t xml:space="preserve"> to </w:t>
      </w:r>
      <w:r w:rsidRPr="00E03901">
        <w:rPr>
          <w:rStyle w:val="StyleUnderline"/>
          <w:highlight w:val="cyan"/>
        </w:rPr>
        <w:t>abandon</w:t>
      </w:r>
      <w:r w:rsidRPr="00E03901">
        <w:rPr>
          <w:rStyle w:val="StyleUnderline"/>
        </w:rPr>
        <w:t xml:space="preserve"> </w:t>
      </w:r>
      <w:r w:rsidRPr="00E03901">
        <w:rPr>
          <w:rStyle w:val="StyleUnderline"/>
          <w:highlight w:val="cyan"/>
        </w:rPr>
        <w:t>its</w:t>
      </w:r>
      <w:r w:rsidRPr="00E03901">
        <w:rPr>
          <w:rStyle w:val="StyleUnderline"/>
        </w:rPr>
        <w:t xml:space="preserve"> </w:t>
      </w:r>
      <w:r w:rsidRPr="00E03901">
        <w:rPr>
          <w:rStyle w:val="StyleUnderline"/>
          <w:highlight w:val="cyan"/>
        </w:rPr>
        <w:t>nuc</w:t>
      </w:r>
      <w:r w:rsidRPr="00E03901">
        <w:rPr>
          <w:rStyle w:val="StyleUnderline"/>
        </w:rPr>
        <w:t>lear plan</w:t>
      </w:r>
      <w:r w:rsidRPr="00E03901">
        <w:rPr>
          <w:rStyle w:val="StyleUnderline"/>
          <w:highlight w:val="cyan"/>
        </w:rPr>
        <w:t>s</w:t>
      </w:r>
      <w:r w:rsidRPr="00E03901">
        <w:rPr>
          <w:rStyle w:val="StyleUnderline"/>
        </w:rPr>
        <w:t>.</w:t>
      </w:r>
    </w:p>
    <w:p w14:paraId="604E718D" w14:textId="77777777" w:rsidR="00B869B7" w:rsidRPr="00E03901" w:rsidRDefault="00B869B7" w:rsidP="00B869B7">
      <w:pPr>
        <w:rPr>
          <w:sz w:val="16"/>
        </w:rPr>
      </w:pPr>
      <w:r w:rsidRPr="00E03901">
        <w:rPr>
          <w:rStyle w:val="StyleUnderline"/>
        </w:rPr>
        <w:t xml:space="preserve">But </w:t>
      </w:r>
      <w:r w:rsidRPr="00E03901">
        <w:rPr>
          <w:rStyle w:val="Emphasis"/>
          <w:highlight w:val="cyan"/>
        </w:rPr>
        <w:t>even if</w:t>
      </w:r>
      <w:r w:rsidRPr="00E03901">
        <w:rPr>
          <w:rStyle w:val="StyleUnderline"/>
        </w:rPr>
        <w:t xml:space="preserve"> an </w:t>
      </w:r>
      <w:r w:rsidRPr="00E03901">
        <w:rPr>
          <w:rStyle w:val="StyleUnderline"/>
          <w:highlight w:val="cyan"/>
        </w:rPr>
        <w:t>agreement</w:t>
      </w:r>
      <w:r w:rsidRPr="00E03901">
        <w:rPr>
          <w:rStyle w:val="StyleUnderline"/>
        </w:rPr>
        <w:t xml:space="preserve"> is </w:t>
      </w:r>
      <w:r w:rsidRPr="00E03901">
        <w:rPr>
          <w:rStyle w:val="StyleUnderline"/>
          <w:highlight w:val="cyan"/>
        </w:rPr>
        <w:t>reached</w:t>
      </w:r>
      <w:r w:rsidRPr="00E03901">
        <w:rPr>
          <w:rStyle w:val="StyleUnderline"/>
        </w:rPr>
        <w:t xml:space="preserve">, it is </w:t>
      </w:r>
      <w:r w:rsidRPr="00E03901">
        <w:rPr>
          <w:rStyle w:val="Emphasis"/>
          <w:highlight w:val="cyan"/>
        </w:rPr>
        <w:t>unclear</w:t>
      </w:r>
      <w:r w:rsidRPr="00E03901">
        <w:rPr>
          <w:rStyle w:val="StyleUnderline"/>
        </w:rPr>
        <w:t xml:space="preserve"> </w:t>
      </w:r>
      <w:r w:rsidRPr="00E03901">
        <w:rPr>
          <w:rStyle w:val="StyleUnderline"/>
          <w:highlight w:val="cyan"/>
        </w:rPr>
        <w:t>if</w:t>
      </w:r>
      <w:r w:rsidRPr="00E03901">
        <w:rPr>
          <w:rStyle w:val="StyleUnderline"/>
        </w:rPr>
        <w:t xml:space="preserve"> </w:t>
      </w:r>
      <w:r w:rsidRPr="00E03901">
        <w:rPr>
          <w:rStyle w:val="StyleUnderline"/>
          <w:highlight w:val="cyan"/>
        </w:rPr>
        <w:t>it</w:t>
      </w:r>
      <w:r w:rsidRPr="00E03901">
        <w:rPr>
          <w:rStyle w:val="StyleUnderline"/>
        </w:rPr>
        <w:t xml:space="preserve"> will </w:t>
      </w:r>
      <w:r w:rsidRPr="00E03901">
        <w:rPr>
          <w:rStyle w:val="StyleUnderline"/>
          <w:highlight w:val="cyan"/>
        </w:rPr>
        <w:t>garner</w:t>
      </w:r>
      <w:r w:rsidRPr="00E03901">
        <w:rPr>
          <w:rStyle w:val="StyleUnderline"/>
        </w:rPr>
        <w:t xml:space="preserve"> </w:t>
      </w:r>
      <w:r w:rsidRPr="00E03901">
        <w:rPr>
          <w:rStyle w:val="StyleUnderline"/>
          <w:highlight w:val="cyan"/>
        </w:rPr>
        <w:t>s</w:t>
      </w:r>
      <w:r w:rsidRPr="00E03901">
        <w:rPr>
          <w:rStyle w:val="StyleUnderline"/>
        </w:rPr>
        <w:t xml:space="preserve">ufficient </w:t>
      </w:r>
      <w:r w:rsidRPr="00E03901">
        <w:rPr>
          <w:rStyle w:val="StyleUnderline"/>
          <w:highlight w:val="cyan"/>
        </w:rPr>
        <w:t>support</w:t>
      </w:r>
      <w:r w:rsidRPr="00E03901">
        <w:rPr>
          <w:rStyle w:val="StyleUnderline"/>
        </w:rPr>
        <w:t xml:space="preserve"> </w:t>
      </w:r>
      <w:r w:rsidRPr="00E03901">
        <w:rPr>
          <w:rStyle w:val="StyleUnderline"/>
          <w:highlight w:val="cyan"/>
        </w:rPr>
        <w:t>in</w:t>
      </w:r>
      <w:r w:rsidRPr="00E03901">
        <w:rPr>
          <w:rStyle w:val="StyleUnderline"/>
        </w:rPr>
        <w:t xml:space="preserve"> the </w:t>
      </w:r>
      <w:r w:rsidRPr="00E03901">
        <w:rPr>
          <w:rStyle w:val="StyleUnderline"/>
          <w:highlight w:val="cyan"/>
        </w:rPr>
        <w:t>U.S</w:t>
      </w:r>
      <w:r w:rsidRPr="00E03901">
        <w:rPr>
          <w:rStyle w:val="StyleUnderline"/>
        </w:rPr>
        <w:t>. Congress</w:t>
      </w:r>
      <w:r w:rsidRPr="00E03901">
        <w:rPr>
          <w:sz w:val="16"/>
        </w:rPr>
        <w:t>. If the agreement meets nine nonproliferation criteria set out in the Atomic Energy Act, it will enter into effect unless both houses of Congress pass a resolution of disapproval within 90 days.</w:t>
      </w:r>
    </w:p>
    <w:p w14:paraId="3C670A3C" w14:textId="77777777" w:rsidR="00B869B7" w:rsidRPr="00E03901" w:rsidRDefault="00B869B7" w:rsidP="00B869B7">
      <w:pPr>
        <w:rPr>
          <w:sz w:val="16"/>
        </w:rPr>
      </w:pPr>
      <w:r w:rsidRPr="00E03901">
        <w:rPr>
          <w:sz w:val="16"/>
        </w:rPr>
        <w:t>If the agreement does not meet the nonproliferation criteria, Congress must pass a resolution of approval for it to enter into effect.</w:t>
      </w:r>
    </w:p>
    <w:p w14:paraId="58007BBC" w14:textId="77777777" w:rsidR="00B869B7" w:rsidRPr="00E03901" w:rsidRDefault="00B869B7" w:rsidP="00B869B7">
      <w:pPr>
        <w:rPr>
          <w:sz w:val="16"/>
        </w:rPr>
      </w:pPr>
      <w:r w:rsidRPr="00E03901">
        <w:rPr>
          <w:sz w:val="16"/>
        </w:rPr>
        <w:t>The nine nonproliferation criteria include a guarantee that any nuclear materials and equipment are not used for weapons development or other military purposes and that the recipient state has a comprehensive safeguards agreement in place with the International Atomic Energy Agency (IAEA).</w:t>
      </w:r>
    </w:p>
    <w:p w14:paraId="2597B044" w14:textId="77777777" w:rsidR="00B869B7" w:rsidRPr="00E03901" w:rsidRDefault="00B869B7" w:rsidP="00B869B7">
      <w:pPr>
        <w:rPr>
          <w:sz w:val="16"/>
        </w:rPr>
      </w:pPr>
      <w:r w:rsidRPr="00E03901">
        <w:rPr>
          <w:sz w:val="16"/>
        </w:rPr>
        <w:t xml:space="preserve">Given </w:t>
      </w:r>
      <w:r w:rsidRPr="00E03901">
        <w:rPr>
          <w:rStyle w:val="StyleUnderline"/>
          <w:highlight w:val="cyan"/>
        </w:rPr>
        <w:t>Saudi</w:t>
      </w:r>
      <w:r w:rsidRPr="00E03901">
        <w:rPr>
          <w:rStyle w:val="StyleUnderline"/>
        </w:rPr>
        <w:t xml:space="preserve"> Arabia</w:t>
      </w:r>
      <w:r w:rsidRPr="00E03901">
        <w:rPr>
          <w:rStyle w:val="StyleUnderline"/>
          <w:highlight w:val="cyan"/>
        </w:rPr>
        <w:t>’s</w:t>
      </w:r>
      <w:r w:rsidRPr="00E03901">
        <w:rPr>
          <w:rStyle w:val="StyleUnderline"/>
        </w:rPr>
        <w:t xml:space="preserve"> public </w:t>
      </w:r>
      <w:r w:rsidRPr="00E03901">
        <w:rPr>
          <w:rStyle w:val="Emphasis"/>
          <w:highlight w:val="cyan"/>
        </w:rPr>
        <w:t>threats</w:t>
      </w:r>
      <w:r w:rsidRPr="00E03901">
        <w:rPr>
          <w:rStyle w:val="StyleUnderline"/>
        </w:rPr>
        <w:t xml:space="preserve"> to </w:t>
      </w:r>
      <w:r w:rsidRPr="00E03901">
        <w:rPr>
          <w:rStyle w:val="StyleUnderline"/>
          <w:highlight w:val="cyan"/>
        </w:rPr>
        <w:t>dev</w:t>
      </w:r>
      <w:r w:rsidRPr="00E03901">
        <w:rPr>
          <w:rStyle w:val="StyleUnderline"/>
        </w:rPr>
        <w:t xml:space="preserve">elop </w:t>
      </w:r>
      <w:r w:rsidRPr="00E03901">
        <w:rPr>
          <w:rStyle w:val="StyleUnderline"/>
          <w:highlight w:val="cyan"/>
        </w:rPr>
        <w:t>nuc</w:t>
      </w:r>
      <w:r w:rsidRPr="00E03901">
        <w:rPr>
          <w:rStyle w:val="StyleUnderline"/>
        </w:rPr>
        <w:t>lear weapon</w:t>
      </w:r>
      <w:r w:rsidRPr="00E03901">
        <w:rPr>
          <w:rStyle w:val="StyleUnderline"/>
          <w:highlight w:val="cyan"/>
        </w:rPr>
        <w:t>s</w:t>
      </w:r>
      <w:r w:rsidRPr="00E03901">
        <w:rPr>
          <w:sz w:val="16"/>
          <w:highlight w:val="cyan"/>
        </w:rPr>
        <w:t>,</w:t>
      </w:r>
      <w:r w:rsidRPr="00E03901">
        <w:rPr>
          <w:sz w:val="16"/>
        </w:rPr>
        <w:t xml:space="preserve"> it may be challenging for the Biden administration to gain support for any agreement that allows uranium enrichment, particularly if the kingdom does not have an additional protocol to its comprehensive safeguards agreement in place. Additional protocols to safeguards agreements were developed in the 1990s when it became clear from the cases of Iraq and North Korea that a comprehensive safeguard agreement alone was insufficient to prevent proliferation. An additional protocol gives the IAEA more access and information about a country’s nuclear activities.</w:t>
      </w:r>
    </w:p>
    <w:p w14:paraId="4751F9CB" w14:textId="77777777" w:rsidR="00B869B7" w:rsidRPr="00E03901" w:rsidRDefault="00B869B7" w:rsidP="00B869B7">
      <w:pPr>
        <w:rPr>
          <w:sz w:val="16"/>
        </w:rPr>
      </w:pPr>
      <w:r w:rsidRPr="00E03901">
        <w:rPr>
          <w:sz w:val="16"/>
        </w:rPr>
        <w:t>Sixteen Democrats in the U.S. Senate sent a letter to Biden saying that the United States should “seriously consider” whether it is in its best interest to support a Saudi nuclear program. The Oct. 4 letter said that if the United States moves forward on a nuclear cooperation agreement, it should meet the “gold standard.”</w:t>
      </w:r>
    </w:p>
    <w:p w14:paraId="2EE8B976" w14:textId="77777777" w:rsidR="00B869B7" w:rsidRPr="00E03901" w:rsidRDefault="00B869B7" w:rsidP="00B869B7">
      <w:pPr>
        <w:rPr>
          <w:sz w:val="16"/>
        </w:rPr>
      </w:pPr>
      <w:r w:rsidRPr="00E03901">
        <w:rPr>
          <w:sz w:val="16"/>
        </w:rPr>
        <w:t>The gold standard refers to a nuclear cooperation agreement that requires the receiving country to forgo enrichment and reprocessing and adhere to the additional protocol. The U.S. agreement with the United Arab Emirates meets the gold standard.</w:t>
      </w:r>
    </w:p>
    <w:p w14:paraId="311FC01B" w14:textId="77777777" w:rsidR="00B869B7" w:rsidRPr="00E03901" w:rsidRDefault="00B869B7" w:rsidP="00B869B7">
      <w:pPr>
        <w:rPr>
          <w:sz w:val="16"/>
        </w:rPr>
      </w:pPr>
      <w:r w:rsidRPr="00E03901">
        <w:rPr>
          <w:sz w:val="16"/>
        </w:rPr>
        <w:t xml:space="preserve">Congressional opposition to Saudi enrichment predates the current nuclear negotiations. During the Trump administration, Sen. Marco Rubio (R-Fla.) said that the </w:t>
      </w:r>
      <w:r w:rsidRPr="00E03901">
        <w:rPr>
          <w:rStyle w:val="StyleUnderline"/>
          <w:highlight w:val="cyan"/>
        </w:rPr>
        <w:t>U</w:t>
      </w:r>
      <w:r w:rsidRPr="00E03901">
        <w:rPr>
          <w:rStyle w:val="StyleUnderline"/>
        </w:rPr>
        <w:t xml:space="preserve">nited </w:t>
      </w:r>
      <w:r w:rsidRPr="00E03901">
        <w:rPr>
          <w:rStyle w:val="StyleUnderline"/>
          <w:highlight w:val="cyan"/>
        </w:rPr>
        <w:t>S</w:t>
      </w:r>
      <w:r w:rsidRPr="00E03901">
        <w:rPr>
          <w:rStyle w:val="StyleUnderline"/>
        </w:rPr>
        <w:t xml:space="preserve">tates </w:t>
      </w:r>
      <w:r w:rsidRPr="00E03901">
        <w:rPr>
          <w:rStyle w:val="StyleUnderline"/>
          <w:highlight w:val="cyan"/>
        </w:rPr>
        <w:t xml:space="preserve">“should </w:t>
      </w:r>
      <w:r w:rsidRPr="00E03901">
        <w:rPr>
          <w:rStyle w:val="Emphasis"/>
          <w:highlight w:val="cyan"/>
        </w:rPr>
        <w:t>suspend</w:t>
      </w:r>
      <w:r w:rsidRPr="00E03901">
        <w:rPr>
          <w:rStyle w:val="StyleUnderline"/>
          <w:highlight w:val="cyan"/>
        </w:rPr>
        <w:t xml:space="preserve"> all talks”</w:t>
      </w:r>
      <w:r w:rsidRPr="00E03901">
        <w:rPr>
          <w:rStyle w:val="StyleUnderline"/>
        </w:rPr>
        <w:t xml:space="preserve"> </w:t>
      </w:r>
      <w:r w:rsidRPr="00E03901">
        <w:rPr>
          <w:rStyle w:val="StyleUnderline"/>
          <w:highlight w:val="cyan"/>
        </w:rPr>
        <w:t>on</w:t>
      </w:r>
      <w:r w:rsidRPr="00E03901">
        <w:rPr>
          <w:rStyle w:val="StyleUnderline"/>
        </w:rPr>
        <w:t xml:space="preserve"> a </w:t>
      </w:r>
      <w:r w:rsidRPr="00E03901">
        <w:rPr>
          <w:rStyle w:val="Emphasis"/>
          <w:highlight w:val="cyan"/>
        </w:rPr>
        <w:t>nucl</w:t>
      </w:r>
      <w:r w:rsidRPr="00E03901">
        <w:rPr>
          <w:rStyle w:val="Emphasis"/>
        </w:rPr>
        <w:t xml:space="preserve">ear </w:t>
      </w:r>
      <w:r w:rsidRPr="00E03901">
        <w:rPr>
          <w:rStyle w:val="Emphasis"/>
          <w:highlight w:val="cyan"/>
        </w:rPr>
        <w:t>coop</w:t>
      </w:r>
      <w:r w:rsidRPr="00E03901">
        <w:rPr>
          <w:rStyle w:val="Emphasis"/>
        </w:rPr>
        <w:t>eration</w:t>
      </w:r>
      <w:r w:rsidRPr="00E03901">
        <w:rPr>
          <w:rStyle w:val="StyleUnderline"/>
        </w:rPr>
        <w:t xml:space="preserve"> agreement “until the Saudi government agrees to the ‘gold standard’ requirements.” H</w:t>
      </w:r>
      <w:r w:rsidRPr="00E03901">
        <w:rPr>
          <w:sz w:val="16"/>
        </w:rPr>
        <w:t>is statement followed the brutal murder of Saudi journalist Jamal Khashoggi by the Saudi government in October 2018.</w:t>
      </w:r>
    </w:p>
    <w:p w14:paraId="2A19964A" w14:textId="77777777" w:rsidR="00B869B7" w:rsidRPr="00E03901" w:rsidRDefault="00B869B7" w:rsidP="00B869B7">
      <w:pPr>
        <w:rPr>
          <w:sz w:val="16"/>
        </w:rPr>
      </w:pPr>
      <w:r w:rsidRPr="00E03901">
        <w:rPr>
          <w:sz w:val="16"/>
        </w:rPr>
        <w:t>Rubio and Sen. Ed Markey (D-Mass.) introduced legislation that would require any nuclear agreement with Saudi Arabia to meet the gold standard and secure an affirmative vote of approval from Congress. (See </w:t>
      </w:r>
      <w:r w:rsidRPr="00E03901">
        <w:rPr>
          <w:i/>
          <w:iCs/>
        </w:rPr>
        <w:t>ACT</w:t>
      </w:r>
      <w:r w:rsidRPr="00E03901">
        <w:t>, December 2018</w:t>
      </w:r>
      <w:r w:rsidRPr="00E03901">
        <w:rPr>
          <w:sz w:val="16"/>
        </w:rPr>
        <w:t>.)</w:t>
      </w:r>
    </w:p>
    <w:p w14:paraId="32A75D7D" w14:textId="77777777" w:rsidR="00B869B7" w:rsidRPr="00E03901" w:rsidRDefault="00B869B7" w:rsidP="00B869B7">
      <w:pPr>
        <w:rPr>
          <w:sz w:val="16"/>
        </w:rPr>
      </w:pPr>
      <w:r w:rsidRPr="00E03901">
        <w:rPr>
          <w:sz w:val="16"/>
        </w:rPr>
        <w:t>The legislation did not become law, but it demonstrates the bipartisan opposition that Biden likely will face if he attempts to move forward on an agreement that does not meet the gold standard.</w:t>
      </w:r>
    </w:p>
    <w:p w14:paraId="59BA5E9F" w14:textId="77777777" w:rsidR="00B869B7" w:rsidRPr="00E03901" w:rsidRDefault="00B869B7" w:rsidP="00B869B7">
      <w:pPr>
        <w:rPr>
          <w:sz w:val="16"/>
        </w:rPr>
      </w:pPr>
      <w:r w:rsidRPr="00E03901">
        <w:rPr>
          <w:sz w:val="16"/>
        </w:rPr>
        <w:t>Saudi statements suggest that the country will not accept an agreement that bans uranium enrichment, but it is unclear if it would accept the more intrusive additional protocol to its safeguards agreement.</w:t>
      </w:r>
    </w:p>
    <w:p w14:paraId="5DCCEE46" w14:textId="77777777" w:rsidR="00B869B7" w:rsidRPr="00E03901" w:rsidRDefault="00B869B7" w:rsidP="00B869B7">
      <w:pPr>
        <w:rPr>
          <w:sz w:val="16"/>
        </w:rPr>
      </w:pPr>
      <w:r w:rsidRPr="00E03901">
        <w:rPr>
          <w:sz w:val="16"/>
        </w:rPr>
        <w:t>Saudi Arabia only announced in September during the annual IAEA General Conference that it would negotiate a comprehensive safeguards agreement with the agency. For years, the IAEA had been urging Saudi Arabia to update its safeguards.</w:t>
      </w:r>
    </w:p>
    <w:p w14:paraId="19DDDE94" w14:textId="77777777" w:rsidR="00B869B7" w:rsidRPr="00E03901" w:rsidRDefault="00B869B7" w:rsidP="00B869B7">
      <w:pPr>
        <w:rPr>
          <w:rStyle w:val="Emphasis"/>
        </w:rPr>
      </w:pPr>
      <w:r w:rsidRPr="00E03901">
        <w:rPr>
          <w:sz w:val="16"/>
        </w:rPr>
        <w:t xml:space="preserve">Until Saudi Arabia adopts its safeguards agreement, IAEA monitoring is based on an outdated safeguards model, called the small quantities protocol, designed for states with little or no nuclear materials. That protocol was designed in the 1970s, but after </w:t>
      </w:r>
      <w:r w:rsidRPr="00E03901">
        <w:rPr>
          <w:rStyle w:val="StyleUnderline"/>
          <w:highlight w:val="cyan"/>
        </w:rPr>
        <w:t>determining</w:t>
      </w:r>
      <w:r w:rsidRPr="00E03901">
        <w:rPr>
          <w:rStyle w:val="StyleUnderline"/>
        </w:rPr>
        <w:t xml:space="preserve"> it was </w:t>
      </w:r>
      <w:r w:rsidRPr="00E03901">
        <w:rPr>
          <w:rStyle w:val="Emphasis"/>
          <w:highlight w:val="cyan"/>
        </w:rPr>
        <w:t>insufficient</w:t>
      </w:r>
      <w:r w:rsidRPr="00E03901">
        <w:rPr>
          <w:rStyle w:val="StyleUnderline"/>
        </w:rPr>
        <w:t>,</w:t>
      </w:r>
      <w:r w:rsidRPr="00E03901">
        <w:rPr>
          <w:sz w:val="16"/>
        </w:rPr>
        <w:t xml:space="preserve"> the IAEA revised it in 2005 to give the agency more tools for conducting safeguards. </w:t>
      </w:r>
      <w:r w:rsidRPr="00E03901">
        <w:rPr>
          <w:rStyle w:val="StyleUnderline"/>
          <w:highlight w:val="cyan"/>
        </w:rPr>
        <w:t>Saudi</w:t>
      </w:r>
      <w:r w:rsidRPr="00E03901">
        <w:rPr>
          <w:rStyle w:val="StyleUnderline"/>
        </w:rPr>
        <w:t xml:space="preserve"> Arabia </w:t>
      </w:r>
      <w:r w:rsidRPr="00E03901">
        <w:rPr>
          <w:rStyle w:val="Emphasis"/>
          <w:highlight w:val="cyan"/>
        </w:rPr>
        <w:t>never adopted</w:t>
      </w:r>
      <w:r w:rsidRPr="00E03901">
        <w:rPr>
          <w:rStyle w:val="StyleUnderline"/>
        </w:rPr>
        <w:t xml:space="preserve"> the </w:t>
      </w:r>
      <w:r w:rsidRPr="00E03901">
        <w:rPr>
          <w:rStyle w:val="StyleUnderline"/>
          <w:highlight w:val="cyan"/>
        </w:rPr>
        <w:t>revised text</w:t>
      </w:r>
      <w:r w:rsidRPr="00E03901">
        <w:rPr>
          <w:rStyle w:val="StyleUnderline"/>
        </w:rPr>
        <w:t>.</w:t>
      </w:r>
    </w:p>
    <w:p w14:paraId="6FB0A3DD" w14:textId="77777777" w:rsidR="00B869B7" w:rsidRPr="00E03901" w:rsidRDefault="00B869B7" w:rsidP="00B869B7">
      <w:pPr>
        <w:rPr>
          <w:rStyle w:val="StyleUnderline"/>
        </w:rPr>
      </w:pPr>
      <w:r w:rsidRPr="00E03901">
        <w:rPr>
          <w:sz w:val="16"/>
        </w:rPr>
        <w:t xml:space="preserve">Although Saudi Arabia’s announcement that it will adopt a comprehensive safeguards agreement is a necessary step toward introducing nuclear materials, the </w:t>
      </w:r>
      <w:r w:rsidRPr="00E03901">
        <w:rPr>
          <w:rStyle w:val="StyleUnderline"/>
          <w:highlight w:val="cyan"/>
        </w:rPr>
        <w:t>country’s</w:t>
      </w:r>
      <w:r w:rsidRPr="00E03901">
        <w:rPr>
          <w:rStyle w:val="StyleUnderline"/>
        </w:rPr>
        <w:t xml:space="preserve"> </w:t>
      </w:r>
      <w:r w:rsidRPr="00E03901">
        <w:rPr>
          <w:rStyle w:val="Emphasis"/>
          <w:highlight w:val="cyan"/>
        </w:rPr>
        <w:t>unwillingness</w:t>
      </w:r>
      <w:r w:rsidRPr="00E03901">
        <w:rPr>
          <w:rStyle w:val="StyleUnderline"/>
        </w:rPr>
        <w:t xml:space="preserve"> to </w:t>
      </w:r>
      <w:r w:rsidRPr="00E03901">
        <w:rPr>
          <w:rStyle w:val="StyleUnderline"/>
          <w:highlight w:val="cyan"/>
        </w:rPr>
        <w:t>update</w:t>
      </w:r>
      <w:r w:rsidRPr="00E03901">
        <w:rPr>
          <w:rStyle w:val="StyleUnderline"/>
        </w:rPr>
        <w:t xml:space="preserve"> its </w:t>
      </w:r>
      <w:r w:rsidRPr="00E03901">
        <w:rPr>
          <w:rStyle w:val="StyleUnderline"/>
          <w:highlight w:val="cyan"/>
        </w:rPr>
        <w:t>safeguards</w:t>
      </w:r>
      <w:r w:rsidRPr="00E03901">
        <w:rPr>
          <w:rStyle w:val="StyleUnderline"/>
        </w:rPr>
        <w:t xml:space="preserve"> promptly in response to agency </w:t>
      </w:r>
      <w:r w:rsidRPr="00E03901">
        <w:rPr>
          <w:rStyle w:val="StyleUnderline"/>
          <w:highlight w:val="cyan"/>
        </w:rPr>
        <w:t>requests</w:t>
      </w:r>
      <w:r w:rsidRPr="00E03901">
        <w:rPr>
          <w:rStyle w:val="StyleUnderline"/>
        </w:rPr>
        <w:t xml:space="preserve"> </w:t>
      </w:r>
      <w:r w:rsidRPr="00E03901">
        <w:rPr>
          <w:rStyle w:val="Emphasis"/>
        </w:rPr>
        <w:t xml:space="preserve">raises </w:t>
      </w:r>
      <w:r w:rsidRPr="00E03901">
        <w:rPr>
          <w:rStyle w:val="Emphasis"/>
          <w:highlight w:val="cyan"/>
        </w:rPr>
        <w:t>concerns</w:t>
      </w:r>
      <w:r w:rsidRPr="00E03901">
        <w:rPr>
          <w:rStyle w:val="StyleUnderline"/>
        </w:rPr>
        <w:t>.</w:t>
      </w:r>
    </w:p>
    <w:p w14:paraId="668B35CA" w14:textId="77777777" w:rsidR="00B869B7" w:rsidRPr="00E03901" w:rsidRDefault="00B869B7" w:rsidP="00B869B7">
      <w:pPr>
        <w:rPr>
          <w:sz w:val="16"/>
        </w:rPr>
      </w:pPr>
      <w:r w:rsidRPr="00E03901">
        <w:rPr>
          <w:sz w:val="16"/>
        </w:rPr>
        <w:t>In September 2020, IAEA Director-General Rafael Mariano Grossi said Saudi Arabia’s small quantities protocol is simply “not adequate.”</w:t>
      </w:r>
    </w:p>
    <w:p w14:paraId="059B84CA" w14:textId="77777777" w:rsidR="00B869B7" w:rsidRPr="00E03901" w:rsidRDefault="00B869B7" w:rsidP="00B869B7">
      <w:pPr>
        <w:rPr>
          <w:sz w:val="16"/>
        </w:rPr>
      </w:pPr>
      <w:r w:rsidRPr="00E03901">
        <w:rPr>
          <w:sz w:val="16"/>
        </w:rPr>
        <w:t>Saudi Arabia also forged ahead with constructing a research reactor under the outdated safeguards arrangement, a move that makes it more difficult for the IAEA to verify the reactor design and develop a safeguards approach. Standard practice is to allow the agency to inspect a reactor as it is being built.</w:t>
      </w:r>
    </w:p>
    <w:p w14:paraId="3A41FD45" w14:textId="77777777" w:rsidR="00B869B7" w:rsidRPr="00E03901" w:rsidRDefault="00B869B7" w:rsidP="00B869B7">
      <w:pPr>
        <w:rPr>
          <w:sz w:val="16"/>
        </w:rPr>
      </w:pPr>
      <w:r w:rsidRPr="00E03901">
        <w:rPr>
          <w:sz w:val="16"/>
        </w:rPr>
        <w:t>The Biden administration has other options to reduce the risk of Riyadh using a civil nuclear program for weapons purposes besides insisting on the gold standard or forging an agreement allowing Saudi Arabia to enrich uranium.</w:t>
      </w:r>
    </w:p>
    <w:p w14:paraId="109E0946" w14:textId="77777777" w:rsidR="00B869B7" w:rsidRPr="00E03901" w:rsidRDefault="00B869B7" w:rsidP="00B869B7">
      <w:pPr>
        <w:rPr>
          <w:sz w:val="16"/>
        </w:rPr>
      </w:pPr>
      <w:r w:rsidRPr="00E03901">
        <w:rPr>
          <w:rStyle w:val="StyleUnderline"/>
        </w:rPr>
        <w:t xml:space="preserve">It could attempt to </w:t>
      </w:r>
      <w:r w:rsidRPr="00E03901">
        <w:rPr>
          <w:rStyle w:val="Emphasis"/>
          <w:highlight w:val="cyan"/>
        </w:rPr>
        <w:t>bypass</w:t>
      </w:r>
      <w:r w:rsidRPr="00E03901">
        <w:rPr>
          <w:rStyle w:val="StyleUnderline"/>
        </w:rPr>
        <w:t xml:space="preserve"> the </w:t>
      </w:r>
      <w:r w:rsidRPr="00E03901">
        <w:rPr>
          <w:rStyle w:val="StyleUnderline"/>
          <w:highlight w:val="cyan"/>
        </w:rPr>
        <w:t>question</w:t>
      </w:r>
      <w:r w:rsidRPr="00E03901">
        <w:rPr>
          <w:rStyle w:val="StyleUnderline"/>
        </w:rPr>
        <w:t xml:space="preserve"> of </w:t>
      </w:r>
      <w:r w:rsidRPr="00E03901">
        <w:rPr>
          <w:rStyle w:val="StyleUnderline"/>
          <w:highlight w:val="cyan"/>
        </w:rPr>
        <w:t>Saudi enrichment</w:t>
      </w:r>
      <w:r w:rsidRPr="00E03901">
        <w:rPr>
          <w:rStyle w:val="StyleUnderline"/>
        </w:rPr>
        <w:t xml:space="preserve"> by pursuing a black box approach</w:t>
      </w:r>
      <w:r w:rsidRPr="00E03901">
        <w:rPr>
          <w:sz w:val="16"/>
        </w:rPr>
        <w:t>, by which the United States would construct and operate a uranium-enrichment facility on Saudi soil. But it remains unclear how the United States would respond to any Saudi attempts to nationalize the facility or prevent the kingdom from acquiring knowledge about enrichment even if the facility was operated by U.S. personnel.</w:t>
      </w:r>
    </w:p>
    <w:p w14:paraId="19D687AB" w14:textId="77777777" w:rsidR="00B869B7" w:rsidRPr="00E03901" w:rsidRDefault="00B869B7" w:rsidP="00B869B7">
      <w:pPr>
        <w:rPr>
          <w:sz w:val="16"/>
        </w:rPr>
      </w:pPr>
      <w:r w:rsidRPr="00E03901">
        <w:rPr>
          <w:sz w:val="16"/>
        </w:rPr>
        <w:t>Furthermore, it may be challenging for the United States to implement such a proposal. The only U.S.-based and -operated enrichment facility, Centrus, just began operations in October. The only other commercial enrichment facility in the United States is operated by Urenco, a European-based enrichment consortium.</w:t>
      </w:r>
    </w:p>
    <w:p w14:paraId="561F584D" w14:textId="77777777" w:rsidR="00B869B7" w:rsidRPr="00E03901" w:rsidRDefault="00B869B7" w:rsidP="00B869B7">
      <w:pPr>
        <w:rPr>
          <w:sz w:val="16"/>
        </w:rPr>
      </w:pPr>
      <w:r w:rsidRPr="00E03901">
        <w:rPr>
          <w:sz w:val="16"/>
        </w:rPr>
        <w:t>Another option would be to delay determining whether Saudi Arabia will be allowed to enrich uranium. The United States pursued a similar approach in its nuclear cooperation agreement with South Korea, when Seoul sought permission to reprocess spent nuclear fuel.</w:t>
      </w:r>
    </w:p>
    <w:p w14:paraId="0B8B701F" w14:textId="77777777" w:rsidR="00B869B7" w:rsidRPr="00E03901" w:rsidRDefault="00B869B7" w:rsidP="00B869B7">
      <w:pPr>
        <w:rPr>
          <w:sz w:val="16"/>
        </w:rPr>
      </w:pPr>
      <w:r w:rsidRPr="00E03901">
        <w:rPr>
          <w:sz w:val="16"/>
        </w:rPr>
        <w:t xml:space="preserve">Delaying the decision would allow the United States and Saudi Arabia to study the feasibility and proliferation implications and consider alternative arrangements, such as U.S. support for a fuel fabrication facility in Saudi Arabia. </w:t>
      </w:r>
      <w:r w:rsidRPr="00E03901">
        <w:rPr>
          <w:rStyle w:val="StyleUnderline"/>
        </w:rPr>
        <w:t xml:space="preserve">This would </w:t>
      </w:r>
      <w:r w:rsidRPr="00E03901">
        <w:rPr>
          <w:rStyle w:val="StyleUnderline"/>
          <w:highlight w:val="cyan"/>
        </w:rPr>
        <w:t>allow</w:t>
      </w:r>
      <w:r w:rsidRPr="00E03901">
        <w:rPr>
          <w:rStyle w:val="StyleUnderline"/>
        </w:rPr>
        <w:t xml:space="preserve"> </w:t>
      </w:r>
      <w:r w:rsidRPr="00E03901">
        <w:rPr>
          <w:rStyle w:val="StyleUnderline"/>
          <w:highlight w:val="cyan"/>
        </w:rPr>
        <w:t>Saudi</w:t>
      </w:r>
      <w:r w:rsidRPr="00E03901">
        <w:rPr>
          <w:rStyle w:val="StyleUnderline"/>
        </w:rPr>
        <w:t xml:space="preserve"> Arabia to </w:t>
      </w:r>
      <w:r w:rsidRPr="00E03901">
        <w:rPr>
          <w:rStyle w:val="StyleUnderline"/>
          <w:highlight w:val="cyan"/>
        </w:rPr>
        <w:t>produce</w:t>
      </w:r>
      <w:r w:rsidRPr="00E03901">
        <w:rPr>
          <w:rStyle w:val="StyleUnderline"/>
        </w:rPr>
        <w:t xml:space="preserve"> </w:t>
      </w:r>
      <w:r w:rsidRPr="00E03901">
        <w:rPr>
          <w:rStyle w:val="StyleUnderline"/>
          <w:highlight w:val="cyan"/>
        </w:rPr>
        <w:t>nuc</w:t>
      </w:r>
      <w:r w:rsidRPr="00E03901">
        <w:rPr>
          <w:rStyle w:val="StyleUnderline"/>
        </w:rPr>
        <w:t xml:space="preserve">lear fuel </w:t>
      </w:r>
      <w:r w:rsidRPr="00E03901">
        <w:rPr>
          <w:sz w:val="16"/>
        </w:rPr>
        <w:t>with less proliferation risk because it would not include uranium-enrichment technology on Saudi soil.</w:t>
      </w:r>
    </w:p>
    <w:p w14:paraId="7F59092F" w14:textId="77777777" w:rsidR="00B869B7" w:rsidRPr="00E03901" w:rsidRDefault="00B869B7" w:rsidP="00B869B7">
      <w:pPr>
        <w:rPr>
          <w:sz w:val="16"/>
        </w:rPr>
      </w:pPr>
      <w:r w:rsidRPr="00E03901">
        <w:rPr>
          <w:sz w:val="16"/>
        </w:rPr>
        <w:t>A delay would also give Saudi Arabia time to determine if mining its uranium deposits is a viable option.</w:t>
      </w:r>
    </w:p>
    <w:p w14:paraId="15C24B8F" w14:textId="77777777" w:rsidR="00B869B7" w:rsidRPr="00E03901" w:rsidRDefault="00B869B7" w:rsidP="00B869B7">
      <w:pPr>
        <w:rPr>
          <w:sz w:val="16"/>
        </w:rPr>
      </w:pPr>
      <w:r w:rsidRPr="00E03901">
        <w:rPr>
          <w:sz w:val="16"/>
        </w:rPr>
        <w:t>In January 2023, Saudi Energy Minister Prince Abdulaziz bin Salman said that the country intends to “utilize its national uranium resources” and pursue “the entire nuclear fuel cycle,” including “the production of yellowcake, low-enriched uranium and the manufacturing of nuclear fuel both for our national use and of course for export.” (See </w:t>
      </w:r>
      <w:r w:rsidRPr="00E03901">
        <w:rPr>
          <w:i/>
          <w:iCs/>
        </w:rPr>
        <w:t>ACT</w:t>
      </w:r>
      <w:r w:rsidRPr="00E03901">
        <w:t>, March 2023</w:t>
      </w:r>
      <w:r w:rsidRPr="00E03901">
        <w:rPr>
          <w:sz w:val="16"/>
        </w:rPr>
        <w:t>.)</w:t>
      </w:r>
    </w:p>
    <w:p w14:paraId="59D96D9C" w14:textId="77777777" w:rsidR="00B869B7" w:rsidRPr="00E03901" w:rsidRDefault="00B869B7" w:rsidP="00B869B7">
      <w:pPr>
        <w:rPr>
          <w:sz w:val="16"/>
        </w:rPr>
      </w:pPr>
      <w:r w:rsidRPr="00E03901">
        <w:rPr>
          <w:sz w:val="16"/>
        </w:rPr>
        <w:t>But a joint publication by the IAEA and the Nuclear Energy Agency, a multilateral entity run out of the Organization for Co-operation and Economic Development in Paris, in 2023 assessed that mining Saudi Arabia’s uranium deposits would be “severely uneconomic.”</w:t>
      </w:r>
    </w:p>
    <w:p w14:paraId="054EF083" w14:textId="77777777" w:rsidR="00B869B7" w:rsidRPr="00E03901" w:rsidRDefault="00B869B7" w:rsidP="00B869B7">
      <w:pPr>
        <w:rPr>
          <w:sz w:val="16"/>
        </w:rPr>
      </w:pPr>
      <w:r w:rsidRPr="00E03901">
        <w:rPr>
          <w:sz w:val="16"/>
        </w:rPr>
        <w:t xml:space="preserve">Given </w:t>
      </w:r>
      <w:r w:rsidRPr="00E03901">
        <w:rPr>
          <w:rStyle w:val="StyleUnderline"/>
          <w:highlight w:val="cyan"/>
        </w:rPr>
        <w:t>Saudi</w:t>
      </w:r>
      <w:r w:rsidRPr="00E03901">
        <w:rPr>
          <w:rStyle w:val="StyleUnderline"/>
        </w:rPr>
        <w:t xml:space="preserve"> Arabia</w:t>
      </w:r>
      <w:r w:rsidRPr="00E03901">
        <w:rPr>
          <w:rStyle w:val="StyleUnderline"/>
          <w:highlight w:val="cyan"/>
        </w:rPr>
        <w:t>’s</w:t>
      </w:r>
      <w:r w:rsidRPr="00E03901">
        <w:rPr>
          <w:rStyle w:val="StyleUnderline"/>
        </w:rPr>
        <w:t xml:space="preserve"> </w:t>
      </w:r>
      <w:r w:rsidRPr="00E03901">
        <w:rPr>
          <w:rStyle w:val="StyleUnderline"/>
          <w:highlight w:val="cyan"/>
        </w:rPr>
        <w:t>threats</w:t>
      </w:r>
      <w:r w:rsidRPr="00E03901">
        <w:rPr>
          <w:rStyle w:val="StyleUnderline"/>
        </w:rPr>
        <w:t xml:space="preserve"> </w:t>
      </w:r>
      <w:r w:rsidRPr="00E03901">
        <w:rPr>
          <w:rStyle w:val="StyleUnderline"/>
          <w:highlight w:val="cyan"/>
        </w:rPr>
        <w:t>to</w:t>
      </w:r>
      <w:r w:rsidRPr="00E03901">
        <w:rPr>
          <w:rStyle w:val="StyleUnderline"/>
        </w:rPr>
        <w:t xml:space="preserve"> develop </w:t>
      </w:r>
      <w:r w:rsidRPr="00E03901">
        <w:rPr>
          <w:rStyle w:val="Emphasis"/>
          <w:highlight w:val="cyan"/>
        </w:rPr>
        <w:t>nuc</w:t>
      </w:r>
      <w:r w:rsidRPr="00E03901">
        <w:rPr>
          <w:rStyle w:val="Emphasis"/>
        </w:rPr>
        <w:t>lear weapon</w:t>
      </w:r>
      <w:r w:rsidRPr="00E03901">
        <w:rPr>
          <w:rStyle w:val="Emphasis"/>
          <w:highlight w:val="cyan"/>
        </w:rPr>
        <w:t>s</w:t>
      </w:r>
      <w:r w:rsidRPr="00E03901">
        <w:rPr>
          <w:sz w:val="16"/>
        </w:rPr>
        <w:t>, it may be challenging for the country to purchase uranium ore for enrichment.</w:t>
      </w:r>
    </w:p>
    <w:p w14:paraId="406D8836" w14:textId="77777777" w:rsidR="00B869B7" w:rsidRPr="003C6062" w:rsidRDefault="00B869B7" w:rsidP="00B869B7"/>
    <w:p w14:paraId="67A82769" w14:textId="77777777" w:rsidR="00C6390D" w:rsidRPr="00C6390D" w:rsidRDefault="00C6390D" w:rsidP="00C6390D"/>
    <w:p w14:paraId="6124AEE5" w14:textId="0CFE6C81" w:rsidR="00114403" w:rsidRDefault="00114403" w:rsidP="006E3381">
      <w:pPr>
        <w:pStyle w:val="Heading3"/>
      </w:pPr>
      <w:r>
        <w:t>!—NPT Terminal</w:t>
      </w:r>
      <w:r w:rsidR="00E42896">
        <w:t>—2NC</w:t>
      </w:r>
    </w:p>
    <w:p w14:paraId="4570CF06" w14:textId="77777777" w:rsidR="00114403" w:rsidRPr="00E94043" w:rsidRDefault="00114403" w:rsidP="00114403">
      <w:pPr>
        <w:pStyle w:val="Heading4"/>
      </w:pPr>
      <w:r>
        <w:t xml:space="preserve">A strong NPT prevents </w:t>
      </w:r>
      <w:r>
        <w:rPr>
          <w:u w:val="single"/>
        </w:rPr>
        <w:t>global nuclear conflict</w:t>
      </w:r>
      <w:r>
        <w:t xml:space="preserve">. </w:t>
      </w:r>
    </w:p>
    <w:p w14:paraId="13C2FA24" w14:textId="77777777" w:rsidR="00114403" w:rsidRPr="003B7B6B" w:rsidRDefault="00114403" w:rsidP="00114403">
      <w:r w:rsidRPr="003B7B6B">
        <w:t xml:space="preserve">Ramesh </w:t>
      </w:r>
      <w:r w:rsidRPr="003B7B6B">
        <w:rPr>
          <w:rStyle w:val="Style13ptBold"/>
        </w:rPr>
        <w:t>Thakur 18</w:t>
      </w:r>
      <w:r w:rsidRPr="003B7B6B">
        <w:t>. Professor, Crawford School of Public Policy, The Australian National University. “Nuclear Turbulence in the Age of Trump.” Diplomacy &amp; Statecraft, vol. 29, no. 1, pp. 105–128.</w:t>
      </w:r>
    </w:p>
    <w:p w14:paraId="3A02EC34" w14:textId="77777777" w:rsidR="00114403" w:rsidRPr="00114403" w:rsidRDefault="00114403" w:rsidP="00114403">
      <w:pPr>
        <w:rPr>
          <w:sz w:val="16"/>
        </w:rPr>
      </w:pPr>
      <w:r w:rsidRPr="00114403">
        <w:rPr>
          <w:sz w:val="16"/>
        </w:rPr>
        <w:t xml:space="preserve">There are multiple alarm bells of growing risks of war and economic crisis, with institutional arrangements no longer fit for the purpose to mute conflict and promote co-operation. </w:t>
      </w:r>
      <w:r w:rsidRPr="008F014A">
        <w:rPr>
          <w:rStyle w:val="Emphasis"/>
          <w:highlight w:val="cyan"/>
        </w:rPr>
        <w:t>Geopolitical tensions</w:t>
      </w:r>
      <w:r w:rsidRPr="00114403">
        <w:rPr>
          <w:sz w:val="16"/>
        </w:rPr>
        <w:t xml:space="preserve"> </w:t>
      </w:r>
      <w:r w:rsidRPr="00583459">
        <w:rPr>
          <w:rStyle w:val="StyleUnderline"/>
        </w:rPr>
        <w:t xml:space="preserve">have </w:t>
      </w:r>
      <w:r w:rsidRPr="008F014A">
        <w:rPr>
          <w:rStyle w:val="StyleUnderline"/>
          <w:highlight w:val="cyan"/>
        </w:rPr>
        <w:t xml:space="preserve">surged in </w:t>
      </w:r>
      <w:r w:rsidRPr="008F014A">
        <w:rPr>
          <w:rStyle w:val="Emphasis"/>
          <w:highlight w:val="cyan"/>
        </w:rPr>
        <w:t>Europe</w:t>
      </w:r>
      <w:r w:rsidRPr="00114403">
        <w:rPr>
          <w:sz w:val="16"/>
        </w:rPr>
        <w:t xml:space="preserve"> </w:t>
      </w:r>
      <w:r w:rsidRPr="00583459">
        <w:rPr>
          <w:rStyle w:val="StyleUnderline"/>
        </w:rPr>
        <w:t xml:space="preserve">producing a risk of </w:t>
      </w:r>
      <w:r w:rsidRPr="00F24E38">
        <w:rPr>
          <w:rStyle w:val="Emphasis"/>
        </w:rPr>
        <w:t>confrontation</w:t>
      </w:r>
      <w:r w:rsidRPr="00583459">
        <w:rPr>
          <w:rStyle w:val="StyleUnderline"/>
        </w:rPr>
        <w:t xml:space="preserve"> </w:t>
      </w:r>
      <w:r w:rsidRPr="008F014A">
        <w:rPr>
          <w:rStyle w:val="StyleUnderline"/>
          <w:highlight w:val="cyan"/>
        </w:rPr>
        <w:t>between</w:t>
      </w:r>
      <w:r w:rsidRPr="00114403">
        <w:rPr>
          <w:sz w:val="16"/>
        </w:rPr>
        <w:t xml:space="preserve"> the North Atlantic Treaty Organisation [</w:t>
      </w:r>
      <w:r w:rsidRPr="008F014A">
        <w:rPr>
          <w:rStyle w:val="Emphasis"/>
          <w:highlight w:val="cyan"/>
        </w:rPr>
        <w:t>NATO</w:t>
      </w:r>
      <w:r w:rsidRPr="00114403">
        <w:rPr>
          <w:sz w:val="16"/>
        </w:rPr>
        <w:t xml:space="preserve">] </w:t>
      </w:r>
      <w:r w:rsidRPr="008F014A">
        <w:rPr>
          <w:rStyle w:val="StyleUnderline"/>
          <w:highlight w:val="cyan"/>
        </w:rPr>
        <w:t>and</w:t>
      </w:r>
      <w:r w:rsidRPr="00114403">
        <w:rPr>
          <w:sz w:val="16"/>
        </w:rPr>
        <w:t xml:space="preserve"> </w:t>
      </w:r>
      <w:r w:rsidRPr="008F014A">
        <w:rPr>
          <w:rStyle w:val="Emphasis"/>
          <w:highlight w:val="cyan"/>
        </w:rPr>
        <w:t>Russia</w:t>
      </w:r>
      <w:r w:rsidRPr="00114403">
        <w:rPr>
          <w:sz w:val="16"/>
        </w:rPr>
        <w:t xml:space="preserve">,5 </w:t>
      </w:r>
      <w:r w:rsidRPr="008F014A">
        <w:rPr>
          <w:rStyle w:val="StyleUnderline"/>
          <w:highlight w:val="cyan"/>
        </w:rPr>
        <w:t xml:space="preserve">the </w:t>
      </w:r>
      <w:r w:rsidRPr="008F014A">
        <w:rPr>
          <w:rStyle w:val="Emphasis"/>
          <w:highlight w:val="cyan"/>
        </w:rPr>
        <w:t>Middle East</w:t>
      </w:r>
      <w:r w:rsidRPr="00114403">
        <w:rPr>
          <w:sz w:val="16"/>
        </w:rPr>
        <w:t xml:space="preserve"> </w:t>
      </w:r>
      <w:r w:rsidRPr="00583459">
        <w:rPr>
          <w:rStyle w:val="StyleUnderline"/>
        </w:rPr>
        <w:t>where distinct conflict</w:t>
      </w:r>
      <w:r>
        <w:rPr>
          <w:rStyle w:val="StyleUnderline"/>
        </w:rPr>
        <w:t xml:space="preserve"> </w:t>
      </w:r>
      <w:r w:rsidRPr="00583459">
        <w:rPr>
          <w:rStyle w:val="StyleUnderline"/>
        </w:rPr>
        <w:t xml:space="preserve">theatres and dynamics have begun to fuse together, </w:t>
      </w:r>
      <w:r w:rsidRPr="008F014A">
        <w:rPr>
          <w:rStyle w:val="Emphasis"/>
          <w:highlight w:val="cyan"/>
        </w:rPr>
        <w:t>South Asia</w:t>
      </w:r>
      <w:r w:rsidRPr="00583459">
        <w:rPr>
          <w:rStyle w:val="StyleUnderline"/>
        </w:rPr>
        <w:t xml:space="preserve">, the </w:t>
      </w:r>
      <w:r w:rsidRPr="008F014A">
        <w:rPr>
          <w:rStyle w:val="Emphasis"/>
          <w:highlight w:val="cyan"/>
        </w:rPr>
        <w:t>Korea</w:t>
      </w:r>
      <w:r w:rsidRPr="00F24E38">
        <w:rPr>
          <w:rStyle w:val="Emphasis"/>
        </w:rPr>
        <w:t>n Peninsula</w:t>
      </w:r>
      <w:r w:rsidRPr="00114403">
        <w:rPr>
          <w:sz w:val="16"/>
        </w:rPr>
        <w:t xml:space="preserve">, </w:t>
      </w:r>
      <w:r w:rsidRPr="008F014A">
        <w:rPr>
          <w:rStyle w:val="Emphasis"/>
          <w:highlight w:val="cyan"/>
        </w:rPr>
        <w:t>East Asia</w:t>
      </w:r>
      <w:r w:rsidRPr="00114403">
        <w:rPr>
          <w:sz w:val="16"/>
        </w:rPr>
        <w:t xml:space="preserve">, </w:t>
      </w:r>
      <w:r w:rsidRPr="00583459">
        <w:rPr>
          <w:rStyle w:val="StyleUnderline"/>
        </w:rPr>
        <w:t xml:space="preserve">and </w:t>
      </w:r>
      <w:r w:rsidRPr="008F014A">
        <w:rPr>
          <w:rStyle w:val="StyleUnderline"/>
          <w:highlight w:val="cyan"/>
        </w:rPr>
        <w:t xml:space="preserve">the </w:t>
      </w:r>
      <w:r w:rsidRPr="008F014A">
        <w:rPr>
          <w:rStyle w:val="Emphasis"/>
          <w:highlight w:val="cyan"/>
        </w:rPr>
        <w:t>S</w:t>
      </w:r>
      <w:r w:rsidRPr="00583459">
        <w:rPr>
          <w:rStyle w:val="StyleUnderline"/>
        </w:rPr>
        <w:t xml:space="preserve">outh </w:t>
      </w:r>
      <w:r w:rsidRPr="008F014A">
        <w:rPr>
          <w:rStyle w:val="Emphasis"/>
          <w:highlight w:val="cyan"/>
        </w:rPr>
        <w:t>C</w:t>
      </w:r>
      <w:r w:rsidRPr="00583459">
        <w:rPr>
          <w:rStyle w:val="StyleUnderline"/>
        </w:rPr>
        <w:t xml:space="preserve">hina </w:t>
      </w:r>
      <w:r w:rsidRPr="008F014A">
        <w:rPr>
          <w:rStyle w:val="Emphasis"/>
          <w:highlight w:val="cyan"/>
        </w:rPr>
        <w:t>S</w:t>
      </w:r>
      <w:r w:rsidRPr="00583459">
        <w:rPr>
          <w:rStyle w:val="StyleUnderline"/>
        </w:rPr>
        <w:t>ea</w:t>
      </w:r>
      <w:r w:rsidRPr="00114403">
        <w:rPr>
          <w:sz w:val="16"/>
        </w:rPr>
        <w:t xml:space="preserve">. </w:t>
      </w:r>
      <w:r w:rsidRPr="00583459">
        <w:rPr>
          <w:rStyle w:val="StyleUnderline"/>
        </w:rPr>
        <w:t>American generals dropped</w:t>
      </w:r>
      <w:r>
        <w:rPr>
          <w:rStyle w:val="StyleUnderline"/>
        </w:rPr>
        <w:t xml:space="preserve"> </w:t>
      </w:r>
      <w:r w:rsidRPr="00583459">
        <w:rPr>
          <w:rStyle w:val="StyleUnderline"/>
        </w:rPr>
        <w:t>the most powerful non-nuclear bomb in their arsenal on Afghanistan, seemingly</w:t>
      </w:r>
      <w:r>
        <w:rPr>
          <w:rStyle w:val="StyleUnderline"/>
        </w:rPr>
        <w:t xml:space="preserve"> </w:t>
      </w:r>
      <w:r w:rsidRPr="00583459">
        <w:rPr>
          <w:rStyle w:val="StyleUnderline"/>
        </w:rPr>
        <w:t>because they could. They shot down an Iranian drone and a government</w:t>
      </w:r>
      <w:r>
        <w:rPr>
          <w:rStyle w:val="StyleUnderline"/>
        </w:rPr>
        <w:t xml:space="preserve"> </w:t>
      </w:r>
      <w:r w:rsidRPr="00583459">
        <w:rPr>
          <w:rStyle w:val="StyleUnderline"/>
        </w:rPr>
        <w:t>jet in Syria</w:t>
      </w:r>
      <w:r w:rsidRPr="00114403">
        <w:rPr>
          <w:sz w:val="16"/>
        </w:rPr>
        <w:t>. Describing this as an act of aggression, Russia cancelled the de-confliction arrangements and warned that it would target any coalition planes flying west of the Euphrates River. Mikhail Gorbachev, the former Soviet Russian leader jointly responsible for the peaceful end of the Cold War, thinks, “</w:t>
      </w:r>
      <w:r w:rsidRPr="0005042A">
        <w:rPr>
          <w:rStyle w:val="StyleUnderline"/>
        </w:rPr>
        <w:t xml:space="preserve">the world is </w:t>
      </w:r>
      <w:r w:rsidRPr="00F24E38">
        <w:rPr>
          <w:rStyle w:val="Emphasis"/>
        </w:rPr>
        <w:t>preparing for war</w:t>
      </w:r>
      <w:r w:rsidRPr="00114403">
        <w:rPr>
          <w:sz w:val="16"/>
        </w:rPr>
        <w:t xml:space="preserve">.” 6 World order—especially its post-1945 normative, security, trade, and immigration architectures—is at an inflection point. The United States president with the least previous foreign policy interest and experience could well have the biggest impact on global affairs in a century. There is considerable scepticism about Trump’s commitment to uphold the post-1945 liberal international order crafted under and underwritten by American leadership. Trump, “determined not to be beaten in [the global] competition of political incompetence,” 7 has picked quarrels with allies, friends, and foes without discrimination. His Administration seems determined to keep even career diplomats at a distance, dismissing many with a curtness that slights their decades of professional service in favour of a “know nothing approach” to foreign policy.8 Trump’s transactional approach has alienated America’s neighbours, allies, and friends with little concern for the importance of diffuse reciprocity as the diplomatic glue that holds international relationships together.9 Germany’s Chancellor Angela Merkel declared on 28 May 2017, “The times in which we could rely fully on others—they are somewhat over.” Europe should pay more attention to its own interests “and really take our fate into our own hands.” 10 Within months of taking office, Trump saw his own popularity and the global United States reputation decline steeply. In a 37-country survey of 40,448 people, only 22 percent had confidence that Trump would do the right thing in international affairs, down from 64 percent during the final years in office of President Barack Obama [2009–2017].11 The fall in confidence was especially pronounced amongst close allies in Asia—including a 55 point fall amongst Australians—and Europe and immediate neighbours Canada (−61) and Mexico (−44). Global publics dislike, distrust, and disrespect Trump. They judged both his policies and character harshly: he “is arrogant [75%], intolerant [65%] and even dangerous [62%].” Only 26 percent believe he is qualified to be the American president. Favourable views of the United States fell from 64 to 49 percent. In December 2016, the United States Defence Science Board urged president-elect Trump to consider acquiring a greater number of lower-yield weapons that could provide a “tailored nuclear option for limited use.” 12 In a tweet on 22 December, Trump promised to “greatly strengthen and expand [U.S.] nuclear capability.” 13 In February 2017, now president, Trump insisted that the United States would stay at the “top of the [nuclear] pack.” 14 The same day the president of Russia, Vladimir Putin, also spoke of the need to do the same with Russia’s deterrent.15 A day later Trump said, “Let it be an arms race … we will outmatch them at every pass and outlast them all.” 16 On 2 August, General Paul Selva, vice-chairman of the United States Joint Chiefs of Staff, said the future of nuclear deterrence lies in smaller, low-yield nuclear weapons that can be used to attack an adversary without ending the world or causing massive indiscriminate casualties.17 In August, Trump exchanged an escalating series of bellicose threats with Kim Jong-un using words like “fire and fury” and military “solutions” that are “fully in place, locked and loaded.” He left many world leaders uneasy and earned an exhortation from Beijing to avoid words and deeds that can exacerbate the situation.18 The strategically challenged Trump seemed to suggest that Japan and South Korea could obtain their own nuclear arsenals.19 His unpredictability, unreliability, and scepticism about the value of NATO awakened interest in an independent European nuclear deterrent. Roderich Kiesewetter, a parliamentarian and spokesman for Germany’s ruling party, raised the possibility shortly after Trump’s election in 2016, and Poland’s former prime minister, Jaroslaw Kaczynski, repeated it in February 2017.20 A review commissioned by Bundestag concluded that Germany could legally finance British or French nuclear weapon programmes in return for their protection.21 </w:t>
      </w:r>
      <w:r w:rsidRPr="00583459">
        <w:rPr>
          <w:rStyle w:val="StyleUnderline"/>
        </w:rPr>
        <w:t xml:space="preserve">All </w:t>
      </w:r>
      <w:r w:rsidRPr="008F014A">
        <w:rPr>
          <w:rStyle w:val="StyleUnderline"/>
          <w:highlight w:val="cyan"/>
        </w:rPr>
        <w:t>such developments</w:t>
      </w:r>
      <w:r w:rsidRPr="00114403">
        <w:rPr>
          <w:sz w:val="16"/>
        </w:rPr>
        <w:t xml:space="preserve"> are greatly worrying. They also </w:t>
      </w:r>
      <w:r w:rsidRPr="008F014A">
        <w:rPr>
          <w:rStyle w:val="StyleUnderline"/>
          <w:highlight w:val="cyan"/>
        </w:rPr>
        <w:t>imply</w:t>
      </w:r>
      <w:r w:rsidRPr="00583459">
        <w:rPr>
          <w:rStyle w:val="StyleUnderline"/>
        </w:rPr>
        <w:t xml:space="preserve"> a </w:t>
      </w:r>
      <w:r w:rsidRPr="008F014A">
        <w:rPr>
          <w:rStyle w:val="Emphasis"/>
          <w:highlight w:val="cyan"/>
        </w:rPr>
        <w:t>rejection of the NPT</w:t>
      </w:r>
      <w:r w:rsidRPr="00114403">
        <w:rPr>
          <w:sz w:val="16"/>
          <w:highlight w:val="cyan"/>
        </w:rPr>
        <w:t xml:space="preserve"> </w:t>
      </w:r>
      <w:r w:rsidRPr="008F014A">
        <w:rPr>
          <w:rStyle w:val="StyleUnderline"/>
          <w:highlight w:val="cyan"/>
        </w:rPr>
        <w:t>as</w:t>
      </w:r>
      <w:r w:rsidRPr="00583459">
        <w:rPr>
          <w:rStyle w:val="StyleUnderline"/>
        </w:rPr>
        <w:t xml:space="preserve"> the </w:t>
      </w:r>
      <w:r w:rsidRPr="008F014A">
        <w:rPr>
          <w:rStyle w:val="Emphasis"/>
          <w:highlight w:val="cyan"/>
        </w:rPr>
        <w:t>globally legitimate</w:t>
      </w:r>
      <w:r w:rsidRPr="00F24E38">
        <w:rPr>
          <w:rStyle w:val="Emphasis"/>
        </w:rPr>
        <w:t xml:space="preserve"> framework</w:t>
      </w:r>
      <w:r w:rsidRPr="00114403">
        <w:rPr>
          <w:sz w:val="16"/>
        </w:rPr>
        <w:t xml:space="preserve"> </w:t>
      </w:r>
      <w:r w:rsidRPr="00583459">
        <w:rPr>
          <w:rStyle w:val="StyleUnderline"/>
        </w:rPr>
        <w:t>for regulating nuclear policy</w:t>
      </w:r>
      <w:r w:rsidRPr="00114403">
        <w:rPr>
          <w:sz w:val="16"/>
        </w:rPr>
        <w:t xml:space="preserve">. Against this volatile backdrop, the fact that Trump has his fingers on the buttons of the world’s most lethal nuclear arsenal </w:t>
      </w:r>
      <w:r w:rsidRPr="008F014A">
        <w:rPr>
          <w:rStyle w:val="Emphasis"/>
          <w:highlight w:val="cyan"/>
        </w:rPr>
        <w:t>stokes the sum of all nuclear fears worldwide</w:t>
      </w:r>
      <w:r w:rsidRPr="00114403">
        <w:rPr>
          <w:sz w:val="16"/>
        </w:rPr>
        <w:t xml:space="preserve">.22 At the time of his impeachment hearings in 1973, President Richard Nixon told a group of Congressmen: “I could leave this room and in 25 minutes, 70 million people would be dead.” 23 Towards the end of the George W. Bush Administration, Vice President Dick Cheney similarly remarked in a television interview that </w:t>
      </w:r>
      <w:r w:rsidRPr="00583459">
        <w:rPr>
          <w:rStyle w:val="StyleUnderline"/>
        </w:rPr>
        <w:t xml:space="preserve">the American president </w:t>
      </w:r>
      <w:r w:rsidRPr="008F014A">
        <w:rPr>
          <w:rStyle w:val="StyleUnderline"/>
          <w:highlight w:val="cyan"/>
        </w:rPr>
        <w:t>has</w:t>
      </w:r>
      <w:r>
        <w:rPr>
          <w:rStyle w:val="StyleUnderline"/>
        </w:rPr>
        <w:t xml:space="preserve"> </w:t>
      </w:r>
      <w:r w:rsidRPr="00583459">
        <w:rPr>
          <w:rStyle w:val="StyleUnderline"/>
        </w:rPr>
        <w:t xml:space="preserve">the </w:t>
      </w:r>
      <w:r w:rsidRPr="008F014A">
        <w:rPr>
          <w:rStyle w:val="StyleUnderline"/>
          <w:highlight w:val="cyan"/>
        </w:rPr>
        <w:t>authority to launch a</w:t>
      </w:r>
      <w:r w:rsidRPr="001E6B26">
        <w:rPr>
          <w:rStyle w:val="StyleUnderline"/>
        </w:rPr>
        <w:t xml:space="preserve"> </w:t>
      </w:r>
      <w:r w:rsidRPr="0005042A">
        <w:rPr>
          <w:rStyle w:val="StyleUnderline"/>
        </w:rPr>
        <w:t xml:space="preserve">“devastating” </w:t>
      </w:r>
      <w:r w:rsidRPr="008F014A">
        <w:rPr>
          <w:rStyle w:val="Emphasis"/>
          <w:highlight w:val="cyan"/>
        </w:rPr>
        <w:t>nuclear attack</w:t>
      </w:r>
      <w:r w:rsidRPr="008F014A">
        <w:rPr>
          <w:rStyle w:val="StyleUnderline"/>
          <w:highlight w:val="cyan"/>
        </w:rPr>
        <w:t xml:space="preserve"> </w:t>
      </w:r>
      <w:r w:rsidRPr="008F014A">
        <w:rPr>
          <w:rStyle w:val="Emphasis"/>
          <w:highlight w:val="cyan"/>
        </w:rPr>
        <w:t>without having “to check with anybody</w:t>
      </w:r>
      <w:r w:rsidRPr="00114403">
        <w:rPr>
          <w:sz w:val="16"/>
        </w:rPr>
        <w:t xml:space="preserve">. He doesn’t have to call the Congress. He doesn’t have to check with the courts. </w:t>
      </w:r>
      <w:r w:rsidRPr="00583459">
        <w:rPr>
          <w:rStyle w:val="StyleUnderline"/>
        </w:rPr>
        <w:t>He has that authority because of the nature of the</w:t>
      </w:r>
      <w:r>
        <w:rPr>
          <w:rStyle w:val="StyleUnderline"/>
        </w:rPr>
        <w:t xml:space="preserve"> </w:t>
      </w:r>
      <w:r w:rsidRPr="00583459">
        <w:rPr>
          <w:rStyle w:val="StyleUnderline"/>
        </w:rPr>
        <w:t>world we live in</w:t>
      </w:r>
      <w:r w:rsidRPr="00114403">
        <w:rPr>
          <w:sz w:val="16"/>
        </w:rPr>
        <w:t xml:space="preserve">.” 24 </w:t>
      </w:r>
      <w:r w:rsidRPr="00583459">
        <w:rPr>
          <w:rStyle w:val="StyleUnderline"/>
        </w:rPr>
        <w:t>That is the authority and power now vested in Trump</w:t>
      </w:r>
      <w:r w:rsidRPr="00114403">
        <w:rPr>
          <w:sz w:val="16"/>
        </w:rPr>
        <w:t xml:space="preserve">: he “cannot remove a local school board member, but </w:t>
      </w:r>
      <w:r w:rsidRPr="00583459">
        <w:rPr>
          <w:rStyle w:val="StyleUnderline"/>
        </w:rPr>
        <w:t>if the impulse should</w:t>
      </w:r>
      <w:r>
        <w:rPr>
          <w:rStyle w:val="StyleUnderline"/>
        </w:rPr>
        <w:t xml:space="preserve"> </w:t>
      </w:r>
      <w:r w:rsidRPr="00583459">
        <w:rPr>
          <w:rStyle w:val="StyleUnderline"/>
        </w:rPr>
        <w:t xml:space="preserve">strike him … [nuclear] weapons would be </w:t>
      </w:r>
      <w:r w:rsidRPr="00F24E38">
        <w:rPr>
          <w:rStyle w:val="Emphasis"/>
        </w:rPr>
        <w:t>in the air within minutes</w:t>
      </w:r>
      <w:r w:rsidRPr="00583459">
        <w:rPr>
          <w:rStyle w:val="StyleUnderline"/>
        </w:rPr>
        <w:t>.”</w:t>
      </w:r>
      <w:r>
        <w:rPr>
          <w:rStyle w:val="StyleUnderline"/>
        </w:rPr>
        <w:t xml:space="preserve"> </w:t>
      </w:r>
      <w:r w:rsidRPr="00114403">
        <w:rPr>
          <w:sz w:val="16"/>
        </w:rPr>
        <w:t xml:space="preserve">25 </w:t>
      </w:r>
      <w:r w:rsidRPr="008F014A">
        <w:rPr>
          <w:rStyle w:val="StyleUnderline"/>
          <w:highlight w:val="cyan"/>
        </w:rPr>
        <w:t>The NPT</w:t>
      </w:r>
      <w:r w:rsidRPr="00583459">
        <w:rPr>
          <w:rStyle w:val="StyleUnderline"/>
        </w:rPr>
        <w:t xml:space="preserve"> has </w:t>
      </w:r>
      <w:r w:rsidRPr="008F014A">
        <w:rPr>
          <w:rStyle w:val="Emphasis"/>
          <w:highlight w:val="cyan"/>
        </w:rPr>
        <w:t>kept the nuclear nightmare at bay</w:t>
      </w:r>
      <w:r w:rsidRPr="00114403">
        <w:rPr>
          <w:sz w:val="16"/>
          <w:highlight w:val="cyan"/>
        </w:rPr>
        <w:t xml:space="preserve"> </w:t>
      </w:r>
      <w:r w:rsidRPr="008F014A">
        <w:rPr>
          <w:rStyle w:val="StyleUnderline"/>
          <w:highlight w:val="cyan"/>
        </w:rPr>
        <w:t>for</w:t>
      </w:r>
      <w:r w:rsidRPr="00114403">
        <w:rPr>
          <w:sz w:val="16"/>
          <w:highlight w:val="cyan"/>
        </w:rPr>
        <w:t xml:space="preserve"> </w:t>
      </w:r>
      <w:r w:rsidRPr="008F014A">
        <w:rPr>
          <w:rStyle w:val="Emphasis"/>
          <w:highlight w:val="cyan"/>
        </w:rPr>
        <w:t>five decades</w:t>
      </w:r>
      <w:r w:rsidRPr="00114403">
        <w:rPr>
          <w:sz w:val="16"/>
        </w:rPr>
        <w:t xml:space="preserve"> </w:t>
      </w:r>
      <w:r w:rsidRPr="00583459">
        <w:rPr>
          <w:rStyle w:val="StyleUnderline"/>
        </w:rPr>
        <w:t>whilst</w:t>
      </w:r>
      <w:r>
        <w:rPr>
          <w:rStyle w:val="StyleUnderline"/>
        </w:rPr>
        <w:t xml:space="preserve"> </w:t>
      </w:r>
      <w:r w:rsidRPr="00583459">
        <w:rPr>
          <w:rStyle w:val="StyleUnderline"/>
        </w:rPr>
        <w:t>underpinning and facilitating the global trade in nuclear material for</w:t>
      </w:r>
      <w:r>
        <w:rPr>
          <w:rStyle w:val="StyleUnderline"/>
        </w:rPr>
        <w:t xml:space="preserve"> </w:t>
      </w:r>
      <w:r w:rsidRPr="00583459">
        <w:rPr>
          <w:rStyle w:val="StyleUnderline"/>
        </w:rPr>
        <w:t>peaceful purposes</w:t>
      </w:r>
      <w:r w:rsidRPr="00114403">
        <w:rPr>
          <w:sz w:val="16"/>
        </w:rPr>
        <w:t xml:space="preserve">. At the heart of the NPT lay three bargains involving nuclear energy, non-proliferation, and disarmament. It permitted five countries—Britain, China, France, Russia, and the United States—to keep nuclear weapons but work to eliminate them through negotiations and prohibited their acquisition by anyone else. </w:t>
      </w:r>
      <w:r w:rsidRPr="00583459">
        <w:rPr>
          <w:rStyle w:val="StyleUnderline"/>
        </w:rPr>
        <w:t>Its significant and enduring</w:t>
      </w:r>
      <w:r>
        <w:rPr>
          <w:rStyle w:val="StyleUnderline"/>
        </w:rPr>
        <w:t xml:space="preserve"> </w:t>
      </w:r>
      <w:r w:rsidRPr="00583459">
        <w:rPr>
          <w:rStyle w:val="StyleUnderline"/>
        </w:rPr>
        <w:t>successes notwithstanding, over the years the NPT has built up many</w:t>
      </w:r>
      <w:r>
        <w:rPr>
          <w:rStyle w:val="StyleUnderline"/>
        </w:rPr>
        <w:t xml:space="preserve"> </w:t>
      </w:r>
      <w:r w:rsidRPr="00583459">
        <w:rPr>
          <w:rStyle w:val="StyleUnderline"/>
        </w:rPr>
        <w:t>anomalies, shortcomings, flaws, and gaps between promise and</w:t>
      </w:r>
      <w:r>
        <w:rPr>
          <w:rStyle w:val="StyleUnderline"/>
        </w:rPr>
        <w:t xml:space="preserve"> </w:t>
      </w:r>
      <w:r w:rsidRPr="00583459">
        <w:rPr>
          <w:rStyle w:val="StyleUnderline"/>
        </w:rPr>
        <w:t>performance</w:t>
      </w:r>
      <w:r w:rsidRPr="00114403">
        <w:rPr>
          <w:sz w:val="16"/>
        </w:rPr>
        <w:t xml:space="preserve">.26 A global retreat from nuclear power has occurred since Japan’s 2011 Fukushima accident; four Nuclear Security Summits held between 2010 and 2016 assumed the lead on nuclear security; nonproliferation obligations have been successfully universalised to all countries that do not possess nuclear weapons; and no nuclear arms control negotiations are currently taking place between any NWS. The NPT’s normative potential appeared exhausted on all relevant dimensions. Most </w:t>
      </w:r>
      <w:r w:rsidRPr="00F24E38">
        <w:rPr>
          <w:rStyle w:val="Emphasis"/>
        </w:rPr>
        <w:t>importantly</w:t>
      </w:r>
      <w:r w:rsidRPr="00114403">
        <w:rPr>
          <w:sz w:val="16"/>
        </w:rPr>
        <w:t xml:space="preserve">, </w:t>
      </w:r>
      <w:r w:rsidRPr="008F014A">
        <w:rPr>
          <w:rStyle w:val="StyleUnderline"/>
          <w:highlight w:val="cyan"/>
        </w:rPr>
        <w:t>with</w:t>
      </w:r>
      <w:r w:rsidRPr="00583459">
        <w:rPr>
          <w:rStyle w:val="StyleUnderline"/>
        </w:rPr>
        <w:t xml:space="preserve"> the </w:t>
      </w:r>
      <w:r w:rsidRPr="008F014A">
        <w:rPr>
          <w:rStyle w:val="StyleUnderline"/>
          <w:highlight w:val="cyan"/>
        </w:rPr>
        <w:t>refusal</w:t>
      </w:r>
      <w:r w:rsidRPr="00583459">
        <w:rPr>
          <w:rStyle w:val="StyleUnderline"/>
        </w:rPr>
        <w:t xml:space="preserve"> of the NWS </w:t>
      </w:r>
      <w:r w:rsidRPr="008F014A">
        <w:rPr>
          <w:rStyle w:val="StyleUnderline"/>
          <w:highlight w:val="cyan"/>
        </w:rPr>
        <w:t>to</w:t>
      </w:r>
      <w:r w:rsidRPr="00583459">
        <w:rPr>
          <w:rStyle w:val="StyleUnderline"/>
        </w:rPr>
        <w:t xml:space="preserve"> accept and </w:t>
      </w:r>
      <w:r w:rsidRPr="008F014A">
        <w:rPr>
          <w:rStyle w:val="StyleUnderline"/>
          <w:highlight w:val="cyan"/>
        </w:rPr>
        <w:t>implement</w:t>
      </w:r>
      <w:r w:rsidRPr="00114403">
        <w:rPr>
          <w:sz w:val="16"/>
        </w:rPr>
        <w:t xml:space="preserve"> the 1996 International Court of Justice Advisory Opinion that </w:t>
      </w:r>
      <w:r w:rsidRPr="008F014A">
        <w:rPr>
          <w:rStyle w:val="Emphasis"/>
          <w:highlight w:val="cyan"/>
        </w:rPr>
        <w:t>Article VI</w:t>
      </w:r>
      <w:r w:rsidRPr="00114403">
        <w:rPr>
          <w:sz w:val="16"/>
        </w:rPr>
        <w:t xml:space="preserve"> obliges them to engage in and bring to a conclusion good faith negotiations to eliminate nuclear arsenals,27 </w:t>
      </w:r>
      <w:r w:rsidRPr="008F014A">
        <w:rPr>
          <w:rStyle w:val="StyleUnderline"/>
          <w:highlight w:val="cyan"/>
        </w:rPr>
        <w:t>the NPT</w:t>
      </w:r>
      <w:r w:rsidRPr="00583459">
        <w:rPr>
          <w:rStyle w:val="StyleUnderline"/>
        </w:rPr>
        <w:t xml:space="preserve"> was </w:t>
      </w:r>
      <w:r w:rsidRPr="008F014A">
        <w:rPr>
          <w:rStyle w:val="StyleUnderline"/>
          <w:highlight w:val="cyan"/>
        </w:rPr>
        <w:t xml:space="preserve">transformed from a </w:t>
      </w:r>
      <w:r w:rsidRPr="008F014A">
        <w:rPr>
          <w:rStyle w:val="Emphasis"/>
          <w:highlight w:val="cyan"/>
        </w:rPr>
        <w:t>prohibition</w:t>
      </w:r>
      <w:r w:rsidRPr="00114403">
        <w:rPr>
          <w:sz w:val="16"/>
          <w:highlight w:val="cyan"/>
        </w:rPr>
        <w:t xml:space="preserve"> </w:t>
      </w:r>
      <w:r w:rsidRPr="008F014A">
        <w:rPr>
          <w:rStyle w:val="StyleUnderline"/>
          <w:highlight w:val="cyan"/>
        </w:rPr>
        <w:t xml:space="preserve">into a </w:t>
      </w:r>
      <w:r w:rsidRPr="008F014A">
        <w:rPr>
          <w:rStyle w:val="Emphasis"/>
          <w:highlight w:val="cyan"/>
        </w:rPr>
        <w:t>non-prolif</w:t>
      </w:r>
      <w:r w:rsidRPr="0005042A">
        <w:rPr>
          <w:rStyle w:val="StyleUnderline"/>
        </w:rPr>
        <w:t xml:space="preserve">eration </w:t>
      </w:r>
      <w:r w:rsidRPr="008F014A">
        <w:rPr>
          <w:rStyle w:val="Emphasis"/>
          <w:highlight w:val="cyan"/>
        </w:rPr>
        <w:t>regime</w:t>
      </w:r>
      <w:r w:rsidRPr="00114403">
        <w:rPr>
          <w:sz w:val="16"/>
        </w:rPr>
        <w:t xml:space="preserve">. </w:t>
      </w:r>
      <w:r w:rsidRPr="00583459">
        <w:rPr>
          <w:rStyle w:val="StyleUnderline"/>
        </w:rPr>
        <w:t>Because the commitment to disarm was</w:t>
      </w:r>
      <w:r>
        <w:rPr>
          <w:rStyle w:val="StyleUnderline"/>
        </w:rPr>
        <w:t xml:space="preserve"> </w:t>
      </w:r>
      <w:r w:rsidRPr="00583459">
        <w:rPr>
          <w:rStyle w:val="StyleUnderline"/>
        </w:rPr>
        <w:t>neither timetabled, precise, nor binding</w:t>
      </w:r>
      <w:r w:rsidRPr="00114403">
        <w:rPr>
          <w:sz w:val="16"/>
        </w:rPr>
        <w:t xml:space="preserve">,28 </w:t>
      </w:r>
      <w:r w:rsidRPr="00583459">
        <w:rPr>
          <w:rStyle w:val="StyleUnderline"/>
        </w:rPr>
        <w:t xml:space="preserve">the NPT has </w:t>
      </w:r>
      <w:r w:rsidRPr="008F014A">
        <w:rPr>
          <w:rStyle w:val="StyleUnderline"/>
          <w:highlight w:val="cyan"/>
        </w:rPr>
        <w:t>failed to</w:t>
      </w:r>
      <w:r w:rsidRPr="00583459">
        <w:rPr>
          <w:rStyle w:val="StyleUnderline"/>
        </w:rPr>
        <w:t xml:space="preserve"> function</w:t>
      </w:r>
      <w:r>
        <w:rPr>
          <w:rStyle w:val="StyleUnderline"/>
        </w:rPr>
        <w:t xml:space="preserve"> </w:t>
      </w:r>
      <w:r w:rsidRPr="00583459">
        <w:rPr>
          <w:rStyle w:val="StyleUnderline"/>
        </w:rPr>
        <w:t xml:space="preserve">as the primary normative framework for </w:t>
      </w:r>
      <w:r w:rsidRPr="008F014A">
        <w:rPr>
          <w:rStyle w:val="Emphasis"/>
          <w:highlight w:val="cyan"/>
        </w:rPr>
        <w:t>de-legitimis</w:t>
      </w:r>
      <w:r w:rsidRPr="00583459">
        <w:rPr>
          <w:rStyle w:val="StyleUnderline"/>
        </w:rPr>
        <w:t xml:space="preserve">ing the </w:t>
      </w:r>
      <w:r w:rsidRPr="008F014A">
        <w:rPr>
          <w:rStyle w:val="Emphasis"/>
          <w:highlight w:val="cyan"/>
        </w:rPr>
        <w:t>possession</w:t>
      </w:r>
      <w:r w:rsidRPr="00114403">
        <w:rPr>
          <w:sz w:val="16"/>
        </w:rPr>
        <w:t xml:space="preserve"> </w:t>
      </w:r>
      <w:r w:rsidRPr="00583459">
        <w:rPr>
          <w:rStyle w:val="StyleUnderline"/>
        </w:rPr>
        <w:t>and</w:t>
      </w:r>
      <w:r>
        <w:rPr>
          <w:rStyle w:val="StyleUnderline"/>
        </w:rPr>
        <w:t xml:space="preserve"> </w:t>
      </w:r>
      <w:r w:rsidRPr="00583459">
        <w:rPr>
          <w:rStyle w:val="StyleUnderline"/>
        </w:rPr>
        <w:t>deployment of nuclear weapons and reducing nuclear warheads as steps to</w:t>
      </w:r>
      <w:r>
        <w:rPr>
          <w:rStyle w:val="StyleUnderline"/>
        </w:rPr>
        <w:t xml:space="preserve"> </w:t>
      </w:r>
      <w:r w:rsidRPr="00583459">
        <w:rPr>
          <w:rStyle w:val="StyleUnderline"/>
        </w:rPr>
        <w:t>their complete elimination</w:t>
      </w:r>
      <w:r w:rsidRPr="00114403">
        <w:rPr>
          <w:sz w:val="16"/>
        </w:rPr>
        <w:t xml:space="preserve">. </w:t>
      </w:r>
      <w:r w:rsidRPr="00583459">
        <w:rPr>
          <w:rStyle w:val="StyleUnderline"/>
        </w:rPr>
        <w:t>Global numbers</w:t>
      </w:r>
      <w:r w:rsidRPr="00114403">
        <w:rPr>
          <w:sz w:val="16"/>
        </w:rPr>
        <w:t xml:space="preserve"> of nuclear warheads </w:t>
      </w:r>
      <w:r w:rsidRPr="00583459">
        <w:rPr>
          <w:rStyle w:val="StyleUnderline"/>
        </w:rPr>
        <w:t>have fallen</w:t>
      </w:r>
      <w:r w:rsidRPr="00114403">
        <w:rPr>
          <w:sz w:val="16"/>
        </w:rPr>
        <w:t xml:space="preserve"> dramatically since the 1980s, </w:t>
      </w:r>
      <w:r w:rsidRPr="00583459">
        <w:rPr>
          <w:rStyle w:val="StyleUnderline"/>
        </w:rPr>
        <w:t xml:space="preserve">but this has occurred chiefly because of </w:t>
      </w:r>
      <w:r w:rsidRPr="00F24E38">
        <w:rPr>
          <w:rStyle w:val="Emphasis"/>
        </w:rPr>
        <w:t>bilateral measures</w:t>
      </w:r>
      <w:r w:rsidRPr="00114403">
        <w:rPr>
          <w:sz w:val="16"/>
        </w:rPr>
        <w:t xml:space="preserve"> between Moscow and Washington. </w:t>
      </w:r>
      <w:r w:rsidRPr="00583459">
        <w:rPr>
          <w:rStyle w:val="StyleUnderline"/>
        </w:rPr>
        <w:t>All nuclear-armed states pay</w:t>
      </w:r>
      <w:r w:rsidRPr="00114403">
        <w:rPr>
          <w:sz w:val="16"/>
        </w:rPr>
        <w:t xml:space="preserve"> </w:t>
      </w:r>
      <w:r w:rsidRPr="00F24E38">
        <w:rPr>
          <w:rStyle w:val="Emphasis"/>
        </w:rPr>
        <w:t>lip service</w:t>
      </w:r>
      <w:r w:rsidRPr="00114403">
        <w:rPr>
          <w:sz w:val="16"/>
        </w:rPr>
        <w:t xml:space="preserve"> </w:t>
      </w:r>
      <w:r w:rsidRPr="00583459">
        <w:rPr>
          <w:rStyle w:val="StyleUnderline"/>
        </w:rPr>
        <w:t>to the ultimate elimination of nuclear weapons. Yet in 50 years since</w:t>
      </w:r>
      <w:r>
        <w:rPr>
          <w:rStyle w:val="StyleUnderline"/>
        </w:rPr>
        <w:t xml:space="preserve"> </w:t>
      </w:r>
      <w:r w:rsidRPr="00583459">
        <w:rPr>
          <w:rStyle w:val="StyleUnderline"/>
        </w:rPr>
        <w:t xml:space="preserve">the NPT’s adoption, no </w:t>
      </w:r>
      <w:r w:rsidRPr="00F24E38">
        <w:rPr>
          <w:rStyle w:val="Emphasis"/>
        </w:rPr>
        <w:t>multilateral</w:t>
      </w:r>
      <w:r w:rsidRPr="00583459">
        <w:rPr>
          <w:rStyle w:val="StyleUnderline"/>
        </w:rPr>
        <w:t xml:space="preserve"> agreement has eliminated a </w:t>
      </w:r>
      <w:r w:rsidRPr="00F24E38">
        <w:rPr>
          <w:rStyle w:val="Emphasis"/>
        </w:rPr>
        <w:t>single nuclear warhead</w:t>
      </w:r>
      <w:r w:rsidRPr="00114403">
        <w:rPr>
          <w:sz w:val="16"/>
        </w:rPr>
        <w:t xml:space="preserve">. </w:t>
      </w:r>
      <w:r w:rsidRPr="00583459">
        <w:rPr>
          <w:rStyle w:val="StyleUnderline"/>
        </w:rPr>
        <w:t xml:space="preserve">In addition, the </w:t>
      </w:r>
      <w:r w:rsidRPr="00F24E38">
        <w:rPr>
          <w:rStyle w:val="Emphasis"/>
        </w:rPr>
        <w:t>bilateral</w:t>
      </w:r>
      <w:r w:rsidRPr="00583459">
        <w:rPr>
          <w:rStyle w:val="StyleUnderline"/>
        </w:rPr>
        <w:t xml:space="preserve"> Russo–American process had</w:t>
      </w:r>
      <w:r>
        <w:rPr>
          <w:rStyle w:val="StyleUnderline"/>
        </w:rPr>
        <w:t xml:space="preserve"> </w:t>
      </w:r>
      <w:r w:rsidRPr="00583459">
        <w:rPr>
          <w:rStyle w:val="StyleUnderline"/>
        </w:rPr>
        <w:t xml:space="preserve">also </w:t>
      </w:r>
      <w:r w:rsidRPr="00F24E38">
        <w:rPr>
          <w:rStyle w:val="Emphasis"/>
        </w:rPr>
        <w:t>stalled</w:t>
      </w:r>
      <w:r w:rsidRPr="00583459">
        <w:rPr>
          <w:rStyle w:val="StyleUnderline"/>
        </w:rPr>
        <w:t xml:space="preserve"> and seemed in </w:t>
      </w:r>
      <w:r w:rsidRPr="00F24E38">
        <w:rPr>
          <w:rStyle w:val="Emphasis"/>
        </w:rPr>
        <w:t>serious risk of reversal</w:t>
      </w:r>
      <w:r w:rsidRPr="00114403">
        <w:rPr>
          <w:sz w:val="16"/>
        </w:rPr>
        <w:t xml:space="preserve">. On the one hand negotiations on nuclear arms reductions and non-proliferation remain stuck. On the other, </w:t>
      </w:r>
      <w:r w:rsidRPr="008F014A">
        <w:rPr>
          <w:rStyle w:val="StyleUnderline"/>
          <w:highlight w:val="cyan"/>
        </w:rPr>
        <w:t>non-prolif</w:t>
      </w:r>
      <w:r w:rsidRPr="00583459">
        <w:rPr>
          <w:rStyle w:val="StyleUnderline"/>
        </w:rPr>
        <w:t xml:space="preserve">eration </w:t>
      </w:r>
      <w:r w:rsidRPr="008F014A">
        <w:rPr>
          <w:rStyle w:val="Emphasis"/>
          <w:highlight w:val="cyan"/>
        </w:rPr>
        <w:t>norms</w:t>
      </w:r>
      <w:r w:rsidRPr="008F014A">
        <w:rPr>
          <w:rStyle w:val="StyleUnderline"/>
          <w:highlight w:val="cyan"/>
        </w:rPr>
        <w:t xml:space="preserve"> are </w:t>
      </w:r>
      <w:r w:rsidRPr="008F014A">
        <w:rPr>
          <w:rStyle w:val="Emphasis"/>
          <w:highlight w:val="cyan"/>
        </w:rPr>
        <w:t>softening</w:t>
      </w:r>
      <w:r w:rsidRPr="00114403">
        <w:rPr>
          <w:sz w:val="16"/>
        </w:rPr>
        <w:t xml:space="preserve">, </w:t>
      </w:r>
      <w:r w:rsidRPr="00583459">
        <w:rPr>
          <w:rStyle w:val="StyleUnderline"/>
        </w:rPr>
        <w:t xml:space="preserve">“existing </w:t>
      </w:r>
      <w:r w:rsidRPr="008F014A">
        <w:rPr>
          <w:rStyle w:val="StyleUnderline"/>
          <w:highlight w:val="cyan"/>
        </w:rPr>
        <w:t xml:space="preserve">treaty regimes are </w:t>
      </w:r>
      <w:r w:rsidRPr="008F014A">
        <w:rPr>
          <w:rStyle w:val="Emphasis"/>
          <w:highlight w:val="cyan"/>
        </w:rPr>
        <w:t>eroding</w:t>
      </w:r>
      <w:r w:rsidRPr="008F014A">
        <w:rPr>
          <w:rStyle w:val="StyleUnderline"/>
          <w:highlight w:val="cyan"/>
        </w:rPr>
        <w:t xml:space="preserve"> and … may </w:t>
      </w:r>
      <w:r w:rsidRPr="008F014A">
        <w:rPr>
          <w:rStyle w:val="Emphasis"/>
          <w:highlight w:val="cyan"/>
        </w:rPr>
        <w:t>collapse</w:t>
      </w:r>
      <w:r w:rsidRPr="00F24E38">
        <w:rPr>
          <w:rStyle w:val="Emphasis"/>
        </w:rPr>
        <w:t xml:space="preserve"> in the near future</w:t>
      </w:r>
      <w:r w:rsidRPr="00583459">
        <w:rPr>
          <w:rStyle w:val="StyleUnderline"/>
        </w:rPr>
        <w:t xml:space="preserve">.” </w:t>
      </w:r>
      <w:r w:rsidRPr="008F014A">
        <w:rPr>
          <w:rStyle w:val="StyleUnderline"/>
          <w:highlight w:val="cyan"/>
        </w:rPr>
        <w:t xml:space="preserve">With “the </w:t>
      </w:r>
      <w:r w:rsidRPr="008F014A">
        <w:rPr>
          <w:rStyle w:val="Emphasis"/>
          <w:highlight w:val="cyan"/>
        </w:rPr>
        <w:t>total disintegration of the existing framework</w:t>
      </w:r>
      <w:r w:rsidRPr="00F24E38">
        <w:rPr>
          <w:rStyle w:val="Emphasis"/>
        </w:rPr>
        <w:t xml:space="preserve"> of treaties and regimes</w:t>
      </w:r>
      <w:r w:rsidRPr="00114403">
        <w:rPr>
          <w:sz w:val="16"/>
        </w:rPr>
        <w:t xml:space="preserve">,” Alexei Arbatov, a Russian expert, warns, </w:t>
      </w:r>
      <w:r w:rsidRPr="00583459">
        <w:rPr>
          <w:rStyle w:val="StyleUnderline"/>
        </w:rPr>
        <w:t xml:space="preserve">the </w:t>
      </w:r>
      <w:r w:rsidRPr="00F24E38">
        <w:rPr>
          <w:rStyle w:val="Emphasis"/>
        </w:rPr>
        <w:t>risks</w:t>
      </w:r>
      <w:r w:rsidRPr="00583459">
        <w:rPr>
          <w:rStyle w:val="StyleUnderline"/>
        </w:rPr>
        <w:t xml:space="preserve"> of and </w:t>
      </w:r>
      <w:r w:rsidRPr="008F014A">
        <w:rPr>
          <w:rStyle w:val="Emphasis"/>
          <w:highlight w:val="cyan"/>
        </w:rPr>
        <w:t>plans</w:t>
      </w:r>
      <w:r w:rsidRPr="008F014A">
        <w:rPr>
          <w:rStyle w:val="StyleUnderline"/>
          <w:highlight w:val="cyan"/>
        </w:rPr>
        <w:t xml:space="preserve"> for</w:t>
      </w:r>
      <w:r w:rsidRPr="00583459">
        <w:rPr>
          <w:rStyle w:val="StyleUnderline"/>
        </w:rPr>
        <w:t xml:space="preserve"> the </w:t>
      </w:r>
      <w:r w:rsidRPr="008F014A">
        <w:rPr>
          <w:rStyle w:val="Emphasis"/>
          <w:highlight w:val="cyan"/>
        </w:rPr>
        <w:t>use of nuc</w:t>
      </w:r>
      <w:r w:rsidRPr="0005042A">
        <w:rPr>
          <w:rStyle w:val="StyleUnderline"/>
        </w:rPr>
        <w:t>lear weapon</w:t>
      </w:r>
      <w:r w:rsidRPr="008F014A">
        <w:rPr>
          <w:rStyle w:val="Emphasis"/>
          <w:highlight w:val="cyan"/>
        </w:rPr>
        <w:t>s</w:t>
      </w:r>
      <w:r>
        <w:rPr>
          <w:rStyle w:val="StyleUnderline"/>
        </w:rPr>
        <w:t xml:space="preserve"> </w:t>
      </w:r>
      <w:r w:rsidRPr="00583459">
        <w:rPr>
          <w:rStyle w:val="StyleUnderline"/>
        </w:rPr>
        <w:t xml:space="preserve">in combat </w:t>
      </w:r>
      <w:r w:rsidRPr="008F014A">
        <w:rPr>
          <w:rStyle w:val="StyleUnderline"/>
          <w:highlight w:val="cyan"/>
        </w:rPr>
        <w:t xml:space="preserve">will </w:t>
      </w:r>
      <w:r w:rsidRPr="008F014A">
        <w:rPr>
          <w:rStyle w:val="Emphasis"/>
          <w:highlight w:val="cyan"/>
        </w:rPr>
        <w:t>return to prominence</w:t>
      </w:r>
      <w:r w:rsidRPr="00114403">
        <w:rPr>
          <w:sz w:val="16"/>
        </w:rPr>
        <w:t xml:space="preserve">.29 </w:t>
      </w:r>
      <w:r w:rsidRPr="00583459">
        <w:rPr>
          <w:rStyle w:val="StyleUnderline"/>
        </w:rPr>
        <w:t xml:space="preserve">The </w:t>
      </w:r>
      <w:r w:rsidRPr="00F24E38">
        <w:rPr>
          <w:rStyle w:val="Emphasis"/>
        </w:rPr>
        <w:t>hubris</w:t>
      </w:r>
      <w:r w:rsidRPr="00583459">
        <w:rPr>
          <w:rStyle w:val="StyleUnderline"/>
        </w:rPr>
        <w:t xml:space="preserve"> of the nuclear-armed states </w:t>
      </w:r>
      <w:r w:rsidRPr="008F014A">
        <w:rPr>
          <w:rStyle w:val="StyleUnderline"/>
          <w:highlight w:val="cyan"/>
        </w:rPr>
        <w:t>leaves the world</w:t>
      </w:r>
      <w:r w:rsidRPr="00583459">
        <w:rPr>
          <w:rStyle w:val="StyleUnderline"/>
        </w:rPr>
        <w:t xml:space="preserve"> exposed to the risk</w:t>
      </w:r>
      <w:r>
        <w:rPr>
          <w:rStyle w:val="StyleUnderline"/>
        </w:rPr>
        <w:t xml:space="preserve"> </w:t>
      </w:r>
      <w:r w:rsidRPr="00583459">
        <w:rPr>
          <w:rStyle w:val="StyleUnderline"/>
        </w:rPr>
        <w:t xml:space="preserve">of </w:t>
      </w:r>
      <w:r w:rsidRPr="008F014A">
        <w:rPr>
          <w:rStyle w:val="Emphasis"/>
          <w:highlight w:val="cyan"/>
        </w:rPr>
        <w:t>sleepwalking into</w:t>
      </w:r>
      <w:r w:rsidRPr="00F24E38">
        <w:rPr>
          <w:rStyle w:val="Emphasis"/>
        </w:rPr>
        <w:t xml:space="preserve"> a </w:t>
      </w:r>
      <w:r w:rsidRPr="008F014A">
        <w:rPr>
          <w:rStyle w:val="Emphasis"/>
          <w:highlight w:val="cyan"/>
        </w:rPr>
        <w:t>nuclear disaster</w:t>
      </w:r>
      <w:r w:rsidRPr="008F014A">
        <w:rPr>
          <w:rStyle w:val="StyleUnderline"/>
          <w:highlight w:val="cyan"/>
        </w:rPr>
        <w:t>. Even a limited</w:t>
      </w:r>
      <w:r w:rsidRPr="00583459">
        <w:rPr>
          <w:rStyle w:val="StyleUnderline"/>
        </w:rPr>
        <w:t xml:space="preserve"> regional nuclear </w:t>
      </w:r>
      <w:r w:rsidRPr="008F014A">
        <w:rPr>
          <w:rStyle w:val="StyleUnderline"/>
          <w:highlight w:val="cyan"/>
        </w:rPr>
        <w:t>war</w:t>
      </w:r>
      <w:r w:rsidRPr="00583459">
        <w:rPr>
          <w:rStyle w:val="StyleUnderline"/>
        </w:rPr>
        <w:t>,</w:t>
      </w:r>
      <w:r>
        <w:rPr>
          <w:rStyle w:val="StyleUnderline"/>
        </w:rPr>
        <w:t xml:space="preserve"> </w:t>
      </w:r>
      <w:r w:rsidRPr="00583459">
        <w:rPr>
          <w:rStyle w:val="StyleUnderline"/>
        </w:rPr>
        <w:t xml:space="preserve">in which India and Pakistan might use </w:t>
      </w:r>
      <w:r w:rsidRPr="008F014A">
        <w:rPr>
          <w:rStyle w:val="Emphasis"/>
          <w:highlight w:val="cyan"/>
        </w:rPr>
        <w:t>50</w:t>
      </w:r>
      <w:r w:rsidRPr="008F014A">
        <w:rPr>
          <w:rStyle w:val="StyleUnderline"/>
          <w:highlight w:val="cyan"/>
        </w:rPr>
        <w:t xml:space="preserve"> Hiroshima</w:t>
      </w:r>
      <w:r w:rsidRPr="00583459">
        <w:rPr>
          <w:rStyle w:val="StyleUnderline"/>
        </w:rPr>
        <w:t>-size—15 kiloton—</w:t>
      </w:r>
      <w:r>
        <w:rPr>
          <w:rStyle w:val="StyleUnderline"/>
        </w:rPr>
        <w:t xml:space="preserve"> </w:t>
      </w:r>
      <w:r w:rsidRPr="008F014A">
        <w:rPr>
          <w:rStyle w:val="StyleUnderline"/>
          <w:highlight w:val="cyan"/>
        </w:rPr>
        <w:t>bombs</w:t>
      </w:r>
      <w:r w:rsidRPr="00583459">
        <w:rPr>
          <w:rStyle w:val="StyleUnderline"/>
        </w:rPr>
        <w:t xml:space="preserve"> each, </w:t>
      </w:r>
      <w:r w:rsidRPr="008F014A">
        <w:rPr>
          <w:rStyle w:val="StyleUnderline"/>
          <w:highlight w:val="cyan"/>
        </w:rPr>
        <w:t xml:space="preserve">could cause a </w:t>
      </w:r>
      <w:r w:rsidRPr="008F014A">
        <w:rPr>
          <w:rStyle w:val="Emphasis"/>
          <w:highlight w:val="cyan"/>
        </w:rPr>
        <w:t>famine</w:t>
      </w:r>
      <w:r w:rsidRPr="00583459">
        <w:rPr>
          <w:rStyle w:val="StyleUnderline"/>
        </w:rPr>
        <w:t xml:space="preserve"> through nuclear winter effects </w:t>
      </w:r>
      <w:r w:rsidRPr="008F014A">
        <w:rPr>
          <w:rStyle w:val="StyleUnderline"/>
          <w:highlight w:val="cyan"/>
        </w:rPr>
        <w:t>that</w:t>
      </w:r>
      <w:r w:rsidRPr="00583459">
        <w:rPr>
          <w:rStyle w:val="StyleUnderline"/>
        </w:rPr>
        <w:t xml:space="preserve"> could</w:t>
      </w:r>
      <w:r>
        <w:rPr>
          <w:rStyle w:val="StyleUnderline"/>
        </w:rPr>
        <w:t xml:space="preserve"> </w:t>
      </w:r>
      <w:r w:rsidRPr="008F014A">
        <w:rPr>
          <w:rStyle w:val="StyleUnderline"/>
          <w:highlight w:val="cyan"/>
        </w:rPr>
        <w:t>kill</w:t>
      </w:r>
      <w:r w:rsidRPr="00583459">
        <w:rPr>
          <w:rStyle w:val="StyleUnderline"/>
        </w:rPr>
        <w:t xml:space="preserve"> up to </w:t>
      </w:r>
      <w:r w:rsidRPr="008F014A">
        <w:rPr>
          <w:rStyle w:val="Emphasis"/>
          <w:highlight w:val="cyan"/>
        </w:rPr>
        <w:t>two billion</w:t>
      </w:r>
      <w:r w:rsidRPr="00F24E38">
        <w:rPr>
          <w:rStyle w:val="Emphasis"/>
        </w:rPr>
        <w:t xml:space="preserve"> people over a decade</w:t>
      </w:r>
      <w:r w:rsidRPr="00583459">
        <w:rPr>
          <w:rStyle w:val="StyleUnderline"/>
        </w:rPr>
        <w:t>.</w:t>
      </w:r>
      <w:r w:rsidRPr="00114403">
        <w:rPr>
          <w:sz w:val="16"/>
        </w:rPr>
        <w:t xml:space="preserve">30 A </w:t>
      </w:r>
      <w:r w:rsidRPr="00F24E38">
        <w:rPr>
          <w:rStyle w:val="Emphasis"/>
        </w:rPr>
        <w:t>deliberate</w:t>
      </w:r>
      <w:r w:rsidRPr="00114403">
        <w:rPr>
          <w:sz w:val="16"/>
        </w:rPr>
        <w:t xml:space="preserve">, </w:t>
      </w:r>
      <w:r w:rsidRPr="00F24E38">
        <w:rPr>
          <w:rStyle w:val="Emphasis"/>
        </w:rPr>
        <w:t>calculated use</w:t>
      </w:r>
      <w:r w:rsidRPr="00114403">
        <w:rPr>
          <w:sz w:val="16"/>
        </w:rPr>
        <w:t xml:space="preserve"> of nuclear weapons by either government </w:t>
      </w:r>
      <w:r w:rsidRPr="00583459">
        <w:rPr>
          <w:rStyle w:val="StyleUnderline"/>
        </w:rPr>
        <w:t>is not likely. But no one can be</w:t>
      </w:r>
      <w:r>
        <w:rPr>
          <w:rStyle w:val="StyleUnderline"/>
        </w:rPr>
        <w:t xml:space="preserve"> </w:t>
      </w:r>
      <w:r w:rsidRPr="00583459">
        <w:rPr>
          <w:rStyle w:val="StyleUnderline"/>
        </w:rPr>
        <w:t xml:space="preserve">confident that another 2008 Mumbai style </w:t>
      </w:r>
      <w:r w:rsidRPr="00F24E38">
        <w:rPr>
          <w:rStyle w:val="Emphasis"/>
        </w:rPr>
        <w:t>terrorist attack</w:t>
      </w:r>
      <w:r w:rsidRPr="00114403">
        <w:rPr>
          <w:sz w:val="16"/>
        </w:rPr>
        <w:t xml:space="preserve"> </w:t>
      </w:r>
      <w:r w:rsidRPr="00583459">
        <w:rPr>
          <w:rStyle w:val="StyleUnderline"/>
        </w:rPr>
        <w:t>on a major</w:t>
      </w:r>
      <w:r>
        <w:rPr>
          <w:rStyle w:val="StyleUnderline"/>
        </w:rPr>
        <w:t xml:space="preserve"> </w:t>
      </w:r>
      <w:r w:rsidRPr="00583459">
        <w:rPr>
          <w:rStyle w:val="StyleUnderline"/>
        </w:rPr>
        <w:t>Indian city, with links to jihadists based in Pakistan, will not take place;</w:t>
      </w:r>
      <w:r>
        <w:rPr>
          <w:rStyle w:val="StyleUnderline"/>
        </w:rPr>
        <w:t xml:space="preserve"> </w:t>
      </w:r>
      <w:r w:rsidRPr="00583459">
        <w:rPr>
          <w:rStyle w:val="StyleUnderline"/>
        </w:rPr>
        <w:t>that India will not retaliate militarily; and that this will not escalate to</w:t>
      </w:r>
      <w:r>
        <w:rPr>
          <w:rStyle w:val="StyleUnderline"/>
        </w:rPr>
        <w:t xml:space="preserve"> </w:t>
      </w:r>
      <w:r w:rsidRPr="00583459">
        <w:rPr>
          <w:rStyle w:val="StyleUnderline"/>
        </w:rPr>
        <w:t xml:space="preserve">another war </w:t>
      </w:r>
      <w:r w:rsidRPr="00114403">
        <w:rPr>
          <w:sz w:val="16"/>
        </w:rPr>
        <w:t xml:space="preserve">which then crosses the nuclear threshold. </w:t>
      </w:r>
      <w:r w:rsidRPr="008F014A">
        <w:rPr>
          <w:rStyle w:val="Emphasis"/>
          <w:highlight w:val="cyan"/>
        </w:rPr>
        <w:t>Northeast Asia</w:t>
      </w:r>
      <w:r w:rsidRPr="00114403">
        <w:rPr>
          <w:sz w:val="16"/>
          <w:highlight w:val="cyan"/>
        </w:rPr>
        <w:t xml:space="preserve"> </w:t>
      </w:r>
      <w:r w:rsidRPr="008F014A">
        <w:rPr>
          <w:rStyle w:val="StyleUnderline"/>
          <w:highlight w:val="cyan"/>
        </w:rPr>
        <w:t xml:space="preserve">is </w:t>
      </w:r>
      <w:r w:rsidRPr="008F014A">
        <w:rPr>
          <w:rStyle w:val="Emphasis"/>
          <w:highlight w:val="cyan"/>
        </w:rPr>
        <w:t>a</w:t>
      </w:r>
      <w:r w:rsidRPr="0005042A">
        <w:rPr>
          <w:rStyle w:val="StyleUnderline"/>
        </w:rPr>
        <w:t>nother</w:t>
      </w:r>
      <w:r w:rsidRPr="00583459">
        <w:rPr>
          <w:rStyle w:val="StyleUnderline"/>
        </w:rPr>
        <w:t xml:space="preserve"> </w:t>
      </w:r>
      <w:r w:rsidRPr="008F014A">
        <w:rPr>
          <w:rStyle w:val="Emphasis"/>
          <w:highlight w:val="cyan"/>
        </w:rPr>
        <w:t>dangerous cockpit for</w:t>
      </w:r>
      <w:r w:rsidRPr="00583459">
        <w:rPr>
          <w:rStyle w:val="StyleUnderline"/>
        </w:rPr>
        <w:t xml:space="preserve"> a </w:t>
      </w:r>
      <w:r w:rsidRPr="008F014A">
        <w:rPr>
          <w:rStyle w:val="Emphasis"/>
          <w:highlight w:val="cyan"/>
        </w:rPr>
        <w:t>war</w:t>
      </w:r>
      <w:r w:rsidRPr="00583459">
        <w:rPr>
          <w:rStyle w:val="StyleUnderline"/>
        </w:rPr>
        <w:t xml:space="preserve"> that could directly involve four nucleararmed</w:t>
      </w:r>
      <w:r>
        <w:rPr>
          <w:rStyle w:val="StyleUnderline"/>
        </w:rPr>
        <w:t xml:space="preserve"> </w:t>
      </w:r>
      <w:r w:rsidRPr="00583459">
        <w:rPr>
          <w:rStyle w:val="StyleUnderline"/>
        </w:rPr>
        <w:t xml:space="preserve">states, plus </w:t>
      </w:r>
      <w:r w:rsidRPr="00F24E38">
        <w:rPr>
          <w:rStyle w:val="Emphasis"/>
        </w:rPr>
        <w:t>South Korea, Japan, and Taiwan</w:t>
      </w:r>
      <w:r w:rsidRPr="00583459">
        <w:rPr>
          <w:rStyle w:val="StyleUnderline"/>
        </w:rPr>
        <w:t>. The world could survive</w:t>
      </w:r>
      <w:r>
        <w:rPr>
          <w:rStyle w:val="StyleUnderline"/>
        </w:rPr>
        <w:t xml:space="preserve"> </w:t>
      </w:r>
      <w:r w:rsidRPr="00583459">
        <w:rPr>
          <w:rStyle w:val="StyleUnderline"/>
        </w:rPr>
        <w:t>on the edge of disaster with one erratic and volatile leader, like North Korea’s</w:t>
      </w:r>
      <w:r>
        <w:rPr>
          <w:rStyle w:val="StyleUnderline"/>
        </w:rPr>
        <w:t xml:space="preserve"> </w:t>
      </w:r>
      <w:r w:rsidRPr="00583459">
        <w:rPr>
          <w:rStyle w:val="StyleUnderline"/>
        </w:rPr>
        <w:t>Kim Jong-un, with his finger on the nuclear button; but the presence of two</w:t>
      </w:r>
      <w:r>
        <w:rPr>
          <w:rStyle w:val="StyleUnderline"/>
        </w:rPr>
        <w:t xml:space="preserve"> </w:t>
      </w:r>
      <w:r w:rsidRPr="00583459">
        <w:rPr>
          <w:rStyle w:val="StyleUnderline"/>
        </w:rPr>
        <w:t>such leaders in Pyongyang and Washington dramatically increases the risk of</w:t>
      </w:r>
      <w:r>
        <w:rPr>
          <w:rStyle w:val="StyleUnderline"/>
        </w:rPr>
        <w:t xml:space="preserve"> </w:t>
      </w:r>
      <w:r w:rsidRPr="00583459">
        <w:rPr>
          <w:rStyle w:val="StyleUnderline"/>
        </w:rPr>
        <w:t>nuclear disaster</w:t>
      </w:r>
      <w:r w:rsidRPr="00114403">
        <w:rPr>
          <w:sz w:val="16"/>
        </w:rPr>
        <w:t xml:space="preserve">. Specialists’ concerns that </w:t>
      </w:r>
      <w:r w:rsidRPr="00583459">
        <w:rPr>
          <w:rStyle w:val="StyleUnderline"/>
        </w:rPr>
        <w:t>nuclear peace is dangerously</w:t>
      </w:r>
      <w:r>
        <w:rPr>
          <w:rStyle w:val="StyleUnderline"/>
        </w:rPr>
        <w:t xml:space="preserve"> </w:t>
      </w:r>
      <w:r w:rsidRPr="00583459">
        <w:rPr>
          <w:rStyle w:val="StyleUnderline"/>
        </w:rPr>
        <w:t>dependent on rational decision-makers in office in all nuclear-armed states</w:t>
      </w:r>
      <w:r>
        <w:rPr>
          <w:rStyle w:val="StyleUnderline"/>
        </w:rPr>
        <w:t xml:space="preserve"> </w:t>
      </w:r>
      <w:r w:rsidRPr="00583459">
        <w:rPr>
          <w:rStyle w:val="StyleUnderline"/>
        </w:rPr>
        <w:t>have become a global public nightmare</w:t>
      </w:r>
      <w:r w:rsidRPr="00114403">
        <w:rPr>
          <w:sz w:val="16"/>
        </w:rPr>
        <w:t xml:space="preserve">.31 The pathways to a war that neither side wants include a fatal miscalculation in the instrumental recourse to brinksmanship by both sides. The anxiety level increases with growing revelations of the number of times that the world has come frighteningly close to nuclear holocaust.32 In the 1962 Cuban Missile Crisis, American strategy found basis on the best available intelligence, which indicated that there were no nuclear warheads in Cuba. In fact, there were 162 warheads already stationed there, and the local Soviet commander had taken them out of storage to deployed positions for use against an American invasion.33 The approved protocol required the decision by a submarine’s three ranking officers to launch nuclear-tipped torpedoes to be unanimous. On 27 October 1962, Vasili Alexandrovich Arkhipov cast the nuclear war-avoiding dissenting vote in a 2–1 decision in favour of a nuclear launch; 55 years later, he received the inaugural Future of Life prize for his action.34 In addition, on 28 October 1962, a missile launch base in Okinawa received a coded order to launch missiles and carried out the required three-level confirmation process. However, not all missiles targeted Russia, which made the crew suspicious, and further clarifications confirmed that the order was a mistake.35 In November 1983, in response to a NATO war games exercise Able Archer, which Moscow mistook to be real, the Soviets came close to launching a full-scale nuclear attack against the West.36 On 25 January 1995, Norway launched a scientific research rocket in its northern latitude. Because of the speed and trajectory of the powerful rocket, whose stage three mimicked a Trident sea launched ballistic missile, the Russian early warning radar system near Murmansk tagged it within seconds of launch as a possible American nuclear missile attack. Fortunately, the rocket did not mistakenly stray into Russian airspace.37 On 29 August 2007, an American B-52 bomber carrying six air-launched cruise missiles armed with nuclear warheads made an unauthorised 2,200-kilometre flight from North Dakota to Louisiana and was effectively absent without leave for 36 hours.38 Following the Ukraine crisis, in the one-year period March 2014 to March 2015, one study documented several serious and high-risk incidents.39 A 2016 Global Zero study similarly documented dangerous encounters in the South China Sea and South Asia.40 As for near misses in an accident, in January 1961, a four megaton bomb—that is, 260 times more powerful than that used at Hiroshima—was just one ordinary switch away from detonating over North Carolina when a B-52 bomber on a routine flight went into an uncontrolled spin.41 This selective catalogue of </w:t>
      </w:r>
      <w:r w:rsidRPr="00F24E38">
        <w:rPr>
          <w:rStyle w:val="Emphasis"/>
        </w:rPr>
        <w:t>misperceptions</w:t>
      </w:r>
      <w:r w:rsidRPr="00114403">
        <w:rPr>
          <w:sz w:val="16"/>
        </w:rPr>
        <w:t xml:space="preserve">, </w:t>
      </w:r>
      <w:r w:rsidRPr="00F24E38">
        <w:rPr>
          <w:rStyle w:val="Emphasis"/>
        </w:rPr>
        <w:t>miscalculations</w:t>
      </w:r>
      <w:r w:rsidRPr="00114403">
        <w:rPr>
          <w:sz w:val="16"/>
        </w:rPr>
        <w:t xml:space="preserve">, </w:t>
      </w:r>
      <w:r w:rsidRPr="00F24E38">
        <w:rPr>
          <w:rStyle w:val="Emphasis"/>
        </w:rPr>
        <w:t>near misses</w:t>
      </w:r>
      <w:r w:rsidRPr="00114403">
        <w:rPr>
          <w:sz w:val="16"/>
        </w:rPr>
        <w:t xml:space="preserve">, </w:t>
      </w:r>
      <w:r w:rsidRPr="0005042A">
        <w:rPr>
          <w:rStyle w:val="StyleUnderline"/>
        </w:rPr>
        <w:t>and</w:t>
      </w:r>
      <w:r w:rsidRPr="00114403">
        <w:rPr>
          <w:sz w:val="16"/>
        </w:rPr>
        <w:t xml:space="preserve"> </w:t>
      </w:r>
      <w:r w:rsidRPr="00F24E38">
        <w:rPr>
          <w:rStyle w:val="Emphasis"/>
        </w:rPr>
        <w:t>accidents</w:t>
      </w:r>
      <w:r w:rsidRPr="00114403">
        <w:rPr>
          <w:sz w:val="16"/>
        </w:rPr>
        <w:t xml:space="preserve"> </w:t>
      </w:r>
      <w:r w:rsidRPr="0005042A">
        <w:rPr>
          <w:rStyle w:val="StyleUnderline"/>
        </w:rPr>
        <w:t>underscore</w:t>
      </w:r>
      <w:r w:rsidRPr="00114403">
        <w:rPr>
          <w:sz w:val="16"/>
        </w:rPr>
        <w:t xml:space="preserve">s the message of successive international commissions that as long as any state has nuclear weapons, others will want them. As long as they exist, they will be used again someday, if not by design and intent, then through miscalculation, accident, rogue launch, or system malfunction. </w:t>
      </w:r>
      <w:r w:rsidRPr="008F014A">
        <w:rPr>
          <w:rStyle w:val="Emphasis"/>
          <w:highlight w:val="cyan"/>
        </w:rPr>
        <w:t>Any</w:t>
      </w:r>
      <w:r w:rsidRPr="00F24E38">
        <w:rPr>
          <w:rStyle w:val="Emphasis"/>
        </w:rPr>
        <w:t xml:space="preserve"> such </w:t>
      </w:r>
      <w:r w:rsidRPr="008F014A">
        <w:rPr>
          <w:rStyle w:val="Emphasis"/>
          <w:highlight w:val="cyan"/>
        </w:rPr>
        <w:t>use anywhere</w:t>
      </w:r>
      <w:r w:rsidRPr="008F014A">
        <w:rPr>
          <w:rStyle w:val="StyleUnderline"/>
          <w:highlight w:val="cyan"/>
        </w:rPr>
        <w:t xml:space="preserve"> could spell </w:t>
      </w:r>
      <w:r w:rsidRPr="008F014A">
        <w:rPr>
          <w:rStyle w:val="Emphasis"/>
          <w:highlight w:val="cyan"/>
        </w:rPr>
        <w:t>catastrophe for the planet</w:t>
      </w:r>
      <w:r w:rsidRPr="00114403">
        <w:rPr>
          <w:sz w:val="16"/>
        </w:rPr>
        <w:t xml:space="preserve">. The only guarantee of zero nuclear weapons risk is to move to zero nuclear weapons possession by a carefully managed process. </w:t>
      </w:r>
      <w:r w:rsidRPr="008F014A">
        <w:rPr>
          <w:rStyle w:val="StyleUnderline"/>
          <w:highlight w:val="cyan"/>
        </w:rPr>
        <w:t>Proponents</w:t>
      </w:r>
      <w:r w:rsidRPr="00E94043">
        <w:rPr>
          <w:rStyle w:val="StyleUnderline"/>
        </w:rPr>
        <w:t xml:space="preserve"> of nuclear weapons </w:t>
      </w:r>
      <w:r w:rsidRPr="008F014A">
        <w:rPr>
          <w:rStyle w:val="StyleUnderline"/>
          <w:highlight w:val="cyan"/>
        </w:rPr>
        <w:t>are</w:t>
      </w:r>
      <w:r w:rsidRPr="00E94043">
        <w:rPr>
          <w:rStyle w:val="StyleUnderline"/>
        </w:rPr>
        <w:t xml:space="preserve"> the real </w:t>
      </w:r>
      <w:r w:rsidRPr="008F014A">
        <w:rPr>
          <w:rStyle w:val="StyleUnderline"/>
          <w:highlight w:val="cyan"/>
        </w:rPr>
        <w:t>“nuclear romantics” who</w:t>
      </w:r>
      <w:r w:rsidRPr="0005042A">
        <w:rPr>
          <w:rStyle w:val="StyleUnderline"/>
        </w:rPr>
        <w:t xml:space="preserve"> </w:t>
      </w:r>
      <w:r w:rsidRPr="00F24E38">
        <w:rPr>
          <w:rStyle w:val="Emphasis"/>
        </w:rPr>
        <w:t>exaggerate</w:t>
      </w:r>
      <w:r w:rsidRPr="00E94043">
        <w:rPr>
          <w:rStyle w:val="StyleUnderline"/>
        </w:rPr>
        <w:t xml:space="preserve"> the bombs’ significance, </w:t>
      </w:r>
      <w:r w:rsidRPr="008F014A">
        <w:rPr>
          <w:rStyle w:val="StyleUnderline"/>
          <w:highlight w:val="cyan"/>
        </w:rPr>
        <w:t>downplay</w:t>
      </w:r>
      <w:r w:rsidRPr="00E94043">
        <w:rPr>
          <w:rStyle w:val="StyleUnderline"/>
        </w:rPr>
        <w:t xml:space="preserve"> their </w:t>
      </w:r>
      <w:r w:rsidRPr="00F24E38">
        <w:rPr>
          <w:rStyle w:val="Emphasis"/>
        </w:rPr>
        <w:t xml:space="preserve">substantial </w:t>
      </w:r>
      <w:r w:rsidRPr="008F014A">
        <w:rPr>
          <w:rStyle w:val="Emphasis"/>
          <w:highlight w:val="cyan"/>
        </w:rPr>
        <w:t>risks</w:t>
      </w:r>
      <w:r w:rsidRPr="008F014A">
        <w:rPr>
          <w:rStyle w:val="StyleUnderline"/>
          <w:highlight w:val="cyan"/>
        </w:rPr>
        <w:t>, and imbue</w:t>
      </w:r>
      <w:r w:rsidRPr="00E94043">
        <w:rPr>
          <w:rStyle w:val="StyleUnderline"/>
        </w:rPr>
        <w:t xml:space="preserve"> them with </w:t>
      </w:r>
      <w:r w:rsidRPr="008F014A">
        <w:rPr>
          <w:rStyle w:val="StyleUnderline"/>
          <w:highlight w:val="cyan"/>
        </w:rPr>
        <w:t>“</w:t>
      </w:r>
      <w:r w:rsidRPr="008F014A">
        <w:rPr>
          <w:rStyle w:val="Emphasis"/>
          <w:highlight w:val="cyan"/>
        </w:rPr>
        <w:t>quasi-magical powers</w:t>
      </w:r>
      <w:r w:rsidRPr="008F014A">
        <w:rPr>
          <w:rStyle w:val="StyleUnderline"/>
          <w:highlight w:val="cyan"/>
        </w:rPr>
        <w:t>”</w:t>
      </w:r>
      <w:r w:rsidRPr="00E94043">
        <w:rPr>
          <w:rStyle w:val="StyleUnderline"/>
        </w:rPr>
        <w:t xml:space="preserve"> also known as nuclear</w:t>
      </w:r>
      <w:r>
        <w:rPr>
          <w:rStyle w:val="StyleUnderline"/>
        </w:rPr>
        <w:t xml:space="preserve"> </w:t>
      </w:r>
      <w:r w:rsidRPr="00E94043">
        <w:rPr>
          <w:rStyle w:val="StyleUnderline"/>
        </w:rPr>
        <w:t>deterrence</w:t>
      </w:r>
      <w:r w:rsidRPr="00114403">
        <w:rPr>
          <w:sz w:val="16"/>
        </w:rPr>
        <w:t>.42 The claim that nuclear weapons could not proliferate if they did not exist is both an empirical and a logical truth. The very fact of their existence in the arsenals of nine countries is sufficient guarantee of their proliferation to others and, some day again, use. Conversely, nuclear disarmament is a necessary condition of nuclear nonproliferation.</w:t>
      </w:r>
    </w:p>
    <w:p w14:paraId="56A7E565" w14:textId="77777777" w:rsidR="00114403" w:rsidRPr="00114403" w:rsidRDefault="00114403" w:rsidP="00114403"/>
    <w:p w14:paraId="09F53483" w14:textId="17953DF9" w:rsidR="006E3381" w:rsidRDefault="006E3381" w:rsidP="006E3381">
      <w:pPr>
        <w:pStyle w:val="Heading3"/>
      </w:pPr>
      <w:r>
        <w:t>!—AT: Prolif Good</w:t>
      </w:r>
      <w:r w:rsidR="00E42896">
        <w:t>—2NC</w:t>
      </w:r>
    </w:p>
    <w:p w14:paraId="1EEC3BEA" w14:textId="262DD3B6" w:rsidR="006E3381" w:rsidRDefault="00894E90" w:rsidP="006E3381">
      <w:pPr>
        <w:pStyle w:val="Heading4"/>
      </w:pPr>
      <w:r>
        <w:t>Prolif isn’t stabilizing and nonstate actors undermine any benefits</w:t>
      </w:r>
    </w:p>
    <w:p w14:paraId="67C34DEE" w14:textId="48BA0FDE" w:rsidR="006E3381" w:rsidRPr="00C30E14" w:rsidRDefault="006E3381" w:rsidP="006E3381">
      <w:r w:rsidRPr="00C30E14">
        <w:rPr>
          <w:rStyle w:val="Style13ptBold"/>
        </w:rPr>
        <w:t>Nye 25</w:t>
      </w:r>
      <w:r>
        <w:t xml:space="preserve">, former Dean of Harvard Kennedy School, a US assistant secretary of defense. (Joseph S. Nye, Jr., 5-1-2025, “Will We See More Nuclear Proliferation?” </w:t>
      </w:r>
      <w:r w:rsidRPr="002B3AED">
        <w:t>https://www.project-syndicate.org/commentary/will-we-see-nuclear-proliferation-now-that-us-alliances-are-unraveling-by-joseph-s-nye-2025-05</w:t>
      </w:r>
      <w:r>
        <w:t xml:space="preserve">) wtk </w:t>
      </w:r>
    </w:p>
    <w:p w14:paraId="4A91A011" w14:textId="77777777" w:rsidR="006E3381" w:rsidRPr="00C30E14" w:rsidRDefault="006E3381" w:rsidP="006E3381">
      <w:pPr>
        <w:rPr>
          <w:sz w:val="16"/>
        </w:rPr>
      </w:pPr>
      <w:r w:rsidRPr="00894E90">
        <w:rPr>
          <w:rStyle w:val="StyleUnderline"/>
          <w:highlight w:val="cyan"/>
        </w:rPr>
        <w:t>Some analysts say</w:t>
      </w:r>
      <w:r w:rsidRPr="00C30E14">
        <w:rPr>
          <w:sz w:val="16"/>
        </w:rPr>
        <w:t xml:space="preserve"> we should not worry, because </w:t>
      </w:r>
      <w:r w:rsidRPr="00894E90">
        <w:rPr>
          <w:rStyle w:val="StyleUnderline"/>
          <w:highlight w:val="cyan"/>
        </w:rPr>
        <w:t>proliferation would have beneficial effects</w:t>
      </w:r>
      <w:r w:rsidRPr="00C30E14">
        <w:rPr>
          <w:rStyle w:val="StyleUnderline"/>
        </w:rPr>
        <w:t xml:space="preserve"> on</w:t>
      </w:r>
      <w:r w:rsidRPr="00C30E14">
        <w:rPr>
          <w:sz w:val="16"/>
        </w:rPr>
        <w:t xml:space="preserve"> world politics. Just as nuclear weapons sustained prudence in US-Soviet relations, they contend, so might nuclear weapons stabilize </w:t>
      </w:r>
      <w:r w:rsidRPr="00C30E14">
        <w:rPr>
          <w:rStyle w:val="StyleUnderline"/>
        </w:rPr>
        <w:t>regional power balances</w:t>
      </w:r>
      <w:r w:rsidRPr="00C30E14">
        <w:rPr>
          <w:sz w:val="16"/>
        </w:rPr>
        <w:t xml:space="preserve"> today.</w:t>
      </w:r>
    </w:p>
    <w:p w14:paraId="4FB688A3" w14:textId="77777777" w:rsidR="006E3381" w:rsidRPr="00C30E14" w:rsidRDefault="006E3381" w:rsidP="006E3381">
      <w:pPr>
        <w:rPr>
          <w:sz w:val="16"/>
        </w:rPr>
      </w:pPr>
      <w:r w:rsidRPr="00C30E14">
        <w:rPr>
          <w:rStyle w:val="StyleUnderline"/>
        </w:rPr>
        <w:t xml:space="preserve">But this </w:t>
      </w:r>
      <w:r w:rsidRPr="00894E90">
        <w:rPr>
          <w:rStyle w:val="StyleUnderline"/>
          <w:highlight w:val="cyan"/>
        </w:rPr>
        <w:t>more-is-better attitude</w:t>
      </w:r>
      <w:r w:rsidRPr="00C30E14">
        <w:rPr>
          <w:sz w:val="16"/>
        </w:rPr>
        <w:t xml:space="preserve"> would be tenable only if the political conditions were similar. It </w:t>
      </w:r>
      <w:r w:rsidRPr="00894E90">
        <w:rPr>
          <w:rStyle w:val="StyleUnderline"/>
          <w:highlight w:val="cyan"/>
        </w:rPr>
        <w:t>presupposes stable</w:t>
      </w:r>
      <w:r w:rsidRPr="00C30E14">
        <w:rPr>
          <w:rStyle w:val="StyleUnderline"/>
        </w:rPr>
        <w:t xml:space="preserve"> command-and-control </w:t>
      </w:r>
      <w:r w:rsidRPr="00894E90">
        <w:rPr>
          <w:rStyle w:val="StyleUnderline"/>
          <w:highlight w:val="cyan"/>
        </w:rPr>
        <w:t>systems</w:t>
      </w:r>
      <w:r w:rsidRPr="00C30E14">
        <w:rPr>
          <w:sz w:val="16"/>
        </w:rPr>
        <w:t xml:space="preserve">; </w:t>
      </w:r>
      <w:r w:rsidRPr="00894E90">
        <w:rPr>
          <w:rStyle w:val="StyleUnderline"/>
          <w:highlight w:val="cyan"/>
        </w:rPr>
        <w:t>an absence of</w:t>
      </w:r>
      <w:r w:rsidRPr="00C30E14">
        <w:rPr>
          <w:sz w:val="16"/>
        </w:rPr>
        <w:t xml:space="preserve"> serious civil wars or </w:t>
      </w:r>
      <w:r w:rsidRPr="00894E90">
        <w:rPr>
          <w:rStyle w:val="StyleUnderline"/>
          <w:highlight w:val="cyan"/>
        </w:rPr>
        <w:t>destabilizing motivations</w:t>
      </w:r>
      <w:r w:rsidRPr="00C30E14">
        <w:rPr>
          <w:sz w:val="16"/>
        </w:rPr>
        <w:t xml:space="preserve"> (such as irredentist passions); </w:t>
      </w:r>
      <w:r w:rsidRPr="00894E90">
        <w:rPr>
          <w:rStyle w:val="StyleUnderline"/>
          <w:highlight w:val="cyan"/>
        </w:rPr>
        <w:t>and discipline over</w:t>
      </w:r>
      <w:r w:rsidRPr="00C30E14">
        <w:rPr>
          <w:rStyle w:val="StyleUnderline"/>
        </w:rPr>
        <w:t xml:space="preserve"> the temptation to </w:t>
      </w:r>
      <w:r w:rsidRPr="00894E90">
        <w:rPr>
          <w:rStyle w:val="StyleUnderline"/>
        </w:rPr>
        <w:t>launch</w:t>
      </w:r>
      <w:r w:rsidRPr="00C30E14">
        <w:rPr>
          <w:rStyle w:val="StyleUnderline"/>
        </w:rPr>
        <w:t xml:space="preserve"> </w:t>
      </w:r>
      <w:r w:rsidRPr="00894E90">
        <w:rPr>
          <w:rStyle w:val="StyleUnderline"/>
          <w:highlight w:val="cyan"/>
        </w:rPr>
        <w:t>preemptive strikes</w:t>
      </w:r>
      <w:r w:rsidRPr="00C30E14">
        <w:rPr>
          <w:sz w:val="16"/>
        </w:rPr>
        <w:t xml:space="preserve"> during the early stages of a conflict, when new nuclear weapons capabilities are soft and vulnerable.</w:t>
      </w:r>
    </w:p>
    <w:p w14:paraId="28A4B49A" w14:textId="77777777" w:rsidR="006E3381" w:rsidRDefault="006E3381" w:rsidP="006E3381">
      <w:pPr>
        <w:rPr>
          <w:rStyle w:val="StyleUnderline"/>
        </w:rPr>
      </w:pPr>
      <w:r w:rsidRPr="00894E90">
        <w:rPr>
          <w:rStyle w:val="StyleUnderline"/>
          <w:highlight w:val="cyan"/>
        </w:rPr>
        <w:t>Such assumptions are</w:t>
      </w:r>
      <w:r w:rsidRPr="00894E90">
        <w:rPr>
          <w:sz w:val="16"/>
          <w:highlight w:val="cyan"/>
        </w:rPr>
        <w:t xml:space="preserve"> </w:t>
      </w:r>
      <w:r w:rsidRPr="00894E90">
        <w:rPr>
          <w:rStyle w:val="Emphasis"/>
          <w:highlight w:val="cyan"/>
        </w:rPr>
        <w:t>unrealistic</w:t>
      </w:r>
      <w:r w:rsidRPr="00C30E14">
        <w:rPr>
          <w:sz w:val="16"/>
        </w:rPr>
        <w:t xml:space="preserve"> in many parts of the world. Far from enhancing security</w:t>
      </w:r>
      <w:r w:rsidRPr="00C30E14">
        <w:rPr>
          <w:rStyle w:val="StyleUnderline"/>
        </w:rPr>
        <w:t xml:space="preserve">, the first effects of acquiring a nuclear capability </w:t>
      </w:r>
      <w:r w:rsidRPr="00C30E14">
        <w:rPr>
          <w:sz w:val="16"/>
        </w:rPr>
        <w:t xml:space="preserve">in many circumstances </w:t>
      </w:r>
      <w:r w:rsidRPr="00C30E14">
        <w:rPr>
          <w:rStyle w:val="StyleUnderline"/>
        </w:rPr>
        <w:t xml:space="preserve">may be to increase one’s vulnerability and insecurity. </w:t>
      </w:r>
      <w:r w:rsidRPr="00C30E14">
        <w:rPr>
          <w:sz w:val="16"/>
        </w:rPr>
        <w:t xml:space="preserve">Moreover, </w:t>
      </w:r>
      <w:r w:rsidRPr="00894E90">
        <w:rPr>
          <w:rStyle w:val="StyleUnderline"/>
          <w:highlight w:val="cyan"/>
        </w:rPr>
        <w:t>even a local, “tactical” nuclear strike would be a serious breach of an 80-year global taboo</w:t>
      </w:r>
      <w:r w:rsidRPr="00C30E14">
        <w:rPr>
          <w:rStyle w:val="StyleUnderline"/>
        </w:rPr>
        <w:t>.</w:t>
      </w:r>
    </w:p>
    <w:p w14:paraId="51B13430" w14:textId="77777777" w:rsidR="006E3381" w:rsidRPr="00C30E14" w:rsidRDefault="006E3381" w:rsidP="006E3381">
      <w:pPr>
        <w:rPr>
          <w:sz w:val="16"/>
        </w:rPr>
      </w:pPr>
      <w:r w:rsidRPr="00894E90">
        <w:rPr>
          <w:rStyle w:val="StyleUnderline"/>
          <w:highlight w:val="cyan"/>
        </w:rPr>
        <w:t>One</w:t>
      </w:r>
      <w:r w:rsidRPr="00C30E14">
        <w:rPr>
          <w:sz w:val="16"/>
        </w:rPr>
        <w:t xml:space="preserve"> also </w:t>
      </w:r>
      <w:r w:rsidRPr="00894E90">
        <w:rPr>
          <w:rStyle w:val="StyleUnderline"/>
          <w:highlight w:val="cyan"/>
        </w:rPr>
        <w:t xml:space="preserve">must consider the destabilizing roles that </w:t>
      </w:r>
      <w:r w:rsidRPr="00894E90">
        <w:rPr>
          <w:rStyle w:val="Emphasis"/>
          <w:highlight w:val="cyan"/>
        </w:rPr>
        <w:t>nonstate actors</w:t>
      </w:r>
      <w:r w:rsidRPr="00894E90">
        <w:rPr>
          <w:rStyle w:val="StyleUnderline"/>
          <w:highlight w:val="cyan"/>
        </w:rPr>
        <w:t xml:space="preserve"> could play</w:t>
      </w:r>
      <w:r w:rsidRPr="00C30E14">
        <w:rPr>
          <w:sz w:val="16"/>
        </w:rPr>
        <w:t xml:space="preserve">. </w:t>
      </w:r>
      <w:r w:rsidRPr="00C30E14">
        <w:rPr>
          <w:rStyle w:val="StyleUnderline"/>
        </w:rPr>
        <w:t xml:space="preserve">Even if the risk of a terrorist group acquiring a nuclear device is low, </w:t>
      </w:r>
      <w:r w:rsidRPr="00894E90">
        <w:rPr>
          <w:rStyle w:val="StyleUnderline"/>
          <w:highlight w:val="cyan"/>
        </w:rPr>
        <w:t xml:space="preserve">the </w:t>
      </w:r>
      <w:r w:rsidRPr="00894E90">
        <w:rPr>
          <w:rStyle w:val="Emphasis"/>
          <w:highlight w:val="cyan"/>
        </w:rPr>
        <w:t>mere possibility</w:t>
      </w:r>
      <w:r w:rsidRPr="00894E90">
        <w:rPr>
          <w:rStyle w:val="StyleUnderline"/>
          <w:highlight w:val="cyan"/>
        </w:rPr>
        <w:t xml:space="preserve"> creates severe challenges</w:t>
      </w:r>
      <w:r w:rsidRPr="00C30E14">
        <w:rPr>
          <w:sz w:val="16"/>
        </w:rPr>
        <w:t xml:space="preserve">. </w:t>
      </w:r>
      <w:r w:rsidRPr="00C30E14">
        <w:rPr>
          <w:rStyle w:val="StyleUnderline"/>
        </w:rPr>
        <w:t>The fact that weapons-usable materials can be stolen or sold to rogue states</w:t>
      </w:r>
      <w:r w:rsidRPr="00C30E14">
        <w:rPr>
          <w:sz w:val="16"/>
        </w:rPr>
        <w:t xml:space="preserve"> on the black market </w:t>
      </w:r>
      <w:r w:rsidRPr="00C30E14">
        <w:rPr>
          <w:rStyle w:val="StyleUnderline"/>
        </w:rPr>
        <w:t xml:space="preserve">means that </w:t>
      </w:r>
      <w:r w:rsidRPr="00894E90">
        <w:rPr>
          <w:rStyle w:val="StyleUnderline"/>
          <w:highlight w:val="cyan"/>
        </w:rPr>
        <w:t>the threat posed by nonstate groups does not depend solely on their technological capabilities</w:t>
      </w:r>
      <w:r w:rsidRPr="00C30E14">
        <w:rPr>
          <w:sz w:val="16"/>
        </w:rPr>
        <w:t xml:space="preserve">. </w:t>
      </w:r>
      <w:r w:rsidRPr="00C30E14">
        <w:rPr>
          <w:rStyle w:val="StyleUnderline"/>
        </w:rPr>
        <w:t>Nor would today’s superpowers</w:t>
      </w:r>
      <w:r w:rsidRPr="00C30E14">
        <w:rPr>
          <w:sz w:val="16"/>
        </w:rPr>
        <w:t xml:space="preserve"> necessarily </w:t>
      </w:r>
      <w:r w:rsidRPr="00C30E14">
        <w:rPr>
          <w:rStyle w:val="StyleUnderline"/>
        </w:rPr>
        <w:t>be immune from the effects</w:t>
      </w:r>
      <w:r w:rsidRPr="00C30E14">
        <w:rPr>
          <w:sz w:val="16"/>
        </w:rPr>
        <w:t xml:space="preserve">. The wide or </w:t>
      </w:r>
      <w:r w:rsidRPr="00C30E14">
        <w:rPr>
          <w:rStyle w:val="StyleUnderline"/>
        </w:rPr>
        <w:t>rapid spread of nuclear capabilities could affect the global strategic balance</w:t>
      </w:r>
      <w:r w:rsidRPr="00C30E14">
        <w:rPr>
          <w:sz w:val="16"/>
        </w:rPr>
        <w:t xml:space="preserve"> and the prospects of a peaceful and just world order in the future.</w:t>
      </w:r>
    </w:p>
    <w:p w14:paraId="162BF0C7" w14:textId="77777777" w:rsidR="006E3381" w:rsidRDefault="006E3381" w:rsidP="006E3381">
      <w:pPr>
        <w:rPr>
          <w:rStyle w:val="StyleUnderline"/>
        </w:rPr>
      </w:pPr>
      <w:r w:rsidRPr="00C30E14">
        <w:rPr>
          <w:sz w:val="16"/>
        </w:rPr>
        <w:t xml:space="preserve">Obviously, political and technical trends will continue to change. But the key question concerns the future of US alliances and extended deterrence. </w:t>
      </w:r>
      <w:r w:rsidRPr="00894E90">
        <w:rPr>
          <w:rStyle w:val="StyleUnderline"/>
          <w:highlight w:val="cyan"/>
        </w:rPr>
        <w:t>Given that proliferation could be destabilizing</w:t>
      </w:r>
      <w:r w:rsidRPr="00C30E14">
        <w:rPr>
          <w:sz w:val="16"/>
        </w:rPr>
        <w:t xml:space="preserve">, that nuclear weapons do not always enhance the acquiring state’s geopolitical position, and that superpowers cannot fully escape the effects, </w:t>
      </w:r>
      <w:r w:rsidRPr="00894E90">
        <w:rPr>
          <w:rStyle w:val="StyleUnderline"/>
          <w:highlight w:val="cyan"/>
        </w:rPr>
        <w:t>there should be a strong global interest in maintaining the nonproliferation regime.</w:t>
      </w:r>
    </w:p>
    <w:p w14:paraId="2EC0C5E1" w14:textId="77777777" w:rsidR="006E3381" w:rsidRPr="00C30E14" w:rsidRDefault="006E3381" w:rsidP="006E3381">
      <w:pPr>
        <w:rPr>
          <w:sz w:val="16"/>
        </w:rPr>
      </w:pPr>
      <w:r w:rsidRPr="00C30E14">
        <w:rPr>
          <w:sz w:val="16"/>
        </w:rPr>
        <w:t xml:space="preserve">Under the current circumstances, </w:t>
      </w:r>
      <w:r w:rsidRPr="00894E90">
        <w:rPr>
          <w:rStyle w:val="StyleUnderline"/>
          <w:highlight w:val="cyan"/>
        </w:rPr>
        <w:t>some inequality in weaponry is acceptable to most states because the alternative</w:t>
      </w:r>
      <w:r w:rsidRPr="00894E90">
        <w:rPr>
          <w:sz w:val="16"/>
          <w:highlight w:val="cyan"/>
        </w:rPr>
        <w:t xml:space="preserve"> – </w:t>
      </w:r>
      <w:r w:rsidRPr="00894E90">
        <w:rPr>
          <w:rStyle w:val="Emphasis"/>
          <w:highlight w:val="cyan"/>
        </w:rPr>
        <w:t>anarchic equality</w:t>
      </w:r>
      <w:r w:rsidRPr="00894E90">
        <w:rPr>
          <w:sz w:val="16"/>
          <w:highlight w:val="cyan"/>
        </w:rPr>
        <w:t xml:space="preserve"> – </w:t>
      </w:r>
      <w:r w:rsidRPr="00894E90">
        <w:rPr>
          <w:rStyle w:val="StyleUnderline"/>
          <w:highlight w:val="cyan"/>
        </w:rPr>
        <w:t>is more dangerous</w:t>
      </w:r>
      <w:r w:rsidRPr="00C30E14">
        <w:rPr>
          <w:sz w:val="16"/>
        </w:rPr>
        <w:t>. As long as countries can be made better off without a bomb than with one, a policy of slowing the spread of nuclear-weapons technology will rest on a strong foundation. Realistically, an international regime does not need perfect adherence to have a significant constraining effect. But once erosion of the norms and institutions begins, it may be hard to stop.</w:t>
      </w:r>
    </w:p>
    <w:p w14:paraId="4BDA012D" w14:textId="77777777" w:rsidR="00114403" w:rsidRDefault="00114403" w:rsidP="00114403">
      <w:pPr>
        <w:pStyle w:val="Heading4"/>
      </w:pPr>
      <w:r>
        <w:t xml:space="preserve">Proliferation </w:t>
      </w:r>
      <w:r>
        <w:rPr>
          <w:u w:val="single"/>
        </w:rPr>
        <w:t>causes extinction</w:t>
      </w:r>
      <w:r>
        <w:t>---</w:t>
      </w:r>
      <w:r w:rsidRPr="00CB0B16">
        <w:rPr>
          <w:u w:val="single"/>
        </w:rPr>
        <w:t>parity dilemma</w:t>
      </w:r>
      <w:r>
        <w:t xml:space="preserve">, </w:t>
      </w:r>
      <w:r w:rsidRPr="00CB0B16">
        <w:rPr>
          <w:u w:val="single"/>
        </w:rPr>
        <w:t>autocratic</w:t>
      </w:r>
      <w:r w:rsidRPr="009B1F7F">
        <w:t xml:space="preserve"> and </w:t>
      </w:r>
      <w:r w:rsidRPr="00CB0B16">
        <w:rPr>
          <w:u w:val="single"/>
        </w:rPr>
        <w:t>military</w:t>
      </w:r>
      <w:r w:rsidRPr="009B1F7F">
        <w:t xml:space="preserve"> leadership</w:t>
      </w:r>
      <w:r>
        <w:t xml:space="preserve">, </w:t>
      </w:r>
      <w:r w:rsidRPr="003D40F5">
        <w:rPr>
          <w:u w:val="single"/>
        </w:rPr>
        <w:t>false alarms</w:t>
      </w:r>
      <w:r>
        <w:t xml:space="preserve">, and a </w:t>
      </w:r>
      <w:r w:rsidRPr="00CB0B16">
        <w:rPr>
          <w:u w:val="single"/>
        </w:rPr>
        <w:t>multipolar nuclear world</w:t>
      </w:r>
      <w:r>
        <w:t xml:space="preserve"> ensure escalation.</w:t>
      </w:r>
    </w:p>
    <w:p w14:paraId="056BEE26" w14:textId="77777777" w:rsidR="00114403" w:rsidRPr="00F24E38" w:rsidRDefault="00114403" w:rsidP="00114403">
      <w:r w:rsidRPr="00F24E38">
        <w:t xml:space="preserve">Gerald </w:t>
      </w:r>
      <w:r w:rsidRPr="00F24E38">
        <w:rPr>
          <w:rStyle w:val="Style13ptBold"/>
        </w:rPr>
        <w:t>Brown</w:t>
      </w:r>
      <w:r w:rsidRPr="00F24E38">
        <w:t xml:space="preserve"> </w:t>
      </w:r>
      <w:r w:rsidRPr="00F24E38">
        <w:rPr>
          <w:rStyle w:val="Style13ptBold"/>
        </w:rPr>
        <w:t>22</w:t>
      </w:r>
      <w:r w:rsidRPr="00F24E38">
        <w:t>. Brown spent six years in the United States Air Force working in nuclear security operations, currently works as an analyst for the Department of Defense’s Nuclear Enterprise where he aides in nuclear strategy research and conducts exercises to verify nuclear surety policy, and holds a Master's of Art in International Relations. “Conflict And Competition: Limited Nuclear Warfare And The New Face Of Deterrence</w:t>
      </w:r>
      <w:r>
        <w:t>.</w:t>
      </w:r>
      <w:r w:rsidRPr="00F24E38">
        <w:t>” https://globalsecurityreview.com/conflict-competition-limited-nuclear-warfare-new-face-deterrence/</w:t>
      </w:r>
      <w:r>
        <w:t>.</w:t>
      </w:r>
    </w:p>
    <w:p w14:paraId="189BD045" w14:textId="77777777" w:rsidR="00114403" w:rsidRPr="00F24E38" w:rsidRDefault="00114403" w:rsidP="00114403">
      <w:pPr>
        <w:rPr>
          <w:rStyle w:val="StyleUnderline"/>
        </w:rPr>
      </w:pPr>
      <w:r w:rsidRPr="00F24E38">
        <w:rPr>
          <w:rStyle w:val="StyleUnderline"/>
        </w:rPr>
        <w:t xml:space="preserve">Nuclear weapon use in a limited manner may be a </w:t>
      </w:r>
      <w:r w:rsidRPr="00F24E38">
        <w:rPr>
          <w:rStyle w:val="Emphasis"/>
        </w:rPr>
        <w:t>serious threat</w:t>
      </w:r>
      <w:r w:rsidRPr="00114403">
        <w:rPr>
          <w:sz w:val="16"/>
        </w:rPr>
        <w:t xml:space="preserve">, and </w:t>
      </w:r>
      <w:r w:rsidRPr="00F24E38">
        <w:rPr>
          <w:rStyle w:val="StyleUnderline"/>
        </w:rPr>
        <w:t>the proliferation of nuclear weapons</w:t>
      </w:r>
      <w:r w:rsidRPr="00114403">
        <w:rPr>
          <w:sz w:val="16"/>
        </w:rPr>
        <w:t xml:space="preserve"> and the changing state of the world into a multipolar nuclear order </w:t>
      </w:r>
      <w:r w:rsidRPr="00F24E38">
        <w:rPr>
          <w:rStyle w:val="StyleUnderline"/>
        </w:rPr>
        <w:t>may encourage this</w:t>
      </w:r>
      <w:r w:rsidRPr="00114403">
        <w:rPr>
          <w:sz w:val="16"/>
        </w:rPr>
        <w:t xml:space="preserve">. </w:t>
      </w:r>
      <w:r w:rsidRPr="00F24E38">
        <w:rPr>
          <w:rStyle w:val="StyleUnderline"/>
        </w:rPr>
        <w:t>Despite tensions between the U.S. and USSR, they were ultimately able to manage this competition in a bipolar nuclear world</w:t>
      </w:r>
      <w:r w:rsidRPr="00114403">
        <w:rPr>
          <w:sz w:val="16"/>
        </w:rPr>
        <w:t xml:space="preserve">; this competition for advantage and security ended with the eventual collapse of the USSR. The security dilemma ran its course without the use of nuclear weapons, and the U.S. rose to become the hegemon of a unipolar world. However, </w:t>
      </w:r>
      <w:r w:rsidRPr="008F014A">
        <w:rPr>
          <w:rStyle w:val="StyleUnderline"/>
          <w:highlight w:val="cyan"/>
        </w:rPr>
        <w:t xml:space="preserve">in a multipolar </w:t>
      </w:r>
      <w:r w:rsidRPr="00F24E38">
        <w:rPr>
          <w:rStyle w:val="StyleUnderline"/>
        </w:rPr>
        <w:t xml:space="preserve">nuclear </w:t>
      </w:r>
      <w:r w:rsidRPr="008F014A">
        <w:rPr>
          <w:rStyle w:val="StyleUnderline"/>
          <w:highlight w:val="cyan"/>
        </w:rPr>
        <w:t>world</w:t>
      </w:r>
      <w:r w:rsidRPr="00F24E38">
        <w:rPr>
          <w:rStyle w:val="StyleUnderline"/>
        </w:rPr>
        <w:t xml:space="preserve">, the </w:t>
      </w:r>
      <w:r w:rsidRPr="008F014A">
        <w:rPr>
          <w:rStyle w:val="Emphasis"/>
          <w:highlight w:val="cyan"/>
        </w:rPr>
        <w:t>challenges</w:t>
      </w:r>
      <w:r w:rsidRPr="008F014A">
        <w:rPr>
          <w:rStyle w:val="StyleUnderline"/>
          <w:highlight w:val="cyan"/>
        </w:rPr>
        <w:t xml:space="preserve"> faced </w:t>
      </w:r>
      <w:r w:rsidRPr="00F24E38">
        <w:rPr>
          <w:rStyle w:val="StyleUnderline"/>
        </w:rPr>
        <w:t xml:space="preserve">previously </w:t>
      </w:r>
      <w:r w:rsidRPr="008F014A">
        <w:rPr>
          <w:rStyle w:val="StyleUnderline"/>
          <w:highlight w:val="cyan"/>
        </w:rPr>
        <w:t xml:space="preserve">are </w:t>
      </w:r>
      <w:r w:rsidRPr="008F014A">
        <w:rPr>
          <w:rStyle w:val="Emphasis"/>
          <w:highlight w:val="cyan"/>
        </w:rPr>
        <w:t>significantly exacerbated</w:t>
      </w:r>
      <w:r w:rsidRPr="00114403">
        <w:rPr>
          <w:sz w:val="16"/>
        </w:rPr>
        <w:t xml:space="preserve">. Currently, the nine known nuclear-weapon states are the United States, the United Kingdom, Russia, China, France, Israel, Pakistan, India, and North Korea.[14] </w:t>
      </w:r>
      <w:r w:rsidRPr="008F014A">
        <w:rPr>
          <w:rStyle w:val="StyleUnderline"/>
          <w:highlight w:val="cyan"/>
        </w:rPr>
        <w:t xml:space="preserve">Strategies that worked in </w:t>
      </w:r>
      <w:r w:rsidRPr="00F24E38">
        <w:rPr>
          <w:rStyle w:val="StyleUnderline"/>
        </w:rPr>
        <w:t xml:space="preserve">a </w:t>
      </w:r>
      <w:r w:rsidRPr="008F014A">
        <w:rPr>
          <w:rStyle w:val="StyleUnderline"/>
          <w:highlight w:val="cyan"/>
        </w:rPr>
        <w:t xml:space="preserve">bipolar world </w:t>
      </w:r>
      <w:r w:rsidRPr="00F24E38">
        <w:rPr>
          <w:rStyle w:val="StyleUnderline"/>
        </w:rPr>
        <w:t xml:space="preserve">may </w:t>
      </w:r>
      <w:r w:rsidRPr="008F014A">
        <w:rPr>
          <w:rStyle w:val="Emphasis"/>
          <w:highlight w:val="cyan"/>
        </w:rPr>
        <w:t xml:space="preserve">not be </w:t>
      </w:r>
      <w:r w:rsidRPr="00F24E38">
        <w:rPr>
          <w:rStyle w:val="Emphasis"/>
        </w:rPr>
        <w:t xml:space="preserve">as </w:t>
      </w:r>
      <w:r w:rsidRPr="008F014A">
        <w:rPr>
          <w:rStyle w:val="Emphasis"/>
          <w:highlight w:val="cyan"/>
        </w:rPr>
        <w:t>effective</w:t>
      </w:r>
      <w:r w:rsidRPr="008F014A">
        <w:rPr>
          <w:rStyle w:val="StyleUnderline"/>
          <w:highlight w:val="cyan"/>
        </w:rPr>
        <w:t xml:space="preserve"> </w:t>
      </w:r>
      <w:r w:rsidRPr="00F24E38">
        <w:rPr>
          <w:rStyle w:val="StyleUnderline"/>
        </w:rPr>
        <w:t xml:space="preserve">in the modern landscape, </w:t>
      </w:r>
      <w:r w:rsidRPr="008F014A">
        <w:rPr>
          <w:rStyle w:val="StyleUnderline"/>
          <w:highlight w:val="cyan"/>
        </w:rPr>
        <w:t xml:space="preserve">thus </w:t>
      </w:r>
      <w:r w:rsidRPr="008F014A">
        <w:rPr>
          <w:rStyle w:val="Emphasis"/>
          <w:highlight w:val="cyan"/>
        </w:rPr>
        <w:t xml:space="preserve">preventing </w:t>
      </w:r>
      <w:r w:rsidRPr="00F24E38">
        <w:rPr>
          <w:rStyle w:val="Emphasis"/>
        </w:rPr>
        <w:t xml:space="preserve">the </w:t>
      </w:r>
      <w:r w:rsidRPr="008F014A">
        <w:rPr>
          <w:rStyle w:val="Emphasis"/>
          <w:highlight w:val="cyan"/>
        </w:rPr>
        <w:t>failure of deterrence</w:t>
      </w:r>
      <w:r w:rsidRPr="00F24E38">
        <w:rPr>
          <w:rStyle w:val="StyleUnderline"/>
        </w:rPr>
        <w:t>—</w:t>
      </w:r>
      <w:r w:rsidRPr="008F014A">
        <w:rPr>
          <w:rStyle w:val="StyleUnderline"/>
          <w:highlight w:val="cyan"/>
        </w:rPr>
        <w:t xml:space="preserve">and </w:t>
      </w:r>
      <w:r w:rsidRPr="00F24E38">
        <w:rPr>
          <w:rStyle w:val="StyleUnderline"/>
        </w:rPr>
        <w:t xml:space="preserve">the subsequent </w:t>
      </w:r>
      <w:r w:rsidRPr="008F014A">
        <w:rPr>
          <w:rStyle w:val="Emphasis"/>
          <w:highlight w:val="cyan"/>
        </w:rPr>
        <w:t>use of a nuclear weapon</w:t>
      </w:r>
      <w:r w:rsidRPr="00F24E38">
        <w:rPr>
          <w:rStyle w:val="StyleUnderline"/>
        </w:rPr>
        <w:t>—</w:t>
      </w:r>
      <w:r w:rsidRPr="008F014A">
        <w:rPr>
          <w:rStyle w:val="StyleUnderline"/>
          <w:highlight w:val="cyan"/>
        </w:rPr>
        <w:t xml:space="preserve">may be </w:t>
      </w:r>
      <w:r w:rsidRPr="008F014A">
        <w:rPr>
          <w:rStyle w:val="Emphasis"/>
          <w:highlight w:val="cyan"/>
        </w:rPr>
        <w:t xml:space="preserve">more challenging </w:t>
      </w:r>
      <w:r w:rsidRPr="00F24E38">
        <w:rPr>
          <w:rStyle w:val="Emphasis"/>
        </w:rPr>
        <w:t xml:space="preserve">than before. </w:t>
      </w:r>
      <w:r w:rsidRPr="00F24E38">
        <w:rPr>
          <w:rStyle w:val="StyleUnderline"/>
        </w:rPr>
        <w:t xml:space="preserve">The most recent nuclear state, North Korea, is one of the </w:t>
      </w:r>
      <w:r w:rsidRPr="00F24E38">
        <w:rPr>
          <w:rStyle w:val="Emphasis"/>
        </w:rPr>
        <w:t>most troubling</w:t>
      </w:r>
      <w:r w:rsidRPr="00F24E38">
        <w:rPr>
          <w:rStyle w:val="StyleUnderline"/>
        </w:rPr>
        <w:t xml:space="preserve"> in the current group of nuclear states</w:t>
      </w:r>
      <w:r w:rsidRPr="00114403">
        <w:rPr>
          <w:sz w:val="16"/>
        </w:rPr>
        <w:t xml:space="preserve">. North Korea is one of the world’s poorest states, facing harsh sanctions and isolation from much of the international community. Yet, despite the hardships, poverty, and poor economy of this autocratic state, it managed to defy the nonproliferation regime and create a fully operational nuclear arsenal.[15] </w:t>
      </w:r>
      <w:r w:rsidRPr="00F24E38">
        <w:rPr>
          <w:rStyle w:val="StyleUnderline"/>
        </w:rPr>
        <w:t xml:space="preserve">Pyongyang is </w:t>
      </w:r>
      <w:r w:rsidRPr="00F24E38">
        <w:rPr>
          <w:rStyle w:val="Emphasis"/>
        </w:rPr>
        <w:t>not bashful</w:t>
      </w:r>
      <w:r w:rsidRPr="00F24E38">
        <w:rPr>
          <w:rStyle w:val="StyleUnderline"/>
        </w:rPr>
        <w:t xml:space="preserve"> about its willingness to use its weaponry either, stating that it will use its weapons to “reduce the U.S.</w:t>
      </w:r>
      <w:r w:rsidRPr="00114403">
        <w:rPr>
          <w:sz w:val="16"/>
        </w:rPr>
        <w:t xml:space="preserve"> mainland </w:t>
      </w:r>
      <w:r w:rsidRPr="00F24E38">
        <w:rPr>
          <w:rStyle w:val="StyleUnderline"/>
        </w:rPr>
        <w:t xml:space="preserve">to </w:t>
      </w:r>
      <w:r w:rsidRPr="00F24E38">
        <w:rPr>
          <w:rStyle w:val="Emphasis"/>
        </w:rPr>
        <w:t>ashes and darkness</w:t>
      </w:r>
      <w:r w:rsidRPr="00114403">
        <w:rPr>
          <w:sz w:val="16"/>
        </w:rPr>
        <w:t xml:space="preserve">.”[16] </w:t>
      </w:r>
      <w:r w:rsidRPr="00F24E38">
        <w:rPr>
          <w:rStyle w:val="StyleUnderline"/>
        </w:rPr>
        <w:t xml:space="preserve">Such a clear security threat may </w:t>
      </w:r>
      <w:r w:rsidRPr="00F24E38">
        <w:rPr>
          <w:rStyle w:val="Emphasis"/>
        </w:rPr>
        <w:t>increase proliferation elsewhere in response</w:t>
      </w:r>
      <w:r w:rsidRPr="00114403">
        <w:rPr>
          <w:sz w:val="16"/>
        </w:rPr>
        <w:t xml:space="preserve">. </w:t>
      </w:r>
      <w:r w:rsidRPr="00F24E38">
        <w:rPr>
          <w:rStyle w:val="StyleUnderline"/>
        </w:rPr>
        <w:t xml:space="preserve">Allison calls this </w:t>
      </w:r>
      <w:r w:rsidRPr="008F014A">
        <w:rPr>
          <w:rStyle w:val="StyleUnderline"/>
          <w:highlight w:val="cyan"/>
        </w:rPr>
        <w:t>the “</w:t>
      </w:r>
      <w:r w:rsidRPr="008F014A">
        <w:rPr>
          <w:rStyle w:val="Emphasis"/>
          <w:highlight w:val="cyan"/>
        </w:rPr>
        <w:t>nuclear cascade</w:t>
      </w:r>
      <w:r w:rsidRPr="008F014A">
        <w:rPr>
          <w:rStyle w:val="StyleUnderline"/>
          <w:highlight w:val="cyan"/>
        </w:rPr>
        <w:t xml:space="preserve">,” </w:t>
      </w:r>
      <w:r w:rsidRPr="00F24E38">
        <w:rPr>
          <w:rStyle w:val="StyleUnderline"/>
        </w:rPr>
        <w:t xml:space="preserve">and </w:t>
      </w:r>
      <w:r w:rsidRPr="008F014A">
        <w:rPr>
          <w:rStyle w:val="StyleUnderline"/>
          <w:highlight w:val="cyan"/>
        </w:rPr>
        <w:t xml:space="preserve">suggests that if a state </w:t>
      </w:r>
      <w:r w:rsidRPr="00F24E38">
        <w:rPr>
          <w:rStyle w:val="StyleUnderline"/>
        </w:rPr>
        <w:t xml:space="preserve">as </w:t>
      </w:r>
      <w:r w:rsidRPr="008F014A">
        <w:rPr>
          <w:rStyle w:val="Emphasis"/>
          <w:highlight w:val="cyan"/>
        </w:rPr>
        <w:t xml:space="preserve">weak </w:t>
      </w:r>
      <w:r w:rsidRPr="00F24E38">
        <w:rPr>
          <w:rStyle w:val="Emphasis"/>
        </w:rPr>
        <w:t>and isolated</w:t>
      </w:r>
      <w:r w:rsidRPr="00F24E38">
        <w:rPr>
          <w:rStyle w:val="StyleUnderline"/>
        </w:rPr>
        <w:t xml:space="preserve"> </w:t>
      </w:r>
      <w:r w:rsidRPr="008F014A">
        <w:rPr>
          <w:rStyle w:val="StyleUnderline"/>
          <w:highlight w:val="cyan"/>
        </w:rPr>
        <w:t>as No</w:t>
      </w:r>
      <w:r w:rsidRPr="00F24E38">
        <w:rPr>
          <w:rStyle w:val="StyleUnderline"/>
        </w:rPr>
        <w:t xml:space="preserve">rth </w:t>
      </w:r>
      <w:r w:rsidRPr="008F014A">
        <w:rPr>
          <w:rStyle w:val="StyleUnderline"/>
          <w:highlight w:val="cyan"/>
        </w:rPr>
        <w:t>Ko</w:t>
      </w:r>
      <w:r w:rsidRPr="00F24E38">
        <w:rPr>
          <w:rStyle w:val="StyleUnderline"/>
        </w:rPr>
        <w:t xml:space="preserve">rea </w:t>
      </w:r>
      <w:r w:rsidRPr="008F014A">
        <w:rPr>
          <w:rStyle w:val="StyleUnderline"/>
          <w:highlight w:val="cyan"/>
        </w:rPr>
        <w:t xml:space="preserve">can defy the </w:t>
      </w:r>
      <w:r w:rsidRPr="00F24E38">
        <w:rPr>
          <w:rStyle w:val="StyleUnderline"/>
        </w:rPr>
        <w:t xml:space="preserve">non-proliferation </w:t>
      </w:r>
      <w:r w:rsidRPr="008F014A">
        <w:rPr>
          <w:rStyle w:val="StyleUnderline"/>
          <w:highlight w:val="cyan"/>
        </w:rPr>
        <w:t>regime</w:t>
      </w:r>
      <w:r w:rsidRPr="00F24E38">
        <w:rPr>
          <w:rStyle w:val="StyleUnderline"/>
        </w:rPr>
        <w:t xml:space="preserve">, </w:t>
      </w:r>
      <w:r w:rsidRPr="008F014A">
        <w:rPr>
          <w:rStyle w:val="StyleUnderline"/>
          <w:highlight w:val="cyan"/>
        </w:rPr>
        <w:t xml:space="preserve">other states </w:t>
      </w:r>
      <w:r w:rsidRPr="00F24E38">
        <w:rPr>
          <w:rStyle w:val="StyleUnderline"/>
        </w:rPr>
        <w:t xml:space="preserve">are </w:t>
      </w:r>
      <w:r w:rsidRPr="008F014A">
        <w:rPr>
          <w:rStyle w:val="Emphasis"/>
          <w:highlight w:val="cyan"/>
        </w:rPr>
        <w:t>likely to follow suit</w:t>
      </w:r>
      <w:r w:rsidRPr="00114403">
        <w:rPr>
          <w:sz w:val="16"/>
        </w:rPr>
        <w:t xml:space="preserve">.[17] </w:t>
      </w:r>
      <w:r w:rsidRPr="00F24E38">
        <w:rPr>
          <w:rStyle w:val="StyleUnderline"/>
        </w:rPr>
        <w:t xml:space="preserve">If the United States is </w:t>
      </w:r>
      <w:r w:rsidRPr="00F24E38">
        <w:rPr>
          <w:rStyle w:val="Emphasis"/>
        </w:rPr>
        <w:t>incapable</w:t>
      </w:r>
      <w:r w:rsidRPr="00F24E38">
        <w:rPr>
          <w:rStyle w:val="StyleUnderline"/>
        </w:rPr>
        <w:t xml:space="preserve"> of preventing such a clear security threat, why would Tokyo and Seoul rely on Washington to defend them in the face of a nuclear threat?</w:t>
      </w:r>
      <w:r w:rsidRPr="00114403">
        <w:rPr>
          <w:sz w:val="16"/>
        </w:rPr>
        <w:t xml:space="preserve"> Japan already has the capability to build nuclear weapons, possessing well-developed uranium enrichment and missile programs that could allow Japan to rapidly create a credible nuclear weapons program to defend itself and its national interests without the United States. According to The Council on Foreign Relations, </w:t>
      </w:r>
      <w:r w:rsidRPr="00F24E38">
        <w:rPr>
          <w:rStyle w:val="StyleUnderline"/>
        </w:rPr>
        <w:t xml:space="preserve">there are </w:t>
      </w:r>
      <w:r w:rsidRPr="008F014A">
        <w:rPr>
          <w:rStyle w:val="StyleUnderline"/>
          <w:highlight w:val="cyan"/>
        </w:rPr>
        <w:t xml:space="preserve">thirty states </w:t>
      </w:r>
      <w:r w:rsidRPr="00F24E38">
        <w:rPr>
          <w:rStyle w:val="StyleUnderline"/>
        </w:rPr>
        <w:t xml:space="preserve">that </w:t>
      </w:r>
      <w:r w:rsidRPr="008F014A">
        <w:rPr>
          <w:rStyle w:val="StyleUnderline"/>
          <w:highlight w:val="cyan"/>
        </w:rPr>
        <w:t>have the tech</w:t>
      </w:r>
      <w:r w:rsidRPr="00F24E38">
        <w:rPr>
          <w:rStyle w:val="StyleUnderline"/>
        </w:rPr>
        <w:t xml:space="preserve">nological ability </w:t>
      </w:r>
      <w:r w:rsidRPr="008F014A">
        <w:rPr>
          <w:rStyle w:val="StyleUnderline"/>
          <w:highlight w:val="cyan"/>
        </w:rPr>
        <w:t xml:space="preserve">to </w:t>
      </w:r>
      <w:r w:rsidRPr="008F014A">
        <w:rPr>
          <w:rStyle w:val="Emphasis"/>
          <w:highlight w:val="cyan"/>
        </w:rPr>
        <w:t>quickly</w:t>
      </w:r>
      <w:r w:rsidRPr="008F014A">
        <w:rPr>
          <w:rStyle w:val="StyleUnderline"/>
          <w:highlight w:val="cyan"/>
        </w:rPr>
        <w:t xml:space="preserve"> build nuclear weapons</w:t>
      </w:r>
      <w:r w:rsidRPr="00114403">
        <w:rPr>
          <w:sz w:val="16"/>
        </w:rPr>
        <w:t xml:space="preserve">.[18] While Pyongyang claims offensive intentions, it is incredibly unlikely to attempt to use its nuclear forces offensively against the United States. Doing so would be an act of suicide, the disparity between U.S. and North Korean forces is far too great. Instead, these weapons were more than likely obtained for defensive purposes. Pyongyang may not be able to destroy the United States, but it can ensure its own sovereignty. Forcibly trying to topple the Kim regime could escalate into the use of nuclear force if Pyongyang got desperate, and a strike designed to eradicate their nuclear weapons would again invoke this “use it or lose it” mentality. While Pyongyang may not be able to destroy the U.S. with its capabilities, it can undeniably cause immense harm to the US. It could cause even greater harm to smaller, closer countries such as U.S. allies Japan and South Korea. Knowledge of this is a strong deterrent against U.S. intervention, allowing Pyongyang to carry on less cautiously without fearing foreign intervention. The creation of this deterrent may have effectively ensured the sovereignty of the Kim regime for the time being, and they are unlikely to relinquish this guarantee. The establishment of this deterrent highlights some of the challenges in the modern nuclear era. </w:t>
      </w:r>
      <w:r w:rsidRPr="00F24E38">
        <w:rPr>
          <w:rStyle w:val="StyleUnderline"/>
        </w:rPr>
        <w:t xml:space="preserve">North Korea’s </w:t>
      </w:r>
      <w:r w:rsidRPr="00114403">
        <w:rPr>
          <w:sz w:val="16"/>
        </w:rPr>
        <w:t xml:space="preserve">outright </w:t>
      </w:r>
      <w:r w:rsidRPr="00F24E38">
        <w:rPr>
          <w:rStyle w:val="Emphasis"/>
        </w:rPr>
        <w:t>defiance</w:t>
      </w:r>
      <w:r w:rsidRPr="00F24E38">
        <w:rPr>
          <w:rStyle w:val="StyleUnderline"/>
        </w:rPr>
        <w:t xml:space="preserve"> of the nonproliferation regime </w:t>
      </w:r>
      <w:r w:rsidRPr="00F24E38">
        <w:rPr>
          <w:rStyle w:val="Emphasis"/>
        </w:rPr>
        <w:t>sends a signal</w:t>
      </w:r>
      <w:r w:rsidRPr="00F24E38">
        <w:rPr>
          <w:rStyle w:val="StyleUnderline"/>
        </w:rPr>
        <w:t xml:space="preserve"> that other states can build a nuclear capability as well </w:t>
      </w:r>
      <w:r w:rsidRPr="00114403">
        <w:rPr>
          <w:sz w:val="16"/>
        </w:rPr>
        <w:t xml:space="preserve">and that such a force may be an effective way to guarantee their sovereignty against the Western world.[19] </w:t>
      </w:r>
      <w:r w:rsidRPr="008F014A">
        <w:rPr>
          <w:rStyle w:val="StyleUnderline"/>
          <w:highlight w:val="cyan"/>
        </w:rPr>
        <w:t>Prolif</w:t>
      </w:r>
      <w:r w:rsidRPr="00F24E38">
        <w:rPr>
          <w:rStyle w:val="StyleUnderline"/>
        </w:rPr>
        <w:t xml:space="preserve">eration </w:t>
      </w:r>
      <w:r w:rsidRPr="008F014A">
        <w:rPr>
          <w:rStyle w:val="StyleUnderline"/>
          <w:highlight w:val="cyan"/>
        </w:rPr>
        <w:t>to autocratic states is</w:t>
      </w:r>
      <w:r w:rsidRPr="00F24E38">
        <w:rPr>
          <w:rStyle w:val="StyleUnderline"/>
        </w:rPr>
        <w:t xml:space="preserve"> </w:t>
      </w:r>
      <w:r w:rsidRPr="008F014A">
        <w:rPr>
          <w:rStyle w:val="Emphasis"/>
          <w:highlight w:val="cyan"/>
        </w:rPr>
        <w:t>a</w:t>
      </w:r>
      <w:r w:rsidRPr="00F24E38">
        <w:rPr>
          <w:rStyle w:val="Emphasis"/>
        </w:rPr>
        <w:t xml:space="preserve"> cause for </w:t>
      </w:r>
      <w:r w:rsidRPr="008F014A">
        <w:rPr>
          <w:rStyle w:val="Emphasis"/>
          <w:highlight w:val="cyan"/>
        </w:rPr>
        <w:t>concern</w:t>
      </w:r>
      <w:r w:rsidRPr="00F24E38">
        <w:rPr>
          <w:rStyle w:val="StyleUnderline"/>
        </w:rPr>
        <w:t>, primarily because they</w:t>
      </w:r>
      <w:r w:rsidRPr="00114403">
        <w:rPr>
          <w:sz w:val="16"/>
        </w:rPr>
        <w:t xml:space="preserve"> are considerably less stable than democratic states and </w:t>
      </w:r>
      <w:r w:rsidRPr="00F24E38">
        <w:rPr>
          <w:rStyle w:val="StyleUnderline"/>
        </w:rPr>
        <w:t xml:space="preserve">may be </w:t>
      </w:r>
      <w:r w:rsidRPr="008F014A">
        <w:rPr>
          <w:rStyle w:val="Emphasis"/>
          <w:highlight w:val="cyan"/>
        </w:rPr>
        <w:t>more willing to utilize a nuclear weapon</w:t>
      </w:r>
      <w:r w:rsidRPr="00114403">
        <w:rPr>
          <w:sz w:val="16"/>
        </w:rPr>
        <w:t xml:space="preserve">. </w:t>
      </w:r>
      <w:r w:rsidRPr="00F24E38">
        <w:rPr>
          <w:rStyle w:val="StyleUnderline"/>
        </w:rPr>
        <w:t xml:space="preserve">The </w:t>
      </w:r>
      <w:r w:rsidRPr="008F014A">
        <w:rPr>
          <w:rStyle w:val="Emphasis"/>
          <w:highlight w:val="cyan"/>
        </w:rPr>
        <w:t>inherently volatile</w:t>
      </w:r>
      <w:r w:rsidRPr="008F014A">
        <w:rPr>
          <w:rStyle w:val="StyleUnderline"/>
          <w:highlight w:val="cyan"/>
        </w:rPr>
        <w:t xml:space="preserve"> nature of </w:t>
      </w:r>
      <w:r w:rsidRPr="00F24E38">
        <w:rPr>
          <w:rStyle w:val="StyleUnderline"/>
        </w:rPr>
        <w:t xml:space="preserve">these </w:t>
      </w:r>
      <w:r w:rsidRPr="008F014A">
        <w:rPr>
          <w:rStyle w:val="StyleUnderline"/>
          <w:highlight w:val="cyan"/>
        </w:rPr>
        <w:t xml:space="preserve">regimes poses </w:t>
      </w:r>
      <w:r w:rsidRPr="00F24E38">
        <w:rPr>
          <w:rStyle w:val="StyleUnderline"/>
        </w:rPr>
        <w:t xml:space="preserve">a </w:t>
      </w:r>
      <w:r w:rsidRPr="00F24E38">
        <w:rPr>
          <w:rStyle w:val="Emphasis"/>
        </w:rPr>
        <w:t xml:space="preserve">significant </w:t>
      </w:r>
      <w:r w:rsidRPr="008F014A">
        <w:rPr>
          <w:rStyle w:val="Emphasis"/>
          <w:highlight w:val="cyan"/>
        </w:rPr>
        <w:t>challenge</w:t>
      </w:r>
      <w:r w:rsidRPr="00F24E38">
        <w:rPr>
          <w:rStyle w:val="StyleUnderline"/>
        </w:rPr>
        <w:t>.</w:t>
      </w:r>
      <w:r w:rsidRPr="00114403">
        <w:rPr>
          <w:sz w:val="16"/>
        </w:rPr>
        <w:t xml:space="preserve"> North Korea has a very poor and impoverished populace, held under authoritarian rule. </w:t>
      </w:r>
      <w:r w:rsidRPr="00F24E38">
        <w:rPr>
          <w:rStyle w:val="StyleUnderline"/>
        </w:rPr>
        <w:t xml:space="preserve">Regimes such as these are not known for their </w:t>
      </w:r>
      <w:r w:rsidRPr="00F24E38">
        <w:rPr>
          <w:rStyle w:val="Emphasis"/>
        </w:rPr>
        <w:t>longevity</w:t>
      </w:r>
      <w:r w:rsidRPr="00F24E38">
        <w:rPr>
          <w:rStyle w:val="StyleUnderline"/>
        </w:rPr>
        <w:t xml:space="preserve"> and </w:t>
      </w:r>
      <w:r w:rsidRPr="00F24E38">
        <w:rPr>
          <w:rStyle w:val="Emphasis"/>
        </w:rPr>
        <w:t>stability</w:t>
      </w:r>
      <w:r w:rsidRPr="00F24E38">
        <w:rPr>
          <w:rStyle w:val="StyleUnderline"/>
        </w:rPr>
        <w:t xml:space="preserve">. The threat of regime change and revolt from within is a realistic consideration </w:t>
      </w:r>
      <w:r w:rsidRPr="00114403">
        <w:rPr>
          <w:sz w:val="16"/>
        </w:rPr>
        <w:t xml:space="preserve">with autocratic states. </w:t>
      </w:r>
      <w:r w:rsidRPr="00F24E38">
        <w:rPr>
          <w:rStyle w:val="StyleUnderline"/>
        </w:rPr>
        <w:t>If this occurred, it could result in the loss of a nuclear weapon, or their domestic use to quell a rebellion</w:t>
      </w:r>
      <w:r w:rsidRPr="00114403">
        <w:rPr>
          <w:sz w:val="16"/>
        </w:rPr>
        <w:t xml:space="preserve">.[20] </w:t>
      </w:r>
      <w:r w:rsidRPr="00F24E38">
        <w:rPr>
          <w:rStyle w:val="StyleUnderline"/>
        </w:rPr>
        <w:t>It could</w:t>
      </w:r>
      <w:r w:rsidRPr="00114403">
        <w:rPr>
          <w:sz w:val="16"/>
        </w:rPr>
        <w:t xml:space="preserve"> also </w:t>
      </w:r>
      <w:r w:rsidRPr="00F24E38">
        <w:rPr>
          <w:rStyle w:val="Emphasis"/>
        </w:rPr>
        <w:t>escalate into conflict</w:t>
      </w:r>
      <w:r w:rsidRPr="00F24E38">
        <w:rPr>
          <w:rStyle w:val="StyleUnderline"/>
        </w:rPr>
        <w:t xml:space="preserve"> as Chinese and U.S. forces both seek to secure their nuclear assets and </w:t>
      </w:r>
      <w:r w:rsidRPr="00F24E38">
        <w:rPr>
          <w:rStyle w:val="Emphasis"/>
        </w:rPr>
        <w:t>end up in conflict</w:t>
      </w:r>
      <w:r w:rsidRPr="00F24E38">
        <w:rPr>
          <w:rStyle w:val="StyleUnderline"/>
        </w:rPr>
        <w:t xml:space="preserve"> with each other</w:t>
      </w:r>
      <w:r w:rsidRPr="00114403">
        <w:rPr>
          <w:sz w:val="16"/>
        </w:rPr>
        <w:t xml:space="preserve">. China would certainly not accept U.S. forces along the Yalu river, and both would want to immediately seek to ensure the stability of Pyongyang’s nuclear assets. Autocratic states could also safely assume that Western powers would prefer it if they were a democratic government friendly to the West. With the international liberal orders push for global democracy, autocratic rulers are likely to fear Western interference. After Pyongyang’s recent success, a nuclear weapons capability may appear to be an effective way to prevent Western interference and ensure its sovereignty. </w:t>
      </w:r>
      <w:r w:rsidRPr="00F24E38">
        <w:rPr>
          <w:rStyle w:val="StyleUnderline"/>
        </w:rPr>
        <w:t xml:space="preserve">With smaller autocratic states, the </w:t>
      </w:r>
      <w:r w:rsidRPr="008F014A">
        <w:rPr>
          <w:rStyle w:val="Emphasis"/>
          <w:highlight w:val="cyan"/>
        </w:rPr>
        <w:t>constant</w:t>
      </w:r>
      <w:r w:rsidRPr="008F014A">
        <w:rPr>
          <w:rStyle w:val="StyleUnderline"/>
          <w:highlight w:val="cyan"/>
        </w:rPr>
        <w:t xml:space="preserve"> external and internal </w:t>
      </w:r>
      <w:r w:rsidRPr="008F014A">
        <w:rPr>
          <w:rStyle w:val="Emphasis"/>
          <w:highlight w:val="cyan"/>
        </w:rPr>
        <w:t>threats</w:t>
      </w:r>
      <w:r w:rsidRPr="008F014A">
        <w:rPr>
          <w:rStyle w:val="StyleUnderline"/>
          <w:highlight w:val="cyan"/>
        </w:rPr>
        <w:t xml:space="preserve"> to </w:t>
      </w:r>
      <w:r w:rsidRPr="00F24E38">
        <w:rPr>
          <w:rStyle w:val="StyleUnderline"/>
        </w:rPr>
        <w:t xml:space="preserve">the </w:t>
      </w:r>
      <w:r w:rsidRPr="008F014A">
        <w:rPr>
          <w:rStyle w:val="Emphasis"/>
          <w:highlight w:val="cyan"/>
        </w:rPr>
        <w:t>stability</w:t>
      </w:r>
      <w:r w:rsidRPr="008F014A">
        <w:rPr>
          <w:rStyle w:val="StyleUnderline"/>
          <w:highlight w:val="cyan"/>
        </w:rPr>
        <w:t xml:space="preserve"> of </w:t>
      </w:r>
      <w:r w:rsidRPr="00F24E38">
        <w:rPr>
          <w:rStyle w:val="StyleUnderline"/>
        </w:rPr>
        <w:t xml:space="preserve">their </w:t>
      </w:r>
      <w:r w:rsidRPr="008F014A">
        <w:rPr>
          <w:rStyle w:val="StyleUnderline"/>
          <w:highlight w:val="cyan"/>
        </w:rPr>
        <w:t xml:space="preserve">regimes </w:t>
      </w:r>
      <w:r w:rsidRPr="008F014A">
        <w:rPr>
          <w:rStyle w:val="Emphasis"/>
          <w:highlight w:val="cyan"/>
        </w:rPr>
        <w:t>breed paranoia and volatility</w:t>
      </w:r>
      <w:r w:rsidRPr="00F24E38">
        <w:rPr>
          <w:rStyle w:val="StyleUnderline"/>
        </w:rPr>
        <w:t>.</w:t>
      </w:r>
      <w:r w:rsidRPr="00114403">
        <w:rPr>
          <w:sz w:val="16"/>
        </w:rPr>
        <w:t xml:space="preserve"> </w:t>
      </w:r>
      <w:r w:rsidRPr="00F24E38">
        <w:rPr>
          <w:rStyle w:val="StyleUnderline"/>
        </w:rPr>
        <w:t>Leading government officials tend to be promoted based on loyalty rather than competence,</w:t>
      </w:r>
      <w:r w:rsidRPr="00114403">
        <w:rPr>
          <w:sz w:val="16"/>
        </w:rPr>
        <w:t xml:space="preserve"> and disagreement or discontent with the dictator may be punished harshly, stifling progress and ingenuity. </w:t>
      </w:r>
      <w:r w:rsidRPr="00F24E38">
        <w:rPr>
          <w:rStyle w:val="StyleUnderline"/>
        </w:rPr>
        <w:t xml:space="preserve">These </w:t>
      </w:r>
      <w:r w:rsidRPr="008F014A">
        <w:rPr>
          <w:rStyle w:val="StyleUnderline"/>
          <w:highlight w:val="cyan"/>
        </w:rPr>
        <w:t>regimes also</w:t>
      </w:r>
      <w:r w:rsidRPr="00F24E38">
        <w:rPr>
          <w:rStyle w:val="StyleUnderline"/>
        </w:rPr>
        <w:t xml:space="preserve"> tend to </w:t>
      </w:r>
      <w:r w:rsidRPr="008F014A">
        <w:rPr>
          <w:rStyle w:val="StyleUnderline"/>
          <w:highlight w:val="cyan"/>
        </w:rPr>
        <w:t xml:space="preserve">have strong military leadership </w:t>
      </w:r>
      <w:r w:rsidRPr="00F24E38">
        <w:rPr>
          <w:rStyle w:val="StyleUnderline"/>
        </w:rPr>
        <w:t>directing the country.</w:t>
      </w:r>
      <w:r w:rsidRPr="00114403">
        <w:rPr>
          <w:sz w:val="16"/>
        </w:rPr>
        <w:t xml:space="preserve"> Pakistan is notable in this regard, where the military maintains significant control over the government and has a history of instigating a military coup when they dislike civilian leadership. Pakistan has had four separate military coups since its creation, with military dictators constantly consolidating their power into the executive branch.[21] </w:t>
      </w:r>
      <w:r w:rsidRPr="00F24E38">
        <w:rPr>
          <w:rStyle w:val="StyleUnderline"/>
        </w:rPr>
        <w:t xml:space="preserve">Military leadership is </w:t>
      </w:r>
      <w:r w:rsidRPr="008F014A">
        <w:rPr>
          <w:rStyle w:val="Emphasis"/>
          <w:highlight w:val="cyan"/>
        </w:rPr>
        <w:t xml:space="preserve">far more likely to see nuclear weapons </w:t>
      </w:r>
      <w:r w:rsidRPr="00F24E38">
        <w:rPr>
          <w:rStyle w:val="Emphasis"/>
        </w:rPr>
        <w:t xml:space="preserve">use </w:t>
      </w:r>
      <w:r w:rsidRPr="008F014A">
        <w:rPr>
          <w:rStyle w:val="Emphasis"/>
          <w:highlight w:val="cyan"/>
        </w:rPr>
        <w:t xml:space="preserve">as </w:t>
      </w:r>
      <w:r w:rsidRPr="00F24E38">
        <w:rPr>
          <w:rStyle w:val="Emphasis"/>
        </w:rPr>
        <w:t xml:space="preserve">a </w:t>
      </w:r>
      <w:r w:rsidRPr="008F014A">
        <w:rPr>
          <w:rStyle w:val="Emphasis"/>
          <w:highlight w:val="cyan"/>
        </w:rPr>
        <w:t>viable option</w:t>
      </w:r>
      <w:r w:rsidRPr="00F24E38">
        <w:rPr>
          <w:rStyle w:val="StyleUnderline"/>
        </w:rPr>
        <w:t xml:space="preserve">, which </w:t>
      </w:r>
      <w:r w:rsidRPr="00F24E38">
        <w:rPr>
          <w:rStyle w:val="Emphasis"/>
        </w:rPr>
        <w:t>increases the instability</w:t>
      </w:r>
      <w:r w:rsidRPr="00F24E38">
        <w:rPr>
          <w:rStyle w:val="StyleUnderline"/>
        </w:rPr>
        <w:t xml:space="preserve"> of nuclear autocratic regimes even further</w:t>
      </w:r>
      <w:r w:rsidRPr="00114403">
        <w:rPr>
          <w:sz w:val="16"/>
        </w:rPr>
        <w:t xml:space="preserve">. Civilian leadership has arguably been a key factor in preventing nuclear use thus far. Military officers often possess a different mindset and attitude on the subject than civilian leadership due to their career path. </w:t>
      </w:r>
      <w:r w:rsidRPr="00F24E38">
        <w:rPr>
          <w:rStyle w:val="StyleUnderline"/>
        </w:rPr>
        <w:t>During the Cold War, there were numerous instances where the Joint Chiefs of Staff were far more willing to utilize nuclear weapons in a preventive war and were reined in by U.S. civilian leadership</w:t>
      </w:r>
      <w:r w:rsidRPr="00114403">
        <w:rPr>
          <w:sz w:val="16"/>
        </w:rPr>
        <w:t xml:space="preserve">.[22] </w:t>
      </w:r>
      <w:r w:rsidRPr="008F014A">
        <w:rPr>
          <w:rStyle w:val="StyleUnderline"/>
          <w:highlight w:val="cyan"/>
        </w:rPr>
        <w:t>Throughout the Cold War</w:t>
      </w:r>
      <w:r w:rsidRPr="00F24E38">
        <w:rPr>
          <w:rStyle w:val="StyleUnderline"/>
        </w:rPr>
        <w:t xml:space="preserve">, </w:t>
      </w:r>
      <w:r w:rsidRPr="008F014A">
        <w:rPr>
          <w:rStyle w:val="StyleUnderline"/>
          <w:highlight w:val="cyan"/>
        </w:rPr>
        <w:t xml:space="preserve">there were </w:t>
      </w:r>
      <w:r w:rsidRPr="008F014A">
        <w:rPr>
          <w:rStyle w:val="Emphasis"/>
          <w:highlight w:val="cyan"/>
        </w:rPr>
        <w:t>numerous false alarms</w:t>
      </w:r>
      <w:r w:rsidRPr="00F24E38">
        <w:rPr>
          <w:rStyle w:val="StyleUnderline"/>
        </w:rPr>
        <w:t xml:space="preserve">; equipment detected </w:t>
      </w:r>
      <w:r w:rsidRPr="008F014A">
        <w:rPr>
          <w:rStyle w:val="StyleUnderline"/>
          <w:highlight w:val="cyan"/>
        </w:rPr>
        <w:t>missile launches that did not exist</w:t>
      </w:r>
      <w:r w:rsidRPr="00F24E38">
        <w:rPr>
          <w:rStyle w:val="StyleUnderline"/>
        </w:rPr>
        <w:t xml:space="preserve">, </w:t>
      </w:r>
      <w:r w:rsidRPr="008F014A">
        <w:rPr>
          <w:rStyle w:val="StyleUnderline"/>
          <w:highlight w:val="cyan"/>
        </w:rPr>
        <w:t xml:space="preserve">drills </w:t>
      </w:r>
      <w:r w:rsidRPr="00F24E38">
        <w:rPr>
          <w:rStyle w:val="StyleUnderline"/>
        </w:rPr>
        <w:t xml:space="preserve">were </w:t>
      </w:r>
      <w:r w:rsidRPr="008F014A">
        <w:rPr>
          <w:rStyle w:val="StyleUnderline"/>
          <w:highlight w:val="cyan"/>
        </w:rPr>
        <w:t xml:space="preserve">confused for </w:t>
      </w:r>
      <w:r w:rsidRPr="00F24E38">
        <w:rPr>
          <w:rStyle w:val="StyleUnderline"/>
        </w:rPr>
        <w:t xml:space="preserve">real </w:t>
      </w:r>
      <w:r w:rsidRPr="008F014A">
        <w:rPr>
          <w:rStyle w:val="StyleUnderline"/>
          <w:highlight w:val="cyan"/>
        </w:rPr>
        <w:t>launches</w:t>
      </w:r>
      <w:r w:rsidRPr="00F24E38">
        <w:rPr>
          <w:rStyle w:val="StyleUnderline"/>
        </w:rPr>
        <w:t xml:space="preserve">, and </w:t>
      </w:r>
      <w:r w:rsidRPr="008F014A">
        <w:rPr>
          <w:rStyle w:val="StyleUnderline"/>
          <w:highlight w:val="cyan"/>
        </w:rPr>
        <w:t xml:space="preserve">communication cut-offs and </w:t>
      </w:r>
      <w:r w:rsidRPr="00F24E38">
        <w:rPr>
          <w:rStyle w:val="StyleUnderline"/>
        </w:rPr>
        <w:t xml:space="preserve">the </w:t>
      </w:r>
      <w:r w:rsidRPr="00F24E38">
        <w:rPr>
          <w:rStyle w:val="Emphasis"/>
        </w:rPr>
        <w:t>“</w:t>
      </w:r>
      <w:r w:rsidRPr="008F014A">
        <w:rPr>
          <w:rStyle w:val="Emphasis"/>
          <w:highlight w:val="cyan"/>
        </w:rPr>
        <w:t>fog of war</w:t>
      </w:r>
      <w:r w:rsidRPr="00F24E38">
        <w:rPr>
          <w:rStyle w:val="Emphasis"/>
        </w:rPr>
        <w:t>”</w:t>
      </w:r>
      <w:r w:rsidRPr="00F24E38">
        <w:rPr>
          <w:rStyle w:val="StyleUnderline"/>
        </w:rPr>
        <w:t xml:space="preserve"> </w:t>
      </w:r>
      <w:r w:rsidRPr="008F014A">
        <w:rPr>
          <w:rStyle w:val="StyleUnderline"/>
          <w:highlight w:val="cyan"/>
        </w:rPr>
        <w:t>nearly led to nuclear use</w:t>
      </w:r>
      <w:r w:rsidRPr="00F24E38">
        <w:rPr>
          <w:rStyle w:val="StyleUnderline"/>
        </w:rPr>
        <w:t>.</w:t>
      </w:r>
      <w:r w:rsidRPr="00114403">
        <w:rPr>
          <w:sz w:val="16"/>
        </w:rPr>
        <w:t xml:space="preserve">[23] </w:t>
      </w:r>
      <w:r w:rsidRPr="00F24E38">
        <w:rPr>
          <w:rStyle w:val="StyleUnderline"/>
        </w:rPr>
        <w:t xml:space="preserve">If faced with similar threats, it is </w:t>
      </w:r>
      <w:r w:rsidRPr="00F24E38">
        <w:rPr>
          <w:rStyle w:val="Emphasis"/>
        </w:rPr>
        <w:t>less likely</w:t>
      </w:r>
      <w:r w:rsidRPr="00F24E38">
        <w:rPr>
          <w:rStyle w:val="StyleUnderline"/>
        </w:rPr>
        <w:t xml:space="preserve"> that an autocratic state will respond in such a </w:t>
      </w:r>
      <w:r w:rsidRPr="00F24E38">
        <w:rPr>
          <w:rStyle w:val="Emphasis"/>
        </w:rPr>
        <w:t>level-headed manner</w:t>
      </w:r>
      <w:r w:rsidRPr="00F24E38">
        <w:rPr>
          <w:rStyle w:val="StyleUnderline"/>
        </w:rPr>
        <w:t>.</w:t>
      </w:r>
      <w:r w:rsidRPr="00114403">
        <w:rPr>
          <w:sz w:val="16"/>
        </w:rPr>
        <w:t xml:space="preserve"> With shorter-range nuclear weapons, this could be exacerbated. </w:t>
      </w:r>
      <w:r w:rsidRPr="00F24E38">
        <w:rPr>
          <w:rStyle w:val="StyleUnderline"/>
        </w:rPr>
        <w:t xml:space="preserve">These </w:t>
      </w:r>
      <w:r w:rsidRPr="008F014A">
        <w:rPr>
          <w:rStyle w:val="StyleUnderline"/>
          <w:highlight w:val="cyan"/>
        </w:rPr>
        <w:t xml:space="preserve">states </w:t>
      </w:r>
      <w:r w:rsidRPr="00F24E38">
        <w:rPr>
          <w:rStyle w:val="StyleUnderline"/>
        </w:rPr>
        <w:t xml:space="preserve">are </w:t>
      </w:r>
      <w:r w:rsidRPr="008F014A">
        <w:rPr>
          <w:rStyle w:val="Emphasis"/>
          <w:highlight w:val="cyan"/>
        </w:rPr>
        <w:t>less likely to have a</w:t>
      </w:r>
      <w:r w:rsidRPr="00F24E38">
        <w:rPr>
          <w:rStyle w:val="Emphasis"/>
        </w:rPr>
        <w:t xml:space="preserve"> robust, </w:t>
      </w:r>
      <w:r w:rsidRPr="008F014A">
        <w:rPr>
          <w:rStyle w:val="Emphasis"/>
          <w:highlight w:val="cyan"/>
        </w:rPr>
        <w:t>survivable nuclear arsenal</w:t>
      </w:r>
      <w:r w:rsidRPr="00F24E38">
        <w:rPr>
          <w:rStyle w:val="StyleUnderline"/>
        </w:rPr>
        <w:t xml:space="preserve">. If a state’s nuclear arsenal is threatened, it is likely to </w:t>
      </w:r>
      <w:r w:rsidRPr="00F24E38">
        <w:rPr>
          <w:rStyle w:val="Emphasis"/>
        </w:rPr>
        <w:t>take action to ensure its survival or use.</w:t>
      </w:r>
      <w:r w:rsidRPr="00F24E38">
        <w:rPr>
          <w:rStyle w:val="StyleUnderline"/>
        </w:rPr>
        <w:t xml:space="preserve"> </w:t>
      </w:r>
      <w:r w:rsidRPr="00114403">
        <w:rPr>
          <w:sz w:val="16"/>
        </w:rPr>
        <w:t xml:space="preserve">Without having the same geographic separation that the U.S. and USSR did, several states today rely on shorter-range weapons, like short-range missiles and multi-role fighter/bomber aircraft. Whether these weapons systems carry nuclear or conventional payloads may be unknown; being forced to make a rapid decision to respond to a potential threat may push a state over the edge to ensure its security.[24] </w:t>
      </w:r>
      <w:r w:rsidRPr="00F24E38">
        <w:rPr>
          <w:rStyle w:val="StyleUnderline"/>
        </w:rPr>
        <w:t xml:space="preserve">Particularly </w:t>
      </w:r>
      <w:r w:rsidRPr="008F014A">
        <w:rPr>
          <w:rStyle w:val="StyleUnderline"/>
          <w:highlight w:val="cyan"/>
        </w:rPr>
        <w:t>concerning</w:t>
      </w:r>
      <w:r w:rsidRPr="00114403">
        <w:rPr>
          <w:sz w:val="16"/>
        </w:rPr>
        <w:t xml:space="preserve">, at least in regard to stability, </w:t>
      </w:r>
      <w:r w:rsidRPr="008F014A">
        <w:rPr>
          <w:rStyle w:val="StyleUnderline"/>
          <w:highlight w:val="cyan"/>
        </w:rPr>
        <w:t xml:space="preserve">is the </w:t>
      </w:r>
      <w:r w:rsidRPr="008F014A">
        <w:rPr>
          <w:rStyle w:val="Emphasis"/>
          <w:highlight w:val="cyan"/>
        </w:rPr>
        <w:t>smaller size</w:t>
      </w:r>
      <w:r w:rsidRPr="008F014A">
        <w:rPr>
          <w:rStyle w:val="StyleUnderline"/>
          <w:highlight w:val="cyan"/>
        </w:rPr>
        <w:t xml:space="preserve"> and </w:t>
      </w:r>
      <w:r w:rsidRPr="00F24E38">
        <w:rPr>
          <w:rStyle w:val="StyleUnderline"/>
        </w:rPr>
        <w:t xml:space="preserve">the </w:t>
      </w:r>
      <w:r w:rsidRPr="008F014A">
        <w:rPr>
          <w:rStyle w:val="Emphasis"/>
          <w:highlight w:val="cyan"/>
        </w:rPr>
        <w:t>heightened vulnerability</w:t>
      </w:r>
      <w:r w:rsidRPr="008F014A">
        <w:rPr>
          <w:rStyle w:val="StyleUnderline"/>
          <w:highlight w:val="cyan"/>
        </w:rPr>
        <w:t xml:space="preserve"> of many arsenals </w:t>
      </w:r>
      <w:r w:rsidRPr="00F24E38">
        <w:rPr>
          <w:rStyle w:val="StyleUnderline"/>
        </w:rPr>
        <w:t>compared to other states</w:t>
      </w:r>
      <w:r w:rsidRPr="00114403">
        <w:rPr>
          <w:sz w:val="16"/>
        </w:rPr>
        <w:t xml:space="preserve">. </w:t>
      </w:r>
      <w:r w:rsidRPr="00F24E38">
        <w:rPr>
          <w:rStyle w:val="StyleUnderline"/>
        </w:rPr>
        <w:t xml:space="preserve">The </w:t>
      </w:r>
      <w:r w:rsidRPr="008F014A">
        <w:rPr>
          <w:rStyle w:val="StyleUnderline"/>
          <w:highlight w:val="cyan"/>
        </w:rPr>
        <w:t xml:space="preserve">multipolar nuclear order </w:t>
      </w:r>
      <w:r w:rsidRPr="008F014A">
        <w:rPr>
          <w:rStyle w:val="Emphasis"/>
          <w:highlight w:val="cyan"/>
        </w:rPr>
        <w:t xml:space="preserve">lacks </w:t>
      </w:r>
      <w:r w:rsidRPr="00F24E38">
        <w:rPr>
          <w:rStyle w:val="Emphasis"/>
        </w:rPr>
        <w:t xml:space="preserve">the same levels of </w:t>
      </w:r>
      <w:r w:rsidRPr="008F014A">
        <w:rPr>
          <w:rStyle w:val="Emphasis"/>
          <w:highlight w:val="cyan"/>
        </w:rPr>
        <w:t>parity</w:t>
      </w:r>
      <w:r w:rsidRPr="008F014A">
        <w:rPr>
          <w:rStyle w:val="StyleUnderline"/>
          <w:highlight w:val="cyan"/>
        </w:rPr>
        <w:t xml:space="preserve"> </w:t>
      </w:r>
      <w:r w:rsidRPr="00F24E38">
        <w:rPr>
          <w:rStyle w:val="StyleUnderline"/>
        </w:rPr>
        <w:t>both quantitatively and qualitatively that were present in the Cold War</w:t>
      </w:r>
      <w:r w:rsidRPr="00114403">
        <w:rPr>
          <w:sz w:val="16"/>
        </w:rPr>
        <w:t xml:space="preserve">. </w:t>
      </w:r>
      <w:r w:rsidRPr="00F24E38">
        <w:rPr>
          <w:rStyle w:val="StyleUnderline"/>
        </w:rPr>
        <w:t xml:space="preserve">The number of weapons between states </w:t>
      </w:r>
      <w:r w:rsidRPr="00F24E38">
        <w:rPr>
          <w:rStyle w:val="Emphasis"/>
        </w:rPr>
        <w:t>varies significantly</w:t>
      </w:r>
      <w:r w:rsidRPr="00F24E38">
        <w:rPr>
          <w:rStyle w:val="StyleUnderline"/>
        </w:rPr>
        <w:t>.</w:t>
      </w:r>
      <w:r w:rsidRPr="00114403">
        <w:rPr>
          <w:sz w:val="16"/>
        </w:rPr>
        <w:t xml:space="preserve"> While exact numbers are typically classified, </w:t>
      </w:r>
      <w:r w:rsidRPr="00F24E38">
        <w:rPr>
          <w:rStyle w:val="StyleUnderline"/>
        </w:rPr>
        <w:t>experts have estimated a range varying from approximately 20 warheads in North Korea, to around 6,000 for both the U.S. and Russia</w:t>
      </w:r>
      <w:r w:rsidRPr="00114403">
        <w:rPr>
          <w:sz w:val="16"/>
        </w:rPr>
        <w:t xml:space="preserve">.[25] </w:t>
      </w:r>
      <w:r w:rsidRPr="00F24E38">
        <w:rPr>
          <w:rStyle w:val="StyleUnderline"/>
        </w:rPr>
        <w:t xml:space="preserve">Destroying all the nuclear weapons in North Korea is </w:t>
      </w:r>
      <w:r w:rsidRPr="00F24E38">
        <w:rPr>
          <w:rStyle w:val="Emphasis"/>
        </w:rPr>
        <w:t>significantly easier</w:t>
      </w:r>
      <w:r w:rsidRPr="00F24E38">
        <w:rPr>
          <w:rStyle w:val="StyleUnderline"/>
        </w:rPr>
        <w:t xml:space="preserve"> to do than performing the same action against the U.S. or Russia, and this may be </w:t>
      </w:r>
      <w:r w:rsidRPr="008F014A">
        <w:rPr>
          <w:rStyle w:val="StyleUnderline"/>
          <w:highlight w:val="cyan"/>
        </w:rPr>
        <w:t xml:space="preserve">especially true with </w:t>
      </w:r>
      <w:r w:rsidRPr="00F24E38">
        <w:rPr>
          <w:rStyle w:val="StyleUnderline"/>
        </w:rPr>
        <w:t>an</w:t>
      </w:r>
      <w:r w:rsidRPr="00114403">
        <w:rPr>
          <w:sz w:val="16"/>
        </w:rPr>
        <w:t xml:space="preserve"> </w:t>
      </w:r>
      <w:r w:rsidRPr="00F24E38">
        <w:rPr>
          <w:rStyle w:val="StyleUnderline"/>
        </w:rPr>
        <w:t xml:space="preserve">even </w:t>
      </w:r>
      <w:r w:rsidRPr="008F014A">
        <w:rPr>
          <w:rStyle w:val="StyleUnderline"/>
          <w:highlight w:val="cyan"/>
        </w:rPr>
        <w:t>newer</w:t>
      </w:r>
      <w:r w:rsidRPr="00114403">
        <w:rPr>
          <w:sz w:val="16"/>
          <w:highlight w:val="cyan"/>
        </w:rPr>
        <w:t xml:space="preserve"> </w:t>
      </w:r>
      <w:r w:rsidRPr="00114403">
        <w:rPr>
          <w:sz w:val="16"/>
        </w:rPr>
        <w:t xml:space="preserve">autocratic </w:t>
      </w:r>
      <w:r w:rsidRPr="008F014A">
        <w:rPr>
          <w:rStyle w:val="StyleUnderline"/>
          <w:highlight w:val="cyan"/>
        </w:rPr>
        <w:t xml:space="preserve">state </w:t>
      </w:r>
      <w:r w:rsidRPr="00F24E38">
        <w:rPr>
          <w:rStyle w:val="StyleUnderline"/>
        </w:rPr>
        <w:t>that develops a brand-new nuclear capability</w:t>
      </w:r>
      <w:r w:rsidRPr="00114403">
        <w:rPr>
          <w:sz w:val="16"/>
        </w:rPr>
        <w:t xml:space="preserve">. </w:t>
      </w:r>
      <w:r w:rsidRPr="00F24E38">
        <w:rPr>
          <w:rStyle w:val="StyleUnderline"/>
        </w:rPr>
        <w:t xml:space="preserve">The </w:t>
      </w:r>
      <w:r w:rsidRPr="008F014A">
        <w:rPr>
          <w:rStyle w:val="StyleUnderline"/>
          <w:highlight w:val="cyan"/>
        </w:rPr>
        <w:t xml:space="preserve">parity dilemma </w:t>
      </w:r>
      <w:r w:rsidRPr="00F24E38">
        <w:rPr>
          <w:rStyle w:val="StyleUnderline"/>
        </w:rPr>
        <w:t xml:space="preserve">further </w:t>
      </w:r>
      <w:r w:rsidRPr="008F014A">
        <w:rPr>
          <w:rStyle w:val="StyleUnderline"/>
          <w:highlight w:val="cyan"/>
        </w:rPr>
        <w:t>extends to conventional capabilities.</w:t>
      </w:r>
      <w:r w:rsidRPr="00114403">
        <w:rPr>
          <w:sz w:val="16"/>
          <w:highlight w:val="cyan"/>
        </w:rPr>
        <w:t xml:space="preserve"> </w:t>
      </w:r>
      <w:r w:rsidRPr="00F24E38">
        <w:rPr>
          <w:rStyle w:val="StyleUnderline"/>
        </w:rPr>
        <w:t xml:space="preserve">A </w:t>
      </w:r>
      <w:r w:rsidRPr="008F014A">
        <w:rPr>
          <w:rStyle w:val="StyleUnderline"/>
          <w:highlight w:val="cyan"/>
        </w:rPr>
        <w:t xml:space="preserve">state with inferior </w:t>
      </w:r>
      <w:r w:rsidRPr="00F24E38">
        <w:rPr>
          <w:rStyle w:val="StyleUnderline"/>
        </w:rPr>
        <w:t xml:space="preserve">conventional </w:t>
      </w:r>
      <w:r w:rsidRPr="008F014A">
        <w:rPr>
          <w:rStyle w:val="StyleUnderline"/>
          <w:highlight w:val="cyan"/>
        </w:rPr>
        <w:t>capabilities</w:t>
      </w:r>
      <w:r w:rsidRPr="00114403">
        <w:rPr>
          <w:sz w:val="16"/>
          <w:highlight w:val="cyan"/>
        </w:rPr>
        <w:t xml:space="preserve"> </w:t>
      </w:r>
      <w:r w:rsidRPr="00114403">
        <w:rPr>
          <w:sz w:val="16"/>
        </w:rPr>
        <w:t xml:space="preserve">such as North Korea compared to the U.S. or Pakistan compared to India, </w:t>
      </w:r>
      <w:r w:rsidRPr="00F24E38">
        <w:rPr>
          <w:rStyle w:val="StyleUnderline"/>
        </w:rPr>
        <w:t xml:space="preserve">may </w:t>
      </w:r>
      <w:r w:rsidRPr="008F014A">
        <w:rPr>
          <w:rStyle w:val="Emphasis"/>
          <w:highlight w:val="cyan"/>
        </w:rPr>
        <w:t>feel pressured</w:t>
      </w:r>
      <w:r w:rsidRPr="008F014A">
        <w:rPr>
          <w:rStyle w:val="StyleUnderline"/>
          <w:highlight w:val="cyan"/>
        </w:rPr>
        <w:t xml:space="preserve"> </w:t>
      </w:r>
      <w:r w:rsidRPr="00F24E38">
        <w:rPr>
          <w:rStyle w:val="StyleUnderline"/>
        </w:rPr>
        <w:t xml:space="preserve">into utilizing, or at least threatening, </w:t>
      </w:r>
      <w:r w:rsidRPr="008F014A">
        <w:rPr>
          <w:rStyle w:val="StyleUnderline"/>
          <w:highlight w:val="cyan"/>
        </w:rPr>
        <w:t xml:space="preserve">to use </w:t>
      </w:r>
      <w:r w:rsidRPr="00F24E38">
        <w:rPr>
          <w:rStyle w:val="StyleUnderline"/>
        </w:rPr>
        <w:t xml:space="preserve">its </w:t>
      </w:r>
      <w:r w:rsidRPr="008F014A">
        <w:rPr>
          <w:rStyle w:val="StyleUnderline"/>
          <w:highlight w:val="cyan"/>
        </w:rPr>
        <w:t xml:space="preserve">nuclear capabilities </w:t>
      </w:r>
      <w:r w:rsidRPr="00F24E38">
        <w:rPr>
          <w:rStyle w:val="StyleUnderline"/>
        </w:rPr>
        <w:t xml:space="preserve">to </w:t>
      </w:r>
      <w:r w:rsidRPr="00F24E38">
        <w:rPr>
          <w:rStyle w:val="Emphasis"/>
        </w:rPr>
        <w:t>make up for its inferiority</w:t>
      </w:r>
      <w:r w:rsidRPr="00114403">
        <w:rPr>
          <w:sz w:val="16"/>
        </w:rPr>
        <w:t xml:space="preserve">. </w:t>
      </w:r>
      <w:r w:rsidRPr="00F24E38">
        <w:rPr>
          <w:rStyle w:val="StyleUnderline"/>
        </w:rPr>
        <w:t xml:space="preserve">If a nuclear-armed state lacks an effective conventional response option and is faced with a crisis that threatens its security, it may </w:t>
      </w:r>
      <w:r w:rsidRPr="008F014A">
        <w:rPr>
          <w:rStyle w:val="Emphasis"/>
          <w:highlight w:val="cyan"/>
        </w:rPr>
        <w:t>decide to escalate</w:t>
      </w:r>
      <w:r w:rsidRPr="00F24E38">
        <w:rPr>
          <w:rStyle w:val="StyleUnderline"/>
        </w:rPr>
        <w:t xml:space="preserve"> with a</w:t>
      </w:r>
      <w:r w:rsidRPr="00114403">
        <w:rPr>
          <w:sz w:val="16"/>
        </w:rPr>
        <w:t xml:space="preserve"> limited </w:t>
      </w:r>
      <w:r w:rsidRPr="00F24E38">
        <w:rPr>
          <w:rStyle w:val="StyleUnderline"/>
        </w:rPr>
        <w:t xml:space="preserve">nuclear strike to preserve its </w:t>
      </w:r>
      <w:r w:rsidRPr="00F24E38">
        <w:rPr>
          <w:rStyle w:val="Emphasis"/>
        </w:rPr>
        <w:t>integrity</w:t>
      </w:r>
      <w:r w:rsidRPr="00F24E38">
        <w:rPr>
          <w:rStyle w:val="StyleUnderline"/>
        </w:rPr>
        <w:t xml:space="preserve"> and </w:t>
      </w:r>
      <w:r w:rsidRPr="00F24E38">
        <w:rPr>
          <w:rStyle w:val="Emphasis"/>
        </w:rPr>
        <w:t>security</w:t>
      </w:r>
      <w:r w:rsidRPr="00F24E38">
        <w:rPr>
          <w:rStyle w:val="StyleUnderline"/>
        </w:rPr>
        <w:t>.</w:t>
      </w:r>
    </w:p>
    <w:p w14:paraId="34741C6F" w14:textId="77777777" w:rsidR="006E3381" w:rsidRPr="00C30E14" w:rsidRDefault="006E3381" w:rsidP="006E3381"/>
    <w:p w14:paraId="05922447" w14:textId="53773A45" w:rsidR="005A20FD" w:rsidRDefault="005A20FD" w:rsidP="005A20FD">
      <w:pPr>
        <w:pStyle w:val="Heading3"/>
      </w:pPr>
      <w:r>
        <w:t>!—AT: Strikes Good</w:t>
      </w:r>
      <w:r w:rsidR="00E42896">
        <w:t>—2NC</w:t>
      </w:r>
    </w:p>
    <w:p w14:paraId="68EFF4B8" w14:textId="33F202E1" w:rsidR="005A20FD" w:rsidRPr="00114403" w:rsidRDefault="00114403" w:rsidP="005A20FD">
      <w:pPr>
        <w:pStyle w:val="Heading4"/>
      </w:pPr>
      <w:r>
        <w:t xml:space="preserve">Strikes fail—they just encourage </w:t>
      </w:r>
      <w:r>
        <w:rPr>
          <w:u w:val="single"/>
        </w:rPr>
        <w:t>opacity</w:t>
      </w:r>
    </w:p>
    <w:p w14:paraId="588C21B1" w14:textId="7088B0EE" w:rsidR="005A20FD" w:rsidRDefault="005A20FD" w:rsidP="005A20FD">
      <w:r w:rsidRPr="00B86F03">
        <w:rPr>
          <w:rStyle w:val="Style13ptBold"/>
        </w:rPr>
        <w:t>Allison 25</w:t>
      </w:r>
      <w:r>
        <w:t xml:space="preserve">, Fellow at Yale University’s Nuclear Security Program. (David Minchin Allison, 7-14-2025, “Why Force Fails to Stop Nuclear Proliferation” Foreign Affairs </w:t>
      </w:r>
      <w:r w:rsidRPr="002B3AED">
        <w:t>https://www.foreignaffairs.com/united-states/why-force-fails-stop-nuclear-proliferation</w:t>
      </w:r>
      <w:r>
        <w:t xml:space="preserve">) wtk </w:t>
      </w:r>
    </w:p>
    <w:p w14:paraId="12F55DE4" w14:textId="77777777" w:rsidR="005A20FD" w:rsidRDefault="005A20FD" w:rsidP="005A20FD"/>
    <w:p w14:paraId="6A1FBE74" w14:textId="77777777" w:rsidR="005A20FD" w:rsidRPr="00B209DB" w:rsidRDefault="005A20FD" w:rsidP="005A20FD">
      <w:pPr>
        <w:rPr>
          <w:sz w:val="16"/>
        </w:rPr>
      </w:pPr>
      <w:r w:rsidRPr="00B209DB">
        <w:rPr>
          <w:sz w:val="16"/>
        </w:rPr>
        <w:t>THE NUCLEAR UNDERGROUND</w:t>
      </w:r>
    </w:p>
    <w:p w14:paraId="5EDA650B" w14:textId="77777777" w:rsidR="005A20FD" w:rsidRPr="00B209DB" w:rsidRDefault="005A20FD" w:rsidP="005A20FD">
      <w:pPr>
        <w:rPr>
          <w:sz w:val="16"/>
        </w:rPr>
      </w:pPr>
      <w:r w:rsidRPr="00E42896">
        <w:rPr>
          <w:rStyle w:val="StyleUnderline"/>
          <w:highlight w:val="cyan"/>
        </w:rPr>
        <w:t>Iran has</w:t>
      </w:r>
      <w:r w:rsidRPr="00E73153">
        <w:rPr>
          <w:rStyle w:val="StyleUnderline"/>
        </w:rPr>
        <w:t xml:space="preserve"> long </w:t>
      </w:r>
      <w:r w:rsidRPr="00E42896">
        <w:rPr>
          <w:rStyle w:val="StyleUnderline"/>
          <w:highlight w:val="cyan"/>
        </w:rPr>
        <w:t>weathered attacks that failed to fatally damage its nuclear program</w:t>
      </w:r>
      <w:r w:rsidRPr="00B209DB">
        <w:rPr>
          <w:sz w:val="16"/>
        </w:rPr>
        <w:t xml:space="preserve">. </w:t>
      </w:r>
      <w:r w:rsidRPr="00E73153">
        <w:rPr>
          <w:rStyle w:val="StyleUnderline"/>
        </w:rPr>
        <w:t>These include</w:t>
      </w:r>
      <w:r w:rsidRPr="00B209DB">
        <w:rPr>
          <w:sz w:val="16"/>
        </w:rPr>
        <w:t xml:space="preserve"> the </w:t>
      </w:r>
      <w:r w:rsidRPr="00E73153">
        <w:rPr>
          <w:rStyle w:val="StyleUnderline"/>
        </w:rPr>
        <w:t>Stuxnet</w:t>
      </w:r>
      <w:r w:rsidRPr="00B209DB">
        <w:rPr>
          <w:sz w:val="16"/>
        </w:rPr>
        <w:t xml:space="preserve"> cyberattack on the Natanz facility, a joint U.S.-Israeli effort that damaged roughly 1,000 centrifuges in 2009 and 2010; </w:t>
      </w:r>
      <w:r w:rsidRPr="00E73153">
        <w:rPr>
          <w:rStyle w:val="StyleUnderline"/>
        </w:rPr>
        <w:t>a wave of Israeli assassinations of Iranian nuclear scientists</w:t>
      </w:r>
      <w:r w:rsidRPr="00B209DB">
        <w:rPr>
          <w:sz w:val="16"/>
        </w:rPr>
        <w:t xml:space="preserve"> between 2010 and 2012; and more recent </w:t>
      </w:r>
      <w:r w:rsidRPr="00E73153">
        <w:rPr>
          <w:rStyle w:val="StyleUnderline"/>
        </w:rPr>
        <w:t xml:space="preserve">Israeli acts of sabotage against </w:t>
      </w:r>
      <w:r w:rsidRPr="00B209DB">
        <w:rPr>
          <w:sz w:val="16"/>
        </w:rPr>
        <w:t>the</w:t>
      </w:r>
      <w:r w:rsidRPr="00E73153">
        <w:rPr>
          <w:rStyle w:val="StyleUnderline"/>
        </w:rPr>
        <w:t xml:space="preserve"> Natanz</w:t>
      </w:r>
      <w:r w:rsidRPr="00B209DB">
        <w:rPr>
          <w:sz w:val="16"/>
        </w:rPr>
        <w:t xml:space="preserve"> facility in 2020 and 2021. </w:t>
      </w:r>
      <w:r w:rsidRPr="00E42896">
        <w:rPr>
          <w:rStyle w:val="StyleUnderline"/>
          <w:highlight w:val="cyan"/>
        </w:rPr>
        <w:t xml:space="preserve">Iran has responded to each attack by making its physical infrastructure </w:t>
      </w:r>
      <w:r w:rsidRPr="00E42896">
        <w:rPr>
          <w:rStyle w:val="Emphasis"/>
          <w:highlight w:val="cyan"/>
        </w:rPr>
        <w:t>more resilient</w:t>
      </w:r>
      <w:r w:rsidRPr="00B209DB">
        <w:rPr>
          <w:sz w:val="16"/>
        </w:rPr>
        <w:t xml:space="preserve">, including by building more advanced centrifuges and moving key facilities such as Fordow deep underground. </w:t>
      </w:r>
      <w:r w:rsidRPr="00E42896">
        <w:rPr>
          <w:rStyle w:val="StyleUnderline"/>
          <w:highlight w:val="cyan"/>
        </w:rPr>
        <w:t>Some of Iran’s advantages remain beyond the reach of airstrikes</w:t>
      </w:r>
      <w:r w:rsidRPr="00B209DB">
        <w:rPr>
          <w:sz w:val="16"/>
        </w:rPr>
        <w:t xml:space="preserve">, </w:t>
      </w:r>
      <w:r w:rsidRPr="00E73153">
        <w:rPr>
          <w:rStyle w:val="StyleUnderline"/>
        </w:rPr>
        <w:t>including its mastery of the nuclear-fuel cycle</w:t>
      </w:r>
      <w:r w:rsidRPr="00B209DB">
        <w:rPr>
          <w:sz w:val="16"/>
        </w:rPr>
        <w:t>—something Syria’s far less extensive program lacked.</w:t>
      </w:r>
    </w:p>
    <w:p w14:paraId="7B634F54" w14:textId="77777777" w:rsidR="005A20FD" w:rsidRPr="00B209DB" w:rsidRDefault="005A20FD" w:rsidP="005A20FD">
      <w:pPr>
        <w:rPr>
          <w:sz w:val="16"/>
        </w:rPr>
      </w:pPr>
      <w:r w:rsidRPr="00B209DB">
        <w:rPr>
          <w:sz w:val="16"/>
        </w:rPr>
        <w:t xml:space="preserve">Crucially, </w:t>
      </w:r>
      <w:r w:rsidRPr="00E42896">
        <w:rPr>
          <w:rStyle w:val="StyleUnderline"/>
          <w:highlight w:val="cyan"/>
        </w:rPr>
        <w:t>the attempts to attack its nuclear program have</w:t>
      </w:r>
      <w:r w:rsidRPr="00E42896">
        <w:rPr>
          <w:sz w:val="16"/>
          <w:highlight w:val="cyan"/>
        </w:rPr>
        <w:t xml:space="preserve"> </w:t>
      </w:r>
      <w:r w:rsidRPr="00E42896">
        <w:rPr>
          <w:rStyle w:val="Emphasis"/>
          <w:highlight w:val="cyan"/>
        </w:rPr>
        <w:t>hardened Iran’s resolve</w:t>
      </w:r>
      <w:r w:rsidRPr="00B209DB">
        <w:rPr>
          <w:sz w:val="16"/>
        </w:rPr>
        <w:t xml:space="preserve"> </w:t>
      </w:r>
      <w:r w:rsidRPr="00B209DB">
        <w:rPr>
          <w:rStyle w:val="StyleUnderline"/>
        </w:rPr>
        <w:t>and intensified the beliefs of the country’s leadership that a nuclear deterrent is necessary</w:t>
      </w:r>
      <w:r w:rsidRPr="00B209DB">
        <w:rPr>
          <w:sz w:val="16"/>
        </w:rPr>
        <w:t xml:space="preserve"> to prevent its enemies—primarily Israel and the United States—from threatening Iran at will. </w:t>
      </w:r>
      <w:r w:rsidRPr="00B209DB">
        <w:rPr>
          <w:rStyle w:val="StyleUnderline"/>
        </w:rPr>
        <w:t xml:space="preserve">Senior regime </w:t>
      </w:r>
      <w:r w:rsidRPr="00E42896">
        <w:rPr>
          <w:rStyle w:val="StyleUnderline"/>
        </w:rPr>
        <w:t>officials</w:t>
      </w:r>
      <w:r w:rsidRPr="00B209DB">
        <w:rPr>
          <w:rStyle w:val="StyleUnderline"/>
        </w:rPr>
        <w:t xml:space="preserve"> have condemned the latest U.S. assault as a “barbaric violation” of international law and</w:t>
      </w:r>
      <w:r w:rsidRPr="00B209DB">
        <w:rPr>
          <w:sz w:val="16"/>
        </w:rPr>
        <w:t xml:space="preserve"> publicly </w:t>
      </w:r>
      <w:r w:rsidRPr="00B209DB">
        <w:rPr>
          <w:rStyle w:val="StyleUnderline"/>
        </w:rPr>
        <w:t>discussed withdrawing from the</w:t>
      </w:r>
      <w:r w:rsidRPr="00B209DB">
        <w:rPr>
          <w:sz w:val="16"/>
        </w:rPr>
        <w:t xml:space="preserve"> Nuclear </w:t>
      </w:r>
      <w:r w:rsidRPr="00B209DB">
        <w:rPr>
          <w:rStyle w:val="StyleUnderline"/>
        </w:rPr>
        <w:t>N</w:t>
      </w:r>
      <w:r w:rsidRPr="00B209DB">
        <w:rPr>
          <w:sz w:val="16"/>
        </w:rPr>
        <w:t>on</w:t>
      </w:r>
      <w:r w:rsidRPr="00B209DB">
        <w:rPr>
          <w:rStyle w:val="StyleUnderline"/>
        </w:rPr>
        <w:t>p</w:t>
      </w:r>
      <w:r w:rsidRPr="00B209DB">
        <w:rPr>
          <w:sz w:val="16"/>
        </w:rPr>
        <w:t xml:space="preserve">roliferation </w:t>
      </w:r>
      <w:r w:rsidRPr="00B209DB">
        <w:rPr>
          <w:rStyle w:val="StyleUnderline"/>
        </w:rPr>
        <w:t>T</w:t>
      </w:r>
      <w:r w:rsidRPr="00B209DB">
        <w:rPr>
          <w:sz w:val="16"/>
        </w:rPr>
        <w:t xml:space="preserve">reaty, a move that would end IAEA oversight of Iran’s nuclear program and remove the last legal barrier to rapid weaponization. </w:t>
      </w:r>
      <w:r w:rsidRPr="00E42896">
        <w:rPr>
          <w:rStyle w:val="StyleUnderline"/>
          <w:highlight w:val="cyan"/>
        </w:rPr>
        <w:t>Even if inspections continue, Tehran will likely become less cooperative</w:t>
      </w:r>
      <w:r w:rsidRPr="00B209DB">
        <w:rPr>
          <w:rStyle w:val="StyleUnderline"/>
        </w:rPr>
        <w:t xml:space="preserve"> with them</w:t>
      </w:r>
      <w:r w:rsidRPr="00B209DB">
        <w:rPr>
          <w:sz w:val="16"/>
        </w:rPr>
        <w:t xml:space="preserve">. </w:t>
      </w:r>
      <w:r w:rsidRPr="00B209DB">
        <w:rPr>
          <w:rStyle w:val="StyleUnderline"/>
        </w:rPr>
        <w:t>Politically, the strikes reinforce the Iranian hard-line view that compromise invites vulnerability</w:t>
      </w:r>
      <w:r w:rsidRPr="00B209DB">
        <w:rPr>
          <w:sz w:val="16"/>
        </w:rPr>
        <w:t>—Tehran believes that allowing IAEA inspectors to remain onsite would make future attacks easier by exposing sensitive locations to adversaries under the guise of international monitoring.</w:t>
      </w:r>
    </w:p>
    <w:p w14:paraId="2BE73EC8" w14:textId="77777777" w:rsidR="005A20FD" w:rsidRDefault="005A20FD" w:rsidP="005A20FD">
      <w:pPr>
        <w:rPr>
          <w:rStyle w:val="StyleUnderline"/>
        </w:rPr>
      </w:pPr>
      <w:r w:rsidRPr="00E42896">
        <w:rPr>
          <w:rStyle w:val="StyleUnderline"/>
          <w:highlight w:val="cyan"/>
        </w:rPr>
        <w:t>Counterproliferation efforts against Tehran reverberate far beyond Iran’s borders</w:t>
      </w:r>
      <w:r w:rsidRPr="00B209DB">
        <w:rPr>
          <w:sz w:val="16"/>
        </w:rPr>
        <w:t xml:space="preserve">. </w:t>
      </w:r>
      <w:r w:rsidRPr="00E42896">
        <w:rPr>
          <w:rStyle w:val="StyleUnderline"/>
          <w:highlight w:val="cyan"/>
        </w:rPr>
        <w:t>Should the country walk away from the nuclear treaty</w:t>
      </w:r>
      <w:r w:rsidRPr="00B209DB">
        <w:rPr>
          <w:sz w:val="16"/>
        </w:rPr>
        <w:t>, for instance</w:t>
      </w:r>
      <w:r w:rsidRPr="00B209DB">
        <w:rPr>
          <w:rStyle w:val="StyleUnderline"/>
        </w:rPr>
        <w:t xml:space="preserve">, </w:t>
      </w:r>
      <w:r w:rsidRPr="00E42896">
        <w:rPr>
          <w:rStyle w:val="StyleUnderline"/>
          <w:highlight w:val="cyan"/>
        </w:rPr>
        <w:t>a regional shift toward nuclear proliferation is all but inevitable</w:t>
      </w:r>
      <w:r w:rsidRPr="00B209DB">
        <w:rPr>
          <w:sz w:val="16"/>
        </w:rPr>
        <w:t xml:space="preserve">. </w:t>
      </w:r>
      <w:r w:rsidRPr="00B209DB">
        <w:rPr>
          <w:rStyle w:val="StyleUnderline"/>
        </w:rPr>
        <w:t>Saudi Arabia and the U</w:t>
      </w:r>
      <w:r w:rsidRPr="00B209DB">
        <w:rPr>
          <w:sz w:val="16"/>
        </w:rPr>
        <w:t xml:space="preserve">nited </w:t>
      </w:r>
      <w:r w:rsidRPr="00B209DB">
        <w:rPr>
          <w:rStyle w:val="StyleUnderline"/>
        </w:rPr>
        <w:t>A</w:t>
      </w:r>
      <w:r w:rsidRPr="00B209DB">
        <w:rPr>
          <w:sz w:val="16"/>
        </w:rPr>
        <w:t>rab</w:t>
      </w:r>
      <w:r w:rsidRPr="00B209DB">
        <w:rPr>
          <w:rStyle w:val="StyleUnderline"/>
        </w:rPr>
        <w:t xml:space="preserve"> E</w:t>
      </w:r>
      <w:r w:rsidRPr="00B209DB">
        <w:rPr>
          <w:sz w:val="16"/>
        </w:rPr>
        <w:t xml:space="preserve">mirates, which have long harbored nuclear ambitions, </w:t>
      </w:r>
      <w:r w:rsidRPr="00B209DB">
        <w:rPr>
          <w:rStyle w:val="StyleUnderline"/>
        </w:rPr>
        <w:t>would</w:t>
      </w:r>
      <w:r w:rsidRPr="00B209DB">
        <w:rPr>
          <w:sz w:val="16"/>
        </w:rPr>
        <w:t xml:space="preserve"> almost certainly </w:t>
      </w:r>
      <w:r w:rsidRPr="00B209DB">
        <w:rPr>
          <w:rStyle w:val="StyleUnderline"/>
        </w:rPr>
        <w:t>accelerate their own programs</w:t>
      </w:r>
      <w:r w:rsidRPr="00B209DB">
        <w:rPr>
          <w:sz w:val="16"/>
        </w:rPr>
        <w:t xml:space="preserve">, thereby </w:t>
      </w:r>
      <w:r w:rsidRPr="00B209DB">
        <w:rPr>
          <w:rStyle w:val="StyleUnderline"/>
        </w:rPr>
        <w:t>opening new fronts in the Middle Eastern nuclear race</w:t>
      </w:r>
      <w:r w:rsidRPr="00B209DB">
        <w:rPr>
          <w:sz w:val="16"/>
        </w:rPr>
        <w:t xml:space="preserve">. In this way, </w:t>
      </w:r>
      <w:r w:rsidRPr="00B209DB">
        <w:rPr>
          <w:rStyle w:val="StyleUnderline"/>
        </w:rPr>
        <w:t xml:space="preserve">a strike intended to solve one proliferation problem could </w:t>
      </w:r>
      <w:r w:rsidRPr="00B209DB">
        <w:rPr>
          <w:rStyle w:val="Emphasis"/>
        </w:rPr>
        <w:t>end up creating several more</w:t>
      </w:r>
      <w:r w:rsidRPr="00B209DB">
        <w:rPr>
          <w:rStyle w:val="StyleUnderline"/>
        </w:rPr>
        <w:t>.</w:t>
      </w:r>
    </w:p>
    <w:p w14:paraId="61603C78" w14:textId="77777777" w:rsidR="005A20FD" w:rsidRPr="00B209DB" w:rsidRDefault="005A20FD" w:rsidP="005A20FD">
      <w:pPr>
        <w:rPr>
          <w:rStyle w:val="StyleUnderline"/>
        </w:rPr>
      </w:pPr>
    </w:p>
    <w:p w14:paraId="79DAB7BE" w14:textId="2835DD18" w:rsidR="005A20FD" w:rsidRDefault="00E42896" w:rsidP="005A20FD">
      <w:pPr>
        <w:pStyle w:val="Heading4"/>
      </w:pPr>
      <w:r>
        <w:t>The most robust studies prove</w:t>
      </w:r>
    </w:p>
    <w:p w14:paraId="56C7DC2C" w14:textId="3FF70E18" w:rsidR="005A20FD" w:rsidRDefault="005A20FD" w:rsidP="005A20FD">
      <w:r w:rsidRPr="00B86F03">
        <w:rPr>
          <w:rStyle w:val="Style13ptBold"/>
        </w:rPr>
        <w:t>Allison 25</w:t>
      </w:r>
      <w:r>
        <w:t xml:space="preserve">, Fellow at Yale University’s Nuclear Security Program. (David Minchin Allison, 7-14-2025, “Why Force Fails to Stop Nuclear Proliferation” Foreign Affairs </w:t>
      </w:r>
      <w:r w:rsidRPr="002B3AED">
        <w:t>https://www.foreignaffairs.com/united-states/why-force-fails-stop-nuclear-proliferation</w:t>
      </w:r>
      <w:r>
        <w:t xml:space="preserve">) wtk </w:t>
      </w:r>
    </w:p>
    <w:p w14:paraId="4C567068" w14:textId="77777777" w:rsidR="005A20FD" w:rsidRPr="00E43331" w:rsidRDefault="005A20FD" w:rsidP="005A20FD">
      <w:pPr>
        <w:rPr>
          <w:sz w:val="16"/>
        </w:rPr>
      </w:pPr>
    </w:p>
    <w:p w14:paraId="2B231941" w14:textId="77777777" w:rsidR="005A20FD" w:rsidRPr="00E73153" w:rsidRDefault="005A20FD" w:rsidP="005A20FD">
      <w:pPr>
        <w:rPr>
          <w:sz w:val="16"/>
        </w:rPr>
      </w:pPr>
      <w:r w:rsidRPr="00E73153">
        <w:rPr>
          <w:sz w:val="16"/>
          <w:szCs w:val="16"/>
        </w:rPr>
        <w:t>J</w:t>
      </w:r>
      <w:r w:rsidRPr="00E73153">
        <w:rPr>
          <w:sz w:val="16"/>
        </w:rPr>
        <w:t>UST FOR SHOW</w:t>
      </w:r>
    </w:p>
    <w:p w14:paraId="7C8C936C" w14:textId="77777777" w:rsidR="005A20FD" w:rsidRPr="00E73153" w:rsidRDefault="005A20FD" w:rsidP="005A20FD">
      <w:pPr>
        <w:rPr>
          <w:sz w:val="16"/>
        </w:rPr>
      </w:pPr>
      <w:r w:rsidRPr="00E42896">
        <w:rPr>
          <w:rStyle w:val="StyleUnderline"/>
        </w:rPr>
        <w:t>Direct</w:t>
      </w:r>
      <w:r w:rsidRPr="00E43331">
        <w:rPr>
          <w:rStyle w:val="StyleUnderline"/>
        </w:rPr>
        <w:t xml:space="preserve"> military attacks on nuclear programs are designed to eliminate a state’s ability to build a nuclear weapon by destroying critical infrastructure</w:t>
      </w:r>
      <w:r w:rsidRPr="00E73153">
        <w:rPr>
          <w:sz w:val="16"/>
        </w:rPr>
        <w:t xml:space="preserve">, killing key </w:t>
      </w:r>
      <w:r w:rsidRPr="00E43331">
        <w:rPr>
          <w:rStyle w:val="StyleUnderline"/>
        </w:rPr>
        <w:t>personnel</w:t>
      </w:r>
      <w:r w:rsidRPr="00E73153">
        <w:rPr>
          <w:sz w:val="16"/>
        </w:rPr>
        <w:t xml:space="preserve">, </w:t>
      </w:r>
      <w:r w:rsidRPr="00E43331">
        <w:rPr>
          <w:rStyle w:val="StyleUnderline"/>
        </w:rPr>
        <w:t>or</w:t>
      </w:r>
      <w:r w:rsidRPr="00E73153">
        <w:rPr>
          <w:sz w:val="16"/>
        </w:rPr>
        <w:t xml:space="preserve"> otherwise limiting the target’s </w:t>
      </w:r>
      <w:r w:rsidRPr="00E43331">
        <w:rPr>
          <w:rStyle w:val="StyleUnderline"/>
        </w:rPr>
        <w:t>capacity</w:t>
      </w:r>
      <w:r w:rsidRPr="00E73153">
        <w:rPr>
          <w:sz w:val="16"/>
        </w:rPr>
        <w:t xml:space="preserve"> to assemble a device. </w:t>
      </w:r>
      <w:r w:rsidRPr="00E43331">
        <w:rPr>
          <w:rStyle w:val="StyleUnderline"/>
        </w:rPr>
        <w:t xml:space="preserve">But </w:t>
      </w:r>
      <w:r w:rsidRPr="00E42896">
        <w:rPr>
          <w:rStyle w:val="StyleUnderline"/>
          <w:highlight w:val="cyan"/>
        </w:rPr>
        <w:t>physical capability is only half of what goes into</w:t>
      </w:r>
      <w:r w:rsidRPr="00E43331">
        <w:rPr>
          <w:rStyle w:val="StyleUnderline"/>
        </w:rPr>
        <w:t xml:space="preserve"> a </w:t>
      </w:r>
      <w:r w:rsidRPr="00E42896">
        <w:rPr>
          <w:rStyle w:val="StyleUnderline"/>
          <w:highlight w:val="cyan"/>
        </w:rPr>
        <w:t>nuclearization</w:t>
      </w:r>
      <w:r w:rsidRPr="00E43331">
        <w:rPr>
          <w:rStyle w:val="StyleUnderline"/>
        </w:rPr>
        <w:t xml:space="preserve"> push.</w:t>
      </w:r>
      <w:r w:rsidRPr="00E73153">
        <w:rPr>
          <w:sz w:val="16"/>
        </w:rPr>
        <w:t xml:space="preserve"> </w:t>
      </w:r>
      <w:r w:rsidRPr="00E42896">
        <w:rPr>
          <w:rStyle w:val="StyleUnderline"/>
          <w:highlight w:val="cyan"/>
        </w:rPr>
        <w:t>Building a nuclear deterrent</w:t>
      </w:r>
      <w:r w:rsidRPr="00E73153">
        <w:rPr>
          <w:sz w:val="16"/>
        </w:rPr>
        <w:t xml:space="preserve"> also </w:t>
      </w:r>
      <w:r w:rsidRPr="00E42896">
        <w:rPr>
          <w:rStyle w:val="StyleUnderline"/>
          <w:highlight w:val="cyan"/>
        </w:rPr>
        <w:t>requires</w:t>
      </w:r>
      <w:r w:rsidRPr="00E42896">
        <w:rPr>
          <w:sz w:val="16"/>
          <w:highlight w:val="cyan"/>
        </w:rPr>
        <w:t xml:space="preserve"> </w:t>
      </w:r>
      <w:r w:rsidRPr="00E42896">
        <w:rPr>
          <w:rStyle w:val="Emphasis"/>
          <w:highlight w:val="cyan"/>
        </w:rPr>
        <w:t>immense political will</w:t>
      </w:r>
      <w:r w:rsidRPr="00E73153">
        <w:rPr>
          <w:sz w:val="16"/>
        </w:rPr>
        <w:t xml:space="preserve">. In the forthcoming edited volume Atomic Backfires: When Nuclear Policies Fail, Tyler John Bowen and I detail how </w:t>
      </w:r>
      <w:r w:rsidRPr="00E42896">
        <w:rPr>
          <w:rStyle w:val="StyleUnderline"/>
          <w:highlight w:val="cyan"/>
        </w:rPr>
        <w:t>conventional military attacks</w:t>
      </w:r>
      <w:r w:rsidRPr="00E43331">
        <w:rPr>
          <w:rStyle w:val="StyleUnderline"/>
        </w:rPr>
        <w:t xml:space="preserve"> on all but the most nascent nuclear programs </w:t>
      </w:r>
      <w:r w:rsidRPr="00E42896">
        <w:rPr>
          <w:rStyle w:val="Emphasis"/>
          <w:highlight w:val="cyan"/>
        </w:rPr>
        <w:t>rarely achieve their long-term objectives</w:t>
      </w:r>
      <w:r w:rsidRPr="00E73153">
        <w:rPr>
          <w:sz w:val="16"/>
        </w:rPr>
        <w:t xml:space="preserve">. </w:t>
      </w:r>
      <w:r w:rsidRPr="00E42896">
        <w:rPr>
          <w:rStyle w:val="StyleUnderline"/>
          <w:highlight w:val="cyan"/>
        </w:rPr>
        <w:t>Our research</w:t>
      </w:r>
      <w:r w:rsidRPr="00E42896">
        <w:rPr>
          <w:sz w:val="16"/>
          <w:highlight w:val="cyan"/>
        </w:rPr>
        <w:t xml:space="preserve">, </w:t>
      </w:r>
      <w:r w:rsidRPr="00E42896">
        <w:rPr>
          <w:rStyle w:val="StyleUnderline"/>
          <w:highlight w:val="cyan"/>
        </w:rPr>
        <w:t>encompassing</w:t>
      </w:r>
      <w:r w:rsidRPr="00E42896">
        <w:rPr>
          <w:sz w:val="16"/>
          <w:highlight w:val="cyan"/>
        </w:rPr>
        <w:t xml:space="preserve"> </w:t>
      </w:r>
      <w:r w:rsidRPr="00E42896">
        <w:rPr>
          <w:rStyle w:val="Emphasis"/>
          <w:highlight w:val="cyan"/>
        </w:rPr>
        <w:t>every case of offensive counterproliferation</w:t>
      </w:r>
      <w:r w:rsidRPr="00E73153">
        <w:rPr>
          <w:sz w:val="16"/>
        </w:rPr>
        <w:t xml:space="preserve">, </w:t>
      </w:r>
      <w:r w:rsidRPr="00E42896">
        <w:rPr>
          <w:rStyle w:val="StyleUnderline"/>
          <w:highlight w:val="cyan"/>
        </w:rPr>
        <w:t>shows a consistent pattern</w:t>
      </w:r>
      <w:r w:rsidRPr="00E42896">
        <w:rPr>
          <w:sz w:val="16"/>
          <w:highlight w:val="cyan"/>
        </w:rPr>
        <w:t>:</w:t>
      </w:r>
      <w:r w:rsidRPr="00E73153">
        <w:rPr>
          <w:sz w:val="16"/>
        </w:rPr>
        <w:t xml:space="preserve"> </w:t>
      </w:r>
      <w:r w:rsidRPr="00E43331">
        <w:rPr>
          <w:rStyle w:val="StyleUnderline"/>
        </w:rPr>
        <w:t xml:space="preserve">although </w:t>
      </w:r>
      <w:r w:rsidRPr="00E42896">
        <w:rPr>
          <w:rStyle w:val="StyleUnderline"/>
          <w:highlight w:val="cyan"/>
        </w:rPr>
        <w:t>bombing</w:t>
      </w:r>
      <w:r w:rsidRPr="00E43331">
        <w:rPr>
          <w:rStyle w:val="StyleUnderline"/>
        </w:rPr>
        <w:t xml:space="preserve"> a country’s nuclear program may temporarily reduce its physical capability</w:t>
      </w:r>
      <w:r w:rsidRPr="00E73153">
        <w:rPr>
          <w:sz w:val="16"/>
        </w:rPr>
        <w:t xml:space="preserve"> to build a device, </w:t>
      </w:r>
      <w:r w:rsidRPr="00E43331">
        <w:rPr>
          <w:rStyle w:val="StyleUnderline"/>
        </w:rPr>
        <w:t>such an attack</w:t>
      </w:r>
      <w:r w:rsidRPr="00E73153">
        <w:rPr>
          <w:sz w:val="16"/>
        </w:rPr>
        <w:t xml:space="preserve"> almost invariably </w:t>
      </w:r>
      <w:r w:rsidRPr="00E42896">
        <w:rPr>
          <w:rStyle w:val="StyleUnderline"/>
          <w:highlight w:val="cyan"/>
        </w:rPr>
        <w:t>strengthens the target country’s belief that building nuclear weapons is essential to its survival</w:t>
      </w:r>
      <w:r w:rsidRPr="00E42896">
        <w:rPr>
          <w:sz w:val="16"/>
          <w:highlight w:val="cyan"/>
        </w:rPr>
        <w:t>.</w:t>
      </w:r>
    </w:p>
    <w:p w14:paraId="38009B02" w14:textId="77777777" w:rsidR="005A20FD" w:rsidRPr="00E73153" w:rsidRDefault="005A20FD" w:rsidP="005A20FD">
      <w:pPr>
        <w:rPr>
          <w:sz w:val="16"/>
        </w:rPr>
      </w:pPr>
      <w:r w:rsidRPr="00E73153">
        <w:rPr>
          <w:sz w:val="16"/>
        </w:rPr>
        <w:t>Proponents of conventional strikes against nuclear programs point to Israel’s 2007 bombing of Syria’s al-Kibar reactor. The attack seemed to be remarkably effective. Al-Kibar, a covert plutonium-production reactor modeled on a North Korean design, was destroyed before it became operational, after which Syria never renewed its efforts to acquire nuclear weapons. But al-Kibar is the exception that proves the rule. The success of the operation relied on factors not likely to be repeated. The reactor was imported wholesale, and Syria lacked the domestic expertise to replicate it independently, making its nuclear program critically reliant on foreign assistance. This dependence severely constrained Syria’s ability to reconstitute the program; following the strike, international scrutiny intensified, and Syrian leaders could not domestically procure or rebuild essential components. The country was furthermore buckling under the weight of a devastating drought and on the verge of a catastrophic civil war. The site was later seized by the Islamic State (also known as ISIS). Ultimately, the al-Kibar strike was less a decisive blow than a firm nudge to a program already teetering on the brink of collapse.</w:t>
      </w:r>
    </w:p>
    <w:p w14:paraId="0A477079" w14:textId="77777777" w:rsidR="005A20FD" w:rsidRPr="00E73153" w:rsidRDefault="005A20FD" w:rsidP="005A20FD">
      <w:pPr>
        <w:rPr>
          <w:sz w:val="16"/>
        </w:rPr>
      </w:pPr>
      <w:r w:rsidRPr="00E73153">
        <w:rPr>
          <w:sz w:val="16"/>
        </w:rPr>
        <w:t xml:space="preserve">The case of </w:t>
      </w:r>
      <w:r w:rsidRPr="00E42896">
        <w:rPr>
          <w:rStyle w:val="StyleUnderline"/>
          <w:highlight w:val="cyan"/>
        </w:rPr>
        <w:t>Iraq offers a</w:t>
      </w:r>
      <w:r w:rsidRPr="00E73153">
        <w:rPr>
          <w:sz w:val="16"/>
        </w:rPr>
        <w:t xml:space="preserve"> more </w:t>
      </w:r>
      <w:r w:rsidRPr="00E42896">
        <w:rPr>
          <w:rStyle w:val="StyleUnderline"/>
          <w:highlight w:val="cyan"/>
        </w:rPr>
        <w:t>cautionary tale</w:t>
      </w:r>
      <w:r w:rsidRPr="00E43331">
        <w:rPr>
          <w:rStyle w:val="StyleUnderline"/>
        </w:rPr>
        <w:t>.</w:t>
      </w:r>
      <w:r w:rsidRPr="00E73153">
        <w:rPr>
          <w:sz w:val="16"/>
        </w:rPr>
        <w:t xml:space="preserve"> </w:t>
      </w:r>
      <w:r w:rsidRPr="00E43331">
        <w:rPr>
          <w:rStyle w:val="StyleUnderline"/>
        </w:rPr>
        <w:t>Israel’s airstrike on</w:t>
      </w:r>
      <w:r w:rsidRPr="00E73153">
        <w:rPr>
          <w:sz w:val="16"/>
        </w:rPr>
        <w:t xml:space="preserve"> the country’s </w:t>
      </w:r>
      <w:r w:rsidRPr="00E43331">
        <w:rPr>
          <w:rStyle w:val="StyleUnderline"/>
        </w:rPr>
        <w:t>Osirak</w:t>
      </w:r>
      <w:r w:rsidRPr="00E73153">
        <w:rPr>
          <w:sz w:val="16"/>
        </w:rPr>
        <w:t xml:space="preserve"> reactor, in 1981, </w:t>
      </w:r>
      <w:r w:rsidRPr="00E43331">
        <w:rPr>
          <w:rStyle w:val="StyleUnderline"/>
        </w:rPr>
        <w:t>was</w:t>
      </w:r>
      <w:r w:rsidRPr="00E73153">
        <w:rPr>
          <w:sz w:val="16"/>
        </w:rPr>
        <w:t xml:space="preserve"> originally </w:t>
      </w:r>
      <w:r w:rsidRPr="00E43331">
        <w:rPr>
          <w:rStyle w:val="StyleUnderline"/>
        </w:rPr>
        <w:t>lauded</w:t>
      </w:r>
      <w:r w:rsidRPr="00E73153">
        <w:rPr>
          <w:sz w:val="16"/>
        </w:rPr>
        <w:t xml:space="preserve"> as a triumph of preventive action. But a closer examination reveals that the attack was probably counterproductive. </w:t>
      </w:r>
      <w:r w:rsidRPr="00E43331">
        <w:rPr>
          <w:rStyle w:val="StyleUnderline"/>
        </w:rPr>
        <w:t>Although it destroyed the reactor, it also convinced</w:t>
      </w:r>
      <w:r w:rsidRPr="00E73153">
        <w:rPr>
          <w:sz w:val="16"/>
        </w:rPr>
        <w:t xml:space="preserve"> Iraq’s leader, Saddam </w:t>
      </w:r>
      <w:r w:rsidRPr="00E43331">
        <w:rPr>
          <w:rStyle w:val="StyleUnderline"/>
        </w:rPr>
        <w:t>Hussein</w:t>
      </w:r>
      <w:r w:rsidRPr="00E73153">
        <w:rPr>
          <w:sz w:val="16"/>
        </w:rPr>
        <w:t xml:space="preserve">, </w:t>
      </w:r>
      <w:r w:rsidRPr="00E43331">
        <w:rPr>
          <w:rStyle w:val="StyleUnderline"/>
        </w:rPr>
        <w:t>that he needed a nuclear deterrent</w:t>
      </w:r>
      <w:r w:rsidRPr="00E73153">
        <w:rPr>
          <w:sz w:val="16"/>
        </w:rPr>
        <w:t xml:space="preserve">. Instead of halting Iraq’s nuclear weapons program, </w:t>
      </w:r>
      <w:r w:rsidRPr="00E43331">
        <w:rPr>
          <w:rStyle w:val="Emphasis"/>
        </w:rPr>
        <w:t>the attack drove it underground</w:t>
      </w:r>
      <w:r w:rsidRPr="00E73153">
        <w:rPr>
          <w:sz w:val="16"/>
        </w:rPr>
        <w:t>—further from international scrutiny—</w:t>
      </w:r>
      <w:r w:rsidRPr="00E43331">
        <w:rPr>
          <w:rStyle w:val="StyleUnderline"/>
        </w:rPr>
        <w:t>and prompted Saddam to invest more resources into enriching uranium</w:t>
      </w:r>
      <w:r w:rsidRPr="00E73153">
        <w:rPr>
          <w:sz w:val="16"/>
        </w:rPr>
        <w:t>. By 1990, Iraq was perilously close to being able to build a nuclear bomb.</w:t>
      </w:r>
    </w:p>
    <w:p w14:paraId="71B29624" w14:textId="77777777" w:rsidR="005A20FD" w:rsidRPr="00E73153" w:rsidRDefault="005A20FD" w:rsidP="005A20FD">
      <w:pPr>
        <w:rPr>
          <w:sz w:val="16"/>
        </w:rPr>
      </w:pPr>
      <w:r w:rsidRPr="00203B4B">
        <w:rPr>
          <w:rStyle w:val="StyleUnderline"/>
          <w:highlight w:val="cyan"/>
        </w:rPr>
        <w:t>What ultimately dismantled Saddam’s program was</w:t>
      </w:r>
      <w:r w:rsidRPr="00E73153">
        <w:rPr>
          <w:sz w:val="16"/>
        </w:rPr>
        <w:t xml:space="preserve"> not a targeted strike but the bureaucratic and </w:t>
      </w:r>
      <w:r w:rsidRPr="00203B4B">
        <w:rPr>
          <w:rStyle w:val="Emphasis"/>
          <w:highlight w:val="cyan"/>
        </w:rPr>
        <w:t>legal controls</w:t>
      </w:r>
      <w:r w:rsidRPr="00203B4B">
        <w:rPr>
          <w:rStyle w:val="StyleUnderline"/>
          <w:highlight w:val="cyan"/>
        </w:rPr>
        <w:t xml:space="preserve"> imposed after the Gulf War</w:t>
      </w:r>
      <w:r w:rsidRPr="00E73153">
        <w:rPr>
          <w:sz w:val="16"/>
        </w:rPr>
        <w:t xml:space="preserve">—namely, the United Nations’ comprehensive sanctions and its intrusive inspections regime, which oversaw the destruction of Iraq’s weapons of mass destruction. Subsequent U.S. cruise missile strikes on sites such as Zaafaraniyah were largely performative; UN inspectors confirmed that the sites had already been mothballed. The lesson is clear: inspections and sanctions, not bombs, were the key to Iraqi disarmament. </w:t>
      </w:r>
      <w:r w:rsidRPr="00E73153">
        <w:rPr>
          <w:rStyle w:val="StyleUnderline"/>
        </w:rPr>
        <w:t>The U</w:t>
      </w:r>
      <w:r w:rsidRPr="00E73153">
        <w:rPr>
          <w:sz w:val="16"/>
        </w:rPr>
        <w:t xml:space="preserve">nited </w:t>
      </w:r>
      <w:r w:rsidRPr="00E73153">
        <w:rPr>
          <w:rStyle w:val="StyleUnderline"/>
        </w:rPr>
        <w:t>S</w:t>
      </w:r>
      <w:r w:rsidRPr="00E73153">
        <w:rPr>
          <w:sz w:val="16"/>
        </w:rPr>
        <w:t xml:space="preserve">tates’ subsequent 2003 </w:t>
      </w:r>
      <w:r w:rsidRPr="00E73153">
        <w:rPr>
          <w:rStyle w:val="StyleUnderline"/>
        </w:rPr>
        <w:t>invasion</w:t>
      </w:r>
      <w:r w:rsidRPr="00E73153">
        <w:rPr>
          <w:sz w:val="16"/>
        </w:rPr>
        <w:t xml:space="preserve"> of Iraq, predicated on a phantom weapons-of-mass-destruction program, </w:t>
      </w:r>
      <w:r w:rsidRPr="00E73153">
        <w:rPr>
          <w:rStyle w:val="StyleUnderline"/>
        </w:rPr>
        <w:t>provided a powerful example to Iran and North Korea on the perils of lacking a nuclear deterrent</w:t>
      </w:r>
      <w:r w:rsidRPr="00E73153">
        <w:rPr>
          <w:sz w:val="16"/>
        </w:rPr>
        <w:t>. Pyongyang explicitly cited Saddam’s fate when it accelerated the work that culminated in its first nuclear weapons test, in 2006.</w:t>
      </w:r>
    </w:p>
    <w:p w14:paraId="6B36C827" w14:textId="77777777" w:rsidR="005A20FD" w:rsidRDefault="005A20FD" w:rsidP="005A20FD"/>
    <w:p w14:paraId="69F21172" w14:textId="7329C259" w:rsidR="005551FF" w:rsidRDefault="005551FF" w:rsidP="005551FF">
      <w:pPr>
        <w:pStyle w:val="Heading2"/>
      </w:pPr>
      <w:r>
        <w:t>Aff Answers</w:t>
      </w:r>
    </w:p>
    <w:p w14:paraId="59CDD299" w14:textId="3DF6B855" w:rsidR="00B909C9" w:rsidRDefault="00B909C9" w:rsidP="00BF73A6">
      <w:pPr>
        <w:pStyle w:val="Heading3"/>
      </w:pPr>
      <w:r>
        <w:t>N/U—US Says No—2AC</w:t>
      </w:r>
    </w:p>
    <w:p w14:paraId="2E6B83AF" w14:textId="77777777" w:rsidR="00B909C9" w:rsidRDefault="00B909C9" w:rsidP="00B909C9"/>
    <w:p w14:paraId="4B954E8A" w14:textId="666F142F" w:rsidR="00B909C9" w:rsidRPr="00B909C9" w:rsidRDefault="00B909C9" w:rsidP="00B909C9">
      <w:pPr>
        <w:pStyle w:val="Heading4"/>
      </w:pPr>
      <w:r>
        <w:t xml:space="preserve">Trump won’t negotiate—he </w:t>
      </w:r>
      <w:r>
        <w:rPr>
          <w:u w:val="single"/>
        </w:rPr>
        <w:t>thinks</w:t>
      </w:r>
      <w:r>
        <w:t xml:space="preserve"> strikes solved</w:t>
      </w:r>
    </w:p>
    <w:p w14:paraId="39F2E3D1" w14:textId="77777777" w:rsidR="00B909C9" w:rsidRDefault="00B909C9" w:rsidP="00B909C9">
      <w:r>
        <w:t xml:space="preserve">Amy </w:t>
      </w:r>
      <w:r w:rsidRPr="004D4282">
        <w:rPr>
          <w:rStyle w:val="Style13ptBold"/>
        </w:rPr>
        <w:t>Mackinnon 6-25</w:t>
      </w:r>
      <w:r>
        <w:t xml:space="preserve"> </w:t>
      </w:r>
      <w:r w:rsidRPr="009734FF">
        <w:t>[</w:t>
      </w:r>
      <w:r>
        <w:t>Amy Mackinnon</w:t>
      </w:r>
      <w:r w:rsidRPr="009734FF">
        <w:t xml:space="preserve">; </w:t>
      </w:r>
      <w:r>
        <w:t>a</w:t>
      </w:r>
      <w:r w:rsidRPr="009734FF">
        <w:t>n award-winning national security reporter with POLITICO, focused on intelligence.; 6-25-2025; Trump: Deal with Iran not necessary following US strikes;</w:t>
      </w:r>
      <w:r>
        <w:t xml:space="preserve"> </w:t>
      </w:r>
      <w:r w:rsidRPr="00371827">
        <w:t>POLITICO</w:t>
      </w:r>
      <w:r w:rsidRPr="009734FF">
        <w:t>; https://www.politico.com/news/2025/06/25/trump-iran-deal-00423892; Accessed 7-2-2025;] KK</w:t>
      </w:r>
    </w:p>
    <w:p w14:paraId="361AA10B" w14:textId="77777777" w:rsidR="00B909C9" w:rsidRPr="00A25D26" w:rsidRDefault="00B909C9" w:rsidP="00B909C9">
      <w:pPr>
        <w:rPr>
          <w:rStyle w:val="StyleUnderline"/>
        </w:rPr>
      </w:pPr>
      <w:r w:rsidRPr="00A25D26">
        <w:rPr>
          <w:rStyle w:val="StyleUnderline"/>
        </w:rPr>
        <w:t xml:space="preserve">President </w:t>
      </w:r>
      <w:r w:rsidRPr="009E077C">
        <w:rPr>
          <w:rStyle w:val="StyleUnderline"/>
          <w:highlight w:val="cyan"/>
        </w:rPr>
        <w:t>Donald Trump said</w:t>
      </w:r>
      <w:r w:rsidRPr="00A25D26">
        <w:rPr>
          <w:rStyle w:val="StyleUnderline"/>
        </w:rPr>
        <w:t xml:space="preserve"> Wednesday</w:t>
      </w:r>
      <w:r w:rsidRPr="0032797A">
        <w:rPr>
          <w:sz w:val="16"/>
        </w:rPr>
        <w:t xml:space="preserve"> that a </w:t>
      </w:r>
      <w:r w:rsidRPr="009E077C">
        <w:rPr>
          <w:rStyle w:val="StyleUnderline"/>
          <w:highlight w:val="cyan"/>
        </w:rPr>
        <w:t>nuclear agreement with Iran isn’t needed</w:t>
      </w:r>
      <w:r w:rsidRPr="0032797A">
        <w:rPr>
          <w:sz w:val="16"/>
        </w:rPr>
        <w:t xml:space="preserve"> </w:t>
      </w:r>
      <w:r w:rsidRPr="009E077C">
        <w:rPr>
          <w:rStyle w:val="StyleUnderline"/>
          <w:highlight w:val="cyan"/>
        </w:rPr>
        <w:t>because of the extent of damage</w:t>
      </w:r>
      <w:r w:rsidRPr="00A25D26">
        <w:rPr>
          <w:rStyle w:val="StyleUnderline"/>
        </w:rPr>
        <w:t xml:space="preserve"> U.S. and Israeli </w:t>
      </w:r>
      <w:r w:rsidRPr="009E077C">
        <w:rPr>
          <w:rStyle w:val="StyleUnderline"/>
          <w:highlight w:val="cyan"/>
        </w:rPr>
        <w:t>strikes have done to</w:t>
      </w:r>
      <w:r w:rsidRPr="00A25D26">
        <w:rPr>
          <w:rStyle w:val="StyleUnderline"/>
        </w:rPr>
        <w:t xml:space="preserve"> Tehran’s </w:t>
      </w:r>
      <w:r w:rsidRPr="009E077C">
        <w:rPr>
          <w:rStyle w:val="StyleUnderline"/>
          <w:highlight w:val="cyan"/>
        </w:rPr>
        <w:t>nuclear facilities</w:t>
      </w:r>
      <w:r w:rsidRPr="00A25D26">
        <w:rPr>
          <w:rStyle w:val="StyleUnderline"/>
        </w:rPr>
        <w:t>.</w:t>
      </w:r>
    </w:p>
    <w:p w14:paraId="36A0EDDA" w14:textId="77777777" w:rsidR="00B909C9" w:rsidRPr="00C23F2D" w:rsidRDefault="00B909C9" w:rsidP="00B909C9">
      <w:pPr>
        <w:rPr>
          <w:rStyle w:val="StyleUnderline"/>
        </w:rPr>
      </w:pPr>
      <w:r w:rsidRPr="0032797A">
        <w:rPr>
          <w:sz w:val="16"/>
        </w:rPr>
        <w:t xml:space="preserve">Speaking to reporters at the conclusion of the NATO summit in the Netherlands, </w:t>
      </w:r>
      <w:r w:rsidRPr="009E077C">
        <w:rPr>
          <w:rStyle w:val="StyleUnderline"/>
          <w:highlight w:val="cyan"/>
        </w:rPr>
        <w:t>Trump said</w:t>
      </w:r>
      <w:r w:rsidRPr="00C23F2D">
        <w:rPr>
          <w:rStyle w:val="StyleUnderline"/>
        </w:rPr>
        <w:t xml:space="preserve"> U.S. officials </w:t>
      </w:r>
      <w:r w:rsidRPr="0032797A">
        <w:rPr>
          <w:sz w:val="16"/>
        </w:rPr>
        <w:t xml:space="preserve">plan to </w:t>
      </w:r>
      <w:r w:rsidRPr="009E077C">
        <w:rPr>
          <w:rStyle w:val="StyleUnderline"/>
          <w:highlight w:val="cyan"/>
        </w:rPr>
        <w:t>meet with the Iranians</w:t>
      </w:r>
      <w:r w:rsidRPr="00C23F2D">
        <w:rPr>
          <w:rStyle w:val="StyleUnderline"/>
        </w:rPr>
        <w:t xml:space="preserve"> next week</w:t>
      </w:r>
      <w:r w:rsidRPr="0032797A">
        <w:rPr>
          <w:sz w:val="16"/>
        </w:rPr>
        <w:t xml:space="preserve"> but </w:t>
      </w:r>
      <w:r w:rsidRPr="00C23F2D">
        <w:rPr>
          <w:rStyle w:val="StyleUnderline"/>
        </w:rPr>
        <w:t>brushed off the idea</w:t>
      </w:r>
      <w:r w:rsidRPr="0032797A">
        <w:rPr>
          <w:sz w:val="16"/>
        </w:rPr>
        <w:t xml:space="preserve"> that he was seeking a </w:t>
      </w:r>
      <w:r w:rsidRPr="00C23F2D">
        <w:rPr>
          <w:rStyle w:val="StyleUnderline"/>
        </w:rPr>
        <w:t xml:space="preserve">new nuclear deal with Tehran. </w:t>
      </w:r>
      <w:r w:rsidRPr="00C23F2D">
        <w:rPr>
          <w:rStyle w:val="Emphasis"/>
        </w:rPr>
        <w:t>“</w:t>
      </w:r>
      <w:r w:rsidRPr="009E077C">
        <w:rPr>
          <w:rStyle w:val="Emphasis"/>
          <w:highlight w:val="cyan"/>
        </w:rPr>
        <w:t>I don’t think it’s necessary</w:t>
      </w:r>
      <w:r w:rsidRPr="009E077C">
        <w:rPr>
          <w:rStyle w:val="StyleUnderline"/>
          <w:highlight w:val="cyan"/>
        </w:rPr>
        <w:t>,</w:t>
      </w:r>
      <w:r w:rsidRPr="00C23F2D">
        <w:rPr>
          <w:rStyle w:val="StyleUnderline"/>
        </w:rPr>
        <w:t>” he said.</w:t>
      </w:r>
    </w:p>
    <w:p w14:paraId="56D18947" w14:textId="77777777" w:rsidR="00B909C9" w:rsidRPr="00C23F2D" w:rsidRDefault="00B909C9" w:rsidP="00B909C9">
      <w:pPr>
        <w:rPr>
          <w:rStyle w:val="Emphasis"/>
        </w:rPr>
      </w:pPr>
      <w:r w:rsidRPr="0032797A">
        <w:rPr>
          <w:sz w:val="16"/>
        </w:rPr>
        <w:t xml:space="preserve">“We’re going to talk to them next week, with Iran. </w:t>
      </w:r>
      <w:r w:rsidRPr="00C23F2D">
        <w:rPr>
          <w:rStyle w:val="StyleUnderline"/>
        </w:rPr>
        <w:t xml:space="preserve">We may sign an agreement, </w:t>
      </w:r>
      <w:r w:rsidRPr="009E077C">
        <w:rPr>
          <w:rStyle w:val="StyleUnderline"/>
          <w:highlight w:val="cyan"/>
        </w:rPr>
        <w:t>I don’t know</w:t>
      </w:r>
      <w:r w:rsidRPr="0032797A">
        <w:rPr>
          <w:sz w:val="16"/>
        </w:rPr>
        <w:t>,” Trump said. “</w:t>
      </w:r>
      <w:r w:rsidRPr="00C23F2D">
        <w:rPr>
          <w:rStyle w:val="StyleUnderline"/>
        </w:rPr>
        <w:t xml:space="preserve">They had a war, they fought, now they’re going back to their world. </w:t>
      </w:r>
      <w:r w:rsidRPr="009E077C">
        <w:rPr>
          <w:rStyle w:val="Emphasis"/>
          <w:highlight w:val="cyan"/>
        </w:rPr>
        <w:t>I don’t care if I have an agreement or not.</w:t>
      </w:r>
      <w:r w:rsidRPr="00C23F2D">
        <w:rPr>
          <w:rStyle w:val="Emphasis"/>
        </w:rPr>
        <w:t>”</w:t>
      </w:r>
    </w:p>
    <w:p w14:paraId="3F8C54C4" w14:textId="77777777" w:rsidR="00B909C9" w:rsidRPr="0032797A" w:rsidRDefault="00B909C9" w:rsidP="00B909C9">
      <w:pPr>
        <w:rPr>
          <w:sz w:val="16"/>
        </w:rPr>
      </w:pPr>
      <w:r w:rsidRPr="0032797A">
        <w:rPr>
          <w:sz w:val="16"/>
        </w:rPr>
        <w:t>The U.S. struck Iranian nuclear sites overnight Saturday, and Trump said soon after that Iran’s nuclear sites were “totally obliterated.” He repeated that claim Wednesday: “It was called ‘obliteration.’ No other military on earth could have done it.”</w:t>
      </w:r>
    </w:p>
    <w:p w14:paraId="059CB33B" w14:textId="77777777" w:rsidR="00B909C9" w:rsidRPr="0032797A" w:rsidRDefault="00B909C9" w:rsidP="00B909C9">
      <w:pPr>
        <w:rPr>
          <w:sz w:val="16"/>
        </w:rPr>
      </w:pPr>
      <w:r w:rsidRPr="009E077C">
        <w:rPr>
          <w:rStyle w:val="StyleUnderline"/>
          <w:highlight w:val="cyan"/>
        </w:rPr>
        <w:t>Trump did not offer</w:t>
      </w:r>
      <w:r w:rsidRPr="0032797A">
        <w:rPr>
          <w:rStyle w:val="StyleUnderline"/>
        </w:rPr>
        <w:t xml:space="preserve"> further details on the talks</w:t>
      </w:r>
      <w:r w:rsidRPr="0032797A">
        <w:rPr>
          <w:sz w:val="16"/>
        </w:rPr>
        <w:t xml:space="preserve">, where they would take place or whether there are </w:t>
      </w:r>
      <w:r w:rsidRPr="0032797A">
        <w:rPr>
          <w:rStyle w:val="StyleUnderline"/>
        </w:rPr>
        <w:t xml:space="preserve">other </w:t>
      </w:r>
      <w:r w:rsidRPr="009E077C">
        <w:rPr>
          <w:rStyle w:val="StyleUnderline"/>
          <w:highlight w:val="cyan"/>
        </w:rPr>
        <w:t>goals the U.S. has for the negotiations</w:t>
      </w:r>
      <w:r w:rsidRPr="009E077C">
        <w:rPr>
          <w:sz w:val="16"/>
          <w:highlight w:val="cyan"/>
        </w:rPr>
        <w:t>.</w:t>
      </w:r>
    </w:p>
    <w:p w14:paraId="6794919C" w14:textId="77777777" w:rsidR="00B909C9" w:rsidRPr="00995B7E" w:rsidRDefault="00B909C9" w:rsidP="00B909C9">
      <w:pPr>
        <w:rPr>
          <w:rStyle w:val="Style13ptBold"/>
          <w:b w:val="0"/>
          <w:bCs w:val="0"/>
          <w:sz w:val="22"/>
          <w:u w:val="single"/>
        </w:rPr>
      </w:pPr>
      <w:r w:rsidRPr="00C23F2D">
        <w:rPr>
          <w:rStyle w:val="StyleUnderline"/>
        </w:rPr>
        <w:t>“</w:t>
      </w:r>
      <w:r w:rsidRPr="009E077C">
        <w:rPr>
          <w:rStyle w:val="StyleUnderline"/>
          <w:highlight w:val="cyan"/>
        </w:rPr>
        <w:t>I could get a statement that they’re not going to go nuclear</w:t>
      </w:r>
      <w:r w:rsidRPr="00C23F2D">
        <w:rPr>
          <w:rStyle w:val="StyleUnderline"/>
        </w:rPr>
        <w:t xml:space="preserve">. We’re probably going to ask for that. But, </w:t>
      </w:r>
      <w:r w:rsidRPr="009E077C">
        <w:rPr>
          <w:rStyle w:val="StyleUnderline"/>
          <w:highlight w:val="cyan"/>
        </w:rPr>
        <w:t>they’re not going to be doing it,</w:t>
      </w:r>
      <w:r w:rsidRPr="00C23F2D">
        <w:rPr>
          <w:rStyle w:val="StyleUnderline"/>
        </w:rPr>
        <w:t>”</w:t>
      </w:r>
      <w:r w:rsidRPr="0032797A">
        <w:rPr>
          <w:sz w:val="16"/>
        </w:rPr>
        <w:t xml:space="preserve"> he said. “They’re not going to be doing it anyway. </w:t>
      </w:r>
      <w:r w:rsidRPr="009E077C">
        <w:rPr>
          <w:rStyle w:val="StyleUnderline"/>
          <w:highlight w:val="cyan"/>
        </w:rPr>
        <w:t>They’ve had it</w:t>
      </w:r>
      <w:r w:rsidRPr="0032797A">
        <w:rPr>
          <w:rStyle w:val="StyleUnderline"/>
        </w:rPr>
        <w:t>.”</w:t>
      </w:r>
    </w:p>
    <w:p w14:paraId="2EA44D07" w14:textId="5064071B" w:rsidR="00B909C9" w:rsidRPr="00B909C9" w:rsidRDefault="00B909C9" w:rsidP="00B909C9">
      <w:pPr>
        <w:pStyle w:val="Heading3"/>
      </w:pPr>
      <w:r w:rsidRPr="00B909C9">
        <w:t>N/U—US Says No—1AR</w:t>
      </w:r>
    </w:p>
    <w:p w14:paraId="21A2717F" w14:textId="77777777" w:rsidR="00B909C9" w:rsidRPr="00B909C9" w:rsidRDefault="00B909C9" w:rsidP="00B909C9"/>
    <w:p w14:paraId="2DA7F8E0" w14:textId="44B353D8" w:rsidR="00B909C9" w:rsidRPr="00995B7E" w:rsidRDefault="00B909C9" w:rsidP="00B909C9">
      <w:pPr>
        <w:pStyle w:val="Heading4"/>
        <w:rPr>
          <w:rStyle w:val="Style13ptBold"/>
          <w:b/>
          <w:bCs w:val="0"/>
        </w:rPr>
      </w:pPr>
      <w:r w:rsidRPr="00995B7E">
        <w:rPr>
          <w:rStyle w:val="Style13ptBold"/>
          <w:b/>
          <w:bCs w:val="0"/>
        </w:rPr>
        <w:t xml:space="preserve">U.S. diplomacy in the region </w:t>
      </w:r>
      <w:r w:rsidRPr="00995B7E">
        <w:rPr>
          <w:rStyle w:val="Style13ptBold"/>
          <w:b/>
          <w:bCs w:val="0"/>
          <w:u w:val="single"/>
        </w:rPr>
        <w:t>ended</w:t>
      </w:r>
      <w:r w:rsidRPr="00995B7E">
        <w:rPr>
          <w:rStyle w:val="Style13ptBold"/>
          <w:b/>
          <w:bCs w:val="0"/>
        </w:rPr>
        <w:t xml:space="preserve"> </w:t>
      </w:r>
      <w:r>
        <w:rPr>
          <w:rStyle w:val="Style13ptBold"/>
          <w:b/>
          <w:bCs w:val="0"/>
        </w:rPr>
        <w:t>after</w:t>
      </w:r>
      <w:r w:rsidRPr="00995B7E">
        <w:rPr>
          <w:rStyle w:val="Style13ptBold"/>
          <w:b/>
          <w:bCs w:val="0"/>
        </w:rPr>
        <w:t xml:space="preserve"> airstrikes against Iran</w:t>
      </w:r>
      <w:r>
        <w:rPr>
          <w:rStyle w:val="Style13ptBold"/>
          <w:b/>
          <w:bCs w:val="0"/>
        </w:rPr>
        <w:t>.</w:t>
      </w:r>
    </w:p>
    <w:p w14:paraId="2003677E" w14:textId="77777777" w:rsidR="00B909C9" w:rsidRPr="001419E8" w:rsidRDefault="00B909C9" w:rsidP="00B909C9">
      <w:r w:rsidRPr="001419E8">
        <w:t xml:space="preserve">John </w:t>
      </w:r>
      <w:r w:rsidRPr="001419E8">
        <w:rPr>
          <w:rStyle w:val="Style13ptBold"/>
        </w:rPr>
        <w:t>Irish</w:t>
      </w:r>
      <w:r w:rsidRPr="001419E8">
        <w:t xml:space="preserve"> </w:t>
      </w:r>
      <w:r w:rsidRPr="001419E8">
        <w:rPr>
          <w:rStyle w:val="Style13ptBold"/>
        </w:rPr>
        <w:t>and</w:t>
      </w:r>
      <w:r w:rsidRPr="001419E8">
        <w:t xml:space="preserve"> Parisa </w:t>
      </w:r>
      <w:r w:rsidRPr="001419E8">
        <w:rPr>
          <w:rStyle w:val="Style13ptBold"/>
        </w:rPr>
        <w:t>Hafezi 6-22</w:t>
      </w:r>
      <w:r>
        <w:t xml:space="preserve"> </w:t>
      </w:r>
      <w:r w:rsidRPr="00466556">
        <w:t>[John Irish</w:t>
      </w:r>
      <w:r>
        <w:t xml:space="preserve"> </w:t>
      </w:r>
      <w:r w:rsidRPr="001419E8">
        <w:t>and Parisa Hafezi</w:t>
      </w:r>
      <w:r w:rsidRPr="00466556">
        <w:t xml:space="preserve">; </w:t>
      </w:r>
      <w:r>
        <w:t>Reporters for Reuters</w:t>
      </w:r>
      <w:r w:rsidRPr="00466556">
        <w:t xml:space="preserve">; 6-22-2025; </w:t>
      </w:r>
      <w:r w:rsidRPr="00545A2B">
        <w:rPr>
          <w:rStyle w:val="StyleUnderline"/>
        </w:rPr>
        <w:t xml:space="preserve">US </w:t>
      </w:r>
      <w:r w:rsidRPr="009E077C">
        <w:rPr>
          <w:rStyle w:val="StyleUnderline"/>
          <w:highlight w:val="cyan"/>
        </w:rPr>
        <w:t>strikes on Iran leave</w:t>
      </w:r>
      <w:r w:rsidRPr="00545A2B">
        <w:rPr>
          <w:rStyle w:val="StyleUnderline"/>
        </w:rPr>
        <w:t xml:space="preserve"> hopes for nuclear </w:t>
      </w:r>
      <w:r w:rsidRPr="009E077C">
        <w:rPr>
          <w:rStyle w:val="StyleUnderline"/>
          <w:highlight w:val="cyan"/>
        </w:rPr>
        <w:t>diplomacy in tatters</w:t>
      </w:r>
      <w:r w:rsidRPr="00466556">
        <w:t>; Reuters; https://www.reuters.com/business/media-telecom/us-strikes-iran-leave-hopes-nuclear-diplomacy-tatters-2025-06-22; Accessed 7-2-2025;] KK</w:t>
      </w:r>
    </w:p>
    <w:p w14:paraId="3DA61681" w14:textId="77777777" w:rsidR="00B909C9" w:rsidRPr="005949D3" w:rsidRDefault="00B909C9" w:rsidP="00B909C9">
      <w:pPr>
        <w:rPr>
          <w:rStyle w:val="StyleUnderline"/>
        </w:rPr>
      </w:pPr>
      <w:r w:rsidRPr="00617BB4">
        <w:rPr>
          <w:sz w:val="16"/>
        </w:rPr>
        <w:t xml:space="preserve">PARIS/ISTANBUL, June 22 (Reuters) - In a bid to defuse the conflict over Iran's nuclear program, </w:t>
      </w:r>
      <w:r w:rsidRPr="005949D3">
        <w:rPr>
          <w:rStyle w:val="StyleUnderline"/>
        </w:rPr>
        <w:t>foreign ministers from Europe's top three powers hurried to meet their Iranian counterpart on Friday in Geneva.</w:t>
      </w:r>
    </w:p>
    <w:p w14:paraId="27BA2284" w14:textId="77777777" w:rsidR="00B909C9" w:rsidRPr="00617BB4" w:rsidRDefault="00B909C9" w:rsidP="00B909C9">
      <w:pPr>
        <w:rPr>
          <w:sz w:val="16"/>
        </w:rPr>
      </w:pPr>
      <w:r w:rsidRPr="00617BB4">
        <w:rPr>
          <w:sz w:val="16"/>
        </w:rPr>
        <w:t xml:space="preserve">Those </w:t>
      </w:r>
      <w:r w:rsidRPr="009E077C">
        <w:rPr>
          <w:rStyle w:val="StyleUnderline"/>
          <w:highlight w:val="cyan"/>
        </w:rPr>
        <w:t>hopes collapsed</w:t>
      </w:r>
      <w:r w:rsidRPr="005949D3">
        <w:rPr>
          <w:rStyle w:val="StyleUnderline"/>
        </w:rPr>
        <w:t xml:space="preserve"> on Saturday </w:t>
      </w:r>
      <w:r w:rsidRPr="009E077C">
        <w:rPr>
          <w:rStyle w:val="StyleUnderline"/>
          <w:highlight w:val="cyan"/>
        </w:rPr>
        <w:t>when U.S.</w:t>
      </w:r>
      <w:r w:rsidRPr="005949D3">
        <w:rPr>
          <w:rStyle w:val="StyleUnderline"/>
        </w:rPr>
        <w:t xml:space="preserve"> President Donald Trump </w:t>
      </w:r>
      <w:r w:rsidRPr="009E077C">
        <w:rPr>
          <w:rStyle w:val="StyleUnderline"/>
          <w:highlight w:val="cyan"/>
        </w:rPr>
        <w:t>ordered airstrikes on Iran's three main nuclear sites</w:t>
      </w:r>
      <w:r w:rsidRPr="00617BB4">
        <w:rPr>
          <w:sz w:val="16"/>
        </w:rPr>
        <w:t>, in support of Israel's military campaign.</w:t>
      </w:r>
    </w:p>
    <w:p w14:paraId="2ACAD8A7" w14:textId="77777777" w:rsidR="00B909C9" w:rsidRPr="005949D3" w:rsidRDefault="00B909C9" w:rsidP="00B909C9">
      <w:pPr>
        <w:rPr>
          <w:rStyle w:val="StyleUnderline"/>
        </w:rPr>
      </w:pPr>
      <w:r w:rsidRPr="009E077C">
        <w:rPr>
          <w:sz w:val="16"/>
          <w:highlight w:val="cyan"/>
        </w:rPr>
        <w:t>"</w:t>
      </w:r>
      <w:r w:rsidRPr="009E077C">
        <w:rPr>
          <w:rStyle w:val="Emphasis"/>
          <w:highlight w:val="cyan"/>
        </w:rPr>
        <w:t>It's irrelevant</w:t>
      </w:r>
      <w:r w:rsidRPr="009E077C">
        <w:rPr>
          <w:rStyle w:val="StyleUnderline"/>
          <w:highlight w:val="cyan"/>
        </w:rPr>
        <w:t xml:space="preserve"> to ask Iran to return to diplomacy</w:t>
      </w:r>
      <w:r w:rsidRPr="00617BB4">
        <w:rPr>
          <w:sz w:val="16"/>
        </w:rPr>
        <w:t xml:space="preserve">," Iran's </w:t>
      </w:r>
      <w:r w:rsidRPr="005949D3">
        <w:rPr>
          <w:rStyle w:val="StyleUnderline"/>
        </w:rPr>
        <w:t>foreign minister Abbas Araqchi</w:t>
      </w:r>
      <w:r w:rsidRPr="00617BB4">
        <w:rPr>
          <w:sz w:val="16"/>
        </w:rPr>
        <w:t xml:space="preserve">, visibly angry, </w:t>
      </w:r>
      <w:r w:rsidRPr="005949D3">
        <w:rPr>
          <w:rStyle w:val="StyleUnderline"/>
        </w:rPr>
        <w:t>told reporters in Istanbul on Sunday</w:t>
      </w:r>
      <w:r w:rsidRPr="00617BB4">
        <w:rPr>
          <w:sz w:val="16"/>
        </w:rPr>
        <w:t>, promising a "response" to the U.S. strikes. "</w:t>
      </w:r>
      <w:r w:rsidRPr="009E077C">
        <w:rPr>
          <w:rStyle w:val="Emphasis"/>
          <w:highlight w:val="cyan"/>
        </w:rPr>
        <w:t>It's not time for diplomacy</w:t>
      </w:r>
      <w:r w:rsidRPr="009E077C">
        <w:rPr>
          <w:rStyle w:val="StyleUnderline"/>
          <w:highlight w:val="cyan"/>
        </w:rPr>
        <w:t xml:space="preserve"> now</w:t>
      </w:r>
      <w:r w:rsidRPr="005949D3">
        <w:rPr>
          <w:rStyle w:val="StyleUnderline"/>
        </w:rPr>
        <w:t>."</w:t>
      </w:r>
    </w:p>
    <w:p w14:paraId="42E64912" w14:textId="77777777" w:rsidR="00B909C9" w:rsidRPr="00617BB4" w:rsidRDefault="00B909C9" w:rsidP="00B909C9">
      <w:pPr>
        <w:rPr>
          <w:sz w:val="16"/>
        </w:rPr>
      </w:pPr>
      <w:r w:rsidRPr="00617BB4">
        <w:rPr>
          <w:sz w:val="16"/>
        </w:rPr>
        <w:t>Trump, who said the U.S. airstrikes "obliterated" the sites, warned in a televised speech on Saturday the U.S. could attack other targets in Iran if no peace deal was reached and urged Tehran to return to the negotiating table.</w:t>
      </w:r>
    </w:p>
    <w:p w14:paraId="178E1F8B" w14:textId="77777777" w:rsidR="00B909C9" w:rsidRPr="00617BB4" w:rsidRDefault="00B909C9" w:rsidP="00B909C9">
      <w:pPr>
        <w:rPr>
          <w:sz w:val="16"/>
        </w:rPr>
      </w:pPr>
      <w:r w:rsidRPr="00617BB4">
        <w:rPr>
          <w:sz w:val="16"/>
        </w:rPr>
        <w:t>Reuters spoke to seven Western diplomats and analysts who said the prospect of negotiations was negligeable for now, with an unbridgeable gap between Washington's demand for zero enrichment by Iran and Tehran's refusal to abandon its nuclear program.</w:t>
      </w:r>
    </w:p>
    <w:p w14:paraId="425CCF78" w14:textId="77777777" w:rsidR="00B909C9" w:rsidRPr="00617BB4" w:rsidRDefault="00B909C9" w:rsidP="00B909C9">
      <w:pPr>
        <w:rPr>
          <w:sz w:val="16"/>
        </w:rPr>
      </w:pPr>
      <w:r w:rsidRPr="005949D3">
        <w:rPr>
          <w:rStyle w:val="StyleUnderline"/>
        </w:rPr>
        <w:t xml:space="preserve">"I think the </w:t>
      </w:r>
      <w:r w:rsidRPr="009E077C">
        <w:rPr>
          <w:rStyle w:val="StyleUnderline"/>
          <w:highlight w:val="cyan"/>
        </w:rPr>
        <w:t xml:space="preserve">prospects of effective diplomacy at this point </w:t>
      </w:r>
      <w:r w:rsidRPr="009E077C">
        <w:rPr>
          <w:rStyle w:val="Emphasis"/>
          <w:highlight w:val="cyan"/>
        </w:rPr>
        <w:t>are</w:t>
      </w:r>
      <w:r w:rsidRPr="00617BB4">
        <w:rPr>
          <w:rStyle w:val="Emphasis"/>
        </w:rPr>
        <w:t xml:space="preserve"> slim to </w:t>
      </w:r>
      <w:r w:rsidRPr="009E077C">
        <w:rPr>
          <w:rStyle w:val="Emphasis"/>
          <w:highlight w:val="cyan"/>
        </w:rPr>
        <w:t>none</w:t>
      </w:r>
      <w:r w:rsidRPr="005949D3">
        <w:rPr>
          <w:rStyle w:val="StyleUnderline"/>
        </w:rPr>
        <w:t>," said</w:t>
      </w:r>
      <w:r w:rsidRPr="00617BB4">
        <w:rPr>
          <w:sz w:val="16"/>
        </w:rPr>
        <w:t xml:space="preserve"> James Acton, </w:t>
      </w:r>
      <w:r w:rsidRPr="005949D3">
        <w:rPr>
          <w:rStyle w:val="StyleUnderline"/>
        </w:rPr>
        <w:t>co-director of the Nuclear Policy Program at the Carnegie Endowment for International Peace</w:t>
      </w:r>
      <w:r w:rsidRPr="00617BB4">
        <w:rPr>
          <w:sz w:val="16"/>
        </w:rPr>
        <w:t>, a think tank headquartered in Washington.</w:t>
      </w:r>
    </w:p>
    <w:p w14:paraId="7D8FFC5E" w14:textId="77777777" w:rsidR="00B909C9" w:rsidRPr="00617BB4" w:rsidRDefault="00B909C9" w:rsidP="00B909C9">
      <w:pPr>
        <w:rPr>
          <w:sz w:val="16"/>
        </w:rPr>
      </w:pPr>
      <w:r w:rsidRPr="00617BB4">
        <w:rPr>
          <w:sz w:val="16"/>
        </w:rPr>
        <w:t xml:space="preserve">"I'm </w:t>
      </w:r>
      <w:r w:rsidRPr="005949D3">
        <w:rPr>
          <w:rStyle w:val="StyleUnderline"/>
        </w:rPr>
        <w:t xml:space="preserve">much </w:t>
      </w:r>
      <w:r w:rsidRPr="009E077C">
        <w:rPr>
          <w:rStyle w:val="StyleUnderline"/>
          <w:highlight w:val="cyan"/>
        </w:rPr>
        <w:t>more worried about escalation</w:t>
      </w:r>
      <w:r w:rsidRPr="005949D3">
        <w:rPr>
          <w:rStyle w:val="StyleUnderline"/>
        </w:rPr>
        <w:t>, both in the short and the long term</w:t>
      </w:r>
      <w:r w:rsidRPr="00617BB4">
        <w:rPr>
          <w:sz w:val="16"/>
        </w:rPr>
        <w:t>."</w:t>
      </w:r>
    </w:p>
    <w:p w14:paraId="17D190D2" w14:textId="77777777" w:rsidR="00B909C9" w:rsidRPr="00617BB4" w:rsidRDefault="00B909C9" w:rsidP="00B909C9">
      <w:pPr>
        <w:rPr>
          <w:sz w:val="16"/>
        </w:rPr>
      </w:pPr>
      <w:r w:rsidRPr="00617BB4">
        <w:rPr>
          <w:sz w:val="16"/>
        </w:rPr>
        <w:t>According to European diplomats, the three European allies - Britain, France and Germany - were not made aware of Trump's decision to strike Iran ahead of time. French President Emmanuel Macron had promised on Saturday - just before the U.S. strikes - to accelerate the nuclear talks, following a call with his Iranian counterpart.</w:t>
      </w:r>
    </w:p>
    <w:p w14:paraId="5DAD86B4" w14:textId="77777777" w:rsidR="00B909C9" w:rsidRPr="00617BB4" w:rsidRDefault="00B909C9" w:rsidP="00B909C9">
      <w:pPr>
        <w:rPr>
          <w:sz w:val="16"/>
        </w:rPr>
      </w:pPr>
      <w:r w:rsidRPr="00E36784">
        <w:rPr>
          <w:rStyle w:val="StyleUnderline"/>
        </w:rPr>
        <w:t xml:space="preserve">One European </w:t>
      </w:r>
      <w:r w:rsidRPr="009E077C">
        <w:rPr>
          <w:rStyle w:val="StyleUnderline"/>
          <w:highlight w:val="cyan"/>
        </w:rPr>
        <w:t>diplomat</w:t>
      </w:r>
      <w:r w:rsidRPr="00617BB4">
        <w:rPr>
          <w:sz w:val="16"/>
        </w:rPr>
        <w:t xml:space="preserve">, who asked not to be identified, </w:t>
      </w:r>
      <w:r w:rsidRPr="009E077C">
        <w:rPr>
          <w:rStyle w:val="StyleUnderline"/>
          <w:highlight w:val="cyan"/>
        </w:rPr>
        <w:t>acknowledged</w:t>
      </w:r>
      <w:r w:rsidRPr="00E36784">
        <w:rPr>
          <w:rStyle w:val="StyleUnderline"/>
        </w:rPr>
        <w:t xml:space="preserve"> there was now </w:t>
      </w:r>
      <w:r w:rsidRPr="009E077C">
        <w:rPr>
          <w:rStyle w:val="StyleUnderline"/>
          <w:highlight w:val="cyan"/>
        </w:rPr>
        <w:t>no way of holding a planned second meeting with Iran</w:t>
      </w:r>
      <w:r w:rsidRPr="00617BB4">
        <w:rPr>
          <w:sz w:val="16"/>
        </w:rPr>
        <w:t xml:space="preserve"> in the coming week.</w:t>
      </w:r>
    </w:p>
    <w:p w14:paraId="65158CFE" w14:textId="77777777" w:rsidR="00B909C9" w:rsidRPr="00617BB4" w:rsidRDefault="00B909C9" w:rsidP="00B909C9">
      <w:pPr>
        <w:rPr>
          <w:sz w:val="16"/>
        </w:rPr>
      </w:pPr>
      <w:r w:rsidRPr="00617BB4">
        <w:rPr>
          <w:sz w:val="16"/>
        </w:rPr>
        <w:t xml:space="preserve">In the wake of the U.S. military action, </w:t>
      </w:r>
      <w:r w:rsidRPr="00E36784">
        <w:rPr>
          <w:rStyle w:val="StyleUnderline"/>
        </w:rPr>
        <w:t xml:space="preserve">any European </w:t>
      </w:r>
      <w:r w:rsidRPr="009E077C">
        <w:rPr>
          <w:rStyle w:val="StyleUnderline"/>
          <w:highlight w:val="cyan"/>
        </w:rPr>
        <w:t>diplomatic role</w:t>
      </w:r>
      <w:r w:rsidRPr="00E36784">
        <w:rPr>
          <w:rStyle w:val="StyleUnderline"/>
        </w:rPr>
        <w:t xml:space="preserve"> appears likely to be </w:t>
      </w:r>
      <w:r w:rsidRPr="009E077C">
        <w:rPr>
          <w:rStyle w:val="StyleUnderline"/>
          <w:highlight w:val="cyan"/>
        </w:rPr>
        <w:t>secondary</w:t>
      </w:r>
      <w:r w:rsidRPr="00617BB4">
        <w:rPr>
          <w:sz w:val="16"/>
        </w:rPr>
        <w:t>. Trump on Friday dismissed Europe's efforts towards resolving the crisis, saying Iran only wanted to speak to the United States.</w:t>
      </w:r>
    </w:p>
    <w:p w14:paraId="06CED1CE" w14:textId="77777777" w:rsidR="00B909C9" w:rsidRPr="00617BB4" w:rsidRDefault="00B909C9" w:rsidP="00B909C9">
      <w:pPr>
        <w:rPr>
          <w:sz w:val="16"/>
        </w:rPr>
      </w:pPr>
      <w:r w:rsidRPr="00617BB4">
        <w:rPr>
          <w:sz w:val="16"/>
        </w:rPr>
        <w:t>Three diplomats and analysts said any future talks between Iran and Washington would likely be through regional intermediaries Oman and Qatar, once Tehran decides how to respond to the U.S. airstrikes on its nuclear sites at Fordow, Natanz and Isfahan.</w:t>
      </w:r>
    </w:p>
    <w:p w14:paraId="47538408" w14:textId="77777777" w:rsidR="00B909C9" w:rsidRPr="00617BB4" w:rsidRDefault="00B909C9" w:rsidP="00B909C9">
      <w:pPr>
        <w:rPr>
          <w:sz w:val="16"/>
        </w:rPr>
      </w:pPr>
      <w:r w:rsidRPr="00E36784">
        <w:rPr>
          <w:rStyle w:val="StyleUnderline"/>
        </w:rPr>
        <w:t>The attacks leave Iran with few palatable options on the table</w:t>
      </w:r>
      <w:r w:rsidRPr="00617BB4">
        <w:rPr>
          <w:sz w:val="16"/>
        </w:rPr>
        <w:t xml:space="preserve">. Since Israel began its military campaign against Iran on June 13, some in </w:t>
      </w:r>
      <w:r w:rsidRPr="0092469A">
        <w:rPr>
          <w:rStyle w:val="StyleUnderline"/>
        </w:rPr>
        <w:t>Tehran have raised the prospect of withdrawing from the Nuclear Non-Proliferation Treaty (NPT)</w:t>
      </w:r>
      <w:r w:rsidRPr="00617BB4">
        <w:rPr>
          <w:sz w:val="16"/>
        </w:rPr>
        <w:t xml:space="preserve"> to signal Iran's determination to accelerate enrichment, but experts say that would represent a considerable escalation and likely draw a forceful response from Washington.</w:t>
      </w:r>
    </w:p>
    <w:p w14:paraId="69FD0996" w14:textId="77777777" w:rsidR="00B909C9" w:rsidRPr="00617BB4" w:rsidRDefault="00B909C9" w:rsidP="00B909C9">
      <w:pPr>
        <w:rPr>
          <w:sz w:val="12"/>
          <w:szCs w:val="12"/>
        </w:rPr>
      </w:pPr>
      <w:r w:rsidRPr="00617BB4">
        <w:rPr>
          <w:sz w:val="12"/>
          <w:szCs w:val="12"/>
        </w:rPr>
        <w:t>Acton, of the Carnegie Endowment, said Iran's most obvious means for retaliation is its short-range ballistic missiles, that could be used to target U.S. forces and assets in the region. But any military response by Iran carried the risk of miscalculation, he said.</w:t>
      </w:r>
    </w:p>
    <w:p w14:paraId="2B65A1CD" w14:textId="77777777" w:rsidR="00B909C9" w:rsidRPr="00617BB4" w:rsidRDefault="00B909C9" w:rsidP="00B909C9">
      <w:pPr>
        <w:rPr>
          <w:sz w:val="12"/>
          <w:szCs w:val="12"/>
        </w:rPr>
      </w:pPr>
      <w:r w:rsidRPr="00617BB4">
        <w:rPr>
          <w:sz w:val="12"/>
          <w:szCs w:val="12"/>
        </w:rPr>
        <w:t>"On the one hand, they want a strong enough response that they feel the U.S. has actually paid a price. On the other hand, they don't want to encourage further escalation," he said.</w:t>
      </w:r>
    </w:p>
    <w:p w14:paraId="74FCF4EF" w14:textId="77777777" w:rsidR="00B909C9" w:rsidRPr="00617BB4" w:rsidRDefault="00B909C9" w:rsidP="00B909C9">
      <w:pPr>
        <w:rPr>
          <w:sz w:val="12"/>
          <w:szCs w:val="12"/>
        </w:rPr>
      </w:pPr>
      <w:r w:rsidRPr="00617BB4">
        <w:rPr>
          <w:sz w:val="12"/>
          <w:szCs w:val="12"/>
        </w:rPr>
        <w:t>EUROPEAN EFFORT ENDED IN FAILURE</w:t>
      </w:r>
    </w:p>
    <w:p w14:paraId="274D6F42" w14:textId="77777777" w:rsidR="00B909C9" w:rsidRPr="00617BB4" w:rsidRDefault="00B909C9" w:rsidP="00B909C9">
      <w:pPr>
        <w:rPr>
          <w:sz w:val="12"/>
          <w:szCs w:val="12"/>
        </w:rPr>
      </w:pPr>
      <w:r w:rsidRPr="00617BB4">
        <w:rPr>
          <w:sz w:val="12"/>
          <w:szCs w:val="12"/>
        </w:rPr>
        <w:t>Even before the U.S. strikes, Friday's talks in Geneva showed little sign of progress amid a chasm between the two sides and in the end no detailed proposals were put forward, three diplomats said. Mixed messaging may have also undermined their own efforts, diplomats said.</w:t>
      </w:r>
    </w:p>
    <w:p w14:paraId="60B20952" w14:textId="77777777" w:rsidR="00B909C9" w:rsidRPr="00617BB4" w:rsidRDefault="00B909C9" w:rsidP="00B909C9">
      <w:pPr>
        <w:rPr>
          <w:sz w:val="12"/>
          <w:szCs w:val="12"/>
        </w:rPr>
      </w:pPr>
      <w:r w:rsidRPr="00617BB4">
        <w:rPr>
          <w:sz w:val="12"/>
          <w:szCs w:val="12"/>
        </w:rPr>
        <w:t>European positions on key issues like Iran's enrichment program have hardened in the past 10 days with the Israeli strikes and the looming threat of U.S. bombing.</w:t>
      </w:r>
    </w:p>
    <w:p w14:paraId="291C8088" w14:textId="77777777" w:rsidR="00B909C9" w:rsidRPr="00617BB4" w:rsidRDefault="00B909C9" w:rsidP="00B909C9">
      <w:pPr>
        <w:rPr>
          <w:sz w:val="12"/>
          <w:szCs w:val="12"/>
        </w:rPr>
      </w:pPr>
      <w:r w:rsidRPr="00617BB4">
        <w:rPr>
          <w:sz w:val="12"/>
          <w:szCs w:val="12"/>
        </w:rPr>
        <w:t>The three European powers, known as the E3, were parties to a 2015 nuclear deal that Trump abandoned three years later during his first term.</w:t>
      </w:r>
    </w:p>
    <w:p w14:paraId="457BB0E8" w14:textId="77777777" w:rsidR="00B909C9" w:rsidRPr="00617BB4" w:rsidRDefault="00B909C9" w:rsidP="00B909C9">
      <w:pPr>
        <w:rPr>
          <w:sz w:val="12"/>
          <w:szCs w:val="12"/>
        </w:rPr>
      </w:pPr>
      <w:r w:rsidRPr="00617BB4">
        <w:rPr>
          <w:sz w:val="12"/>
          <w:szCs w:val="12"/>
        </w:rPr>
        <w:t>Both the Europeans and Tehran believed they had a better understanding of how to get a realistic deal given the E3 have been dealing with Iran's nuclear programme since 2003.</w:t>
      </w:r>
    </w:p>
    <w:p w14:paraId="353E8368" w14:textId="77777777" w:rsidR="00B909C9" w:rsidRPr="00617BB4" w:rsidRDefault="00B909C9" w:rsidP="00B909C9">
      <w:pPr>
        <w:rPr>
          <w:sz w:val="12"/>
          <w:szCs w:val="12"/>
        </w:rPr>
      </w:pPr>
      <w:r w:rsidRPr="00617BB4">
        <w:rPr>
          <w:sz w:val="12"/>
          <w:szCs w:val="12"/>
        </w:rPr>
        <w:t>But the Europeans have had a difficult relationship with Iran in recent months as they sought to pressure it over its ballistic missiles programme, support for Russia and detention of European citizens.</w:t>
      </w:r>
    </w:p>
    <w:p w14:paraId="3A43FF6E" w14:textId="77777777" w:rsidR="00B909C9" w:rsidRPr="00617BB4" w:rsidRDefault="00B909C9" w:rsidP="00B909C9">
      <w:pPr>
        <w:rPr>
          <w:sz w:val="12"/>
          <w:szCs w:val="12"/>
        </w:rPr>
      </w:pPr>
      <w:r w:rsidRPr="00617BB4">
        <w:rPr>
          <w:sz w:val="12"/>
          <w:szCs w:val="12"/>
        </w:rPr>
        <w:t>France, which was the keenest to pursue negotiations, has in the last few days suggested Iran should move towards zero enrichment, which until now was not an E3 demand given Iran's red line on the issue, two European diplomats said.</w:t>
      </w:r>
    </w:p>
    <w:p w14:paraId="5DAADFD9" w14:textId="77777777" w:rsidR="00B909C9" w:rsidRPr="00617BB4" w:rsidRDefault="00B909C9" w:rsidP="00B909C9">
      <w:pPr>
        <w:rPr>
          <w:sz w:val="12"/>
          <w:szCs w:val="12"/>
        </w:rPr>
      </w:pPr>
      <w:r w:rsidRPr="00617BB4">
        <w:rPr>
          <w:sz w:val="12"/>
          <w:szCs w:val="12"/>
        </w:rPr>
        <w:t>Britain has also adopted a tougher stance more in tune with Washington and that was expressed in Geneva, the diplomats said. And Germany's new government appeared to go in the same direction, although it was more nuanced.</w:t>
      </w:r>
    </w:p>
    <w:p w14:paraId="7F5A6D35" w14:textId="77777777" w:rsidR="00B909C9" w:rsidRPr="00617BB4" w:rsidRDefault="00B909C9" w:rsidP="00B909C9">
      <w:pPr>
        <w:rPr>
          <w:sz w:val="12"/>
          <w:szCs w:val="12"/>
        </w:rPr>
      </w:pPr>
      <w:r w:rsidRPr="00617BB4">
        <w:rPr>
          <w:sz w:val="12"/>
          <w:szCs w:val="12"/>
        </w:rPr>
        <w:t>"Iran has to accept zero enrichment eventually," said one EU official.</w:t>
      </w:r>
    </w:p>
    <w:p w14:paraId="4B1C813D" w14:textId="77777777" w:rsidR="00B909C9" w:rsidRPr="00617BB4" w:rsidRDefault="00B909C9" w:rsidP="00B909C9">
      <w:pPr>
        <w:rPr>
          <w:sz w:val="12"/>
          <w:szCs w:val="12"/>
        </w:rPr>
      </w:pPr>
      <w:r w:rsidRPr="00617BB4">
        <w:rPr>
          <w:sz w:val="12"/>
          <w:szCs w:val="12"/>
        </w:rPr>
        <w:t>A senior Iranian official on Saturday showed disappointment at the Europeans' new stance, saying their demands were "unrealistic", without providing further details.</w:t>
      </w:r>
    </w:p>
    <w:p w14:paraId="1F96EC16" w14:textId="77777777" w:rsidR="00B909C9" w:rsidRPr="00617BB4" w:rsidRDefault="00B909C9" w:rsidP="00B909C9">
      <w:pPr>
        <w:rPr>
          <w:sz w:val="12"/>
          <w:szCs w:val="12"/>
        </w:rPr>
      </w:pPr>
      <w:r w:rsidRPr="00617BB4">
        <w:rPr>
          <w:sz w:val="12"/>
          <w:szCs w:val="12"/>
        </w:rPr>
        <w:t>In a brief joint statement on Sunday, which acknowledged the U.S. strikes, the European countries said they would continue their diplomatic efforts.</w:t>
      </w:r>
    </w:p>
    <w:p w14:paraId="7BEBC32F" w14:textId="77777777" w:rsidR="00B909C9" w:rsidRPr="00617BB4" w:rsidRDefault="00B909C9" w:rsidP="00B909C9">
      <w:pPr>
        <w:rPr>
          <w:sz w:val="12"/>
          <w:szCs w:val="12"/>
        </w:rPr>
      </w:pPr>
      <w:r w:rsidRPr="00617BB4">
        <w:rPr>
          <w:sz w:val="12"/>
          <w:szCs w:val="12"/>
        </w:rPr>
        <w:t>"We call upon Iran to engage in negotiations leading to an agreement that addresses all concerns associated with its nuclear program," it said, adding the Europeans stood ready to contribute "in coordination with all parties".</w:t>
      </w:r>
    </w:p>
    <w:p w14:paraId="1EABCEF3" w14:textId="77777777" w:rsidR="00B909C9" w:rsidRPr="00617BB4" w:rsidRDefault="00B909C9" w:rsidP="00B909C9">
      <w:pPr>
        <w:rPr>
          <w:sz w:val="12"/>
          <w:szCs w:val="12"/>
        </w:rPr>
      </w:pPr>
      <w:r w:rsidRPr="00617BB4">
        <w:rPr>
          <w:sz w:val="12"/>
          <w:szCs w:val="12"/>
        </w:rPr>
        <w:t>David Khalfa, co-founder of the Atlantic Middle East Forum, a Paris-based think tank, said Supreme Leader Ali Khamenei's government had taken advantage of the Europeans for years to gain time as it developed its nuclear program and ballistic missile capabilities.</w:t>
      </w:r>
    </w:p>
    <w:p w14:paraId="402EF0E8" w14:textId="77777777" w:rsidR="00B909C9" w:rsidRPr="00617BB4" w:rsidRDefault="00B909C9" w:rsidP="00B909C9">
      <w:pPr>
        <w:rPr>
          <w:sz w:val="12"/>
          <w:szCs w:val="12"/>
        </w:rPr>
      </w:pPr>
      <w:r w:rsidRPr="00617BB4">
        <w:rPr>
          <w:sz w:val="12"/>
          <w:szCs w:val="12"/>
        </w:rPr>
        <w:t>"The European attempt ended in failure," he said.</w:t>
      </w:r>
    </w:p>
    <w:p w14:paraId="63DCC9B3" w14:textId="77777777" w:rsidR="00B909C9" w:rsidRPr="00617BB4" w:rsidRDefault="00B909C9" w:rsidP="00B909C9">
      <w:pPr>
        <w:rPr>
          <w:sz w:val="12"/>
          <w:szCs w:val="12"/>
        </w:rPr>
      </w:pPr>
      <w:r w:rsidRPr="00617BB4">
        <w:rPr>
          <w:sz w:val="12"/>
          <w:szCs w:val="12"/>
        </w:rPr>
        <w:t>However, the Europeans still have one important card to play. They are the only ones who, as party to the nuclear accord, can launch its so-called "snapback mechanism", which would reimpose all previous UN sanctions on Iran if it is found to be in violation of the agreement's terms.</w:t>
      </w:r>
    </w:p>
    <w:p w14:paraId="2832B491" w14:textId="77777777" w:rsidR="00B909C9" w:rsidRPr="00617BB4" w:rsidRDefault="00B909C9" w:rsidP="00B909C9">
      <w:pPr>
        <w:rPr>
          <w:sz w:val="12"/>
          <w:szCs w:val="12"/>
        </w:rPr>
      </w:pPr>
      <w:r w:rsidRPr="00617BB4">
        <w:rPr>
          <w:sz w:val="12"/>
          <w:szCs w:val="12"/>
        </w:rPr>
        <w:t>Diplomats said, prior to the U.S. strikes, the three countries had discussed an end-August deadline to activate it as part of a 'maximum pressure' campaign on Tehran.</w:t>
      </w:r>
    </w:p>
    <w:p w14:paraId="3C45DEAA" w14:textId="77777777" w:rsidR="00B909C9" w:rsidRPr="00617BB4" w:rsidRDefault="00B909C9" w:rsidP="00B909C9">
      <w:pPr>
        <w:rPr>
          <w:sz w:val="12"/>
          <w:szCs w:val="12"/>
        </w:rPr>
      </w:pPr>
      <w:r w:rsidRPr="00617BB4">
        <w:rPr>
          <w:sz w:val="12"/>
          <w:szCs w:val="12"/>
        </w:rPr>
        <w:t>"MULTIPLE CHANNELS" FOR U.S. TALKS</w:t>
      </w:r>
    </w:p>
    <w:p w14:paraId="5F7BFE3E" w14:textId="77777777" w:rsidR="00B909C9" w:rsidRPr="00617BB4" w:rsidRDefault="00B909C9" w:rsidP="00B909C9">
      <w:pPr>
        <w:rPr>
          <w:sz w:val="12"/>
          <w:szCs w:val="12"/>
        </w:rPr>
      </w:pPr>
      <w:r w:rsidRPr="00617BB4">
        <w:rPr>
          <w:sz w:val="12"/>
          <w:szCs w:val="12"/>
        </w:rPr>
        <w:t>In total, the U.S. launched 75 precision-guided munitions, including more than two dozen Tomahawk missiles, and more than 125 military aircraft in the operation against the three nuclear sites, U.S. officials said.</w:t>
      </w:r>
    </w:p>
    <w:p w14:paraId="32D56C3D" w14:textId="77777777" w:rsidR="00B909C9" w:rsidRPr="00617BB4" w:rsidRDefault="00B909C9" w:rsidP="00B909C9">
      <w:pPr>
        <w:rPr>
          <w:sz w:val="12"/>
          <w:szCs w:val="12"/>
        </w:rPr>
      </w:pPr>
      <w:r w:rsidRPr="00617BB4">
        <w:rPr>
          <w:sz w:val="12"/>
          <w:szCs w:val="12"/>
        </w:rPr>
        <w:t>US Defense Secretary Pete Hegseth on Sunday warned Iran against retaliation and said both public and private messages had been sent to Iran "in multiple channels, giving them every opportunity to come to the table."</w:t>
      </w:r>
    </w:p>
    <w:p w14:paraId="40A62039" w14:textId="77777777" w:rsidR="00B909C9" w:rsidRPr="00617BB4" w:rsidRDefault="00B909C9" w:rsidP="00B909C9">
      <w:pPr>
        <w:rPr>
          <w:sz w:val="12"/>
          <w:szCs w:val="12"/>
        </w:rPr>
      </w:pPr>
      <w:r w:rsidRPr="00617BB4">
        <w:rPr>
          <w:sz w:val="12"/>
          <w:szCs w:val="12"/>
        </w:rPr>
        <w:t>Five previous rounds of indirect negotiations between the United States and Iran collapsed after a U.S. proposal at the end of May called for Iran to abandon uranium enrichment. It was rejected by Tehran, leading to Israel launching its attack on Iran after Trump's 60-day deadline for talks had expired.</w:t>
      </w:r>
    </w:p>
    <w:p w14:paraId="402F1029" w14:textId="77777777" w:rsidR="00B909C9" w:rsidRPr="00617BB4" w:rsidRDefault="00B909C9" w:rsidP="00B909C9">
      <w:pPr>
        <w:rPr>
          <w:rStyle w:val="StyleUnderline"/>
        </w:rPr>
      </w:pPr>
      <w:r w:rsidRPr="009E077C">
        <w:rPr>
          <w:rStyle w:val="StyleUnderline"/>
          <w:highlight w:val="cyan"/>
        </w:rPr>
        <w:t>Iran</w:t>
      </w:r>
      <w:r w:rsidRPr="00617BB4">
        <w:rPr>
          <w:rStyle w:val="StyleUnderline"/>
        </w:rPr>
        <w:t xml:space="preserve"> has repeatedly said from then on that it </w:t>
      </w:r>
      <w:r w:rsidRPr="00621682">
        <w:rPr>
          <w:rStyle w:val="StyleUnderline"/>
        </w:rPr>
        <w:t xml:space="preserve">would </w:t>
      </w:r>
      <w:r w:rsidRPr="009E077C">
        <w:rPr>
          <w:rStyle w:val="StyleUnderline"/>
          <w:highlight w:val="cyan"/>
        </w:rPr>
        <w:t>not negotiate while at war</w:t>
      </w:r>
      <w:r w:rsidRPr="00617BB4">
        <w:rPr>
          <w:rStyle w:val="StyleUnderline"/>
        </w:rPr>
        <w:t>.</w:t>
      </w:r>
    </w:p>
    <w:p w14:paraId="688BCC7C" w14:textId="77777777" w:rsidR="00B909C9" w:rsidRPr="00617BB4" w:rsidRDefault="00B909C9" w:rsidP="00B909C9">
      <w:pPr>
        <w:rPr>
          <w:sz w:val="16"/>
        </w:rPr>
      </w:pPr>
      <w:r w:rsidRPr="00617BB4">
        <w:rPr>
          <w:sz w:val="16"/>
        </w:rPr>
        <w:t xml:space="preserve">Even after Israel struck, </w:t>
      </w:r>
      <w:r w:rsidRPr="009E077C">
        <w:rPr>
          <w:rStyle w:val="StyleUnderline"/>
          <w:highlight w:val="cyan"/>
        </w:rPr>
        <w:t>Washington reached out to</w:t>
      </w:r>
      <w:r w:rsidRPr="00617BB4">
        <w:rPr>
          <w:rStyle w:val="StyleUnderline"/>
        </w:rPr>
        <w:t xml:space="preserve"> Iran to </w:t>
      </w:r>
      <w:r w:rsidRPr="009E077C">
        <w:rPr>
          <w:rStyle w:val="StyleUnderline"/>
          <w:highlight w:val="cyan"/>
        </w:rPr>
        <w:t>resume negotiations</w:t>
      </w:r>
      <w:r w:rsidRPr="00617BB4">
        <w:rPr>
          <w:sz w:val="16"/>
        </w:rPr>
        <w:t>, including offering a meeting between the Trump and Iranian President Masoud Pezeshkian in Istanbul, according to two European diplomats and an Iranian official.</w:t>
      </w:r>
    </w:p>
    <w:p w14:paraId="563097D9" w14:textId="77777777" w:rsidR="00B909C9" w:rsidRPr="00617BB4" w:rsidRDefault="00B909C9" w:rsidP="00B909C9">
      <w:pPr>
        <w:rPr>
          <w:sz w:val="16"/>
        </w:rPr>
      </w:pPr>
      <w:r w:rsidRPr="009E077C">
        <w:rPr>
          <w:rStyle w:val="Emphasis"/>
          <w:highlight w:val="cyan"/>
        </w:rPr>
        <w:t>That was rebuffed</w:t>
      </w:r>
      <w:r w:rsidRPr="00617BB4">
        <w:rPr>
          <w:rStyle w:val="StyleUnderline"/>
        </w:rPr>
        <w:t xml:space="preserve"> by Iran</w:t>
      </w:r>
      <w:r w:rsidRPr="00617BB4">
        <w:rPr>
          <w:sz w:val="16"/>
        </w:rPr>
        <w:t>, but Araqchi did continue direct contacts with US Special envoy Steve Witkoff, three diplomats told Reuters.</w:t>
      </w:r>
    </w:p>
    <w:p w14:paraId="213E41C4" w14:textId="77777777" w:rsidR="00B909C9" w:rsidRPr="00617BB4" w:rsidRDefault="00B909C9" w:rsidP="00B909C9">
      <w:pPr>
        <w:rPr>
          <w:sz w:val="16"/>
        </w:rPr>
      </w:pPr>
      <w:r w:rsidRPr="00617BB4">
        <w:rPr>
          <w:sz w:val="16"/>
        </w:rPr>
        <w:t xml:space="preserve">One of the challenges in engaging with Iran, experts say, is that no-one can be sure of the extent of the damage to its nuclear program. With the </w:t>
      </w:r>
      <w:r w:rsidRPr="00617BB4">
        <w:rPr>
          <w:rStyle w:val="StyleUnderline"/>
        </w:rPr>
        <w:t>IAEA severely restricted in its access to Iranian sites</w:t>
      </w:r>
      <w:r w:rsidRPr="00617BB4">
        <w:rPr>
          <w:sz w:val="16"/>
        </w:rPr>
        <w:t>, it is unclear whether Tehran has hidden enrichment facilities.</w:t>
      </w:r>
    </w:p>
    <w:p w14:paraId="6C6DBF30" w14:textId="77777777" w:rsidR="00B909C9" w:rsidRPr="00617BB4" w:rsidRDefault="00B909C9" w:rsidP="00B909C9">
      <w:pPr>
        <w:rPr>
          <w:sz w:val="16"/>
        </w:rPr>
      </w:pPr>
      <w:r w:rsidRPr="00617BB4">
        <w:rPr>
          <w:sz w:val="16"/>
        </w:rPr>
        <w:t>A senior Iranian source told Reuters on Sunday most of the highly enriched uranium at Fordow, the site producing the bulk of Iran's uranium refined to up to 60%, had been moved to an undisclosed location before the U.S. attack there.</w:t>
      </w:r>
    </w:p>
    <w:p w14:paraId="494C7D1D" w14:textId="77777777" w:rsidR="00B909C9" w:rsidRPr="00617BB4" w:rsidRDefault="00B909C9" w:rsidP="00B909C9">
      <w:pPr>
        <w:rPr>
          <w:sz w:val="16"/>
        </w:rPr>
      </w:pPr>
      <w:r w:rsidRPr="00617BB4">
        <w:rPr>
          <w:sz w:val="16"/>
        </w:rPr>
        <w:t>Acton, of the Carnegie Endowment, said that - putting aside from the damage to its physical installations - Iran had thousands of scientists and technicians involved in the enrichment program, most of whom had survived the U.S. and Israeli attacks.</w:t>
      </w:r>
    </w:p>
    <w:p w14:paraId="166891F0" w14:textId="77777777" w:rsidR="00B909C9" w:rsidRDefault="00B909C9" w:rsidP="00B909C9">
      <w:pPr>
        <w:rPr>
          <w:sz w:val="16"/>
        </w:rPr>
      </w:pPr>
      <w:r w:rsidRPr="00617BB4">
        <w:rPr>
          <w:sz w:val="16"/>
        </w:rPr>
        <w:t>"You can't bomb knowledge," said Acton.</w:t>
      </w:r>
    </w:p>
    <w:p w14:paraId="55728682" w14:textId="77777777" w:rsidR="00B909C9" w:rsidRDefault="00B909C9" w:rsidP="00B909C9">
      <w:pPr>
        <w:rPr>
          <w:sz w:val="16"/>
        </w:rPr>
      </w:pPr>
    </w:p>
    <w:p w14:paraId="0D9BA1CF" w14:textId="77777777" w:rsidR="00B909C9" w:rsidRPr="00712439" w:rsidRDefault="00B909C9" w:rsidP="00B909C9">
      <w:pPr>
        <w:pStyle w:val="Heading4"/>
      </w:pPr>
      <w:r>
        <w:t>Iran and Trump refuse to negotiate.</w:t>
      </w:r>
    </w:p>
    <w:p w14:paraId="269B3CF2" w14:textId="77777777" w:rsidR="00B909C9" w:rsidRPr="00712439" w:rsidRDefault="00B909C9" w:rsidP="00B909C9">
      <w:r>
        <w:t xml:space="preserve">Times of India World </w:t>
      </w:r>
      <w:r w:rsidRPr="00410D4B">
        <w:rPr>
          <w:rStyle w:val="Style13ptBold"/>
        </w:rPr>
        <w:t>Desk 06-30</w:t>
      </w:r>
      <w:r>
        <w:t xml:space="preserve"> [TOI World Desk; </w:t>
      </w:r>
      <w:r w:rsidRPr="004E2DF5">
        <w:t>At TOI World Desk, our dedicated team of seasoned journalists and passionate writers tirelessly sifts through the vast tapestry of global events to bring you the latest news and diverse perspectives round the clock</w:t>
      </w:r>
      <w:r>
        <w:t xml:space="preserve">; 06-30-2025; </w:t>
      </w:r>
      <w:r w:rsidRPr="007126D3">
        <w:t>'Not offering Iran anything': Donald Trump refuses to talk with Tehran; attacks Obama-era policy</w:t>
      </w:r>
      <w:r>
        <w:t xml:space="preserve">; Times of India; </w:t>
      </w:r>
      <w:r w:rsidRPr="00410D4B">
        <w:t>https://timesofindia.indiatimes.com/world/us/not-offering-iran-anything-donald-trump-refuses-to-talk-with-tehran-attacks-obama-era-policy/articleshow/122155976.cms</w:t>
      </w:r>
      <w:r>
        <w:t xml:space="preserve">; Accessed 07-02-2025;] KK </w:t>
      </w:r>
    </w:p>
    <w:p w14:paraId="2C7DD2FA" w14:textId="77777777" w:rsidR="00B909C9" w:rsidRPr="00FC6CFC" w:rsidRDefault="00B909C9" w:rsidP="00B909C9">
      <w:pPr>
        <w:rPr>
          <w:rStyle w:val="StyleUnderline"/>
        </w:rPr>
      </w:pPr>
      <w:r w:rsidRPr="00FC6CFC">
        <w:rPr>
          <w:rStyle w:val="StyleUnderline"/>
        </w:rPr>
        <w:t xml:space="preserve">US President </w:t>
      </w:r>
      <w:r w:rsidRPr="009E077C">
        <w:rPr>
          <w:rStyle w:val="StyleUnderline"/>
          <w:highlight w:val="cyan"/>
        </w:rPr>
        <w:t>Donald Trump said that he is "</w:t>
      </w:r>
      <w:r w:rsidRPr="009E077C">
        <w:rPr>
          <w:rStyle w:val="Emphasis"/>
          <w:highlight w:val="cyan"/>
        </w:rPr>
        <w:t>not talking or giving anything</w:t>
      </w:r>
      <w:r w:rsidRPr="009E077C">
        <w:rPr>
          <w:rStyle w:val="StyleUnderline"/>
          <w:highlight w:val="cyan"/>
        </w:rPr>
        <w:t>" to Tehran</w:t>
      </w:r>
      <w:r w:rsidRPr="00DC3345">
        <w:rPr>
          <w:sz w:val="16"/>
        </w:rPr>
        <w:t xml:space="preserve"> after the deputy foreign minister has put </w:t>
      </w:r>
      <w:r w:rsidRPr="00FC6CFC">
        <w:rPr>
          <w:rStyle w:val="StyleUnderline"/>
        </w:rPr>
        <w:t>a condition on any future diplomatic and nuclear talks with America.</w:t>
      </w:r>
    </w:p>
    <w:p w14:paraId="72138A19" w14:textId="77777777" w:rsidR="00B909C9" w:rsidRPr="00FC6CFC" w:rsidRDefault="00B909C9" w:rsidP="00B909C9">
      <w:pPr>
        <w:rPr>
          <w:rStyle w:val="StyleUnderline"/>
        </w:rPr>
      </w:pPr>
      <w:r w:rsidRPr="00DC3345">
        <w:rPr>
          <w:sz w:val="16"/>
        </w:rPr>
        <w:t xml:space="preserve">In a post on Truth Social, </w:t>
      </w:r>
      <w:r w:rsidRPr="00FC6CFC">
        <w:rPr>
          <w:rStyle w:val="StyleUnderline"/>
        </w:rPr>
        <w:t>Trump said</w:t>
      </w:r>
      <w:r w:rsidRPr="00DC3345">
        <w:rPr>
          <w:sz w:val="16"/>
        </w:rPr>
        <w:t xml:space="preserve">, "Tell phony Democrat Senator Chris Coons that </w:t>
      </w:r>
      <w:r w:rsidRPr="009C7DA0">
        <w:rPr>
          <w:rStyle w:val="StyleUnderline"/>
        </w:rPr>
        <w:t>I am not offering Iran ANYTHING</w:t>
      </w:r>
      <w:r w:rsidRPr="00DC3345">
        <w:rPr>
          <w:sz w:val="16"/>
        </w:rPr>
        <w:t xml:space="preserve">, unlike Obama, who paid them $Billions under the stupid “road to a Nuclear Weapon JCPOA (which would now be expired!), nor am I even talking to them since </w:t>
      </w:r>
      <w:r w:rsidRPr="00FC6CFC">
        <w:rPr>
          <w:rStyle w:val="StyleUnderline"/>
        </w:rPr>
        <w:t>we totally OBLITERATED their Nuclear Facilities."</w:t>
      </w:r>
    </w:p>
    <w:p w14:paraId="72A5D3A5" w14:textId="77777777" w:rsidR="00B909C9" w:rsidRPr="00FC6CFC" w:rsidRDefault="00B909C9" w:rsidP="00B909C9">
      <w:pPr>
        <w:rPr>
          <w:rStyle w:val="StyleUnderline"/>
        </w:rPr>
      </w:pPr>
      <w:r w:rsidRPr="00DC3345">
        <w:rPr>
          <w:sz w:val="16"/>
        </w:rPr>
        <w:t xml:space="preserve">This came after </w:t>
      </w:r>
      <w:r w:rsidRPr="00FC6CFC">
        <w:rPr>
          <w:rStyle w:val="StyleUnderline"/>
        </w:rPr>
        <w:t>Tehran's deputy foreign minister</w:t>
      </w:r>
      <w:r w:rsidRPr="00DC3345">
        <w:rPr>
          <w:sz w:val="16"/>
        </w:rPr>
        <w:t xml:space="preserve"> Majid Takht-Ravanchi said the </w:t>
      </w:r>
      <w:r w:rsidRPr="009E077C">
        <w:rPr>
          <w:rStyle w:val="StyleUnderline"/>
          <w:highlight w:val="cyan"/>
        </w:rPr>
        <w:t>US must rule out any further strikes on Iran if it wants to resume diplomatic talks.</w:t>
      </w:r>
    </w:p>
    <w:p w14:paraId="5EB556CD" w14:textId="77777777" w:rsidR="00B909C9" w:rsidRPr="00DC3345" w:rsidRDefault="00B909C9" w:rsidP="00B909C9">
      <w:pPr>
        <w:rPr>
          <w:sz w:val="16"/>
        </w:rPr>
      </w:pPr>
      <w:r w:rsidRPr="00DC3345">
        <w:rPr>
          <w:sz w:val="16"/>
        </w:rPr>
        <w:t>He revealed to BBC that the Trump administration communicated via intermediaries about resuming negotiations this week.</w:t>
      </w:r>
    </w:p>
    <w:p w14:paraId="6DCFEC08" w14:textId="77777777" w:rsidR="00B909C9" w:rsidRPr="00DC3345" w:rsidRDefault="00B909C9" w:rsidP="00B909C9">
      <w:pPr>
        <w:rPr>
          <w:sz w:val="16"/>
        </w:rPr>
      </w:pPr>
      <w:r w:rsidRPr="00DC3345">
        <w:rPr>
          <w:sz w:val="16"/>
        </w:rPr>
        <w:t>However, he noted that they failed to clarify their stance regarding potential attacks during the discussion period.</w:t>
      </w:r>
    </w:p>
    <w:p w14:paraId="5C9EEEE2" w14:textId="77777777" w:rsidR="00B909C9" w:rsidRPr="00DC3345" w:rsidRDefault="00B909C9" w:rsidP="00B909C9">
      <w:pPr>
        <w:rPr>
          <w:sz w:val="16"/>
        </w:rPr>
      </w:pPr>
      <w:r w:rsidRPr="00DC3345">
        <w:rPr>
          <w:sz w:val="16"/>
        </w:rPr>
        <w:t>Discussions between the US and Iran concerning Iran's nuclear programme were ongoing when Israel conducted strikes on Iranian nuclear facilities and military installations earlier this month, prompting Iran to launch missile counterstrikes.</w:t>
      </w:r>
    </w:p>
    <w:p w14:paraId="583F373B" w14:textId="77777777" w:rsidR="00B909C9" w:rsidRPr="00DC3345" w:rsidRDefault="00B909C9" w:rsidP="00B909C9">
      <w:pPr>
        <w:rPr>
          <w:rStyle w:val="StyleUnderline"/>
        </w:rPr>
      </w:pPr>
      <w:r w:rsidRPr="00DC3345">
        <w:rPr>
          <w:rStyle w:val="StyleUnderline"/>
        </w:rPr>
        <w:t>The US entered the conflict directly on June 21 when it conducted bombing operations against three Iranian nuclear facilities.</w:t>
      </w:r>
    </w:p>
    <w:p w14:paraId="0C36B831" w14:textId="77777777" w:rsidR="00B909C9" w:rsidRPr="00DC3345" w:rsidRDefault="00B909C9" w:rsidP="00B909C9">
      <w:pPr>
        <w:rPr>
          <w:sz w:val="16"/>
        </w:rPr>
      </w:pPr>
      <w:r w:rsidRPr="00DC3345">
        <w:rPr>
          <w:sz w:val="16"/>
        </w:rPr>
        <w:t xml:space="preserve">Earlier, a </w:t>
      </w:r>
      <w:r w:rsidRPr="009E077C">
        <w:rPr>
          <w:rStyle w:val="StyleUnderline"/>
          <w:highlight w:val="cyan"/>
        </w:rPr>
        <w:t>CNN report came that the</w:t>
      </w:r>
      <w:r w:rsidRPr="00DC3345">
        <w:rPr>
          <w:rStyle w:val="StyleUnderline"/>
        </w:rPr>
        <w:t xml:space="preserve"> Trump </w:t>
      </w:r>
      <w:r w:rsidRPr="009E077C">
        <w:rPr>
          <w:rStyle w:val="StyleUnderline"/>
          <w:highlight w:val="cyan"/>
        </w:rPr>
        <w:t>administration</w:t>
      </w:r>
      <w:r w:rsidRPr="00DC3345">
        <w:rPr>
          <w:rStyle w:val="StyleUnderline"/>
        </w:rPr>
        <w:t xml:space="preserve"> in recent days </w:t>
      </w:r>
      <w:r w:rsidRPr="009E077C">
        <w:rPr>
          <w:rStyle w:val="StyleUnderline"/>
          <w:highlight w:val="cyan"/>
        </w:rPr>
        <w:t xml:space="preserve">has explored </w:t>
      </w:r>
      <w:r w:rsidRPr="00543C20">
        <w:rPr>
          <w:rStyle w:val="StyleUnderline"/>
        </w:rPr>
        <w:t xml:space="preserve">possible </w:t>
      </w:r>
      <w:r w:rsidRPr="009E077C">
        <w:rPr>
          <w:rStyle w:val="StyleUnderline"/>
          <w:highlight w:val="cyan"/>
        </w:rPr>
        <w:t xml:space="preserve">economic incentives in return for </w:t>
      </w:r>
      <w:r w:rsidRPr="00543C20">
        <w:rPr>
          <w:rStyle w:val="StyleUnderline"/>
        </w:rPr>
        <w:t xml:space="preserve">the </w:t>
      </w:r>
      <w:r w:rsidRPr="009E077C">
        <w:rPr>
          <w:rStyle w:val="StyleUnderline"/>
          <w:highlight w:val="cyan"/>
        </w:rPr>
        <w:t>Iran</w:t>
      </w:r>
      <w:r w:rsidRPr="00543C20">
        <w:rPr>
          <w:rStyle w:val="StyleUnderline"/>
        </w:rPr>
        <w:t xml:space="preserve">ian regime </w:t>
      </w:r>
      <w:r w:rsidRPr="009E077C">
        <w:rPr>
          <w:rStyle w:val="StyleUnderline"/>
          <w:highlight w:val="cyan"/>
        </w:rPr>
        <w:t>halting uranium enrichment</w:t>
      </w:r>
      <w:r w:rsidRPr="00DC3345">
        <w:rPr>
          <w:sz w:val="16"/>
        </w:rPr>
        <w:t>. Iran would also be allowed to receive assistance from regional countries to help it build the civilian nuclear programme, granting Tehran access to as much as the reported $30 billion.</w:t>
      </w:r>
    </w:p>
    <w:p w14:paraId="2A44D68A" w14:textId="77777777" w:rsidR="00B909C9" w:rsidRPr="00DC3345" w:rsidRDefault="00B909C9" w:rsidP="00B909C9">
      <w:pPr>
        <w:rPr>
          <w:sz w:val="16"/>
        </w:rPr>
      </w:pPr>
      <w:r w:rsidRPr="00DC3345">
        <w:rPr>
          <w:sz w:val="16"/>
        </w:rPr>
        <w:t xml:space="preserve">However, </w:t>
      </w:r>
      <w:r w:rsidRPr="009E077C">
        <w:rPr>
          <w:rStyle w:val="StyleUnderline"/>
          <w:highlight w:val="cyan"/>
        </w:rPr>
        <w:t xml:space="preserve">Trump </w:t>
      </w:r>
      <w:r w:rsidRPr="009E077C">
        <w:rPr>
          <w:rStyle w:val="Emphasis"/>
          <w:highlight w:val="cyan"/>
        </w:rPr>
        <w:t>refuted the claims</w:t>
      </w:r>
      <w:r w:rsidRPr="00DC3345">
        <w:rPr>
          <w:rStyle w:val="Emphasis"/>
        </w:rPr>
        <w:t xml:space="preserve"> </w:t>
      </w:r>
      <w:r w:rsidRPr="00DC3345">
        <w:rPr>
          <w:rStyle w:val="StyleUnderline"/>
        </w:rPr>
        <w:t>and called it a fake and hoax news</w:t>
      </w:r>
      <w:r w:rsidRPr="00DC3345">
        <w:rPr>
          <w:sz w:val="16"/>
        </w:rPr>
        <w:t>. He said, "Who in the FAKE NEWS MEDIA is the SleazeBag saying that 'President Trump wants to give Iran $30 billion to build non-military Nuclear facilities.' Never heard of this ridiculous idea."</w:t>
      </w:r>
    </w:p>
    <w:p w14:paraId="2DE74274" w14:textId="77777777" w:rsidR="00B909C9" w:rsidRDefault="00B909C9" w:rsidP="00B909C9">
      <w:pPr>
        <w:rPr>
          <w:sz w:val="16"/>
        </w:rPr>
      </w:pPr>
      <w:r w:rsidRPr="00DC3345">
        <w:rPr>
          <w:sz w:val="16"/>
        </w:rPr>
        <w:t>"It's just another HOAX put out by the Fake News in order to demean. These people are SICK!!!," the MAGA leader added.</w:t>
      </w:r>
    </w:p>
    <w:p w14:paraId="1BED1936" w14:textId="77777777" w:rsidR="00B909C9" w:rsidRDefault="00B909C9" w:rsidP="00B909C9"/>
    <w:p w14:paraId="279467EF" w14:textId="218A8F73" w:rsidR="00B909C9" w:rsidRDefault="00B909C9" w:rsidP="00B909C9">
      <w:pPr>
        <w:pStyle w:val="Heading3"/>
      </w:pPr>
      <w:r>
        <w:t>N/U—Iran Says No—2AC</w:t>
      </w:r>
    </w:p>
    <w:p w14:paraId="39654B5E" w14:textId="77777777" w:rsidR="00B909C9" w:rsidRPr="00B909C9" w:rsidRDefault="00B909C9" w:rsidP="00B909C9"/>
    <w:p w14:paraId="67A0D85A" w14:textId="77777777" w:rsidR="00B909C9" w:rsidRDefault="00B909C9" w:rsidP="00B909C9">
      <w:pPr>
        <w:pStyle w:val="Heading4"/>
      </w:pPr>
      <w:r>
        <w:t xml:space="preserve">Iranian negotiations are cooked---preconditions will never be met. </w:t>
      </w:r>
    </w:p>
    <w:p w14:paraId="2098D8E0" w14:textId="71020356" w:rsidR="00B909C9" w:rsidRPr="00ED1585" w:rsidRDefault="00B909C9" w:rsidP="00B909C9">
      <w:pPr>
        <w:rPr>
          <w:rStyle w:val="Style13ptBold"/>
          <w:b w:val="0"/>
          <w:bCs w:val="0"/>
          <w:sz w:val="16"/>
          <w:szCs w:val="16"/>
        </w:rPr>
      </w:pPr>
      <w:r w:rsidRPr="00ED1585">
        <w:rPr>
          <w:rStyle w:val="Style13ptBold"/>
          <w:sz w:val="24"/>
          <w:szCs w:val="21"/>
        </w:rPr>
        <w:t xml:space="preserve">Reuters 7/16, </w:t>
      </w:r>
      <w:r w:rsidRPr="00ED1585">
        <w:rPr>
          <w:rStyle w:val="Style13ptBold"/>
          <w:b w:val="0"/>
          <w:bCs w:val="0"/>
          <w:sz w:val="16"/>
          <w:szCs w:val="16"/>
        </w:rPr>
        <w:t>international multimedia news provider (7-16-25, “Iran parliament rules out resumption of US talks until preconditions are met”, Reuters, https://www.reuters.com/world/middle-east/iran-parliament-rules-out-resumption-us-talks-until-preconditions-are-met-2025-07-16/), SA</w:t>
      </w:r>
    </w:p>
    <w:p w14:paraId="22C4DD99" w14:textId="77777777" w:rsidR="00B909C9" w:rsidRPr="00BC69C0" w:rsidRDefault="00B909C9" w:rsidP="00B909C9">
      <w:pPr>
        <w:rPr>
          <w:sz w:val="16"/>
        </w:rPr>
      </w:pPr>
      <w:r w:rsidRPr="00BC69C0">
        <w:rPr>
          <w:sz w:val="16"/>
        </w:rPr>
        <w:t xml:space="preserve">DUBAI, July 16 (Reuters) - </w:t>
      </w:r>
      <w:r w:rsidRPr="00ED1585">
        <w:rPr>
          <w:highlight w:val="cyan"/>
          <w:u w:val="single"/>
        </w:rPr>
        <w:t>Iran</w:t>
      </w:r>
      <w:r w:rsidRPr="00ED1585">
        <w:rPr>
          <w:u w:val="single"/>
        </w:rPr>
        <w:t xml:space="preserve">'s parliament </w:t>
      </w:r>
      <w:r w:rsidRPr="00ED1585">
        <w:rPr>
          <w:highlight w:val="cyan"/>
          <w:u w:val="single"/>
        </w:rPr>
        <w:t>said</w:t>
      </w:r>
      <w:r w:rsidRPr="00ED1585">
        <w:rPr>
          <w:u w:val="single"/>
        </w:rPr>
        <w:t xml:space="preserve"> the country </w:t>
      </w:r>
      <w:r w:rsidRPr="00ED1585">
        <w:rPr>
          <w:rStyle w:val="Emphasis"/>
        </w:rPr>
        <w:t xml:space="preserve">should </w:t>
      </w:r>
      <w:r w:rsidRPr="00ED1585">
        <w:rPr>
          <w:rStyle w:val="Emphasis"/>
          <w:highlight w:val="cyan"/>
        </w:rPr>
        <w:t>no</w:t>
      </w:r>
      <w:r w:rsidRPr="00ED1585">
        <w:rPr>
          <w:rStyle w:val="Emphasis"/>
        </w:rPr>
        <w:t xml:space="preserve">t resume nuclear </w:t>
      </w:r>
      <w:r w:rsidRPr="00ED1585">
        <w:rPr>
          <w:rStyle w:val="Emphasis"/>
          <w:highlight w:val="cyan"/>
        </w:rPr>
        <w:t>negotiations</w:t>
      </w:r>
      <w:r w:rsidRPr="00ED1585">
        <w:rPr>
          <w:u w:val="single"/>
        </w:rPr>
        <w:t xml:space="preserve"> </w:t>
      </w:r>
      <w:r w:rsidRPr="00ED1585">
        <w:rPr>
          <w:highlight w:val="cyan"/>
          <w:u w:val="single"/>
        </w:rPr>
        <w:t>with the United States until preconditions are met</w:t>
      </w:r>
      <w:r w:rsidRPr="00ED1585">
        <w:rPr>
          <w:u w:val="single"/>
        </w:rPr>
        <w:t>, in a statement reported on Wednesday by Iranian state media.</w:t>
      </w:r>
      <w:r w:rsidRPr="00BC69C0">
        <w:rPr>
          <w:sz w:val="16"/>
        </w:rPr>
        <w:t xml:space="preserve"> "When the </w:t>
      </w:r>
      <w:r w:rsidRPr="00ED1585">
        <w:rPr>
          <w:highlight w:val="cyan"/>
          <w:u w:val="single"/>
        </w:rPr>
        <w:t xml:space="preserve">U.S. use </w:t>
      </w:r>
      <w:r w:rsidRPr="00ED1585">
        <w:rPr>
          <w:rStyle w:val="Emphasis"/>
          <w:highlight w:val="cyan"/>
        </w:rPr>
        <w:t>negotiations as a tool to deceive Iran</w:t>
      </w:r>
      <w:r w:rsidRPr="00ED1585">
        <w:rPr>
          <w:highlight w:val="cyan"/>
          <w:u w:val="single"/>
        </w:rPr>
        <w:t xml:space="preserve"> and cover up a sudden military attack by the Zionist regime</w:t>
      </w:r>
      <w:r w:rsidRPr="00BC69C0">
        <w:rPr>
          <w:sz w:val="16"/>
        </w:rPr>
        <w:t xml:space="preserve"> (Israel), talks cannot be conducted as before. Preconditions must be set and no new negotiations can take place until they are fully met," the statement said. The statement did not define the preconditions, but Iran’s Foreign Minister Abbas </w:t>
      </w:r>
      <w:r w:rsidRPr="00ED1585">
        <w:rPr>
          <w:highlight w:val="cyan"/>
          <w:u w:val="single"/>
        </w:rPr>
        <w:t>Araqchi</w:t>
      </w:r>
      <w:r w:rsidRPr="00BC69C0">
        <w:rPr>
          <w:sz w:val="16"/>
        </w:rPr>
        <w:t xml:space="preserve"> has previously </w:t>
      </w:r>
      <w:r w:rsidRPr="00ED1585">
        <w:rPr>
          <w:highlight w:val="cyan"/>
          <w:u w:val="single"/>
        </w:rPr>
        <w:t>said there should be guarantees there will be no further attacks</w:t>
      </w:r>
      <w:r w:rsidRPr="00BC69C0">
        <w:rPr>
          <w:sz w:val="16"/>
        </w:rPr>
        <w:t xml:space="preserve"> against Tehran. Israel and the </w:t>
      </w:r>
      <w:r w:rsidRPr="00ED1585">
        <w:rPr>
          <w:highlight w:val="cyan"/>
          <w:u w:val="single"/>
        </w:rPr>
        <w:t>U.S. launch</w:t>
      </w:r>
      <w:r w:rsidRPr="00BC69C0">
        <w:rPr>
          <w:sz w:val="16"/>
        </w:rPr>
        <w:t xml:space="preserve">ed </w:t>
      </w:r>
      <w:r w:rsidRPr="00ED1585">
        <w:rPr>
          <w:highlight w:val="cyan"/>
          <w:u w:val="single"/>
        </w:rPr>
        <w:t>strikes on</w:t>
      </w:r>
      <w:r w:rsidRPr="00BC69C0">
        <w:rPr>
          <w:sz w:val="16"/>
        </w:rPr>
        <w:t xml:space="preserve"> Iran's </w:t>
      </w:r>
      <w:r w:rsidRPr="00ED1585">
        <w:rPr>
          <w:highlight w:val="cyan"/>
          <w:u w:val="single"/>
        </w:rPr>
        <w:t>nuclear facilities</w:t>
      </w:r>
      <w:r w:rsidRPr="00BC69C0">
        <w:rPr>
          <w:sz w:val="16"/>
        </w:rPr>
        <w:t xml:space="preserve"> last month, saying that they were part of a programme geared towards developing nuclear weapons. </w:t>
      </w:r>
      <w:r w:rsidRPr="00ED1585">
        <w:rPr>
          <w:highlight w:val="cyan"/>
          <w:u w:val="single"/>
        </w:rPr>
        <w:t>Tehran maintains that its nuclear programme is purely for civilian purposes.</w:t>
      </w:r>
      <w:r w:rsidRPr="00BC69C0">
        <w:rPr>
          <w:sz w:val="16"/>
        </w:rPr>
        <w:t xml:space="preserve"> Tehran and Washington had held </w:t>
      </w:r>
      <w:r w:rsidRPr="00ED1585">
        <w:rPr>
          <w:highlight w:val="cyan"/>
          <w:u w:val="single"/>
        </w:rPr>
        <w:t>five rounds of indirect negotiations</w:t>
      </w:r>
      <w:r w:rsidRPr="00BC69C0">
        <w:rPr>
          <w:sz w:val="16"/>
        </w:rPr>
        <w:t xml:space="preserve"> mediated by Oman prior to the 12-day air war, with U.S. demands that Tehran drop its domestic uranium enrichment programme </w:t>
      </w:r>
      <w:r w:rsidRPr="00ED1585">
        <w:rPr>
          <w:rStyle w:val="Emphasis"/>
          <w:highlight w:val="cyan"/>
        </w:rPr>
        <w:t>reaching a dead end</w:t>
      </w:r>
      <w:r w:rsidRPr="00BC69C0">
        <w:rPr>
          <w:sz w:val="16"/>
        </w:rPr>
        <w:t>.</w:t>
      </w:r>
    </w:p>
    <w:p w14:paraId="7727C48D" w14:textId="36FD10B0" w:rsidR="00B909C9" w:rsidRDefault="00B909C9" w:rsidP="00B909C9">
      <w:pPr>
        <w:pStyle w:val="Heading3"/>
      </w:pPr>
      <w:r>
        <w:t>N/U—Iran Says No—1AR</w:t>
      </w:r>
    </w:p>
    <w:p w14:paraId="3CEF79B2" w14:textId="77777777" w:rsidR="00B909C9" w:rsidRPr="00B909C9" w:rsidRDefault="00B909C9" w:rsidP="00B909C9"/>
    <w:p w14:paraId="684406D9" w14:textId="6BA1D242" w:rsidR="00B909C9" w:rsidRDefault="00B909C9" w:rsidP="00B909C9">
      <w:pPr>
        <w:pStyle w:val="Heading4"/>
      </w:pPr>
      <w:r>
        <w:t>Iran won’t Trust US negotiations</w:t>
      </w:r>
    </w:p>
    <w:p w14:paraId="14C796CA" w14:textId="281D5118" w:rsidR="00B909C9" w:rsidRPr="00ED1585" w:rsidRDefault="00B909C9" w:rsidP="00B909C9">
      <w:pPr>
        <w:rPr>
          <w:rStyle w:val="Style13ptBold"/>
          <w:b w:val="0"/>
          <w:bCs w:val="0"/>
          <w:sz w:val="16"/>
          <w:szCs w:val="16"/>
        </w:rPr>
      </w:pPr>
      <w:r w:rsidRPr="00ED1585">
        <w:rPr>
          <w:rStyle w:val="Style13ptBold"/>
          <w:sz w:val="24"/>
          <w:szCs w:val="21"/>
        </w:rPr>
        <w:t xml:space="preserve">Oxford Analytica 6/9, </w:t>
      </w:r>
      <w:r w:rsidRPr="00ED1585">
        <w:rPr>
          <w:rStyle w:val="Style13ptBold"/>
          <w:b w:val="0"/>
          <w:bCs w:val="0"/>
          <w:sz w:val="16"/>
          <w:szCs w:val="16"/>
        </w:rPr>
        <w:t>Leader in macroeconomic and geopolitical risk analysis from Dow Jones (6-9-2025, “The Gulf push for a US-Iran nuclear deal may well fail”, Oxford Analytica, https://www.oxan.com/insights/the-gulf-push-for-a-us-iran-nuclear-deal-may-well-fail/), SA</w:t>
      </w:r>
    </w:p>
    <w:p w14:paraId="47F082B2" w14:textId="77777777" w:rsidR="00B909C9" w:rsidRDefault="00B909C9" w:rsidP="00B909C9">
      <w:pPr>
        <w:rPr>
          <w:u w:val="single"/>
        </w:rPr>
      </w:pPr>
      <w:r w:rsidRPr="00ED1585">
        <w:rPr>
          <w:highlight w:val="cyan"/>
          <w:u w:val="single"/>
        </w:rPr>
        <w:t>Tehran is also in the process of replying to a</w:t>
      </w:r>
      <w:r w:rsidRPr="00ED1585">
        <w:rPr>
          <w:u w:val="single"/>
        </w:rPr>
        <w:t xml:space="preserve"> June 1 </w:t>
      </w:r>
      <w:r w:rsidRPr="00ED1585">
        <w:rPr>
          <w:highlight w:val="cyan"/>
          <w:u w:val="single"/>
        </w:rPr>
        <w:t>US proposal</w:t>
      </w:r>
      <w:r w:rsidRPr="00ED1585">
        <w:rPr>
          <w:u w:val="single"/>
        </w:rPr>
        <w:t xml:space="preserve"> for a new draft nuclear agreement</w:t>
      </w:r>
      <w:r w:rsidRPr="00BC69C0">
        <w:rPr>
          <w:sz w:val="16"/>
        </w:rPr>
        <w:t xml:space="preserve">, which follows five rounds of mostly indirect talks in April and May between Iranian and US officials, mediated by Oman and more broadly backed by the Gulf Cooperation Council (GCC) states. </w:t>
      </w:r>
      <w:r w:rsidRPr="00ED1585">
        <w:rPr>
          <w:highlight w:val="cyan"/>
          <w:u w:val="single"/>
        </w:rPr>
        <w:t xml:space="preserve">However, </w:t>
      </w:r>
      <w:r w:rsidRPr="00ED1585">
        <w:rPr>
          <w:rStyle w:val="Emphasis"/>
          <w:highlight w:val="cyan"/>
        </w:rPr>
        <w:t>confidence</w:t>
      </w:r>
      <w:r w:rsidRPr="00ED1585">
        <w:rPr>
          <w:highlight w:val="cyan"/>
          <w:u w:val="single"/>
        </w:rPr>
        <w:t xml:space="preserve"> in good-faith negotiations has been </w:t>
      </w:r>
      <w:r w:rsidRPr="00ED1585">
        <w:rPr>
          <w:rStyle w:val="Emphasis"/>
          <w:highlight w:val="cyan"/>
        </w:rPr>
        <w:t>undermined by fractious domestic politics</w:t>
      </w:r>
      <w:r w:rsidRPr="00BC69C0">
        <w:rPr>
          <w:sz w:val="16"/>
        </w:rPr>
        <w:t xml:space="preserve"> in both the United States and Iran. </w:t>
      </w:r>
      <w:r w:rsidRPr="00ED1585">
        <w:rPr>
          <w:highlight w:val="cyan"/>
          <w:u w:val="single"/>
        </w:rPr>
        <w:t>Iranian officials have</w:t>
      </w:r>
      <w:r w:rsidRPr="00ED1585">
        <w:rPr>
          <w:u w:val="single"/>
        </w:rPr>
        <w:t xml:space="preserve"> strongly </w:t>
      </w:r>
      <w:r w:rsidRPr="00ED1585">
        <w:rPr>
          <w:highlight w:val="cyan"/>
          <w:u w:val="single"/>
        </w:rPr>
        <w:t xml:space="preserve">criticised the draft’s </w:t>
      </w:r>
      <w:r w:rsidRPr="00ED1585">
        <w:rPr>
          <w:rStyle w:val="Emphasis"/>
          <w:highlight w:val="cyan"/>
        </w:rPr>
        <w:t>limitations on domestic uranium enrichment</w:t>
      </w:r>
      <w:r w:rsidRPr="00ED1585">
        <w:rPr>
          <w:highlight w:val="cyan"/>
          <w:u w:val="single"/>
        </w:rPr>
        <w:t xml:space="preserve"> and lack of focus on sanctions removal</w:t>
      </w:r>
      <w:r w:rsidRPr="00ED1585">
        <w:rPr>
          <w:u w:val="single"/>
        </w:rPr>
        <w:t xml:space="preserve">. The </w:t>
      </w:r>
      <w:r w:rsidRPr="00ED1585">
        <w:rPr>
          <w:highlight w:val="cyan"/>
          <w:u w:val="single"/>
        </w:rPr>
        <w:t>White House emphasis on zero enrichment</w:t>
      </w:r>
      <w:r w:rsidRPr="00ED1585">
        <w:rPr>
          <w:u w:val="single"/>
        </w:rPr>
        <w:t xml:space="preserve"> appears to have become more rigid as negotiations have advanced, while this issue also </w:t>
      </w:r>
      <w:r w:rsidRPr="00ED1585">
        <w:rPr>
          <w:highlight w:val="cyan"/>
          <w:u w:val="single"/>
        </w:rPr>
        <w:t xml:space="preserve">constitutes an increasingly </w:t>
      </w:r>
      <w:r w:rsidRPr="00ED1585">
        <w:rPr>
          <w:rStyle w:val="Emphasis"/>
          <w:highlight w:val="cyan"/>
        </w:rPr>
        <w:t>firm ‘red line’</w:t>
      </w:r>
      <w:r w:rsidRPr="00ED1585">
        <w:rPr>
          <w:highlight w:val="cyan"/>
          <w:u w:val="single"/>
        </w:rPr>
        <w:t xml:space="preserve"> for Tehran.</w:t>
      </w:r>
    </w:p>
    <w:p w14:paraId="70D2D328" w14:textId="77777777" w:rsidR="00B909C9" w:rsidRDefault="00B909C9" w:rsidP="00B909C9">
      <w:pPr>
        <w:rPr>
          <w:u w:val="single"/>
        </w:rPr>
      </w:pPr>
    </w:p>
    <w:p w14:paraId="06EC9176" w14:textId="77777777" w:rsidR="00B909C9" w:rsidRPr="003E666D" w:rsidRDefault="00B909C9" w:rsidP="00B909C9">
      <w:pPr>
        <w:pStyle w:val="Heading4"/>
      </w:pPr>
      <w:r>
        <w:t>Attacks on Iran increased tensions and decreased chances at a deal</w:t>
      </w:r>
    </w:p>
    <w:p w14:paraId="3C951543" w14:textId="77777777" w:rsidR="00B909C9" w:rsidRDefault="00B909C9" w:rsidP="00B909C9">
      <w:r w:rsidRPr="00B9662B">
        <w:rPr>
          <w:rStyle w:val="Style13ptBold"/>
        </w:rPr>
        <w:t>DePetris ’25</w:t>
      </w:r>
      <w:r w:rsidRPr="00B9662B">
        <w:t xml:space="preserve"> </w:t>
      </w:r>
      <w:r>
        <w:t>[Daniel; July 15; syndicated foreign affairs columnist who specializes in Middle East politics and security studies at the Chicago Tribune. M.A. in political science from Syracuse University; Financial Times, “Letter: Attacks on Iran slow nuclear programme yet solve nothing”]</w:t>
      </w:r>
    </w:p>
    <w:p w14:paraId="3E5D8A6D" w14:textId="77777777" w:rsidR="00B909C9" w:rsidRPr="003E666D" w:rsidRDefault="00B909C9" w:rsidP="00B909C9">
      <w:pPr>
        <w:rPr>
          <w:sz w:val="16"/>
        </w:rPr>
      </w:pPr>
      <w:r w:rsidRPr="003E666D">
        <w:rPr>
          <w:sz w:val="16"/>
        </w:rPr>
        <w:t xml:space="preserve">Iranian Foreign Minister Abbas Araghchi’s commentary (July 9) </w:t>
      </w:r>
      <w:r w:rsidRPr="003E666D">
        <w:rPr>
          <w:u w:val="single"/>
        </w:rPr>
        <w:t xml:space="preserve">confirms what many of us who opposed the US and Israeli strikes on Tehran’s nuclear programme long believed: </w:t>
      </w:r>
      <w:r w:rsidRPr="003E666D">
        <w:rPr>
          <w:highlight w:val="cyan"/>
          <w:u w:val="single"/>
        </w:rPr>
        <w:t xml:space="preserve">the </w:t>
      </w:r>
      <w:r w:rsidRPr="003E666D">
        <w:rPr>
          <w:rStyle w:val="Emphasis"/>
          <w:highlight w:val="cyan"/>
        </w:rPr>
        <w:t>short-term</w:t>
      </w:r>
      <w:r w:rsidRPr="003E666D">
        <w:rPr>
          <w:highlight w:val="cyan"/>
          <w:u w:val="single"/>
        </w:rPr>
        <w:t xml:space="preserve"> benefits of using military force fall short of the </w:t>
      </w:r>
      <w:r w:rsidRPr="003E666D">
        <w:rPr>
          <w:rStyle w:val="Emphasis"/>
          <w:highlight w:val="cyan"/>
        </w:rPr>
        <w:t>long-term</w:t>
      </w:r>
      <w:r w:rsidRPr="003E666D">
        <w:rPr>
          <w:highlight w:val="cyan"/>
          <w:u w:val="single"/>
        </w:rPr>
        <w:t xml:space="preserve"> costs</w:t>
      </w:r>
      <w:r w:rsidRPr="003E666D">
        <w:rPr>
          <w:sz w:val="16"/>
        </w:rPr>
        <w:t xml:space="preserve">. </w:t>
      </w:r>
    </w:p>
    <w:p w14:paraId="25943E55" w14:textId="77777777" w:rsidR="00B909C9" w:rsidRPr="003E666D" w:rsidRDefault="00B909C9" w:rsidP="00B909C9">
      <w:pPr>
        <w:rPr>
          <w:u w:val="single"/>
        </w:rPr>
      </w:pPr>
      <w:r w:rsidRPr="003E666D">
        <w:rPr>
          <w:u w:val="single"/>
        </w:rPr>
        <w:t xml:space="preserve">There’s no question that </w:t>
      </w:r>
      <w:r w:rsidRPr="003E666D">
        <w:rPr>
          <w:rStyle w:val="Emphasis"/>
          <w:highlight w:val="cyan"/>
        </w:rPr>
        <w:t>US</w:t>
      </w:r>
      <w:r w:rsidRPr="003E666D">
        <w:rPr>
          <w:rStyle w:val="Emphasis"/>
        </w:rPr>
        <w:t xml:space="preserve"> </w:t>
      </w:r>
      <w:r w:rsidRPr="003E666D">
        <w:rPr>
          <w:u w:val="single"/>
        </w:rPr>
        <w:t xml:space="preserve">and Israeli </w:t>
      </w:r>
      <w:r w:rsidRPr="003E666D">
        <w:rPr>
          <w:highlight w:val="cyan"/>
          <w:u w:val="single"/>
        </w:rPr>
        <w:t>air attacks</w:t>
      </w:r>
      <w:r w:rsidRPr="003E666D">
        <w:rPr>
          <w:u w:val="single"/>
        </w:rPr>
        <w:t xml:space="preserve"> have </w:t>
      </w:r>
      <w:r w:rsidRPr="003E666D">
        <w:rPr>
          <w:highlight w:val="cyan"/>
          <w:u w:val="single"/>
        </w:rPr>
        <w:t xml:space="preserve">dealt </w:t>
      </w:r>
      <w:r w:rsidRPr="003E666D">
        <w:rPr>
          <w:rStyle w:val="Emphasis"/>
          <w:highlight w:val="cyan"/>
        </w:rPr>
        <w:t>Iran’s</w:t>
      </w:r>
      <w:r w:rsidRPr="003E666D">
        <w:rPr>
          <w:highlight w:val="cyan"/>
          <w:u w:val="single"/>
        </w:rPr>
        <w:t xml:space="preserve"> nuclear infrastructure a blow</w:t>
      </w:r>
      <w:r w:rsidRPr="003E666D">
        <w:rPr>
          <w:sz w:val="16"/>
        </w:rPr>
        <w:t xml:space="preserve">. While the battle damage assessment is ongoing — </w:t>
      </w:r>
      <w:r w:rsidRPr="003E666D">
        <w:rPr>
          <w:u w:val="single"/>
        </w:rPr>
        <w:t xml:space="preserve">the </w:t>
      </w:r>
      <w:r w:rsidRPr="003E666D">
        <w:rPr>
          <w:highlight w:val="cyan"/>
          <w:u w:val="single"/>
        </w:rPr>
        <w:t>whereabouts of</w:t>
      </w:r>
      <w:r w:rsidRPr="003E666D">
        <w:rPr>
          <w:u w:val="single"/>
        </w:rPr>
        <w:t xml:space="preserve"> Iran’s stockpile of </w:t>
      </w:r>
      <w:r w:rsidRPr="003E666D">
        <w:rPr>
          <w:rStyle w:val="Emphasis"/>
          <w:highlight w:val="cyan"/>
        </w:rPr>
        <w:t>60 per cent</w:t>
      </w:r>
      <w:r w:rsidRPr="003E666D">
        <w:rPr>
          <w:highlight w:val="cyan"/>
          <w:u w:val="single"/>
        </w:rPr>
        <w:t xml:space="preserve"> enriched uranium is unaccounted for</w:t>
      </w:r>
      <w:r w:rsidRPr="003E666D">
        <w:rPr>
          <w:sz w:val="16"/>
        </w:rPr>
        <w:t xml:space="preserve"> — </w:t>
      </w:r>
      <w:r w:rsidRPr="003E666D">
        <w:rPr>
          <w:u w:val="single"/>
        </w:rPr>
        <w:t xml:space="preserve">even Iranian officials acknowledge the programme has been set back. </w:t>
      </w:r>
    </w:p>
    <w:p w14:paraId="43280856" w14:textId="77777777" w:rsidR="00B909C9" w:rsidRPr="003E666D" w:rsidRDefault="00B909C9" w:rsidP="00B909C9">
      <w:pPr>
        <w:rPr>
          <w:sz w:val="16"/>
        </w:rPr>
      </w:pPr>
      <w:r w:rsidRPr="003E666D">
        <w:rPr>
          <w:sz w:val="16"/>
        </w:rPr>
        <w:t xml:space="preserve">But the </w:t>
      </w:r>
      <w:r w:rsidRPr="003E666D">
        <w:rPr>
          <w:highlight w:val="cyan"/>
          <w:u w:val="single"/>
        </w:rPr>
        <w:t>issue</w:t>
      </w:r>
      <w:r w:rsidRPr="003E666D">
        <w:rPr>
          <w:sz w:val="16"/>
        </w:rPr>
        <w:t xml:space="preserve"> isn’t how stellar the military operation against Iran was but </w:t>
      </w:r>
      <w:r w:rsidRPr="003E666D">
        <w:rPr>
          <w:highlight w:val="cyan"/>
          <w:u w:val="single"/>
        </w:rPr>
        <w:t>whether</w:t>
      </w:r>
      <w:r w:rsidRPr="003E666D">
        <w:rPr>
          <w:u w:val="single"/>
        </w:rPr>
        <w:t xml:space="preserve"> military </w:t>
      </w:r>
      <w:r w:rsidRPr="003E666D">
        <w:rPr>
          <w:highlight w:val="cyan"/>
          <w:u w:val="single"/>
        </w:rPr>
        <w:t>force would compel</w:t>
      </w:r>
      <w:r w:rsidRPr="003E666D">
        <w:rPr>
          <w:u w:val="single"/>
        </w:rPr>
        <w:t xml:space="preserve"> the </w:t>
      </w:r>
      <w:r w:rsidRPr="003E666D">
        <w:rPr>
          <w:highlight w:val="cyan"/>
          <w:u w:val="single"/>
        </w:rPr>
        <w:t>Iranians to</w:t>
      </w:r>
      <w:r w:rsidRPr="003E666D">
        <w:rPr>
          <w:u w:val="single"/>
        </w:rPr>
        <w:t xml:space="preserve"> return to talks with the Trump administration and </w:t>
      </w:r>
      <w:r w:rsidRPr="003E666D">
        <w:rPr>
          <w:highlight w:val="cyan"/>
          <w:u w:val="single"/>
        </w:rPr>
        <w:t>agree to terms</w:t>
      </w:r>
      <w:r w:rsidRPr="003E666D">
        <w:rPr>
          <w:u w:val="single"/>
        </w:rPr>
        <w:t xml:space="preserve"> they </w:t>
      </w:r>
      <w:r w:rsidRPr="003E666D">
        <w:rPr>
          <w:highlight w:val="cyan"/>
          <w:u w:val="single"/>
        </w:rPr>
        <w:t>previously rejected</w:t>
      </w:r>
      <w:r w:rsidRPr="003E666D">
        <w:rPr>
          <w:u w:val="single"/>
        </w:rPr>
        <w:t>.</w:t>
      </w:r>
      <w:r w:rsidRPr="003E666D">
        <w:rPr>
          <w:sz w:val="16"/>
        </w:rPr>
        <w:t xml:space="preserve"> </w:t>
      </w:r>
      <w:r w:rsidRPr="003E666D">
        <w:rPr>
          <w:u w:val="single"/>
        </w:rPr>
        <w:t xml:space="preserve">Unfortunately, there is </w:t>
      </w:r>
      <w:r w:rsidRPr="003E666D">
        <w:rPr>
          <w:highlight w:val="cyan"/>
          <w:u w:val="single"/>
        </w:rPr>
        <w:t>little evidence for such confidence</w:t>
      </w:r>
      <w:r w:rsidRPr="003E666D">
        <w:rPr>
          <w:u w:val="single"/>
        </w:rPr>
        <w:t xml:space="preserve"> </w:t>
      </w:r>
      <w:r w:rsidRPr="003E666D">
        <w:rPr>
          <w:sz w:val="16"/>
        </w:rPr>
        <w:t>in the weeks since Israel and Iran agreed to a ceasefire</w:t>
      </w:r>
      <w:r w:rsidRPr="003E666D">
        <w:rPr>
          <w:u w:val="single"/>
        </w:rPr>
        <w:t>.</w:t>
      </w:r>
      <w:r w:rsidRPr="003E666D">
        <w:rPr>
          <w:sz w:val="16"/>
        </w:rPr>
        <w:t xml:space="preserve"> </w:t>
      </w:r>
      <w:r w:rsidRPr="003E666D">
        <w:rPr>
          <w:rStyle w:val="Emphasis"/>
          <w:highlight w:val="cyan"/>
        </w:rPr>
        <w:t>Supreme Leader</w:t>
      </w:r>
      <w:r w:rsidRPr="003E666D">
        <w:rPr>
          <w:u w:val="single"/>
        </w:rPr>
        <w:t xml:space="preserve"> Ayatollah Ali Khamenei’s position is</w:t>
      </w:r>
      <w:r w:rsidRPr="003E666D">
        <w:rPr>
          <w:sz w:val="16"/>
        </w:rPr>
        <w:t xml:space="preserve"> as stringent as it was before Israel began bombing: </w:t>
      </w:r>
      <w:r w:rsidRPr="003E666D">
        <w:rPr>
          <w:rStyle w:val="Emphasis"/>
          <w:highlight w:val="cyan"/>
        </w:rPr>
        <w:t>Iran</w:t>
      </w:r>
      <w:r w:rsidRPr="003E666D">
        <w:rPr>
          <w:u w:val="single"/>
        </w:rPr>
        <w:t xml:space="preserve"> </w:t>
      </w:r>
      <w:r w:rsidRPr="003E666D">
        <w:rPr>
          <w:highlight w:val="cyan"/>
          <w:u w:val="single"/>
        </w:rPr>
        <w:t>has</w:t>
      </w:r>
      <w:r w:rsidRPr="003E666D">
        <w:rPr>
          <w:u w:val="single"/>
        </w:rPr>
        <w:t xml:space="preserve"> the </w:t>
      </w:r>
      <w:r w:rsidRPr="003E666D">
        <w:rPr>
          <w:highlight w:val="cyan"/>
          <w:u w:val="single"/>
        </w:rPr>
        <w:t>right</w:t>
      </w:r>
      <w:r w:rsidRPr="003E666D">
        <w:rPr>
          <w:u w:val="single"/>
        </w:rPr>
        <w:t xml:space="preserve"> </w:t>
      </w:r>
      <w:r w:rsidRPr="003E666D">
        <w:rPr>
          <w:highlight w:val="cyan"/>
          <w:u w:val="single"/>
        </w:rPr>
        <w:t>to</w:t>
      </w:r>
      <w:r w:rsidRPr="003E666D">
        <w:rPr>
          <w:u w:val="single"/>
        </w:rPr>
        <w:t xml:space="preserve"> a peaceful </w:t>
      </w:r>
      <w:r w:rsidRPr="003E666D">
        <w:rPr>
          <w:highlight w:val="cyan"/>
          <w:u w:val="single"/>
        </w:rPr>
        <w:t>nuclear energy programme</w:t>
      </w:r>
      <w:r w:rsidRPr="003E666D">
        <w:rPr>
          <w:u w:val="single"/>
        </w:rPr>
        <w:t xml:space="preserve"> like all signatories to the Nuclear Non-Proliferation Treaty</w:t>
      </w:r>
      <w:r w:rsidRPr="003E666D">
        <w:rPr>
          <w:sz w:val="16"/>
        </w:rPr>
        <w:t xml:space="preserve">; uranium enrichment is a </w:t>
      </w:r>
      <w:r w:rsidRPr="003E666D">
        <w:rPr>
          <w:highlight w:val="cyan"/>
          <w:u w:val="single"/>
        </w:rPr>
        <w:t>red line that won’t be sacrificed</w:t>
      </w:r>
      <w:r w:rsidRPr="003E666D">
        <w:rPr>
          <w:sz w:val="16"/>
        </w:rPr>
        <w:t xml:space="preserve">; and Tehran’s missile capability is not up for discussion. Notwithstanding the physical damage it endured, Tehran remains hard-headed. </w:t>
      </w:r>
    </w:p>
    <w:p w14:paraId="71D4B3B1" w14:textId="77777777" w:rsidR="00B909C9" w:rsidRPr="003E666D" w:rsidRDefault="00B909C9" w:rsidP="00B909C9">
      <w:pPr>
        <w:rPr>
          <w:sz w:val="16"/>
        </w:rPr>
      </w:pPr>
      <w:r w:rsidRPr="003E666D">
        <w:rPr>
          <w:sz w:val="16"/>
        </w:rPr>
        <w:t>The Israelis and Americans have stretched Iran’s nuclear breakout by months, if not a year. Y</w:t>
      </w:r>
      <w:r w:rsidRPr="003E666D">
        <w:rPr>
          <w:u w:val="single"/>
        </w:rPr>
        <w:t xml:space="preserve">et it comes at the cost of a more suspicious </w:t>
      </w:r>
      <w:r w:rsidRPr="00090E47">
        <w:rPr>
          <w:rStyle w:val="Emphasis"/>
          <w:highlight w:val="cyan"/>
        </w:rPr>
        <w:t>Iran</w:t>
      </w:r>
      <w:r w:rsidRPr="00090E47">
        <w:rPr>
          <w:rStyle w:val="Emphasis"/>
        </w:rPr>
        <w:t>ian</w:t>
      </w:r>
      <w:r w:rsidRPr="003E666D">
        <w:rPr>
          <w:u w:val="single"/>
        </w:rPr>
        <w:t xml:space="preserve"> political leadership whose pre-existing assessment of the US and President Trump is already in the basement.</w:t>
      </w:r>
      <w:r w:rsidRPr="003E666D">
        <w:rPr>
          <w:sz w:val="16"/>
        </w:rPr>
        <w:t xml:space="preserve"> </w:t>
      </w:r>
    </w:p>
    <w:p w14:paraId="07FE6F16" w14:textId="77777777" w:rsidR="00B909C9" w:rsidRPr="003E666D" w:rsidRDefault="00B909C9" w:rsidP="00B909C9">
      <w:pPr>
        <w:rPr>
          <w:sz w:val="16"/>
        </w:rPr>
      </w:pPr>
      <w:r w:rsidRPr="003E666D">
        <w:rPr>
          <w:sz w:val="16"/>
        </w:rPr>
        <w:t>At best, K</w:t>
      </w:r>
      <w:r w:rsidRPr="003E666D">
        <w:rPr>
          <w:u w:val="single"/>
        </w:rPr>
        <w:t xml:space="preserve">hamenei </w:t>
      </w:r>
      <w:r w:rsidRPr="00090E47">
        <w:rPr>
          <w:highlight w:val="cyan"/>
          <w:u w:val="single"/>
        </w:rPr>
        <w:t>now has</w:t>
      </w:r>
      <w:r w:rsidRPr="003E666D">
        <w:rPr>
          <w:u w:val="single"/>
        </w:rPr>
        <w:t xml:space="preserve"> an </w:t>
      </w:r>
      <w:r w:rsidRPr="00090E47">
        <w:rPr>
          <w:highlight w:val="cyan"/>
          <w:u w:val="single"/>
        </w:rPr>
        <w:t xml:space="preserve">even greater reason to </w:t>
      </w:r>
      <w:r w:rsidRPr="00090E47">
        <w:rPr>
          <w:rStyle w:val="Emphasis"/>
          <w:highlight w:val="cyan"/>
        </w:rPr>
        <w:t>stonewall</w:t>
      </w:r>
      <w:r w:rsidRPr="00090E47">
        <w:rPr>
          <w:highlight w:val="cyan"/>
          <w:u w:val="single"/>
        </w:rPr>
        <w:t xml:space="preserve"> US diplomatic entreaties</w:t>
      </w:r>
      <w:r w:rsidRPr="003E666D">
        <w:rPr>
          <w:u w:val="single"/>
        </w:rPr>
        <w:t xml:space="preserve"> and hold to his original position for fear of looking submissive in the face of US military might. </w:t>
      </w:r>
      <w:r w:rsidRPr="003E666D">
        <w:rPr>
          <w:sz w:val="16"/>
        </w:rPr>
        <w:t>At worst, he has an incentive to reassess his strategic calculations on the necessity of a nuclear deterrent. In either case, no problem gets solved.</w:t>
      </w:r>
    </w:p>
    <w:p w14:paraId="46F8541E" w14:textId="77777777" w:rsidR="00B909C9" w:rsidRPr="00F25473" w:rsidRDefault="00B909C9" w:rsidP="00B909C9"/>
    <w:p w14:paraId="2C167914" w14:textId="0A63EFE2" w:rsidR="00B909C9" w:rsidRPr="00B909C9" w:rsidRDefault="00B909C9" w:rsidP="00B909C9">
      <w:pPr>
        <w:pStyle w:val="Heading4"/>
      </w:pPr>
      <w:r>
        <w:t>Iran will think the US is lying</w:t>
      </w:r>
    </w:p>
    <w:p w14:paraId="752FB586" w14:textId="75B24645" w:rsidR="00B909C9" w:rsidRPr="00410D33" w:rsidRDefault="00B909C9" w:rsidP="00B909C9">
      <w:pPr>
        <w:pStyle w:val="NoSpacing"/>
        <w:rPr>
          <w:rFonts w:ascii="Georgia" w:hAnsi="Georgia"/>
        </w:rPr>
      </w:pPr>
      <w:r w:rsidRPr="00410D33">
        <w:rPr>
          <w:rFonts w:ascii="Georgia" w:hAnsi="Georgia"/>
        </w:rPr>
        <w:t xml:space="preserve">Michael D. </w:t>
      </w:r>
      <w:r w:rsidRPr="00410D33">
        <w:rPr>
          <w:rStyle w:val="Style13ptBold"/>
          <w:rFonts w:ascii="Georgia" w:hAnsi="Georgia"/>
          <w:szCs w:val="26"/>
        </w:rPr>
        <w:t>Shear</w:t>
      </w:r>
      <w:r w:rsidRPr="00410D33">
        <w:rPr>
          <w:rFonts w:ascii="Georgia" w:hAnsi="Georgia"/>
        </w:rPr>
        <w:t xml:space="preserve">, </w:t>
      </w:r>
      <w:r w:rsidRPr="00410D33">
        <w:rPr>
          <w:rStyle w:val="Style13ptBold"/>
          <w:rFonts w:ascii="Georgia" w:hAnsi="Georgia"/>
          <w:szCs w:val="26"/>
        </w:rPr>
        <w:t>06-22-25</w:t>
      </w:r>
      <w:r w:rsidRPr="00410D33">
        <w:rPr>
          <w:rStyle w:val="Style13ptBold"/>
          <w:rFonts w:ascii="Georgia" w:hAnsi="Georgia"/>
        </w:rPr>
        <w:t xml:space="preserve"> </w:t>
      </w:r>
      <w:r w:rsidRPr="00410D33">
        <w:rPr>
          <w:rFonts w:ascii="Georgia" w:hAnsi="Georgia"/>
        </w:rPr>
        <w:t>– Michael D. Shear is an American journalist who is a White House correspondent for the New York Times. “</w:t>
      </w:r>
      <w:r w:rsidRPr="009E077C">
        <w:rPr>
          <w:rFonts w:ascii="Georgia" w:hAnsi="Georgia"/>
          <w:highlight w:val="cyan"/>
          <w:u w:val="single"/>
        </w:rPr>
        <w:t>Iran’s foreign minister called the attack a “betrayal” in the middle of negotiations and said it would have everlasting consequence</w:t>
      </w:r>
      <w:r w:rsidRPr="00410D33">
        <w:rPr>
          <w:rFonts w:ascii="Georgia" w:hAnsi="Georgia"/>
        </w:rPr>
        <w:t xml:space="preserve">.” </w:t>
      </w:r>
      <w:r w:rsidRPr="002B3AED">
        <w:rPr>
          <w:rFonts w:ascii="Georgia" w:hAnsi="Georgia"/>
        </w:rPr>
        <w:t>https://www.nytimes.com/2025/06/22/world/middleeast/us-strikes-iran-diplomacy.html</w:t>
      </w:r>
      <w:r w:rsidRPr="00410D33">
        <w:rPr>
          <w:rFonts w:ascii="Georgia" w:hAnsi="Georgia"/>
        </w:rPr>
        <w:t xml:space="preserve"> //PK</w:t>
      </w:r>
    </w:p>
    <w:p w14:paraId="4253DDE6" w14:textId="77777777" w:rsidR="00B909C9" w:rsidRPr="00B909C9" w:rsidRDefault="00B909C9" w:rsidP="00B909C9">
      <w:pPr>
        <w:rPr>
          <w:sz w:val="16"/>
        </w:rPr>
      </w:pPr>
      <w:r w:rsidRPr="00B909C9">
        <w:rPr>
          <w:sz w:val="16"/>
        </w:rPr>
        <w:t xml:space="preserve">Just days ago, President </w:t>
      </w:r>
      <w:r w:rsidRPr="009E077C">
        <w:rPr>
          <w:highlight w:val="cyan"/>
          <w:u w:val="single"/>
        </w:rPr>
        <w:t>Trump had appeared to embrace hopes for a diplomatic end to the war</w:t>
      </w:r>
      <w:r w:rsidRPr="00B909C9">
        <w:rPr>
          <w:sz w:val="16"/>
        </w:rPr>
        <w:t xml:space="preserve"> between Israel and Iran, holding off on immediate U.S. strikes and saying he might wait as much as two weeks to give negotiations a chance to work.</w:t>
      </w:r>
    </w:p>
    <w:p w14:paraId="2674A316" w14:textId="77777777" w:rsidR="00B909C9" w:rsidRPr="00B909C9" w:rsidRDefault="00B909C9" w:rsidP="00B909C9">
      <w:pPr>
        <w:rPr>
          <w:sz w:val="16"/>
        </w:rPr>
      </w:pPr>
      <w:r w:rsidRPr="009E077C">
        <w:rPr>
          <w:highlight w:val="cyan"/>
          <w:u w:val="single"/>
        </w:rPr>
        <w:t>Less than 48 hours later</w:t>
      </w:r>
      <w:r w:rsidRPr="00B909C9">
        <w:rPr>
          <w:sz w:val="16"/>
        </w:rPr>
        <w:t xml:space="preserve"> , </w:t>
      </w:r>
      <w:r w:rsidRPr="009E077C">
        <w:rPr>
          <w:highlight w:val="cyan"/>
          <w:u w:val="single"/>
        </w:rPr>
        <w:t>American bombers dropped their</w:t>
      </w:r>
      <w:r w:rsidRPr="00B909C9">
        <w:rPr>
          <w:sz w:val="16"/>
        </w:rPr>
        <w:t xml:space="preserve"> largest and </w:t>
      </w:r>
      <w:r w:rsidRPr="009E077C">
        <w:rPr>
          <w:highlight w:val="cyan"/>
          <w:u w:val="single"/>
        </w:rPr>
        <w:t>most destructive</w:t>
      </w:r>
      <w:r w:rsidRPr="00B909C9">
        <w:rPr>
          <w:sz w:val="16"/>
        </w:rPr>
        <w:t xml:space="preserve"> conventional </w:t>
      </w:r>
      <w:r w:rsidRPr="009E077C">
        <w:rPr>
          <w:highlight w:val="cyan"/>
          <w:u w:val="single"/>
        </w:rPr>
        <w:t>payloads on</w:t>
      </w:r>
      <w:r w:rsidRPr="00B909C9">
        <w:rPr>
          <w:sz w:val="16"/>
        </w:rPr>
        <w:t xml:space="preserve"> two of </w:t>
      </w:r>
      <w:r w:rsidRPr="009E077C">
        <w:rPr>
          <w:highlight w:val="cyan"/>
          <w:u w:val="single"/>
        </w:rPr>
        <w:t>Iran’s nuclear facilities</w:t>
      </w:r>
      <w:r w:rsidRPr="00B909C9">
        <w:rPr>
          <w:sz w:val="16"/>
        </w:rPr>
        <w:t xml:space="preserve"> and fired missiles at a third, </w:t>
      </w:r>
      <w:r w:rsidRPr="009E077C">
        <w:rPr>
          <w:highlight w:val="cyan"/>
          <w:u w:val="single"/>
        </w:rPr>
        <w:t>casting</w:t>
      </w:r>
      <w:r w:rsidRPr="00B909C9">
        <w:rPr>
          <w:sz w:val="16"/>
        </w:rPr>
        <w:t xml:space="preserve"> fresh </w:t>
      </w:r>
      <w:r w:rsidRPr="009E077C">
        <w:rPr>
          <w:highlight w:val="cyan"/>
          <w:u w:val="single"/>
        </w:rPr>
        <w:t>doubt on the possibility that diplomats might get both sides to lay down their arms.</w:t>
      </w:r>
    </w:p>
    <w:p w14:paraId="63A1575C" w14:textId="77777777" w:rsidR="00B909C9" w:rsidRPr="00B909C9" w:rsidRDefault="00B909C9" w:rsidP="00B909C9">
      <w:pPr>
        <w:rPr>
          <w:sz w:val="16"/>
        </w:rPr>
      </w:pPr>
      <w:r w:rsidRPr="00B909C9">
        <w:rPr>
          <w:sz w:val="16"/>
        </w:rPr>
        <w:t xml:space="preserve">Mr. </w:t>
      </w:r>
      <w:r w:rsidRPr="009E077C">
        <w:rPr>
          <w:highlight w:val="cyan"/>
          <w:u w:val="single"/>
        </w:rPr>
        <w:t>Trump had suggested for months that he wanted to avoid military action</w:t>
      </w:r>
      <w:r w:rsidRPr="00B909C9">
        <w:rPr>
          <w:sz w:val="16"/>
        </w:rPr>
        <w:t xml:space="preserve"> against Iran — but was prepared to take it if necessary. In mid-April, the president authorized 60 days of direct negotiations, which all but collapsed when Israel attacked Iran on June 13. Even then, Mr . Trump stopped short of threatening a strike, calling for Iran to surrender diplomatically.</w:t>
      </w:r>
    </w:p>
    <w:p w14:paraId="3FA1527E" w14:textId="77777777" w:rsidR="00B909C9" w:rsidRPr="009E077C" w:rsidRDefault="00B909C9" w:rsidP="00B909C9">
      <w:pPr>
        <w:rPr>
          <w:highlight w:val="cyan"/>
          <w:u w:val="single"/>
        </w:rPr>
      </w:pPr>
      <w:r w:rsidRPr="00B909C9">
        <w:rPr>
          <w:sz w:val="16"/>
        </w:rPr>
        <w:t xml:space="preserve">The </w:t>
      </w:r>
      <w:r w:rsidRPr="009E077C">
        <w:rPr>
          <w:highlight w:val="cyan"/>
          <w:u w:val="single"/>
        </w:rPr>
        <w:t>result was an extended Washington case of “will he or won’t he,” fueled</w:t>
      </w:r>
      <w:r w:rsidRPr="00B909C9">
        <w:rPr>
          <w:sz w:val="16"/>
        </w:rPr>
        <w:t xml:space="preserve"> in part </w:t>
      </w:r>
      <w:r w:rsidRPr="009E077C">
        <w:rPr>
          <w:highlight w:val="cyan"/>
          <w:u w:val="single"/>
        </w:rPr>
        <w:t>by</w:t>
      </w:r>
      <w:r w:rsidRPr="00B909C9">
        <w:rPr>
          <w:sz w:val="16"/>
        </w:rPr>
        <w:t xml:space="preserve"> Mr. </w:t>
      </w:r>
      <w:r w:rsidRPr="009E077C">
        <w:rPr>
          <w:highlight w:val="cyan"/>
          <w:u w:val="single"/>
        </w:rPr>
        <w:t>Trump’s</w:t>
      </w:r>
      <w:r w:rsidRPr="00B909C9">
        <w:rPr>
          <w:sz w:val="16"/>
        </w:rPr>
        <w:t xml:space="preserve"> own running </w:t>
      </w:r>
      <w:r w:rsidRPr="009E077C">
        <w:rPr>
          <w:highlight w:val="cyan"/>
          <w:u w:val="single"/>
        </w:rPr>
        <w:t>commentary about his intentions</w:t>
      </w:r>
      <w:r w:rsidRPr="00B909C9">
        <w:rPr>
          <w:sz w:val="16"/>
        </w:rPr>
        <w:t xml:space="preserve"> toward Iran. Asked last week about ordering strikes, </w:t>
      </w:r>
      <w:r w:rsidRPr="009E077C">
        <w:rPr>
          <w:highlight w:val="cyan"/>
          <w:u w:val="single"/>
        </w:rPr>
        <w:t>he told reporters</w:t>
      </w:r>
      <w:r w:rsidRPr="00B909C9">
        <w:rPr>
          <w:sz w:val="16"/>
        </w:rPr>
        <w:t xml:space="preserve"> that “I may do it. I may not do it, adding </w:t>
      </w:r>
      <w:r w:rsidRPr="009E077C">
        <w:rPr>
          <w:highlight w:val="cyan"/>
          <w:u w:val="single"/>
        </w:rPr>
        <w:t>proudly, “Nobody knows what I’m going to do.”</w:t>
      </w:r>
    </w:p>
    <w:p w14:paraId="2AE67F18" w14:textId="77777777" w:rsidR="00B909C9" w:rsidRPr="00B909C9" w:rsidRDefault="00B909C9" w:rsidP="00B909C9">
      <w:pPr>
        <w:rPr>
          <w:sz w:val="16"/>
        </w:rPr>
      </w:pPr>
      <w:r w:rsidRPr="00B909C9">
        <w:rPr>
          <w:sz w:val="16"/>
        </w:rPr>
        <w:t xml:space="preserve">The revelation of </w:t>
      </w:r>
      <w:r w:rsidRPr="009E077C">
        <w:rPr>
          <w:highlight w:val="cyan"/>
          <w:u w:val="single"/>
        </w:rPr>
        <w:t xml:space="preserve">the </w:t>
      </w:r>
      <w:r w:rsidRPr="00B909C9">
        <w:rPr>
          <w:sz w:val="16"/>
        </w:rPr>
        <w:t xml:space="preserve">U.S. </w:t>
      </w:r>
      <w:r w:rsidRPr="009E077C">
        <w:rPr>
          <w:highlight w:val="cyan"/>
          <w:u w:val="single"/>
        </w:rPr>
        <w:t>strikes</w:t>
      </w:r>
      <w:r w:rsidRPr="00B909C9">
        <w:rPr>
          <w:sz w:val="16"/>
        </w:rPr>
        <w:t xml:space="preserve"> on Sunday, code-named Midnight Hammer , </w:t>
      </w:r>
      <w:r w:rsidRPr="009E077C">
        <w:rPr>
          <w:highlight w:val="cyan"/>
          <w:u w:val="single"/>
        </w:rPr>
        <w:t>left Iranians</w:t>
      </w:r>
      <w:r w:rsidRPr="00B909C9">
        <w:rPr>
          <w:sz w:val="16"/>
        </w:rPr>
        <w:t xml:space="preserve"> and much of the world </w:t>
      </w:r>
      <w:r w:rsidRPr="009E077C">
        <w:rPr>
          <w:highlight w:val="cyan"/>
          <w:u w:val="single"/>
        </w:rPr>
        <w:t>struggling with basic questions</w:t>
      </w:r>
      <w:r w:rsidRPr="00B909C9">
        <w:rPr>
          <w:sz w:val="16"/>
        </w:rPr>
        <w:t xml:space="preserve">: </w:t>
      </w:r>
      <w:r w:rsidRPr="009E077C">
        <w:rPr>
          <w:highlight w:val="cyan"/>
          <w:u w:val="single"/>
        </w:rPr>
        <w:t>Was the president’s</w:t>
      </w:r>
      <w:r w:rsidRPr="00B909C9">
        <w:rPr>
          <w:sz w:val="16"/>
        </w:rPr>
        <w:t xml:space="preserve"> public </w:t>
      </w:r>
      <w:r w:rsidRPr="009E077C">
        <w:rPr>
          <w:highlight w:val="cyan"/>
          <w:u w:val="single"/>
        </w:rPr>
        <w:t>hesitation</w:t>
      </w:r>
      <w:r w:rsidRPr="00B909C9">
        <w:rPr>
          <w:sz w:val="16"/>
        </w:rPr>
        <w:t xml:space="preserve"> to embrace military force </w:t>
      </w:r>
      <w:r w:rsidRPr="009E077C">
        <w:rPr>
          <w:highlight w:val="cyan"/>
          <w:u w:val="single"/>
        </w:rPr>
        <w:t>actually a feint designed to lull Iran into complacency</w:t>
      </w:r>
      <w:r w:rsidRPr="00B909C9">
        <w:rPr>
          <w:sz w:val="16"/>
        </w:rPr>
        <w:t xml:space="preserve"> while the Pentagon prepared its assault? </w:t>
      </w:r>
      <w:r w:rsidRPr="009E077C">
        <w:rPr>
          <w:highlight w:val="cyan"/>
          <w:u w:val="single"/>
        </w:rPr>
        <w:t>And</w:t>
      </w:r>
      <w:r w:rsidRPr="00B909C9">
        <w:rPr>
          <w:sz w:val="16"/>
        </w:rPr>
        <w:t xml:space="preserve"> if so, </w:t>
      </w:r>
      <w:r w:rsidRPr="009E077C">
        <w:rPr>
          <w:highlight w:val="cyan"/>
          <w:u w:val="single"/>
        </w:rPr>
        <w:t>what does that mean for the prospect of future</w:t>
      </w:r>
      <w:r w:rsidRPr="00B909C9">
        <w:rPr>
          <w:sz w:val="16"/>
        </w:rPr>
        <w:t xml:space="preserve"> </w:t>
      </w:r>
      <w:r w:rsidRPr="009E077C">
        <w:rPr>
          <w:highlight w:val="cyan"/>
          <w:u w:val="single"/>
        </w:rPr>
        <w:t>attempts to</w:t>
      </w:r>
      <w:r w:rsidRPr="00B909C9">
        <w:rPr>
          <w:sz w:val="16"/>
        </w:rPr>
        <w:t xml:space="preserve"> find a </w:t>
      </w:r>
      <w:r w:rsidRPr="009E077C">
        <w:rPr>
          <w:highlight w:val="cyan"/>
          <w:u w:val="single"/>
        </w:rPr>
        <w:t>negotiate</w:t>
      </w:r>
      <w:r w:rsidRPr="00B909C9">
        <w:rPr>
          <w:sz w:val="16"/>
        </w:rPr>
        <w:t>d end to the fighting?</w:t>
      </w:r>
    </w:p>
    <w:p w14:paraId="67A694F5" w14:textId="77777777" w:rsidR="00B909C9" w:rsidRPr="00B909C9" w:rsidRDefault="00B909C9" w:rsidP="00B909C9">
      <w:pPr>
        <w:rPr>
          <w:sz w:val="16"/>
        </w:rPr>
      </w:pPr>
      <w:r w:rsidRPr="00B909C9">
        <w:rPr>
          <w:sz w:val="16"/>
        </w:rPr>
        <w:t>“</w:t>
      </w:r>
      <w:r w:rsidRPr="009E077C">
        <w:rPr>
          <w:highlight w:val="cyan"/>
          <w:u w:val="single"/>
        </w:rPr>
        <w:t>There are concerns</w:t>
      </w:r>
      <w:r w:rsidRPr="00B909C9">
        <w:rPr>
          <w:sz w:val="16"/>
        </w:rPr>
        <w:t xml:space="preserve"> in the Middle East </w:t>
      </w:r>
      <w:r w:rsidRPr="009E077C">
        <w:rPr>
          <w:highlight w:val="cyan"/>
          <w:u w:val="single"/>
        </w:rPr>
        <w:t>that the U.S. is</w:t>
      </w:r>
      <w:r w:rsidRPr="00B909C9">
        <w:rPr>
          <w:sz w:val="16"/>
        </w:rPr>
        <w:t xml:space="preserve"> now complicit in </w:t>
      </w:r>
      <w:r w:rsidRPr="009E077C">
        <w:rPr>
          <w:highlight w:val="cyan"/>
          <w:u w:val="single"/>
        </w:rPr>
        <w:t>derailing</w:t>
      </w:r>
      <w:r w:rsidRPr="00B909C9">
        <w:rPr>
          <w:sz w:val="16"/>
        </w:rPr>
        <w:t xml:space="preserve"> the </w:t>
      </w:r>
      <w:r w:rsidRPr="009E077C">
        <w:rPr>
          <w:highlight w:val="cyan"/>
          <w:u w:val="single"/>
        </w:rPr>
        <w:t>diplomatic efforts and that these were never authentic</w:t>
      </w:r>
      <w:r w:rsidRPr="00B909C9">
        <w:rPr>
          <w:sz w:val="16"/>
        </w:rPr>
        <w:t xml:space="preserve"> to begin with,” said Burcu Ozcelik, a senior research fellow in Middle East security at the Royal United Services Institute.</w:t>
      </w:r>
    </w:p>
    <w:p w14:paraId="54C2D05C" w14:textId="71ECE184" w:rsidR="00B909C9" w:rsidRDefault="00B909C9" w:rsidP="00B909C9">
      <w:pPr>
        <w:pStyle w:val="Heading3"/>
      </w:pPr>
      <w:r>
        <w:t>N/U—State Department Cuts—2AC</w:t>
      </w:r>
    </w:p>
    <w:p w14:paraId="26F923A5" w14:textId="77777777" w:rsidR="00B909C9" w:rsidRPr="00B909C9" w:rsidRDefault="00B909C9" w:rsidP="00B909C9"/>
    <w:p w14:paraId="6B76987A" w14:textId="77777777" w:rsidR="00B909C9" w:rsidRPr="00C325A4" w:rsidRDefault="00B909C9" w:rsidP="00B909C9">
      <w:pPr>
        <w:pStyle w:val="Heading4"/>
        <w:rPr>
          <w:rStyle w:val="Style13ptBold"/>
          <w:b/>
          <w:bCs w:val="0"/>
        </w:rPr>
      </w:pPr>
      <w:r>
        <w:rPr>
          <w:rStyle w:val="Style13ptBold"/>
          <w:b/>
          <w:bCs w:val="0"/>
        </w:rPr>
        <w:t xml:space="preserve">The state department has terminated 17% of staff </w:t>
      </w:r>
    </w:p>
    <w:p w14:paraId="3FC46A0B" w14:textId="77777777" w:rsidR="00B909C9" w:rsidRPr="00C325A4" w:rsidRDefault="00B909C9" w:rsidP="00B909C9">
      <w:r w:rsidRPr="00C325A4">
        <w:rPr>
          <w:rStyle w:val="Style13ptBold"/>
        </w:rPr>
        <w:t>Crowley 25</w:t>
      </w:r>
      <w:r>
        <w:t xml:space="preserve"> [Michael Crowley</w:t>
      </w:r>
      <w:r w:rsidRPr="00C325A4">
        <w:t xml:space="preserve">; White House correspondent for The New York Times; 7-11-2025; State Department Begins Mass Firings; </w:t>
      </w:r>
      <w:r>
        <w:t>New York Times</w:t>
      </w:r>
      <w:r w:rsidRPr="00C325A4">
        <w:t>; https://www.nytimes.com/2025/07/11/us/politics/trump-state-department-layoffs.html; Accessed 7-16-2025; VB</w:t>
      </w:r>
      <w:r>
        <w:t>]</w:t>
      </w:r>
    </w:p>
    <w:p w14:paraId="6D250D39" w14:textId="77777777" w:rsidR="00B909C9" w:rsidRPr="00C325A4" w:rsidRDefault="00B909C9" w:rsidP="00B909C9">
      <w:pPr>
        <w:rPr>
          <w:sz w:val="16"/>
        </w:rPr>
      </w:pPr>
      <w:r w:rsidRPr="00C325A4">
        <w:rPr>
          <w:sz w:val="16"/>
        </w:rPr>
        <w:t xml:space="preserve">The </w:t>
      </w:r>
      <w:r w:rsidRPr="00C325A4">
        <w:rPr>
          <w:highlight w:val="cyan"/>
          <w:u w:val="single"/>
        </w:rPr>
        <w:t>Trump administration</w:t>
      </w:r>
      <w:r w:rsidRPr="00C325A4">
        <w:rPr>
          <w:u w:val="single"/>
        </w:rPr>
        <w:t xml:space="preserve"> began </w:t>
      </w:r>
      <w:r w:rsidRPr="00C325A4">
        <w:rPr>
          <w:highlight w:val="cyan"/>
          <w:u w:val="single"/>
        </w:rPr>
        <w:t xml:space="preserve">firing more than </w:t>
      </w:r>
      <w:r w:rsidRPr="00A93293">
        <w:rPr>
          <w:rStyle w:val="Emphasis"/>
          <w:highlight w:val="cyan"/>
        </w:rPr>
        <w:t>1,000 State Department employees</w:t>
      </w:r>
      <w:r w:rsidRPr="00C325A4">
        <w:rPr>
          <w:u w:val="single"/>
        </w:rPr>
        <w:t xml:space="preserve"> on Friday</w:t>
      </w:r>
      <w:r w:rsidRPr="00C325A4">
        <w:rPr>
          <w:sz w:val="16"/>
        </w:rPr>
        <w:t>, as it moves to downsize the federal government’s diplomatic arm in what critics say is a risky retreat from America’s global engagement.</w:t>
      </w:r>
    </w:p>
    <w:p w14:paraId="41792CC2" w14:textId="77777777" w:rsidR="00B909C9" w:rsidRPr="00C325A4" w:rsidRDefault="00B909C9" w:rsidP="00B909C9">
      <w:pPr>
        <w:rPr>
          <w:sz w:val="16"/>
        </w:rPr>
      </w:pPr>
      <w:r w:rsidRPr="00C325A4">
        <w:rPr>
          <w:sz w:val="16"/>
        </w:rPr>
        <w:t xml:space="preserve">The layoffs are </w:t>
      </w:r>
      <w:r w:rsidRPr="00A93293">
        <w:rPr>
          <w:highlight w:val="cyan"/>
          <w:u w:val="single"/>
        </w:rPr>
        <w:t>part of a reorganization plan</w:t>
      </w:r>
      <w:r w:rsidRPr="00C325A4">
        <w:rPr>
          <w:u w:val="single"/>
        </w:rPr>
        <w:t xml:space="preserve"> devised by Secretary of State Marco Rubio</w:t>
      </w:r>
      <w:r w:rsidRPr="00C325A4">
        <w:rPr>
          <w:sz w:val="16"/>
        </w:rPr>
        <w:t xml:space="preserve">, who says his department is too costly, cumbersome and ideological. Continuing President Trump’s drive to slash a federal work force he inherently distrusts, the </w:t>
      </w:r>
      <w:r w:rsidRPr="00C325A4">
        <w:rPr>
          <w:u w:val="single"/>
        </w:rPr>
        <w:t xml:space="preserve">job </w:t>
      </w:r>
      <w:r w:rsidRPr="00A93293">
        <w:rPr>
          <w:highlight w:val="cyan"/>
          <w:u w:val="single"/>
        </w:rPr>
        <w:t>cuts will drain</w:t>
      </w:r>
      <w:r w:rsidRPr="00C325A4">
        <w:rPr>
          <w:u w:val="single"/>
        </w:rPr>
        <w:t xml:space="preserve"> the </w:t>
      </w:r>
      <w:r w:rsidRPr="00A93293">
        <w:rPr>
          <w:highlight w:val="cyan"/>
          <w:u w:val="single"/>
        </w:rPr>
        <w:t>department</w:t>
      </w:r>
      <w:r w:rsidRPr="00C325A4">
        <w:rPr>
          <w:u w:val="single"/>
        </w:rPr>
        <w:t xml:space="preserve"> of expertise </w:t>
      </w:r>
      <w:r w:rsidRPr="00A93293">
        <w:rPr>
          <w:highlight w:val="cyan"/>
          <w:u w:val="single"/>
        </w:rPr>
        <w:t>and batter</w:t>
      </w:r>
      <w:r w:rsidRPr="00C325A4">
        <w:rPr>
          <w:u w:val="single"/>
        </w:rPr>
        <w:t xml:space="preserve"> the </w:t>
      </w:r>
      <w:r w:rsidRPr="00A93293">
        <w:rPr>
          <w:highlight w:val="cyan"/>
          <w:u w:val="single"/>
        </w:rPr>
        <w:t>morale</w:t>
      </w:r>
      <w:r w:rsidRPr="00C325A4">
        <w:rPr>
          <w:u w:val="single"/>
        </w:rPr>
        <w:t xml:space="preserve"> of those who remain</w:t>
      </w:r>
      <w:r w:rsidRPr="00C325A4">
        <w:rPr>
          <w:sz w:val="16"/>
        </w:rPr>
        <w:t>, critics say.</w:t>
      </w:r>
    </w:p>
    <w:p w14:paraId="60B6DB6D" w14:textId="77777777" w:rsidR="00B909C9" w:rsidRPr="00C325A4" w:rsidRDefault="00B909C9" w:rsidP="00B909C9">
      <w:pPr>
        <w:rPr>
          <w:sz w:val="16"/>
        </w:rPr>
      </w:pPr>
      <w:r w:rsidRPr="00C325A4">
        <w:rPr>
          <w:sz w:val="16"/>
        </w:rPr>
        <w:t xml:space="preserve">But the plan also has </w:t>
      </w:r>
      <w:r w:rsidRPr="00C325A4">
        <w:rPr>
          <w:u w:val="single"/>
        </w:rPr>
        <w:t>global implications</w:t>
      </w:r>
      <w:r w:rsidRPr="00C325A4">
        <w:rPr>
          <w:sz w:val="16"/>
        </w:rPr>
        <w:t xml:space="preserve">, veteran diplomats say. It </w:t>
      </w:r>
      <w:r w:rsidRPr="00A93293">
        <w:rPr>
          <w:highlight w:val="cyan"/>
          <w:u w:val="single"/>
        </w:rPr>
        <w:t>refocuses American diplomacy around</w:t>
      </w:r>
      <w:r w:rsidRPr="00C325A4">
        <w:rPr>
          <w:u w:val="single"/>
        </w:rPr>
        <w:t xml:space="preserve"> Mr. </w:t>
      </w:r>
      <w:r w:rsidRPr="00A93293">
        <w:rPr>
          <w:highlight w:val="cyan"/>
          <w:u w:val="single"/>
        </w:rPr>
        <w:t>Trump’s</w:t>
      </w:r>
      <w:r w:rsidRPr="00C325A4">
        <w:rPr>
          <w:u w:val="single"/>
        </w:rPr>
        <w:t xml:space="preserve"> narrow and </w:t>
      </w:r>
      <w:r w:rsidRPr="00A93293">
        <w:rPr>
          <w:highlight w:val="cyan"/>
          <w:u w:val="single"/>
        </w:rPr>
        <w:t>transactional sense of</w:t>
      </w:r>
      <w:r w:rsidRPr="00C325A4">
        <w:rPr>
          <w:u w:val="single"/>
        </w:rPr>
        <w:t xml:space="preserve"> the </w:t>
      </w:r>
      <w:r w:rsidRPr="00A93293">
        <w:rPr>
          <w:highlight w:val="cyan"/>
          <w:u w:val="single"/>
        </w:rPr>
        <w:t>national interest</w:t>
      </w:r>
      <w:r w:rsidRPr="00C325A4">
        <w:rPr>
          <w:sz w:val="16"/>
        </w:rPr>
        <w:t xml:space="preserve"> while </w:t>
      </w:r>
      <w:r w:rsidRPr="00A93293">
        <w:rPr>
          <w:highlight w:val="cyan"/>
          <w:u w:val="single"/>
        </w:rPr>
        <w:t>downgrading priorities</w:t>
      </w:r>
      <w:r w:rsidRPr="00C325A4">
        <w:rPr>
          <w:u w:val="single"/>
        </w:rPr>
        <w:t xml:space="preserve"> such as human rights, democracy and refugees</w:t>
      </w:r>
      <w:r w:rsidRPr="00C325A4">
        <w:rPr>
          <w:sz w:val="16"/>
        </w:rPr>
        <w:t xml:space="preserve">. In doing so, critics argue, it undermines a moral purpose that, however imperfectly and inconsistently applied, has been a source of pride for generations of Americans and has distinguished the United States from more coldblooded global competitors such as Russia and China.  </w:t>
      </w:r>
    </w:p>
    <w:p w14:paraId="620CD357" w14:textId="77777777" w:rsidR="00B909C9" w:rsidRPr="00C325A4" w:rsidRDefault="00B909C9" w:rsidP="00B909C9">
      <w:pPr>
        <w:rPr>
          <w:sz w:val="16"/>
        </w:rPr>
      </w:pPr>
      <w:r w:rsidRPr="00C325A4">
        <w:rPr>
          <w:sz w:val="16"/>
        </w:rPr>
        <w:t xml:space="preserve">Democrats and diplomats also warned on Friday that Mr. Rubio’s plan to </w:t>
      </w:r>
      <w:r w:rsidRPr="00A93293">
        <w:rPr>
          <w:highlight w:val="cyan"/>
          <w:u w:val="single"/>
        </w:rPr>
        <w:t>cut the department</w:t>
      </w:r>
      <w:r w:rsidRPr="00C325A4">
        <w:rPr>
          <w:u w:val="single"/>
        </w:rPr>
        <w:t xml:space="preserve">’s U.S.-based work force </w:t>
      </w:r>
      <w:r w:rsidRPr="00A93293">
        <w:rPr>
          <w:highlight w:val="cyan"/>
          <w:u w:val="single"/>
        </w:rPr>
        <w:t>by</w:t>
      </w:r>
      <w:r w:rsidRPr="00C325A4">
        <w:rPr>
          <w:u w:val="single"/>
        </w:rPr>
        <w:t xml:space="preserve"> about </w:t>
      </w:r>
      <w:r w:rsidRPr="00A93293">
        <w:rPr>
          <w:highlight w:val="cyan"/>
          <w:u w:val="single"/>
        </w:rPr>
        <w:t>17 percent</w:t>
      </w:r>
      <w:r w:rsidRPr="00C325A4">
        <w:rPr>
          <w:u w:val="single"/>
        </w:rPr>
        <w:t>,</w:t>
      </w:r>
      <w:r w:rsidRPr="00C325A4">
        <w:rPr>
          <w:sz w:val="16"/>
        </w:rPr>
        <w:t xml:space="preserve"> including through about 1,400 layoffs announced on Friday, </w:t>
      </w:r>
      <w:r w:rsidRPr="00C325A4">
        <w:rPr>
          <w:u w:val="single"/>
        </w:rPr>
        <w:t xml:space="preserve">would </w:t>
      </w:r>
      <w:r w:rsidRPr="00A93293">
        <w:rPr>
          <w:rStyle w:val="Emphasis"/>
          <w:highlight w:val="cyan"/>
        </w:rPr>
        <w:t>leave the department short handed</w:t>
      </w:r>
      <w:r w:rsidRPr="00A93293">
        <w:rPr>
          <w:rStyle w:val="Emphasis"/>
        </w:rPr>
        <w:t xml:space="preserve"> </w:t>
      </w:r>
      <w:r w:rsidRPr="00C325A4">
        <w:rPr>
          <w:u w:val="single"/>
        </w:rPr>
        <w:t xml:space="preserve">— </w:t>
      </w:r>
      <w:r w:rsidRPr="00A93293">
        <w:rPr>
          <w:highlight w:val="cyan"/>
          <w:u w:val="single"/>
        </w:rPr>
        <w:t>especially after</w:t>
      </w:r>
      <w:r w:rsidRPr="00C325A4">
        <w:rPr>
          <w:u w:val="single"/>
        </w:rPr>
        <w:t xml:space="preserve"> the recent </w:t>
      </w:r>
      <w:r w:rsidRPr="00A93293">
        <w:rPr>
          <w:highlight w:val="cyan"/>
          <w:u w:val="single"/>
        </w:rPr>
        <w:t>elimination of</w:t>
      </w:r>
      <w:r w:rsidRPr="00C325A4">
        <w:rPr>
          <w:u w:val="single"/>
        </w:rPr>
        <w:t xml:space="preserve"> the </w:t>
      </w:r>
      <w:r w:rsidRPr="00A93293">
        <w:rPr>
          <w:highlight w:val="cyan"/>
          <w:u w:val="single"/>
        </w:rPr>
        <w:t>U.S.</w:t>
      </w:r>
      <w:r w:rsidRPr="00C325A4">
        <w:rPr>
          <w:u w:val="single"/>
        </w:rPr>
        <w:t xml:space="preserve"> </w:t>
      </w:r>
      <w:r w:rsidRPr="00A93293">
        <w:rPr>
          <w:highlight w:val="cyan"/>
          <w:u w:val="single"/>
        </w:rPr>
        <w:t>A</w:t>
      </w:r>
      <w:r w:rsidRPr="00C325A4">
        <w:rPr>
          <w:u w:val="single"/>
        </w:rPr>
        <w:t xml:space="preserve">gency for </w:t>
      </w:r>
      <w:r w:rsidRPr="00A93293">
        <w:rPr>
          <w:highlight w:val="cyan"/>
          <w:u w:val="single"/>
        </w:rPr>
        <w:t>I</w:t>
      </w:r>
      <w:r w:rsidRPr="00C325A4">
        <w:rPr>
          <w:u w:val="single"/>
        </w:rPr>
        <w:t xml:space="preserve">nternational </w:t>
      </w:r>
      <w:r w:rsidRPr="00A93293">
        <w:rPr>
          <w:highlight w:val="cyan"/>
          <w:u w:val="single"/>
        </w:rPr>
        <w:t>D</w:t>
      </w:r>
      <w:r w:rsidRPr="00C325A4">
        <w:rPr>
          <w:u w:val="single"/>
        </w:rPr>
        <w:t>evelopment</w:t>
      </w:r>
      <w:r w:rsidRPr="00C325A4">
        <w:rPr>
          <w:sz w:val="16"/>
        </w:rPr>
        <w:t>, whose relatively few surviving programs will be transferred to the State Department.</w:t>
      </w:r>
    </w:p>
    <w:p w14:paraId="21149C48" w14:textId="77777777" w:rsidR="00B909C9" w:rsidRPr="00C325A4" w:rsidRDefault="00B909C9" w:rsidP="00B909C9">
      <w:pPr>
        <w:rPr>
          <w:sz w:val="16"/>
        </w:rPr>
      </w:pPr>
      <w:r w:rsidRPr="00A93293">
        <w:rPr>
          <w:sz w:val="16"/>
          <w:highlight w:val="cyan"/>
        </w:rPr>
        <w:t>“</w:t>
      </w:r>
      <w:r w:rsidRPr="00A93293">
        <w:rPr>
          <w:highlight w:val="cyan"/>
          <w:u w:val="single"/>
        </w:rPr>
        <w:t>As</w:t>
      </w:r>
      <w:r w:rsidRPr="00C325A4">
        <w:rPr>
          <w:u w:val="single"/>
        </w:rPr>
        <w:t xml:space="preserve"> the </w:t>
      </w:r>
      <w:r w:rsidRPr="00A93293">
        <w:rPr>
          <w:highlight w:val="cyan"/>
          <w:u w:val="single"/>
        </w:rPr>
        <w:t>U.S. retreats</w:t>
      </w:r>
      <w:r w:rsidRPr="00C325A4">
        <w:rPr>
          <w:sz w:val="16"/>
        </w:rPr>
        <w:t xml:space="preserve">, our </w:t>
      </w:r>
      <w:r w:rsidRPr="00A93293">
        <w:rPr>
          <w:highlight w:val="cyan"/>
          <w:u w:val="single"/>
        </w:rPr>
        <w:t>adversaries</w:t>
      </w:r>
      <w:r w:rsidRPr="00C325A4">
        <w:rPr>
          <w:u w:val="single"/>
        </w:rPr>
        <w:t xml:space="preserve"> — </w:t>
      </w:r>
      <w:r w:rsidRPr="00A93293">
        <w:rPr>
          <w:highlight w:val="cyan"/>
          <w:u w:val="single"/>
        </w:rPr>
        <w:t>like</w:t>
      </w:r>
      <w:r w:rsidRPr="00C325A4">
        <w:rPr>
          <w:u w:val="single"/>
        </w:rPr>
        <w:t xml:space="preserve"> the People’s Republic of </w:t>
      </w:r>
      <w:r w:rsidRPr="00A93293">
        <w:rPr>
          <w:highlight w:val="cyan"/>
          <w:u w:val="single"/>
        </w:rPr>
        <w:t>China</w:t>
      </w:r>
      <w:r w:rsidRPr="00C325A4">
        <w:rPr>
          <w:u w:val="single"/>
        </w:rPr>
        <w:t xml:space="preserve"> — are </w:t>
      </w:r>
      <w:r w:rsidRPr="00A93293">
        <w:rPr>
          <w:highlight w:val="cyan"/>
          <w:u w:val="single"/>
        </w:rPr>
        <w:t>expanding their diplomatic reach</w:t>
      </w:r>
      <w:r w:rsidRPr="00C325A4">
        <w:rPr>
          <w:sz w:val="16"/>
        </w:rPr>
        <w:t xml:space="preserve">, making Americans less safe and less prosperous,” said a statement signed by the Democratic members of the Senate Committee on Foreign Relations.  </w:t>
      </w:r>
    </w:p>
    <w:p w14:paraId="2EBC2A4F" w14:textId="77777777" w:rsidR="00B909C9" w:rsidRDefault="00B909C9" w:rsidP="00B909C9">
      <w:pPr>
        <w:rPr>
          <w:sz w:val="16"/>
        </w:rPr>
      </w:pPr>
      <w:r w:rsidRPr="00C325A4">
        <w:rPr>
          <w:sz w:val="16"/>
        </w:rPr>
        <w:t xml:space="preserve">“If this administration is serious about putting ‘America first,’ it </w:t>
      </w:r>
      <w:r w:rsidRPr="00A93293">
        <w:rPr>
          <w:highlight w:val="cyan"/>
          <w:u w:val="single"/>
        </w:rPr>
        <w:t>must invest in</w:t>
      </w:r>
      <w:r w:rsidRPr="00C325A4">
        <w:rPr>
          <w:u w:val="single"/>
        </w:rPr>
        <w:t xml:space="preserve"> our </w:t>
      </w:r>
      <w:r w:rsidRPr="00A93293">
        <w:rPr>
          <w:highlight w:val="cyan"/>
          <w:u w:val="single"/>
        </w:rPr>
        <w:t>diplomatic corps and national security experts</w:t>
      </w:r>
      <w:r w:rsidRPr="00C325A4">
        <w:rPr>
          <w:u w:val="single"/>
        </w:rPr>
        <w:t xml:space="preserve"> — not erode the institutions</w:t>
      </w:r>
      <w:r w:rsidRPr="00C325A4">
        <w:rPr>
          <w:sz w:val="16"/>
        </w:rPr>
        <w:t xml:space="preserve"> that protect our interests, promote U.S. values and keep Americans abroad safe,” the statement added</w:t>
      </w:r>
    </w:p>
    <w:p w14:paraId="4F007926" w14:textId="071B7D56" w:rsidR="00B909C9" w:rsidRPr="00B909C9" w:rsidRDefault="00B909C9" w:rsidP="00B909C9">
      <w:pPr>
        <w:pStyle w:val="Heading3"/>
      </w:pPr>
      <w:r w:rsidRPr="00B909C9">
        <w:t>N/U—State Department Cuts—1AR</w:t>
      </w:r>
    </w:p>
    <w:p w14:paraId="773B3CB6" w14:textId="7499E559" w:rsidR="00B909C9" w:rsidRPr="007A35AB" w:rsidRDefault="00B909C9" w:rsidP="00B909C9">
      <w:pPr>
        <w:pStyle w:val="Heading4"/>
        <w:rPr>
          <w:rStyle w:val="Style13ptBold"/>
          <w:b/>
          <w:bCs w:val="0"/>
        </w:rPr>
      </w:pPr>
      <w:r>
        <w:rPr>
          <w:rStyle w:val="Style13ptBold"/>
          <w:b/>
          <w:bCs w:val="0"/>
        </w:rPr>
        <w:t xml:space="preserve">A significant portion of the state department has been gutted </w:t>
      </w:r>
    </w:p>
    <w:p w14:paraId="369501D6" w14:textId="77777777" w:rsidR="00B909C9" w:rsidRDefault="00B909C9" w:rsidP="00B909C9">
      <w:r w:rsidRPr="00C325A4">
        <w:rPr>
          <w:rStyle w:val="Style13ptBold"/>
        </w:rPr>
        <w:t>Roth 25</w:t>
      </w:r>
      <w:r>
        <w:t xml:space="preserve"> [Andrew Roth</w:t>
      </w:r>
      <w:r w:rsidRPr="00C325A4">
        <w:t xml:space="preserve">; the Guardian's global affairs correspondent based in Washington DC. He covers the state department and US foreign policy; 7-11-2025; US state department issues first of 1,350 termination orders after court lifted ban; </w:t>
      </w:r>
      <w:r>
        <w:t>The Guardian</w:t>
      </w:r>
      <w:r w:rsidRPr="00C325A4">
        <w:t>; https://www.theguardian.com/us-news/2025/jul/11/state-department-layoffs-rif; Accessed 7-16-2025; VB</w:t>
      </w:r>
      <w:r>
        <w:t>]</w:t>
      </w:r>
    </w:p>
    <w:p w14:paraId="0D7441FE" w14:textId="77777777" w:rsidR="00B909C9" w:rsidRPr="00C325A4" w:rsidRDefault="00B909C9" w:rsidP="00B909C9">
      <w:pPr>
        <w:rPr>
          <w:sz w:val="16"/>
        </w:rPr>
      </w:pPr>
      <w:r w:rsidRPr="00C325A4">
        <w:rPr>
          <w:sz w:val="16"/>
        </w:rPr>
        <w:t xml:space="preserve">The US </w:t>
      </w:r>
      <w:r w:rsidRPr="007A35AB">
        <w:rPr>
          <w:highlight w:val="cyan"/>
          <w:u w:val="single"/>
        </w:rPr>
        <w:t>state department</w:t>
      </w:r>
      <w:r w:rsidRPr="00C325A4">
        <w:rPr>
          <w:u w:val="single"/>
        </w:rPr>
        <w:t xml:space="preserve"> has begun </w:t>
      </w:r>
      <w:r w:rsidRPr="007A35AB">
        <w:rPr>
          <w:highlight w:val="cyan"/>
          <w:u w:val="single"/>
        </w:rPr>
        <w:t>issuing</w:t>
      </w:r>
      <w:r w:rsidRPr="00C325A4">
        <w:rPr>
          <w:u w:val="single"/>
        </w:rPr>
        <w:t xml:space="preserve"> the </w:t>
      </w:r>
      <w:r w:rsidRPr="007A35AB">
        <w:rPr>
          <w:rStyle w:val="Emphasis"/>
          <w:highlight w:val="cyan"/>
        </w:rPr>
        <w:t>first of more than 1,350 termination notices</w:t>
      </w:r>
      <w:r w:rsidRPr="00C325A4">
        <w:rPr>
          <w:u w:val="single"/>
        </w:rPr>
        <w:t xml:space="preserve"> as part of a huge reorganisation of America’s diplomatic corps</w:t>
      </w:r>
      <w:r w:rsidRPr="00C325A4">
        <w:rPr>
          <w:sz w:val="16"/>
        </w:rPr>
        <w:t xml:space="preserve"> under the secretary of state, Marco Rubio, according to internal documents and US diplomats at the state department on Friday.</w:t>
      </w:r>
    </w:p>
    <w:p w14:paraId="4014592F" w14:textId="77777777" w:rsidR="00B909C9" w:rsidRPr="00C325A4" w:rsidRDefault="00B909C9" w:rsidP="00B909C9">
      <w:pPr>
        <w:rPr>
          <w:sz w:val="16"/>
        </w:rPr>
      </w:pPr>
      <w:r w:rsidRPr="00C325A4">
        <w:rPr>
          <w:sz w:val="16"/>
        </w:rPr>
        <w:t>Career diplomats and other staff began to receive the notices on Friday morning, days after the supreme court lifted a ban on the Trump administration moving forward with mass firings of government employees that will affect hundreds of thousands of federal workers.</w:t>
      </w:r>
    </w:p>
    <w:p w14:paraId="67AE247B" w14:textId="77777777" w:rsidR="00B909C9" w:rsidRPr="00C325A4" w:rsidRDefault="00B909C9" w:rsidP="00B909C9">
      <w:pPr>
        <w:rPr>
          <w:sz w:val="16"/>
        </w:rPr>
      </w:pPr>
      <w:r w:rsidRPr="00C325A4">
        <w:rPr>
          <w:sz w:val="16"/>
        </w:rPr>
        <w:t>“Hearing ‘I got mine!’ around the floor,” one current state department employee told the Guardian.</w:t>
      </w:r>
    </w:p>
    <w:p w14:paraId="1EBA7CAB" w14:textId="77777777" w:rsidR="00B909C9" w:rsidRPr="00C325A4" w:rsidRDefault="00B909C9" w:rsidP="00B909C9">
      <w:pPr>
        <w:rPr>
          <w:sz w:val="16"/>
        </w:rPr>
      </w:pPr>
      <w:r w:rsidRPr="00C325A4">
        <w:rPr>
          <w:sz w:val="16"/>
        </w:rPr>
        <w:t>In an internal email obtained by the Guardian on Friday, state department workers were told that nearly 3,000 employees would leave as part of a vast reorganisation meant to align the department’s goals with Donald Trump’s stated goal of putting America first.</w:t>
      </w:r>
    </w:p>
    <w:p w14:paraId="734D7ADE" w14:textId="77777777" w:rsidR="00B909C9" w:rsidRPr="00C325A4" w:rsidRDefault="00B909C9" w:rsidP="00B909C9">
      <w:pPr>
        <w:rPr>
          <w:sz w:val="16"/>
        </w:rPr>
      </w:pPr>
      <w:r w:rsidRPr="00C325A4">
        <w:rPr>
          <w:u w:val="single"/>
        </w:rPr>
        <w:t xml:space="preserve">“This [Reduction in Force] </w:t>
      </w:r>
      <w:r w:rsidRPr="007A35AB">
        <w:rPr>
          <w:highlight w:val="cyan"/>
          <w:u w:val="single"/>
        </w:rPr>
        <w:t>comprises 1,107 civil service and 246 Foreign Service employees with domestic assignments</w:t>
      </w:r>
      <w:r w:rsidRPr="00C325A4">
        <w:rPr>
          <w:u w:val="single"/>
        </w:rPr>
        <w:t>,</w:t>
      </w:r>
      <w:r w:rsidRPr="00C325A4">
        <w:rPr>
          <w:sz w:val="16"/>
        </w:rPr>
        <w:t xml:space="preserve">” read the email. </w:t>
      </w:r>
      <w:r w:rsidRPr="00C325A4">
        <w:rPr>
          <w:u w:val="single"/>
        </w:rPr>
        <w:t xml:space="preserve">Another </w:t>
      </w:r>
      <w:r w:rsidRPr="007A35AB">
        <w:rPr>
          <w:highlight w:val="cyan"/>
          <w:u w:val="single"/>
        </w:rPr>
        <w:t>1,600 employees</w:t>
      </w:r>
      <w:r w:rsidRPr="00C325A4">
        <w:rPr>
          <w:u w:val="single"/>
        </w:rPr>
        <w:t xml:space="preserve"> are believed to have </w:t>
      </w:r>
      <w:r w:rsidRPr="007A35AB">
        <w:rPr>
          <w:highlight w:val="cyan"/>
          <w:u w:val="single"/>
        </w:rPr>
        <w:t>left</w:t>
      </w:r>
      <w:r w:rsidRPr="00C325A4">
        <w:rPr>
          <w:u w:val="single"/>
        </w:rPr>
        <w:t xml:space="preserve"> the service </w:t>
      </w:r>
      <w:r w:rsidRPr="007A35AB">
        <w:rPr>
          <w:highlight w:val="cyan"/>
          <w:u w:val="single"/>
        </w:rPr>
        <w:t>via a voluntary redundancy scheme</w:t>
      </w:r>
      <w:r w:rsidRPr="00C325A4">
        <w:rPr>
          <w:sz w:val="16"/>
        </w:rPr>
        <w:t xml:space="preserve"> in recent months.</w:t>
      </w:r>
    </w:p>
    <w:p w14:paraId="7E6F932D" w14:textId="77777777" w:rsidR="00B909C9" w:rsidRPr="00C325A4" w:rsidRDefault="00B909C9" w:rsidP="00B909C9">
      <w:pPr>
        <w:rPr>
          <w:sz w:val="16"/>
        </w:rPr>
      </w:pPr>
      <w:r w:rsidRPr="00C325A4">
        <w:rPr>
          <w:sz w:val="16"/>
        </w:rPr>
        <w:t>The state department had confirmed on Thursday that it planned to move forward with the layoffs.</w:t>
      </w:r>
    </w:p>
    <w:p w14:paraId="196E215B" w14:textId="77777777" w:rsidR="00B909C9" w:rsidRPr="00C325A4" w:rsidRDefault="00B909C9" w:rsidP="00B909C9">
      <w:pPr>
        <w:rPr>
          <w:sz w:val="16"/>
        </w:rPr>
      </w:pPr>
      <w:r w:rsidRPr="00C325A4">
        <w:rPr>
          <w:u w:val="single"/>
        </w:rPr>
        <w:t xml:space="preserve">The </w:t>
      </w:r>
      <w:r w:rsidRPr="007A35AB">
        <w:rPr>
          <w:highlight w:val="cyan"/>
          <w:u w:val="single"/>
        </w:rPr>
        <w:t>cull</w:t>
      </w:r>
      <w:r w:rsidRPr="00C325A4">
        <w:rPr>
          <w:u w:val="single"/>
        </w:rPr>
        <w:t xml:space="preserve"> of approximately 15% of the state department workforce </w:t>
      </w:r>
      <w:r w:rsidRPr="007A35AB">
        <w:rPr>
          <w:highlight w:val="cyan"/>
          <w:u w:val="single"/>
        </w:rPr>
        <w:t>is unprecedented for the diplomatic corps</w:t>
      </w:r>
      <w:r w:rsidRPr="00C325A4">
        <w:rPr>
          <w:u w:val="single"/>
        </w:rPr>
        <w:t>,</w:t>
      </w:r>
      <w:r w:rsidRPr="00C325A4">
        <w:rPr>
          <w:sz w:val="16"/>
        </w:rPr>
        <w:t xml:space="preserve"> and confusion over the process as well as the temporary court injunction against mass firings of government employees have made the rollout even more chaotic.</w:t>
      </w:r>
    </w:p>
    <w:p w14:paraId="31026B37" w14:textId="77777777" w:rsidR="00B909C9" w:rsidRPr="00C325A4" w:rsidRDefault="00B909C9" w:rsidP="00B909C9">
      <w:pPr>
        <w:rPr>
          <w:sz w:val="16"/>
        </w:rPr>
      </w:pPr>
      <w:r w:rsidRPr="00C325A4">
        <w:rPr>
          <w:sz w:val="16"/>
        </w:rPr>
        <w:t>“</w:t>
      </w:r>
      <w:r w:rsidRPr="007A35AB">
        <w:rPr>
          <w:highlight w:val="cyan"/>
          <w:u w:val="single"/>
        </w:rPr>
        <w:t>At a moment of</w:t>
      </w:r>
      <w:r w:rsidRPr="00C325A4">
        <w:rPr>
          <w:u w:val="single"/>
        </w:rPr>
        <w:t xml:space="preserve"> great </w:t>
      </w:r>
      <w:r w:rsidRPr="007A35AB">
        <w:rPr>
          <w:highlight w:val="cyan"/>
          <w:u w:val="single"/>
        </w:rPr>
        <w:t>global instability</w:t>
      </w:r>
      <w:r w:rsidRPr="00C325A4">
        <w:rPr>
          <w:sz w:val="16"/>
        </w:rPr>
        <w:t xml:space="preserve"> – with </w:t>
      </w:r>
      <w:r w:rsidRPr="007A35AB">
        <w:rPr>
          <w:highlight w:val="cyan"/>
          <w:u w:val="single"/>
        </w:rPr>
        <w:t>war</w:t>
      </w:r>
      <w:r w:rsidRPr="00C325A4">
        <w:rPr>
          <w:u w:val="single"/>
        </w:rPr>
        <w:t xml:space="preserve"> raging </w:t>
      </w:r>
      <w:r w:rsidRPr="007A35AB">
        <w:rPr>
          <w:highlight w:val="cyan"/>
          <w:u w:val="single"/>
        </w:rPr>
        <w:t>in Ukraine</w:t>
      </w:r>
      <w:r w:rsidRPr="007A35AB">
        <w:rPr>
          <w:sz w:val="16"/>
          <w:highlight w:val="cyan"/>
        </w:rPr>
        <w:t xml:space="preserve">, </w:t>
      </w:r>
      <w:r w:rsidRPr="007A35AB">
        <w:rPr>
          <w:highlight w:val="cyan"/>
          <w:u w:val="single"/>
        </w:rPr>
        <w:t>conflict between Israel and Iran, and authoritarian regimes testing</w:t>
      </w:r>
      <w:r w:rsidRPr="00C325A4">
        <w:rPr>
          <w:u w:val="single"/>
        </w:rPr>
        <w:t xml:space="preserve"> the </w:t>
      </w:r>
      <w:r w:rsidRPr="007A35AB">
        <w:rPr>
          <w:highlight w:val="cyan"/>
          <w:u w:val="single"/>
        </w:rPr>
        <w:t>boundaries of international order</w:t>
      </w:r>
      <w:r w:rsidRPr="00C325A4">
        <w:rPr>
          <w:sz w:val="16"/>
        </w:rPr>
        <w:t xml:space="preserve"> – </w:t>
      </w:r>
      <w:r w:rsidRPr="00C325A4">
        <w:rPr>
          <w:u w:val="single"/>
        </w:rPr>
        <w:t xml:space="preserve">the </w:t>
      </w:r>
      <w:r w:rsidRPr="007A35AB">
        <w:rPr>
          <w:highlight w:val="cyan"/>
          <w:u w:val="single"/>
        </w:rPr>
        <w:t>U</w:t>
      </w:r>
      <w:r w:rsidRPr="00C325A4">
        <w:rPr>
          <w:u w:val="single"/>
        </w:rPr>
        <w:t xml:space="preserve">nited </w:t>
      </w:r>
      <w:r w:rsidRPr="007A35AB">
        <w:rPr>
          <w:highlight w:val="cyan"/>
          <w:u w:val="single"/>
        </w:rPr>
        <w:t>S</w:t>
      </w:r>
      <w:r w:rsidRPr="00C325A4">
        <w:rPr>
          <w:u w:val="single"/>
        </w:rPr>
        <w:t xml:space="preserve">tates </w:t>
      </w:r>
      <w:r w:rsidRPr="007A35AB">
        <w:rPr>
          <w:rStyle w:val="Emphasis"/>
          <w:highlight w:val="cyan"/>
        </w:rPr>
        <w:t>has chosen to gut its frontline diplomatic workforce</w:t>
      </w:r>
      <w:r w:rsidRPr="00C325A4">
        <w:rPr>
          <w:u w:val="single"/>
        </w:rPr>
        <w:t>,”</w:t>
      </w:r>
      <w:r w:rsidRPr="00C325A4">
        <w:rPr>
          <w:sz w:val="16"/>
        </w:rPr>
        <w:t xml:space="preserve"> said a statement from the American Foreign Service Association, a professional group that represents US diplomats. “We </w:t>
      </w:r>
      <w:r w:rsidRPr="00C325A4">
        <w:rPr>
          <w:u w:val="single"/>
        </w:rPr>
        <w:t>oppose this decision</w:t>
      </w:r>
      <w:r w:rsidRPr="00C325A4">
        <w:rPr>
          <w:sz w:val="16"/>
        </w:rPr>
        <w:t xml:space="preserve"> in the strongest terms.”</w:t>
      </w:r>
    </w:p>
    <w:p w14:paraId="44D7D793" w14:textId="77777777" w:rsidR="00B909C9" w:rsidRPr="00C325A4" w:rsidRDefault="00B909C9" w:rsidP="00B909C9"/>
    <w:p w14:paraId="7AC3B4F9" w14:textId="74A7B012" w:rsidR="004A1A79" w:rsidRDefault="00B909C9" w:rsidP="004A1A79">
      <w:pPr>
        <w:pStyle w:val="Heading4"/>
      </w:pPr>
      <w:r>
        <w:t>Those cuts destroy diplomatic capital</w:t>
      </w:r>
    </w:p>
    <w:p w14:paraId="20BF7ECC" w14:textId="77777777" w:rsidR="004A1A79" w:rsidRPr="00380C5E" w:rsidRDefault="004A1A79" w:rsidP="004A1A79">
      <w:pPr>
        <w:rPr>
          <w:rStyle w:val="Style13ptBold"/>
        </w:rPr>
      </w:pPr>
      <w:r>
        <w:rPr>
          <w:rStyle w:val="Style13ptBold"/>
        </w:rPr>
        <w:t xml:space="preserve">Stephenson ’18 </w:t>
      </w:r>
      <w:r w:rsidRPr="00380C5E">
        <w:t>[</w:t>
      </w:r>
      <w:r>
        <w:t xml:space="preserve">Barbara Stephenson; Barbara is the president of the American Foreign Service Association; “Rebuilding America’s Diplomatic Capability”; The Foreign Service Journal; June 2018; </w:t>
      </w:r>
      <w:r w:rsidRPr="00602347">
        <w:t>https://afsa.org/rebuilding-americas-diplomatic-capability</w:t>
      </w:r>
      <w:r>
        <w:t>; accessed 07-12-2025</w:t>
      </w:r>
      <w:r w:rsidRPr="00380C5E">
        <w:t>]</w:t>
      </w:r>
      <w:r>
        <w:t xml:space="preserve"> NT-LY [Italics in original]</w:t>
      </w:r>
    </w:p>
    <w:p w14:paraId="63FFF138" w14:textId="77777777" w:rsidR="004A1A79" w:rsidRPr="00B909C9" w:rsidRDefault="004A1A79" w:rsidP="004A1A79">
      <w:pPr>
        <w:rPr>
          <w:sz w:val="16"/>
        </w:rPr>
      </w:pPr>
      <w:r w:rsidRPr="00B909C9">
        <w:rPr>
          <w:sz w:val="16"/>
        </w:rPr>
        <w:t xml:space="preserve">What will it take </w:t>
      </w:r>
      <w:r w:rsidRPr="00380C5E">
        <w:rPr>
          <w:rStyle w:val="StyleUnderline"/>
          <w:highlight w:val="cyan"/>
        </w:rPr>
        <w:t>to restore America’s dip</w:t>
      </w:r>
      <w:r w:rsidRPr="00380C5E">
        <w:rPr>
          <w:rStyle w:val="StyleUnderline"/>
        </w:rPr>
        <w:t xml:space="preserve">lomatic </w:t>
      </w:r>
      <w:r w:rsidRPr="00380C5E">
        <w:rPr>
          <w:rStyle w:val="StyleUnderline"/>
          <w:highlight w:val="cyan"/>
        </w:rPr>
        <w:t>cap</w:t>
      </w:r>
      <w:r w:rsidRPr="00380C5E">
        <w:rPr>
          <w:rStyle w:val="StyleUnderline"/>
        </w:rPr>
        <w:t>ability</w:t>
      </w:r>
      <w:r w:rsidRPr="00B909C9">
        <w:rPr>
          <w:sz w:val="16"/>
        </w:rPr>
        <w:t xml:space="preserve">? For starters, </w:t>
      </w:r>
      <w:r w:rsidRPr="00380C5E">
        <w:rPr>
          <w:rStyle w:val="StyleUnderline"/>
          <w:highlight w:val="cyan"/>
        </w:rPr>
        <w:t xml:space="preserve">we need to </w:t>
      </w:r>
      <w:r w:rsidRPr="00380C5E">
        <w:rPr>
          <w:rStyle w:val="Emphasis"/>
          <w:highlight w:val="cyan"/>
        </w:rPr>
        <w:t>restore funding,</w:t>
      </w:r>
      <w:r w:rsidRPr="00380C5E">
        <w:rPr>
          <w:rStyle w:val="StyleUnderline"/>
          <w:highlight w:val="cyan"/>
        </w:rPr>
        <w:t xml:space="preserve"> restore </w:t>
      </w:r>
      <w:r w:rsidRPr="00380C5E">
        <w:rPr>
          <w:rStyle w:val="Emphasis"/>
          <w:highlight w:val="cyan"/>
        </w:rPr>
        <w:t>staffing</w:t>
      </w:r>
      <w:r w:rsidRPr="00380C5E">
        <w:rPr>
          <w:rStyle w:val="StyleUnderline"/>
          <w:highlight w:val="cyan"/>
        </w:rPr>
        <w:t>, reduce time spent servicing cumbersome bureaucratic processes</w:t>
      </w:r>
      <w:r w:rsidRPr="00380C5E">
        <w:rPr>
          <w:rStyle w:val="StyleUnderline"/>
        </w:rPr>
        <w:t xml:space="preserve"> </w:t>
      </w:r>
      <w:r w:rsidRPr="00380C5E">
        <w:rPr>
          <w:rStyle w:val="Emphasis"/>
          <w:highlight w:val="cyan"/>
        </w:rPr>
        <w:t>and manage risk</w:t>
      </w:r>
      <w:r w:rsidRPr="00380C5E">
        <w:rPr>
          <w:rStyle w:val="StyleUnderline"/>
        </w:rPr>
        <w:t xml:space="preserve"> smartly</w:t>
      </w:r>
      <w:r w:rsidRPr="00B909C9">
        <w:rPr>
          <w:sz w:val="16"/>
        </w:rPr>
        <w:t>. Doing so will enable the Foreign Service to forge and foster the relationships that, per the NSS, “the United States calls upon when confronting security threats, responding to crises, and encouraging others to share the burden for tackling the world’s challenges.”</w:t>
      </w:r>
    </w:p>
    <w:p w14:paraId="6CD5CCE7" w14:textId="77777777" w:rsidR="004A1A79" w:rsidRPr="00B909C9" w:rsidRDefault="004A1A79" w:rsidP="004A1A79">
      <w:pPr>
        <w:rPr>
          <w:sz w:val="16"/>
        </w:rPr>
      </w:pPr>
      <w:r w:rsidRPr="00B909C9">
        <w:rPr>
          <w:sz w:val="16"/>
        </w:rPr>
        <w:t>Restore funding. Fresh off the overwhelming bipartisan vote to reject deep cuts to spending on foreign affairs, we are thankful that Congress stopped the bleeding, but note that holding spending steady is not the same as upgrading diplomatic capability.</w:t>
      </w:r>
    </w:p>
    <w:p w14:paraId="6122B8C5" w14:textId="77777777" w:rsidR="004A1A79" w:rsidRPr="00B909C9" w:rsidRDefault="004A1A79" w:rsidP="004A1A79">
      <w:pPr>
        <w:rPr>
          <w:sz w:val="16"/>
        </w:rPr>
      </w:pPr>
      <w:r w:rsidRPr="00380C5E">
        <w:rPr>
          <w:rStyle w:val="Emphasis"/>
          <w:highlight w:val="cyan"/>
        </w:rPr>
        <w:t>America’s spending</w:t>
      </w:r>
      <w:r w:rsidRPr="00380C5E">
        <w:rPr>
          <w:rStyle w:val="StyleUnderline"/>
          <w:highlight w:val="cyan"/>
        </w:rPr>
        <w:t xml:space="preserve"> on core diplomacy has declined sharply</w:t>
      </w:r>
      <w:r w:rsidRPr="00380C5E">
        <w:rPr>
          <w:rStyle w:val="StyleUnderline"/>
        </w:rPr>
        <w:t>—from a dollar in 2008</w:t>
      </w:r>
      <w:r w:rsidRPr="00B909C9">
        <w:rPr>
          <w:sz w:val="16"/>
        </w:rPr>
        <w:t xml:space="preserve"> (the last year of the Bush 43 administration) </w:t>
      </w:r>
      <w:r w:rsidRPr="00380C5E">
        <w:rPr>
          <w:rStyle w:val="StyleUnderline"/>
        </w:rPr>
        <w:t>to just 76 cents in 2016 and 2017</w:t>
      </w:r>
      <w:r w:rsidRPr="00B909C9">
        <w:rPr>
          <w:sz w:val="16"/>
        </w:rPr>
        <w:t>—while China’s spending has increased dramatically (up 40 percent over the last five years, while ours is down 33 percent). China now has 268 diplomatic missions, just behind America’s 273.</w:t>
      </w:r>
    </w:p>
    <w:p w14:paraId="0C174B57" w14:textId="77777777" w:rsidR="004A1A79" w:rsidRPr="00380C5E" w:rsidRDefault="004A1A79" w:rsidP="004A1A79">
      <w:pPr>
        <w:rPr>
          <w:rStyle w:val="StyleUnderline"/>
        </w:rPr>
      </w:pPr>
      <w:r w:rsidRPr="00B909C9">
        <w:rPr>
          <w:sz w:val="16"/>
        </w:rPr>
        <w:t xml:space="preserve">Although U.S. military spending, at $700 billion, is greater than the next 10 countries combined, </w:t>
      </w:r>
      <w:r w:rsidRPr="00380C5E">
        <w:rPr>
          <w:rStyle w:val="StyleUnderline"/>
          <w:highlight w:val="cyan"/>
        </w:rPr>
        <w:t>spending on core diplomacy</w:t>
      </w:r>
      <w:r w:rsidRPr="00380C5E">
        <w:rPr>
          <w:rStyle w:val="StyleUnderline"/>
        </w:rPr>
        <w:t xml:space="preserve"> (just $5 billion) </w:t>
      </w:r>
      <w:r w:rsidRPr="00380C5E">
        <w:rPr>
          <w:rStyle w:val="StyleUnderline"/>
          <w:highlight w:val="cyan"/>
        </w:rPr>
        <w:t xml:space="preserve">is barely </w:t>
      </w:r>
      <w:r w:rsidRPr="00380C5E">
        <w:rPr>
          <w:rStyle w:val="StyleUnderline"/>
        </w:rPr>
        <w:t xml:space="preserve">enough to keep us </w:t>
      </w:r>
      <w:r w:rsidRPr="00380C5E">
        <w:rPr>
          <w:rStyle w:val="StyleUnderline"/>
          <w:highlight w:val="cyan"/>
        </w:rPr>
        <w:t xml:space="preserve">ahead of </w:t>
      </w:r>
      <w:r w:rsidRPr="00380C5E">
        <w:rPr>
          <w:rStyle w:val="StyleUnderline"/>
        </w:rPr>
        <w:t xml:space="preserve">other </w:t>
      </w:r>
      <w:r w:rsidRPr="00380C5E">
        <w:rPr>
          <w:rStyle w:val="StyleUnderline"/>
          <w:highlight w:val="cyan"/>
        </w:rPr>
        <w:t>rising powers.</w:t>
      </w:r>
    </w:p>
    <w:p w14:paraId="74B2000D" w14:textId="77777777" w:rsidR="004A1A79" w:rsidRPr="00B909C9" w:rsidRDefault="004A1A79" w:rsidP="004A1A79">
      <w:pPr>
        <w:rPr>
          <w:sz w:val="16"/>
        </w:rPr>
      </w:pPr>
      <w:r w:rsidRPr="00B909C9">
        <w:rPr>
          <w:sz w:val="16"/>
        </w:rPr>
        <w:t>Restore staffing. Congress has made clear its intention that the funding approved by both houses be used to resume hiring of new diplomats and to rebuild staffing. In addition, promotion numbers need to be restored to at least the levels called for in the department’s own workforce planning reports—that is, at least 102 promotions into the Senior Foreign Service each year.</w:t>
      </w:r>
    </w:p>
    <w:p w14:paraId="6BB8DC72" w14:textId="77777777" w:rsidR="004A1A79" w:rsidRPr="00B909C9" w:rsidRDefault="004A1A79" w:rsidP="004A1A79">
      <w:pPr>
        <w:rPr>
          <w:sz w:val="16"/>
        </w:rPr>
      </w:pPr>
      <w:r w:rsidRPr="00B909C9">
        <w:rPr>
          <w:sz w:val="16"/>
        </w:rPr>
        <w:t>We also need a concerted effort to end gaps in specialist staffing and to restore staffing at embassies, at least to “pre-Iraq tax” levels. Doing so will not only enable the mentoring necessary to grow the next generation of Foreign Service leaders, it will unleash the high-impact diplomacy described in the NSS.</w:t>
      </w:r>
    </w:p>
    <w:p w14:paraId="2DEDE6A5" w14:textId="77777777" w:rsidR="004A1A79" w:rsidRPr="00380C5E" w:rsidRDefault="004A1A79" w:rsidP="004A1A79">
      <w:pPr>
        <w:rPr>
          <w:rStyle w:val="StyleUnderline"/>
        </w:rPr>
      </w:pPr>
      <w:r w:rsidRPr="00B909C9">
        <w:rPr>
          <w:sz w:val="16"/>
        </w:rPr>
        <w:t>Streamline bureaucratic processes. </w:t>
      </w:r>
      <w:r w:rsidRPr="00380C5E">
        <w:rPr>
          <w:rStyle w:val="StyleUnderline"/>
          <w:highlight w:val="cyan"/>
        </w:rPr>
        <w:t>Once members of the Foreign Service are deployed overseas, they need to be freed to do their jobs</w:t>
      </w:r>
      <w:r w:rsidRPr="00B909C9">
        <w:rPr>
          <w:sz w:val="16"/>
        </w:rPr>
        <w:t xml:space="preserve">. </w:t>
      </w:r>
      <w:r w:rsidRPr="00380C5E">
        <w:rPr>
          <w:rStyle w:val="StyleUnderline"/>
        </w:rPr>
        <w:t>Establish a baseline of how much time they spend on bureaucracy and set a goal to reduce that by a fixed percentage each year.</w:t>
      </w:r>
    </w:p>
    <w:p w14:paraId="1AB60AB5" w14:textId="77777777" w:rsidR="004A1A79" w:rsidRPr="00B909C9" w:rsidRDefault="004A1A79" w:rsidP="004A1A79">
      <w:pPr>
        <w:rPr>
          <w:sz w:val="16"/>
        </w:rPr>
      </w:pPr>
      <w:r w:rsidRPr="00B909C9">
        <w:rPr>
          <w:sz w:val="16"/>
        </w:rPr>
        <w:t xml:space="preserve">Manage risk smartly. Then </w:t>
      </w:r>
      <w:r w:rsidRPr="00380C5E">
        <w:rPr>
          <w:rStyle w:val="Emphasis"/>
          <w:highlight w:val="cyan"/>
        </w:rPr>
        <w:t>we must forge and foster</w:t>
      </w:r>
      <w:r w:rsidRPr="00380C5E">
        <w:rPr>
          <w:rStyle w:val="StyleUnderline"/>
          <w:highlight w:val="cyan"/>
        </w:rPr>
        <w:t xml:space="preserve"> the relationships necessary to sustain America’s global leadership</w:t>
      </w:r>
      <w:r w:rsidRPr="00B909C9">
        <w:rPr>
          <w:sz w:val="16"/>
        </w:rPr>
        <w:t>. We can’t do that crouching behind sandbags. We need to be able to get off the compound and make contact. To do that, we need to manage risk according to established best practices, weighing and documenting risk-benefit trade-offs.</w:t>
      </w:r>
    </w:p>
    <w:p w14:paraId="5DE6CFEE" w14:textId="77777777" w:rsidR="004A1A79" w:rsidRPr="004A1A79" w:rsidRDefault="004A1A79" w:rsidP="004A1A79"/>
    <w:p w14:paraId="62AE1B50" w14:textId="6F7C7469" w:rsidR="00DE51F4" w:rsidRDefault="00B909C9" w:rsidP="00BF73A6">
      <w:pPr>
        <w:pStyle w:val="Heading3"/>
      </w:pPr>
      <w:r>
        <w:t>I/L—</w:t>
      </w:r>
      <w:r w:rsidR="00DE51F4">
        <w:t>Dip Cap Fake</w:t>
      </w:r>
      <w:r>
        <w:t>—2AC</w:t>
      </w:r>
    </w:p>
    <w:p w14:paraId="2C32F3B5" w14:textId="77777777" w:rsidR="00DE51F4" w:rsidRDefault="00DE51F4" w:rsidP="00DE51F4">
      <w:pPr>
        <w:pStyle w:val="Heading4"/>
      </w:pPr>
      <w:r>
        <w:t xml:space="preserve">Diplomatic capital is a </w:t>
      </w:r>
      <w:r w:rsidRPr="00645B59">
        <w:rPr>
          <w:u w:val="single"/>
        </w:rPr>
        <w:t>myth</w:t>
      </w:r>
    </w:p>
    <w:p w14:paraId="39BC4191" w14:textId="77777777" w:rsidR="00DE51F4" w:rsidRPr="00B45410" w:rsidRDefault="00DE51F4" w:rsidP="00DE51F4">
      <w:r w:rsidRPr="00645B59">
        <w:rPr>
          <w:rStyle w:val="Style13ptBold"/>
        </w:rPr>
        <w:t>Sahay 14,</w:t>
      </w:r>
      <w:r>
        <w:t xml:space="preserve"> a</w:t>
      </w:r>
      <w:r w:rsidRPr="00B45410">
        <w:t xml:space="preserve">ssistant editor at War on the Rocks. </w:t>
      </w:r>
      <w:r>
        <w:t xml:space="preserve">(Usha, </w:t>
      </w:r>
      <w:r w:rsidRPr="00B45410">
        <w:t>“Over-commitment is not the problem</w:t>
      </w:r>
      <w:r>
        <w:t>,</w:t>
      </w:r>
      <w:r w:rsidRPr="00B45410">
        <w:t>” 04-01-2014</w:t>
      </w:r>
      <w:r>
        <w:t xml:space="preserve">, </w:t>
      </w:r>
      <w:r>
        <w:rPr>
          <w:i/>
          <w:iCs/>
        </w:rPr>
        <w:t xml:space="preserve">War on the Rocks, </w:t>
      </w:r>
      <w:r w:rsidRPr="00B45410">
        <w:t>http://warontherocks.com/2014/04/over-commitment-is-not-the-problem</w:t>
      </w:r>
      <w:r>
        <w:t>)</w:t>
      </w:r>
    </w:p>
    <w:p w14:paraId="062C3737" w14:textId="77777777" w:rsidR="00DE51F4" w:rsidRPr="00AB3E0A" w:rsidRDefault="00DE51F4" w:rsidP="00DE51F4">
      <w:pPr>
        <w:rPr>
          <w:sz w:val="16"/>
        </w:rPr>
      </w:pPr>
      <w:r w:rsidRPr="00AB3E0A">
        <w:rPr>
          <w:sz w:val="16"/>
        </w:rPr>
        <w:t xml:space="preserve">In a recent essay, Harvard professor Stephen Walt offers an explanation for the </w:t>
      </w:r>
      <w:r w:rsidRPr="008D5516">
        <w:rPr>
          <w:u w:val="single"/>
        </w:rPr>
        <w:t>Obama</w:t>
      </w:r>
      <w:r w:rsidRPr="00AB3E0A">
        <w:rPr>
          <w:sz w:val="16"/>
        </w:rPr>
        <w:t xml:space="preserve"> administration</w:t>
      </w:r>
      <w:r w:rsidRPr="008D5516">
        <w:rPr>
          <w:u w:val="single"/>
        </w:rPr>
        <w:t>’s foreign policy shortcomings</w:t>
      </w:r>
      <w:r w:rsidRPr="00AB3E0A">
        <w:rPr>
          <w:sz w:val="16"/>
        </w:rPr>
        <w:t xml:space="preserve">: the President and his team </w:t>
      </w:r>
      <w:r w:rsidRPr="008D5516">
        <w:rPr>
          <w:u w:val="single"/>
        </w:rPr>
        <w:t>suffer, Walt contends, from “the classic problem of over-commitment</w:t>
      </w:r>
      <w:r w:rsidRPr="00AB3E0A">
        <w:rPr>
          <w:sz w:val="16"/>
        </w:rPr>
        <w:t xml:space="preserve">.” The “Solve-Everything, Do-Nothing White House” has </w:t>
      </w:r>
      <w:r w:rsidRPr="008D5516">
        <w:rPr>
          <w:u w:val="single"/>
        </w:rPr>
        <w:t>naively taken on too many problems without a clear sense of what its top priorities are</w:t>
      </w:r>
      <w:r w:rsidRPr="00AB3E0A">
        <w:rPr>
          <w:sz w:val="16"/>
        </w:rPr>
        <w:t xml:space="preserve">. This, in Walt’s telling, is how the administration has come up short on Iran, Middle East peace, Ukraine, and a host of other issues.  </w:t>
      </w:r>
      <w:r w:rsidRPr="008D5516">
        <w:rPr>
          <w:u w:val="single"/>
        </w:rPr>
        <w:t xml:space="preserve">But a closer examination reveals that the </w:t>
      </w:r>
      <w:r w:rsidRPr="008D5516">
        <w:rPr>
          <w:b/>
          <w:iCs/>
          <w:u w:val="single"/>
        </w:rPr>
        <w:t>diagnosis of “over-commitment” doesn’t explain</w:t>
      </w:r>
      <w:r w:rsidRPr="00AB3E0A">
        <w:rPr>
          <w:sz w:val="16"/>
        </w:rPr>
        <w:t xml:space="preserve"> as </w:t>
      </w:r>
      <w:r w:rsidRPr="008D5516">
        <w:rPr>
          <w:b/>
          <w:iCs/>
          <w:u w:val="single"/>
        </w:rPr>
        <w:t>much</w:t>
      </w:r>
      <w:r w:rsidRPr="00AB3E0A">
        <w:rPr>
          <w:sz w:val="16"/>
        </w:rPr>
        <w:t xml:space="preserve"> Walt thinks it does. Rather than illuminating the current failures of our foreign policy, </w:t>
      </w:r>
      <w:r w:rsidRPr="008D5516">
        <w:rPr>
          <w:highlight w:val="cyan"/>
          <w:u w:val="single"/>
        </w:rPr>
        <w:t xml:space="preserve">the idea of </w:t>
      </w:r>
      <w:r w:rsidRPr="008D5516">
        <w:rPr>
          <w:b/>
          <w:iCs/>
          <w:highlight w:val="cyan"/>
          <w:u w:val="single"/>
        </w:rPr>
        <w:t>diplomatic overstretch</w:t>
      </w:r>
      <w:r w:rsidRPr="008D5516">
        <w:rPr>
          <w:u w:val="single"/>
        </w:rPr>
        <w:t xml:space="preserve"> simply </w:t>
      </w:r>
      <w:r w:rsidRPr="008D5516">
        <w:rPr>
          <w:highlight w:val="cyan"/>
          <w:u w:val="single"/>
        </w:rPr>
        <w:t xml:space="preserve">serves as </w:t>
      </w:r>
      <w:r w:rsidRPr="008D5516">
        <w:rPr>
          <w:b/>
          <w:iCs/>
          <w:highlight w:val="cyan"/>
          <w:u w:val="single"/>
        </w:rPr>
        <w:t>a distraction</w:t>
      </w:r>
      <w:r w:rsidRPr="008D5516">
        <w:rPr>
          <w:b/>
          <w:iCs/>
          <w:u w:val="single"/>
        </w:rPr>
        <w:t xml:space="preserve"> from what’s really wrong</w:t>
      </w:r>
      <w:r w:rsidRPr="00AB3E0A">
        <w:rPr>
          <w:sz w:val="16"/>
        </w:rPr>
        <w:t>.  Walt’s grim appraisal of the supposedly over-committed Obama administration begins with the thorny issues of Iran and Israel/Palestine. These enthusiastic initiatives spearheaded by John Kerry, Walt argues, have been stalled by a host of factors, including opposition from AIPAC and Israel, the skittishness of allies, expended political capital, and butting heads with Netanyahu on two fronts at once.  The problem for Walt’s argument is that—with the possible exception of the last item—</w:t>
      </w:r>
      <w:r w:rsidRPr="008D5516">
        <w:rPr>
          <w:u w:val="single"/>
        </w:rPr>
        <w:t xml:space="preserve">nothing on that list is a result of over-commitment. </w:t>
      </w:r>
      <w:r w:rsidRPr="008D5516">
        <w:rPr>
          <w:highlight w:val="cyan"/>
          <w:u w:val="single"/>
        </w:rPr>
        <w:t>Iran and Middle East</w:t>
      </w:r>
      <w:r w:rsidRPr="008D5516">
        <w:rPr>
          <w:u w:val="single"/>
        </w:rPr>
        <w:t xml:space="preserve"> peace </w:t>
      </w:r>
      <w:r w:rsidRPr="00645B59">
        <w:rPr>
          <w:highlight w:val="cyan"/>
          <w:u w:val="single"/>
        </w:rPr>
        <w:t xml:space="preserve">aren’t </w:t>
      </w:r>
      <w:r w:rsidRPr="00645B59">
        <w:rPr>
          <w:u w:val="single"/>
        </w:rPr>
        <w:t>proving</w:t>
      </w:r>
      <w:r w:rsidRPr="008D5516">
        <w:rPr>
          <w:u w:val="single"/>
        </w:rPr>
        <w:t xml:space="preserve"> </w:t>
      </w:r>
      <w:r w:rsidRPr="008D5516">
        <w:rPr>
          <w:highlight w:val="cyan"/>
          <w:u w:val="single"/>
        </w:rPr>
        <w:t>tough to solve because Obama has taken on</w:t>
      </w:r>
      <w:r w:rsidRPr="008D5516">
        <w:rPr>
          <w:u w:val="single"/>
        </w:rPr>
        <w:t xml:space="preserve"> </w:t>
      </w:r>
      <w:r w:rsidRPr="00645B59">
        <w:rPr>
          <w:rStyle w:val="Emphasis"/>
          <w:highlight w:val="cyan"/>
        </w:rPr>
        <w:t>too many things</w:t>
      </w:r>
      <w:r w:rsidRPr="008D5516">
        <w:rPr>
          <w:u w:val="single"/>
        </w:rPr>
        <w:t xml:space="preserve">; </w:t>
      </w:r>
      <w:r w:rsidRPr="00645B59">
        <w:rPr>
          <w:highlight w:val="cyan"/>
          <w:u w:val="single"/>
        </w:rPr>
        <w:t>it’s because</w:t>
      </w:r>
      <w:r w:rsidRPr="008D5516">
        <w:rPr>
          <w:u w:val="single"/>
        </w:rPr>
        <w:t xml:space="preserve"> </w:t>
      </w:r>
      <w:r w:rsidRPr="00645B59">
        <w:rPr>
          <w:highlight w:val="cyan"/>
          <w:u w:val="single"/>
        </w:rPr>
        <w:t>he’s taken on</w:t>
      </w:r>
      <w:r w:rsidRPr="008D5516">
        <w:rPr>
          <w:u w:val="single"/>
        </w:rPr>
        <w:t xml:space="preserve"> </w:t>
      </w:r>
      <w:r w:rsidRPr="00645B59">
        <w:rPr>
          <w:rStyle w:val="Emphasis"/>
          <w:highlight w:val="cyan"/>
        </w:rPr>
        <w:t>hard things</w:t>
      </w:r>
      <w:r w:rsidRPr="008D5516">
        <w:rPr>
          <w:highlight w:val="cyan"/>
          <w:u w:val="single"/>
        </w:rPr>
        <w:t>. Even if Obama had decided</w:t>
      </w:r>
      <w:r w:rsidRPr="008D5516">
        <w:rPr>
          <w:u w:val="single"/>
        </w:rPr>
        <w:t xml:space="preserve"> that Iran would be </w:t>
      </w:r>
      <w:r w:rsidRPr="008D5516">
        <w:rPr>
          <w:highlight w:val="cyan"/>
          <w:u w:val="single"/>
        </w:rPr>
        <w:t>his sole foreign policy priority</w:t>
      </w:r>
      <w:r w:rsidRPr="008D5516">
        <w:rPr>
          <w:u w:val="single"/>
        </w:rPr>
        <w:t xml:space="preserve"> this term, all of </w:t>
      </w:r>
      <w:r w:rsidRPr="008D5516">
        <w:rPr>
          <w:highlight w:val="cyan"/>
          <w:u w:val="single"/>
        </w:rPr>
        <w:t>the difficulties</w:t>
      </w:r>
      <w:r w:rsidRPr="008D5516">
        <w:rPr>
          <w:u w:val="single"/>
        </w:rPr>
        <w:t xml:space="preserve"> Walt points to </w:t>
      </w:r>
      <w:r w:rsidRPr="008D5516">
        <w:rPr>
          <w:highlight w:val="cyan"/>
          <w:u w:val="single"/>
        </w:rPr>
        <w:t>would still be there</w:t>
      </w:r>
      <w:r w:rsidRPr="00AB3E0A">
        <w:rPr>
          <w:sz w:val="16"/>
        </w:rPr>
        <w:t xml:space="preserve">.  Could over-commitment be a bad thing nonetheless, making an already bad situation worse? Almost certainly. But Walt never makes that case. He cloaks a number of substantive criticisms of the administration’s policy in the guise of a procedural argument about how things should have been approached a different way.  Similarly, on Ukraine—where Walt seems to have the biggest bone to pick with the Obama administration—he is unable to establish that our inadequate response was specifically a result of too many commitments, rather than simply a poor policy stemming from, say, misguided strategic thinking, geopolitical realities, or the simultaneous pursuit of conflicting goals. The diplomatically overstretched Obama “was blindsided by events in Ukraine,” Walt charges, but it’s telling that his subsequent accusations don’t actually say anything about over-commitment. Rather, Walt undercuts his own argument by tracing the problem back in time to years before Obama was even around to mess things up by over-committing himself. Ultimately, Walt lays the blame at the door of “20 years of NATO expansion” and “geostrategic incompetence of the highest order.” This hypothesis, which is consistent with what a number of analysts have concluded in these pages, proves that the problem goes much deeper than the naïve “do-gooder-ism” of a single administration. It’s no coincidence that that the other two issues Walt has a problem with—Iran and Israel/Palestine—are, similarly intractable, ongoing problems that have been confounding policymakers for longer than I’ve been alive. It’s certainly possible that Kerry’s overenthusiastic “shuttle diplomacy” hasn’t helped things, but Walt’s own logic seems to concede that the real problem goes back further than two years.  Herein lies </w:t>
      </w:r>
      <w:r w:rsidRPr="008D5516">
        <w:rPr>
          <w:u w:val="single"/>
        </w:rPr>
        <w:t xml:space="preserve">the problem with </w:t>
      </w:r>
      <w:r w:rsidRPr="00645B59">
        <w:rPr>
          <w:highlight w:val="cyan"/>
          <w:u w:val="single"/>
        </w:rPr>
        <w:t>the</w:t>
      </w:r>
      <w:r w:rsidRPr="00645B59">
        <w:rPr>
          <w:u w:val="single"/>
        </w:rPr>
        <w:t xml:space="preserve"> </w:t>
      </w:r>
      <w:r w:rsidRPr="008D5516">
        <w:rPr>
          <w:highlight w:val="cyan"/>
          <w:u w:val="single"/>
        </w:rPr>
        <w:t xml:space="preserve">over-commitment </w:t>
      </w:r>
      <w:r w:rsidRPr="00645B59">
        <w:rPr>
          <w:rStyle w:val="Emphasis"/>
          <w:highlight w:val="cyan"/>
        </w:rPr>
        <w:t>hypothesis</w:t>
      </w:r>
      <w:r w:rsidRPr="008D5516">
        <w:rPr>
          <w:u w:val="single"/>
        </w:rPr>
        <w:t xml:space="preserve">: it </w:t>
      </w:r>
      <w:r w:rsidRPr="008D5516">
        <w:rPr>
          <w:highlight w:val="cyan"/>
          <w:u w:val="single"/>
        </w:rPr>
        <w:t xml:space="preserve">allows us to use failures in different parts of the world to explain one another, rather than </w:t>
      </w:r>
      <w:r w:rsidRPr="008D5516">
        <w:rPr>
          <w:b/>
          <w:iCs/>
          <w:highlight w:val="cyan"/>
          <w:u w:val="single"/>
        </w:rPr>
        <w:t>engaging substantively</w:t>
      </w:r>
      <w:r w:rsidRPr="008D5516">
        <w:rPr>
          <w:highlight w:val="cyan"/>
          <w:u w:val="single"/>
        </w:rPr>
        <w:t xml:space="preserve"> on </w:t>
      </w:r>
      <w:r w:rsidRPr="008D5516">
        <w:rPr>
          <w:b/>
          <w:iCs/>
          <w:highlight w:val="cyan"/>
          <w:u w:val="single"/>
        </w:rPr>
        <w:t>how each of those failures came to be</w:t>
      </w:r>
      <w:r w:rsidRPr="008D5516">
        <w:rPr>
          <w:u w:val="single"/>
        </w:rPr>
        <w:t xml:space="preserve">. In fact, </w:t>
      </w:r>
      <w:r w:rsidRPr="008D5516">
        <w:rPr>
          <w:highlight w:val="cyan"/>
          <w:u w:val="single"/>
        </w:rPr>
        <w:t>the</w:t>
      </w:r>
      <w:r w:rsidRPr="008D5516">
        <w:rPr>
          <w:u w:val="single"/>
        </w:rPr>
        <w:t xml:space="preserve"> </w:t>
      </w:r>
      <w:r w:rsidRPr="00645B59">
        <w:rPr>
          <w:highlight w:val="cyan"/>
          <w:u w:val="single"/>
        </w:rPr>
        <w:t>internal logic</w:t>
      </w:r>
      <w:r w:rsidRPr="008D5516">
        <w:rPr>
          <w:u w:val="single"/>
        </w:rPr>
        <w:t xml:space="preserve"> of the over-commitment explanation </w:t>
      </w:r>
      <w:r w:rsidRPr="008D5516">
        <w:rPr>
          <w:highlight w:val="cyan"/>
          <w:u w:val="single"/>
        </w:rPr>
        <w:t xml:space="preserve">is </w:t>
      </w:r>
      <w:r w:rsidRPr="00645B59">
        <w:rPr>
          <w:rStyle w:val="Emphasis"/>
          <w:highlight w:val="cyan"/>
        </w:rPr>
        <w:t>circular</w:t>
      </w:r>
      <w:r w:rsidRPr="008D5516">
        <w:rPr>
          <w:u w:val="single"/>
        </w:rPr>
        <w:t>:  pursuing an Iran deal is bad because Crimea will now make it impossible, but Crimea only happened because we were too busy pursuing an impossible Iran deal</w:t>
      </w:r>
      <w:r w:rsidRPr="00AB3E0A">
        <w:rPr>
          <w:sz w:val="16"/>
        </w:rPr>
        <w:t xml:space="preserve">.  A final problem: Walt rightly points out that it’s important to have a clear set of priorities rather than trying to be everywhere and do everything. It is strange, then, that his piece includes a laundry list of problems that Obama has failed to prioritize, and even stranger that he also lists a number of clearly peripheral issues, like the Malaysian Airlines flight, that might “take over everyone’s in-box in the days/weeks/months ahead.” By reminding us of all of the other global hotspots we’re not paying attention to, isn’t Walt essentially arguing that Obama should be taking on every problem in the world? In other words, endorsing the exact idea that this essay is supposed to critique?  It doesn’t make sense to argue that the Obama administration has made too many commitments and to then name a bunch of other commitments it should have made. The fact that Walt ends up in </w:t>
      </w:r>
      <w:r w:rsidRPr="008D5516">
        <w:rPr>
          <w:u w:val="single"/>
        </w:rPr>
        <w:t xml:space="preserve">this logical double bind reveals that </w:t>
      </w:r>
      <w:r w:rsidRPr="00645B59">
        <w:rPr>
          <w:highlight w:val="cyan"/>
          <w:u w:val="single"/>
        </w:rPr>
        <w:t>his disagreement</w:t>
      </w:r>
      <w:r w:rsidRPr="008D5516">
        <w:rPr>
          <w:u w:val="single"/>
        </w:rPr>
        <w:t xml:space="preserve"> </w:t>
      </w:r>
      <w:r w:rsidRPr="00645B59">
        <w:rPr>
          <w:rStyle w:val="Emphasis"/>
          <w:highlight w:val="cyan"/>
        </w:rPr>
        <w:t>is not</w:t>
      </w:r>
      <w:r w:rsidRPr="008D5516">
        <w:rPr>
          <w:u w:val="single"/>
        </w:rPr>
        <w:t xml:space="preserve"> </w:t>
      </w:r>
      <w:r w:rsidRPr="00645B59">
        <w:rPr>
          <w:highlight w:val="cyan"/>
          <w:u w:val="single"/>
        </w:rPr>
        <w:t>with the extent of</w:t>
      </w:r>
      <w:r w:rsidRPr="008D5516">
        <w:rPr>
          <w:u w:val="single"/>
        </w:rPr>
        <w:t xml:space="preserve"> the administration’s </w:t>
      </w:r>
      <w:r w:rsidRPr="00645B59">
        <w:rPr>
          <w:highlight w:val="cyan"/>
          <w:u w:val="single"/>
        </w:rPr>
        <w:t>commitments</w:t>
      </w:r>
      <w:r w:rsidRPr="008D5516">
        <w:rPr>
          <w:u w:val="single"/>
        </w:rPr>
        <w:t xml:space="preserve">, </w:t>
      </w:r>
      <w:r w:rsidRPr="00645B59">
        <w:rPr>
          <w:highlight w:val="cyan"/>
          <w:u w:val="single"/>
        </w:rPr>
        <w:t xml:space="preserve">it’s with the </w:t>
      </w:r>
      <w:r w:rsidRPr="00645B59">
        <w:rPr>
          <w:rStyle w:val="Emphasis"/>
          <w:highlight w:val="cyan"/>
        </w:rPr>
        <w:t>nature</w:t>
      </w:r>
      <w:r w:rsidRPr="008D5516">
        <w:rPr>
          <w:u w:val="single"/>
        </w:rPr>
        <w:t xml:space="preserve"> </w:t>
      </w:r>
      <w:r w:rsidRPr="00645B59">
        <w:rPr>
          <w:highlight w:val="cyan"/>
          <w:u w:val="single"/>
        </w:rPr>
        <w:t>of</w:t>
      </w:r>
      <w:r w:rsidRPr="008D5516">
        <w:rPr>
          <w:u w:val="single"/>
        </w:rPr>
        <w:t xml:space="preserve"> those </w:t>
      </w:r>
      <w:r w:rsidRPr="00645B59">
        <w:rPr>
          <w:highlight w:val="cyan"/>
          <w:u w:val="single"/>
        </w:rPr>
        <w:t>commitments</w:t>
      </w:r>
      <w:r w:rsidRPr="008D5516">
        <w:rPr>
          <w:u w:val="single"/>
        </w:rPr>
        <w:t xml:space="preserve"> – that is, with what has and hasn’t been deemed a top priority</w:t>
      </w:r>
      <w:r w:rsidRPr="00AB3E0A">
        <w:rPr>
          <w:sz w:val="16"/>
        </w:rPr>
        <w:t>. When Walt argues, for instance, that Syria and Afghanistan were neglected in the rush to take on other problems, he’s not really saying that the Obama administration took on too much, he’s saying that it took on the wrong things. And that’s a perfectly valid criticism. But to fully make that critique, we have to actually explain why, say, Iran or Israel is less important than Syria, Afghanistan, or Crimea. And those are incredibly hard explanations to give, both for politicians and for analysts. That’s why it’s easier for critics to make process-level arguments about how the administration hasn’t given sufficient attention to this, or left sufficient bandwidth for that.  The narrative of “over-commitment” is a rhetorically convenient way to unify all of one’s disagreements with the administration under a single explanatory factor. But proving a causal relationship between the level of commitment and the policy outcome requires concrete evidence to show that, had commitment levels been different, the outcome would have been significantly better (and Adam Elkus has already shown us that counterfactuals are hard). Absent that evidence, over-commitment is little more than low-hanging fruit for those with grievances against the administration, and a poor conceptual framework for understanding why things go wrong in foreign policy.</w:t>
      </w:r>
    </w:p>
    <w:p w14:paraId="694EDCCB" w14:textId="77777777" w:rsidR="00DE51F4" w:rsidRPr="00AB3E0A" w:rsidRDefault="00DE51F4" w:rsidP="00DE51F4">
      <w:pPr>
        <w:rPr>
          <w:sz w:val="16"/>
        </w:rPr>
      </w:pPr>
    </w:p>
    <w:p w14:paraId="11795135" w14:textId="77777777" w:rsidR="00DE51F4" w:rsidRDefault="00DE51F4" w:rsidP="00DE51F4"/>
    <w:p w14:paraId="25FB928F" w14:textId="01087338" w:rsidR="00B909C9" w:rsidRDefault="00B909C9" w:rsidP="00B909C9">
      <w:pPr>
        <w:pStyle w:val="Heading3"/>
      </w:pPr>
      <w:r>
        <w:t>I/L—Dip Cap Fake—1AR</w:t>
      </w:r>
    </w:p>
    <w:p w14:paraId="5F464616" w14:textId="77777777" w:rsidR="00B909C9" w:rsidRDefault="00B909C9" w:rsidP="00DE51F4">
      <w:pPr>
        <w:pStyle w:val="Heading4"/>
      </w:pPr>
    </w:p>
    <w:p w14:paraId="48653F22" w14:textId="10D8912E" w:rsidR="00DE51F4" w:rsidRPr="00B966CC" w:rsidRDefault="00DE51F4" w:rsidP="00DE51F4">
      <w:pPr>
        <w:pStyle w:val="Heading4"/>
        <w:rPr>
          <w:u w:val="single"/>
        </w:rPr>
      </w:pPr>
      <w:r>
        <w:t xml:space="preserve">No diplomatic </w:t>
      </w:r>
      <w:r>
        <w:rPr>
          <w:u w:val="single"/>
        </w:rPr>
        <w:t>tradeoff</w:t>
      </w:r>
    </w:p>
    <w:p w14:paraId="6F33CA53" w14:textId="3359D8AA" w:rsidR="00DE51F4" w:rsidRPr="00C86396" w:rsidRDefault="00DE51F4" w:rsidP="00DE51F4">
      <w:pPr>
        <w:pStyle w:val="CiteSpacing"/>
      </w:pPr>
      <w:r>
        <w:rPr>
          <w:rStyle w:val="Style13ptBold"/>
        </w:rPr>
        <w:t>Ribar 14</w:t>
      </w:r>
      <w:r>
        <w:t xml:space="preserve">, guest contributor to the </w:t>
      </w:r>
      <w:r w:rsidRPr="009D1556">
        <w:t>Diplomatic Courier</w:t>
      </w:r>
      <w:r>
        <w:t>. (Matthew, “How Much Diplomacy is Too Much?</w:t>
      </w:r>
      <w:r w:rsidRPr="009D1556">
        <w:t xml:space="preserve">” </w:t>
      </w:r>
      <w:r>
        <w:t xml:space="preserve">6-6-2014, </w:t>
      </w:r>
      <w:r w:rsidRPr="002B3AED">
        <w:t>http://www.diplomaticourier.com/how-much-diplomacy-is-too-much/</w:t>
      </w:r>
      <w:r>
        <w:t>)</w:t>
      </w:r>
    </w:p>
    <w:p w14:paraId="30E5BD3A" w14:textId="77777777" w:rsidR="00DE51F4" w:rsidRPr="00B966CC" w:rsidRDefault="00DE51F4" w:rsidP="00DE51F4">
      <w:r w:rsidRPr="00B966CC">
        <w:t xml:space="preserve">President Obama’s recent commencement speech at West Point (full transcript here) provoked a variety of reactions, but </w:t>
      </w:r>
      <w:r w:rsidRPr="00B966CC">
        <w:rPr>
          <w:rStyle w:val="StyleUnderline"/>
          <w:highlight w:val="cyan"/>
        </w:rPr>
        <w:t>one frequently heard claim</w:t>
      </w:r>
      <w:r w:rsidRPr="00B966CC">
        <w:rPr>
          <w:rStyle w:val="StyleUnderline"/>
        </w:rPr>
        <w:t xml:space="preserve"> is that the President is trying to do too much in terms of diplomacy, stretching too thinly the U.S.’s limited supply of diplomatic capital</w:t>
      </w:r>
      <w:r w:rsidRPr="00B966CC">
        <w:t>. For example, Shannon Tiezzi at The Diplomat argues that President Obama is once again ignoring his much-vaunted pivot to Asia in favor of embroiling himself in the Middle East. The speech, Tiezzi asserted, showed that the administration’s</w:t>
      </w:r>
      <w:r w:rsidRPr="00B966CC">
        <w:rPr>
          <w:rStyle w:val="StyleUnderline"/>
        </w:rPr>
        <w:t xml:space="preserve"> </w:t>
      </w:r>
      <w:r w:rsidRPr="00B966CC">
        <w:rPr>
          <w:rStyle w:val="StyleUnderline"/>
          <w:highlight w:val="cyan"/>
        </w:rPr>
        <w:t>diplomatic efforts are</w:t>
      </w:r>
      <w:r w:rsidRPr="00B966CC">
        <w:rPr>
          <w:rStyle w:val="StyleUnderline"/>
        </w:rPr>
        <w:t xml:space="preserve"> </w:t>
      </w:r>
      <w:r w:rsidRPr="00B966CC">
        <w:rPr>
          <w:rStyle w:val="StyleUnderline"/>
          <w:highlight w:val="cyan"/>
        </w:rPr>
        <w:t>overstretched</w:t>
      </w:r>
      <w:r w:rsidRPr="00B966CC">
        <w:t xml:space="preserve">, and that “the Asia-Pacific region still plays second fiddle to more traditional areas of U.S. concern.” These criticisms come in the wake of Secretary of State John Kerry’s involvement in the failure to secure a deal at peace talks between Israel and the Palestinian Authority. The collapse of the talks, some say, confirms allegations that Kerry overestimates his capabilities as Secretary of State. Senator John McCain has called Kerry a “human wrecking ball.” Kori Schake argues that Kerry must “prioritize,” and that “Many countries in the region argue that if only the United States would put a little effort and attention to the problem, if it would lean just a little on the Israelis over whom we have such enormous leverage, there could be justice for Palestinians, thus removing a major obstacle to public support for the United States throughout the region.” By the sound of the pundits and foreign policy wonks, general agreement exists in the foreign policy community that Kerry and Obama have bitten off more than they can chew. However, on Monday, the Teaching, Research, and International Policy (T.R.I.P.) project at the College of William &amp; Mary published the results of the most recent snap poll. Though a small number of individual I.R. scholars write blogs or publish in policy journals like Foreign Policy or Foreign Affairs, the snap polls are an innovative way to provide systematic evidence on the views of I.R. scholars regarding contemporary policy issues. These snap polls aim to connect academia to the policy world by identifying and communicating opinions of scholars in the academic I.R. community. On the most recent snap poll, scholars were asked if “heavy diplomatic involvement by the United States in Ukraine, Syria, the South China Sea, and Iranian nuclear talks hampered U.S. efforts to facilitate Middle East peace talks.” This question has direct relevance to President Obama’s speech: if the U.S. has too much on its plate in terms of diplomacy, then it would be counterproductive to lean even more heavily on the already overstretched diplomatic tools available to U.S. policy makers. In fact, </w:t>
      </w:r>
      <w:r w:rsidRPr="00B966CC">
        <w:rPr>
          <w:rStyle w:val="StyleUnderline"/>
          <w:highlight w:val="cyan"/>
        </w:rPr>
        <w:t xml:space="preserve">there is </w:t>
      </w:r>
      <w:r w:rsidRPr="00B966CC">
        <w:rPr>
          <w:rStyle w:val="Emphasis"/>
          <w:highlight w:val="cyan"/>
        </w:rPr>
        <w:t>broad consensus</w:t>
      </w:r>
      <w:r w:rsidRPr="00B966CC">
        <w:rPr>
          <w:rStyle w:val="StyleUnderline"/>
          <w:highlight w:val="cyan"/>
        </w:rPr>
        <w:t xml:space="preserve"> amongst I.R. scholars</w:t>
      </w:r>
      <w:r w:rsidRPr="00B966CC">
        <w:t xml:space="preserve">. Of the respondents, 71.4 percent of scholars reported </w:t>
      </w:r>
      <w:r w:rsidRPr="00B966CC">
        <w:rPr>
          <w:rStyle w:val="StyleUnderline"/>
          <w:highlight w:val="cyan"/>
        </w:rPr>
        <w:t xml:space="preserve">that heavy diplomatic involvement </w:t>
      </w:r>
      <w:r w:rsidRPr="00B966CC">
        <w:rPr>
          <w:rStyle w:val="StyleUnderline"/>
        </w:rPr>
        <w:t>by the U.S.</w:t>
      </w:r>
      <w:r w:rsidRPr="00B966CC">
        <w:rPr>
          <w:rStyle w:val="StyleUnderline"/>
          <w:highlight w:val="cyan"/>
        </w:rPr>
        <w:t xml:space="preserve"> around the world did not hamper </w:t>
      </w:r>
      <w:r w:rsidRPr="00B966CC">
        <w:rPr>
          <w:rStyle w:val="StyleUnderline"/>
        </w:rPr>
        <w:t xml:space="preserve">U.S. </w:t>
      </w:r>
      <w:r w:rsidRPr="00B966CC">
        <w:rPr>
          <w:rStyle w:val="StyleUnderline"/>
          <w:highlight w:val="cyan"/>
        </w:rPr>
        <w:t>efforts to facilitate</w:t>
      </w:r>
      <w:r w:rsidRPr="00B966CC">
        <w:rPr>
          <w:rStyle w:val="StyleUnderline"/>
        </w:rPr>
        <w:t xml:space="preserve"> </w:t>
      </w:r>
      <w:r w:rsidRPr="00B966CC">
        <w:rPr>
          <w:rStyle w:val="StyleUnderline"/>
          <w:highlight w:val="cyan"/>
        </w:rPr>
        <w:t>Middle East peace talks.</w:t>
      </w:r>
      <w:r w:rsidRPr="00B966CC">
        <w:t xml:space="preserve"> Only 16.8 percent of scholars answered “yes” (11.8 percent responded “don’t know”). Often, the academic community faces allegations of liberal bias. These range from memoirs about a conservative academic being met “with enmity, suspicion, and a refusal to engage in reasoned debate” to Senator Rick Santorum’s famous response to President Obama wanting every American to go to college: “what a snob.” So, perhaps liberal professors are blindly following the president in foreign policy. If this were the case, one would expect a much larger ratio of “yes” answers among conservatives. The following chart shows responses to the snap poll question broken down according to political ideology and gender: Matt Ribar Graph 2 Variations are underwhelming, and consensus is again strong: 18.8 percent of conservatives replied that the U.S. is stretched too thin diplomatically, whereas 16 percent of liberals also agreed. That difference, 2.8 percent, is minuscule. Gender played a bigger role in responses than ideology, with women more likely to say that the U.S. is overstretched. But even amongst women, 60.7 percent replied “no.” T.R.I.P. also conducts more substantive polls every few years. One question asked on the larger 2011 T.R.I.P. poll was “how much influence, on a scale of one to ten, will the U.S. have on the world in 2020.” An answer of 10 means that the scholar thought the U.S. would be very influential in 2020. Broadly, scholars who think the U.S. will be more influential in 2020 are less likely to say that the U.S. is overstretched diplomatically. Even amongst those with the gloomiest opinions of the U.S.’s future effect on the world overwhelmingly answer “no.” Only 16.6 percent of those who said the influence of the U.S. would be from 1 to 2 and 23.2 percent of those who responded with answers from 3 to 4 said that the U.S. was overstretched diplomatically. Matt Ribar Graph 3 </w:t>
      </w:r>
      <w:r w:rsidRPr="00B966CC">
        <w:rPr>
          <w:rStyle w:val="StyleUnderline"/>
          <w:highlight w:val="cyan"/>
        </w:rPr>
        <w:t>Despite</w:t>
      </w:r>
      <w:r w:rsidRPr="00B966CC">
        <w:rPr>
          <w:rStyle w:val="StyleUnderline"/>
        </w:rPr>
        <w:t xml:space="preserve"> frequent </w:t>
      </w:r>
      <w:r w:rsidRPr="00B966CC">
        <w:rPr>
          <w:rStyle w:val="StyleUnderline"/>
          <w:highlight w:val="cyan"/>
        </w:rPr>
        <w:t>criticism</w:t>
      </w:r>
      <w:r w:rsidRPr="00B966CC">
        <w:rPr>
          <w:rStyle w:val="StyleUnderline"/>
        </w:rPr>
        <w:t xml:space="preserve"> that </w:t>
      </w:r>
      <w:r w:rsidRPr="00B966CC">
        <w:rPr>
          <w:rStyle w:val="StyleUnderline"/>
          <w:highlight w:val="cyan"/>
        </w:rPr>
        <w:t>the administration needs to</w:t>
      </w:r>
      <w:r w:rsidRPr="00B966CC">
        <w:rPr>
          <w:rStyle w:val="StyleUnderline"/>
        </w:rPr>
        <w:t xml:space="preserve"> </w:t>
      </w:r>
      <w:r w:rsidRPr="00B966CC">
        <w:rPr>
          <w:rStyle w:val="Emphasis"/>
          <w:highlight w:val="cyan"/>
        </w:rPr>
        <w:t>focus</w:t>
      </w:r>
      <w:r w:rsidRPr="00B966CC">
        <w:rPr>
          <w:rStyle w:val="StyleUnderline"/>
        </w:rPr>
        <w:t xml:space="preserve"> on a smaller number of diplomatic initiatives, </w:t>
      </w:r>
      <w:r w:rsidRPr="00B966CC">
        <w:rPr>
          <w:rStyle w:val="StyleUnderline"/>
          <w:highlight w:val="cyan"/>
        </w:rPr>
        <w:t>there is</w:t>
      </w:r>
      <w:r w:rsidRPr="00B966CC">
        <w:rPr>
          <w:rStyle w:val="StyleUnderline"/>
        </w:rPr>
        <w:t xml:space="preserve"> actually an </w:t>
      </w:r>
      <w:r w:rsidRPr="00B966CC">
        <w:rPr>
          <w:rStyle w:val="Emphasis"/>
          <w:highlight w:val="cyan"/>
        </w:rPr>
        <w:t>overwhelming consensus</w:t>
      </w:r>
      <w:r w:rsidRPr="00B966CC">
        <w:rPr>
          <w:rStyle w:val="StyleUnderline"/>
        </w:rPr>
        <w:t xml:space="preserve"> amongst I.R. scholars, </w:t>
      </w:r>
      <w:r w:rsidRPr="00B966CC">
        <w:t xml:space="preserve">irrespective of gender, ideology, or predictions of the future of U.S. power. The takeaway is that </w:t>
      </w:r>
      <w:r w:rsidRPr="00B966CC">
        <w:rPr>
          <w:rStyle w:val="StyleUnderline"/>
          <w:highlight w:val="cyan"/>
        </w:rPr>
        <w:t>even though there are</w:t>
      </w:r>
      <w:r w:rsidRPr="00B966CC">
        <w:rPr>
          <w:rStyle w:val="StyleUnderline"/>
        </w:rPr>
        <w:t xml:space="preserve"> certainly plenty of </w:t>
      </w:r>
      <w:r w:rsidRPr="00B966CC">
        <w:rPr>
          <w:rStyle w:val="StyleUnderline"/>
          <w:highlight w:val="cyan"/>
        </w:rPr>
        <w:t>critiques</w:t>
      </w:r>
      <w:r w:rsidRPr="00B966CC">
        <w:rPr>
          <w:rStyle w:val="StyleUnderline"/>
        </w:rPr>
        <w:t xml:space="preserve"> to be made of the president’s foreign policy, there is agreement amongst I.R. scholars that </w:t>
      </w:r>
      <w:r w:rsidRPr="00B966CC">
        <w:rPr>
          <w:rStyle w:val="StyleUnderline"/>
          <w:highlight w:val="cyan"/>
        </w:rPr>
        <w:t>diplomatic multitasking is not one of them</w:t>
      </w:r>
      <w:r w:rsidRPr="00B966CC">
        <w:t xml:space="preserve">. </w:t>
      </w:r>
    </w:p>
    <w:p w14:paraId="717EDE30" w14:textId="77777777" w:rsidR="00DE51F4" w:rsidRPr="004265A3" w:rsidRDefault="00DE51F4" w:rsidP="00DE51F4">
      <w:pPr>
        <w:pStyle w:val="Heading4"/>
        <w:rPr>
          <w:i/>
          <w:iCs w:val="0"/>
        </w:rPr>
      </w:pPr>
      <w:r>
        <w:t xml:space="preserve">Special envoys mean dip cap is </w:t>
      </w:r>
      <w:r>
        <w:rPr>
          <w:u w:val="single"/>
        </w:rPr>
        <w:t>compartmentalized</w:t>
      </w:r>
      <w:r>
        <w:t>.</w:t>
      </w:r>
    </w:p>
    <w:p w14:paraId="2B1EDA0A" w14:textId="6EFFF008" w:rsidR="00DE51F4" w:rsidRPr="004265A3" w:rsidRDefault="00DE51F4" w:rsidP="00DE51F4">
      <w:r w:rsidRPr="004265A3">
        <w:rPr>
          <w:rStyle w:val="Style13ptBold"/>
        </w:rPr>
        <w:t>Clark 18</w:t>
      </w:r>
      <w:r>
        <w:t xml:space="preserve">, </w:t>
      </w:r>
      <w:r w:rsidRPr="004265A3">
        <w:t>Senior Correspondent @ Government Executive (Charles, “</w:t>
      </w:r>
      <w:r w:rsidRPr="004265A3">
        <w:rPr>
          <w:rStyle w:val="Emphasis"/>
        </w:rPr>
        <w:t>State Department Special Envoys Are Resurrected</w:t>
      </w:r>
      <w:r w:rsidRPr="004265A3">
        <w:t xml:space="preserve"> Under Pompeo,” </w:t>
      </w:r>
      <w:r w:rsidRPr="002B3AED">
        <w:t>https://www.govexec.com/management/2018/10/state-department-special-envoys-are-resurrected-under-pompeo/151831/</w:t>
      </w:r>
      <w:r w:rsidRPr="004265A3">
        <w:t>)</w:t>
      </w:r>
    </w:p>
    <w:p w14:paraId="599F7C2F" w14:textId="77777777" w:rsidR="00DE51F4" w:rsidRPr="004265A3" w:rsidRDefault="00DE51F4" w:rsidP="00DE51F4">
      <w:pPr>
        <w:rPr>
          <w:sz w:val="16"/>
        </w:rPr>
      </w:pPr>
      <w:r w:rsidRPr="004265A3">
        <w:rPr>
          <w:sz w:val="16"/>
        </w:rPr>
        <w:t>Under the Obama administration’s State Department, “</w:t>
      </w:r>
      <w:r w:rsidRPr="00D21EAC">
        <w:rPr>
          <w:rStyle w:val="StyleUnderline"/>
          <w:highlight w:val="cyan"/>
        </w:rPr>
        <w:t>special envoys multiplied like rabbits</w:t>
      </w:r>
      <w:r w:rsidRPr="00000D28">
        <w:rPr>
          <w:rStyle w:val="StyleUnderline"/>
        </w:rPr>
        <w:t>,</w:t>
      </w:r>
      <w:r w:rsidRPr="004265A3">
        <w:rPr>
          <w:sz w:val="16"/>
        </w:rPr>
        <w:t>” wrote an analyst at the Heritage Foundation, which played a key role in the Trump administration’s plans to reorganize government.</w:t>
      </w:r>
      <w:r>
        <w:rPr>
          <w:sz w:val="16"/>
        </w:rPr>
        <w:t xml:space="preserve"> </w:t>
      </w:r>
      <w:r w:rsidRPr="00D21EAC">
        <w:rPr>
          <w:rStyle w:val="StyleUnderline"/>
          <w:highlight w:val="cyan"/>
        </w:rPr>
        <w:t>These</w:t>
      </w:r>
      <w:r w:rsidRPr="004265A3">
        <w:rPr>
          <w:sz w:val="16"/>
        </w:rPr>
        <w:t xml:space="preserve"> non-Senate confirmed </w:t>
      </w:r>
      <w:r w:rsidRPr="00000D28">
        <w:rPr>
          <w:rStyle w:val="StyleUnderline"/>
        </w:rPr>
        <w:t>leaders</w:t>
      </w:r>
      <w:r w:rsidRPr="004265A3">
        <w:rPr>
          <w:sz w:val="16"/>
        </w:rPr>
        <w:t xml:space="preserve"> on such portfolios as climate change “</w:t>
      </w:r>
      <w:r w:rsidRPr="00D21EAC">
        <w:rPr>
          <w:rStyle w:val="Emphasis"/>
          <w:sz w:val="28"/>
          <w:szCs w:val="28"/>
          <w:highlight w:val="cyan"/>
        </w:rPr>
        <w:t>get their own staffs and their own budgets</w:t>
      </w:r>
      <w:r w:rsidRPr="004265A3">
        <w:rPr>
          <w:sz w:val="16"/>
        </w:rPr>
        <w:t xml:space="preserve">” and often overlap with existing bureaus, complained Heritage commentator James Jay Carafano last year. </w:t>
      </w:r>
      <w:r w:rsidRPr="004265A3">
        <w:rPr>
          <w:rStyle w:val="StyleUnderline"/>
        </w:rPr>
        <w:t xml:space="preserve">“So </w:t>
      </w:r>
      <w:r w:rsidRPr="00D21EAC">
        <w:rPr>
          <w:rStyle w:val="StyleUnderline"/>
          <w:highlight w:val="cyan"/>
        </w:rPr>
        <w:t>they get to play ambassador</w:t>
      </w:r>
      <w:r w:rsidRPr="004265A3">
        <w:rPr>
          <w:rStyle w:val="StyleUnderline"/>
        </w:rPr>
        <w:t xml:space="preserve"> whether they’re making any demonstrable progress toward advancing America’s interests or not.”</w:t>
      </w:r>
    </w:p>
    <w:p w14:paraId="566C0D03" w14:textId="77777777" w:rsidR="00DE51F4" w:rsidRDefault="00DE51F4" w:rsidP="00DE51F4"/>
    <w:p w14:paraId="45E63959" w14:textId="77777777" w:rsidR="00DE51F4" w:rsidRPr="00DE51F4" w:rsidRDefault="00DE51F4" w:rsidP="00DE51F4"/>
    <w:p w14:paraId="4389BBB5" w14:textId="6F9E92E0" w:rsidR="00765885" w:rsidRDefault="00B909C9" w:rsidP="00BF73A6">
      <w:pPr>
        <w:pStyle w:val="Heading3"/>
      </w:pPr>
      <w:r>
        <w:t xml:space="preserve">I/L—Diplomacy Fails—2AC </w:t>
      </w:r>
    </w:p>
    <w:p w14:paraId="47B06400" w14:textId="77777777" w:rsidR="00B909C9" w:rsidRPr="00B909C9" w:rsidRDefault="00B909C9" w:rsidP="00B909C9"/>
    <w:p w14:paraId="404F4879" w14:textId="2B408CDA" w:rsidR="003419E2" w:rsidRPr="00B909C9" w:rsidRDefault="00B909C9" w:rsidP="003419E2">
      <w:pPr>
        <w:pStyle w:val="Heading4"/>
      </w:pPr>
      <w:r>
        <w:t>Deal fails—it just gives Iran more time</w:t>
      </w:r>
    </w:p>
    <w:p w14:paraId="3C9C16E9" w14:textId="30EB38BD" w:rsidR="003419E2" w:rsidRPr="00410D33" w:rsidRDefault="003419E2" w:rsidP="003419E2">
      <w:r w:rsidRPr="00410D33">
        <w:t xml:space="preserve">Greg </w:t>
      </w:r>
      <w:r w:rsidRPr="00410D33">
        <w:rPr>
          <w:rStyle w:val="Style13ptBold"/>
        </w:rPr>
        <w:t>Norman</w:t>
      </w:r>
      <w:r w:rsidRPr="00410D33">
        <w:t xml:space="preserve">, </w:t>
      </w:r>
      <w:r w:rsidRPr="00410D33">
        <w:rPr>
          <w:rStyle w:val="Style13ptBold"/>
        </w:rPr>
        <w:t xml:space="preserve">07-01-25 </w:t>
      </w:r>
      <w:r w:rsidRPr="00410D33">
        <w:t xml:space="preserve">– Greg Norman is a reporter at Fox News Digital. “Iran, following Trump Strikes, says ‘the doors of diplomacy will never slam shut’” </w:t>
      </w:r>
      <w:r w:rsidRPr="002B3AED">
        <w:t>https://www.foxnews.com/world/iran-following-trump-strikes-says-the-doors-diplomacy-never-slam-shut</w:t>
      </w:r>
      <w:r w:rsidRPr="00410D33">
        <w:t xml:space="preserve"> //PK</w:t>
      </w:r>
    </w:p>
    <w:p w14:paraId="4B27B106" w14:textId="77777777" w:rsidR="003419E2" w:rsidRPr="00410D33" w:rsidRDefault="003419E2" w:rsidP="003419E2">
      <w:pPr>
        <w:rPr>
          <w:highlight w:val="cyan"/>
          <w:u w:val="single"/>
        </w:rPr>
      </w:pPr>
      <w:r w:rsidRPr="003D0A6E">
        <w:rPr>
          <w:u w:val="single"/>
        </w:rPr>
        <w:t xml:space="preserve">Iran’s foreign minister is vowing that "the </w:t>
      </w:r>
      <w:r w:rsidRPr="00410D33">
        <w:rPr>
          <w:highlight w:val="cyan"/>
          <w:u w:val="single"/>
        </w:rPr>
        <w:t>doors of diplomacy will never slam shut" following</w:t>
      </w:r>
      <w:r w:rsidRPr="00B909C9">
        <w:rPr>
          <w:sz w:val="16"/>
        </w:rPr>
        <w:t xml:space="preserve"> the Trump administration’s </w:t>
      </w:r>
      <w:r w:rsidRPr="00410D33">
        <w:rPr>
          <w:highlight w:val="cyan"/>
          <w:u w:val="single"/>
        </w:rPr>
        <w:t>airstrikes</w:t>
      </w:r>
      <w:r w:rsidRPr="00B909C9">
        <w:rPr>
          <w:sz w:val="16"/>
        </w:rPr>
        <w:t xml:space="preserve"> -- a </w:t>
      </w:r>
      <w:r w:rsidRPr="00410D33">
        <w:rPr>
          <w:highlight w:val="cyan"/>
          <w:u w:val="single"/>
        </w:rPr>
        <w:t>statement</w:t>
      </w:r>
      <w:r w:rsidRPr="00B909C9">
        <w:rPr>
          <w:sz w:val="16"/>
        </w:rPr>
        <w:t xml:space="preserve"> an Iran expert says </w:t>
      </w:r>
      <w:r w:rsidRPr="00410D33">
        <w:rPr>
          <w:highlight w:val="cyan"/>
          <w:u w:val="single"/>
        </w:rPr>
        <w:t xml:space="preserve">shows </w:t>
      </w:r>
      <w:r w:rsidRPr="00B909C9">
        <w:rPr>
          <w:sz w:val="16"/>
        </w:rPr>
        <w:t xml:space="preserve">that </w:t>
      </w:r>
      <w:r w:rsidRPr="00410D33">
        <w:rPr>
          <w:highlight w:val="cyan"/>
          <w:u w:val="single"/>
        </w:rPr>
        <w:t>Tehran is trying to buy time. </w:t>
      </w:r>
    </w:p>
    <w:p w14:paraId="4CBF1EDA" w14:textId="77777777" w:rsidR="003419E2" w:rsidRPr="00B909C9" w:rsidRDefault="003419E2" w:rsidP="003419E2">
      <w:pPr>
        <w:rPr>
          <w:sz w:val="16"/>
        </w:rPr>
      </w:pPr>
      <w:r w:rsidRPr="00B909C9">
        <w:rPr>
          <w:sz w:val="16"/>
        </w:rPr>
        <w:t>Abbas Araghchi was quoted as making the remark to CBS News after President Donald Trump told reporters last Wednesday that the U.S. would meet with Iranian officials this week. </w:t>
      </w:r>
    </w:p>
    <w:p w14:paraId="5B0F6BB5" w14:textId="77777777" w:rsidR="003419E2" w:rsidRPr="00B909C9" w:rsidRDefault="003419E2" w:rsidP="003419E2">
      <w:pPr>
        <w:rPr>
          <w:sz w:val="16"/>
        </w:rPr>
      </w:pPr>
      <w:r w:rsidRPr="00B909C9">
        <w:rPr>
          <w:sz w:val="16"/>
        </w:rPr>
        <w:t>"</w:t>
      </w:r>
      <w:r w:rsidRPr="003D0A6E">
        <w:rPr>
          <w:u w:val="single"/>
        </w:rPr>
        <w:t>I don't think negotiations will restart as quickly as that</w:t>
      </w:r>
      <w:r w:rsidRPr="00B909C9">
        <w:rPr>
          <w:sz w:val="16"/>
        </w:rPr>
        <w:t xml:space="preserve">," Araghchi added. </w:t>
      </w:r>
      <w:r w:rsidRPr="00410D33">
        <w:rPr>
          <w:highlight w:val="cyan"/>
          <w:u w:val="single"/>
        </w:rPr>
        <w:t>"In order for us to</w:t>
      </w:r>
      <w:r w:rsidRPr="003D0A6E">
        <w:rPr>
          <w:u w:val="single"/>
        </w:rPr>
        <w:t xml:space="preserve"> decide to </w:t>
      </w:r>
      <w:r w:rsidRPr="00410D33">
        <w:rPr>
          <w:highlight w:val="cyan"/>
          <w:u w:val="single"/>
        </w:rPr>
        <w:t>reengage, we</w:t>
      </w:r>
      <w:r w:rsidRPr="003D0A6E">
        <w:rPr>
          <w:u w:val="single"/>
        </w:rPr>
        <w:t xml:space="preserve"> will </w:t>
      </w:r>
      <w:r w:rsidRPr="00410D33">
        <w:rPr>
          <w:highlight w:val="cyan"/>
          <w:u w:val="single"/>
        </w:rPr>
        <w:t>have to</w:t>
      </w:r>
      <w:r w:rsidRPr="003D0A6E">
        <w:rPr>
          <w:u w:val="single"/>
        </w:rPr>
        <w:t xml:space="preserve"> first </w:t>
      </w:r>
      <w:r w:rsidRPr="00410D33">
        <w:rPr>
          <w:highlight w:val="cyan"/>
          <w:u w:val="single"/>
        </w:rPr>
        <w:t xml:space="preserve">ensure that America will not revert back to targeting us in a military attack during the negotiations. </w:t>
      </w:r>
      <w:r w:rsidRPr="003D0A6E">
        <w:rPr>
          <w:u w:val="single"/>
        </w:rPr>
        <w:t xml:space="preserve">And I think with all these considerations, </w:t>
      </w:r>
      <w:r w:rsidRPr="00410D33">
        <w:rPr>
          <w:highlight w:val="cyan"/>
          <w:u w:val="single"/>
        </w:rPr>
        <w:t>we still need more time."</w:t>
      </w:r>
      <w:r w:rsidRPr="00B909C9">
        <w:rPr>
          <w:sz w:val="16"/>
        </w:rPr>
        <w:t xml:space="preserve">  </w:t>
      </w:r>
    </w:p>
    <w:p w14:paraId="79A3E8C6" w14:textId="77777777" w:rsidR="003419E2" w:rsidRPr="00B909C9" w:rsidRDefault="003419E2" w:rsidP="003419E2">
      <w:pPr>
        <w:rPr>
          <w:sz w:val="16"/>
        </w:rPr>
      </w:pPr>
      <w:r w:rsidRPr="00B909C9">
        <w:rPr>
          <w:sz w:val="16"/>
        </w:rPr>
        <w:t>Behnam Ben Taleblu, the senior director of the Foundation for Defense of Democracies Iran Program, told Fox News Digital on Tuesday that "</w:t>
      </w:r>
      <w:r w:rsidRPr="00400463">
        <w:rPr>
          <w:highlight w:val="cyan"/>
          <w:u w:val="single"/>
        </w:rPr>
        <w:t>Tehran’s strongest weapon when it is weak is actually diplomacy.</w:t>
      </w:r>
      <w:r w:rsidRPr="00B909C9">
        <w:rPr>
          <w:sz w:val="16"/>
        </w:rPr>
        <w:t> </w:t>
      </w:r>
    </w:p>
    <w:p w14:paraId="2025F4F5" w14:textId="77777777" w:rsidR="003419E2" w:rsidRPr="00B909C9" w:rsidRDefault="003419E2" w:rsidP="003419E2">
      <w:pPr>
        <w:rPr>
          <w:sz w:val="16"/>
        </w:rPr>
      </w:pPr>
      <w:r w:rsidRPr="00B909C9">
        <w:rPr>
          <w:sz w:val="16"/>
        </w:rPr>
        <w:t>"</w:t>
      </w:r>
      <w:r w:rsidRPr="00410D33">
        <w:rPr>
          <w:highlight w:val="cyan"/>
          <w:u w:val="single"/>
        </w:rPr>
        <w:t>Negotiating</w:t>
      </w:r>
      <w:r w:rsidRPr="00B909C9">
        <w:rPr>
          <w:sz w:val="16"/>
        </w:rPr>
        <w:t xml:space="preserve"> to </w:t>
      </w:r>
      <w:r w:rsidRPr="00410D33">
        <w:rPr>
          <w:highlight w:val="cyan"/>
          <w:u w:val="single"/>
        </w:rPr>
        <w:t>buy time and bail out the regime</w:t>
      </w:r>
      <w:r w:rsidRPr="00B909C9">
        <w:rPr>
          <w:sz w:val="16"/>
        </w:rPr>
        <w:t xml:space="preserve"> is an art form for Iranian political elites. Even when done from a position of weakness, </w:t>
      </w:r>
      <w:r w:rsidRPr="00410D33">
        <w:rPr>
          <w:highlight w:val="cyan"/>
          <w:u w:val="single"/>
        </w:rPr>
        <w:t>one reason Tehran will not shut the door on talks is because it seeks to prevent widening military action</w:t>
      </w:r>
      <w:r w:rsidRPr="00B909C9">
        <w:rPr>
          <w:sz w:val="16"/>
        </w:rPr>
        <w:t xml:space="preserve"> from stiffening the spine of domestic dissidents at home. </w:t>
      </w:r>
    </w:p>
    <w:p w14:paraId="6B332CC0" w14:textId="77777777" w:rsidR="003419E2" w:rsidRPr="00B909C9" w:rsidRDefault="003419E2" w:rsidP="003419E2">
      <w:pPr>
        <w:rPr>
          <w:sz w:val="16"/>
        </w:rPr>
      </w:pPr>
      <w:r w:rsidRPr="00B909C9">
        <w:rPr>
          <w:sz w:val="16"/>
        </w:rPr>
        <w:t xml:space="preserve">"No doubt, the Islamic Republic will cause a ruckus about engaging in negotiations post-strike, but </w:t>
      </w:r>
      <w:r w:rsidRPr="00410D33">
        <w:rPr>
          <w:highlight w:val="cyan"/>
          <w:u w:val="single"/>
        </w:rPr>
        <w:t>ultimately agreeing to talk</w:t>
      </w:r>
      <w:r w:rsidRPr="003D0A6E">
        <w:rPr>
          <w:u w:val="single"/>
        </w:rPr>
        <w:t xml:space="preserve"> when it has been conventionally bested on the battlefield </w:t>
      </w:r>
      <w:r w:rsidRPr="00410D33">
        <w:rPr>
          <w:highlight w:val="cyan"/>
          <w:u w:val="single"/>
        </w:rPr>
        <w:t>does mean its mission accomplished</w:t>
      </w:r>
      <w:r w:rsidRPr="00B909C9">
        <w:rPr>
          <w:sz w:val="16"/>
        </w:rPr>
        <w:t>," Taleblu added. </w:t>
      </w:r>
    </w:p>
    <w:p w14:paraId="64E80F3D" w14:textId="062A6CE4" w:rsidR="00B909C9" w:rsidRDefault="00B909C9" w:rsidP="00B909C9">
      <w:pPr>
        <w:pStyle w:val="Heading3"/>
      </w:pPr>
      <w:r>
        <w:t>I/L—Diplomacy Fails—</w:t>
      </w:r>
      <w:r w:rsidR="00567EFA">
        <w:t>1AR</w:t>
      </w:r>
      <w:r>
        <w:t xml:space="preserve"> </w:t>
      </w:r>
    </w:p>
    <w:p w14:paraId="34B9E98A" w14:textId="77777777" w:rsidR="00567EFA" w:rsidRDefault="00567EFA" w:rsidP="00567EFA">
      <w:pPr>
        <w:pStyle w:val="Heading4"/>
      </w:pPr>
      <w:r>
        <w:t>Attack on Iran thumps – nuclear proliferation now</w:t>
      </w:r>
    </w:p>
    <w:p w14:paraId="5B412853" w14:textId="77777777" w:rsidR="00567EFA" w:rsidRDefault="00567EFA" w:rsidP="00567EFA">
      <w:r w:rsidRPr="009C7401">
        <w:rPr>
          <w:rStyle w:val="Style13ptBold"/>
        </w:rPr>
        <w:t>Cirincione 25</w:t>
      </w:r>
      <w:r>
        <w:t xml:space="preserve"> - vice-chair of the Center for International Policy Board of Directors (Joseph Cirincione, 6-18-2025, “</w:t>
      </w:r>
    </w:p>
    <w:p w14:paraId="6DB4E625" w14:textId="77777777" w:rsidR="00567EFA" w:rsidRPr="004E3249" w:rsidRDefault="00567EFA" w:rsidP="00567EFA">
      <w:r w:rsidRPr="004E3249">
        <w:t>Iran could still make a nuclear weapon — even if the U.S. strikes”</w:t>
      </w:r>
      <w:r>
        <w:t xml:space="preserve">, </w:t>
      </w:r>
      <w:r w:rsidRPr="004E3249">
        <w:t>https://www.msnbc.com/opinion/msnbc-opinion/iran-israel-us-nuclear-war-risks-rcna213653) // EW</w:t>
      </w:r>
    </w:p>
    <w:p w14:paraId="4FEE0C28" w14:textId="77777777" w:rsidR="00567EFA" w:rsidRPr="004D6C1C" w:rsidRDefault="00567EFA" w:rsidP="00567EFA">
      <w:pPr>
        <w:rPr>
          <w:sz w:val="16"/>
        </w:rPr>
      </w:pPr>
      <w:r w:rsidRPr="004D6C1C">
        <w:rPr>
          <w:sz w:val="16"/>
        </w:rPr>
        <w:t xml:space="preserve">Former Defense Secretary Robert Gates warned in 2012 that an </w:t>
      </w:r>
      <w:r w:rsidRPr="00551D53">
        <w:rPr>
          <w:rStyle w:val="StyleUnderline"/>
          <w:highlight w:val="cyan"/>
        </w:rPr>
        <w:t>attack on Iran</w:t>
      </w:r>
      <w:r w:rsidRPr="00610D7C">
        <w:rPr>
          <w:rStyle w:val="StyleUnderline"/>
        </w:rPr>
        <w:t xml:space="preserve"> “</w:t>
      </w:r>
      <w:r w:rsidRPr="00551D53">
        <w:rPr>
          <w:rStyle w:val="StyleUnderline"/>
          <w:highlight w:val="cyan"/>
        </w:rPr>
        <w:t>would make</w:t>
      </w:r>
      <w:r w:rsidRPr="00551D53">
        <w:rPr>
          <w:rStyle w:val="StyleUnderline"/>
        </w:rPr>
        <w:t xml:space="preserve"> a</w:t>
      </w:r>
      <w:r w:rsidRPr="00610D7C">
        <w:rPr>
          <w:rStyle w:val="StyleUnderline"/>
        </w:rPr>
        <w:t xml:space="preserve"> </w:t>
      </w:r>
      <w:r w:rsidRPr="00551D53">
        <w:rPr>
          <w:rStyle w:val="Emphasis"/>
          <w:highlight w:val="cyan"/>
        </w:rPr>
        <w:t>nuclear-armed Iran inevitable</w:t>
      </w:r>
      <w:r w:rsidRPr="00610D7C">
        <w:rPr>
          <w:rStyle w:val="StyleUnderline"/>
        </w:rPr>
        <w:t>.</w:t>
      </w:r>
      <w:r w:rsidRPr="004D6C1C">
        <w:rPr>
          <w:sz w:val="16"/>
        </w:rPr>
        <w:t xml:space="preserve"> </w:t>
      </w:r>
      <w:r w:rsidRPr="00610D7C">
        <w:rPr>
          <w:rStyle w:val="StyleUnderline"/>
        </w:rPr>
        <w:t>They would just bury the program deeper and make it more covert</w:t>
      </w:r>
      <w:r w:rsidRPr="004D6C1C">
        <w:rPr>
          <w:sz w:val="16"/>
        </w:rPr>
        <w:t>.” Yes, we could damage the nuclear facilities, but what happens then? “The results of an American or Israeli military strike on Iran could, in my view, prove catastrophic, haunting us for generations in that part of the world,” he added.</w:t>
      </w:r>
    </w:p>
    <w:p w14:paraId="7A5537F7" w14:textId="77777777" w:rsidR="00567EFA" w:rsidRPr="004D6C1C" w:rsidRDefault="00567EFA" w:rsidP="00567EFA">
      <w:pPr>
        <w:rPr>
          <w:sz w:val="16"/>
        </w:rPr>
      </w:pPr>
      <w:r w:rsidRPr="004D6C1C">
        <w:rPr>
          <w:sz w:val="16"/>
        </w:rPr>
        <w:t>Gates, the defense secretary under both Presidents George W. Bush and Barack Obama, was not alone. There is a reason that the United States has not gone to war with Iran before. The overwhelming consensus of military and intelligence officials and experts has been that doing so would be a disaster.</w:t>
      </w:r>
    </w:p>
    <w:p w14:paraId="3250EBFA" w14:textId="77777777" w:rsidR="00567EFA" w:rsidRPr="004D6C1C" w:rsidRDefault="00567EFA" w:rsidP="00567EFA">
      <w:pPr>
        <w:rPr>
          <w:sz w:val="16"/>
        </w:rPr>
      </w:pPr>
      <w:r w:rsidRPr="004D6C1C">
        <w:rPr>
          <w:sz w:val="16"/>
        </w:rPr>
        <w:t xml:space="preserve">“President George W. Bush’s administration concluded that </w:t>
      </w:r>
      <w:r w:rsidRPr="00551D53">
        <w:rPr>
          <w:rStyle w:val="StyleUnderline"/>
          <w:highlight w:val="cyan"/>
        </w:rPr>
        <w:t>a</w:t>
      </w:r>
      <w:r w:rsidRPr="00610D7C">
        <w:rPr>
          <w:rStyle w:val="StyleUnderline"/>
        </w:rPr>
        <w:t xml:space="preserve"> military </w:t>
      </w:r>
      <w:r w:rsidRPr="00551D53">
        <w:rPr>
          <w:rStyle w:val="StyleUnderline"/>
          <w:highlight w:val="cyan"/>
        </w:rPr>
        <w:t>strike on Iran’s</w:t>
      </w:r>
      <w:r w:rsidRPr="00610D7C">
        <w:rPr>
          <w:rStyle w:val="StyleUnderline"/>
        </w:rPr>
        <w:t xml:space="preserve"> </w:t>
      </w:r>
      <w:r w:rsidRPr="00551D53">
        <w:rPr>
          <w:rStyle w:val="StyleUnderline"/>
        </w:rPr>
        <w:t xml:space="preserve">nuclear </w:t>
      </w:r>
      <w:r w:rsidRPr="00551D53">
        <w:rPr>
          <w:rStyle w:val="StyleUnderline"/>
          <w:highlight w:val="cyan"/>
        </w:rPr>
        <w:t>facilities</w:t>
      </w:r>
      <w:r w:rsidRPr="00610D7C">
        <w:rPr>
          <w:rStyle w:val="StyleUnderline"/>
        </w:rPr>
        <w:t xml:space="preserve"> would be a bad idea</w:t>
      </w:r>
      <w:r w:rsidRPr="004D6C1C">
        <w:rPr>
          <w:sz w:val="16"/>
        </w:rPr>
        <w:t xml:space="preserve"> — and </w:t>
      </w:r>
      <w:r w:rsidRPr="00551D53">
        <w:rPr>
          <w:rStyle w:val="StyleUnderline"/>
          <w:highlight w:val="cyan"/>
        </w:rPr>
        <w:t>would</w:t>
      </w:r>
      <w:r w:rsidRPr="00610D7C">
        <w:rPr>
          <w:rStyle w:val="StyleUnderline"/>
        </w:rPr>
        <w:t xml:space="preserve"> only </w:t>
      </w:r>
      <w:r w:rsidRPr="00551D53">
        <w:rPr>
          <w:rStyle w:val="StyleUnderline"/>
          <w:highlight w:val="cyan"/>
        </w:rPr>
        <w:t xml:space="preserve">make it </w:t>
      </w:r>
      <w:r w:rsidRPr="00551D53">
        <w:rPr>
          <w:rStyle w:val="Emphasis"/>
          <w:highlight w:val="cyan"/>
        </w:rPr>
        <w:t>harder</w:t>
      </w:r>
      <w:r w:rsidRPr="00551D53">
        <w:rPr>
          <w:rStyle w:val="StyleUnderline"/>
          <w:highlight w:val="cyan"/>
        </w:rPr>
        <w:t xml:space="preserve"> to prevent Iran from going nuclear</w:t>
      </w:r>
      <w:r w:rsidRPr="00610D7C">
        <w:rPr>
          <w:rStyle w:val="StyleUnderline"/>
        </w:rPr>
        <w:t xml:space="preserve"> in the future</w:t>
      </w:r>
      <w:r w:rsidRPr="004D6C1C">
        <w:rPr>
          <w:sz w:val="16"/>
        </w:rPr>
        <w:t>,” former CIA Director Michael Hayden said, also in 2012.</w:t>
      </w:r>
    </w:p>
    <w:p w14:paraId="6579A95D" w14:textId="77777777" w:rsidR="00567EFA" w:rsidRPr="004D6C1C" w:rsidRDefault="00567EFA" w:rsidP="00567EFA">
      <w:pPr>
        <w:rPr>
          <w:sz w:val="16"/>
        </w:rPr>
      </w:pPr>
      <w:r w:rsidRPr="004D6C1C">
        <w:rPr>
          <w:sz w:val="16"/>
        </w:rPr>
        <w:t>“</w:t>
      </w:r>
      <w:r w:rsidRPr="00BA6C90">
        <w:rPr>
          <w:rStyle w:val="StyleUnderline"/>
        </w:rPr>
        <w:t>After you’ve dropped those bombs on those hardened facilities</w:t>
      </w:r>
      <w:r w:rsidRPr="004D6C1C">
        <w:rPr>
          <w:sz w:val="16"/>
        </w:rPr>
        <w:t xml:space="preserve">, what happens next?” former Central Command chief Anthony Zinni asked in 2009. </w:t>
      </w:r>
      <w:r w:rsidRPr="00551D53">
        <w:rPr>
          <w:rStyle w:val="StyleUnderline"/>
          <w:highlight w:val="cyan"/>
        </w:rPr>
        <w:t xml:space="preserve">There could be </w:t>
      </w:r>
      <w:r w:rsidRPr="00551D53">
        <w:rPr>
          <w:rStyle w:val="Emphasis"/>
          <w:highlight w:val="cyan"/>
        </w:rPr>
        <w:t>catastrophic</w:t>
      </w:r>
      <w:r w:rsidRPr="007D7BCA">
        <w:rPr>
          <w:rStyle w:val="Emphasis"/>
        </w:rPr>
        <w:t xml:space="preserve"> economic, political and military </w:t>
      </w:r>
      <w:r w:rsidRPr="00551D53">
        <w:rPr>
          <w:rStyle w:val="Emphasis"/>
          <w:highlight w:val="cyan"/>
        </w:rPr>
        <w:t>consequences</w:t>
      </w:r>
      <w:r w:rsidRPr="00551D53">
        <w:rPr>
          <w:rStyle w:val="StyleUnderline"/>
          <w:highlight w:val="cyan"/>
        </w:rPr>
        <w:t xml:space="preserve"> on a </w:t>
      </w:r>
      <w:r w:rsidRPr="00551D53">
        <w:rPr>
          <w:rStyle w:val="Emphasis"/>
          <w:highlight w:val="cyan"/>
        </w:rPr>
        <w:t>global scale</w:t>
      </w:r>
      <w:r w:rsidRPr="004D6C1C">
        <w:rPr>
          <w:sz w:val="16"/>
        </w:rPr>
        <w:t xml:space="preserve">. </w:t>
      </w:r>
      <w:r w:rsidRPr="00BA6C90">
        <w:rPr>
          <w:rStyle w:val="StyleUnderline"/>
        </w:rPr>
        <w:t>The nuclear consequences alone should terrify us.</w:t>
      </w:r>
    </w:p>
    <w:p w14:paraId="076342EF" w14:textId="77777777" w:rsidR="00567EFA" w:rsidRPr="004D6C1C" w:rsidRDefault="00567EFA" w:rsidP="00567EFA">
      <w:pPr>
        <w:rPr>
          <w:sz w:val="16"/>
        </w:rPr>
      </w:pPr>
      <w:r w:rsidRPr="004D6C1C">
        <w:rPr>
          <w:sz w:val="16"/>
        </w:rPr>
        <w:t>It is possible that U.S. strikes on Iran’s nuclear sites, coupled with Israel’s sustained bombing of Iranian political and economic targets, could cause the Iranian government to collapse, or agree to President Donald Trump’s demand for “unconditional surrender.”</w:t>
      </w:r>
    </w:p>
    <w:p w14:paraId="060B7EC1" w14:textId="77777777" w:rsidR="00567EFA" w:rsidRPr="004D6C1C" w:rsidRDefault="00567EFA" w:rsidP="00567EFA">
      <w:pPr>
        <w:rPr>
          <w:sz w:val="16"/>
        </w:rPr>
      </w:pPr>
      <w:r w:rsidRPr="004D6C1C">
        <w:rPr>
          <w:sz w:val="16"/>
        </w:rPr>
        <w:t xml:space="preserve">But </w:t>
      </w:r>
      <w:r w:rsidRPr="00551D53">
        <w:rPr>
          <w:rStyle w:val="StyleUnderline"/>
          <w:highlight w:val="cyan"/>
        </w:rPr>
        <w:t>it is</w:t>
      </w:r>
      <w:r w:rsidRPr="00BA6C90">
        <w:rPr>
          <w:rStyle w:val="StyleUnderline"/>
        </w:rPr>
        <w:t xml:space="preserve"> more </w:t>
      </w:r>
      <w:r w:rsidRPr="00551D53">
        <w:rPr>
          <w:rStyle w:val="StyleUnderline"/>
          <w:highlight w:val="cyan"/>
        </w:rPr>
        <w:t>likely that Iran</w:t>
      </w:r>
      <w:r w:rsidRPr="00BA6C90">
        <w:rPr>
          <w:rStyle w:val="StyleUnderline"/>
        </w:rPr>
        <w:t xml:space="preserve"> could </w:t>
      </w:r>
      <w:r w:rsidRPr="00551D53">
        <w:rPr>
          <w:rStyle w:val="StyleUnderline"/>
          <w:highlight w:val="cyan"/>
        </w:rPr>
        <w:t>race to build</w:t>
      </w:r>
      <w:r w:rsidRPr="00BA6C90">
        <w:rPr>
          <w:rStyle w:val="StyleUnderline"/>
        </w:rPr>
        <w:t xml:space="preserve"> </w:t>
      </w:r>
      <w:r w:rsidRPr="00551D53">
        <w:rPr>
          <w:rStyle w:val="StyleUnderline"/>
          <w:highlight w:val="cyan"/>
        </w:rPr>
        <w:t>nuclear weapons</w:t>
      </w:r>
      <w:r w:rsidRPr="00BA6C90">
        <w:rPr>
          <w:rStyle w:val="StyleUnderline"/>
        </w:rPr>
        <w:t>.</w:t>
      </w:r>
      <w:r w:rsidRPr="004D6C1C">
        <w:rPr>
          <w:sz w:val="16"/>
        </w:rPr>
        <w:t xml:space="preserve"> </w:t>
      </w:r>
      <w:r w:rsidRPr="00551D53">
        <w:rPr>
          <w:rStyle w:val="StyleUnderline"/>
          <w:highlight w:val="cyan"/>
        </w:rPr>
        <w:t>It could produce</w:t>
      </w:r>
      <w:r w:rsidRPr="00BA6C90">
        <w:rPr>
          <w:rStyle w:val="StyleUnderline"/>
        </w:rPr>
        <w:t xml:space="preserve"> enough uranium for the cores of </w:t>
      </w:r>
      <w:r w:rsidRPr="00551D53">
        <w:rPr>
          <w:rStyle w:val="Emphasis"/>
          <w:highlight w:val="cyan"/>
        </w:rPr>
        <w:t>10 bombs</w:t>
      </w:r>
      <w:r w:rsidRPr="004D6C1C">
        <w:rPr>
          <w:sz w:val="16"/>
        </w:rPr>
        <w:t xml:space="preserve"> in a matter of days. It is unknown how long it would then take to turn the uranium into metal, shape it into weapons and then assemble it into one or more devices. U.S. intelligence agencies have assessed that it would take a year or more, but </w:t>
      </w:r>
      <w:r w:rsidRPr="00BA6C90">
        <w:rPr>
          <w:rStyle w:val="StyleUnderline"/>
        </w:rPr>
        <w:t xml:space="preserve">Iran could find shortcuts and do it </w:t>
      </w:r>
      <w:r w:rsidRPr="00551D53">
        <w:rPr>
          <w:rStyle w:val="StyleUnderline"/>
          <w:highlight w:val="cyan"/>
        </w:rPr>
        <w:t xml:space="preserve">as little as </w:t>
      </w:r>
      <w:r w:rsidRPr="00551D53">
        <w:rPr>
          <w:rStyle w:val="Emphasis"/>
          <w:highlight w:val="cyan"/>
        </w:rPr>
        <w:t>three to five weeks</w:t>
      </w:r>
      <w:r w:rsidRPr="00BA6C90">
        <w:rPr>
          <w:rStyle w:val="StyleUnderline"/>
        </w:rPr>
        <w:t xml:space="preserve"> — as China did in 1964.</w:t>
      </w:r>
    </w:p>
    <w:p w14:paraId="020A60DF" w14:textId="77777777" w:rsidR="00567EFA" w:rsidRPr="004D6C1C" w:rsidRDefault="00567EFA" w:rsidP="00567EFA">
      <w:pPr>
        <w:rPr>
          <w:sz w:val="16"/>
        </w:rPr>
      </w:pPr>
      <w:r w:rsidRPr="00BA6C90">
        <w:rPr>
          <w:rStyle w:val="StyleUnderline"/>
        </w:rPr>
        <w:t>Iran</w:t>
      </w:r>
      <w:r w:rsidRPr="004D6C1C">
        <w:rPr>
          <w:sz w:val="16"/>
        </w:rPr>
        <w:t xml:space="preserve"> does not have to create a modern, sophisticated warhead that could fit on the tip of a missile. </w:t>
      </w:r>
      <w:r w:rsidRPr="00BA6C90">
        <w:rPr>
          <w:rStyle w:val="StyleUnderline"/>
        </w:rPr>
        <w:t>It could assemble a crude device that resembles the bomb the United States used to destroy Hiroshima 80 years ago.</w:t>
      </w:r>
      <w:r w:rsidRPr="004D6C1C">
        <w:rPr>
          <w:sz w:val="16"/>
        </w:rPr>
        <w:t xml:space="preserve"> It could put that bomb in a plane, a truck or the belly of a cargo ship and smuggle it into the territory of a U.S. ally, or America itself.</w:t>
      </w:r>
    </w:p>
    <w:p w14:paraId="63330BAC" w14:textId="77777777" w:rsidR="00567EFA" w:rsidRPr="004D6C1C" w:rsidRDefault="00567EFA" w:rsidP="00567EFA">
      <w:pPr>
        <w:rPr>
          <w:sz w:val="16"/>
        </w:rPr>
      </w:pPr>
      <w:r w:rsidRPr="004D6C1C">
        <w:rPr>
          <w:sz w:val="16"/>
        </w:rPr>
        <w:t>Iran might also explode a bomb in its own deserts, demonstrating that it has now become a nuclear power, and threaten to use it unless Israel and the United States stop their attacks. This would be in addition to other potential actions that officials and experts have long predicted, such as closing the Strait of Hormuz, cutting off one-fifth of the world’s oil supplies and triggering a global recession; attacking U.S. troops in the region; and terrorist attacks on U.S. interests and economic targets around the world.</w:t>
      </w:r>
    </w:p>
    <w:p w14:paraId="3853BC53" w14:textId="77777777" w:rsidR="00567EFA" w:rsidRPr="00BA6C90" w:rsidRDefault="00567EFA" w:rsidP="00567EFA">
      <w:pPr>
        <w:rPr>
          <w:rStyle w:val="StyleUnderline"/>
        </w:rPr>
      </w:pPr>
      <w:r w:rsidRPr="004D6C1C">
        <w:rPr>
          <w:sz w:val="16"/>
        </w:rPr>
        <w:t xml:space="preserve">It is worth remembering that the </w:t>
      </w:r>
      <w:r w:rsidRPr="00BA6C90">
        <w:rPr>
          <w:rStyle w:val="StyleUnderline"/>
        </w:rPr>
        <w:t>nuclear risks do not just stem from Iran.</w:t>
      </w:r>
      <w:r w:rsidRPr="004D6C1C">
        <w:rPr>
          <w:sz w:val="16"/>
        </w:rPr>
        <w:t xml:space="preserve"> </w:t>
      </w:r>
      <w:r w:rsidRPr="00BA6C90">
        <w:rPr>
          <w:rStyle w:val="StyleUnderline"/>
        </w:rPr>
        <w:t>Of the three countries involved in this war, two are nuclear-armed nations</w:t>
      </w:r>
      <w:r w:rsidRPr="004D6C1C">
        <w:rPr>
          <w:sz w:val="16"/>
        </w:rPr>
        <w:t xml:space="preserve">. If Iranian missiles were to kill hundreds in Tel Aviv, would Israel decide to launch its nuclear-tipped missiles on Tehran? Or if the Iranians sink one of the three U.S. carriers now heading to the region, would Trump cross the nuclear line? We have been fortunate that </w:t>
      </w:r>
      <w:r w:rsidRPr="00BA6C90">
        <w:rPr>
          <w:rStyle w:val="StyleUnderline"/>
        </w:rPr>
        <w:t xml:space="preserve">no nation has used a nuclear weapon in combat in 80 years. </w:t>
      </w:r>
      <w:r w:rsidRPr="007D7BCA">
        <w:rPr>
          <w:rStyle w:val="Emphasis"/>
        </w:rPr>
        <w:t>This war could end that streak.</w:t>
      </w:r>
    </w:p>
    <w:p w14:paraId="7F6C89C6" w14:textId="77777777" w:rsidR="00567EFA" w:rsidRPr="004D6C1C" w:rsidRDefault="00567EFA" w:rsidP="00567EFA">
      <w:pPr>
        <w:rPr>
          <w:sz w:val="16"/>
        </w:rPr>
      </w:pPr>
      <w:r w:rsidRPr="00551D53">
        <w:rPr>
          <w:rStyle w:val="StyleUnderline"/>
          <w:highlight w:val="cyan"/>
        </w:rPr>
        <w:t>Even if</w:t>
      </w:r>
      <w:r w:rsidRPr="004D6C1C">
        <w:rPr>
          <w:rStyle w:val="StyleUnderline"/>
        </w:rPr>
        <w:t xml:space="preserve"> the </w:t>
      </w:r>
      <w:r w:rsidRPr="00551D53">
        <w:rPr>
          <w:rStyle w:val="StyleUnderline"/>
          <w:highlight w:val="cyan"/>
        </w:rPr>
        <w:t>attacks on Iran succeed</w:t>
      </w:r>
      <w:r w:rsidRPr="004D6C1C">
        <w:rPr>
          <w:sz w:val="16"/>
        </w:rPr>
        <w:t xml:space="preserve"> — if Iranian centrifuges and uranium stocks are destroyed — </w:t>
      </w:r>
      <w:r w:rsidRPr="00551D53">
        <w:rPr>
          <w:rStyle w:val="Emphasis"/>
          <w:highlight w:val="cyan"/>
        </w:rPr>
        <w:t>nuclear risks will multiply</w:t>
      </w:r>
      <w:r w:rsidRPr="004D6C1C">
        <w:rPr>
          <w:sz w:val="16"/>
        </w:rPr>
        <w:t>.</w:t>
      </w:r>
    </w:p>
    <w:p w14:paraId="01EE7808" w14:textId="77777777" w:rsidR="00567EFA" w:rsidRPr="004D6C1C" w:rsidRDefault="00567EFA" w:rsidP="00567EFA">
      <w:pPr>
        <w:rPr>
          <w:sz w:val="16"/>
        </w:rPr>
      </w:pPr>
      <w:r w:rsidRPr="00551D53">
        <w:rPr>
          <w:rStyle w:val="StyleUnderline"/>
          <w:highlight w:val="cyan"/>
        </w:rPr>
        <w:t>Nations</w:t>
      </w:r>
      <w:r w:rsidRPr="004D6C1C">
        <w:rPr>
          <w:rStyle w:val="StyleUnderline"/>
        </w:rPr>
        <w:t xml:space="preserve"> around the world may </w:t>
      </w:r>
      <w:r w:rsidRPr="00551D53">
        <w:rPr>
          <w:rStyle w:val="StyleUnderline"/>
          <w:highlight w:val="cyan"/>
        </w:rPr>
        <w:t>conclude that only</w:t>
      </w:r>
      <w:r w:rsidRPr="004D6C1C">
        <w:rPr>
          <w:rStyle w:val="StyleUnderline"/>
        </w:rPr>
        <w:t xml:space="preserve"> </w:t>
      </w:r>
      <w:r w:rsidRPr="00551D53">
        <w:rPr>
          <w:rStyle w:val="StyleUnderline"/>
          <w:highlight w:val="cyan"/>
        </w:rPr>
        <w:t>a nuclear weapon</w:t>
      </w:r>
      <w:r w:rsidRPr="004D6C1C">
        <w:rPr>
          <w:rStyle w:val="StyleUnderline"/>
        </w:rPr>
        <w:t xml:space="preserve"> </w:t>
      </w:r>
      <w:r w:rsidRPr="00551D53">
        <w:rPr>
          <w:rStyle w:val="StyleUnderline"/>
          <w:highlight w:val="cyan"/>
        </w:rPr>
        <w:t>can</w:t>
      </w:r>
      <w:r w:rsidRPr="004D6C1C">
        <w:rPr>
          <w:rStyle w:val="StyleUnderline"/>
        </w:rPr>
        <w:t xml:space="preserve"> </w:t>
      </w:r>
      <w:r w:rsidRPr="00551D53">
        <w:rPr>
          <w:rStyle w:val="StyleUnderline"/>
          <w:highlight w:val="cyan"/>
        </w:rPr>
        <w:t>save them from</w:t>
      </w:r>
      <w:r w:rsidRPr="004D6C1C">
        <w:rPr>
          <w:rStyle w:val="StyleUnderline"/>
        </w:rPr>
        <w:t xml:space="preserve"> conventional military </w:t>
      </w:r>
      <w:r w:rsidRPr="00551D53">
        <w:rPr>
          <w:rStyle w:val="StyleUnderline"/>
          <w:highlight w:val="cyan"/>
        </w:rPr>
        <w:t>attack</w:t>
      </w:r>
      <w:r w:rsidRPr="004D6C1C">
        <w:rPr>
          <w:sz w:val="16"/>
        </w:rPr>
        <w:t>. Right now, our own European allies worry that Trump’s retreat from fully supporting Ukraine — and budding alliance with Russia — means that if the U.S. nuclear umbrella no longer protects them, then they had better build their own.</w:t>
      </w:r>
    </w:p>
    <w:p w14:paraId="347F6B34" w14:textId="77777777" w:rsidR="00567EFA" w:rsidRPr="004D6C1C" w:rsidRDefault="00567EFA" w:rsidP="00567EFA">
      <w:pPr>
        <w:rPr>
          <w:sz w:val="16"/>
        </w:rPr>
      </w:pPr>
      <w:r w:rsidRPr="00551D53">
        <w:rPr>
          <w:rStyle w:val="StyleUnderline"/>
          <w:highlight w:val="cyan"/>
        </w:rPr>
        <w:t>War with Iran</w:t>
      </w:r>
      <w:r w:rsidRPr="004D6C1C">
        <w:rPr>
          <w:rStyle w:val="StyleUnderline"/>
        </w:rPr>
        <w:t xml:space="preserve"> may also </w:t>
      </w:r>
      <w:r w:rsidRPr="00551D53">
        <w:rPr>
          <w:rStyle w:val="StyleUnderline"/>
          <w:highlight w:val="cyan"/>
        </w:rPr>
        <w:t xml:space="preserve">be the </w:t>
      </w:r>
      <w:r w:rsidRPr="00551D53">
        <w:rPr>
          <w:rStyle w:val="Emphasis"/>
          <w:highlight w:val="cyan"/>
        </w:rPr>
        <w:t>final blow</w:t>
      </w:r>
      <w:r w:rsidRPr="007D7BCA">
        <w:rPr>
          <w:rStyle w:val="Emphasis"/>
        </w:rPr>
        <w:t xml:space="preserve"> </w:t>
      </w:r>
      <w:r w:rsidRPr="00551D53">
        <w:rPr>
          <w:rStyle w:val="StyleUnderline"/>
          <w:highlight w:val="cyan"/>
        </w:rPr>
        <w:t>to</w:t>
      </w:r>
      <w:r w:rsidRPr="004D6C1C">
        <w:rPr>
          <w:rStyle w:val="StyleUnderline"/>
        </w:rPr>
        <w:t xml:space="preserve"> the already tottering </w:t>
      </w:r>
      <w:r w:rsidRPr="00551D53">
        <w:rPr>
          <w:rStyle w:val="StyleUnderline"/>
          <w:highlight w:val="cyan"/>
        </w:rPr>
        <w:t>nuclear nonproliferation regime</w:t>
      </w:r>
      <w:r w:rsidRPr="004D6C1C">
        <w:rPr>
          <w:rStyle w:val="StyleUnderline"/>
        </w:rPr>
        <w:t>.</w:t>
      </w:r>
      <w:r w:rsidRPr="004D6C1C">
        <w:rPr>
          <w:sz w:val="16"/>
        </w:rPr>
        <w:t xml:space="preserve"> President George W. </w:t>
      </w:r>
      <w:r w:rsidRPr="004D6C1C">
        <w:rPr>
          <w:rStyle w:val="StyleUnderline"/>
        </w:rPr>
        <w:t>Bush</w:t>
      </w:r>
      <w:r w:rsidRPr="004D6C1C">
        <w:rPr>
          <w:sz w:val="16"/>
        </w:rPr>
        <w:t xml:space="preserve"> began </w:t>
      </w:r>
      <w:r w:rsidRPr="004D6C1C">
        <w:rPr>
          <w:rStyle w:val="StyleUnderline"/>
        </w:rPr>
        <w:t>weakening the nuclear guardrails</w:t>
      </w:r>
      <w:r w:rsidRPr="004D6C1C">
        <w:rPr>
          <w:sz w:val="16"/>
        </w:rPr>
        <w:t xml:space="preserve"> when he </w:t>
      </w:r>
      <w:r w:rsidRPr="004D6C1C">
        <w:rPr>
          <w:rStyle w:val="StyleUnderline"/>
        </w:rPr>
        <w:t>withdrew from the Anti-Ballistic Missile Treaty in 2002</w:t>
      </w:r>
      <w:r w:rsidRPr="004D6C1C">
        <w:rPr>
          <w:sz w:val="16"/>
        </w:rPr>
        <w:t xml:space="preserve"> (promising a national missile shield that never materialized), and withdr</w:t>
      </w:r>
      <w:r w:rsidRPr="004D6C1C">
        <w:rPr>
          <w:rStyle w:val="StyleUnderline"/>
        </w:rPr>
        <w:t>awing from the 1994 agreement that had blocked North Korea’s nuclear program</w:t>
      </w:r>
      <w:r w:rsidRPr="004D6C1C">
        <w:rPr>
          <w:sz w:val="16"/>
        </w:rPr>
        <w:t xml:space="preserve"> (now fully developed, including missiles that can hit the United States).</w:t>
      </w:r>
    </w:p>
    <w:p w14:paraId="17406863" w14:textId="77777777" w:rsidR="00567EFA" w:rsidRPr="004D6C1C" w:rsidRDefault="00567EFA" w:rsidP="00567EFA">
      <w:pPr>
        <w:rPr>
          <w:sz w:val="16"/>
        </w:rPr>
      </w:pPr>
      <w:r w:rsidRPr="00551D53">
        <w:rPr>
          <w:rStyle w:val="StyleUnderline"/>
          <w:highlight w:val="cyan"/>
        </w:rPr>
        <w:t>Trump and</w:t>
      </w:r>
      <w:r w:rsidRPr="004D6C1C">
        <w:rPr>
          <w:sz w:val="16"/>
        </w:rPr>
        <w:t xml:space="preserve"> Russian President Vladimir </w:t>
      </w:r>
      <w:r w:rsidRPr="00551D53">
        <w:rPr>
          <w:rStyle w:val="StyleUnderline"/>
          <w:highlight w:val="cyan"/>
        </w:rPr>
        <w:t>Putin</w:t>
      </w:r>
      <w:r w:rsidRPr="004D6C1C">
        <w:rPr>
          <w:rStyle w:val="StyleUnderline"/>
        </w:rPr>
        <w:t xml:space="preserve"> accelerated the disintegration</w:t>
      </w:r>
      <w:r w:rsidRPr="004D6C1C">
        <w:rPr>
          <w:sz w:val="16"/>
        </w:rPr>
        <w:t xml:space="preserve"> of global nuclear norms </w:t>
      </w:r>
      <w:r w:rsidRPr="004D6C1C">
        <w:rPr>
          <w:rStyle w:val="StyleUnderline"/>
        </w:rPr>
        <w:t xml:space="preserve">by </w:t>
      </w:r>
      <w:r w:rsidRPr="00551D53">
        <w:rPr>
          <w:rStyle w:val="StyleUnderline"/>
          <w:highlight w:val="cyan"/>
        </w:rPr>
        <w:t>withdrawing</w:t>
      </w:r>
      <w:r w:rsidRPr="004D6C1C">
        <w:rPr>
          <w:rStyle w:val="StyleUnderline"/>
        </w:rPr>
        <w:t xml:space="preserve"> </w:t>
      </w:r>
      <w:r w:rsidRPr="00551D53">
        <w:rPr>
          <w:rStyle w:val="StyleUnderline"/>
          <w:highlight w:val="cyan"/>
        </w:rPr>
        <w:t>from</w:t>
      </w:r>
      <w:r w:rsidRPr="004D6C1C">
        <w:rPr>
          <w:rStyle w:val="StyleUnderline"/>
        </w:rPr>
        <w:t xml:space="preserve"> three other </w:t>
      </w:r>
      <w:r w:rsidRPr="00551D53">
        <w:rPr>
          <w:rStyle w:val="StyleUnderline"/>
          <w:highlight w:val="cyan"/>
        </w:rPr>
        <w:t>agreements</w:t>
      </w:r>
      <w:r w:rsidRPr="004D6C1C">
        <w:rPr>
          <w:rStyle w:val="StyleUnderline"/>
        </w:rPr>
        <w:t xml:space="preserve">. The </w:t>
      </w:r>
      <w:r w:rsidRPr="00551D53">
        <w:rPr>
          <w:rStyle w:val="StyleUnderline"/>
          <w:highlight w:val="cyan"/>
        </w:rPr>
        <w:t>sole</w:t>
      </w:r>
      <w:r w:rsidRPr="004D6C1C">
        <w:rPr>
          <w:rStyle w:val="StyleUnderline"/>
        </w:rPr>
        <w:t xml:space="preserve"> remaining </w:t>
      </w:r>
      <w:r w:rsidRPr="00551D53">
        <w:rPr>
          <w:rStyle w:val="StyleUnderline"/>
          <w:highlight w:val="cyan"/>
        </w:rPr>
        <w:t>treaty</w:t>
      </w:r>
      <w:r w:rsidRPr="004D6C1C">
        <w:rPr>
          <w:sz w:val="16"/>
        </w:rPr>
        <w:t xml:space="preserve"> limiting nuclear arms, the New START treaty, </w:t>
      </w:r>
      <w:r w:rsidRPr="00551D53">
        <w:rPr>
          <w:rStyle w:val="StyleUnderline"/>
          <w:highlight w:val="cyan"/>
        </w:rPr>
        <w:t>expires next year</w:t>
      </w:r>
      <w:r w:rsidRPr="004D6C1C">
        <w:rPr>
          <w:rStyle w:val="StyleUnderline"/>
        </w:rPr>
        <w:t xml:space="preserve"> with </w:t>
      </w:r>
      <w:r w:rsidRPr="007D7BCA">
        <w:rPr>
          <w:rStyle w:val="Emphasis"/>
        </w:rPr>
        <w:t>no replacement in sight</w:t>
      </w:r>
      <w:r w:rsidRPr="004D6C1C">
        <w:rPr>
          <w:rStyle w:val="StyleUnderline"/>
        </w:rPr>
        <w:t>.</w:t>
      </w:r>
    </w:p>
    <w:p w14:paraId="1CF154D1" w14:textId="77777777" w:rsidR="00567EFA" w:rsidRPr="004D6C1C" w:rsidRDefault="00567EFA" w:rsidP="00567EFA">
      <w:pPr>
        <w:rPr>
          <w:sz w:val="16"/>
        </w:rPr>
      </w:pPr>
      <w:r w:rsidRPr="00551D53">
        <w:rPr>
          <w:rStyle w:val="StyleUnderline"/>
          <w:highlight w:val="cyan"/>
        </w:rPr>
        <w:t>This</w:t>
      </w:r>
      <w:r w:rsidRPr="004D6C1C">
        <w:rPr>
          <w:rStyle w:val="StyleUnderline"/>
        </w:rPr>
        <w:t xml:space="preserve"> war </w:t>
      </w:r>
      <w:r w:rsidRPr="004D6C1C">
        <w:rPr>
          <w:sz w:val="16"/>
        </w:rPr>
        <w:t xml:space="preserve">could </w:t>
      </w:r>
      <w:r w:rsidRPr="00551D53">
        <w:rPr>
          <w:rStyle w:val="StyleUnderline"/>
          <w:highlight w:val="cyan"/>
        </w:rPr>
        <w:t>cause</w:t>
      </w:r>
      <w:r w:rsidRPr="004D6C1C">
        <w:rPr>
          <w:rStyle w:val="StyleUnderline"/>
        </w:rPr>
        <w:t xml:space="preserve"> </w:t>
      </w:r>
      <w:r w:rsidRPr="00551D53">
        <w:rPr>
          <w:rStyle w:val="StyleUnderline"/>
        </w:rPr>
        <w:t xml:space="preserve">many </w:t>
      </w:r>
      <w:r w:rsidRPr="00551D53">
        <w:rPr>
          <w:rStyle w:val="StyleUnderline"/>
          <w:highlight w:val="cyan"/>
        </w:rPr>
        <w:t>countries</w:t>
      </w:r>
      <w:r w:rsidRPr="004D6C1C">
        <w:rPr>
          <w:rStyle w:val="StyleUnderline"/>
        </w:rPr>
        <w:t xml:space="preserve"> in Europe and Asia </w:t>
      </w:r>
      <w:r w:rsidRPr="00551D53">
        <w:rPr>
          <w:rStyle w:val="StyleUnderline"/>
          <w:highlight w:val="cyan"/>
        </w:rPr>
        <w:t>to</w:t>
      </w:r>
      <w:r w:rsidRPr="004D6C1C">
        <w:rPr>
          <w:sz w:val="16"/>
        </w:rPr>
        <w:t xml:space="preserve"> conclude that they must </w:t>
      </w:r>
      <w:r w:rsidRPr="00551D53">
        <w:rPr>
          <w:rStyle w:val="StyleUnderline"/>
          <w:highlight w:val="cyan"/>
        </w:rPr>
        <w:t>pull out of</w:t>
      </w:r>
      <w:r w:rsidRPr="004D6C1C">
        <w:rPr>
          <w:rStyle w:val="StyleUnderline"/>
        </w:rPr>
        <w:t xml:space="preserve"> the </w:t>
      </w:r>
      <w:r w:rsidRPr="00551D53">
        <w:rPr>
          <w:rStyle w:val="StyleUnderline"/>
          <w:highlight w:val="cyan"/>
        </w:rPr>
        <w:t>N</w:t>
      </w:r>
      <w:r w:rsidRPr="00551D53">
        <w:rPr>
          <w:rStyle w:val="StyleUnderline"/>
        </w:rPr>
        <w:t>uclear Non-</w:t>
      </w:r>
      <w:r w:rsidRPr="00551D53">
        <w:rPr>
          <w:rStyle w:val="StyleUnderline"/>
          <w:highlight w:val="cyan"/>
        </w:rPr>
        <w:t>P</w:t>
      </w:r>
      <w:r w:rsidRPr="00551D53">
        <w:rPr>
          <w:rStyle w:val="StyleUnderline"/>
        </w:rPr>
        <w:t xml:space="preserve">roliferation </w:t>
      </w:r>
      <w:r w:rsidRPr="00551D53">
        <w:rPr>
          <w:rStyle w:val="StyleUnderline"/>
          <w:highlight w:val="cyan"/>
        </w:rPr>
        <w:t>T</w:t>
      </w:r>
      <w:r w:rsidRPr="00551D53">
        <w:rPr>
          <w:rStyle w:val="StyleUnderline"/>
        </w:rPr>
        <w:t>reaty</w:t>
      </w:r>
      <w:r w:rsidRPr="004D6C1C">
        <w:rPr>
          <w:sz w:val="16"/>
        </w:rPr>
        <w:t>, ending five decades of nuclear restraint. We would be plunged back into the nuclear anarchy of the 1950s and 1960s when dozens of countries had nuclear weapons programs.</w:t>
      </w:r>
    </w:p>
    <w:p w14:paraId="714F87E6" w14:textId="77777777" w:rsidR="00567EFA" w:rsidRPr="004D6C1C" w:rsidRDefault="00567EFA" w:rsidP="00567EFA">
      <w:pPr>
        <w:rPr>
          <w:sz w:val="16"/>
        </w:rPr>
      </w:pPr>
      <w:r w:rsidRPr="004D6C1C">
        <w:rPr>
          <w:sz w:val="16"/>
        </w:rPr>
        <w:t xml:space="preserve">These are the kind of “possible unintended consequences of a strike” that former Chairman of the Joint Chiefs Adm. Mike Mullen warned about in 2009. Yet, we have had nothing like the sustained, serious debates that accompanied previous Iranian crises. </w:t>
      </w:r>
      <w:r w:rsidRPr="00551D53">
        <w:rPr>
          <w:rStyle w:val="Emphasis"/>
          <w:highlight w:val="cyan"/>
        </w:rPr>
        <w:t>Trump acts alone</w:t>
      </w:r>
      <w:r w:rsidRPr="004D6C1C">
        <w:rPr>
          <w:rStyle w:val="StyleUnderline"/>
        </w:rPr>
        <w:t xml:space="preserve">, </w:t>
      </w:r>
      <w:r w:rsidRPr="00551D53">
        <w:rPr>
          <w:rStyle w:val="StyleUnderline"/>
          <w:highlight w:val="cyan"/>
        </w:rPr>
        <w:t>ignoring advice and</w:t>
      </w:r>
      <w:r w:rsidRPr="004D6C1C">
        <w:rPr>
          <w:rStyle w:val="StyleUnderline"/>
        </w:rPr>
        <w:t xml:space="preserve"> the </w:t>
      </w:r>
      <w:r w:rsidRPr="00551D53">
        <w:rPr>
          <w:rStyle w:val="StyleUnderline"/>
          <w:highlight w:val="cyan"/>
        </w:rPr>
        <w:t>Constitution</w:t>
      </w:r>
      <w:r w:rsidRPr="004D6C1C">
        <w:rPr>
          <w:rStyle w:val="StyleUnderline"/>
        </w:rPr>
        <w:t xml:space="preserve"> to decide if he “may or may not” attack.</w:t>
      </w:r>
    </w:p>
    <w:p w14:paraId="131D88AE" w14:textId="77777777" w:rsidR="00567EFA" w:rsidRPr="004D6C1C" w:rsidRDefault="00567EFA" w:rsidP="00567EFA">
      <w:pPr>
        <w:rPr>
          <w:rStyle w:val="StyleUnderline"/>
        </w:rPr>
      </w:pPr>
      <w:r w:rsidRPr="004D6C1C">
        <w:rPr>
          <w:sz w:val="16"/>
        </w:rPr>
        <w:t xml:space="preserve">With </w:t>
      </w:r>
      <w:r w:rsidRPr="00551D53">
        <w:rPr>
          <w:rStyle w:val="StyleUnderline"/>
          <w:highlight w:val="cyan"/>
        </w:rPr>
        <w:t>three unstable</w:t>
      </w:r>
      <w:r w:rsidRPr="004D6C1C">
        <w:rPr>
          <w:rStyle w:val="StyleUnderline"/>
        </w:rPr>
        <w:t xml:space="preserve">, unpopular </w:t>
      </w:r>
      <w:r w:rsidRPr="00551D53">
        <w:rPr>
          <w:rStyle w:val="StyleUnderline"/>
          <w:highlight w:val="cyan"/>
        </w:rPr>
        <w:t>leaders facing off</w:t>
      </w:r>
      <w:r w:rsidRPr="004D6C1C">
        <w:rPr>
          <w:sz w:val="16"/>
        </w:rPr>
        <w:t xml:space="preserve">, the stakes could not be higher, </w:t>
      </w:r>
      <w:r w:rsidRPr="004D6C1C">
        <w:rPr>
          <w:rStyle w:val="StyleUnderline"/>
        </w:rPr>
        <w:t xml:space="preserve">the </w:t>
      </w:r>
      <w:r w:rsidRPr="00551D53">
        <w:rPr>
          <w:rStyle w:val="StyleUnderline"/>
          <w:highlight w:val="cyan"/>
        </w:rPr>
        <w:t xml:space="preserve">consequences </w:t>
      </w:r>
      <w:r w:rsidRPr="00551D53">
        <w:rPr>
          <w:rStyle w:val="Emphasis"/>
          <w:highlight w:val="cyan"/>
        </w:rPr>
        <w:t>more unpredictable</w:t>
      </w:r>
      <w:r w:rsidRPr="004D6C1C">
        <w:rPr>
          <w:sz w:val="16"/>
        </w:rPr>
        <w:t xml:space="preserve">. We are rolling the nuclear dice. </w:t>
      </w:r>
      <w:r w:rsidRPr="007D7BCA">
        <w:rPr>
          <w:rStyle w:val="Emphasis"/>
        </w:rPr>
        <w:t>This is unlikely to end well</w:t>
      </w:r>
      <w:r w:rsidRPr="004D6C1C">
        <w:rPr>
          <w:rStyle w:val="StyleUnderline"/>
        </w:rPr>
        <w:t>.</w:t>
      </w:r>
    </w:p>
    <w:p w14:paraId="6F113414" w14:textId="77777777" w:rsidR="00567EFA" w:rsidRDefault="00567EFA" w:rsidP="00567EFA"/>
    <w:p w14:paraId="0207DE4D" w14:textId="77777777" w:rsidR="00567EFA" w:rsidRPr="00C30E14" w:rsidRDefault="00567EFA" w:rsidP="00567EFA"/>
    <w:p w14:paraId="0F83737F" w14:textId="2ACA76B1" w:rsidR="003419E2" w:rsidRPr="00B909C9" w:rsidRDefault="00B909C9" w:rsidP="003419E2">
      <w:pPr>
        <w:pStyle w:val="Heading4"/>
      </w:pPr>
      <w:r>
        <w:t>We’ve passed the point of no return</w:t>
      </w:r>
    </w:p>
    <w:p w14:paraId="40F285D6" w14:textId="538A31E6" w:rsidR="003419E2" w:rsidRPr="00410D33" w:rsidRDefault="003419E2" w:rsidP="003419E2">
      <w:r w:rsidRPr="00410D33">
        <w:t xml:space="preserve">Miranda </w:t>
      </w:r>
      <w:r w:rsidRPr="00410D33">
        <w:rPr>
          <w:rStyle w:val="Style13ptBold"/>
        </w:rPr>
        <w:t>Jeyaretnam</w:t>
      </w:r>
      <w:r w:rsidRPr="00410D33">
        <w:t xml:space="preserve">, </w:t>
      </w:r>
      <w:r w:rsidRPr="00410D33">
        <w:rPr>
          <w:rStyle w:val="Style13ptBold"/>
        </w:rPr>
        <w:t xml:space="preserve">06-25-25 </w:t>
      </w:r>
      <w:r w:rsidRPr="00410D33">
        <w:t xml:space="preserve">– Miranda Jeyaretnam is an </w:t>
      </w:r>
      <w:r w:rsidRPr="00410D33">
        <w:rPr>
          <w:color w:val="1B1B1B"/>
          <w:shd w:val="clear" w:color="auto" w:fill="FFFCF8"/>
        </w:rPr>
        <w:t>editorial fellow at TIME; she covers general news around the world.</w:t>
      </w:r>
      <w:r w:rsidRPr="00410D33">
        <w:t xml:space="preserve"> “How Bombing Iran May Have Made Nuclear Diplomacy Much Harder” </w:t>
      </w:r>
      <w:r w:rsidRPr="002B3AED">
        <w:t>https://time.com/7297464/nuclear-diplomacy-iran-us-strikes-damage-non-proliferation-treaty-weapon/</w:t>
      </w:r>
      <w:r w:rsidRPr="00410D33">
        <w:t xml:space="preserve">  //PK</w:t>
      </w:r>
    </w:p>
    <w:p w14:paraId="33052D26" w14:textId="77777777" w:rsidR="003419E2" w:rsidRPr="00567EFA" w:rsidRDefault="003419E2" w:rsidP="003419E2">
      <w:pPr>
        <w:rPr>
          <w:u w:val="single"/>
        </w:rPr>
      </w:pPr>
      <w:r w:rsidRPr="00567EFA">
        <w:rPr>
          <w:u w:val="single"/>
        </w:rPr>
        <w:t>What began as a military campaign against Iran’s nuclear infrastructure may have given way to a more enduring crisis: the collapse of decades-long efforts to contain nuclear proliferation through diplomacy.</w:t>
      </w:r>
    </w:p>
    <w:p w14:paraId="68A1CC71" w14:textId="77777777" w:rsidR="003419E2" w:rsidRPr="00567EFA" w:rsidRDefault="003419E2" w:rsidP="003419E2">
      <w:pPr>
        <w:rPr>
          <w:u w:val="single"/>
        </w:rPr>
      </w:pPr>
      <w:r w:rsidRPr="00567EFA">
        <w:rPr>
          <w:sz w:val="16"/>
        </w:rPr>
        <w:t>After days of escalating airstrikes between Israel and Iran that killed hundreds in Iran and dozens in Israel—and the United States’ decision to involve itself—</w:t>
      </w:r>
      <w:r w:rsidRPr="00567EFA">
        <w:rPr>
          <w:u w:val="single"/>
        </w:rPr>
        <w:t>one of the most lasting</w:t>
      </w:r>
      <w:r w:rsidRPr="00567EFA">
        <w:rPr>
          <w:sz w:val="16"/>
        </w:rPr>
        <w:t xml:space="preserve">, and difficult to quantify, </w:t>
      </w:r>
      <w:r w:rsidRPr="00567EFA">
        <w:rPr>
          <w:u w:val="single"/>
        </w:rPr>
        <w:t>losses may be the fragile framework of international nuclear cooperation.</w:t>
      </w:r>
    </w:p>
    <w:p w14:paraId="222CE963" w14:textId="77777777" w:rsidR="003419E2" w:rsidRPr="00567EFA" w:rsidRDefault="003419E2" w:rsidP="003419E2">
      <w:pPr>
        <w:rPr>
          <w:sz w:val="16"/>
        </w:rPr>
      </w:pPr>
      <w:r w:rsidRPr="00567EFA">
        <w:rPr>
          <w:sz w:val="16"/>
        </w:rPr>
        <w:t xml:space="preserve">While the full scope of physical damage to Iran’s nuclear facilities remains unclear, </w:t>
      </w:r>
      <w:r w:rsidRPr="00567EFA">
        <w:rPr>
          <w:u w:val="single"/>
        </w:rPr>
        <w:t>analysts warn that the attacks may have pushed Iran to the brink of abandoning the</w:t>
      </w:r>
      <w:r w:rsidRPr="00567EFA">
        <w:rPr>
          <w:sz w:val="16"/>
        </w:rPr>
        <w:t xml:space="preserve"> Nuclear Non-Proliferation Treaty (</w:t>
      </w:r>
      <w:r w:rsidRPr="00567EFA">
        <w:rPr>
          <w:u w:val="single"/>
        </w:rPr>
        <w:t>NPT</w:t>
      </w:r>
      <w:r w:rsidRPr="00567EFA">
        <w:rPr>
          <w:sz w:val="16"/>
        </w:rPr>
        <w:t xml:space="preserve">), </w:t>
      </w:r>
      <w:r w:rsidRPr="00567EFA">
        <w:rPr>
          <w:u w:val="single"/>
        </w:rPr>
        <w:t>the foundational agreement designed to limit the spread of nuclear weapons</w:t>
      </w:r>
      <w:r w:rsidRPr="00567EFA">
        <w:rPr>
          <w:sz w:val="16"/>
        </w:rPr>
        <w:t xml:space="preserve"> and promote peaceful atomic energy that Iran has been a party to for five-and-a-half decades.</w:t>
      </w:r>
    </w:p>
    <w:p w14:paraId="300248BE" w14:textId="77777777" w:rsidR="003419E2" w:rsidRPr="00567EFA" w:rsidRDefault="003419E2" w:rsidP="003419E2">
      <w:pPr>
        <w:rPr>
          <w:sz w:val="16"/>
        </w:rPr>
      </w:pPr>
      <w:r w:rsidRPr="00567EFA">
        <w:rPr>
          <w:sz w:val="16"/>
        </w:rPr>
        <w:t>Iran is now “quite likely” to withdraw from the NPT under which it pledged not to develop a bomb, warned Ali Vaez, director of the Iran Project at the International Crisis Group. Outlining “worst-case scenarios” in an essay for TIME, Vaez suggested: “</w:t>
      </w:r>
      <w:r w:rsidRPr="00567EFA">
        <w:rPr>
          <w:u w:val="single"/>
        </w:rPr>
        <w:t>Over time, Iran’s regime could attempt to reconstitute its nuclear activity from the rubble, only with an explicit aim of fashioning a weapon in the shortest possible time as a means of deterrence in the future</w:t>
      </w:r>
      <w:r w:rsidRPr="00567EFA">
        <w:rPr>
          <w:sz w:val="16"/>
        </w:rPr>
        <w:t>.”</w:t>
      </w:r>
    </w:p>
    <w:p w14:paraId="62AD6954" w14:textId="77777777" w:rsidR="003419E2" w:rsidRPr="00567EFA" w:rsidRDefault="003419E2" w:rsidP="003419E2">
      <w:pPr>
        <w:rPr>
          <w:u w:val="single"/>
        </w:rPr>
      </w:pPr>
      <w:r w:rsidRPr="00567EFA">
        <w:rPr>
          <w:sz w:val="16"/>
        </w:rPr>
        <w:t xml:space="preserve">Trita Parsi, executive vice president of the Quincy Institute in Washington, D.C., said in a post on X that </w:t>
      </w:r>
      <w:r w:rsidRPr="00567EFA">
        <w:rPr>
          <w:u w:val="single"/>
        </w:rPr>
        <w:t xml:space="preserve">Iran’s nuclear program “has at best been set back, but certainly not destroyed, while dramatically increasing Tehran’s determination to achieve nuclear deterrence.” </w:t>
      </w:r>
      <w:r w:rsidRPr="00567EFA">
        <w:rPr>
          <w:sz w:val="16"/>
        </w:rPr>
        <w:t xml:space="preserve">He added that </w:t>
      </w:r>
      <w:r w:rsidRPr="00567EFA">
        <w:rPr>
          <w:u w:val="single"/>
        </w:rPr>
        <w:t>Iran having a damaged but not fully dismantled nuclear program makes any future peace</w:t>
      </w:r>
      <w:r w:rsidRPr="00567EFA">
        <w:rPr>
          <w:sz w:val="16"/>
        </w:rPr>
        <w:t xml:space="preserve"> between Iran and Israel </w:t>
      </w:r>
      <w:r w:rsidRPr="00567EFA">
        <w:rPr>
          <w:u w:val="single"/>
        </w:rPr>
        <w:t>even more precarious.</w:t>
      </w:r>
    </w:p>
    <w:p w14:paraId="516D7641" w14:textId="77777777" w:rsidR="00B9599D" w:rsidRDefault="00B9599D" w:rsidP="00B9599D">
      <w:pPr>
        <w:pStyle w:val="Heading4"/>
      </w:pPr>
      <w:r>
        <w:t>diplomacy can’t stop breakout</w:t>
      </w:r>
    </w:p>
    <w:p w14:paraId="6F5E6FAE" w14:textId="77777777" w:rsidR="00B9599D" w:rsidRDefault="00B9599D" w:rsidP="00B9599D">
      <w:r w:rsidRPr="00604095">
        <w:rPr>
          <w:rStyle w:val="Style13ptBold"/>
        </w:rPr>
        <w:t>Shrivastava &amp; Gupta 25</w:t>
      </w:r>
      <w:r w:rsidRPr="00604095">
        <w:t xml:space="preserve">, geopolitical analysts and regional security scholars (S. Shrivastava &amp; A. Gupta, 2025, “Nuclear Power Dynamics of Russia, North Korea, And Iran in The Indo-Pacific: Quad Strategic Responses,” </w:t>
      </w:r>
      <w:r w:rsidRPr="00604095">
        <w:rPr>
          <w:i/>
          <w:iCs/>
        </w:rPr>
        <w:t>South India Journal of Social Sciences</w:t>
      </w:r>
      <w:r w:rsidRPr="00604095">
        <w:t xml:space="preserve">, journal.sijss.com) </w:t>
      </w:r>
      <w:r>
        <w:t>CT</w:t>
      </w:r>
    </w:p>
    <w:p w14:paraId="14EF5EC6" w14:textId="77777777" w:rsidR="00B9599D" w:rsidRDefault="00B9599D" w:rsidP="00B9599D">
      <w:r>
        <w:t xml:space="preserve">The </w:t>
      </w:r>
      <w:r w:rsidRPr="00720185">
        <w:rPr>
          <w:rStyle w:val="StyleUnderline"/>
        </w:rPr>
        <w:t xml:space="preserve">key area where to </w:t>
      </w:r>
      <w:r w:rsidRPr="00B34A00">
        <w:rPr>
          <w:rStyle w:val="StyleUnderline"/>
          <w:highlight w:val="cyan"/>
        </w:rPr>
        <w:t xml:space="preserve">Iran </w:t>
      </w:r>
      <w:r w:rsidRPr="00720185">
        <w:rPr>
          <w:rStyle w:val="StyleUnderline"/>
        </w:rPr>
        <w:t>might</w:t>
      </w:r>
      <w:r w:rsidRPr="00B34A00">
        <w:rPr>
          <w:rStyle w:val="StyleUnderline"/>
          <w:highlight w:val="cyan"/>
        </w:rPr>
        <w:t xml:space="preserve"> seek collaborate with Russia </w:t>
      </w:r>
      <w:r w:rsidRPr="00720185">
        <w:rPr>
          <w:rStyle w:val="StyleUnderline"/>
        </w:rPr>
        <w:t>is nuclear technology</w:t>
      </w:r>
      <w:r>
        <w:t xml:space="preserve">. However, this potential partnership is limited by Russia's own interests. Moscow is likely to prefer that </w:t>
      </w:r>
      <w:r w:rsidRPr="00B34A00">
        <w:rPr>
          <w:rStyle w:val="StyleUnderline"/>
          <w:highlight w:val="cyan"/>
        </w:rPr>
        <w:t xml:space="preserve">Iran doesn't develop nuclear weapons, unless there's a significant increase in nuclear proliferation </w:t>
      </w:r>
      <w:r w:rsidRPr="00720185">
        <w:rPr>
          <w:rStyle w:val="StyleUnderline"/>
        </w:rPr>
        <w:t>across the region or globally.</w:t>
      </w:r>
      <w:r>
        <w:t xml:space="preserve"> </w:t>
      </w:r>
      <w:r w:rsidRPr="00B34A00">
        <w:rPr>
          <w:rStyle w:val="StyleUnderline"/>
          <w:highlight w:val="cyan"/>
        </w:rPr>
        <w:t>Before</w:t>
      </w:r>
      <w:r w:rsidRPr="00B965B5">
        <w:rPr>
          <w:rStyle w:val="StyleUnderline"/>
        </w:rPr>
        <w:t xml:space="preserve"> </w:t>
      </w:r>
      <w:r>
        <w:t xml:space="preserve">the </w:t>
      </w:r>
      <w:r w:rsidRPr="00B34A00">
        <w:rPr>
          <w:rStyle w:val="StyleUnderline"/>
          <w:highlight w:val="cyan"/>
        </w:rPr>
        <w:t>war in Ukraine</w:t>
      </w:r>
      <w:r>
        <w:t xml:space="preserve">, </w:t>
      </w:r>
      <w:r w:rsidRPr="00B34A00">
        <w:rPr>
          <w:rStyle w:val="StyleUnderline"/>
          <w:highlight w:val="cyan"/>
        </w:rPr>
        <w:t>Russia had supported efforts to renegotiate the nuclear agreement between Iran and the United States</w:t>
      </w:r>
      <w:r>
        <w:t xml:space="preserve">. But with that initiative now stalled, and given Russia's relationships with Gulf countries, Moscow finds it difficult to openly support a nuclear-armed Iran. </w:t>
      </w:r>
      <w:r w:rsidRPr="00B34A00">
        <w:rPr>
          <w:rStyle w:val="StyleUnderline"/>
          <w:highlight w:val="cyan"/>
        </w:rPr>
        <w:t>Russia might be willing to accept Iran as a nuclear power if Iran develops nuclear capabilities on its own</w:t>
      </w:r>
      <w:r>
        <w:t xml:space="preserve">, rather than through direct cooperation with Russia, which would put them at odds with the United </w:t>
      </w:r>
      <w:r w:rsidRPr="00720185">
        <w:t xml:space="preserve">States. </w:t>
      </w:r>
      <w:r w:rsidRPr="00720185">
        <w:rPr>
          <w:rStyle w:val="Emphasis"/>
        </w:rPr>
        <w:t>Iran has publicly supported Russia's invasion of Ukraine</w:t>
      </w:r>
      <w:r w:rsidRPr="00720185">
        <w:t>, with Supreme Leader Ali Khamenei calling it a "defensive act" against an imperialistic West and a growing NATO presence. However, this support doesn't offer much tangible benefit to Russia, except in parts of the Middle East w</w:t>
      </w:r>
      <w:r>
        <w:t xml:space="preserve">here </w:t>
      </w:r>
      <w:r w:rsidRPr="00B34A00">
        <w:rPr>
          <w:rStyle w:val="StyleUnderline"/>
          <w:highlight w:val="cyan"/>
        </w:rPr>
        <w:t>Iran still holds influence.</w:t>
      </w:r>
      <w:r w:rsidRPr="00B34A00">
        <w:rPr>
          <w:highlight w:val="cyan"/>
        </w:rPr>
        <w:t xml:space="preserve"> </w:t>
      </w:r>
      <w:r w:rsidRPr="00B34A00">
        <w:rPr>
          <w:rStyle w:val="StyleUnderline"/>
          <w:highlight w:val="cyan"/>
        </w:rPr>
        <w:t xml:space="preserve">The </w:t>
      </w:r>
      <w:r w:rsidRPr="00720185">
        <w:rPr>
          <w:rStyle w:val="StyleUnderline"/>
        </w:rPr>
        <w:t xml:space="preserve">Indo-Pacific </w:t>
      </w:r>
      <w:r w:rsidRPr="00B34A00">
        <w:rPr>
          <w:rStyle w:val="StyleUnderline"/>
          <w:highlight w:val="cyan"/>
        </w:rPr>
        <w:t>region is facing growing nuclear threats</w:t>
      </w:r>
      <w:r w:rsidRPr="00B34A00">
        <w:rPr>
          <w:highlight w:val="cyan"/>
        </w:rPr>
        <w:t>,</w:t>
      </w:r>
      <w:r>
        <w:t xml:space="preserve"> with key players such as Russia, North Korea, and Iran at the forefront of these concerns. Russia has significantly increased its naval capabilities, strengthening its Pacific Fleet and deepening military cooperation with China. This includes joint military exercises and advanced arms sales, enhancing China's ability to contest U.S.-led coalitions. Despite sanctions, Russia has turned to North Korea for munitions, exacerbating regional instability. North Korea's nuclear ambitions are escalating, with the country testing advanced missile systems like hypersonic intermediate-range missiles, aimed at enhancing its strategic deterrence. </w:t>
      </w:r>
      <w:r w:rsidRPr="00B34A00">
        <w:rPr>
          <w:rStyle w:val="StyleUnderline"/>
          <w:highlight w:val="cyan"/>
        </w:rPr>
        <w:t>Iran</w:t>
      </w:r>
      <w:r w:rsidRPr="00720185">
        <w:rPr>
          <w:rStyle w:val="StyleUnderline"/>
        </w:rPr>
        <w:t xml:space="preserve">, meanwhile, </w:t>
      </w:r>
      <w:r w:rsidRPr="00B34A00">
        <w:rPr>
          <w:rStyle w:val="StyleUnderline"/>
          <w:highlight w:val="cyan"/>
        </w:rPr>
        <w:t xml:space="preserve">continues to play a disruptive role </w:t>
      </w:r>
      <w:r w:rsidRPr="00720185">
        <w:rPr>
          <w:rStyle w:val="StyleUnderline"/>
        </w:rPr>
        <w:t xml:space="preserve">in the Middle East, </w:t>
      </w:r>
      <w:r w:rsidRPr="00B34A00">
        <w:rPr>
          <w:rStyle w:val="StyleUnderline"/>
          <w:highlight w:val="cyan"/>
        </w:rPr>
        <w:t>with its nuclear ambitions fueling regional tensions</w:t>
      </w:r>
      <w:r w:rsidRPr="00720185">
        <w:rPr>
          <w:highlight w:val="cyan"/>
        </w:rPr>
        <w:t xml:space="preserve">. </w:t>
      </w:r>
      <w:r w:rsidRPr="00720185">
        <w:t xml:space="preserve">Its </w:t>
      </w:r>
      <w:r w:rsidRPr="00B34A00">
        <w:rPr>
          <w:highlight w:val="cyan"/>
        </w:rPr>
        <w:t>alliances with nuclear-capable nations</w:t>
      </w:r>
      <w:r>
        <w:t xml:space="preserve"> </w:t>
      </w:r>
      <w:r w:rsidRPr="00720185">
        <w:t>l</w:t>
      </w:r>
      <w:r>
        <w:t xml:space="preserve">ike Pakistan and North Korea </w:t>
      </w:r>
      <w:r w:rsidRPr="00B34A00">
        <w:rPr>
          <w:b/>
          <w:bCs/>
          <w:highlight w:val="cyan"/>
          <w:u w:val="single"/>
        </w:rPr>
        <w:t>complicate efforts to curb its nuclear activities</w:t>
      </w:r>
      <w:r w:rsidRPr="00B34A00">
        <w:rPr>
          <w:b/>
          <w:bCs/>
          <w:u w:val="single"/>
        </w:rPr>
        <w:t>.</w:t>
      </w:r>
      <w:r>
        <w:t xml:space="preserve"> </w:t>
      </w:r>
      <w:r w:rsidRPr="00B34A00">
        <w:rPr>
          <w:rStyle w:val="StyleUnderline"/>
          <w:highlight w:val="cyan"/>
        </w:rPr>
        <w:t>Iran's support for militant groups and regional affiliates has further destabilized the region.</w:t>
      </w:r>
      <w:r>
        <w:t xml:space="preserve"> Despite facing sanctions, Iran remains resilient and strategically aligns with China and Russia to counterbalance U.S. influenc</w:t>
      </w:r>
      <w:r w:rsidRPr="00720185">
        <w:t xml:space="preserve">e. </w:t>
      </w:r>
      <w:r w:rsidRPr="00720185">
        <w:rPr>
          <w:rStyle w:val="StyleUnderline"/>
        </w:rPr>
        <w:t>These dynamics underscore the interconnectedness of global security risks</w:t>
      </w:r>
      <w:r w:rsidRPr="00720185">
        <w:t xml:space="preserve">, </w:t>
      </w:r>
      <w:r w:rsidRPr="00720185">
        <w:rPr>
          <w:rStyle w:val="StyleUnderline"/>
        </w:rPr>
        <w:t>with</w:t>
      </w:r>
      <w:r w:rsidRPr="00E324F7">
        <w:rPr>
          <w:rStyle w:val="StyleUnderline"/>
        </w:rPr>
        <w:t xml:space="preserve"> the </w:t>
      </w:r>
      <w:r w:rsidRPr="00B34A00">
        <w:rPr>
          <w:rStyle w:val="StyleUnderline"/>
          <w:highlight w:val="cyan"/>
        </w:rPr>
        <w:t>growing nuclear competition between these nations amplify</w:t>
      </w:r>
      <w:r w:rsidRPr="00720185">
        <w:rPr>
          <w:rStyle w:val="StyleUnderline"/>
        </w:rPr>
        <w:t>ing</w:t>
      </w:r>
      <w:r w:rsidRPr="00B34A00">
        <w:rPr>
          <w:rStyle w:val="StyleUnderline"/>
          <w:highlight w:val="cyan"/>
        </w:rPr>
        <w:t xml:space="preserve"> the need for</w:t>
      </w:r>
      <w:r w:rsidRPr="00720185">
        <w:rPr>
          <w:rStyle w:val="StyleUnderline"/>
        </w:rPr>
        <w:t xml:space="preserve"> more robust nonproliferation frameworks and </w:t>
      </w:r>
      <w:r w:rsidRPr="00B34A00">
        <w:rPr>
          <w:rStyle w:val="StyleUnderline"/>
          <w:highlight w:val="cyan"/>
        </w:rPr>
        <w:t>international cooperation</w:t>
      </w:r>
      <w:r w:rsidRPr="00B34A00">
        <w:rPr>
          <w:highlight w:val="cyan"/>
        </w:rPr>
        <w:t>.</w:t>
      </w:r>
    </w:p>
    <w:p w14:paraId="0395B6CB" w14:textId="77777777" w:rsidR="00765885" w:rsidRPr="00765885" w:rsidRDefault="00765885" w:rsidP="00765885"/>
    <w:p w14:paraId="5B8702E8" w14:textId="375F3E2B" w:rsidR="00B9599D" w:rsidRPr="00410D33" w:rsidRDefault="00B9599D" w:rsidP="00B9599D">
      <w:pPr>
        <w:pStyle w:val="Heading4"/>
      </w:pPr>
      <w:r>
        <w:t>Iran perceives a nuclear deal as leverage</w:t>
      </w:r>
    </w:p>
    <w:p w14:paraId="658756B2" w14:textId="54FADA82" w:rsidR="00B9599D" w:rsidRPr="00410D33" w:rsidRDefault="00B9599D" w:rsidP="00B9599D">
      <w:r w:rsidRPr="00410D33">
        <w:t xml:space="preserve">Dan </w:t>
      </w:r>
      <w:r w:rsidRPr="00410D33">
        <w:rPr>
          <w:rStyle w:val="Style13ptBold"/>
        </w:rPr>
        <w:t>De Luce</w:t>
      </w:r>
      <w:r w:rsidRPr="00410D33">
        <w:t xml:space="preserve">, </w:t>
      </w:r>
      <w:r w:rsidRPr="00410D33">
        <w:rPr>
          <w:rStyle w:val="Style13ptBold"/>
        </w:rPr>
        <w:t xml:space="preserve">06-28-25 </w:t>
      </w:r>
      <w:r w:rsidRPr="00410D33">
        <w:t xml:space="preserve">– Dan De Luce is a reporter for the NBC News Investigative Unit. “Can Iran secretly build a nuclear weapon without being caught by Israel? </w:t>
      </w:r>
      <w:r w:rsidRPr="002B3AED">
        <w:t>https://www.nbcnews.com/world/iran/can-iran-secretly-build-nuclear-bomb-caught-israel-rcna215038</w:t>
      </w:r>
      <w:r w:rsidRPr="00410D33">
        <w:t>. //PK</w:t>
      </w:r>
    </w:p>
    <w:p w14:paraId="1415D165" w14:textId="77777777" w:rsidR="00B9599D" w:rsidRPr="009E077C" w:rsidRDefault="00B9599D" w:rsidP="00B9599D">
      <w:pPr>
        <w:pStyle w:val="body-graf"/>
        <w:shd w:val="clear" w:color="auto" w:fill="FFFFFF"/>
        <w:rPr>
          <w:rStyle w:val="StyleUnderline"/>
          <w:rFonts w:ascii="Georgia" w:hAnsi="Georgia"/>
          <w:highlight w:val="cyan"/>
        </w:rPr>
      </w:pPr>
      <w:r w:rsidRPr="009E077C">
        <w:rPr>
          <w:rStyle w:val="StyleUnderline"/>
          <w:rFonts w:ascii="Georgia" w:hAnsi="Georgia"/>
          <w:highlight w:val="cyan"/>
        </w:rPr>
        <w:t>Despite the unprecedented damage</w:t>
      </w:r>
      <w:r w:rsidRPr="00410D33">
        <w:rPr>
          <w:rFonts w:ascii="Georgia" w:eastAsiaTheme="minorHAnsi" w:hAnsi="Georgia" w:cs="Calibri"/>
          <w:sz w:val="22"/>
          <w:szCs w:val="22"/>
        </w:rPr>
        <w:t xml:space="preserve">, which is still being assessed, </w:t>
      </w:r>
      <w:r w:rsidRPr="009E077C">
        <w:rPr>
          <w:rStyle w:val="StyleUnderline"/>
          <w:rFonts w:ascii="Georgia" w:hAnsi="Georgia"/>
          <w:highlight w:val="cyan"/>
        </w:rPr>
        <w:t>it’s possible Iran may have the technical means to relaunch a weapons program</w:t>
      </w:r>
      <w:r w:rsidRPr="00410D33">
        <w:rPr>
          <w:rFonts w:ascii="Georgia" w:eastAsiaTheme="minorHAnsi" w:hAnsi="Georgia" w:cs="Calibri"/>
          <w:sz w:val="22"/>
          <w:szCs w:val="22"/>
        </w:rPr>
        <w:t xml:space="preserve"> – including enriched uranium, centrifuges and access to tunnels or other underground sites, some </w:t>
      </w:r>
      <w:r w:rsidRPr="009E077C">
        <w:rPr>
          <w:rStyle w:val="StyleUnderline"/>
          <w:rFonts w:ascii="Georgia" w:hAnsi="Georgia"/>
          <w:highlight w:val="cyan"/>
        </w:rPr>
        <w:t>arms control experts say.</w:t>
      </w:r>
    </w:p>
    <w:p w14:paraId="240EC44B" w14:textId="77777777" w:rsidR="00B9599D" w:rsidRPr="00410D33" w:rsidRDefault="00B9599D" w:rsidP="00B9599D">
      <w:pPr>
        <w:pStyle w:val="body-graf"/>
        <w:shd w:val="clear" w:color="auto" w:fill="FFFFFF"/>
        <w:rPr>
          <w:rFonts w:ascii="Georgia" w:eastAsiaTheme="minorHAnsi" w:hAnsi="Georgia" w:cs="Calibri"/>
          <w:sz w:val="22"/>
          <w:szCs w:val="22"/>
        </w:rPr>
      </w:pPr>
      <w:r w:rsidRPr="009E077C">
        <w:rPr>
          <w:rStyle w:val="StyleUnderline"/>
          <w:rFonts w:ascii="Georgia" w:hAnsi="Georgia"/>
          <w:highlight w:val="cyan"/>
        </w:rPr>
        <w:t>Iran’s entire stockpile of highly enriched uranium has yet to be accounted for</w:t>
      </w:r>
      <w:r w:rsidRPr="00410D33">
        <w:rPr>
          <w:rFonts w:ascii="Georgia" w:eastAsiaTheme="minorHAnsi" w:hAnsi="Georgia" w:cs="Calibri"/>
          <w:sz w:val="22"/>
          <w:szCs w:val="22"/>
        </w:rPr>
        <w:t xml:space="preserve">, and </w:t>
      </w:r>
      <w:r w:rsidRPr="009E077C">
        <w:rPr>
          <w:rStyle w:val="StyleUnderline"/>
          <w:rFonts w:ascii="Georgia" w:hAnsi="Georgia"/>
          <w:highlight w:val="cyan"/>
        </w:rPr>
        <w:t>it has an unknown number of centrifuges in storage that were not located at the sites bombed by Israel</w:t>
      </w:r>
      <w:r w:rsidRPr="00410D33">
        <w:rPr>
          <w:rFonts w:ascii="Georgia" w:eastAsiaTheme="minorHAnsi" w:hAnsi="Georgia" w:cs="Calibri"/>
          <w:sz w:val="22"/>
          <w:szCs w:val="22"/>
        </w:rPr>
        <w:t>, NBC News has reported.</w:t>
      </w:r>
    </w:p>
    <w:p w14:paraId="658D385A"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Iran’s most significant technical obstacle, however, could be producing uranium metal. Iran only had one known site where it could convert uranium into a solid metal state, and Israeli air strikes destroyed it in Isfahan.</w:t>
      </w:r>
    </w:p>
    <w:p w14:paraId="75B7BCFE"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Iran would not be able to produce a nuclear weapon without such a facility, and it’s unclear if the regime has a secret uranium metal product plant elsewhere.</w:t>
      </w:r>
    </w:p>
    <w:p w14:paraId="24DA567C"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Technical hurdles aside, the decision whether to build a nuclear bomb ultimately will be shaped by political considerations rather than technology or logistics, according to Jeffrey Lewis, an arms control expert at the Middlebury Institute of International Studies.</w:t>
      </w:r>
    </w:p>
    <w:p w14:paraId="67349069"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“It really is a political decision not a technical one," Lewis said. "They still have a lot of capability left."</w:t>
      </w:r>
    </w:p>
    <w:p w14:paraId="66950347"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After coming under a withering aerial assault that demonstrated Israel’s air superiority, Iran may view nuclear weapons as the only way to defend itself and preserve the regime’s survival, according to Marvin Weinbaum, a senior fellow at the Middle East Institute think tank and a professor at the University of Illinois.</w:t>
      </w:r>
    </w:p>
    <w:p w14:paraId="7DABB3A6" w14:textId="77777777" w:rsidR="00B9599D" w:rsidRPr="00410D33" w:rsidRDefault="00B9599D" w:rsidP="00B9599D">
      <w:pPr>
        <w:pStyle w:val="body-graf"/>
        <w:shd w:val="clear" w:color="auto" w:fill="FFFFFF"/>
        <w:rPr>
          <w:rFonts w:ascii="Georgia" w:eastAsiaTheme="minorHAnsi" w:hAnsi="Georgia" w:cs="Calibri"/>
          <w:sz w:val="22"/>
          <w:szCs w:val="22"/>
        </w:rPr>
      </w:pPr>
      <w:r w:rsidRPr="009E077C">
        <w:rPr>
          <w:rStyle w:val="StyleUnderline"/>
          <w:rFonts w:ascii="Georgia" w:hAnsi="Georgia"/>
          <w:highlight w:val="cyan"/>
        </w:rPr>
        <w:t>“</w:t>
      </w:r>
      <w:r w:rsidRPr="009E077C">
        <w:rPr>
          <w:rStyle w:val="StyleUnderline"/>
          <w:rFonts w:ascii="Georgia" w:eastAsiaTheme="minorHAnsi" w:hAnsi="Georgia" w:cs="Calibri"/>
          <w:szCs w:val="22"/>
          <w:highlight w:val="cyan"/>
        </w:rPr>
        <w:t>Iran has every reason now, based on what’s just happened, to say we’ve got to have a bomb, [and] we’ll be treated differently if we do</w:t>
      </w:r>
      <w:r w:rsidRPr="009E077C">
        <w:rPr>
          <w:rStyle w:val="StyleUnderline"/>
          <w:rFonts w:ascii="Georgia" w:hAnsi="Georgia"/>
          <w:highlight w:val="cyan"/>
        </w:rPr>
        <w:t xml:space="preserve">,” </w:t>
      </w:r>
      <w:r w:rsidRPr="00410D33">
        <w:rPr>
          <w:rFonts w:ascii="Georgia" w:eastAsiaTheme="minorHAnsi" w:hAnsi="Georgia" w:cs="Calibri"/>
          <w:sz w:val="22"/>
          <w:szCs w:val="22"/>
        </w:rPr>
        <w:t>Weinbaum said.</w:t>
      </w:r>
    </w:p>
    <w:p w14:paraId="3F17E6FC" w14:textId="77777777" w:rsidR="00B9599D" w:rsidRPr="00410D33" w:rsidRDefault="00B9599D" w:rsidP="00B9599D">
      <w:pPr>
        <w:pStyle w:val="body-graf"/>
        <w:shd w:val="clear" w:color="auto" w:fill="FFFFFF"/>
        <w:rPr>
          <w:rFonts w:ascii="Georgia" w:eastAsiaTheme="minorHAnsi" w:hAnsi="Georgia" w:cs="Calibri"/>
          <w:sz w:val="22"/>
          <w:szCs w:val="22"/>
        </w:rPr>
      </w:pPr>
      <w:r w:rsidRPr="00410D33">
        <w:rPr>
          <w:rFonts w:ascii="Georgia" w:eastAsiaTheme="minorHAnsi" w:hAnsi="Georgia" w:cs="Calibri"/>
          <w:sz w:val="22"/>
          <w:szCs w:val="22"/>
        </w:rPr>
        <w:t>Officials in Iran’s regime have long debated whether to develop nuclear weapons, and its policy over the past two decades appeared to strike a compromise, giving Tehran the option to go nuclear if circumstances required. The question for Iranian officials is whether nuclear weapons will help ensure the regime’s survival or endanger its grip on power, regional analysts said.</w:t>
      </w:r>
    </w:p>
    <w:p w14:paraId="5FD76733" w14:textId="49E5D5C5" w:rsidR="00C30E14" w:rsidRDefault="00B9599D" w:rsidP="00710D9D">
      <w:pPr>
        <w:pStyle w:val="Heading3"/>
      </w:pPr>
      <w:r>
        <w:t>!—No Iran Prolif—2AC</w:t>
      </w:r>
    </w:p>
    <w:p w14:paraId="2E233286" w14:textId="77777777" w:rsidR="00C30E14" w:rsidRDefault="00C30E14" w:rsidP="00C30E14">
      <w:pPr>
        <w:pStyle w:val="Heading4"/>
      </w:pPr>
      <w:r>
        <w:t xml:space="preserve">There is </w:t>
      </w:r>
      <w:r w:rsidRPr="000B4E79">
        <w:rPr>
          <w:u w:val="single"/>
        </w:rPr>
        <w:t>no evidence</w:t>
      </w:r>
      <w:r>
        <w:t xml:space="preserve"> of Iranian nuclear proliferation</w:t>
      </w:r>
    </w:p>
    <w:p w14:paraId="17560C9C" w14:textId="77777777" w:rsidR="00C30E14" w:rsidRDefault="00C30E14" w:rsidP="00C30E14">
      <w:r w:rsidRPr="009A6ADB">
        <w:rPr>
          <w:rStyle w:val="Style13ptBold"/>
        </w:rPr>
        <w:t>Gritten 25</w:t>
      </w:r>
      <w:r>
        <w:t xml:space="preserve"> - Journalist on BBC News website's Middle East desk (David Gritten, 6-18-2025, “Was Iran months away from producing a nuclear bomb?”, </w:t>
      </w:r>
      <w:r w:rsidRPr="004F558D">
        <w:t>https://www.bbc.com/news/articles/cn840275p5yo</w:t>
      </w:r>
      <w:r>
        <w:t>) // EW</w:t>
      </w:r>
    </w:p>
    <w:p w14:paraId="5B2E6C8D" w14:textId="77777777" w:rsidR="00C30E14" w:rsidRPr="0089287C" w:rsidRDefault="00C30E14" w:rsidP="00C30E14">
      <w:pPr>
        <w:rPr>
          <w:sz w:val="16"/>
        </w:rPr>
      </w:pPr>
      <w:r w:rsidRPr="0089287C">
        <w:rPr>
          <w:sz w:val="16"/>
        </w:rPr>
        <w:t xml:space="preserve">However, Kelsey Davenport, director for non-proliferation policy at the US-based Arms Control Association, told the BBC on Friday that </w:t>
      </w:r>
      <w:r w:rsidRPr="008845EC">
        <w:rPr>
          <w:rStyle w:val="StyleUnderline"/>
          <w:highlight w:val="cyan"/>
        </w:rPr>
        <w:t>Israel</w:t>
      </w:r>
      <w:r w:rsidRPr="0089287C">
        <w:rPr>
          <w:rStyle w:val="StyleUnderline"/>
        </w:rPr>
        <w:t>'s prime minister "</w:t>
      </w:r>
      <w:r w:rsidRPr="008845EC">
        <w:rPr>
          <w:rStyle w:val="Emphasis"/>
          <w:highlight w:val="cyan"/>
        </w:rPr>
        <w:t xml:space="preserve">did not </w:t>
      </w:r>
      <w:r w:rsidRPr="00943B32">
        <w:rPr>
          <w:rStyle w:val="Emphasis"/>
          <w:highlight w:val="cyan"/>
        </w:rPr>
        <w:t xml:space="preserve">present </w:t>
      </w:r>
      <w:r w:rsidRPr="000B4E79">
        <w:rPr>
          <w:rStyle w:val="Emphasis"/>
          <w:bCs/>
          <w:highlight w:val="cyan"/>
        </w:rPr>
        <w:t>any</w:t>
      </w:r>
      <w:r w:rsidRPr="0089287C">
        <w:rPr>
          <w:rStyle w:val="StyleUnderline"/>
        </w:rPr>
        <w:t xml:space="preserve"> clear or </w:t>
      </w:r>
      <w:r w:rsidRPr="008845EC">
        <w:rPr>
          <w:rStyle w:val="StyleUnderline"/>
        </w:rPr>
        <w:t xml:space="preserve">compelling </w:t>
      </w:r>
      <w:r w:rsidRPr="008845EC">
        <w:rPr>
          <w:rStyle w:val="StyleUnderline"/>
          <w:highlight w:val="cyan"/>
        </w:rPr>
        <w:t>evidence that Iran was</w:t>
      </w:r>
      <w:r w:rsidRPr="0089287C">
        <w:rPr>
          <w:rStyle w:val="StyleUnderline"/>
        </w:rPr>
        <w:t xml:space="preserve"> on the brink of </w:t>
      </w:r>
      <w:r w:rsidRPr="008845EC">
        <w:rPr>
          <w:rStyle w:val="StyleUnderline"/>
          <w:highlight w:val="cyan"/>
        </w:rPr>
        <w:t>weaponizing</w:t>
      </w:r>
      <w:r w:rsidRPr="0089287C">
        <w:rPr>
          <w:sz w:val="16"/>
        </w:rPr>
        <w:t>".</w:t>
      </w:r>
    </w:p>
    <w:p w14:paraId="1F0739B0" w14:textId="77777777" w:rsidR="00C30E14" w:rsidRPr="0089287C" w:rsidRDefault="00C30E14" w:rsidP="00C30E14">
      <w:pPr>
        <w:rPr>
          <w:sz w:val="16"/>
        </w:rPr>
      </w:pPr>
      <w:r w:rsidRPr="0089287C">
        <w:rPr>
          <w:sz w:val="16"/>
        </w:rPr>
        <w:t>"Iran has been at a near-zero breakout for months," she told the BBC, referring to the time it would take Iran to acquire enough fissile material for one bomb if it chose to do so.</w:t>
      </w:r>
    </w:p>
    <w:p w14:paraId="733CCDF5" w14:textId="77777777" w:rsidR="00C30E14" w:rsidRPr="0089287C" w:rsidRDefault="00C30E14" w:rsidP="00C30E14">
      <w:pPr>
        <w:rPr>
          <w:sz w:val="16"/>
        </w:rPr>
      </w:pPr>
      <w:r w:rsidRPr="0089287C">
        <w:rPr>
          <w:sz w:val="16"/>
        </w:rPr>
        <w:t>"Similarly, the assessment that Iran could develop a crude nuclear weapon within a few months is not new."</w:t>
      </w:r>
    </w:p>
    <w:p w14:paraId="7EB6129B" w14:textId="77777777" w:rsidR="00C30E14" w:rsidRPr="0089287C" w:rsidRDefault="00C30E14" w:rsidP="00C30E14">
      <w:pPr>
        <w:rPr>
          <w:rStyle w:val="StyleUnderline"/>
        </w:rPr>
      </w:pPr>
      <w:r w:rsidRPr="0089287C">
        <w:rPr>
          <w:sz w:val="16"/>
        </w:rPr>
        <w:t xml:space="preserve">She said some of Iran's nuclear activities would be applicable to developing a bomb, but </w:t>
      </w:r>
      <w:r w:rsidRPr="008845EC">
        <w:rPr>
          <w:rStyle w:val="Emphasis"/>
          <w:highlight w:val="cyan"/>
        </w:rPr>
        <w:t>US intelligence agencies</w:t>
      </w:r>
      <w:r w:rsidRPr="0089287C">
        <w:rPr>
          <w:sz w:val="16"/>
        </w:rPr>
        <w:t xml:space="preserve"> had </w:t>
      </w:r>
      <w:r w:rsidRPr="008845EC">
        <w:rPr>
          <w:rStyle w:val="StyleUnderline"/>
          <w:highlight w:val="cyan"/>
        </w:rPr>
        <w:t>assessed</w:t>
      </w:r>
      <w:r w:rsidRPr="0089287C">
        <w:rPr>
          <w:rStyle w:val="StyleUnderline"/>
        </w:rPr>
        <w:t xml:space="preserve"> that </w:t>
      </w:r>
      <w:r w:rsidRPr="008845EC">
        <w:rPr>
          <w:rStyle w:val="StyleUnderline"/>
          <w:highlight w:val="cyan"/>
        </w:rPr>
        <w:t>Iran</w:t>
      </w:r>
      <w:r w:rsidRPr="0089287C">
        <w:rPr>
          <w:rStyle w:val="StyleUnderline"/>
        </w:rPr>
        <w:t xml:space="preserve"> was </w:t>
      </w:r>
      <w:r w:rsidRPr="008845EC">
        <w:rPr>
          <w:rStyle w:val="Emphasis"/>
          <w:highlight w:val="cyan"/>
        </w:rPr>
        <w:t>not</w:t>
      </w:r>
      <w:r w:rsidRPr="0089287C">
        <w:rPr>
          <w:rStyle w:val="Emphasis"/>
        </w:rPr>
        <w:t xml:space="preserve"> </w:t>
      </w:r>
      <w:r w:rsidRPr="008845EC">
        <w:rPr>
          <w:rStyle w:val="Emphasis"/>
          <w:highlight w:val="cyan"/>
        </w:rPr>
        <w:t>engaged</w:t>
      </w:r>
      <w:r w:rsidRPr="008845EC">
        <w:rPr>
          <w:rStyle w:val="StyleUnderline"/>
          <w:highlight w:val="cyan"/>
        </w:rPr>
        <w:t xml:space="preserve"> in</w:t>
      </w:r>
      <w:r w:rsidRPr="0089287C">
        <w:rPr>
          <w:rStyle w:val="StyleUnderline"/>
        </w:rPr>
        <w:t xml:space="preserve"> key </w:t>
      </w:r>
      <w:r w:rsidRPr="008845EC">
        <w:rPr>
          <w:rStyle w:val="StyleUnderline"/>
          <w:highlight w:val="cyan"/>
        </w:rPr>
        <w:t>weaponization</w:t>
      </w:r>
      <w:r w:rsidRPr="0089287C">
        <w:rPr>
          <w:rStyle w:val="StyleUnderline"/>
        </w:rPr>
        <w:t xml:space="preserve"> work.</w:t>
      </w:r>
    </w:p>
    <w:p w14:paraId="29F4C603" w14:textId="77777777" w:rsidR="00C30E14" w:rsidRPr="0089287C" w:rsidRDefault="00C30E14" w:rsidP="00C30E14">
      <w:pPr>
        <w:rPr>
          <w:sz w:val="16"/>
        </w:rPr>
      </w:pPr>
      <w:r w:rsidRPr="0089287C">
        <w:rPr>
          <w:sz w:val="16"/>
        </w:rPr>
        <w:t>This March, Director of National Intelligence Tulsi Gabbard told Congress that Iran's stockpile of enriched uranium was "at its highest levels" and "unprecedented for a state without nuclear weapons".</w:t>
      </w:r>
    </w:p>
    <w:p w14:paraId="2E5D24C0" w14:textId="77777777" w:rsidR="00C30E14" w:rsidRPr="0089287C" w:rsidRDefault="00C30E14" w:rsidP="00C30E14">
      <w:pPr>
        <w:rPr>
          <w:sz w:val="16"/>
        </w:rPr>
      </w:pPr>
      <w:r w:rsidRPr="0089287C">
        <w:rPr>
          <w:sz w:val="16"/>
        </w:rPr>
        <w:t xml:space="preserve">But Gabbard also said the </w:t>
      </w:r>
      <w:r w:rsidRPr="0089287C">
        <w:rPr>
          <w:rStyle w:val="StyleUnderline"/>
        </w:rPr>
        <w:t xml:space="preserve">US </w:t>
      </w:r>
      <w:r w:rsidRPr="008845EC">
        <w:rPr>
          <w:rStyle w:val="StyleUnderline"/>
        </w:rPr>
        <w:t>intelligence</w:t>
      </w:r>
      <w:r w:rsidRPr="0089287C">
        <w:rPr>
          <w:rStyle w:val="StyleUnderline"/>
        </w:rPr>
        <w:t xml:space="preserve"> community "continues to </w:t>
      </w:r>
      <w:r w:rsidRPr="008845EC">
        <w:rPr>
          <w:rStyle w:val="StyleUnderline"/>
        </w:rPr>
        <w:t>assess</w:t>
      </w:r>
      <w:r w:rsidRPr="0089287C">
        <w:rPr>
          <w:rStyle w:val="StyleUnderline"/>
        </w:rPr>
        <w:t xml:space="preserve"> that </w:t>
      </w:r>
      <w:r w:rsidRPr="0089287C">
        <w:rPr>
          <w:rStyle w:val="Emphasis"/>
        </w:rPr>
        <w:t>Iran is not building a nuclear weapon</w:t>
      </w:r>
      <w:r w:rsidRPr="0089287C">
        <w:rPr>
          <w:sz w:val="16"/>
        </w:rPr>
        <w:t xml:space="preserve"> and </w:t>
      </w:r>
      <w:r w:rsidRPr="0089287C">
        <w:rPr>
          <w:rStyle w:val="StyleUnderline"/>
        </w:rPr>
        <w:t xml:space="preserve">Supreme Leader [Ayatollah Ali] </w:t>
      </w:r>
      <w:r w:rsidRPr="008845EC">
        <w:rPr>
          <w:rStyle w:val="StyleUnderline"/>
          <w:highlight w:val="cyan"/>
        </w:rPr>
        <w:t>Khamenei</w:t>
      </w:r>
      <w:r w:rsidRPr="0089287C">
        <w:rPr>
          <w:rStyle w:val="StyleUnderline"/>
        </w:rPr>
        <w:t xml:space="preserve"> has </w:t>
      </w:r>
      <w:r w:rsidRPr="008845EC">
        <w:rPr>
          <w:rStyle w:val="Emphasis"/>
          <w:highlight w:val="cyan"/>
        </w:rPr>
        <w:t>not authorised</w:t>
      </w:r>
      <w:r w:rsidRPr="0089287C">
        <w:rPr>
          <w:rStyle w:val="Emphasis"/>
        </w:rPr>
        <w:t xml:space="preserve"> the </w:t>
      </w:r>
      <w:r w:rsidRPr="008845EC">
        <w:rPr>
          <w:rStyle w:val="Emphasis"/>
          <w:highlight w:val="cyan"/>
        </w:rPr>
        <w:t>nuclear weapons programme</w:t>
      </w:r>
      <w:r w:rsidRPr="0089287C">
        <w:rPr>
          <w:sz w:val="16"/>
        </w:rPr>
        <w:t xml:space="preserve"> that he suspended in 2003".</w:t>
      </w:r>
    </w:p>
    <w:p w14:paraId="4657B46A" w14:textId="77777777" w:rsidR="00C30E14" w:rsidRPr="0089287C" w:rsidRDefault="00C30E14" w:rsidP="00C30E14">
      <w:pPr>
        <w:rPr>
          <w:sz w:val="16"/>
        </w:rPr>
      </w:pPr>
      <w:r w:rsidRPr="0089287C">
        <w:rPr>
          <w:sz w:val="16"/>
        </w:rPr>
        <w:t>Iran’s secretive nuclear site that only a US bomb could hit</w:t>
      </w:r>
    </w:p>
    <w:p w14:paraId="2DB1181B" w14:textId="77777777" w:rsidR="00C30E14" w:rsidRPr="0089287C" w:rsidRDefault="00C30E14" w:rsidP="00C30E14">
      <w:pPr>
        <w:rPr>
          <w:sz w:val="16"/>
        </w:rPr>
      </w:pPr>
      <w:r w:rsidRPr="0089287C">
        <w:rPr>
          <w:sz w:val="16"/>
        </w:rPr>
        <w:t>Trump weighs joining Iran strikes after calling for 'unconditional surrender'</w:t>
      </w:r>
    </w:p>
    <w:p w14:paraId="7DF6963A" w14:textId="77777777" w:rsidR="00C30E14" w:rsidRPr="0089287C" w:rsidRDefault="00C30E14" w:rsidP="00C30E14">
      <w:pPr>
        <w:rPr>
          <w:sz w:val="16"/>
        </w:rPr>
      </w:pPr>
      <w:r w:rsidRPr="0089287C">
        <w:rPr>
          <w:sz w:val="16"/>
        </w:rPr>
        <w:t>Centrifuges at Iran's Natanz site likely destroyed, nuclear watchdog says</w:t>
      </w:r>
    </w:p>
    <w:p w14:paraId="77EE27C7" w14:textId="77777777" w:rsidR="00C30E14" w:rsidRPr="0089287C" w:rsidRDefault="00C30E14" w:rsidP="00C30E14">
      <w:pPr>
        <w:rPr>
          <w:sz w:val="16"/>
        </w:rPr>
      </w:pPr>
      <w:r w:rsidRPr="0089287C">
        <w:rPr>
          <w:sz w:val="16"/>
        </w:rPr>
        <w:t>Satellite imagery reveals damage to key Iran nuclear sites</w:t>
      </w:r>
    </w:p>
    <w:p w14:paraId="0678EF1D" w14:textId="77777777" w:rsidR="00C30E14" w:rsidRDefault="00C30E14" w:rsidP="00C30E14">
      <w:r w:rsidRPr="0089287C">
        <w:rPr>
          <w:sz w:val="16"/>
        </w:rPr>
        <w:t>"</w:t>
      </w:r>
      <w:r w:rsidRPr="008845EC">
        <w:rPr>
          <w:rStyle w:val="StyleUnderline"/>
          <w:highlight w:val="cyan"/>
        </w:rPr>
        <w:t>If Netanyahu was</w:t>
      </w:r>
      <w:r w:rsidRPr="0089287C">
        <w:rPr>
          <w:rStyle w:val="StyleUnderline"/>
        </w:rPr>
        <w:t xml:space="preserve"> purely </w:t>
      </w:r>
      <w:r w:rsidRPr="008845EC">
        <w:rPr>
          <w:rStyle w:val="StyleUnderline"/>
          <w:highlight w:val="cyan"/>
        </w:rPr>
        <w:t>motivated by Iran's proliferation</w:t>
      </w:r>
      <w:r w:rsidRPr="0089287C">
        <w:rPr>
          <w:sz w:val="16"/>
        </w:rPr>
        <w:t xml:space="preserve"> risk, </w:t>
      </w:r>
      <w:r w:rsidRPr="008845EC">
        <w:rPr>
          <w:rStyle w:val="Emphasis"/>
          <w:highlight w:val="cyan"/>
        </w:rPr>
        <w:t>Israel would</w:t>
      </w:r>
      <w:r w:rsidRPr="006138BD">
        <w:rPr>
          <w:rStyle w:val="Emphasis"/>
        </w:rPr>
        <w:t xml:space="preserve"> likely </w:t>
      </w:r>
      <w:r w:rsidRPr="008845EC">
        <w:rPr>
          <w:rStyle w:val="Emphasis"/>
          <w:highlight w:val="cyan"/>
        </w:rPr>
        <w:t>have shared that intelligence</w:t>
      </w:r>
      <w:r w:rsidRPr="0089287C">
        <w:rPr>
          <w:rStyle w:val="StyleUnderline"/>
        </w:rPr>
        <w:t xml:space="preserve"> with the United States </w:t>
      </w:r>
      <w:r>
        <w:t>and the initial attack would likely have targeted all of Iran's key nuclear facilities," Ms Davenport added.</w:t>
      </w:r>
    </w:p>
    <w:p w14:paraId="06E924A2" w14:textId="77777777" w:rsidR="00C30E14" w:rsidRPr="00C30E14" w:rsidRDefault="00C30E14" w:rsidP="00C30E14"/>
    <w:p w14:paraId="03F24840" w14:textId="01E44084" w:rsidR="00B9599D" w:rsidRPr="00B9599D" w:rsidRDefault="00B9599D" w:rsidP="00B9599D">
      <w:pPr>
        <w:pStyle w:val="Heading4"/>
      </w:pPr>
      <w:r>
        <w:t>It’s nuclear program is completely destroyed</w:t>
      </w:r>
    </w:p>
    <w:p w14:paraId="00CA6338" w14:textId="522E01D4" w:rsidR="00B9599D" w:rsidRPr="00410D33" w:rsidRDefault="00B9599D" w:rsidP="00B9599D">
      <w:r w:rsidRPr="00410D33">
        <w:t xml:space="preserve">Greg </w:t>
      </w:r>
      <w:r w:rsidRPr="00410D33">
        <w:rPr>
          <w:rStyle w:val="Style13ptBold"/>
        </w:rPr>
        <w:t>Norman</w:t>
      </w:r>
      <w:r w:rsidRPr="00410D33">
        <w:t xml:space="preserve">, </w:t>
      </w:r>
      <w:r w:rsidRPr="00410D33">
        <w:rPr>
          <w:rStyle w:val="Style13ptBold"/>
        </w:rPr>
        <w:t xml:space="preserve">07-01-25 </w:t>
      </w:r>
      <w:r w:rsidRPr="00410D33">
        <w:t xml:space="preserve">– Greg Norman is a reporter at Fox News Digital. “Iran, following Trump Strikes, says ‘the doors of diplomacy will never slam shut’” </w:t>
      </w:r>
      <w:r w:rsidRPr="002B3AED">
        <w:t>https://www.foxnews.com/world/iran-following-trump-strikes-says-the-doors-diplomacy-never-slam-shut</w:t>
      </w:r>
      <w:r w:rsidRPr="00410D33">
        <w:t xml:space="preserve"> //PK</w:t>
      </w:r>
    </w:p>
    <w:p w14:paraId="6F4D1603" w14:textId="77777777" w:rsidR="00B9599D" w:rsidRPr="00410D33" w:rsidRDefault="00B9599D" w:rsidP="00B9599D">
      <w:pPr>
        <w:rPr>
          <w:highlight w:val="cyan"/>
          <w:u w:val="single"/>
        </w:rPr>
      </w:pPr>
      <w:r w:rsidRPr="00410D33">
        <w:rPr>
          <w:highlight w:val="cyan"/>
          <w:u w:val="single"/>
        </w:rPr>
        <w:t>Trump said</w:t>
      </w:r>
      <w:r w:rsidRPr="003419E2">
        <w:rPr>
          <w:sz w:val="16"/>
        </w:rPr>
        <w:t xml:space="preserve"> following the conclusion of a NATO summit in the Netherlands last week that "</w:t>
      </w:r>
      <w:r w:rsidRPr="00410D33">
        <w:rPr>
          <w:highlight w:val="cyan"/>
          <w:u w:val="single"/>
        </w:rPr>
        <w:t>I could get a statement" that Iran is "not</w:t>
      </w:r>
      <w:r>
        <w:rPr>
          <w:highlight w:val="cyan"/>
          <w:u w:val="single"/>
        </w:rPr>
        <w:t xml:space="preserve"> </w:t>
      </w:r>
      <w:r w:rsidRPr="00410D33">
        <w:rPr>
          <w:highlight w:val="cyan"/>
          <w:u w:val="single"/>
        </w:rPr>
        <w:t>going to go nuclear."</w:t>
      </w:r>
      <w:r>
        <w:rPr>
          <w:highlight w:val="cyan"/>
          <w:u w:val="single"/>
        </w:rPr>
        <w:t xml:space="preserve"> </w:t>
      </w:r>
    </w:p>
    <w:p w14:paraId="7B52538B" w14:textId="77777777" w:rsidR="00B9599D" w:rsidRPr="003419E2" w:rsidRDefault="00B9599D" w:rsidP="00B9599D">
      <w:pPr>
        <w:rPr>
          <w:sz w:val="16"/>
        </w:rPr>
      </w:pPr>
      <w:r w:rsidRPr="003419E2">
        <w:rPr>
          <w:sz w:val="16"/>
        </w:rPr>
        <w:t xml:space="preserve">"We're probably going to ask for that... but </w:t>
      </w:r>
      <w:r w:rsidRPr="00410D33">
        <w:rPr>
          <w:highlight w:val="cyan"/>
          <w:u w:val="single"/>
        </w:rPr>
        <w:t>they're not going to be doing it anyway. They've had it</w:t>
      </w:r>
      <w:r w:rsidRPr="003419E2">
        <w:rPr>
          <w:sz w:val="16"/>
        </w:rPr>
        <w:t xml:space="preserve">," </w:t>
      </w:r>
      <w:r w:rsidRPr="00410D33">
        <w:rPr>
          <w:highlight w:val="cyan"/>
          <w:u w:val="single"/>
        </w:rPr>
        <w:t>Trump added.</w:t>
      </w:r>
      <w:r w:rsidRPr="003419E2">
        <w:rPr>
          <w:sz w:val="16"/>
        </w:rPr>
        <w:t xml:space="preserve"> </w:t>
      </w:r>
    </w:p>
    <w:p w14:paraId="205BFACD" w14:textId="77777777" w:rsidR="00B9599D" w:rsidRPr="003419E2" w:rsidRDefault="00B9599D" w:rsidP="00B9599D">
      <w:pPr>
        <w:rPr>
          <w:sz w:val="16"/>
        </w:rPr>
      </w:pPr>
      <w:r w:rsidRPr="003419E2">
        <w:rPr>
          <w:sz w:val="16"/>
        </w:rPr>
        <w:t xml:space="preserve">"We’re going to talk to them next week, with Iran. We may sign an agreement, I don’t know. </w:t>
      </w:r>
      <w:r w:rsidRPr="00410D33">
        <w:rPr>
          <w:highlight w:val="cyan"/>
          <w:u w:val="single"/>
        </w:rPr>
        <w:t>To me, I don’t think it’s that necessary.</w:t>
      </w:r>
      <w:r w:rsidRPr="003419E2">
        <w:rPr>
          <w:sz w:val="16"/>
        </w:rPr>
        <w:t xml:space="preserve"> I mean, </w:t>
      </w:r>
      <w:r w:rsidRPr="00410D33">
        <w:rPr>
          <w:highlight w:val="cyan"/>
          <w:u w:val="single"/>
        </w:rPr>
        <w:t>they had a war. They fought.</w:t>
      </w:r>
      <w:r w:rsidRPr="003419E2">
        <w:rPr>
          <w:sz w:val="16"/>
        </w:rPr>
        <w:t xml:space="preserve"> Now </w:t>
      </w:r>
      <w:r w:rsidRPr="00410D33">
        <w:rPr>
          <w:highlight w:val="cyan"/>
          <w:u w:val="single"/>
        </w:rPr>
        <w:t>they're going back to their world.</w:t>
      </w:r>
      <w:r w:rsidRPr="003419E2">
        <w:rPr>
          <w:sz w:val="16"/>
        </w:rPr>
        <w:t xml:space="preserve"> </w:t>
      </w:r>
      <w:r w:rsidRPr="00410D33">
        <w:rPr>
          <w:highlight w:val="cyan"/>
          <w:u w:val="single"/>
        </w:rPr>
        <w:t>I don't care if I have an agreement</w:t>
      </w:r>
      <w:r w:rsidRPr="003419E2">
        <w:rPr>
          <w:sz w:val="16"/>
        </w:rPr>
        <w:t xml:space="preserve"> or not. </w:t>
      </w:r>
      <w:r w:rsidRPr="00410D33">
        <w:rPr>
          <w:highlight w:val="cyan"/>
          <w:u w:val="single"/>
        </w:rPr>
        <w:t>The only thing</w:t>
      </w:r>
      <w:r w:rsidRPr="003419E2">
        <w:rPr>
          <w:sz w:val="16"/>
        </w:rPr>
        <w:t xml:space="preserve"> we would be asking for is what we're asking for before about, </w:t>
      </w:r>
      <w:r w:rsidRPr="00410D33">
        <w:rPr>
          <w:highlight w:val="cyan"/>
          <w:u w:val="single"/>
        </w:rPr>
        <w:t>we want no nuclear [program]. But we destroyed the nuclear</w:t>
      </w:r>
      <w:r w:rsidRPr="003419E2">
        <w:rPr>
          <w:sz w:val="16"/>
        </w:rPr>
        <w:t xml:space="preserve">," Trump also said. </w:t>
      </w:r>
    </w:p>
    <w:p w14:paraId="17DA5144" w14:textId="3BF34BC4" w:rsidR="00B9599D" w:rsidRDefault="00B9599D" w:rsidP="00B9599D">
      <w:pPr>
        <w:pStyle w:val="Heading3"/>
      </w:pPr>
      <w:r>
        <w:t>!—No Iran Prolif—1AR</w:t>
      </w:r>
    </w:p>
    <w:p w14:paraId="39877759" w14:textId="77777777" w:rsidR="003419E2" w:rsidRPr="00410D33" w:rsidRDefault="003419E2" w:rsidP="003419E2">
      <w:pPr>
        <w:pStyle w:val="Heading4"/>
      </w:pPr>
      <w:r w:rsidRPr="00410D33">
        <w:t xml:space="preserve">Its program is destroyed. </w:t>
      </w:r>
    </w:p>
    <w:p w14:paraId="1CFA634E" w14:textId="457D656F" w:rsidR="003419E2" w:rsidRPr="00410D33" w:rsidRDefault="003419E2" w:rsidP="003419E2">
      <w:r w:rsidRPr="00410D33">
        <w:t xml:space="preserve">Efrat </w:t>
      </w:r>
      <w:r w:rsidRPr="00410D33">
        <w:rPr>
          <w:rStyle w:val="Style13ptBold"/>
        </w:rPr>
        <w:t>Latcher</w:t>
      </w:r>
      <w:r w:rsidRPr="00410D33">
        <w:t xml:space="preserve">, </w:t>
      </w:r>
      <w:r w:rsidRPr="00410D33">
        <w:rPr>
          <w:rStyle w:val="Style13ptBold"/>
        </w:rPr>
        <w:t xml:space="preserve">06-30-25 </w:t>
      </w:r>
      <w:r w:rsidRPr="00410D33">
        <w:t xml:space="preserve">– Efrat Latcher is an investigative reporter and war correspondent; she is a recipient of the 2024 Knight-Wallace Fellowship for Journalism.. “Iran’s nuclear capabilities crushed, but regime’s desire for the bomb may persist” </w:t>
      </w:r>
      <w:r w:rsidRPr="002B3AED">
        <w:t>https://www.foxnews.com/world/irans-nuclear-capabilities-crushed-regimes-desire-bomb-may-persist</w:t>
      </w:r>
      <w:r w:rsidRPr="00410D33">
        <w:t xml:space="preserve"> //PK</w:t>
      </w:r>
    </w:p>
    <w:p w14:paraId="4CC0763C" w14:textId="77777777" w:rsidR="003419E2" w:rsidRPr="00410D33" w:rsidRDefault="003419E2" w:rsidP="003419E2">
      <w:r w:rsidRPr="00405151">
        <w:t xml:space="preserve">John Spencer, chair of urban warfare studies at the Modern War Institute, said </w:t>
      </w:r>
      <w:r w:rsidRPr="00405151">
        <w:rPr>
          <w:highlight w:val="cyan"/>
          <w:u w:val="single"/>
        </w:rPr>
        <w:t>critics who argue the program wasn’t completely destroyed are missing the bigger picture.</w:t>
      </w:r>
    </w:p>
    <w:p w14:paraId="0E84BFE8" w14:textId="77777777" w:rsidR="003419E2" w:rsidRPr="00410D33" w:rsidRDefault="003419E2" w:rsidP="003419E2">
      <w:pPr>
        <w:rPr>
          <w:highlight w:val="cyan"/>
          <w:u w:val="single"/>
        </w:rPr>
      </w:pPr>
      <w:r w:rsidRPr="00405151">
        <w:t xml:space="preserve">"Can everything be rebuilt eventually? Sure. But there’s no question </w:t>
      </w:r>
      <w:r w:rsidRPr="00405151">
        <w:rPr>
          <w:highlight w:val="cyan"/>
          <w:u w:val="single"/>
        </w:rPr>
        <w:t>the program was rolled back – years, if not more</w:t>
      </w:r>
      <w:r w:rsidRPr="00405151">
        <w:t>," Spencer told Fox News Digital. "</w:t>
      </w:r>
      <w:r w:rsidRPr="00405151">
        <w:rPr>
          <w:highlight w:val="cyan"/>
          <w:u w:val="single"/>
        </w:rPr>
        <w:t>People fixate on how many pounds of uranium are missing. But building a bomb requires much more than material. You need the conversion, the metallurgy, the delivery system – all of which were hit."</w:t>
      </w:r>
    </w:p>
    <w:p w14:paraId="15C2CE2C" w14:textId="77777777" w:rsidR="003419E2" w:rsidRPr="00410D33" w:rsidRDefault="003419E2" w:rsidP="003419E2">
      <w:r w:rsidRPr="00405151">
        <w:t xml:space="preserve">"There’s no verified answer yet to what happened to the 60% enriched uranium – or to the other feedstocks at 20% or 3.5%," Rabinowitz said. "If Iran has access to advanced centrifuges, they could in theory enrich back to weapons-grade – but </w:t>
      </w:r>
      <w:r w:rsidRPr="00405151">
        <w:rPr>
          <w:highlight w:val="cyan"/>
          <w:u w:val="single"/>
        </w:rPr>
        <w:t>we don’t know how many centrifuges survived or in what condition they are.</w:t>
      </w:r>
      <w:r w:rsidRPr="00405151">
        <w:t>"</w:t>
      </w:r>
    </w:p>
    <w:p w14:paraId="6D6C2BDF" w14:textId="1677FFB0" w:rsidR="003419E2" w:rsidRPr="00410D33" w:rsidRDefault="003419E2" w:rsidP="003419E2">
      <w:r w:rsidRPr="00410D33">
        <w:t xml:space="preserve">She also explained that </w:t>
      </w:r>
      <w:r w:rsidRPr="00410D33">
        <w:rPr>
          <w:highlight w:val="cyan"/>
          <w:u w:val="single"/>
        </w:rPr>
        <w:t>even</w:t>
      </w:r>
      <w:r w:rsidRPr="00410D33">
        <w:rPr>
          <w:highlight w:val="cyan"/>
        </w:rPr>
        <w:t> if Iran</w:t>
      </w:r>
      <w:r w:rsidRPr="00410D33">
        <w:rPr>
          <w:highlight w:val="cyan"/>
          <w:u w:val="single"/>
        </w:rPr>
        <w:t> retains the material, converting uranium gas into metal for a bomb requires a specialized facility.</w:t>
      </w:r>
      <w:r w:rsidRPr="00410D33">
        <w:t xml:space="preserve"> "From what we know, </w:t>
      </w:r>
      <w:r w:rsidRPr="00410D33">
        <w:rPr>
          <w:highlight w:val="cyan"/>
          <w:u w:val="single"/>
        </w:rPr>
        <w:t>that</w:t>
      </w:r>
      <w:r w:rsidRPr="00410D33">
        <w:t xml:space="preserve"> conversion facility in Isfahan </w:t>
      </w:r>
      <w:r w:rsidRPr="00410D33">
        <w:rPr>
          <w:highlight w:val="cyan"/>
          <w:u w:val="single"/>
        </w:rPr>
        <w:t>was bombed.</w:t>
      </w:r>
      <w:r w:rsidRPr="00410D33">
        <w:t xml:space="preserve"> Without it, Iran faces a significant bottleneck," she said. But she warned that nuclear weapons technology is not insurmountable: "This is 1940s science. If North Korea could do it, Iran could too – eventually."</w:t>
      </w:r>
    </w:p>
    <w:p w14:paraId="69DC0B8F" w14:textId="77777777" w:rsidR="003419E2" w:rsidRPr="00410D33" w:rsidRDefault="003419E2" w:rsidP="003419E2">
      <w:r w:rsidRPr="00405151">
        <w:t>According to the ISIS report, "</w:t>
      </w:r>
      <w:r w:rsidRPr="00405151">
        <w:rPr>
          <w:highlight w:val="cyan"/>
          <w:u w:val="single"/>
        </w:rPr>
        <w:t>extensive damage" was confirmed at nearly all major</w:t>
      </w:r>
      <w:r w:rsidRPr="00405151">
        <w:t xml:space="preserve"> Iranian nuclear and missile </w:t>
      </w:r>
      <w:r w:rsidRPr="00405151">
        <w:rPr>
          <w:highlight w:val="cyan"/>
          <w:u w:val="single"/>
        </w:rPr>
        <w:t>facilities</w:t>
      </w:r>
      <w:r w:rsidRPr="00405151">
        <w:t>, including the destruction of uranium metal conversion plants, fuel fabrication centers, and the IR-40 Arak heavy water reactor. The report noted that the Israeli and U.S. strikes "rendered the Fordow site inoperable," citing high-resolution satellite imagery of deep bunker penetrations.</w:t>
      </w:r>
    </w:p>
    <w:p w14:paraId="39B46F66" w14:textId="77777777" w:rsidR="003419E2" w:rsidRPr="00410D33" w:rsidRDefault="003419E2" w:rsidP="003419E2">
      <w:r w:rsidRPr="00410D33">
        <w:t>Rabinowitz also emphasized that the intelligence picture is still developing in real time. "The Israelis and the Americans are now hard at work to generate the most accurate intelligence picture they can," she said. "Without having my own sources in the Mossad, I can guarantee the Israelis are monitoring internal Iranian communications, trying to figure out what the Iranians have figured out. As they learn more, so will Israel and the U.S."</w:t>
      </w:r>
    </w:p>
    <w:p w14:paraId="5A227EF5" w14:textId="77777777" w:rsidR="003419E2" w:rsidRPr="00410D33" w:rsidRDefault="003419E2" w:rsidP="003419E2">
      <w:pPr>
        <w:rPr>
          <w:highlight w:val="cyan"/>
          <w:u w:val="single"/>
        </w:rPr>
      </w:pPr>
      <w:r w:rsidRPr="00410D33">
        <w:rPr>
          <w:highlight w:val="cyan"/>
          <w:u w:val="single"/>
        </w:rPr>
        <w:t>As debate continues</w:t>
      </w:r>
      <w:r w:rsidRPr="00410D33">
        <w:t xml:space="preserve"> over whether the strikes were enough to permanently disable Iran’s nuclear ambitions, analysts agree on one point: </w:t>
      </w:r>
      <w:r w:rsidRPr="00410D33">
        <w:rPr>
          <w:highlight w:val="cyan"/>
          <w:u w:val="single"/>
        </w:rPr>
        <w:t>Iran’s assumption that it could push forward without consequence is gone.</w:t>
      </w:r>
    </w:p>
    <w:p w14:paraId="69F5A2A7" w14:textId="77777777" w:rsidR="00BC69C0" w:rsidRPr="00115CE9" w:rsidRDefault="00BC69C0" w:rsidP="00BC69C0">
      <w:pPr>
        <w:pStyle w:val="Heading4"/>
        <w:rPr>
          <w:rStyle w:val="Style13ptBold"/>
          <w:b/>
          <w:bCs w:val="0"/>
        </w:rPr>
      </w:pPr>
      <w:r>
        <w:rPr>
          <w:rStyle w:val="Style13ptBold"/>
          <w:b/>
          <w:bCs w:val="0"/>
        </w:rPr>
        <w:t>Iran won’t proliferate now</w:t>
      </w:r>
    </w:p>
    <w:p w14:paraId="0F6DD629" w14:textId="77777777" w:rsidR="00BC69C0" w:rsidRDefault="00BC69C0" w:rsidP="00BC69C0">
      <w:r w:rsidRPr="00115CE9">
        <w:rPr>
          <w:rStyle w:val="Style13ptBold"/>
        </w:rPr>
        <w:t>E</w:t>
      </w:r>
      <w:r>
        <w:rPr>
          <w:rStyle w:val="Style13ptBold"/>
        </w:rPr>
        <w:t>l</w:t>
      </w:r>
      <w:r w:rsidRPr="00115CE9">
        <w:rPr>
          <w:rStyle w:val="Style13ptBold"/>
        </w:rPr>
        <w:t>well</w:t>
      </w:r>
      <w:r>
        <w:rPr>
          <w:rStyle w:val="Style13ptBold"/>
        </w:rPr>
        <w:t>y</w:t>
      </w:r>
      <w:r w:rsidRPr="00115CE9">
        <w:rPr>
          <w:rStyle w:val="Style13ptBold"/>
        </w:rPr>
        <w:t xml:space="preserve"> </w:t>
      </w:r>
      <w:r>
        <w:rPr>
          <w:rStyle w:val="Style13ptBold"/>
        </w:rPr>
        <w:t>’25</w:t>
      </w:r>
      <w:r>
        <w:t xml:space="preserve"> [Elwely; July 3; Breaking news correspondent, editor, and translator specializing in Iranian affairs; Master’s degree in political science and government from the university of Tehran; Thomson Reuters, “Iran committed to Non-Proliferation Treaty, foreign minister says”]</w:t>
      </w:r>
    </w:p>
    <w:p w14:paraId="03BD8F2E" w14:textId="77777777" w:rsidR="00BC69C0" w:rsidRPr="004D0BFB" w:rsidRDefault="00BC69C0" w:rsidP="00BC69C0">
      <w:pPr>
        <w:rPr>
          <w:sz w:val="16"/>
        </w:rPr>
      </w:pPr>
      <w:r w:rsidRPr="004D0BFB">
        <w:rPr>
          <w:sz w:val="16"/>
        </w:rPr>
        <w:t xml:space="preserve">DUBAI, </w:t>
      </w:r>
      <w:r w:rsidRPr="00E0335B">
        <w:rPr>
          <w:u w:val="single"/>
        </w:rPr>
        <w:t xml:space="preserve">July 3 (Reuters) - </w:t>
      </w:r>
      <w:r w:rsidRPr="00E0335B">
        <w:rPr>
          <w:highlight w:val="cyan"/>
          <w:u w:val="single"/>
        </w:rPr>
        <w:t>Iran remains committed</w:t>
      </w:r>
      <w:r w:rsidRPr="00E0335B">
        <w:rPr>
          <w:u w:val="single"/>
        </w:rPr>
        <w:t xml:space="preserve"> </w:t>
      </w:r>
      <w:r w:rsidRPr="00E0335B">
        <w:rPr>
          <w:highlight w:val="cyan"/>
          <w:u w:val="single"/>
        </w:rPr>
        <w:t>to</w:t>
      </w:r>
      <w:r w:rsidRPr="00E0335B">
        <w:rPr>
          <w:u w:val="single"/>
        </w:rPr>
        <w:t xml:space="preserve"> the nuclear </w:t>
      </w:r>
      <w:r w:rsidRPr="00E0335B">
        <w:rPr>
          <w:rStyle w:val="Emphasis"/>
          <w:highlight w:val="cyan"/>
        </w:rPr>
        <w:t>N</w:t>
      </w:r>
      <w:r w:rsidRPr="00E0335B">
        <w:rPr>
          <w:rStyle w:val="Emphasis"/>
        </w:rPr>
        <w:t>on-</w:t>
      </w:r>
      <w:r w:rsidRPr="00E0335B">
        <w:rPr>
          <w:rStyle w:val="Emphasis"/>
          <w:highlight w:val="cyan"/>
        </w:rPr>
        <w:t>P</w:t>
      </w:r>
      <w:r w:rsidRPr="00E0335B">
        <w:rPr>
          <w:rStyle w:val="Emphasis"/>
        </w:rPr>
        <w:t xml:space="preserve">roliferation </w:t>
      </w:r>
      <w:r w:rsidRPr="00E0335B">
        <w:rPr>
          <w:rStyle w:val="Emphasis"/>
          <w:highlight w:val="cyan"/>
        </w:rPr>
        <w:t>T</w:t>
      </w:r>
      <w:r w:rsidRPr="00E0335B">
        <w:rPr>
          <w:rStyle w:val="Emphasis"/>
        </w:rPr>
        <w:t>reaty</w:t>
      </w:r>
      <w:r w:rsidRPr="00E0335B">
        <w:rPr>
          <w:u w:val="single"/>
        </w:rPr>
        <w:t xml:space="preserve"> </w:t>
      </w:r>
      <w:r w:rsidRPr="00E0335B">
        <w:rPr>
          <w:highlight w:val="cyan"/>
          <w:u w:val="single"/>
        </w:rPr>
        <w:t>and</w:t>
      </w:r>
      <w:r w:rsidRPr="00E0335B">
        <w:rPr>
          <w:u w:val="single"/>
        </w:rPr>
        <w:t xml:space="preserve"> its </w:t>
      </w:r>
      <w:r w:rsidRPr="00E0335B">
        <w:rPr>
          <w:highlight w:val="cyan"/>
          <w:u w:val="single"/>
        </w:rPr>
        <w:t>safeguards</w:t>
      </w:r>
      <w:r w:rsidRPr="00E0335B">
        <w:rPr>
          <w:u w:val="single"/>
        </w:rPr>
        <w:t xml:space="preserve"> agreement, Foreign Minister Abbas Araqchi said on Thursday, a day </w:t>
      </w:r>
      <w:r w:rsidRPr="00E0335B">
        <w:rPr>
          <w:highlight w:val="cyan"/>
          <w:u w:val="single"/>
        </w:rPr>
        <w:t>after</w:t>
      </w:r>
      <w:r w:rsidRPr="00E0335B">
        <w:rPr>
          <w:u w:val="single"/>
        </w:rPr>
        <w:t xml:space="preserve"> Tehran enacted a law </w:t>
      </w:r>
      <w:r w:rsidRPr="00E0335B">
        <w:rPr>
          <w:highlight w:val="cyan"/>
          <w:u w:val="single"/>
        </w:rPr>
        <w:t xml:space="preserve">suspending </w:t>
      </w:r>
      <w:r w:rsidRPr="00E0335B">
        <w:rPr>
          <w:rStyle w:val="Emphasis"/>
          <w:highlight w:val="cyan"/>
        </w:rPr>
        <w:t>coop</w:t>
      </w:r>
      <w:r w:rsidRPr="00E0335B">
        <w:rPr>
          <w:rStyle w:val="Emphasis"/>
        </w:rPr>
        <w:t>eration</w:t>
      </w:r>
      <w:r w:rsidRPr="00E0335B">
        <w:rPr>
          <w:u w:val="single"/>
        </w:rPr>
        <w:t xml:space="preserve"> </w:t>
      </w:r>
      <w:r w:rsidRPr="00E0335B">
        <w:rPr>
          <w:highlight w:val="cyan"/>
          <w:u w:val="single"/>
        </w:rPr>
        <w:t>with the U.N.</w:t>
      </w:r>
      <w:r w:rsidRPr="00E0335B">
        <w:rPr>
          <w:u w:val="single"/>
        </w:rPr>
        <w:t xml:space="preserve"> nuclear watchdog.</w:t>
      </w:r>
    </w:p>
    <w:p w14:paraId="1A2A989A" w14:textId="77777777" w:rsidR="00BC69C0" w:rsidRPr="004D0BFB" w:rsidRDefault="00BC69C0" w:rsidP="00BC69C0">
      <w:pPr>
        <w:rPr>
          <w:sz w:val="16"/>
        </w:rPr>
      </w:pPr>
      <w:r w:rsidRPr="004D0BFB">
        <w:rPr>
          <w:sz w:val="16"/>
        </w:rPr>
        <w:t>"</w:t>
      </w:r>
      <w:r w:rsidRPr="004D0BFB">
        <w:rPr>
          <w:u w:val="single"/>
        </w:rPr>
        <w:t xml:space="preserve">Our </w:t>
      </w:r>
      <w:r w:rsidRPr="004D0BFB">
        <w:rPr>
          <w:highlight w:val="cyan"/>
          <w:u w:val="single"/>
        </w:rPr>
        <w:t>coop</w:t>
      </w:r>
      <w:r w:rsidRPr="004D0BFB">
        <w:rPr>
          <w:u w:val="single"/>
        </w:rPr>
        <w:t xml:space="preserve">eration </w:t>
      </w:r>
      <w:r w:rsidRPr="004D0BFB">
        <w:rPr>
          <w:highlight w:val="cyan"/>
          <w:u w:val="single"/>
        </w:rPr>
        <w:t>with</w:t>
      </w:r>
      <w:r w:rsidRPr="004D0BFB">
        <w:rPr>
          <w:u w:val="single"/>
        </w:rPr>
        <w:t xml:space="preserve"> the </w:t>
      </w:r>
      <w:r w:rsidRPr="004D0BFB">
        <w:rPr>
          <w:rStyle w:val="Emphasis"/>
          <w:highlight w:val="cyan"/>
        </w:rPr>
        <w:t>IAEA</w:t>
      </w:r>
      <w:r w:rsidRPr="004D0BFB">
        <w:rPr>
          <w:sz w:val="16"/>
        </w:rPr>
        <w:t xml:space="preserve"> (International Atomic Energy Agency) </w:t>
      </w:r>
      <w:r w:rsidRPr="004D0BFB">
        <w:rPr>
          <w:u w:val="single"/>
        </w:rPr>
        <w:t xml:space="preserve">will be </w:t>
      </w:r>
      <w:r w:rsidRPr="004D0BFB">
        <w:rPr>
          <w:highlight w:val="cyan"/>
          <w:u w:val="single"/>
        </w:rPr>
        <w:t>channeled through</w:t>
      </w:r>
      <w:r w:rsidRPr="004D0BFB">
        <w:rPr>
          <w:u w:val="single"/>
        </w:rPr>
        <w:t xml:space="preserve"> Iran's </w:t>
      </w:r>
      <w:r w:rsidRPr="004D0BFB">
        <w:rPr>
          <w:rStyle w:val="Emphasis"/>
          <w:highlight w:val="cyan"/>
        </w:rPr>
        <w:t>Supreme National Security Council</w:t>
      </w:r>
      <w:r w:rsidRPr="004D0BFB">
        <w:rPr>
          <w:u w:val="single"/>
        </w:rPr>
        <w:t xml:space="preserve"> for obvious safety and security reasons</w:t>
      </w:r>
      <w:r w:rsidRPr="004D0BFB">
        <w:rPr>
          <w:sz w:val="16"/>
        </w:rPr>
        <w:t>," Araqchi wrote in a post on X.</w:t>
      </w:r>
    </w:p>
    <w:p w14:paraId="6F2D0AF5" w14:textId="77777777" w:rsidR="00BC69C0" w:rsidRPr="004D0BFB" w:rsidRDefault="00BC69C0" w:rsidP="00BC69C0">
      <w:pPr>
        <w:rPr>
          <w:sz w:val="16"/>
        </w:rPr>
      </w:pPr>
      <w:r w:rsidRPr="004D0BFB">
        <w:rPr>
          <w:sz w:val="16"/>
        </w:rPr>
        <w:t>President Masoud Pezeshkian on Wednesday enacted the legislation passed by parliament last week to suspend cooperation with the IAEA, a move the U.S. called "unacceptable."</w:t>
      </w:r>
    </w:p>
    <w:p w14:paraId="2E0A4FFE" w14:textId="77777777" w:rsidR="00BC69C0" w:rsidRPr="004D0BFB" w:rsidRDefault="00BC69C0" w:rsidP="00BC69C0">
      <w:pPr>
        <w:rPr>
          <w:sz w:val="16"/>
        </w:rPr>
      </w:pPr>
      <w:r w:rsidRPr="004D0BFB">
        <w:rPr>
          <w:sz w:val="16"/>
        </w:rPr>
        <w:t>Araqchi's comment on X was in response to a call from Germany's Foreign Ministry urging Tehran to reverse its decision to shelve cooperation with the IAEA.</w:t>
      </w:r>
    </w:p>
    <w:p w14:paraId="5CAB87D5" w14:textId="77777777" w:rsidR="00BC69C0" w:rsidRPr="004D0BFB" w:rsidRDefault="00BC69C0" w:rsidP="00BC69C0">
      <w:pPr>
        <w:rPr>
          <w:sz w:val="16"/>
        </w:rPr>
      </w:pPr>
      <w:r w:rsidRPr="004D0BFB">
        <w:rPr>
          <w:u w:val="single"/>
        </w:rPr>
        <w:t>Araqchi</w:t>
      </w:r>
      <w:r w:rsidRPr="004D0BFB">
        <w:rPr>
          <w:sz w:val="16"/>
        </w:rPr>
        <w:t xml:space="preserve"> </w:t>
      </w:r>
      <w:r w:rsidRPr="004D0BFB">
        <w:rPr>
          <w:u w:val="single"/>
        </w:rPr>
        <w:t>accused Germany of "explicit support for Israel's unlawful attack on Iran, including safeguarded nuclear sites".</w:t>
      </w:r>
    </w:p>
    <w:p w14:paraId="3B86D7F0" w14:textId="77777777" w:rsidR="00BC69C0" w:rsidRPr="004D0BFB" w:rsidRDefault="00BC69C0" w:rsidP="00BC69C0">
      <w:pPr>
        <w:rPr>
          <w:u w:val="single"/>
        </w:rPr>
      </w:pPr>
      <w:r w:rsidRPr="004D0BFB">
        <w:rPr>
          <w:highlight w:val="cyan"/>
          <w:u w:val="single"/>
        </w:rPr>
        <w:t>Iran</w:t>
      </w:r>
      <w:r w:rsidRPr="004D0BFB">
        <w:rPr>
          <w:u w:val="single"/>
        </w:rPr>
        <w:t xml:space="preserve"> has </w:t>
      </w:r>
      <w:r w:rsidRPr="004D0BFB">
        <w:rPr>
          <w:rStyle w:val="Emphasis"/>
          <w:highlight w:val="cyan"/>
        </w:rPr>
        <w:t>accused</w:t>
      </w:r>
      <w:r w:rsidRPr="004D0BFB">
        <w:rPr>
          <w:u w:val="single"/>
        </w:rPr>
        <w:t xml:space="preserve"> the </w:t>
      </w:r>
      <w:r w:rsidRPr="004D0BFB">
        <w:rPr>
          <w:highlight w:val="cyan"/>
          <w:u w:val="single"/>
        </w:rPr>
        <w:t>IAEA</w:t>
      </w:r>
      <w:r w:rsidRPr="004D0BFB">
        <w:rPr>
          <w:u w:val="single"/>
        </w:rPr>
        <w:t xml:space="preserve"> of </w:t>
      </w:r>
      <w:r w:rsidRPr="004D0BFB">
        <w:rPr>
          <w:highlight w:val="cyan"/>
          <w:u w:val="single"/>
        </w:rPr>
        <w:t>siding with Western countries</w:t>
      </w:r>
      <w:r w:rsidRPr="004D0BFB">
        <w:rPr>
          <w:u w:val="single"/>
        </w:rPr>
        <w:t xml:space="preserve"> and providing a </w:t>
      </w:r>
      <w:r w:rsidRPr="004D0BFB">
        <w:rPr>
          <w:highlight w:val="cyan"/>
          <w:u w:val="single"/>
        </w:rPr>
        <w:t>justification for Israel's</w:t>
      </w:r>
      <w:r w:rsidRPr="004D0BFB">
        <w:rPr>
          <w:u w:val="single"/>
        </w:rPr>
        <w:t xml:space="preserve"> June 13-24 </w:t>
      </w:r>
      <w:r w:rsidRPr="004D0BFB">
        <w:rPr>
          <w:rStyle w:val="Emphasis"/>
          <w:highlight w:val="cyan"/>
        </w:rPr>
        <w:t>airstrikes</w:t>
      </w:r>
      <w:r w:rsidRPr="004D0BFB">
        <w:rPr>
          <w:u w:val="single"/>
        </w:rPr>
        <w:t xml:space="preserve"> </w:t>
      </w:r>
      <w:r w:rsidRPr="004D0BFB">
        <w:rPr>
          <w:highlight w:val="cyan"/>
          <w:u w:val="single"/>
        </w:rPr>
        <w:t>on</w:t>
      </w:r>
      <w:r w:rsidRPr="004D0BFB">
        <w:rPr>
          <w:u w:val="single"/>
        </w:rPr>
        <w:t xml:space="preserve"> Iranian </w:t>
      </w:r>
      <w:r w:rsidRPr="004D0BFB">
        <w:rPr>
          <w:rStyle w:val="Emphasis"/>
          <w:highlight w:val="cyan"/>
        </w:rPr>
        <w:t>nuclear</w:t>
      </w:r>
      <w:r w:rsidRPr="004D0BFB">
        <w:rPr>
          <w:highlight w:val="cyan"/>
          <w:u w:val="single"/>
        </w:rPr>
        <w:t xml:space="preserve"> installations</w:t>
      </w:r>
      <w:r w:rsidRPr="004D0BFB">
        <w:rPr>
          <w:u w:val="single"/>
        </w:rPr>
        <w:t xml:space="preserve">, which began a day </w:t>
      </w:r>
      <w:r w:rsidRPr="004D0BFB">
        <w:rPr>
          <w:highlight w:val="cyan"/>
          <w:u w:val="single"/>
        </w:rPr>
        <w:t>after the U.N</w:t>
      </w:r>
      <w:r w:rsidRPr="004D0BFB">
        <w:rPr>
          <w:u w:val="single"/>
        </w:rPr>
        <w:t xml:space="preserve">. agency's board of governors </w:t>
      </w:r>
      <w:r w:rsidRPr="004D0BFB">
        <w:rPr>
          <w:highlight w:val="cyan"/>
          <w:u w:val="single"/>
        </w:rPr>
        <w:t>voted</w:t>
      </w:r>
      <w:r w:rsidRPr="004D0BFB">
        <w:rPr>
          <w:u w:val="single"/>
        </w:rPr>
        <w:t xml:space="preserve"> to declare </w:t>
      </w:r>
      <w:r w:rsidRPr="004D0BFB">
        <w:rPr>
          <w:rStyle w:val="Emphasis"/>
          <w:highlight w:val="cyan"/>
        </w:rPr>
        <w:t>Tehran</w:t>
      </w:r>
      <w:r w:rsidRPr="004D0BFB">
        <w:rPr>
          <w:u w:val="single"/>
        </w:rPr>
        <w:t xml:space="preserve"> </w:t>
      </w:r>
      <w:r w:rsidRPr="004D0BFB">
        <w:rPr>
          <w:highlight w:val="cyan"/>
          <w:u w:val="single"/>
        </w:rPr>
        <w:t>in violation</w:t>
      </w:r>
      <w:r w:rsidRPr="004D0BFB">
        <w:rPr>
          <w:u w:val="single"/>
        </w:rPr>
        <w:t xml:space="preserve"> </w:t>
      </w:r>
      <w:r w:rsidRPr="004D0BFB">
        <w:rPr>
          <w:highlight w:val="cyan"/>
          <w:u w:val="single"/>
        </w:rPr>
        <w:t>of</w:t>
      </w:r>
      <w:r w:rsidRPr="004D0BFB">
        <w:rPr>
          <w:u w:val="single"/>
        </w:rPr>
        <w:t xml:space="preserve"> its obligations under the </w:t>
      </w:r>
      <w:r w:rsidRPr="004D0BFB">
        <w:rPr>
          <w:highlight w:val="cyan"/>
          <w:u w:val="single"/>
        </w:rPr>
        <w:t>NPT.</w:t>
      </w:r>
    </w:p>
    <w:p w14:paraId="3F16D8B2" w14:textId="77777777" w:rsidR="00BC69C0" w:rsidRPr="004D0BFB" w:rsidRDefault="00BC69C0" w:rsidP="00BC69C0">
      <w:pPr>
        <w:rPr>
          <w:sz w:val="16"/>
        </w:rPr>
      </w:pPr>
      <w:r w:rsidRPr="004D0BFB">
        <w:rPr>
          <w:u w:val="single"/>
        </w:rPr>
        <w:t xml:space="preserve">Western powers have long suspected that Iran has sought to develop the means to build atomic bombs through its declared civilian atomic energy programme. </w:t>
      </w:r>
      <w:r w:rsidRPr="004D0BFB">
        <w:rPr>
          <w:highlight w:val="cyan"/>
          <w:u w:val="single"/>
        </w:rPr>
        <w:t>Iran</w:t>
      </w:r>
      <w:r w:rsidRPr="004D0BFB">
        <w:rPr>
          <w:u w:val="single"/>
        </w:rPr>
        <w:t xml:space="preserve"> has repeatedly said it is </w:t>
      </w:r>
      <w:r w:rsidRPr="004D0BFB">
        <w:rPr>
          <w:highlight w:val="cyan"/>
          <w:u w:val="single"/>
        </w:rPr>
        <w:t>enriching uranium</w:t>
      </w:r>
      <w:r w:rsidRPr="004D0BFB">
        <w:rPr>
          <w:u w:val="single"/>
        </w:rPr>
        <w:t xml:space="preserve"> only </w:t>
      </w:r>
      <w:r w:rsidRPr="004D0BFB">
        <w:rPr>
          <w:highlight w:val="cyan"/>
          <w:u w:val="single"/>
        </w:rPr>
        <w:t xml:space="preserve">for </w:t>
      </w:r>
      <w:r w:rsidRPr="004D0BFB">
        <w:rPr>
          <w:rStyle w:val="Emphasis"/>
          <w:highlight w:val="cyan"/>
        </w:rPr>
        <w:t>peaceful nuclear ends</w:t>
      </w:r>
      <w:r w:rsidRPr="004D0BFB">
        <w:rPr>
          <w:sz w:val="16"/>
        </w:rPr>
        <w:t>.</w:t>
      </w:r>
    </w:p>
    <w:p w14:paraId="6A83FB94" w14:textId="77777777" w:rsidR="00BC69C0" w:rsidRPr="004D0BFB" w:rsidRDefault="00BC69C0" w:rsidP="00BC69C0">
      <w:pPr>
        <w:rPr>
          <w:sz w:val="16"/>
        </w:rPr>
      </w:pPr>
      <w:r w:rsidRPr="004D0BFB">
        <w:rPr>
          <w:sz w:val="16"/>
        </w:rPr>
        <w:t>IAEA inspectors are mandated to ensure compliance with the NPT by seeking to verify that nuclear programmes in treaty countries are not diverted for military purposes.</w:t>
      </w:r>
    </w:p>
    <w:p w14:paraId="64575194" w14:textId="77777777" w:rsidR="00BC69C0" w:rsidRPr="004D0BFB" w:rsidRDefault="00BC69C0" w:rsidP="00BC69C0">
      <w:pPr>
        <w:rPr>
          <w:sz w:val="16"/>
        </w:rPr>
      </w:pPr>
      <w:r w:rsidRPr="004D0BFB">
        <w:rPr>
          <w:sz w:val="16"/>
        </w:rPr>
        <w:t>The law that went into effect on Wednesday mandates that any future inspection of Iranian nuclear sites by the IAEA needs approval by Tehran's Supreme National Security Council.</w:t>
      </w:r>
    </w:p>
    <w:p w14:paraId="04E17B6D" w14:textId="77777777" w:rsidR="00BC69C0" w:rsidRPr="004D0BFB" w:rsidRDefault="00BC69C0" w:rsidP="00BC69C0">
      <w:pPr>
        <w:rPr>
          <w:sz w:val="16"/>
        </w:rPr>
      </w:pPr>
      <w:r w:rsidRPr="004D0BFB">
        <w:rPr>
          <w:sz w:val="16"/>
        </w:rPr>
        <w:t>"We are aware of these reports. The IAEA is awaiting further official information from Iran," the Vienna-based global nuclear watchdog said in a statement.</w:t>
      </w:r>
    </w:p>
    <w:p w14:paraId="5948C436" w14:textId="77777777" w:rsidR="00BC69C0" w:rsidRDefault="00BC69C0" w:rsidP="00BC69C0">
      <w:pPr>
        <w:rPr>
          <w:sz w:val="16"/>
        </w:rPr>
      </w:pPr>
      <w:r w:rsidRPr="004D0BFB">
        <w:rPr>
          <w:sz w:val="16"/>
        </w:rPr>
        <w:t>U.S. State Department spokesperson Tammy Bruce told a regular briefing on Wednesday that Iran needed to cooperate fully with the IAEA without further delay.</w:t>
      </w:r>
    </w:p>
    <w:p w14:paraId="3B6E52BE" w14:textId="77777777" w:rsidR="003419E2" w:rsidRPr="003419E2" w:rsidRDefault="003419E2" w:rsidP="003419E2"/>
    <w:p w14:paraId="4EFC6493" w14:textId="7AA449C7" w:rsidR="00BF73A6" w:rsidRDefault="00B9599D" w:rsidP="00710D9D">
      <w:pPr>
        <w:pStyle w:val="Heading3"/>
      </w:pPr>
      <w:r>
        <w:t>!—</w:t>
      </w:r>
      <w:r w:rsidR="00710D9D">
        <w:t>No Iran Prolif—AT: a few months away</w:t>
      </w:r>
      <w:r>
        <w:t xml:space="preserve">—1AR </w:t>
      </w:r>
    </w:p>
    <w:p w14:paraId="389AC9CB" w14:textId="77777777" w:rsidR="00710D9D" w:rsidRDefault="00710D9D" w:rsidP="00710D9D">
      <w:pPr>
        <w:pStyle w:val="Heading4"/>
      </w:pPr>
      <w:r>
        <w:t xml:space="preserve">Iran Prolif is a myth---we’ve been on the brink since forever. </w:t>
      </w:r>
    </w:p>
    <w:p w14:paraId="253C3682" w14:textId="07F1F03C" w:rsidR="00710D9D" w:rsidRPr="00223D3F" w:rsidRDefault="00710D9D" w:rsidP="00710D9D">
      <w:pPr>
        <w:rPr>
          <w:rStyle w:val="Style13ptBold"/>
          <w:b w:val="0"/>
          <w:bCs w:val="0"/>
          <w:sz w:val="16"/>
          <w:szCs w:val="16"/>
        </w:rPr>
      </w:pPr>
      <w:r w:rsidRPr="00223D3F">
        <w:rPr>
          <w:rStyle w:val="Style13ptBold"/>
          <w:sz w:val="24"/>
          <w:szCs w:val="21"/>
        </w:rPr>
        <w:t>Bretaeu et al. 6/19,</w:t>
      </w:r>
      <w:r w:rsidRPr="00223D3F">
        <w:rPr>
          <w:rStyle w:val="Style13ptBold"/>
        </w:rPr>
        <w:t xml:space="preserve"> </w:t>
      </w:r>
      <w:r w:rsidRPr="00223D3F">
        <w:rPr>
          <w:rStyle w:val="Style13ptBold"/>
          <w:b w:val="0"/>
          <w:bCs w:val="0"/>
          <w:sz w:val="16"/>
          <w:szCs w:val="16"/>
        </w:rPr>
        <w:t>Journalists at Le Monde (Pierre, Zoé Multeau, Manon Romain, 6-19-25, “How close is Iran to having nuclear weapons?”, Le Monde, https://www.lemonde.fr/en/les-decodeurs/article/2025/06/19/how-close-is-iran-to-nuclear-weapons_6742494_8.html), SA</w:t>
      </w:r>
    </w:p>
    <w:p w14:paraId="1203D0D4" w14:textId="77777777" w:rsidR="00710D9D" w:rsidRDefault="00710D9D" w:rsidP="00710D9D">
      <w:r w:rsidRPr="00223D3F">
        <w:rPr>
          <w:u w:val="single"/>
        </w:rPr>
        <w:t xml:space="preserve">That being said, </w:t>
      </w:r>
      <w:r w:rsidRPr="00223D3F">
        <w:rPr>
          <w:highlight w:val="cyan"/>
          <w:u w:val="single"/>
        </w:rPr>
        <w:t xml:space="preserve">it remains </w:t>
      </w:r>
      <w:r w:rsidRPr="00223D3F">
        <w:rPr>
          <w:u w:val="single"/>
        </w:rPr>
        <w:t xml:space="preserve">very </w:t>
      </w:r>
      <w:r w:rsidRPr="00223D3F">
        <w:rPr>
          <w:rStyle w:val="Emphasis"/>
          <w:highlight w:val="cyan"/>
        </w:rPr>
        <w:t>difficult to know how much time</w:t>
      </w:r>
      <w:r w:rsidRPr="00223D3F">
        <w:rPr>
          <w:highlight w:val="cyan"/>
          <w:u w:val="single"/>
        </w:rPr>
        <w:t xml:space="preserve"> Tehran would </w:t>
      </w:r>
      <w:r w:rsidRPr="00223D3F">
        <w:rPr>
          <w:u w:val="single"/>
        </w:rPr>
        <w:t xml:space="preserve">still </w:t>
      </w:r>
      <w:r w:rsidRPr="00223D3F">
        <w:rPr>
          <w:highlight w:val="cyan"/>
          <w:u w:val="single"/>
        </w:rPr>
        <w:t xml:space="preserve">need to acquire </w:t>
      </w:r>
      <w:r w:rsidRPr="00223D3F">
        <w:rPr>
          <w:u w:val="single"/>
        </w:rPr>
        <w:t xml:space="preserve">the </w:t>
      </w:r>
      <w:r w:rsidRPr="00223D3F">
        <w:rPr>
          <w:highlight w:val="cyan"/>
          <w:u w:val="single"/>
        </w:rPr>
        <w:t>bomb</w:t>
      </w:r>
      <w:r w:rsidRPr="00223D3F">
        <w:rPr>
          <w:u w:val="single"/>
        </w:rPr>
        <w:t xml:space="preserve">. According to Jeffrey </w:t>
      </w:r>
      <w:r w:rsidRPr="00223D3F">
        <w:rPr>
          <w:highlight w:val="cyan"/>
          <w:u w:val="single"/>
        </w:rPr>
        <w:t>Lewis</w:t>
      </w:r>
      <w:r w:rsidRPr="00223D3F">
        <w:rPr>
          <w:u w:val="single"/>
        </w:rPr>
        <w:t xml:space="preserve">, director </w:t>
      </w:r>
      <w:r w:rsidRPr="00223D3F">
        <w:rPr>
          <w:highlight w:val="cyan"/>
          <w:u w:val="single"/>
        </w:rPr>
        <w:t>of the East Asia Nonprolif</w:t>
      </w:r>
      <w:r w:rsidRPr="00223D3F">
        <w:rPr>
          <w:u w:val="single"/>
        </w:rPr>
        <w:t xml:space="preserve">eration </w:t>
      </w:r>
      <w:r w:rsidRPr="00223D3F">
        <w:rPr>
          <w:highlight w:val="cyan"/>
          <w:u w:val="single"/>
        </w:rPr>
        <w:t>Program</w:t>
      </w:r>
      <w:r w:rsidRPr="00223D3F">
        <w:rPr>
          <w:u w:val="single"/>
        </w:rPr>
        <w:t xml:space="preserve"> at the Middlebury Institute of International Studies at Monterey, California, who spoke to Le Monde, the estimated timeline, </w:t>
      </w:r>
      <w:r w:rsidRPr="00223D3F">
        <w:rPr>
          <w:highlight w:val="cyan"/>
          <w:u w:val="single"/>
        </w:rPr>
        <w:t>prior to the Israeli attack, was "a year or a few months."</w:t>
      </w:r>
      <w:r w:rsidRPr="00223D3F">
        <w:rPr>
          <w:u w:val="single"/>
        </w:rPr>
        <w:t xml:space="preserve"> However, he added some nuance: "</w:t>
      </w:r>
      <w:r w:rsidRPr="00223D3F">
        <w:rPr>
          <w:highlight w:val="cyan"/>
          <w:u w:val="single"/>
        </w:rPr>
        <w:t xml:space="preserve">Iran has </w:t>
      </w:r>
      <w:r w:rsidRPr="00223D3F">
        <w:rPr>
          <w:rStyle w:val="Emphasis"/>
          <w:highlight w:val="cyan"/>
        </w:rPr>
        <w:t>been a few months away</w:t>
      </w:r>
      <w:r w:rsidRPr="00223D3F">
        <w:rPr>
          <w:highlight w:val="cyan"/>
          <w:u w:val="single"/>
        </w:rPr>
        <w:t xml:space="preserve"> from the nuclear bomb </w:t>
      </w:r>
      <w:r w:rsidRPr="00223D3F">
        <w:rPr>
          <w:rStyle w:val="Emphasis"/>
          <w:highlight w:val="cyan"/>
        </w:rPr>
        <w:t>for 15 years</w:t>
      </w:r>
      <w:r w:rsidRPr="00223D3F">
        <w:rPr>
          <w:u w:val="single"/>
        </w:rPr>
        <w:t>."</w:t>
      </w:r>
      <w:r>
        <w:t xml:space="preserve"> Objectively assessing </w:t>
      </w:r>
      <w:r w:rsidRPr="00223D3F">
        <w:rPr>
          <w:u w:val="single"/>
        </w:rPr>
        <w:t>Tehran's potential to acquire the bomb is all the more complex</w:t>
      </w:r>
      <w:r>
        <w:t xml:space="preserve"> because the regime deliberately maintains a degree of opacity. In its June 2025 report, the IAEA denounced maneuvers aimed at preventing it from conducting its "verification activities" on site, or the inability to "provide (…) technically credible explanations for the presence of uranium particles (…) at several undeclared locations." The agency mentioned a series of "concealment efforts," notably "extensive sanitization" and the "provision of inaccurate explanations" by authorities, preventing the IAEA from having "assurance that Iran's nuclear programme is exclusively peaceful."</w:t>
      </w:r>
    </w:p>
    <w:p w14:paraId="7B63A416" w14:textId="77777777" w:rsidR="00710D9D" w:rsidRDefault="00710D9D" w:rsidP="00710D9D"/>
    <w:p w14:paraId="21F1B844" w14:textId="3881F2E2" w:rsidR="000B1BFC" w:rsidRDefault="00B9599D" w:rsidP="000B1BFC">
      <w:pPr>
        <w:pStyle w:val="Heading3"/>
      </w:pPr>
      <w:r>
        <w:t>!—A</w:t>
      </w:r>
      <w:r w:rsidR="000B1BFC">
        <w:t>T: Saudi Prolif</w:t>
      </w:r>
      <w:r>
        <w:t>—2AC</w:t>
      </w:r>
    </w:p>
    <w:p w14:paraId="33652B81" w14:textId="77777777" w:rsidR="000B1BFC" w:rsidRPr="006F6496" w:rsidRDefault="000B1BFC" w:rsidP="000B1BFC">
      <w:pPr>
        <w:pStyle w:val="Heading4"/>
        <w:rPr>
          <w:b w:val="0"/>
          <w:bCs/>
        </w:rPr>
      </w:pPr>
      <w:r>
        <w:t xml:space="preserve">Riyadh </w:t>
      </w:r>
      <w:r>
        <w:rPr>
          <w:u w:val="single"/>
        </w:rPr>
        <w:t>cannot</w:t>
      </w:r>
      <w:r>
        <w:t xml:space="preserve"> obtain a nuclear weapon</w:t>
      </w:r>
      <w:r>
        <w:rPr>
          <w:b w:val="0"/>
          <w:bCs/>
        </w:rPr>
        <w:t>.</w:t>
      </w:r>
    </w:p>
    <w:p w14:paraId="4B42B619" w14:textId="77777777" w:rsidR="000B1BFC" w:rsidRDefault="000B1BFC" w:rsidP="000B1BFC">
      <w:r w:rsidRPr="004759FD">
        <w:rPr>
          <w:rStyle w:val="Style13ptBold"/>
        </w:rPr>
        <w:t>Reich 24</w:t>
      </w:r>
      <w:r>
        <w:t xml:space="preserve"> </w:t>
      </w:r>
      <w:r w:rsidRPr="00404399">
        <w:t xml:space="preserve">[Julian Reich; </w:t>
      </w:r>
      <w:r>
        <w:t>Julian Reich, Georgetown Security Studies Master's Candidate | Janes Strategic Services</w:t>
      </w:r>
      <w:r w:rsidRPr="00404399">
        <w:t xml:space="preserve">; </w:t>
      </w:r>
      <w:r>
        <w:t>12</w:t>
      </w:r>
      <w:r w:rsidRPr="00404399">
        <w:t>-</w:t>
      </w:r>
      <w:r>
        <w:t>18-2024</w:t>
      </w:r>
      <w:r w:rsidRPr="00404399">
        <w:t>; The Nuclear Kingdom: Assessing Saudi Arabia’s Nuclear Behavior; Georgetown Security Studies Review; https://georgetownsecuritystudiesreview.org/2024/12/18/the-nuclear-kingdom-accessing-saudi-arabias-nuclear-behavior; Accessed 7-16-2025;</w:t>
      </w:r>
      <w:r>
        <w:t xml:space="preserve"> KK</w:t>
      </w:r>
      <w:r w:rsidRPr="00404399">
        <w:t>]</w:t>
      </w:r>
    </w:p>
    <w:p w14:paraId="5950CCCD" w14:textId="77777777" w:rsidR="000B1BFC" w:rsidRPr="00D75A5D" w:rsidRDefault="000B1BFC" w:rsidP="000B1BFC">
      <w:pPr>
        <w:rPr>
          <w:sz w:val="16"/>
        </w:rPr>
      </w:pPr>
      <w:r w:rsidRPr="00D75A5D">
        <w:rPr>
          <w:sz w:val="16"/>
        </w:rPr>
        <w:t xml:space="preserve">There are three strategies Saudi Arabia could adopt if it did seek the bomb: sheltered pursuit, sprinting, and hiding. The strategy of sheltered pursuit describes a pathway to nuclear weapons that depends on the support of a major power. In this strategy, a major power protects the nuclear aspirant from rivals’ efforts to interfere with its nuclear pursuit. In this case, </w:t>
      </w:r>
      <w:r w:rsidRPr="00D75A5D">
        <w:rPr>
          <w:rStyle w:val="StyleUnderline"/>
          <w:highlight w:val="cyan"/>
        </w:rPr>
        <w:t>Riyadh</w:t>
      </w:r>
      <w:r w:rsidRPr="00E53434">
        <w:rPr>
          <w:rStyle w:val="StyleUnderline"/>
        </w:rPr>
        <w:t xml:space="preserve"> would </w:t>
      </w:r>
      <w:r w:rsidRPr="00D75A5D">
        <w:rPr>
          <w:rStyle w:val="StyleUnderline"/>
          <w:highlight w:val="cyan"/>
        </w:rPr>
        <w:t>rely on the U</w:t>
      </w:r>
      <w:r w:rsidRPr="00E53434">
        <w:rPr>
          <w:rStyle w:val="StyleUnderline"/>
        </w:rPr>
        <w:t xml:space="preserve">nited </w:t>
      </w:r>
      <w:r w:rsidRPr="00D75A5D">
        <w:rPr>
          <w:rStyle w:val="StyleUnderline"/>
          <w:highlight w:val="cyan"/>
        </w:rPr>
        <w:t>S</w:t>
      </w:r>
      <w:r w:rsidRPr="00E53434">
        <w:rPr>
          <w:rStyle w:val="StyleUnderline"/>
        </w:rPr>
        <w:t xml:space="preserve">tates </w:t>
      </w:r>
      <w:r w:rsidRPr="00D75A5D">
        <w:rPr>
          <w:rStyle w:val="StyleUnderline"/>
          <w:highlight w:val="cyan"/>
        </w:rPr>
        <w:t>to provide shelter and deter Iran</w:t>
      </w:r>
      <w:r w:rsidRPr="00D75A5D">
        <w:rPr>
          <w:sz w:val="16"/>
        </w:rPr>
        <w:t xml:space="preserve">. It is likely Saudi Arabia’s preferred pathway because it enables nuclear aspirants to pursue nuclear weapons more efficiently and openly. Major power patronage can prevent military, economic, and diplomatic counterproliferation actions. However, </w:t>
      </w:r>
      <w:r w:rsidRPr="00E53434">
        <w:rPr>
          <w:rStyle w:val="StyleUnderline"/>
        </w:rPr>
        <w:t xml:space="preserve">it is </w:t>
      </w:r>
      <w:r w:rsidRPr="00D75A5D">
        <w:rPr>
          <w:rStyle w:val="StyleUnderline"/>
          <w:highlight w:val="cyan"/>
        </w:rPr>
        <w:t>unlikely</w:t>
      </w:r>
      <w:r w:rsidRPr="00E53434">
        <w:rPr>
          <w:rStyle w:val="StyleUnderline"/>
        </w:rPr>
        <w:t xml:space="preserve"> that </w:t>
      </w:r>
      <w:r w:rsidRPr="00D75A5D">
        <w:rPr>
          <w:rStyle w:val="StyleUnderline"/>
          <w:highlight w:val="cyan"/>
        </w:rPr>
        <w:t>the</w:t>
      </w:r>
      <w:r w:rsidRPr="00E53434">
        <w:rPr>
          <w:rStyle w:val="StyleUnderline"/>
        </w:rPr>
        <w:t xml:space="preserve"> </w:t>
      </w:r>
      <w:r w:rsidRPr="00D75A5D">
        <w:rPr>
          <w:rStyle w:val="StyleUnderline"/>
          <w:highlight w:val="cyan"/>
        </w:rPr>
        <w:t>U</w:t>
      </w:r>
      <w:r w:rsidRPr="00E53434">
        <w:rPr>
          <w:rStyle w:val="StyleUnderline"/>
        </w:rPr>
        <w:t xml:space="preserve">nited </w:t>
      </w:r>
      <w:r w:rsidRPr="00D75A5D">
        <w:rPr>
          <w:rStyle w:val="StyleUnderline"/>
          <w:highlight w:val="cyan"/>
        </w:rPr>
        <w:t>S</w:t>
      </w:r>
      <w:r w:rsidRPr="00E53434">
        <w:rPr>
          <w:rStyle w:val="StyleUnderline"/>
        </w:rPr>
        <w:t xml:space="preserve">tates would </w:t>
      </w:r>
      <w:r w:rsidRPr="00D75A5D">
        <w:rPr>
          <w:rStyle w:val="StyleUnderline"/>
          <w:highlight w:val="cyan"/>
        </w:rPr>
        <w:t>support Saudi Arabia</w:t>
      </w:r>
      <w:r w:rsidRPr="00E53434">
        <w:rPr>
          <w:rStyle w:val="StyleUnderline"/>
        </w:rPr>
        <w:t xml:space="preserve">’s </w:t>
      </w:r>
      <w:r w:rsidRPr="00D75A5D">
        <w:rPr>
          <w:rStyle w:val="StyleUnderline"/>
          <w:highlight w:val="cyan"/>
        </w:rPr>
        <w:t>nuclear pursuit</w:t>
      </w:r>
      <w:r w:rsidRPr="00D75A5D">
        <w:rPr>
          <w:sz w:val="16"/>
        </w:rPr>
        <w:t xml:space="preserve">. </w:t>
      </w:r>
      <w:r w:rsidRPr="00E53434">
        <w:rPr>
          <w:rStyle w:val="StyleUnderline"/>
        </w:rPr>
        <w:t xml:space="preserve">The </w:t>
      </w:r>
      <w:r w:rsidRPr="00D75A5D">
        <w:rPr>
          <w:rStyle w:val="StyleUnderline"/>
          <w:highlight w:val="cyan"/>
        </w:rPr>
        <w:t>U</w:t>
      </w:r>
      <w:r w:rsidRPr="00E53434">
        <w:rPr>
          <w:rStyle w:val="StyleUnderline"/>
        </w:rPr>
        <w:t xml:space="preserve">nited </w:t>
      </w:r>
      <w:r w:rsidRPr="00D75A5D">
        <w:rPr>
          <w:rStyle w:val="StyleUnderline"/>
          <w:highlight w:val="cyan"/>
        </w:rPr>
        <w:t>S</w:t>
      </w:r>
      <w:r w:rsidRPr="00E53434">
        <w:rPr>
          <w:rStyle w:val="StyleUnderline"/>
        </w:rPr>
        <w:t xml:space="preserve">tates </w:t>
      </w:r>
      <w:r w:rsidRPr="00D75A5D">
        <w:rPr>
          <w:rStyle w:val="StyleUnderline"/>
          <w:highlight w:val="cyan"/>
        </w:rPr>
        <w:t>prefer</w:t>
      </w:r>
      <w:r w:rsidRPr="00D75A5D">
        <w:rPr>
          <w:rStyle w:val="StyleUnderline"/>
        </w:rPr>
        <w:t>s</w:t>
      </w:r>
      <w:r w:rsidRPr="00E53434">
        <w:rPr>
          <w:rStyle w:val="StyleUnderline"/>
        </w:rPr>
        <w:t xml:space="preserve"> for its </w:t>
      </w:r>
      <w:r w:rsidRPr="00D75A5D">
        <w:rPr>
          <w:rStyle w:val="StyleUnderline"/>
          <w:highlight w:val="cyan"/>
        </w:rPr>
        <w:t>allies not to have nuc</w:t>
      </w:r>
      <w:r w:rsidRPr="00E53434">
        <w:rPr>
          <w:rStyle w:val="StyleUnderline"/>
        </w:rPr>
        <w:t>lear weapon</w:t>
      </w:r>
      <w:r w:rsidRPr="00D75A5D">
        <w:rPr>
          <w:rStyle w:val="StyleUnderline"/>
          <w:highlight w:val="cyan"/>
        </w:rPr>
        <w:t>s</w:t>
      </w:r>
      <w:r w:rsidRPr="00E53434">
        <w:rPr>
          <w:rStyle w:val="StyleUnderline"/>
        </w:rPr>
        <w:t xml:space="preserve"> so that escalation and nuclear use remain entirely within Washington’s purview</w:t>
      </w:r>
      <w:r w:rsidRPr="00D75A5D">
        <w:rPr>
          <w:sz w:val="16"/>
        </w:rPr>
        <w:t xml:space="preserve">. Further, Saudi Arabia would need reactors and gas centrifuges to build nuclear weapons and </w:t>
      </w:r>
      <w:r w:rsidRPr="00D75A5D">
        <w:rPr>
          <w:rStyle w:val="StyleUnderline"/>
          <w:highlight w:val="cyan"/>
        </w:rPr>
        <w:t xml:space="preserve">there has been opposition from </w:t>
      </w:r>
      <w:r w:rsidRPr="00D75A5D">
        <w:rPr>
          <w:rStyle w:val="Emphasis"/>
          <w:highlight w:val="cyan"/>
        </w:rPr>
        <w:t>Congress and Israel</w:t>
      </w:r>
      <w:r w:rsidRPr="00D75A5D">
        <w:rPr>
          <w:rStyle w:val="StyleUnderline"/>
          <w:highlight w:val="cyan"/>
        </w:rPr>
        <w:t xml:space="preserve"> to</w:t>
      </w:r>
      <w:r w:rsidRPr="00C0310D">
        <w:rPr>
          <w:rStyle w:val="StyleUnderline"/>
        </w:rPr>
        <w:t xml:space="preserve"> a </w:t>
      </w:r>
      <w:r w:rsidRPr="00D75A5D">
        <w:rPr>
          <w:rStyle w:val="StyleUnderline"/>
          <w:highlight w:val="cyan"/>
        </w:rPr>
        <w:t>U.S.-Saudi nuclear</w:t>
      </w:r>
      <w:r w:rsidRPr="00C0310D">
        <w:rPr>
          <w:rStyle w:val="StyleUnderline"/>
        </w:rPr>
        <w:t xml:space="preserve"> energy </w:t>
      </w:r>
      <w:r w:rsidRPr="00D75A5D">
        <w:rPr>
          <w:rStyle w:val="StyleUnderline"/>
          <w:highlight w:val="cyan"/>
        </w:rPr>
        <w:t>deal</w:t>
      </w:r>
      <w:r w:rsidRPr="00D75A5D">
        <w:rPr>
          <w:sz w:val="16"/>
        </w:rPr>
        <w:t xml:space="preserve">. </w:t>
      </w:r>
      <w:r w:rsidRPr="00C0310D">
        <w:rPr>
          <w:rStyle w:val="StyleUnderline"/>
        </w:rPr>
        <w:t>It is unlikely Congress would approve of a deal without stringent proliferation safeguards</w:t>
      </w:r>
      <w:r w:rsidRPr="00D75A5D">
        <w:rPr>
          <w:sz w:val="16"/>
        </w:rPr>
        <w:t xml:space="preserve">. Moreover, if the United States did grant Saudi Arabia those facilities and technologies without a prohibition on enrichment, it would set a precedent for other allies to demand similar privileges. </w:t>
      </w:r>
    </w:p>
    <w:p w14:paraId="0BCDA7A6" w14:textId="77777777" w:rsidR="000B1BFC" w:rsidRPr="00D75A5D" w:rsidRDefault="000B1BFC" w:rsidP="000B1BFC">
      <w:pPr>
        <w:rPr>
          <w:sz w:val="16"/>
        </w:rPr>
      </w:pPr>
      <w:r w:rsidRPr="00D75A5D">
        <w:rPr>
          <w:sz w:val="16"/>
        </w:rPr>
        <w:t xml:space="preserve">The “sprinting” strategy describes an active, rapid, and open pursuit of nuclear weapons. Sprinting has historically been successful with France, India, the PRC, the USSR, and the United States all employing it. However, sprinting often requires immunity from military and economic preventive action, such as sanctions or strikes on nuclear facilities. </w:t>
      </w:r>
      <w:r w:rsidRPr="00231E61">
        <w:rPr>
          <w:rStyle w:val="StyleUnderline"/>
          <w:highlight w:val="cyan"/>
        </w:rPr>
        <w:t>Saudi</w:t>
      </w:r>
      <w:r w:rsidRPr="00C0310D">
        <w:rPr>
          <w:rStyle w:val="StyleUnderline"/>
        </w:rPr>
        <w:t xml:space="preserve"> Arabia is </w:t>
      </w:r>
      <w:r w:rsidRPr="00231E61">
        <w:rPr>
          <w:rStyle w:val="StyleUnderline"/>
          <w:highlight w:val="cyan"/>
        </w:rPr>
        <w:t>vulnerable to</w:t>
      </w:r>
      <w:r w:rsidRPr="00C0310D">
        <w:rPr>
          <w:rStyle w:val="StyleUnderline"/>
        </w:rPr>
        <w:t xml:space="preserve"> both </w:t>
      </w:r>
      <w:r w:rsidRPr="00231E61">
        <w:rPr>
          <w:rStyle w:val="StyleUnderline"/>
          <w:highlight w:val="cyan"/>
        </w:rPr>
        <w:t>Iran</w:t>
      </w:r>
      <w:r w:rsidRPr="00C0310D">
        <w:rPr>
          <w:rStyle w:val="StyleUnderline"/>
        </w:rPr>
        <w:t xml:space="preserve">ian military </w:t>
      </w:r>
      <w:r w:rsidRPr="00231E61">
        <w:rPr>
          <w:rStyle w:val="StyleUnderline"/>
          <w:highlight w:val="cyan"/>
        </w:rPr>
        <w:t>countermeasures</w:t>
      </w:r>
      <w:r w:rsidRPr="00C0310D">
        <w:rPr>
          <w:rStyle w:val="StyleUnderline"/>
        </w:rPr>
        <w:t xml:space="preserve"> </w:t>
      </w:r>
      <w:r w:rsidRPr="00231E61">
        <w:rPr>
          <w:rStyle w:val="StyleUnderline"/>
          <w:highlight w:val="cyan"/>
        </w:rPr>
        <w:t>and</w:t>
      </w:r>
      <w:r w:rsidRPr="00C0310D">
        <w:rPr>
          <w:rStyle w:val="StyleUnderline"/>
        </w:rPr>
        <w:t xml:space="preserve"> a </w:t>
      </w:r>
      <w:r w:rsidRPr="00231E61">
        <w:rPr>
          <w:rStyle w:val="StyleUnderline"/>
          <w:highlight w:val="cyan"/>
        </w:rPr>
        <w:t>U.S. arms embargo</w:t>
      </w:r>
      <w:r w:rsidRPr="00C0310D">
        <w:rPr>
          <w:rStyle w:val="StyleUnderline"/>
        </w:rPr>
        <w:t xml:space="preserve">. It also </w:t>
      </w:r>
      <w:r w:rsidRPr="00231E61">
        <w:rPr>
          <w:rStyle w:val="StyleUnderline"/>
          <w:highlight w:val="cyan"/>
        </w:rPr>
        <w:t>lacks the reactors and equipment needed</w:t>
      </w:r>
      <w:r w:rsidRPr="00C0310D">
        <w:rPr>
          <w:rStyle w:val="StyleUnderline"/>
        </w:rPr>
        <w:t xml:space="preserve"> to sprint to the bomb</w:t>
      </w:r>
      <w:r w:rsidRPr="00D75A5D">
        <w:rPr>
          <w:sz w:val="16"/>
        </w:rPr>
        <w:t>.</w:t>
      </w:r>
    </w:p>
    <w:p w14:paraId="6BA5303E" w14:textId="77777777" w:rsidR="000B1BFC" w:rsidRPr="00D75A5D" w:rsidRDefault="000B1BFC" w:rsidP="000B1BFC">
      <w:pPr>
        <w:rPr>
          <w:sz w:val="16"/>
        </w:rPr>
      </w:pPr>
      <w:r w:rsidRPr="00D75A5D">
        <w:rPr>
          <w:sz w:val="16"/>
        </w:rPr>
        <w:t>Although there are countries that could provide Saudi Arabia with these technologies—the PRC, United States, France, Russia, and South Korea among them—</w:t>
      </w:r>
      <w:r w:rsidRPr="00231E61">
        <w:rPr>
          <w:rStyle w:val="StyleUnderline"/>
          <w:highlight w:val="cyan"/>
        </w:rPr>
        <w:t>a lack of uranium enrichment capabilities</w:t>
      </w:r>
      <w:r w:rsidRPr="00AF06C1">
        <w:rPr>
          <w:rStyle w:val="StyleUnderline"/>
        </w:rPr>
        <w:t xml:space="preserve"> is currently the </w:t>
      </w:r>
      <w:r w:rsidRPr="00231E61">
        <w:rPr>
          <w:rStyle w:val="Emphasis"/>
          <w:highlight w:val="cyan"/>
        </w:rPr>
        <w:t>chief obstacle</w:t>
      </w:r>
      <w:r w:rsidRPr="00231E61">
        <w:rPr>
          <w:rStyle w:val="StyleUnderline"/>
          <w:highlight w:val="cyan"/>
        </w:rPr>
        <w:t xml:space="preserve"> to</w:t>
      </w:r>
      <w:r w:rsidRPr="00AF06C1">
        <w:rPr>
          <w:rStyle w:val="StyleUnderline"/>
        </w:rPr>
        <w:t xml:space="preserve"> a Saudi sprint to the </w:t>
      </w:r>
      <w:r w:rsidRPr="00231E61">
        <w:rPr>
          <w:rStyle w:val="StyleUnderline"/>
          <w:highlight w:val="cyan"/>
        </w:rPr>
        <w:t>bomb</w:t>
      </w:r>
      <w:r w:rsidRPr="00D75A5D">
        <w:rPr>
          <w:sz w:val="16"/>
        </w:rPr>
        <w:t xml:space="preserve">. U.S. </w:t>
      </w:r>
      <w:r w:rsidRPr="00AF06C1">
        <w:rPr>
          <w:rStyle w:val="StyleUnderline"/>
        </w:rPr>
        <w:t>allies South Korea and France</w:t>
      </w:r>
      <w:r w:rsidRPr="00D75A5D">
        <w:rPr>
          <w:sz w:val="16"/>
        </w:rPr>
        <w:t xml:space="preserve"> are </w:t>
      </w:r>
      <w:r w:rsidRPr="00AF06C1">
        <w:rPr>
          <w:rStyle w:val="StyleUnderline"/>
        </w:rPr>
        <w:t>unlikely to sell Saudi Arabia nuclear reactors</w:t>
      </w:r>
      <w:r w:rsidRPr="00D75A5D">
        <w:rPr>
          <w:sz w:val="16"/>
        </w:rPr>
        <w:t xml:space="preserve"> without a strict nonproliferation agreement. Sanctions against Russia render it an unattractive partner for Saudi Arabia. The PRC has close economic and military ties to Iran and even designed an Iranian uranium-conversion facility. However, the PRC has partnered with Saudi Arabia on uranium prospecting, brokered an effort at Saudi-Iranian rapprochement in 2023, and supplied Saudi Arabia with dual-capable ballistic missiles. Although the PRC might eventually balk at providing Saudi Arabia with nuclear reactors that can produce weapons-grade nuclear material, it covets Saudi Arabian oil and has a track record of nuclear partnership with the kingdom. Either way, Saudi Arabia considers the PRC its best bet to secure nuclear reactors if the United States declines to do so.</w:t>
      </w:r>
    </w:p>
    <w:p w14:paraId="3B38A96B" w14:textId="77777777" w:rsidR="000B1BFC" w:rsidRPr="00D75A5D" w:rsidRDefault="000B1BFC" w:rsidP="000B1BFC">
      <w:pPr>
        <w:rPr>
          <w:sz w:val="16"/>
        </w:rPr>
      </w:pPr>
      <w:r w:rsidRPr="00D75A5D">
        <w:rPr>
          <w:sz w:val="16"/>
        </w:rPr>
        <w:t xml:space="preserve">The strategy of ‘hiding’ differs from sprinting in that it privileges secrecy over rapidity. Saudi Arabia is a good candidate for a hiding strategy. The international community knows little about nuclear activity within the kingdom. Its secretive decision-making and secluded desert areas that could house underground nuclear facilities would also aid a hiding strategy. Nonetheless, </w:t>
      </w:r>
      <w:r w:rsidRPr="00231E61">
        <w:rPr>
          <w:rStyle w:val="StyleUnderline"/>
          <w:highlight w:val="cyan"/>
        </w:rPr>
        <w:t>Saudi</w:t>
      </w:r>
      <w:r w:rsidRPr="00655E1A">
        <w:rPr>
          <w:rStyle w:val="StyleUnderline"/>
        </w:rPr>
        <w:t xml:space="preserve"> Arabia still </w:t>
      </w:r>
      <w:r w:rsidRPr="008A2A66">
        <w:rPr>
          <w:rStyle w:val="Emphasis"/>
          <w:highlight w:val="cyan"/>
        </w:rPr>
        <w:t>cannot enrich uranium to weapons grade</w:t>
      </w:r>
      <w:r w:rsidRPr="00D75A5D">
        <w:rPr>
          <w:sz w:val="16"/>
        </w:rPr>
        <w:t xml:space="preserve">. Efforts to enlist outside help could alert others to its nuclear weapons program. If Iran builds nuclear weapons first, Mohammed bin Salman’s prior statement would direct international scrutiny toward Saudi Arabia’s nuclear activities.  </w:t>
      </w:r>
    </w:p>
    <w:p w14:paraId="07C8411F" w14:textId="77777777" w:rsidR="000B1BFC" w:rsidRPr="00D75A5D" w:rsidRDefault="000B1BFC" w:rsidP="000B1BFC">
      <w:pPr>
        <w:rPr>
          <w:sz w:val="16"/>
        </w:rPr>
      </w:pPr>
      <w:r w:rsidRPr="00D75A5D">
        <w:rPr>
          <w:sz w:val="16"/>
        </w:rPr>
        <w:t>Obstacles To The Bomb</w:t>
      </w:r>
    </w:p>
    <w:p w14:paraId="2876EE2C" w14:textId="77777777" w:rsidR="000B1BFC" w:rsidRDefault="000B1BFC" w:rsidP="000B1BFC">
      <w:pPr>
        <w:rPr>
          <w:sz w:val="16"/>
        </w:rPr>
      </w:pPr>
      <w:r w:rsidRPr="00D75A5D">
        <w:rPr>
          <w:sz w:val="16"/>
        </w:rPr>
        <w:t xml:space="preserve">Even if Saudi Arabia adopted an active pursuit strategy, it would take years before it built a finished nuclear weapon. </w:t>
      </w:r>
      <w:r w:rsidRPr="00231E61">
        <w:rPr>
          <w:rStyle w:val="StyleUnderline"/>
          <w:highlight w:val="cyan"/>
        </w:rPr>
        <w:t>Saudi</w:t>
      </w:r>
      <w:r w:rsidRPr="00247F1E">
        <w:rPr>
          <w:rStyle w:val="StyleUnderline"/>
        </w:rPr>
        <w:t xml:space="preserve"> Arabia </w:t>
      </w:r>
      <w:r w:rsidRPr="00231E61">
        <w:rPr>
          <w:rStyle w:val="StyleUnderline"/>
          <w:highlight w:val="cyan"/>
        </w:rPr>
        <w:t>lacks the dual-use technology</w:t>
      </w:r>
      <w:r w:rsidRPr="00247F1E">
        <w:rPr>
          <w:rStyle w:val="StyleUnderline"/>
        </w:rPr>
        <w:t xml:space="preserve"> needed to build weapons-grade nuclear material</w:t>
      </w:r>
      <w:r w:rsidRPr="00D75A5D">
        <w:rPr>
          <w:sz w:val="16"/>
        </w:rPr>
        <w:t xml:space="preserve">, and nuclear </w:t>
      </w:r>
      <w:r w:rsidRPr="00231E61">
        <w:rPr>
          <w:rStyle w:val="StyleUnderline"/>
          <w:highlight w:val="cyan"/>
        </w:rPr>
        <w:t>warheads are difficult to construct</w:t>
      </w:r>
      <w:r w:rsidRPr="00D75A5D">
        <w:rPr>
          <w:sz w:val="16"/>
        </w:rPr>
        <w:t xml:space="preserve">. A </w:t>
      </w:r>
      <w:r w:rsidRPr="00645EB1">
        <w:rPr>
          <w:rStyle w:val="StyleUnderline"/>
        </w:rPr>
        <w:t>Saudi Arabian nuclear weapons program</w:t>
      </w:r>
      <w:r w:rsidRPr="00D75A5D">
        <w:rPr>
          <w:sz w:val="16"/>
        </w:rPr>
        <w:t xml:space="preserve"> could also </w:t>
      </w:r>
      <w:r w:rsidRPr="00645EB1">
        <w:rPr>
          <w:rStyle w:val="StyleUnderline"/>
        </w:rPr>
        <w:t>elicit reprisals from Iran</w:t>
      </w:r>
      <w:r w:rsidRPr="00D75A5D">
        <w:rPr>
          <w:sz w:val="16"/>
        </w:rPr>
        <w:t>. In 2019, the Islamic Republic used its missile and drone capabilities to cripple a Saudi oil processing facility. It could l</w:t>
      </w:r>
      <w:r w:rsidRPr="00645EB1">
        <w:rPr>
          <w:rStyle w:val="StyleUnderline"/>
        </w:rPr>
        <w:t>aunch similar assaults on Saudi Arabia’s nuclear infrastructure.</w:t>
      </w:r>
      <w:r w:rsidRPr="00D75A5D">
        <w:rPr>
          <w:sz w:val="16"/>
        </w:rPr>
        <w:t xml:space="preserve"> Furthermore, the United States might levy sanctions on the Kingdom or offer Saudi Arabia its long sought after formal defense relationship. Lengthy time frames and a need to secure enrichment capabilities from abroad provide the United States with the opportunity to preempt Saudi Arabia before it is too late. </w:t>
      </w:r>
    </w:p>
    <w:p w14:paraId="33D7B288" w14:textId="7284DF18" w:rsidR="00B9599D" w:rsidRDefault="00B9599D" w:rsidP="00B9599D">
      <w:pPr>
        <w:pStyle w:val="Heading3"/>
      </w:pPr>
      <w:r>
        <w:t>!—AT: Saudi Prolif—1AR</w:t>
      </w:r>
    </w:p>
    <w:p w14:paraId="759BD264" w14:textId="6ED35128" w:rsidR="000B1BFC" w:rsidRPr="00202B00" w:rsidRDefault="000B1BFC" w:rsidP="000B1BFC">
      <w:pPr>
        <w:pStyle w:val="Heading4"/>
      </w:pPr>
      <w:r>
        <w:t xml:space="preserve">Saudi is </w:t>
      </w:r>
      <w:r>
        <w:rPr>
          <w:u w:val="single"/>
        </w:rPr>
        <w:t>committed</w:t>
      </w:r>
      <w:r>
        <w:t xml:space="preserve"> to abiding by the NPT and IAEA safeguards.</w:t>
      </w:r>
    </w:p>
    <w:p w14:paraId="75E3404F" w14:textId="77777777" w:rsidR="000B1BFC" w:rsidRPr="00513295" w:rsidRDefault="000B1BFC" w:rsidP="000B1BFC">
      <w:r w:rsidRPr="003F2633">
        <w:rPr>
          <w:rStyle w:val="Style13ptBold"/>
        </w:rPr>
        <w:t>Khatri 23</w:t>
      </w:r>
      <w:r w:rsidRPr="00513295">
        <w:t xml:space="preserve"> [Avinav Singh Khatri; </w:t>
      </w:r>
      <w:r w:rsidRPr="00633711">
        <w:t>AVINAV SINGH KHATRI is a research intern at Nepal Institute for International Co-operation and Engagement (NIICE) and holds a Master's degree in International Studies from Symbiosis School of International Studies, Pune</w:t>
      </w:r>
      <w:r w:rsidRPr="00513295">
        <w:t>; 5-24-2023; Strengthening International Safeguards for Nuclear Technology: The Role of Saudi Arabia; Modern Diplomacy; https://moderndiplomacy.eu/2023/05/24/strengthening-international-safeguards-for-nuclear-technology-the-role-of-saudi-arabia/?utm_source=chatgpt.com; Accessed 7-16-2025;] KK</w:t>
      </w:r>
    </w:p>
    <w:p w14:paraId="2A270BD0" w14:textId="77777777" w:rsidR="000B1BFC" w:rsidRPr="00983B31" w:rsidRDefault="000B1BFC" w:rsidP="000B1BFC">
      <w:pPr>
        <w:rPr>
          <w:sz w:val="16"/>
        </w:rPr>
      </w:pPr>
      <w:r w:rsidRPr="000943D7">
        <w:rPr>
          <w:rStyle w:val="StyleUnderline"/>
        </w:rPr>
        <w:t xml:space="preserve">It is a widely held belief among policymakers and experts that </w:t>
      </w:r>
      <w:r w:rsidRPr="003F2633">
        <w:rPr>
          <w:rStyle w:val="StyleUnderline"/>
          <w:highlight w:val="cyan"/>
        </w:rPr>
        <w:t>Saudi Arabia does not possess a nuclear weapons program</w:t>
      </w:r>
      <w:r w:rsidRPr="00983B31">
        <w:rPr>
          <w:sz w:val="16"/>
        </w:rPr>
        <w:t xml:space="preserve">. This consensus is based on </w:t>
      </w:r>
      <w:r w:rsidRPr="003F2633">
        <w:rPr>
          <w:rStyle w:val="StyleUnderline"/>
          <w:highlight w:val="cyan"/>
        </w:rPr>
        <w:t xml:space="preserve">Saudi Arabia’s </w:t>
      </w:r>
      <w:r w:rsidRPr="003F2633">
        <w:rPr>
          <w:rStyle w:val="Emphasis"/>
          <w:highlight w:val="cyan"/>
        </w:rPr>
        <w:t>strong condemnation of nuclear weapons</w:t>
      </w:r>
      <w:r w:rsidRPr="000943D7">
        <w:rPr>
          <w:rStyle w:val="StyleUnderline"/>
        </w:rPr>
        <w:t xml:space="preserve"> and the country’s claim that </w:t>
      </w:r>
      <w:r w:rsidRPr="003F2633">
        <w:rPr>
          <w:rStyle w:val="StyleUnderline"/>
          <w:highlight w:val="cyan"/>
        </w:rPr>
        <w:t>it has no intention of acquiring them</w:t>
      </w:r>
      <w:r w:rsidRPr="00983B31">
        <w:rPr>
          <w:sz w:val="16"/>
        </w:rPr>
        <w:t xml:space="preserve">. Additionally, </w:t>
      </w:r>
      <w:r w:rsidRPr="003F2633">
        <w:rPr>
          <w:rStyle w:val="StyleUnderline"/>
          <w:highlight w:val="cyan"/>
        </w:rPr>
        <w:t>Saudi</w:t>
      </w:r>
      <w:r w:rsidRPr="000943D7">
        <w:rPr>
          <w:rStyle w:val="StyleUnderline"/>
        </w:rPr>
        <w:t xml:space="preserve"> Arabia</w:t>
      </w:r>
      <w:r w:rsidRPr="00983B31">
        <w:rPr>
          <w:sz w:val="16"/>
        </w:rPr>
        <w:t xml:space="preserve"> and other Arab states have long </w:t>
      </w:r>
      <w:r w:rsidRPr="003F2633">
        <w:rPr>
          <w:rStyle w:val="StyleUnderline"/>
          <w:highlight w:val="cyan"/>
        </w:rPr>
        <w:t>advocated for a Mid</w:t>
      </w:r>
      <w:r w:rsidRPr="003F2633">
        <w:rPr>
          <w:rStyle w:val="StyleUnderline"/>
        </w:rPr>
        <w:t xml:space="preserve">dle </w:t>
      </w:r>
      <w:r w:rsidRPr="003F2633">
        <w:rPr>
          <w:rStyle w:val="StyleUnderline"/>
          <w:highlight w:val="cyan"/>
        </w:rPr>
        <w:t>East devoid of nuclear weapons</w:t>
      </w:r>
      <w:r w:rsidRPr="00983B31">
        <w:rPr>
          <w:sz w:val="16"/>
        </w:rPr>
        <w:t>. However, some experts have pointed out that Saudi Arabia possesses both the strategic motivation and financial means to pursue nuclear weapons.</w:t>
      </w:r>
    </w:p>
    <w:p w14:paraId="36FD00CE" w14:textId="77777777" w:rsidR="000B1BFC" w:rsidRPr="00983B31" w:rsidRDefault="000B1BFC" w:rsidP="000B1BFC">
      <w:pPr>
        <w:rPr>
          <w:sz w:val="16"/>
        </w:rPr>
      </w:pPr>
      <w:r w:rsidRPr="00983B31">
        <w:rPr>
          <w:sz w:val="16"/>
        </w:rPr>
        <w:t xml:space="preserve">In reality, </w:t>
      </w:r>
      <w:r w:rsidRPr="000943D7">
        <w:rPr>
          <w:rStyle w:val="StyleUnderline"/>
        </w:rPr>
        <w:t>Saudi Arabia is</w:t>
      </w:r>
      <w:r w:rsidRPr="00983B31">
        <w:rPr>
          <w:sz w:val="16"/>
        </w:rPr>
        <w:t xml:space="preserve"> both </w:t>
      </w:r>
      <w:r w:rsidRPr="000943D7">
        <w:rPr>
          <w:rStyle w:val="StyleUnderline"/>
        </w:rPr>
        <w:t>vulnerable</w:t>
      </w:r>
      <w:r w:rsidRPr="00983B31">
        <w:rPr>
          <w:sz w:val="16"/>
        </w:rPr>
        <w:t xml:space="preserve"> and affluent, and it has long felt threatened by the revolutionary victory of its Shi’ite foe across the Gulf. This vulnerability, coupled with its significant financial resources, has led some experts to believe that Saudi Arabia may attempt to acquire nuclear weapons if its national security is compromised.</w:t>
      </w:r>
    </w:p>
    <w:p w14:paraId="2314BB4D" w14:textId="77777777" w:rsidR="000B1BFC" w:rsidRPr="003F2633" w:rsidRDefault="000B1BFC" w:rsidP="000B1BFC">
      <w:pPr>
        <w:rPr>
          <w:sz w:val="16"/>
          <w:szCs w:val="16"/>
        </w:rPr>
      </w:pPr>
      <w:r w:rsidRPr="00983B31">
        <w:rPr>
          <w:sz w:val="16"/>
        </w:rPr>
        <w:t xml:space="preserve">Despite these concerns, </w:t>
      </w:r>
      <w:r w:rsidRPr="000943D7">
        <w:rPr>
          <w:rStyle w:val="StyleUnderline"/>
        </w:rPr>
        <w:t xml:space="preserve">Saudi Arabia is a </w:t>
      </w:r>
      <w:r w:rsidRPr="003F2633">
        <w:rPr>
          <w:rStyle w:val="StyleUnderline"/>
          <w:highlight w:val="cyan"/>
        </w:rPr>
        <w:t>party to</w:t>
      </w:r>
      <w:r w:rsidRPr="000943D7">
        <w:rPr>
          <w:rStyle w:val="StyleUnderline"/>
        </w:rPr>
        <w:t xml:space="preserve"> both the Non-Proliferation Treaty (</w:t>
      </w:r>
      <w:r w:rsidRPr="003F2633">
        <w:rPr>
          <w:rStyle w:val="StyleUnderline"/>
          <w:highlight w:val="cyan"/>
        </w:rPr>
        <w:t>NPT</w:t>
      </w:r>
      <w:r w:rsidRPr="000943D7">
        <w:rPr>
          <w:rStyle w:val="StyleUnderline"/>
        </w:rPr>
        <w:t xml:space="preserve">) </w:t>
      </w:r>
      <w:r w:rsidRPr="003F2633">
        <w:rPr>
          <w:rStyle w:val="StyleUnderline"/>
          <w:highlight w:val="cyan"/>
        </w:rPr>
        <w:t>and</w:t>
      </w:r>
      <w:r w:rsidRPr="000943D7">
        <w:rPr>
          <w:rStyle w:val="StyleUnderline"/>
        </w:rPr>
        <w:t xml:space="preserve"> the </w:t>
      </w:r>
      <w:r w:rsidRPr="003F2633">
        <w:rPr>
          <w:rStyle w:val="StyleUnderline"/>
          <w:highlight w:val="cyan"/>
        </w:rPr>
        <w:t>IAEA</w:t>
      </w:r>
      <w:r w:rsidRPr="000943D7">
        <w:rPr>
          <w:rStyle w:val="StyleUnderline"/>
        </w:rPr>
        <w:t xml:space="preserve"> safeguards framework</w:t>
      </w:r>
      <w:r w:rsidRPr="00983B31">
        <w:rPr>
          <w:sz w:val="16"/>
        </w:rPr>
        <w:t xml:space="preserve">. The nation signed the NPT reluctantly, but this had nothing to do with a desire to develop nuclear weapons. </w:t>
      </w:r>
      <w:r w:rsidRPr="003F2633">
        <w:rPr>
          <w:rStyle w:val="StyleUnderline"/>
          <w:highlight w:val="cyan"/>
        </w:rPr>
        <w:t>Since joining</w:t>
      </w:r>
      <w:r w:rsidRPr="000943D7">
        <w:rPr>
          <w:rStyle w:val="StyleUnderline"/>
        </w:rPr>
        <w:t xml:space="preserve"> the International Atomic Energy Agency, </w:t>
      </w:r>
      <w:r w:rsidRPr="003F2633">
        <w:rPr>
          <w:rStyle w:val="StyleUnderline"/>
          <w:highlight w:val="cyan"/>
        </w:rPr>
        <w:t>Saudi Arabia has worked hard to fulfill its obligations</w:t>
      </w:r>
      <w:r w:rsidRPr="000943D7">
        <w:rPr>
          <w:rStyle w:val="StyleUnderline"/>
        </w:rPr>
        <w:t xml:space="preserve"> under the IAEA’s “Milestones Approach,” a three-step plan leading </w:t>
      </w:r>
      <w:r w:rsidRPr="003F2633">
        <w:rPr>
          <w:rStyle w:val="StyleUnderline"/>
          <w:highlight w:val="cyan"/>
        </w:rPr>
        <w:t>to</w:t>
      </w:r>
      <w:r w:rsidRPr="000943D7">
        <w:rPr>
          <w:rStyle w:val="StyleUnderline"/>
        </w:rPr>
        <w:t xml:space="preserve"> the </w:t>
      </w:r>
      <w:r w:rsidRPr="003F2633">
        <w:rPr>
          <w:rStyle w:val="StyleUnderline"/>
          <w:highlight w:val="cyan"/>
        </w:rPr>
        <w:t>launch</w:t>
      </w:r>
      <w:r w:rsidRPr="000943D7">
        <w:rPr>
          <w:rStyle w:val="StyleUnderline"/>
        </w:rPr>
        <w:t xml:space="preserve"> of </w:t>
      </w:r>
      <w:r w:rsidRPr="003F2633">
        <w:rPr>
          <w:rStyle w:val="StyleUnderline"/>
          <w:highlight w:val="cyan"/>
        </w:rPr>
        <w:t>a nuclear power facility</w:t>
      </w:r>
      <w:r w:rsidRPr="000943D7">
        <w:rPr>
          <w:rStyle w:val="StyleUnderline"/>
        </w:rPr>
        <w:t xml:space="preserve">. </w:t>
      </w:r>
      <w:r w:rsidRPr="003F2633">
        <w:rPr>
          <w:sz w:val="16"/>
          <w:szCs w:val="16"/>
        </w:rPr>
        <w:t>Saudi Arabia has also acknowledged that NPT signatories have the right to develop nuclear energy for peaceful purposes.</w:t>
      </w:r>
    </w:p>
    <w:p w14:paraId="6D6231FE" w14:textId="77777777" w:rsidR="000B1BFC" w:rsidRPr="00983B31" w:rsidRDefault="000B1BFC" w:rsidP="000B1BFC">
      <w:pPr>
        <w:rPr>
          <w:sz w:val="16"/>
        </w:rPr>
      </w:pPr>
      <w:r w:rsidRPr="00983B31">
        <w:rPr>
          <w:sz w:val="16"/>
        </w:rPr>
        <w:t xml:space="preserve">A significant portion </w:t>
      </w:r>
      <w:r w:rsidRPr="00B2265C">
        <w:rPr>
          <w:rStyle w:val="StyleUnderline"/>
        </w:rPr>
        <w:t xml:space="preserve">of </w:t>
      </w:r>
      <w:r w:rsidRPr="003F2633">
        <w:rPr>
          <w:rStyle w:val="StyleUnderline"/>
          <w:highlight w:val="cyan"/>
        </w:rPr>
        <w:t xml:space="preserve">Saudi Arabia’s nuclear arsenal is motivated by its desire for </w:t>
      </w:r>
      <w:r w:rsidRPr="003F2633">
        <w:rPr>
          <w:rStyle w:val="Emphasis"/>
          <w:highlight w:val="cyan"/>
        </w:rPr>
        <w:t>renewable energy</w:t>
      </w:r>
      <w:r w:rsidRPr="00983B31">
        <w:rPr>
          <w:sz w:val="16"/>
        </w:rPr>
        <w:t>. The country has been constructing a clean and secure nuclear energy program for quite some time. In 2010, the nuclear research project was initiated to establish “a sustainable future for Saudi Arabia by constructing a substantial alternative energy capability supported by world-class local businesses.” To advance its nuclear reactor initiative, the Kingdom of Saudi Arabia has established King Abdul-Aziz City for Science and Technology (KACST). KACST collaborated with the King Abdullah City for Atomic and Renewable Energy (K.A.CARE) and other foreign experts to design the Saudi project’s reactors, which will be used to realize the country’s 2030 vision for sustainable energy.</w:t>
      </w:r>
    </w:p>
    <w:p w14:paraId="6B24BFE0" w14:textId="77777777" w:rsidR="000B1BFC" w:rsidRPr="00983B31" w:rsidRDefault="000B1BFC" w:rsidP="000B1BFC">
      <w:pPr>
        <w:rPr>
          <w:sz w:val="16"/>
        </w:rPr>
      </w:pPr>
      <w:r w:rsidRPr="003F2633">
        <w:rPr>
          <w:rStyle w:val="StyleUnderline"/>
          <w:highlight w:val="cyan"/>
        </w:rPr>
        <w:t>Saudi Arabia is committed to</w:t>
      </w:r>
      <w:r w:rsidRPr="00113F52">
        <w:rPr>
          <w:rStyle w:val="StyleUnderline"/>
        </w:rPr>
        <w:t xml:space="preserve"> its national policy of </w:t>
      </w:r>
      <w:r w:rsidRPr="003F2633">
        <w:rPr>
          <w:rStyle w:val="StyleUnderline"/>
          <w:highlight w:val="cyan"/>
        </w:rPr>
        <w:t>openness, dependability, and security</w:t>
      </w:r>
      <w:r w:rsidRPr="00983B31">
        <w:rPr>
          <w:sz w:val="16"/>
        </w:rPr>
        <w:t xml:space="preserve">. In this context, the country is striving to develop peaceful nuclear applications in a variety of fields, including its national nuclear energy program. While there are rational considerations in favor of nuclear energy security for Saudi Arabia, it is highly unlikely that the country will opt for nuclear weapons. The negative international reaction to </w:t>
      </w:r>
      <w:r w:rsidRPr="00113F52">
        <w:rPr>
          <w:rStyle w:val="StyleUnderline"/>
        </w:rPr>
        <w:t xml:space="preserve">Saudi Arabia’s </w:t>
      </w:r>
      <w:r w:rsidRPr="003F2633">
        <w:rPr>
          <w:rStyle w:val="StyleUnderline"/>
          <w:highlight w:val="cyan"/>
        </w:rPr>
        <w:t>pursuit of nuclear weapons is likely to weaken rather than empower the country</w:t>
      </w:r>
      <w:r w:rsidRPr="003F2633">
        <w:rPr>
          <w:sz w:val="16"/>
          <w:highlight w:val="cyan"/>
        </w:rPr>
        <w:t>.</w:t>
      </w:r>
    </w:p>
    <w:p w14:paraId="7BE1F613" w14:textId="77777777" w:rsidR="000B1BFC" w:rsidRPr="00113F52" w:rsidRDefault="000B1BFC" w:rsidP="000B1BFC">
      <w:pPr>
        <w:rPr>
          <w:rStyle w:val="StyleUnderline"/>
        </w:rPr>
      </w:pPr>
      <w:r w:rsidRPr="003F2633">
        <w:rPr>
          <w:rStyle w:val="StyleUnderline"/>
          <w:highlight w:val="cyan"/>
        </w:rPr>
        <w:t>Saudi Arabia</w:t>
      </w:r>
      <w:r w:rsidRPr="00113F52">
        <w:rPr>
          <w:rStyle w:val="StyleUnderline"/>
        </w:rPr>
        <w:t xml:space="preserve"> has articulated its position on nuclear security and is </w:t>
      </w:r>
      <w:r w:rsidRPr="003F2633">
        <w:rPr>
          <w:rStyle w:val="StyleUnderline"/>
          <w:highlight w:val="cyan"/>
        </w:rPr>
        <w:t>committed to</w:t>
      </w:r>
      <w:r w:rsidRPr="00113F52">
        <w:rPr>
          <w:rStyle w:val="StyleUnderline"/>
        </w:rPr>
        <w:t xml:space="preserve"> its long-held goal of rendering the entire Middle East a </w:t>
      </w:r>
      <w:r w:rsidRPr="003F2633">
        <w:rPr>
          <w:rStyle w:val="StyleUnderline"/>
          <w:highlight w:val="cyan"/>
        </w:rPr>
        <w:t>nuclear-free zone and</w:t>
      </w:r>
      <w:r w:rsidRPr="00113F52">
        <w:rPr>
          <w:rStyle w:val="StyleUnderline"/>
        </w:rPr>
        <w:t xml:space="preserve"> emphasizing the importance of adherence to the NPT</w:t>
      </w:r>
      <w:r w:rsidRPr="00983B31">
        <w:rPr>
          <w:sz w:val="16"/>
        </w:rPr>
        <w:t xml:space="preserve">. To achieve this objective, Saudi Arabia seeks international community support for its resolutions. Saudi Arabia emphasizes the significance of adherence to the Nuclear Non-Proliferation Treaty and safeguards its rights to use nuclear energy for peaceful purposes and to invest in its natural resources in a nuclear-threat-free environment. Saudi Arabia urges the international community to work towards a nuclear-weapon-free world so that the conditions of the Treaty can be thoroughly implemented. </w:t>
      </w:r>
      <w:r w:rsidRPr="00113F52">
        <w:rPr>
          <w:rStyle w:val="StyleUnderline"/>
        </w:rPr>
        <w:t xml:space="preserve">The country </w:t>
      </w:r>
      <w:r w:rsidRPr="003F2633">
        <w:rPr>
          <w:rStyle w:val="StyleUnderline"/>
          <w:highlight w:val="cyan"/>
        </w:rPr>
        <w:t>urges all nations that have not signed the Nuclear N</w:t>
      </w:r>
      <w:r w:rsidRPr="003F2633">
        <w:rPr>
          <w:rStyle w:val="StyleUnderline"/>
        </w:rPr>
        <w:t>on-</w:t>
      </w:r>
      <w:r w:rsidRPr="003F2633">
        <w:rPr>
          <w:rStyle w:val="StyleUnderline"/>
          <w:highlight w:val="cyan"/>
        </w:rPr>
        <w:t>P</w:t>
      </w:r>
      <w:r w:rsidRPr="003F2633">
        <w:rPr>
          <w:rStyle w:val="StyleUnderline"/>
        </w:rPr>
        <w:t xml:space="preserve">roliferation </w:t>
      </w:r>
      <w:r w:rsidRPr="003F2633">
        <w:rPr>
          <w:rStyle w:val="StyleUnderline"/>
          <w:highlight w:val="cyan"/>
        </w:rPr>
        <w:t>T</w:t>
      </w:r>
      <w:r w:rsidRPr="003F2633">
        <w:rPr>
          <w:rStyle w:val="StyleUnderline"/>
        </w:rPr>
        <w:t>reaty.</w:t>
      </w:r>
    </w:p>
    <w:p w14:paraId="26AA20EE" w14:textId="77777777" w:rsidR="000B1BFC" w:rsidRPr="00983B31" w:rsidRDefault="000B1BFC" w:rsidP="000B1BFC">
      <w:pPr>
        <w:rPr>
          <w:sz w:val="16"/>
        </w:rPr>
      </w:pPr>
      <w:r w:rsidRPr="00983B31">
        <w:rPr>
          <w:sz w:val="16"/>
        </w:rPr>
        <w:t>However, it is also important to note that the Saudi nuclear program should be subject to international scrutiny to ensure that it remains peaceful and transparent. The international community must work together to strengthen safeguards for nuclear technology and promote transparency and accountability in order to prevent proliferation and maintain global security.</w:t>
      </w:r>
    </w:p>
    <w:p w14:paraId="23B00965" w14:textId="77777777" w:rsidR="000B1BFC" w:rsidRPr="000B1BFC" w:rsidRDefault="000B1BFC" w:rsidP="000B1BFC"/>
    <w:p w14:paraId="12EB272A" w14:textId="1484D887" w:rsidR="000B1BFC" w:rsidRDefault="00B9599D" w:rsidP="000B1BFC">
      <w:pPr>
        <w:pStyle w:val="Heading3"/>
      </w:pPr>
      <w:r>
        <w:t>!—</w:t>
      </w:r>
      <w:r w:rsidR="000B1BFC">
        <w:t>AT: Saudi Prolif—AT: Pakistan Gives Weapons</w:t>
      </w:r>
      <w:r>
        <w:t>—1AR</w:t>
      </w:r>
    </w:p>
    <w:p w14:paraId="6F6C8730" w14:textId="77777777" w:rsidR="000B1BFC" w:rsidRPr="00FD103D" w:rsidRDefault="000B1BFC" w:rsidP="000B1BFC">
      <w:pPr>
        <w:pStyle w:val="Heading4"/>
      </w:pPr>
      <w:r>
        <w:t xml:space="preserve">Pakistan </w:t>
      </w:r>
      <w:r>
        <w:rPr>
          <w:u w:val="single"/>
        </w:rPr>
        <w:t>won’t</w:t>
      </w:r>
      <w:r>
        <w:t xml:space="preserve"> give </w:t>
      </w:r>
      <w:r w:rsidRPr="00FD103D">
        <w:rPr>
          <w:u w:val="single"/>
        </w:rPr>
        <w:t>any</w:t>
      </w:r>
      <w:r>
        <w:t>.</w:t>
      </w:r>
    </w:p>
    <w:p w14:paraId="318B233E" w14:textId="77777777" w:rsidR="000B1BFC" w:rsidRPr="00CB4B70" w:rsidRDefault="000B1BFC" w:rsidP="000B1BFC">
      <w:pPr>
        <w:rPr>
          <w:rStyle w:val="Style13ptBold"/>
          <w:b w:val="0"/>
          <w:bCs w:val="0"/>
          <w:sz w:val="22"/>
        </w:rPr>
      </w:pPr>
      <w:r w:rsidRPr="00C36430">
        <w:rPr>
          <w:rStyle w:val="Style13ptBold"/>
        </w:rPr>
        <w:t>Fitzpatrick 15</w:t>
      </w:r>
      <w:r>
        <w:rPr>
          <w:rStyle w:val="Style13ptBold"/>
        </w:rPr>
        <w:t xml:space="preserve"> </w:t>
      </w:r>
      <w:r w:rsidRPr="00C36430">
        <w:t>[</w:t>
      </w:r>
      <w:r>
        <w:t xml:space="preserve">Mark Fitzpatrick; Mark Fitzpatrick – International Institute for Strategic Studies; 07-22-2015; </w:t>
      </w:r>
      <w:r w:rsidRPr="00692C42">
        <w:t>“Saudi Arabia, Pakistan and the Nuclear Rumour Mill”, Survival, Vol. 57, No. 4, pp.105-108</w:t>
      </w:r>
      <w:r>
        <w:t>.;Accessed 07-16-2025; KK]</w:t>
      </w:r>
    </w:p>
    <w:p w14:paraId="41D3BD17" w14:textId="77777777" w:rsidR="000B1BFC" w:rsidRPr="00FD103D" w:rsidRDefault="000B1BFC" w:rsidP="000B1BFC">
      <w:pPr>
        <w:rPr>
          <w:sz w:val="16"/>
        </w:rPr>
      </w:pPr>
      <w:r w:rsidRPr="00FD103D">
        <w:rPr>
          <w:rStyle w:val="StyleUnderline"/>
        </w:rPr>
        <w:t>Pakistan is the usual suspect</w:t>
      </w:r>
      <w:r w:rsidRPr="00FD103D">
        <w:rPr>
          <w:sz w:val="16"/>
        </w:rPr>
        <w:t xml:space="preserve">. It has </w:t>
      </w:r>
      <w:r w:rsidRPr="004F1C55">
        <w:rPr>
          <w:rStyle w:val="StyleUnderline"/>
        </w:rPr>
        <w:t>close ties with Saudi Arabia, and benefited from Saudi munificence when its nuclear-weapons programme was getting off the ground</w:t>
      </w:r>
      <w:r w:rsidRPr="00FD103D">
        <w:rPr>
          <w:sz w:val="16"/>
        </w:rPr>
        <w:t xml:space="preserve">. Every couple of years a media scoop alleges that Pakistan is on the verge of transferring nuclear weapons to Saudi Arabia. A thinly sourced article in the Sunday Times on 15 May 2015 is a recent example, claiming that Saudi Arabia has taken a ‘strategic decision’ to acquire ‘off- the-shelf’ nuclear weapons from Pakistan.7 Whatever the Saudis may have decided, however, a transfer requires a willing supplier. As I argued last year in my Adelphi book, Overcoming Pakistan’s Nuclear Dangers, </w:t>
      </w:r>
      <w:r w:rsidRPr="00FD103D">
        <w:rPr>
          <w:rStyle w:val="StyleUnderline"/>
          <w:highlight w:val="cyan"/>
        </w:rPr>
        <w:t xml:space="preserve">Pakistan has strong </w:t>
      </w:r>
      <w:r w:rsidRPr="00CB4B70">
        <w:rPr>
          <w:rStyle w:val="Emphasis"/>
          <w:highlight w:val="cyan"/>
        </w:rPr>
        <w:t>strategic, political and economic incentives</w:t>
      </w:r>
      <w:r w:rsidRPr="00FD103D">
        <w:rPr>
          <w:rStyle w:val="StyleUnderline"/>
          <w:highlight w:val="cyan"/>
        </w:rPr>
        <w:t xml:space="preserve"> to keep </w:t>
      </w:r>
      <w:r w:rsidRPr="00FD103D">
        <w:rPr>
          <w:rStyle w:val="StyleUnderline"/>
        </w:rPr>
        <w:t xml:space="preserve">its </w:t>
      </w:r>
      <w:r w:rsidRPr="00FD103D">
        <w:rPr>
          <w:rStyle w:val="StyleUnderline"/>
          <w:highlight w:val="cyan"/>
        </w:rPr>
        <w:t>nuclear weapons to itself</w:t>
      </w:r>
      <w:r w:rsidRPr="00FD103D">
        <w:rPr>
          <w:sz w:val="16"/>
        </w:rPr>
        <w:t xml:space="preserve">.8 Just as the </w:t>
      </w:r>
      <w:r w:rsidRPr="003F7BB6">
        <w:rPr>
          <w:rStyle w:val="StyleUnderline"/>
        </w:rPr>
        <w:t xml:space="preserve">Pakistanis resolutely </w:t>
      </w:r>
      <w:r w:rsidRPr="00FD103D">
        <w:rPr>
          <w:rStyle w:val="StyleUnderline"/>
          <w:highlight w:val="cyan"/>
        </w:rPr>
        <w:t>refused Saudi Arabia’s request for aircraft and ground forces</w:t>
      </w:r>
      <w:r w:rsidRPr="003F7BB6">
        <w:rPr>
          <w:rStyle w:val="StyleUnderline"/>
        </w:rPr>
        <w:t xml:space="preserve"> to support the Yemen intervention</w:t>
      </w:r>
      <w:r w:rsidRPr="00FD103D">
        <w:rPr>
          <w:sz w:val="16"/>
        </w:rPr>
        <w:t>, 9</w:t>
      </w:r>
      <w:r w:rsidRPr="003F7BB6">
        <w:rPr>
          <w:rStyle w:val="StyleUnderline"/>
        </w:rPr>
        <w:t xml:space="preserve"> </w:t>
      </w:r>
      <w:r w:rsidRPr="00FD103D">
        <w:rPr>
          <w:rStyle w:val="StyleUnderline"/>
          <w:highlight w:val="cyan"/>
        </w:rPr>
        <w:t>so</w:t>
      </w:r>
      <w:r w:rsidRPr="003F7BB6">
        <w:rPr>
          <w:rStyle w:val="StyleUnderline"/>
        </w:rPr>
        <w:t xml:space="preserve"> too </w:t>
      </w:r>
      <w:r w:rsidRPr="00FD103D">
        <w:rPr>
          <w:rStyle w:val="StyleUnderline"/>
          <w:highlight w:val="cyan"/>
        </w:rPr>
        <w:t>they would refuse a nuclear-weapons transfer</w:t>
      </w:r>
      <w:r w:rsidRPr="00FD103D">
        <w:rPr>
          <w:sz w:val="16"/>
        </w:rPr>
        <w:t>.</w:t>
      </w:r>
    </w:p>
    <w:p w14:paraId="730A04B4" w14:textId="77777777" w:rsidR="000B1BFC" w:rsidRPr="007B1AFE" w:rsidRDefault="000B1BFC" w:rsidP="000B1BFC">
      <w:pPr>
        <w:rPr>
          <w:rStyle w:val="StyleUnderline"/>
        </w:rPr>
      </w:pPr>
      <w:r w:rsidRPr="00FD103D">
        <w:rPr>
          <w:sz w:val="16"/>
        </w:rPr>
        <w:t xml:space="preserve">Very little in the Sunday Times article is credible. Take this line, purport-edly from a US intelligence official:  ‘We know this stuff is available to them off the shelf.’ The US intelligence community includes 17 separate agencies and over 800,000 US officials hold top-secret clearances.10 No doubt report-ers can find at least one of them whom they can quote repeating what has been in previous press reports. 11 But responsible intelligence officials do not speak that way. </w:t>
      </w:r>
      <w:r w:rsidRPr="007B1AFE">
        <w:rPr>
          <w:rStyle w:val="StyleUnderline"/>
        </w:rPr>
        <w:t xml:space="preserve">Those who know something not speak that way about </w:t>
      </w:r>
      <w:r w:rsidRPr="00FD103D">
        <w:rPr>
          <w:rStyle w:val="StyleUnderline"/>
          <w:highlight w:val="cyan"/>
        </w:rPr>
        <w:t>Pakistan</w:t>
      </w:r>
      <w:r w:rsidRPr="00FD103D">
        <w:rPr>
          <w:rStyle w:val="StyleUnderline"/>
        </w:rPr>
        <w:t>’s</w:t>
      </w:r>
      <w:r w:rsidRPr="007B1AFE">
        <w:rPr>
          <w:rStyle w:val="StyleUnderline"/>
        </w:rPr>
        <w:t xml:space="preserve"> nuclear programme know that it </w:t>
      </w:r>
      <w:r w:rsidRPr="00FD103D">
        <w:rPr>
          <w:rStyle w:val="StyleUnderline"/>
          <w:highlight w:val="cyan"/>
        </w:rPr>
        <w:t>has no nuclear weapons ‘on the shelf’</w:t>
      </w:r>
      <w:r w:rsidRPr="007B1AFE">
        <w:rPr>
          <w:rStyle w:val="StyleUnderline"/>
        </w:rPr>
        <w:t xml:space="preserve"> waiting for delivery to Saudi Arabia</w:t>
      </w:r>
      <w:r w:rsidRPr="00FD103D">
        <w:rPr>
          <w:sz w:val="16"/>
        </w:rPr>
        <w:t xml:space="preserve">. </w:t>
      </w:r>
      <w:r w:rsidRPr="00FD103D">
        <w:rPr>
          <w:rStyle w:val="StyleUnderline"/>
          <w:highlight w:val="cyan"/>
        </w:rPr>
        <w:t>Pakistan’s nuclear arsenal is focused</w:t>
      </w:r>
      <w:r w:rsidRPr="007B1AFE">
        <w:rPr>
          <w:rStyle w:val="StyleUnderline"/>
        </w:rPr>
        <w:t xml:space="preserve"> entirely </w:t>
      </w:r>
      <w:r w:rsidRPr="00FD103D">
        <w:rPr>
          <w:rStyle w:val="StyleUnderline"/>
          <w:highlight w:val="cyan"/>
        </w:rPr>
        <w:t>on India</w:t>
      </w:r>
      <w:r w:rsidRPr="00FD103D">
        <w:rPr>
          <w:sz w:val="16"/>
        </w:rPr>
        <w:t xml:space="preserve">. </w:t>
      </w:r>
      <w:r w:rsidRPr="007B1AFE">
        <w:rPr>
          <w:rStyle w:val="StyleUnderline"/>
        </w:rPr>
        <w:t xml:space="preserve">Opening up a second front on its west by </w:t>
      </w:r>
      <w:r w:rsidRPr="00FD103D">
        <w:rPr>
          <w:rStyle w:val="StyleUnderline"/>
          <w:highlight w:val="cyan"/>
        </w:rPr>
        <w:t>becoming involved in the Saudi–Iran dispute would be a</w:t>
      </w:r>
      <w:r w:rsidRPr="007B1AFE">
        <w:rPr>
          <w:rStyle w:val="StyleUnderline"/>
        </w:rPr>
        <w:t xml:space="preserve"> strategic </w:t>
      </w:r>
      <w:r w:rsidRPr="00FD103D">
        <w:rPr>
          <w:rStyle w:val="StyleUnderline"/>
          <w:highlight w:val="cyan"/>
        </w:rPr>
        <w:t>blunder</w:t>
      </w:r>
      <w:r w:rsidRPr="007B1AFE">
        <w:rPr>
          <w:rStyle w:val="StyleUnderline"/>
        </w:rPr>
        <w:t>.</w:t>
      </w:r>
    </w:p>
    <w:p w14:paraId="62635610" w14:textId="77777777" w:rsidR="000B1BFC" w:rsidRPr="00FD103D" w:rsidRDefault="000B1BFC" w:rsidP="000B1BFC">
      <w:pPr>
        <w:rPr>
          <w:sz w:val="16"/>
        </w:rPr>
      </w:pPr>
      <w:r w:rsidRPr="00FD103D">
        <w:rPr>
          <w:sz w:val="16"/>
        </w:rPr>
        <w:t xml:space="preserve">The real danger is that Saudi money could lure Pakistani nuclear scientists to give it a head start on developing weapons technology. There is precedent: two retired Pakistani nuclear scientists met with al-Qaeda leaders in Afghanistan in August 2001 to discuss uranium enrichment and other aspects of weapons development.12 Following that revelation, the military’s </w:t>
      </w:r>
      <w:r w:rsidRPr="007B1AFE">
        <w:rPr>
          <w:rStyle w:val="StyleUnderline"/>
        </w:rPr>
        <w:t>Strategic Plans Division</w:t>
      </w:r>
      <w:r w:rsidRPr="00FD103D">
        <w:rPr>
          <w:sz w:val="16"/>
        </w:rPr>
        <w:t xml:space="preserve">, which </w:t>
      </w:r>
      <w:r w:rsidRPr="007B1AFE">
        <w:rPr>
          <w:rStyle w:val="StyleUnderline"/>
        </w:rPr>
        <w:t xml:space="preserve">oversees </w:t>
      </w:r>
      <w:r w:rsidRPr="00FD103D">
        <w:rPr>
          <w:rStyle w:val="StyleUnderline"/>
          <w:highlight w:val="cyan"/>
        </w:rPr>
        <w:t>Pakistan’s nuclear programme, tightened</w:t>
      </w:r>
      <w:r w:rsidRPr="007B1AFE">
        <w:rPr>
          <w:rStyle w:val="StyleUnderline"/>
        </w:rPr>
        <w:t xml:space="preserve"> its </w:t>
      </w:r>
      <w:r w:rsidRPr="00FD103D">
        <w:rPr>
          <w:rStyle w:val="StyleUnderline"/>
          <w:highlight w:val="cyan"/>
        </w:rPr>
        <w:t>personnel</w:t>
      </w:r>
      <w:r w:rsidRPr="007B1AFE">
        <w:rPr>
          <w:rStyle w:val="StyleUnderline"/>
        </w:rPr>
        <w:t xml:space="preserve">-reliability programme </w:t>
      </w:r>
      <w:r w:rsidRPr="00FD103D">
        <w:rPr>
          <w:rStyle w:val="StyleUnderline"/>
          <w:highlight w:val="cyan"/>
        </w:rPr>
        <w:t>to keep a close watch</w:t>
      </w:r>
      <w:r w:rsidRPr="007B1AFE">
        <w:rPr>
          <w:rStyle w:val="StyleUnderline"/>
        </w:rPr>
        <w:t xml:space="preserve"> not just over currently serving nuclear scientists, but also those who are retired. </w:t>
      </w:r>
      <w:r w:rsidRPr="00FD103D">
        <w:rPr>
          <w:rStyle w:val="StyleUnderline"/>
          <w:highlight w:val="cyan"/>
        </w:rPr>
        <w:t>Those with the most knowledge are kept on in advisory capacities, reducing any incentive to break away</w:t>
      </w:r>
      <w:r w:rsidRPr="007B1AFE">
        <w:rPr>
          <w:rStyle w:val="StyleUnderline"/>
        </w:rPr>
        <w:t>.</w:t>
      </w:r>
      <w:r w:rsidRPr="00FD103D">
        <w:rPr>
          <w:sz w:val="16"/>
        </w:rPr>
        <w:t xml:space="preserve"> 13 </w:t>
      </w:r>
    </w:p>
    <w:p w14:paraId="17E99A94" w14:textId="77777777" w:rsidR="000B1BFC" w:rsidRPr="007C2E21" w:rsidRDefault="000B1BFC" w:rsidP="000B1BFC">
      <w:pPr>
        <w:rPr>
          <w:sz w:val="16"/>
        </w:rPr>
      </w:pPr>
      <w:r w:rsidRPr="00FD103D">
        <w:rPr>
          <w:sz w:val="16"/>
        </w:rPr>
        <w:t xml:space="preserve">Few details about that watch programme are known publicly: how many retired scientists it covers, how they are monitored and how well the pro-gramme is funded, for example. We can assume concerned governments are quietly asking these questions. </w:t>
      </w:r>
      <w:r w:rsidRPr="00FD103D">
        <w:rPr>
          <w:rStyle w:val="StyleUnderline"/>
          <w:highlight w:val="cyan"/>
        </w:rPr>
        <w:t>When</w:t>
      </w:r>
      <w:r w:rsidRPr="00FD103D">
        <w:rPr>
          <w:rStyle w:val="StyleUnderline"/>
        </w:rPr>
        <w:t xml:space="preserve"> Pakistani </w:t>
      </w:r>
      <w:r w:rsidRPr="00FD103D">
        <w:rPr>
          <w:rStyle w:val="StyleUnderline"/>
          <w:highlight w:val="cyan"/>
        </w:rPr>
        <w:t>officials are asked</w:t>
      </w:r>
      <w:r w:rsidRPr="00FD103D">
        <w:rPr>
          <w:rStyle w:val="StyleUnderline"/>
        </w:rPr>
        <w:t xml:space="preserve"> about the Saudi-related allegations, </w:t>
      </w:r>
      <w:r w:rsidRPr="00CB4B70">
        <w:rPr>
          <w:rStyle w:val="Emphasis"/>
          <w:highlight w:val="cyan"/>
        </w:rPr>
        <w:t xml:space="preserve">they </w:t>
      </w:r>
      <w:r w:rsidRPr="00CB4B70">
        <w:rPr>
          <w:rStyle w:val="Emphasis"/>
        </w:rPr>
        <w:t xml:space="preserve">flatly </w:t>
      </w:r>
      <w:r w:rsidRPr="00CB4B70">
        <w:rPr>
          <w:rStyle w:val="Emphasis"/>
          <w:highlight w:val="cyan"/>
        </w:rPr>
        <w:t>deny</w:t>
      </w:r>
      <w:r w:rsidRPr="00FD103D">
        <w:rPr>
          <w:rStyle w:val="StyleUnderline"/>
          <w:highlight w:val="cyan"/>
        </w:rPr>
        <w:t xml:space="preserve"> any chance of a nuclear transfer</w:t>
      </w:r>
      <w:r w:rsidRPr="00FD103D">
        <w:rPr>
          <w:sz w:val="16"/>
        </w:rPr>
        <w:t>.14 I trust their intentions, but it would be good to know that the monitoring programme is robustly implemented, with redundant controls.</w:t>
      </w:r>
    </w:p>
    <w:p w14:paraId="430D30EA" w14:textId="4AA3226D" w:rsidR="000B1BFC" w:rsidRPr="000B1BFC" w:rsidRDefault="000B1BFC" w:rsidP="000B1BFC"/>
    <w:p w14:paraId="5634EE6E" w14:textId="5DB02D1B" w:rsidR="000B1BFC" w:rsidRDefault="00B9599D" w:rsidP="000B1BFC">
      <w:pPr>
        <w:pStyle w:val="Heading3"/>
      </w:pPr>
      <w:r>
        <w:t>!—</w:t>
      </w:r>
      <w:r w:rsidR="000B1BFC">
        <w:t>A</w:t>
      </w:r>
      <w:r>
        <w:t>T</w:t>
      </w:r>
      <w:r w:rsidR="000B1BFC">
        <w:t>: Middle East War—No Escalation</w:t>
      </w:r>
      <w:r>
        <w:t>—2AC</w:t>
      </w:r>
    </w:p>
    <w:p w14:paraId="65FFEFAA" w14:textId="77777777" w:rsidR="000B1BFC" w:rsidRPr="0024222F" w:rsidRDefault="000B1BFC" w:rsidP="000B1BFC">
      <w:pPr>
        <w:pStyle w:val="Heading4"/>
        <w:rPr>
          <w:rStyle w:val="Style13ptBold"/>
          <w:b/>
          <w:bCs w:val="0"/>
        </w:rPr>
      </w:pPr>
      <w:r w:rsidRPr="0024222F">
        <w:rPr>
          <w:rStyle w:val="Style13ptBold"/>
          <w:b/>
          <w:bCs w:val="0"/>
        </w:rPr>
        <w:t>Regional groups</w:t>
      </w:r>
      <w:r>
        <w:rPr>
          <w:rStyle w:val="Style13ptBold"/>
          <w:b/>
          <w:bCs w:val="0"/>
        </w:rPr>
        <w:t xml:space="preserve"> are far too weak or unwilling to support Iran in middle east conflict </w:t>
      </w:r>
    </w:p>
    <w:p w14:paraId="269A3369" w14:textId="77777777" w:rsidR="000B1BFC" w:rsidRDefault="000B1BFC" w:rsidP="000B1BFC">
      <w:r w:rsidRPr="005B0129">
        <w:rPr>
          <w:rStyle w:val="Style13ptBold"/>
        </w:rPr>
        <w:t>Carter 25</w:t>
      </w:r>
      <w:r>
        <w:t xml:space="preserve"> [Brian Carter</w:t>
      </w:r>
      <w:r w:rsidRPr="00AD164F">
        <w:t xml:space="preserve">; </w:t>
      </w:r>
      <w:r w:rsidRPr="005B0129">
        <w:t>Middle East Portfolio Manager at the Critical Threats Project at the American Enterprise Institute</w:t>
      </w:r>
      <w:r w:rsidRPr="00AD164F">
        <w:t>; 6-20-2025; Institute for the Study of War;</w:t>
      </w:r>
      <w:r>
        <w:t xml:space="preserve"> </w:t>
      </w:r>
      <w:r w:rsidRPr="00AD164F">
        <w:t>https://www.understandingwar.org/backgrounder/deafening-silence-iran%E2%80%99s-proxies; Accessed 7-16-2025; VB</w:t>
      </w:r>
      <w:r>
        <w:t xml:space="preserve">] </w:t>
      </w:r>
    </w:p>
    <w:p w14:paraId="04B31725" w14:textId="77777777" w:rsidR="000B1BFC" w:rsidRPr="00733AAC" w:rsidRDefault="000B1BFC" w:rsidP="000B1BFC">
      <w:pPr>
        <w:rPr>
          <w:sz w:val="16"/>
        </w:rPr>
      </w:pPr>
      <w:r w:rsidRPr="00733AAC">
        <w:rPr>
          <w:sz w:val="16"/>
        </w:rPr>
        <w:t xml:space="preserve">The </w:t>
      </w:r>
      <w:r w:rsidRPr="00733AAC">
        <w:rPr>
          <w:highlight w:val="cyan"/>
          <w:u w:val="single"/>
        </w:rPr>
        <w:t>lack of</w:t>
      </w:r>
      <w:r w:rsidRPr="005B0129">
        <w:rPr>
          <w:u w:val="single"/>
        </w:rPr>
        <w:t xml:space="preserve"> a </w:t>
      </w:r>
      <w:r w:rsidRPr="00733AAC">
        <w:rPr>
          <w:highlight w:val="cyan"/>
          <w:u w:val="single"/>
        </w:rPr>
        <w:t>meaningful response from</w:t>
      </w:r>
      <w:r w:rsidRPr="005B0129">
        <w:rPr>
          <w:u w:val="single"/>
        </w:rPr>
        <w:t xml:space="preserve"> the so-called “</w:t>
      </w:r>
      <w:r w:rsidRPr="00733AAC">
        <w:rPr>
          <w:highlight w:val="cyan"/>
          <w:u w:val="single"/>
        </w:rPr>
        <w:t>Axis of Resistance</w:t>
      </w:r>
      <w:r w:rsidRPr="005B0129">
        <w:rPr>
          <w:u w:val="single"/>
        </w:rPr>
        <w:t xml:space="preserve">” to the Israel-Iran war </w:t>
      </w:r>
      <w:r w:rsidRPr="00733AAC">
        <w:rPr>
          <w:sz w:val="16"/>
        </w:rPr>
        <w:t xml:space="preserve">reveals how exhausted it is after months of fighting the United States and Israel. </w:t>
      </w:r>
      <w:r w:rsidRPr="00733AAC">
        <w:rPr>
          <w:highlight w:val="cyan"/>
          <w:u w:val="single"/>
        </w:rPr>
        <w:t>Iranian proxy and partner militias</w:t>
      </w:r>
      <w:r w:rsidRPr="005B0129">
        <w:rPr>
          <w:u w:val="single"/>
        </w:rPr>
        <w:t xml:space="preserve"> appear either </w:t>
      </w:r>
      <w:r w:rsidRPr="00733AAC">
        <w:rPr>
          <w:highlight w:val="cyan"/>
          <w:u w:val="single"/>
        </w:rPr>
        <w:t>unable</w:t>
      </w:r>
      <w:r w:rsidRPr="005B0129">
        <w:rPr>
          <w:u w:val="single"/>
        </w:rPr>
        <w:t xml:space="preserve"> or unwilling </w:t>
      </w:r>
      <w:r w:rsidRPr="00733AAC">
        <w:rPr>
          <w:highlight w:val="cyan"/>
          <w:u w:val="single"/>
        </w:rPr>
        <w:t>to support Iran</w:t>
      </w:r>
      <w:r w:rsidRPr="005B0129">
        <w:rPr>
          <w:u w:val="single"/>
        </w:rPr>
        <w:t xml:space="preserve"> in any serious way.</w:t>
      </w:r>
      <w:r w:rsidRPr="00733AAC">
        <w:rPr>
          <w:sz w:val="16"/>
        </w:rPr>
        <w:t xml:space="preserve"> </w:t>
      </w:r>
      <w:r w:rsidRPr="005B0129">
        <w:rPr>
          <w:u w:val="single"/>
        </w:rPr>
        <w:t xml:space="preserve">Hezbollah and Hamas are probably unable. The </w:t>
      </w:r>
      <w:r w:rsidRPr="00733AAC">
        <w:rPr>
          <w:highlight w:val="cyan"/>
          <w:u w:val="single"/>
        </w:rPr>
        <w:t>Houthis and Iraqi militias appear</w:t>
      </w:r>
      <w:r w:rsidRPr="005B0129">
        <w:rPr>
          <w:u w:val="single"/>
        </w:rPr>
        <w:t xml:space="preserve"> largely </w:t>
      </w:r>
      <w:r w:rsidRPr="00733AAC">
        <w:rPr>
          <w:highlight w:val="cyan"/>
          <w:u w:val="single"/>
        </w:rPr>
        <w:t>unwilling.</w:t>
      </w:r>
      <w:r w:rsidRPr="005B0129">
        <w:rPr>
          <w:u w:val="single"/>
        </w:rPr>
        <w:t xml:space="preserve"> </w:t>
      </w:r>
      <w:r w:rsidRPr="00733AAC">
        <w:rPr>
          <w:sz w:val="16"/>
        </w:rPr>
        <w:t xml:space="preserve">These groups remain capable of threatening US interests in the Middle East, of course. But the extent to which these groups have remained largely uninvolved so far reflects an </w:t>
      </w:r>
      <w:r w:rsidRPr="00733AAC">
        <w:rPr>
          <w:rStyle w:val="Emphasis"/>
          <w:highlight w:val="cyan"/>
        </w:rPr>
        <w:t>unraveling of the Iranian regional militia network</w:t>
      </w:r>
      <w:r w:rsidRPr="00733AAC">
        <w:rPr>
          <w:sz w:val="16"/>
        </w:rPr>
        <w:t>, which has long been considered the primary Iranian means of retaliating against adversary attacks. Whatever happens in the days and weeks ahead, Iran will emerge from this conflict badly wounded, at home and abroad.</w:t>
      </w:r>
    </w:p>
    <w:p w14:paraId="658B8B4E" w14:textId="77777777" w:rsidR="000B1BFC" w:rsidRPr="005B0129" w:rsidRDefault="000B1BFC" w:rsidP="000B1BFC">
      <w:pPr>
        <w:rPr>
          <w:u w:val="single"/>
        </w:rPr>
      </w:pPr>
      <w:r w:rsidRPr="00733AAC">
        <w:rPr>
          <w:sz w:val="16"/>
        </w:rPr>
        <w:t xml:space="preserve">Hamas began this war on October 7, 2023, and embroiled Iran and its proxy and partner militias in a two-year conflict that badly undermined Iran’s ability to deter Israel and set the stage for the ongoing Israeli air campaign. Iran’s proxy network began attacking Israel and US forces in the region by mid-October, which regionalized the war.[1] These attacks, which relied solely on rockets, drones, and missiles, did not meaningfully alter Israel’s calculations in the Gaza Strip, though they did threaten Israel’s citizens and economy.[2] Israel badly damaged Hamas despite the proxy attacks from Iraq, Syria, Lebanon, and Yemen, and rendered Hamas unable to deter or threaten Israel for the foreseeable future.[3] The </w:t>
      </w:r>
      <w:r w:rsidRPr="005B0129">
        <w:rPr>
          <w:u w:val="single"/>
        </w:rPr>
        <w:t>damage Hamas suffered has made it irrelevant in the current round of conflict.</w:t>
      </w:r>
    </w:p>
    <w:p w14:paraId="356C1743" w14:textId="77777777" w:rsidR="000B1BFC" w:rsidRPr="00733AAC" w:rsidRDefault="000B1BFC" w:rsidP="000B1BFC">
      <w:pPr>
        <w:rPr>
          <w:sz w:val="16"/>
        </w:rPr>
      </w:pPr>
      <w:r w:rsidRPr="00733AAC">
        <w:rPr>
          <w:sz w:val="16"/>
        </w:rPr>
        <w:t>Hezbollah attacks in northern Israel posed a significant problem for Israel because they forced Israeli civilians in northern Israel to evacuate their homes for over a year and had significant negative effects on Israel’s agricultural economy in northern Israel.[4] Israel thus launched a three-month military campaign that badly degraded Hezbollah and forced the group to surrender.[5] Iran responded by launching a major ballistic missile attack against Israel in October 2024.[6] Israel stopped this attack with minimal damage and retaliated by disabling key components of Iran’s air defenses, which opened the door for future Israeli air campaigns.[7] The failure of Iran’s April and October 2024 attacks on Israel to cause serious damage also decreased Iran’s deterrence vis-à-vis Israel. The Lebanon campaign removed Hezbollah, Iran’s strongest deterrent against an Israeli strike, and the October 2024 Israeli strikes on Iran disabled the air defenses that would attempt to stop a strike after it began.</w:t>
      </w:r>
    </w:p>
    <w:p w14:paraId="0EC53CB6" w14:textId="77777777" w:rsidR="000B1BFC" w:rsidRPr="00733AAC" w:rsidRDefault="000B1BFC" w:rsidP="000B1BFC">
      <w:pPr>
        <w:rPr>
          <w:sz w:val="16"/>
        </w:rPr>
      </w:pPr>
      <w:r w:rsidRPr="00733AAC">
        <w:rPr>
          <w:sz w:val="16"/>
        </w:rPr>
        <w:t xml:space="preserve">The </w:t>
      </w:r>
      <w:r w:rsidRPr="00733AAC">
        <w:rPr>
          <w:highlight w:val="cyan"/>
          <w:u w:val="single"/>
        </w:rPr>
        <w:t>collapse of Bashar al Assad’s regime</w:t>
      </w:r>
      <w:r w:rsidRPr="00733AAC">
        <w:rPr>
          <w:u w:val="single"/>
        </w:rPr>
        <w:t xml:space="preserve"> only </w:t>
      </w:r>
      <w:r w:rsidRPr="00733AAC">
        <w:rPr>
          <w:highlight w:val="cyan"/>
          <w:u w:val="single"/>
        </w:rPr>
        <w:t>exacerbated Hezbollah’s weakness</w:t>
      </w:r>
      <w:r w:rsidRPr="00733AAC">
        <w:rPr>
          <w:u w:val="single"/>
        </w:rPr>
        <w:t xml:space="preserve"> and made Iran’s regional influence decline further</w:t>
      </w:r>
      <w:r w:rsidRPr="00733AAC">
        <w:rPr>
          <w:sz w:val="16"/>
        </w:rPr>
        <w:t xml:space="preserve">. Iran had relied on the Assad regime since the 1980s to enable the shipment of weapons, technology, and people to Hezbollah in Lebanon through Syria.[8] Iran deployed forces to Syria in the mid-2010s to bolster the Assad regime during the civil war to protect Assad and the supply lines he allowed.[9] These shipment routes were critical to Iran’s ability to help rebuild Hezbollah over time, and their loss reduced Iran to attempting to send cash to Hezbollah using aircraft and very small numbers of weapons overland.[10] </w:t>
      </w:r>
      <w:r w:rsidRPr="00733AAC">
        <w:rPr>
          <w:u w:val="single"/>
        </w:rPr>
        <w:t xml:space="preserve">The </w:t>
      </w:r>
      <w:r w:rsidRPr="00733AAC">
        <w:rPr>
          <w:highlight w:val="cyan"/>
          <w:u w:val="single"/>
        </w:rPr>
        <w:t>Lebanese government</w:t>
      </w:r>
      <w:r w:rsidRPr="00733AAC">
        <w:rPr>
          <w:u w:val="single"/>
        </w:rPr>
        <w:t xml:space="preserve">, empowered by Hezbollah’s weakness, has for the first time </w:t>
      </w:r>
      <w:r w:rsidRPr="00733AAC">
        <w:rPr>
          <w:highlight w:val="cyan"/>
          <w:u w:val="single"/>
        </w:rPr>
        <w:t>moved to stop</w:t>
      </w:r>
      <w:r w:rsidRPr="00733AAC">
        <w:rPr>
          <w:u w:val="single"/>
        </w:rPr>
        <w:t xml:space="preserve"> these </w:t>
      </w:r>
      <w:r w:rsidRPr="00733AAC">
        <w:rPr>
          <w:highlight w:val="cyan"/>
          <w:u w:val="single"/>
        </w:rPr>
        <w:t>shipments</w:t>
      </w:r>
      <w:r w:rsidRPr="00733AAC">
        <w:rPr>
          <w:sz w:val="16"/>
        </w:rPr>
        <w:t>.[11]</w:t>
      </w:r>
    </w:p>
    <w:p w14:paraId="3FB6BDA7" w14:textId="77777777" w:rsidR="000B1BFC" w:rsidRPr="00733AAC" w:rsidRDefault="000B1BFC" w:rsidP="000B1BFC">
      <w:pPr>
        <w:rPr>
          <w:u w:val="single"/>
        </w:rPr>
      </w:pPr>
      <w:r w:rsidRPr="00733AAC">
        <w:rPr>
          <w:u w:val="single"/>
        </w:rPr>
        <w:t xml:space="preserve">Other Iranian </w:t>
      </w:r>
      <w:r w:rsidRPr="00733AAC">
        <w:rPr>
          <w:highlight w:val="cyan"/>
          <w:u w:val="single"/>
        </w:rPr>
        <w:t>proxies and partners</w:t>
      </w:r>
      <w:r w:rsidRPr="00733AAC">
        <w:rPr>
          <w:sz w:val="14"/>
        </w:rPr>
        <w:t xml:space="preserve">, while not as badly damaged, </w:t>
      </w:r>
      <w:r w:rsidRPr="00733AAC">
        <w:rPr>
          <w:u w:val="single"/>
        </w:rPr>
        <w:t xml:space="preserve">appear </w:t>
      </w:r>
      <w:r w:rsidRPr="00733AAC">
        <w:rPr>
          <w:highlight w:val="cyan"/>
          <w:u w:val="single"/>
        </w:rPr>
        <w:t>unwilling</w:t>
      </w:r>
      <w:r w:rsidRPr="00733AAC">
        <w:rPr>
          <w:u w:val="single"/>
        </w:rPr>
        <w:t xml:space="preserve"> and partly unable </w:t>
      </w:r>
      <w:r w:rsidRPr="00733AAC">
        <w:rPr>
          <w:highlight w:val="cyan"/>
          <w:u w:val="single"/>
        </w:rPr>
        <w:t>to</w:t>
      </w:r>
      <w:r w:rsidRPr="00733AAC">
        <w:rPr>
          <w:u w:val="single"/>
        </w:rPr>
        <w:t xml:space="preserve"> seriously </w:t>
      </w:r>
      <w:r w:rsidRPr="00733AAC">
        <w:rPr>
          <w:highlight w:val="cyan"/>
          <w:u w:val="single"/>
        </w:rPr>
        <w:t>intervene due to</w:t>
      </w:r>
      <w:r w:rsidRPr="00733AAC">
        <w:rPr>
          <w:u w:val="single"/>
        </w:rPr>
        <w:t xml:space="preserve"> their respective </w:t>
      </w:r>
      <w:r w:rsidRPr="00733AAC">
        <w:rPr>
          <w:highlight w:val="cyan"/>
          <w:u w:val="single"/>
        </w:rPr>
        <w:t>challenges</w:t>
      </w:r>
      <w:r w:rsidRPr="00733AAC">
        <w:rPr>
          <w:u w:val="single"/>
        </w:rPr>
        <w:t>.</w:t>
      </w:r>
      <w:r w:rsidRPr="00733AAC">
        <w:rPr>
          <w:sz w:val="14"/>
        </w:rPr>
        <w:t xml:space="preserve"> Both the Houthis and the Iranian-backed Iraqi militias have weathered US airstrikes in the last two years more or less intact, though not without suffering damage. The Houthis have continued to attack Israel after the Israeli campaign began, but they use the same missiles and drones that Iran uses and thus face the same challenges in conducting such long-range attacks. The distances involved give Israel ample time to shoot down the drones, and Iranian-built missiles have only a limited ability to penetrate Israeli defenses, strike significant targets, and impact Israeli decision-making.[12] The Iraqi groups had even less success than the Houthis in targeting Israel: none of their drones struck major Israeli targets, and only one caused serious casualties.[13] </w:t>
      </w:r>
      <w:r w:rsidRPr="00733AAC">
        <w:rPr>
          <w:u w:val="single"/>
        </w:rPr>
        <w:t xml:space="preserve">These groups could resume attacks on Israel, but </w:t>
      </w:r>
      <w:r w:rsidRPr="00733AAC">
        <w:rPr>
          <w:rStyle w:val="Emphasis"/>
          <w:highlight w:val="cyan"/>
        </w:rPr>
        <w:t>they are in competition with one another</w:t>
      </w:r>
      <w:r w:rsidRPr="00733AAC">
        <w:rPr>
          <w:u w:val="single"/>
        </w:rPr>
        <w:t xml:space="preserve"> domestically </w:t>
      </w:r>
      <w:r w:rsidRPr="00733AAC">
        <w:rPr>
          <w:highlight w:val="cyan"/>
          <w:u w:val="single"/>
        </w:rPr>
        <w:t>ahead of the November 2025 Iraqi elections</w:t>
      </w:r>
      <w:r w:rsidRPr="00733AAC">
        <w:rPr>
          <w:u w:val="single"/>
        </w:rPr>
        <w:t xml:space="preserve"> and are </w:t>
      </w:r>
      <w:r w:rsidRPr="00733AAC">
        <w:rPr>
          <w:highlight w:val="cyan"/>
          <w:u w:val="single"/>
        </w:rPr>
        <w:t>reluctant to be drawn into</w:t>
      </w:r>
      <w:r w:rsidRPr="00733AAC">
        <w:rPr>
          <w:u w:val="single"/>
        </w:rPr>
        <w:t xml:space="preserve"> the Iran-Israel </w:t>
      </w:r>
      <w:r w:rsidRPr="00733AAC">
        <w:rPr>
          <w:highlight w:val="cyan"/>
          <w:u w:val="single"/>
        </w:rPr>
        <w:t>conflict.</w:t>
      </w:r>
      <w:r w:rsidRPr="00733AAC">
        <w:rPr>
          <w:u w:val="single"/>
        </w:rPr>
        <w:t>[14]</w:t>
      </w:r>
    </w:p>
    <w:p w14:paraId="21CD8F52" w14:textId="77777777" w:rsidR="000B1BFC" w:rsidRPr="000B1BFC" w:rsidRDefault="000B1BFC" w:rsidP="000B1BFC"/>
    <w:p w14:paraId="4A1FDED7" w14:textId="0FF13DA9" w:rsidR="000B1BFC" w:rsidRDefault="00B9599D" w:rsidP="000B1BFC">
      <w:pPr>
        <w:pStyle w:val="Heading3"/>
      </w:pPr>
      <w:r>
        <w:t>!—</w:t>
      </w:r>
      <w:r w:rsidR="000B1BFC">
        <w:t>AT: Middle East War—AT: Russia-China Draw In</w:t>
      </w:r>
      <w:r>
        <w:t>—1AR</w:t>
      </w:r>
    </w:p>
    <w:p w14:paraId="423C2DA6" w14:textId="77777777" w:rsidR="000B1BFC" w:rsidRPr="0024222F" w:rsidRDefault="000B1BFC" w:rsidP="000B1BFC">
      <w:pPr>
        <w:pStyle w:val="Heading4"/>
        <w:rPr>
          <w:b w:val="0"/>
          <w:bCs/>
        </w:rPr>
      </w:pPr>
      <w:r>
        <w:t xml:space="preserve">Regional actors and foreign powers are unlikely to intervene in a middle east conflict – </w:t>
      </w:r>
      <w:r>
        <w:rPr>
          <w:b w:val="0"/>
          <w:bCs/>
        </w:rPr>
        <w:t xml:space="preserve">laundry list of warrants </w:t>
      </w:r>
    </w:p>
    <w:p w14:paraId="19B02162" w14:textId="77777777" w:rsidR="000B1BFC" w:rsidRDefault="000B1BFC" w:rsidP="000B1BFC">
      <w:r w:rsidRPr="00AD164F">
        <w:rPr>
          <w:rStyle w:val="Style13ptBold"/>
        </w:rPr>
        <w:t>Moneta Group 25</w:t>
      </w:r>
      <w:r>
        <w:t xml:space="preserve"> [Moneta Group</w:t>
      </w:r>
      <w:r w:rsidRPr="00336C38">
        <w:t xml:space="preserve">; </w:t>
      </w:r>
      <w:r w:rsidRPr="00AD164F">
        <w:t>one of the nation's premier comprehensive wealth management firms</w:t>
      </w:r>
      <w:r w:rsidRPr="00336C38">
        <w:t xml:space="preserve">; 6-17-2025; Geopolitics Update: Monitoring the Recent Escalation in the Middle East; </w:t>
      </w:r>
      <w:r>
        <w:t>Moneta Group Insights and News</w:t>
      </w:r>
      <w:r w:rsidRPr="00336C38">
        <w:t>; https://monetagroup.com/geopolitics-update-monitoring-the-recent-escalation-in-the-middle-east; Accessed 7-16-2025; VB</w:t>
      </w:r>
      <w:r>
        <w:t>]</w:t>
      </w:r>
    </w:p>
    <w:p w14:paraId="14FD6B8B" w14:textId="77777777" w:rsidR="000B1BFC" w:rsidRPr="00336C38" w:rsidRDefault="000B1BFC" w:rsidP="000B1BFC">
      <w:pPr>
        <w:rPr>
          <w:sz w:val="16"/>
        </w:rPr>
      </w:pPr>
      <w:r w:rsidRPr="00336C38">
        <w:rPr>
          <w:sz w:val="16"/>
        </w:rPr>
        <w:t xml:space="preserve">Earlier this year, Moneta had the opportunity to speak with The Carlyle Group’s, </w:t>
      </w:r>
      <w:r w:rsidRPr="00336C38">
        <w:rPr>
          <w:u w:val="single"/>
        </w:rPr>
        <w:t>Admiral James Stavridis</w:t>
      </w:r>
      <w:r w:rsidRPr="00336C38">
        <w:rPr>
          <w:sz w:val="16"/>
        </w:rPr>
        <w:t xml:space="preserve">, who provided some perspectives on the current geopolitical environment (a full summary of the conversation can be found here). Regarding the Middle East, the Admiral noted: </w:t>
      </w:r>
      <w:r w:rsidRPr="00336C38">
        <w:rPr>
          <w:u w:val="single"/>
        </w:rPr>
        <w:t>“</w:t>
      </w:r>
      <w:r w:rsidRPr="00AD164F">
        <w:rPr>
          <w:highlight w:val="cyan"/>
          <w:u w:val="single"/>
        </w:rPr>
        <w:t>Israel</w:t>
      </w:r>
      <w:r w:rsidRPr="00336C38">
        <w:rPr>
          <w:u w:val="single"/>
        </w:rPr>
        <w:t xml:space="preserve"> has really </w:t>
      </w:r>
      <w:r w:rsidRPr="00AD164F">
        <w:rPr>
          <w:highlight w:val="cyan"/>
          <w:u w:val="single"/>
        </w:rPr>
        <w:t xml:space="preserve">established </w:t>
      </w:r>
      <w:r w:rsidRPr="00AD164F">
        <w:rPr>
          <w:rStyle w:val="Emphasis"/>
          <w:highlight w:val="cyan"/>
        </w:rPr>
        <w:t>“escalation dominance</w:t>
      </w:r>
      <w:r w:rsidRPr="00AD164F">
        <w:rPr>
          <w:highlight w:val="cyan"/>
          <w:u w:val="single"/>
        </w:rPr>
        <w:t>” over the last year with the Houthis</w:t>
      </w:r>
      <w:r w:rsidRPr="00336C38">
        <w:rPr>
          <w:u w:val="single"/>
        </w:rPr>
        <w:t xml:space="preserve"> in Yemen the only legitimate adversary at this time. </w:t>
      </w:r>
      <w:r w:rsidRPr="00AD164F">
        <w:rPr>
          <w:highlight w:val="cyan"/>
          <w:u w:val="single"/>
        </w:rPr>
        <w:t>Iran</w:t>
      </w:r>
      <w:r w:rsidRPr="00336C38">
        <w:rPr>
          <w:u w:val="single"/>
        </w:rPr>
        <w:t xml:space="preserve"> is </w:t>
      </w:r>
      <w:r w:rsidRPr="00AD164F">
        <w:rPr>
          <w:highlight w:val="cyan"/>
          <w:u w:val="single"/>
        </w:rPr>
        <w:t>reeling from losses incurred by Hezbollah</w:t>
      </w:r>
      <w:r w:rsidRPr="00336C38">
        <w:rPr>
          <w:u w:val="single"/>
        </w:rPr>
        <w:t xml:space="preserve"> in Lebanon</w:t>
      </w:r>
      <w:r w:rsidRPr="00336C38">
        <w:rPr>
          <w:sz w:val="16"/>
        </w:rPr>
        <w:t xml:space="preserve"> and the regime change as Syria’s Assad was ousted by a rebel group. This portends </w:t>
      </w:r>
      <w:r w:rsidRPr="00AD164F">
        <w:rPr>
          <w:highlight w:val="cyan"/>
          <w:u w:val="single"/>
        </w:rPr>
        <w:t>lower risk of additional escalation and less appetite for Iran to respond</w:t>
      </w:r>
      <w:r w:rsidRPr="00336C38">
        <w:rPr>
          <w:u w:val="single"/>
        </w:rPr>
        <w:t xml:space="preserve"> especially with President-elect Trump to take office shortly</w:t>
      </w:r>
      <w:r w:rsidRPr="00336C38">
        <w:rPr>
          <w:sz w:val="16"/>
        </w:rPr>
        <w:t xml:space="preserve">. Iran itself is in an interesting domestic situation which its government and leadership will have to address or events may do it for them. The country is </w:t>
      </w:r>
      <w:r w:rsidRPr="00336C38">
        <w:rPr>
          <w:u w:val="single"/>
        </w:rPr>
        <w:t>demographically very youthful and with over 52% of its</w:t>
      </w:r>
      <w:r w:rsidRPr="00336C38">
        <w:rPr>
          <w:sz w:val="16"/>
        </w:rPr>
        <w:t xml:space="preserve"> ~90 million </w:t>
      </w:r>
      <w:r w:rsidRPr="00336C38">
        <w:rPr>
          <w:u w:val="single"/>
        </w:rPr>
        <w:t xml:space="preserve">people under the age of 35. There is </w:t>
      </w:r>
      <w:r w:rsidRPr="00AD164F">
        <w:rPr>
          <w:highlight w:val="cyan"/>
          <w:u w:val="single"/>
        </w:rPr>
        <w:t>clear discontent by younger generations</w:t>
      </w:r>
      <w:r w:rsidRPr="00336C38">
        <w:rPr>
          <w:u w:val="single"/>
        </w:rPr>
        <w:t xml:space="preserve"> with the theocracy</w:t>
      </w:r>
      <w:r w:rsidRPr="00336C38">
        <w:rPr>
          <w:sz w:val="16"/>
        </w:rPr>
        <w:t xml:space="preserve"> that Iran operates under.”</w:t>
      </w:r>
    </w:p>
    <w:p w14:paraId="59137D26" w14:textId="77777777" w:rsidR="000B1BFC" w:rsidRPr="00336C38" w:rsidRDefault="000B1BFC" w:rsidP="000B1BFC">
      <w:pPr>
        <w:rPr>
          <w:sz w:val="16"/>
        </w:rPr>
      </w:pPr>
      <w:r w:rsidRPr="00336C38">
        <w:rPr>
          <w:sz w:val="16"/>
        </w:rPr>
        <w:t>The Admiral’s comments were clearly informed and credible back in January. However, since then, Israel’s risk calculus clearly changed significantly with the International Atomic Energy Agency (IAEA) finding Iran in breach of its Non-Proliferation Treaty obligations and ongoing intelligence assessments of Iran’s nuclear program. This prompted Israel to take full advantage of Iran’s losses and domestic vulnerabilities by directly attacking the nation, in hopes of eliminating Iran’s nuclear program that Israel views as an existential threat to their nation’s existence.</w:t>
      </w:r>
    </w:p>
    <w:p w14:paraId="5BB509D9" w14:textId="77777777" w:rsidR="000B1BFC" w:rsidRPr="00336C38" w:rsidRDefault="000B1BFC" w:rsidP="000B1BFC">
      <w:pPr>
        <w:rPr>
          <w:sz w:val="16"/>
        </w:rPr>
      </w:pPr>
      <w:r w:rsidRPr="00336C38">
        <w:rPr>
          <w:sz w:val="16"/>
        </w:rPr>
        <w:t>From a market perspective, a disruption to the supply of oil remains the key risk, though this is somewhat contained as Iran’s oil exports are estimated to be around 1.7 million barrels per day, almost entirely going to China given strict economic sanctions on Iran. Any reduction in Iran’s supply could likely be brought back online quickly, given significant stockpiles from nearby Saudi Arabia and the UAE. More importantly, Iran has the potential ability to shut down the Strait of Hormuz, a key chokepoint in the global distribution of oil, though this is generally seen as a last-ditch effort as it would likely pull the US into the conflict and quickly alienate key allies, such as China, who depend on the route for oil supplies.</w:t>
      </w:r>
    </w:p>
    <w:p w14:paraId="4B47AB03" w14:textId="77777777" w:rsidR="000B1BFC" w:rsidRPr="00336C38" w:rsidRDefault="000B1BFC" w:rsidP="000B1BFC">
      <w:pPr>
        <w:rPr>
          <w:sz w:val="16"/>
        </w:rPr>
      </w:pPr>
      <w:r w:rsidRPr="00336C38">
        <w:rPr>
          <w:sz w:val="16"/>
        </w:rPr>
        <w:t>As we write, markets have largely brushed off these risks. While oil remains elevated, up more than 8% since June 12th, the absolute level is relatively low compared to recent history and only marginally higher from where it started at the beginning of the year.</w:t>
      </w:r>
    </w:p>
    <w:p w14:paraId="1778827C" w14:textId="77777777" w:rsidR="000B1BFC" w:rsidRPr="00336C38" w:rsidRDefault="000B1BFC" w:rsidP="000B1BFC">
      <w:pPr>
        <w:rPr>
          <w:sz w:val="16"/>
        </w:rPr>
      </w:pPr>
      <w:r w:rsidRPr="00336C38">
        <w:rPr>
          <w:sz w:val="16"/>
        </w:rPr>
        <w:t>Why is this a big deal? There are deep cultural roots in this conflict that cannot be overlooked. Persian Iran is broadly seen as the standard bearer for Shia Islam, backing (financially and militarily) multiple allied state and non-state actors in the broader region, including groups in Syria, Lebanon, Iraq, Yemen, and the Gaza Strip[1]. Additionally, Iran has generally been seen as an ally of Russia and China, though it is typically viewed as an “enemy of my enemy” situation rather than a like-minded alliance. The magnitude of the current situation and subsequent fallout will likely depend on whether Israel contains the escalation to “simply” destroying Iran’s nuclear capabilities or if they seek a complete collapse of the current Iranian regime – the former opens the door to potential treaties that allows the current government to “save face”, the latter could result in significant instability in the broader region. For investors, increased instability could lead to higher oil prices and supply chain disruptions leading to delays and higher shipping costs.</w:t>
      </w:r>
    </w:p>
    <w:p w14:paraId="05329436" w14:textId="77777777" w:rsidR="000B1BFC" w:rsidRPr="00336C38" w:rsidRDefault="000B1BFC" w:rsidP="000B1BFC">
      <w:pPr>
        <w:rPr>
          <w:sz w:val="16"/>
        </w:rPr>
      </w:pPr>
      <w:r w:rsidRPr="00336C38">
        <w:rPr>
          <w:sz w:val="16"/>
        </w:rPr>
        <w:t>War brings with it many scenarios of how things could ultimately play out. Many well-informed pundits are watching each and every move of Iran, Israel and the US – militarily and diplomatically – to assess likely outcomes, knowing full well the “fog of war” reigns supreme even in these early stages. Many questions abound on the ultimate end game of Israel, capacity of Iran to continue its attack on Israel, it’s populace’s willingness to support its theocratic regime and importantly, the US’s appetite and willingness to participate more fully in this conflict.</w:t>
      </w:r>
    </w:p>
    <w:p w14:paraId="006C81D6" w14:textId="77777777" w:rsidR="000B1BFC" w:rsidRPr="00336C38" w:rsidRDefault="000B1BFC" w:rsidP="000B1BFC">
      <w:pPr>
        <w:rPr>
          <w:sz w:val="16"/>
        </w:rPr>
      </w:pPr>
      <w:r w:rsidRPr="00336C38">
        <w:rPr>
          <w:sz w:val="16"/>
        </w:rPr>
        <w:t>While the range of scenarios are too numerous to detail, below are some of the “more likely” potential outcomes:</w:t>
      </w:r>
    </w:p>
    <w:p w14:paraId="5DBD9448" w14:textId="77777777" w:rsidR="000B1BFC" w:rsidRPr="00336C38" w:rsidRDefault="000B1BFC" w:rsidP="000B1BFC">
      <w:pPr>
        <w:rPr>
          <w:sz w:val="16"/>
        </w:rPr>
      </w:pPr>
      <w:r w:rsidRPr="00336C38">
        <w:rPr>
          <w:sz w:val="16"/>
        </w:rPr>
        <w:t>Under mounting losses and internal pressure, Iran capitulates fully to the West’s demands for complete dismantling of existing and planned pursuit of nuclear weapons.</w:t>
      </w:r>
    </w:p>
    <w:p w14:paraId="4CEE6812" w14:textId="77777777" w:rsidR="000B1BFC" w:rsidRPr="00336C38" w:rsidRDefault="000B1BFC" w:rsidP="000B1BFC">
      <w:pPr>
        <w:rPr>
          <w:sz w:val="16"/>
        </w:rPr>
      </w:pPr>
      <w:r w:rsidRPr="00336C38">
        <w:rPr>
          <w:sz w:val="16"/>
        </w:rPr>
        <w:t>Would Iran “surrender” their nuclear ambitions this easily and will it allow its current leadership to maintain power and legitimacy?</w:t>
      </w:r>
    </w:p>
    <w:p w14:paraId="711B5EA4" w14:textId="77777777" w:rsidR="000B1BFC" w:rsidRPr="00336C38" w:rsidRDefault="000B1BFC" w:rsidP="000B1BFC">
      <w:pPr>
        <w:rPr>
          <w:sz w:val="16"/>
        </w:rPr>
      </w:pPr>
      <w:r w:rsidRPr="00336C38">
        <w:rPr>
          <w:sz w:val="16"/>
        </w:rPr>
        <w:t>Israel ends its military campaign following a thorough destruction of Iran’s current nuclear bomb producing capabilities and eliminating any threat via direct action against facilities, knowledge base, and supplies.</w:t>
      </w:r>
    </w:p>
    <w:p w14:paraId="420AAD31" w14:textId="77777777" w:rsidR="000B1BFC" w:rsidRPr="00336C38" w:rsidRDefault="000B1BFC" w:rsidP="000B1BFC">
      <w:pPr>
        <w:rPr>
          <w:sz w:val="16"/>
        </w:rPr>
      </w:pPr>
      <w:r w:rsidRPr="00336C38">
        <w:rPr>
          <w:sz w:val="16"/>
        </w:rPr>
        <w:t>Can Israel afford to judge success as degrading the nuclear ambitions and capabilities of Iran even without fundamental regime change?</w:t>
      </w:r>
    </w:p>
    <w:p w14:paraId="2EA31522" w14:textId="77777777" w:rsidR="000B1BFC" w:rsidRPr="00336C38" w:rsidRDefault="000B1BFC" w:rsidP="000B1BFC">
      <w:pPr>
        <w:rPr>
          <w:sz w:val="16"/>
        </w:rPr>
      </w:pPr>
      <w:r w:rsidRPr="00336C38">
        <w:rPr>
          <w:sz w:val="16"/>
        </w:rPr>
        <w:t>US enters the war by targeting a key Iranian uranium enrichment underground site – Fordow – to degrade Iran’s weapons-grade enrichment capabilities and destroy the suspected stockpile.</w:t>
      </w:r>
    </w:p>
    <w:p w14:paraId="416E7525" w14:textId="77777777" w:rsidR="000B1BFC" w:rsidRPr="00336C38" w:rsidRDefault="000B1BFC" w:rsidP="000B1BFC">
      <w:pPr>
        <w:rPr>
          <w:sz w:val="16"/>
        </w:rPr>
      </w:pPr>
      <w:r w:rsidRPr="00336C38">
        <w:rPr>
          <w:sz w:val="16"/>
        </w:rPr>
        <w:t>Is another Middle East intervention by US military assets, which risks widening the conflict, something US government or its populace is willing to stand behind?</w:t>
      </w:r>
    </w:p>
    <w:p w14:paraId="4590E455" w14:textId="77777777" w:rsidR="000B1BFC" w:rsidRDefault="000B1BFC" w:rsidP="000B1BFC">
      <w:pPr>
        <w:rPr>
          <w:sz w:val="16"/>
        </w:rPr>
      </w:pPr>
      <w:r w:rsidRPr="00AD164F">
        <w:rPr>
          <w:highlight w:val="cyan"/>
          <w:u w:val="single"/>
        </w:rPr>
        <w:t>Russian involvement seems unlikely given the war in Ukraine</w:t>
      </w:r>
      <w:r w:rsidRPr="00336C38">
        <w:rPr>
          <w:u w:val="single"/>
        </w:rPr>
        <w:t xml:space="preserve"> that rages on with no end in sight</w:t>
      </w:r>
      <w:r w:rsidRPr="00336C38">
        <w:rPr>
          <w:sz w:val="16"/>
        </w:rPr>
        <w:t xml:space="preserve">. Meanwhile, the success of Western technology on the battlefield in Ukraine, the fall of the Russian-backed Assad region in Syria, and the decimation of Iran’s allies and defenses has not gone unnoticed by China. As we write, </w:t>
      </w:r>
      <w:r w:rsidRPr="00AD164F">
        <w:rPr>
          <w:highlight w:val="cyan"/>
          <w:u w:val="single"/>
        </w:rPr>
        <w:t>Chinese involvement</w:t>
      </w:r>
      <w:r w:rsidRPr="00336C38">
        <w:rPr>
          <w:u w:val="single"/>
        </w:rPr>
        <w:t xml:space="preserve"> in the situation has been </w:t>
      </w:r>
      <w:r w:rsidRPr="00AD164F">
        <w:rPr>
          <w:highlight w:val="cyan"/>
          <w:u w:val="single"/>
        </w:rPr>
        <w:t>extremely limited</w:t>
      </w:r>
      <w:r w:rsidRPr="00336C38">
        <w:rPr>
          <w:sz w:val="16"/>
        </w:rPr>
        <w:t xml:space="preserve"> and aside from the slow and steady increase of pressure on Taiwan, the </w:t>
      </w:r>
      <w:r w:rsidRPr="00AD164F">
        <w:rPr>
          <w:highlight w:val="cyan"/>
          <w:u w:val="single"/>
        </w:rPr>
        <w:t>military tensions with China</w:t>
      </w:r>
      <w:r w:rsidRPr="00336C38">
        <w:rPr>
          <w:u w:val="single"/>
        </w:rPr>
        <w:t xml:space="preserve"> remain largely </w:t>
      </w:r>
      <w:r w:rsidRPr="00AD164F">
        <w:rPr>
          <w:highlight w:val="cyan"/>
          <w:u w:val="single"/>
        </w:rPr>
        <w:t>unchanged</w:t>
      </w:r>
      <w:r w:rsidRPr="00336C38">
        <w:rPr>
          <w:sz w:val="16"/>
        </w:rPr>
        <w:t xml:space="preserve"> with conflict remaining in the economic realm of tariffs and sanctions.</w:t>
      </w:r>
    </w:p>
    <w:p w14:paraId="33904F3A" w14:textId="77777777" w:rsidR="000B1BFC" w:rsidRDefault="000B1BFC" w:rsidP="000B1BFC"/>
    <w:p w14:paraId="7C4E8240" w14:textId="463BAC00" w:rsidR="00764152" w:rsidRDefault="00B9599D" w:rsidP="000B1BFC">
      <w:pPr>
        <w:pStyle w:val="Heading3"/>
      </w:pPr>
      <w:r>
        <w:t>!—AT: NPT—Fails—2AC</w:t>
      </w:r>
    </w:p>
    <w:p w14:paraId="21CF53F5" w14:textId="77777777" w:rsidR="00764152" w:rsidRPr="00773F6D" w:rsidRDefault="00764152" w:rsidP="00764152">
      <w:pPr>
        <w:keepNext/>
        <w:keepLines/>
        <w:spacing w:before="40" w:after="0"/>
        <w:outlineLvl w:val="3"/>
        <w:rPr>
          <w:rFonts w:eastAsia="Times New Roman" w:cs="Times New Roman"/>
          <w:b/>
          <w:iCs/>
          <w:sz w:val="26"/>
        </w:rPr>
      </w:pPr>
      <w:r w:rsidRPr="00CF7A46">
        <w:rPr>
          <w:rFonts w:eastAsia="Times New Roman" w:cs="Times New Roman"/>
          <w:b/>
          <w:iCs/>
          <w:sz w:val="26"/>
        </w:rPr>
        <w:t xml:space="preserve">NPT doesn’t constrain prolif. </w:t>
      </w:r>
      <w:r w:rsidRPr="00773F6D">
        <w:rPr>
          <w:rFonts w:eastAsia="Times New Roman" w:cs="Times New Roman"/>
          <w:b/>
          <w:iCs/>
          <w:sz w:val="26"/>
        </w:rPr>
        <w:t>There’s zero enforcement mechanism.</w:t>
      </w:r>
    </w:p>
    <w:p w14:paraId="29D4A81C" w14:textId="77777777" w:rsidR="00764152" w:rsidRPr="00773F6D" w:rsidRDefault="00764152" w:rsidP="00764152">
      <w:pPr>
        <w:rPr>
          <w:rFonts w:eastAsia="Calibri"/>
        </w:rPr>
      </w:pPr>
      <w:r w:rsidRPr="00773F6D">
        <w:rPr>
          <w:rFonts w:eastAsia="Calibri"/>
          <w:b/>
          <w:bCs/>
          <w:sz w:val="26"/>
        </w:rPr>
        <w:t>Sokolski 23</w:t>
      </w:r>
      <w:r w:rsidRPr="00773F6D">
        <w:rPr>
          <w:rFonts w:eastAsia="Calibri"/>
        </w:rPr>
        <w:t>, Executive Director of the Nonproliferation Policy Education Center and a Senior Fellow for Nuclear Security Studies at the University of California at San Diego’s School of Global Policy and Strategy. He previously served as the Deputy for Nonproliferation Policy in the Office of the Secretary of Defense, a senior military legislative aide to Senate Armed Services Committee member Dan Quayle, and special assistant on nuclear energy matters to TVA Subcommittee Chairman Senator Gordon J. Humphrey. He is a member of the Council on Foreign Relations and International Institute for Strategic Studies, is on the editorial board of The Nonproliferation Review, and is a contributing editor for the journal American Purpose.  (Henry, “Nuclear Non-Proliferation … If You Can Keep It,” ABA, https://www.americanbar.org/groups/law_national_security/publications/aba-standing-committee-on-law-and-national-security-60-th-anniversary-an-anthology/nuclear-non-proliferation-if-you-can-keep-it/)---edited for offensive language</w:t>
      </w:r>
    </w:p>
    <w:p w14:paraId="5E42064C" w14:textId="77777777" w:rsidR="00764152" w:rsidRPr="004452B8" w:rsidRDefault="00764152" w:rsidP="00764152">
      <w:pPr>
        <w:rPr>
          <w:rFonts w:eastAsia="Calibri"/>
          <w:sz w:val="14"/>
        </w:rPr>
      </w:pPr>
      <w:r w:rsidRPr="004452B8">
        <w:rPr>
          <w:rFonts w:eastAsia="Calibri"/>
          <w:sz w:val="14"/>
        </w:rPr>
        <w:t xml:space="preserve">So far, </w:t>
      </w:r>
      <w:r w:rsidRPr="00773F6D">
        <w:rPr>
          <w:rFonts w:eastAsia="Calibri"/>
          <w:u w:val="single"/>
        </w:rPr>
        <w:t xml:space="preserve">the </w:t>
      </w:r>
      <w:r w:rsidRPr="00B52947">
        <w:rPr>
          <w:rFonts w:eastAsia="Calibri"/>
          <w:b/>
          <w:iCs/>
          <w:highlight w:val="cyan"/>
          <w:u w:val="single"/>
          <w:bdr w:val="single" w:sz="8" w:space="0" w:color="auto"/>
        </w:rPr>
        <w:t>NPT</w:t>
      </w:r>
      <w:r w:rsidRPr="00773F6D">
        <w:rPr>
          <w:rFonts w:eastAsia="Calibri"/>
          <w:u w:val="single"/>
        </w:rPr>
        <w:t xml:space="preserve">’s </w:t>
      </w:r>
      <w:r w:rsidRPr="00B52947">
        <w:rPr>
          <w:rFonts w:eastAsia="Calibri"/>
          <w:b/>
          <w:iCs/>
          <w:highlight w:val="cyan"/>
          <w:u w:val="single"/>
          <w:bdr w:val="single" w:sz="8" w:space="0" w:color="auto"/>
        </w:rPr>
        <w:t>enforcement</w:t>
      </w:r>
      <w:r w:rsidRPr="00773F6D">
        <w:rPr>
          <w:rFonts w:eastAsia="Calibri"/>
          <w:u w:val="single"/>
        </w:rPr>
        <w:t xml:space="preserve"> </w:t>
      </w:r>
      <w:r w:rsidRPr="00B52947">
        <w:rPr>
          <w:rFonts w:eastAsia="Calibri"/>
          <w:highlight w:val="cyan"/>
          <w:u w:val="single"/>
        </w:rPr>
        <w:t>has been</w:t>
      </w:r>
      <w:r w:rsidRPr="004452B8">
        <w:rPr>
          <w:rFonts w:eastAsia="Calibri"/>
          <w:sz w:val="14"/>
        </w:rPr>
        <w:t xml:space="preserve"> an </w:t>
      </w:r>
      <w:r w:rsidRPr="00773F6D">
        <w:rPr>
          <w:rFonts w:eastAsia="Calibri"/>
          <w:u w:val="single"/>
        </w:rPr>
        <w:t>orphaned</w:t>
      </w:r>
      <w:r w:rsidRPr="004452B8">
        <w:rPr>
          <w:rFonts w:eastAsia="Calibri"/>
          <w:sz w:val="14"/>
        </w:rPr>
        <w:t xml:space="preserve"> [</w:t>
      </w:r>
      <w:r w:rsidRPr="00B52947">
        <w:rPr>
          <w:rFonts w:eastAsia="Calibri"/>
          <w:b/>
          <w:iCs/>
          <w:highlight w:val="cyan"/>
          <w:u w:val="single"/>
          <w:bdr w:val="single" w:sz="8" w:space="0" w:color="auto"/>
        </w:rPr>
        <w:t>abandoned</w:t>
      </w:r>
      <w:r w:rsidRPr="004452B8">
        <w:rPr>
          <w:rFonts w:eastAsia="Calibri"/>
          <w:sz w:val="14"/>
        </w:rPr>
        <w:t xml:space="preserve">] undertaking. </w:t>
      </w:r>
      <w:r w:rsidRPr="00773F6D">
        <w:rPr>
          <w:rFonts w:eastAsia="Calibri"/>
          <w:u w:val="single"/>
        </w:rPr>
        <w:t>Unlike the Chemical Weapons Convention or the Comprehensive Test Ban Treaty</w:t>
      </w:r>
      <w:r w:rsidRPr="004452B8">
        <w:rPr>
          <w:rFonts w:eastAsia="Calibri"/>
          <w:sz w:val="14"/>
        </w:rPr>
        <w:t xml:space="preserve">, which respectively have the Organization on the Prohibition of Chemical Weapons and the Comprehensive Test Ban Treaty Organization that serve as executive secretariats, </w:t>
      </w:r>
      <w:r w:rsidRPr="00B52947">
        <w:rPr>
          <w:rFonts w:eastAsia="Calibri"/>
          <w:highlight w:val="cyan"/>
          <w:u w:val="single"/>
        </w:rPr>
        <w:t xml:space="preserve">the NPT has </w:t>
      </w:r>
      <w:r w:rsidRPr="00B52947">
        <w:rPr>
          <w:rFonts w:eastAsia="Calibri"/>
          <w:b/>
          <w:iCs/>
          <w:highlight w:val="cyan"/>
          <w:u w:val="single"/>
          <w:bdr w:val="single" w:sz="8" w:space="0" w:color="auto"/>
        </w:rPr>
        <w:t>no entity</w:t>
      </w:r>
      <w:r w:rsidRPr="00B52947">
        <w:rPr>
          <w:rFonts w:eastAsia="Calibri"/>
          <w:highlight w:val="cyan"/>
          <w:u w:val="single"/>
        </w:rPr>
        <w:t xml:space="preserve"> to assure</w:t>
      </w:r>
      <w:r w:rsidRPr="00773F6D">
        <w:rPr>
          <w:rFonts w:eastAsia="Calibri"/>
          <w:u w:val="single"/>
        </w:rPr>
        <w:t xml:space="preserve"> its effective </w:t>
      </w:r>
      <w:r w:rsidRPr="00B52947">
        <w:rPr>
          <w:rFonts w:eastAsia="Calibri"/>
          <w:highlight w:val="cyan"/>
          <w:u w:val="single"/>
        </w:rPr>
        <w:t>implementation</w:t>
      </w:r>
      <w:r w:rsidRPr="004452B8">
        <w:rPr>
          <w:rFonts w:eastAsia="Calibri"/>
          <w:sz w:val="14"/>
        </w:rPr>
        <w:t xml:space="preserve">. </w:t>
      </w:r>
      <w:r w:rsidRPr="00050B6C">
        <w:rPr>
          <w:rFonts w:eastAsia="Calibri"/>
          <w:u w:val="single"/>
        </w:rPr>
        <w:t xml:space="preserve">The </w:t>
      </w:r>
      <w:r w:rsidRPr="00B52947">
        <w:rPr>
          <w:rFonts w:eastAsia="Calibri"/>
          <w:highlight w:val="cyan"/>
          <w:u w:val="single"/>
        </w:rPr>
        <w:t>lack of an</w:t>
      </w:r>
      <w:r w:rsidRPr="00050B6C">
        <w:rPr>
          <w:rFonts w:eastAsia="Calibri"/>
          <w:u w:val="single"/>
        </w:rPr>
        <w:t xml:space="preserve"> NPT </w:t>
      </w:r>
      <w:r w:rsidRPr="00B52947">
        <w:rPr>
          <w:rFonts w:eastAsia="Calibri"/>
          <w:highlight w:val="cyan"/>
          <w:u w:val="single"/>
        </w:rPr>
        <w:t>administrative body is an issue when enforcing</w:t>
      </w:r>
      <w:r w:rsidRPr="00773F6D">
        <w:rPr>
          <w:rFonts w:eastAsia="Calibri"/>
          <w:u w:val="single"/>
        </w:rPr>
        <w:t xml:space="preserve"> and verifying the NPT’s diplomatic provisions</w:t>
      </w:r>
      <w:r w:rsidRPr="004452B8">
        <w:rPr>
          <w:rFonts w:eastAsia="Calibri"/>
          <w:sz w:val="14"/>
        </w:rPr>
        <w:t xml:space="preserve">. </w:t>
      </w:r>
      <w:r w:rsidRPr="00B52947">
        <w:rPr>
          <w:rFonts w:eastAsia="Calibri"/>
          <w:b/>
          <w:iCs/>
          <w:highlight w:val="cyan"/>
          <w:u w:val="single"/>
          <w:bdr w:val="single" w:sz="8" w:space="0" w:color="auto"/>
        </w:rPr>
        <w:t>Article VI</w:t>
      </w:r>
      <w:r w:rsidRPr="004452B8">
        <w:rPr>
          <w:rFonts w:eastAsia="Calibri"/>
          <w:sz w:val="14"/>
        </w:rPr>
        <w:t xml:space="preserve"> of the NPT </w:t>
      </w:r>
      <w:r w:rsidRPr="00773F6D">
        <w:rPr>
          <w:rFonts w:eastAsia="Calibri"/>
          <w:u w:val="single"/>
        </w:rPr>
        <w:t>requires</w:t>
      </w:r>
      <w:r w:rsidRPr="004452B8">
        <w:rPr>
          <w:rFonts w:eastAsia="Calibri"/>
          <w:sz w:val="14"/>
        </w:rPr>
        <w:t xml:space="preserve"> that nuclear-armed members engage in </w:t>
      </w:r>
      <w:r w:rsidRPr="00773F6D">
        <w:rPr>
          <w:rFonts w:eastAsia="Calibri"/>
          <w:b/>
          <w:iCs/>
          <w:u w:val="single"/>
          <w:bdr w:val="single" w:sz="8" w:space="0" w:color="auto"/>
        </w:rPr>
        <w:t>good faith negotiations</w:t>
      </w:r>
      <w:r w:rsidRPr="004452B8">
        <w:rPr>
          <w:rFonts w:eastAsia="Calibri"/>
          <w:sz w:val="14"/>
        </w:rPr>
        <w:t xml:space="preserve"> on “effective measures” to end the “nuclear arms race.” NPT, supra, at Article VI. If a state complains that an NPT member (e.g., China) is refusing to uphold this obligation, though, </w:t>
      </w:r>
      <w:r w:rsidRPr="00B52947">
        <w:rPr>
          <w:rFonts w:eastAsia="Calibri"/>
          <w:highlight w:val="cyan"/>
          <w:u w:val="single"/>
        </w:rPr>
        <w:t>there is no</w:t>
      </w:r>
      <w:r w:rsidRPr="00773F6D">
        <w:rPr>
          <w:rFonts w:eastAsia="Calibri"/>
          <w:u w:val="single"/>
        </w:rPr>
        <w:t xml:space="preserve"> full-time </w:t>
      </w:r>
      <w:r w:rsidRPr="004452B8">
        <w:rPr>
          <w:rFonts w:eastAsia="Calibri"/>
          <w:sz w:val="14"/>
        </w:rPr>
        <w:t xml:space="preserve">United Nations </w:t>
      </w:r>
      <w:r w:rsidRPr="00B52947">
        <w:rPr>
          <w:rFonts w:eastAsia="Calibri"/>
          <w:highlight w:val="cyan"/>
          <w:u w:val="single"/>
        </w:rPr>
        <w:t>NPT staffer assigned to assess</w:t>
      </w:r>
      <w:r w:rsidRPr="00773F6D">
        <w:rPr>
          <w:rFonts w:eastAsia="Calibri"/>
          <w:u w:val="single"/>
        </w:rPr>
        <w:t xml:space="preserve"> the complaint’s </w:t>
      </w:r>
      <w:r w:rsidRPr="00B52947">
        <w:rPr>
          <w:rFonts w:eastAsia="Calibri"/>
          <w:highlight w:val="cyan"/>
          <w:u w:val="single"/>
        </w:rPr>
        <w:t>validity</w:t>
      </w:r>
      <w:r w:rsidRPr="004452B8">
        <w:rPr>
          <w:rFonts w:eastAsia="Calibri"/>
          <w:sz w:val="14"/>
        </w:rPr>
        <w:t xml:space="preserve">. Nor is there a full-time United Nations staffer to assess the legitimacy of petitions from NPT members to withdraw under Article X or to assess if nuclear-armed members of the NPT have given control over their nuclear weapons to another member (which is prohibited under Articles I and II). </w:t>
      </w:r>
      <w:r w:rsidRPr="00B52947">
        <w:rPr>
          <w:rFonts w:eastAsia="Calibri"/>
          <w:b/>
          <w:iCs/>
          <w:highlight w:val="cyan"/>
          <w:u w:val="single"/>
          <w:bdr w:val="single" w:sz="8" w:space="0" w:color="auto"/>
        </w:rPr>
        <w:t>Nor does the IAEA’s staffing or organization</w:t>
      </w:r>
      <w:r w:rsidRPr="00B52947">
        <w:rPr>
          <w:rFonts w:eastAsia="Calibri"/>
          <w:highlight w:val="cyan"/>
          <w:u w:val="single"/>
        </w:rPr>
        <w:t xml:space="preserve"> make up for these</w:t>
      </w:r>
      <w:r w:rsidRPr="00050B6C">
        <w:rPr>
          <w:rFonts w:eastAsia="Calibri"/>
          <w:u w:val="single"/>
        </w:rPr>
        <w:t xml:space="preserve"> shortcomings</w:t>
      </w:r>
      <w:r w:rsidRPr="004452B8">
        <w:rPr>
          <w:rFonts w:eastAsia="Calibri"/>
          <w:sz w:val="14"/>
        </w:rPr>
        <w:t>.</w:t>
      </w:r>
    </w:p>
    <w:p w14:paraId="25F8806E" w14:textId="77777777" w:rsidR="00764152" w:rsidRPr="004452B8" w:rsidRDefault="00764152" w:rsidP="00764152">
      <w:pPr>
        <w:rPr>
          <w:rFonts w:eastAsia="Calibri"/>
          <w:sz w:val="14"/>
        </w:rPr>
      </w:pPr>
      <w:r w:rsidRPr="00B52947">
        <w:rPr>
          <w:rFonts w:eastAsia="Calibri"/>
          <w:highlight w:val="cyan"/>
          <w:u w:val="single"/>
        </w:rPr>
        <w:t>The IAEA</w:t>
      </w:r>
      <w:r w:rsidRPr="004452B8">
        <w:rPr>
          <w:rFonts w:eastAsia="Calibri"/>
          <w:sz w:val="14"/>
        </w:rPr>
        <w:t xml:space="preserve"> was created a decade before the NPT came into force. It </w:t>
      </w:r>
      <w:r w:rsidRPr="00B52947">
        <w:rPr>
          <w:rFonts w:eastAsia="Calibri"/>
          <w:highlight w:val="cyan"/>
          <w:u w:val="single"/>
        </w:rPr>
        <w:t>was designed not to</w:t>
      </w:r>
      <w:r w:rsidRPr="00773F6D">
        <w:rPr>
          <w:rFonts w:eastAsia="Calibri"/>
          <w:u w:val="single"/>
        </w:rPr>
        <w:t xml:space="preserve"> verify or </w:t>
      </w:r>
      <w:r w:rsidRPr="00B52947">
        <w:rPr>
          <w:rFonts w:eastAsia="Calibri"/>
          <w:highlight w:val="cyan"/>
          <w:u w:val="single"/>
        </w:rPr>
        <w:t>implement the NPT</w:t>
      </w:r>
      <w:r w:rsidRPr="00773F6D">
        <w:rPr>
          <w:rFonts w:eastAsia="Calibri"/>
          <w:u w:val="single"/>
        </w:rPr>
        <w:t>, but to promote civilian uses of nuclear energy</w:t>
      </w:r>
      <w:r w:rsidRPr="004452B8">
        <w:rPr>
          <w:rFonts w:eastAsia="Calibri"/>
          <w:sz w:val="14"/>
        </w:rPr>
        <w:t xml:space="preserve"> and to account for special civilian nuclear materials that could be diverted to make nuclear explosives. As such, the IAEA’s 1957 charter makes no mention of the NPT. See Statute of the IAEA, Oct. 23, 1956 (entered into force July 29, 1957). After the NPT came into force in 1970, t'he IAEA negotiated agreements for nuclear inspection safeguards to help verify that civilian nuclear programs were not being used to make nuclear weapons. If the IAEA Board of Governors believes a country has violated an IAEA nuclear safeguards agreements, it can report that to the United Nations. </w:t>
      </w:r>
      <w:r w:rsidRPr="00B52947">
        <w:rPr>
          <w:rFonts w:eastAsia="Calibri"/>
          <w:highlight w:val="cyan"/>
          <w:u w:val="single"/>
        </w:rPr>
        <w:t>The IAEA is under no clear legal obligation</w:t>
      </w:r>
      <w:r w:rsidRPr="00773F6D">
        <w:rPr>
          <w:rFonts w:eastAsia="Calibri"/>
          <w:u w:val="single"/>
        </w:rPr>
        <w:t>,</w:t>
      </w:r>
      <w:r w:rsidRPr="004452B8">
        <w:rPr>
          <w:rFonts w:eastAsia="Calibri"/>
          <w:sz w:val="14"/>
        </w:rPr>
        <w:t xml:space="preserve"> however, </w:t>
      </w:r>
      <w:r w:rsidRPr="00B52947">
        <w:rPr>
          <w:rFonts w:eastAsia="Calibri"/>
          <w:highlight w:val="cyan"/>
          <w:u w:val="single"/>
        </w:rPr>
        <w:t>to determine if</w:t>
      </w:r>
      <w:r w:rsidRPr="004452B8">
        <w:rPr>
          <w:rFonts w:eastAsia="Calibri"/>
          <w:sz w:val="14"/>
        </w:rPr>
        <w:t xml:space="preserve"> such </w:t>
      </w:r>
      <w:r w:rsidRPr="00B52947">
        <w:rPr>
          <w:rFonts w:eastAsia="Calibri"/>
          <w:highlight w:val="cyan"/>
          <w:u w:val="single"/>
        </w:rPr>
        <w:t>a violation constitutes a</w:t>
      </w:r>
      <w:r w:rsidRPr="00773F6D">
        <w:rPr>
          <w:rFonts w:eastAsia="Calibri"/>
          <w:u w:val="single"/>
        </w:rPr>
        <w:t xml:space="preserve"> </w:t>
      </w:r>
      <w:r w:rsidRPr="00B52947">
        <w:rPr>
          <w:rFonts w:eastAsia="Calibri"/>
          <w:highlight w:val="cyan"/>
          <w:u w:val="single"/>
        </w:rPr>
        <w:t>violation of the NPT</w:t>
      </w:r>
      <w:r w:rsidRPr="004452B8">
        <w:rPr>
          <w:rFonts w:eastAsia="Calibri"/>
          <w:sz w:val="14"/>
        </w:rPr>
        <w:t xml:space="preserve">. In addition, </w:t>
      </w:r>
      <w:r w:rsidRPr="00B52947">
        <w:rPr>
          <w:rFonts w:eastAsia="Calibri"/>
          <w:highlight w:val="cyan"/>
          <w:u w:val="single"/>
        </w:rPr>
        <w:t xml:space="preserve">the IAEA is </w:t>
      </w:r>
      <w:r w:rsidRPr="00B52947">
        <w:rPr>
          <w:rFonts w:eastAsia="Calibri"/>
          <w:b/>
          <w:iCs/>
          <w:sz w:val="36"/>
          <w:szCs w:val="36"/>
          <w:highlight w:val="cyan"/>
          <w:u w:val="single"/>
          <w:bdr w:val="single" w:sz="8" w:space="0" w:color="auto"/>
        </w:rPr>
        <w:t>neither equipped nor inclined</w:t>
      </w:r>
      <w:r w:rsidRPr="00B52947">
        <w:rPr>
          <w:rFonts w:eastAsia="Calibri"/>
          <w:highlight w:val="cyan"/>
          <w:u w:val="single"/>
        </w:rPr>
        <w:t xml:space="preserve"> to assess</w:t>
      </w:r>
      <w:r w:rsidRPr="004452B8">
        <w:rPr>
          <w:rFonts w:eastAsia="Calibri"/>
          <w:sz w:val="14"/>
        </w:rPr>
        <w:t xml:space="preserve"> other </w:t>
      </w:r>
      <w:r w:rsidRPr="00B52947">
        <w:rPr>
          <w:rFonts w:eastAsia="Calibri"/>
          <w:highlight w:val="cyan"/>
          <w:u w:val="single"/>
        </w:rPr>
        <w:t>possible violations of the NPT. These include</w:t>
      </w:r>
      <w:r w:rsidRPr="00773F6D">
        <w:rPr>
          <w:rFonts w:eastAsia="Calibri"/>
          <w:u w:val="single"/>
        </w:rPr>
        <w:t xml:space="preserve"> acquiring or </w:t>
      </w:r>
      <w:r w:rsidRPr="00B52947">
        <w:rPr>
          <w:rFonts w:eastAsia="Calibri"/>
          <w:b/>
          <w:iCs/>
          <w:highlight w:val="cyan"/>
          <w:u w:val="single"/>
          <w:bdr w:val="single" w:sz="8" w:space="0" w:color="auto"/>
        </w:rPr>
        <w:t>transferring</w:t>
      </w:r>
      <w:r w:rsidRPr="00773F6D">
        <w:rPr>
          <w:rFonts w:eastAsia="Calibri"/>
          <w:u w:val="single"/>
        </w:rPr>
        <w:t xml:space="preserve"> nuclear weapons from or to other states, encouraging or inducing states to acquire or develop them, </w:t>
      </w:r>
      <w:r w:rsidRPr="00B52947">
        <w:rPr>
          <w:rFonts w:eastAsia="Calibri"/>
          <w:b/>
          <w:iCs/>
          <w:highlight w:val="cyan"/>
          <w:u w:val="single"/>
          <w:bdr w:val="single" w:sz="8" w:space="0" w:color="auto"/>
        </w:rPr>
        <w:t>handing control over</w:t>
      </w:r>
      <w:r w:rsidRPr="00773F6D">
        <w:rPr>
          <w:rFonts w:eastAsia="Calibri"/>
          <w:u w:val="single"/>
        </w:rPr>
        <w:t xml:space="preserve"> such weapons to other states, </w:t>
      </w:r>
      <w:r w:rsidRPr="00B52947">
        <w:rPr>
          <w:rFonts w:eastAsia="Calibri"/>
          <w:b/>
          <w:iCs/>
          <w:highlight w:val="cyan"/>
          <w:u w:val="single"/>
          <w:bdr w:val="single" w:sz="8" w:space="0" w:color="auto"/>
        </w:rPr>
        <w:t>and</w:t>
      </w:r>
      <w:r w:rsidRPr="00773F6D">
        <w:rPr>
          <w:rFonts w:eastAsia="Calibri"/>
          <w:u w:val="single"/>
        </w:rPr>
        <w:t xml:space="preserve"> developing undeclared, </w:t>
      </w:r>
      <w:r w:rsidRPr="00B52947">
        <w:rPr>
          <w:rFonts w:eastAsia="Calibri"/>
          <w:b/>
          <w:iCs/>
          <w:highlight w:val="cyan"/>
          <w:u w:val="single"/>
          <w:bdr w:val="single" w:sz="8" w:space="0" w:color="auto"/>
        </w:rPr>
        <w:t>covert nuclear weapons facilities</w:t>
      </w:r>
      <w:r w:rsidRPr="00773F6D">
        <w:rPr>
          <w:rFonts w:eastAsia="Calibri"/>
          <w:u w:val="single"/>
        </w:rPr>
        <w:t xml:space="preserve"> not covered by IAEA safeguards</w:t>
      </w:r>
      <w:r w:rsidRPr="004452B8">
        <w:rPr>
          <w:rFonts w:eastAsia="Calibri"/>
          <w:sz w:val="14"/>
        </w:rPr>
        <w:t>.</w:t>
      </w:r>
    </w:p>
    <w:p w14:paraId="1BC09CBC" w14:textId="37DC792F" w:rsidR="00B9599D" w:rsidRDefault="00B9599D" w:rsidP="00B9599D">
      <w:pPr>
        <w:pStyle w:val="Heading3"/>
      </w:pPr>
      <w:r>
        <w:t>!—AT: NPT—Fails—1AR</w:t>
      </w:r>
    </w:p>
    <w:p w14:paraId="148374AD" w14:textId="25603D27" w:rsidR="00764152" w:rsidRDefault="00764152" w:rsidP="00764152">
      <w:pPr>
        <w:pStyle w:val="Heading4"/>
      </w:pPr>
      <w:r>
        <w:t>Domestic security concerns outweighs international norms but any resistance would be minimal.</w:t>
      </w:r>
    </w:p>
    <w:p w14:paraId="121FBD22" w14:textId="77777777" w:rsidR="00764152" w:rsidRDefault="00764152" w:rsidP="00764152">
      <w:pPr>
        <w:rPr>
          <w:rStyle w:val="Hyperlink"/>
        </w:rPr>
      </w:pPr>
      <w:r>
        <w:rPr>
          <w:b/>
          <w:bCs/>
          <w:sz w:val="26"/>
          <w:szCs w:val="26"/>
        </w:rPr>
        <w:t>Pardo 23,</w:t>
      </w:r>
      <w:r>
        <w:t xml:space="preserve"> professor of international relations at King’s College-London and Korea chair of Brussels School of Governance. (Ramon, 3-16-23, “South Korea Could Get Away With The Bomb”, </w:t>
      </w:r>
      <w:r>
        <w:rPr>
          <w:i/>
          <w:iCs/>
        </w:rPr>
        <w:t>Foreign Policy</w:t>
      </w:r>
      <w:r>
        <w:t xml:space="preserve">, </w:t>
      </w:r>
      <w:r w:rsidRPr="006C6C19">
        <w:t>https://foreignpolicy.com/2023/03/16/south-korea-nuclear-weapons-military-defense-security-proliferation-npt/</w:t>
      </w:r>
    </w:p>
    <w:p w14:paraId="79F7D5C1" w14:textId="77777777" w:rsidR="00764152" w:rsidRPr="004B6725" w:rsidRDefault="00764152" w:rsidP="00764152">
      <w:pPr>
        <w:rPr>
          <w:u w:val="single"/>
        </w:rPr>
      </w:pPr>
      <w:r w:rsidRPr="004F77C1">
        <w:rPr>
          <w:highlight w:val="cyan"/>
          <w:u w:val="single"/>
        </w:rPr>
        <w:t>The question So</w:t>
      </w:r>
      <w:r w:rsidRPr="004B6725">
        <w:rPr>
          <w:u w:val="single"/>
        </w:rPr>
        <w:t xml:space="preserve">uth </w:t>
      </w:r>
      <w:r w:rsidRPr="004F77C1">
        <w:rPr>
          <w:highlight w:val="cyan"/>
          <w:u w:val="single"/>
        </w:rPr>
        <w:t>Ko</w:t>
      </w:r>
      <w:r w:rsidRPr="004B6725">
        <w:rPr>
          <w:u w:val="single"/>
        </w:rPr>
        <w:t xml:space="preserve">rea </w:t>
      </w:r>
      <w:r w:rsidRPr="004F77C1">
        <w:rPr>
          <w:highlight w:val="cyan"/>
          <w:u w:val="single"/>
        </w:rPr>
        <w:t>is</w:t>
      </w:r>
      <w:r w:rsidRPr="004B6725">
        <w:rPr>
          <w:u w:val="single"/>
        </w:rPr>
        <w:t xml:space="preserve"> now </w:t>
      </w:r>
      <w:r w:rsidRPr="004F77C1">
        <w:rPr>
          <w:highlight w:val="cyan"/>
          <w:u w:val="single"/>
        </w:rPr>
        <w:t>asking</w:t>
      </w:r>
      <w:r w:rsidRPr="004B6725">
        <w:rPr>
          <w:u w:val="single"/>
        </w:rPr>
        <w:t xml:space="preserve"> itself </w:t>
      </w:r>
      <w:r w:rsidRPr="004F77C1">
        <w:rPr>
          <w:highlight w:val="cyan"/>
          <w:u w:val="single"/>
        </w:rPr>
        <w:t>is not whether it is capable</w:t>
      </w:r>
      <w:r w:rsidRPr="004B6725">
        <w:rPr>
          <w:u w:val="single"/>
        </w:rPr>
        <w:t xml:space="preserve"> of building nuclear weapons, </w:t>
      </w:r>
      <w:r w:rsidRPr="004F77C1">
        <w:rPr>
          <w:highlight w:val="cyan"/>
          <w:u w:val="single"/>
        </w:rPr>
        <w:t>but whether</w:t>
      </w:r>
      <w:r w:rsidRPr="004B6725">
        <w:rPr>
          <w:u w:val="single"/>
        </w:rPr>
        <w:t xml:space="preserve"> the </w:t>
      </w:r>
      <w:r w:rsidRPr="004F77C1">
        <w:rPr>
          <w:highlight w:val="cyan"/>
          <w:u w:val="single"/>
        </w:rPr>
        <w:t>benefits</w:t>
      </w:r>
      <w:r w:rsidRPr="004B6725">
        <w:rPr>
          <w:u w:val="single"/>
        </w:rPr>
        <w:t xml:space="preserve"> of doing so </w:t>
      </w:r>
      <w:r w:rsidRPr="004F77C1">
        <w:rPr>
          <w:highlight w:val="cyan"/>
          <w:u w:val="single"/>
        </w:rPr>
        <w:t>outweigh</w:t>
      </w:r>
      <w:r w:rsidRPr="004B6725">
        <w:rPr>
          <w:u w:val="single"/>
        </w:rPr>
        <w:t xml:space="preserve"> the </w:t>
      </w:r>
      <w:r w:rsidRPr="004F77C1">
        <w:rPr>
          <w:highlight w:val="cyan"/>
          <w:u w:val="single"/>
        </w:rPr>
        <w:t>costs. Not only can Seoul withstand these costs</w:t>
      </w:r>
      <w:r w:rsidRPr="004B6725">
        <w:rPr>
          <w:u w:val="single"/>
        </w:rPr>
        <w:t xml:space="preserve">, </w:t>
      </w:r>
      <w:r w:rsidRPr="004F77C1">
        <w:rPr>
          <w:highlight w:val="cyan"/>
          <w:u w:val="single"/>
        </w:rPr>
        <w:t>but they would</w:t>
      </w:r>
      <w:r w:rsidRPr="004B6725">
        <w:rPr>
          <w:u w:val="single"/>
        </w:rPr>
        <w:t xml:space="preserve"> likely </w:t>
      </w:r>
      <w:r w:rsidRPr="004F77C1">
        <w:rPr>
          <w:highlight w:val="cyan"/>
          <w:u w:val="single"/>
        </w:rPr>
        <w:t>be</w:t>
      </w:r>
      <w:r w:rsidRPr="004B6725">
        <w:rPr>
          <w:u w:val="single"/>
        </w:rPr>
        <w:t xml:space="preserve"> far </w:t>
      </w:r>
      <w:r w:rsidRPr="004F77C1">
        <w:rPr>
          <w:highlight w:val="cyan"/>
          <w:u w:val="single"/>
        </w:rPr>
        <w:t>less severe than</w:t>
      </w:r>
      <w:r w:rsidRPr="004B6725">
        <w:rPr>
          <w:u w:val="single"/>
        </w:rPr>
        <w:t xml:space="preserve"> those publicly </w:t>
      </w:r>
      <w:r w:rsidRPr="004F77C1">
        <w:rPr>
          <w:highlight w:val="cyan"/>
          <w:u w:val="single"/>
        </w:rPr>
        <w:t>discussed</w:t>
      </w:r>
      <w:r w:rsidRPr="004B6725">
        <w:rPr>
          <w:u w:val="single"/>
        </w:rPr>
        <w:t xml:space="preserve"> by the nonproliferation community.</w:t>
      </w:r>
    </w:p>
    <w:p w14:paraId="33D03809" w14:textId="77777777" w:rsidR="00764152" w:rsidRPr="00764152" w:rsidRDefault="00764152" w:rsidP="00764152">
      <w:pPr>
        <w:rPr>
          <w:sz w:val="16"/>
          <w:szCs w:val="16"/>
        </w:rPr>
      </w:pPr>
      <w:r w:rsidRPr="00764152">
        <w:rPr>
          <w:sz w:val="16"/>
          <w:szCs w:val="16"/>
        </w:rPr>
        <w:t>For more than half a century, the treaties, agreements, arrangements, and verification tools that make up the global nonproliferation regime—in particular, the Treaty on the Non-Proliferation of Nuclear Weapons (NPT)—have largely prevented new states from developing nuclear weapons. Key to eliciting compliance with this bargain are the penalties and punishments imposed if states are found violating their safeguards agreements—above all, economic sanctions. Iran and North Korea, the most notable NPT pariahs, are among the most heavily sanctioned countries in the world, and as a global economic powerhouse, South Korea would stand to lose a great deal if it were subject to similar retribution.</w:t>
      </w:r>
    </w:p>
    <w:p w14:paraId="560292E6" w14:textId="77777777" w:rsidR="00764152" w:rsidRPr="004B6725" w:rsidRDefault="00764152" w:rsidP="00764152">
      <w:pPr>
        <w:rPr>
          <w:u w:val="single"/>
        </w:rPr>
      </w:pPr>
      <w:r w:rsidRPr="004B6725">
        <w:rPr>
          <w:u w:val="single"/>
        </w:rPr>
        <w:t xml:space="preserve">Yet </w:t>
      </w:r>
      <w:r w:rsidRPr="004F77C1">
        <w:rPr>
          <w:highlight w:val="cyan"/>
          <w:u w:val="single"/>
        </w:rPr>
        <w:t>So</w:t>
      </w:r>
      <w:r w:rsidRPr="004B6725">
        <w:rPr>
          <w:u w:val="single"/>
        </w:rPr>
        <w:t xml:space="preserve">uth </w:t>
      </w:r>
      <w:r w:rsidRPr="004F77C1">
        <w:rPr>
          <w:highlight w:val="cyan"/>
          <w:u w:val="single"/>
        </w:rPr>
        <w:t>Ko</w:t>
      </w:r>
      <w:r w:rsidRPr="004B6725">
        <w:rPr>
          <w:u w:val="single"/>
        </w:rPr>
        <w:t>rea</w:t>
      </w:r>
      <w:r w:rsidRPr="004F77C1">
        <w:rPr>
          <w:highlight w:val="cyan"/>
          <w:u w:val="single"/>
        </w:rPr>
        <w:t>’s</w:t>
      </w:r>
      <w:r w:rsidRPr="004B6725">
        <w:rPr>
          <w:u w:val="single"/>
        </w:rPr>
        <w:t xml:space="preserve"> current </w:t>
      </w:r>
      <w:r w:rsidRPr="004F77C1">
        <w:rPr>
          <w:highlight w:val="cyan"/>
          <w:u w:val="single"/>
        </w:rPr>
        <w:t>security environment is so fraught that</w:t>
      </w:r>
      <w:r w:rsidRPr="004B6725">
        <w:rPr>
          <w:u w:val="single"/>
        </w:rPr>
        <w:t xml:space="preserve"> its </w:t>
      </w:r>
      <w:r w:rsidRPr="004F77C1">
        <w:rPr>
          <w:highlight w:val="cyan"/>
          <w:u w:val="single"/>
        </w:rPr>
        <w:t>decision may be understandable</w:t>
      </w:r>
      <w:r w:rsidRPr="004B6725">
        <w:rPr>
          <w:u w:val="single"/>
        </w:rPr>
        <w:t xml:space="preserve"> to many.</w:t>
      </w:r>
      <w:r w:rsidRPr="00764152">
        <w:rPr>
          <w:sz w:val="16"/>
          <w:szCs w:val="16"/>
        </w:rPr>
        <w:t xml:space="preserve"> While Seoul continues to respect the January 1992 joint declaration on the denuclearization of the Korean Peninsula, Pyongyang has gone in the opposite direction, to put it lightly.</w:t>
      </w:r>
    </w:p>
    <w:p w14:paraId="3BCA7565" w14:textId="77777777" w:rsidR="00764152" w:rsidRPr="00764152" w:rsidRDefault="00764152" w:rsidP="00764152">
      <w:pPr>
        <w:rPr>
          <w:sz w:val="16"/>
          <w:szCs w:val="16"/>
        </w:rPr>
      </w:pPr>
      <w:r w:rsidRPr="004B6725">
        <w:rPr>
          <w:u w:val="single"/>
        </w:rPr>
        <w:t xml:space="preserve">It is precisely this </w:t>
      </w:r>
      <w:r w:rsidRPr="004F77C1">
        <w:rPr>
          <w:highlight w:val="cyan"/>
          <w:u w:val="single"/>
        </w:rPr>
        <w:t>threat</w:t>
      </w:r>
      <w:r w:rsidRPr="004B6725">
        <w:rPr>
          <w:u w:val="single"/>
        </w:rPr>
        <w:t xml:space="preserve"> that could </w:t>
      </w:r>
      <w:r w:rsidRPr="004F77C1">
        <w:rPr>
          <w:highlight w:val="cyan"/>
          <w:u w:val="single"/>
        </w:rPr>
        <w:t>help Seoul maintain</w:t>
      </w:r>
      <w:r w:rsidRPr="004B6725">
        <w:rPr>
          <w:u w:val="single"/>
        </w:rPr>
        <w:t xml:space="preserve"> moral and legal </w:t>
      </w:r>
      <w:r w:rsidRPr="004F77C1">
        <w:rPr>
          <w:highlight w:val="cyan"/>
          <w:u w:val="single"/>
        </w:rPr>
        <w:t>high ground—and avoid</w:t>
      </w:r>
      <w:r w:rsidRPr="004B6725">
        <w:rPr>
          <w:u w:val="single"/>
        </w:rPr>
        <w:t xml:space="preserve"> the kind of </w:t>
      </w:r>
      <w:r w:rsidRPr="004F77C1">
        <w:rPr>
          <w:highlight w:val="cyan"/>
          <w:u w:val="single"/>
        </w:rPr>
        <w:t>backlash</w:t>
      </w:r>
      <w:r w:rsidRPr="004B6725">
        <w:rPr>
          <w:u w:val="single"/>
        </w:rPr>
        <w:t xml:space="preserve"> Pyongyang faced for its actions. As enshrined in Article X of the NPT, </w:t>
      </w:r>
      <w:r w:rsidRPr="004F77C1">
        <w:rPr>
          <w:highlight w:val="cyan"/>
          <w:u w:val="single"/>
        </w:rPr>
        <w:t>So</w:t>
      </w:r>
      <w:r w:rsidRPr="004B6725">
        <w:rPr>
          <w:u w:val="single"/>
        </w:rPr>
        <w:t xml:space="preserve">uth </w:t>
      </w:r>
      <w:r w:rsidRPr="004F77C1">
        <w:rPr>
          <w:highlight w:val="cyan"/>
          <w:u w:val="single"/>
        </w:rPr>
        <w:t>Ko</w:t>
      </w:r>
      <w:r w:rsidRPr="004B6725">
        <w:rPr>
          <w:u w:val="single"/>
        </w:rPr>
        <w:t xml:space="preserve">rea </w:t>
      </w:r>
      <w:r w:rsidRPr="004F77C1">
        <w:rPr>
          <w:highlight w:val="cyan"/>
          <w:u w:val="single"/>
        </w:rPr>
        <w:t>has</w:t>
      </w:r>
      <w:r w:rsidRPr="004B6725">
        <w:rPr>
          <w:u w:val="single"/>
        </w:rPr>
        <w:t xml:space="preserve"> the “</w:t>
      </w:r>
      <w:r w:rsidRPr="004F77C1">
        <w:rPr>
          <w:highlight w:val="cyan"/>
          <w:u w:val="single"/>
        </w:rPr>
        <w:t>right to withdraw</w:t>
      </w:r>
      <w:r w:rsidRPr="004B6725">
        <w:rPr>
          <w:u w:val="single"/>
        </w:rPr>
        <w:t xml:space="preserve">” </w:t>
      </w:r>
      <w:r w:rsidRPr="004F77C1">
        <w:rPr>
          <w:highlight w:val="cyan"/>
          <w:u w:val="single"/>
        </w:rPr>
        <w:t>in</w:t>
      </w:r>
      <w:r w:rsidRPr="004B6725">
        <w:rPr>
          <w:u w:val="single"/>
        </w:rPr>
        <w:t xml:space="preserve"> the </w:t>
      </w:r>
      <w:r w:rsidRPr="004F77C1">
        <w:rPr>
          <w:highlight w:val="cyan"/>
          <w:u w:val="single"/>
        </w:rPr>
        <w:t>case</w:t>
      </w:r>
      <w:r w:rsidRPr="004B6725">
        <w:rPr>
          <w:u w:val="single"/>
        </w:rPr>
        <w:t xml:space="preserve"> that it “decides that </w:t>
      </w:r>
      <w:r w:rsidRPr="004F77C1">
        <w:rPr>
          <w:highlight w:val="cyan"/>
          <w:u w:val="single"/>
        </w:rPr>
        <w:t>extraordinary events</w:t>
      </w:r>
      <w:r w:rsidRPr="004B6725">
        <w:rPr>
          <w:u w:val="single"/>
        </w:rPr>
        <w:t xml:space="preserve">, related to the subject matter of this Treaty, have </w:t>
      </w:r>
      <w:r w:rsidRPr="004F77C1">
        <w:rPr>
          <w:highlight w:val="cyan"/>
          <w:u w:val="single"/>
        </w:rPr>
        <w:t>jeopardized</w:t>
      </w:r>
      <w:r w:rsidRPr="004B6725">
        <w:rPr>
          <w:u w:val="single"/>
        </w:rPr>
        <w:t xml:space="preserve"> the supreme interests of </w:t>
      </w:r>
      <w:r w:rsidRPr="004F77C1">
        <w:rPr>
          <w:highlight w:val="cyan"/>
          <w:u w:val="single"/>
        </w:rPr>
        <w:t>it</w:t>
      </w:r>
      <w:r w:rsidRPr="004B6725">
        <w:rPr>
          <w:u w:val="single"/>
        </w:rPr>
        <w:t>s country.”</w:t>
      </w:r>
      <w:r w:rsidRPr="00764152">
        <w:rPr>
          <w:sz w:val="16"/>
        </w:rPr>
        <w:t xml:space="preserve"> </w:t>
      </w:r>
      <w:r w:rsidRPr="00764152">
        <w:rPr>
          <w:sz w:val="16"/>
          <w:szCs w:val="16"/>
        </w:rPr>
        <w:t>In September of last year, North Korean leader Kim Jong Un declared that his country’s nuclear status is “irreversible,” and the rubber-stamp Supreme People’s Assembly passed a law that month enshrining Pyongyang’s (self-anointed) right to launch a preemptive nuclear strike. Meanwhile, North Korea continues to lay claim to the whole of the Korean Peninsula. This publicly established threat would give South Korean leaders a powerful legal case to argue that withdrawal from the NPT to develop nuclear weapons is a matter of pure survival.</w:t>
      </w:r>
    </w:p>
    <w:p w14:paraId="6106767C" w14:textId="77777777" w:rsidR="00764152" w:rsidRPr="00764152" w:rsidRDefault="00764152" w:rsidP="00764152">
      <w:pPr>
        <w:rPr>
          <w:sz w:val="16"/>
          <w:szCs w:val="16"/>
        </w:rPr>
      </w:pPr>
      <w:r w:rsidRPr="00764152">
        <w:rPr>
          <w:sz w:val="16"/>
          <w:szCs w:val="16"/>
        </w:rPr>
        <w:t>Withdrawal from the NPT in and of itself may make South Korea the target of criticism. But there’s good reason to believe that the way in which it develops its nuclear program could mitigate some of the reputational costs and diplomatic fallout.</w:t>
      </w:r>
    </w:p>
    <w:p w14:paraId="4FFC683C" w14:textId="77777777" w:rsidR="00764152" w:rsidRPr="00764152" w:rsidRDefault="00764152" w:rsidP="00764152">
      <w:pPr>
        <w:rPr>
          <w:sz w:val="16"/>
          <w:szCs w:val="16"/>
        </w:rPr>
      </w:pPr>
      <w:r w:rsidRPr="00764152">
        <w:rPr>
          <w:sz w:val="16"/>
          <w:szCs w:val="16"/>
        </w:rPr>
        <w:t>Israel, for example, is widely acknowledged to possess nuclear weapons even though it has refrained from publicly conducting a nuclear test. Nuclear tests are particularly inflammatory because they serve as a vivid reminder to other countries of the threat they face—not to mention the environmental harm these tests cause. Yet Israel’s (test-free) nuclear status has not prevented it from becoming one of Washington’s strongest allies. While the South Korean Army would ideally want to conduct at least one nuclear test to assess and collect valuable data on its technology, it could instead follow Israel’s lead and rely on its civilian nuclear energy know-how, computer modeling, and data gathered from other countries’ nuclear tests—including North Korea’s—to quietly develop its own program. This would certainly reduce the reputational hit Seoul would take.</w:t>
      </w:r>
    </w:p>
    <w:p w14:paraId="2137A2EF" w14:textId="77777777" w:rsidR="00764152" w:rsidRPr="00764152" w:rsidRDefault="00764152" w:rsidP="00764152">
      <w:pPr>
        <w:rPr>
          <w:sz w:val="16"/>
          <w:szCs w:val="16"/>
        </w:rPr>
      </w:pPr>
      <w:r w:rsidRPr="00764152">
        <w:rPr>
          <w:sz w:val="16"/>
          <w:szCs w:val="16"/>
        </w:rPr>
        <w:t>Further, as the case of India shows, the backlash from conducting a nuclear test would not necessarily be insurmountable. The Clinton administration criticized New Delhi’s 1998 tests and imposed a series of economic sanctions on India. But for the United States, strengthening relations with India eventually became more important than upholding the nonproliferation regime. Sure enough, by 2005, U.S. President George W. Bush and Indian Prime Minister Manmohan Singh had issued a joint statement lifting a three-decade-old nuclear trade moratorium, and the countries continue to cooperate across a range of issues today.</w:t>
      </w:r>
    </w:p>
    <w:p w14:paraId="6E727C32" w14:textId="77777777" w:rsidR="00764152" w:rsidRPr="00764152" w:rsidRDefault="00764152" w:rsidP="00764152">
      <w:pPr>
        <w:rPr>
          <w:sz w:val="16"/>
          <w:szCs w:val="16"/>
        </w:rPr>
      </w:pPr>
      <w:r w:rsidRPr="00764152">
        <w:rPr>
          <w:sz w:val="16"/>
          <w:szCs w:val="16"/>
        </w:rPr>
        <w:t>In today’s geopolitical context, the Biden administration has shown a willingness to put its security interests above all else in its competition against China. To that end, the United States is now party to the AUKUS security pact, whereby the United States and the United Kingdom will share nuclear propulsion technology and, potentially, highly enriched uranium with Australia. Although the AUKUS partners have vehemently stated that Australia’s intent is peaceful and that the agreement doesn’t undermine the NPT, some experts believe this creates a loophole for other non-nuclear states to develop nuclear weapons outside of the nonproliferation regime.</w:t>
      </w:r>
    </w:p>
    <w:p w14:paraId="39136E0B" w14:textId="77777777" w:rsidR="00764152" w:rsidRPr="00764152" w:rsidRDefault="00764152" w:rsidP="00764152">
      <w:pPr>
        <w:rPr>
          <w:sz w:val="16"/>
          <w:szCs w:val="16"/>
        </w:rPr>
      </w:pPr>
      <w:r w:rsidRPr="00764152">
        <w:rPr>
          <w:sz w:val="16"/>
          <w:szCs w:val="16"/>
        </w:rPr>
        <w:t>Critics can certainly argue that the cases of Israel, India, or now AUKUS are different from South Korea’s. Yet these cases make clear that under certain circumstances, strategic considerations can trump proliferation concerns in the eyes of the United States and its partners.</w:t>
      </w:r>
    </w:p>
    <w:p w14:paraId="39717AC8" w14:textId="77777777" w:rsidR="00764152" w:rsidRPr="00764152" w:rsidRDefault="00764152" w:rsidP="00764152">
      <w:pPr>
        <w:rPr>
          <w:sz w:val="16"/>
        </w:rPr>
      </w:pPr>
      <w:r w:rsidRPr="004F77C1">
        <w:rPr>
          <w:highlight w:val="cyan"/>
          <w:u w:val="single"/>
        </w:rPr>
        <w:t>So</w:t>
      </w:r>
      <w:r w:rsidRPr="004B6725">
        <w:rPr>
          <w:u w:val="single"/>
        </w:rPr>
        <w:t xml:space="preserve">uth </w:t>
      </w:r>
      <w:r w:rsidRPr="004F77C1">
        <w:rPr>
          <w:highlight w:val="cyan"/>
          <w:u w:val="single"/>
        </w:rPr>
        <w:t>Ko</w:t>
      </w:r>
      <w:r w:rsidRPr="004B6725">
        <w:rPr>
          <w:u w:val="single"/>
        </w:rPr>
        <w:t xml:space="preserve">rea </w:t>
      </w:r>
      <w:r w:rsidRPr="004F77C1">
        <w:rPr>
          <w:highlight w:val="cyan"/>
          <w:u w:val="single"/>
        </w:rPr>
        <w:t>has</w:t>
      </w:r>
      <w:r w:rsidRPr="004B6725">
        <w:rPr>
          <w:u w:val="single"/>
        </w:rPr>
        <w:t xml:space="preserve"> indeed </w:t>
      </w:r>
      <w:r w:rsidRPr="004F77C1">
        <w:rPr>
          <w:highlight w:val="cyan"/>
          <w:u w:val="single"/>
        </w:rPr>
        <w:t>become a</w:t>
      </w:r>
      <w:r w:rsidRPr="004B6725">
        <w:rPr>
          <w:u w:val="single"/>
        </w:rPr>
        <w:t xml:space="preserve">n invaluable strategic </w:t>
      </w:r>
      <w:r w:rsidRPr="004F77C1">
        <w:rPr>
          <w:highlight w:val="cyan"/>
          <w:u w:val="single"/>
        </w:rPr>
        <w:t>partner to many</w:t>
      </w:r>
      <w:r w:rsidRPr="004B6725">
        <w:rPr>
          <w:u w:val="single"/>
        </w:rPr>
        <w:t xml:space="preserve"> of the </w:t>
      </w:r>
      <w:r w:rsidRPr="004F77C1">
        <w:rPr>
          <w:highlight w:val="cyan"/>
          <w:u w:val="single"/>
        </w:rPr>
        <w:t>countries</w:t>
      </w:r>
      <w:r w:rsidRPr="004B6725">
        <w:rPr>
          <w:u w:val="single"/>
        </w:rPr>
        <w:t xml:space="preserve"> that would be </w:t>
      </w:r>
      <w:r w:rsidRPr="004F77C1">
        <w:rPr>
          <w:highlight w:val="cyan"/>
          <w:u w:val="single"/>
        </w:rPr>
        <w:t>responsible for imposing costs</w:t>
      </w:r>
      <w:r w:rsidRPr="004B6725">
        <w:rPr>
          <w:u w:val="single"/>
        </w:rPr>
        <w:t>—reputational or otherwise—for Seoul going down the nuclear route.</w:t>
      </w:r>
      <w:r w:rsidRPr="00764152">
        <w:rPr>
          <w:sz w:val="16"/>
        </w:rPr>
        <w:t xml:space="preserve"> </w:t>
      </w:r>
      <w:r w:rsidRPr="00764152">
        <w:rPr>
          <w:sz w:val="16"/>
          <w:szCs w:val="16"/>
        </w:rPr>
        <w:t>Since the turn of the century, Seoul has forged a global network of geopolitical and economic linkages that would mitigate and perhaps even prevent any long-lasting reputational, diplomatic, or even economic backlash were it to decide to develop nuclear weapons. These include arms exports, among others, to NATO members, including the United States, in the context of Russia’s invasion of Ukraine, as well as to Southeast Asia and the Middle East; nuclear power plant construction, particularly in the Middle East so far but potentially also in Europe in the future; factories and supply chain links with the United States, Europe, India, Japan, and Southeast Asia; and burgeoning security ties with NATO, Australia, Canada, India, Indonesia, Poland, and other partners—plus trilateral United States-South Korea-Japan cooperation.</w:t>
      </w:r>
      <w:r w:rsidRPr="00764152">
        <w:rPr>
          <w:sz w:val="16"/>
        </w:rPr>
        <w:t xml:space="preserve"> </w:t>
      </w:r>
      <w:r w:rsidRPr="004B6725">
        <w:rPr>
          <w:u w:val="single"/>
        </w:rPr>
        <w:t xml:space="preserve">Because South Korea has become so important to much of the global system, its </w:t>
      </w:r>
      <w:r w:rsidRPr="004F77C1">
        <w:rPr>
          <w:highlight w:val="cyan"/>
          <w:u w:val="single"/>
        </w:rPr>
        <w:t>partners would be forced to conduct</w:t>
      </w:r>
      <w:r w:rsidRPr="004B6725">
        <w:rPr>
          <w:u w:val="single"/>
        </w:rPr>
        <w:t xml:space="preserve"> a </w:t>
      </w:r>
      <w:r w:rsidRPr="004F77C1">
        <w:rPr>
          <w:highlight w:val="cyan"/>
          <w:u w:val="single"/>
        </w:rPr>
        <w:t>difficult cost-benefit analysis</w:t>
      </w:r>
      <w:r w:rsidRPr="004B6725">
        <w:rPr>
          <w:u w:val="single"/>
        </w:rPr>
        <w:t xml:space="preserve"> </w:t>
      </w:r>
      <w:r w:rsidRPr="004F77C1">
        <w:rPr>
          <w:highlight w:val="cyan"/>
          <w:u w:val="single"/>
        </w:rPr>
        <w:t>between upholding</w:t>
      </w:r>
      <w:r w:rsidRPr="004B6725">
        <w:rPr>
          <w:u w:val="single"/>
        </w:rPr>
        <w:t xml:space="preserve"> the </w:t>
      </w:r>
      <w:r w:rsidRPr="004F77C1">
        <w:rPr>
          <w:highlight w:val="cyan"/>
          <w:u w:val="single"/>
        </w:rPr>
        <w:t>nonprolif</w:t>
      </w:r>
      <w:r w:rsidRPr="004B6725">
        <w:rPr>
          <w:u w:val="single"/>
        </w:rPr>
        <w:t xml:space="preserve">eration regime </w:t>
      </w:r>
      <w:r w:rsidRPr="004F77C1">
        <w:rPr>
          <w:highlight w:val="cyan"/>
          <w:u w:val="single"/>
        </w:rPr>
        <w:t>or continuing</w:t>
      </w:r>
      <w:r w:rsidRPr="004B6725">
        <w:rPr>
          <w:u w:val="single"/>
        </w:rPr>
        <w:t xml:space="preserve"> their </w:t>
      </w:r>
      <w:r w:rsidRPr="004F77C1">
        <w:rPr>
          <w:highlight w:val="cyan"/>
          <w:u w:val="single"/>
        </w:rPr>
        <w:t>coop</w:t>
      </w:r>
      <w:r w:rsidRPr="004B6725">
        <w:rPr>
          <w:u w:val="single"/>
        </w:rPr>
        <w:t xml:space="preserve">eration </w:t>
      </w:r>
      <w:r w:rsidRPr="004F77C1">
        <w:rPr>
          <w:highlight w:val="cyan"/>
          <w:u w:val="single"/>
        </w:rPr>
        <w:t>with Seoul</w:t>
      </w:r>
      <w:r w:rsidRPr="000A7761">
        <w:rPr>
          <w:u w:val="single"/>
        </w:rPr>
        <w:t>.</w:t>
      </w:r>
      <w:r w:rsidRPr="004B6725">
        <w:rPr>
          <w:u w:val="single"/>
        </w:rPr>
        <w:t xml:space="preserve"> Whether implicitly or explicitly, </w:t>
      </w:r>
      <w:r w:rsidRPr="004F77C1">
        <w:rPr>
          <w:highlight w:val="cyan"/>
          <w:u w:val="single"/>
        </w:rPr>
        <w:t>Seoul could use these</w:t>
      </w:r>
      <w:r w:rsidRPr="004B6725">
        <w:rPr>
          <w:u w:val="single"/>
        </w:rPr>
        <w:t xml:space="preserve"> links </w:t>
      </w:r>
      <w:r w:rsidRPr="004F77C1">
        <w:rPr>
          <w:highlight w:val="cyan"/>
          <w:u w:val="single"/>
        </w:rPr>
        <w:t>as a bargaining tool</w:t>
      </w:r>
      <w:r w:rsidRPr="004B6725">
        <w:rPr>
          <w:u w:val="single"/>
        </w:rPr>
        <w:t>.</w:t>
      </w:r>
      <w:r w:rsidRPr="00764152">
        <w:rPr>
          <w:sz w:val="16"/>
        </w:rPr>
        <w:t xml:space="preserve"> </w:t>
      </w:r>
      <w:r w:rsidRPr="00764152">
        <w:rPr>
          <w:sz w:val="16"/>
          <w:szCs w:val="16"/>
        </w:rPr>
        <w:t>This may be seen as transactional, and it would be. But such is the nature of contemporary international relations.</w:t>
      </w:r>
    </w:p>
    <w:p w14:paraId="51801BE1" w14:textId="77777777" w:rsidR="00764152" w:rsidRPr="00764152" w:rsidRDefault="00764152" w:rsidP="00764152">
      <w:pPr>
        <w:rPr>
          <w:sz w:val="16"/>
          <w:szCs w:val="16"/>
        </w:rPr>
      </w:pPr>
      <w:r w:rsidRPr="004F77C1">
        <w:rPr>
          <w:highlight w:val="cyan"/>
          <w:u w:val="single"/>
        </w:rPr>
        <w:t>Even economic sanctions</w:t>
      </w:r>
      <w:r w:rsidRPr="002F509E">
        <w:rPr>
          <w:u w:val="single"/>
        </w:rPr>
        <w:t>—one of the nonproliferation regime’s most powerful tools—</w:t>
      </w:r>
      <w:r w:rsidRPr="004F77C1">
        <w:rPr>
          <w:highlight w:val="cyan"/>
          <w:u w:val="single"/>
        </w:rPr>
        <w:t>may not</w:t>
      </w:r>
      <w:r w:rsidRPr="002F509E">
        <w:rPr>
          <w:u w:val="single"/>
        </w:rPr>
        <w:t xml:space="preserve"> be a realistic </w:t>
      </w:r>
      <w:r w:rsidRPr="004F77C1">
        <w:rPr>
          <w:highlight w:val="cyan"/>
          <w:u w:val="single"/>
        </w:rPr>
        <w:t>deter</w:t>
      </w:r>
      <w:r w:rsidRPr="002F509E">
        <w:rPr>
          <w:u w:val="single"/>
        </w:rPr>
        <w:t xml:space="preserve">rent. </w:t>
      </w:r>
      <w:r w:rsidRPr="004F77C1">
        <w:rPr>
          <w:highlight w:val="cyan"/>
          <w:u w:val="single"/>
        </w:rPr>
        <w:t>In 2016, China imposed</w:t>
      </w:r>
      <w:r w:rsidRPr="002F509E">
        <w:rPr>
          <w:u w:val="single"/>
        </w:rPr>
        <w:t> </w:t>
      </w:r>
      <w:r w:rsidRPr="00764152">
        <w:rPr>
          <w:sz w:val="16"/>
          <w:highlight w:val="cyan"/>
        </w:rPr>
        <w:t>unofficial sanctions</w:t>
      </w:r>
      <w:r w:rsidRPr="004F77C1">
        <w:rPr>
          <w:highlight w:val="cyan"/>
          <w:u w:val="single"/>
        </w:rPr>
        <w:t> on So</w:t>
      </w:r>
      <w:r w:rsidRPr="002F509E">
        <w:rPr>
          <w:u w:val="single"/>
        </w:rPr>
        <w:t xml:space="preserve">uth </w:t>
      </w:r>
      <w:r w:rsidRPr="004F77C1">
        <w:rPr>
          <w:highlight w:val="cyan"/>
          <w:u w:val="single"/>
        </w:rPr>
        <w:t>Ko</w:t>
      </w:r>
      <w:r w:rsidRPr="002F509E">
        <w:rPr>
          <w:u w:val="single"/>
        </w:rPr>
        <w:t xml:space="preserve">rea after the Park Geun-hye administration agreed to the deployment of the U.S. Terminal High Altitude Area Defense missile defense system on Korean soil. </w:t>
      </w:r>
      <w:r w:rsidRPr="004F77C1">
        <w:rPr>
          <w:highlight w:val="cyan"/>
          <w:u w:val="single"/>
        </w:rPr>
        <w:t>The sanctions</w:t>
      </w:r>
      <w:r w:rsidRPr="002F509E">
        <w:rPr>
          <w:u w:val="single"/>
        </w:rPr>
        <w:t xml:space="preserve"> hit the South Korean economy, but they </w:t>
      </w:r>
      <w:r w:rsidRPr="004F77C1">
        <w:rPr>
          <w:highlight w:val="cyan"/>
          <w:u w:val="single"/>
        </w:rPr>
        <w:t>did not wreak havoc</w:t>
      </w:r>
      <w:r w:rsidRPr="002F509E">
        <w:rPr>
          <w:u w:val="single"/>
        </w:rPr>
        <w:t xml:space="preserve"> on it, even though China accounts for 25 percent of South Korean exports.</w:t>
      </w:r>
      <w:r w:rsidRPr="00764152">
        <w:rPr>
          <w:sz w:val="16"/>
        </w:rPr>
        <w:t xml:space="preserve"> </w:t>
      </w:r>
      <w:r w:rsidRPr="00764152">
        <w:rPr>
          <w:sz w:val="16"/>
          <w:szCs w:val="16"/>
        </w:rPr>
        <w:t>Eventually, Beijing removed the sanctions, in no small part because Beijing also needs access to South Korea’s semiconductors and other high-tech products to compete in the global economy.</w:t>
      </w:r>
    </w:p>
    <w:p w14:paraId="31BF74AC" w14:textId="2B87E195" w:rsidR="003733BF" w:rsidRPr="00BC6B17" w:rsidRDefault="003733BF" w:rsidP="003733BF">
      <w:pPr>
        <w:pStyle w:val="Heading4"/>
      </w:pPr>
      <w:r>
        <w:t>NPT fails—militarization of non-prolif regimes</w:t>
      </w:r>
    </w:p>
    <w:p w14:paraId="18EBC945" w14:textId="77777777" w:rsidR="003733BF" w:rsidRDefault="003733BF" w:rsidP="003733BF">
      <w:r w:rsidRPr="00F81D1B">
        <w:t xml:space="preserve">Tarja </w:t>
      </w:r>
      <w:r w:rsidRPr="00A3214E">
        <w:rPr>
          <w:rStyle w:val="Style13ptBold"/>
        </w:rPr>
        <w:t>Cronberg 25</w:t>
      </w:r>
      <w:r w:rsidRPr="00F81D1B">
        <w:t xml:space="preserve">, former Member of the European Parliament and a Distinguished Associate Fellow at SIPRI (Tarja, 7-11-25, "The militarisation of non-proliferation: Will the NPT survive?" European Leadership Network </w:t>
      </w:r>
      <w:r w:rsidRPr="00F81D1B">
        <w:rPr>
          <w:color w:val="0000FF"/>
          <w:u w:val="single"/>
        </w:rPr>
        <w:t>https://europeanleadershipnetwork.org/commentary/the-militarisation-of-non-proliferation-will-the-npt-survive/</w:t>
      </w:r>
      <w:r w:rsidRPr="00F81D1B">
        <w:t xml:space="preserve">) </w:t>
      </w:r>
      <w:r>
        <w:t>CT</w:t>
      </w:r>
    </w:p>
    <w:p w14:paraId="28952D4A" w14:textId="77777777" w:rsidR="003733BF" w:rsidRDefault="003733BF" w:rsidP="003733BF"/>
    <w:p w14:paraId="7DF745D2" w14:textId="05558CF1" w:rsidR="003733BF" w:rsidRPr="003733BF" w:rsidRDefault="003733BF" w:rsidP="003733BF">
      <w:pPr>
        <w:rPr>
          <w:sz w:val="16"/>
        </w:rPr>
      </w:pPr>
      <w:r w:rsidRPr="003733BF">
        <w:rPr>
          <w:sz w:val="16"/>
        </w:rPr>
        <w:t>In 2002, US President George W. Bush categorised three states – Iraq, North Korea, and Iran – as the “Axis of Evil”. All have been accused of either developing or intending to develop nuclear weapons. In Iraq, these accusations and claims resulted in a US military intervention, which found no traces of a weapons of mass destruction (WMD) program</w:t>
      </w:r>
      <w:r w:rsidRPr="0017083F">
        <w:rPr>
          <w:rStyle w:val="StyleUnderline"/>
        </w:rPr>
        <w:t xml:space="preserve">. This military intervention created a reaction in North Korea as it feared it would meet the same fate. </w:t>
      </w:r>
      <w:r w:rsidRPr="003A71E1">
        <w:rPr>
          <w:rStyle w:val="Emphasis"/>
          <w:highlight w:val="cyan"/>
        </w:rPr>
        <w:t>North Korea withdrew from the NPT and tested for nuclear weapons</w:t>
      </w:r>
      <w:r w:rsidRPr="0017083F">
        <w:rPr>
          <w:rStyle w:val="StyleUnderline"/>
        </w:rPr>
        <w:t xml:space="preserve"> in 2006. Now Iran is facing the North Korean choice, the outcome of which is still open. Iran developed a clandestine nuclear program before 2003. In 2003, the EU initiated the first negotiations that led to Iran’s voluntary suspension of uranium enrichment. </w:t>
      </w:r>
      <w:r w:rsidRPr="003733BF">
        <w:rPr>
          <w:sz w:val="16"/>
        </w:rPr>
        <w:t xml:space="preserve">In 2005, the US joined the talks, hoping these would fail. This shifted the blame to Iran and made it possible to take the matter to the Security Council and impose a series of UN sanctions. </w:t>
      </w:r>
      <w:r w:rsidRPr="0017083F">
        <w:rPr>
          <w:rStyle w:val="StyleUnderline"/>
        </w:rPr>
        <w:t>Suspension of uranium enrichment has been the red thread in negotiations, as Iran claims its right, according to the NPT,</w:t>
      </w:r>
      <w:r w:rsidRPr="003733BF">
        <w:rPr>
          <w:sz w:val="16"/>
        </w:rPr>
        <w:t xml:space="preserve"> to enrich uranium for peaceful purposes. When the US opened up to the idea of small-scale enrichment by Iran, the JCPOA was negotiated in cooperation with the EU and signed in 2015. Iran would remain a non-nuclear state, apply strict verification requirements, and, in return, receive some sanctions relief.</w:t>
      </w:r>
      <w:r w:rsidRPr="0017083F">
        <w:rPr>
          <w:rStyle w:val="StyleUnderline"/>
        </w:rPr>
        <w:t xml:space="preserve"> As the IAEA gave its blessing, </w:t>
      </w:r>
      <w:r w:rsidRPr="003A71E1">
        <w:rPr>
          <w:rStyle w:val="Emphasis"/>
          <w:highlight w:val="cyan"/>
        </w:rPr>
        <w:t>the agreement was recognised as a prime example of non-proliferation restrictions under the NPT</w:t>
      </w:r>
      <w:r w:rsidRPr="003733BF">
        <w:rPr>
          <w:sz w:val="16"/>
        </w:rPr>
        <w:t>. In May 2018, US President Trump withdrew from the agreement. Iran followed the JCPOA restrictions during a year of “strategic patience”, hoping the EU could repair the situation. Re-negotiation of the deal was expected to occur during the Biden administration, but aside from a few contacts and initiatives, there was no progress. In his new term, President Trump restarted negotiations, premised on the idea that Iran could potentially continue some enrichment while securing that Iran would not get nuclear weapons. This position was later changed to no enrichment, which Iran strongly opposed. The renewed discussions included innovative new ideas, such as creating a consortium with neighbouring states, such as Saudi Arabia and the UAE, that could ensure regionally that Iran was not building nuclear weapons. On 13 June 2025, in the middle of these US–Iran negotiations</w:t>
      </w:r>
      <w:r w:rsidRPr="00F256AA">
        <w:rPr>
          <w:rStyle w:val="StyleUnderline"/>
        </w:rPr>
        <w:t>, Israel attacked Iran by bombing its nuclear sites and killing selected military leaders and nuclear scientists. A few days later, the US joined the war effort to guarantee the destruction of facilities and machinery.</w:t>
      </w:r>
      <w:r w:rsidRPr="003733BF">
        <w:rPr>
          <w:sz w:val="16"/>
        </w:rPr>
        <w:t xml:space="preserve"> This was not the first time Israel opted for military methods to prevent proliferation in the Middle East. In 1981, Israel bombed Iraq´s nuclear research reactor under construction at Osirak, southeast of Baghdad.  Even though Iraq´s suppliers, France and Italy, maintained that the reactor was for peaceful scientific purposes, Israel claimed it was designed for nuclear weapons. The attack was widely condemned as the site had been approved by the IAEA and was under its safeguards. In 2007, Israel, with the help of US intelligence, bombed an assumed nuclear facility in the Deir Ezzor region in Syria. </w:t>
      </w:r>
      <w:r w:rsidRPr="00FD4481">
        <w:rPr>
          <w:rStyle w:val="Emphasis"/>
          <w:highlight w:val="cyan"/>
        </w:rPr>
        <w:t>Syria was also a party to the NPT</w:t>
      </w:r>
      <w:r w:rsidRPr="00F256AA">
        <w:rPr>
          <w:rStyle w:val="Emphasis"/>
        </w:rPr>
        <w:t xml:space="preserve"> </w:t>
      </w:r>
      <w:r w:rsidRPr="00FD4481">
        <w:rPr>
          <w:rStyle w:val="Emphasis"/>
          <w:highlight w:val="cyan"/>
        </w:rPr>
        <w:t>and had not</w:t>
      </w:r>
      <w:r w:rsidRPr="00F256AA">
        <w:rPr>
          <w:rStyle w:val="Emphasis"/>
        </w:rPr>
        <w:t xml:space="preserve"> yet </w:t>
      </w:r>
      <w:r w:rsidRPr="00FD4481">
        <w:rPr>
          <w:rStyle w:val="Emphasis"/>
          <w:highlight w:val="cyan"/>
        </w:rPr>
        <w:t>been obliged to declare the facility</w:t>
      </w:r>
      <w:r w:rsidRPr="00F256AA">
        <w:rPr>
          <w:rStyle w:val="Emphasis"/>
        </w:rPr>
        <w:t>.</w:t>
      </w:r>
      <w:r>
        <w:rPr>
          <w:rStyle w:val="Emphasis"/>
        </w:rPr>
        <w:t xml:space="preserve"> </w:t>
      </w:r>
      <w:r w:rsidRPr="00FD4481">
        <w:rPr>
          <w:rStyle w:val="Emphasis"/>
          <w:highlight w:val="cyan"/>
        </w:rPr>
        <w:t>These attacks illustrate what is often called the Begin doctrine</w:t>
      </w:r>
      <w:r w:rsidRPr="003733BF">
        <w:rPr>
          <w:sz w:val="16"/>
        </w:rPr>
        <w:t xml:space="preserve">, </w:t>
      </w:r>
      <w:r w:rsidRPr="00FD4481">
        <w:rPr>
          <w:rStyle w:val="StyleUnderline"/>
          <w:highlight w:val="cyan"/>
        </w:rPr>
        <w:t>which is</w:t>
      </w:r>
      <w:r w:rsidRPr="00FD4481">
        <w:rPr>
          <w:rStyle w:val="StyleUnderline"/>
        </w:rPr>
        <w:t xml:space="preserve"> </w:t>
      </w:r>
      <w:r w:rsidRPr="00FD4481">
        <w:rPr>
          <w:rStyle w:val="StyleUnderline"/>
          <w:highlight w:val="cyan"/>
        </w:rPr>
        <w:t>about preserving Israel´s nuclear monopoly in relation to its neighbours</w:t>
      </w:r>
      <w:r w:rsidRPr="003733BF">
        <w:rPr>
          <w:sz w:val="16"/>
        </w:rPr>
        <w:t xml:space="preserve">. Prime Minister Begin explicitly stated that preventive strikes are not an anomaly, </w:t>
      </w:r>
      <w:r w:rsidRPr="009118FE">
        <w:rPr>
          <w:rStyle w:val="StyleUnderline"/>
        </w:rPr>
        <w:t>but a precedent for every future government in Israel, whether or not the countries are members of the NPT</w:t>
      </w:r>
      <w:r w:rsidRPr="003733BF">
        <w:rPr>
          <w:sz w:val="16"/>
        </w:rPr>
        <w:t xml:space="preserve"> and the facilities are under safeguards. </w:t>
      </w:r>
      <w:r w:rsidRPr="00FD4481">
        <w:rPr>
          <w:rStyle w:val="StyleUnderline"/>
          <w:highlight w:val="cyan"/>
        </w:rPr>
        <w:t>These military actions challenge the non-proliferation regime and its cornerstone treaty, the NPT</w:t>
      </w:r>
      <w:r w:rsidRPr="003733BF">
        <w:rPr>
          <w:sz w:val="16"/>
        </w:rPr>
        <w:t xml:space="preserve">. They are illegal both according to the UN Charter and international law. While the line between a peaceful nuclear program and a military program is difficult to draw, and assumed nuclear intentions are ambiguous at best, there is no legitimacy for military action by an individual state. Israel sees the potential of Iranian nuclear weapons as an existential risk. It is true that Iran does not recognise Israel´s right to exist, and Iranian leaders have called for Israel’s destruction. The international community should condemn this rhetoric. However, it does not give the right to “pre-emptive” military intervention as the state’s survival was not at stake.As the recent US intelligence statement established, Iran had not made the decision to develop nuclear weapons beyond collecting enriched uranium. There was no immediate nuclear threat, and pre-emptive military action is illegal.  Destroying nuclear facilities and killing scientists not only undermines permanent peaceful solutions to prevent proliferation in the Middle East but also creates further proliferation risks. After the attacks, Iran passed a bill that would enable it to halt cooperation with the IAEA and has expelled IAEA investigators. </w:t>
      </w:r>
      <w:r w:rsidRPr="00FD4481">
        <w:rPr>
          <w:rStyle w:val="Emphasis"/>
          <w:highlight w:val="cyan"/>
        </w:rPr>
        <w:t>The Iranian parliament is also preparing the documents to leave the NPT</w:t>
      </w:r>
      <w:r w:rsidRPr="000313D3">
        <w:rPr>
          <w:rStyle w:val="StyleUnderline"/>
        </w:rPr>
        <w:t xml:space="preserve">. </w:t>
      </w:r>
      <w:r w:rsidRPr="003A71E1">
        <w:rPr>
          <w:rStyle w:val="Emphasis"/>
        </w:rPr>
        <w:t xml:space="preserve">Instead, </w:t>
      </w:r>
      <w:r w:rsidRPr="00FD4481">
        <w:rPr>
          <w:rStyle w:val="Emphasis"/>
          <w:highlight w:val="cyan"/>
        </w:rPr>
        <w:t>NPT-supported negotiations on a regional zone free of nuclear weapons</w:t>
      </w:r>
      <w:r w:rsidRPr="003A71E1">
        <w:rPr>
          <w:rStyle w:val="Emphasis"/>
        </w:rPr>
        <w:t xml:space="preserve"> could help reduce the nuclear threat against Israel. </w:t>
      </w:r>
      <w:r w:rsidRPr="00FD4481">
        <w:rPr>
          <w:rStyle w:val="Emphasis"/>
          <w:highlight w:val="cyan"/>
        </w:rPr>
        <w:t>But Israel has sabotaged the process</w:t>
      </w:r>
      <w:r w:rsidRPr="003A71E1">
        <w:rPr>
          <w:rStyle w:val="StyleUnderline"/>
        </w:rPr>
        <w:t xml:space="preserve"> by refusing to participate </w:t>
      </w:r>
      <w:r w:rsidRPr="00FD4481">
        <w:rPr>
          <w:rStyle w:val="StyleUnderline"/>
          <w:highlight w:val="cyan"/>
        </w:rPr>
        <w:t xml:space="preserve">in all the </w:t>
      </w:r>
      <w:r w:rsidRPr="00FD4481">
        <w:rPr>
          <w:rStyle w:val="Emphasis"/>
          <w:highlight w:val="cyan"/>
        </w:rPr>
        <w:t>negotiations proposed by the NPT review conferences</w:t>
      </w:r>
      <w:r w:rsidRPr="003A71E1">
        <w:rPr>
          <w:rStyle w:val="Emphasis"/>
        </w:rPr>
        <w:t>.</w:t>
      </w:r>
      <w:r w:rsidRPr="003733BF">
        <w:rPr>
          <w:sz w:val="16"/>
        </w:rPr>
        <w:t xml:space="preserve"> A MEWMDFZ could prevent military intervention as state members would ratify a regional treaty with high standards of verification, in some cases, both by the IAEA and regionally. So far, there have been no cases where a member of a NWFZ has cheated and developed a nuclear program. </w:t>
      </w:r>
      <w:r w:rsidRPr="00672CAE">
        <w:rPr>
          <w:rStyle w:val="StyleUnderline"/>
        </w:rPr>
        <w:t>The next NPT Review Conference in 2026 should concentrate on preventing nuclear proliferation in the Middle East. It should draft a serious work program for how to proceed with its commitment to MEWMDFZ before it is too late. The impact of the military strikes will not only be felt in the Middle East</w:t>
      </w:r>
      <w:r w:rsidRPr="003733BF">
        <w:rPr>
          <w:sz w:val="16"/>
        </w:rPr>
        <w:t xml:space="preserve">; </w:t>
      </w:r>
      <w:r w:rsidRPr="00672CAE">
        <w:rPr>
          <w:rStyle w:val="StyleUnderline"/>
        </w:rPr>
        <w:t xml:space="preserve">these strikes endanger the future of the NPT. </w:t>
      </w:r>
      <w:r w:rsidRPr="00FD4481">
        <w:rPr>
          <w:rStyle w:val="StyleUnderline"/>
          <w:highlight w:val="cyan"/>
        </w:rPr>
        <w:t>The NPT review process has repeatedly underlined the need for the four states outside the NPT to join the NPT as non-nuclear states</w:t>
      </w:r>
      <w:r w:rsidRPr="00FD4481">
        <w:rPr>
          <w:rStyle w:val="Emphasis"/>
          <w:highlight w:val="cyan"/>
        </w:rPr>
        <w:t>, so far without any result</w:t>
      </w:r>
      <w:r w:rsidRPr="00672CAE">
        <w:rPr>
          <w:rStyle w:val="StyleUnderline"/>
        </w:rPr>
        <w:t>. The five NPT-accredited nuclear weapon states have repeatedly defended the NPT as a treaty to prevent proliferation</w:t>
      </w:r>
      <w:r w:rsidRPr="003733BF">
        <w:rPr>
          <w:sz w:val="16"/>
        </w:rPr>
        <w:t xml:space="preserve">. </w:t>
      </w:r>
      <w:r w:rsidRPr="00FD4481">
        <w:rPr>
          <w:rStyle w:val="Emphasis"/>
          <w:highlight w:val="cyan"/>
        </w:rPr>
        <w:t xml:space="preserve">The militarisation of non-proliferation pushes the Nuclear Non-Proliferation </w:t>
      </w:r>
      <w:r w:rsidRPr="00C544A5">
        <w:rPr>
          <w:rStyle w:val="Emphasis"/>
          <w:highlight w:val="cyan"/>
        </w:rPr>
        <w:t>Treaty into the margins</w:t>
      </w:r>
      <w:r w:rsidRPr="003733BF">
        <w:rPr>
          <w:sz w:val="16"/>
        </w:rPr>
        <w:t>. The arena is now free for any claims that a state has intentions to access nuclear weapons and, consequently, justifies military action against it, paving the way for regime change. Expanding Nuclear Weapon-Free Zones could guard against this. The European Leadership Network itself as an institution holds no formal policy positions. The opinions articulated above represent the views of the authors rather than the European Leadership Network or its members. The ELN aims to encourage debates that will help develop Europe’s capacity to address the pressing foreign, defence, and security policy challenges of our time, to further its charitable purposes.</w:t>
      </w:r>
    </w:p>
    <w:p w14:paraId="00737309" w14:textId="77777777" w:rsidR="00764152" w:rsidRPr="00764152" w:rsidRDefault="00764152" w:rsidP="00764152"/>
    <w:p w14:paraId="31F27C01" w14:textId="42D3EBA0" w:rsidR="000B1BFC" w:rsidRDefault="00B9599D" w:rsidP="000B1BFC">
      <w:pPr>
        <w:pStyle w:val="Heading3"/>
      </w:pPr>
      <w:r>
        <w:t xml:space="preserve">!—AT: NPT- Collapse Inevitable—2AC </w:t>
      </w:r>
    </w:p>
    <w:p w14:paraId="1B2EE789" w14:textId="77777777" w:rsidR="000B1BFC" w:rsidRDefault="000B1BFC" w:rsidP="000B1BFC">
      <w:pPr>
        <w:pStyle w:val="Heading4"/>
      </w:pPr>
      <w:r>
        <w:t>The NPT’s credibility is destroyed---countries look towards escalation as a means of protection</w:t>
      </w:r>
    </w:p>
    <w:p w14:paraId="71752137" w14:textId="77777777" w:rsidR="000B1BFC" w:rsidRPr="00B71C5C" w:rsidRDefault="000B1BFC" w:rsidP="000B1BFC">
      <w:pPr>
        <w:rPr>
          <w:b/>
          <w:bCs/>
        </w:rPr>
      </w:pPr>
      <w:r w:rsidRPr="00B71C5C">
        <w:rPr>
          <w:b/>
          <w:bCs/>
          <w:sz w:val="26"/>
        </w:rPr>
        <w:t>Pachkhédé</w:t>
      </w:r>
      <w:r>
        <w:rPr>
          <w:b/>
          <w:bCs/>
          <w:sz w:val="26"/>
        </w:rPr>
        <w:t xml:space="preserve"> ’25 </w:t>
      </w:r>
      <w:r w:rsidRPr="00B71C5C">
        <w:t>[</w:t>
      </w:r>
      <w:r>
        <w:t>Narendra</w:t>
      </w:r>
      <w:r w:rsidRPr="00B71C5C">
        <w:t xml:space="preserve"> Pachkhédé</w:t>
      </w:r>
      <w:r>
        <w:t xml:space="preserve">; June 26, 2025; </w:t>
      </w:r>
      <w:r w:rsidRPr="00B71C5C">
        <w:t>Pachkhédé is a global affair</w:t>
      </w:r>
      <w:r>
        <w:t>s writer and freelance journalist</w:t>
      </w:r>
      <w:r w:rsidRPr="00AE11DC">
        <w:t>; “From Compliance to Target: The Strategic Death of Nuclear Non-proliferation”; Canadian International Council; https://opencanada.org/from-compliance-to-target-the-strategic-death-of-nuclear-non-proliferation/; accessed 07-16-2025] NT-LY</w:t>
      </w:r>
    </w:p>
    <w:p w14:paraId="35881D40" w14:textId="77777777" w:rsidR="000B1BFC" w:rsidRPr="00B71C5C" w:rsidRDefault="000B1BFC" w:rsidP="000B1BFC">
      <w:pPr>
        <w:rPr>
          <w:sz w:val="16"/>
        </w:rPr>
      </w:pPr>
      <w:r w:rsidRPr="00B71C5C">
        <w:rPr>
          <w:rStyle w:val="StyleUnderline"/>
        </w:rPr>
        <w:t>The ceasefire</w:t>
      </w:r>
      <w:r w:rsidRPr="00B71C5C">
        <w:rPr>
          <w:sz w:val="16"/>
        </w:rPr>
        <w:t xml:space="preserve">, in the current Iran–Israel theatre, </w:t>
      </w:r>
      <w:r w:rsidRPr="00B71C5C">
        <w:rPr>
          <w:rStyle w:val="StyleUnderline"/>
        </w:rPr>
        <w:t>is less a diplomatic achievement than a stage-managed illusion</w:t>
      </w:r>
      <w:r w:rsidRPr="00B71C5C">
        <w:rPr>
          <w:sz w:val="16"/>
        </w:rPr>
        <w:t xml:space="preserve">. Iran launched an attack on the US Al Udeid Air Base in Qatar on Monday. It was followed by a unilateral ceasefire announcement by the US and rejected in its current form by Iran. The so-called truce reflects a familiar choreography: Washington claims de-escalation before consent, while Tehran conditions a pause on reciprocity. </w:t>
      </w:r>
      <w:r w:rsidRPr="00B71C5C">
        <w:rPr>
          <w:rStyle w:val="StyleUnderline"/>
        </w:rPr>
        <w:t xml:space="preserve">Beneath the optics lies the enduring logic of asymmetry – where Iran’s doctrine of forward defence and Israel’s doctrine of pre-emption remain irreconcilable. </w:t>
      </w:r>
      <w:r w:rsidRPr="00B71C5C">
        <w:rPr>
          <w:sz w:val="16"/>
        </w:rPr>
        <w:t>The silence of Gulf Arab states underscores the regional unease: this is not peace but a recalibration of risk and the US’s significant role in this ceasefire cannot be overlooked.</w:t>
      </w:r>
    </w:p>
    <w:p w14:paraId="41D6EF73" w14:textId="77777777" w:rsidR="000B1BFC" w:rsidRPr="00B71C5C" w:rsidRDefault="000B1BFC" w:rsidP="000B1BFC">
      <w:pPr>
        <w:rPr>
          <w:sz w:val="16"/>
        </w:rPr>
      </w:pPr>
      <w:r w:rsidRPr="00B71C5C">
        <w:rPr>
          <w:sz w:val="16"/>
        </w:rPr>
        <w:t>What we have at present is not a firm, mutually agreed ceasefire, but rather a proposal endorsed by the US. Iran has not yet given its formal consent, and the threat of hostilities – rockets and missile warnings – continues to loom. The next 24 hours will be a tense test: will Israel be the first to break the truce, will Iran reciprocate, or can the ceasefire serve as a foundation for broader de-escalation?</w:t>
      </w:r>
    </w:p>
    <w:p w14:paraId="6DACE864" w14:textId="77777777" w:rsidR="000B1BFC" w:rsidRPr="00B71C5C" w:rsidRDefault="000B1BFC" w:rsidP="000B1BFC">
      <w:pPr>
        <w:rPr>
          <w:sz w:val="16"/>
        </w:rPr>
      </w:pPr>
      <w:r w:rsidRPr="00B71C5C">
        <w:rPr>
          <w:sz w:val="16"/>
        </w:rPr>
        <w:t>Historically, such ceasefires rarely resolve the underlying antagonism; they merely suspend it. Like the 1988 Iran–Iraq truce or the 2006 Israel–Hezbollah stalemate, today’s manoeuvre may freeze kinetic hostilities only to intensify shadow wars through cyber strikes, assassinations, and proxy entrenchment. At best, this is a managed confrontation. At worst, a prelude. In either case, the language of peace is being used to buy time – not to secure it. More likely, a frozen conflict model emerges – missiles stop, but cyber warfare, assassinations, and proxy skirmishes persist. This would mirror the US–Soviet Cold War detente era: deterrence without disarmament. The key to this outcome is whether Israel can accept a strategic stalemate without escalation and whether Iran sees the benefit in keeping its powder dry. These potential consequences of the ceasefire are crucial to consider in understanding the current situation.</w:t>
      </w:r>
    </w:p>
    <w:p w14:paraId="1D5C2776" w14:textId="77777777" w:rsidR="000B1BFC" w:rsidRPr="00B71C5C" w:rsidRDefault="000B1BFC" w:rsidP="000B1BFC">
      <w:pPr>
        <w:rPr>
          <w:sz w:val="16"/>
        </w:rPr>
      </w:pPr>
      <w:r w:rsidRPr="00B71C5C">
        <w:rPr>
          <w:b/>
          <w:bCs/>
          <w:sz w:val="16"/>
        </w:rPr>
        <w:t>Dirty Work</w:t>
      </w:r>
    </w:p>
    <w:p w14:paraId="73629954" w14:textId="77777777" w:rsidR="000B1BFC" w:rsidRPr="00B71C5C" w:rsidRDefault="000B1BFC" w:rsidP="000B1BFC">
      <w:pPr>
        <w:rPr>
          <w:sz w:val="16"/>
        </w:rPr>
      </w:pPr>
      <w:r w:rsidRPr="00B71C5C">
        <w:rPr>
          <w:sz w:val="16"/>
        </w:rPr>
        <w:t>When German Chancellor Friedrich Merz recently praised Israel for doing the “dirty work” of striking Iranian targets, his remarks were framed as strategic realism. However, beneath that framing lies a deeper problem: a Western discourse that views the erosion of legal norms as a tactical necessity and the selective application of international law as unremarkable. The celebration of military action – whether Israeli or American – against Iran must be understood not as a discrete policy episode but as a rupture in the architecture of global nuclear governance.</w:t>
      </w:r>
    </w:p>
    <w:p w14:paraId="28A125F3" w14:textId="77777777" w:rsidR="000B1BFC" w:rsidRPr="00B71C5C" w:rsidRDefault="000B1BFC" w:rsidP="000B1BFC">
      <w:pPr>
        <w:rPr>
          <w:sz w:val="16"/>
        </w:rPr>
      </w:pPr>
      <w:r w:rsidRPr="00B71C5C">
        <w:rPr>
          <w:rStyle w:val="StyleUnderline"/>
          <w:highlight w:val="cyan"/>
        </w:rPr>
        <w:t xml:space="preserve">The </w:t>
      </w:r>
      <w:r w:rsidRPr="00B71C5C">
        <w:rPr>
          <w:rStyle w:val="Emphasis"/>
          <w:highlight w:val="cyan"/>
        </w:rPr>
        <w:t>US bombing</w:t>
      </w:r>
      <w:r w:rsidRPr="00B71C5C">
        <w:rPr>
          <w:rStyle w:val="StyleUnderline"/>
          <w:highlight w:val="cyan"/>
        </w:rPr>
        <w:t xml:space="preserve"> of Iran’s nuclear infrastructure</w:t>
      </w:r>
      <w:r w:rsidRPr="00B71C5C">
        <w:rPr>
          <w:rStyle w:val="StyleUnderline"/>
        </w:rPr>
        <w:t xml:space="preserve">, targeting sites at Natanz, Isfahan, and Fordow, is not just a kinetic escalation. It also </w:t>
      </w:r>
      <w:r w:rsidRPr="00B71C5C">
        <w:rPr>
          <w:rStyle w:val="Emphasis"/>
          <w:highlight w:val="cyan"/>
        </w:rPr>
        <w:t>signifies</w:t>
      </w:r>
      <w:r w:rsidRPr="00B71C5C">
        <w:rPr>
          <w:rStyle w:val="StyleUnderline"/>
          <w:highlight w:val="cyan"/>
        </w:rPr>
        <w:t xml:space="preserve"> a symbolic </w:t>
      </w:r>
      <w:r w:rsidRPr="00B71C5C">
        <w:rPr>
          <w:rStyle w:val="Emphasis"/>
          <w:highlight w:val="cyan"/>
        </w:rPr>
        <w:t>dismantling of the</w:t>
      </w:r>
      <w:r w:rsidRPr="00B71C5C">
        <w:rPr>
          <w:rStyle w:val="Emphasis"/>
        </w:rPr>
        <w:t> Nuclear Non-Proliferation Treaty </w:t>
      </w:r>
      <w:r w:rsidRPr="00B71C5C">
        <w:rPr>
          <w:rStyle w:val="Emphasis"/>
          <w:highlight w:val="cyan"/>
        </w:rPr>
        <w:t>(NPT)</w:t>
      </w:r>
      <w:r w:rsidRPr="00B71C5C">
        <w:rPr>
          <w:rStyle w:val="StyleUnderline"/>
          <w:highlight w:val="cyan"/>
        </w:rPr>
        <w:t xml:space="preserve"> as a credible international regime</w:t>
      </w:r>
      <w:r w:rsidRPr="00B71C5C">
        <w:rPr>
          <w:sz w:val="16"/>
        </w:rPr>
        <w:t xml:space="preserve">. The fact that </w:t>
      </w:r>
      <w:r w:rsidRPr="00B71C5C">
        <w:rPr>
          <w:rStyle w:val="StyleUnderline"/>
          <w:highlight w:val="cyan"/>
        </w:rPr>
        <w:t>these facilities were under</w:t>
      </w:r>
      <w:r w:rsidRPr="00B71C5C">
        <w:rPr>
          <w:rStyle w:val="StyleUnderline"/>
        </w:rPr>
        <w:t xml:space="preserve"> International Atomic Energy Agency </w:t>
      </w:r>
      <w:r w:rsidRPr="00B71C5C">
        <w:rPr>
          <w:rStyle w:val="StyleUnderline"/>
          <w:highlight w:val="cyan"/>
        </w:rPr>
        <w:t>(IAEA) oversight and part of a system Iran has remained committed to for decades</w:t>
      </w:r>
      <w:r w:rsidRPr="00B71C5C">
        <w:rPr>
          <w:rStyle w:val="StyleUnderline"/>
        </w:rPr>
        <w:t xml:space="preserve"> seems to matter less to policymakers than it should.</w:t>
      </w:r>
      <w:r w:rsidRPr="00B71C5C">
        <w:rPr>
          <w:sz w:val="16"/>
        </w:rPr>
        <w:t xml:space="preserve"> What was struck was not just enrichment capability – it was the foundational premise that legal compliance offers security. This action marks a significant shift in the logic of proliferation.</w:t>
      </w:r>
    </w:p>
    <w:p w14:paraId="4939ADA0" w14:textId="77777777" w:rsidR="000B1BFC" w:rsidRPr="00B71C5C" w:rsidRDefault="000B1BFC" w:rsidP="000B1BFC">
      <w:pPr>
        <w:rPr>
          <w:sz w:val="16"/>
        </w:rPr>
      </w:pPr>
      <w:r w:rsidRPr="00B71C5C">
        <w:rPr>
          <w:sz w:val="16"/>
        </w:rPr>
        <w:t>Iran has remained a signatory to the NPT since 1970. Even after the 1979 revolution and the West’s adversarial stance, it did not withdraw. The 2015 Joint Comprehensive Plan of Action (JCPOA) subjected Iran to one of the most stringent inspection regimes ever negotiated. The collapse of that agreement – triggered not by Iranian non-compliance but by the unilateral US withdrawal in 2018 – did not prompt immediate Iranian escalation. Tehran remained within the bounds of the NPT. “Under the 159-page deal, Iran ‘significantly reduced its nuclear program and accepted strict monitoring and verification safeguards to ensure its program is solely for peaceful purposes,” ABC News recently reported. On terminating US participation in the JCPOA, on 8 May 2018, President Trump reimposed economic sanctions on Iran. The Western allies of the US protested his move but later settled with it and began discussions with Iran about its crude oil reaching European countries given the sanctions.</w:t>
      </w:r>
    </w:p>
    <w:p w14:paraId="44C69E81" w14:textId="77777777" w:rsidR="000B1BFC" w:rsidRPr="00B71C5C" w:rsidRDefault="000B1BFC" w:rsidP="000B1BFC">
      <w:pPr>
        <w:rPr>
          <w:sz w:val="16"/>
        </w:rPr>
      </w:pPr>
      <w:r w:rsidRPr="00B71C5C">
        <w:rPr>
          <w:sz w:val="16"/>
        </w:rPr>
        <w:t>Later, the US assassination of General Qassem Soleimani in the pre-dawn dark of 3 January 2020, near Baghdad International Airport, did more than decapitate Iran’s most formidable military strategist – it detonated a geopolitical tremor whose aftershocks are still unfolding. In Tehran, and beyond, the killing collapsed factional divides as hundreds of thousands mourned not merely a man, but a doctrine of calibrated deterrence, regional entrenchment, and the projection of Iranian sovereignty through asymmetric means. Iran’s retaliatory missile strikes on US bases in Iraq, though symbolically measured, signaled a chilling proximity to full-scale war.</w:t>
      </w:r>
    </w:p>
    <w:p w14:paraId="12BB8A5E" w14:textId="77777777" w:rsidR="000B1BFC" w:rsidRPr="00B71C5C" w:rsidRDefault="000B1BFC" w:rsidP="000B1BFC">
      <w:pPr>
        <w:rPr>
          <w:sz w:val="16"/>
        </w:rPr>
      </w:pPr>
      <w:r w:rsidRPr="00B71C5C">
        <w:rPr>
          <w:sz w:val="16"/>
        </w:rPr>
        <w:t>In this theatre, the strike marked an epochal shift: the normalization of high-profile political assassination as a tool of statecraft, rendering blurry the already fraying distinction between war and peace. What was extinguished in that moment was not only a man but the tenuous scaffolding of regional stability, replaced by a doctrine of impunity masquerading as strategy. The killing marked a precedent-setting moment: the first time a state actor had openly assassinated a high-ranking official of another sovereign nation in peacetime. It blurred the lines between war and targeted killing, expanding the scope of “legitimate” pre-emptive action in global politics.</w:t>
      </w:r>
    </w:p>
    <w:p w14:paraId="3FB7E0E9" w14:textId="77777777" w:rsidR="000B1BFC" w:rsidRPr="00B71C5C" w:rsidRDefault="000B1BFC" w:rsidP="000B1BFC">
      <w:pPr>
        <w:rPr>
          <w:sz w:val="16"/>
        </w:rPr>
      </w:pPr>
      <w:r w:rsidRPr="00B71C5C">
        <w:rPr>
          <w:sz w:val="16"/>
        </w:rPr>
        <w:t>Israel launched its strike on Iran just days before a planned sixth round of nuclear talks in Oman, exploiting Tehran’s assumption that negotiations with the US would forestall any attack. Netanyahu has long framed the dismantling of Iran’s nuclear program as a non-negotiable priority for Israel’s national security. Then again, simply pursuing his own political survival was likely another reason to strike Iran.</w:t>
      </w:r>
    </w:p>
    <w:p w14:paraId="0C3C1D4B" w14:textId="77777777" w:rsidR="000B1BFC" w:rsidRPr="00B71C5C" w:rsidRDefault="000B1BFC" w:rsidP="000B1BFC">
      <w:pPr>
        <w:rPr>
          <w:rStyle w:val="StyleUnderline"/>
        </w:rPr>
      </w:pPr>
      <w:r w:rsidRPr="00B71C5C">
        <w:rPr>
          <w:rStyle w:val="StyleUnderline"/>
          <w:highlight w:val="cyan"/>
        </w:rPr>
        <w:t>The US bombing</w:t>
      </w:r>
      <w:r w:rsidRPr="00B71C5C">
        <w:rPr>
          <w:rStyle w:val="StyleUnderline"/>
        </w:rPr>
        <w:t xml:space="preserve"> of Iran’s nuclear infrastructure </w:t>
      </w:r>
      <w:r w:rsidRPr="00B71C5C">
        <w:rPr>
          <w:rStyle w:val="StyleUnderline"/>
          <w:highlight w:val="cyan"/>
        </w:rPr>
        <w:t>signals a</w:t>
      </w:r>
      <w:r w:rsidRPr="00B71C5C">
        <w:rPr>
          <w:rStyle w:val="StyleUnderline"/>
        </w:rPr>
        <w:t xml:space="preserve"> strategic </w:t>
      </w:r>
      <w:r w:rsidRPr="00B71C5C">
        <w:rPr>
          <w:rStyle w:val="StyleUnderline"/>
          <w:highlight w:val="cyan"/>
        </w:rPr>
        <w:t>shift with far-reaching consequences</w:t>
      </w:r>
      <w:r w:rsidRPr="00B71C5C">
        <w:rPr>
          <w:rStyle w:val="StyleUnderline"/>
        </w:rPr>
        <w:t xml:space="preserve">. </w:t>
      </w:r>
      <w:r w:rsidRPr="00B71C5C">
        <w:rPr>
          <w:rStyle w:val="StyleUnderline"/>
          <w:highlight w:val="cyan"/>
        </w:rPr>
        <w:t>The NPT regime</w:t>
      </w:r>
      <w:r w:rsidRPr="00B71C5C">
        <w:rPr>
          <w:rStyle w:val="StyleUnderline"/>
        </w:rPr>
        <w:t xml:space="preserve">, </w:t>
      </w:r>
      <w:r w:rsidRPr="00B71C5C">
        <w:rPr>
          <w:rStyle w:val="StyleUnderline"/>
          <w:highlight w:val="cyan"/>
        </w:rPr>
        <w:t>already weakened by decades of double standards</w:t>
      </w:r>
      <w:r w:rsidRPr="00B71C5C">
        <w:rPr>
          <w:rStyle w:val="StyleUnderline"/>
        </w:rPr>
        <w:t xml:space="preserve">, now </w:t>
      </w:r>
      <w:r w:rsidRPr="00B71C5C">
        <w:rPr>
          <w:rStyle w:val="StyleUnderline"/>
          <w:highlight w:val="cyan"/>
        </w:rPr>
        <w:t>risks terminal collapse.</w:t>
      </w:r>
      <w:r w:rsidRPr="00B71C5C">
        <w:rPr>
          <w:rStyle w:val="StyleUnderline"/>
        </w:rPr>
        <w:t xml:space="preserve"> </w:t>
      </w:r>
      <w:r w:rsidRPr="00B71C5C">
        <w:rPr>
          <w:rStyle w:val="StyleUnderline"/>
          <w:highlight w:val="cyan"/>
        </w:rPr>
        <w:t>A state that</w:t>
      </w:r>
      <w:r w:rsidRPr="00B71C5C">
        <w:rPr>
          <w:rStyle w:val="StyleUnderline"/>
        </w:rPr>
        <w:t xml:space="preserve"> broadly </w:t>
      </w:r>
      <w:r w:rsidRPr="00B71C5C">
        <w:rPr>
          <w:rStyle w:val="StyleUnderline"/>
          <w:highlight w:val="cyan"/>
        </w:rPr>
        <w:t>cooperated with IAEA inspections</w:t>
      </w:r>
      <w:r w:rsidRPr="00B71C5C">
        <w:rPr>
          <w:rStyle w:val="StyleUnderline"/>
        </w:rPr>
        <w:t xml:space="preserve">, its enrichment regime, </w:t>
      </w:r>
      <w:r w:rsidRPr="00B71C5C">
        <w:rPr>
          <w:rStyle w:val="StyleUnderline"/>
          <w:highlight w:val="cyan"/>
        </w:rPr>
        <w:t>and accepted intrusive monitoring</w:t>
      </w:r>
      <w:r w:rsidRPr="00B71C5C">
        <w:rPr>
          <w:rStyle w:val="StyleUnderline"/>
        </w:rPr>
        <w:t xml:space="preserve"> has </w:t>
      </w:r>
      <w:r w:rsidRPr="00B71C5C">
        <w:rPr>
          <w:rStyle w:val="StyleUnderline"/>
          <w:highlight w:val="cyan"/>
        </w:rPr>
        <w:t>found itself punished rather than protected</w:t>
      </w:r>
      <w:r w:rsidRPr="00B71C5C">
        <w:rPr>
          <w:rStyle w:val="StyleUnderline"/>
        </w:rPr>
        <w:t xml:space="preserve">. The implication is stark: </w:t>
      </w:r>
      <w:r w:rsidRPr="00B71C5C">
        <w:rPr>
          <w:rStyle w:val="Emphasis"/>
          <w:highlight w:val="cyan"/>
        </w:rPr>
        <w:t>the treaty does not provide security – it exposes vulnerability</w:t>
      </w:r>
      <w:r w:rsidRPr="00B71C5C">
        <w:rPr>
          <w:rStyle w:val="StyleUnderline"/>
        </w:rPr>
        <w:t>.</w:t>
      </w:r>
    </w:p>
    <w:p w14:paraId="793C8721" w14:textId="77777777" w:rsidR="000B1BFC" w:rsidRPr="00B71C5C" w:rsidRDefault="000B1BFC" w:rsidP="000B1BFC">
      <w:pPr>
        <w:rPr>
          <w:sz w:val="16"/>
        </w:rPr>
      </w:pPr>
      <w:r w:rsidRPr="00B71C5C">
        <w:rPr>
          <w:sz w:val="16"/>
        </w:rPr>
        <w:t>The narrative in the West is premised on the logic of a report the IAEA issued on 31 May 2025. The report was highly contested by Iran and Russia. For the first time in two decades, the IAEA formally rebuked Iran on 12 June 2025, sharpening international scrutiny just as whispers of a looming Israeli military strike grow louder. The censure vote on the resolution submitted by the US, Britain, France and Germany, with 19 votes in favour, 11 abstentions, and 3 against – Russia, China, and Burkina Faso, drawing the line against a Western script they no longer read from.</w:t>
      </w:r>
    </w:p>
    <w:p w14:paraId="221908BB" w14:textId="77777777" w:rsidR="000B1BFC" w:rsidRPr="00B71C5C" w:rsidRDefault="000B1BFC" w:rsidP="000B1BFC">
      <w:pPr>
        <w:rPr>
          <w:sz w:val="16"/>
        </w:rPr>
      </w:pPr>
      <w:r w:rsidRPr="00B71C5C">
        <w:rPr>
          <w:b/>
          <w:bCs/>
          <w:sz w:val="16"/>
        </w:rPr>
        <w:t>Proliferation and its Logic</w:t>
      </w:r>
    </w:p>
    <w:p w14:paraId="3570BEA2" w14:textId="77777777" w:rsidR="000B1BFC" w:rsidRPr="00B71C5C" w:rsidRDefault="000B1BFC" w:rsidP="000B1BFC">
      <w:pPr>
        <w:rPr>
          <w:rStyle w:val="StyleUnderline"/>
        </w:rPr>
      </w:pPr>
      <w:r w:rsidRPr="00B71C5C">
        <w:rPr>
          <w:sz w:val="16"/>
        </w:rPr>
        <w:t xml:space="preserve">The </w:t>
      </w:r>
      <w:r w:rsidRPr="00B71C5C">
        <w:rPr>
          <w:rStyle w:val="StyleUnderline"/>
        </w:rPr>
        <w:t>logic of proliferation is now inverted</w:t>
      </w:r>
      <w:r w:rsidRPr="00B71C5C">
        <w:rPr>
          <w:sz w:val="16"/>
        </w:rPr>
        <w:t xml:space="preserve">. </w:t>
      </w:r>
      <w:r w:rsidRPr="00B71C5C">
        <w:rPr>
          <w:rStyle w:val="StyleUnderline"/>
        </w:rPr>
        <w:t>Where once restraint signaled credibility, it now invites risk</w:t>
      </w:r>
      <w:r w:rsidRPr="00B71C5C">
        <w:rPr>
          <w:sz w:val="16"/>
        </w:rPr>
        <w:t xml:space="preserve">. It is a proliferation catalyst. Regional powers, such as Turkiye and Saudi Arabia, which have long hedged their positions, now face a stark choice. The logic of restraint has collapsed.  </w:t>
      </w:r>
      <w:r w:rsidRPr="00B71C5C">
        <w:rPr>
          <w:rStyle w:val="Emphasis"/>
          <w:highlight w:val="cyan"/>
        </w:rPr>
        <w:t>Withdrawal from the NPT</w:t>
      </w:r>
      <w:r w:rsidRPr="00B71C5C">
        <w:rPr>
          <w:rStyle w:val="StyleUnderline"/>
          <w:highlight w:val="cyan"/>
        </w:rPr>
        <w:t xml:space="preserve"> – once politically unthinkable – now </w:t>
      </w:r>
      <w:r w:rsidRPr="00B71C5C">
        <w:rPr>
          <w:rStyle w:val="Emphasis"/>
          <w:highlight w:val="cyan"/>
        </w:rPr>
        <w:t>seems strategically rational</w:t>
      </w:r>
      <w:r w:rsidRPr="00B71C5C">
        <w:rPr>
          <w:rStyle w:val="StyleUnderline"/>
        </w:rPr>
        <w:t xml:space="preserve">. </w:t>
      </w:r>
      <w:r w:rsidRPr="00B71C5C">
        <w:rPr>
          <w:rStyle w:val="StyleUnderline"/>
          <w:highlight w:val="cyan"/>
        </w:rPr>
        <w:t>The bomb</w:t>
      </w:r>
      <w:r w:rsidRPr="00B71C5C">
        <w:rPr>
          <w:rStyle w:val="StyleUnderline"/>
        </w:rPr>
        <w:t xml:space="preserve">, once considered a threat, </w:t>
      </w:r>
      <w:r w:rsidRPr="00B71C5C">
        <w:rPr>
          <w:rStyle w:val="StyleUnderline"/>
          <w:highlight w:val="cyan"/>
        </w:rPr>
        <w:t>has become the only viable shield</w:t>
      </w:r>
      <w:r w:rsidRPr="00B71C5C">
        <w:rPr>
          <w:rStyle w:val="StyleUnderline"/>
        </w:rPr>
        <w:t xml:space="preserve">. </w:t>
      </w:r>
      <w:r w:rsidRPr="00B71C5C">
        <w:rPr>
          <w:rStyle w:val="StyleUnderline"/>
          <w:highlight w:val="cyan"/>
        </w:rPr>
        <w:t>Non-nuclear status</w:t>
      </w:r>
      <w:r w:rsidRPr="00B71C5C">
        <w:rPr>
          <w:rStyle w:val="StyleUnderline"/>
        </w:rPr>
        <w:t xml:space="preserve">, once a pillar of global consensus, now </w:t>
      </w:r>
      <w:r w:rsidRPr="00B71C5C">
        <w:rPr>
          <w:rStyle w:val="StyleUnderline"/>
          <w:highlight w:val="cyan"/>
        </w:rPr>
        <w:t>reads as strategic vulnerability</w:t>
      </w:r>
      <w:r w:rsidRPr="00B71C5C">
        <w:rPr>
          <w:rStyle w:val="StyleUnderline"/>
        </w:rPr>
        <w:t>. </w:t>
      </w:r>
    </w:p>
    <w:p w14:paraId="414E1861" w14:textId="77777777" w:rsidR="000B1BFC" w:rsidRPr="00B71C5C" w:rsidRDefault="000B1BFC" w:rsidP="000B1BFC">
      <w:pPr>
        <w:rPr>
          <w:sz w:val="16"/>
        </w:rPr>
      </w:pPr>
      <w:r w:rsidRPr="00B71C5C">
        <w:rPr>
          <w:sz w:val="16"/>
        </w:rPr>
        <w:t>And for what? The tactical gains, if any, are illusory. No bomb can erase knowledge. No missile can obliterate scientific memory. Technical capacity, once acquired, is not so easily destroyed. Infrastructure can be rebuilt; expertise is retained. If the objective was to delay Iran’s nuclear capability, the more probable result is to accelerate it – this time in total opacity. Iran’s exit from the NPT now appears not just plausible but imminent. Outside that framework, there will be no inspections, oversight, or restraint. What was once visible to the international community will go dark irrespective of the slated objective of a regime change.</w:t>
      </w:r>
    </w:p>
    <w:p w14:paraId="6C0A1EAC" w14:textId="77777777" w:rsidR="000B1BFC" w:rsidRPr="00B71C5C" w:rsidRDefault="000B1BFC" w:rsidP="000B1BFC">
      <w:pPr>
        <w:rPr>
          <w:rStyle w:val="StyleUnderline"/>
        </w:rPr>
      </w:pPr>
      <w:r w:rsidRPr="00B71C5C">
        <w:rPr>
          <w:sz w:val="16"/>
        </w:rPr>
        <w:t xml:space="preserve">There is also the operational dimension. Over 40,000 US troops are stationed across the region. They now face an expanded spectrum of asymmetric retaliation. Iran’s regional networks – state and non-state alike – are calibrated to respond asymmetrically, from cyber operations to targeted strikes via proxies. A </w:t>
      </w:r>
      <w:r w:rsidRPr="00B71C5C">
        <w:rPr>
          <w:rStyle w:val="StyleUnderline"/>
        </w:rPr>
        <w:t>single strike on nuclear facilities may thus trigger a prolonged and diffuse regional confrontation.</w:t>
      </w:r>
    </w:p>
    <w:p w14:paraId="5B4799BA" w14:textId="77777777" w:rsidR="000B1BFC" w:rsidRPr="00B71C5C" w:rsidRDefault="000B1BFC" w:rsidP="000B1BFC">
      <w:pPr>
        <w:rPr>
          <w:sz w:val="16"/>
        </w:rPr>
      </w:pPr>
      <w:r w:rsidRPr="00B71C5C">
        <w:rPr>
          <w:sz w:val="16"/>
        </w:rPr>
        <w:t>The deeper issue, however, is not operational. It is structural. The JCPOA was not a perfect agreement, but it achieved tangible non-proliferation outcomes. It capped enrichment, reduced stockpiles, and ensured transparency. Israeli and American intelligence services acknowledged these results. The agreement’s flaw was not technical but political: it offered the possibility of Iran’s reintegration. For some, that was unacceptable. The sabotage of the deal – through economic strangulation, assassinations, and now overt bombing – must be read as a campaign not against weapons but against normalization.</w:t>
      </w:r>
    </w:p>
    <w:p w14:paraId="64E16E7A" w14:textId="77777777" w:rsidR="000B1BFC" w:rsidRDefault="000B1BFC" w:rsidP="000B1BFC">
      <w:pPr>
        <w:rPr>
          <w:sz w:val="16"/>
        </w:rPr>
      </w:pPr>
    </w:p>
    <w:p w14:paraId="37582C77" w14:textId="77777777" w:rsidR="000B1BFC" w:rsidRDefault="000B1BFC" w:rsidP="000B1BFC">
      <w:pPr>
        <w:rPr>
          <w:sz w:val="16"/>
        </w:rPr>
      </w:pPr>
    </w:p>
    <w:p w14:paraId="4CAEAB85" w14:textId="77777777" w:rsidR="000B1BFC" w:rsidRDefault="000B1BFC" w:rsidP="000B1BFC">
      <w:pPr>
        <w:rPr>
          <w:sz w:val="16"/>
        </w:rPr>
      </w:pPr>
    </w:p>
    <w:p w14:paraId="63F6E26F" w14:textId="77777777" w:rsidR="000B1BFC" w:rsidRDefault="000B1BFC" w:rsidP="000B1BFC">
      <w:pPr>
        <w:rPr>
          <w:sz w:val="16"/>
        </w:rPr>
      </w:pPr>
    </w:p>
    <w:p w14:paraId="47A29D56" w14:textId="060F54AB" w:rsidR="00B9599D" w:rsidRDefault="00B9599D" w:rsidP="00B9599D">
      <w:pPr>
        <w:pStyle w:val="Heading3"/>
      </w:pPr>
      <w:r>
        <w:t xml:space="preserve">!—AT: NPT- Collapse Inevitable—1AR </w:t>
      </w:r>
    </w:p>
    <w:p w14:paraId="1159A35B" w14:textId="2F9C0CDB" w:rsidR="000B1BFC" w:rsidRDefault="000B1BFC" w:rsidP="000B1BFC">
      <w:pPr>
        <w:pStyle w:val="Heading4"/>
        <w:rPr>
          <w:b w:val="0"/>
          <w:bCs/>
        </w:rPr>
      </w:pPr>
      <w:r>
        <w:t>Recent attacks justify Iran invoking Article 10 and withdrawing from the NPT</w:t>
      </w:r>
      <w:r>
        <w:rPr>
          <w:b w:val="0"/>
          <w:bCs/>
        </w:rPr>
        <w:t>---that leads to the NPT collapsing</w:t>
      </w:r>
    </w:p>
    <w:p w14:paraId="36DC842B" w14:textId="77777777" w:rsidR="000B1BFC" w:rsidRPr="00AE11DC" w:rsidRDefault="000B1BFC" w:rsidP="000B1BFC">
      <w:pPr>
        <w:rPr>
          <w:rStyle w:val="Style13ptBold"/>
        </w:rPr>
      </w:pPr>
      <w:r w:rsidRPr="00AE11DC">
        <w:rPr>
          <w:rStyle w:val="Style13ptBold"/>
        </w:rPr>
        <w:t>Shaukat</w:t>
      </w:r>
      <w:r>
        <w:rPr>
          <w:rStyle w:val="Style13ptBold"/>
        </w:rPr>
        <w:t xml:space="preserve"> ’25 </w:t>
      </w:r>
      <w:r w:rsidRPr="00AE11DC">
        <w:t>[</w:t>
      </w:r>
      <w:r>
        <w:t xml:space="preserve">Sidra Shaukat; June 30, 2025; Shaukat is a Research Officer at Strate Vision Institute Islamabad; she has a MPhil degree in International Relations from National Defense University </w:t>
      </w:r>
      <w:r w:rsidRPr="00AE11DC">
        <w:t xml:space="preserve">Islamabad; “Iran’s Breaking Point: How U.S and Israeli Attacks May Destroy the NPT and Spark a Nuclear Crisis”; </w:t>
      </w:r>
      <w:r>
        <w:t xml:space="preserve">Modern Diplomacy; </w:t>
      </w:r>
      <w:r w:rsidRPr="00AE11DC">
        <w:t>https://moderndiplomacy.eu/2025/06/30/irans-breaking-point-how-u-s-and-israeli-attacks-may-destroy-the-npt-and-spark-a-nuclear-crisis/; accessed 07-16-2025] NT-LY</w:t>
      </w:r>
    </w:p>
    <w:p w14:paraId="44C7429B" w14:textId="77777777" w:rsidR="000B1BFC" w:rsidRPr="00AE11DC" w:rsidRDefault="000B1BFC" w:rsidP="000B1BFC">
      <w:pPr>
        <w:rPr>
          <w:sz w:val="16"/>
        </w:rPr>
      </w:pPr>
      <w:r w:rsidRPr="00AE11DC">
        <w:rPr>
          <w:sz w:val="16"/>
        </w:rPr>
        <w:t>For twelve consecutive days, Israel has waged an intense aerial campaign against Iranian nuclear and military sites. On June 22, the United States joined the offensive, striking three major nuclear facilities Isfahan, Natanz, and Fordow. The military aggression, which Israeli Prime Minister Benjamin Netanyahu claims is meant to prevent an “existential threat,” has killed hundreds, injured thousands, and caused significant damage to Iran’s nuclear infrastructure. But beyond the immediate physical devastation, this coordinated assault may have far more consequential fallout: the collapse of Iran’s commitment to the Nuclear Non-Proliferation Treaty (NPT), and with it, the unravelling of the global non-proliferation regime.</w:t>
      </w:r>
    </w:p>
    <w:p w14:paraId="2B531E1C" w14:textId="77777777" w:rsidR="000B1BFC" w:rsidRPr="00AE11DC" w:rsidRDefault="000B1BFC" w:rsidP="000B1BFC">
      <w:pPr>
        <w:rPr>
          <w:rStyle w:val="StyleUnderline"/>
        </w:rPr>
      </w:pPr>
      <w:r w:rsidRPr="00AE11DC">
        <w:rPr>
          <w:rStyle w:val="StyleUnderline"/>
          <w:highlight w:val="cyan"/>
        </w:rPr>
        <w:t>Iranian lawmakers have</w:t>
      </w:r>
      <w:r w:rsidRPr="00AE11DC">
        <w:rPr>
          <w:rStyle w:val="StyleUnderline"/>
        </w:rPr>
        <w:t xml:space="preserve"> made no secret of their </w:t>
      </w:r>
      <w:r w:rsidRPr="00AE11DC">
        <w:rPr>
          <w:rStyle w:val="StyleUnderline"/>
          <w:highlight w:val="cyan"/>
        </w:rPr>
        <w:t>growing frustration</w:t>
      </w:r>
      <w:r w:rsidRPr="00AE11DC">
        <w:rPr>
          <w:sz w:val="16"/>
        </w:rPr>
        <w:t>. The head </w:t>
      </w:r>
      <w:r w:rsidRPr="00AE11DC">
        <w:rPr>
          <w:rStyle w:val="StyleUnderline"/>
        </w:rPr>
        <w:t xml:space="preserve">of </w:t>
      </w:r>
      <w:r w:rsidRPr="00AE11DC">
        <w:rPr>
          <w:rStyle w:val="Emphasis"/>
          <w:highlight w:val="cyan"/>
        </w:rPr>
        <w:t>Iran</w:t>
      </w:r>
      <w:r w:rsidRPr="00AE11DC">
        <w:rPr>
          <w:rStyle w:val="StyleUnderline"/>
          <w:highlight w:val="cyan"/>
        </w:rPr>
        <w:t>’s Parliament Foreign Policy Committee</w:t>
      </w:r>
      <w:r w:rsidRPr="00AE11DC">
        <w:rPr>
          <w:rStyle w:val="StyleUnderline"/>
        </w:rPr>
        <w:t xml:space="preserve">, Abbas Golroo, </w:t>
      </w:r>
      <w:r w:rsidRPr="00AE11DC">
        <w:rPr>
          <w:rStyle w:val="Emphasis"/>
          <w:highlight w:val="cyan"/>
        </w:rPr>
        <w:t>invoked Article 10 of the NPT, which allows a state to withdraw</w:t>
      </w:r>
      <w:r w:rsidRPr="00AE11DC">
        <w:rPr>
          <w:rStyle w:val="StyleUnderline"/>
        </w:rPr>
        <w:t xml:space="preserve"> if “extraordinary events have jeopardized the supreme interests of its country.” </w:t>
      </w:r>
      <w:r w:rsidRPr="00AE11DC">
        <w:rPr>
          <w:rStyle w:val="StyleUnderline"/>
          <w:highlight w:val="cyan"/>
        </w:rPr>
        <w:t>Iran’s Foreign Minister</w:t>
      </w:r>
      <w:r w:rsidRPr="00AE11DC">
        <w:rPr>
          <w:rStyle w:val="StyleUnderline"/>
        </w:rPr>
        <w:t xml:space="preserve"> Abbas Araqchi also </w:t>
      </w:r>
      <w:r w:rsidRPr="00AE11DC">
        <w:rPr>
          <w:rStyle w:val="StyleUnderline"/>
          <w:highlight w:val="cyan"/>
        </w:rPr>
        <w:t>echoed this sentiment</w:t>
      </w:r>
      <w:r w:rsidRPr="00AE11DC">
        <w:rPr>
          <w:sz w:val="16"/>
        </w:rPr>
        <w:t xml:space="preserve"> and warned that all options were now on the table to defend Iran’s sovereignty and security. With both the U.S. and Israel now openly attacking nuclear sites that were under International Atomic Energy Agency (IAEA) safeguards, and without evidence from the IAEA that Iran was developing a nuclear weapon, </w:t>
      </w:r>
      <w:r w:rsidRPr="00AE11DC">
        <w:rPr>
          <w:rStyle w:val="StyleUnderline"/>
        </w:rPr>
        <w:t>Iran’s threat to withdraw from the NPT is no longer a bluster. It is an inflection point in nuclear diplomacy.</w:t>
      </w:r>
    </w:p>
    <w:p w14:paraId="2EB6DDEE" w14:textId="77777777" w:rsidR="000B1BFC" w:rsidRPr="00AE11DC" w:rsidRDefault="000B1BFC" w:rsidP="000B1BFC">
      <w:pPr>
        <w:rPr>
          <w:sz w:val="16"/>
        </w:rPr>
      </w:pPr>
      <w:r w:rsidRPr="00AE11DC">
        <w:rPr>
          <w:sz w:val="16"/>
        </w:rPr>
        <w:t>Iran’s nuclear program has long existed under the scrutiny of the IAEA and the international community. The 2015 Joint Comprehensive Plan of Action (JCPOA), though abandoned by the Trump administration in 2018, had curbed Iranian enrichment activities and placed rigorous monitoring mechanisms on its nuclear infrastructure. According to the IAEA, “there remains no definitive evidence that Iran is developing nuclear weapons.” Even so, Tehran has faced military aggression, first from Israel, and now from the United States.</w:t>
      </w:r>
    </w:p>
    <w:p w14:paraId="386CD16C" w14:textId="77777777" w:rsidR="000B1BFC" w:rsidRPr="00AE11DC" w:rsidRDefault="000B1BFC" w:rsidP="000B1BFC">
      <w:pPr>
        <w:rPr>
          <w:rStyle w:val="StyleUnderline"/>
        </w:rPr>
      </w:pPr>
      <w:r w:rsidRPr="00AE11DC">
        <w:rPr>
          <w:rStyle w:val="StyleUnderline"/>
          <w:highlight w:val="cyan"/>
        </w:rPr>
        <w:t>Article 10 of the NPT stipulates that a</w:t>
      </w:r>
      <w:r w:rsidRPr="00AE11DC">
        <w:rPr>
          <w:rStyle w:val="StyleUnderline"/>
        </w:rPr>
        <w:t xml:space="preserve"> member </w:t>
      </w:r>
      <w:r w:rsidRPr="00AE11DC">
        <w:rPr>
          <w:rStyle w:val="StyleUnderline"/>
          <w:highlight w:val="cyan"/>
        </w:rPr>
        <w:t>state may withdraw from the treaty if</w:t>
      </w:r>
      <w:r w:rsidRPr="00AE11DC">
        <w:rPr>
          <w:rStyle w:val="StyleUnderline"/>
        </w:rPr>
        <w:t xml:space="preserve"> extraordinary events related to </w:t>
      </w:r>
      <w:r w:rsidRPr="00AE11DC">
        <w:rPr>
          <w:rStyle w:val="StyleUnderline"/>
          <w:highlight w:val="cyan"/>
        </w:rPr>
        <w:t>the treaty jeopardized its</w:t>
      </w:r>
      <w:r w:rsidRPr="00AE11DC">
        <w:rPr>
          <w:rStyle w:val="StyleUnderline"/>
        </w:rPr>
        <w:t xml:space="preserve"> supreme </w:t>
      </w:r>
      <w:r w:rsidRPr="00AE11DC">
        <w:rPr>
          <w:rStyle w:val="StyleUnderline"/>
          <w:highlight w:val="cyan"/>
        </w:rPr>
        <w:t>interests</w:t>
      </w:r>
      <w:r w:rsidRPr="00AE11DC">
        <w:rPr>
          <w:rStyle w:val="StyleUnderline"/>
        </w:rPr>
        <w:t xml:space="preserve">. From Iran’s perspective, </w:t>
      </w:r>
      <w:r w:rsidRPr="00AE11DC">
        <w:rPr>
          <w:rStyle w:val="StyleUnderline"/>
          <w:highlight w:val="cyan"/>
        </w:rPr>
        <w:t>the coordinated military strikes</w:t>
      </w:r>
      <w:r w:rsidRPr="00AE11DC">
        <w:rPr>
          <w:rStyle w:val="StyleUnderline"/>
        </w:rPr>
        <w:t xml:space="preserve"> by a nuclear-armed, non-NPT state (Israel) and an NPT-signatory (the United States) against its safeguarded facilities </w:t>
      </w:r>
      <w:r w:rsidRPr="00AE11DC">
        <w:rPr>
          <w:rStyle w:val="StyleUnderline"/>
          <w:highlight w:val="cyan"/>
        </w:rPr>
        <w:t>met that threshold</w:t>
      </w:r>
      <w:r w:rsidRPr="00AE11DC">
        <w:rPr>
          <w:rStyle w:val="StyleUnderline"/>
        </w:rPr>
        <w:t xml:space="preserve">. </w:t>
      </w:r>
      <w:r w:rsidRPr="00AE11DC">
        <w:rPr>
          <w:rStyle w:val="StyleUnderline"/>
          <w:highlight w:val="cyan"/>
        </w:rPr>
        <w:t>These attacks are</w:t>
      </w:r>
      <w:r w:rsidRPr="00AE11DC">
        <w:rPr>
          <w:rStyle w:val="StyleUnderline"/>
        </w:rPr>
        <w:t xml:space="preserve"> not mere warnings or acts of deterrence, they are </w:t>
      </w:r>
      <w:r w:rsidRPr="00AE11DC">
        <w:rPr>
          <w:rStyle w:val="StyleUnderline"/>
          <w:highlight w:val="cyan"/>
        </w:rPr>
        <w:t>strategic, pre-emptive attempts to obliterate Iran’s nuclear and missile infrastructure under the presumption of future weaponization, not current violations.</w:t>
      </w:r>
    </w:p>
    <w:p w14:paraId="41AAED88" w14:textId="77777777" w:rsidR="000B1BFC" w:rsidRPr="00AE11DC" w:rsidRDefault="000B1BFC" w:rsidP="000B1BFC">
      <w:pPr>
        <w:rPr>
          <w:sz w:val="16"/>
        </w:rPr>
      </w:pPr>
      <w:r w:rsidRPr="00AE11DC">
        <w:rPr>
          <w:sz w:val="16"/>
        </w:rPr>
        <w:t>This distinction is critical. A preventive war is not sanctioned under international law. Without evidence of imminent threat, these attacks amount to a violation of Iran’s sovereignty, and arguably of the legal spirit underpinning the NPT itself. If Iran chooses to walk away from the treaty, it would cite these attacks not only as justification but as an existential imperative.</w:t>
      </w:r>
    </w:p>
    <w:p w14:paraId="55675751" w14:textId="77777777" w:rsidR="000B1BFC" w:rsidRPr="00AE11DC" w:rsidRDefault="000B1BFC" w:rsidP="000B1BFC">
      <w:pPr>
        <w:rPr>
          <w:sz w:val="16"/>
        </w:rPr>
      </w:pPr>
      <w:r w:rsidRPr="00AE11DC">
        <w:rPr>
          <w:sz w:val="16"/>
        </w:rPr>
        <w:t>Iran would not be the first country to withdraw from the NPT. In 1993, North Korea announced its intention to withdraw, only to suspend it during last-minute negotiations with the U.S. That effort eventually produced the Agreed Framework, although the deal later collapsed. In 2003, Pyongyang resumed its withdrawal and went on to develop nuclear arsenal. The diplomatic failure to preserve North Korea’s NPT membership has since haunted global non-proliferation policy.</w:t>
      </w:r>
    </w:p>
    <w:p w14:paraId="788DA141" w14:textId="77777777" w:rsidR="000B1BFC" w:rsidRPr="00AE11DC" w:rsidRDefault="000B1BFC" w:rsidP="000B1BFC">
      <w:pPr>
        <w:rPr>
          <w:sz w:val="16"/>
        </w:rPr>
      </w:pPr>
      <w:r w:rsidRPr="00AE11DC">
        <w:rPr>
          <w:sz w:val="16"/>
        </w:rPr>
        <w:t xml:space="preserve">Iran’s situation is eerily similar, but potentially more destabilizing. </w:t>
      </w:r>
      <w:r w:rsidRPr="00AE11DC">
        <w:rPr>
          <w:rStyle w:val="StyleUnderline"/>
        </w:rPr>
        <w:t xml:space="preserve">Iran has significantly greater scientific infrastructure, larger population, and more regional entanglements than North Korea. </w:t>
      </w:r>
      <w:r w:rsidRPr="00AE11DC">
        <w:rPr>
          <w:sz w:val="16"/>
        </w:rPr>
        <w:t>Unlike Pyongyang, Tehran had accepted IAEA oversight until recently. Its threat to withdraw now carries with it not only the prospect of nuclear proliferation, but the ripple effect of further erosion of NPT norms. If a treaty member under full IAEA monitoring can be bombed with impunity by a nuclear power, what incentive do other non-nuclear states have to remain compliant?</w:t>
      </w:r>
    </w:p>
    <w:p w14:paraId="6C702ADA" w14:textId="77777777" w:rsidR="000B1BFC" w:rsidRPr="00AE11DC" w:rsidRDefault="000B1BFC" w:rsidP="000B1BFC">
      <w:pPr>
        <w:rPr>
          <w:sz w:val="16"/>
        </w:rPr>
      </w:pPr>
      <w:r w:rsidRPr="00AE11DC">
        <w:rPr>
          <w:sz w:val="16"/>
        </w:rPr>
        <w:t>The moral and political asymmetry of the current moment is difficult to ignore. Iran is a signatory to the NPT and has, until recently, cooperated with international inspections. Israel, meanwhile, is not a member of the treaty and maintains a policy of nuclear ambiguity and it is widely believed to possess a robust nuclear arsenal. By targeting Iran’s nuclear scientists, bombing enrichment facilities, and assassinating top officials, Israel has consistently undermined not only Iran’s capacity but also the global norms that govern the peaceful use of nuclear energy.</w:t>
      </w:r>
    </w:p>
    <w:p w14:paraId="2628F14C" w14:textId="77777777" w:rsidR="000B1BFC" w:rsidRPr="00AE11DC" w:rsidRDefault="000B1BFC" w:rsidP="000B1BFC">
      <w:pPr>
        <w:rPr>
          <w:sz w:val="16"/>
        </w:rPr>
      </w:pPr>
      <w:r w:rsidRPr="00AE11DC">
        <w:rPr>
          <w:sz w:val="16"/>
        </w:rPr>
        <w:t xml:space="preserve">The United States’ role is equally troubling. While the Trump Administration insists that </w:t>
      </w:r>
      <w:r w:rsidRPr="00AE11DC">
        <w:rPr>
          <w:rStyle w:val="StyleUnderline"/>
        </w:rPr>
        <w:t>U.S. strikes</w:t>
      </w:r>
      <w:r w:rsidRPr="00AE11DC">
        <w:rPr>
          <w:sz w:val="16"/>
        </w:rPr>
        <w:t xml:space="preserve"> have “substantially delayed” Iran’s ability to develop nuclear weapon, their actual impact </w:t>
      </w:r>
      <w:r w:rsidRPr="00AE11DC">
        <w:rPr>
          <w:rStyle w:val="StyleUnderline"/>
        </w:rPr>
        <w:t>may have ignited a new chapter of confrontation</w:t>
      </w:r>
      <w:r w:rsidRPr="00AE11DC">
        <w:rPr>
          <w:sz w:val="16"/>
        </w:rPr>
        <w:t>. Washington’s decision to bomb an NPT-member state’s safeguarded facilities, especially after abandoning a nuclear agreement that was still functioning, sends a dangerous message: treaties are conditional on power, not principle.</w:t>
      </w:r>
    </w:p>
    <w:p w14:paraId="0BBDAD14" w14:textId="77777777" w:rsidR="000B1BFC" w:rsidRPr="00AE11DC" w:rsidRDefault="000B1BFC" w:rsidP="000B1BFC">
      <w:pPr>
        <w:rPr>
          <w:rStyle w:val="StyleUnderline"/>
        </w:rPr>
      </w:pPr>
      <w:r w:rsidRPr="00AE11DC">
        <w:rPr>
          <w:rStyle w:val="StyleUnderline"/>
        </w:rPr>
        <w:t>If Iran withdraws from the NPT, the implications are vast</w:t>
      </w:r>
      <w:r w:rsidRPr="00AE11DC">
        <w:rPr>
          <w:sz w:val="16"/>
        </w:rPr>
        <w:t xml:space="preserve">. The country would no longer be legally bound to refrain from nuclear weapon development. It could expel IAEA inspectors, halt all safeguards, and bring its uranium enrichment to weapons-grade levels. According to IAEA, Iran already possesses more than 400 kg of 60% enriched uranium, just a short technical leap from the 90% threshold needed for a bomb. </w:t>
      </w:r>
      <w:r w:rsidRPr="00AE11DC">
        <w:rPr>
          <w:rStyle w:val="StyleUnderline"/>
        </w:rPr>
        <w:t xml:space="preserve">While Israel has assassinated several senior Iranian scientists, </w:t>
      </w:r>
      <w:r w:rsidRPr="00AE11DC">
        <w:rPr>
          <w:rStyle w:val="StyleUnderline"/>
          <w:highlight w:val="cyan"/>
        </w:rPr>
        <w:t>Iran retains the expertise and infrastructure</w:t>
      </w:r>
      <w:r w:rsidRPr="00AE11DC">
        <w:rPr>
          <w:rStyle w:val="StyleUnderline"/>
        </w:rPr>
        <w:t xml:space="preserve"> (deep underground nuclear facilities) </w:t>
      </w:r>
      <w:r w:rsidRPr="00AE11DC">
        <w:rPr>
          <w:rStyle w:val="StyleUnderline"/>
          <w:highlight w:val="cyan"/>
        </w:rPr>
        <w:t>to restart and accelerate weaponization if it chooses</w:t>
      </w:r>
      <w:r w:rsidRPr="00AE11DC">
        <w:rPr>
          <w:rStyle w:val="StyleUnderline"/>
        </w:rPr>
        <w:t>.</w:t>
      </w:r>
    </w:p>
    <w:p w14:paraId="06A5A226" w14:textId="77777777" w:rsidR="000B1BFC" w:rsidRPr="00AE11DC" w:rsidRDefault="000B1BFC" w:rsidP="000B1BFC">
      <w:pPr>
        <w:rPr>
          <w:sz w:val="16"/>
        </w:rPr>
      </w:pPr>
      <w:r w:rsidRPr="00AE11DC">
        <w:rPr>
          <w:sz w:val="16"/>
        </w:rPr>
        <w:t xml:space="preserve">Iran, with current development, is more likely than ever to pursue a bomb. The military strikes have removed the advantage of ambiguity Iran once maintained and made open the pursuit of nuclear weapons a logical, yet dangerous, strategic response. Far from neutralizing a threat of nuclear Iran, the U.S and Israeli campaigns may have catalysed it. </w:t>
      </w:r>
      <w:r w:rsidRPr="00AE11DC">
        <w:rPr>
          <w:rStyle w:val="StyleUnderline"/>
          <w:highlight w:val="cyan"/>
        </w:rPr>
        <w:t xml:space="preserve">Beyond Iran, </w:t>
      </w:r>
      <w:r w:rsidRPr="00AE11DC">
        <w:rPr>
          <w:rStyle w:val="Emphasis"/>
          <w:highlight w:val="cyan"/>
        </w:rPr>
        <w:t>the NPT</w:t>
      </w:r>
      <w:r w:rsidRPr="00AE11DC">
        <w:rPr>
          <w:rStyle w:val="StyleUnderline"/>
          <w:highlight w:val="cyan"/>
        </w:rPr>
        <w:t xml:space="preserve"> itself may </w:t>
      </w:r>
      <w:r w:rsidRPr="00AE11DC">
        <w:rPr>
          <w:rStyle w:val="Emphasis"/>
          <w:highlight w:val="cyan"/>
        </w:rPr>
        <w:t>not survive the shock</w:t>
      </w:r>
      <w:r w:rsidRPr="00AE11DC">
        <w:rPr>
          <w:sz w:val="16"/>
        </w:rPr>
        <w:t>. Other countries, especially those in volatile regions, will be watching closely. If Iran is punished despite compliance, they may conclude that nuclear armament is the only reliable guarantee of sovereignty. The precedent could embolden nations like Saudi Arabia, Egypt, or even Turkey to reconsider their nuclear posture.</w:t>
      </w:r>
    </w:p>
    <w:p w14:paraId="1B4A4308" w14:textId="77777777" w:rsidR="000B1BFC" w:rsidRPr="00AE11DC" w:rsidRDefault="000B1BFC" w:rsidP="000B1BFC">
      <w:pPr>
        <w:rPr>
          <w:sz w:val="16"/>
        </w:rPr>
      </w:pPr>
      <w:r w:rsidRPr="00AE11DC">
        <w:rPr>
          <w:sz w:val="16"/>
        </w:rPr>
        <w:t>Despite severity of the recent events, the announcement of a ceasefire between Iran and Israel by President Trump on Monday evening offers a fragile but vital diplomatic off-ramp. Iran has not yet officially withdrawn from the NPT and its ambassadors have reiterated a desire for peaceful resolution. But time is short and this window of opportunity is limited. Any violation of the ceasefire will only harden Tehran’s stance, therefore, the ceasefire must be followed by immediate, good faith diplomatic engagement. To salvage the situation, both the United States and its allies must use this pause to engage in renewed negotiations; that begins with halting further military provocations and engaging Iran in meaningful dialogue, possibly under new international mediation. Re-entry into the JCPOA framework or a revised agreement, could offer mutual assurances, economic relief, and a return to transparent monitoring. The alternative is a chain reaction of withdrawal, rearmament, and war.</w:t>
      </w:r>
    </w:p>
    <w:p w14:paraId="0AFA385E" w14:textId="77777777" w:rsidR="000B1BFC" w:rsidRPr="00AE11DC" w:rsidRDefault="000B1BFC" w:rsidP="000B1BFC">
      <w:pPr>
        <w:rPr>
          <w:sz w:val="16"/>
        </w:rPr>
      </w:pPr>
      <w:r w:rsidRPr="00AE11DC">
        <w:rPr>
          <w:sz w:val="16"/>
        </w:rPr>
        <w:t>What began as a series of tactical airstrikes may end as the most consequential blow to global nuclear order since the Cold War. Israel and the United States have gambled that force can substitute for diplomacy. If Iran now exits the NPT and restarts its weapons program in earnest, the consequences will extend far beyond the Middle East.</w:t>
      </w:r>
    </w:p>
    <w:p w14:paraId="3A630117" w14:textId="77777777" w:rsidR="000B1BFC" w:rsidRDefault="000B1BFC" w:rsidP="000B1BFC"/>
    <w:p w14:paraId="3DBEC220" w14:textId="29578189" w:rsidR="00BC69C0" w:rsidRDefault="00B9599D" w:rsidP="00BC69C0">
      <w:pPr>
        <w:pStyle w:val="Heading3"/>
      </w:pPr>
      <w:r>
        <w:t>!—Iran Prolif Good—2AC</w:t>
      </w:r>
    </w:p>
    <w:p w14:paraId="71B1C369" w14:textId="77777777" w:rsidR="00BC69C0" w:rsidRDefault="00BC69C0" w:rsidP="00BC69C0">
      <w:pPr>
        <w:pStyle w:val="Heading4"/>
      </w:pPr>
      <w:r>
        <w:t>Iran proliferation promotes Middle East regional stability</w:t>
      </w:r>
    </w:p>
    <w:p w14:paraId="4BA2985E" w14:textId="77777777" w:rsidR="00BC69C0" w:rsidRPr="003E3F0E" w:rsidRDefault="00BC69C0" w:rsidP="00BC69C0">
      <w:pPr>
        <w:rPr>
          <w:rStyle w:val="Style13ptBold"/>
        </w:rPr>
      </w:pPr>
      <w:r>
        <w:rPr>
          <w:rStyle w:val="Style13ptBold"/>
        </w:rPr>
        <w:t xml:space="preserve">Woodville ’24 </w:t>
      </w:r>
      <w:r w:rsidRPr="003E3F0E">
        <w:t>[Peter</w:t>
      </w:r>
      <w:r>
        <w:t>; August 8; Intern for the Pennsylvania Attorney General’s Office, junior editor for the Columbia Political Review; Columbia Political Review, “Chaos Within the Middle East? Why a Powerful Iran Brings Stability to the Region”]</w:t>
      </w:r>
    </w:p>
    <w:p w14:paraId="37BC267D" w14:textId="77777777" w:rsidR="00BC69C0" w:rsidRPr="00C32E69" w:rsidRDefault="00BC69C0" w:rsidP="00BC69C0">
      <w:pPr>
        <w:rPr>
          <w:sz w:val="16"/>
        </w:rPr>
      </w:pPr>
      <w:r w:rsidRPr="005B7EA5">
        <w:rPr>
          <w:rStyle w:val="Emphasis"/>
          <w:highlight w:val="cyan"/>
        </w:rPr>
        <w:t>Iran</w:t>
      </w:r>
      <w:r w:rsidRPr="005B7EA5">
        <w:rPr>
          <w:u w:val="single"/>
        </w:rPr>
        <w:t xml:space="preserve"> has </w:t>
      </w:r>
      <w:r w:rsidRPr="005B7EA5">
        <w:rPr>
          <w:highlight w:val="cyan"/>
          <w:u w:val="single"/>
        </w:rPr>
        <w:t>put</w:t>
      </w:r>
      <w:r w:rsidRPr="005B7EA5">
        <w:rPr>
          <w:u w:val="single"/>
        </w:rPr>
        <w:t xml:space="preserve"> the </w:t>
      </w:r>
      <w:r w:rsidRPr="005B7EA5">
        <w:rPr>
          <w:rStyle w:val="Emphasis"/>
          <w:highlight w:val="cyan"/>
        </w:rPr>
        <w:t>Middle East</w:t>
      </w:r>
      <w:r w:rsidRPr="005B7EA5">
        <w:rPr>
          <w:highlight w:val="cyan"/>
          <w:u w:val="single"/>
        </w:rPr>
        <w:t xml:space="preserve"> in “a </w:t>
      </w:r>
      <w:r w:rsidRPr="005B7EA5">
        <w:rPr>
          <w:rStyle w:val="Emphasis"/>
          <w:highlight w:val="cyan"/>
        </w:rPr>
        <w:t>convergence of crisis</w:t>
      </w:r>
      <w:r w:rsidRPr="005B7EA5">
        <w:rPr>
          <w:u w:val="single"/>
        </w:rPr>
        <w:t xml:space="preserve">,” United States Army General Michael Kurilla told the Senate Armed Services Committee back in March. </w:t>
      </w:r>
      <w:r w:rsidRPr="00C32E69">
        <w:rPr>
          <w:sz w:val="16"/>
        </w:rPr>
        <w:t xml:space="preserve">The country has a soaring poverty rate, an economy that has been crippled by economic sanctions, and an increase in civilian discontent with its government. </w:t>
      </w:r>
      <w:r w:rsidRPr="005B7EA5">
        <w:rPr>
          <w:u w:val="single"/>
        </w:rPr>
        <w:t xml:space="preserve">Despite these woes, Iran continues to </w:t>
      </w:r>
      <w:r w:rsidRPr="0063330B">
        <w:rPr>
          <w:highlight w:val="cyan"/>
          <w:u w:val="single"/>
        </w:rPr>
        <w:t>spend billions of dollars toward</w:t>
      </w:r>
      <w:r w:rsidRPr="005B7EA5">
        <w:rPr>
          <w:u w:val="single"/>
        </w:rPr>
        <w:t xml:space="preserve"> its </w:t>
      </w:r>
      <w:r w:rsidRPr="0063330B">
        <w:rPr>
          <w:highlight w:val="cyan"/>
          <w:u w:val="single"/>
        </w:rPr>
        <w:t>military each year</w:t>
      </w:r>
      <w:r w:rsidRPr="005B7EA5">
        <w:rPr>
          <w:u w:val="single"/>
        </w:rPr>
        <w:t xml:space="preserve">, including financing various militant groups such as Hamas and Hezbollah. </w:t>
      </w:r>
      <w:r w:rsidRPr="00C32E69">
        <w:rPr>
          <w:sz w:val="16"/>
        </w:rPr>
        <w:t>While Iran’s strong military presence in the Middle East is regarded as a hindrance toward regional peace by U.S. government and military officials</w:t>
      </w:r>
      <w:r w:rsidRPr="005B7EA5">
        <w:rPr>
          <w:u w:val="single"/>
        </w:rPr>
        <w:t xml:space="preserve">, </w:t>
      </w:r>
      <w:r w:rsidRPr="0063330B">
        <w:rPr>
          <w:highlight w:val="cyan"/>
          <w:u w:val="single"/>
        </w:rPr>
        <w:t>their</w:t>
      </w:r>
      <w:r w:rsidRPr="005B7EA5">
        <w:rPr>
          <w:u w:val="single"/>
        </w:rPr>
        <w:t xml:space="preserve"> military </w:t>
      </w:r>
      <w:r w:rsidRPr="0063330B">
        <w:rPr>
          <w:highlight w:val="cyan"/>
          <w:u w:val="single"/>
        </w:rPr>
        <w:t>presence promotes</w:t>
      </w:r>
      <w:r w:rsidRPr="005B7EA5">
        <w:rPr>
          <w:u w:val="single"/>
        </w:rPr>
        <w:t xml:space="preserve"> a </w:t>
      </w:r>
      <w:r w:rsidRPr="0063330B">
        <w:rPr>
          <w:rStyle w:val="Emphasis"/>
          <w:highlight w:val="cyan"/>
        </w:rPr>
        <w:t>balance of power</w:t>
      </w:r>
      <w:r w:rsidRPr="0063330B">
        <w:rPr>
          <w:highlight w:val="cyan"/>
          <w:u w:val="single"/>
        </w:rPr>
        <w:t xml:space="preserve"> in the</w:t>
      </w:r>
      <w:r w:rsidRPr="005B7EA5">
        <w:rPr>
          <w:u w:val="single"/>
        </w:rPr>
        <w:t xml:space="preserve"> </w:t>
      </w:r>
      <w:r w:rsidRPr="0063330B">
        <w:rPr>
          <w:highlight w:val="cyan"/>
          <w:u w:val="single"/>
        </w:rPr>
        <w:t>region</w:t>
      </w:r>
      <w:r w:rsidRPr="005B7EA5">
        <w:rPr>
          <w:u w:val="single"/>
        </w:rPr>
        <w:t xml:space="preserve"> by counteracting the United States’ regional presence.</w:t>
      </w:r>
      <w:r w:rsidRPr="00C32E69">
        <w:rPr>
          <w:sz w:val="16"/>
        </w:rPr>
        <w:t xml:space="preserve"> In the past 20 years, the United States has fought extensive wars with two of Iran’s neighbors, Iraq and Afghanistan, and </w:t>
      </w:r>
      <w:r w:rsidRPr="0063330B">
        <w:rPr>
          <w:highlight w:val="cyan"/>
          <w:u w:val="single"/>
        </w:rPr>
        <w:t>Iran is constantly under</w:t>
      </w:r>
      <w:r w:rsidRPr="005B7EA5">
        <w:rPr>
          <w:u w:val="single"/>
        </w:rPr>
        <w:t xml:space="preserve"> the </w:t>
      </w:r>
      <w:r w:rsidRPr="0063330B">
        <w:rPr>
          <w:highlight w:val="cyan"/>
          <w:u w:val="single"/>
        </w:rPr>
        <w:t>threat of war</w:t>
      </w:r>
      <w:r w:rsidRPr="005B7EA5">
        <w:rPr>
          <w:u w:val="single"/>
        </w:rPr>
        <w:t xml:space="preserve"> or invasion.</w:t>
      </w:r>
    </w:p>
    <w:p w14:paraId="481D692B" w14:textId="77777777" w:rsidR="00BC69C0" w:rsidRPr="00C32E69" w:rsidRDefault="00BC69C0" w:rsidP="00BC69C0">
      <w:pPr>
        <w:rPr>
          <w:sz w:val="16"/>
        </w:rPr>
      </w:pPr>
      <w:r w:rsidRPr="00F1204B">
        <w:rPr>
          <w:u w:val="single"/>
        </w:rPr>
        <w:t xml:space="preserve">In addition to protecting itself from invasion, </w:t>
      </w:r>
      <w:r w:rsidRPr="00C32E69">
        <w:rPr>
          <w:highlight w:val="cyan"/>
          <w:u w:val="single"/>
        </w:rPr>
        <w:t>Iran’s military</w:t>
      </w:r>
      <w:r w:rsidRPr="00F1204B">
        <w:rPr>
          <w:u w:val="single"/>
        </w:rPr>
        <w:t xml:space="preserve"> and foreign policy </w:t>
      </w:r>
      <w:r w:rsidRPr="00C32E69">
        <w:rPr>
          <w:highlight w:val="cyan"/>
          <w:u w:val="single"/>
        </w:rPr>
        <w:t xml:space="preserve">strengthens alliances </w:t>
      </w:r>
      <w:r w:rsidRPr="00C32E69">
        <w:rPr>
          <w:u w:val="single"/>
        </w:rPr>
        <w:t>with Russia and China</w:t>
      </w:r>
      <w:r w:rsidRPr="00C32E69">
        <w:rPr>
          <w:sz w:val="16"/>
        </w:rPr>
        <w:t xml:space="preserve">. In light of having a smaller budget and military than the U.S., Iran centers its strategy around proxy conflicts and irregular naval tactics, allowing it to fight the U.S. and Israel without directly placing troops on the ground. Iranian naval tactics rely on smaller, quicker vessels to encircle and overwhelm larger ships despite having lesser military capabilities. This method was evinced by a small group of Iranian motorboats following a U.S. Navy ship off the coast of the Strait of Hormuz on August 17, 2023, forcing the ship to evacuate. This was not an isolated incident as there has been an uptick in Iran’s seizure of vessels in the region recently, despite its smaller military. </w:t>
      </w:r>
    </w:p>
    <w:p w14:paraId="2B5875B5" w14:textId="77777777" w:rsidR="00BC69C0" w:rsidRPr="00C32E69" w:rsidRDefault="00BC69C0" w:rsidP="00BC69C0">
      <w:pPr>
        <w:rPr>
          <w:sz w:val="16"/>
        </w:rPr>
      </w:pPr>
      <w:r w:rsidRPr="00C32E69">
        <w:rPr>
          <w:u w:val="single"/>
        </w:rPr>
        <w:t xml:space="preserve">Besides pushing back against the U.S., Iran’s military presence </w:t>
      </w:r>
      <w:r w:rsidRPr="00C32E69">
        <w:rPr>
          <w:highlight w:val="cyan"/>
          <w:u w:val="single"/>
        </w:rPr>
        <w:t xml:space="preserve">fends off rival </w:t>
      </w:r>
      <w:r w:rsidRPr="00C32E69">
        <w:rPr>
          <w:rStyle w:val="Emphasis"/>
          <w:highlight w:val="cyan"/>
        </w:rPr>
        <w:t>Saudi Arabia</w:t>
      </w:r>
      <w:r w:rsidRPr="00C32E69">
        <w:rPr>
          <w:u w:val="single"/>
        </w:rPr>
        <w:t>.</w:t>
      </w:r>
      <w:r w:rsidRPr="00C32E69">
        <w:rPr>
          <w:sz w:val="16"/>
        </w:rPr>
        <w:t xml:space="preserve"> The rivalry </w:t>
      </w:r>
      <w:r w:rsidRPr="00C32E69">
        <w:rPr>
          <w:sz w:val="14"/>
        </w:rPr>
        <w:t>between the two countries is generated partly from an ancient religious divide between the Sunni and Shia sects of Islam, which are dominant in Saudi Arabia and Iran respectively. This religious divide still plays a major role in each country’s foreign policies, evinced by both countries’ support for various groups in Yemen, Syria, and Iraq</w:t>
      </w:r>
      <w:r w:rsidRPr="00C32E69">
        <w:rPr>
          <w:u w:val="single"/>
        </w:rPr>
        <w:t>.</w:t>
      </w:r>
      <w:r w:rsidRPr="00C32E69">
        <w:rPr>
          <w:sz w:val="14"/>
        </w:rPr>
        <w:t xml:space="preserve"> In addition to the Sunni versus Shia rivalry between the two countries, </w:t>
      </w:r>
      <w:r w:rsidRPr="00C32E69">
        <w:rPr>
          <w:u w:val="single"/>
        </w:rPr>
        <w:t>Saudi Arabia has maintained more friendly relations with Israel in recent years when compared to Iran, as it has refused to engage in direct combat.</w:t>
      </w:r>
      <w:r w:rsidRPr="00C32E69">
        <w:rPr>
          <w:sz w:val="14"/>
        </w:rPr>
        <w:t xml:space="preserve"> </w:t>
      </w:r>
      <w:r w:rsidRPr="00C32E69">
        <w:rPr>
          <w:highlight w:val="cyan"/>
          <w:u w:val="single"/>
        </w:rPr>
        <w:t xml:space="preserve">Saudi Arabia has also </w:t>
      </w:r>
      <w:r w:rsidRPr="00C32E69">
        <w:rPr>
          <w:rStyle w:val="Emphasis"/>
          <w:highlight w:val="cyan"/>
        </w:rPr>
        <w:t>bolstered</w:t>
      </w:r>
      <w:r w:rsidRPr="00C32E69">
        <w:rPr>
          <w:highlight w:val="cyan"/>
          <w:u w:val="single"/>
        </w:rPr>
        <w:t xml:space="preserve"> its military heavily</w:t>
      </w:r>
      <w:r w:rsidRPr="00C32E69">
        <w:rPr>
          <w:u w:val="single"/>
        </w:rPr>
        <w:t xml:space="preserve">, as in 2019 alone it spent as much on defense as Iran did over a four-year period. Saudi Arabia is a military ally of the U.S., </w:t>
      </w:r>
      <w:r w:rsidRPr="00C32E69">
        <w:rPr>
          <w:highlight w:val="cyan"/>
          <w:u w:val="single"/>
        </w:rPr>
        <w:t xml:space="preserve">making it more of a threat to Iran’s </w:t>
      </w:r>
      <w:r w:rsidRPr="00C32E69">
        <w:rPr>
          <w:rStyle w:val="Emphasis"/>
          <w:highlight w:val="cyan"/>
        </w:rPr>
        <w:t>safety</w:t>
      </w:r>
      <w:r w:rsidRPr="00C32E69">
        <w:rPr>
          <w:highlight w:val="cyan"/>
          <w:u w:val="single"/>
        </w:rPr>
        <w:t xml:space="preserve"> and </w:t>
      </w:r>
      <w:r w:rsidRPr="00C32E69">
        <w:rPr>
          <w:rStyle w:val="Emphasis"/>
          <w:highlight w:val="cyan"/>
        </w:rPr>
        <w:t>stability</w:t>
      </w:r>
      <w:r w:rsidRPr="00C32E69">
        <w:rPr>
          <w:highlight w:val="cyan"/>
          <w:u w:val="single"/>
        </w:rPr>
        <w:t>.</w:t>
      </w:r>
      <w:r w:rsidRPr="00C32E69">
        <w:rPr>
          <w:sz w:val="16"/>
        </w:rPr>
        <w:t xml:space="preserve"> </w:t>
      </w:r>
    </w:p>
    <w:p w14:paraId="7BA8677C" w14:textId="77777777" w:rsidR="00BC69C0" w:rsidRDefault="00BC69C0" w:rsidP="00BC69C0">
      <w:pPr>
        <w:rPr>
          <w:u w:val="single"/>
        </w:rPr>
      </w:pPr>
      <w:r w:rsidRPr="00C32E69">
        <w:rPr>
          <w:sz w:val="16"/>
        </w:rPr>
        <w:t xml:space="preserve">While Iran still experiences devastating economic sanctions, </w:t>
      </w:r>
      <w:r w:rsidRPr="00C32E69">
        <w:rPr>
          <w:u w:val="single"/>
        </w:rPr>
        <w:t xml:space="preserve">the </w:t>
      </w:r>
      <w:r w:rsidRPr="00C32E69">
        <w:rPr>
          <w:highlight w:val="cyan"/>
          <w:u w:val="single"/>
        </w:rPr>
        <w:t>growing threat of</w:t>
      </w:r>
      <w:r w:rsidRPr="00C32E69">
        <w:rPr>
          <w:u w:val="single"/>
        </w:rPr>
        <w:t xml:space="preserve"> other </w:t>
      </w:r>
      <w:r w:rsidRPr="00C32E69">
        <w:rPr>
          <w:highlight w:val="cyan"/>
          <w:u w:val="single"/>
        </w:rPr>
        <w:t>regional</w:t>
      </w:r>
      <w:r w:rsidRPr="00C32E69">
        <w:rPr>
          <w:u w:val="single"/>
        </w:rPr>
        <w:t xml:space="preserve"> </w:t>
      </w:r>
      <w:r w:rsidRPr="00C32E69">
        <w:rPr>
          <w:highlight w:val="cyan"/>
          <w:u w:val="single"/>
        </w:rPr>
        <w:t xml:space="preserve">powers in the </w:t>
      </w:r>
      <w:r w:rsidRPr="00C32E69">
        <w:rPr>
          <w:rStyle w:val="Emphasis"/>
          <w:highlight w:val="cyan"/>
        </w:rPr>
        <w:t>Middle East</w:t>
      </w:r>
      <w:r w:rsidRPr="00C32E69">
        <w:rPr>
          <w:u w:val="single"/>
        </w:rPr>
        <w:t xml:space="preserve"> such as </w:t>
      </w:r>
      <w:r w:rsidRPr="00C32E69">
        <w:rPr>
          <w:rStyle w:val="Emphasis"/>
        </w:rPr>
        <w:t>Saudi Arabia</w:t>
      </w:r>
      <w:r w:rsidRPr="00C32E69">
        <w:rPr>
          <w:u w:val="single"/>
        </w:rPr>
        <w:t xml:space="preserve">, </w:t>
      </w:r>
      <w:r w:rsidRPr="00C32E69">
        <w:rPr>
          <w:rStyle w:val="Emphasis"/>
        </w:rPr>
        <w:t>Israel</w:t>
      </w:r>
      <w:r w:rsidRPr="00C32E69">
        <w:rPr>
          <w:u w:val="single"/>
        </w:rPr>
        <w:t xml:space="preserve">, and </w:t>
      </w:r>
      <w:r w:rsidRPr="00C32E69">
        <w:rPr>
          <w:rStyle w:val="Emphasis"/>
        </w:rPr>
        <w:t>the U.S</w:t>
      </w:r>
      <w:r w:rsidRPr="00C32E69">
        <w:rPr>
          <w:u w:val="single"/>
        </w:rPr>
        <w:t xml:space="preserve">. </w:t>
      </w:r>
      <w:r w:rsidRPr="00C32E69">
        <w:rPr>
          <w:highlight w:val="cyan"/>
          <w:u w:val="single"/>
        </w:rPr>
        <w:t xml:space="preserve">makes </w:t>
      </w:r>
      <w:r w:rsidRPr="00C32E69">
        <w:rPr>
          <w:u w:val="single"/>
        </w:rPr>
        <w:t xml:space="preserve">it </w:t>
      </w:r>
      <w:r w:rsidRPr="00C32E69">
        <w:rPr>
          <w:rStyle w:val="Emphasis"/>
          <w:highlight w:val="cyan"/>
        </w:rPr>
        <w:t>imperative</w:t>
      </w:r>
      <w:r w:rsidRPr="00C32E69">
        <w:rPr>
          <w:highlight w:val="cyan"/>
          <w:u w:val="single"/>
        </w:rPr>
        <w:t xml:space="preserve"> for Iran to</w:t>
      </w:r>
      <w:r w:rsidRPr="00C32E69">
        <w:rPr>
          <w:u w:val="single"/>
        </w:rPr>
        <w:t xml:space="preserve"> focus on </w:t>
      </w:r>
      <w:r w:rsidRPr="00C32E69">
        <w:rPr>
          <w:highlight w:val="cyan"/>
          <w:u w:val="single"/>
        </w:rPr>
        <w:t>bolster</w:t>
      </w:r>
      <w:r w:rsidRPr="00C32E69">
        <w:rPr>
          <w:u w:val="single"/>
        </w:rPr>
        <w:t xml:space="preserve">ing its </w:t>
      </w:r>
      <w:r w:rsidRPr="00C32E69">
        <w:rPr>
          <w:highlight w:val="cyan"/>
          <w:u w:val="single"/>
        </w:rPr>
        <w:t>defense</w:t>
      </w:r>
      <w:r w:rsidRPr="00C32E69">
        <w:rPr>
          <w:u w:val="single"/>
        </w:rPr>
        <w:t xml:space="preserve"> as well as its domestic economics.</w:t>
      </w:r>
      <w:r w:rsidRPr="00C32E69">
        <w:rPr>
          <w:sz w:val="16"/>
        </w:rPr>
        <w:t xml:space="preserve"> </w:t>
      </w:r>
      <w:r w:rsidRPr="00C32E69">
        <w:rPr>
          <w:u w:val="single"/>
        </w:rPr>
        <w:t xml:space="preserve">This way </w:t>
      </w:r>
      <w:r w:rsidRPr="00C32E69">
        <w:rPr>
          <w:highlight w:val="cyan"/>
          <w:u w:val="single"/>
        </w:rPr>
        <w:t>Iran</w:t>
      </w:r>
      <w:r w:rsidRPr="00C32E69">
        <w:rPr>
          <w:u w:val="single"/>
        </w:rPr>
        <w:t xml:space="preserve"> will not only protect itself better, but it </w:t>
      </w:r>
      <w:r w:rsidRPr="00C32E69">
        <w:rPr>
          <w:highlight w:val="cyan"/>
          <w:u w:val="single"/>
        </w:rPr>
        <w:t>can</w:t>
      </w:r>
      <w:r w:rsidRPr="00C32E69">
        <w:rPr>
          <w:u w:val="single"/>
        </w:rPr>
        <w:t xml:space="preserve"> also push back against superpowers, </w:t>
      </w:r>
      <w:r w:rsidRPr="00C32E69">
        <w:rPr>
          <w:highlight w:val="cyan"/>
          <w:u w:val="single"/>
        </w:rPr>
        <w:t>prevent</w:t>
      </w:r>
      <w:r w:rsidRPr="00C32E69">
        <w:rPr>
          <w:u w:val="single"/>
        </w:rPr>
        <w:t xml:space="preserve">ing </w:t>
      </w:r>
      <w:r w:rsidRPr="00C32E69">
        <w:rPr>
          <w:highlight w:val="cyan"/>
          <w:u w:val="single"/>
        </w:rPr>
        <w:t>the</w:t>
      </w:r>
      <w:r w:rsidRPr="00C32E69">
        <w:rPr>
          <w:u w:val="single"/>
        </w:rPr>
        <w:t xml:space="preserve"> </w:t>
      </w:r>
      <w:r w:rsidRPr="00C32E69">
        <w:rPr>
          <w:highlight w:val="cyan"/>
          <w:u w:val="single"/>
        </w:rPr>
        <w:t>Middle East</w:t>
      </w:r>
      <w:r w:rsidRPr="00C32E69">
        <w:rPr>
          <w:u w:val="single"/>
        </w:rPr>
        <w:t xml:space="preserve"> </w:t>
      </w:r>
      <w:r w:rsidRPr="00C32E69">
        <w:rPr>
          <w:highlight w:val="cyan"/>
          <w:u w:val="single"/>
        </w:rPr>
        <w:t>from</w:t>
      </w:r>
      <w:r w:rsidRPr="00C32E69">
        <w:rPr>
          <w:u w:val="single"/>
        </w:rPr>
        <w:t xml:space="preserve"> breaking into more </w:t>
      </w:r>
      <w:r w:rsidRPr="00C32E69">
        <w:rPr>
          <w:highlight w:val="cyan"/>
          <w:u w:val="single"/>
        </w:rPr>
        <w:t xml:space="preserve">chaos or a </w:t>
      </w:r>
      <w:r w:rsidRPr="00C32E69">
        <w:rPr>
          <w:rStyle w:val="Emphasis"/>
          <w:highlight w:val="cyan"/>
        </w:rPr>
        <w:t>full-blown war</w:t>
      </w:r>
      <w:r w:rsidRPr="00C32E69">
        <w:rPr>
          <w:u w:val="single"/>
        </w:rPr>
        <w:t xml:space="preserve">. Political </w:t>
      </w:r>
      <w:r w:rsidRPr="00C32E69">
        <w:rPr>
          <w:highlight w:val="cyan"/>
          <w:u w:val="single"/>
        </w:rPr>
        <w:t>scientists</w:t>
      </w:r>
      <w:r w:rsidRPr="00C32E69">
        <w:rPr>
          <w:u w:val="single"/>
        </w:rPr>
        <w:t xml:space="preserve"> such as Kenneth Waltz </w:t>
      </w:r>
      <w:r w:rsidRPr="00C32E69">
        <w:rPr>
          <w:highlight w:val="cyan"/>
          <w:u w:val="single"/>
        </w:rPr>
        <w:t>argue</w:t>
      </w:r>
      <w:r w:rsidRPr="00C32E69">
        <w:rPr>
          <w:u w:val="single"/>
        </w:rPr>
        <w:t xml:space="preserve"> that </w:t>
      </w:r>
      <w:r w:rsidRPr="00C32E69">
        <w:rPr>
          <w:highlight w:val="cyan"/>
          <w:u w:val="single"/>
        </w:rPr>
        <w:t>Iran</w:t>
      </w:r>
      <w:r w:rsidRPr="00C32E69">
        <w:rPr>
          <w:u w:val="single"/>
        </w:rPr>
        <w:t xml:space="preserve">’s nuclear </w:t>
      </w:r>
      <w:r w:rsidRPr="00C32E69">
        <w:rPr>
          <w:highlight w:val="cyan"/>
          <w:u w:val="single"/>
        </w:rPr>
        <w:t xml:space="preserve">proliferation </w:t>
      </w:r>
      <w:r w:rsidRPr="00C32E69">
        <w:rPr>
          <w:u w:val="single"/>
        </w:rPr>
        <w:t xml:space="preserve">would even </w:t>
      </w:r>
      <w:r w:rsidRPr="00C32E69">
        <w:rPr>
          <w:rStyle w:val="Emphasis"/>
          <w:highlight w:val="cyan"/>
        </w:rPr>
        <w:t>stabilize</w:t>
      </w:r>
      <w:r w:rsidRPr="00C32E69">
        <w:rPr>
          <w:highlight w:val="cyan"/>
          <w:u w:val="single"/>
        </w:rPr>
        <w:t xml:space="preserve"> the Middle East</w:t>
      </w:r>
      <w:r w:rsidRPr="00C32E69">
        <w:rPr>
          <w:u w:val="single"/>
        </w:rPr>
        <w:t xml:space="preserve"> since it would </w:t>
      </w:r>
      <w:r w:rsidRPr="00C32E69">
        <w:rPr>
          <w:highlight w:val="cyan"/>
          <w:u w:val="single"/>
        </w:rPr>
        <w:t>counterbalance</w:t>
      </w:r>
      <w:r w:rsidRPr="00C32E69">
        <w:rPr>
          <w:u w:val="single"/>
        </w:rPr>
        <w:t xml:space="preserve"> the tipped </w:t>
      </w:r>
      <w:r w:rsidRPr="00C32E69">
        <w:rPr>
          <w:highlight w:val="cyan"/>
          <w:u w:val="single"/>
        </w:rPr>
        <w:t>scales</w:t>
      </w:r>
      <w:r w:rsidRPr="00C32E69">
        <w:rPr>
          <w:u w:val="single"/>
        </w:rPr>
        <w:t xml:space="preserve"> that are currently </w:t>
      </w:r>
      <w:r w:rsidRPr="00C32E69">
        <w:rPr>
          <w:highlight w:val="cyan"/>
          <w:u w:val="single"/>
        </w:rPr>
        <w:t xml:space="preserve">tilted against Iran </w:t>
      </w:r>
      <w:r w:rsidRPr="00C32E69">
        <w:rPr>
          <w:u w:val="single"/>
        </w:rPr>
        <w:t>in the region, such as Israel having several nuclear bombs.</w:t>
      </w:r>
      <w:r w:rsidRPr="00C32E69">
        <w:rPr>
          <w:sz w:val="16"/>
        </w:rPr>
        <w:t xml:space="preserve"> With a more powerful military, Iran is better able to counter Saudi Arabia and Israel’s military forces. </w:t>
      </w:r>
      <w:r w:rsidRPr="00C32E69">
        <w:rPr>
          <w:highlight w:val="cyan"/>
          <w:u w:val="single"/>
        </w:rPr>
        <w:t>Iran serv</w:t>
      </w:r>
      <w:r w:rsidRPr="00C32E69">
        <w:rPr>
          <w:u w:val="single"/>
        </w:rPr>
        <w:t xml:space="preserve">ing </w:t>
      </w:r>
      <w:r w:rsidRPr="00C32E69">
        <w:rPr>
          <w:highlight w:val="cyan"/>
          <w:u w:val="single"/>
        </w:rPr>
        <w:t>as</w:t>
      </w:r>
      <w:r w:rsidRPr="00C32E69">
        <w:rPr>
          <w:u w:val="single"/>
        </w:rPr>
        <w:t xml:space="preserve"> a </w:t>
      </w:r>
      <w:r w:rsidRPr="00C32E69">
        <w:rPr>
          <w:rStyle w:val="Emphasis"/>
          <w:highlight w:val="cyan"/>
        </w:rPr>
        <w:t>deterrence</w:t>
      </w:r>
      <w:r w:rsidRPr="00C32E69">
        <w:rPr>
          <w:highlight w:val="cyan"/>
          <w:u w:val="single"/>
        </w:rPr>
        <w:t xml:space="preserve"> to regional powers</w:t>
      </w:r>
      <w:r w:rsidRPr="00C32E69">
        <w:rPr>
          <w:u w:val="single"/>
        </w:rPr>
        <w:t xml:space="preserve"> </w:t>
      </w:r>
      <w:r w:rsidRPr="00C32E69">
        <w:rPr>
          <w:sz w:val="16"/>
        </w:rPr>
        <w:t>is demonstrated by the fact that, despite increasing hostility in the Middle East,</w:t>
      </w:r>
      <w:r w:rsidRPr="00C32E69">
        <w:rPr>
          <w:u w:val="single"/>
        </w:rPr>
        <w:t xml:space="preserve"> most recent attacks against Iran have been relatively small, </w:t>
      </w:r>
      <w:r w:rsidRPr="00C32E69">
        <w:rPr>
          <w:highlight w:val="cyan"/>
          <w:u w:val="single"/>
        </w:rPr>
        <w:t>preventing an all-out regional war</w:t>
      </w:r>
      <w:r w:rsidRPr="00C32E69">
        <w:rPr>
          <w:u w:val="single"/>
        </w:rPr>
        <w:t>.</w:t>
      </w:r>
    </w:p>
    <w:p w14:paraId="698014FB" w14:textId="77777777" w:rsidR="00BC69C0" w:rsidRPr="00BC69C0" w:rsidRDefault="00BC69C0" w:rsidP="00BC69C0"/>
    <w:sectPr w:rsidR="00BC69C0" w:rsidRPr="00BC6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BDFE" w14:textId="77777777" w:rsidR="009F22E9" w:rsidRDefault="009F22E9" w:rsidP="00066D2C">
      <w:pPr>
        <w:spacing w:after="0" w:line="240" w:lineRule="auto"/>
      </w:pPr>
      <w:r>
        <w:separator/>
      </w:r>
    </w:p>
  </w:endnote>
  <w:endnote w:type="continuationSeparator" w:id="0">
    <w:p w14:paraId="2216F4B3" w14:textId="77777777" w:rsidR="009F22E9" w:rsidRDefault="009F22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0E68" w14:textId="77777777" w:rsidR="009F22E9" w:rsidRDefault="009F22E9" w:rsidP="00066D2C">
      <w:pPr>
        <w:spacing w:after="0" w:line="240" w:lineRule="auto"/>
      </w:pPr>
      <w:r>
        <w:separator/>
      </w:r>
    </w:p>
  </w:footnote>
  <w:footnote w:type="continuationSeparator" w:id="0">
    <w:p w14:paraId="1F089A4D" w14:textId="77777777" w:rsidR="009F22E9" w:rsidRDefault="009F22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640D5D"/>
    <w:multiLevelType w:val="hybridMultilevel"/>
    <w:tmpl w:val="53E033C2"/>
    <w:lvl w:ilvl="0" w:tplc="83C23A7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92356"/>
    <w:multiLevelType w:val="hybridMultilevel"/>
    <w:tmpl w:val="278EE958"/>
    <w:lvl w:ilvl="0" w:tplc="93F224B2">
      <w:start w:val="1"/>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867723"/>
    <w:multiLevelType w:val="hybridMultilevel"/>
    <w:tmpl w:val="69A68C1C"/>
    <w:lvl w:ilvl="0" w:tplc="8814D44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C62FA7"/>
    <w:multiLevelType w:val="hybridMultilevel"/>
    <w:tmpl w:val="B7F02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9665642">
    <w:abstractNumId w:val="17"/>
  </w:num>
  <w:num w:numId="46" w16cid:durableId="948584563">
    <w:abstractNumId w:val="10"/>
  </w:num>
  <w:num w:numId="47" w16cid:durableId="1981686300">
    <w:abstractNumId w:val="14"/>
  </w:num>
  <w:num w:numId="48" w16cid:durableId="1936898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28940946512"/>
    <w:docVar w:name="VerbatimVersion" w:val="6.0.0"/>
    <w:docVar w:name="WordVersion" w:val="16.0"/>
  </w:docVars>
  <w:rsids>
    <w:rsidRoot w:val="004A0FAB"/>
    <w:rsid w:val="00001C7E"/>
    <w:rsid w:val="0000487C"/>
    <w:rsid w:val="0000695A"/>
    <w:rsid w:val="00011FEF"/>
    <w:rsid w:val="00013C8B"/>
    <w:rsid w:val="00023AEF"/>
    <w:rsid w:val="000250CA"/>
    <w:rsid w:val="00032119"/>
    <w:rsid w:val="0003510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BF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403"/>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5A5"/>
    <w:rsid w:val="00152BF7"/>
    <w:rsid w:val="00163574"/>
    <w:rsid w:val="001645D4"/>
    <w:rsid w:val="0016567B"/>
    <w:rsid w:val="0016568A"/>
    <w:rsid w:val="00170A72"/>
    <w:rsid w:val="00171A2A"/>
    <w:rsid w:val="001723BA"/>
    <w:rsid w:val="00175A0C"/>
    <w:rsid w:val="00180A4E"/>
    <w:rsid w:val="00181F58"/>
    <w:rsid w:val="00183D08"/>
    <w:rsid w:val="00186B65"/>
    <w:rsid w:val="00190CDA"/>
    <w:rsid w:val="00196816"/>
    <w:rsid w:val="0019779A"/>
    <w:rsid w:val="001977CD"/>
    <w:rsid w:val="0019782C"/>
    <w:rsid w:val="001A07A2"/>
    <w:rsid w:val="001A1422"/>
    <w:rsid w:val="001A1EEB"/>
    <w:rsid w:val="001A3079"/>
    <w:rsid w:val="001A4D9A"/>
    <w:rsid w:val="001A6960"/>
    <w:rsid w:val="001B019F"/>
    <w:rsid w:val="001B05BF"/>
    <w:rsid w:val="001B1595"/>
    <w:rsid w:val="001B1762"/>
    <w:rsid w:val="001B18CF"/>
    <w:rsid w:val="001B2C27"/>
    <w:rsid w:val="001B304C"/>
    <w:rsid w:val="001B40B6"/>
    <w:rsid w:val="001C0A69"/>
    <w:rsid w:val="001C48D7"/>
    <w:rsid w:val="001D1994"/>
    <w:rsid w:val="001D6D5C"/>
    <w:rsid w:val="001D7A6D"/>
    <w:rsid w:val="001E4A64"/>
    <w:rsid w:val="001E61F5"/>
    <w:rsid w:val="001F0C01"/>
    <w:rsid w:val="001F1F4D"/>
    <w:rsid w:val="002005AF"/>
    <w:rsid w:val="00200C1A"/>
    <w:rsid w:val="00203B4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92F"/>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128"/>
    <w:rsid w:val="002A3018"/>
    <w:rsid w:val="002A4DA5"/>
    <w:rsid w:val="002A57B1"/>
    <w:rsid w:val="002B0EE2"/>
    <w:rsid w:val="002B2116"/>
    <w:rsid w:val="002B3050"/>
    <w:rsid w:val="002B3AED"/>
    <w:rsid w:val="002B4EC2"/>
    <w:rsid w:val="002B5F0C"/>
    <w:rsid w:val="002C042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EFF"/>
    <w:rsid w:val="00304257"/>
    <w:rsid w:val="00304A78"/>
    <w:rsid w:val="00306FDE"/>
    <w:rsid w:val="00307FBA"/>
    <w:rsid w:val="003106D9"/>
    <w:rsid w:val="00311112"/>
    <w:rsid w:val="00311C1F"/>
    <w:rsid w:val="0031266A"/>
    <w:rsid w:val="0031761F"/>
    <w:rsid w:val="00323E50"/>
    <w:rsid w:val="003264E7"/>
    <w:rsid w:val="00333A69"/>
    <w:rsid w:val="003352D6"/>
    <w:rsid w:val="003419E2"/>
    <w:rsid w:val="00345BF2"/>
    <w:rsid w:val="00347131"/>
    <w:rsid w:val="003479B5"/>
    <w:rsid w:val="003500B6"/>
    <w:rsid w:val="00352622"/>
    <w:rsid w:val="00355B45"/>
    <w:rsid w:val="00361FA0"/>
    <w:rsid w:val="00365040"/>
    <w:rsid w:val="003662DB"/>
    <w:rsid w:val="00367D96"/>
    <w:rsid w:val="0037023E"/>
    <w:rsid w:val="003706D8"/>
    <w:rsid w:val="00371E03"/>
    <w:rsid w:val="003733BF"/>
    <w:rsid w:val="00373B7F"/>
    <w:rsid w:val="003753F6"/>
    <w:rsid w:val="003779C8"/>
    <w:rsid w:val="00377AA9"/>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FA6"/>
    <w:rsid w:val="003D3B44"/>
    <w:rsid w:val="003D4150"/>
    <w:rsid w:val="003D5367"/>
    <w:rsid w:val="003D647A"/>
    <w:rsid w:val="003E1259"/>
    <w:rsid w:val="003F3920"/>
    <w:rsid w:val="003F4D5F"/>
    <w:rsid w:val="00405AD7"/>
    <w:rsid w:val="004127EF"/>
    <w:rsid w:val="00414EB4"/>
    <w:rsid w:val="004208C6"/>
    <w:rsid w:val="0042098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246"/>
    <w:rsid w:val="004A0FAB"/>
    <w:rsid w:val="004A1A79"/>
    <w:rsid w:val="004A2B4E"/>
    <w:rsid w:val="004A40AB"/>
    <w:rsid w:val="004A539A"/>
    <w:rsid w:val="004A6C31"/>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48D"/>
    <w:rsid w:val="004F4139"/>
    <w:rsid w:val="004F682B"/>
    <w:rsid w:val="00500F93"/>
    <w:rsid w:val="005015BF"/>
    <w:rsid w:val="00502815"/>
    <w:rsid w:val="00503593"/>
    <w:rsid w:val="005036B1"/>
    <w:rsid w:val="00511177"/>
    <w:rsid w:val="005125C9"/>
    <w:rsid w:val="00515BDD"/>
    <w:rsid w:val="00521B9F"/>
    <w:rsid w:val="005268F8"/>
    <w:rsid w:val="0053626E"/>
    <w:rsid w:val="00544936"/>
    <w:rsid w:val="005449A8"/>
    <w:rsid w:val="0055242A"/>
    <w:rsid w:val="005525AE"/>
    <w:rsid w:val="005546C5"/>
    <w:rsid w:val="005551FF"/>
    <w:rsid w:val="005558FC"/>
    <w:rsid w:val="00557B59"/>
    <w:rsid w:val="0056182C"/>
    <w:rsid w:val="005632C9"/>
    <w:rsid w:val="00565142"/>
    <w:rsid w:val="00567D6A"/>
    <w:rsid w:val="00567D90"/>
    <w:rsid w:val="00567EFA"/>
    <w:rsid w:val="00575723"/>
    <w:rsid w:val="00583644"/>
    <w:rsid w:val="00585F11"/>
    <w:rsid w:val="00587F4D"/>
    <w:rsid w:val="005906F9"/>
    <w:rsid w:val="00592E72"/>
    <w:rsid w:val="005932B4"/>
    <w:rsid w:val="005A20FD"/>
    <w:rsid w:val="005A3550"/>
    <w:rsid w:val="005A4DE4"/>
    <w:rsid w:val="005A6204"/>
    <w:rsid w:val="005A6D5A"/>
    <w:rsid w:val="005B41CE"/>
    <w:rsid w:val="005B566C"/>
    <w:rsid w:val="005B5DC5"/>
    <w:rsid w:val="005B6286"/>
    <w:rsid w:val="005B778D"/>
    <w:rsid w:val="005C1630"/>
    <w:rsid w:val="005C16E5"/>
    <w:rsid w:val="005C2AEB"/>
    <w:rsid w:val="005C5B70"/>
    <w:rsid w:val="005D027B"/>
    <w:rsid w:val="005D1097"/>
    <w:rsid w:val="005D3400"/>
    <w:rsid w:val="005D3778"/>
    <w:rsid w:val="005D388F"/>
    <w:rsid w:val="005D45F4"/>
    <w:rsid w:val="005D700C"/>
    <w:rsid w:val="005E0F22"/>
    <w:rsid w:val="005E43F7"/>
    <w:rsid w:val="005E5941"/>
    <w:rsid w:val="005E78A2"/>
    <w:rsid w:val="005E7FD9"/>
    <w:rsid w:val="005F5E14"/>
    <w:rsid w:val="00622773"/>
    <w:rsid w:val="00622C58"/>
    <w:rsid w:val="0062614B"/>
    <w:rsid w:val="006266E2"/>
    <w:rsid w:val="0063037B"/>
    <w:rsid w:val="00632C54"/>
    <w:rsid w:val="00635616"/>
    <w:rsid w:val="00641E99"/>
    <w:rsid w:val="006434BC"/>
    <w:rsid w:val="006463F8"/>
    <w:rsid w:val="00650C88"/>
    <w:rsid w:val="0065258E"/>
    <w:rsid w:val="00655035"/>
    <w:rsid w:val="00656814"/>
    <w:rsid w:val="00656AF9"/>
    <w:rsid w:val="00657A00"/>
    <w:rsid w:val="006633F4"/>
    <w:rsid w:val="0066638E"/>
    <w:rsid w:val="00666CC0"/>
    <w:rsid w:val="00666FE4"/>
    <w:rsid w:val="00673C22"/>
    <w:rsid w:val="0067482D"/>
    <w:rsid w:val="0067732F"/>
    <w:rsid w:val="00681007"/>
    <w:rsid w:val="0068122B"/>
    <w:rsid w:val="00681DD9"/>
    <w:rsid w:val="00682252"/>
    <w:rsid w:val="00682F5C"/>
    <w:rsid w:val="00687555"/>
    <w:rsid w:val="00690E39"/>
    <w:rsid w:val="00691FF9"/>
    <w:rsid w:val="0069285F"/>
    <w:rsid w:val="0069555C"/>
    <w:rsid w:val="006965BB"/>
    <w:rsid w:val="00697234"/>
    <w:rsid w:val="0069752C"/>
    <w:rsid w:val="006A0DE5"/>
    <w:rsid w:val="006A0F5C"/>
    <w:rsid w:val="006A3677"/>
    <w:rsid w:val="006A5B27"/>
    <w:rsid w:val="006B1653"/>
    <w:rsid w:val="006B4E4E"/>
    <w:rsid w:val="006B5952"/>
    <w:rsid w:val="006B6C5F"/>
    <w:rsid w:val="006B7E39"/>
    <w:rsid w:val="006C2072"/>
    <w:rsid w:val="006C43E7"/>
    <w:rsid w:val="006C4620"/>
    <w:rsid w:val="006C4820"/>
    <w:rsid w:val="006C5872"/>
    <w:rsid w:val="006C60E0"/>
    <w:rsid w:val="006C676D"/>
    <w:rsid w:val="006C69E2"/>
    <w:rsid w:val="006C7825"/>
    <w:rsid w:val="006D767A"/>
    <w:rsid w:val="006E2A45"/>
    <w:rsid w:val="006E3381"/>
    <w:rsid w:val="006E37D4"/>
    <w:rsid w:val="006F3768"/>
    <w:rsid w:val="006F71DE"/>
    <w:rsid w:val="007005F2"/>
    <w:rsid w:val="00701648"/>
    <w:rsid w:val="00704573"/>
    <w:rsid w:val="007072CC"/>
    <w:rsid w:val="00710D9D"/>
    <w:rsid w:val="0071254A"/>
    <w:rsid w:val="007131D2"/>
    <w:rsid w:val="00713917"/>
    <w:rsid w:val="00717AF8"/>
    <w:rsid w:val="00720F86"/>
    <w:rsid w:val="00722E77"/>
    <w:rsid w:val="007245F1"/>
    <w:rsid w:val="007247B8"/>
    <w:rsid w:val="0072731C"/>
    <w:rsid w:val="0073056C"/>
    <w:rsid w:val="00734C3F"/>
    <w:rsid w:val="00735B1F"/>
    <w:rsid w:val="00737502"/>
    <w:rsid w:val="00740B3A"/>
    <w:rsid w:val="00740C8B"/>
    <w:rsid w:val="00743263"/>
    <w:rsid w:val="007454B6"/>
    <w:rsid w:val="0074789B"/>
    <w:rsid w:val="00754ABD"/>
    <w:rsid w:val="00754D3B"/>
    <w:rsid w:val="00760D6A"/>
    <w:rsid w:val="0076343C"/>
    <w:rsid w:val="00764152"/>
    <w:rsid w:val="00764C12"/>
    <w:rsid w:val="00765885"/>
    <w:rsid w:val="00766F51"/>
    <w:rsid w:val="00770BA1"/>
    <w:rsid w:val="007750DF"/>
    <w:rsid w:val="0077734D"/>
    <w:rsid w:val="00777C19"/>
    <w:rsid w:val="00782487"/>
    <w:rsid w:val="00784C8D"/>
    <w:rsid w:val="00785E47"/>
    <w:rsid w:val="007873F5"/>
    <w:rsid w:val="0078760F"/>
    <w:rsid w:val="0079136A"/>
    <w:rsid w:val="00792AD8"/>
    <w:rsid w:val="00792D84"/>
    <w:rsid w:val="00795030"/>
    <w:rsid w:val="00795A26"/>
    <w:rsid w:val="007A00CB"/>
    <w:rsid w:val="007A312F"/>
    <w:rsid w:val="007A4D4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2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AC2"/>
    <w:rsid w:val="00841CCC"/>
    <w:rsid w:val="00844377"/>
    <w:rsid w:val="008443EF"/>
    <w:rsid w:val="00846F90"/>
    <w:rsid w:val="008510F9"/>
    <w:rsid w:val="00852FB9"/>
    <w:rsid w:val="008536B7"/>
    <w:rsid w:val="00860F34"/>
    <w:rsid w:val="00862345"/>
    <w:rsid w:val="00862AC4"/>
    <w:rsid w:val="0086319B"/>
    <w:rsid w:val="008674A6"/>
    <w:rsid w:val="0087210F"/>
    <w:rsid w:val="0087564D"/>
    <w:rsid w:val="00876000"/>
    <w:rsid w:val="0089108B"/>
    <w:rsid w:val="00892EE6"/>
    <w:rsid w:val="008931B4"/>
    <w:rsid w:val="00894E90"/>
    <w:rsid w:val="008973A2"/>
    <w:rsid w:val="008A0E76"/>
    <w:rsid w:val="008A42FE"/>
    <w:rsid w:val="008A4F23"/>
    <w:rsid w:val="008A713B"/>
    <w:rsid w:val="008A7294"/>
    <w:rsid w:val="008B4FBE"/>
    <w:rsid w:val="008B6039"/>
    <w:rsid w:val="008C2555"/>
    <w:rsid w:val="008C29FB"/>
    <w:rsid w:val="008C5B87"/>
    <w:rsid w:val="008D0448"/>
    <w:rsid w:val="008D04BE"/>
    <w:rsid w:val="008D0677"/>
    <w:rsid w:val="008D0C9E"/>
    <w:rsid w:val="008D2C99"/>
    <w:rsid w:val="008D2F03"/>
    <w:rsid w:val="008D6762"/>
    <w:rsid w:val="008E30D8"/>
    <w:rsid w:val="008E447C"/>
    <w:rsid w:val="008E596E"/>
    <w:rsid w:val="008E6741"/>
    <w:rsid w:val="008F04C5"/>
    <w:rsid w:val="008F125D"/>
    <w:rsid w:val="00900C8D"/>
    <w:rsid w:val="00901E9C"/>
    <w:rsid w:val="009036CE"/>
    <w:rsid w:val="0090370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0D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5C8"/>
    <w:rsid w:val="009B4748"/>
    <w:rsid w:val="009C01EF"/>
    <w:rsid w:val="009C050D"/>
    <w:rsid w:val="009C06D3"/>
    <w:rsid w:val="009C1312"/>
    <w:rsid w:val="009C4D63"/>
    <w:rsid w:val="009C6DFD"/>
    <w:rsid w:val="009C7060"/>
    <w:rsid w:val="009D399A"/>
    <w:rsid w:val="009D4A50"/>
    <w:rsid w:val="009D5FD0"/>
    <w:rsid w:val="009D66BC"/>
    <w:rsid w:val="009E077C"/>
    <w:rsid w:val="009E53AF"/>
    <w:rsid w:val="009E6D4B"/>
    <w:rsid w:val="009E6DF5"/>
    <w:rsid w:val="009F02C5"/>
    <w:rsid w:val="009F076C"/>
    <w:rsid w:val="009F22E9"/>
    <w:rsid w:val="009F34CC"/>
    <w:rsid w:val="009F3C4D"/>
    <w:rsid w:val="009F479E"/>
    <w:rsid w:val="009F66D9"/>
    <w:rsid w:val="00A035A3"/>
    <w:rsid w:val="00A1128F"/>
    <w:rsid w:val="00A16440"/>
    <w:rsid w:val="00A169AC"/>
    <w:rsid w:val="00A22074"/>
    <w:rsid w:val="00A2231D"/>
    <w:rsid w:val="00A2334F"/>
    <w:rsid w:val="00A250AA"/>
    <w:rsid w:val="00A277E6"/>
    <w:rsid w:val="00A30306"/>
    <w:rsid w:val="00A304F6"/>
    <w:rsid w:val="00A30A8F"/>
    <w:rsid w:val="00A3174A"/>
    <w:rsid w:val="00A35A28"/>
    <w:rsid w:val="00A368EF"/>
    <w:rsid w:val="00A41505"/>
    <w:rsid w:val="00A43070"/>
    <w:rsid w:val="00A4414C"/>
    <w:rsid w:val="00A47EF1"/>
    <w:rsid w:val="00A51D29"/>
    <w:rsid w:val="00A54D46"/>
    <w:rsid w:val="00A56998"/>
    <w:rsid w:val="00A56D51"/>
    <w:rsid w:val="00A60D18"/>
    <w:rsid w:val="00A60FD5"/>
    <w:rsid w:val="00A61207"/>
    <w:rsid w:val="00A61700"/>
    <w:rsid w:val="00A6285C"/>
    <w:rsid w:val="00A663F3"/>
    <w:rsid w:val="00A669F1"/>
    <w:rsid w:val="00A67489"/>
    <w:rsid w:val="00A7120F"/>
    <w:rsid w:val="00A7268C"/>
    <w:rsid w:val="00A74365"/>
    <w:rsid w:val="00A745BF"/>
    <w:rsid w:val="00A74A79"/>
    <w:rsid w:val="00A74E46"/>
    <w:rsid w:val="00A81524"/>
    <w:rsid w:val="00A81D60"/>
    <w:rsid w:val="00A90163"/>
    <w:rsid w:val="00A92ED6"/>
    <w:rsid w:val="00AA1AC0"/>
    <w:rsid w:val="00AA3B66"/>
    <w:rsid w:val="00AA434B"/>
    <w:rsid w:val="00AA5803"/>
    <w:rsid w:val="00AA584F"/>
    <w:rsid w:val="00AB2843"/>
    <w:rsid w:val="00AB3118"/>
    <w:rsid w:val="00AB612B"/>
    <w:rsid w:val="00AB6F32"/>
    <w:rsid w:val="00AC46C7"/>
    <w:rsid w:val="00AC5B71"/>
    <w:rsid w:val="00AC5F18"/>
    <w:rsid w:val="00AC6ED5"/>
    <w:rsid w:val="00AD396A"/>
    <w:rsid w:val="00AE00AE"/>
    <w:rsid w:val="00AE56E1"/>
    <w:rsid w:val="00AE6C9A"/>
    <w:rsid w:val="00AF2207"/>
    <w:rsid w:val="00AF2612"/>
    <w:rsid w:val="00AF2A61"/>
    <w:rsid w:val="00AF2EAC"/>
    <w:rsid w:val="00AF30D9"/>
    <w:rsid w:val="00AF457F"/>
    <w:rsid w:val="00AF63BF"/>
    <w:rsid w:val="00AF6B3B"/>
    <w:rsid w:val="00AF79DD"/>
    <w:rsid w:val="00AF7F2C"/>
    <w:rsid w:val="00AF7F46"/>
    <w:rsid w:val="00B0178C"/>
    <w:rsid w:val="00B019F0"/>
    <w:rsid w:val="00B02885"/>
    <w:rsid w:val="00B04EC7"/>
    <w:rsid w:val="00B052BF"/>
    <w:rsid w:val="00B06440"/>
    <w:rsid w:val="00B1231F"/>
    <w:rsid w:val="00B17927"/>
    <w:rsid w:val="00B209DB"/>
    <w:rsid w:val="00B2113E"/>
    <w:rsid w:val="00B2123B"/>
    <w:rsid w:val="00B21CD3"/>
    <w:rsid w:val="00B2410E"/>
    <w:rsid w:val="00B2727D"/>
    <w:rsid w:val="00B301A2"/>
    <w:rsid w:val="00B31350"/>
    <w:rsid w:val="00B315A8"/>
    <w:rsid w:val="00B32C3E"/>
    <w:rsid w:val="00B41D37"/>
    <w:rsid w:val="00B45128"/>
    <w:rsid w:val="00B537A9"/>
    <w:rsid w:val="00B53DB3"/>
    <w:rsid w:val="00B66AF2"/>
    <w:rsid w:val="00B72848"/>
    <w:rsid w:val="00B74544"/>
    <w:rsid w:val="00B77754"/>
    <w:rsid w:val="00B81054"/>
    <w:rsid w:val="00B820DB"/>
    <w:rsid w:val="00B837F0"/>
    <w:rsid w:val="00B83896"/>
    <w:rsid w:val="00B85B79"/>
    <w:rsid w:val="00B860A9"/>
    <w:rsid w:val="00B869B7"/>
    <w:rsid w:val="00B86F03"/>
    <w:rsid w:val="00B909C9"/>
    <w:rsid w:val="00B9599D"/>
    <w:rsid w:val="00B97264"/>
    <w:rsid w:val="00BA0143"/>
    <w:rsid w:val="00BA12A2"/>
    <w:rsid w:val="00BA227A"/>
    <w:rsid w:val="00BA4C69"/>
    <w:rsid w:val="00BA61AF"/>
    <w:rsid w:val="00BB1630"/>
    <w:rsid w:val="00BB6860"/>
    <w:rsid w:val="00BC3256"/>
    <w:rsid w:val="00BC3592"/>
    <w:rsid w:val="00BC36DF"/>
    <w:rsid w:val="00BC4B41"/>
    <w:rsid w:val="00BC66ED"/>
    <w:rsid w:val="00BC69C0"/>
    <w:rsid w:val="00BD11D3"/>
    <w:rsid w:val="00BD2B47"/>
    <w:rsid w:val="00BD2CAA"/>
    <w:rsid w:val="00BD3B65"/>
    <w:rsid w:val="00BD73CA"/>
    <w:rsid w:val="00BD7BD9"/>
    <w:rsid w:val="00BE1C5C"/>
    <w:rsid w:val="00BE3E67"/>
    <w:rsid w:val="00BE50E6"/>
    <w:rsid w:val="00BE51CA"/>
    <w:rsid w:val="00BE61B2"/>
    <w:rsid w:val="00BE7CC3"/>
    <w:rsid w:val="00BF2B0D"/>
    <w:rsid w:val="00BF4E3B"/>
    <w:rsid w:val="00BF5454"/>
    <w:rsid w:val="00BF73A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E1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F7"/>
    <w:rsid w:val="00C6390D"/>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C30"/>
    <w:rsid w:val="00CB32EF"/>
    <w:rsid w:val="00CC1BDF"/>
    <w:rsid w:val="00CC21EC"/>
    <w:rsid w:val="00CC482B"/>
    <w:rsid w:val="00CD105E"/>
    <w:rsid w:val="00CD22C6"/>
    <w:rsid w:val="00CD36B5"/>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DD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4B7"/>
    <w:rsid w:val="00D85705"/>
    <w:rsid w:val="00D91348"/>
    <w:rsid w:val="00D9566D"/>
    <w:rsid w:val="00D971A9"/>
    <w:rsid w:val="00DA0EF7"/>
    <w:rsid w:val="00DA2224"/>
    <w:rsid w:val="00DA41A3"/>
    <w:rsid w:val="00DA4B3F"/>
    <w:rsid w:val="00DA4EB6"/>
    <w:rsid w:val="00DA5F0C"/>
    <w:rsid w:val="00DB20EB"/>
    <w:rsid w:val="00DB25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1F4"/>
    <w:rsid w:val="00DF139C"/>
    <w:rsid w:val="00DF65EB"/>
    <w:rsid w:val="00DF7D53"/>
    <w:rsid w:val="00E02751"/>
    <w:rsid w:val="00E04DD8"/>
    <w:rsid w:val="00E12F22"/>
    <w:rsid w:val="00E165FC"/>
    <w:rsid w:val="00E168D7"/>
    <w:rsid w:val="00E23A47"/>
    <w:rsid w:val="00E23E0E"/>
    <w:rsid w:val="00E2482B"/>
    <w:rsid w:val="00E2592B"/>
    <w:rsid w:val="00E25D98"/>
    <w:rsid w:val="00E264F8"/>
    <w:rsid w:val="00E30C52"/>
    <w:rsid w:val="00E33666"/>
    <w:rsid w:val="00E35FD9"/>
    <w:rsid w:val="00E36DF5"/>
    <w:rsid w:val="00E3771A"/>
    <w:rsid w:val="00E40B45"/>
    <w:rsid w:val="00E41637"/>
    <w:rsid w:val="00E42896"/>
    <w:rsid w:val="00E43331"/>
    <w:rsid w:val="00E50C30"/>
    <w:rsid w:val="00E51410"/>
    <w:rsid w:val="00E515E7"/>
    <w:rsid w:val="00E51C03"/>
    <w:rsid w:val="00E5580D"/>
    <w:rsid w:val="00E56402"/>
    <w:rsid w:val="00E56CB5"/>
    <w:rsid w:val="00E61828"/>
    <w:rsid w:val="00E65E56"/>
    <w:rsid w:val="00E664D0"/>
    <w:rsid w:val="00E66F94"/>
    <w:rsid w:val="00E670E5"/>
    <w:rsid w:val="00E6767D"/>
    <w:rsid w:val="00E717C1"/>
    <w:rsid w:val="00E71E63"/>
    <w:rsid w:val="00E73153"/>
    <w:rsid w:val="00E7396D"/>
    <w:rsid w:val="00E76D4C"/>
    <w:rsid w:val="00E81786"/>
    <w:rsid w:val="00E85DE5"/>
    <w:rsid w:val="00E90EC0"/>
    <w:rsid w:val="00E91148"/>
    <w:rsid w:val="00E944C1"/>
    <w:rsid w:val="00E97D8B"/>
    <w:rsid w:val="00EA5878"/>
    <w:rsid w:val="00EA7F55"/>
    <w:rsid w:val="00EB1CE6"/>
    <w:rsid w:val="00EB1F19"/>
    <w:rsid w:val="00EB7375"/>
    <w:rsid w:val="00EC06EA"/>
    <w:rsid w:val="00EC2660"/>
    <w:rsid w:val="00EC3057"/>
    <w:rsid w:val="00EC3F70"/>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528"/>
    <w:rsid w:val="00F24B23"/>
    <w:rsid w:val="00F25473"/>
    <w:rsid w:val="00F25A3F"/>
    <w:rsid w:val="00F27353"/>
    <w:rsid w:val="00F31B7D"/>
    <w:rsid w:val="00F32A17"/>
    <w:rsid w:val="00F349CE"/>
    <w:rsid w:val="00F34BAA"/>
    <w:rsid w:val="00F35345"/>
    <w:rsid w:val="00F355CA"/>
    <w:rsid w:val="00F355FB"/>
    <w:rsid w:val="00F40C6B"/>
    <w:rsid w:val="00F41113"/>
    <w:rsid w:val="00F41F2F"/>
    <w:rsid w:val="00F44385"/>
    <w:rsid w:val="00F45C61"/>
    <w:rsid w:val="00F47323"/>
    <w:rsid w:val="00F51138"/>
    <w:rsid w:val="00F5306F"/>
    <w:rsid w:val="00F532A6"/>
    <w:rsid w:val="00F569D6"/>
    <w:rsid w:val="00F57FCC"/>
    <w:rsid w:val="00F61907"/>
    <w:rsid w:val="00F61AB2"/>
    <w:rsid w:val="00F65464"/>
    <w:rsid w:val="00F70E1C"/>
    <w:rsid w:val="00F70ED2"/>
    <w:rsid w:val="00F72FCE"/>
    <w:rsid w:val="00F734F9"/>
    <w:rsid w:val="00F73F90"/>
    <w:rsid w:val="00F74D13"/>
    <w:rsid w:val="00F80A24"/>
    <w:rsid w:val="00F80FBD"/>
    <w:rsid w:val="00F849FF"/>
    <w:rsid w:val="00F86F58"/>
    <w:rsid w:val="00F9293F"/>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AB9"/>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3BCEA"/>
  <w15:chartTrackingRefBased/>
  <w15:docId w15:val="{D42383A8-EE6B-4A04-BC16-C5A11C42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4B7"/>
    <w:rPr>
      <w:rFonts w:ascii="Calibri" w:hAnsi="Calibri" w:cs="Calibri"/>
    </w:rPr>
  </w:style>
  <w:style w:type="paragraph" w:styleId="Heading1">
    <w:name w:val="heading 1"/>
    <w:aliases w:val="Pocket"/>
    <w:basedOn w:val="Normal"/>
    <w:next w:val="Normal"/>
    <w:link w:val="Heading1Char"/>
    <w:qFormat/>
    <w:rsid w:val="00D844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4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44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D844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4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44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4B7"/>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D844B7"/>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D844B7"/>
    <w:rPr>
      <w:color w:val="auto"/>
      <w:u w:val="none"/>
    </w:rPr>
  </w:style>
  <w:style w:type="character" w:customStyle="1" w:styleId="Heading1Char">
    <w:name w:val="Heading 1 Char"/>
    <w:aliases w:val="Pocket Char"/>
    <w:basedOn w:val="DefaultParagraphFont"/>
    <w:link w:val="Heading1"/>
    <w:rsid w:val="00D844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4B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44B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844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44B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D844B7"/>
    <w:rPr>
      <w:b/>
      <w:sz w:val="22"/>
      <w:u w:val="single"/>
    </w:rPr>
  </w:style>
  <w:style w:type="character" w:styleId="Strong">
    <w:name w:val="Strong"/>
    <w:basedOn w:val="DefaultParagraphFont"/>
    <w:uiPriority w:val="22"/>
    <w:semiHidden/>
    <w:qFormat/>
    <w:rsid w:val="00D844B7"/>
    <w:rPr>
      <w:b/>
      <w:bCs/>
    </w:rPr>
  </w:style>
  <w:style w:type="character" w:styleId="BookTitle">
    <w:name w:val="Book Title"/>
    <w:basedOn w:val="DefaultParagraphFont"/>
    <w:uiPriority w:val="33"/>
    <w:semiHidden/>
    <w:qFormat/>
    <w:rsid w:val="00D844B7"/>
    <w:rPr>
      <w:b/>
      <w:bCs/>
      <w:i/>
      <w:iCs/>
      <w:spacing w:val="5"/>
    </w:rPr>
  </w:style>
  <w:style w:type="character" w:customStyle="1" w:styleId="Heading5Char">
    <w:name w:val="Heading 5 Char"/>
    <w:basedOn w:val="DefaultParagraphFont"/>
    <w:link w:val="Heading5"/>
    <w:uiPriority w:val="9"/>
    <w:semiHidden/>
    <w:rsid w:val="00D844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44B7"/>
  </w:style>
  <w:style w:type="paragraph" w:styleId="Header">
    <w:name w:val="header"/>
    <w:basedOn w:val="Normal"/>
    <w:link w:val="HeaderChar"/>
    <w:uiPriority w:val="99"/>
    <w:semiHidden/>
    <w:rsid w:val="00D844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4B7"/>
    <w:rPr>
      <w:rFonts w:ascii="Calibri" w:hAnsi="Calibri" w:cs="Calibri"/>
    </w:rPr>
  </w:style>
  <w:style w:type="paragraph" w:styleId="Footer">
    <w:name w:val="footer"/>
    <w:basedOn w:val="Normal"/>
    <w:link w:val="FooterChar"/>
    <w:uiPriority w:val="99"/>
    <w:semiHidden/>
    <w:rsid w:val="00D844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4B7"/>
    <w:rPr>
      <w:rFonts w:ascii="Calibri" w:hAnsi="Calibri" w:cs="Calibri"/>
    </w:rPr>
  </w:style>
  <w:style w:type="paragraph" w:styleId="BodyText">
    <w:name w:val="Body Text"/>
    <w:basedOn w:val="Normal"/>
    <w:link w:val="BodyTextChar"/>
    <w:uiPriority w:val="99"/>
    <w:semiHidden/>
    <w:unhideWhenUsed/>
    <w:rsid w:val="00D844B7"/>
    <w:pPr>
      <w:spacing w:after="120"/>
    </w:pPr>
  </w:style>
  <w:style w:type="character" w:customStyle="1" w:styleId="BodyTextChar">
    <w:name w:val="Body Text Char"/>
    <w:basedOn w:val="DefaultParagraphFont"/>
    <w:link w:val="BodyText"/>
    <w:uiPriority w:val="99"/>
    <w:semiHidden/>
    <w:rsid w:val="00D844B7"/>
    <w:rPr>
      <w:rFonts w:ascii="Calibri" w:hAnsi="Calibri" w:cs="Calibri"/>
    </w:rPr>
  </w:style>
  <w:style w:type="paragraph" w:styleId="NoSpacing">
    <w:name w:val="No Spacing"/>
    <w:link w:val="NoSpacingChar"/>
    <w:uiPriority w:val="99"/>
    <w:unhideWhenUsed/>
    <w:qFormat/>
    <w:rsid w:val="00D844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44B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D844B7"/>
    <w:rPr>
      <w:color w:val="0563C1" w:themeColor="hyperlink"/>
      <w:u w:val="single"/>
    </w:rPr>
  </w:style>
  <w:style w:type="character" w:styleId="UnresolvedMention">
    <w:name w:val="Unresolved Mention"/>
    <w:basedOn w:val="DefaultParagraphFont"/>
    <w:uiPriority w:val="99"/>
    <w:semiHidden/>
    <w:unhideWhenUsed/>
    <w:rsid w:val="00D844B7"/>
    <w:rPr>
      <w:color w:val="605E5C"/>
      <w:shd w:val="clear" w:color="auto" w:fill="E1DFDD"/>
    </w:rPr>
  </w:style>
  <w:style w:type="paragraph" w:styleId="ListParagraph">
    <w:name w:val="List Paragraph"/>
    <w:basedOn w:val="Normal"/>
    <w:uiPriority w:val="34"/>
    <w:unhideWhenUsed/>
    <w:qFormat/>
    <w:rsid w:val="001B40B6"/>
    <w:pPr>
      <w:ind w:left="720"/>
      <w:contextualSpacing/>
    </w:pPr>
  </w:style>
  <w:style w:type="paragraph" w:customStyle="1" w:styleId="textbold">
    <w:name w:val="text bold"/>
    <w:basedOn w:val="Normal"/>
    <w:link w:val="Emphasis"/>
    <w:uiPriority w:val="8"/>
    <w:qFormat/>
    <w:rsid w:val="005632C9"/>
    <w:pPr>
      <w:spacing w:after="0" w:line="240" w:lineRule="auto"/>
      <w:ind w:left="720"/>
      <w:jc w:val="both"/>
    </w:pPr>
    <w:rPr>
      <w:b/>
      <w:iCs/>
      <w:sz w:val="24"/>
      <w:u w:val="single"/>
    </w:rPr>
  </w:style>
  <w:style w:type="paragraph" w:customStyle="1" w:styleId="body-graf">
    <w:name w:val="body-graf"/>
    <w:basedOn w:val="Normal"/>
    <w:rsid w:val="00BF73A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F73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paragraphiyrea">
    <w:name w:val="paragraph_paragraph__iyrea"/>
    <w:basedOn w:val="Normal"/>
    <w:rsid w:val="00BF73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F473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DE51F4"/>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7844">
      <w:bodyDiv w:val="1"/>
      <w:marLeft w:val="0"/>
      <w:marRight w:val="0"/>
      <w:marTop w:val="0"/>
      <w:marBottom w:val="0"/>
      <w:divBdr>
        <w:top w:val="none" w:sz="0" w:space="0" w:color="auto"/>
        <w:left w:val="none" w:sz="0" w:space="0" w:color="auto"/>
        <w:bottom w:val="none" w:sz="0" w:space="0" w:color="auto"/>
        <w:right w:val="none" w:sz="0" w:space="0" w:color="auto"/>
      </w:divBdr>
    </w:div>
    <w:div w:id="15939615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81553663">
      <w:bodyDiv w:val="1"/>
      <w:marLeft w:val="0"/>
      <w:marRight w:val="0"/>
      <w:marTop w:val="0"/>
      <w:marBottom w:val="0"/>
      <w:divBdr>
        <w:top w:val="none" w:sz="0" w:space="0" w:color="auto"/>
        <w:left w:val="none" w:sz="0" w:space="0" w:color="auto"/>
        <w:bottom w:val="none" w:sz="0" w:space="0" w:color="auto"/>
        <w:right w:val="none" w:sz="0" w:space="0" w:color="auto"/>
      </w:divBdr>
    </w:div>
    <w:div w:id="1248030129">
      <w:bodyDiv w:val="1"/>
      <w:marLeft w:val="0"/>
      <w:marRight w:val="0"/>
      <w:marTop w:val="0"/>
      <w:marBottom w:val="0"/>
      <w:divBdr>
        <w:top w:val="none" w:sz="0" w:space="0" w:color="auto"/>
        <w:left w:val="none" w:sz="0" w:space="0" w:color="auto"/>
        <w:bottom w:val="none" w:sz="0" w:space="0" w:color="auto"/>
        <w:right w:val="none" w:sz="0" w:space="0" w:color="auto"/>
      </w:divBdr>
    </w:div>
    <w:div w:id="1424567744">
      <w:bodyDiv w:val="1"/>
      <w:marLeft w:val="0"/>
      <w:marRight w:val="0"/>
      <w:marTop w:val="0"/>
      <w:marBottom w:val="0"/>
      <w:divBdr>
        <w:top w:val="none" w:sz="0" w:space="0" w:color="auto"/>
        <w:left w:val="none" w:sz="0" w:space="0" w:color="auto"/>
        <w:bottom w:val="none" w:sz="0" w:space="0" w:color="auto"/>
        <w:right w:val="none" w:sz="0" w:space="0" w:color="auto"/>
      </w:divBdr>
    </w:div>
    <w:div w:id="1729499062">
      <w:bodyDiv w:val="1"/>
      <w:marLeft w:val="0"/>
      <w:marRight w:val="0"/>
      <w:marTop w:val="0"/>
      <w:marBottom w:val="0"/>
      <w:divBdr>
        <w:top w:val="none" w:sz="0" w:space="0" w:color="auto"/>
        <w:left w:val="none" w:sz="0" w:space="0" w:color="auto"/>
        <w:bottom w:val="none" w:sz="0" w:space="0" w:color="auto"/>
        <w:right w:val="none" w:sz="0" w:space="0" w:color="auto"/>
      </w:divBdr>
    </w:div>
    <w:div w:id="1930961892">
      <w:bodyDiv w:val="1"/>
      <w:marLeft w:val="0"/>
      <w:marRight w:val="0"/>
      <w:marTop w:val="0"/>
      <w:marBottom w:val="0"/>
      <w:divBdr>
        <w:top w:val="none" w:sz="0" w:space="0" w:color="auto"/>
        <w:left w:val="none" w:sz="0" w:space="0" w:color="auto"/>
        <w:bottom w:val="none" w:sz="0" w:space="0" w:color="auto"/>
        <w:right w:val="none" w:sz="0" w:space="0" w:color="auto"/>
      </w:divBdr>
    </w:div>
    <w:div w:id="196793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Pages>
  <Words>60182</Words>
  <Characters>343040</Characters>
  <Application>Microsoft Office Word</Application>
  <DocSecurity>0</DocSecurity>
  <Lines>2858</Lines>
  <Paragraphs>804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Katz, William</dc:creator>
  <cp:keywords>6.0.0</cp:keywords>
  <dc:description/>
  <cp:lastModifiedBy>Katz, William</cp:lastModifiedBy>
  <cp:revision>4</cp:revision>
  <dcterms:created xsi:type="dcterms:W3CDTF">2025-07-17T22:25:00Z</dcterms:created>
  <dcterms:modified xsi:type="dcterms:W3CDTF">2025-07-20T16:51:00Z</dcterms:modified>
</cp:coreProperties>
</file>