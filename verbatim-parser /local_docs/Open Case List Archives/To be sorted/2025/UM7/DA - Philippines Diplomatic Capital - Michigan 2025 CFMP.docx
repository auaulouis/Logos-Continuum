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5BB84" w14:textId="53F5058B" w:rsidR="00FC40B9" w:rsidRDefault="00FC40B9" w:rsidP="00042E87">
      <w:pPr>
        <w:pStyle w:val="Heading1"/>
      </w:pPr>
      <w:r>
        <w:t>Philippine Dip Cap</w:t>
      </w:r>
    </w:p>
    <w:p w14:paraId="70FA6267" w14:textId="14F9A3A5" w:rsidR="009012C3" w:rsidRDefault="009012C3" w:rsidP="009012C3">
      <w:pPr>
        <w:pStyle w:val="Heading2"/>
      </w:pPr>
      <w:r>
        <w:t>Notes</w:t>
      </w:r>
    </w:p>
    <w:p w14:paraId="01E5704A" w14:textId="38A2629C" w:rsidR="00277B02" w:rsidRDefault="00277B02" w:rsidP="00277B02">
      <w:r>
        <w:t xml:space="preserve">The story – China is encroaching on the SCS, and the Philippines is getting scared. US involvement is key because it’s a launching point to protect </w:t>
      </w:r>
      <w:r w:rsidR="009012C3">
        <w:t>Taiwan and</w:t>
      </w:r>
      <w:r>
        <w:t xml:space="preserve"> stop SCS conflicts before it goes nuclear. </w:t>
      </w:r>
      <w:r w:rsidR="005C464C">
        <w:t>Second version is that Philippine involvement spills up to a united ASEAN (Association of Southeast Asian Nations)</w:t>
      </w:r>
      <w:r w:rsidR="00010E76">
        <w:t xml:space="preserve">, which deters China. </w:t>
      </w:r>
      <w:r>
        <w:t xml:space="preserve">Most of the stuff can be </w:t>
      </w:r>
      <w:r w:rsidR="005C464C">
        <w:t xml:space="preserve">supplemented </w:t>
      </w:r>
      <w:r>
        <w:t xml:space="preserve">from the China Revisionism File and the </w:t>
      </w:r>
      <w:r w:rsidR="009012C3">
        <w:t>Iran Dip Cap file.</w:t>
      </w:r>
      <w:r w:rsidR="002367EF">
        <w:t xml:space="preserve"> The 1NC internal</w:t>
      </w:r>
      <w:r w:rsidR="00010E76">
        <w:t>s</w:t>
      </w:r>
      <w:r w:rsidR="002367EF">
        <w:t xml:space="preserve"> claims Taiwan and SCS impacts.</w:t>
      </w:r>
    </w:p>
    <w:p w14:paraId="70976631" w14:textId="2075794F" w:rsidR="00E44504" w:rsidRDefault="00E44504" w:rsidP="00277B02">
      <w:r>
        <w:t xml:space="preserve">Thank you to BFHR for releasing impact defense for me to </w:t>
      </w:r>
      <w:r w:rsidR="00AE3336">
        <w:t>show the cross-applications of to this DA, and thank you to B</w:t>
      </w:r>
      <w:r w:rsidR="008B3D95">
        <w:t>KRS for the Iran Dip Cap Cards.</w:t>
      </w:r>
    </w:p>
    <w:p w14:paraId="18188FD8" w14:textId="740208D4" w:rsidR="008B3D95" w:rsidRPr="00277B02" w:rsidRDefault="008B3D95" w:rsidP="008B3D95">
      <w:pPr>
        <w:pStyle w:val="ListParagraph"/>
        <w:numPr>
          <w:ilvl w:val="0"/>
          <w:numId w:val="16"/>
        </w:numPr>
      </w:pPr>
      <w:r>
        <w:t>Sean Mariano (Damien SM) ((This counts as my topic education))</w:t>
      </w:r>
    </w:p>
    <w:p w14:paraId="79A79231" w14:textId="3D9CBC33" w:rsidR="00FC40B9" w:rsidRPr="00FC40B9" w:rsidRDefault="00FC40B9" w:rsidP="00042E87">
      <w:pPr>
        <w:pStyle w:val="Heading2"/>
      </w:pPr>
      <w:r>
        <w:t>1NCs</w:t>
      </w:r>
    </w:p>
    <w:p w14:paraId="1BC78315" w14:textId="34AC0FD5" w:rsidR="00FC40B9" w:rsidRDefault="00FC40B9" w:rsidP="00FC40B9">
      <w:pPr>
        <w:pStyle w:val="Heading3"/>
      </w:pPr>
      <w:r>
        <w:t>ASEAN Version [Philippines and ASEAN]</w:t>
      </w:r>
    </w:p>
    <w:p w14:paraId="4FFC8515" w14:textId="4AC1B7F0" w:rsidR="00FC40B9" w:rsidRPr="005F6260" w:rsidRDefault="00A279D5" w:rsidP="00FC40B9">
      <w:pPr>
        <w:pStyle w:val="Heading4"/>
      </w:pPr>
      <w:r>
        <w:t>US-Philippine cooperation is guaranteed and leads to greater involvement with ASEAN nations</w:t>
      </w:r>
      <w:r w:rsidR="0041340A">
        <w:t xml:space="preserve">, but </w:t>
      </w:r>
      <w:r w:rsidR="0041340A" w:rsidRPr="0041340A">
        <w:rPr>
          <w:u w:val="single"/>
        </w:rPr>
        <w:t>cracks</w:t>
      </w:r>
      <w:r w:rsidR="0041340A">
        <w:t xml:space="preserve"> are showing. </w:t>
      </w:r>
    </w:p>
    <w:p w14:paraId="258A6945" w14:textId="77777777" w:rsidR="00FC40B9" w:rsidRDefault="00FC40B9" w:rsidP="00FC40B9">
      <w:r w:rsidRPr="005F6260">
        <w:t xml:space="preserve">Julio S. </w:t>
      </w:r>
      <w:r w:rsidRPr="005F6260">
        <w:rPr>
          <w:rStyle w:val="Style13ptBold"/>
        </w:rPr>
        <w:t xml:space="preserve">Amador </w:t>
      </w:r>
      <w:r w:rsidRPr="005F6260">
        <w:t>I</w:t>
      </w:r>
      <w:r>
        <w:t>II</w:t>
      </w:r>
      <w:r w:rsidRPr="005F6260">
        <w:t>, 3-3-20</w:t>
      </w:r>
      <w:r w:rsidRPr="005F6260">
        <w:rPr>
          <w:rStyle w:val="Style13ptBold"/>
        </w:rPr>
        <w:t>25</w:t>
      </w:r>
      <w:r w:rsidRPr="005F6260">
        <w:t xml:space="preserve">, </w:t>
      </w:r>
      <w:r>
        <w:t>[</w:t>
      </w:r>
      <w:r w:rsidRPr="00B06E34">
        <w:t>Julio S. Amador III is a Manila-based geopolitical analyst and a former fellow at the East-West Center in Washington, D.C.</w:t>
      </w:r>
      <w:r>
        <w:t xml:space="preserve"> </w:t>
      </w:r>
      <w:r w:rsidRPr="005F6260">
        <w:t xml:space="preserve">"The U.S.-Philippine Alliance in 2025", Asia Maritime Transparency Initiative, </w:t>
      </w:r>
      <w:hyperlink r:id="rId5" w:history="1">
        <w:r w:rsidRPr="00EC02C6">
          <w:rPr>
            <w:rStyle w:val="Hyperlink"/>
          </w:rPr>
          <w:t>https://amti.csis.org/the-u-s-philippine-alliance-in-2025/</w:t>
        </w:r>
      </w:hyperlink>
      <w:r>
        <w:t>, accessed 7/19/25, S.A.M.]</w:t>
      </w:r>
    </w:p>
    <w:p w14:paraId="49F55275" w14:textId="77777777" w:rsidR="00FC40B9" w:rsidRDefault="00FC40B9" w:rsidP="00FC40B9">
      <w:pPr>
        <w:rPr>
          <w:rStyle w:val="Emphasis"/>
        </w:rPr>
      </w:pPr>
      <w:r w:rsidRPr="00734A32">
        <w:rPr>
          <w:rStyle w:val="StyleUnderline"/>
          <w:highlight w:val="cyan"/>
        </w:rPr>
        <w:t>The Philippines and the U</w:t>
      </w:r>
      <w:r w:rsidRPr="00B06E34">
        <w:rPr>
          <w:rStyle w:val="StyleUnderline"/>
        </w:rPr>
        <w:t xml:space="preserve">nited </w:t>
      </w:r>
      <w:r w:rsidRPr="00734A32">
        <w:rPr>
          <w:rStyle w:val="StyleUnderline"/>
          <w:highlight w:val="cyan"/>
        </w:rPr>
        <w:t>S</w:t>
      </w:r>
      <w:r w:rsidRPr="00B06E34">
        <w:rPr>
          <w:rStyle w:val="StyleUnderline"/>
        </w:rPr>
        <w:t xml:space="preserve">tates </w:t>
      </w:r>
      <w:r w:rsidRPr="00734A32">
        <w:rPr>
          <w:rStyle w:val="StyleUnderline"/>
          <w:highlight w:val="cyan"/>
        </w:rPr>
        <w:t>need to think about deterrence</w:t>
      </w:r>
      <w:r w:rsidRPr="00F13281">
        <w:rPr>
          <w:sz w:val="16"/>
        </w:rPr>
        <w:t xml:space="preserve"> – as an Alliance – </w:t>
      </w:r>
      <w:r w:rsidRPr="00734A32">
        <w:rPr>
          <w:rStyle w:val="StyleUnderline"/>
          <w:highlight w:val="cyan"/>
        </w:rPr>
        <w:t>as</w:t>
      </w:r>
      <w:r w:rsidRPr="00B06E34">
        <w:rPr>
          <w:rStyle w:val="StyleUnderline"/>
        </w:rPr>
        <w:t xml:space="preserve"> </w:t>
      </w:r>
      <w:r w:rsidRPr="00F13281">
        <w:rPr>
          <w:sz w:val="16"/>
        </w:rPr>
        <w:t xml:space="preserve">President Donald </w:t>
      </w:r>
      <w:r w:rsidRPr="00734A32">
        <w:rPr>
          <w:rStyle w:val="StyleUnderline"/>
          <w:highlight w:val="cyan"/>
        </w:rPr>
        <w:t>Trump</w:t>
      </w:r>
      <w:r w:rsidRPr="00B06E34">
        <w:rPr>
          <w:rStyle w:val="StyleUnderline"/>
        </w:rPr>
        <w:t xml:space="preserve">’s government </w:t>
      </w:r>
      <w:r w:rsidRPr="00734A32">
        <w:rPr>
          <w:rStyle w:val="StyleUnderline"/>
          <w:highlight w:val="cyan"/>
        </w:rPr>
        <w:t>lays out its future Indo-Pac</w:t>
      </w:r>
      <w:r w:rsidRPr="00B06E34">
        <w:rPr>
          <w:rStyle w:val="StyleUnderline"/>
        </w:rPr>
        <w:t xml:space="preserve">ific </w:t>
      </w:r>
      <w:r w:rsidRPr="00734A32">
        <w:rPr>
          <w:rStyle w:val="StyleUnderline"/>
          <w:highlight w:val="cyan"/>
        </w:rPr>
        <w:t>Strat</w:t>
      </w:r>
      <w:r w:rsidRPr="00B06E34">
        <w:rPr>
          <w:rStyle w:val="StyleUnderline"/>
        </w:rPr>
        <w:t>egy.</w:t>
      </w:r>
      <w:r w:rsidRPr="00F13281">
        <w:rPr>
          <w:sz w:val="16"/>
        </w:rPr>
        <w:t xml:space="preserve"> The Philippines is likely to be in solidarity with how the second Trump administration will approach China. </w:t>
      </w:r>
      <w:r w:rsidRPr="00B06E34">
        <w:rPr>
          <w:rStyle w:val="StyleUnderline"/>
        </w:rPr>
        <w:t>The Philippines also has room to be more proactive and bolder in its own engagement</w:t>
      </w:r>
      <w:r w:rsidRPr="00F13281">
        <w:rPr>
          <w:sz w:val="16"/>
        </w:rPr>
        <w:t xml:space="preserve"> with China. This has already manifested in the domestic domain as Filipinos are starting to grasp the depth of malign foreign influence and interference operations, many of which point to covert operations by suspected Chinese operatives as well as Philippine offshore gaming operators run by Chinese and Southeast Asian nationals that have been the subject of government crackdown. </w:t>
      </w:r>
      <w:r w:rsidRPr="00734A32">
        <w:rPr>
          <w:rStyle w:val="StyleUnderline"/>
          <w:highlight w:val="cyan"/>
        </w:rPr>
        <w:t>Despite</w:t>
      </w:r>
      <w:r w:rsidRPr="00B03F3E">
        <w:rPr>
          <w:rStyle w:val="StyleUnderline"/>
        </w:rPr>
        <w:t xml:space="preserve"> </w:t>
      </w:r>
      <w:r w:rsidRPr="00F13281">
        <w:rPr>
          <w:sz w:val="16"/>
        </w:rPr>
        <w:t xml:space="preserve">these </w:t>
      </w:r>
      <w:r w:rsidRPr="00734A32">
        <w:rPr>
          <w:rStyle w:val="Emphasis"/>
          <w:highlight w:val="cyan"/>
        </w:rPr>
        <w:t>contentious issues</w:t>
      </w:r>
      <w:r w:rsidRPr="00B03F3E">
        <w:rPr>
          <w:rStyle w:val="Emphasis"/>
        </w:rPr>
        <w:t xml:space="preserve">, the </w:t>
      </w:r>
      <w:r w:rsidRPr="00734A32">
        <w:rPr>
          <w:rStyle w:val="Emphasis"/>
          <w:highlight w:val="cyan"/>
        </w:rPr>
        <w:t xml:space="preserve">Philippines continues to </w:t>
      </w:r>
      <w:hyperlink r:id="rId6" w:history="1">
        <w:r w:rsidRPr="00734A32">
          <w:rPr>
            <w:rStyle w:val="Emphasis"/>
            <w:highlight w:val="cyan"/>
          </w:rPr>
          <w:t>engage</w:t>
        </w:r>
      </w:hyperlink>
      <w:r w:rsidRPr="00734A32">
        <w:rPr>
          <w:rStyle w:val="Emphasis"/>
          <w:highlight w:val="cyan"/>
        </w:rPr>
        <w:t xml:space="preserve"> with China</w:t>
      </w:r>
      <w:r w:rsidRPr="00B03F3E">
        <w:rPr>
          <w:rStyle w:val="Emphasis"/>
        </w:rPr>
        <w:t xml:space="preserve"> diplomatically, </w:t>
      </w:r>
      <w:r w:rsidRPr="00734A32">
        <w:rPr>
          <w:rStyle w:val="Emphasis"/>
          <w:highlight w:val="cyan"/>
        </w:rPr>
        <w:t>evidenced by both sides’ use of</w:t>
      </w:r>
      <w:r w:rsidRPr="00B03F3E">
        <w:rPr>
          <w:rStyle w:val="Emphasis"/>
        </w:rPr>
        <w:t xml:space="preserve"> the </w:t>
      </w:r>
      <w:hyperlink r:id="rId7" w:history="1">
        <w:r w:rsidRPr="00B03F3E">
          <w:rPr>
            <w:rStyle w:val="Emphasis"/>
          </w:rPr>
          <w:t>Bilateral Consultative Mechanism</w:t>
        </w:r>
      </w:hyperlink>
      <w:r w:rsidRPr="00B03F3E">
        <w:rPr>
          <w:rStyle w:val="Emphasis"/>
        </w:rPr>
        <w:t xml:space="preserve"> </w:t>
      </w:r>
      <w:r w:rsidRPr="00734A32">
        <w:rPr>
          <w:rStyle w:val="Emphasis"/>
          <w:highlight w:val="cyan"/>
        </w:rPr>
        <w:t>platform amid territorial incursions.</w:t>
      </w:r>
      <w:r w:rsidRPr="00F13281">
        <w:rPr>
          <w:sz w:val="16"/>
        </w:rPr>
        <w:t xml:space="preserve"> With the return of a second Trump administration to the helm, and the assurances made thus far by Secretary of State Marco Rubio, the Philippines is cognizant of the call to be more proactive. Indeed, the </w:t>
      </w:r>
      <w:r w:rsidRPr="00734A32">
        <w:rPr>
          <w:rStyle w:val="StyleUnderline"/>
          <w:highlight w:val="cyan"/>
        </w:rPr>
        <w:t>transactionalism of the Trump administration’s foreign policy</w:t>
      </w:r>
      <w:r w:rsidRPr="00B03F3E">
        <w:rPr>
          <w:rStyle w:val="StyleUnderline"/>
        </w:rPr>
        <w:t xml:space="preserve">, a major </w:t>
      </w:r>
      <w:r w:rsidRPr="00734A32">
        <w:rPr>
          <w:rStyle w:val="StyleUnderline"/>
          <w:highlight w:val="cyan"/>
        </w:rPr>
        <w:t>recurring theme</w:t>
      </w:r>
      <w:r w:rsidRPr="00B03F3E">
        <w:rPr>
          <w:rStyle w:val="StyleUnderline"/>
        </w:rPr>
        <w:t xml:space="preserve"> in recent weeks, prompts an </w:t>
      </w:r>
      <w:r w:rsidRPr="00734A32">
        <w:rPr>
          <w:rStyle w:val="StyleUnderline"/>
          <w:highlight w:val="cyan"/>
        </w:rPr>
        <w:t>increase in the Philippines’ fo</w:t>
      </w:r>
      <w:r w:rsidRPr="00B03F3E">
        <w:rPr>
          <w:rStyle w:val="StyleUnderline"/>
        </w:rPr>
        <w:t xml:space="preserve">reign </w:t>
      </w:r>
      <w:r w:rsidRPr="00734A32">
        <w:rPr>
          <w:rStyle w:val="StyleUnderline"/>
          <w:highlight w:val="cyan"/>
        </w:rPr>
        <w:t>po</w:t>
      </w:r>
      <w:r w:rsidRPr="00B03F3E">
        <w:rPr>
          <w:rStyle w:val="StyleUnderline"/>
        </w:rPr>
        <w:t xml:space="preserve">licy </w:t>
      </w:r>
      <w:r w:rsidRPr="00734A32">
        <w:rPr>
          <w:rStyle w:val="StyleUnderline"/>
          <w:highlight w:val="cyan"/>
        </w:rPr>
        <w:t>tempo</w:t>
      </w:r>
      <w:r w:rsidRPr="00734A32">
        <w:rPr>
          <w:rStyle w:val="StyleUnderline"/>
        </w:rPr>
        <w:t xml:space="preserve"> a</w:t>
      </w:r>
      <w:r w:rsidRPr="00B03F3E">
        <w:rPr>
          <w:rStyle w:val="StyleUnderline"/>
        </w:rPr>
        <w:t xml:space="preserve">nd </w:t>
      </w:r>
      <w:r w:rsidRPr="00734A32">
        <w:rPr>
          <w:rStyle w:val="StyleUnderline"/>
          <w:highlight w:val="cyan"/>
        </w:rPr>
        <w:t>necessitates leadership</w:t>
      </w:r>
      <w:r w:rsidRPr="00B03F3E">
        <w:rPr>
          <w:rStyle w:val="StyleUnderline"/>
        </w:rPr>
        <w:t xml:space="preserve"> to answer the question on what it can bring to the table</w:t>
      </w:r>
      <w:r w:rsidRPr="00F13281">
        <w:rPr>
          <w:sz w:val="16"/>
        </w:rPr>
        <w:t xml:space="preserve">. More concretely, </w:t>
      </w:r>
      <w:r w:rsidRPr="00B03F3E">
        <w:rPr>
          <w:rStyle w:val="StyleUnderline"/>
        </w:rPr>
        <w:t xml:space="preserve">the </w:t>
      </w:r>
      <w:r w:rsidRPr="00734A32">
        <w:rPr>
          <w:rStyle w:val="StyleUnderline"/>
          <w:highlight w:val="cyan"/>
        </w:rPr>
        <w:t>Philippines offers</w:t>
      </w:r>
      <w:r w:rsidRPr="00B03F3E">
        <w:rPr>
          <w:rStyle w:val="StyleUnderline"/>
        </w:rPr>
        <w:t xml:space="preserve"> </w:t>
      </w:r>
      <w:r w:rsidRPr="00734A32">
        <w:rPr>
          <w:rStyle w:val="StyleUnderline"/>
          <w:highlight w:val="cyan"/>
        </w:rPr>
        <w:t>access and credibility</w:t>
      </w:r>
      <w:r w:rsidRPr="00F13281">
        <w:rPr>
          <w:sz w:val="16"/>
        </w:rPr>
        <w:t xml:space="preserve">. First, the </w:t>
      </w:r>
      <w:r w:rsidRPr="00734A32">
        <w:rPr>
          <w:rStyle w:val="StyleUnderline"/>
          <w:highlight w:val="cyan"/>
        </w:rPr>
        <w:t>U</w:t>
      </w:r>
      <w:r w:rsidRPr="00F13281">
        <w:rPr>
          <w:sz w:val="16"/>
        </w:rPr>
        <w:t xml:space="preserve">nited </w:t>
      </w:r>
      <w:r w:rsidRPr="00734A32">
        <w:rPr>
          <w:rStyle w:val="StyleUnderline"/>
          <w:highlight w:val="cyan"/>
        </w:rPr>
        <w:t>S</w:t>
      </w:r>
      <w:r w:rsidRPr="00F13281">
        <w:rPr>
          <w:sz w:val="16"/>
        </w:rPr>
        <w:t xml:space="preserve">tates now </w:t>
      </w:r>
      <w:r w:rsidRPr="00734A32">
        <w:rPr>
          <w:rStyle w:val="StyleUnderline"/>
          <w:highlight w:val="cyan"/>
        </w:rPr>
        <w:t>has</w:t>
      </w:r>
      <w:r w:rsidRPr="00734A32">
        <w:rPr>
          <w:rStyle w:val="StyleUnderline"/>
        </w:rPr>
        <w:t xml:space="preserve"> </w:t>
      </w:r>
      <w:r w:rsidRPr="00B03F3E">
        <w:rPr>
          <w:rStyle w:val="StyleUnderline"/>
        </w:rPr>
        <w:t xml:space="preserve">unprecedented </w:t>
      </w:r>
      <w:r w:rsidRPr="00734A32">
        <w:rPr>
          <w:rStyle w:val="StyleUnderline"/>
          <w:highlight w:val="cyan"/>
        </w:rPr>
        <w:t>access</w:t>
      </w:r>
      <w:r w:rsidRPr="00B03F3E">
        <w:rPr>
          <w:rStyle w:val="StyleUnderline"/>
        </w:rPr>
        <w:t xml:space="preserve"> in the region, more than it did than the Bases Agreement </w:t>
      </w:r>
      <w:r w:rsidRPr="00F13281">
        <w:rPr>
          <w:sz w:val="16"/>
        </w:rPr>
        <w:t xml:space="preserve">years (1947-1991). There are </w:t>
      </w:r>
      <w:hyperlink r:id="rId8" w:history="1">
        <w:r w:rsidRPr="009E55B2">
          <w:rPr>
            <w:rStyle w:val="Emphasis"/>
            <w:highlight w:val="cyan"/>
          </w:rPr>
          <w:t>more EDCA sites</w:t>
        </w:r>
      </w:hyperlink>
      <w:r w:rsidRPr="009E55B2">
        <w:rPr>
          <w:rStyle w:val="Emphasis"/>
          <w:highlight w:val="cyan"/>
        </w:rPr>
        <w:t xml:space="preserve"> </w:t>
      </w:r>
      <w:r w:rsidRPr="009E55B2">
        <w:rPr>
          <w:rStyle w:val="Emphasis"/>
        </w:rPr>
        <w:t>than</w:t>
      </w:r>
      <w:r w:rsidRPr="00B03F3E">
        <w:rPr>
          <w:rStyle w:val="Emphasis"/>
        </w:rPr>
        <w:t xml:space="preserve"> former U.S. military bases</w:t>
      </w:r>
      <w:r w:rsidRPr="00F13281">
        <w:rPr>
          <w:sz w:val="16"/>
        </w:rPr>
        <w:t xml:space="preserve">. The United States will thus have </w:t>
      </w:r>
      <w:r w:rsidRPr="00B03F3E">
        <w:rPr>
          <w:rStyle w:val="StyleUnderline"/>
        </w:rPr>
        <w:t>mechanisms allowing it to access theaters in both Northeast and Southeast Asia thanks to the Philippines</w:t>
      </w:r>
      <w:r w:rsidRPr="00F13281">
        <w:rPr>
          <w:sz w:val="16"/>
        </w:rPr>
        <w:t xml:space="preserve">. Second, the </w:t>
      </w:r>
      <w:r w:rsidRPr="009E55B2">
        <w:rPr>
          <w:rStyle w:val="StyleUnderline"/>
          <w:highlight w:val="cyan"/>
        </w:rPr>
        <w:t>Philippines stands as a significant part of the first island chain</w:t>
      </w:r>
      <w:r w:rsidRPr="00B03F3E">
        <w:rPr>
          <w:rStyle w:val="StyleUnderline"/>
        </w:rPr>
        <w:t xml:space="preserve"> that is on the frontlines of Chinese coercion</w:t>
      </w:r>
      <w:r w:rsidRPr="00F13281">
        <w:rPr>
          <w:sz w:val="16"/>
        </w:rPr>
        <w:t xml:space="preserve">. The significant </w:t>
      </w:r>
      <w:r w:rsidRPr="00B03F3E">
        <w:rPr>
          <w:rStyle w:val="StyleUnderline"/>
        </w:rPr>
        <w:t>access</w:t>
      </w:r>
      <w:r w:rsidRPr="00F13281">
        <w:rPr>
          <w:sz w:val="16"/>
        </w:rPr>
        <w:t xml:space="preserve"> the United States has gained from the Philippines can be seen as </w:t>
      </w:r>
      <w:r w:rsidRPr="00B03F3E">
        <w:rPr>
          <w:rStyle w:val="StyleUnderline"/>
        </w:rPr>
        <w:t>equal to</w:t>
      </w:r>
      <w:r w:rsidRPr="00F13281">
        <w:rPr>
          <w:sz w:val="16"/>
        </w:rPr>
        <w:t xml:space="preserve"> what the United States </w:t>
      </w:r>
      <w:hyperlink r:id="rId9" w:history="1">
        <w:r w:rsidRPr="00B06E34">
          <w:rPr>
            <w:rStyle w:val="Hyperlink"/>
          </w:rPr>
          <w:t>demands</w:t>
        </w:r>
      </w:hyperlink>
      <w:r w:rsidRPr="00F13281">
        <w:rPr>
          <w:sz w:val="16"/>
        </w:rPr>
        <w:t xml:space="preserve"> of </w:t>
      </w:r>
      <w:r w:rsidRPr="00B03F3E">
        <w:rPr>
          <w:rStyle w:val="StyleUnderline"/>
        </w:rPr>
        <w:t>European members of NATO</w:t>
      </w:r>
      <w:r w:rsidRPr="00F13281">
        <w:rPr>
          <w:sz w:val="16"/>
        </w:rPr>
        <w:t xml:space="preserve">. Once the bases are fully operational, the Philippines and the United States will be on almost equal terms with regard to alliance commitments and both sides stand to benefit from this. </w:t>
      </w:r>
      <w:r w:rsidRPr="009E55B2">
        <w:rPr>
          <w:rStyle w:val="Emphasis"/>
          <w:highlight w:val="cyan"/>
        </w:rPr>
        <w:t>The United States’ association with the Philippines affords it cred</w:t>
      </w:r>
      <w:r w:rsidRPr="00B03F3E">
        <w:rPr>
          <w:rStyle w:val="Emphasis"/>
        </w:rPr>
        <w:t xml:space="preserve">ibility, </w:t>
      </w:r>
      <w:r w:rsidRPr="009E55B2">
        <w:rPr>
          <w:rStyle w:val="Emphasis"/>
          <w:highlight w:val="cyan"/>
        </w:rPr>
        <w:t>allowing Washington to build-up dip</w:t>
      </w:r>
      <w:r w:rsidRPr="00B03F3E">
        <w:rPr>
          <w:rStyle w:val="Emphasis"/>
        </w:rPr>
        <w:t xml:space="preserve">lomatic </w:t>
      </w:r>
      <w:r w:rsidRPr="009E55B2">
        <w:rPr>
          <w:rStyle w:val="Emphasis"/>
          <w:highlight w:val="cyan"/>
        </w:rPr>
        <w:t>cap</w:t>
      </w:r>
      <w:r w:rsidRPr="00B03F3E">
        <w:rPr>
          <w:rStyle w:val="Emphasis"/>
        </w:rPr>
        <w:t xml:space="preserve">ital </w:t>
      </w:r>
      <w:r w:rsidRPr="009E55B2">
        <w:rPr>
          <w:rStyle w:val="Emphasis"/>
          <w:highlight w:val="cyan"/>
        </w:rPr>
        <w:t>across ASEAN and, in the long term, assures it position of being on “the right side of history</w:t>
      </w:r>
      <w:r w:rsidRPr="00B03F3E">
        <w:rPr>
          <w:rStyle w:val="Emphasis"/>
        </w:rPr>
        <w:t>”</w:t>
      </w:r>
      <w:r w:rsidRPr="00F13281">
        <w:rPr>
          <w:sz w:val="16"/>
        </w:rPr>
        <w:t xml:space="preserve">. </w:t>
      </w:r>
      <w:r w:rsidRPr="00B03F3E">
        <w:rPr>
          <w:rStyle w:val="StyleUnderline"/>
        </w:rPr>
        <w:t>Abiding, supporting, and at times supplementing the Philippines’ momentum means that the United States has significant influence in shaping regional perceptions about great power competition.</w:t>
      </w:r>
      <w:r w:rsidRPr="00F13281">
        <w:rPr>
          <w:sz w:val="16"/>
        </w:rPr>
        <w:t xml:space="preserve"> </w:t>
      </w:r>
      <w:r w:rsidRPr="00B03F3E">
        <w:rPr>
          <w:rStyle w:val="StyleUnderline"/>
        </w:rPr>
        <w:t xml:space="preserve">Washington is vulnerable to China </w:t>
      </w:r>
      <w:hyperlink r:id="rId10" w:history="1">
        <w:r w:rsidRPr="00B03F3E">
          <w:rPr>
            <w:rStyle w:val="StyleUnderline"/>
          </w:rPr>
          <w:t>accusations</w:t>
        </w:r>
      </w:hyperlink>
      <w:r w:rsidRPr="00B03F3E">
        <w:rPr>
          <w:rStyle w:val="StyleUnderline"/>
        </w:rPr>
        <w:t xml:space="preserve"> of unilateralism</w:t>
      </w:r>
      <w:r w:rsidRPr="00F13281">
        <w:rPr>
          <w:sz w:val="16"/>
        </w:rPr>
        <w:t xml:space="preserve"> in the region, and </w:t>
      </w:r>
      <w:r w:rsidRPr="00F37D32">
        <w:rPr>
          <w:rStyle w:val="StyleUnderline"/>
        </w:rPr>
        <w:t>attempts to downplay</w:t>
      </w:r>
      <w:r w:rsidRPr="00F13281">
        <w:rPr>
          <w:sz w:val="16"/>
        </w:rPr>
        <w:t xml:space="preserve"> such views are liable to only </w:t>
      </w:r>
      <w:r w:rsidRPr="00F37D32">
        <w:rPr>
          <w:rStyle w:val="StyleUnderline"/>
        </w:rPr>
        <w:t>accelerate their adoption by ASEAN</w:t>
      </w:r>
      <w:r w:rsidRPr="00F13281">
        <w:rPr>
          <w:sz w:val="16"/>
        </w:rPr>
        <w:t xml:space="preserve">. Instead, </w:t>
      </w:r>
      <w:r w:rsidRPr="00F37D32">
        <w:rPr>
          <w:rStyle w:val="Emphasis"/>
        </w:rPr>
        <w:t xml:space="preserve">the </w:t>
      </w:r>
      <w:r w:rsidRPr="006C41C5">
        <w:rPr>
          <w:rStyle w:val="Emphasis"/>
          <w:highlight w:val="cyan"/>
        </w:rPr>
        <w:t>U</w:t>
      </w:r>
      <w:r w:rsidRPr="00F37D32">
        <w:rPr>
          <w:rStyle w:val="Emphasis"/>
        </w:rPr>
        <w:t xml:space="preserve">nited </w:t>
      </w:r>
      <w:r w:rsidRPr="006C41C5">
        <w:rPr>
          <w:rStyle w:val="Emphasis"/>
          <w:highlight w:val="cyan"/>
        </w:rPr>
        <w:t>S</w:t>
      </w:r>
      <w:r w:rsidRPr="00F37D32">
        <w:rPr>
          <w:rStyle w:val="Emphasis"/>
        </w:rPr>
        <w:t xml:space="preserve">tates can </w:t>
      </w:r>
      <w:r w:rsidRPr="006C41C5">
        <w:rPr>
          <w:rStyle w:val="Emphasis"/>
          <w:highlight w:val="cyan"/>
        </w:rPr>
        <w:t>dispel those concerns</w:t>
      </w:r>
      <w:r w:rsidRPr="00F37D32">
        <w:rPr>
          <w:rStyle w:val="Emphasis"/>
        </w:rPr>
        <w:t xml:space="preserve"> by </w:t>
      </w:r>
      <w:r w:rsidRPr="0005516F">
        <w:rPr>
          <w:rStyle w:val="Emphasis"/>
          <w:highlight w:val="cyan"/>
        </w:rPr>
        <w:t>taking action in concert with the Philippines</w:t>
      </w:r>
      <w:r w:rsidRPr="00F37D32">
        <w:rPr>
          <w:rStyle w:val="Emphasis"/>
        </w:rPr>
        <w:t xml:space="preserve">, which </w:t>
      </w:r>
      <w:r w:rsidRPr="0005516F">
        <w:rPr>
          <w:rStyle w:val="Emphasis"/>
          <w:highlight w:val="cyan"/>
        </w:rPr>
        <w:t>builds U.S. credibility</w:t>
      </w:r>
      <w:r w:rsidRPr="00F37D32">
        <w:rPr>
          <w:rStyle w:val="Emphasis"/>
        </w:rPr>
        <w:t xml:space="preserve"> as an external partner and guarantor of regional stability </w:t>
      </w:r>
      <w:r w:rsidRPr="0005516F">
        <w:rPr>
          <w:rStyle w:val="Emphasis"/>
        </w:rPr>
        <w:t>and</w:t>
      </w:r>
      <w:r w:rsidRPr="0005516F">
        <w:rPr>
          <w:rStyle w:val="Emphasis"/>
          <w:highlight w:val="cyan"/>
        </w:rPr>
        <w:t xml:space="preserve"> protects</w:t>
      </w:r>
      <w:r w:rsidRPr="00F37D32">
        <w:rPr>
          <w:rStyle w:val="Emphasis"/>
        </w:rPr>
        <w:t xml:space="preserve"> the rule of </w:t>
      </w:r>
      <w:r w:rsidRPr="0005516F">
        <w:rPr>
          <w:rStyle w:val="Emphasis"/>
          <w:highlight w:val="cyan"/>
        </w:rPr>
        <w:t>i</w:t>
      </w:r>
      <w:r w:rsidRPr="00F37D32">
        <w:rPr>
          <w:rStyle w:val="Emphasis"/>
        </w:rPr>
        <w:t xml:space="preserve">nternational </w:t>
      </w:r>
      <w:r w:rsidRPr="0005516F">
        <w:rPr>
          <w:rStyle w:val="Emphasis"/>
          <w:highlight w:val="cyan"/>
        </w:rPr>
        <w:t>law</w:t>
      </w:r>
      <w:r w:rsidRPr="00716906">
        <w:rPr>
          <w:rStyle w:val="Emphasis"/>
          <w:highlight w:val="cyan"/>
        </w:rPr>
        <w:t>.</w:t>
      </w:r>
      <w:r w:rsidRPr="00716906">
        <w:rPr>
          <w:sz w:val="16"/>
          <w:highlight w:val="cyan"/>
        </w:rPr>
        <w:t xml:space="preserve"> </w:t>
      </w:r>
      <w:hyperlink r:id="rId11" w:history="1">
        <w:r w:rsidRPr="00716906">
          <w:rPr>
            <w:rStyle w:val="StyleUnderline"/>
            <w:highlight w:val="cyan"/>
          </w:rPr>
          <w:t>Deterrence</w:t>
        </w:r>
      </w:hyperlink>
      <w:r w:rsidRPr="00716906">
        <w:rPr>
          <w:rStyle w:val="StyleUnderline"/>
          <w:highlight w:val="cyan"/>
        </w:rPr>
        <w:t xml:space="preserve"> should be the starting point</w:t>
      </w:r>
      <w:r w:rsidRPr="00F37D32">
        <w:rPr>
          <w:rStyle w:val="StyleUnderline"/>
        </w:rPr>
        <w:t xml:space="preserve"> of alliance activities in 2025, as </w:t>
      </w:r>
      <w:r w:rsidRPr="00716906">
        <w:rPr>
          <w:rStyle w:val="StyleUnderline"/>
        </w:rPr>
        <w:t>preventing conflict</w:t>
      </w:r>
      <w:r w:rsidRPr="00F37D32">
        <w:rPr>
          <w:rStyle w:val="StyleUnderline"/>
        </w:rPr>
        <w:t xml:space="preserve"> with China should be on top of the minds of alliance managers</w:t>
      </w:r>
      <w:r w:rsidRPr="00F13281">
        <w:rPr>
          <w:sz w:val="16"/>
        </w:rPr>
        <w:t xml:space="preserve">. </w:t>
      </w:r>
      <w:r w:rsidRPr="00716906">
        <w:rPr>
          <w:rStyle w:val="StyleUnderline"/>
          <w:highlight w:val="cyan"/>
        </w:rPr>
        <w:t>China will</w:t>
      </w:r>
      <w:r w:rsidRPr="00F37D32">
        <w:rPr>
          <w:rStyle w:val="StyleUnderline"/>
        </w:rPr>
        <w:t>,</w:t>
      </w:r>
      <w:r w:rsidRPr="00F13281">
        <w:rPr>
          <w:sz w:val="16"/>
        </w:rPr>
        <w:t xml:space="preserve"> as any rising power would, </w:t>
      </w:r>
      <w:r w:rsidRPr="00716906">
        <w:rPr>
          <w:rStyle w:val="StyleUnderline"/>
          <w:highlight w:val="cyan"/>
        </w:rPr>
        <w:t>seek to supplant the U</w:t>
      </w:r>
      <w:r w:rsidRPr="00F37D32">
        <w:rPr>
          <w:rStyle w:val="StyleUnderline"/>
        </w:rPr>
        <w:t xml:space="preserve">nited </w:t>
      </w:r>
      <w:r w:rsidRPr="00716906">
        <w:rPr>
          <w:rStyle w:val="StyleUnderline"/>
          <w:highlight w:val="cyan"/>
        </w:rPr>
        <w:t>S</w:t>
      </w:r>
      <w:r w:rsidRPr="00F37D32">
        <w:rPr>
          <w:rStyle w:val="StyleUnderline"/>
        </w:rPr>
        <w:t xml:space="preserve">tates as the </w:t>
      </w:r>
      <w:r w:rsidRPr="00716906">
        <w:rPr>
          <w:rStyle w:val="StyleUnderline"/>
          <w:highlight w:val="cyan"/>
        </w:rPr>
        <w:t>primary power in the Indo-Pac</w:t>
      </w:r>
      <w:r w:rsidRPr="00F37D32">
        <w:rPr>
          <w:rStyle w:val="StyleUnderline"/>
        </w:rPr>
        <w:t>ific</w:t>
      </w:r>
      <w:r w:rsidRPr="00F13281">
        <w:rPr>
          <w:sz w:val="16"/>
        </w:rPr>
        <w:t xml:space="preserve">. The </w:t>
      </w:r>
      <w:r w:rsidRPr="00716906">
        <w:rPr>
          <w:rStyle w:val="StyleUnderline"/>
          <w:highlight w:val="cyan"/>
        </w:rPr>
        <w:t>S</w:t>
      </w:r>
      <w:r w:rsidRPr="00F13281">
        <w:rPr>
          <w:sz w:val="16"/>
        </w:rPr>
        <w:t xml:space="preserve">outh </w:t>
      </w:r>
      <w:r w:rsidRPr="00716906">
        <w:rPr>
          <w:rStyle w:val="StyleUnderline"/>
          <w:highlight w:val="cyan"/>
        </w:rPr>
        <w:t>C</w:t>
      </w:r>
      <w:r w:rsidRPr="00F13281">
        <w:rPr>
          <w:sz w:val="16"/>
        </w:rPr>
        <w:t xml:space="preserve">hina </w:t>
      </w:r>
      <w:r w:rsidRPr="00716906">
        <w:rPr>
          <w:rStyle w:val="StyleUnderline"/>
          <w:highlight w:val="cyan"/>
        </w:rPr>
        <w:t>S</w:t>
      </w:r>
      <w:r w:rsidRPr="00F13281">
        <w:rPr>
          <w:sz w:val="16"/>
        </w:rPr>
        <w:t xml:space="preserve">ea is part of </w:t>
      </w:r>
      <w:r w:rsidRPr="00F37D32">
        <w:rPr>
          <w:rStyle w:val="StyleUnderline"/>
        </w:rPr>
        <w:t xml:space="preserve">Beijing’s </w:t>
      </w:r>
      <w:hyperlink r:id="rId12" w:history="1">
        <w:r w:rsidRPr="00F37D32">
          <w:rPr>
            <w:rStyle w:val="StyleUnderline"/>
          </w:rPr>
          <w:t>Southern Theater Command</w:t>
        </w:r>
      </w:hyperlink>
      <w:r w:rsidRPr="00F37D32">
        <w:rPr>
          <w:rStyle w:val="StyleUnderline"/>
        </w:rPr>
        <w:t xml:space="preserve">, </w:t>
      </w:r>
      <w:r w:rsidRPr="00F13281">
        <w:rPr>
          <w:sz w:val="16"/>
        </w:rPr>
        <w:t xml:space="preserve">and it has vast interests over the expanse. Having dictated the pace of events in the South China Sea for over a decade, </w:t>
      </w:r>
      <w:r w:rsidRPr="00716906">
        <w:rPr>
          <w:rStyle w:val="Emphasis"/>
          <w:highlight w:val="cyan"/>
        </w:rPr>
        <w:t>China already possesses escalation dominance</w:t>
      </w:r>
      <w:r w:rsidRPr="00F37D32">
        <w:rPr>
          <w:rStyle w:val="Emphasis"/>
        </w:rPr>
        <w:t>, and it is expected that it will seek to further erode the effectiveness of the U.S. military presence</w:t>
      </w:r>
      <w:r w:rsidRPr="00F13281">
        <w:rPr>
          <w:sz w:val="16"/>
        </w:rPr>
        <w:t xml:space="preserve"> in the area. This in turn reduces the ability of the United States to respond to a Taiwan crisis in an efficient manner. </w:t>
      </w:r>
      <w:r w:rsidRPr="00F37D32">
        <w:rPr>
          <w:rStyle w:val="StyleUnderline"/>
        </w:rPr>
        <w:t>Since 2012, China has demonstrably sought to reduce the deployment of the Armed Forces of the Philippines</w:t>
      </w:r>
      <w:r w:rsidRPr="00F13281">
        <w:rPr>
          <w:sz w:val="16"/>
        </w:rPr>
        <w:t xml:space="preserve"> (AFP) in the South China Sea. By </w:t>
      </w:r>
      <w:r w:rsidRPr="00F37D32">
        <w:rPr>
          <w:rStyle w:val="StyleUnderline"/>
        </w:rPr>
        <w:t>normative means</w:t>
      </w:r>
      <w:r w:rsidRPr="00F13281">
        <w:rPr>
          <w:sz w:val="16"/>
        </w:rPr>
        <w:t xml:space="preserve"> (e.g. so-called white hull to white hull diplomacy) </w:t>
      </w:r>
      <w:r w:rsidRPr="00F37D32">
        <w:rPr>
          <w:rStyle w:val="Emphasis"/>
        </w:rPr>
        <w:t xml:space="preserve">or by </w:t>
      </w:r>
      <w:r w:rsidRPr="00716906">
        <w:rPr>
          <w:rStyle w:val="Emphasis"/>
          <w:highlight w:val="cyan"/>
        </w:rPr>
        <w:t>forc</w:t>
      </w:r>
      <w:r w:rsidRPr="00F37D32">
        <w:rPr>
          <w:rStyle w:val="Emphasis"/>
        </w:rPr>
        <w:t xml:space="preserve">ing </w:t>
      </w:r>
      <w:r w:rsidRPr="00716906">
        <w:rPr>
          <w:rStyle w:val="Emphasis"/>
          <w:highlight w:val="cyan"/>
        </w:rPr>
        <w:t xml:space="preserve">the Philippines to </w:t>
      </w:r>
      <w:hyperlink r:id="rId13" w:history="1">
        <w:r w:rsidRPr="00716906">
          <w:rPr>
            <w:rStyle w:val="Emphasis"/>
            <w:highlight w:val="cyan"/>
          </w:rPr>
          <w:t>believe</w:t>
        </w:r>
      </w:hyperlink>
      <w:r w:rsidRPr="00716906">
        <w:rPr>
          <w:rStyle w:val="Emphasis"/>
          <w:highlight w:val="cyan"/>
        </w:rPr>
        <w:t xml:space="preserve"> that the use of civilian vessels is less provocative</w:t>
      </w:r>
      <w:r w:rsidRPr="00F37D32">
        <w:rPr>
          <w:rStyle w:val="Emphasis"/>
        </w:rPr>
        <w:t xml:space="preserve">, China has effectively </w:t>
      </w:r>
      <w:r w:rsidRPr="00716906">
        <w:rPr>
          <w:rStyle w:val="Emphasis"/>
          <w:highlight w:val="cyan"/>
        </w:rPr>
        <w:t>stymied</w:t>
      </w:r>
      <w:r w:rsidRPr="00F37D32">
        <w:rPr>
          <w:rStyle w:val="Emphasis"/>
        </w:rPr>
        <w:t xml:space="preserve"> the </w:t>
      </w:r>
      <w:r w:rsidRPr="00716906">
        <w:rPr>
          <w:rStyle w:val="Emphasis"/>
          <w:highlight w:val="cyan"/>
        </w:rPr>
        <w:t>capacity of the Philippine military to defend its maritime domain.</w:t>
      </w:r>
      <w:r w:rsidRPr="00F13281">
        <w:rPr>
          <w:sz w:val="16"/>
        </w:rPr>
        <w:t xml:space="preserve"> Nevertheless, two actions of the AFP have pushed Beijing to negotiate with Manila and prompted a more forceful information campaign. First, </w:t>
      </w:r>
      <w:r w:rsidRPr="00F37D32">
        <w:rPr>
          <w:rStyle w:val="StyleUnderline"/>
        </w:rPr>
        <w:t xml:space="preserve">the </w:t>
      </w:r>
      <w:hyperlink r:id="rId14" w:history="1">
        <w:r w:rsidRPr="00F37D32">
          <w:rPr>
            <w:rStyle w:val="StyleUnderline"/>
          </w:rPr>
          <w:t>Second Thomas Shoal incident</w:t>
        </w:r>
      </w:hyperlink>
      <w:r w:rsidRPr="00F37D32">
        <w:rPr>
          <w:rStyle w:val="StyleUnderline"/>
        </w:rPr>
        <w:t xml:space="preserve"> of June 17, 2024 is evidence that China seeks to avoid extensive engagement with the Philippine military, which contrasts strongly against their more belligerent posture against the civilian vessels of the Philippine Coast Guard and the Bureau of Fisheries and Aquatic Resources. Second, the </w:t>
      </w:r>
      <w:hyperlink r:id="rId15" w:history="1">
        <w:r w:rsidRPr="00F37D32">
          <w:rPr>
            <w:rStyle w:val="StyleUnderline"/>
          </w:rPr>
          <w:t>deployment</w:t>
        </w:r>
      </w:hyperlink>
      <w:r w:rsidRPr="00F37D32">
        <w:rPr>
          <w:rStyle w:val="StyleUnderline"/>
        </w:rPr>
        <w:t xml:space="preserve"> of the Typhon missiles system in the Philippines has provoked Beijing to continue its verbal assault, the </w:t>
      </w:r>
      <w:hyperlink r:id="rId16" w:history="1">
        <w:r w:rsidRPr="00F37D32">
          <w:rPr>
            <w:rStyle w:val="StyleUnderline"/>
          </w:rPr>
          <w:t>latest</w:t>
        </w:r>
      </w:hyperlink>
      <w:r w:rsidRPr="00F37D32">
        <w:rPr>
          <w:rStyle w:val="StyleUnderline"/>
        </w:rPr>
        <w:t xml:space="preserve"> of which stated “China will not sit idly by when its security interests are harmed or threatened.”</w:t>
      </w:r>
      <w:r w:rsidRPr="00F13281">
        <w:rPr>
          <w:sz w:val="16"/>
        </w:rPr>
        <w:t xml:space="preserve"> </w:t>
      </w:r>
      <w:r w:rsidRPr="00F37D32">
        <w:rPr>
          <w:rStyle w:val="StyleUnderline"/>
        </w:rPr>
        <w:t>To build deterrence</w:t>
      </w:r>
      <w:r w:rsidRPr="00F13281">
        <w:rPr>
          <w:sz w:val="16"/>
        </w:rPr>
        <w:t xml:space="preserve"> against China, </w:t>
      </w:r>
      <w:r w:rsidRPr="00716906">
        <w:rPr>
          <w:rStyle w:val="Emphasis"/>
          <w:highlight w:val="cyan"/>
        </w:rPr>
        <w:t>robust diplomatic, informational, military, and economic engagement between the U</w:t>
      </w:r>
      <w:r w:rsidRPr="00F37D32">
        <w:rPr>
          <w:rStyle w:val="Emphasis"/>
        </w:rPr>
        <w:t xml:space="preserve">nited </w:t>
      </w:r>
      <w:r w:rsidRPr="00716906">
        <w:rPr>
          <w:rStyle w:val="Emphasis"/>
          <w:highlight w:val="cyan"/>
        </w:rPr>
        <w:t>S</w:t>
      </w:r>
      <w:r w:rsidRPr="00716906">
        <w:rPr>
          <w:rStyle w:val="Emphasis"/>
        </w:rPr>
        <w:t>t</w:t>
      </w:r>
      <w:r w:rsidRPr="00F37D32">
        <w:rPr>
          <w:rStyle w:val="Emphasis"/>
        </w:rPr>
        <w:t>ates a</w:t>
      </w:r>
      <w:r w:rsidRPr="00716906">
        <w:rPr>
          <w:rStyle w:val="Emphasis"/>
          <w:highlight w:val="cyan"/>
        </w:rPr>
        <w:t>nd the Philippines will be necessary</w:t>
      </w:r>
      <w:r w:rsidRPr="00F37D32">
        <w:rPr>
          <w:rStyle w:val="Emphasis"/>
        </w:rPr>
        <w:t>.</w:t>
      </w:r>
      <w:r w:rsidRPr="00F13281">
        <w:rPr>
          <w:sz w:val="16"/>
        </w:rPr>
        <w:t xml:space="preserve"> The </w:t>
      </w:r>
      <w:r w:rsidRPr="00716906">
        <w:rPr>
          <w:rStyle w:val="StyleUnderline"/>
          <w:highlight w:val="cyan"/>
        </w:rPr>
        <w:t>alliance’s deterrent effect</w:t>
      </w:r>
      <w:r w:rsidRPr="00F13281">
        <w:rPr>
          <w:rStyle w:val="StyleUnderline"/>
        </w:rPr>
        <w:t xml:space="preserve"> is strongest when China believes that the allied countries are willing to collectively and cohesively respond to any escalatory activities</w:t>
      </w:r>
      <w:r w:rsidRPr="00F13281">
        <w:rPr>
          <w:sz w:val="16"/>
        </w:rPr>
        <w:t xml:space="preserve">. To orchestrate the range of activities across the alliance, in multiple domains, </w:t>
      </w:r>
      <w:r w:rsidRPr="00F13281">
        <w:rPr>
          <w:rStyle w:val="StyleUnderline"/>
        </w:rPr>
        <w:t>the United States and the Philippines need to establish new alliance</w:t>
      </w:r>
      <w:r w:rsidRPr="00F13281">
        <w:rPr>
          <w:sz w:val="16"/>
        </w:rPr>
        <w:t xml:space="preserve"> management mechanism</w:t>
      </w:r>
      <w:r w:rsidRPr="00F13281">
        <w:rPr>
          <w:rStyle w:val="StyleUnderline"/>
        </w:rPr>
        <w:t>s</w:t>
      </w:r>
      <w:r w:rsidRPr="00F13281">
        <w:rPr>
          <w:sz w:val="16"/>
        </w:rPr>
        <w:t xml:space="preserve"> to coordinate bilateral activities. Such mechanisms can also help foster shared concepts of deterrence to ensure the allies approach the problems in a similar way. The allies should </w:t>
      </w:r>
      <w:r w:rsidRPr="00716906">
        <w:rPr>
          <w:rStyle w:val="StyleUnderline"/>
          <w:highlight w:val="cyan"/>
        </w:rPr>
        <w:t>activate</w:t>
      </w:r>
      <w:r w:rsidRPr="00F13281">
        <w:rPr>
          <w:rStyle w:val="StyleUnderline"/>
        </w:rPr>
        <w:t xml:space="preserve"> minilateral and </w:t>
      </w:r>
      <w:r w:rsidRPr="00716906">
        <w:rPr>
          <w:rStyle w:val="StyleUnderline"/>
          <w:highlight w:val="cyan"/>
        </w:rPr>
        <w:t>multilateral diplomatic channels</w:t>
      </w:r>
      <w:r w:rsidRPr="00F13281">
        <w:rPr>
          <w:rStyle w:val="StyleUnderline"/>
        </w:rPr>
        <w:t xml:space="preserve"> such as </w:t>
      </w:r>
      <w:r w:rsidRPr="00716906">
        <w:rPr>
          <w:rStyle w:val="StyleUnderline"/>
          <w:highlight w:val="cyan"/>
        </w:rPr>
        <w:t>unified messaging on China</w:t>
      </w:r>
      <w:r w:rsidRPr="00716906">
        <w:rPr>
          <w:sz w:val="16"/>
        </w:rPr>
        <w:t>’s</w:t>
      </w:r>
      <w:r w:rsidRPr="00F13281">
        <w:rPr>
          <w:sz w:val="16"/>
        </w:rPr>
        <w:t xml:space="preserve"> dangerous behaviors, </w:t>
      </w:r>
      <w:r w:rsidRPr="00F13281">
        <w:rPr>
          <w:rStyle w:val="StyleUnderline"/>
        </w:rPr>
        <w:t>making Philippine responses to Beijing unpredictable, creating easier avenues for multilateral activities at sea, and returning the AFP to the frontlines of the S</w:t>
      </w:r>
      <w:r w:rsidRPr="00F13281">
        <w:rPr>
          <w:sz w:val="16"/>
        </w:rPr>
        <w:t xml:space="preserve">outh </w:t>
      </w:r>
      <w:r w:rsidRPr="00F13281">
        <w:rPr>
          <w:rStyle w:val="StyleUnderline"/>
        </w:rPr>
        <w:t>C</w:t>
      </w:r>
      <w:r w:rsidRPr="00F13281">
        <w:rPr>
          <w:sz w:val="16"/>
        </w:rPr>
        <w:t xml:space="preserve">hina </w:t>
      </w:r>
      <w:r w:rsidRPr="00F13281">
        <w:rPr>
          <w:rStyle w:val="StyleUnderline"/>
        </w:rPr>
        <w:t>S</w:t>
      </w:r>
      <w:r w:rsidRPr="00F13281">
        <w:rPr>
          <w:sz w:val="16"/>
        </w:rPr>
        <w:t xml:space="preserve">ea. China needs to be convinced that the cost of infringing on Philippine sovereignty and sovereign rights will outweigh the benefits of such actions. That is the </w:t>
      </w:r>
      <w:r w:rsidRPr="002348DC">
        <w:rPr>
          <w:rStyle w:val="Emphasis"/>
          <w:highlight w:val="cyan"/>
        </w:rPr>
        <w:t>key to deterrence</w:t>
      </w:r>
      <w:r w:rsidRPr="00F13281">
        <w:rPr>
          <w:rStyle w:val="Emphasis"/>
        </w:rPr>
        <w:t>, and something that Manila and Washington should think about moving forward</w:t>
      </w:r>
      <w:r w:rsidRPr="00F13281">
        <w:rPr>
          <w:sz w:val="16"/>
        </w:rPr>
        <w:t xml:space="preserve">. The allied countries have both unilateral and combined interests and abilities to boost alliance readiness. The question is </w:t>
      </w:r>
      <w:r w:rsidRPr="002348DC">
        <w:rPr>
          <w:rStyle w:val="StyleUnderline"/>
          <w:highlight w:val="cyan"/>
        </w:rPr>
        <w:t>if Washington and Manila are prepared to accept the costs of</w:t>
      </w:r>
      <w:r w:rsidRPr="00F13281">
        <w:rPr>
          <w:rStyle w:val="StyleUnderline"/>
        </w:rPr>
        <w:t xml:space="preserve"> ensuring </w:t>
      </w:r>
      <w:r w:rsidRPr="002348DC">
        <w:rPr>
          <w:rStyle w:val="StyleUnderline"/>
          <w:highlight w:val="cyan"/>
        </w:rPr>
        <w:t>strat</w:t>
      </w:r>
      <w:r w:rsidRPr="00F13281">
        <w:rPr>
          <w:rStyle w:val="StyleUnderline"/>
        </w:rPr>
        <w:t>eg</w:t>
      </w:r>
      <w:r w:rsidRPr="002348DC">
        <w:rPr>
          <w:rStyle w:val="StyleUnderline"/>
          <w:highlight w:val="cyan"/>
        </w:rPr>
        <w:t>i</w:t>
      </w:r>
      <w:r w:rsidRPr="00F13281">
        <w:rPr>
          <w:rStyle w:val="StyleUnderline"/>
        </w:rPr>
        <w:t xml:space="preserve">c </w:t>
      </w:r>
      <w:r w:rsidRPr="002348DC">
        <w:rPr>
          <w:rStyle w:val="StyleUnderline"/>
          <w:highlight w:val="cyan"/>
        </w:rPr>
        <w:t>stab</w:t>
      </w:r>
      <w:r w:rsidRPr="00F13281">
        <w:rPr>
          <w:rStyle w:val="StyleUnderline"/>
        </w:rPr>
        <w:t>ilit</w:t>
      </w:r>
      <w:r w:rsidRPr="002348DC">
        <w:rPr>
          <w:rStyle w:val="StyleUnderline"/>
          <w:highlight w:val="cyan"/>
        </w:rPr>
        <w:t>y</w:t>
      </w:r>
      <w:r w:rsidRPr="00F13281">
        <w:rPr>
          <w:rStyle w:val="StyleUnderline"/>
        </w:rPr>
        <w:t xml:space="preserve"> in the S</w:t>
      </w:r>
      <w:r w:rsidRPr="00F13281">
        <w:rPr>
          <w:sz w:val="16"/>
        </w:rPr>
        <w:t xml:space="preserve">outh </w:t>
      </w:r>
      <w:r w:rsidRPr="00F13281">
        <w:rPr>
          <w:rStyle w:val="StyleUnderline"/>
        </w:rPr>
        <w:t>C</w:t>
      </w:r>
      <w:r w:rsidRPr="00F13281">
        <w:rPr>
          <w:sz w:val="16"/>
        </w:rPr>
        <w:t xml:space="preserve">hina </w:t>
      </w:r>
      <w:r w:rsidRPr="00F13281">
        <w:rPr>
          <w:rStyle w:val="StyleUnderline"/>
        </w:rPr>
        <w:t>S</w:t>
      </w:r>
      <w:r w:rsidRPr="00F13281">
        <w:rPr>
          <w:sz w:val="16"/>
        </w:rPr>
        <w:t xml:space="preserve">ea, which may involve shedding some of the activities that have failed to deter Beijing. Conclusion Ultimately, the Philippines has great expectations and confidence in the Trump administration. The alliance is expected to strengthen further as both the Philippines and the United States enact their respective foreign policies, especially in the context of combatting and deterring Chinese aggression. Both are also expected to be more proactive in their approaches towards the alliance, for mutual benefit. </w:t>
      </w:r>
      <w:r w:rsidRPr="00F13281">
        <w:rPr>
          <w:rStyle w:val="StyleUnderline"/>
        </w:rPr>
        <w:t xml:space="preserve">The </w:t>
      </w:r>
      <w:r w:rsidRPr="00E74319">
        <w:rPr>
          <w:rStyle w:val="StyleUnderline"/>
          <w:highlight w:val="cyan"/>
        </w:rPr>
        <w:t>U</w:t>
      </w:r>
      <w:r w:rsidRPr="00F13281">
        <w:rPr>
          <w:sz w:val="16"/>
        </w:rPr>
        <w:t xml:space="preserve">nited </w:t>
      </w:r>
      <w:r w:rsidRPr="00E74319">
        <w:rPr>
          <w:rStyle w:val="StyleUnderline"/>
          <w:highlight w:val="cyan"/>
        </w:rPr>
        <w:t>S</w:t>
      </w:r>
      <w:r w:rsidRPr="00F13281">
        <w:rPr>
          <w:sz w:val="16"/>
        </w:rPr>
        <w:t xml:space="preserve">tates has </w:t>
      </w:r>
      <w:r w:rsidRPr="00E74319">
        <w:rPr>
          <w:rStyle w:val="Emphasis"/>
          <w:highlight w:val="cyan"/>
        </w:rPr>
        <w:t>everything to gain by addressing the concerns of the Philippine</w:t>
      </w:r>
      <w:r w:rsidRPr="00F13281">
        <w:rPr>
          <w:rStyle w:val="Emphasis"/>
        </w:rPr>
        <w:t>s, further bolstering its position and fortifying its own national security.</w:t>
      </w:r>
    </w:p>
    <w:p w14:paraId="63693CE6" w14:textId="77777777" w:rsidR="00FC40B9" w:rsidRPr="00AD396A" w:rsidRDefault="00FC40B9" w:rsidP="00FC40B9">
      <w:pPr>
        <w:pStyle w:val="Heading4"/>
      </w:pPr>
      <w:r w:rsidRPr="00AD396A">
        <w:t xml:space="preserve">Expanding presence in the arctic trades off with other global initiatives </w:t>
      </w:r>
    </w:p>
    <w:p w14:paraId="5752410F" w14:textId="77777777" w:rsidR="00FC40B9" w:rsidRPr="00AD396A" w:rsidRDefault="00FC40B9" w:rsidP="00FC40B9">
      <w:r w:rsidRPr="00AD396A">
        <w:rPr>
          <w:rStyle w:val="Style13ptBold"/>
        </w:rPr>
        <w:t>D</w:t>
      </w:r>
      <w:r>
        <w:rPr>
          <w:rStyle w:val="Style13ptBold"/>
        </w:rPr>
        <w:t>OD</w:t>
      </w:r>
      <w:r w:rsidRPr="00AD396A">
        <w:rPr>
          <w:rStyle w:val="Style13ptBold"/>
        </w:rPr>
        <w:t xml:space="preserve"> 24</w:t>
      </w:r>
      <w:r w:rsidRPr="00AD396A">
        <w:t xml:space="preserve"> [Department of Defense;</w:t>
      </w:r>
      <w:r>
        <w:t xml:space="preserve"> </w:t>
      </w:r>
      <w:r w:rsidRPr="00AD396A">
        <w:t>Executive department of the U.S. federal government; 6-21-2024; Department of Defense; https://media.defense.gov/2024/Jul/22/2003507411/-1/-1/0/DOD-ARCTIC-STRATEGY-2024.PDF; Accessed 6-28-2025; VB]</w:t>
      </w:r>
    </w:p>
    <w:p w14:paraId="0996BFCF" w14:textId="77777777" w:rsidR="00FC40B9" w:rsidRPr="006441E5" w:rsidRDefault="00FC40B9" w:rsidP="00FC40B9">
      <w:pPr>
        <w:rPr>
          <w:sz w:val="16"/>
        </w:rPr>
      </w:pPr>
      <w:r w:rsidRPr="006441E5">
        <w:rPr>
          <w:sz w:val="16"/>
        </w:rPr>
        <w:t>This strategy lays out the Department of Defense’s (DoD’s) approach to the Arctic as the region undergoes rapid geophysical and geopolitical change.1 The strategy aligns with and nests under the 2022 National Security Strategy (NSS), 2022 National Defense Strategy (NDS), and 2022 National Strategy for the Arctic Region (NSAR). It also aligns with and implements the intent of the 2023 DoD Homeland Defense Policy Guidance.</w:t>
      </w:r>
    </w:p>
    <w:p w14:paraId="77491621" w14:textId="77777777" w:rsidR="00FC40B9" w:rsidRPr="006441E5" w:rsidRDefault="00FC40B9" w:rsidP="00FC40B9">
      <w:pPr>
        <w:rPr>
          <w:rStyle w:val="StyleUnderline"/>
        </w:rPr>
      </w:pPr>
      <w:r w:rsidRPr="006441E5">
        <w:rPr>
          <w:rStyle w:val="StyleUnderline"/>
        </w:rPr>
        <w:t xml:space="preserve">The NSAR states that </w:t>
      </w:r>
      <w:r w:rsidRPr="009E077C">
        <w:rPr>
          <w:rStyle w:val="StyleUnderline"/>
          <w:highlight w:val="cyan"/>
        </w:rPr>
        <w:t>the U</w:t>
      </w:r>
      <w:r w:rsidRPr="006441E5">
        <w:rPr>
          <w:rStyle w:val="StyleUnderline"/>
        </w:rPr>
        <w:t xml:space="preserve">nited </w:t>
      </w:r>
      <w:r w:rsidRPr="009E077C">
        <w:rPr>
          <w:rStyle w:val="StyleUnderline"/>
          <w:highlight w:val="cyan"/>
        </w:rPr>
        <w:t>S</w:t>
      </w:r>
      <w:r w:rsidRPr="006441E5">
        <w:rPr>
          <w:rStyle w:val="StyleUnderline"/>
        </w:rPr>
        <w:t xml:space="preserve">tates </w:t>
      </w:r>
      <w:r w:rsidRPr="009E077C">
        <w:rPr>
          <w:rStyle w:val="StyleUnderline"/>
          <w:highlight w:val="cyan"/>
        </w:rPr>
        <w:t>seeks an Arctic</w:t>
      </w:r>
      <w:r w:rsidRPr="006441E5">
        <w:rPr>
          <w:rStyle w:val="StyleUnderline"/>
        </w:rPr>
        <w:t xml:space="preserve"> region </w:t>
      </w:r>
      <w:r w:rsidRPr="009E077C">
        <w:rPr>
          <w:rStyle w:val="StyleUnderline"/>
          <w:highlight w:val="cyan"/>
        </w:rPr>
        <w:t>that is peaceful</w:t>
      </w:r>
      <w:r w:rsidRPr="006441E5">
        <w:rPr>
          <w:rStyle w:val="StyleUnderline"/>
        </w:rPr>
        <w:t xml:space="preserve">, stable, prosperous, </w:t>
      </w:r>
      <w:r w:rsidRPr="009E077C">
        <w:rPr>
          <w:rStyle w:val="StyleUnderline"/>
          <w:highlight w:val="cyan"/>
        </w:rPr>
        <w:t>and cooperative</w:t>
      </w:r>
      <w:r w:rsidRPr="006441E5">
        <w:rPr>
          <w:rStyle w:val="StyleUnderline"/>
        </w:rPr>
        <w:t xml:space="preserve">. In support of this national-level objective, DoD, in cooperation </w:t>
      </w:r>
      <w:r w:rsidRPr="009E077C">
        <w:rPr>
          <w:rStyle w:val="StyleUnderline"/>
          <w:highlight w:val="cyan"/>
        </w:rPr>
        <w:t>with</w:t>
      </w:r>
      <w:r w:rsidRPr="006441E5">
        <w:rPr>
          <w:rStyle w:val="StyleUnderline"/>
        </w:rPr>
        <w:t xml:space="preserve"> our </w:t>
      </w:r>
      <w:r w:rsidRPr="009E077C">
        <w:rPr>
          <w:rStyle w:val="StyleUnderline"/>
          <w:highlight w:val="cyan"/>
        </w:rPr>
        <w:t>Allies</w:t>
      </w:r>
      <w:r w:rsidRPr="006441E5">
        <w:rPr>
          <w:rStyle w:val="StyleUnderline"/>
        </w:rPr>
        <w:t xml:space="preserve"> and partners2 , will pursue an end state that preserves the Arctic as a stable region in which the U.S. homeland remains secure and vital national interests are safeguarded. </w:t>
      </w:r>
    </w:p>
    <w:p w14:paraId="49E2D717" w14:textId="77777777" w:rsidR="00FC40B9" w:rsidRPr="006441E5" w:rsidRDefault="00FC40B9" w:rsidP="00FC40B9">
      <w:pPr>
        <w:rPr>
          <w:sz w:val="16"/>
        </w:rPr>
      </w:pPr>
      <w:r w:rsidRPr="006441E5">
        <w:rPr>
          <w:rStyle w:val="StyleUnderline"/>
        </w:rPr>
        <w:t xml:space="preserve">The NDS directs that </w:t>
      </w:r>
      <w:r w:rsidRPr="009E077C">
        <w:rPr>
          <w:rStyle w:val="StyleUnderline"/>
          <w:highlight w:val="cyan"/>
        </w:rPr>
        <w:t>activities in the Arctic</w:t>
      </w:r>
      <w:r w:rsidRPr="006441E5">
        <w:rPr>
          <w:rStyle w:val="StyleUnderline"/>
        </w:rPr>
        <w:t xml:space="preserve"> will be calibrated to reflect a “monitor-and-respond” approach that is </w:t>
      </w:r>
      <w:r w:rsidRPr="009E077C">
        <w:rPr>
          <w:rStyle w:val="StyleUnderline"/>
          <w:highlight w:val="cyan"/>
        </w:rPr>
        <w:t>underpinned by robust intelligence collection</w:t>
      </w:r>
      <w:r w:rsidRPr="006441E5">
        <w:rPr>
          <w:rStyle w:val="StyleUnderline"/>
        </w:rPr>
        <w:t xml:space="preserve"> capabilities, </w:t>
      </w:r>
      <w:r w:rsidRPr="009E077C">
        <w:rPr>
          <w:rStyle w:val="StyleUnderline"/>
          <w:highlight w:val="cyan"/>
        </w:rPr>
        <w:t>security cooperation</w:t>
      </w:r>
      <w:r w:rsidRPr="006441E5">
        <w:rPr>
          <w:rStyle w:val="StyleUnderline"/>
        </w:rPr>
        <w:t xml:space="preserve"> with our regional Allies and partners, </w:t>
      </w:r>
      <w:r w:rsidRPr="009E077C">
        <w:rPr>
          <w:rStyle w:val="StyleUnderline"/>
          <w:highlight w:val="cyan"/>
        </w:rPr>
        <w:t>and</w:t>
      </w:r>
      <w:r w:rsidRPr="006441E5">
        <w:rPr>
          <w:rStyle w:val="StyleUnderline"/>
        </w:rPr>
        <w:t xml:space="preserve"> the deterrent value of DoD’s ability to deploy the Joint Force globally at the time and place of our choosing. </w:t>
      </w:r>
      <w:r w:rsidRPr="006441E5">
        <w:rPr>
          <w:sz w:val="16"/>
        </w:rPr>
        <w:t xml:space="preserve">This strategy guides DoD’s efforts to build and sustain this monitor-and-respond approach to the Arctic. Implementing this strategy will enable DoD to achieve our desired end state for the region, aligning with efforts to strengthen homeland defense, safeguard U.S. interests, and improve interoperability with Arctic Allies and partners while preserving focus on the pacing challenge of the People’s Republic of China (PRC) globally. </w:t>
      </w:r>
    </w:p>
    <w:p w14:paraId="1E6264CD" w14:textId="77777777" w:rsidR="00FC40B9" w:rsidRPr="006441E5" w:rsidRDefault="00FC40B9" w:rsidP="00FC40B9">
      <w:pPr>
        <w:rPr>
          <w:rStyle w:val="StyleUnderline"/>
        </w:rPr>
      </w:pPr>
      <w:r w:rsidRPr="006441E5">
        <w:rPr>
          <w:sz w:val="16"/>
        </w:rPr>
        <w:t xml:space="preserve">Climate change and shifts in the geostrategic environment drive the need for a new strategic approach to the Arctic region. </w:t>
      </w:r>
      <w:r w:rsidRPr="006441E5">
        <w:rPr>
          <w:rStyle w:val="StyleUnderline"/>
        </w:rPr>
        <w:t xml:space="preserve">This strategy will strengthen the ability of the United States to build integrated deterrence and effectively manage risk to U.S. interests in the Arctic region by </w:t>
      </w:r>
      <w:r w:rsidRPr="009E077C">
        <w:rPr>
          <w:rStyle w:val="StyleUnderline"/>
          <w:highlight w:val="cyan"/>
        </w:rPr>
        <w:t>enhancing</w:t>
      </w:r>
      <w:r w:rsidRPr="006441E5">
        <w:rPr>
          <w:rStyle w:val="StyleUnderline"/>
        </w:rPr>
        <w:t xml:space="preserve"> our </w:t>
      </w:r>
      <w:r w:rsidRPr="009E077C">
        <w:rPr>
          <w:rStyle w:val="StyleUnderline"/>
          <w:highlight w:val="cyan"/>
        </w:rPr>
        <w:t>domain awareness</w:t>
      </w:r>
      <w:r w:rsidRPr="006441E5">
        <w:rPr>
          <w:rStyle w:val="StyleUnderline"/>
        </w:rPr>
        <w:t xml:space="preserve"> and Arctic capabilities; engaging with Allies, partners, and key stakeholders; and exercising tailored presence. </w:t>
      </w:r>
    </w:p>
    <w:p w14:paraId="3FC1BEFA" w14:textId="77777777" w:rsidR="00FC40B9" w:rsidRDefault="00FC40B9" w:rsidP="00FC40B9">
      <w:pPr>
        <w:rPr>
          <w:rStyle w:val="StyleUnderline"/>
        </w:rPr>
      </w:pPr>
      <w:r w:rsidRPr="009E077C">
        <w:rPr>
          <w:rStyle w:val="StyleUnderline"/>
          <w:highlight w:val="cyan"/>
        </w:rPr>
        <w:t>Primary risks to</w:t>
      </w:r>
      <w:r w:rsidRPr="006441E5">
        <w:rPr>
          <w:rStyle w:val="StyleUnderline"/>
        </w:rPr>
        <w:t xml:space="preserve"> the </w:t>
      </w:r>
      <w:r w:rsidRPr="009E077C">
        <w:rPr>
          <w:rStyle w:val="StyleUnderline"/>
          <w:highlight w:val="cyan"/>
        </w:rPr>
        <w:t>success</w:t>
      </w:r>
      <w:r w:rsidRPr="006441E5">
        <w:rPr>
          <w:rStyle w:val="StyleUnderline"/>
        </w:rPr>
        <w:t xml:space="preserve"> of this strategy </w:t>
      </w:r>
      <w:r w:rsidRPr="009E077C">
        <w:rPr>
          <w:rStyle w:val="Emphasis"/>
          <w:highlight w:val="cyan"/>
        </w:rPr>
        <w:t>stem from the need to balance against other</w:t>
      </w:r>
      <w:r w:rsidRPr="006441E5">
        <w:rPr>
          <w:rStyle w:val="StyleUnderline"/>
        </w:rPr>
        <w:t xml:space="preserve"> DoD </w:t>
      </w:r>
      <w:r w:rsidRPr="009E077C">
        <w:rPr>
          <w:rStyle w:val="Emphasis"/>
          <w:highlight w:val="cyan"/>
        </w:rPr>
        <w:t>global commitments</w:t>
      </w:r>
      <w:r w:rsidRPr="006441E5">
        <w:rPr>
          <w:rStyle w:val="Emphasis"/>
        </w:rPr>
        <w:t xml:space="preserve"> </w:t>
      </w:r>
      <w:r w:rsidRPr="006441E5">
        <w:rPr>
          <w:rStyle w:val="StyleUnderline"/>
        </w:rPr>
        <w:t>or find ways to integrate with other resource requirements. As such, DoD Components should take these risks into account during resourcing deliberations through DoD’s established processes.</w:t>
      </w:r>
    </w:p>
    <w:p w14:paraId="4354056D" w14:textId="1078AB17" w:rsidR="00CD1525" w:rsidRDefault="00B47690" w:rsidP="00577778">
      <w:pPr>
        <w:pStyle w:val="Heading4"/>
      </w:pPr>
      <w:r>
        <w:t xml:space="preserve">US-ASEAN cooperation is key to deter gray zone escalations in the SCS and a broader Indo-Pacific war. </w:t>
      </w:r>
    </w:p>
    <w:p w14:paraId="76C11AAE" w14:textId="0187E2AB" w:rsidR="006F0C48" w:rsidRPr="006F0C48" w:rsidRDefault="006F0C48" w:rsidP="006F0C48">
      <w:r w:rsidRPr="006F0C48">
        <w:rPr>
          <w:rStyle w:val="Style13ptBold"/>
        </w:rPr>
        <w:t>Pacific Forum</w:t>
      </w:r>
      <w:r w:rsidRPr="006F0C48">
        <w:t>, 3-12-20</w:t>
      </w:r>
      <w:r w:rsidRPr="006F0C48">
        <w:rPr>
          <w:rStyle w:val="Style13ptBold"/>
        </w:rPr>
        <w:t>19</w:t>
      </w:r>
      <w:r w:rsidRPr="006F0C48">
        <w:t xml:space="preserve">, </w:t>
      </w:r>
      <w:r>
        <w:t>[</w:t>
      </w:r>
      <w:r w:rsidR="009008E0">
        <w:t xml:space="preserve">Pacific Forum is </w:t>
      </w:r>
      <w:r w:rsidR="009008E0" w:rsidRPr="009008E0">
        <w:t>a foreign policy research institute focused on the Indo-Pacific region</w:t>
      </w:r>
      <w:r w:rsidR="009008E0">
        <w:t xml:space="preserve">. </w:t>
      </w:r>
      <w:r w:rsidRPr="006F0C48">
        <w:t xml:space="preserve">"Explore Pacific Forum's Insightful Indo-Pacific Analysis", </w:t>
      </w:r>
      <w:hyperlink r:id="rId17" w:history="1">
        <w:r w:rsidRPr="00EC02C6">
          <w:rPr>
            <w:rStyle w:val="Hyperlink"/>
          </w:rPr>
          <w:t>https://pacforum.org/publications/issues-insights-vol-19-cr4-asean-centrality-and-the-evolving-us-indo-pacific-strategy/</w:t>
        </w:r>
      </w:hyperlink>
      <w:r>
        <w:t>, accessed 7/19/25, S.A.M.]</w:t>
      </w:r>
    </w:p>
    <w:p w14:paraId="06FBE1DA" w14:textId="74E3D624" w:rsidR="00CD1525" w:rsidRPr="00332570" w:rsidRDefault="00CD1525" w:rsidP="00CD1525">
      <w:pPr>
        <w:rPr>
          <w:rStyle w:val="StyleUnderline"/>
        </w:rPr>
      </w:pPr>
      <w:r w:rsidRPr="00A75CFE">
        <w:rPr>
          <w:rStyle w:val="StyleUnderline"/>
          <w:highlight w:val="cyan"/>
        </w:rPr>
        <w:t>ASEAN matters for America</w:t>
      </w:r>
      <w:r w:rsidRPr="008F0C95">
        <w:rPr>
          <w:rStyle w:val="StyleUnderline"/>
          <w:sz w:val="14"/>
          <w:u w:val="none"/>
        </w:rPr>
        <w:t xml:space="preserve">. The </w:t>
      </w:r>
      <w:r w:rsidRPr="00A75CFE">
        <w:rPr>
          <w:rStyle w:val="StyleUnderline"/>
          <w:highlight w:val="cyan"/>
        </w:rPr>
        <w:t>important</w:t>
      </w:r>
      <w:r w:rsidRPr="004D3043">
        <w:rPr>
          <w:rStyle w:val="StyleUnderline"/>
        </w:rPr>
        <w:t xml:space="preserve"> role</w:t>
      </w:r>
      <w:r w:rsidRPr="008F0C95">
        <w:rPr>
          <w:rStyle w:val="StyleUnderline"/>
          <w:sz w:val="14"/>
          <w:u w:val="none"/>
        </w:rPr>
        <w:t xml:space="preserve"> of ASEAN </w:t>
      </w:r>
      <w:r w:rsidRPr="00A75CFE">
        <w:rPr>
          <w:rStyle w:val="StyleUnderline"/>
          <w:highlight w:val="cyan"/>
        </w:rPr>
        <w:t>in the</w:t>
      </w:r>
      <w:r w:rsidRPr="004D3043">
        <w:rPr>
          <w:rStyle w:val="StyleUnderline"/>
        </w:rPr>
        <w:t xml:space="preserve"> US </w:t>
      </w:r>
      <w:r w:rsidRPr="00A75CFE">
        <w:rPr>
          <w:rStyle w:val="StyleUnderline"/>
          <w:highlight w:val="cyan"/>
        </w:rPr>
        <w:t>Indo-Pac</w:t>
      </w:r>
      <w:r w:rsidRPr="004D3043">
        <w:rPr>
          <w:rStyle w:val="StyleUnderline"/>
        </w:rPr>
        <w:t>ific strategy</w:t>
      </w:r>
      <w:r w:rsidRPr="008F0C95">
        <w:rPr>
          <w:rStyle w:val="StyleUnderline"/>
          <w:sz w:val="14"/>
          <w:u w:val="none"/>
        </w:rPr>
        <w:t xml:space="preserve"> cannot be overstated. As the convener of the region, ASEAN has an indispensable role as a platform for Washington to clearly articulate its vision for a free and open Indo-Pacific. ASEAN institutions also </w:t>
      </w:r>
      <w:r w:rsidRPr="004D3043">
        <w:rPr>
          <w:rStyle w:val="StyleUnderline"/>
        </w:rPr>
        <w:t xml:space="preserve">ensure that US </w:t>
      </w:r>
      <w:r w:rsidRPr="007000E1">
        <w:rPr>
          <w:rStyle w:val="StyleUnderline"/>
          <w:highlight w:val="cyan"/>
        </w:rPr>
        <w:t>engagements in</w:t>
      </w:r>
      <w:r w:rsidRPr="004D3043">
        <w:rPr>
          <w:rStyle w:val="StyleUnderline"/>
        </w:rPr>
        <w:t xml:space="preserve"> humanitarian assistance and disaster relief (</w:t>
      </w:r>
      <w:r w:rsidRPr="007000E1">
        <w:rPr>
          <w:rStyle w:val="StyleUnderline"/>
          <w:highlight w:val="cyan"/>
        </w:rPr>
        <w:t>HADR</w:t>
      </w:r>
      <w:r w:rsidRPr="004D3043">
        <w:rPr>
          <w:rStyle w:val="StyleUnderline"/>
        </w:rPr>
        <w:t xml:space="preserve">), security sector </w:t>
      </w:r>
      <w:r w:rsidRPr="00EA6F0E">
        <w:rPr>
          <w:rStyle w:val="StyleUnderline"/>
          <w:highlight w:val="cyan"/>
        </w:rPr>
        <w:t>capacity-building</w:t>
      </w:r>
      <w:r w:rsidRPr="004D3043">
        <w:rPr>
          <w:rStyle w:val="StyleUnderline"/>
        </w:rPr>
        <w:t xml:space="preserve">, </w:t>
      </w:r>
      <w:r w:rsidRPr="00695C82">
        <w:rPr>
          <w:rStyle w:val="StyleUnderline"/>
          <w:highlight w:val="cyan"/>
        </w:rPr>
        <w:t>and governance</w:t>
      </w:r>
      <w:r w:rsidRPr="004D3043">
        <w:rPr>
          <w:rStyle w:val="StyleUnderline"/>
        </w:rPr>
        <w:t xml:space="preserve"> reforms are effective and complementary</w:t>
      </w:r>
      <w:r w:rsidRPr="008F0C95">
        <w:rPr>
          <w:rStyle w:val="StyleUnderline"/>
          <w:sz w:val="14"/>
          <w:u w:val="none"/>
        </w:rPr>
        <w:t xml:space="preserve"> to national and regional initiatives.</w:t>
      </w:r>
      <w:r w:rsidR="00D13BBD" w:rsidRPr="008F0C95">
        <w:rPr>
          <w:rStyle w:val="StyleUnderline"/>
          <w:sz w:val="14"/>
          <w:u w:val="none"/>
        </w:rPr>
        <w:t xml:space="preserve"> </w:t>
      </w:r>
      <w:r w:rsidRPr="008F0C95">
        <w:rPr>
          <w:rStyle w:val="StyleUnderline"/>
          <w:sz w:val="14"/>
          <w:u w:val="none"/>
        </w:rPr>
        <w:t>ASEAN is a dynamic, diverse and high-growth region that is important to the US economy.</w:t>
      </w:r>
      <w:r w:rsidR="00D13BBD" w:rsidRPr="008F0C95">
        <w:rPr>
          <w:rStyle w:val="StyleUnderline"/>
          <w:sz w:val="14"/>
          <w:u w:val="none"/>
        </w:rPr>
        <w:t xml:space="preserve"> </w:t>
      </w:r>
      <w:r w:rsidRPr="008F0C95">
        <w:rPr>
          <w:rStyle w:val="StyleUnderline"/>
          <w:sz w:val="14"/>
          <w:u w:val="none"/>
        </w:rPr>
        <w:t>The potential for growth in US trade is promising, contingent upon a willingness to explore opportunities for bilateral and multilateral trade agreements and investment with the region.</w:t>
      </w:r>
      <w:r w:rsidR="00D13BBD" w:rsidRPr="008F0C95">
        <w:rPr>
          <w:rStyle w:val="StyleUnderline"/>
          <w:sz w:val="14"/>
          <w:u w:val="none"/>
        </w:rPr>
        <w:t xml:space="preserve"> </w:t>
      </w:r>
      <w:r w:rsidRPr="004D3043">
        <w:rPr>
          <w:rStyle w:val="Emphasis"/>
        </w:rPr>
        <w:t>Amer</w:t>
      </w:r>
      <w:r w:rsidRPr="00695C82">
        <w:rPr>
          <w:rStyle w:val="Emphasis"/>
          <w:highlight w:val="cyan"/>
        </w:rPr>
        <w:t>ica matters for ASEAN</w:t>
      </w:r>
      <w:r w:rsidRPr="008F0C95">
        <w:rPr>
          <w:rStyle w:val="StyleUnderline"/>
          <w:sz w:val="14"/>
          <w:u w:val="none"/>
        </w:rPr>
        <w:t xml:space="preserve">. Washington’s expressed support for ASEAN centrality is vital for </w:t>
      </w:r>
      <w:r w:rsidRPr="004D3043">
        <w:rPr>
          <w:rStyle w:val="StyleUnderline"/>
        </w:rPr>
        <w:t>ensuring ASEAN continues to play a leading role in shaping the region’s security agenda</w:t>
      </w:r>
      <w:r w:rsidRPr="008F0C95">
        <w:rPr>
          <w:rStyle w:val="StyleUnderline"/>
          <w:sz w:val="14"/>
          <w:u w:val="none"/>
        </w:rPr>
        <w:t xml:space="preserve">. US presence, including security sector capacity-building initiatives, </w:t>
      </w:r>
      <w:r w:rsidRPr="004D3043">
        <w:rPr>
          <w:rStyle w:val="Emphasis"/>
        </w:rPr>
        <w:t xml:space="preserve">means that </w:t>
      </w:r>
      <w:r w:rsidRPr="00695C82">
        <w:rPr>
          <w:rStyle w:val="Emphasis"/>
          <w:highlight w:val="cyan"/>
        </w:rPr>
        <w:t>no one power can dominate Southeast Asia</w:t>
      </w:r>
      <w:r w:rsidRPr="004D3043">
        <w:rPr>
          <w:rStyle w:val="Emphasis"/>
        </w:rPr>
        <w:t xml:space="preserve"> and dictate on regional matters, and that the </w:t>
      </w:r>
      <w:r w:rsidRPr="00695C82">
        <w:rPr>
          <w:rStyle w:val="Emphasis"/>
          <w:highlight w:val="cyan"/>
        </w:rPr>
        <w:t>multifaceted security</w:t>
      </w:r>
      <w:r w:rsidRPr="004D3043">
        <w:rPr>
          <w:rStyle w:val="Emphasis"/>
        </w:rPr>
        <w:t xml:space="preserve"> challenges are </w:t>
      </w:r>
      <w:r w:rsidRPr="00695C82">
        <w:rPr>
          <w:rStyle w:val="Emphasis"/>
          <w:highlight w:val="cyan"/>
        </w:rPr>
        <w:t>addressed</w:t>
      </w:r>
      <w:r w:rsidRPr="004D3043">
        <w:rPr>
          <w:rStyle w:val="Emphasis"/>
        </w:rPr>
        <w:t>.</w:t>
      </w:r>
      <w:r w:rsidR="00D13BBD">
        <w:rPr>
          <w:rStyle w:val="Emphasis"/>
        </w:rPr>
        <w:t xml:space="preserve"> </w:t>
      </w:r>
      <w:r w:rsidRPr="008F0C95">
        <w:rPr>
          <w:rStyle w:val="StyleUnderline"/>
          <w:sz w:val="14"/>
          <w:u w:val="none"/>
        </w:rPr>
        <w:t xml:space="preserve">The United States </w:t>
      </w:r>
      <w:r w:rsidRPr="004D3043">
        <w:rPr>
          <w:rStyle w:val="StyleUnderline"/>
        </w:rPr>
        <w:t>plays an important role in ASEAN’s economic landscape</w:t>
      </w:r>
      <w:r w:rsidRPr="008F0C95">
        <w:rPr>
          <w:rStyle w:val="StyleUnderline"/>
          <w:sz w:val="14"/>
          <w:u w:val="none"/>
        </w:rPr>
        <w:t>. Cumulatively, US companies have invested over $270 billion in ASEAN, greater than directed to the four largest Asian economies – China, Japan, India, and South Korea – combined. These private sector-led investments support ASEAN growth and provide jobs and opportunities to millions in Southeast Asia.</w:t>
      </w:r>
      <w:r w:rsidR="00D13BBD" w:rsidRPr="008F0C95">
        <w:rPr>
          <w:rStyle w:val="StyleUnderline"/>
          <w:sz w:val="14"/>
          <w:u w:val="none"/>
        </w:rPr>
        <w:t xml:space="preserve"> </w:t>
      </w:r>
      <w:r w:rsidRPr="008F0C95">
        <w:rPr>
          <w:rStyle w:val="StyleUnderline"/>
          <w:sz w:val="14"/>
          <w:u w:val="none"/>
        </w:rPr>
        <w:t xml:space="preserve">Specific issue areas identified that are important for </w:t>
      </w:r>
      <w:r w:rsidRPr="00695C82">
        <w:rPr>
          <w:rStyle w:val="StyleUnderline"/>
          <w:highlight w:val="cyan"/>
        </w:rPr>
        <w:t>enhancing the</w:t>
      </w:r>
      <w:r w:rsidRPr="004D3043">
        <w:rPr>
          <w:rStyle w:val="StyleUnderline"/>
        </w:rPr>
        <w:t xml:space="preserve"> strategic US-ASEAN </w:t>
      </w:r>
      <w:r w:rsidRPr="00695C82">
        <w:rPr>
          <w:rStyle w:val="StyleUnderline"/>
          <w:highlight w:val="cyan"/>
        </w:rPr>
        <w:t>partnership</w:t>
      </w:r>
      <w:r w:rsidRPr="008F0C95">
        <w:rPr>
          <w:rStyle w:val="StyleUnderline"/>
          <w:sz w:val="14"/>
          <w:u w:val="none"/>
        </w:rPr>
        <w:t xml:space="preserve"> include non-traditional security issues, maritime security, US security cooperation with Japan and Australia in ASEAN, promoting rule of law and good governance in Southeast Asia, and enhancing US-ASEAN economic relations.</w:t>
      </w:r>
      <w:r w:rsidR="00D13BBD" w:rsidRPr="008F0C95">
        <w:rPr>
          <w:rStyle w:val="StyleUnderline"/>
          <w:sz w:val="14"/>
          <w:u w:val="none"/>
        </w:rPr>
        <w:t xml:space="preserve"> </w:t>
      </w:r>
      <w:r w:rsidRPr="008F0C95">
        <w:rPr>
          <w:rStyle w:val="StyleUnderline"/>
          <w:sz w:val="14"/>
          <w:u w:val="none"/>
        </w:rPr>
        <w:t xml:space="preserve">The United States has a </w:t>
      </w:r>
      <w:r w:rsidRPr="004D3043">
        <w:rPr>
          <w:rStyle w:val="StyleUnderline"/>
        </w:rPr>
        <w:t>long history helping Southeast Asia</w:t>
      </w:r>
      <w:r w:rsidRPr="008F0C95">
        <w:rPr>
          <w:rStyle w:val="StyleUnderline"/>
          <w:sz w:val="14"/>
          <w:u w:val="none"/>
        </w:rPr>
        <w:t xml:space="preserve"> address humanitarian crises, including those resulting from natural disasters.</w:t>
      </w:r>
      <w:r w:rsidR="00D13BBD" w:rsidRPr="008F0C95">
        <w:rPr>
          <w:rStyle w:val="StyleUnderline"/>
          <w:sz w:val="14"/>
          <w:u w:val="none"/>
        </w:rPr>
        <w:t xml:space="preserve"> </w:t>
      </w:r>
      <w:r w:rsidRPr="008F0C95">
        <w:rPr>
          <w:rStyle w:val="StyleUnderline"/>
          <w:sz w:val="14"/>
          <w:u w:val="none"/>
        </w:rPr>
        <w:t>With recent improvements in ASEAN’s institutional capacities, for instance, the establishment of the ASEAN Coordinating Centre for Humanitarian Assistance on Disaster Management (AHA Centre) the US has incorporated ASEAN mechanisms into its response efforts.</w:t>
      </w:r>
      <w:r w:rsidR="00D13BBD" w:rsidRPr="008F0C95">
        <w:rPr>
          <w:rStyle w:val="StyleUnderline"/>
          <w:sz w:val="14"/>
          <w:u w:val="none"/>
        </w:rPr>
        <w:t xml:space="preserve"> </w:t>
      </w:r>
      <w:r w:rsidRPr="00695C82">
        <w:rPr>
          <w:rStyle w:val="Emphasis"/>
          <w:highlight w:val="cyan"/>
        </w:rPr>
        <w:t>Countering violent-</w:t>
      </w:r>
      <w:r w:rsidRPr="00701F83">
        <w:rPr>
          <w:rStyle w:val="Emphasis"/>
          <w:highlight w:val="cyan"/>
        </w:rPr>
        <w:t>extremism remains a top priority</w:t>
      </w:r>
      <w:r w:rsidRPr="004D3043">
        <w:rPr>
          <w:rStyle w:val="Emphasis"/>
        </w:rPr>
        <w:t xml:space="preserve"> for both the United States and ASEAN</w:t>
      </w:r>
      <w:r w:rsidRPr="008F0C95">
        <w:rPr>
          <w:rStyle w:val="StyleUnderline"/>
          <w:sz w:val="14"/>
          <w:u w:val="none"/>
        </w:rPr>
        <w:t xml:space="preserve">. Several US-ASEAN cooperation mechanisms to address </w:t>
      </w:r>
      <w:r w:rsidRPr="004D3043">
        <w:rPr>
          <w:rStyle w:val="StyleUnderline"/>
        </w:rPr>
        <w:t xml:space="preserve">CVE issues need </w:t>
      </w:r>
      <w:r w:rsidRPr="00701F83">
        <w:rPr>
          <w:rStyle w:val="StyleUnderline"/>
          <w:highlight w:val="cyan"/>
        </w:rPr>
        <w:t>continued support</w:t>
      </w:r>
      <w:r w:rsidRPr="004D3043">
        <w:rPr>
          <w:rStyle w:val="StyleUnderline"/>
        </w:rPr>
        <w:t>, including the Southeast Asia Regional Center for Counter-Terrorism (</w:t>
      </w:r>
      <w:r w:rsidRPr="008F0C95">
        <w:rPr>
          <w:rStyle w:val="StyleUnderline"/>
          <w:sz w:val="14"/>
          <w:u w:val="none"/>
        </w:rPr>
        <w:t xml:space="preserve">SEARCTT) </w:t>
      </w:r>
      <w:r w:rsidRPr="0018197D">
        <w:rPr>
          <w:rStyle w:val="StyleUnderline"/>
        </w:rPr>
        <w:t>in Malaysia, the International Law Enforcement Academy</w:t>
      </w:r>
      <w:r w:rsidRPr="008F0C95">
        <w:rPr>
          <w:rStyle w:val="StyleUnderline"/>
          <w:sz w:val="14"/>
          <w:u w:val="none"/>
        </w:rPr>
        <w:t xml:space="preserve"> (ILEA), and </w:t>
      </w:r>
      <w:r w:rsidRPr="0018197D">
        <w:rPr>
          <w:rStyle w:val="StyleUnderline"/>
        </w:rPr>
        <w:t>the Joint Special Operation Task Force Philippines</w:t>
      </w:r>
      <w:r w:rsidRPr="008F0C95">
        <w:rPr>
          <w:rStyle w:val="StyleUnderline"/>
          <w:sz w:val="14"/>
          <w:u w:val="none"/>
        </w:rPr>
        <w:t xml:space="preserve"> (JSOTFP).</w:t>
      </w:r>
      <w:r w:rsidR="00D13BBD" w:rsidRPr="008F0C95">
        <w:rPr>
          <w:rStyle w:val="StyleUnderline"/>
          <w:sz w:val="14"/>
          <w:u w:val="none"/>
        </w:rPr>
        <w:t xml:space="preserve"> </w:t>
      </w:r>
      <w:r w:rsidRPr="008F0C95">
        <w:rPr>
          <w:rStyle w:val="StyleUnderline"/>
          <w:sz w:val="14"/>
          <w:u w:val="none"/>
        </w:rPr>
        <w:t xml:space="preserve">There are </w:t>
      </w:r>
      <w:r w:rsidRPr="0018197D">
        <w:rPr>
          <w:rStyle w:val="StyleUnderline"/>
        </w:rPr>
        <w:t>four shared cyber security priorities</w:t>
      </w:r>
      <w:r w:rsidRPr="008F0C95">
        <w:rPr>
          <w:rStyle w:val="StyleUnderline"/>
          <w:sz w:val="14"/>
          <w:u w:val="none"/>
        </w:rPr>
        <w:t xml:space="preserve"> and challenges that are critical for ASEAN and the United States: </w:t>
      </w:r>
      <w:r w:rsidRPr="0018197D">
        <w:rPr>
          <w:rStyle w:val="StyleUnderline"/>
        </w:rPr>
        <w:t>cybercrime, protection of critical infrastructure, content control, and connectivity</w:t>
      </w:r>
      <w:r w:rsidRPr="008F0C95">
        <w:rPr>
          <w:rStyle w:val="StyleUnderline"/>
          <w:sz w:val="14"/>
          <w:u w:val="none"/>
        </w:rPr>
        <w:t>. A holistic approach will help ASEAN countries develop connectivity while mitigating the impact of espionage from infrastructure investments in the future, especially those funded by authoritarian states.</w:t>
      </w:r>
      <w:r w:rsidR="00D13BBD" w:rsidRPr="008F0C95">
        <w:rPr>
          <w:rStyle w:val="StyleUnderline"/>
          <w:sz w:val="14"/>
          <w:u w:val="none"/>
        </w:rPr>
        <w:t xml:space="preserve"> </w:t>
      </w:r>
      <w:r w:rsidRPr="00701F83">
        <w:rPr>
          <w:rStyle w:val="Emphasis"/>
          <w:highlight w:val="cyan"/>
        </w:rPr>
        <w:t>Difficulty in dealing with gray-zone tensions in the S</w:t>
      </w:r>
      <w:r w:rsidRPr="0018197D">
        <w:rPr>
          <w:rStyle w:val="Emphasis"/>
        </w:rPr>
        <w:t xml:space="preserve">outh </w:t>
      </w:r>
      <w:r w:rsidRPr="00701F83">
        <w:rPr>
          <w:rStyle w:val="Emphasis"/>
          <w:highlight w:val="cyan"/>
        </w:rPr>
        <w:t>C</w:t>
      </w:r>
      <w:r w:rsidRPr="0018197D">
        <w:rPr>
          <w:rStyle w:val="Emphasis"/>
        </w:rPr>
        <w:t xml:space="preserve">hina </w:t>
      </w:r>
      <w:r w:rsidRPr="00701F83">
        <w:rPr>
          <w:rStyle w:val="Emphasis"/>
          <w:highlight w:val="cyan"/>
        </w:rPr>
        <w:t>S</w:t>
      </w:r>
      <w:r w:rsidRPr="0018197D">
        <w:rPr>
          <w:rStyle w:val="Emphasis"/>
        </w:rPr>
        <w:t xml:space="preserve">ea is </w:t>
      </w:r>
      <w:r w:rsidRPr="00701F83">
        <w:rPr>
          <w:rStyle w:val="Emphasis"/>
          <w:highlight w:val="cyan"/>
        </w:rPr>
        <w:t>compounded by ASEAN countries’ differing threat perceptions, lack of resources and capacity, and weak</w:t>
      </w:r>
      <w:r w:rsidRPr="00701F83">
        <w:rPr>
          <w:rStyle w:val="Emphasis"/>
        </w:rPr>
        <w:t xml:space="preserve"> interagency </w:t>
      </w:r>
      <w:r w:rsidRPr="00701F83">
        <w:rPr>
          <w:rStyle w:val="Emphasis"/>
          <w:highlight w:val="cyan"/>
        </w:rPr>
        <w:t>coordination.</w:t>
      </w:r>
      <w:r w:rsidR="00D13BBD">
        <w:rPr>
          <w:rStyle w:val="Emphasis"/>
        </w:rPr>
        <w:t xml:space="preserve"> </w:t>
      </w:r>
      <w:r w:rsidRPr="008F0C95">
        <w:rPr>
          <w:rStyle w:val="StyleUnderline"/>
          <w:sz w:val="14"/>
          <w:u w:val="none"/>
        </w:rPr>
        <w:t>While ASEAN member-states welcome US presence and reassurance, the value of unilateral freedom of navigation operations by the US Navy remain underappreciated in the region since many view it as primarily focused on freedom of navigation for US Navy ships. ASEAN littoral states’ major maritime concern is access to coastal state entitlements (i.e. rights to access oil, gas and fishery resources in their exclusive economic zones and continental shelves free from coercion), as provided for under international law.</w:t>
      </w:r>
      <w:r w:rsidR="00D13BBD" w:rsidRPr="008F0C95">
        <w:rPr>
          <w:rStyle w:val="StyleUnderline"/>
          <w:sz w:val="14"/>
          <w:u w:val="none"/>
        </w:rPr>
        <w:t xml:space="preserve"> </w:t>
      </w:r>
      <w:r w:rsidRPr="008F0C95">
        <w:rPr>
          <w:rStyle w:val="StyleUnderline"/>
          <w:sz w:val="14"/>
          <w:u w:val="none"/>
        </w:rPr>
        <w:t xml:space="preserve">Since priorities do not align in Southeast Asia, </w:t>
      </w:r>
      <w:r w:rsidRPr="00332570">
        <w:rPr>
          <w:rStyle w:val="StyleUnderline"/>
        </w:rPr>
        <w:t xml:space="preserve">it is </w:t>
      </w:r>
      <w:r w:rsidRPr="00701F83">
        <w:rPr>
          <w:rStyle w:val="StyleUnderline"/>
          <w:highlight w:val="cyan"/>
        </w:rPr>
        <w:t>important for ASEAN and the United States to develop a common conception of, and complementary priorities on, the rule of law</w:t>
      </w:r>
      <w:r w:rsidRPr="00332570">
        <w:rPr>
          <w:rStyle w:val="StyleUnderline"/>
        </w:rPr>
        <w:t xml:space="preserve"> in the context of maritime security.</w:t>
      </w:r>
    </w:p>
    <w:p w14:paraId="08141A07" w14:textId="77777777" w:rsidR="00CD1525" w:rsidRPr="00CD1525" w:rsidRDefault="00CD1525" w:rsidP="00CD1525">
      <w:pPr>
        <w:rPr>
          <w:rStyle w:val="StyleUnderline"/>
          <w:u w:val="none"/>
        </w:rPr>
      </w:pPr>
    </w:p>
    <w:p w14:paraId="73040B36" w14:textId="0A4B91FD" w:rsidR="00577778" w:rsidRDefault="00CB0010" w:rsidP="00FC40B9">
      <w:pPr>
        <w:pStyle w:val="Heading4"/>
      </w:pPr>
      <w:r>
        <w:t>An unrestrained China causes war in the Indo-Pacifi</w:t>
      </w:r>
      <w:r w:rsidR="00BB4039">
        <w:t xml:space="preserve">c, and it goes nuclear. </w:t>
      </w:r>
    </w:p>
    <w:p w14:paraId="29EADED6" w14:textId="1A6E66C0" w:rsidR="00682333" w:rsidRPr="00682333" w:rsidRDefault="00682333" w:rsidP="00682333">
      <w:r>
        <w:t>D</w:t>
      </w:r>
      <w:r w:rsidRPr="00682333">
        <w:t xml:space="preserve">r. Christopher </w:t>
      </w:r>
      <w:r w:rsidRPr="00682333">
        <w:rPr>
          <w:rStyle w:val="Style13ptBold"/>
        </w:rPr>
        <w:t>Ford,</w:t>
      </w:r>
      <w:r w:rsidRPr="00682333">
        <w:t xml:space="preserve"> 6-12-20</w:t>
      </w:r>
      <w:r w:rsidRPr="00682333">
        <w:rPr>
          <w:rStyle w:val="Style13ptBold"/>
        </w:rPr>
        <w:t xml:space="preserve">25, </w:t>
      </w:r>
      <w:r w:rsidR="009A563C" w:rsidRPr="009A563C">
        <w:t>[The Hon. Christopher Ford is Professor of International Relations and Strategic Studies at Missouri State University’s  School of Defense and Strategic Studies, and a Distinguished Visiting Fellow at the Pharos Foundation at Oxford</w:t>
      </w:r>
      <w:r w:rsidR="009A563C">
        <w:t xml:space="preserve">, served as the </w:t>
      </w:r>
      <w:r w:rsidR="009A563C" w:rsidRPr="009A563C">
        <w:t>U.S. Assistant Secretary of State for International Security and Nonproliferation</w:t>
      </w:r>
      <w:r w:rsidR="009A563C">
        <w:t xml:space="preserve"> from 2018 to 2021.</w:t>
      </w:r>
      <w:r w:rsidRPr="00682333">
        <w:t xml:space="preserve">"Nuclear Risks in the Indo-Pacific", </w:t>
      </w:r>
      <w:r>
        <w:t xml:space="preserve">New Paradigms Forum, </w:t>
      </w:r>
      <w:hyperlink r:id="rId18" w:history="1">
        <w:r w:rsidRPr="00EC02C6">
          <w:rPr>
            <w:rStyle w:val="Hyperlink"/>
          </w:rPr>
          <w:t>https://www.newparadigmsforum.com/nuclear-risks-in-the-indo-pacific</w:t>
        </w:r>
      </w:hyperlink>
      <w:r>
        <w:t>, accessed 7/19/25, S.A.M.]</w:t>
      </w:r>
    </w:p>
    <w:p w14:paraId="06C840A2" w14:textId="4C5607A7" w:rsidR="00FC40B9" w:rsidRPr="001112C7" w:rsidRDefault="00577778" w:rsidP="00577778">
      <w:pPr>
        <w:rPr>
          <w:rStyle w:val="Emphasis"/>
        </w:rPr>
      </w:pPr>
      <w:r w:rsidRPr="00242781">
        <w:rPr>
          <w:sz w:val="16"/>
        </w:rPr>
        <w:t xml:space="preserve">It is certainly the case that </w:t>
      </w:r>
      <w:r w:rsidRPr="00242781">
        <w:rPr>
          <w:rStyle w:val="StyleUnderline"/>
        </w:rPr>
        <w:t>nuclear risks in the Indo-Pacific are considerable</w:t>
      </w:r>
      <w:r w:rsidRPr="00242781">
        <w:rPr>
          <w:sz w:val="16"/>
        </w:rPr>
        <w:t xml:space="preserve">, and I fear </w:t>
      </w:r>
      <w:r w:rsidRPr="00242781">
        <w:rPr>
          <w:rStyle w:val="Emphasis"/>
        </w:rPr>
        <w:t>they are growing.</w:t>
      </w:r>
      <w:r w:rsidR="001112C7" w:rsidRPr="00242781">
        <w:rPr>
          <w:sz w:val="16"/>
        </w:rPr>
        <w:t xml:space="preserve"> </w:t>
      </w:r>
      <w:r w:rsidRPr="00242781">
        <w:rPr>
          <w:sz w:val="16"/>
        </w:rPr>
        <w:t xml:space="preserve">Let me mention </w:t>
      </w:r>
      <w:r w:rsidRPr="00242781">
        <w:rPr>
          <w:rStyle w:val="StyleUnderline"/>
        </w:rPr>
        <w:t>three of the sources</w:t>
      </w:r>
      <w:r w:rsidRPr="00242781">
        <w:rPr>
          <w:sz w:val="16"/>
        </w:rPr>
        <w:t xml:space="preserve"> of such risk, and then suggest four things that might help reduce these risks.</w:t>
      </w:r>
      <w:r w:rsidR="001112C7" w:rsidRPr="00242781">
        <w:rPr>
          <w:sz w:val="16"/>
        </w:rPr>
        <w:t xml:space="preserve"> </w:t>
      </w:r>
      <w:r w:rsidRPr="00242781">
        <w:rPr>
          <w:sz w:val="16"/>
        </w:rPr>
        <w:t xml:space="preserve">Growing Threat of </w:t>
      </w:r>
      <w:r w:rsidRPr="00242781">
        <w:rPr>
          <w:rStyle w:val="StyleUnderline"/>
        </w:rPr>
        <w:t>Great Power Aggression</w:t>
      </w:r>
      <w:r w:rsidR="001112C7" w:rsidRPr="00242781">
        <w:rPr>
          <w:rStyle w:val="StyleUnderline"/>
        </w:rPr>
        <w:t xml:space="preserve"> </w:t>
      </w:r>
      <w:r w:rsidRPr="00242781">
        <w:rPr>
          <w:sz w:val="16"/>
        </w:rPr>
        <w:t>I think the most likely scenario for a nuclear war is not the kind of bolt-out-of-the-blue preemption scenario that Cold War strategists worried so much about.</w:t>
      </w:r>
      <w:r w:rsidR="001112C7" w:rsidRPr="00242781">
        <w:rPr>
          <w:sz w:val="16"/>
        </w:rPr>
        <w:t xml:space="preserve"> </w:t>
      </w:r>
      <w:r w:rsidRPr="00242781">
        <w:rPr>
          <w:sz w:val="16"/>
        </w:rPr>
        <w:t xml:space="preserve">Instead, it’s the </w:t>
      </w:r>
      <w:r w:rsidRPr="00242781">
        <w:rPr>
          <w:rStyle w:val="StyleUnderline"/>
        </w:rPr>
        <w:t xml:space="preserve">escalation </w:t>
      </w:r>
      <w:r w:rsidRPr="00242781">
        <w:rPr>
          <w:sz w:val="16"/>
        </w:rPr>
        <w:t xml:space="preserve">to nuclear use </w:t>
      </w:r>
      <w:r w:rsidRPr="00242781">
        <w:rPr>
          <w:rStyle w:val="StyleUnderline"/>
        </w:rPr>
        <w:t>from a conventional conflict</w:t>
      </w:r>
      <w:r w:rsidRPr="00242781">
        <w:rPr>
          <w:sz w:val="16"/>
        </w:rPr>
        <w:t xml:space="preserve"> involving nuclear-armed powers.</w:t>
      </w:r>
      <w:r w:rsidR="001112C7" w:rsidRPr="00242781">
        <w:rPr>
          <w:sz w:val="16"/>
        </w:rPr>
        <w:t xml:space="preserve"> </w:t>
      </w:r>
      <w:r w:rsidRPr="00242781">
        <w:rPr>
          <w:sz w:val="16"/>
        </w:rPr>
        <w:t xml:space="preserve">And in that sense, the major risk of nuclear conflict stems from the fact that </w:t>
      </w:r>
      <w:r w:rsidRPr="00242781">
        <w:rPr>
          <w:rStyle w:val="Emphasis"/>
        </w:rPr>
        <w:t>after some decades of relative strategic stability, two of the three great power nuclear-weapons possessors of the 21st Century are once again preparing for – or are already engaged in – 19th-Century-style games of regional military aggression, intimidation, and territorial expansion.</w:t>
      </w:r>
      <w:r w:rsidR="001112C7" w:rsidRPr="00242781">
        <w:rPr>
          <w:sz w:val="16"/>
        </w:rPr>
        <w:t xml:space="preserve"> </w:t>
      </w:r>
      <w:r w:rsidRPr="00242781">
        <w:rPr>
          <w:rStyle w:val="StyleUnderline"/>
        </w:rPr>
        <w:t>Russia has led the way</w:t>
      </w:r>
      <w:r w:rsidRPr="00242781">
        <w:rPr>
          <w:sz w:val="16"/>
        </w:rPr>
        <w:t xml:space="preserve"> in this respect, of course, but </w:t>
      </w:r>
      <w:r w:rsidRPr="00242781">
        <w:rPr>
          <w:rStyle w:val="StyleUnderline"/>
        </w:rPr>
        <w:t>China is also creating similar risks in the Indo-Pacific as it expands into – and militarizes – areas claimed by other countries in the S</w:t>
      </w:r>
      <w:r w:rsidRPr="00242781">
        <w:rPr>
          <w:sz w:val="16"/>
        </w:rPr>
        <w:t xml:space="preserve">outh </w:t>
      </w:r>
      <w:r w:rsidRPr="00242781">
        <w:rPr>
          <w:rStyle w:val="StyleUnderline"/>
        </w:rPr>
        <w:t>C</w:t>
      </w:r>
      <w:r w:rsidRPr="00242781">
        <w:rPr>
          <w:sz w:val="16"/>
        </w:rPr>
        <w:t xml:space="preserve">hina </w:t>
      </w:r>
      <w:r w:rsidRPr="00242781">
        <w:rPr>
          <w:rStyle w:val="StyleUnderline"/>
        </w:rPr>
        <w:t>S</w:t>
      </w:r>
      <w:r w:rsidRPr="00242781">
        <w:rPr>
          <w:sz w:val="16"/>
        </w:rPr>
        <w:t xml:space="preserve">ea, as it gradually </w:t>
      </w:r>
      <w:r w:rsidRPr="00242781">
        <w:rPr>
          <w:rStyle w:val="StyleUnderline"/>
        </w:rPr>
        <w:t>expands the territory it controls in the Himalayas</w:t>
      </w:r>
      <w:r w:rsidRPr="00242781">
        <w:rPr>
          <w:sz w:val="16"/>
        </w:rPr>
        <w:t xml:space="preserve">, and as it prepares for the </w:t>
      </w:r>
      <w:r w:rsidRPr="00242781">
        <w:rPr>
          <w:rStyle w:val="StyleUnderline"/>
        </w:rPr>
        <w:t>possibility of invading and conquering</w:t>
      </w:r>
      <w:r w:rsidRPr="00D355BC">
        <w:rPr>
          <w:rStyle w:val="StyleUnderline"/>
        </w:rPr>
        <w:t xml:space="preserve"> the thriving democracy in Taiwan next door</w:t>
      </w:r>
      <w:r w:rsidRPr="001112C7">
        <w:rPr>
          <w:sz w:val="16"/>
        </w:rPr>
        <w:t>.</w:t>
      </w:r>
      <w:r w:rsidR="001112C7">
        <w:rPr>
          <w:sz w:val="16"/>
        </w:rPr>
        <w:t xml:space="preserve"> </w:t>
      </w:r>
      <w:r w:rsidRPr="001112C7">
        <w:rPr>
          <w:sz w:val="16"/>
        </w:rPr>
        <w:t xml:space="preserve">It is this apparent thirst for expansion and regional control that I believe creates the greatest risk of multi-party conventional war in the region, and hence also </w:t>
      </w:r>
      <w:r w:rsidRPr="00D355BC">
        <w:rPr>
          <w:rStyle w:val="Emphasis"/>
        </w:rPr>
        <w:t>the greatest risk of nuclear escalation with the United States.</w:t>
      </w:r>
      <w:r w:rsidR="001112C7">
        <w:rPr>
          <w:rStyle w:val="Emphasis"/>
        </w:rPr>
        <w:t xml:space="preserve"> </w:t>
      </w:r>
      <w:r w:rsidRPr="00D355BC">
        <w:rPr>
          <w:rStyle w:val="StyleUnderline"/>
        </w:rPr>
        <w:t>Nuclear Build-Up</w:t>
      </w:r>
      <w:r w:rsidR="001112C7">
        <w:rPr>
          <w:rStyle w:val="StyleUnderline"/>
        </w:rPr>
        <w:t xml:space="preserve"> </w:t>
      </w:r>
      <w:r w:rsidRPr="001112C7">
        <w:rPr>
          <w:sz w:val="16"/>
        </w:rPr>
        <w:t xml:space="preserve">The second – </w:t>
      </w:r>
      <w:r w:rsidRPr="00D355BC">
        <w:rPr>
          <w:rStyle w:val="StyleUnderline"/>
        </w:rPr>
        <w:t>related and overlapping</w:t>
      </w:r>
      <w:r w:rsidRPr="001112C7">
        <w:rPr>
          <w:sz w:val="16"/>
        </w:rPr>
        <w:t xml:space="preserve"> – factor increasing nuclear risks in the Indo-Pacific is the scope and scale of </w:t>
      </w:r>
      <w:r w:rsidRPr="00D355BC">
        <w:rPr>
          <w:rStyle w:val="StyleUnderline"/>
        </w:rPr>
        <w:t>China’s huge nuclear weapons build-up</w:t>
      </w:r>
      <w:r w:rsidRPr="001112C7">
        <w:rPr>
          <w:sz w:val="16"/>
        </w:rPr>
        <w:t>.</w:t>
      </w:r>
      <w:r w:rsidR="001112C7">
        <w:rPr>
          <w:sz w:val="16"/>
        </w:rPr>
        <w:t xml:space="preserve"> </w:t>
      </w:r>
      <w:r w:rsidRPr="00D355BC">
        <w:rPr>
          <w:rStyle w:val="StyleUnderline"/>
        </w:rPr>
        <w:t xml:space="preserve">Beijing </w:t>
      </w:r>
      <w:r w:rsidRPr="001112C7">
        <w:rPr>
          <w:sz w:val="16"/>
        </w:rPr>
        <w:t xml:space="preserve">still doesn’t publicly admit that it’s doing this, but China is now </w:t>
      </w:r>
      <w:r w:rsidRPr="00D355BC">
        <w:rPr>
          <w:rStyle w:val="Emphasis"/>
        </w:rPr>
        <w:t>on track to have around 1,500 operationally deployed nuclear warheads by 2035.</w:t>
      </w:r>
      <w:r w:rsidR="001112C7">
        <w:rPr>
          <w:sz w:val="16"/>
        </w:rPr>
        <w:t xml:space="preserve"> </w:t>
      </w:r>
      <w:r w:rsidRPr="001112C7">
        <w:rPr>
          <w:sz w:val="16"/>
        </w:rPr>
        <w:t xml:space="preserve">That means approximate </w:t>
      </w:r>
      <w:r w:rsidRPr="00D355BC">
        <w:rPr>
          <w:rStyle w:val="StyleUnderline"/>
        </w:rPr>
        <w:t>nuclear parity with the United States, and also with Russia</w:t>
      </w:r>
      <w:r w:rsidRPr="001112C7">
        <w:rPr>
          <w:sz w:val="16"/>
        </w:rPr>
        <w:t>, and it would represent a huge proportional increase in the number of nuclear weapons in the world.</w:t>
      </w:r>
      <w:r w:rsidR="001112C7">
        <w:rPr>
          <w:sz w:val="16"/>
        </w:rPr>
        <w:t xml:space="preserve"> </w:t>
      </w:r>
      <w:r w:rsidRPr="001112C7">
        <w:rPr>
          <w:sz w:val="16"/>
        </w:rPr>
        <w:t>This nuclear build-up, moreover, seems not just destabilizing but needless.*</w:t>
      </w:r>
      <w:r w:rsidR="001112C7">
        <w:rPr>
          <w:sz w:val="16"/>
        </w:rPr>
        <w:t xml:space="preserve"> </w:t>
      </w:r>
      <w:r w:rsidRPr="001112C7">
        <w:rPr>
          <w:sz w:val="16"/>
        </w:rPr>
        <w:t>Thanks to Beijing’s ongoing build-up of its conventional military power, this nuclear buildup is occu</w:t>
      </w:r>
      <w:r w:rsidRPr="00D355BC">
        <w:rPr>
          <w:rStyle w:val="Emphasis"/>
        </w:rPr>
        <w:t>rring at a time in which China faces the lowest level of relative military threat that it has seen since the early 19th Century.</w:t>
      </w:r>
      <w:r w:rsidR="001112C7">
        <w:rPr>
          <w:sz w:val="16"/>
        </w:rPr>
        <w:t xml:space="preserve"> </w:t>
      </w:r>
      <w:r w:rsidRPr="001112C7">
        <w:rPr>
          <w:sz w:val="16"/>
        </w:rPr>
        <w:t xml:space="preserve">In fact, China’s </w:t>
      </w:r>
      <w:r w:rsidRPr="00D355BC">
        <w:rPr>
          <w:rStyle w:val="StyleUnderline"/>
        </w:rPr>
        <w:t>conventional forces are probably today more powerful</w:t>
      </w:r>
      <w:r w:rsidRPr="001112C7">
        <w:rPr>
          <w:sz w:val="16"/>
        </w:rPr>
        <w:t xml:space="preserve">, relative to any conceivable outside power, </w:t>
      </w:r>
      <w:r w:rsidRPr="00D355BC">
        <w:rPr>
          <w:rStyle w:val="StyleUnderline"/>
        </w:rPr>
        <w:t>than they have been at any point since the years of the Qianlong Emperor.</w:t>
      </w:r>
      <w:r w:rsidR="001112C7">
        <w:rPr>
          <w:rStyle w:val="StyleUnderline"/>
        </w:rPr>
        <w:t xml:space="preserve"> </w:t>
      </w:r>
      <w:r w:rsidRPr="001112C7">
        <w:rPr>
          <w:sz w:val="16"/>
        </w:rPr>
        <w:t xml:space="preserve">Thanks to decades of </w:t>
      </w:r>
      <w:r w:rsidRPr="00D355BC">
        <w:rPr>
          <w:rStyle w:val="StyleUnderline"/>
        </w:rPr>
        <w:t>post-Cold War nuclear reductions</w:t>
      </w:r>
      <w:r w:rsidRPr="001112C7">
        <w:rPr>
          <w:sz w:val="16"/>
        </w:rPr>
        <w:t xml:space="preserve"> by the United States and Russia, moreover, the specifically </w:t>
      </w:r>
      <w:r w:rsidRPr="00D355BC">
        <w:rPr>
          <w:rStyle w:val="Emphasis"/>
        </w:rPr>
        <w:t>nuclear threats China arguably faces are also now at their lowest</w:t>
      </w:r>
      <w:r w:rsidRPr="001112C7">
        <w:rPr>
          <w:sz w:val="16"/>
        </w:rPr>
        <w:t>, relatively speaking, than at any other point in the PRC’s history.</w:t>
      </w:r>
      <w:r w:rsidR="001112C7">
        <w:rPr>
          <w:sz w:val="16"/>
        </w:rPr>
        <w:t xml:space="preserve"> </w:t>
      </w:r>
      <w:r w:rsidRPr="001112C7">
        <w:rPr>
          <w:sz w:val="16"/>
        </w:rPr>
        <w:t xml:space="preserve">The </w:t>
      </w:r>
      <w:r w:rsidRPr="00D355BC">
        <w:rPr>
          <w:rStyle w:val="Emphasis"/>
        </w:rPr>
        <w:t>ratio of Chinese nuclear weapons to non-Chinese nuclear weapons has never been higher, and this was true even before Beijing’s huge new nuclear buildup began several years ago.</w:t>
      </w:r>
      <w:r w:rsidR="001112C7">
        <w:rPr>
          <w:rStyle w:val="Emphasis"/>
        </w:rPr>
        <w:t xml:space="preserve"> </w:t>
      </w:r>
      <w:r w:rsidRPr="001112C7">
        <w:rPr>
          <w:sz w:val="16"/>
        </w:rPr>
        <w:t xml:space="preserve">China’s nuclear weapons building spree is increasingly </w:t>
      </w:r>
      <w:r w:rsidRPr="00D355BC">
        <w:rPr>
          <w:rStyle w:val="StyleUnderline"/>
        </w:rPr>
        <w:t>presenting both the United States and the Russian Federation with an historically unprecedented “two-peer problem” of having to posture for deterrence against two nuclear-armed great power challenges at the same time</w:t>
      </w:r>
      <w:r w:rsidRPr="001112C7">
        <w:rPr>
          <w:sz w:val="16"/>
        </w:rPr>
        <w:t>.**</w:t>
      </w:r>
      <w:r w:rsidR="001112C7">
        <w:rPr>
          <w:sz w:val="16"/>
        </w:rPr>
        <w:t xml:space="preserve"> </w:t>
      </w:r>
      <w:r w:rsidRPr="001112C7">
        <w:rPr>
          <w:sz w:val="16"/>
        </w:rPr>
        <w:t>This increases nuclear risks directly, and it is also accelerating pressures upon both Washington and Moscow to build and deploy more nuclear weaponry themselves.</w:t>
      </w:r>
      <w:r w:rsidR="001112C7">
        <w:rPr>
          <w:sz w:val="16"/>
        </w:rPr>
        <w:t xml:space="preserve"> </w:t>
      </w:r>
      <w:r w:rsidRPr="00D355BC">
        <w:rPr>
          <w:rStyle w:val="StyleUnderline"/>
        </w:rPr>
        <w:t>Proliferation Pressures</w:t>
      </w:r>
      <w:r w:rsidR="001112C7">
        <w:rPr>
          <w:rStyle w:val="StyleUnderline"/>
        </w:rPr>
        <w:t xml:space="preserve"> </w:t>
      </w:r>
      <w:r w:rsidRPr="001112C7">
        <w:rPr>
          <w:sz w:val="16"/>
        </w:rPr>
        <w:t xml:space="preserve">And it is probably not just Washington and Moscow that feel such pressures, for a </w:t>
      </w:r>
      <w:r w:rsidRPr="00D355BC">
        <w:rPr>
          <w:rStyle w:val="StyleUnderline"/>
        </w:rPr>
        <w:t>third nuclear risk factor stems from the pressure that China’s military buildup and territorial expansionism is placing upon the nonproliferation regime</w:t>
      </w:r>
      <w:r w:rsidRPr="001112C7">
        <w:rPr>
          <w:sz w:val="16"/>
        </w:rPr>
        <w:t>, by giving China’s neighbors increasing incentive to develop their own nuclear weaponry.</w:t>
      </w:r>
      <w:r w:rsidR="001112C7">
        <w:rPr>
          <w:sz w:val="16"/>
        </w:rPr>
        <w:t xml:space="preserve"> </w:t>
      </w:r>
      <w:r w:rsidRPr="001112C7">
        <w:rPr>
          <w:sz w:val="16"/>
        </w:rPr>
        <w:t xml:space="preserve">These pressures are particularly </w:t>
      </w:r>
      <w:r w:rsidRPr="00D355BC">
        <w:rPr>
          <w:rStyle w:val="StyleUnderline"/>
        </w:rPr>
        <w:t>acute today in light of the Second Trump Administration’s weakened commitment to America’s alliance with NATO</w:t>
      </w:r>
      <w:r w:rsidRPr="001112C7">
        <w:rPr>
          <w:sz w:val="16"/>
        </w:rPr>
        <w:t>, which may be confronting our Indo-Pacific allies with what probably feels like an unprecedented incentive to suspect that indigenous nuclear weaponization could be their last, best hope to deter being coerced into becoming vassal states of the Middle Kingdom.</w:t>
      </w:r>
      <w:r w:rsidR="001112C7">
        <w:rPr>
          <w:sz w:val="16"/>
        </w:rPr>
        <w:t xml:space="preserve"> </w:t>
      </w:r>
      <w:r w:rsidRPr="001112C7">
        <w:rPr>
          <w:sz w:val="16"/>
        </w:rPr>
        <w:t xml:space="preserve">Historically, after all, </w:t>
      </w:r>
      <w:r w:rsidRPr="00D355BC">
        <w:rPr>
          <w:rStyle w:val="StyleUnderline"/>
        </w:rPr>
        <w:t>U.S. military strength and alliance relationships have been powerful nonproliferation tools because they have served to obviate any perceived need by a number of America’s friends and allies to develop nuclear weapons themselves.</w:t>
      </w:r>
      <w:r w:rsidR="001112C7">
        <w:rPr>
          <w:sz w:val="16"/>
        </w:rPr>
        <w:t xml:space="preserve"> </w:t>
      </w:r>
      <w:r w:rsidRPr="001112C7">
        <w:rPr>
          <w:sz w:val="16"/>
        </w:rPr>
        <w:t>Ironically, U.S. strength and alliance relationships have thus tended also to be in the interest of America’s strategic adversaries, because that U.S. strength and those alliances prevent our adversaries from having to face additional nuclear-armed opponents in their respective regions.</w:t>
      </w:r>
      <w:r w:rsidR="001112C7">
        <w:rPr>
          <w:sz w:val="16"/>
        </w:rPr>
        <w:t xml:space="preserve"> </w:t>
      </w:r>
      <w:r w:rsidRPr="001112C7">
        <w:rPr>
          <w:sz w:val="16"/>
        </w:rPr>
        <w:t>And, as any student of history will know, this is not at all a merely hypothetical point.</w:t>
      </w:r>
      <w:r w:rsidR="001112C7">
        <w:rPr>
          <w:sz w:val="16"/>
        </w:rPr>
        <w:t xml:space="preserve"> </w:t>
      </w:r>
      <w:r w:rsidRPr="00D355BC">
        <w:rPr>
          <w:rStyle w:val="StyleUnderline"/>
        </w:rPr>
        <w:t>U.S. security relationships and diplomatic pressure are what persuaded Taiwan to stop its own nuclear weapons program in the late 1980s.</w:t>
      </w:r>
      <w:r w:rsidR="001112C7">
        <w:rPr>
          <w:rStyle w:val="StyleUnderline"/>
        </w:rPr>
        <w:t xml:space="preserve"> </w:t>
      </w:r>
      <w:r w:rsidRPr="00D355BC">
        <w:rPr>
          <w:rStyle w:val="StyleUnderline"/>
        </w:rPr>
        <w:t>They are also what persuaded South Korea to abandon such efforts in the 1970s.</w:t>
      </w:r>
      <w:r w:rsidR="001112C7">
        <w:rPr>
          <w:sz w:val="16"/>
        </w:rPr>
        <w:t xml:space="preserve"> </w:t>
      </w:r>
      <w:r w:rsidRPr="001112C7">
        <w:rPr>
          <w:sz w:val="16"/>
        </w:rPr>
        <w:t>Chinese strategists forget these lessons of history at their peril.</w:t>
      </w:r>
      <w:r w:rsidR="001112C7">
        <w:rPr>
          <w:sz w:val="16"/>
        </w:rPr>
        <w:t xml:space="preserve"> </w:t>
      </w:r>
      <w:r w:rsidRPr="001112C7">
        <w:rPr>
          <w:sz w:val="16"/>
        </w:rPr>
        <w:t>As you will all know, were leaders in Tokyo and Seoul, for example, to decide that proliferation pressures had become intolerable, it would hardly be difficult for them to take the kind of nuclear weapons path that we Americans talked a number of our friends and allies out of taking in the past.</w:t>
      </w:r>
      <w:r w:rsidR="001112C7">
        <w:rPr>
          <w:sz w:val="16"/>
        </w:rPr>
        <w:t xml:space="preserve"> </w:t>
      </w:r>
      <w:r w:rsidRPr="001112C7">
        <w:rPr>
          <w:sz w:val="16"/>
        </w:rPr>
        <w:t>Japan, for example, owns a staggering quantity of separated plutonium that as of 2023 amounted to 44.5 tons of material altogether, of which 8.6 tons were stored on Japanese territory.</w:t>
      </w:r>
      <w:r w:rsidR="001112C7">
        <w:rPr>
          <w:sz w:val="16"/>
        </w:rPr>
        <w:t xml:space="preserve"> </w:t>
      </w:r>
      <w:r w:rsidRPr="001112C7">
        <w:rPr>
          <w:sz w:val="16"/>
        </w:rPr>
        <w:t>I’m no math whiz, but using the IAEA’s “significant quantity” figure of eight kilograms of plutonium per weapon, that 8.6 tons of plutonium on Japanese territory alone sounds like it could be turned into more than 975 bombs.</w:t>
      </w:r>
      <w:r w:rsidR="001112C7">
        <w:rPr>
          <w:sz w:val="16"/>
        </w:rPr>
        <w:t xml:space="preserve"> </w:t>
      </w:r>
      <w:r w:rsidRPr="001112C7">
        <w:rPr>
          <w:sz w:val="16"/>
        </w:rPr>
        <w:t>For its part, South Korea has a large and sophisticated nuclear power industry that in 2019 was the fifth-largest producer of nuclear energy in the world.</w:t>
      </w:r>
      <w:r w:rsidR="001112C7">
        <w:rPr>
          <w:sz w:val="16"/>
        </w:rPr>
        <w:t xml:space="preserve"> </w:t>
      </w:r>
      <w:r w:rsidRPr="001112C7">
        <w:rPr>
          <w:sz w:val="16"/>
        </w:rPr>
        <w:t>South Korea has for years been requesting U.S. permission to develop plutonium reprocessing capabilities – in the form of so-called “pyroprocessing” – and South Korean scientists were also caught in undeclared small-scale enrichment experiments in 2004.</w:t>
      </w:r>
      <w:r w:rsidR="001112C7">
        <w:rPr>
          <w:sz w:val="16"/>
        </w:rPr>
        <w:t xml:space="preserve"> </w:t>
      </w:r>
      <w:r w:rsidRPr="001112C7">
        <w:rPr>
          <w:sz w:val="16"/>
        </w:rPr>
        <w:t>So Seoul has, therefore, certainly not been entirely without interest in producing its own fissile material.</w:t>
      </w:r>
      <w:r w:rsidR="001112C7">
        <w:rPr>
          <w:sz w:val="16"/>
        </w:rPr>
        <w:t xml:space="preserve"> </w:t>
      </w:r>
      <w:r w:rsidRPr="001112C7">
        <w:rPr>
          <w:sz w:val="16"/>
        </w:rPr>
        <w:t>To my knowledge, South Korea has not yet developed any local capacity to produce it, but it would surely not be too hard for it to separate plutonium from spent reactor fuel to produce weapons-usable material if it wished.</w:t>
      </w:r>
      <w:r w:rsidR="001112C7">
        <w:rPr>
          <w:sz w:val="16"/>
        </w:rPr>
        <w:t xml:space="preserve"> </w:t>
      </w:r>
      <w:r w:rsidRPr="001112C7">
        <w:rPr>
          <w:sz w:val="16"/>
        </w:rPr>
        <w:t>Moreover, both Japan and (especially) South Korea are developing increasingly sophisticated long-range missile capabilities.</w:t>
      </w:r>
      <w:r w:rsidR="001112C7">
        <w:rPr>
          <w:sz w:val="16"/>
        </w:rPr>
        <w:t xml:space="preserve"> </w:t>
      </w:r>
      <w:r w:rsidRPr="001112C7">
        <w:rPr>
          <w:sz w:val="16"/>
        </w:rPr>
        <w:t>I can’t imagine that either of them would have trouble effectively delivering a nuclear weapon to China or North Korea if they possessed such devices.</w:t>
      </w:r>
      <w:r w:rsidR="001112C7">
        <w:rPr>
          <w:sz w:val="16"/>
        </w:rPr>
        <w:t xml:space="preserve"> </w:t>
      </w:r>
      <w:r w:rsidRPr="001112C7">
        <w:rPr>
          <w:rStyle w:val="StyleUnderline"/>
        </w:rPr>
        <w:t>The Common Denominator</w:t>
      </w:r>
      <w:r w:rsidR="001112C7">
        <w:rPr>
          <w:rStyle w:val="StyleUnderline"/>
        </w:rPr>
        <w:t xml:space="preserve"> </w:t>
      </w:r>
      <w:r w:rsidRPr="001112C7">
        <w:rPr>
          <w:sz w:val="16"/>
        </w:rPr>
        <w:t>So what is the common denominator of all these problems?</w:t>
      </w:r>
      <w:r w:rsidR="001112C7">
        <w:rPr>
          <w:sz w:val="16"/>
        </w:rPr>
        <w:t xml:space="preserve"> </w:t>
      </w:r>
      <w:r w:rsidRPr="001112C7">
        <w:rPr>
          <w:sz w:val="16"/>
        </w:rPr>
        <w:t xml:space="preserve">I fear it is </w:t>
      </w:r>
      <w:r w:rsidRPr="001112C7">
        <w:rPr>
          <w:rStyle w:val="Emphasis"/>
        </w:rPr>
        <w:t>China.</w:t>
      </w:r>
      <w:r w:rsidR="001112C7">
        <w:rPr>
          <w:rStyle w:val="Emphasis"/>
        </w:rPr>
        <w:t xml:space="preserve"> </w:t>
      </w:r>
      <w:r w:rsidRPr="001112C7">
        <w:rPr>
          <w:rStyle w:val="Emphasis"/>
        </w:rPr>
        <w:t>Between its expanding conventional military power, its threats against its neighbors, its nuclear buildup, and its continuing refusal to implement U.N. sanctions on the notably nuclear-risky regime in North Korea, Beijing’s policy choices lie at the center of nuclear risks in the Indo-Pacific.</w:t>
      </w:r>
      <w:r w:rsidR="00FC40B9" w:rsidRPr="001112C7">
        <w:rPr>
          <w:rStyle w:val="Emphasis"/>
        </w:rPr>
        <w:t xml:space="preserve"> </w:t>
      </w:r>
    </w:p>
    <w:p w14:paraId="4B644916" w14:textId="77777777" w:rsidR="00FC40B9" w:rsidRPr="00596CA4" w:rsidRDefault="00FC40B9" w:rsidP="00FC40B9"/>
    <w:p w14:paraId="6154C0B5" w14:textId="47E83BF7" w:rsidR="00FC40B9" w:rsidRPr="00242762" w:rsidRDefault="00FC40B9" w:rsidP="00FC40B9">
      <w:pPr>
        <w:pStyle w:val="Heading3"/>
      </w:pPr>
      <w:r>
        <w:t xml:space="preserve">Philippines Only </w:t>
      </w:r>
    </w:p>
    <w:p w14:paraId="6D222230" w14:textId="4D467E0B" w:rsidR="00E74319" w:rsidRPr="005F6260" w:rsidRDefault="00E74319" w:rsidP="00E74319">
      <w:pPr>
        <w:pStyle w:val="Heading4"/>
      </w:pPr>
      <w:r>
        <w:t>US-Philippine cooperation is guaranteed</w:t>
      </w:r>
      <w:r w:rsidR="0041340A">
        <w:t xml:space="preserve">, but it’s </w:t>
      </w:r>
      <w:r w:rsidR="0041340A" w:rsidRPr="0041340A">
        <w:rPr>
          <w:u w:val="single"/>
        </w:rPr>
        <w:t>fragile</w:t>
      </w:r>
      <w:r w:rsidR="0041340A">
        <w:t>.</w:t>
      </w:r>
    </w:p>
    <w:p w14:paraId="518689B1" w14:textId="77777777" w:rsidR="00E74319" w:rsidRDefault="00E74319" w:rsidP="00E74319">
      <w:r w:rsidRPr="005F6260">
        <w:t xml:space="preserve">Julio S. </w:t>
      </w:r>
      <w:r w:rsidRPr="005F6260">
        <w:rPr>
          <w:rStyle w:val="Style13ptBold"/>
        </w:rPr>
        <w:t xml:space="preserve">Amador </w:t>
      </w:r>
      <w:r w:rsidRPr="005F6260">
        <w:t>I</w:t>
      </w:r>
      <w:r>
        <w:t>II</w:t>
      </w:r>
      <w:r w:rsidRPr="005F6260">
        <w:t>, 3-3-20</w:t>
      </w:r>
      <w:r w:rsidRPr="005F6260">
        <w:rPr>
          <w:rStyle w:val="Style13ptBold"/>
        </w:rPr>
        <w:t>25</w:t>
      </w:r>
      <w:r w:rsidRPr="005F6260">
        <w:t xml:space="preserve">, </w:t>
      </w:r>
      <w:r>
        <w:t>[</w:t>
      </w:r>
      <w:r w:rsidRPr="00B06E34">
        <w:t>Julio S. Amador III is a Manila-based geopolitical analyst and a former fellow at the East-West Center in Washington, D.C.</w:t>
      </w:r>
      <w:r>
        <w:t xml:space="preserve"> </w:t>
      </w:r>
      <w:r w:rsidRPr="005F6260">
        <w:t xml:space="preserve">"The U.S.-Philippine Alliance in 2025", Asia Maritime Transparency Initiative, </w:t>
      </w:r>
      <w:hyperlink r:id="rId19" w:history="1">
        <w:r w:rsidRPr="00EC02C6">
          <w:rPr>
            <w:rStyle w:val="Hyperlink"/>
          </w:rPr>
          <w:t>https://amti.csis.org/the-u-s-philippine-alliance-in-2025/</w:t>
        </w:r>
      </w:hyperlink>
      <w:r>
        <w:t>, accessed 7/19/25, S.A.M.]</w:t>
      </w:r>
    </w:p>
    <w:p w14:paraId="315D27B0" w14:textId="77777777" w:rsidR="00E74319" w:rsidRDefault="00E74319" w:rsidP="00E74319">
      <w:pPr>
        <w:rPr>
          <w:rStyle w:val="Emphasis"/>
        </w:rPr>
      </w:pPr>
      <w:r w:rsidRPr="00734A32">
        <w:rPr>
          <w:rStyle w:val="StyleUnderline"/>
          <w:highlight w:val="cyan"/>
        </w:rPr>
        <w:t>The Philippines and the U</w:t>
      </w:r>
      <w:r w:rsidRPr="00B06E34">
        <w:rPr>
          <w:rStyle w:val="StyleUnderline"/>
        </w:rPr>
        <w:t xml:space="preserve">nited </w:t>
      </w:r>
      <w:r w:rsidRPr="00734A32">
        <w:rPr>
          <w:rStyle w:val="StyleUnderline"/>
          <w:highlight w:val="cyan"/>
        </w:rPr>
        <w:t>S</w:t>
      </w:r>
      <w:r w:rsidRPr="00B06E34">
        <w:rPr>
          <w:rStyle w:val="StyleUnderline"/>
        </w:rPr>
        <w:t xml:space="preserve">tates </w:t>
      </w:r>
      <w:r w:rsidRPr="00734A32">
        <w:rPr>
          <w:rStyle w:val="StyleUnderline"/>
          <w:highlight w:val="cyan"/>
        </w:rPr>
        <w:t>need to think about deterrence</w:t>
      </w:r>
      <w:r w:rsidRPr="00F13281">
        <w:rPr>
          <w:sz w:val="16"/>
        </w:rPr>
        <w:t xml:space="preserve"> – as an Alliance – </w:t>
      </w:r>
      <w:r w:rsidRPr="00734A32">
        <w:rPr>
          <w:rStyle w:val="StyleUnderline"/>
          <w:highlight w:val="cyan"/>
        </w:rPr>
        <w:t>as</w:t>
      </w:r>
      <w:r w:rsidRPr="00B06E34">
        <w:rPr>
          <w:rStyle w:val="StyleUnderline"/>
        </w:rPr>
        <w:t xml:space="preserve"> </w:t>
      </w:r>
      <w:r w:rsidRPr="00F13281">
        <w:rPr>
          <w:sz w:val="16"/>
        </w:rPr>
        <w:t xml:space="preserve">President Donald </w:t>
      </w:r>
      <w:r w:rsidRPr="00734A32">
        <w:rPr>
          <w:rStyle w:val="StyleUnderline"/>
          <w:highlight w:val="cyan"/>
        </w:rPr>
        <w:t>Trump</w:t>
      </w:r>
      <w:r w:rsidRPr="00B06E34">
        <w:rPr>
          <w:rStyle w:val="StyleUnderline"/>
        </w:rPr>
        <w:t xml:space="preserve">’s government </w:t>
      </w:r>
      <w:r w:rsidRPr="00734A32">
        <w:rPr>
          <w:rStyle w:val="StyleUnderline"/>
          <w:highlight w:val="cyan"/>
        </w:rPr>
        <w:t>lays out its future Indo-Pac</w:t>
      </w:r>
      <w:r w:rsidRPr="00B06E34">
        <w:rPr>
          <w:rStyle w:val="StyleUnderline"/>
        </w:rPr>
        <w:t xml:space="preserve">ific </w:t>
      </w:r>
      <w:r w:rsidRPr="00734A32">
        <w:rPr>
          <w:rStyle w:val="StyleUnderline"/>
          <w:highlight w:val="cyan"/>
        </w:rPr>
        <w:t>Strat</w:t>
      </w:r>
      <w:r w:rsidRPr="00B06E34">
        <w:rPr>
          <w:rStyle w:val="StyleUnderline"/>
        </w:rPr>
        <w:t>egy.</w:t>
      </w:r>
      <w:r w:rsidRPr="00F13281">
        <w:rPr>
          <w:sz w:val="16"/>
        </w:rPr>
        <w:t xml:space="preserve"> The Philippines is likely to be in solidarity with how the second Trump administration will approach China. </w:t>
      </w:r>
      <w:r w:rsidRPr="00B06E34">
        <w:rPr>
          <w:rStyle w:val="StyleUnderline"/>
        </w:rPr>
        <w:t>The Philippines also has room to be more proactive and bolder in its own engagement</w:t>
      </w:r>
      <w:r w:rsidRPr="00F13281">
        <w:rPr>
          <w:sz w:val="16"/>
        </w:rPr>
        <w:t xml:space="preserve"> with China. This has already manifested in the domestic domain as Filipinos are starting to grasp the depth of malign foreign influence and interference operations, many of which point to covert operations by suspected Chinese operatives as well as Philippine offshore gaming operators run by Chinese and Southeast Asian nationals that have been the subject of government crackdown. </w:t>
      </w:r>
      <w:r w:rsidRPr="00734A32">
        <w:rPr>
          <w:rStyle w:val="StyleUnderline"/>
          <w:highlight w:val="cyan"/>
        </w:rPr>
        <w:t>Despite</w:t>
      </w:r>
      <w:r w:rsidRPr="00B03F3E">
        <w:rPr>
          <w:rStyle w:val="StyleUnderline"/>
        </w:rPr>
        <w:t xml:space="preserve"> </w:t>
      </w:r>
      <w:r w:rsidRPr="00F13281">
        <w:rPr>
          <w:sz w:val="16"/>
        </w:rPr>
        <w:t xml:space="preserve">these </w:t>
      </w:r>
      <w:r w:rsidRPr="00734A32">
        <w:rPr>
          <w:rStyle w:val="Emphasis"/>
          <w:highlight w:val="cyan"/>
        </w:rPr>
        <w:t>contentious issues</w:t>
      </w:r>
      <w:r w:rsidRPr="00B03F3E">
        <w:rPr>
          <w:rStyle w:val="Emphasis"/>
        </w:rPr>
        <w:t xml:space="preserve">, the </w:t>
      </w:r>
      <w:r w:rsidRPr="00734A32">
        <w:rPr>
          <w:rStyle w:val="Emphasis"/>
          <w:highlight w:val="cyan"/>
        </w:rPr>
        <w:t xml:space="preserve">Philippines continues to </w:t>
      </w:r>
      <w:hyperlink r:id="rId20" w:history="1">
        <w:r w:rsidRPr="00734A32">
          <w:rPr>
            <w:rStyle w:val="Emphasis"/>
            <w:highlight w:val="cyan"/>
          </w:rPr>
          <w:t>engage</w:t>
        </w:r>
      </w:hyperlink>
      <w:r w:rsidRPr="00734A32">
        <w:rPr>
          <w:rStyle w:val="Emphasis"/>
          <w:highlight w:val="cyan"/>
        </w:rPr>
        <w:t xml:space="preserve"> with China</w:t>
      </w:r>
      <w:r w:rsidRPr="00B03F3E">
        <w:rPr>
          <w:rStyle w:val="Emphasis"/>
        </w:rPr>
        <w:t xml:space="preserve"> diplomatically, </w:t>
      </w:r>
      <w:r w:rsidRPr="00734A32">
        <w:rPr>
          <w:rStyle w:val="Emphasis"/>
          <w:highlight w:val="cyan"/>
        </w:rPr>
        <w:t>evidenced by both sides’ use of</w:t>
      </w:r>
      <w:r w:rsidRPr="00B03F3E">
        <w:rPr>
          <w:rStyle w:val="Emphasis"/>
        </w:rPr>
        <w:t xml:space="preserve"> the </w:t>
      </w:r>
      <w:hyperlink r:id="rId21" w:history="1">
        <w:r w:rsidRPr="00B03F3E">
          <w:rPr>
            <w:rStyle w:val="Emphasis"/>
          </w:rPr>
          <w:t>Bilateral Consultative Mechanism</w:t>
        </w:r>
      </w:hyperlink>
      <w:r w:rsidRPr="00B03F3E">
        <w:rPr>
          <w:rStyle w:val="Emphasis"/>
        </w:rPr>
        <w:t xml:space="preserve"> </w:t>
      </w:r>
      <w:r w:rsidRPr="00734A32">
        <w:rPr>
          <w:rStyle w:val="Emphasis"/>
          <w:highlight w:val="cyan"/>
        </w:rPr>
        <w:t>platform amid territorial incursions.</w:t>
      </w:r>
      <w:r w:rsidRPr="00F13281">
        <w:rPr>
          <w:sz w:val="16"/>
        </w:rPr>
        <w:t xml:space="preserve"> With the return of a second Trump administration to the helm, and the assurances made thus far by Secretary of State Marco Rubio, the Philippines is cognizant of the call to be more proactive. Indeed, the </w:t>
      </w:r>
      <w:r w:rsidRPr="00734A32">
        <w:rPr>
          <w:rStyle w:val="StyleUnderline"/>
          <w:highlight w:val="cyan"/>
        </w:rPr>
        <w:t>transactionalism of the Trump administration’s foreign policy</w:t>
      </w:r>
      <w:r w:rsidRPr="00B03F3E">
        <w:rPr>
          <w:rStyle w:val="StyleUnderline"/>
        </w:rPr>
        <w:t xml:space="preserve">, a major </w:t>
      </w:r>
      <w:r w:rsidRPr="00734A32">
        <w:rPr>
          <w:rStyle w:val="StyleUnderline"/>
          <w:highlight w:val="cyan"/>
        </w:rPr>
        <w:t>recurring theme</w:t>
      </w:r>
      <w:r w:rsidRPr="00B03F3E">
        <w:rPr>
          <w:rStyle w:val="StyleUnderline"/>
        </w:rPr>
        <w:t xml:space="preserve"> in recent weeks, prompts an </w:t>
      </w:r>
      <w:r w:rsidRPr="00734A32">
        <w:rPr>
          <w:rStyle w:val="StyleUnderline"/>
          <w:highlight w:val="cyan"/>
        </w:rPr>
        <w:t>increase in the Philippines’ fo</w:t>
      </w:r>
      <w:r w:rsidRPr="00B03F3E">
        <w:rPr>
          <w:rStyle w:val="StyleUnderline"/>
        </w:rPr>
        <w:t xml:space="preserve">reign </w:t>
      </w:r>
      <w:r w:rsidRPr="00734A32">
        <w:rPr>
          <w:rStyle w:val="StyleUnderline"/>
          <w:highlight w:val="cyan"/>
        </w:rPr>
        <w:t>po</w:t>
      </w:r>
      <w:r w:rsidRPr="00B03F3E">
        <w:rPr>
          <w:rStyle w:val="StyleUnderline"/>
        </w:rPr>
        <w:t xml:space="preserve">licy </w:t>
      </w:r>
      <w:r w:rsidRPr="00734A32">
        <w:rPr>
          <w:rStyle w:val="StyleUnderline"/>
          <w:highlight w:val="cyan"/>
        </w:rPr>
        <w:t>tempo</w:t>
      </w:r>
      <w:r w:rsidRPr="00734A32">
        <w:rPr>
          <w:rStyle w:val="StyleUnderline"/>
        </w:rPr>
        <w:t xml:space="preserve"> a</w:t>
      </w:r>
      <w:r w:rsidRPr="00B03F3E">
        <w:rPr>
          <w:rStyle w:val="StyleUnderline"/>
        </w:rPr>
        <w:t xml:space="preserve">nd </w:t>
      </w:r>
      <w:r w:rsidRPr="00734A32">
        <w:rPr>
          <w:rStyle w:val="StyleUnderline"/>
          <w:highlight w:val="cyan"/>
        </w:rPr>
        <w:t>necessitates leadership</w:t>
      </w:r>
      <w:r w:rsidRPr="00B03F3E">
        <w:rPr>
          <w:rStyle w:val="StyleUnderline"/>
        </w:rPr>
        <w:t xml:space="preserve"> to answer the question on what it can bring to the table</w:t>
      </w:r>
      <w:r w:rsidRPr="00F13281">
        <w:rPr>
          <w:sz w:val="16"/>
        </w:rPr>
        <w:t xml:space="preserve">. More concretely, </w:t>
      </w:r>
      <w:r w:rsidRPr="00B03F3E">
        <w:rPr>
          <w:rStyle w:val="StyleUnderline"/>
        </w:rPr>
        <w:t xml:space="preserve">the </w:t>
      </w:r>
      <w:r w:rsidRPr="00734A32">
        <w:rPr>
          <w:rStyle w:val="StyleUnderline"/>
          <w:highlight w:val="cyan"/>
        </w:rPr>
        <w:t>Philippines offers</w:t>
      </w:r>
      <w:r w:rsidRPr="00B03F3E">
        <w:rPr>
          <w:rStyle w:val="StyleUnderline"/>
        </w:rPr>
        <w:t xml:space="preserve"> </w:t>
      </w:r>
      <w:r w:rsidRPr="00734A32">
        <w:rPr>
          <w:rStyle w:val="StyleUnderline"/>
          <w:highlight w:val="cyan"/>
        </w:rPr>
        <w:t>access and credibility</w:t>
      </w:r>
      <w:r w:rsidRPr="00F13281">
        <w:rPr>
          <w:sz w:val="16"/>
        </w:rPr>
        <w:t xml:space="preserve">. First, the </w:t>
      </w:r>
      <w:r w:rsidRPr="00734A32">
        <w:rPr>
          <w:rStyle w:val="StyleUnderline"/>
          <w:highlight w:val="cyan"/>
        </w:rPr>
        <w:t>U</w:t>
      </w:r>
      <w:r w:rsidRPr="00F13281">
        <w:rPr>
          <w:sz w:val="16"/>
        </w:rPr>
        <w:t xml:space="preserve">nited </w:t>
      </w:r>
      <w:r w:rsidRPr="00734A32">
        <w:rPr>
          <w:rStyle w:val="StyleUnderline"/>
          <w:highlight w:val="cyan"/>
        </w:rPr>
        <w:t>S</w:t>
      </w:r>
      <w:r w:rsidRPr="00F13281">
        <w:rPr>
          <w:sz w:val="16"/>
        </w:rPr>
        <w:t xml:space="preserve">tates now </w:t>
      </w:r>
      <w:r w:rsidRPr="00734A32">
        <w:rPr>
          <w:rStyle w:val="StyleUnderline"/>
          <w:highlight w:val="cyan"/>
        </w:rPr>
        <w:t>has</w:t>
      </w:r>
      <w:r w:rsidRPr="00734A32">
        <w:rPr>
          <w:rStyle w:val="StyleUnderline"/>
        </w:rPr>
        <w:t xml:space="preserve"> </w:t>
      </w:r>
      <w:r w:rsidRPr="00B03F3E">
        <w:rPr>
          <w:rStyle w:val="StyleUnderline"/>
        </w:rPr>
        <w:t xml:space="preserve">unprecedented </w:t>
      </w:r>
      <w:r w:rsidRPr="00734A32">
        <w:rPr>
          <w:rStyle w:val="StyleUnderline"/>
          <w:highlight w:val="cyan"/>
        </w:rPr>
        <w:t>access</w:t>
      </w:r>
      <w:r w:rsidRPr="00B03F3E">
        <w:rPr>
          <w:rStyle w:val="StyleUnderline"/>
        </w:rPr>
        <w:t xml:space="preserve"> in the region, more than it did than the Bases Agreement </w:t>
      </w:r>
      <w:r w:rsidRPr="00F13281">
        <w:rPr>
          <w:sz w:val="16"/>
        </w:rPr>
        <w:t xml:space="preserve">years (1947-1991). There are </w:t>
      </w:r>
      <w:hyperlink r:id="rId22" w:history="1">
        <w:r w:rsidRPr="009E55B2">
          <w:rPr>
            <w:rStyle w:val="Emphasis"/>
            <w:highlight w:val="cyan"/>
          </w:rPr>
          <w:t>more EDCA sites</w:t>
        </w:r>
      </w:hyperlink>
      <w:r w:rsidRPr="009E55B2">
        <w:rPr>
          <w:rStyle w:val="Emphasis"/>
          <w:highlight w:val="cyan"/>
        </w:rPr>
        <w:t xml:space="preserve"> </w:t>
      </w:r>
      <w:r w:rsidRPr="009E55B2">
        <w:rPr>
          <w:rStyle w:val="Emphasis"/>
        </w:rPr>
        <w:t>than</w:t>
      </w:r>
      <w:r w:rsidRPr="00B03F3E">
        <w:rPr>
          <w:rStyle w:val="Emphasis"/>
        </w:rPr>
        <w:t xml:space="preserve"> former U.S. military bases</w:t>
      </w:r>
      <w:r w:rsidRPr="00F13281">
        <w:rPr>
          <w:sz w:val="16"/>
        </w:rPr>
        <w:t xml:space="preserve">. The United States will thus have </w:t>
      </w:r>
      <w:r w:rsidRPr="00B03F3E">
        <w:rPr>
          <w:rStyle w:val="StyleUnderline"/>
        </w:rPr>
        <w:t>mechanisms allowing it to access theaters in both Northeast and Southeast Asia thanks to the Philippines</w:t>
      </w:r>
      <w:r w:rsidRPr="00F13281">
        <w:rPr>
          <w:sz w:val="16"/>
        </w:rPr>
        <w:t xml:space="preserve">. Second, the </w:t>
      </w:r>
      <w:r w:rsidRPr="009E55B2">
        <w:rPr>
          <w:rStyle w:val="StyleUnderline"/>
          <w:highlight w:val="cyan"/>
        </w:rPr>
        <w:t>Philippines stands as a significant part of the first island chain</w:t>
      </w:r>
      <w:r w:rsidRPr="00B03F3E">
        <w:rPr>
          <w:rStyle w:val="StyleUnderline"/>
        </w:rPr>
        <w:t xml:space="preserve"> that is on the frontlines of Chinese coercion</w:t>
      </w:r>
      <w:r w:rsidRPr="00F13281">
        <w:rPr>
          <w:sz w:val="16"/>
        </w:rPr>
        <w:t xml:space="preserve">. The significant </w:t>
      </w:r>
      <w:r w:rsidRPr="00B03F3E">
        <w:rPr>
          <w:rStyle w:val="StyleUnderline"/>
        </w:rPr>
        <w:t>access</w:t>
      </w:r>
      <w:r w:rsidRPr="00F13281">
        <w:rPr>
          <w:sz w:val="16"/>
        </w:rPr>
        <w:t xml:space="preserve"> the United States has gained from the Philippines can be seen as </w:t>
      </w:r>
      <w:r w:rsidRPr="00B03F3E">
        <w:rPr>
          <w:rStyle w:val="StyleUnderline"/>
        </w:rPr>
        <w:t>equal to</w:t>
      </w:r>
      <w:r w:rsidRPr="00F13281">
        <w:rPr>
          <w:sz w:val="16"/>
        </w:rPr>
        <w:t xml:space="preserve"> what the United States </w:t>
      </w:r>
      <w:hyperlink r:id="rId23" w:history="1">
        <w:r w:rsidRPr="00B06E34">
          <w:rPr>
            <w:rStyle w:val="Hyperlink"/>
          </w:rPr>
          <w:t>demands</w:t>
        </w:r>
      </w:hyperlink>
      <w:r w:rsidRPr="00F13281">
        <w:rPr>
          <w:sz w:val="16"/>
        </w:rPr>
        <w:t xml:space="preserve"> of </w:t>
      </w:r>
      <w:r w:rsidRPr="00B03F3E">
        <w:rPr>
          <w:rStyle w:val="StyleUnderline"/>
        </w:rPr>
        <w:t>European members of NATO</w:t>
      </w:r>
      <w:r w:rsidRPr="00F13281">
        <w:rPr>
          <w:sz w:val="16"/>
        </w:rPr>
        <w:t xml:space="preserve">. Once the bases are fully operational, the Philippines and the United States will be on almost equal terms with regard to alliance commitments and both sides stand to benefit from this. </w:t>
      </w:r>
      <w:r w:rsidRPr="009E55B2">
        <w:rPr>
          <w:rStyle w:val="Emphasis"/>
          <w:highlight w:val="cyan"/>
        </w:rPr>
        <w:t>The United States’ association with the Philippines affords it cred</w:t>
      </w:r>
      <w:r w:rsidRPr="00B03F3E">
        <w:rPr>
          <w:rStyle w:val="Emphasis"/>
        </w:rPr>
        <w:t xml:space="preserve">ibility, </w:t>
      </w:r>
      <w:r w:rsidRPr="009E55B2">
        <w:rPr>
          <w:rStyle w:val="Emphasis"/>
          <w:highlight w:val="cyan"/>
        </w:rPr>
        <w:t>allowing Washington to build-up dip</w:t>
      </w:r>
      <w:r w:rsidRPr="00B03F3E">
        <w:rPr>
          <w:rStyle w:val="Emphasis"/>
        </w:rPr>
        <w:t xml:space="preserve">lomatic </w:t>
      </w:r>
      <w:r w:rsidRPr="009E55B2">
        <w:rPr>
          <w:rStyle w:val="Emphasis"/>
          <w:highlight w:val="cyan"/>
        </w:rPr>
        <w:t>cap</w:t>
      </w:r>
      <w:r w:rsidRPr="00B03F3E">
        <w:rPr>
          <w:rStyle w:val="Emphasis"/>
        </w:rPr>
        <w:t xml:space="preserve">ital </w:t>
      </w:r>
      <w:r w:rsidRPr="009E55B2">
        <w:rPr>
          <w:rStyle w:val="Emphasis"/>
          <w:highlight w:val="cyan"/>
        </w:rPr>
        <w:t>across ASEAN and, in the long term, assures it position of being on “the right side of history</w:t>
      </w:r>
      <w:r w:rsidRPr="00B03F3E">
        <w:rPr>
          <w:rStyle w:val="Emphasis"/>
        </w:rPr>
        <w:t>”</w:t>
      </w:r>
      <w:r w:rsidRPr="00F13281">
        <w:rPr>
          <w:sz w:val="16"/>
        </w:rPr>
        <w:t xml:space="preserve">. </w:t>
      </w:r>
      <w:r w:rsidRPr="00B03F3E">
        <w:rPr>
          <w:rStyle w:val="StyleUnderline"/>
        </w:rPr>
        <w:t>Abiding, supporting, and at times supplementing the Philippines’ momentum means that the United States has significant influence in shaping regional perceptions about great power competition.</w:t>
      </w:r>
      <w:r w:rsidRPr="00F13281">
        <w:rPr>
          <w:sz w:val="16"/>
        </w:rPr>
        <w:t xml:space="preserve"> </w:t>
      </w:r>
      <w:r w:rsidRPr="00B03F3E">
        <w:rPr>
          <w:rStyle w:val="StyleUnderline"/>
        </w:rPr>
        <w:t xml:space="preserve">Washington is vulnerable to China </w:t>
      </w:r>
      <w:hyperlink r:id="rId24" w:history="1">
        <w:r w:rsidRPr="00B03F3E">
          <w:rPr>
            <w:rStyle w:val="StyleUnderline"/>
          </w:rPr>
          <w:t>accusations</w:t>
        </w:r>
      </w:hyperlink>
      <w:r w:rsidRPr="00B03F3E">
        <w:rPr>
          <w:rStyle w:val="StyleUnderline"/>
        </w:rPr>
        <w:t xml:space="preserve"> of unilateralism</w:t>
      </w:r>
      <w:r w:rsidRPr="00F13281">
        <w:rPr>
          <w:sz w:val="16"/>
        </w:rPr>
        <w:t xml:space="preserve"> in the region, and </w:t>
      </w:r>
      <w:r w:rsidRPr="00F37D32">
        <w:rPr>
          <w:rStyle w:val="StyleUnderline"/>
        </w:rPr>
        <w:t>attempts to downplay</w:t>
      </w:r>
      <w:r w:rsidRPr="00F13281">
        <w:rPr>
          <w:sz w:val="16"/>
        </w:rPr>
        <w:t xml:space="preserve"> such views are liable to only </w:t>
      </w:r>
      <w:r w:rsidRPr="00F37D32">
        <w:rPr>
          <w:rStyle w:val="StyleUnderline"/>
        </w:rPr>
        <w:t>accelerate their adoption by ASEAN</w:t>
      </w:r>
      <w:r w:rsidRPr="00F13281">
        <w:rPr>
          <w:sz w:val="16"/>
        </w:rPr>
        <w:t xml:space="preserve">. Instead, </w:t>
      </w:r>
      <w:r w:rsidRPr="00F37D32">
        <w:rPr>
          <w:rStyle w:val="Emphasis"/>
        </w:rPr>
        <w:t xml:space="preserve">the </w:t>
      </w:r>
      <w:r w:rsidRPr="006C41C5">
        <w:rPr>
          <w:rStyle w:val="Emphasis"/>
          <w:highlight w:val="cyan"/>
        </w:rPr>
        <w:t>U</w:t>
      </w:r>
      <w:r w:rsidRPr="00F37D32">
        <w:rPr>
          <w:rStyle w:val="Emphasis"/>
        </w:rPr>
        <w:t xml:space="preserve">nited </w:t>
      </w:r>
      <w:r w:rsidRPr="006C41C5">
        <w:rPr>
          <w:rStyle w:val="Emphasis"/>
          <w:highlight w:val="cyan"/>
        </w:rPr>
        <w:t>S</w:t>
      </w:r>
      <w:r w:rsidRPr="00F37D32">
        <w:rPr>
          <w:rStyle w:val="Emphasis"/>
        </w:rPr>
        <w:t xml:space="preserve">tates can </w:t>
      </w:r>
      <w:r w:rsidRPr="006C41C5">
        <w:rPr>
          <w:rStyle w:val="Emphasis"/>
          <w:highlight w:val="cyan"/>
        </w:rPr>
        <w:t>dispel those concerns</w:t>
      </w:r>
      <w:r w:rsidRPr="00F37D32">
        <w:rPr>
          <w:rStyle w:val="Emphasis"/>
        </w:rPr>
        <w:t xml:space="preserve"> by </w:t>
      </w:r>
      <w:r w:rsidRPr="0005516F">
        <w:rPr>
          <w:rStyle w:val="Emphasis"/>
          <w:highlight w:val="cyan"/>
        </w:rPr>
        <w:t>taking action in concert with the Philippines</w:t>
      </w:r>
      <w:r w:rsidRPr="00F37D32">
        <w:rPr>
          <w:rStyle w:val="Emphasis"/>
        </w:rPr>
        <w:t xml:space="preserve">, which </w:t>
      </w:r>
      <w:r w:rsidRPr="0005516F">
        <w:rPr>
          <w:rStyle w:val="Emphasis"/>
          <w:highlight w:val="cyan"/>
        </w:rPr>
        <w:t>builds U.S. credibility</w:t>
      </w:r>
      <w:r w:rsidRPr="00F37D32">
        <w:rPr>
          <w:rStyle w:val="Emphasis"/>
        </w:rPr>
        <w:t xml:space="preserve"> as an external partner and guarantor of regional stability </w:t>
      </w:r>
      <w:r w:rsidRPr="0005516F">
        <w:rPr>
          <w:rStyle w:val="Emphasis"/>
        </w:rPr>
        <w:t>and</w:t>
      </w:r>
      <w:r w:rsidRPr="0005516F">
        <w:rPr>
          <w:rStyle w:val="Emphasis"/>
          <w:highlight w:val="cyan"/>
        </w:rPr>
        <w:t xml:space="preserve"> protects</w:t>
      </w:r>
      <w:r w:rsidRPr="00F37D32">
        <w:rPr>
          <w:rStyle w:val="Emphasis"/>
        </w:rPr>
        <w:t xml:space="preserve"> the rule of </w:t>
      </w:r>
      <w:r w:rsidRPr="0005516F">
        <w:rPr>
          <w:rStyle w:val="Emphasis"/>
          <w:highlight w:val="cyan"/>
        </w:rPr>
        <w:t>i</w:t>
      </w:r>
      <w:r w:rsidRPr="00F37D32">
        <w:rPr>
          <w:rStyle w:val="Emphasis"/>
        </w:rPr>
        <w:t xml:space="preserve">nternational </w:t>
      </w:r>
      <w:r w:rsidRPr="0005516F">
        <w:rPr>
          <w:rStyle w:val="Emphasis"/>
          <w:highlight w:val="cyan"/>
        </w:rPr>
        <w:t>law</w:t>
      </w:r>
      <w:r w:rsidRPr="00716906">
        <w:rPr>
          <w:rStyle w:val="Emphasis"/>
          <w:highlight w:val="cyan"/>
        </w:rPr>
        <w:t>.</w:t>
      </w:r>
      <w:r w:rsidRPr="00716906">
        <w:rPr>
          <w:sz w:val="16"/>
          <w:highlight w:val="cyan"/>
        </w:rPr>
        <w:t xml:space="preserve"> </w:t>
      </w:r>
      <w:hyperlink r:id="rId25" w:history="1">
        <w:r w:rsidRPr="00716906">
          <w:rPr>
            <w:rStyle w:val="StyleUnderline"/>
            <w:highlight w:val="cyan"/>
          </w:rPr>
          <w:t>Deterrence</w:t>
        </w:r>
      </w:hyperlink>
      <w:r w:rsidRPr="00716906">
        <w:rPr>
          <w:rStyle w:val="StyleUnderline"/>
          <w:highlight w:val="cyan"/>
        </w:rPr>
        <w:t xml:space="preserve"> should be the starting point</w:t>
      </w:r>
      <w:r w:rsidRPr="00F37D32">
        <w:rPr>
          <w:rStyle w:val="StyleUnderline"/>
        </w:rPr>
        <w:t xml:space="preserve"> of alliance activities in 2025, as </w:t>
      </w:r>
      <w:r w:rsidRPr="00716906">
        <w:rPr>
          <w:rStyle w:val="StyleUnderline"/>
        </w:rPr>
        <w:t>preventing conflict</w:t>
      </w:r>
      <w:r w:rsidRPr="00F37D32">
        <w:rPr>
          <w:rStyle w:val="StyleUnderline"/>
        </w:rPr>
        <w:t xml:space="preserve"> with China should be on top of the minds of alliance managers</w:t>
      </w:r>
      <w:r w:rsidRPr="00F13281">
        <w:rPr>
          <w:sz w:val="16"/>
        </w:rPr>
        <w:t xml:space="preserve">. </w:t>
      </w:r>
      <w:r w:rsidRPr="00716906">
        <w:rPr>
          <w:rStyle w:val="StyleUnderline"/>
          <w:highlight w:val="cyan"/>
        </w:rPr>
        <w:t>China will</w:t>
      </w:r>
      <w:r w:rsidRPr="00F37D32">
        <w:rPr>
          <w:rStyle w:val="StyleUnderline"/>
        </w:rPr>
        <w:t>,</w:t>
      </w:r>
      <w:r w:rsidRPr="00F13281">
        <w:rPr>
          <w:sz w:val="16"/>
        </w:rPr>
        <w:t xml:space="preserve"> as any rising power would, </w:t>
      </w:r>
      <w:r w:rsidRPr="00716906">
        <w:rPr>
          <w:rStyle w:val="StyleUnderline"/>
          <w:highlight w:val="cyan"/>
        </w:rPr>
        <w:t>seek to supplant the U</w:t>
      </w:r>
      <w:r w:rsidRPr="00F37D32">
        <w:rPr>
          <w:rStyle w:val="StyleUnderline"/>
        </w:rPr>
        <w:t xml:space="preserve">nited </w:t>
      </w:r>
      <w:r w:rsidRPr="00716906">
        <w:rPr>
          <w:rStyle w:val="StyleUnderline"/>
          <w:highlight w:val="cyan"/>
        </w:rPr>
        <w:t>S</w:t>
      </w:r>
      <w:r w:rsidRPr="00F37D32">
        <w:rPr>
          <w:rStyle w:val="StyleUnderline"/>
        </w:rPr>
        <w:t xml:space="preserve">tates as the </w:t>
      </w:r>
      <w:r w:rsidRPr="00716906">
        <w:rPr>
          <w:rStyle w:val="StyleUnderline"/>
          <w:highlight w:val="cyan"/>
        </w:rPr>
        <w:t>primary power in the Indo-Pac</w:t>
      </w:r>
      <w:r w:rsidRPr="00F37D32">
        <w:rPr>
          <w:rStyle w:val="StyleUnderline"/>
        </w:rPr>
        <w:t>ific</w:t>
      </w:r>
      <w:r w:rsidRPr="00F13281">
        <w:rPr>
          <w:sz w:val="16"/>
        </w:rPr>
        <w:t xml:space="preserve">. The </w:t>
      </w:r>
      <w:r w:rsidRPr="00716906">
        <w:rPr>
          <w:rStyle w:val="StyleUnderline"/>
          <w:highlight w:val="cyan"/>
        </w:rPr>
        <w:t>S</w:t>
      </w:r>
      <w:r w:rsidRPr="00F13281">
        <w:rPr>
          <w:sz w:val="16"/>
        </w:rPr>
        <w:t xml:space="preserve">outh </w:t>
      </w:r>
      <w:r w:rsidRPr="00716906">
        <w:rPr>
          <w:rStyle w:val="StyleUnderline"/>
          <w:highlight w:val="cyan"/>
        </w:rPr>
        <w:t>C</w:t>
      </w:r>
      <w:r w:rsidRPr="00F13281">
        <w:rPr>
          <w:sz w:val="16"/>
        </w:rPr>
        <w:t xml:space="preserve">hina </w:t>
      </w:r>
      <w:r w:rsidRPr="00716906">
        <w:rPr>
          <w:rStyle w:val="StyleUnderline"/>
          <w:highlight w:val="cyan"/>
        </w:rPr>
        <w:t>S</w:t>
      </w:r>
      <w:r w:rsidRPr="00F13281">
        <w:rPr>
          <w:sz w:val="16"/>
        </w:rPr>
        <w:t xml:space="preserve">ea is part of </w:t>
      </w:r>
      <w:r w:rsidRPr="00F37D32">
        <w:rPr>
          <w:rStyle w:val="StyleUnderline"/>
        </w:rPr>
        <w:t xml:space="preserve">Beijing’s </w:t>
      </w:r>
      <w:hyperlink r:id="rId26" w:history="1">
        <w:r w:rsidRPr="00F37D32">
          <w:rPr>
            <w:rStyle w:val="StyleUnderline"/>
          </w:rPr>
          <w:t>Southern Theater Command</w:t>
        </w:r>
      </w:hyperlink>
      <w:r w:rsidRPr="00F37D32">
        <w:rPr>
          <w:rStyle w:val="StyleUnderline"/>
        </w:rPr>
        <w:t xml:space="preserve">, </w:t>
      </w:r>
      <w:r w:rsidRPr="00F13281">
        <w:rPr>
          <w:sz w:val="16"/>
        </w:rPr>
        <w:t xml:space="preserve">and it has vast interests over the expanse. Having dictated the pace of events in the South China Sea for over a decade, </w:t>
      </w:r>
      <w:r w:rsidRPr="00716906">
        <w:rPr>
          <w:rStyle w:val="Emphasis"/>
          <w:highlight w:val="cyan"/>
        </w:rPr>
        <w:t>China already possesses escalation dominance</w:t>
      </w:r>
      <w:r w:rsidRPr="00F37D32">
        <w:rPr>
          <w:rStyle w:val="Emphasis"/>
        </w:rPr>
        <w:t>, and it is expected that it will seek to further erode the effectiveness of the U.S. military presence</w:t>
      </w:r>
      <w:r w:rsidRPr="00F13281">
        <w:rPr>
          <w:sz w:val="16"/>
        </w:rPr>
        <w:t xml:space="preserve"> in the area. This in turn reduces the ability of the United States to respond to a Taiwan crisis in an efficient manner. </w:t>
      </w:r>
      <w:r w:rsidRPr="00F37D32">
        <w:rPr>
          <w:rStyle w:val="StyleUnderline"/>
        </w:rPr>
        <w:t>Since 2012, China has demonstrably sought to reduce the deployment of the Armed Forces of the Philippines</w:t>
      </w:r>
      <w:r w:rsidRPr="00F13281">
        <w:rPr>
          <w:sz w:val="16"/>
        </w:rPr>
        <w:t xml:space="preserve"> (AFP) in the South China Sea. By </w:t>
      </w:r>
      <w:r w:rsidRPr="00F37D32">
        <w:rPr>
          <w:rStyle w:val="StyleUnderline"/>
        </w:rPr>
        <w:t>normative means</w:t>
      </w:r>
      <w:r w:rsidRPr="00F13281">
        <w:rPr>
          <w:sz w:val="16"/>
        </w:rPr>
        <w:t xml:space="preserve"> (e.g. so-called white hull to white hull diplomacy) </w:t>
      </w:r>
      <w:r w:rsidRPr="00F37D32">
        <w:rPr>
          <w:rStyle w:val="Emphasis"/>
        </w:rPr>
        <w:t xml:space="preserve">or by </w:t>
      </w:r>
      <w:r w:rsidRPr="00716906">
        <w:rPr>
          <w:rStyle w:val="Emphasis"/>
          <w:highlight w:val="cyan"/>
        </w:rPr>
        <w:t>forc</w:t>
      </w:r>
      <w:r w:rsidRPr="00F37D32">
        <w:rPr>
          <w:rStyle w:val="Emphasis"/>
        </w:rPr>
        <w:t xml:space="preserve">ing </w:t>
      </w:r>
      <w:r w:rsidRPr="00716906">
        <w:rPr>
          <w:rStyle w:val="Emphasis"/>
          <w:highlight w:val="cyan"/>
        </w:rPr>
        <w:t xml:space="preserve">the Philippines to </w:t>
      </w:r>
      <w:hyperlink r:id="rId27" w:history="1">
        <w:r w:rsidRPr="00716906">
          <w:rPr>
            <w:rStyle w:val="Emphasis"/>
            <w:highlight w:val="cyan"/>
          </w:rPr>
          <w:t>believe</w:t>
        </w:r>
      </w:hyperlink>
      <w:r w:rsidRPr="00716906">
        <w:rPr>
          <w:rStyle w:val="Emphasis"/>
          <w:highlight w:val="cyan"/>
        </w:rPr>
        <w:t xml:space="preserve"> that the use of civilian vessels is less provocative</w:t>
      </w:r>
      <w:r w:rsidRPr="00F37D32">
        <w:rPr>
          <w:rStyle w:val="Emphasis"/>
        </w:rPr>
        <w:t xml:space="preserve">, China has effectively </w:t>
      </w:r>
      <w:r w:rsidRPr="00716906">
        <w:rPr>
          <w:rStyle w:val="Emphasis"/>
          <w:highlight w:val="cyan"/>
        </w:rPr>
        <w:t>stymied</w:t>
      </w:r>
      <w:r w:rsidRPr="00F37D32">
        <w:rPr>
          <w:rStyle w:val="Emphasis"/>
        </w:rPr>
        <w:t xml:space="preserve"> the </w:t>
      </w:r>
      <w:r w:rsidRPr="00716906">
        <w:rPr>
          <w:rStyle w:val="Emphasis"/>
          <w:highlight w:val="cyan"/>
        </w:rPr>
        <w:t>capacity of the Philippine military to defend its maritime domain.</w:t>
      </w:r>
      <w:r w:rsidRPr="00F13281">
        <w:rPr>
          <w:sz w:val="16"/>
        </w:rPr>
        <w:t xml:space="preserve"> Nevertheless, two actions of the AFP have pushed Beijing to negotiate with Manila and prompted a more forceful information campaign. First, </w:t>
      </w:r>
      <w:r w:rsidRPr="00F37D32">
        <w:rPr>
          <w:rStyle w:val="StyleUnderline"/>
        </w:rPr>
        <w:t xml:space="preserve">the </w:t>
      </w:r>
      <w:hyperlink r:id="rId28" w:history="1">
        <w:r w:rsidRPr="00F37D32">
          <w:rPr>
            <w:rStyle w:val="StyleUnderline"/>
          </w:rPr>
          <w:t>Second Thomas Shoal incident</w:t>
        </w:r>
      </w:hyperlink>
      <w:r w:rsidRPr="00F37D32">
        <w:rPr>
          <w:rStyle w:val="StyleUnderline"/>
        </w:rPr>
        <w:t xml:space="preserve"> of June 17, 2024 is evidence that China seeks to avoid extensive engagement with the Philippine military, which contrasts strongly against their more belligerent posture against the civilian vessels of the Philippine Coast Guard and the Bureau of Fisheries and Aquatic Resources. Second, the </w:t>
      </w:r>
      <w:hyperlink r:id="rId29" w:history="1">
        <w:r w:rsidRPr="00F37D32">
          <w:rPr>
            <w:rStyle w:val="StyleUnderline"/>
          </w:rPr>
          <w:t>deployment</w:t>
        </w:r>
      </w:hyperlink>
      <w:r w:rsidRPr="00F37D32">
        <w:rPr>
          <w:rStyle w:val="StyleUnderline"/>
        </w:rPr>
        <w:t xml:space="preserve"> of the Typhon missiles system in the Philippines has provoked Beijing to continue its verbal assault, the </w:t>
      </w:r>
      <w:hyperlink r:id="rId30" w:history="1">
        <w:r w:rsidRPr="00F37D32">
          <w:rPr>
            <w:rStyle w:val="StyleUnderline"/>
          </w:rPr>
          <w:t>latest</w:t>
        </w:r>
      </w:hyperlink>
      <w:r w:rsidRPr="00F37D32">
        <w:rPr>
          <w:rStyle w:val="StyleUnderline"/>
        </w:rPr>
        <w:t xml:space="preserve"> of which stated “China will not sit idly by when its security interests are harmed or threatened.”</w:t>
      </w:r>
      <w:r w:rsidRPr="00F13281">
        <w:rPr>
          <w:sz w:val="16"/>
        </w:rPr>
        <w:t xml:space="preserve"> </w:t>
      </w:r>
      <w:r w:rsidRPr="00F37D32">
        <w:rPr>
          <w:rStyle w:val="StyleUnderline"/>
        </w:rPr>
        <w:t>To build deterrence</w:t>
      </w:r>
      <w:r w:rsidRPr="00F13281">
        <w:rPr>
          <w:sz w:val="16"/>
        </w:rPr>
        <w:t xml:space="preserve"> against China, </w:t>
      </w:r>
      <w:r w:rsidRPr="00716906">
        <w:rPr>
          <w:rStyle w:val="Emphasis"/>
          <w:highlight w:val="cyan"/>
        </w:rPr>
        <w:t>robust diplomatic, informational, military, and economic engagement between the U</w:t>
      </w:r>
      <w:r w:rsidRPr="00F37D32">
        <w:rPr>
          <w:rStyle w:val="Emphasis"/>
        </w:rPr>
        <w:t xml:space="preserve">nited </w:t>
      </w:r>
      <w:r w:rsidRPr="00716906">
        <w:rPr>
          <w:rStyle w:val="Emphasis"/>
          <w:highlight w:val="cyan"/>
        </w:rPr>
        <w:t>S</w:t>
      </w:r>
      <w:r w:rsidRPr="00716906">
        <w:rPr>
          <w:rStyle w:val="Emphasis"/>
        </w:rPr>
        <w:t>t</w:t>
      </w:r>
      <w:r w:rsidRPr="00F37D32">
        <w:rPr>
          <w:rStyle w:val="Emphasis"/>
        </w:rPr>
        <w:t>ates a</w:t>
      </w:r>
      <w:r w:rsidRPr="00716906">
        <w:rPr>
          <w:rStyle w:val="Emphasis"/>
          <w:highlight w:val="cyan"/>
        </w:rPr>
        <w:t>nd the Philippines will be necessary</w:t>
      </w:r>
      <w:r w:rsidRPr="00F37D32">
        <w:rPr>
          <w:rStyle w:val="Emphasis"/>
        </w:rPr>
        <w:t>.</w:t>
      </w:r>
      <w:r w:rsidRPr="00F13281">
        <w:rPr>
          <w:sz w:val="16"/>
        </w:rPr>
        <w:t xml:space="preserve"> The </w:t>
      </w:r>
      <w:r w:rsidRPr="00716906">
        <w:rPr>
          <w:rStyle w:val="StyleUnderline"/>
          <w:highlight w:val="cyan"/>
        </w:rPr>
        <w:t>alliance’s deterrent effect</w:t>
      </w:r>
      <w:r w:rsidRPr="00F13281">
        <w:rPr>
          <w:rStyle w:val="StyleUnderline"/>
        </w:rPr>
        <w:t xml:space="preserve"> is strongest when China believes that the allied countries are willing to collectively and cohesively respond to any escalatory activities</w:t>
      </w:r>
      <w:r w:rsidRPr="00F13281">
        <w:rPr>
          <w:sz w:val="16"/>
        </w:rPr>
        <w:t xml:space="preserve">. To orchestrate the range of activities across the alliance, in multiple domains, </w:t>
      </w:r>
      <w:r w:rsidRPr="00F13281">
        <w:rPr>
          <w:rStyle w:val="StyleUnderline"/>
        </w:rPr>
        <w:t>the United States and the Philippines need to establish new alliance</w:t>
      </w:r>
      <w:r w:rsidRPr="00F13281">
        <w:rPr>
          <w:sz w:val="16"/>
        </w:rPr>
        <w:t xml:space="preserve"> management mechanism</w:t>
      </w:r>
      <w:r w:rsidRPr="00F13281">
        <w:rPr>
          <w:rStyle w:val="StyleUnderline"/>
        </w:rPr>
        <w:t>s</w:t>
      </w:r>
      <w:r w:rsidRPr="00F13281">
        <w:rPr>
          <w:sz w:val="16"/>
        </w:rPr>
        <w:t xml:space="preserve"> to coordinate bilateral activities. Such mechanisms can also help foster shared concepts of deterrence to ensure the allies approach the problems in a similar way. The allies should </w:t>
      </w:r>
      <w:r w:rsidRPr="00716906">
        <w:rPr>
          <w:rStyle w:val="StyleUnderline"/>
          <w:highlight w:val="cyan"/>
        </w:rPr>
        <w:t>activate</w:t>
      </w:r>
      <w:r w:rsidRPr="00F13281">
        <w:rPr>
          <w:rStyle w:val="StyleUnderline"/>
        </w:rPr>
        <w:t xml:space="preserve"> minilateral and </w:t>
      </w:r>
      <w:r w:rsidRPr="00716906">
        <w:rPr>
          <w:rStyle w:val="StyleUnderline"/>
          <w:highlight w:val="cyan"/>
        </w:rPr>
        <w:t>multilateral diplomatic channels</w:t>
      </w:r>
      <w:r w:rsidRPr="00F13281">
        <w:rPr>
          <w:rStyle w:val="StyleUnderline"/>
        </w:rPr>
        <w:t xml:space="preserve"> such as </w:t>
      </w:r>
      <w:r w:rsidRPr="00716906">
        <w:rPr>
          <w:rStyle w:val="StyleUnderline"/>
          <w:highlight w:val="cyan"/>
        </w:rPr>
        <w:t>unified messaging on China</w:t>
      </w:r>
      <w:r w:rsidRPr="00716906">
        <w:rPr>
          <w:sz w:val="16"/>
        </w:rPr>
        <w:t>’s</w:t>
      </w:r>
      <w:r w:rsidRPr="00F13281">
        <w:rPr>
          <w:sz w:val="16"/>
        </w:rPr>
        <w:t xml:space="preserve"> dangerous behaviors, </w:t>
      </w:r>
      <w:r w:rsidRPr="00F13281">
        <w:rPr>
          <w:rStyle w:val="StyleUnderline"/>
        </w:rPr>
        <w:t>making Philippine responses to Beijing unpredictable, creating easier avenues for multilateral activities at sea, and returning the AFP to the frontlines of the S</w:t>
      </w:r>
      <w:r w:rsidRPr="00F13281">
        <w:rPr>
          <w:sz w:val="16"/>
        </w:rPr>
        <w:t xml:space="preserve">outh </w:t>
      </w:r>
      <w:r w:rsidRPr="00F13281">
        <w:rPr>
          <w:rStyle w:val="StyleUnderline"/>
        </w:rPr>
        <w:t>C</w:t>
      </w:r>
      <w:r w:rsidRPr="00F13281">
        <w:rPr>
          <w:sz w:val="16"/>
        </w:rPr>
        <w:t xml:space="preserve">hina </w:t>
      </w:r>
      <w:r w:rsidRPr="00F13281">
        <w:rPr>
          <w:rStyle w:val="StyleUnderline"/>
        </w:rPr>
        <w:t>S</w:t>
      </w:r>
      <w:r w:rsidRPr="00F13281">
        <w:rPr>
          <w:sz w:val="16"/>
        </w:rPr>
        <w:t xml:space="preserve">ea. China needs to be convinced that the cost of infringing on Philippine sovereignty and sovereign rights will outweigh the benefits of such actions. That is the </w:t>
      </w:r>
      <w:r w:rsidRPr="002348DC">
        <w:rPr>
          <w:rStyle w:val="Emphasis"/>
          <w:highlight w:val="cyan"/>
        </w:rPr>
        <w:t>key to deterrence</w:t>
      </w:r>
      <w:r w:rsidRPr="00F13281">
        <w:rPr>
          <w:rStyle w:val="Emphasis"/>
        </w:rPr>
        <w:t>, and something that Manila and Washington should think about moving forward</w:t>
      </w:r>
      <w:r w:rsidRPr="00F13281">
        <w:rPr>
          <w:sz w:val="16"/>
        </w:rPr>
        <w:t xml:space="preserve">. The allied countries have both unilateral and combined interests and abilities to boost alliance readiness. The question is </w:t>
      </w:r>
      <w:r w:rsidRPr="002348DC">
        <w:rPr>
          <w:rStyle w:val="StyleUnderline"/>
          <w:highlight w:val="cyan"/>
        </w:rPr>
        <w:t>if Washington and Manila are prepared to accept the costs of</w:t>
      </w:r>
      <w:r w:rsidRPr="00F13281">
        <w:rPr>
          <w:rStyle w:val="StyleUnderline"/>
        </w:rPr>
        <w:t xml:space="preserve"> ensuring </w:t>
      </w:r>
      <w:r w:rsidRPr="002348DC">
        <w:rPr>
          <w:rStyle w:val="StyleUnderline"/>
          <w:highlight w:val="cyan"/>
        </w:rPr>
        <w:t>strat</w:t>
      </w:r>
      <w:r w:rsidRPr="00F13281">
        <w:rPr>
          <w:rStyle w:val="StyleUnderline"/>
        </w:rPr>
        <w:t>eg</w:t>
      </w:r>
      <w:r w:rsidRPr="002348DC">
        <w:rPr>
          <w:rStyle w:val="StyleUnderline"/>
          <w:highlight w:val="cyan"/>
        </w:rPr>
        <w:t>i</w:t>
      </w:r>
      <w:r w:rsidRPr="00F13281">
        <w:rPr>
          <w:rStyle w:val="StyleUnderline"/>
        </w:rPr>
        <w:t xml:space="preserve">c </w:t>
      </w:r>
      <w:r w:rsidRPr="002348DC">
        <w:rPr>
          <w:rStyle w:val="StyleUnderline"/>
          <w:highlight w:val="cyan"/>
        </w:rPr>
        <w:t>stab</w:t>
      </w:r>
      <w:r w:rsidRPr="00F13281">
        <w:rPr>
          <w:rStyle w:val="StyleUnderline"/>
        </w:rPr>
        <w:t>ilit</w:t>
      </w:r>
      <w:r w:rsidRPr="002348DC">
        <w:rPr>
          <w:rStyle w:val="StyleUnderline"/>
          <w:highlight w:val="cyan"/>
        </w:rPr>
        <w:t>y</w:t>
      </w:r>
      <w:r w:rsidRPr="00F13281">
        <w:rPr>
          <w:rStyle w:val="StyleUnderline"/>
        </w:rPr>
        <w:t xml:space="preserve"> in the S</w:t>
      </w:r>
      <w:r w:rsidRPr="00F13281">
        <w:rPr>
          <w:sz w:val="16"/>
        </w:rPr>
        <w:t xml:space="preserve">outh </w:t>
      </w:r>
      <w:r w:rsidRPr="00F13281">
        <w:rPr>
          <w:rStyle w:val="StyleUnderline"/>
        </w:rPr>
        <w:t>C</w:t>
      </w:r>
      <w:r w:rsidRPr="00F13281">
        <w:rPr>
          <w:sz w:val="16"/>
        </w:rPr>
        <w:t xml:space="preserve">hina </w:t>
      </w:r>
      <w:r w:rsidRPr="00F13281">
        <w:rPr>
          <w:rStyle w:val="StyleUnderline"/>
        </w:rPr>
        <w:t>S</w:t>
      </w:r>
      <w:r w:rsidRPr="00F13281">
        <w:rPr>
          <w:sz w:val="16"/>
        </w:rPr>
        <w:t xml:space="preserve">ea, which may involve shedding some of the activities that have failed to deter Beijing. Conclusion Ultimately, the Philippines has great expectations and confidence in the Trump administration. The alliance is expected to strengthen further as both the Philippines and the United States enact their respective foreign policies, especially in the context of combatting and deterring Chinese aggression. Both are also expected to be more proactive in their approaches towards the alliance, for mutual benefit. </w:t>
      </w:r>
      <w:r w:rsidRPr="00F13281">
        <w:rPr>
          <w:rStyle w:val="StyleUnderline"/>
        </w:rPr>
        <w:t xml:space="preserve">The </w:t>
      </w:r>
      <w:r w:rsidRPr="00E74319">
        <w:rPr>
          <w:rStyle w:val="StyleUnderline"/>
          <w:highlight w:val="cyan"/>
        </w:rPr>
        <w:t>U</w:t>
      </w:r>
      <w:r w:rsidRPr="00F13281">
        <w:rPr>
          <w:sz w:val="16"/>
        </w:rPr>
        <w:t xml:space="preserve">nited </w:t>
      </w:r>
      <w:r w:rsidRPr="00E74319">
        <w:rPr>
          <w:rStyle w:val="StyleUnderline"/>
          <w:highlight w:val="cyan"/>
        </w:rPr>
        <w:t>S</w:t>
      </w:r>
      <w:r w:rsidRPr="00F13281">
        <w:rPr>
          <w:sz w:val="16"/>
        </w:rPr>
        <w:t xml:space="preserve">tates has </w:t>
      </w:r>
      <w:r w:rsidRPr="00E74319">
        <w:rPr>
          <w:rStyle w:val="Emphasis"/>
          <w:highlight w:val="cyan"/>
        </w:rPr>
        <w:t>everything to gain by addressing the concerns of the Philippine</w:t>
      </w:r>
      <w:r w:rsidRPr="00F13281">
        <w:rPr>
          <w:rStyle w:val="Emphasis"/>
        </w:rPr>
        <w:t>s, further bolstering its position and fortifying its own national security.</w:t>
      </w:r>
    </w:p>
    <w:p w14:paraId="73C52156" w14:textId="77777777" w:rsidR="00FC40B9" w:rsidRPr="00393712" w:rsidRDefault="00FC40B9" w:rsidP="00FC40B9"/>
    <w:p w14:paraId="6C9CD8F3" w14:textId="77777777" w:rsidR="00FC40B9" w:rsidRPr="00AD396A" w:rsidRDefault="00FC40B9" w:rsidP="00FC40B9">
      <w:pPr>
        <w:pStyle w:val="Heading4"/>
      </w:pPr>
      <w:r w:rsidRPr="00AD396A">
        <w:t xml:space="preserve">Expanding presence in the arctic trades off with other global initiatives </w:t>
      </w:r>
    </w:p>
    <w:p w14:paraId="583BD418" w14:textId="77777777" w:rsidR="00FC40B9" w:rsidRPr="00AD396A" w:rsidRDefault="00FC40B9" w:rsidP="00FC40B9">
      <w:r w:rsidRPr="00AD396A">
        <w:rPr>
          <w:rStyle w:val="Style13ptBold"/>
        </w:rPr>
        <w:t>D</w:t>
      </w:r>
      <w:r>
        <w:rPr>
          <w:rStyle w:val="Style13ptBold"/>
        </w:rPr>
        <w:t>OD</w:t>
      </w:r>
      <w:r w:rsidRPr="00AD396A">
        <w:rPr>
          <w:rStyle w:val="Style13ptBold"/>
        </w:rPr>
        <w:t xml:space="preserve"> 24</w:t>
      </w:r>
      <w:r w:rsidRPr="00AD396A">
        <w:t xml:space="preserve"> [Department of Defense;</w:t>
      </w:r>
      <w:r>
        <w:t xml:space="preserve"> </w:t>
      </w:r>
      <w:r w:rsidRPr="00AD396A">
        <w:t>Executive department of the U.S. federal government; 6-21-2024; Department of Defense; https://media.defense.gov/2024/Jul/22/2003507411/-1/-1/0/DOD-ARCTIC-STRATEGY-2024.PDF; Accessed 6-28-2025; VB]</w:t>
      </w:r>
    </w:p>
    <w:p w14:paraId="0A447344" w14:textId="77777777" w:rsidR="00FC40B9" w:rsidRPr="006441E5" w:rsidRDefault="00FC40B9" w:rsidP="00FC40B9">
      <w:pPr>
        <w:rPr>
          <w:sz w:val="16"/>
        </w:rPr>
      </w:pPr>
      <w:r w:rsidRPr="006441E5">
        <w:rPr>
          <w:sz w:val="16"/>
        </w:rPr>
        <w:t>This strategy lays out the Department of Defense’s (DoD’s) approach to the Arctic as the region undergoes rapid geophysical and geopolitical change.1 The strategy aligns with and nests under the 2022 National Security Strategy (NSS), 2022 National Defense Strategy (NDS), and 2022 National Strategy for the Arctic Region (NSAR). It also aligns with and implements the intent of the 2023 DoD Homeland Defense Policy Guidance.</w:t>
      </w:r>
    </w:p>
    <w:p w14:paraId="7F06A34F" w14:textId="77777777" w:rsidR="00FC40B9" w:rsidRPr="006441E5" w:rsidRDefault="00FC40B9" w:rsidP="00FC40B9">
      <w:pPr>
        <w:rPr>
          <w:rStyle w:val="StyleUnderline"/>
        </w:rPr>
      </w:pPr>
      <w:r w:rsidRPr="006441E5">
        <w:rPr>
          <w:rStyle w:val="StyleUnderline"/>
        </w:rPr>
        <w:t xml:space="preserve">The NSAR states that </w:t>
      </w:r>
      <w:r w:rsidRPr="009E077C">
        <w:rPr>
          <w:rStyle w:val="StyleUnderline"/>
          <w:highlight w:val="cyan"/>
        </w:rPr>
        <w:t>the U</w:t>
      </w:r>
      <w:r w:rsidRPr="006441E5">
        <w:rPr>
          <w:rStyle w:val="StyleUnderline"/>
        </w:rPr>
        <w:t xml:space="preserve">nited </w:t>
      </w:r>
      <w:r w:rsidRPr="009E077C">
        <w:rPr>
          <w:rStyle w:val="StyleUnderline"/>
          <w:highlight w:val="cyan"/>
        </w:rPr>
        <w:t>S</w:t>
      </w:r>
      <w:r w:rsidRPr="006441E5">
        <w:rPr>
          <w:rStyle w:val="StyleUnderline"/>
        </w:rPr>
        <w:t xml:space="preserve">tates </w:t>
      </w:r>
      <w:r w:rsidRPr="009E077C">
        <w:rPr>
          <w:rStyle w:val="StyleUnderline"/>
          <w:highlight w:val="cyan"/>
        </w:rPr>
        <w:t>seeks an Arctic</w:t>
      </w:r>
      <w:r w:rsidRPr="006441E5">
        <w:rPr>
          <w:rStyle w:val="StyleUnderline"/>
        </w:rPr>
        <w:t xml:space="preserve"> region </w:t>
      </w:r>
      <w:r w:rsidRPr="009E077C">
        <w:rPr>
          <w:rStyle w:val="StyleUnderline"/>
          <w:highlight w:val="cyan"/>
        </w:rPr>
        <w:t>that is peaceful</w:t>
      </w:r>
      <w:r w:rsidRPr="006441E5">
        <w:rPr>
          <w:rStyle w:val="StyleUnderline"/>
        </w:rPr>
        <w:t xml:space="preserve">, stable, prosperous, </w:t>
      </w:r>
      <w:r w:rsidRPr="009E077C">
        <w:rPr>
          <w:rStyle w:val="StyleUnderline"/>
          <w:highlight w:val="cyan"/>
        </w:rPr>
        <w:t>and cooperative</w:t>
      </w:r>
      <w:r w:rsidRPr="006441E5">
        <w:rPr>
          <w:rStyle w:val="StyleUnderline"/>
        </w:rPr>
        <w:t xml:space="preserve">. In support of this national-level objective, DoD, in cooperation </w:t>
      </w:r>
      <w:r w:rsidRPr="009E077C">
        <w:rPr>
          <w:rStyle w:val="StyleUnderline"/>
          <w:highlight w:val="cyan"/>
        </w:rPr>
        <w:t>with</w:t>
      </w:r>
      <w:r w:rsidRPr="006441E5">
        <w:rPr>
          <w:rStyle w:val="StyleUnderline"/>
        </w:rPr>
        <w:t xml:space="preserve"> our </w:t>
      </w:r>
      <w:r w:rsidRPr="009E077C">
        <w:rPr>
          <w:rStyle w:val="StyleUnderline"/>
          <w:highlight w:val="cyan"/>
        </w:rPr>
        <w:t>Allies</w:t>
      </w:r>
      <w:r w:rsidRPr="006441E5">
        <w:rPr>
          <w:rStyle w:val="StyleUnderline"/>
        </w:rPr>
        <w:t xml:space="preserve"> and partners2 , will pursue an end state that preserves the Arctic as a stable region in which the U.S. homeland remains secure and vital national interests are safeguarded. </w:t>
      </w:r>
    </w:p>
    <w:p w14:paraId="3CB402F6" w14:textId="77777777" w:rsidR="00FC40B9" w:rsidRPr="006441E5" w:rsidRDefault="00FC40B9" w:rsidP="00FC40B9">
      <w:pPr>
        <w:rPr>
          <w:sz w:val="16"/>
        </w:rPr>
      </w:pPr>
      <w:r w:rsidRPr="006441E5">
        <w:rPr>
          <w:rStyle w:val="StyleUnderline"/>
        </w:rPr>
        <w:t xml:space="preserve">The NDS directs that </w:t>
      </w:r>
      <w:r w:rsidRPr="009E077C">
        <w:rPr>
          <w:rStyle w:val="StyleUnderline"/>
          <w:highlight w:val="cyan"/>
        </w:rPr>
        <w:t>activities in the Arctic</w:t>
      </w:r>
      <w:r w:rsidRPr="006441E5">
        <w:rPr>
          <w:rStyle w:val="StyleUnderline"/>
        </w:rPr>
        <w:t xml:space="preserve"> will be calibrated to reflect a “monitor-and-respond” approach that is </w:t>
      </w:r>
      <w:r w:rsidRPr="009E077C">
        <w:rPr>
          <w:rStyle w:val="StyleUnderline"/>
          <w:highlight w:val="cyan"/>
        </w:rPr>
        <w:t>underpinned by robust intelligence collection</w:t>
      </w:r>
      <w:r w:rsidRPr="006441E5">
        <w:rPr>
          <w:rStyle w:val="StyleUnderline"/>
        </w:rPr>
        <w:t xml:space="preserve"> capabilities, </w:t>
      </w:r>
      <w:r w:rsidRPr="009E077C">
        <w:rPr>
          <w:rStyle w:val="StyleUnderline"/>
          <w:highlight w:val="cyan"/>
        </w:rPr>
        <w:t>security cooperation</w:t>
      </w:r>
      <w:r w:rsidRPr="006441E5">
        <w:rPr>
          <w:rStyle w:val="StyleUnderline"/>
        </w:rPr>
        <w:t xml:space="preserve"> with our regional Allies and partners, </w:t>
      </w:r>
      <w:r w:rsidRPr="009E077C">
        <w:rPr>
          <w:rStyle w:val="StyleUnderline"/>
          <w:highlight w:val="cyan"/>
        </w:rPr>
        <w:t>and</w:t>
      </w:r>
      <w:r w:rsidRPr="006441E5">
        <w:rPr>
          <w:rStyle w:val="StyleUnderline"/>
        </w:rPr>
        <w:t xml:space="preserve"> the deterrent value of DoD’s ability to deploy the Joint Force globally at the time and place of our choosing. </w:t>
      </w:r>
      <w:r w:rsidRPr="006441E5">
        <w:rPr>
          <w:sz w:val="16"/>
        </w:rPr>
        <w:t xml:space="preserve">This strategy guides DoD’s efforts to build and sustain this monitor-and-respond approach to the Arctic. Implementing this strategy will enable DoD to achieve our desired end state for the region, aligning with efforts to strengthen homeland defense, safeguard U.S. interests, and improve interoperability with Arctic Allies and partners while preserving focus on the pacing challenge of the People’s Republic of China (PRC) globally. </w:t>
      </w:r>
    </w:p>
    <w:p w14:paraId="60E27B8B" w14:textId="77777777" w:rsidR="00FC40B9" w:rsidRPr="006441E5" w:rsidRDefault="00FC40B9" w:rsidP="00FC40B9">
      <w:pPr>
        <w:rPr>
          <w:rStyle w:val="StyleUnderline"/>
        </w:rPr>
      </w:pPr>
      <w:r w:rsidRPr="006441E5">
        <w:rPr>
          <w:sz w:val="16"/>
        </w:rPr>
        <w:t xml:space="preserve">Climate change and shifts in the geostrategic environment drive the need for a new strategic approach to the Arctic region. </w:t>
      </w:r>
      <w:r w:rsidRPr="006441E5">
        <w:rPr>
          <w:rStyle w:val="StyleUnderline"/>
        </w:rPr>
        <w:t xml:space="preserve">This strategy will strengthen the ability of the United States to build integrated deterrence and effectively manage risk to U.S. interests in the Arctic region by </w:t>
      </w:r>
      <w:r w:rsidRPr="009E077C">
        <w:rPr>
          <w:rStyle w:val="StyleUnderline"/>
          <w:highlight w:val="cyan"/>
        </w:rPr>
        <w:t>enhancing</w:t>
      </w:r>
      <w:r w:rsidRPr="006441E5">
        <w:rPr>
          <w:rStyle w:val="StyleUnderline"/>
        </w:rPr>
        <w:t xml:space="preserve"> our </w:t>
      </w:r>
      <w:r w:rsidRPr="009E077C">
        <w:rPr>
          <w:rStyle w:val="StyleUnderline"/>
          <w:highlight w:val="cyan"/>
        </w:rPr>
        <w:t>domain awareness</w:t>
      </w:r>
      <w:r w:rsidRPr="006441E5">
        <w:rPr>
          <w:rStyle w:val="StyleUnderline"/>
        </w:rPr>
        <w:t xml:space="preserve"> and Arctic capabilities; engaging with Allies, partners, and key stakeholders; and exercising tailored presence. </w:t>
      </w:r>
    </w:p>
    <w:p w14:paraId="6BAA7E14" w14:textId="77777777" w:rsidR="00FC40B9" w:rsidRDefault="00FC40B9" w:rsidP="00FC40B9">
      <w:pPr>
        <w:rPr>
          <w:rStyle w:val="StyleUnderline"/>
        </w:rPr>
      </w:pPr>
      <w:r w:rsidRPr="009E077C">
        <w:rPr>
          <w:rStyle w:val="StyleUnderline"/>
          <w:highlight w:val="cyan"/>
        </w:rPr>
        <w:t>Primary risks to</w:t>
      </w:r>
      <w:r w:rsidRPr="006441E5">
        <w:rPr>
          <w:rStyle w:val="StyleUnderline"/>
        </w:rPr>
        <w:t xml:space="preserve"> the </w:t>
      </w:r>
      <w:r w:rsidRPr="009E077C">
        <w:rPr>
          <w:rStyle w:val="StyleUnderline"/>
          <w:highlight w:val="cyan"/>
        </w:rPr>
        <w:t>success</w:t>
      </w:r>
      <w:r w:rsidRPr="006441E5">
        <w:rPr>
          <w:rStyle w:val="StyleUnderline"/>
        </w:rPr>
        <w:t xml:space="preserve"> of this strategy </w:t>
      </w:r>
      <w:r w:rsidRPr="009E077C">
        <w:rPr>
          <w:rStyle w:val="Emphasis"/>
          <w:highlight w:val="cyan"/>
        </w:rPr>
        <w:t>stem from the need to balance against other</w:t>
      </w:r>
      <w:r w:rsidRPr="006441E5">
        <w:rPr>
          <w:rStyle w:val="StyleUnderline"/>
        </w:rPr>
        <w:t xml:space="preserve"> DoD </w:t>
      </w:r>
      <w:r w:rsidRPr="009E077C">
        <w:rPr>
          <w:rStyle w:val="Emphasis"/>
          <w:highlight w:val="cyan"/>
        </w:rPr>
        <w:t>global commitments</w:t>
      </w:r>
      <w:r w:rsidRPr="006441E5">
        <w:rPr>
          <w:rStyle w:val="Emphasis"/>
        </w:rPr>
        <w:t xml:space="preserve"> </w:t>
      </w:r>
      <w:r w:rsidRPr="006441E5">
        <w:rPr>
          <w:rStyle w:val="StyleUnderline"/>
        </w:rPr>
        <w:t>or find ways to integrate with other resource requirements. As such, DoD Components should take these risks into account during resourcing deliberations through DoD’s established processes.</w:t>
      </w:r>
    </w:p>
    <w:p w14:paraId="06B3A567" w14:textId="77777777" w:rsidR="00FC40B9" w:rsidRDefault="00FC40B9" w:rsidP="00FC40B9">
      <w:pPr>
        <w:pStyle w:val="Heading4"/>
      </w:pPr>
      <w:r w:rsidRPr="00D4747C">
        <w:t>US presence in the Philippines is key to stop war in the Indo-Pacific, Taiwan, and other hotspots.</w:t>
      </w:r>
    </w:p>
    <w:p w14:paraId="34DD15B1" w14:textId="77777777" w:rsidR="00FC40B9" w:rsidRDefault="00FC40B9" w:rsidP="00FC40B9">
      <w:r w:rsidRPr="00BB6C32">
        <w:t xml:space="preserve">Prof. Anna Rosario </w:t>
      </w:r>
      <w:r w:rsidRPr="00BB6C32">
        <w:rPr>
          <w:rStyle w:val="Style13ptBold"/>
        </w:rPr>
        <w:t>Malindog-Uy</w:t>
      </w:r>
      <w:r w:rsidRPr="00BB6C32">
        <w:t>, 6-2-20</w:t>
      </w:r>
      <w:r w:rsidRPr="00BB6C32">
        <w:rPr>
          <w:rStyle w:val="Style13ptBold"/>
        </w:rPr>
        <w:t>25</w:t>
      </w:r>
      <w:r w:rsidRPr="00BB6C32">
        <w:t xml:space="preserve">, </w:t>
      </w:r>
      <w:r>
        <w:t>[</w:t>
      </w:r>
      <w:r w:rsidRPr="00764898">
        <w:t>Prof. Anna Rosario Malindog-Uy is a Ph.D. Candidate at the Institute of South-South Cooperation and Development (ISSCAD), Peking University, Beijing, China. Currently, she is a Senior Researcher of the South China Sea Probing Initiative (SCSPI) and a Senior Research Fellow of the Global Governance Institution (GGI). Prof. Anna Uy taught Political Science, International Relations, Development Studies, European Studies, Southeast Asia, and China Studies. She is a researcher-writer, academic, and consultant on a wide array of issues. She has worked as a consultant with the Asian Development Bank (ADB) and other local and international NGOs.</w:t>
      </w:r>
      <w:r>
        <w:t xml:space="preserve"> </w:t>
      </w:r>
      <w:r w:rsidRPr="00BB6C32">
        <w:t xml:space="preserve">"The SCS and PH Role in U.S. Indo-Pacific Strategy under Trump 2.0", Headsight, </w:t>
      </w:r>
      <w:hyperlink r:id="rId31" w:history="1">
        <w:r w:rsidRPr="00EC02C6">
          <w:rPr>
            <w:rStyle w:val="Hyperlink"/>
          </w:rPr>
          <w:t>https://headsightbyanna.com/2025/06/02/the-scs-and-ph-role-in-u-s-indo-pacific-strategy-under-trump-2-0/</w:t>
        </w:r>
      </w:hyperlink>
      <w:r>
        <w:t>, accessed 7/19/25, S.A.M.]</w:t>
      </w:r>
    </w:p>
    <w:p w14:paraId="209606C3" w14:textId="77777777" w:rsidR="00FC40B9" w:rsidRDefault="00FC40B9" w:rsidP="00FC40B9">
      <w:pPr>
        <w:rPr>
          <w:rStyle w:val="StyleUnderline"/>
        </w:rPr>
      </w:pPr>
      <w:r w:rsidRPr="00764898">
        <w:rPr>
          <w:sz w:val="14"/>
        </w:rPr>
        <w:t xml:space="preserve">Hence, </w:t>
      </w:r>
      <w:r w:rsidRPr="006B17D2">
        <w:rPr>
          <w:rStyle w:val="StyleUnderline"/>
          <w:highlight w:val="cyan"/>
        </w:rPr>
        <w:t>the Philippines is</w:t>
      </w:r>
      <w:r w:rsidRPr="00764898">
        <w:rPr>
          <w:rStyle w:val="StyleUnderline"/>
        </w:rPr>
        <w:t>, in many ways,</w:t>
      </w:r>
      <w:r w:rsidRPr="00764898">
        <w:rPr>
          <w:sz w:val="14"/>
        </w:rPr>
        <w:t xml:space="preserve"> the </w:t>
      </w:r>
      <w:r w:rsidRPr="00764898">
        <w:rPr>
          <w:rStyle w:val="Emphasis"/>
        </w:rPr>
        <w:t xml:space="preserve">U.S.’s geostrategic anchor in the First Island Chain. </w:t>
      </w:r>
      <w:r w:rsidRPr="00764898">
        <w:rPr>
          <w:sz w:val="14"/>
        </w:rPr>
        <w:t xml:space="preserve">As far as the US is concerned, it is </w:t>
      </w:r>
      <w:r w:rsidRPr="006B17D2">
        <w:rPr>
          <w:rStyle w:val="Emphasis"/>
          <w:highlight w:val="cyan"/>
        </w:rPr>
        <w:t>pivotal in containing China</w:t>
      </w:r>
      <w:r w:rsidRPr="00764898">
        <w:rPr>
          <w:rStyle w:val="Emphasis"/>
        </w:rPr>
        <w:t xml:space="preserve">, particularly </w:t>
      </w:r>
      <w:r w:rsidRPr="006B17D2">
        <w:rPr>
          <w:rStyle w:val="Emphasis"/>
          <w:highlight w:val="cyan"/>
        </w:rPr>
        <w:t>in the SCS</w:t>
      </w:r>
      <w:r w:rsidRPr="00764898">
        <w:rPr>
          <w:rStyle w:val="Emphasis"/>
        </w:rPr>
        <w:t>, around the Luzon Strait, and adjacent sea lanes critical for regional commerce and military naval maneuvering</w:t>
      </w:r>
      <w:r w:rsidRPr="00764898">
        <w:rPr>
          <w:sz w:val="14"/>
        </w:rPr>
        <w:t xml:space="preserve">. The Philippines is also the </w:t>
      </w:r>
      <w:r w:rsidRPr="006B17D2">
        <w:rPr>
          <w:rStyle w:val="StyleUnderline"/>
          <w:highlight w:val="cyan"/>
        </w:rPr>
        <w:t>bridgehead for</w:t>
      </w:r>
      <w:r w:rsidRPr="00764898">
        <w:rPr>
          <w:rStyle w:val="StyleUnderline"/>
        </w:rPr>
        <w:t xml:space="preserve"> U.S. military </w:t>
      </w:r>
      <w:r w:rsidRPr="006B17D2">
        <w:rPr>
          <w:rStyle w:val="StyleUnderline"/>
          <w:highlight w:val="cyan"/>
        </w:rPr>
        <w:t>access to</w:t>
      </w:r>
      <w:r w:rsidRPr="00764898">
        <w:rPr>
          <w:rStyle w:val="StyleUnderline"/>
        </w:rPr>
        <w:t xml:space="preserve"> key areas near </w:t>
      </w:r>
      <w:r w:rsidRPr="006B17D2">
        <w:rPr>
          <w:rStyle w:val="StyleUnderline"/>
          <w:highlight w:val="cyan"/>
        </w:rPr>
        <w:t>Taiwan</w:t>
      </w:r>
      <w:r w:rsidRPr="00764898">
        <w:rPr>
          <w:sz w:val="14"/>
        </w:rPr>
        <w:t xml:space="preserve"> and the Spratly Islands. US Support Vice versa, the </w:t>
      </w:r>
      <w:r w:rsidRPr="00764898">
        <w:rPr>
          <w:rStyle w:val="StyleUnderline"/>
        </w:rPr>
        <w:t xml:space="preserve">US is the Philippines’ </w:t>
      </w:r>
      <w:r w:rsidRPr="006B17D2">
        <w:rPr>
          <w:rStyle w:val="StyleUnderline"/>
          <w:highlight w:val="cyan"/>
        </w:rPr>
        <w:t>strongest legal and diplomatic treaty ally in its disputes</w:t>
      </w:r>
      <w:r w:rsidRPr="00764898">
        <w:rPr>
          <w:rStyle w:val="StyleUnderline"/>
        </w:rPr>
        <w:t xml:space="preserve"> with China over the SCS.</w:t>
      </w:r>
      <w:r w:rsidRPr="00764898">
        <w:rPr>
          <w:sz w:val="14"/>
        </w:rPr>
        <w:t xml:space="preserve"> The U.S. uses the 2016 Arbitral Tribunal’s ruling as a legal reference to assert freedom of navigation and delegitimize China’s “nine-dash line” claims. </w:t>
      </w:r>
      <w:r w:rsidRPr="006B17D2">
        <w:rPr>
          <w:rStyle w:val="Emphasis"/>
          <w:highlight w:val="cyan"/>
        </w:rPr>
        <w:t>Washington supports Manila’s claims in the SCS through</w:t>
      </w:r>
      <w:r w:rsidRPr="00764898">
        <w:rPr>
          <w:rStyle w:val="Emphasis"/>
        </w:rPr>
        <w:t xml:space="preserve"> public </w:t>
      </w:r>
      <w:r w:rsidRPr="006B17D2">
        <w:rPr>
          <w:rStyle w:val="Emphasis"/>
          <w:highlight w:val="cyan"/>
        </w:rPr>
        <w:t>diplomacy</w:t>
      </w:r>
      <w:r w:rsidRPr="00764898">
        <w:rPr>
          <w:rStyle w:val="Emphasis"/>
        </w:rPr>
        <w:t xml:space="preserve">, diplomatic </w:t>
      </w:r>
      <w:r w:rsidRPr="006B17D2">
        <w:rPr>
          <w:rStyle w:val="Emphasis"/>
          <w:highlight w:val="cyan"/>
        </w:rPr>
        <w:t>protests, and</w:t>
      </w:r>
      <w:r w:rsidRPr="00764898">
        <w:rPr>
          <w:rStyle w:val="Emphasis"/>
        </w:rPr>
        <w:t xml:space="preserve"> patrol </w:t>
      </w:r>
      <w:r w:rsidRPr="006B17D2">
        <w:rPr>
          <w:rStyle w:val="Emphasis"/>
          <w:highlight w:val="cyan"/>
        </w:rPr>
        <w:t>coordination</w:t>
      </w:r>
      <w:r w:rsidRPr="00764898">
        <w:rPr>
          <w:rStyle w:val="Emphasis"/>
        </w:rPr>
        <w:t xml:space="preserve">. Hence, the </w:t>
      </w:r>
      <w:r w:rsidRPr="006B17D2">
        <w:rPr>
          <w:rStyle w:val="Emphasis"/>
          <w:highlight w:val="cyan"/>
        </w:rPr>
        <w:t>Philippines is</w:t>
      </w:r>
      <w:r w:rsidRPr="00764898">
        <w:rPr>
          <w:rStyle w:val="Emphasis"/>
        </w:rPr>
        <w:t xml:space="preserve"> the </w:t>
      </w:r>
      <w:r w:rsidRPr="00250DFF">
        <w:rPr>
          <w:rStyle w:val="Emphasis"/>
          <w:highlight w:val="cyan"/>
        </w:rPr>
        <w:t>US’s normative leverage</w:t>
      </w:r>
      <w:r w:rsidRPr="00764898">
        <w:rPr>
          <w:rStyle w:val="Emphasis"/>
        </w:rPr>
        <w:t xml:space="preserve"> in Southeast Asia.</w:t>
      </w:r>
      <w:r w:rsidRPr="00764898">
        <w:rPr>
          <w:sz w:val="14"/>
        </w:rPr>
        <w:t xml:space="preserve"> The </w:t>
      </w:r>
      <w:r w:rsidRPr="00764898">
        <w:rPr>
          <w:rStyle w:val="StyleUnderline"/>
        </w:rPr>
        <w:t xml:space="preserve">Philippines </w:t>
      </w:r>
      <w:r w:rsidRPr="00250DFF">
        <w:rPr>
          <w:rStyle w:val="StyleUnderline"/>
        </w:rPr>
        <w:t xml:space="preserve">symbolizes </w:t>
      </w:r>
      <w:r w:rsidRPr="00250DFF">
        <w:rPr>
          <w:rStyle w:val="StyleUnderline"/>
          <w:highlight w:val="cyan"/>
        </w:rPr>
        <w:t>a “rules-based order,</w:t>
      </w:r>
      <w:r w:rsidRPr="00764898">
        <w:rPr>
          <w:rStyle w:val="StyleUnderline"/>
        </w:rPr>
        <w:t>”</w:t>
      </w:r>
      <w:r w:rsidRPr="00764898">
        <w:rPr>
          <w:sz w:val="14"/>
        </w:rPr>
        <w:t xml:space="preserve"> giving the US normative leverage in shaping regional perceptions about China’s behavior. In addition, the </w:t>
      </w:r>
      <w:r w:rsidRPr="00764898">
        <w:rPr>
          <w:rStyle w:val="StyleUnderline"/>
        </w:rPr>
        <w:t xml:space="preserve">U.S. so-called support to the Philippines in the SCS against China has been </w:t>
      </w:r>
      <w:r w:rsidRPr="00250DFF">
        <w:rPr>
          <w:rStyle w:val="StyleUnderline"/>
          <w:highlight w:val="cyan"/>
        </w:rPr>
        <w:t>evident in</w:t>
      </w:r>
      <w:r w:rsidRPr="00764898">
        <w:rPr>
          <w:rStyle w:val="StyleUnderline"/>
        </w:rPr>
        <w:t xml:space="preserve"> the context of the U.S.-Philippines Mutual Defense Treaty (</w:t>
      </w:r>
      <w:r w:rsidRPr="00250DFF">
        <w:rPr>
          <w:rStyle w:val="StyleUnderline"/>
          <w:highlight w:val="cyan"/>
        </w:rPr>
        <w:t>MDT</w:t>
      </w:r>
      <w:r w:rsidRPr="00764898">
        <w:rPr>
          <w:rStyle w:val="StyleUnderline"/>
        </w:rPr>
        <w:t xml:space="preserve">) </w:t>
      </w:r>
      <w:r w:rsidRPr="00250DFF">
        <w:rPr>
          <w:rStyle w:val="StyleUnderline"/>
          <w:highlight w:val="cyan"/>
        </w:rPr>
        <w:t>through bilateral and trilateral patrols</w:t>
      </w:r>
      <w:r w:rsidRPr="00764898">
        <w:rPr>
          <w:sz w:val="14"/>
        </w:rPr>
        <w:t xml:space="preserve"> (with Japan), including near disputed areas like Scarborough Shoal. The U.S. has also ramped up military aid, equipment transfers, and ISR (intelligence, surveillance, reconnaissance) cooperation regarding defense assistance. Concerning limitations, while treaty-bound, in case of a full-scale armed attack, the </w:t>
      </w:r>
      <w:r w:rsidRPr="00764898">
        <w:rPr>
          <w:rStyle w:val="StyleUnderline"/>
        </w:rPr>
        <w:t xml:space="preserve">MDT </w:t>
      </w:r>
      <w:r w:rsidRPr="00250DFF">
        <w:rPr>
          <w:rStyle w:val="StyleUnderline"/>
          <w:highlight w:val="cyan"/>
        </w:rPr>
        <w:t>doesn’t automatically mean U.S. intervention</w:t>
      </w:r>
      <w:r w:rsidRPr="00764898">
        <w:rPr>
          <w:rStyle w:val="StyleUnderline"/>
        </w:rPr>
        <w:t xml:space="preserve"> unless vital U.S. strategic interests are at stake.</w:t>
      </w:r>
      <w:r>
        <w:rPr>
          <w:rStyle w:val="StyleUnderline"/>
        </w:rPr>
        <w:t xml:space="preserve"> </w:t>
      </w:r>
      <w:r w:rsidRPr="00764898">
        <w:rPr>
          <w:sz w:val="14"/>
        </w:rPr>
        <w:t xml:space="preserve">Conclusion Overall, the Philippines is </w:t>
      </w:r>
      <w:r w:rsidRPr="00764898">
        <w:rPr>
          <w:rStyle w:val="StyleUnderline"/>
        </w:rPr>
        <w:t xml:space="preserve">strategically significant to the U.S. </w:t>
      </w:r>
      <w:r w:rsidRPr="00764898">
        <w:rPr>
          <w:sz w:val="14"/>
        </w:rPr>
        <w:t xml:space="preserve">First, militarily, it is a </w:t>
      </w:r>
      <w:r w:rsidRPr="00764898">
        <w:rPr>
          <w:rStyle w:val="StyleUnderline"/>
        </w:rPr>
        <w:t>host to U.S. forward deployment bases near China, the SCS, and Taiwan</w:t>
      </w:r>
      <w:r w:rsidRPr="00764898">
        <w:rPr>
          <w:sz w:val="14"/>
        </w:rPr>
        <w:t xml:space="preserve">. Second, it is a </w:t>
      </w:r>
      <w:r w:rsidRPr="00250DFF">
        <w:rPr>
          <w:rStyle w:val="StyleUnderline"/>
          <w:highlight w:val="cyan"/>
        </w:rPr>
        <w:t>key player in legally challenging China’s maritime claims</w:t>
      </w:r>
      <w:r w:rsidRPr="00764898">
        <w:rPr>
          <w:rStyle w:val="StyleUnderline"/>
        </w:rPr>
        <w:t xml:space="preserve"> in the SCS. Symbolically, the Philippines is a showpiece of the US for alliance credibility in Asia, and geopolitically, the Philippines is the </w:t>
      </w:r>
      <w:r w:rsidRPr="00250DFF">
        <w:rPr>
          <w:rStyle w:val="StyleUnderline"/>
          <w:highlight w:val="cyan"/>
        </w:rPr>
        <w:t>swing state</w:t>
      </w:r>
      <w:r w:rsidRPr="00764898">
        <w:rPr>
          <w:rStyle w:val="StyleUnderline"/>
        </w:rPr>
        <w:t xml:space="preserve"> in the SCS power contest, the </w:t>
      </w:r>
      <w:r w:rsidRPr="00250DFF">
        <w:rPr>
          <w:rStyle w:val="StyleUnderline"/>
          <w:highlight w:val="cyan"/>
        </w:rPr>
        <w:t>barometer of U.S. resolve.</w:t>
      </w:r>
    </w:p>
    <w:p w14:paraId="368E2A0D" w14:textId="77777777" w:rsidR="00FC40B9" w:rsidRDefault="00FC40B9" w:rsidP="00FC40B9">
      <w:pPr>
        <w:pStyle w:val="Heading4"/>
      </w:pPr>
      <w:r>
        <w:t xml:space="preserve">SCS war goes nuclear – deterrence is key to avoid conflict. </w:t>
      </w:r>
    </w:p>
    <w:p w14:paraId="06F00BF1" w14:textId="77777777" w:rsidR="00FC40B9" w:rsidRDefault="00FC40B9" w:rsidP="00FC40B9">
      <w:r w:rsidRPr="00D40F3F">
        <w:t xml:space="preserve">Michael </w:t>
      </w:r>
      <w:r w:rsidRPr="00D40F3F">
        <w:rPr>
          <w:rStyle w:val="Style13ptBold"/>
        </w:rPr>
        <w:t>O'Hanlon</w:t>
      </w:r>
      <w:r w:rsidRPr="00D40F3F">
        <w:t xml:space="preserve">, Gregory </w:t>
      </w:r>
      <w:r w:rsidRPr="00D40F3F">
        <w:rPr>
          <w:rStyle w:val="Style13ptBold"/>
        </w:rPr>
        <w:t xml:space="preserve">Poling, </w:t>
      </w:r>
      <w:r w:rsidRPr="00D40F3F">
        <w:t>1-14-20</w:t>
      </w:r>
      <w:r w:rsidRPr="00D40F3F">
        <w:rPr>
          <w:rStyle w:val="Style13ptBold"/>
        </w:rPr>
        <w:t xml:space="preserve">20, </w:t>
      </w:r>
      <w:r w:rsidRPr="00D40F3F">
        <w:t>[</w:t>
      </w:r>
      <w:r w:rsidRPr="003505F4">
        <w:t>Michael O’Hanlon is a senior fellow and director of research in Foreign Policy at the Brookings Institution, where he specializes in U.S. defense strategy, the use of military force, and American national security policy. He is the author of The Senkaku Paradox: Risking Great Power War Over Small Stakes.</w:t>
      </w:r>
      <w:r>
        <w:t xml:space="preserve"> </w:t>
      </w:r>
      <w:r w:rsidRPr="003505F4">
        <w:t>Gregory B. Poling is senior fellow for Southeast Asia and director of the Asia Maritime Transparency Initiative at CSIS. He oversees research on U.S. foreign policy in the Asia Pacific, with a focus on the maritime domain and the countries of Southeast Asia. His research interests include the South China Sea disputes, democratization in Southeast Asia, and Asian multilateralism.</w:t>
      </w:r>
      <w:r>
        <w:t xml:space="preserve"> </w:t>
      </w:r>
      <w:r w:rsidRPr="00D40F3F">
        <w:t xml:space="preserve">"Rocks, Reefs, and Nuclear War", Asia Maritime Transparency Initiative, </w:t>
      </w:r>
      <w:hyperlink r:id="rId32" w:history="1">
        <w:r w:rsidRPr="00EC02C6">
          <w:rPr>
            <w:rStyle w:val="Hyperlink"/>
          </w:rPr>
          <w:t>https://amti.csis.org/rocks-reefs-and-nuclear-war/</w:t>
        </w:r>
      </w:hyperlink>
      <w:r>
        <w:t>, accessed 7/19/25, S.A.M.]</w:t>
      </w:r>
    </w:p>
    <w:p w14:paraId="4206E083" w14:textId="77777777" w:rsidR="00FC40B9" w:rsidRPr="00FA4153" w:rsidRDefault="00FC40B9" w:rsidP="00FC40B9">
      <w:pPr>
        <w:rPr>
          <w:sz w:val="14"/>
        </w:rPr>
      </w:pPr>
      <w:r w:rsidRPr="00FA4153">
        <w:rPr>
          <w:sz w:val="14"/>
        </w:rPr>
        <w:t xml:space="preserve">As the 2020s begin, the world can breathe a collective sigh of relief that </w:t>
      </w:r>
      <w:r w:rsidRPr="005D5233">
        <w:rPr>
          <w:rStyle w:val="StyleUnderline"/>
        </w:rPr>
        <w:t>the U</w:t>
      </w:r>
      <w:r w:rsidRPr="00FA4153">
        <w:rPr>
          <w:sz w:val="14"/>
        </w:rPr>
        <w:t xml:space="preserve">nited </w:t>
      </w:r>
      <w:r w:rsidRPr="005D5233">
        <w:rPr>
          <w:rStyle w:val="StyleUnderline"/>
        </w:rPr>
        <w:t>S</w:t>
      </w:r>
      <w:r w:rsidRPr="00FA4153">
        <w:rPr>
          <w:sz w:val="14"/>
        </w:rPr>
        <w:t xml:space="preserve">tates has so far </w:t>
      </w:r>
      <w:r w:rsidRPr="005D5233">
        <w:rPr>
          <w:rStyle w:val="StyleUnderline"/>
        </w:rPr>
        <w:t>avoided a major military crisis with China</w:t>
      </w:r>
      <w:r w:rsidRPr="00FA4153">
        <w:rPr>
          <w:sz w:val="14"/>
        </w:rPr>
        <w:t xml:space="preserve">. Over the past decade, </w:t>
      </w:r>
      <w:r w:rsidRPr="005D5233">
        <w:rPr>
          <w:rStyle w:val="StyleUnderline"/>
        </w:rPr>
        <w:t>China challenged</w:t>
      </w:r>
      <w:r w:rsidRPr="00FA4153">
        <w:rPr>
          <w:sz w:val="14"/>
        </w:rPr>
        <w:t xml:space="preserve"> the lawful rights of U.S. </w:t>
      </w:r>
      <w:r w:rsidRPr="005D5233">
        <w:rPr>
          <w:rStyle w:val="StyleUnderline"/>
        </w:rPr>
        <w:t>partners and allies in the western Pacific, built massive artificial island bases in the disputed Spratly Islands, and actively sought control over all the waters, seabed, and airspace of the S</w:t>
      </w:r>
      <w:r w:rsidRPr="00FA4153">
        <w:rPr>
          <w:sz w:val="14"/>
        </w:rPr>
        <w:t xml:space="preserve">outh </w:t>
      </w:r>
      <w:r w:rsidRPr="005D5233">
        <w:rPr>
          <w:rStyle w:val="StyleUnderline"/>
        </w:rPr>
        <w:t>C</w:t>
      </w:r>
      <w:r w:rsidRPr="00FA4153">
        <w:rPr>
          <w:sz w:val="14"/>
        </w:rPr>
        <w:t xml:space="preserve">hina </w:t>
      </w:r>
      <w:r w:rsidRPr="000B51BD">
        <w:rPr>
          <w:rStyle w:val="StyleUnderline"/>
        </w:rPr>
        <w:t>S</w:t>
      </w:r>
      <w:r w:rsidRPr="00FA4153">
        <w:rPr>
          <w:sz w:val="14"/>
        </w:rPr>
        <w:t xml:space="preserve">ea. Yet the United States has maintained its access to those waters, deterred any major Chinese use of force against its neighbors, and helped support the efforts of Japan to maintain administrative control over the disputed Senkaku Islands in the East China Sea. </w:t>
      </w:r>
      <w:r w:rsidRPr="000B51BD">
        <w:rPr>
          <w:rStyle w:val="StyleUnderline"/>
        </w:rPr>
        <w:t>U.S. strategy has been notably less successful in preventing China from robbing Southeast Asian partners, including U.S. ally the Philippines, of their resources and rights in the South China Sea. But the United States has at least slowed China’s advance while avoiding war.</w:t>
      </w:r>
      <w:r>
        <w:rPr>
          <w:rStyle w:val="StyleUnderline"/>
        </w:rPr>
        <w:t xml:space="preserve"> </w:t>
      </w:r>
      <w:r w:rsidRPr="00FA4153">
        <w:rPr>
          <w:sz w:val="14"/>
        </w:rPr>
        <w:t xml:space="preserve">It would be </w:t>
      </w:r>
      <w:r w:rsidRPr="000B51BD">
        <w:rPr>
          <w:rStyle w:val="Emphasis"/>
        </w:rPr>
        <w:t>unwise, however, to assume that the status quo is stable</w:t>
      </w:r>
      <w:r w:rsidRPr="00FA4153">
        <w:rPr>
          <w:sz w:val="14"/>
        </w:rPr>
        <w:t xml:space="preserve">. Deterrence has not failed—yet. China is unlikely to do something as brazen as forcefully denying U.S. Navy or commercial ships access to the South China Sea, attacking American or Japanese bases, or intentionally sinking Filipino sailors in disputed waters. But </w:t>
      </w:r>
      <w:r w:rsidRPr="000B51BD">
        <w:rPr>
          <w:rStyle w:val="Emphasis"/>
        </w:rPr>
        <w:t xml:space="preserve">Beijing continues to probe and test U.S. and allied resolve, provoking low-level crises which could easily escalate. </w:t>
      </w:r>
      <w:r w:rsidRPr="00FA4153">
        <w:rPr>
          <w:sz w:val="14"/>
        </w:rPr>
        <w:t xml:space="preserve">Current U.S. </w:t>
      </w:r>
      <w:r w:rsidRPr="000B51BD">
        <w:rPr>
          <w:rStyle w:val="StyleUnderline"/>
        </w:rPr>
        <w:t xml:space="preserve">strategic thinking could trigger disproportionate responses that would cause such crises to spiral out of control. </w:t>
      </w:r>
      <w:r w:rsidRPr="000B51BD">
        <w:rPr>
          <w:rStyle w:val="Emphasis"/>
        </w:rPr>
        <w:t>That is the way World War I began a century ago—and it could happen again.</w:t>
      </w:r>
      <w:r>
        <w:rPr>
          <w:rStyle w:val="Emphasis"/>
        </w:rPr>
        <w:t xml:space="preserve"> </w:t>
      </w:r>
      <w:r w:rsidRPr="000B51BD">
        <w:rPr>
          <w:rStyle w:val="StyleUnderline"/>
        </w:rPr>
        <w:t>War games seem to confirm these</w:t>
      </w:r>
      <w:r w:rsidRPr="00FA4153">
        <w:rPr>
          <w:sz w:val="14"/>
        </w:rPr>
        <w:t xml:space="preserve"> historic lessons. One of us has taken part in numerous simulations over the last five years asking seasoned experts and officials to role-play how </w:t>
      </w:r>
      <w:r w:rsidRPr="000B51BD">
        <w:rPr>
          <w:rStyle w:val="StyleUnderline"/>
        </w:rPr>
        <w:t>Chinese, Japanese, Filipino, and American leaders might respond to crises in the South and East China Seas.</w:t>
      </w:r>
      <w:r w:rsidRPr="00FA4153">
        <w:rPr>
          <w:sz w:val="14"/>
        </w:rPr>
        <w:t xml:space="preserve"> The results are typically sobering. </w:t>
      </w:r>
      <w:r w:rsidRPr="000B51BD">
        <w:rPr>
          <w:rStyle w:val="Emphasis"/>
        </w:rPr>
        <w:t>Some end in a rapid Chinese fait accompli, such as the seizure of a disputed island with minimal cost, while U.S. and allied leaders dither. This type of scenario would lead to considerable damage to international norms, U.S. alliances, and American national security.</w:t>
      </w:r>
      <w:r w:rsidRPr="00FA4153">
        <w:rPr>
          <w:sz w:val="14"/>
        </w:rPr>
        <w:t xml:space="preserve"> Even </w:t>
      </w:r>
      <w:r w:rsidRPr="000B51BD">
        <w:rPr>
          <w:rStyle w:val="Emphasis"/>
        </w:rPr>
        <w:t>more simulations rapidly escalate into full-scale conflict</w:t>
      </w:r>
      <w:r w:rsidRPr="00FA4153">
        <w:rPr>
          <w:sz w:val="14"/>
        </w:rPr>
        <w:t xml:space="preserve">, bringing </w:t>
      </w:r>
      <w:r w:rsidRPr="000B51BD">
        <w:rPr>
          <w:rStyle w:val="Emphasis"/>
        </w:rPr>
        <w:t>China and the United States to the doorstep of nuclear war over stakes that no rational observer would consider worth it.</w:t>
      </w:r>
      <w:r w:rsidRPr="00FA4153">
        <w:rPr>
          <w:sz w:val="14"/>
        </w:rPr>
        <w:t xml:space="preserve"> The U.S. national security community tends to view </w:t>
      </w:r>
      <w:r w:rsidRPr="000B51BD">
        <w:rPr>
          <w:rStyle w:val="StyleUnderline"/>
        </w:rPr>
        <w:t>the ability to defeat China (or Russia) in combat wherever an ally might be attacked as an essential goal</w:t>
      </w:r>
      <w:r w:rsidRPr="00FA4153">
        <w:rPr>
          <w:sz w:val="14"/>
        </w:rPr>
        <w:t xml:space="preserve">. Direct defense or prompt reversal of any aggression, no matter how small, are the foundational principles of current strategy. </w:t>
      </w:r>
      <w:r w:rsidRPr="000B51BD">
        <w:rPr>
          <w:rStyle w:val="StyleUnderline"/>
        </w:rPr>
        <w:t>A</w:t>
      </w:r>
      <w:r w:rsidRPr="00FA4153">
        <w:rPr>
          <w:sz w:val="14"/>
        </w:rPr>
        <w:t xml:space="preserve">rticle </w:t>
      </w:r>
      <w:r w:rsidRPr="000B51BD">
        <w:rPr>
          <w:rStyle w:val="StyleUnderline"/>
        </w:rPr>
        <w:t xml:space="preserve">5 </w:t>
      </w:r>
      <w:r w:rsidRPr="00FA4153">
        <w:rPr>
          <w:sz w:val="14"/>
        </w:rPr>
        <w:t>of the NATO treaty and simi</w:t>
      </w:r>
      <w:r w:rsidRPr="000B51BD">
        <w:rPr>
          <w:rStyle w:val="Emphasis"/>
        </w:rPr>
        <w:t>lar mutual defense commitments to Japan and the Philippines treat all aggression as an equally existential threa</w:t>
      </w:r>
      <w:r w:rsidRPr="00FA4153">
        <w:rPr>
          <w:sz w:val="14"/>
        </w:rPr>
        <w:t xml:space="preserve">t. So in a scenario involving a Chinese landing on the Japanese-administered Senkakus or a threat to the Sierra Madre—a derelict Philippine navy ship intentionally ran aground at Second Thomas Shoal in the Spratlys and now housing a dozen soldiers—American strategic culture most often leads to the conclusion that kinetic action to retake a seized feature or outpost is justified to avoid abandoning an ally and damaging U.S. credibility. But </w:t>
      </w:r>
      <w:r w:rsidRPr="000B51BD">
        <w:rPr>
          <w:rStyle w:val="Emphasis"/>
        </w:rPr>
        <w:t>such an escalation</w:t>
      </w:r>
      <w:r w:rsidRPr="00FA4153">
        <w:rPr>
          <w:sz w:val="14"/>
        </w:rPr>
        <w:t xml:space="preserve">, while it should be kept as an option, would be fraught. It might </w:t>
      </w:r>
      <w:r w:rsidRPr="00FA4153">
        <w:rPr>
          <w:rStyle w:val="Emphasis"/>
        </w:rPr>
        <w:t xml:space="preserve">end quickly, </w:t>
      </w:r>
      <w:r w:rsidRPr="00FA4153">
        <w:rPr>
          <w:rStyle w:val="StyleUnderline"/>
        </w:rPr>
        <w:t>amounting to little more than a skirmish, or large-scale conflict between nuclear-armed superpowers could ensue. Both sides would</w:t>
      </w:r>
      <w:r w:rsidRPr="00FA4153">
        <w:rPr>
          <w:rStyle w:val="Emphasis"/>
        </w:rPr>
        <w:t xml:space="preserve"> have powerful political incentives to escalate further</w:t>
      </w:r>
      <w:r w:rsidRPr="00FA4153">
        <w:rPr>
          <w:sz w:val="14"/>
        </w:rPr>
        <w:t xml:space="preserve">. Military warning and communications systems might be targeted through cyberattack or other means in a way that sowed confusion. </w:t>
      </w:r>
      <w:r w:rsidRPr="00FA4153">
        <w:rPr>
          <w:rStyle w:val="Emphasis"/>
        </w:rPr>
        <w:t>Escalation control could not be guaranteed</w:t>
      </w:r>
      <w:r w:rsidRPr="00FA4153">
        <w:rPr>
          <w:sz w:val="14"/>
        </w:rPr>
        <w:t>—history and military scholarship strongly suggest as much, and many war games corroborate it.</w:t>
      </w:r>
    </w:p>
    <w:p w14:paraId="09AD7362" w14:textId="67256B30" w:rsidR="004C0016" w:rsidRDefault="004C0016" w:rsidP="00EE4772">
      <w:pPr>
        <w:pStyle w:val="Heading2"/>
      </w:pPr>
      <w:r>
        <w:t>Uniqueness</w:t>
      </w:r>
    </w:p>
    <w:p w14:paraId="6F4B68B4" w14:textId="403284D5" w:rsidR="0088029A" w:rsidRDefault="0088029A" w:rsidP="0088029A">
      <w:pPr>
        <w:pStyle w:val="Heading3"/>
      </w:pPr>
      <w:r>
        <w:t>UQ – US-Philippine Cooperation Now – 2NC</w:t>
      </w:r>
    </w:p>
    <w:p w14:paraId="136A84E0" w14:textId="3AC9F225" w:rsidR="000A24BA" w:rsidRDefault="000A24BA" w:rsidP="000A24BA">
      <w:pPr>
        <w:pStyle w:val="Heading4"/>
      </w:pPr>
      <w:r>
        <w:t>Marcos is going to make a deal to lower the tariffs.</w:t>
      </w:r>
    </w:p>
    <w:p w14:paraId="2EE7D751" w14:textId="26B4D1A4" w:rsidR="000A24BA" w:rsidRPr="00192E9A" w:rsidRDefault="00192E9A" w:rsidP="00192E9A">
      <w:r w:rsidRPr="00192E9A">
        <w:rPr>
          <w:rStyle w:val="Style13ptBold"/>
        </w:rPr>
        <w:t>P</w:t>
      </w:r>
      <w:r>
        <w:t xml:space="preserve">residential </w:t>
      </w:r>
      <w:r w:rsidRPr="00192E9A">
        <w:rPr>
          <w:rStyle w:val="Style13ptBold"/>
        </w:rPr>
        <w:t>C</w:t>
      </w:r>
      <w:r>
        <w:t xml:space="preserve">ommunication </w:t>
      </w:r>
      <w:r w:rsidRPr="00192E9A">
        <w:rPr>
          <w:rStyle w:val="Style13ptBold"/>
        </w:rPr>
        <w:t>O</w:t>
      </w:r>
      <w:r>
        <w:t xml:space="preserve">ffice </w:t>
      </w:r>
      <w:r w:rsidRPr="00192E9A">
        <w:rPr>
          <w:rStyle w:val="Style13ptBold"/>
        </w:rPr>
        <w:t>of the Philippines</w:t>
      </w:r>
      <w:r w:rsidRPr="00192E9A">
        <w:t xml:space="preserve">, </w:t>
      </w:r>
      <w:r w:rsidRPr="00192E9A">
        <w:rPr>
          <w:rStyle w:val="Style13ptBold"/>
        </w:rPr>
        <w:t>7-20-2025</w:t>
      </w:r>
      <w:r w:rsidRPr="00192E9A">
        <w:t xml:space="preserve">, </w:t>
      </w:r>
      <w:r>
        <w:t xml:space="preserve">[Official Press Briefing site for the Government of the Philippine Republic, </w:t>
      </w:r>
      <w:r w:rsidRPr="00192E9A">
        <w:t xml:space="preserve">"President Marcos Departs For Us To Strengthen Ph-Us Security, Economic Ties", </w:t>
      </w:r>
      <w:r>
        <w:t>Presidential Communication Office of the Philippines</w:t>
      </w:r>
      <w:r w:rsidRPr="00192E9A">
        <w:t xml:space="preserve">, </w:t>
      </w:r>
      <w:hyperlink r:id="rId33" w:history="1">
        <w:r w:rsidRPr="00EC02C6">
          <w:rPr>
            <w:rStyle w:val="Hyperlink"/>
          </w:rPr>
          <w:t>https://pco.gov.ph/news_releases/president-marcos-departs-for-us-to-strengthen-ph-us-security-economic-ties/</w:t>
        </w:r>
      </w:hyperlink>
      <w:r>
        <w:t>, accessed 7/20/25, S.A.M.</w:t>
      </w:r>
      <w:r w:rsidR="00696B07">
        <w:t>]</w:t>
      </w:r>
    </w:p>
    <w:p w14:paraId="7A22AD25" w14:textId="6FACACFE" w:rsidR="000A24BA" w:rsidRDefault="000A24BA" w:rsidP="000A24BA">
      <w:pPr>
        <w:rPr>
          <w:sz w:val="14"/>
        </w:rPr>
      </w:pPr>
      <w:r w:rsidRPr="00192E9A">
        <w:rPr>
          <w:rStyle w:val="StyleUnderline"/>
        </w:rPr>
        <w:t xml:space="preserve">President </w:t>
      </w:r>
      <w:r w:rsidRPr="00171671">
        <w:rPr>
          <w:sz w:val="14"/>
        </w:rPr>
        <w:t xml:space="preserve">Ferdinand R. </w:t>
      </w:r>
      <w:r w:rsidRPr="00192E9A">
        <w:rPr>
          <w:rStyle w:val="StyleUnderline"/>
        </w:rPr>
        <w:t>Marcos</w:t>
      </w:r>
      <w:r w:rsidRPr="00171671">
        <w:rPr>
          <w:sz w:val="14"/>
        </w:rPr>
        <w:t xml:space="preserve"> Jr. </w:t>
      </w:r>
      <w:r w:rsidRPr="00171671">
        <w:rPr>
          <w:rStyle w:val="StyleUnderline"/>
        </w:rPr>
        <w:t>departed for Washington, D.C.</w:t>
      </w:r>
      <w:r w:rsidRPr="00171671">
        <w:rPr>
          <w:sz w:val="14"/>
        </w:rPr>
        <w:t xml:space="preserve">, on Sunday for a </w:t>
      </w:r>
      <w:r w:rsidRPr="00171671">
        <w:rPr>
          <w:rStyle w:val="Emphasis"/>
        </w:rPr>
        <w:t>three-day official visit aimed at reaffirming the Philippines’ enduring alliance with the United States and advancing key national interests.</w:t>
      </w:r>
      <w:r w:rsidR="00171671">
        <w:rPr>
          <w:rStyle w:val="Emphasis"/>
        </w:rPr>
        <w:t xml:space="preserve"> </w:t>
      </w:r>
      <w:r w:rsidRPr="00171671">
        <w:rPr>
          <w:sz w:val="14"/>
        </w:rPr>
        <w:t xml:space="preserve">Speaking at the Villamor Air Base in Pasay City prior to his departure, President Marcos said the official visit to the United States is </w:t>
      </w:r>
      <w:r w:rsidRPr="00171671">
        <w:rPr>
          <w:rStyle w:val="StyleUnderline"/>
        </w:rPr>
        <w:t>important because priority items for discussion include enhancing trade and economic cooperation, particularly in light of the recently imposed 20-percent U.S. tariff</w:t>
      </w:r>
      <w:r w:rsidRPr="00171671">
        <w:rPr>
          <w:sz w:val="14"/>
        </w:rPr>
        <w:t xml:space="preserve"> on Philippine exports.</w:t>
      </w:r>
      <w:r w:rsidR="00171671" w:rsidRPr="00171671">
        <w:rPr>
          <w:sz w:val="14"/>
        </w:rPr>
        <w:t xml:space="preserve"> </w:t>
      </w:r>
      <w:r w:rsidRPr="00171671">
        <w:rPr>
          <w:sz w:val="14"/>
        </w:rPr>
        <w:t xml:space="preserve">“My visit to Washington, D.C., and most importantly, my meeting with President Trump, is </w:t>
      </w:r>
      <w:r w:rsidRPr="00171671">
        <w:rPr>
          <w:rStyle w:val="Emphasis"/>
        </w:rPr>
        <w:t>essential to continuing to advance our national interests and strengthening our alliance</w:t>
      </w:r>
      <w:r w:rsidRPr="00171671">
        <w:rPr>
          <w:sz w:val="14"/>
        </w:rPr>
        <w:t>,” President Marcos said.</w:t>
      </w:r>
      <w:r w:rsidR="00171671" w:rsidRPr="00171671">
        <w:rPr>
          <w:sz w:val="14"/>
        </w:rPr>
        <w:t xml:space="preserve"> </w:t>
      </w:r>
      <w:r w:rsidRPr="00171671">
        <w:rPr>
          <w:sz w:val="14"/>
        </w:rPr>
        <w:t xml:space="preserve">“We will </w:t>
      </w:r>
      <w:r w:rsidRPr="00171671">
        <w:rPr>
          <w:rStyle w:val="StyleUnderline"/>
        </w:rPr>
        <w:t>reaffirm our commitment to fostering our long-standing alliances as an instrument of peace and a catalyst of development in the Asia-Pacific region and around the world</w:t>
      </w:r>
      <w:r w:rsidRPr="00171671">
        <w:rPr>
          <w:sz w:val="14"/>
        </w:rPr>
        <w:t>,” the President said.</w:t>
      </w:r>
      <w:r w:rsidR="00171671" w:rsidRPr="00171671">
        <w:rPr>
          <w:sz w:val="14"/>
        </w:rPr>
        <w:t xml:space="preserve"> </w:t>
      </w:r>
      <w:r w:rsidRPr="00171671">
        <w:rPr>
          <w:sz w:val="14"/>
        </w:rPr>
        <w:t>The President said the visit builds on the active exchanges that the country has had since US President Donald Trump assumed office in January this year.</w:t>
      </w:r>
      <w:r w:rsidR="00171671" w:rsidRPr="00171671">
        <w:rPr>
          <w:sz w:val="14"/>
        </w:rPr>
        <w:t xml:space="preserve"> </w:t>
      </w:r>
      <w:r w:rsidRPr="00171671">
        <w:rPr>
          <w:sz w:val="14"/>
        </w:rPr>
        <w:t xml:space="preserve">President Marcos said his top priority includes </w:t>
      </w:r>
      <w:r w:rsidRPr="00171671">
        <w:rPr>
          <w:rStyle w:val="StyleUnderline"/>
        </w:rPr>
        <w:t>enhancing trade and economic cooperation</w:t>
      </w:r>
      <w:r w:rsidRPr="00171671">
        <w:rPr>
          <w:sz w:val="14"/>
        </w:rPr>
        <w:t>, particularly in light of the recently imposed 20-percent U.S. tariff on Philippine exports.</w:t>
      </w:r>
      <w:r w:rsidR="00171671" w:rsidRPr="00171671">
        <w:rPr>
          <w:sz w:val="14"/>
        </w:rPr>
        <w:t xml:space="preserve"> </w:t>
      </w:r>
      <w:r w:rsidRPr="00171671">
        <w:rPr>
          <w:sz w:val="14"/>
        </w:rPr>
        <w:t>“</w:t>
      </w:r>
      <w:r w:rsidRPr="00171671">
        <w:rPr>
          <w:rStyle w:val="Emphasis"/>
        </w:rPr>
        <w:t>I intend to convey to President Trump and his Cabinet officials that the Philippines is ready to negotiate a bilateral trade deal that will ensure strong, mutually beneficial, and future-oriented collaborations that only the United States and the Philippines will be able to take advantage of,”</w:t>
      </w:r>
      <w:r w:rsidRPr="00171671">
        <w:rPr>
          <w:sz w:val="14"/>
        </w:rPr>
        <w:t xml:space="preserve"> the President said.</w:t>
      </w:r>
      <w:r w:rsidR="00171671" w:rsidRPr="00171671">
        <w:rPr>
          <w:sz w:val="14"/>
        </w:rPr>
        <w:t xml:space="preserve"> </w:t>
      </w:r>
      <w:r w:rsidRPr="00171671">
        <w:rPr>
          <w:sz w:val="14"/>
        </w:rPr>
        <w:t xml:space="preserve">“We will see how much progress we can make when it comes to the negotiations with the United States, concerning the changes that we would like to institute, </w:t>
      </w:r>
      <w:r w:rsidRPr="00171671">
        <w:rPr>
          <w:rStyle w:val="StyleUnderline"/>
        </w:rPr>
        <w:t>so as to be able to alleviate the effects of a very severe tariff schedule</w:t>
      </w:r>
      <w:r w:rsidRPr="00171671">
        <w:rPr>
          <w:sz w:val="14"/>
        </w:rPr>
        <w:t>,” the President said.</w:t>
      </w:r>
      <w:r w:rsidR="00171671" w:rsidRPr="00171671">
        <w:rPr>
          <w:sz w:val="14"/>
        </w:rPr>
        <w:t xml:space="preserve"> </w:t>
      </w:r>
      <w:r w:rsidRPr="00171671">
        <w:rPr>
          <w:sz w:val="14"/>
        </w:rPr>
        <w:t>During the visit, President Marcos is scheduled to meet with various business leaders to explore business opportunities that will help further stimulate the country’s economic growth.</w:t>
      </w:r>
      <w:r w:rsidR="00171671" w:rsidRPr="00171671">
        <w:rPr>
          <w:sz w:val="14"/>
        </w:rPr>
        <w:t xml:space="preserve"> </w:t>
      </w:r>
      <w:r w:rsidRPr="00171671">
        <w:rPr>
          <w:rStyle w:val="Emphasis"/>
        </w:rPr>
        <w:t>President Marcos’ visit comes at the formal invitation of President Trump, making him the first head of state from the Association of Southeast Asian Nations to be hosted by the U.S. leader since Trump assumed office</w:t>
      </w:r>
      <w:r w:rsidRPr="00171671">
        <w:rPr>
          <w:sz w:val="14"/>
        </w:rPr>
        <w:t xml:space="preserve"> in January this year.</w:t>
      </w:r>
    </w:p>
    <w:p w14:paraId="225B7C3E" w14:textId="77867D40" w:rsidR="00E051D2" w:rsidRDefault="00E051D2" w:rsidP="00E051D2">
      <w:pPr>
        <w:pStyle w:val="Heading4"/>
      </w:pPr>
      <w:r>
        <w:t>Military Cooperation is happening now.</w:t>
      </w:r>
    </w:p>
    <w:p w14:paraId="2ABA0EF2" w14:textId="77777777" w:rsidR="00E051D2" w:rsidRDefault="00E051D2" w:rsidP="00E051D2">
      <w:r w:rsidRPr="00D230EA">
        <w:t xml:space="preserve">Jeoffrey </w:t>
      </w:r>
      <w:r w:rsidRPr="00D230EA">
        <w:rPr>
          <w:rStyle w:val="Style13ptBold"/>
        </w:rPr>
        <w:t>Maitem,</w:t>
      </w:r>
      <w:r w:rsidRPr="00D230EA">
        <w:t xml:space="preserve"> 7-4-20</w:t>
      </w:r>
      <w:r w:rsidRPr="00D230EA">
        <w:rPr>
          <w:rStyle w:val="Style13ptBold"/>
        </w:rPr>
        <w:t>25</w:t>
      </w:r>
      <w:r w:rsidRPr="00D230EA">
        <w:t xml:space="preserve">, </w:t>
      </w:r>
      <w:r>
        <w:t xml:space="preserve">[Writer for the South China Morning Post, </w:t>
      </w:r>
      <w:r w:rsidRPr="00D230EA">
        <w:t>"</w:t>
      </w:r>
      <w:r w:rsidRPr="0037084A">
        <w:t>F-35 drills in Philippines signal US ramp-up in combat readiness in Asia-Pacific</w:t>
      </w:r>
      <w:r w:rsidRPr="00D230EA">
        <w:t xml:space="preserve">", South China Morning Post, </w:t>
      </w:r>
      <w:hyperlink r:id="rId34" w:history="1">
        <w:r w:rsidRPr="00EC02C6">
          <w:rPr>
            <w:rStyle w:val="Hyperlink"/>
          </w:rPr>
          <w:t>https://www.scmp.com/week-asia/politics/article/3316668/philippines-joins-japans-one-theatre-plan-against-china-sea-threat?module=perpetual_scroll_1_RM&amp;pgtype=article</w:t>
        </w:r>
      </w:hyperlink>
      <w:r>
        <w:t>, accessed 7/19/25, S.A.M.]</w:t>
      </w:r>
    </w:p>
    <w:p w14:paraId="3EDC2B23" w14:textId="77777777" w:rsidR="00E051D2" w:rsidRDefault="00E051D2" w:rsidP="00E051D2">
      <w:pPr>
        <w:rPr>
          <w:sz w:val="14"/>
        </w:rPr>
      </w:pPr>
      <w:r w:rsidRPr="00B831B2">
        <w:rPr>
          <w:sz w:val="14"/>
        </w:rPr>
        <w:t xml:space="preserve">The </w:t>
      </w:r>
      <w:r w:rsidRPr="002562B2">
        <w:rPr>
          <w:rStyle w:val="StyleUnderline"/>
        </w:rPr>
        <w:t>U</w:t>
      </w:r>
      <w:r w:rsidRPr="00B831B2">
        <w:rPr>
          <w:sz w:val="14"/>
        </w:rPr>
        <w:t xml:space="preserve">nited </w:t>
      </w:r>
      <w:r w:rsidRPr="002562B2">
        <w:rPr>
          <w:rStyle w:val="StyleUnderline"/>
        </w:rPr>
        <w:t>S</w:t>
      </w:r>
      <w:r w:rsidRPr="00B831B2">
        <w:rPr>
          <w:sz w:val="14"/>
        </w:rPr>
        <w:t xml:space="preserve">tates has </w:t>
      </w:r>
      <w:r w:rsidRPr="002562B2">
        <w:rPr>
          <w:rStyle w:val="StyleUnderline"/>
        </w:rPr>
        <w:t>deployed its most advanced fighter aircraft, the F-35</w:t>
      </w:r>
      <w:r w:rsidRPr="00B831B2">
        <w:rPr>
          <w:sz w:val="14"/>
        </w:rPr>
        <w:t xml:space="preserve">, </w:t>
      </w:r>
      <w:r w:rsidRPr="002562B2">
        <w:rPr>
          <w:rStyle w:val="StyleUnderline"/>
        </w:rPr>
        <w:t xml:space="preserve">to the Philippines for the first time, </w:t>
      </w:r>
      <w:r w:rsidRPr="00B831B2">
        <w:rPr>
          <w:sz w:val="14"/>
        </w:rPr>
        <w:t xml:space="preserve">a move analysts say signals Washington’s intent </w:t>
      </w:r>
      <w:r w:rsidRPr="002562B2">
        <w:rPr>
          <w:rStyle w:val="StyleUnderline"/>
        </w:rPr>
        <w:t>to stress-test forward combat readiness in a region</w:t>
      </w:r>
      <w:r w:rsidRPr="00B831B2">
        <w:rPr>
          <w:sz w:val="14"/>
        </w:rPr>
        <w:t xml:space="preserve"> increasingly </w:t>
      </w:r>
      <w:r w:rsidRPr="002562B2">
        <w:rPr>
          <w:rStyle w:val="Emphasis"/>
        </w:rPr>
        <w:t>shaped by China</w:t>
      </w:r>
      <w:r w:rsidRPr="00B831B2">
        <w:rPr>
          <w:sz w:val="14"/>
        </w:rPr>
        <w:t xml:space="preserve">’s maritime assertiveness. The arrival of the stealth jets for the </w:t>
      </w:r>
      <w:r w:rsidRPr="00F44BAE">
        <w:rPr>
          <w:rStyle w:val="StyleUnderline"/>
        </w:rPr>
        <w:t>Cope Thunder joint air drills</w:t>
      </w:r>
      <w:r w:rsidRPr="00B831B2">
        <w:rPr>
          <w:sz w:val="14"/>
        </w:rPr>
        <w:t xml:space="preserve"> – launched on Monday at Clark Air Base and running until July 18 – reflects a </w:t>
      </w:r>
      <w:r w:rsidRPr="00F44BAE">
        <w:rPr>
          <w:rStyle w:val="Emphasis"/>
        </w:rPr>
        <w:t>more tangible form of deterrence</w:t>
      </w:r>
      <w:r w:rsidRPr="00B831B2">
        <w:rPr>
          <w:sz w:val="14"/>
        </w:rPr>
        <w:t xml:space="preserve">, experts say, </w:t>
      </w:r>
      <w:r w:rsidRPr="00F44BAE">
        <w:rPr>
          <w:rStyle w:val="Emphasis"/>
        </w:rPr>
        <w:t>as the Philippines becomes further integrated</w:t>
      </w:r>
      <w:r w:rsidRPr="00B831B2">
        <w:rPr>
          <w:sz w:val="14"/>
        </w:rPr>
        <w:t xml:space="preserve"> into America’s regional defence network. More than 2,500 personnel – including 2,300 from the Philippine Air Force (PAF) and 225 from the US Pacific Air Forces – are taking part in the exercise, which focuses on bilateral fighter integration and enhancing allied interoperability. Lieutenant Colonel Bryan Mussler, commander of the US 421st Fighter Squadron, told reporters the decision to deploy the F-35s was meant to deepen collaboration with regional partners, adding: “A </w:t>
      </w:r>
      <w:r w:rsidRPr="00F44BAE">
        <w:rPr>
          <w:rStyle w:val="StyleUnderline"/>
        </w:rPr>
        <w:t>free and open Indo-Pacific is something that we enjoy but should not take for granted in the future years if we want to continue to deter any form of aggression.”</w:t>
      </w:r>
      <w:r>
        <w:rPr>
          <w:u w:val="single"/>
        </w:rPr>
        <w:t xml:space="preserve"> </w:t>
      </w:r>
      <w:r w:rsidRPr="00B831B2">
        <w:rPr>
          <w:sz w:val="14"/>
        </w:rPr>
        <w:t>While the F-35 features cutting-edge technology including state-of-the-art sensors, Mussler stressed the exercise was about more than showcasing hardware. “</w:t>
      </w:r>
      <w:r w:rsidRPr="00F44BAE">
        <w:rPr>
          <w:rStyle w:val="Emphasis"/>
        </w:rPr>
        <w:t>The F-35 is the cornerstone of the US forces and we have a strong relationship with the PAF. We look forward to strengthening the alliance and continuing to integrate</w:t>
      </w:r>
      <w:r w:rsidRPr="00B831B2">
        <w:rPr>
          <w:sz w:val="14"/>
        </w:rPr>
        <w:t xml:space="preserve">,” he said. F-35s and the PAF’s FA-50 aircraft conducted a joint patrol over the West Philippine Sea – Manila’s name for the part of the South China Sea within its exclusive economic zone – to mark the start of the drills. According to Tian Xia, a Hong Kong-based international relations analyst, the deployment shows that </w:t>
      </w:r>
      <w:r w:rsidRPr="00F44BAE">
        <w:rPr>
          <w:rStyle w:val="StyleUnderline"/>
        </w:rPr>
        <w:t>Washington is no longer relying solely on symbolic presence.</w:t>
      </w:r>
      <w:r>
        <w:rPr>
          <w:rStyle w:val="StyleUnderline"/>
        </w:rPr>
        <w:t xml:space="preserve"> </w:t>
      </w:r>
      <w:r w:rsidRPr="00B831B2">
        <w:rPr>
          <w:sz w:val="14"/>
        </w:rPr>
        <w:t xml:space="preserve">He described the </w:t>
      </w:r>
      <w:r w:rsidRPr="00F44BAE">
        <w:rPr>
          <w:rStyle w:val="StyleUnderline"/>
        </w:rPr>
        <w:t>F-35 as</w:t>
      </w:r>
      <w:r w:rsidRPr="00B831B2">
        <w:rPr>
          <w:sz w:val="14"/>
        </w:rPr>
        <w:t xml:space="preserve"> not just a jet but “</w:t>
      </w:r>
      <w:r w:rsidRPr="00F44BAE">
        <w:rPr>
          <w:rStyle w:val="Emphasis"/>
        </w:rPr>
        <w:t>a flying command node</w:t>
      </w:r>
      <w:r w:rsidRPr="00B831B2">
        <w:rPr>
          <w:sz w:val="14"/>
        </w:rPr>
        <w:t xml:space="preserve">” – capable of </w:t>
      </w:r>
      <w:r w:rsidRPr="00F44BAE">
        <w:rPr>
          <w:rStyle w:val="StyleUnderline"/>
        </w:rPr>
        <w:t>gathering and sharing real-time battlefield intelligence through advanced sensors and data links</w:t>
      </w:r>
      <w:r w:rsidRPr="00B831B2">
        <w:rPr>
          <w:sz w:val="14"/>
        </w:rPr>
        <w:t xml:space="preserve">, allowing it to coordinate with other forces and direct operations across air, land and sea. “Its deployment shows that </w:t>
      </w:r>
      <w:r w:rsidRPr="00F44BAE">
        <w:rPr>
          <w:rStyle w:val="Emphasis"/>
        </w:rPr>
        <w:t>the U</w:t>
      </w:r>
      <w:r w:rsidRPr="00B831B2">
        <w:rPr>
          <w:sz w:val="14"/>
        </w:rPr>
        <w:t xml:space="preserve">nited </w:t>
      </w:r>
      <w:r w:rsidRPr="00F44BAE">
        <w:rPr>
          <w:rStyle w:val="Emphasis"/>
        </w:rPr>
        <w:t>S</w:t>
      </w:r>
      <w:r w:rsidRPr="00B831B2">
        <w:rPr>
          <w:sz w:val="14"/>
        </w:rPr>
        <w:t xml:space="preserve">tates is </w:t>
      </w:r>
      <w:r w:rsidRPr="00F44BAE">
        <w:rPr>
          <w:rStyle w:val="StyleUnderline"/>
        </w:rPr>
        <w:t>stress-testing forward combat presence</w:t>
      </w:r>
      <w:r w:rsidRPr="00B831B2">
        <w:rPr>
          <w:sz w:val="14"/>
        </w:rPr>
        <w:t xml:space="preserve">, and the Philippines is clearly part of that operational map,” he said. “This is </w:t>
      </w:r>
      <w:r w:rsidRPr="00F44BAE">
        <w:rPr>
          <w:rStyle w:val="Emphasis"/>
        </w:rPr>
        <w:t>Agile Combat Employment in action</w:t>
      </w:r>
      <w:r w:rsidRPr="00B831B2">
        <w:rPr>
          <w:sz w:val="14"/>
        </w:rPr>
        <w:t xml:space="preserve">,” Xia added, referring to the US Air Force doctrine that emphasises rapidly dispersing forces across a network of smaller, often improvised bases to complicate enemy targeting. </w:t>
      </w:r>
      <w:r w:rsidRPr="00F44BAE">
        <w:rPr>
          <w:rStyle w:val="StyleUnderline"/>
        </w:rPr>
        <w:t>Philippines as forward launch pad</w:t>
      </w:r>
      <w:r>
        <w:rPr>
          <w:rStyle w:val="StyleUnderline"/>
        </w:rPr>
        <w:t xml:space="preserve"> </w:t>
      </w:r>
      <w:r w:rsidRPr="00B831B2">
        <w:rPr>
          <w:sz w:val="14"/>
        </w:rPr>
        <w:t xml:space="preserve">Arnaud Leveau, assistant professor of geopolitics at Paris Dauphine University, said the deployment confirmed the </w:t>
      </w:r>
      <w:r w:rsidRPr="00F44BAE">
        <w:rPr>
          <w:rStyle w:val="StyleUnderline"/>
        </w:rPr>
        <w:t xml:space="preserve">Philippines’ emerging role as a frontline state in US contingency planning, particularly under </w:t>
      </w:r>
      <w:r w:rsidRPr="00B831B2">
        <w:rPr>
          <w:sz w:val="14"/>
        </w:rPr>
        <w:t>the Enhanced Defence Cooperation Agreement (</w:t>
      </w:r>
      <w:r w:rsidRPr="00F44BAE">
        <w:rPr>
          <w:rStyle w:val="StyleUnderline"/>
        </w:rPr>
        <w:t>EDCA)</w:t>
      </w:r>
      <w:r w:rsidRPr="00B831B2">
        <w:rPr>
          <w:sz w:val="14"/>
        </w:rPr>
        <w:t xml:space="preserve">, which </w:t>
      </w:r>
      <w:r w:rsidRPr="00F44BAE">
        <w:rPr>
          <w:rStyle w:val="Emphasis"/>
        </w:rPr>
        <w:t>allowed rotational deployments and materiel pre-positioning at key Philippine military sites.</w:t>
      </w:r>
      <w:r>
        <w:rPr>
          <w:rStyle w:val="Emphasis"/>
        </w:rPr>
        <w:t xml:space="preserve"> </w:t>
      </w:r>
      <w:r w:rsidRPr="00B831B2">
        <w:rPr>
          <w:sz w:val="14"/>
        </w:rPr>
        <w:t xml:space="preserve">In 2023, </w:t>
      </w:r>
      <w:r w:rsidRPr="00F44BAE">
        <w:rPr>
          <w:rStyle w:val="StyleUnderline"/>
        </w:rPr>
        <w:t>Manila granted access to four more EDCA locations</w:t>
      </w:r>
      <w:r w:rsidRPr="00B831B2">
        <w:rPr>
          <w:sz w:val="14"/>
        </w:rPr>
        <w:t xml:space="preserve">, bringing the total </w:t>
      </w:r>
      <w:r w:rsidRPr="00F44BAE">
        <w:rPr>
          <w:rStyle w:val="StyleUnderline"/>
        </w:rPr>
        <w:t>to nine</w:t>
      </w:r>
      <w:r w:rsidRPr="00B831B2">
        <w:rPr>
          <w:sz w:val="14"/>
        </w:rPr>
        <w:t xml:space="preserve"> – a move that, Leveau noted, </w:t>
      </w:r>
      <w:r w:rsidRPr="00F44BAE">
        <w:rPr>
          <w:rStyle w:val="Emphasis"/>
        </w:rPr>
        <w:t>positioned the country as a launch pad for US operations in both the Taiwan Strait and the South China Sea.</w:t>
      </w:r>
      <w:r>
        <w:rPr>
          <w:rStyle w:val="Emphasis"/>
        </w:rPr>
        <w:t xml:space="preserve"> </w:t>
      </w:r>
      <w:r w:rsidRPr="00B831B2">
        <w:rPr>
          <w:sz w:val="14"/>
        </w:rPr>
        <w:t xml:space="preserve">“This is not only about geography – it’s about shaping </w:t>
      </w:r>
      <w:r w:rsidRPr="00F44BAE">
        <w:rPr>
          <w:rStyle w:val="StyleUnderline"/>
        </w:rPr>
        <w:t xml:space="preserve">an operational architecture that enables early, flexible, and credible force deployment </w:t>
      </w:r>
      <w:r w:rsidRPr="00B831B2">
        <w:rPr>
          <w:sz w:val="14"/>
        </w:rPr>
        <w:t xml:space="preserve">from multiple vectors,” he said. Leveau said the exercise was </w:t>
      </w:r>
      <w:r w:rsidRPr="00F44BAE">
        <w:rPr>
          <w:rStyle w:val="Emphasis"/>
        </w:rPr>
        <w:t>accelerating the PAF’s exposure to Nato-style coordination and joint planning.</w:t>
      </w:r>
      <w:r w:rsidRPr="00B831B2">
        <w:rPr>
          <w:sz w:val="14"/>
        </w:rPr>
        <w:t xml:space="preserve"> “It contributes to the emergence of a shared operational culture, which is essential for any meaningful military cooperation in a crisis scenario,” he added. </w:t>
      </w:r>
      <w:r w:rsidRPr="00F44BAE">
        <w:rPr>
          <w:rStyle w:val="StyleUnderline"/>
        </w:rPr>
        <w:t>Deploying F-35s to the Philippines was also a significant evolution of US posture in Southeast Asia</w:t>
      </w:r>
      <w:r w:rsidRPr="00B831B2">
        <w:rPr>
          <w:sz w:val="14"/>
        </w:rPr>
        <w:t xml:space="preserve">, he said. “This is no longer a symbolic gesture; it’s an operational signal in the context of intensifying strategic rivalry with China. By projecting its most advanced combat aircraft to a country traditionally at the periphery of its regional architecture, </w:t>
      </w:r>
      <w:r w:rsidRPr="00F44BAE">
        <w:rPr>
          <w:rStyle w:val="Emphasis"/>
        </w:rPr>
        <w:t>the US confirms a shift towards the southern flank of the South China Sea.”</w:t>
      </w:r>
      <w:r>
        <w:rPr>
          <w:rStyle w:val="Emphasis"/>
        </w:rPr>
        <w:t xml:space="preserve"> </w:t>
      </w:r>
      <w:r w:rsidRPr="00B831B2">
        <w:rPr>
          <w:sz w:val="14"/>
        </w:rPr>
        <w:t xml:space="preserve">Building capacity and trust Vincent Kyle Parada, a former Philippine Navy defence analyst, said recent US F-35 deployments to theatres including the Middle East and Indo-Pacific reflected a growing emphasis on operational readiness. “We’re not just talking about exercises or signalling here but actual combat operations,” Parada told This Week in Asia. In the case of Cope Thunder, he added, “Washington isn’t just sending these platforms out as a message – it’s an active effort to capacitate junior allies like the Philippines and integrate them into a broader nodal defence network”. Philippines vows major exercises in coming Balikatan military drills with US Abdul Rahman Yaacob, a research fellow at the Lowy Institute, said the </w:t>
      </w:r>
      <w:r w:rsidRPr="00F44BAE">
        <w:rPr>
          <w:rStyle w:val="StyleUnderline"/>
        </w:rPr>
        <w:t>F-35 deployment reflected a “high level of strategic trust” between Washington and Manila,</w:t>
      </w:r>
      <w:r w:rsidRPr="00B831B2">
        <w:rPr>
          <w:sz w:val="14"/>
        </w:rPr>
        <w:t xml:space="preserve"> given how cautiously the US shared its most advanced military assets. He said the drills offered a chance to test how US F-35s and the Philippines’ FA-50s operated together, while also </w:t>
      </w:r>
      <w:r w:rsidRPr="00F44BAE">
        <w:rPr>
          <w:rStyle w:val="StyleUnderline"/>
        </w:rPr>
        <w:t>strengthening Manila’s defence capabilities to “support the US for a potential conflict in the South China Sea or Taiwan”.</w:t>
      </w:r>
      <w:r>
        <w:rPr>
          <w:rStyle w:val="StyleUnderline"/>
        </w:rPr>
        <w:t xml:space="preserve"> </w:t>
      </w:r>
      <w:r w:rsidRPr="00B831B2">
        <w:rPr>
          <w:sz w:val="14"/>
        </w:rPr>
        <w:t>Beijing sees Taiwan as part of China to be reunited by force if necessary. Most countries, including the US, do not recognise Taiwan as an independent state, but Washington is opposed to any attempt to take the self-governed island by force and is committed to supplying it with weapons. This month’s iteration of the Cope Thunder exercise is the second of the year, following April’s joint drills involving nearly 1,000 personnel and a deployment of F-16s – the same multirole jets Manila intends to acquire. “</w:t>
      </w:r>
      <w:r w:rsidRPr="00B831B2">
        <w:rPr>
          <w:rStyle w:val="StyleUnderline"/>
        </w:rPr>
        <w:t>We are testing our ability to respond across domains by shaping scenarios that simulate contested environments requiring flexibility, innovation and operational depth,</w:t>
      </w:r>
      <w:r w:rsidRPr="00B831B2">
        <w:rPr>
          <w:sz w:val="14"/>
        </w:rPr>
        <w:t xml:space="preserve">” Lieutenant General Arthur Cordura, chief of the Philippine Air Force, said in his opening remarks. </w:t>
      </w:r>
      <w:r w:rsidRPr="00B831B2">
        <w:rPr>
          <w:rStyle w:val="StyleUnderline"/>
        </w:rPr>
        <w:t>China claims nearly the entire South China Sea, including areas also claimed by the Philippines, Brunei, Malaysia and Vietnam</w:t>
      </w:r>
      <w:r w:rsidRPr="00B831B2">
        <w:rPr>
          <w:sz w:val="14"/>
        </w:rPr>
        <w:t>. An international tribunal dismissed China’s claims in 2016, declaring them without legal basis – a verdict that Beijing has consistently rejected. Manila and the US are bound by the long-standing 1951 Mutual Defence Treaty that calls on both sides to help each other in times of aggression by an external power.</w:t>
      </w:r>
    </w:p>
    <w:p w14:paraId="1DDA53CA" w14:textId="14D812D6" w:rsidR="007E1935" w:rsidRDefault="00D3132D" w:rsidP="00D3132D">
      <w:pPr>
        <w:pStyle w:val="Heading4"/>
      </w:pPr>
      <w:r>
        <w:t xml:space="preserve">Trump’s </w:t>
      </w:r>
      <w:r w:rsidR="00EB108E">
        <w:t>strategy is aligned with the US now.</w:t>
      </w:r>
    </w:p>
    <w:p w14:paraId="1A135DBB" w14:textId="370BE3F6" w:rsidR="00255931" w:rsidRDefault="00255931" w:rsidP="00255931">
      <w:r w:rsidRPr="00255931">
        <w:t xml:space="preserve">Richard Javad </w:t>
      </w:r>
      <w:r w:rsidRPr="00255931">
        <w:rPr>
          <w:rStyle w:val="Style13ptBold"/>
        </w:rPr>
        <w:t>Heydarian</w:t>
      </w:r>
      <w:r w:rsidRPr="00255931">
        <w:t>, 6-5-20</w:t>
      </w:r>
      <w:r w:rsidRPr="00255931">
        <w:rPr>
          <w:rStyle w:val="Style13ptBold"/>
        </w:rPr>
        <w:t>25</w:t>
      </w:r>
      <w:r w:rsidRPr="00255931">
        <w:t xml:space="preserve">, "“Strategic Empathy”: Trump Doubles Down on Philippine Military Cooperation", China-US Focus, </w:t>
      </w:r>
      <w:hyperlink r:id="rId35" w:history="1">
        <w:r w:rsidRPr="00EC02C6">
          <w:rPr>
            <w:rStyle w:val="Hyperlink"/>
          </w:rPr>
          <w:t>https://www.chinausfocus.com/peace-security/strategic-empathy-trump-doubles-down-on-philippine-military-cooperation</w:t>
        </w:r>
      </w:hyperlink>
      <w:r>
        <w:t>, accessed 7/20/25, S.A.M.]</w:t>
      </w:r>
    </w:p>
    <w:p w14:paraId="20F99045" w14:textId="785BB9CB" w:rsidR="0051060E" w:rsidRPr="0051060E" w:rsidRDefault="007C2558" w:rsidP="0051060E">
      <w:pPr>
        <w:rPr>
          <w:sz w:val="16"/>
        </w:rPr>
      </w:pPr>
      <w:r w:rsidRPr="007C2558">
        <w:rPr>
          <w:rStyle w:val="StyleUnderline"/>
        </w:rPr>
        <w:t>This year’s Balikatan</w:t>
      </w:r>
      <w:r w:rsidRPr="009D0D16">
        <w:rPr>
          <w:sz w:val="16"/>
        </w:rPr>
        <w:t xml:space="preserve"> (shoulder-to-shoulder) </w:t>
      </w:r>
      <w:r w:rsidRPr="007C2558">
        <w:rPr>
          <w:rStyle w:val="StyleUnderline"/>
        </w:rPr>
        <w:t>exercises between the Philippines and the U.S. have not gone exactly as planned.</w:t>
      </w:r>
      <w:r w:rsidRPr="0051060E">
        <w:rPr>
          <w:sz w:val="16"/>
        </w:rPr>
        <w:t xml:space="preserve"> A showcase drill in the South China Sea flopped when a decommissioned World War II corvette, the former BRP Miguel Malvar (PS-19), prematurely sank even before American, Filipino and Australian troops flexed their muscle and growing military interoperability. The decrepit warship was supposed to be targeted and sunk off the Naval Education Training Command in San Antonio, Zambales, by a joint naval and air force operation to showcase enhanced military cooperation among the allied nations.</w:t>
      </w:r>
      <w:r w:rsidR="0051060E" w:rsidRPr="0051060E">
        <w:rPr>
          <w:sz w:val="16"/>
        </w:rPr>
        <w:t xml:space="preserve"> </w:t>
      </w:r>
      <w:r w:rsidRPr="007C2558">
        <w:rPr>
          <w:rStyle w:val="StyleUnderline"/>
        </w:rPr>
        <w:t>Nevertheless, the 40th edition</w:t>
      </w:r>
      <w:r w:rsidRPr="0051060E">
        <w:rPr>
          <w:sz w:val="16"/>
        </w:rPr>
        <w:t xml:space="preserve"> of the Balikatan exercises (BK 40-2025) </w:t>
      </w:r>
      <w:r w:rsidRPr="007C2558">
        <w:rPr>
          <w:rStyle w:val="Emphasis"/>
        </w:rPr>
        <w:t>underscored broad continuity in Philippine-U.S. strategic relations and, more broadly, reflected the “Asia First” orientation of the second Trump administration’s foreign policy</w:t>
      </w:r>
      <w:r w:rsidRPr="0051060E">
        <w:rPr>
          <w:sz w:val="16"/>
        </w:rPr>
        <w:t xml:space="preserve">, which perturbed traditional allies in Europe and West Asia. </w:t>
      </w:r>
      <w:r w:rsidRPr="007C2558">
        <w:rPr>
          <w:rStyle w:val="StyleUnderline"/>
        </w:rPr>
        <w:t>Easily among the largest joint exercises between the U.S. and any regional partner, as many as 6,000 Filipino soldiers joined 12,000 U.S. counterparts along with troops from Japan and Australia, which have alliance treaties with Washington and visiting forces agreements with Manila.</w:t>
      </w:r>
      <w:r w:rsidRPr="0051060E">
        <w:rPr>
          <w:sz w:val="16"/>
        </w:rPr>
        <w:t xml:space="preserve"> Crucially, an expanded contingent of European nations served as observers, with the Netherlands, Poland, Lithuania and Czech Republic joining the ‘Big Three’ powers of Britain, France, and Germany.</w:t>
      </w:r>
      <w:r w:rsidR="0051060E" w:rsidRPr="0051060E">
        <w:rPr>
          <w:sz w:val="16"/>
        </w:rPr>
        <w:t xml:space="preserve"> </w:t>
      </w:r>
      <w:r w:rsidRPr="0051060E">
        <w:rPr>
          <w:sz w:val="16"/>
        </w:rPr>
        <w:t xml:space="preserve">In addition to the sheer scale of the exercises, </w:t>
      </w:r>
      <w:r w:rsidRPr="007C2558">
        <w:rPr>
          <w:rStyle w:val="StyleUnderline"/>
        </w:rPr>
        <w:t>their nature and location are equally remarkable.</w:t>
      </w:r>
      <w:r w:rsidRPr="0051060E">
        <w:rPr>
          <w:sz w:val="16"/>
        </w:rPr>
        <w:t xml:space="preserve"> The </w:t>
      </w:r>
      <w:r w:rsidRPr="007C2558">
        <w:rPr>
          <w:rStyle w:val="StyleUnderline"/>
        </w:rPr>
        <w:t>weeks-long drills</w:t>
      </w:r>
      <w:r w:rsidRPr="0051060E">
        <w:rPr>
          <w:sz w:val="16"/>
        </w:rPr>
        <w:t xml:space="preserve"> this year, stretching from April 21 all the way to May 9, </w:t>
      </w:r>
      <w:r w:rsidRPr="007C2558">
        <w:rPr>
          <w:rStyle w:val="StyleUnderline"/>
        </w:rPr>
        <w:t>simulated nothing less than a "full-scale battle scenario" and</w:t>
      </w:r>
      <w:r w:rsidRPr="0051060E">
        <w:rPr>
          <w:sz w:val="16"/>
        </w:rPr>
        <w:t>, crucially, saw the deployment of advanced weapons systems by chief participating nations. The Americans deployed the Navy-Marine Expeditionary Ship Interdiction System (NMESIS) missile launcher while the Filipinos used their most potent anti-ship weapon – the South Korean-made LIG NEX 1 C-Star "sea-skimming" surface-to-surface cruise missile.</w:t>
      </w:r>
      <w:r w:rsidR="0051060E" w:rsidRPr="0051060E">
        <w:rPr>
          <w:sz w:val="16"/>
        </w:rPr>
        <w:t xml:space="preserve"> </w:t>
      </w:r>
      <w:r w:rsidRPr="007C2558">
        <w:rPr>
          <w:rStyle w:val="StyleUnderline"/>
        </w:rPr>
        <w:t>On its part, the Philippines also deployed</w:t>
      </w:r>
      <w:r w:rsidRPr="0051060E">
        <w:rPr>
          <w:sz w:val="16"/>
        </w:rPr>
        <w:t xml:space="preserve"> its latest batch of Indian-made Brahmos </w:t>
      </w:r>
      <w:r w:rsidRPr="007C2558">
        <w:rPr>
          <w:rStyle w:val="StyleUnderline"/>
        </w:rPr>
        <w:t>supersonic missile system just as the Americans signaled the possible deployment of a second Typhon battery to the region</w:t>
      </w:r>
      <w:r w:rsidRPr="0051060E">
        <w:rPr>
          <w:sz w:val="16"/>
        </w:rPr>
        <w:t xml:space="preserve"> despite vociferous opposition by Beijing. </w:t>
      </w:r>
      <w:r w:rsidRPr="007C2558">
        <w:rPr>
          <w:rStyle w:val="Emphasis"/>
        </w:rPr>
        <w:t>The latest Balikatan exercises were ostensibly about enhancing maritime security interoperability among the U.S. and its frontline allies in Asia</w:t>
      </w:r>
      <w:r w:rsidRPr="0051060E">
        <w:rPr>
          <w:sz w:val="16"/>
        </w:rPr>
        <w:t xml:space="preserve">. But it also reflected a burgeoning “Wall of Missiles” in Western Pacific, with Washington hoping to deploy advanced weapons systems stretching from Guam and southern Japan all the way to northernmost provinces of the Philippines in order to constrain China’s resurgence as the dominant military power in Asia. </w:t>
      </w:r>
      <w:r w:rsidRPr="007C2558">
        <w:rPr>
          <w:rStyle w:val="StyleUnderline"/>
        </w:rPr>
        <w:t>Ultimately, it signals an “Asia First” continuity in Washington, despite the second Trump administration’s generally disruptive foreign policy.</w:t>
      </w:r>
      <w:r w:rsidR="0051060E">
        <w:rPr>
          <w:rStyle w:val="StyleUnderline"/>
        </w:rPr>
        <w:t xml:space="preserve"> </w:t>
      </w:r>
      <w:r w:rsidR="0051060E" w:rsidRPr="0051060E">
        <w:rPr>
          <w:sz w:val="16"/>
        </w:rPr>
        <w:t xml:space="preserve">An </w:t>
      </w:r>
      <w:r w:rsidR="0051060E" w:rsidRPr="0051060E">
        <w:rPr>
          <w:rStyle w:val="StyleUnderline"/>
        </w:rPr>
        <w:t>Air of Continuity</w:t>
      </w:r>
      <w:r w:rsidR="0051060E">
        <w:rPr>
          <w:rStyle w:val="StyleUnderline"/>
        </w:rPr>
        <w:t xml:space="preserve"> </w:t>
      </w:r>
      <w:r w:rsidR="0051060E" w:rsidRPr="0051060E">
        <w:rPr>
          <w:sz w:val="16"/>
        </w:rPr>
        <w:t xml:space="preserve">The latest Balikatan exercises came on the heels of major developments, both diplomatically and geopolitically. For one, it came just </w:t>
      </w:r>
      <w:r w:rsidR="0051060E" w:rsidRPr="0051060E">
        <w:rPr>
          <w:rStyle w:val="StyleUnderline"/>
        </w:rPr>
        <w:t>weeks after</w:t>
      </w:r>
      <w:r w:rsidR="0051060E" w:rsidRPr="0051060E">
        <w:rPr>
          <w:sz w:val="16"/>
        </w:rPr>
        <w:t xml:space="preserve"> U.S. Defense Secretary of Defense Pete </w:t>
      </w:r>
      <w:r w:rsidR="0051060E" w:rsidRPr="0051060E">
        <w:rPr>
          <w:rStyle w:val="Emphasis"/>
        </w:rPr>
        <w:t>Hegseth’s visit to Manila, where he underscored the second Trump administration’s “iron-clad commitment” to Manila and emphasized the need for enhancing joint “deterrence” capabilities against “Communist China’s aggression in the region.”</w:t>
      </w:r>
      <w:r w:rsidR="0051060E">
        <w:rPr>
          <w:rStyle w:val="Emphasis"/>
        </w:rPr>
        <w:t xml:space="preserve"> </w:t>
      </w:r>
      <w:r w:rsidR="0051060E" w:rsidRPr="0051060E">
        <w:rPr>
          <w:sz w:val="16"/>
        </w:rPr>
        <w:t xml:space="preserve">Hegseth, </w:t>
      </w:r>
      <w:r w:rsidR="0051060E" w:rsidRPr="0051060E">
        <w:rPr>
          <w:rStyle w:val="StyleUnderline"/>
        </w:rPr>
        <w:t>in continuity with the Biden administration</w:t>
      </w:r>
      <w:r w:rsidR="0051060E" w:rsidRPr="0051060E">
        <w:rPr>
          <w:sz w:val="16"/>
        </w:rPr>
        <w:t xml:space="preserve">, maintained that the U.S. is “truly prioritize[ing] a shift [to Asia], recognizing “that for the 21st century to be a free century, </w:t>
      </w:r>
      <w:r w:rsidR="0051060E" w:rsidRPr="0051060E">
        <w:rPr>
          <w:rStyle w:val="StyleUnderline"/>
        </w:rPr>
        <w:t>America needs to stand alongside our allies and partners shoulder to shoulder.”</w:t>
      </w:r>
      <w:r w:rsidR="0051060E">
        <w:rPr>
          <w:rStyle w:val="StyleUnderline"/>
        </w:rPr>
        <w:t xml:space="preserve"> </w:t>
      </w:r>
      <w:r w:rsidR="0051060E" w:rsidRPr="0051060E">
        <w:rPr>
          <w:sz w:val="16"/>
        </w:rPr>
        <w:t xml:space="preserve">To reassure his hosts, </w:t>
      </w:r>
      <w:r w:rsidR="0051060E" w:rsidRPr="0051060E">
        <w:rPr>
          <w:rStyle w:val="Emphasis"/>
        </w:rPr>
        <w:t>the U.S. defense chief announced the deployment of the Navy-Marine Expeditionary Ship Interdiction System (NMESIS) for this year’s Balikatan exercises, one the biggest on the record, as well as new major defense deals</w:t>
      </w:r>
      <w:r w:rsidR="0051060E" w:rsidRPr="0051060E">
        <w:rPr>
          <w:sz w:val="16"/>
        </w:rPr>
        <w:t xml:space="preserve">. In particular, the second Trump administration </w:t>
      </w:r>
      <w:r w:rsidR="0051060E" w:rsidRPr="0051060E">
        <w:rPr>
          <w:rStyle w:val="Emphasis"/>
        </w:rPr>
        <w:t>cleared the sale of as many as 20 F-16 fighter jets</w:t>
      </w:r>
      <w:r w:rsidR="0051060E" w:rsidRPr="0051060E">
        <w:rPr>
          <w:sz w:val="16"/>
        </w:rPr>
        <w:t xml:space="preserve"> to the Philippine Airforce under a whopping $5.58 billion contract. The deal, which is yet to be finalized, </w:t>
      </w:r>
      <w:r w:rsidR="0051060E" w:rsidRPr="0051060E">
        <w:rPr>
          <w:rStyle w:val="StyleUnderline"/>
        </w:rPr>
        <w:t>carried huge operational and symbolic value.</w:t>
      </w:r>
      <w:r w:rsidR="0051060E" w:rsidRPr="0051060E">
        <w:rPr>
          <w:sz w:val="16"/>
        </w:rPr>
        <w:t xml:space="preserve"> For decades, the Philippines has struggled to modernize its airforce capabilities due to financial constraints, institutional corruption, shifting procurement priorities, and lack of maintenance capabilities. “</w:t>
      </w:r>
      <w:r w:rsidR="0051060E" w:rsidRPr="0051060E">
        <w:rPr>
          <w:rStyle w:val="StyleUnderline"/>
        </w:rPr>
        <w:t>This proposed sale will support the foreign policy and national security of the United States by helping to improve the security of a strategic partner that continues to be an important force for political stability, peace, and economic progress in Southeast Asia,</w:t>
      </w:r>
      <w:r w:rsidR="0051060E" w:rsidRPr="0051060E">
        <w:rPr>
          <w:sz w:val="16"/>
        </w:rPr>
        <w:t xml:space="preserve">” the U.S. Defense Security Cooperation Agency (DSCA) said in a statement. The new fighter jet deal reportedly involves </w:t>
      </w:r>
      <w:r w:rsidR="0051060E" w:rsidRPr="0051060E">
        <w:rPr>
          <w:rStyle w:val="StyleUnderline"/>
        </w:rPr>
        <w:t>two major variants</w:t>
      </w:r>
      <w:r w:rsidR="0051060E" w:rsidRPr="0051060E">
        <w:rPr>
          <w:sz w:val="16"/>
        </w:rPr>
        <w:t xml:space="preserve">, namely </w:t>
      </w:r>
      <w:r w:rsidR="0051060E" w:rsidRPr="0051060E">
        <w:rPr>
          <w:rStyle w:val="StyleUnderline"/>
        </w:rPr>
        <w:t>16 F-16Cs</w:t>
      </w:r>
      <w:r w:rsidR="0051060E" w:rsidRPr="0051060E">
        <w:rPr>
          <w:sz w:val="16"/>
        </w:rPr>
        <w:t xml:space="preserve"> (single-seat, single-engine) and </w:t>
      </w:r>
      <w:r w:rsidR="0051060E" w:rsidRPr="0051060E">
        <w:rPr>
          <w:rStyle w:val="StyleUnderline"/>
        </w:rPr>
        <w:t>four F-16Ds</w:t>
      </w:r>
      <w:r w:rsidR="0051060E" w:rsidRPr="0051060E">
        <w:rPr>
          <w:sz w:val="16"/>
        </w:rPr>
        <w:t xml:space="preserve"> (dual-seat jets for training purposes). Although a fourth-generation fighter developed half-a-century earlier, the Philippines is eying the newest block 70/72 version of the storied fighter jet. </w:t>
      </w:r>
      <w:r w:rsidR="0051060E" w:rsidRPr="0051060E">
        <w:rPr>
          <w:rStyle w:val="Emphasis"/>
        </w:rPr>
        <w:t>Unlike its critical stance towards other treaty allies, namely calling on Japan, Europe and Taiwan to dramatically ramp up their defense spending, the second Trump administration has promised to expand defense aid to the Philippines.</w:t>
      </w:r>
      <w:r w:rsidR="0051060E">
        <w:rPr>
          <w:rStyle w:val="Emphasis"/>
        </w:rPr>
        <w:t xml:space="preserve"> </w:t>
      </w:r>
      <w:r w:rsidR="0051060E" w:rsidRPr="0051060E">
        <w:rPr>
          <w:rStyle w:val="StyleUnderline"/>
        </w:rPr>
        <w:t>China has made its displeasure with the Philippines’ actions clear</w:t>
      </w:r>
      <w:r w:rsidR="0051060E" w:rsidRPr="0051060E">
        <w:rPr>
          <w:sz w:val="16"/>
        </w:rPr>
        <w:t>, accusing the Southeast Asian nation of provoking tensions in the region by more overtly aligning with America. “</w:t>
      </w:r>
      <w:r w:rsidR="0051060E" w:rsidRPr="0051060E">
        <w:rPr>
          <w:rStyle w:val="StyleUnderline"/>
        </w:rPr>
        <w:t>Any defense and security cooperation that the Philippines engages in with other countries should not target or harm the interests of any third party, nor should it threaten regional peace and security or escalate tensions in the region</w:t>
      </w:r>
      <w:r w:rsidR="0051060E" w:rsidRPr="0051060E">
        <w:rPr>
          <w:sz w:val="16"/>
        </w:rPr>
        <w:t>,” Chinese Foreign Ministry spokesperson Guo Jiakun said in response to latest U.S.-Philippine defense deals.</w:t>
      </w:r>
    </w:p>
    <w:p w14:paraId="2B8CDC46" w14:textId="77777777" w:rsidR="0051060E" w:rsidRPr="007C2558" w:rsidRDefault="0051060E" w:rsidP="007C2558">
      <w:pPr>
        <w:rPr>
          <w:rStyle w:val="StyleUnderline"/>
        </w:rPr>
      </w:pPr>
    </w:p>
    <w:p w14:paraId="37C52CFB" w14:textId="77777777" w:rsidR="00E051D2" w:rsidRPr="00171671" w:rsidRDefault="00E051D2" w:rsidP="000A24BA">
      <w:pPr>
        <w:rPr>
          <w:sz w:val="14"/>
        </w:rPr>
      </w:pPr>
    </w:p>
    <w:p w14:paraId="14EF878B" w14:textId="5684DE74" w:rsidR="002A2880" w:rsidRDefault="002A2880" w:rsidP="002A2880">
      <w:pPr>
        <w:pStyle w:val="Heading3"/>
      </w:pPr>
      <w:r>
        <w:t>UQ – US-Philippine Cooperation Key – 2NC</w:t>
      </w:r>
    </w:p>
    <w:p w14:paraId="0A6C9C97" w14:textId="13B74526" w:rsidR="002A2880" w:rsidRDefault="002A2880" w:rsidP="002A2880">
      <w:pPr>
        <w:pStyle w:val="Heading4"/>
      </w:pPr>
      <w:r w:rsidRPr="001C6198">
        <w:t>China’s tightening its grip now</w:t>
      </w:r>
      <w:r>
        <w:t xml:space="preserve"> – now is key to increase US influence.</w:t>
      </w:r>
    </w:p>
    <w:p w14:paraId="03BFFD7D" w14:textId="77777777" w:rsidR="002A2880" w:rsidRDefault="002A2880" w:rsidP="002A2880">
      <w:r w:rsidRPr="001C6198">
        <w:rPr>
          <w:rStyle w:val="Style13ptBold"/>
        </w:rPr>
        <w:t>The Economist</w:t>
      </w:r>
      <w:r w:rsidRPr="001C6198">
        <w:t xml:space="preserve">, </w:t>
      </w:r>
      <w:r>
        <w:t>7-3-</w:t>
      </w:r>
      <w:r w:rsidRPr="001C6198">
        <w:rPr>
          <w:rStyle w:val="Style13ptBold"/>
        </w:rPr>
        <w:t>25</w:t>
      </w:r>
      <w:r w:rsidRPr="001C6198">
        <w:t xml:space="preserve">, </w:t>
      </w:r>
      <w:r>
        <w:t>[</w:t>
      </w:r>
      <w:r w:rsidRPr="00A2253F">
        <w:t xml:space="preserve">The Economist is a British news and current affairs journal published in a weekly print magazine format and daily on digital platforms. </w:t>
      </w:r>
      <w:r w:rsidRPr="001C6198">
        <w:t xml:space="preserve">"China’s bid to influence the Philippines heats up", </w:t>
      </w:r>
      <w:hyperlink r:id="rId36" w:history="1">
        <w:r w:rsidRPr="00EC02C6">
          <w:rPr>
            <w:rStyle w:val="Hyperlink"/>
          </w:rPr>
          <w:t>https://www.economist.com/asia/2025/07/03/chinas-bid-to-influence-the-philippines-heats-up</w:t>
        </w:r>
      </w:hyperlink>
      <w:r>
        <w:t>, accessed 7/19/25, S.A.M.]</w:t>
      </w:r>
    </w:p>
    <w:p w14:paraId="4F86E83E" w14:textId="44A3194D" w:rsidR="002A2880" w:rsidRDefault="002A2880" w:rsidP="002A2880">
      <w:pPr>
        <w:rPr>
          <w:rStyle w:val="Emphasis"/>
        </w:rPr>
      </w:pPr>
      <w:r w:rsidRPr="00BD24F1">
        <w:rPr>
          <w:rStyle w:val="StyleUnderline"/>
        </w:rPr>
        <w:t>They came bearing gifts</w:t>
      </w:r>
      <w:r w:rsidRPr="00832A44">
        <w:rPr>
          <w:sz w:val="14"/>
        </w:rPr>
        <w:t>—</w:t>
      </w:r>
      <w:r w:rsidRPr="00BD24F1">
        <w:rPr>
          <w:rStyle w:val="StyleUnderline"/>
        </w:rPr>
        <w:t xml:space="preserve">cash for poverty-relief </w:t>
      </w:r>
      <w:r w:rsidRPr="00832A44">
        <w:rPr>
          <w:sz w:val="14"/>
        </w:rPr>
        <w:t xml:space="preserve">schemes and </w:t>
      </w:r>
      <w:r w:rsidRPr="00BD24F1">
        <w:rPr>
          <w:rStyle w:val="StyleUnderline"/>
        </w:rPr>
        <w:t>shiny motorbikes for police</w:t>
      </w:r>
      <w:r w:rsidRPr="00832A44">
        <w:rPr>
          <w:sz w:val="14"/>
        </w:rPr>
        <w:t xml:space="preserve"> officers. But </w:t>
      </w:r>
      <w:r w:rsidRPr="00BD24F1">
        <w:rPr>
          <w:rStyle w:val="Emphasis"/>
        </w:rPr>
        <w:t>the Chinese ingratiating themselves with Philippine officials were also mapping military bases, snapping coastguard vessels and surveying power plants.</w:t>
      </w:r>
      <w:r w:rsidRPr="00832A44">
        <w:rPr>
          <w:sz w:val="14"/>
        </w:rPr>
        <w:t xml:space="preserve"> </w:t>
      </w:r>
      <w:r w:rsidRPr="00BD24F1">
        <w:rPr>
          <w:rStyle w:val="StyleUnderline"/>
        </w:rPr>
        <w:t>Since January the Philippines has arrested more than a dozen Chinese nationals and alleged Filipino accomplices on charges of espionage.</w:t>
      </w:r>
      <w:r w:rsidRPr="00832A44">
        <w:rPr>
          <w:sz w:val="14"/>
        </w:rPr>
        <w:t xml:space="preserve"> The arrests point to operations that </w:t>
      </w:r>
      <w:r w:rsidRPr="00BD24F1">
        <w:rPr>
          <w:rStyle w:val="StyleUnderline"/>
        </w:rPr>
        <w:t>blur the line between influence-peddling and spying.</w:t>
      </w:r>
      <w:r w:rsidR="00832A44">
        <w:rPr>
          <w:rStyle w:val="StyleUnderline"/>
        </w:rPr>
        <w:t xml:space="preserve"> </w:t>
      </w:r>
      <w:r w:rsidRPr="00832A44">
        <w:rPr>
          <w:sz w:val="14"/>
        </w:rPr>
        <w:t xml:space="preserve">The arrests suggest a </w:t>
      </w:r>
      <w:r w:rsidRPr="00BD24F1">
        <w:rPr>
          <w:rStyle w:val="Emphasis"/>
        </w:rPr>
        <w:t>new front in China’s long campaign to press the Philippines, America’s oldest military ally</w:t>
      </w:r>
      <w:r w:rsidRPr="00832A44">
        <w:rPr>
          <w:sz w:val="14"/>
        </w:rPr>
        <w:t xml:space="preserve"> in South-East Asia, </w:t>
      </w:r>
      <w:r w:rsidRPr="00BD24F1">
        <w:rPr>
          <w:rStyle w:val="StyleUnderline"/>
        </w:rPr>
        <w:t>to come into the Chinese orbit</w:t>
      </w:r>
      <w:r w:rsidRPr="00832A44">
        <w:rPr>
          <w:sz w:val="14"/>
        </w:rPr>
        <w:t xml:space="preserve">. For years, </w:t>
      </w:r>
      <w:r w:rsidRPr="00BD24F1">
        <w:rPr>
          <w:rStyle w:val="StyleUnderline"/>
        </w:rPr>
        <w:t>confrontation has played out on the S</w:t>
      </w:r>
      <w:r w:rsidRPr="00832A44">
        <w:rPr>
          <w:sz w:val="14"/>
        </w:rPr>
        <w:t xml:space="preserve">outh </w:t>
      </w:r>
      <w:r w:rsidRPr="00BD24F1">
        <w:rPr>
          <w:rStyle w:val="StyleUnderline"/>
        </w:rPr>
        <w:t>C</w:t>
      </w:r>
      <w:r w:rsidRPr="00832A44">
        <w:rPr>
          <w:sz w:val="14"/>
        </w:rPr>
        <w:t xml:space="preserve">hina </w:t>
      </w:r>
      <w:r w:rsidRPr="00BD24F1">
        <w:rPr>
          <w:rStyle w:val="StyleUnderline"/>
        </w:rPr>
        <w:t>S</w:t>
      </w:r>
      <w:r w:rsidRPr="00832A44">
        <w:rPr>
          <w:sz w:val="14"/>
        </w:rPr>
        <w:t xml:space="preserve">ea, where maritime disputes have escalated. </w:t>
      </w:r>
      <w:r w:rsidRPr="00BD24F1">
        <w:rPr>
          <w:rStyle w:val="StyleUnderline"/>
        </w:rPr>
        <w:t xml:space="preserve">China </w:t>
      </w:r>
      <w:r w:rsidRPr="00832A44">
        <w:rPr>
          <w:sz w:val="14"/>
        </w:rPr>
        <w:t xml:space="preserve">has </w:t>
      </w:r>
      <w:r w:rsidRPr="00BD24F1">
        <w:rPr>
          <w:rStyle w:val="StyleUnderline"/>
        </w:rPr>
        <w:t>occupied shoals within Philippine waters, blocked resupply vessels, rammed patrol boats and harassed Philippine fishermen.</w:t>
      </w:r>
      <w:r w:rsidRPr="00832A44">
        <w:rPr>
          <w:sz w:val="14"/>
        </w:rPr>
        <w:t xml:space="preserve"> A year ago a Chinese coastguard crew armed with staves and axes boarded small naval boats, severing a Filipino sailor’s thumb. </w:t>
      </w:r>
      <w:r w:rsidRPr="00BD24F1">
        <w:rPr>
          <w:rStyle w:val="StyleUnderline"/>
        </w:rPr>
        <w:t>Chinese surveillance over the sea</w:t>
      </w:r>
      <w:r w:rsidRPr="00832A44">
        <w:rPr>
          <w:sz w:val="14"/>
        </w:rPr>
        <w:t xml:space="preserve">, deploying coastguard and maritime militia vessels, drones, satellites and patrol aircraft, is </w:t>
      </w:r>
      <w:r w:rsidRPr="00BD24F1">
        <w:rPr>
          <w:rStyle w:val="StyleUnderline"/>
        </w:rPr>
        <w:t>still growing</w:t>
      </w:r>
      <w:r w:rsidRPr="00832A44">
        <w:rPr>
          <w:sz w:val="14"/>
        </w:rPr>
        <w:t xml:space="preserve">. On </w:t>
      </w:r>
      <w:r w:rsidRPr="00BD24F1">
        <w:rPr>
          <w:rStyle w:val="StyleUnderline"/>
        </w:rPr>
        <w:t>July 1st China banned</w:t>
      </w:r>
      <w:r w:rsidRPr="00832A44">
        <w:rPr>
          <w:sz w:val="14"/>
        </w:rPr>
        <w:t xml:space="preserve"> Francis Tolentino, who has just stepped down as the Philippines’ </w:t>
      </w:r>
      <w:r w:rsidRPr="00BD24F1">
        <w:rPr>
          <w:rStyle w:val="StyleUnderline"/>
        </w:rPr>
        <w:t>Senate majority leader</w:t>
      </w:r>
      <w:r w:rsidRPr="00832A44">
        <w:rPr>
          <w:sz w:val="14"/>
        </w:rPr>
        <w:t>, for proposing bills to delineate his country’s maritime claims: China fumes that he has harmed its interests and undermined relations.</w:t>
      </w:r>
      <w:r w:rsidR="00832A44">
        <w:rPr>
          <w:sz w:val="14"/>
        </w:rPr>
        <w:t xml:space="preserve"> </w:t>
      </w:r>
      <w:r w:rsidRPr="00832A44">
        <w:rPr>
          <w:sz w:val="14"/>
        </w:rPr>
        <w:t xml:space="preserve">Now </w:t>
      </w:r>
      <w:r w:rsidRPr="00BD24F1">
        <w:rPr>
          <w:rStyle w:val="Emphasis"/>
        </w:rPr>
        <w:t>China is trying new ways to gain sway in the Philippines that include spying, bribery and putting pressure on Filipinos of Chinese descent, who number in the millions</w:t>
      </w:r>
      <w:r w:rsidRPr="00832A44">
        <w:rPr>
          <w:sz w:val="14"/>
        </w:rPr>
        <w:t xml:space="preserve">. It has forced a </w:t>
      </w:r>
      <w:r w:rsidRPr="00BD24F1">
        <w:rPr>
          <w:rStyle w:val="StyleUnderline"/>
        </w:rPr>
        <w:t>local reckoning.</w:t>
      </w:r>
      <w:r w:rsidRPr="00832A44">
        <w:rPr>
          <w:sz w:val="14"/>
        </w:rPr>
        <w:t xml:space="preserve"> The Philippines, </w:t>
      </w:r>
      <w:r w:rsidRPr="0051060E">
        <w:rPr>
          <w:rStyle w:val="StyleUnderline"/>
        </w:rPr>
        <w:t xml:space="preserve">says </w:t>
      </w:r>
      <w:r w:rsidRPr="00832A44">
        <w:rPr>
          <w:sz w:val="14"/>
        </w:rPr>
        <w:t xml:space="preserve">Gilbert </w:t>
      </w:r>
      <w:r w:rsidRPr="00BD24F1">
        <w:rPr>
          <w:rStyle w:val="StyleUnderline"/>
        </w:rPr>
        <w:t>Teodoro j</w:t>
      </w:r>
      <w:r w:rsidRPr="00832A44">
        <w:rPr>
          <w:sz w:val="14"/>
        </w:rPr>
        <w:t xml:space="preserve">unior, </w:t>
      </w:r>
      <w:r w:rsidRPr="00BD24F1">
        <w:rPr>
          <w:rStyle w:val="StyleUnderline"/>
        </w:rPr>
        <w:t>the defence secretary</w:t>
      </w:r>
      <w:r w:rsidRPr="00832A44">
        <w:rPr>
          <w:sz w:val="14"/>
        </w:rPr>
        <w:t xml:space="preserve">, “is a naturally hospitable country…a trusting country”. But </w:t>
      </w:r>
      <w:r w:rsidRPr="00BD24F1">
        <w:rPr>
          <w:rStyle w:val="StyleUnderline"/>
        </w:rPr>
        <w:t>since the Chinese authorities have chosen to abuse that trust, “now we’re having to disrupt their operations”.</w:t>
      </w:r>
      <w:r w:rsidR="00832A44">
        <w:rPr>
          <w:rStyle w:val="StyleUnderline"/>
        </w:rPr>
        <w:t xml:space="preserve"> </w:t>
      </w:r>
      <w:r w:rsidRPr="00832A44">
        <w:rPr>
          <w:sz w:val="14"/>
        </w:rPr>
        <w:t xml:space="preserve">Chinese influence operations are </w:t>
      </w:r>
      <w:r w:rsidRPr="00BD24F1">
        <w:rPr>
          <w:rStyle w:val="StyleUnderline"/>
        </w:rPr>
        <w:t>not unique to the Philippines</w:t>
      </w:r>
      <w:r w:rsidRPr="00832A44">
        <w:rPr>
          <w:sz w:val="14"/>
        </w:rPr>
        <w:t xml:space="preserve">. </w:t>
      </w:r>
      <w:r w:rsidRPr="00BD24F1">
        <w:rPr>
          <w:rStyle w:val="StyleUnderline"/>
        </w:rPr>
        <w:t>C</w:t>
      </w:r>
      <w:r w:rsidRPr="00832A44">
        <w:rPr>
          <w:sz w:val="14"/>
        </w:rPr>
        <w:t xml:space="preserve">hina’s </w:t>
      </w:r>
      <w:r w:rsidRPr="00BD24F1">
        <w:rPr>
          <w:rStyle w:val="StyleUnderline"/>
        </w:rPr>
        <w:t>C</w:t>
      </w:r>
      <w:r w:rsidRPr="00832A44">
        <w:rPr>
          <w:sz w:val="14"/>
        </w:rPr>
        <w:t xml:space="preserve">ommunist </w:t>
      </w:r>
      <w:r w:rsidRPr="00BD24F1">
        <w:rPr>
          <w:rStyle w:val="StyleUnderline"/>
        </w:rPr>
        <w:t>P</w:t>
      </w:r>
      <w:r w:rsidRPr="00832A44">
        <w:rPr>
          <w:sz w:val="14"/>
        </w:rPr>
        <w:t xml:space="preserve">arty has long sought to </w:t>
      </w:r>
      <w:r w:rsidRPr="00BD24F1">
        <w:rPr>
          <w:rStyle w:val="StyleUnderline"/>
        </w:rPr>
        <w:t>shape elite opinion</w:t>
      </w:r>
      <w:r w:rsidRPr="00832A44">
        <w:rPr>
          <w:sz w:val="14"/>
        </w:rPr>
        <w:t xml:space="preserve"> in other countries and gain </w:t>
      </w:r>
      <w:r w:rsidRPr="00BD24F1">
        <w:rPr>
          <w:rStyle w:val="StyleUnderline"/>
        </w:rPr>
        <w:t>back-door access to key organisations</w:t>
      </w:r>
      <w:r w:rsidRPr="00832A44">
        <w:rPr>
          <w:sz w:val="14"/>
        </w:rPr>
        <w:t xml:space="preserve">, often through the party’s United Front Work Department, a murky entity tasked with building authority abroad, especially among ethnic Chinese. In </w:t>
      </w:r>
      <w:r w:rsidRPr="00A17CFE">
        <w:rPr>
          <w:rStyle w:val="StyleUnderline"/>
        </w:rPr>
        <w:t>Australia and America this approach has included attempts to get advanced tech</w:t>
      </w:r>
      <w:r w:rsidRPr="00832A44">
        <w:rPr>
          <w:sz w:val="14"/>
        </w:rPr>
        <w:t xml:space="preserve">nology and to </w:t>
      </w:r>
      <w:r w:rsidRPr="00A17CFE">
        <w:rPr>
          <w:rStyle w:val="StyleUnderline"/>
        </w:rPr>
        <w:t>stifle voices critical of the party’s repression of Uyghurs, Tibetans and</w:t>
      </w:r>
      <w:r w:rsidRPr="00832A44">
        <w:rPr>
          <w:sz w:val="14"/>
        </w:rPr>
        <w:t xml:space="preserve"> democratic </w:t>
      </w:r>
      <w:r w:rsidRPr="00A17CFE">
        <w:rPr>
          <w:rStyle w:val="StyleUnderline"/>
        </w:rPr>
        <w:t>Hong Kongers.</w:t>
      </w:r>
      <w:r w:rsidR="00832A44">
        <w:rPr>
          <w:rStyle w:val="StyleUnderline"/>
        </w:rPr>
        <w:t xml:space="preserve"> </w:t>
      </w:r>
      <w:r w:rsidRPr="00A17CFE">
        <w:rPr>
          <w:rStyle w:val="Emphasis"/>
        </w:rPr>
        <w:t>In the Philippines</w:t>
      </w:r>
      <w:r w:rsidRPr="00832A44">
        <w:rPr>
          <w:sz w:val="14"/>
        </w:rPr>
        <w:t xml:space="preserve">, by contrast, </w:t>
      </w:r>
      <w:r w:rsidRPr="00A17CFE">
        <w:rPr>
          <w:rStyle w:val="Emphasis"/>
        </w:rPr>
        <w:t>the goal has much to do with the country’s strategic geography</w:t>
      </w:r>
      <w:r w:rsidRPr="00832A44">
        <w:rPr>
          <w:sz w:val="14"/>
        </w:rPr>
        <w:t xml:space="preserve">, says Mr Teodoro. </w:t>
      </w:r>
      <w:r w:rsidRPr="00A17CFE">
        <w:rPr>
          <w:rStyle w:val="StyleUnderline"/>
        </w:rPr>
        <w:t>Its archipelago lies at the heart of</w:t>
      </w:r>
      <w:r w:rsidRPr="00832A44">
        <w:rPr>
          <w:sz w:val="14"/>
        </w:rPr>
        <w:t xml:space="preserve"> what naval strategists call </w:t>
      </w:r>
      <w:r w:rsidRPr="00A17CFE">
        <w:rPr>
          <w:rStyle w:val="StyleUnderline"/>
        </w:rPr>
        <w:t>the “first island chain”,</w:t>
      </w:r>
      <w:r w:rsidRPr="00832A44">
        <w:rPr>
          <w:sz w:val="14"/>
        </w:rPr>
        <w:t xml:space="preserve"> running </w:t>
      </w:r>
      <w:r w:rsidRPr="00A17CFE">
        <w:rPr>
          <w:rStyle w:val="StyleUnderline"/>
        </w:rPr>
        <w:t>from the Kuril islands north of Japan to the Malay peninsula</w:t>
      </w:r>
      <w:r w:rsidRPr="00832A44">
        <w:rPr>
          <w:sz w:val="14"/>
        </w:rPr>
        <w:t xml:space="preserve">. Sitting so </w:t>
      </w:r>
      <w:r w:rsidRPr="00A17CFE">
        <w:rPr>
          <w:rStyle w:val="StyleUnderline"/>
        </w:rPr>
        <w:t>close to Taiwan</w:t>
      </w:r>
      <w:r w:rsidRPr="00832A44">
        <w:rPr>
          <w:sz w:val="14"/>
        </w:rPr>
        <w:t xml:space="preserve"> and overlooking a key channel into the western Pacific, </w:t>
      </w:r>
      <w:r w:rsidRPr="002A2880">
        <w:rPr>
          <w:rStyle w:val="Emphasis"/>
        </w:rPr>
        <w:t xml:space="preserve">the Philippines is vital to America’s efforts to contain China. </w:t>
      </w:r>
      <w:r w:rsidRPr="00A17CFE">
        <w:rPr>
          <w:rStyle w:val="StyleUnderline"/>
        </w:rPr>
        <w:t>T</w:t>
      </w:r>
      <w:r w:rsidRPr="00832A44">
        <w:rPr>
          <w:sz w:val="14"/>
        </w:rPr>
        <w:t>he Philippines’ closest ties are with America and its allies, such as Japan, in Asia.</w:t>
      </w:r>
      <w:r w:rsidR="00832A44">
        <w:rPr>
          <w:sz w:val="14"/>
        </w:rPr>
        <w:t xml:space="preserve"> </w:t>
      </w:r>
      <w:r w:rsidRPr="00EC5F19">
        <w:rPr>
          <w:rStyle w:val="StyleUnderline"/>
        </w:rPr>
        <w:t>Three clusters of arrests</w:t>
      </w:r>
      <w:r w:rsidRPr="00832A44">
        <w:rPr>
          <w:sz w:val="14"/>
        </w:rPr>
        <w:t xml:space="preserve"> have taken place this year. In January Deng Yuanqing, a Chinese national from the Army Engineering University under the People’s Liberation Army, was arrested with two Filipinos. They were accused of </w:t>
      </w:r>
      <w:r w:rsidRPr="00EC5F19">
        <w:rPr>
          <w:rStyle w:val="StyleUnderline"/>
        </w:rPr>
        <w:t>scouting military bases used by American troops in</w:t>
      </w:r>
      <w:r w:rsidRPr="00832A44">
        <w:rPr>
          <w:sz w:val="14"/>
        </w:rPr>
        <w:t xml:space="preserve"> a defence arrangement known as the Enhanced Defence Co-operation Agreement (</w:t>
      </w:r>
      <w:r w:rsidRPr="00EC5F19">
        <w:rPr>
          <w:rStyle w:val="StyleUnderline"/>
        </w:rPr>
        <w:t>edca)</w:t>
      </w:r>
      <w:r w:rsidRPr="00832A44">
        <w:rPr>
          <w:sz w:val="14"/>
        </w:rPr>
        <w:t xml:space="preserve">, as well as </w:t>
      </w:r>
      <w:r w:rsidRPr="00EC5F19">
        <w:rPr>
          <w:rStyle w:val="StyleUnderline"/>
        </w:rPr>
        <w:t>checking out gas fields, lighthouses and petrochemical plants.</w:t>
      </w:r>
      <w:r w:rsidRPr="00832A44">
        <w:rPr>
          <w:sz w:val="14"/>
        </w:rPr>
        <w:t xml:space="preserve"> Soon after, five men allegedly linked to Mr Deng were arrested for </w:t>
      </w:r>
      <w:r w:rsidRPr="00EC5F19">
        <w:rPr>
          <w:rStyle w:val="StyleUnderline"/>
        </w:rPr>
        <w:t>flying drones to snoop on the Philippine navy</w:t>
      </w:r>
      <w:r w:rsidRPr="00832A44">
        <w:rPr>
          <w:sz w:val="14"/>
        </w:rPr>
        <w:t xml:space="preserve">. Two Chinese nationals and three Filipinos were caught </w:t>
      </w:r>
      <w:r w:rsidRPr="00EC5F19">
        <w:rPr>
          <w:rStyle w:val="StyleUnderline"/>
        </w:rPr>
        <w:t>driving through Manila near sensitive sites in the capital</w:t>
      </w:r>
      <w:r w:rsidRPr="00832A44">
        <w:rPr>
          <w:sz w:val="14"/>
        </w:rPr>
        <w:t xml:space="preserve">, including the presidential palace and the American embassy. They were allegedly using an “imsi-catcher”, a device that mimics mobile towers to intercept data. </w:t>
      </w:r>
      <w:r w:rsidRPr="00EC5F19">
        <w:rPr>
          <w:rStyle w:val="Emphasis"/>
        </w:rPr>
        <w:t>They harvested thousands of communications before their arrest,</w:t>
      </w:r>
      <w:r w:rsidRPr="00832A44">
        <w:rPr>
          <w:sz w:val="14"/>
        </w:rPr>
        <w:t xml:space="preserve"> according to the country’s detective agency.</w:t>
      </w:r>
      <w:r w:rsidR="00832A44">
        <w:rPr>
          <w:sz w:val="14"/>
        </w:rPr>
        <w:t xml:space="preserve"> </w:t>
      </w:r>
      <w:r w:rsidRPr="00832A44">
        <w:rPr>
          <w:sz w:val="14"/>
        </w:rPr>
        <w:t xml:space="preserve">It is not clear which parts of the Chinese state might commission such spying. Indeed, says Jay Batongbacal of the University of the Philippines, </w:t>
      </w:r>
      <w:r w:rsidRPr="00EC5F19">
        <w:rPr>
          <w:rStyle w:val="Emphasis"/>
        </w:rPr>
        <w:t>these cases, if proven, may be instances of “crowd-sourced espionage</w:t>
      </w:r>
      <w:r w:rsidRPr="00832A44">
        <w:rPr>
          <w:sz w:val="14"/>
        </w:rPr>
        <w:t>”. Those arrested appear to have been sloppy and conspicuous. Rather than working for the party, they may have gathered information off their own bat—for money, or hoping to curry favour with Chinese authority.</w:t>
      </w:r>
      <w:r w:rsidR="00832A44">
        <w:rPr>
          <w:sz w:val="14"/>
        </w:rPr>
        <w:t xml:space="preserve"> </w:t>
      </w:r>
      <w:r w:rsidRPr="00832A44">
        <w:rPr>
          <w:sz w:val="14"/>
        </w:rPr>
        <w:t xml:space="preserve">To be sure, </w:t>
      </w:r>
      <w:r w:rsidRPr="00EC5F19">
        <w:rPr>
          <w:rStyle w:val="StyleUnderline"/>
        </w:rPr>
        <w:t>state-sponsored Chinese bodies take aim at the Philippines</w:t>
      </w:r>
      <w:r w:rsidRPr="00832A44">
        <w:rPr>
          <w:sz w:val="14"/>
        </w:rPr>
        <w:t xml:space="preserve">. Over several years, </w:t>
      </w:r>
      <w:r w:rsidRPr="00EC5F19">
        <w:rPr>
          <w:rStyle w:val="StyleUnderline"/>
        </w:rPr>
        <w:t>Chinese hackers have targeted government agencies, including the president’s office. Among other things, they have stolen sensitive military data to do with the disputes in the S</w:t>
      </w:r>
      <w:r w:rsidRPr="00832A44">
        <w:rPr>
          <w:sz w:val="14"/>
        </w:rPr>
        <w:t xml:space="preserve">outh </w:t>
      </w:r>
      <w:r w:rsidRPr="00EC5F19">
        <w:rPr>
          <w:rStyle w:val="StyleUnderline"/>
        </w:rPr>
        <w:t>C</w:t>
      </w:r>
      <w:r w:rsidRPr="00832A44">
        <w:rPr>
          <w:sz w:val="14"/>
        </w:rPr>
        <w:t xml:space="preserve">hina </w:t>
      </w:r>
      <w:r w:rsidRPr="00EC5F19">
        <w:rPr>
          <w:rStyle w:val="StyleUnderline"/>
        </w:rPr>
        <w:t>S</w:t>
      </w:r>
      <w:r w:rsidRPr="00832A44">
        <w:rPr>
          <w:sz w:val="14"/>
        </w:rPr>
        <w:t xml:space="preserve">ea, according to Bloomberg, a news agency. Last year a number of </w:t>
      </w:r>
      <w:r w:rsidRPr="00EC5F19">
        <w:rPr>
          <w:rStyle w:val="StyleUnderline"/>
        </w:rPr>
        <w:t>mysterious underwater drones were discovered,</w:t>
      </w:r>
      <w:r w:rsidRPr="00832A44">
        <w:rPr>
          <w:sz w:val="14"/>
        </w:rPr>
        <w:t xml:space="preserve"> which Philippine officials said were </w:t>
      </w:r>
      <w:r w:rsidRPr="00EC5F19">
        <w:rPr>
          <w:rStyle w:val="StyleUnderline"/>
        </w:rPr>
        <w:t>Chinese-made</w:t>
      </w:r>
      <w:r w:rsidRPr="00832A44">
        <w:rPr>
          <w:sz w:val="14"/>
        </w:rPr>
        <w:t xml:space="preserve">, probably used </w:t>
      </w:r>
      <w:r w:rsidRPr="00EC5F19">
        <w:rPr>
          <w:rStyle w:val="StyleUnderline"/>
        </w:rPr>
        <w:t>for reconnaissance</w:t>
      </w:r>
      <w:r w:rsidRPr="00832A44">
        <w:rPr>
          <w:sz w:val="14"/>
        </w:rPr>
        <w:t>.</w:t>
      </w:r>
      <w:r w:rsidR="00832A44">
        <w:rPr>
          <w:sz w:val="14"/>
        </w:rPr>
        <w:t xml:space="preserve"> </w:t>
      </w:r>
      <w:r w:rsidRPr="00832A44">
        <w:rPr>
          <w:sz w:val="14"/>
        </w:rPr>
        <w:t xml:space="preserve">Yet spying is only part of the strategy. </w:t>
      </w:r>
      <w:r w:rsidRPr="00EC5F19">
        <w:rPr>
          <w:rStyle w:val="StyleUnderline"/>
        </w:rPr>
        <w:t>China has quietly forged local links</w:t>
      </w:r>
      <w:r w:rsidRPr="00832A44">
        <w:rPr>
          <w:sz w:val="14"/>
        </w:rPr>
        <w:t xml:space="preserve">. </w:t>
      </w:r>
      <w:r w:rsidRPr="00EC5F19">
        <w:rPr>
          <w:rStyle w:val="StyleUnderline"/>
        </w:rPr>
        <w:t>Local governments are especially susceptible</w:t>
      </w:r>
      <w:r w:rsidRPr="00832A44">
        <w:rPr>
          <w:sz w:val="14"/>
        </w:rPr>
        <w:t xml:space="preserve"> to economic inducement and bribery, notes Rommel Ong, a retired rear admiral. Until recently, they could strike deals with foreign actors without central oversight—an opportunity China exploited.</w:t>
      </w:r>
      <w:r w:rsidR="00832A44">
        <w:rPr>
          <w:sz w:val="14"/>
        </w:rPr>
        <w:t xml:space="preserve"> </w:t>
      </w:r>
      <w:r w:rsidRPr="00832A44">
        <w:rPr>
          <w:sz w:val="14"/>
        </w:rPr>
        <w:t>Sisterly love</w:t>
      </w:r>
      <w:r w:rsidR="00832A44">
        <w:rPr>
          <w:sz w:val="14"/>
        </w:rPr>
        <w:t xml:space="preserve"> </w:t>
      </w:r>
      <w:r w:rsidRPr="00715F47">
        <w:rPr>
          <w:rStyle w:val="StyleUnderline"/>
        </w:rPr>
        <w:t>Consider the provinces of Palawan and Cagayan.</w:t>
      </w:r>
      <w:r w:rsidRPr="00832A44">
        <w:rPr>
          <w:sz w:val="14"/>
        </w:rPr>
        <w:t xml:space="preserve"> Both sit in strategic spots: </w:t>
      </w:r>
      <w:r w:rsidRPr="00715F47">
        <w:rPr>
          <w:rStyle w:val="StyleUnderline"/>
        </w:rPr>
        <w:t>Palawan faces the S</w:t>
      </w:r>
      <w:r w:rsidRPr="00832A44">
        <w:rPr>
          <w:sz w:val="14"/>
        </w:rPr>
        <w:t xml:space="preserve">outh </w:t>
      </w:r>
      <w:r w:rsidRPr="00715F47">
        <w:rPr>
          <w:rStyle w:val="StyleUnderline"/>
        </w:rPr>
        <w:t>C</w:t>
      </w:r>
      <w:r w:rsidRPr="00832A44">
        <w:rPr>
          <w:sz w:val="14"/>
        </w:rPr>
        <w:t xml:space="preserve">hina </w:t>
      </w:r>
      <w:r w:rsidRPr="00715F47">
        <w:rPr>
          <w:rStyle w:val="StyleUnderline"/>
        </w:rPr>
        <w:t>S</w:t>
      </w:r>
      <w:r w:rsidRPr="00832A44">
        <w:rPr>
          <w:sz w:val="14"/>
        </w:rPr>
        <w:t xml:space="preserve">ea; </w:t>
      </w:r>
      <w:r w:rsidRPr="00715F47">
        <w:rPr>
          <w:rStyle w:val="StyleUnderline"/>
        </w:rPr>
        <w:t>Cagayan is less than 100km from Taiwan</w:t>
      </w:r>
      <w:r w:rsidRPr="00832A44">
        <w:rPr>
          <w:sz w:val="14"/>
        </w:rPr>
        <w:t xml:space="preserve">. </w:t>
      </w:r>
      <w:r w:rsidRPr="00715F47">
        <w:rPr>
          <w:rStyle w:val="StyleUnderline"/>
        </w:rPr>
        <w:t>Both host edca bases, have Chinese sister cities and maintain strong economic links to China.</w:t>
      </w:r>
      <w:r w:rsidRPr="00832A44">
        <w:rPr>
          <w:sz w:val="14"/>
        </w:rPr>
        <w:t xml:space="preserve"> While Japan, Taiwan and others also have sister cities in the Philippines, </w:t>
      </w:r>
      <w:r w:rsidRPr="00715F47">
        <w:rPr>
          <w:rStyle w:val="StyleUnderline"/>
        </w:rPr>
        <w:t>China has turned such arrangements from cultural niceties into strategic footholds,</w:t>
      </w:r>
      <w:r w:rsidRPr="00832A44">
        <w:rPr>
          <w:sz w:val="14"/>
        </w:rPr>
        <w:t xml:space="preserve"> says Aries Arugay of the University of the Philippines.</w:t>
      </w:r>
      <w:r w:rsidR="00832A44">
        <w:rPr>
          <w:sz w:val="14"/>
        </w:rPr>
        <w:t xml:space="preserve"> </w:t>
      </w:r>
      <w:r w:rsidRPr="00715F47">
        <w:rPr>
          <w:rStyle w:val="StyleUnderline"/>
        </w:rPr>
        <w:t>Cagayan</w:t>
      </w:r>
      <w:r w:rsidRPr="00832A44">
        <w:rPr>
          <w:sz w:val="14"/>
        </w:rPr>
        <w:t xml:space="preserve"> is typical. Its </w:t>
      </w:r>
      <w:r w:rsidRPr="00715F47">
        <w:rPr>
          <w:rStyle w:val="StyleUnderline"/>
        </w:rPr>
        <w:t>former governor</w:t>
      </w:r>
      <w:r w:rsidRPr="00832A44">
        <w:rPr>
          <w:sz w:val="14"/>
        </w:rPr>
        <w:t xml:space="preserve">, Manuel Mamba, </w:t>
      </w:r>
      <w:r w:rsidRPr="00715F47">
        <w:rPr>
          <w:rStyle w:val="StyleUnderline"/>
        </w:rPr>
        <w:t xml:space="preserve">opposed the opening of new edca sites </w:t>
      </w:r>
      <w:r w:rsidRPr="00832A44">
        <w:rPr>
          <w:sz w:val="14"/>
        </w:rPr>
        <w:t xml:space="preserve">and is </w:t>
      </w:r>
      <w:r w:rsidRPr="00715F47">
        <w:rPr>
          <w:rStyle w:val="StyleUnderline"/>
        </w:rPr>
        <w:t>critical of</w:t>
      </w:r>
      <w:r w:rsidRPr="00832A44">
        <w:rPr>
          <w:sz w:val="14"/>
        </w:rPr>
        <w:t xml:space="preserve"> President Ferdinand “Bongbong” </w:t>
      </w:r>
      <w:r w:rsidRPr="00715F47">
        <w:rPr>
          <w:rStyle w:val="StyleUnderline"/>
        </w:rPr>
        <w:t>Marcos’s hawkish policy</w:t>
      </w:r>
      <w:r w:rsidRPr="00832A44">
        <w:rPr>
          <w:sz w:val="14"/>
        </w:rPr>
        <w:t xml:space="preserve"> towards China. The two newest edca sites are within the Cagayan Economic Zone Authority (ceza), where Chinese firms predominate. Since 2011, ceza has attracted $140m in foreign capital, mostly from China. </w:t>
      </w:r>
      <w:r w:rsidRPr="00715F47">
        <w:rPr>
          <w:rStyle w:val="StyleUnderline"/>
        </w:rPr>
        <w:t xml:space="preserve">Economic dependence creates a dilemma. </w:t>
      </w:r>
      <w:r w:rsidRPr="00832A44">
        <w:rPr>
          <w:sz w:val="14"/>
        </w:rPr>
        <w:t>In April General Romeo Brawner, chief of staff of the armed forces, warned that “</w:t>
      </w:r>
      <w:r w:rsidRPr="00715F47">
        <w:rPr>
          <w:rStyle w:val="StyleUnderline"/>
        </w:rPr>
        <w:t>if something happens in Taiwan, inevitably we will be involved.” In such a scenario, it is not clear how local leaders like Mr Mamba</w:t>
      </w:r>
      <w:r w:rsidRPr="00832A44">
        <w:rPr>
          <w:sz w:val="14"/>
        </w:rPr>
        <w:t xml:space="preserve"> (whose hometown has also benefited from a China-funded irrigation project) </w:t>
      </w:r>
      <w:r w:rsidRPr="00715F47">
        <w:rPr>
          <w:rStyle w:val="StyleUnderline"/>
        </w:rPr>
        <w:t>would respond.</w:t>
      </w:r>
      <w:r w:rsidR="00832A44">
        <w:rPr>
          <w:rStyle w:val="StyleUnderline"/>
        </w:rPr>
        <w:t xml:space="preserve"> </w:t>
      </w:r>
      <w:r w:rsidRPr="00832A44">
        <w:rPr>
          <w:sz w:val="14"/>
        </w:rPr>
        <w:t xml:space="preserve">Beyond working at a local level in the Philippines, </w:t>
      </w:r>
      <w:r w:rsidRPr="00715F47">
        <w:rPr>
          <w:rStyle w:val="StyleUnderline"/>
        </w:rPr>
        <w:t>China has long cultivated links with Filipinos whose ancestors emigrated from China.</w:t>
      </w:r>
      <w:r w:rsidRPr="00832A44">
        <w:rPr>
          <w:sz w:val="14"/>
        </w:rPr>
        <w:t xml:space="preserve"> The Communist Party is “favourably disposed” to work with people with strong ties to mainland China, according to AidData, a research group at the College of William and Mary in Virginia. </w:t>
      </w:r>
      <w:r w:rsidRPr="00715F47">
        <w:rPr>
          <w:rStyle w:val="StyleUnderline"/>
        </w:rPr>
        <w:t>Connections can be used as leverage.</w:t>
      </w:r>
      <w:r w:rsidR="00832A44">
        <w:rPr>
          <w:rStyle w:val="StyleUnderline"/>
        </w:rPr>
        <w:t xml:space="preserve"> </w:t>
      </w:r>
      <w:r w:rsidRPr="00832A44">
        <w:rPr>
          <w:sz w:val="14"/>
        </w:rPr>
        <w:t xml:space="preserve">Baby Ruth </w:t>
      </w:r>
      <w:r w:rsidRPr="00715F47">
        <w:rPr>
          <w:rStyle w:val="StyleUnderline"/>
        </w:rPr>
        <w:t>Villarama, a film-maker, experienced this</w:t>
      </w:r>
      <w:r w:rsidRPr="00832A44">
        <w:rPr>
          <w:sz w:val="14"/>
        </w:rPr>
        <w:t xml:space="preserve"> first-hand. She directed “</w:t>
      </w:r>
      <w:r w:rsidRPr="00715F47">
        <w:rPr>
          <w:rStyle w:val="StyleUnderline"/>
        </w:rPr>
        <w:t>Food Delivery”, a documentary about Filipino fishermen facing Chinese obstruction in the S</w:t>
      </w:r>
      <w:r w:rsidRPr="00832A44">
        <w:rPr>
          <w:sz w:val="14"/>
        </w:rPr>
        <w:t xml:space="preserve">outh </w:t>
      </w:r>
      <w:r w:rsidRPr="00715F47">
        <w:rPr>
          <w:rStyle w:val="StyleUnderline"/>
        </w:rPr>
        <w:t>C</w:t>
      </w:r>
      <w:r w:rsidRPr="00832A44">
        <w:rPr>
          <w:sz w:val="14"/>
        </w:rPr>
        <w:t xml:space="preserve">hina </w:t>
      </w:r>
      <w:r w:rsidRPr="00715F47">
        <w:rPr>
          <w:rStyle w:val="StyleUnderline"/>
        </w:rPr>
        <w:t>S</w:t>
      </w:r>
      <w:r w:rsidRPr="00832A44">
        <w:rPr>
          <w:sz w:val="14"/>
        </w:rPr>
        <w:t xml:space="preserve">ea. The premiere </w:t>
      </w:r>
      <w:r w:rsidRPr="00715F47">
        <w:rPr>
          <w:rStyle w:val="StyleUnderline"/>
        </w:rPr>
        <w:t>was scheduled for a film festival in March that was sponsored by Puregold, a Filipino-Chinese conglomerate</w:t>
      </w:r>
      <w:r w:rsidRPr="00832A44">
        <w:rPr>
          <w:sz w:val="14"/>
        </w:rPr>
        <w:t xml:space="preserve"> that runs supermarkets selling low-cost products in bulk, some made in China. </w:t>
      </w:r>
      <w:r w:rsidRPr="00715F47">
        <w:rPr>
          <w:rStyle w:val="StyleUnderline"/>
        </w:rPr>
        <w:t xml:space="preserve">“Food Delivery” was pulled </w:t>
      </w:r>
      <w:r w:rsidRPr="00832A44">
        <w:rPr>
          <w:sz w:val="14"/>
        </w:rPr>
        <w:t xml:space="preserve">two days before its debut. The suspicion, says Dr Batongbacal, is that the </w:t>
      </w:r>
      <w:r w:rsidRPr="00715F47">
        <w:rPr>
          <w:rStyle w:val="Emphasis"/>
        </w:rPr>
        <w:t>Chinese embassy applied pressure</w:t>
      </w:r>
      <w:r w:rsidRPr="00832A44">
        <w:rPr>
          <w:sz w:val="14"/>
        </w:rPr>
        <w:t xml:space="preserve">. </w:t>
      </w:r>
      <w:r w:rsidRPr="00715F47">
        <w:rPr>
          <w:rStyle w:val="Emphasis"/>
        </w:rPr>
        <w:t>As China’s influence expands across the Philippines, from local governments to cultural institutions, more Filipinos may discover that speaking out, if China has anything to do with it, comes at a cost.</w:t>
      </w:r>
    </w:p>
    <w:p w14:paraId="7D21C43B" w14:textId="73338513" w:rsidR="00984ED0" w:rsidRPr="00984ED0" w:rsidRDefault="00984ED0" w:rsidP="00984ED0">
      <w:pPr>
        <w:pStyle w:val="Heading3"/>
      </w:pPr>
      <w:r w:rsidRPr="00984ED0">
        <w:t xml:space="preserve">UQ </w:t>
      </w:r>
      <w:r>
        <w:t>– ASEAN Strong</w:t>
      </w:r>
    </w:p>
    <w:p w14:paraId="19451613" w14:textId="53191210" w:rsidR="002A2880" w:rsidRDefault="00A878A6" w:rsidP="00A878A6">
      <w:pPr>
        <w:pStyle w:val="Heading4"/>
      </w:pPr>
      <w:r>
        <w:t xml:space="preserve">They were united in ensuring tariffs will be reduced. </w:t>
      </w:r>
    </w:p>
    <w:p w14:paraId="36894C8B" w14:textId="06C957AD" w:rsidR="00D7520C" w:rsidRDefault="00D7520C" w:rsidP="00D7520C">
      <w:r w:rsidRPr="00D7520C">
        <w:rPr>
          <w:rStyle w:val="Style13ptBold"/>
        </w:rPr>
        <w:t>EAF Editorial Board</w:t>
      </w:r>
      <w:r w:rsidRPr="00D7520C">
        <w:t xml:space="preserve">, </w:t>
      </w:r>
      <w:r w:rsidRPr="00D7520C">
        <w:rPr>
          <w:rStyle w:val="Style13ptBold"/>
        </w:rPr>
        <w:t>7-14-2025</w:t>
      </w:r>
      <w:r w:rsidRPr="00D7520C">
        <w:t xml:space="preserve">, </w:t>
      </w:r>
      <w:r w:rsidR="00AE602F">
        <w:t>[</w:t>
      </w:r>
      <w:r w:rsidR="00AE602F" w:rsidRPr="00AE602F">
        <w:t>The EAF Editorial Board is comprised of Peter Drysdale, Shiro Armstrong, Ben Ascione, Liam Gammon, Ben Hillman, Adam Triggs, Jiao Wang, Lauren Richardson, Tom Westland, Maria Monic Wihardja and Andrew Levidis, and is located in the Crawford School of Public Policy in the ANU College of Asia and the Pacific.</w:t>
      </w:r>
      <w:r w:rsidR="00AE602F">
        <w:t xml:space="preserve"> </w:t>
      </w:r>
      <w:r w:rsidRPr="00D7520C">
        <w:t xml:space="preserve">"Tariffs trump all in ASEAN’s latest get-together", East Asia Forum, </w:t>
      </w:r>
      <w:hyperlink r:id="rId37" w:history="1">
        <w:r w:rsidRPr="00EC02C6">
          <w:rPr>
            <w:rStyle w:val="Hyperlink"/>
          </w:rPr>
          <w:t>https://eastasiaforum.org/2025/07/14/tariffs-trump-all-in-aseans-latest-get-together/</w:t>
        </w:r>
      </w:hyperlink>
      <w:r>
        <w:t>, accessed 7/20/25, S.A.M.]</w:t>
      </w:r>
    </w:p>
    <w:p w14:paraId="3CFDE0C2" w14:textId="730692C2" w:rsidR="00AE602F" w:rsidRDefault="00AE602F" w:rsidP="00AE602F">
      <w:pPr>
        <w:rPr>
          <w:rStyle w:val="Emphasis"/>
        </w:rPr>
      </w:pPr>
      <w:r w:rsidRPr="00AE602F">
        <w:rPr>
          <w:rStyle w:val="StyleUnderline"/>
        </w:rPr>
        <w:t>A more substantive expression of middle-power, and</w:t>
      </w:r>
      <w:r w:rsidRPr="00AE602F">
        <w:rPr>
          <w:sz w:val="16"/>
        </w:rPr>
        <w:t xml:space="preserve"> especially </w:t>
      </w:r>
      <w:r w:rsidRPr="00AE602F">
        <w:rPr>
          <w:rStyle w:val="StyleUnderline"/>
        </w:rPr>
        <w:t>Global South, agency was on show in Malaysia last week,</w:t>
      </w:r>
      <w:r w:rsidRPr="00AE602F">
        <w:rPr>
          <w:sz w:val="16"/>
        </w:rPr>
        <w:t xml:space="preserve"> as </w:t>
      </w:r>
      <w:r w:rsidRPr="00AE602F">
        <w:rPr>
          <w:rStyle w:val="StyleUnderline"/>
        </w:rPr>
        <w:t>Malaysia continued its ASEAN chair year with the hosting of the ASEAN Foreign Minister’s Meeting, the East Asia Summit Foreign Ministers’ Meeting and the ASEAN Regional Forum.</w:t>
      </w:r>
      <w:r>
        <w:rPr>
          <w:rStyle w:val="StyleUnderline"/>
        </w:rPr>
        <w:t xml:space="preserve"> </w:t>
      </w:r>
      <w:r w:rsidRPr="00AE602F">
        <w:rPr>
          <w:rStyle w:val="Emphasis"/>
        </w:rPr>
        <w:t>Tariffs and economic uncertainties were high</w:t>
      </w:r>
      <w:r w:rsidRPr="00AE602F">
        <w:rPr>
          <w:sz w:val="16"/>
        </w:rPr>
        <w:t xml:space="preserve"> on the agenda. In his welcome remarks, Prime Minister Anwar </w:t>
      </w:r>
      <w:r w:rsidRPr="00AE602F">
        <w:rPr>
          <w:rStyle w:val="Emphasis"/>
        </w:rPr>
        <w:t>Ibrahim — staring down the barrel of a 25 per cent tariff beginning 1 August, as per Trump’s letter to him — emphasised the urgency of a coordinated approach</w:t>
      </w:r>
      <w:r w:rsidRPr="00AE602F">
        <w:rPr>
          <w:sz w:val="16"/>
        </w:rPr>
        <w:t xml:space="preserve">, decrying the fact that ‘tools once used to generate growth are now wielded to pressure, isolate and contain’. </w:t>
      </w:r>
      <w:r w:rsidRPr="00AE602F">
        <w:rPr>
          <w:rStyle w:val="Emphasis"/>
        </w:rPr>
        <w:t>Australia’s Foreign Minister Penny Wong struck the same tone, telling the ABC from Kuala Lumpur that ‘tariffs are [an] unwarranted and unjustified … act of economic self-harm’</w:t>
      </w:r>
      <w:r w:rsidRPr="00AE602F">
        <w:rPr>
          <w:sz w:val="16"/>
        </w:rPr>
        <w:t xml:space="preserve">, while </w:t>
      </w:r>
      <w:r w:rsidRPr="00AE602F">
        <w:rPr>
          <w:rStyle w:val="Emphasis"/>
        </w:rPr>
        <w:t>Singaporean Foreign Minister Vivian Balakrishnan emphasised the need for ASEAN to accelerate its own integration efforts to mitigate the impact of US policies.</w:t>
      </w:r>
      <w:r>
        <w:rPr>
          <w:rStyle w:val="Emphasis"/>
        </w:rPr>
        <w:t xml:space="preserve"> </w:t>
      </w:r>
      <w:r w:rsidRPr="00AE602F">
        <w:rPr>
          <w:sz w:val="16"/>
        </w:rPr>
        <w:t xml:space="preserve">US Secretary of State Marco </w:t>
      </w:r>
      <w:r w:rsidRPr="00AE602F">
        <w:rPr>
          <w:rStyle w:val="StyleUnderline"/>
        </w:rPr>
        <w:t xml:space="preserve">Rubio </w:t>
      </w:r>
      <w:r w:rsidRPr="00AE602F">
        <w:rPr>
          <w:sz w:val="16"/>
        </w:rPr>
        <w:t xml:space="preserve">meanwhile found time in between gutting his own department to </w:t>
      </w:r>
      <w:r w:rsidRPr="00AE602F">
        <w:rPr>
          <w:rStyle w:val="StyleUnderline"/>
        </w:rPr>
        <w:t>drop into Kuala Lumpur</w:t>
      </w:r>
      <w:r w:rsidRPr="00AE602F">
        <w:rPr>
          <w:sz w:val="16"/>
        </w:rPr>
        <w:t xml:space="preserve">, where </w:t>
      </w:r>
      <w:r w:rsidRPr="00AE602F">
        <w:rPr>
          <w:rStyle w:val="Emphasis"/>
        </w:rPr>
        <w:t>he reportedly received a polite earful from Southeast Asian partners about the impact of tariffs and related economic chaos was having on the region’s economic security.</w:t>
      </w:r>
    </w:p>
    <w:p w14:paraId="4904121D" w14:textId="083DB599" w:rsidR="00715198" w:rsidRPr="00715198" w:rsidRDefault="00A06E5C" w:rsidP="00715198">
      <w:pPr>
        <w:pStyle w:val="Heading4"/>
      </w:pPr>
      <w:r>
        <w:t>ASEAN will unite – they’re pragmatically positioning to ensure the best position for their countries.</w:t>
      </w:r>
    </w:p>
    <w:p w14:paraId="013F6B8B" w14:textId="2344F817" w:rsidR="00715198" w:rsidRDefault="00715198" w:rsidP="00715198">
      <w:r w:rsidRPr="00715198">
        <w:t xml:space="preserve">Vijay </w:t>
      </w:r>
      <w:r w:rsidRPr="00715198">
        <w:rPr>
          <w:rStyle w:val="Style13ptBold"/>
        </w:rPr>
        <w:t>Eswaran, 7-7-2025,</w:t>
      </w:r>
      <w:r w:rsidRPr="00715198">
        <w:t xml:space="preserve"> </w:t>
      </w:r>
      <w:r>
        <w:t>[</w:t>
      </w:r>
      <w:r w:rsidRPr="00715198">
        <w:t>Vijay Eswaran is the Executive Chairman of the QI Group. An economist by training, he is an entrepreneur, motivational speaker, and philanthropist and the author of the best-selling book “In the Sphere of Silence.”</w:t>
      </w:r>
      <w:r>
        <w:t xml:space="preserve"> </w:t>
      </w:r>
      <w:r w:rsidRPr="00715198">
        <w:t xml:space="preserve">"ASEAN is turning global tensions into regional opportunities", World Economic Forum, </w:t>
      </w:r>
      <w:hyperlink r:id="rId38" w:history="1">
        <w:r w:rsidRPr="00EC02C6">
          <w:rPr>
            <w:rStyle w:val="Hyperlink"/>
          </w:rPr>
          <w:t>https://www.weforum.org/stories/2025/07/why-asean-must-transform-global-tensions-into-regional-opportunities/</w:t>
        </w:r>
      </w:hyperlink>
      <w:r>
        <w:t>, accessed 7/20/25, S.A.M.</w:t>
      </w:r>
    </w:p>
    <w:p w14:paraId="05570677" w14:textId="26CB30F9" w:rsidR="005819C3" w:rsidRDefault="005819C3" w:rsidP="005819C3">
      <w:pPr>
        <w:rPr>
          <w:sz w:val="14"/>
        </w:rPr>
      </w:pPr>
      <w:r w:rsidRPr="00063E4C">
        <w:rPr>
          <w:rStyle w:val="StyleUnderline"/>
        </w:rPr>
        <w:t>While Washington</w:t>
      </w:r>
      <w:r w:rsidRPr="002B5A97">
        <w:rPr>
          <w:sz w:val="14"/>
        </w:rPr>
        <w:t xml:space="preserve">, D.C. </w:t>
      </w:r>
      <w:r w:rsidRPr="00063E4C">
        <w:rPr>
          <w:rStyle w:val="StyleUnderline"/>
        </w:rPr>
        <w:t>and Beijing negotiate their latest trade truce</w:t>
      </w:r>
      <w:r w:rsidRPr="002B5A97">
        <w:rPr>
          <w:sz w:val="14"/>
        </w:rPr>
        <w:t xml:space="preserve">, </w:t>
      </w:r>
      <w:r w:rsidRPr="00063E4C">
        <w:rPr>
          <w:rStyle w:val="StyleUnderline"/>
        </w:rPr>
        <w:t>a quieter, yet profoundly consequential transformation is underway</w:t>
      </w:r>
      <w:r w:rsidRPr="002B5A97">
        <w:rPr>
          <w:sz w:val="14"/>
        </w:rPr>
        <w:t xml:space="preserve"> in Southeast Asia. </w:t>
      </w:r>
      <w:r w:rsidRPr="00063E4C">
        <w:rPr>
          <w:rStyle w:val="Emphasis"/>
        </w:rPr>
        <w:t>ASEAN is no longer simply navigating great power competition;</w:t>
      </w:r>
      <w:r w:rsidRPr="002B5A97">
        <w:rPr>
          <w:sz w:val="14"/>
        </w:rPr>
        <w:t xml:space="preserve"> it's </w:t>
      </w:r>
      <w:r w:rsidRPr="00063E4C">
        <w:rPr>
          <w:rStyle w:val="StyleUnderline"/>
        </w:rPr>
        <w:t>reshaping its role</w:t>
      </w:r>
      <w:r w:rsidRPr="002B5A97">
        <w:rPr>
          <w:sz w:val="14"/>
        </w:rPr>
        <w:t xml:space="preserve"> in the global order </w:t>
      </w:r>
      <w:r w:rsidRPr="00063E4C">
        <w:rPr>
          <w:rStyle w:val="StyleUnderline"/>
        </w:rPr>
        <w:t>through what I call 'strategic multi-alignment.'</w:t>
      </w:r>
      <w:r w:rsidR="00063E4C">
        <w:rPr>
          <w:rStyle w:val="StyleUnderline"/>
        </w:rPr>
        <w:t xml:space="preserve"> </w:t>
      </w:r>
      <w:r w:rsidRPr="002B5A97">
        <w:rPr>
          <w:sz w:val="14"/>
        </w:rPr>
        <w:t xml:space="preserve">Having operated businesses across ASEAN for over two decades, I’ve observed </w:t>
      </w:r>
      <w:r w:rsidRPr="00063E4C">
        <w:rPr>
          <w:rStyle w:val="StyleUnderline"/>
        </w:rPr>
        <w:t>firsthand how the region leverages global uncertainty into strategic advantage</w:t>
      </w:r>
      <w:r w:rsidRPr="002B5A97">
        <w:rPr>
          <w:sz w:val="14"/>
        </w:rPr>
        <w:t xml:space="preserve">. Kuala Lumpur's recent hosting of </w:t>
      </w:r>
      <w:r w:rsidRPr="00063E4C">
        <w:rPr>
          <w:rStyle w:val="StyleUnderline"/>
        </w:rPr>
        <w:t>the ASEAN</w:t>
      </w:r>
      <w:r w:rsidRPr="002B5A97">
        <w:rPr>
          <w:sz w:val="14"/>
        </w:rPr>
        <w:t>-Gulf Cooperation Council (</w:t>
      </w:r>
      <w:r w:rsidRPr="00063E4C">
        <w:rPr>
          <w:rStyle w:val="StyleUnderline"/>
        </w:rPr>
        <w:t>GCC) Summit and the inaugural</w:t>
      </w:r>
      <w:r w:rsidRPr="002B5A97">
        <w:rPr>
          <w:sz w:val="14"/>
        </w:rPr>
        <w:t xml:space="preserve"> </w:t>
      </w:r>
      <w:r w:rsidRPr="00063E4C">
        <w:rPr>
          <w:rStyle w:val="StyleUnderline"/>
        </w:rPr>
        <w:t>ASEAN-GCC-China Summit illustrates the bloc's multi-vector diplomacy</w:t>
      </w:r>
      <w:r w:rsidRPr="002B5A97">
        <w:rPr>
          <w:sz w:val="14"/>
        </w:rPr>
        <w:t xml:space="preserve"> in action.</w:t>
      </w:r>
      <w:r w:rsidR="00063E4C" w:rsidRPr="002B5A97">
        <w:rPr>
          <w:sz w:val="14"/>
        </w:rPr>
        <w:t xml:space="preserve"> </w:t>
      </w:r>
      <w:r w:rsidRPr="002B5A97">
        <w:rPr>
          <w:sz w:val="14"/>
        </w:rPr>
        <w:t xml:space="preserve">From non-alignment to </w:t>
      </w:r>
      <w:r w:rsidRPr="00063E4C">
        <w:rPr>
          <w:rStyle w:val="StyleUnderline"/>
        </w:rPr>
        <w:t>strategic multi-alignment</w:t>
      </w:r>
      <w:r w:rsidR="00063E4C">
        <w:rPr>
          <w:rStyle w:val="StyleUnderline"/>
        </w:rPr>
        <w:t xml:space="preserve"> </w:t>
      </w:r>
      <w:r w:rsidRPr="002B5A97">
        <w:rPr>
          <w:sz w:val="14"/>
        </w:rPr>
        <w:t>Unlike Cold War-era non-alignment, which was often reactive and avoidance-based, AS</w:t>
      </w:r>
      <w:r w:rsidRPr="00063E4C">
        <w:rPr>
          <w:rStyle w:val="Emphasis"/>
        </w:rPr>
        <w:t>EAN’s approach today is proactive. Strategic multi-alignment involves cultivating multiple partnerships, not out of necessity, but as a deliberate effort to maximize economic and geopolitical leverage.</w:t>
      </w:r>
      <w:r w:rsidR="00063E4C">
        <w:rPr>
          <w:rStyle w:val="Emphasis"/>
        </w:rPr>
        <w:t xml:space="preserve"> </w:t>
      </w:r>
      <w:r w:rsidRPr="002B5A97">
        <w:rPr>
          <w:sz w:val="14"/>
        </w:rPr>
        <w:t xml:space="preserve">The numbers tell the story: </w:t>
      </w:r>
      <w:r w:rsidRPr="00063E4C">
        <w:rPr>
          <w:rStyle w:val="StyleUnderline"/>
        </w:rPr>
        <w:t xml:space="preserve">ASEAN’s trade with China rose approximately 15% in 2024, while trade with the United States (US) increased 12% and with the European Union (EU) remained stable </w:t>
      </w:r>
      <w:r w:rsidRPr="002B5A97">
        <w:rPr>
          <w:sz w:val="14"/>
        </w:rPr>
        <w:t xml:space="preserve">at a substantial €258.7 billion, making ASEAN the EU’s third-largest trading partner outside Europe. These figures reflect </w:t>
      </w:r>
      <w:r w:rsidRPr="00063E4C">
        <w:rPr>
          <w:rStyle w:val="StyleUnderline"/>
        </w:rPr>
        <w:t>ASEAN’s ability to diversify its partnerships without compromising its autonomy.</w:t>
      </w:r>
      <w:r w:rsidR="00063E4C">
        <w:rPr>
          <w:rStyle w:val="StyleUnderline"/>
        </w:rPr>
        <w:t xml:space="preserve"> </w:t>
      </w:r>
      <w:r w:rsidRPr="002B5A97">
        <w:rPr>
          <w:sz w:val="14"/>
        </w:rPr>
        <w:t xml:space="preserve">Crucially, </w:t>
      </w:r>
      <w:r w:rsidRPr="00063E4C">
        <w:rPr>
          <w:rStyle w:val="Emphasis"/>
        </w:rPr>
        <w:t>this is not diplomatic hedging. It is deliberate diversification</w:t>
      </w:r>
      <w:r w:rsidRPr="002B5A97">
        <w:rPr>
          <w:sz w:val="14"/>
        </w:rPr>
        <w:t xml:space="preserve">. </w:t>
      </w:r>
      <w:r w:rsidRPr="00063E4C">
        <w:rPr>
          <w:rStyle w:val="StyleUnderline"/>
        </w:rPr>
        <w:t>Singapore exemplifies this with $8.2 billion worth of new agreements with China in 2024, alongside deeper defence cooperation with the US and expanded trade ties with the EU.</w:t>
      </w:r>
      <w:r w:rsidR="00063E4C">
        <w:rPr>
          <w:rStyle w:val="StyleUnderline"/>
        </w:rPr>
        <w:t xml:space="preserve"> </w:t>
      </w:r>
      <w:r w:rsidRPr="00063E4C">
        <w:rPr>
          <w:rStyle w:val="Emphasis"/>
        </w:rPr>
        <w:t>Bilateral deals signed by Malaysia, Vietnam, Cambodia and Thailand with China are not signs of geopolitical allegiance. They represent calculated moves to drive economic benefit while preserving independence through ASEAN’s collective mechanisms.</w:t>
      </w:r>
      <w:r w:rsidRPr="002B5A97">
        <w:rPr>
          <w:sz w:val="14"/>
        </w:rPr>
        <w:t xml:space="preserve"> It must be said, however, these bilateral arrangements sometimes create tensions within ASEAN, particularly when member states' individual interests conflict with collective regional positions, as seen in differing approaches to South China Sea disputes.</w:t>
      </w:r>
      <w:r w:rsidR="00063E4C" w:rsidRPr="002B5A97">
        <w:rPr>
          <w:sz w:val="14"/>
        </w:rPr>
        <w:t xml:space="preserve"> </w:t>
      </w:r>
      <w:r w:rsidRPr="00063E4C">
        <w:rPr>
          <w:rStyle w:val="Emphasis"/>
        </w:rPr>
        <w:t>Growth amid fragmentation</w:t>
      </w:r>
      <w:r w:rsidR="00063E4C">
        <w:rPr>
          <w:rStyle w:val="Emphasis"/>
        </w:rPr>
        <w:t xml:space="preserve"> </w:t>
      </w:r>
      <w:r w:rsidRPr="002B5A97">
        <w:rPr>
          <w:sz w:val="14"/>
        </w:rPr>
        <w:t xml:space="preserve">In a time of global fragmentation, </w:t>
      </w:r>
      <w:r w:rsidRPr="00063E4C">
        <w:rPr>
          <w:rStyle w:val="StyleUnderline"/>
        </w:rPr>
        <w:t>ASEAN stands out as an economic bright spot. The region is projected to grow by 4.6% in 2024, significantly outpacing the US</w:t>
      </w:r>
      <w:r w:rsidRPr="002B5A97">
        <w:rPr>
          <w:sz w:val="14"/>
        </w:rPr>
        <w:t xml:space="preserve"> (≈ 1.7–1.8%) </w:t>
      </w:r>
      <w:r w:rsidRPr="00063E4C">
        <w:rPr>
          <w:rStyle w:val="StyleUnderline"/>
        </w:rPr>
        <w:t>and the EU</w:t>
      </w:r>
      <w:r w:rsidRPr="002B5A97">
        <w:rPr>
          <w:sz w:val="14"/>
        </w:rPr>
        <w:t xml:space="preserve"> (1.1%). While this growth partly reflects ASEAN's deliberate engagement strategy, it also </w:t>
      </w:r>
      <w:r w:rsidRPr="00063E4C">
        <w:rPr>
          <w:rStyle w:val="StyleUnderline"/>
        </w:rPr>
        <w:t>benefits from structural advantages, including demographics, natural resources and positioning in global supply chains that existed before</w:t>
      </w:r>
      <w:r w:rsidRPr="002B5A97">
        <w:rPr>
          <w:sz w:val="14"/>
        </w:rPr>
        <w:t xml:space="preserve"> the current </w:t>
      </w:r>
      <w:r w:rsidRPr="00063E4C">
        <w:rPr>
          <w:rStyle w:val="StyleUnderline"/>
        </w:rPr>
        <w:t>multi-alignment</w:t>
      </w:r>
      <w:r w:rsidRPr="002B5A97">
        <w:rPr>
          <w:sz w:val="14"/>
        </w:rPr>
        <w:t xml:space="preserve"> approach.</w:t>
      </w:r>
      <w:r w:rsidR="00063E4C" w:rsidRPr="002B5A97">
        <w:rPr>
          <w:sz w:val="14"/>
        </w:rPr>
        <w:t xml:space="preserve"> </w:t>
      </w:r>
      <w:r w:rsidRPr="002B5A97">
        <w:rPr>
          <w:sz w:val="14"/>
        </w:rPr>
        <w:t xml:space="preserve">The </w:t>
      </w:r>
      <w:r w:rsidRPr="00063E4C">
        <w:rPr>
          <w:rStyle w:val="StyleUnderline"/>
        </w:rPr>
        <w:t>ASEAN-GCC partnership alone is expected to generate $50 billion in new trade flows by 2027.</w:t>
      </w:r>
      <w:r w:rsidRPr="002B5A97">
        <w:rPr>
          <w:sz w:val="14"/>
        </w:rPr>
        <w:t xml:space="preserve"> The region’s digital economy is on track to hit $1 trillion by 2030. According to ASEAN Investment Reports, over the past two years, </w:t>
      </w:r>
      <w:r w:rsidRPr="00063E4C">
        <w:rPr>
          <w:rStyle w:val="StyleUnderline"/>
        </w:rPr>
        <w:t>the region has attracted more than $400 billion in foreign direct investment, including a record $230 billion in 2023 alone</w:t>
      </w:r>
      <w:r w:rsidRPr="002B5A97">
        <w:rPr>
          <w:sz w:val="14"/>
        </w:rPr>
        <w:t>.</w:t>
      </w:r>
      <w:r w:rsidR="00063E4C" w:rsidRPr="002B5A97">
        <w:rPr>
          <w:sz w:val="14"/>
        </w:rPr>
        <w:t xml:space="preserve"> </w:t>
      </w:r>
      <w:r w:rsidRPr="00063E4C">
        <w:rPr>
          <w:rStyle w:val="Emphasis"/>
        </w:rPr>
        <w:t>While traditional partners, such as China, Japan and the US, remain major contributors, a growing share of capital is now coming from non-traditional sources</w:t>
      </w:r>
      <w:r w:rsidRPr="002B5A97">
        <w:rPr>
          <w:sz w:val="14"/>
        </w:rPr>
        <w:t xml:space="preserve"> — particularly sovereign wealth funds in the Gulf region. Middle Eastern investors are increasingly drawn to Southeast Asia’s infrastructure, energy and digital sectors, as evidenced by recent multi-billion-dollar joint funds and investment deals between ASEAN member states and Gulf sovereign entities</w:t>
      </w:r>
      <w:r w:rsidR="00063E4C" w:rsidRPr="002B5A97">
        <w:rPr>
          <w:sz w:val="14"/>
        </w:rPr>
        <w:t xml:space="preserve"> </w:t>
      </w:r>
      <w:r w:rsidRPr="00063E4C">
        <w:rPr>
          <w:rStyle w:val="Emphasis"/>
        </w:rPr>
        <w:t>ASEAN economies are not being fragmented by great power rivalries; they are actively leveraging them. The Philippines, for example, has attracted $12 billion in manufacturing relocations from China since 2023, cementing its position as a competitive global outsourcing hub.</w:t>
      </w:r>
      <w:r w:rsidR="00063E4C">
        <w:rPr>
          <w:rStyle w:val="Emphasis"/>
        </w:rPr>
        <w:t xml:space="preserve"> </w:t>
      </w:r>
      <w:r w:rsidRPr="002B5A97">
        <w:rPr>
          <w:sz w:val="14"/>
        </w:rPr>
        <w:t>Beyond manufacturing, ASEAN aims to become a hub for the blue economy, with maritime industries already adding $2.4 trillion each year to regional GDP. From Singapore’s maritime technology to Indonesia’s sustainable fisheries, ASEAN is setting global benchmarks in ocean-based development.</w:t>
      </w:r>
      <w:r w:rsidR="00063E4C" w:rsidRPr="002B5A97">
        <w:rPr>
          <w:sz w:val="14"/>
        </w:rPr>
        <w:t xml:space="preserve"> </w:t>
      </w:r>
      <w:r w:rsidRPr="00063E4C">
        <w:rPr>
          <w:rStyle w:val="StyleUnderline"/>
        </w:rPr>
        <w:t>A ‘third way’ in diplomacy</w:t>
      </w:r>
      <w:r w:rsidR="00063E4C">
        <w:rPr>
          <w:rStyle w:val="StyleUnderline"/>
        </w:rPr>
        <w:t xml:space="preserve"> </w:t>
      </w:r>
      <w:r w:rsidRPr="002B5A97">
        <w:rPr>
          <w:sz w:val="14"/>
        </w:rPr>
        <w:t xml:space="preserve">In boardrooms across Southeast Asia, the strategic question has evolved. It is no longer 'How do we avoid taking sides?' but </w:t>
      </w:r>
      <w:r w:rsidRPr="00063E4C">
        <w:rPr>
          <w:rStyle w:val="Emphasis"/>
        </w:rPr>
        <w:t>'How do we benefit from all sides?'</w:t>
      </w:r>
      <w:r w:rsidR="00063E4C">
        <w:rPr>
          <w:rStyle w:val="Emphasis"/>
        </w:rPr>
        <w:t xml:space="preserve"> </w:t>
      </w:r>
      <w:r w:rsidRPr="002B5A97">
        <w:rPr>
          <w:sz w:val="14"/>
        </w:rPr>
        <w:t xml:space="preserve">Over the past three years, </w:t>
      </w:r>
      <w:r w:rsidRPr="00063E4C">
        <w:rPr>
          <w:rStyle w:val="StyleUnderline"/>
        </w:rPr>
        <w:t xml:space="preserve">ASEAN member states have significantly broadened their strategic portfolio by signing comprehensive partnerships with Japan, Australia, India and South Korea. </w:t>
      </w:r>
      <w:r w:rsidRPr="002B5A97">
        <w:rPr>
          <w:sz w:val="14"/>
        </w:rPr>
        <w:t>These efforts have delivered tangible returns, generating over $200 billion in new investment commitments.</w:t>
      </w:r>
      <w:r w:rsidR="00063E4C" w:rsidRPr="002B5A97">
        <w:rPr>
          <w:sz w:val="14"/>
        </w:rPr>
        <w:t xml:space="preserve"> </w:t>
      </w:r>
      <w:r w:rsidRPr="00063E4C">
        <w:rPr>
          <w:rStyle w:val="StyleUnderline"/>
        </w:rPr>
        <w:t>Global partners are adapting to ASEAN’s terms too. China’s $15 billion infrastructure fund for ASEAN includes local content requirements and environmental safeguards, indicative of ASEAN’s stronger negotiating position.</w:t>
      </w:r>
      <w:r w:rsidR="00063E4C">
        <w:rPr>
          <w:rStyle w:val="StyleUnderline"/>
        </w:rPr>
        <w:t xml:space="preserve"> </w:t>
      </w:r>
      <w:r w:rsidRPr="002B5A97">
        <w:rPr>
          <w:sz w:val="14"/>
        </w:rPr>
        <w:t xml:space="preserve">During </w:t>
      </w:r>
      <w:r w:rsidRPr="00063E4C">
        <w:rPr>
          <w:rStyle w:val="StyleUnderline"/>
        </w:rPr>
        <w:t>Malaysia’s high-level engagements with Russia in mid-2025</w:t>
      </w:r>
      <w:r w:rsidRPr="002B5A97">
        <w:rPr>
          <w:sz w:val="14"/>
        </w:rPr>
        <w:t xml:space="preserve">, officials announced </w:t>
      </w:r>
      <w:r w:rsidRPr="00063E4C">
        <w:rPr>
          <w:rStyle w:val="StyleUnderline"/>
        </w:rPr>
        <w:t>strengthened cooperation on nuclear energy, technology transfer and energy infrastructure</w:t>
      </w:r>
      <w:r w:rsidRPr="002B5A97">
        <w:rPr>
          <w:sz w:val="14"/>
        </w:rPr>
        <w:t>, reflected in a nearly 63% surge in trade year-on-year in Q1 2025. Meanwhile, Malaysia’s US–Malaysia trade totalled $80.2 billion in 2024, underscoring its robust engagement across geopolitical divides.</w:t>
      </w:r>
      <w:r w:rsidR="00063E4C" w:rsidRPr="002B5A97">
        <w:rPr>
          <w:sz w:val="14"/>
        </w:rPr>
        <w:t xml:space="preserve"> </w:t>
      </w:r>
      <w:r w:rsidRPr="002B5A97">
        <w:rPr>
          <w:sz w:val="14"/>
        </w:rPr>
        <w:t xml:space="preserve">This is not fence-sitting, it is </w:t>
      </w:r>
      <w:r w:rsidRPr="00063E4C">
        <w:rPr>
          <w:rStyle w:val="Emphasis"/>
        </w:rPr>
        <w:t>strategic portfolio management.</w:t>
      </w:r>
      <w:r w:rsidR="00063E4C">
        <w:rPr>
          <w:rStyle w:val="Emphasis"/>
        </w:rPr>
        <w:t xml:space="preserve"> </w:t>
      </w:r>
      <w:r w:rsidRPr="002B5A97">
        <w:rPr>
          <w:sz w:val="14"/>
        </w:rPr>
        <w:t xml:space="preserve">The outcomes are obvious. </w:t>
      </w:r>
      <w:r w:rsidRPr="00063E4C">
        <w:rPr>
          <w:rStyle w:val="StyleUnderline"/>
        </w:rPr>
        <w:t>ASEAN's multi-alignment approach has enhanced its collective bargaining power, thereby improving its leverage in comparison to traditional, bilateral diplomatic methods.</w:t>
      </w:r>
      <w:r w:rsidR="00063E4C">
        <w:rPr>
          <w:rStyle w:val="StyleUnderline"/>
        </w:rPr>
        <w:t xml:space="preserve"> </w:t>
      </w:r>
      <w:r w:rsidRPr="00063E4C">
        <w:rPr>
          <w:rStyle w:val="Emphasis"/>
        </w:rPr>
        <w:t>Institutionalizing a new regional order</w:t>
      </w:r>
      <w:r w:rsidR="00063E4C">
        <w:rPr>
          <w:rStyle w:val="Emphasis"/>
        </w:rPr>
        <w:t xml:space="preserve"> </w:t>
      </w:r>
      <w:r w:rsidRPr="002B5A97">
        <w:rPr>
          <w:sz w:val="14"/>
        </w:rPr>
        <w:t xml:space="preserve">What ASEAN has demonstrated is that </w:t>
      </w:r>
      <w:r w:rsidRPr="00063E4C">
        <w:rPr>
          <w:rStyle w:val="StyleUnderline"/>
        </w:rPr>
        <w:t>smaller and middle powers can shape — not just respond to — the evolving global architecture.</w:t>
      </w:r>
      <w:r w:rsidRPr="002B5A97">
        <w:rPr>
          <w:sz w:val="14"/>
        </w:rPr>
        <w:t xml:space="preserve"> But to sustain and scale this approach, institutional mechanisms must evolve accordingly.</w:t>
      </w:r>
      <w:r w:rsidR="00063E4C" w:rsidRPr="002B5A97">
        <w:rPr>
          <w:sz w:val="14"/>
        </w:rPr>
        <w:t xml:space="preserve"> </w:t>
      </w:r>
      <w:r w:rsidRPr="002B5A97">
        <w:rPr>
          <w:sz w:val="14"/>
        </w:rPr>
        <w:t>Regional leaders should focus on codifying multi-alignment strategies through permanent secretariats, standardized trade protocols and integrated supply chain frameworks. Initiatives like the Regional Comprehensive Economic Partnership (RCEP), which reduced tariffs on 65% of goods within its first 18 months, offer a blueprint.</w:t>
      </w:r>
      <w:r w:rsidR="00063E4C" w:rsidRPr="002B5A97">
        <w:rPr>
          <w:sz w:val="14"/>
        </w:rPr>
        <w:t xml:space="preserve"> </w:t>
      </w:r>
      <w:r w:rsidRPr="002B5A97">
        <w:rPr>
          <w:sz w:val="14"/>
        </w:rPr>
        <w:t xml:space="preserve">Having witnessed ASEAN’s evolution, I believe its model of </w:t>
      </w:r>
      <w:r w:rsidRPr="00063E4C">
        <w:rPr>
          <w:rStyle w:val="Emphasis"/>
        </w:rPr>
        <w:t>strategic multi-alignment will increasingly be adopted by other middle powers.</w:t>
      </w:r>
      <w:r w:rsidRPr="002B5A97">
        <w:rPr>
          <w:sz w:val="14"/>
        </w:rPr>
        <w:t xml:space="preserve"> By 2030, I expect </w:t>
      </w:r>
      <w:r w:rsidRPr="00063E4C">
        <w:rPr>
          <w:rStyle w:val="StyleUnderline"/>
        </w:rPr>
        <w:t>ASEAN</w:t>
      </w:r>
      <w:r w:rsidRPr="002B5A97">
        <w:rPr>
          <w:sz w:val="14"/>
        </w:rPr>
        <w:t xml:space="preserve"> to </w:t>
      </w:r>
      <w:r w:rsidRPr="00063E4C">
        <w:rPr>
          <w:rStyle w:val="StyleUnderline"/>
        </w:rPr>
        <w:t>broker multilateral agreements that bypass traditional power centres entirely, redefining diplomacy for a multipolar world</w:t>
      </w:r>
      <w:r w:rsidRPr="002B5A97">
        <w:rPr>
          <w:sz w:val="14"/>
        </w:rPr>
        <w:t>, if it can overcome internal divisions and maintain relevance as the power competition intensifies.</w:t>
      </w:r>
      <w:r w:rsidR="00063E4C" w:rsidRPr="002B5A97">
        <w:rPr>
          <w:sz w:val="14"/>
        </w:rPr>
        <w:t xml:space="preserve"> </w:t>
      </w:r>
      <w:r w:rsidRPr="002B5A97">
        <w:rPr>
          <w:sz w:val="14"/>
        </w:rPr>
        <w:t>A pragmatic path forward</w:t>
      </w:r>
      <w:r w:rsidR="00063E4C" w:rsidRPr="002B5A97">
        <w:rPr>
          <w:sz w:val="14"/>
        </w:rPr>
        <w:t xml:space="preserve"> </w:t>
      </w:r>
      <w:r w:rsidRPr="002B5A97">
        <w:rPr>
          <w:sz w:val="14"/>
        </w:rPr>
        <w:t xml:space="preserve">What we are seeing in ASEAN is a </w:t>
      </w:r>
      <w:r w:rsidRPr="00063E4C">
        <w:rPr>
          <w:rStyle w:val="Emphasis"/>
        </w:rPr>
        <w:t>shift away from ideological alignment towards pragmatic, interest-based engagement.</w:t>
      </w:r>
      <w:r w:rsidRPr="002B5A97">
        <w:rPr>
          <w:sz w:val="14"/>
        </w:rPr>
        <w:t xml:space="preserve"> In a world marked by fragmentation and polarization, this may be one of the most </w:t>
      </w:r>
      <w:r w:rsidRPr="00063E4C">
        <w:rPr>
          <w:rStyle w:val="Emphasis"/>
        </w:rPr>
        <w:t>viable strategies for ensuring regional stability and global resilience.</w:t>
      </w:r>
      <w:r w:rsidR="00063E4C">
        <w:rPr>
          <w:rStyle w:val="Emphasis"/>
        </w:rPr>
        <w:t xml:space="preserve"> </w:t>
      </w:r>
      <w:r w:rsidRPr="00063E4C">
        <w:rPr>
          <w:rStyle w:val="StyleUnderline"/>
        </w:rPr>
        <w:t>The success of strategic multi-alignment depends on maintaining the delicate balance between competing interests while preserving internal cohesion</w:t>
      </w:r>
      <w:r w:rsidRPr="002B5A97">
        <w:rPr>
          <w:sz w:val="14"/>
        </w:rPr>
        <w:t>. As great power competition intensifies, ASEAN will face increasing pressure to take sides on issues where neutrality becomes impossible. The bloc's ability to navigate these pressures while maintaining its strategic autonomy will ultimately determine whether multi-alignment remains a viable model for other middle powers to follow.</w:t>
      </w:r>
      <w:r w:rsidR="00063E4C" w:rsidRPr="002B5A97">
        <w:rPr>
          <w:sz w:val="14"/>
        </w:rPr>
        <w:t xml:space="preserve"> </w:t>
      </w:r>
      <w:r w:rsidRPr="002B5A97">
        <w:rPr>
          <w:sz w:val="14"/>
        </w:rPr>
        <w:t>The world is not just watching ASEAN. It may soon be following its lead, but only if ASEAN can demonstrate that its approach remains sustainable under mounting geopolitical pressures.</w:t>
      </w:r>
    </w:p>
    <w:p w14:paraId="7F15095E" w14:textId="66024A18" w:rsidR="00A40E09" w:rsidRDefault="00A40E09" w:rsidP="00A40E09">
      <w:pPr>
        <w:pStyle w:val="Heading2"/>
      </w:pPr>
      <w:r>
        <w:t>Internal Link</w:t>
      </w:r>
    </w:p>
    <w:p w14:paraId="53E6F20C" w14:textId="3F5303A4" w:rsidR="00696B07" w:rsidRDefault="00696B07" w:rsidP="00696B07">
      <w:pPr>
        <w:pStyle w:val="Heading3"/>
      </w:pPr>
      <w:r>
        <w:t>I/L – AT: No Focus Now</w:t>
      </w:r>
    </w:p>
    <w:p w14:paraId="73D8AA70" w14:textId="0F1AE35E" w:rsidR="00470C46" w:rsidRDefault="00470C46" w:rsidP="00470C46">
      <w:pPr>
        <w:pStyle w:val="Heading4"/>
      </w:pPr>
      <w:r>
        <w:t xml:space="preserve">Wrong – </w:t>
      </w:r>
      <w:r w:rsidR="000006F6">
        <w:t>the US is committed to the Indo-Pacific</w:t>
      </w:r>
    </w:p>
    <w:p w14:paraId="02013970" w14:textId="68704B55" w:rsidR="000006F6" w:rsidRPr="000006F6" w:rsidRDefault="000006F6" w:rsidP="000006F6">
      <w:pPr>
        <w:pStyle w:val="Heading4"/>
      </w:pPr>
      <w:r>
        <w:t xml:space="preserve">[1] Quad negotiations – they prove </w:t>
      </w:r>
      <w:r w:rsidR="00EE7778">
        <w:t>it’s stronger than ever.</w:t>
      </w:r>
    </w:p>
    <w:p w14:paraId="41CC8B20" w14:textId="2455A2A2" w:rsidR="00696B07" w:rsidRDefault="00470C46" w:rsidP="00696B07">
      <w:r w:rsidRPr="000006F6">
        <w:rPr>
          <w:rStyle w:val="Style13ptBold"/>
        </w:rPr>
        <w:t>U.S. Mission To A</w:t>
      </w:r>
      <w:r w:rsidR="00EE7778">
        <w:rPr>
          <w:rStyle w:val="Style13ptBold"/>
        </w:rPr>
        <w:t>SEAN</w:t>
      </w:r>
      <w:r w:rsidRPr="00470C46">
        <w:t>, 7-1-20</w:t>
      </w:r>
      <w:r w:rsidRPr="000006F6">
        <w:rPr>
          <w:rStyle w:val="Style13ptBold"/>
        </w:rPr>
        <w:t>25</w:t>
      </w:r>
      <w:r w:rsidRPr="00470C46">
        <w:t xml:space="preserve">, </w:t>
      </w:r>
      <w:r w:rsidR="000006F6">
        <w:t xml:space="preserve">[They </w:t>
      </w:r>
      <w:r w:rsidR="000006F6" w:rsidRPr="000006F6">
        <w:t>work closely with ASEAN through leaders' summits, ministerial meetings, technical workshops, and other forums that aim to foster economic growth and resolve geopolitical threats and challenges before they undermine prosperity.</w:t>
      </w:r>
      <w:r w:rsidRPr="00470C46">
        <w:t xml:space="preserve">"2025 Quad Foreign Ministers’ Meeting", U.S. Mission to ASEAN, </w:t>
      </w:r>
      <w:hyperlink r:id="rId39" w:history="1">
        <w:r w:rsidRPr="00EC02C6">
          <w:rPr>
            <w:rStyle w:val="Hyperlink"/>
          </w:rPr>
          <w:t>https://asean.usmission.gov/2025-quad-foreign-ministers-meeting/</w:t>
        </w:r>
      </w:hyperlink>
      <w:r w:rsidR="000006F6">
        <w:t>, accessed 7/20/25, S.A.M.]</w:t>
      </w:r>
    </w:p>
    <w:p w14:paraId="15FB43D7" w14:textId="636654B6" w:rsidR="00EE7778" w:rsidRPr="00EE7778" w:rsidRDefault="000006F6" w:rsidP="000006F6">
      <w:pPr>
        <w:rPr>
          <w:rStyle w:val="StyleUnderline"/>
        </w:rPr>
      </w:pPr>
      <w:r w:rsidRPr="00EE7778">
        <w:rPr>
          <w:rStyle w:val="StyleUnderline"/>
        </w:rPr>
        <w:t>The Secretary of State of the U</w:t>
      </w:r>
      <w:r w:rsidRPr="00EE7778">
        <w:rPr>
          <w:sz w:val="14"/>
        </w:rPr>
        <w:t xml:space="preserve">nited </w:t>
      </w:r>
      <w:r w:rsidRPr="00EE7778">
        <w:rPr>
          <w:rStyle w:val="StyleUnderline"/>
        </w:rPr>
        <w:t>S</w:t>
      </w:r>
      <w:r w:rsidRPr="00EE7778">
        <w:rPr>
          <w:sz w:val="14"/>
        </w:rPr>
        <w:t xml:space="preserve">tates and the </w:t>
      </w:r>
      <w:r w:rsidRPr="00EE7778">
        <w:rPr>
          <w:rStyle w:val="StyleUnderline"/>
        </w:rPr>
        <w:t>Foreign Ministers of Australia, India, and Japan met in Washington, D.C. on July 1</w:t>
      </w:r>
      <w:r w:rsidRPr="00EE7778">
        <w:rPr>
          <w:sz w:val="14"/>
        </w:rPr>
        <w:t>, 2025, for the 10th Quad Foreign Ministers’ Meeting.</w:t>
      </w:r>
      <w:r w:rsidR="00EE7778" w:rsidRPr="00EE7778">
        <w:rPr>
          <w:sz w:val="14"/>
        </w:rPr>
        <w:t xml:space="preserve"> </w:t>
      </w:r>
      <w:r w:rsidRPr="00EE7778">
        <w:rPr>
          <w:rStyle w:val="Emphasis"/>
        </w:rPr>
        <w:t>They welcomed recent and upcoming activities conducted by their four countries and in cooperation with partners to advance a free and open Indo-Pacific</w:t>
      </w:r>
      <w:r w:rsidRPr="00EE7778">
        <w:rPr>
          <w:sz w:val="14"/>
        </w:rPr>
        <w:t>.</w:t>
      </w:r>
      <w:r w:rsidR="00EE7778" w:rsidRPr="00EE7778">
        <w:rPr>
          <w:sz w:val="14"/>
        </w:rPr>
        <w:t xml:space="preserve"> </w:t>
      </w:r>
      <w:r w:rsidRPr="00EE7778">
        <w:rPr>
          <w:sz w:val="14"/>
        </w:rPr>
        <w:t xml:space="preserve">Ministers announced </w:t>
      </w:r>
      <w:r w:rsidRPr="00EE7778">
        <w:rPr>
          <w:rStyle w:val="StyleUnderline"/>
        </w:rPr>
        <w:t>key initiatives to strengthen maritime and transnational security, economic prosperity and security, critical and emerging tech</w:t>
      </w:r>
      <w:r w:rsidRPr="00EE7778">
        <w:rPr>
          <w:sz w:val="14"/>
        </w:rPr>
        <w:t xml:space="preserve">nology, and </w:t>
      </w:r>
      <w:r w:rsidRPr="00EE7778">
        <w:rPr>
          <w:rStyle w:val="StyleUnderline"/>
        </w:rPr>
        <w:t>support humanitarian assistance and emergency response across the region.</w:t>
      </w:r>
      <w:r w:rsidR="00EE7778">
        <w:rPr>
          <w:rStyle w:val="StyleUnderline"/>
        </w:rPr>
        <w:t xml:space="preserve"> </w:t>
      </w:r>
      <w:r w:rsidRPr="00EE7778">
        <w:rPr>
          <w:sz w:val="14"/>
        </w:rPr>
        <w:t xml:space="preserve">Today, Quad Foreign Ministers are </w:t>
      </w:r>
      <w:r w:rsidRPr="00EE7778">
        <w:rPr>
          <w:rStyle w:val="StyleUnderline"/>
        </w:rPr>
        <w:t>proud to announce the launch of the Quad Critical Minerals Initiative,</w:t>
      </w:r>
      <w:r w:rsidRPr="00EE7778">
        <w:rPr>
          <w:sz w:val="14"/>
        </w:rPr>
        <w:t xml:space="preserve"> an ambitious expansion of our partnership to strengthen economic security and collective resilience by collaborating on securing and diversifying critical mineral supply chains.</w:t>
      </w:r>
      <w:r w:rsidR="00EE7778" w:rsidRPr="00EE7778">
        <w:rPr>
          <w:sz w:val="14"/>
        </w:rPr>
        <w:t xml:space="preserve"> </w:t>
      </w:r>
      <w:r w:rsidRPr="00EE7778">
        <w:rPr>
          <w:sz w:val="14"/>
        </w:rPr>
        <w:t xml:space="preserve">This new </w:t>
      </w:r>
      <w:r w:rsidRPr="00EE7778">
        <w:rPr>
          <w:rStyle w:val="StyleUnderline"/>
        </w:rPr>
        <w:t>flagship initiative, alongside the high-impact programs and outcomes the Quad is realizing, will enable our four countries to bring economic opportunity and prosperity to our people and the region.</w:t>
      </w:r>
      <w:r w:rsidR="00EE7778">
        <w:rPr>
          <w:rStyle w:val="StyleUnderline"/>
        </w:rPr>
        <w:t xml:space="preserve"> </w:t>
      </w:r>
      <w:r w:rsidRPr="00EE7778">
        <w:rPr>
          <w:rStyle w:val="StyleUnderline"/>
        </w:rPr>
        <w:t>Maritime and Transnational Security</w:t>
      </w:r>
      <w:r w:rsidR="00EE7778">
        <w:rPr>
          <w:rStyle w:val="StyleUnderline"/>
        </w:rPr>
        <w:t xml:space="preserve"> </w:t>
      </w:r>
      <w:r w:rsidRPr="00EE7778">
        <w:rPr>
          <w:sz w:val="14"/>
        </w:rPr>
        <w:t xml:space="preserve">The Quad is expanding maritime law enforcement cooperation with the region, which will </w:t>
      </w:r>
      <w:r w:rsidRPr="00EE7778">
        <w:rPr>
          <w:rStyle w:val="StyleUnderline"/>
        </w:rPr>
        <w:t>support efforts to curtail illicit maritime activity, including piracy, drug trafficking, infringements on border security, and illegal, unreported, and unregulated (IUU) fishing.</w:t>
      </w:r>
      <w:r w:rsidR="00EE7778">
        <w:rPr>
          <w:rStyle w:val="StyleUnderline"/>
        </w:rPr>
        <w:t xml:space="preserve"> </w:t>
      </w:r>
      <w:r w:rsidRPr="00EE7778">
        <w:rPr>
          <w:sz w:val="14"/>
        </w:rPr>
        <w:t xml:space="preserve">This month, we launched the first-ever </w:t>
      </w:r>
      <w:r w:rsidRPr="00EE7778">
        <w:rPr>
          <w:rStyle w:val="Emphasis"/>
        </w:rPr>
        <w:t>Quad-at-Sea Ship Observer Mission, which strengthens our interoperability and knowledge-sharing to best address unlawful maritime activities across the region.</w:t>
      </w:r>
      <w:r w:rsidR="00EE7778" w:rsidRPr="00EE7778">
        <w:rPr>
          <w:sz w:val="14"/>
        </w:rPr>
        <w:t xml:space="preserve"> </w:t>
      </w:r>
      <w:r w:rsidRPr="00EE7778">
        <w:rPr>
          <w:sz w:val="14"/>
        </w:rPr>
        <w:t>Quad partners have embarked as observers on a U.S. Coast Guard Cutter that has departed Palau and will disembark in Guam this week.</w:t>
      </w:r>
      <w:r w:rsidR="00EE7778" w:rsidRPr="00EE7778">
        <w:rPr>
          <w:sz w:val="14"/>
        </w:rPr>
        <w:t xml:space="preserve"> </w:t>
      </w:r>
      <w:r w:rsidRPr="00EE7778">
        <w:rPr>
          <w:sz w:val="14"/>
        </w:rPr>
        <w:t xml:space="preserve">Later this month, the Quad will </w:t>
      </w:r>
      <w:r w:rsidRPr="00EE7778">
        <w:rPr>
          <w:rStyle w:val="StyleUnderline"/>
        </w:rPr>
        <w:t>hold the second maritime legal dialogue to advance efforts to uphold maritime order.</w:t>
      </w:r>
      <w:r w:rsidR="00EE7778">
        <w:rPr>
          <w:rStyle w:val="StyleUnderline"/>
        </w:rPr>
        <w:t xml:space="preserve"> </w:t>
      </w:r>
      <w:r w:rsidRPr="00EE7778">
        <w:rPr>
          <w:sz w:val="14"/>
        </w:rPr>
        <w:t xml:space="preserve">We </w:t>
      </w:r>
      <w:r w:rsidRPr="00EE7778">
        <w:rPr>
          <w:rStyle w:val="StyleUnderline"/>
        </w:rPr>
        <w:t>continue to implement the Indo-Pacific Partnership for Maritime Domain Awareness</w:t>
      </w:r>
      <w:r w:rsidRPr="00EE7778">
        <w:rPr>
          <w:sz w:val="14"/>
        </w:rPr>
        <w:t xml:space="preserve"> (IPMDA), including the increased provision of space-based collection and sharing of radio frequency data, analytical training, and capacity building.</w:t>
      </w:r>
      <w:r w:rsidR="00EE7778" w:rsidRPr="00EE7778">
        <w:rPr>
          <w:sz w:val="14"/>
        </w:rPr>
        <w:t xml:space="preserve"> </w:t>
      </w:r>
      <w:r w:rsidRPr="00EE7778">
        <w:rPr>
          <w:sz w:val="14"/>
        </w:rPr>
        <w:t xml:space="preserve">We intend to geographically expand IPMDA </w:t>
      </w:r>
      <w:r w:rsidRPr="00EE7778">
        <w:rPr>
          <w:rStyle w:val="StyleUnderline"/>
        </w:rPr>
        <w:t>across the Indian Ocean region and continue to explore developing an IPMDA common operating picture.</w:t>
      </w:r>
      <w:r w:rsidR="00EE7778">
        <w:rPr>
          <w:rStyle w:val="StyleUnderline"/>
        </w:rPr>
        <w:t xml:space="preserve"> </w:t>
      </w:r>
      <w:r w:rsidRPr="00EE7778">
        <w:rPr>
          <w:sz w:val="14"/>
        </w:rPr>
        <w:t>We intend to conduct the first Maritime Initiative for Training in the Indo-Pacific (MAITRI) workshop in 2025, which aims to assess the capability gaps in the region and enhance the maritime capabilities in consultation with regional partners.</w:t>
      </w:r>
      <w:r w:rsidR="00EE7778" w:rsidRPr="00EE7778">
        <w:rPr>
          <w:sz w:val="14"/>
        </w:rPr>
        <w:t xml:space="preserve"> </w:t>
      </w:r>
      <w:r w:rsidRPr="00EE7778">
        <w:rPr>
          <w:rStyle w:val="StyleUnderline"/>
        </w:rPr>
        <w:t>Economic Prosperity and Security</w:t>
      </w:r>
      <w:r w:rsidR="00EE7778">
        <w:rPr>
          <w:rStyle w:val="StyleUnderline"/>
        </w:rPr>
        <w:t xml:space="preserve"> </w:t>
      </w:r>
      <w:r w:rsidRPr="00EE7778">
        <w:rPr>
          <w:rStyle w:val="StyleUnderline"/>
        </w:rPr>
        <w:t>The Quad is committed to ensuring a free and open region and promoting the prosperity of our citizens and all people in the Indo-Pacific region.</w:t>
      </w:r>
      <w:r w:rsidR="00EE7778">
        <w:rPr>
          <w:rStyle w:val="StyleUnderline"/>
        </w:rPr>
        <w:t xml:space="preserve"> </w:t>
      </w:r>
      <w:r w:rsidRPr="00EE7778">
        <w:rPr>
          <w:sz w:val="14"/>
        </w:rPr>
        <w:t xml:space="preserve">We aim to </w:t>
      </w:r>
      <w:r w:rsidRPr="00EE7778">
        <w:rPr>
          <w:rStyle w:val="StyleUnderline"/>
        </w:rPr>
        <w:t>strengthen energy security across the Indo-Pacific and promote resilient supply chains and quality infrastructure projects that are transparent and secure.</w:t>
      </w:r>
      <w:r w:rsidR="00EE7778">
        <w:rPr>
          <w:rStyle w:val="StyleUnderline"/>
        </w:rPr>
        <w:t xml:space="preserve"> </w:t>
      </w:r>
      <w:r w:rsidRPr="00EE7778">
        <w:rPr>
          <w:sz w:val="14"/>
        </w:rPr>
        <w:t xml:space="preserve">The </w:t>
      </w:r>
      <w:r w:rsidRPr="00EE7778">
        <w:rPr>
          <w:rStyle w:val="StyleUnderline"/>
        </w:rPr>
        <w:t>Quad Critical Minerals Initiative</w:t>
      </w:r>
      <w:r w:rsidRPr="00EE7778">
        <w:rPr>
          <w:sz w:val="14"/>
        </w:rPr>
        <w:t xml:space="preserve"> will strengthen cooperation on priorities such as </w:t>
      </w:r>
      <w:r w:rsidRPr="00EE7778">
        <w:rPr>
          <w:rStyle w:val="StyleUnderline"/>
        </w:rPr>
        <w:t>securing and diversifying reliable supply chains, and electronic waste (e-waste) critical minerals recovery and re-processing.</w:t>
      </w:r>
      <w:r w:rsidR="00EE7778" w:rsidRPr="00EE7778">
        <w:rPr>
          <w:sz w:val="14"/>
        </w:rPr>
        <w:t xml:space="preserve"> </w:t>
      </w:r>
      <w:r w:rsidRPr="00EE7778">
        <w:rPr>
          <w:sz w:val="14"/>
        </w:rPr>
        <w:t xml:space="preserve">The Initiative will </w:t>
      </w:r>
      <w:r w:rsidRPr="00EE7778">
        <w:rPr>
          <w:rStyle w:val="StyleUnderline"/>
        </w:rPr>
        <w:t>expand the Quad’s cooperation on supply chain resilience measures</w:t>
      </w:r>
      <w:r w:rsidRPr="00EE7778">
        <w:rPr>
          <w:sz w:val="14"/>
        </w:rPr>
        <w:t xml:space="preserve"> for critical minerals, and we look forward to </w:t>
      </w:r>
      <w:r w:rsidRPr="00EE7778">
        <w:rPr>
          <w:rStyle w:val="StyleUnderline"/>
        </w:rPr>
        <w:t>coordinating with private sector partners to facilitate increased investments.</w:t>
      </w:r>
      <w:r w:rsidR="00EE7778">
        <w:rPr>
          <w:rStyle w:val="StyleUnderline"/>
        </w:rPr>
        <w:t xml:space="preserve"> </w:t>
      </w:r>
      <w:r w:rsidRPr="00EE7778">
        <w:rPr>
          <w:sz w:val="14"/>
        </w:rPr>
        <w:t xml:space="preserve">We will formally launch the </w:t>
      </w:r>
      <w:r w:rsidRPr="00EE7778">
        <w:rPr>
          <w:rStyle w:val="StyleUnderline"/>
        </w:rPr>
        <w:t>Quad Ports of the Future Partnership by hosting a transportation and logistics conference with Indo-Pacific partners in Mumbai i</w:t>
      </w:r>
      <w:r w:rsidRPr="00EE7778">
        <w:rPr>
          <w:sz w:val="14"/>
        </w:rPr>
        <w:t>n October 2025.</w:t>
      </w:r>
      <w:r w:rsidR="00EE7778" w:rsidRPr="00EE7778">
        <w:rPr>
          <w:sz w:val="14"/>
        </w:rPr>
        <w:t xml:space="preserve"> </w:t>
      </w:r>
      <w:r w:rsidRPr="00EE7778">
        <w:rPr>
          <w:sz w:val="14"/>
        </w:rPr>
        <w:t xml:space="preserve">The conference will </w:t>
      </w:r>
      <w:r w:rsidRPr="00EE7778">
        <w:rPr>
          <w:rStyle w:val="StyleUnderline"/>
        </w:rPr>
        <w:t>increase knowledge, facilitate dialogue, and exchange experiences on advanced ports and logistics practices; and mobilize government and private sector investments in quality port infrastructure development</w:t>
      </w:r>
      <w:r w:rsidRPr="00EE7778">
        <w:rPr>
          <w:sz w:val="14"/>
        </w:rPr>
        <w:t>.</w:t>
      </w:r>
      <w:r w:rsidR="00EE7778" w:rsidRPr="00EE7778">
        <w:rPr>
          <w:sz w:val="14"/>
        </w:rPr>
        <w:t xml:space="preserve"> </w:t>
      </w:r>
      <w:r w:rsidRPr="00EE7778">
        <w:rPr>
          <w:sz w:val="14"/>
        </w:rPr>
        <w:t>This will complement the work Quad partners have done to boost infrastructure expertise across the Indo-Pacific region through the Quad Infrastructure Fellowships Program.</w:t>
      </w:r>
      <w:r w:rsidR="00EE7778" w:rsidRPr="00EE7778">
        <w:rPr>
          <w:sz w:val="14"/>
        </w:rPr>
        <w:t xml:space="preserve"> </w:t>
      </w:r>
      <w:r w:rsidRPr="00EE7778">
        <w:rPr>
          <w:sz w:val="14"/>
        </w:rPr>
        <w:t>We continue to advance the Quad Partnership on Cable Connectivity and Resilience.</w:t>
      </w:r>
      <w:r w:rsidR="00EE7778" w:rsidRPr="00EE7778">
        <w:rPr>
          <w:sz w:val="14"/>
        </w:rPr>
        <w:t xml:space="preserve"> </w:t>
      </w:r>
      <w:r w:rsidRPr="00EE7778">
        <w:rPr>
          <w:rStyle w:val="StyleUnderline"/>
        </w:rPr>
        <w:t>This year, the United States and India will host an undersea cables forum with participation from Quad partners to identify opportunities for digital infrastructure collaboration.</w:t>
      </w:r>
      <w:r w:rsidR="00EE7778" w:rsidRPr="00EE7778">
        <w:rPr>
          <w:sz w:val="14"/>
        </w:rPr>
        <w:t xml:space="preserve"> </w:t>
      </w:r>
      <w:r w:rsidRPr="00EE7778">
        <w:rPr>
          <w:sz w:val="14"/>
        </w:rPr>
        <w:t>This forum will encourage regulatory harmonization which supports more efficient access by Quad partner companies to identify opportunities for digital infrastructure collaboration.</w:t>
      </w:r>
      <w:r w:rsidR="00EE7778" w:rsidRPr="00EE7778">
        <w:rPr>
          <w:sz w:val="14"/>
        </w:rPr>
        <w:t xml:space="preserve"> </w:t>
      </w:r>
      <w:r w:rsidRPr="00EE7778">
        <w:rPr>
          <w:rStyle w:val="StyleUnderline"/>
        </w:rPr>
        <w:t>Australia’s Cable Connectivity and Resilience Centre is supporting partner governments to strengthen their undersea cable policies and regulations.</w:t>
      </w:r>
      <w:r w:rsidR="00EE7778">
        <w:rPr>
          <w:rStyle w:val="StyleUnderline"/>
        </w:rPr>
        <w:t xml:space="preserve"> </w:t>
      </w:r>
      <w:r w:rsidRPr="00EE7778">
        <w:rPr>
          <w:rStyle w:val="StyleUnderline"/>
        </w:rPr>
        <w:t>Critical and Emerging Technology</w:t>
      </w:r>
      <w:r w:rsidR="00EE7778">
        <w:rPr>
          <w:rStyle w:val="StyleUnderline"/>
        </w:rPr>
        <w:t xml:space="preserve"> </w:t>
      </w:r>
      <w:r w:rsidRPr="00EE7778">
        <w:rPr>
          <w:rStyle w:val="StyleUnderline"/>
        </w:rPr>
        <w:t>The Quad recognizes the transformative power of critical and emerging technologies and will continue to advance secure and trusted information and communications technology infrastructure</w:t>
      </w:r>
      <w:r w:rsidRPr="00EE7778">
        <w:rPr>
          <w:sz w:val="14"/>
        </w:rPr>
        <w:t xml:space="preserve"> while expanding our work on artificial intelligence, semiconductors, technical standards, biotechnology, and cybersecurity.</w:t>
      </w:r>
      <w:r w:rsidR="00EE7778" w:rsidRPr="00EE7778">
        <w:rPr>
          <w:sz w:val="14"/>
        </w:rPr>
        <w:t xml:space="preserve"> </w:t>
      </w:r>
      <w:r w:rsidRPr="00EE7778">
        <w:rPr>
          <w:rStyle w:val="StyleUnderline"/>
        </w:rPr>
        <w:t>The Quad will continue to promote digital infrastructure projects across the Indo-Pacific, in close collaboration with the private sector, to support security, interoperability, and innovation in the Quad.</w:t>
      </w:r>
      <w:r w:rsidR="00EE7778">
        <w:rPr>
          <w:rStyle w:val="StyleUnderline"/>
        </w:rPr>
        <w:t xml:space="preserve"> </w:t>
      </w:r>
      <w:r w:rsidRPr="00EE7778">
        <w:rPr>
          <w:sz w:val="14"/>
        </w:rPr>
        <w:t>The Quad will take forward lessons learned from the Open Radio Access Network (Open RAN) deployment in Palau and consider future deployments.</w:t>
      </w:r>
      <w:r w:rsidR="00EE7778" w:rsidRPr="00EE7778">
        <w:rPr>
          <w:sz w:val="14"/>
        </w:rPr>
        <w:t xml:space="preserve"> </w:t>
      </w:r>
      <w:r w:rsidRPr="00EE7778">
        <w:rPr>
          <w:sz w:val="14"/>
        </w:rPr>
        <w:t xml:space="preserve">The Quad </w:t>
      </w:r>
      <w:r w:rsidRPr="00EE7778">
        <w:rPr>
          <w:rStyle w:val="StyleUnderline"/>
        </w:rPr>
        <w:t>remains committed to deepening research to harness artificial intelligence, robotics, and sensing to transform agricultural approaches and empower farmers across the Indo-Pacific through the</w:t>
      </w:r>
      <w:r w:rsidRPr="00EE7778">
        <w:rPr>
          <w:sz w:val="14"/>
        </w:rPr>
        <w:t xml:space="preserve"> Advancing Innovations for Empowering NextGen Agriculture </w:t>
      </w:r>
      <w:r w:rsidRPr="00EE7778">
        <w:rPr>
          <w:rStyle w:val="StyleUnderline"/>
        </w:rPr>
        <w:t>(AI-ENGAGE) initiative.</w:t>
      </w:r>
      <w:r w:rsidR="00EE7778">
        <w:rPr>
          <w:rStyle w:val="StyleUnderline"/>
        </w:rPr>
        <w:t xml:space="preserve"> </w:t>
      </w:r>
      <w:r w:rsidRPr="00EE7778">
        <w:rPr>
          <w:sz w:val="14"/>
        </w:rPr>
        <w:t xml:space="preserve">The Quad </w:t>
      </w:r>
      <w:r w:rsidRPr="00EE7778">
        <w:rPr>
          <w:rStyle w:val="StyleUnderline"/>
        </w:rPr>
        <w:t>STEM Fellowship continues to build ties among the next generation of science and technology leaders</w:t>
      </w:r>
      <w:r w:rsidRPr="00EE7778">
        <w:rPr>
          <w:sz w:val="14"/>
        </w:rPr>
        <w:t>.</w:t>
      </w:r>
      <w:r w:rsidR="00EE7778" w:rsidRPr="00EE7778">
        <w:rPr>
          <w:sz w:val="14"/>
        </w:rPr>
        <w:t xml:space="preserve"> </w:t>
      </w:r>
      <w:r w:rsidRPr="00EE7778">
        <w:rPr>
          <w:sz w:val="14"/>
        </w:rPr>
        <w:t xml:space="preserve">The next cohort will include graduate student Fellows based in Japan, an </w:t>
      </w:r>
      <w:r w:rsidRPr="00EE7778">
        <w:rPr>
          <w:rStyle w:val="StyleUnderline"/>
        </w:rPr>
        <w:t>exciting step in the program’s commitment to fostering international collaboration in STEM.</w:t>
      </w:r>
      <w:r w:rsidR="00EE7778" w:rsidRPr="00EE7778">
        <w:rPr>
          <w:sz w:val="14"/>
        </w:rPr>
        <w:t xml:space="preserve"> </w:t>
      </w:r>
      <w:r w:rsidRPr="00EE7778">
        <w:rPr>
          <w:sz w:val="14"/>
        </w:rPr>
        <w:t>India has also launched the Quad STEM scholarships initiative for fifty students from the Indo-Pacific to pursue a four-year undergraduate engineering program at government-funded technical institutions.</w:t>
      </w:r>
      <w:r w:rsidR="00EE7778" w:rsidRPr="00EE7778">
        <w:rPr>
          <w:sz w:val="14"/>
        </w:rPr>
        <w:t xml:space="preserve"> </w:t>
      </w:r>
      <w:r w:rsidRPr="00EE7778">
        <w:rPr>
          <w:rStyle w:val="StyleUnderline"/>
        </w:rPr>
        <w:t>Humanitarian Assistance and Emergency Response</w:t>
      </w:r>
      <w:r w:rsidR="00EE7778">
        <w:rPr>
          <w:rStyle w:val="StyleUnderline"/>
        </w:rPr>
        <w:t xml:space="preserve"> </w:t>
      </w:r>
      <w:r w:rsidRPr="00EE7778">
        <w:rPr>
          <w:sz w:val="14"/>
        </w:rPr>
        <w:t xml:space="preserve">We continue to support </w:t>
      </w:r>
      <w:r w:rsidRPr="00EE7778">
        <w:rPr>
          <w:rStyle w:val="StyleUnderline"/>
        </w:rPr>
        <w:t xml:space="preserve">humanitarian assistance and emergency response and efforts to prevent and contain health security threats across the Indo-Pacific </w:t>
      </w:r>
      <w:r w:rsidRPr="00EE7778">
        <w:rPr>
          <w:sz w:val="14"/>
        </w:rPr>
        <w:t>region.</w:t>
      </w:r>
      <w:r w:rsidR="00EE7778" w:rsidRPr="00EE7778">
        <w:rPr>
          <w:sz w:val="14"/>
        </w:rPr>
        <w:t xml:space="preserve"> </w:t>
      </w:r>
      <w:r w:rsidRPr="00EE7778">
        <w:rPr>
          <w:sz w:val="14"/>
        </w:rPr>
        <w:t xml:space="preserve">Following the earthquake that struck central Myanmar in March 2025, the Quad </w:t>
      </w:r>
      <w:r w:rsidRPr="00EE7778">
        <w:rPr>
          <w:rStyle w:val="StyleUnderline"/>
        </w:rPr>
        <w:t xml:space="preserve">contributed together over USD$30 million in humanitarian assistance to support the communities </w:t>
      </w:r>
      <w:r w:rsidRPr="00EE7778">
        <w:rPr>
          <w:sz w:val="14"/>
        </w:rPr>
        <w:t>affected.</w:t>
      </w:r>
      <w:r w:rsidR="00EE7778" w:rsidRPr="00EE7778">
        <w:rPr>
          <w:sz w:val="14"/>
        </w:rPr>
        <w:t xml:space="preserve"> </w:t>
      </w:r>
      <w:r w:rsidRPr="00EE7778">
        <w:rPr>
          <w:sz w:val="14"/>
        </w:rPr>
        <w:t xml:space="preserve">In March 2025, the Quad convened a </w:t>
      </w:r>
      <w:r w:rsidRPr="00EE7778">
        <w:rPr>
          <w:rStyle w:val="StyleUnderline"/>
        </w:rPr>
        <w:t>workshop on pandemic preparedness</w:t>
      </w:r>
      <w:r w:rsidRPr="00EE7778">
        <w:rPr>
          <w:sz w:val="14"/>
        </w:rPr>
        <w:t xml:space="preserve">, hosted by India, with the participation of 15 Indo-Pacific countries to strengthen global health emergency frameworks, enhance regional resilience, and </w:t>
      </w:r>
      <w:r w:rsidRPr="00EE7778">
        <w:rPr>
          <w:rStyle w:val="StyleUnderline"/>
        </w:rPr>
        <w:t>ensure a safer and healthier Indo-Pacific.</w:t>
      </w:r>
    </w:p>
    <w:p w14:paraId="13C15E24" w14:textId="06EB58A1" w:rsidR="00470C46" w:rsidRPr="00470C46" w:rsidRDefault="00EE7778" w:rsidP="00470C46">
      <w:pPr>
        <w:pStyle w:val="Heading4"/>
      </w:pPr>
      <w:r>
        <w:t xml:space="preserve">[2] Rubio’s balancing in Asia </w:t>
      </w:r>
      <w:r w:rsidR="00361F53">
        <w:t>–</w:t>
      </w:r>
      <w:r>
        <w:t xml:space="preserve"> </w:t>
      </w:r>
      <w:r w:rsidR="00361F53">
        <w:t xml:space="preserve">now is key to be effective toward messaging. </w:t>
      </w:r>
    </w:p>
    <w:p w14:paraId="4D783790" w14:textId="33F52AA3" w:rsidR="00470C46" w:rsidRDefault="00470C46" w:rsidP="00696B07">
      <w:r w:rsidRPr="00470C46">
        <w:t xml:space="preserve">Miranda </w:t>
      </w:r>
      <w:r w:rsidRPr="00361F53">
        <w:rPr>
          <w:rStyle w:val="Style13ptBold"/>
        </w:rPr>
        <w:t>Jeyaretnam</w:t>
      </w:r>
      <w:r w:rsidRPr="00361F53">
        <w:t>,</w:t>
      </w:r>
      <w:r w:rsidRPr="00470C46">
        <w:t xml:space="preserve"> 7-10-20</w:t>
      </w:r>
      <w:r w:rsidRPr="00361F53">
        <w:rPr>
          <w:rStyle w:val="Style13ptBold"/>
        </w:rPr>
        <w:t>25</w:t>
      </w:r>
      <w:r w:rsidRPr="00470C46">
        <w:t xml:space="preserve">, </w:t>
      </w:r>
      <w:r w:rsidR="00501952">
        <w:t>[</w:t>
      </w:r>
      <w:r w:rsidR="00501952" w:rsidRPr="00501952">
        <w:t>Jeyaretnam is an editorial fellow at TIME, based in the Singapore bureau. She covers general news around the world.</w:t>
      </w:r>
      <w:r w:rsidR="00501952">
        <w:t xml:space="preserve"> </w:t>
      </w:r>
      <w:r w:rsidRPr="00470C46">
        <w:t xml:space="preserve">"Marco Rubio’s Difficult Balancing Act in Asia", TIME, </w:t>
      </w:r>
      <w:hyperlink r:id="rId40" w:history="1">
        <w:r w:rsidR="00864BEB" w:rsidRPr="00EC02C6">
          <w:rPr>
            <w:rStyle w:val="Hyperlink"/>
          </w:rPr>
          <w:t>https://time.com/7301508/marco-rubio-asean-asia-indo-pacific-security-trump-tariffs-china/</w:t>
        </w:r>
      </w:hyperlink>
      <w:r w:rsidR="00501952">
        <w:t>, accessed 7/20/25, S.A.M.]</w:t>
      </w:r>
    </w:p>
    <w:p w14:paraId="1338E581" w14:textId="093FFB65" w:rsidR="00501952" w:rsidRDefault="00743A85" w:rsidP="00501952">
      <w:pPr>
        <w:rPr>
          <w:sz w:val="16"/>
        </w:rPr>
      </w:pPr>
      <w:r w:rsidRPr="00136A0C">
        <w:rPr>
          <w:sz w:val="16"/>
        </w:rPr>
        <w:t xml:space="preserve">The </w:t>
      </w:r>
      <w:r w:rsidRPr="00136A0C">
        <w:rPr>
          <w:rStyle w:val="StyleUnderline"/>
        </w:rPr>
        <w:t>U.S</w:t>
      </w:r>
      <w:r w:rsidRPr="00743A85">
        <w:rPr>
          <w:rStyle w:val="StyleUnderline"/>
        </w:rPr>
        <w:t>. wants to bolster its relations in the Indo-Pacific to guard against China</w:t>
      </w:r>
      <w:r w:rsidRPr="00136A0C">
        <w:rPr>
          <w:sz w:val="16"/>
        </w:rPr>
        <w:t>, but it will have to navigate an environment that’s been stunned by the economic blows dealt by President Donald Trump’s</w:t>
      </w:r>
      <w:r w:rsidR="00136A0C" w:rsidRPr="00136A0C">
        <w:rPr>
          <w:sz w:val="16"/>
        </w:rPr>
        <w:t xml:space="preserve"> </w:t>
      </w:r>
      <w:r w:rsidRPr="00136A0C">
        <w:rPr>
          <w:sz w:val="16"/>
        </w:rPr>
        <w:t>protectionist trade policies.</w:t>
      </w:r>
      <w:r w:rsidR="00136A0C" w:rsidRPr="00136A0C">
        <w:rPr>
          <w:sz w:val="16"/>
        </w:rPr>
        <w:t xml:space="preserve"> </w:t>
      </w:r>
      <w:r w:rsidRPr="00136A0C">
        <w:rPr>
          <w:sz w:val="16"/>
        </w:rPr>
        <w:t xml:space="preserve">Secretary of State Marco </w:t>
      </w:r>
      <w:r w:rsidRPr="00743A85">
        <w:rPr>
          <w:rStyle w:val="StyleUnderline"/>
        </w:rPr>
        <w:t>Rubio is on his first official trip to Asia this week to attend the annual</w:t>
      </w:r>
      <w:r w:rsidRPr="00136A0C">
        <w:rPr>
          <w:sz w:val="16"/>
        </w:rPr>
        <w:t xml:space="preserve"> Association of Southeast Asian Nations (</w:t>
      </w:r>
      <w:r w:rsidRPr="00743A85">
        <w:rPr>
          <w:rStyle w:val="Emphasis"/>
        </w:rPr>
        <w:t>ASEAN) regional security conference in Kuala Lumpur, Malaysia.</w:t>
      </w:r>
      <w:r w:rsidRPr="00136A0C">
        <w:rPr>
          <w:sz w:val="16"/>
        </w:rPr>
        <w:t xml:space="preserve"> The State Department said Rubio will focus on “</w:t>
      </w:r>
      <w:r w:rsidRPr="00743A85">
        <w:rPr>
          <w:rStyle w:val="StyleUnderline"/>
        </w:rPr>
        <w:t xml:space="preserve">reaffirming the United States’ commitment to advancing a free, open, and secure Indo-Pacific </w:t>
      </w:r>
      <w:r w:rsidRPr="00136A0C">
        <w:rPr>
          <w:sz w:val="16"/>
        </w:rPr>
        <w:t>region,” rather than on tariffs or trade. The conference, though, will be attended by officials from a number of the countries targeted by new tariff rates set to go into effect next month.</w:t>
      </w:r>
      <w:r w:rsidR="00136A0C" w:rsidRPr="00136A0C">
        <w:rPr>
          <w:sz w:val="16"/>
        </w:rPr>
        <w:t xml:space="preserve"> </w:t>
      </w:r>
      <w:r w:rsidRPr="00136A0C">
        <w:rPr>
          <w:sz w:val="16"/>
        </w:rPr>
        <w:t xml:space="preserve">Earlier this week, </w:t>
      </w:r>
      <w:r w:rsidRPr="00743A85">
        <w:rPr>
          <w:rStyle w:val="StyleUnderline"/>
        </w:rPr>
        <w:t>Trump announced 25% tariffs on two key partners, Japan and South Korea—which are not members of ASEAN but do have delegations attending the conference—after negotiations failed to materialize deals.</w:t>
      </w:r>
      <w:r w:rsidRPr="00136A0C">
        <w:rPr>
          <w:sz w:val="16"/>
        </w:rPr>
        <w:t xml:space="preserve"> On Wednesday, </w:t>
      </w:r>
      <w:r w:rsidRPr="00743A85">
        <w:rPr>
          <w:rStyle w:val="StyleUnderline"/>
        </w:rPr>
        <w:t>Trump also unveiled an increased to 20% tariff on the Philippines, an ASEAN member and longstanding U.S. treaty ally. He also shared new tariff rates on ASEAN members Brunei, Cambodia, Indonesia, Laos, Malaysia, Myanmar and Thailand, effective Aug. 1. Meanwhile, Vietnam—one of three countries worldwide to cut a deal with Trump—will be tariffed at a 20% rate.</w:t>
      </w:r>
      <w:r w:rsidR="00136A0C">
        <w:rPr>
          <w:rStyle w:val="StyleUnderline"/>
        </w:rPr>
        <w:t xml:space="preserve"> </w:t>
      </w:r>
      <w:r w:rsidRPr="00136A0C">
        <w:rPr>
          <w:sz w:val="16"/>
        </w:rPr>
        <w:t>Tariffs have already been at the center of ASEAN talks, which began Tuesday.</w:t>
      </w:r>
      <w:r w:rsidR="00136A0C" w:rsidRPr="00136A0C">
        <w:rPr>
          <w:sz w:val="16"/>
        </w:rPr>
        <w:t xml:space="preserve"> </w:t>
      </w:r>
      <w:r w:rsidRPr="00136A0C">
        <w:rPr>
          <w:sz w:val="16"/>
        </w:rPr>
        <w:t>“</w:t>
      </w:r>
      <w:r w:rsidRPr="00136A0C">
        <w:rPr>
          <w:rStyle w:val="StyleUnderline"/>
        </w:rPr>
        <w:t>This meeting takes place amid the unravelling of assumptions, where power unsettles principle, and calm can no longer be taken for granted. The global order is fraying</w:t>
      </w:r>
      <w:r w:rsidRPr="00136A0C">
        <w:rPr>
          <w:sz w:val="16"/>
        </w:rPr>
        <w:t>,” Malaysian Prime Minister Anwar Ibrahim said in his opening remarks on Wednesday. “Tools once used to generate growth are now wielded to pressure, isolate and contain.”</w:t>
      </w:r>
      <w:r w:rsidR="00136A0C" w:rsidRPr="00136A0C">
        <w:rPr>
          <w:sz w:val="16"/>
        </w:rPr>
        <w:t xml:space="preserve"> </w:t>
      </w:r>
      <w:r w:rsidRPr="00136A0C">
        <w:rPr>
          <w:sz w:val="16"/>
        </w:rPr>
        <w:t xml:space="preserve">“Tariffs, export restrictions and investment barriers have now become the sharpened instruments of geopolitical rivalry,” he said. </w:t>
      </w:r>
      <w:r w:rsidRPr="00136A0C">
        <w:rPr>
          <w:rStyle w:val="Emphasis"/>
        </w:rPr>
        <w:t>Calling on ASEAN countries to strengthen trade with each other, he added: “This is no passing storm.”</w:t>
      </w:r>
      <w:r w:rsidR="00136A0C">
        <w:rPr>
          <w:rStyle w:val="Emphasis"/>
        </w:rPr>
        <w:t xml:space="preserve"> </w:t>
      </w:r>
      <w:r w:rsidRPr="00136A0C">
        <w:rPr>
          <w:sz w:val="16"/>
        </w:rPr>
        <w:t>Anwar told reporters after his opening speech that Malaysian officials were “in</w:t>
      </w:r>
      <w:r w:rsidRPr="00136A0C">
        <w:rPr>
          <w:rStyle w:val="StyleUnderline"/>
        </w:rPr>
        <w:t xml:space="preserve"> the midst of negotiations</w:t>
      </w:r>
      <w:r w:rsidRPr="00136A0C">
        <w:rPr>
          <w:sz w:val="16"/>
        </w:rPr>
        <w:t>” with the U.S. and that he plans to “raise some of these issues for his consideration” when he meets Rubio Thursday.</w:t>
      </w:r>
      <w:r w:rsidR="00136A0C" w:rsidRPr="00136A0C">
        <w:rPr>
          <w:sz w:val="16"/>
        </w:rPr>
        <w:t xml:space="preserve"> </w:t>
      </w:r>
      <w:r w:rsidR="00501952" w:rsidRPr="00501952">
        <w:rPr>
          <w:rStyle w:val="StyleUnderline"/>
        </w:rPr>
        <w:t>U.S. seeking stronger security ties in Southeast Asia</w:t>
      </w:r>
      <w:r w:rsidR="00136A0C">
        <w:rPr>
          <w:rStyle w:val="StyleUnderline"/>
        </w:rPr>
        <w:t xml:space="preserve"> </w:t>
      </w:r>
      <w:r w:rsidR="00501952" w:rsidRPr="00136A0C">
        <w:rPr>
          <w:sz w:val="16"/>
        </w:rPr>
        <w:t xml:space="preserve">U.S. officials have sought to </w:t>
      </w:r>
      <w:r w:rsidR="00501952" w:rsidRPr="00501952">
        <w:rPr>
          <w:rStyle w:val="StyleUnderline"/>
        </w:rPr>
        <w:t>reaffirm security commitments to Southeast Asia, even as the U.S. under Trump has withdrawn from and rolled out apparent punitive measures towards many countries</w:t>
      </w:r>
      <w:r w:rsidR="00501952" w:rsidRPr="00136A0C">
        <w:rPr>
          <w:sz w:val="16"/>
        </w:rPr>
        <w:t xml:space="preserve"> in the region.</w:t>
      </w:r>
      <w:r w:rsidR="00136A0C" w:rsidRPr="00136A0C">
        <w:rPr>
          <w:sz w:val="16"/>
        </w:rPr>
        <w:t xml:space="preserve"> </w:t>
      </w:r>
      <w:r w:rsidR="00501952" w:rsidRPr="00136A0C">
        <w:rPr>
          <w:sz w:val="16"/>
        </w:rPr>
        <w:t xml:space="preserve">In January, </w:t>
      </w:r>
      <w:r w:rsidR="00501952" w:rsidRPr="00501952">
        <w:rPr>
          <w:rStyle w:val="StyleUnderline"/>
        </w:rPr>
        <w:t>Rubio “underscored the United States’ ironclad commitments to the Philippines” under the countries’ M</w:t>
      </w:r>
      <w:r w:rsidR="00501952" w:rsidRPr="00136A0C">
        <w:rPr>
          <w:sz w:val="16"/>
        </w:rPr>
        <w:t xml:space="preserve">utual </w:t>
      </w:r>
      <w:r w:rsidR="00501952" w:rsidRPr="00501952">
        <w:rPr>
          <w:rStyle w:val="StyleUnderline"/>
        </w:rPr>
        <w:t>D</w:t>
      </w:r>
      <w:r w:rsidR="00501952" w:rsidRPr="00136A0C">
        <w:rPr>
          <w:sz w:val="16"/>
        </w:rPr>
        <w:t xml:space="preserve">efense </w:t>
      </w:r>
      <w:r w:rsidR="00501952" w:rsidRPr="00501952">
        <w:rPr>
          <w:rStyle w:val="StyleUnderline"/>
        </w:rPr>
        <w:t>T</w:t>
      </w:r>
      <w:r w:rsidR="00501952" w:rsidRPr="00136A0C">
        <w:rPr>
          <w:sz w:val="16"/>
        </w:rPr>
        <w:t xml:space="preserve">reaty in a </w:t>
      </w:r>
      <w:r w:rsidR="00501952" w:rsidRPr="00501952">
        <w:rPr>
          <w:rStyle w:val="StyleUnderline"/>
        </w:rPr>
        <w:t>call about China’s “dangerous and stabilizing” actions in the S</w:t>
      </w:r>
      <w:r w:rsidR="00501952" w:rsidRPr="00136A0C">
        <w:rPr>
          <w:sz w:val="16"/>
        </w:rPr>
        <w:t xml:space="preserve">outh </w:t>
      </w:r>
      <w:r w:rsidR="00501952" w:rsidRPr="00501952">
        <w:rPr>
          <w:rStyle w:val="StyleUnderline"/>
        </w:rPr>
        <w:t>C</w:t>
      </w:r>
      <w:r w:rsidR="00501952" w:rsidRPr="00136A0C">
        <w:rPr>
          <w:sz w:val="16"/>
        </w:rPr>
        <w:t xml:space="preserve">hina </w:t>
      </w:r>
      <w:r w:rsidR="00501952" w:rsidRPr="00501952">
        <w:rPr>
          <w:rStyle w:val="StyleUnderline"/>
        </w:rPr>
        <w:t>S</w:t>
      </w:r>
      <w:r w:rsidR="00501952" w:rsidRPr="00136A0C">
        <w:rPr>
          <w:sz w:val="16"/>
        </w:rPr>
        <w:t xml:space="preserve">ea. That same month, he </w:t>
      </w:r>
      <w:r w:rsidR="00501952" w:rsidRPr="00501952">
        <w:rPr>
          <w:rStyle w:val="StyleUnderline"/>
        </w:rPr>
        <w:t xml:space="preserve">also spoke with Vietnam’s Deputy Prime Minister and Foreign Minister Bui Thanh Son about China’s “aggressive behavior” in the disputed sea. </w:t>
      </w:r>
      <w:r w:rsidR="00501952" w:rsidRPr="00136A0C">
        <w:rPr>
          <w:sz w:val="16"/>
        </w:rPr>
        <w:t xml:space="preserve">The </w:t>
      </w:r>
      <w:r w:rsidR="00501952" w:rsidRPr="00501952">
        <w:rPr>
          <w:rStyle w:val="StyleUnderline"/>
        </w:rPr>
        <w:t>U.S. held joint maritime drills with the Philippines earlier this year as usual and signalled further commitment with the presence of USS George Washington in the S</w:t>
      </w:r>
      <w:r w:rsidR="00501952" w:rsidRPr="00136A0C">
        <w:rPr>
          <w:sz w:val="16"/>
        </w:rPr>
        <w:t xml:space="preserve">outh </w:t>
      </w:r>
      <w:r w:rsidR="00501952" w:rsidRPr="00501952">
        <w:rPr>
          <w:rStyle w:val="StyleUnderline"/>
        </w:rPr>
        <w:t>C</w:t>
      </w:r>
      <w:r w:rsidR="00501952" w:rsidRPr="00136A0C">
        <w:rPr>
          <w:sz w:val="16"/>
        </w:rPr>
        <w:t xml:space="preserve">hina </w:t>
      </w:r>
      <w:r w:rsidR="00501952" w:rsidRPr="00501952">
        <w:rPr>
          <w:rStyle w:val="StyleUnderline"/>
        </w:rPr>
        <w:t>S</w:t>
      </w:r>
      <w:r w:rsidR="00501952" w:rsidRPr="00136A0C">
        <w:rPr>
          <w:sz w:val="16"/>
        </w:rPr>
        <w:t xml:space="preserve">ea last week. Earlier this month, </w:t>
      </w:r>
      <w:r w:rsidR="00501952" w:rsidRPr="00501952">
        <w:rPr>
          <w:rStyle w:val="StyleUnderline"/>
        </w:rPr>
        <w:t>Rubio met with “the Quad”</w:t>
      </w:r>
      <w:r w:rsidR="00501952" w:rsidRPr="00136A0C">
        <w:rPr>
          <w:sz w:val="16"/>
        </w:rPr>
        <w:t xml:space="preserve">—officials from Australia, India, and Japan—in an attempt to </w:t>
      </w:r>
      <w:r w:rsidR="00501952" w:rsidRPr="00501952">
        <w:rPr>
          <w:rStyle w:val="Emphasis"/>
        </w:rPr>
        <w:t>shift U.S. attention towards the Asia-Pacific after Trump’s military intervention in the Middle East.</w:t>
      </w:r>
      <w:r w:rsidR="00136A0C">
        <w:rPr>
          <w:rStyle w:val="Emphasis"/>
        </w:rPr>
        <w:t xml:space="preserve"> </w:t>
      </w:r>
      <w:r w:rsidR="00501952" w:rsidRPr="00136A0C">
        <w:rPr>
          <w:sz w:val="16"/>
        </w:rPr>
        <w:t xml:space="preserve">A senior State Department official told the AFP that these sorts of </w:t>
      </w:r>
      <w:r w:rsidR="00501952" w:rsidRPr="00501952">
        <w:rPr>
          <w:rStyle w:val="StyleUnderline"/>
        </w:rPr>
        <w:t>affirmations are “in America’s interest.”</w:t>
      </w:r>
      <w:r w:rsidR="00136A0C">
        <w:rPr>
          <w:rStyle w:val="StyleUnderline"/>
        </w:rPr>
        <w:t xml:space="preserve"> </w:t>
      </w:r>
      <w:r w:rsidR="00501952" w:rsidRPr="00136A0C">
        <w:rPr>
          <w:sz w:val="16"/>
        </w:rPr>
        <w:t>But Trump himself has put U.S. commitments to international partners in doubt, including rolling back U.S. involvement in the Asia-Pacific region. The shuttering of USAID put at risk the lives of millions of people in dozens of low- and middle-income countries, including several in Southeast Asia. USAID emergency responders in Myanmar were told to go home as the country was rocked by the aftereffects of a massive quake in April. And many reconciliation projects meant to address the worst effects of the Vietnam War were forced to halt due to funding and staffing cuts earlier this year, which marked a half century since the war ended. Trump’s mass deportation campaign and tightening of visa rules have also impacted Southeast Asian nationals. Not to mention Trump’s sweeping tariffs.</w:t>
      </w:r>
      <w:r w:rsidR="00136A0C" w:rsidRPr="00136A0C">
        <w:rPr>
          <w:sz w:val="16"/>
        </w:rPr>
        <w:t xml:space="preserve"> </w:t>
      </w:r>
      <w:r w:rsidR="00501952" w:rsidRPr="00136A0C">
        <w:rPr>
          <w:sz w:val="16"/>
        </w:rPr>
        <w:t>“</w:t>
      </w:r>
      <w:r w:rsidR="00501952" w:rsidRPr="00501952">
        <w:rPr>
          <w:rStyle w:val="Emphasis"/>
        </w:rPr>
        <w:t>On one hand, there is opportunity, certainly for the United States to get involved,</w:t>
      </w:r>
      <w:r w:rsidR="00501952" w:rsidRPr="00136A0C">
        <w:rPr>
          <w:sz w:val="16"/>
        </w:rPr>
        <w:t>” Mark S. Cogan, associate professor of peace and conflict studies at Japan’s Kansai Gaidai University, previously told TIME. Yet, he added, U.S. foreign policy overall “really says that it is retreating.”</w:t>
      </w:r>
    </w:p>
    <w:p w14:paraId="1A902CD9" w14:textId="7870B3C5" w:rsidR="00B93555" w:rsidRDefault="00B93555" w:rsidP="00B93555">
      <w:pPr>
        <w:pStyle w:val="Heading4"/>
      </w:pPr>
      <w:r>
        <w:t xml:space="preserve">[3] US-Philippine Security Cooperation is at its highest, but tradeoffs still exist. </w:t>
      </w:r>
    </w:p>
    <w:p w14:paraId="5D72C63B" w14:textId="251B6300" w:rsidR="00A11148" w:rsidRDefault="00A11148" w:rsidP="00A11148">
      <w:r w:rsidRPr="00A11148">
        <w:t xml:space="preserve">Micah </w:t>
      </w:r>
      <w:r w:rsidRPr="00A11148">
        <w:rPr>
          <w:rStyle w:val="Style13ptBold"/>
        </w:rPr>
        <w:t>McCartney</w:t>
      </w:r>
      <w:r w:rsidRPr="00A11148">
        <w:t xml:space="preserve">, </w:t>
      </w:r>
      <w:r w:rsidRPr="00A11148">
        <w:rPr>
          <w:rStyle w:val="Style13ptBold"/>
        </w:rPr>
        <w:t>7-15-2025</w:t>
      </w:r>
      <w:r w:rsidRPr="00A11148">
        <w:t xml:space="preserve">, </w:t>
      </w:r>
      <w:r>
        <w:t>[</w:t>
      </w:r>
      <w:r w:rsidRPr="00A11148">
        <w:t>Micah McCartney is a reporter for Newsweek based in Taipei, Taiwan. He covers U.S.-China relations, East Asian and Southeast Asian security issues, and cross-strait ties between China and Taiwan.</w:t>
      </w:r>
      <w:r>
        <w:t xml:space="preserve"> </w:t>
      </w:r>
      <w:r w:rsidRPr="00A11148">
        <w:t xml:space="preserve">"US-allied Philippines gears up for China war", Newsweek, </w:t>
      </w:r>
      <w:hyperlink r:id="rId41" w:history="1">
        <w:r w:rsidRPr="00EC02C6">
          <w:rPr>
            <w:rStyle w:val="Hyperlink"/>
          </w:rPr>
          <w:t>https://www.newsweek.com/us-philippines-military-cooperation-taiwan-strait-war-china-2099101</w:t>
        </w:r>
      </w:hyperlink>
      <w:r>
        <w:t>, accessed 7/20/25, S.A.M.]</w:t>
      </w:r>
    </w:p>
    <w:p w14:paraId="5D8901C5" w14:textId="5BB02A64" w:rsidR="00DB3A40" w:rsidRPr="00721D74" w:rsidRDefault="00DB3A40" w:rsidP="00DB3A40">
      <w:pPr>
        <w:rPr>
          <w:rStyle w:val="StyleUnderline"/>
        </w:rPr>
      </w:pPr>
      <w:r w:rsidRPr="00DB3A40">
        <w:rPr>
          <w:rStyle w:val="StyleUnderline"/>
        </w:rPr>
        <w:t>In another sign of growing defense engagement, representatives from Taiwan's navy and marine corps observed U.S., Philippine, and Japanese troops</w:t>
      </w:r>
      <w:r w:rsidRPr="00721D74">
        <w:rPr>
          <w:sz w:val="14"/>
        </w:rPr>
        <w:t xml:space="preserve"> training with a U.S. NMESIS ship-killing missile launcher in the Batanes Islands—a Philippine province closer to southern Taiwan than to Manila.</w:t>
      </w:r>
      <w:r w:rsidR="00721D74" w:rsidRPr="00721D74">
        <w:rPr>
          <w:sz w:val="14"/>
        </w:rPr>
        <w:t xml:space="preserve"> </w:t>
      </w:r>
      <w:r w:rsidRPr="00721D74">
        <w:rPr>
          <w:rStyle w:val="Emphasis"/>
        </w:rPr>
        <w:t>Philippine-U.S. security ties continue to deepen after Washington gained access to four new military sites in the country in 2023</w:t>
      </w:r>
      <w:r w:rsidRPr="00721D74">
        <w:rPr>
          <w:sz w:val="14"/>
        </w:rPr>
        <w:t>, bringing the total to nine. Manila has not confirmed whether these would be available for use in a U.S. defense of Taiwan.</w:t>
      </w:r>
      <w:r w:rsidR="00721D74" w:rsidRPr="00721D74">
        <w:rPr>
          <w:sz w:val="14"/>
        </w:rPr>
        <w:t xml:space="preserve"> </w:t>
      </w:r>
      <w:r w:rsidRPr="00721D74">
        <w:rPr>
          <w:sz w:val="14"/>
        </w:rPr>
        <w:t>China's embassy in Washington, D.C. referred Newsweek to a statement by its embassy in Manila: "We urge the Philippine side to abide by the one-China principle, stop any form of official interaction with the Taiwan authorities, and stop sending wrong signals to 'Taiwan independence' separatist forces," an embassy spokesperson said, adding: "those who play with fire will perish by it."</w:t>
      </w:r>
      <w:r w:rsidR="00721D74" w:rsidRPr="00721D74">
        <w:rPr>
          <w:sz w:val="14"/>
        </w:rPr>
        <w:t xml:space="preserve"> </w:t>
      </w:r>
      <w:r w:rsidRPr="00721D74">
        <w:rPr>
          <w:sz w:val="14"/>
        </w:rPr>
        <w:t>What Happens Next</w:t>
      </w:r>
      <w:r w:rsidR="00721D74" w:rsidRPr="00721D74">
        <w:rPr>
          <w:sz w:val="14"/>
        </w:rPr>
        <w:t xml:space="preserve"> </w:t>
      </w:r>
      <w:r w:rsidRPr="00721D74">
        <w:rPr>
          <w:rStyle w:val="StyleUnderline"/>
        </w:rPr>
        <w:t>The U.S. and the Philippines share a mutual defense treaty, and Taiwan is home to over 160,000 Filipino migrant workers who would need to be evacuated i</w:t>
      </w:r>
      <w:r w:rsidRPr="00721D74">
        <w:rPr>
          <w:sz w:val="14"/>
        </w:rPr>
        <w:t>f an invasion occurred.</w:t>
      </w:r>
      <w:r w:rsidR="00721D74" w:rsidRPr="00721D74">
        <w:rPr>
          <w:sz w:val="14"/>
        </w:rPr>
        <w:t xml:space="preserve"> </w:t>
      </w:r>
      <w:r w:rsidRPr="00721D74">
        <w:rPr>
          <w:sz w:val="14"/>
        </w:rPr>
        <w:t xml:space="preserve">Philippine officials have said </w:t>
      </w:r>
      <w:r w:rsidRPr="00721D74">
        <w:rPr>
          <w:rStyle w:val="StyleUnderline"/>
        </w:rPr>
        <w:t>they must prepare for the possibility</w:t>
      </w:r>
      <w:r w:rsidRPr="00721D74">
        <w:rPr>
          <w:sz w:val="14"/>
        </w:rPr>
        <w:t xml:space="preserve"> of such an eventuality. "Because, if something happens to Taiwan, inevitably we will be involved," Philippines armed forces chief Gen. Romeo Brawner said in April.</w:t>
      </w:r>
      <w:r w:rsidR="00721D74" w:rsidRPr="00721D74">
        <w:rPr>
          <w:sz w:val="14"/>
        </w:rPr>
        <w:t xml:space="preserve"> </w:t>
      </w:r>
      <w:r w:rsidRPr="00721D74">
        <w:rPr>
          <w:rStyle w:val="StyleUnderline"/>
        </w:rPr>
        <w:t>Against this backdrop of regional tensions, the Philippines has launched a decade-long, $35 billion military modernization program that will include the purchase of more capable fighter jets and warships.</w:t>
      </w:r>
    </w:p>
    <w:p w14:paraId="11E4D2CE" w14:textId="01885185" w:rsidR="004C0016" w:rsidRDefault="00EE4772" w:rsidP="00EE4772">
      <w:pPr>
        <w:pStyle w:val="Heading2"/>
      </w:pPr>
      <w:r w:rsidRPr="00EE4772">
        <w:t>Impact</w:t>
      </w:r>
    </w:p>
    <w:p w14:paraId="2B02E947" w14:textId="6CAC593F" w:rsidR="00B4423A" w:rsidRDefault="00B4423A" w:rsidP="00B4423A">
      <w:pPr>
        <w:pStyle w:val="Heading3"/>
      </w:pPr>
      <w:r>
        <w:t>AT: Taiwan War Defense</w:t>
      </w:r>
    </w:p>
    <w:p w14:paraId="1A0AC46A" w14:textId="77777777" w:rsidR="00002734" w:rsidRPr="00E23823" w:rsidRDefault="00002734" w:rsidP="00002734">
      <w:pPr>
        <w:pStyle w:val="Heading4"/>
        <w:rPr>
          <w:bCs/>
        </w:rPr>
      </w:pPr>
      <w:r w:rsidRPr="009C179F">
        <w:rPr>
          <w:bCs/>
          <w:u w:val="single"/>
        </w:rPr>
        <w:t>Yes</w:t>
      </w:r>
      <w:r w:rsidRPr="00E23823">
        <w:rPr>
          <w:bCs/>
        </w:rPr>
        <w:t xml:space="preserve"> Taiwan war. </w:t>
      </w:r>
      <w:r w:rsidRPr="00E23823">
        <w:rPr>
          <w:bCs/>
          <w:u w:val="single"/>
        </w:rPr>
        <w:t>Leadership changes</w:t>
      </w:r>
      <w:r w:rsidRPr="00E23823">
        <w:rPr>
          <w:bCs/>
        </w:rPr>
        <w:t xml:space="preserve">, </w:t>
      </w:r>
      <w:r w:rsidRPr="00E23823">
        <w:rPr>
          <w:bCs/>
          <w:u w:val="single"/>
        </w:rPr>
        <w:t>hyper-militarization</w:t>
      </w:r>
      <w:r w:rsidRPr="00E23823">
        <w:rPr>
          <w:bCs/>
        </w:rPr>
        <w:t xml:space="preserve">, and commitment to invade </w:t>
      </w:r>
      <w:r w:rsidRPr="00E23823">
        <w:rPr>
          <w:bCs/>
          <w:u w:val="single"/>
        </w:rPr>
        <w:t>despite</w:t>
      </w:r>
      <w:r w:rsidRPr="00E23823">
        <w:rPr>
          <w:bCs/>
        </w:rPr>
        <w:t xml:space="preserve"> economic challenges prove. </w:t>
      </w:r>
    </w:p>
    <w:p w14:paraId="2A1DDC31" w14:textId="77777777" w:rsidR="00002734" w:rsidRDefault="00002734" w:rsidP="00002734">
      <w:r>
        <w:rPr>
          <w:rStyle w:val="Style13ptBold"/>
        </w:rPr>
        <w:t>Studeman ’24</w:t>
      </w:r>
      <w:r>
        <w:t xml:space="preserve"> [Mike; Retired United States Navy rear admiral, Former director of the National Maritime Intelligence-Integration Office and commander of the Office of Naval Intelligence. "China Is Battening Down for the Gathering Storm over Taiwan," War on the Rocks, published 4-17-2024, accessed 7-9-2025, https://warontherocks.com/2024/04/china-is-battening-down-for-the-gathering-storm-over-taiwan/] olivia</w:t>
      </w:r>
    </w:p>
    <w:p w14:paraId="56951ACB" w14:textId="77777777" w:rsidR="00002734" w:rsidRDefault="00002734" w:rsidP="00002734">
      <w:pPr>
        <w:rPr>
          <w:sz w:val="16"/>
        </w:rPr>
      </w:pPr>
      <w:r>
        <w:rPr>
          <w:sz w:val="16"/>
        </w:rPr>
        <w:t xml:space="preserve">The simple fact is that peace in the Indo-Pacific and even the wider world will be held hostage to one man with totalitarian control, messianic ambition, strategic impatience, and implacable resolve. </w:t>
      </w:r>
      <w:r>
        <w:rPr>
          <w:rStyle w:val="IntenseEmphasis"/>
          <w:highlight w:val="cyan"/>
        </w:rPr>
        <w:t>Xi</w:t>
      </w:r>
      <w:r>
        <w:rPr>
          <w:rStyle w:val="IntenseEmphasis"/>
        </w:rPr>
        <w:t xml:space="preserve"> has </w:t>
      </w:r>
      <w:r>
        <w:rPr>
          <w:rStyle w:val="IntenseEmphasis"/>
          <w:highlight w:val="cyan"/>
        </w:rPr>
        <w:t>made unification with Taiwan</w:t>
      </w:r>
      <w:r>
        <w:rPr>
          <w:rStyle w:val="IntenseEmphasis"/>
        </w:rPr>
        <w:t xml:space="preserve"> the signature issue of his tenure. He now calls it the </w:t>
      </w:r>
      <w:r>
        <w:rPr>
          <w:rStyle w:val="Emphasis"/>
          <w:highlight w:val="cyan"/>
        </w:rPr>
        <w:t>essence</w:t>
      </w:r>
      <w:r>
        <w:rPr>
          <w:rStyle w:val="IntenseEmphasis"/>
          <w:highlight w:val="cyan"/>
        </w:rPr>
        <w:t xml:space="preserve"> of </w:t>
      </w:r>
      <w:r>
        <w:rPr>
          <w:rStyle w:val="Emphasis"/>
          <w:highlight w:val="cyan"/>
        </w:rPr>
        <w:t>national rejuvenation</w:t>
      </w:r>
      <w:r>
        <w:rPr>
          <w:rStyle w:val="IntenseEmphasis"/>
        </w:rPr>
        <w:t>.</w:t>
      </w:r>
      <w:r>
        <w:rPr>
          <w:sz w:val="16"/>
        </w:rPr>
        <w:t xml:space="preserve"> For years, his domestic speeches have been grooming officials, the military, and the public for a “great struggle” and “major test” that will require extraordinary sacrifice. At every turn, he dares them to fight and be good at fighting. At a meeting with Biden in late 2023, Xi stated, “Look, peace is … all well and good, but at some point we need to move towards resolution.”</w:t>
      </w:r>
    </w:p>
    <w:p w14:paraId="3131B32A" w14:textId="77777777" w:rsidR="00002734" w:rsidRDefault="00002734" w:rsidP="00002734">
      <w:pPr>
        <w:rPr>
          <w:sz w:val="16"/>
        </w:rPr>
      </w:pPr>
      <w:r>
        <w:rPr>
          <w:rStyle w:val="IntenseEmphasis"/>
        </w:rPr>
        <w:t xml:space="preserve">Xi’s most critical choices </w:t>
      </w:r>
      <w:r>
        <w:rPr>
          <w:rStyle w:val="IntenseEmphasis"/>
          <w:highlight w:val="cyan"/>
        </w:rPr>
        <w:t xml:space="preserve">reflect a </w:t>
      </w:r>
      <w:r>
        <w:rPr>
          <w:rStyle w:val="Emphasis"/>
          <w:highlight w:val="cyan"/>
        </w:rPr>
        <w:t>march to war</w:t>
      </w:r>
      <w:r>
        <w:rPr>
          <w:sz w:val="16"/>
          <w:highlight w:val="cyan"/>
        </w:rPr>
        <w:t xml:space="preserve">. </w:t>
      </w:r>
      <w:r>
        <w:rPr>
          <w:rStyle w:val="IntenseEmphasis"/>
          <w:highlight w:val="cyan"/>
        </w:rPr>
        <w:t>Leadership changes</w:t>
      </w:r>
      <w:r>
        <w:rPr>
          <w:sz w:val="16"/>
        </w:rPr>
        <w:t xml:space="preserve"> at the 20th Party Congress in late 2022, for example, </w:t>
      </w:r>
      <w:r>
        <w:rPr>
          <w:rStyle w:val="IntenseEmphasis"/>
        </w:rPr>
        <w:t xml:space="preserve">turned the Politburo into a body more </w:t>
      </w:r>
      <w:r>
        <w:rPr>
          <w:rStyle w:val="Emphasis"/>
          <w:highlight w:val="cyan"/>
        </w:rPr>
        <w:t>akin to a war cabinet</w:t>
      </w:r>
      <w:r>
        <w:rPr>
          <w:rStyle w:val="IntenseEmphasis"/>
        </w:rPr>
        <w:t>.</w:t>
      </w:r>
      <w:r>
        <w:rPr>
          <w:sz w:val="16"/>
        </w:rPr>
        <w:t xml:space="preserve"> </w:t>
      </w:r>
      <w:r>
        <w:rPr>
          <w:rStyle w:val="IntenseEmphasis"/>
        </w:rPr>
        <w:t xml:space="preserve">Fifteen of its 24 members now have </w:t>
      </w:r>
      <w:r>
        <w:rPr>
          <w:rStyle w:val="Emphasis"/>
        </w:rPr>
        <w:t>Taiwan-related experience</w:t>
      </w:r>
      <w:r>
        <w:rPr>
          <w:sz w:val="16"/>
        </w:rPr>
        <w:t>. Included in this cadre is the most recent former eastern theater commander — the general responsible for executing a Taiwan fight — who was leapfrogged to the Politburo without being a prior member of the Central Committee.</w:t>
      </w:r>
    </w:p>
    <w:p w14:paraId="5AB32ECB" w14:textId="77777777" w:rsidR="00002734" w:rsidRDefault="00002734" w:rsidP="00002734">
      <w:pPr>
        <w:rPr>
          <w:rStyle w:val="IntenseEmphasis"/>
        </w:rPr>
      </w:pPr>
      <w:r>
        <w:rPr>
          <w:sz w:val="16"/>
        </w:rPr>
        <w:t>As disturbing, th</w:t>
      </w:r>
      <w:r>
        <w:rPr>
          <w:rStyle w:val="IntenseEmphasis"/>
        </w:rPr>
        <w:t xml:space="preserve">e war machine of the </w:t>
      </w:r>
      <w:r>
        <w:rPr>
          <w:rStyle w:val="IntenseEmphasis"/>
          <w:highlight w:val="cyan"/>
        </w:rPr>
        <w:t>P</w:t>
      </w:r>
      <w:r>
        <w:rPr>
          <w:rStyle w:val="IntenseEmphasis"/>
        </w:rPr>
        <w:t xml:space="preserve">eople’s </w:t>
      </w:r>
      <w:r>
        <w:rPr>
          <w:rStyle w:val="IntenseEmphasis"/>
          <w:highlight w:val="cyan"/>
        </w:rPr>
        <w:t>L</w:t>
      </w:r>
      <w:r>
        <w:rPr>
          <w:rStyle w:val="IntenseEmphasis"/>
        </w:rPr>
        <w:t xml:space="preserve">iberation </w:t>
      </w:r>
      <w:r>
        <w:rPr>
          <w:rStyle w:val="IntenseEmphasis"/>
          <w:highlight w:val="cyan"/>
        </w:rPr>
        <w:t>A</w:t>
      </w:r>
      <w:r>
        <w:rPr>
          <w:rStyle w:val="IntenseEmphasis"/>
        </w:rPr>
        <w:t xml:space="preserve">rmy </w:t>
      </w:r>
      <w:r>
        <w:rPr>
          <w:rStyle w:val="Emphasis"/>
          <w:highlight w:val="cyan"/>
        </w:rPr>
        <w:t>continues to modernize</w:t>
      </w:r>
      <w:r>
        <w:rPr>
          <w:rStyle w:val="IntenseEmphasis"/>
        </w:rPr>
        <w:t xml:space="preserve"> at a sprint in every area.</w:t>
      </w:r>
      <w:r>
        <w:rPr>
          <w:sz w:val="16"/>
        </w:rPr>
        <w:t xml:space="preserve"> China’s </w:t>
      </w:r>
      <w:r>
        <w:rPr>
          <w:rStyle w:val="IntenseEmphasis"/>
          <w:highlight w:val="cyan"/>
        </w:rPr>
        <w:t>hyper-militarization represents</w:t>
      </w:r>
      <w:r>
        <w:rPr>
          <w:rStyle w:val="IntenseEmphasis"/>
        </w:rPr>
        <w:t xml:space="preserve"> the </w:t>
      </w:r>
      <w:r>
        <w:rPr>
          <w:rStyle w:val="IntenseEmphasis"/>
          <w:highlight w:val="cyan"/>
        </w:rPr>
        <w:t>greatest build-up of arms since the</w:t>
      </w:r>
      <w:r>
        <w:rPr>
          <w:rStyle w:val="IntenseEmphasis"/>
        </w:rPr>
        <w:t xml:space="preserve"> end of the </w:t>
      </w:r>
      <w:r>
        <w:rPr>
          <w:rStyle w:val="IntenseEmphasis"/>
          <w:highlight w:val="cyan"/>
        </w:rPr>
        <w:t>Cold W</w:t>
      </w:r>
      <w:r>
        <w:rPr>
          <w:rStyle w:val="IntenseEmphasis"/>
        </w:rPr>
        <w:t>ar.</w:t>
      </w:r>
      <w:r>
        <w:rPr>
          <w:sz w:val="16"/>
        </w:rPr>
        <w:t xml:space="preserve"> In 2020, </w:t>
      </w:r>
      <w:r>
        <w:rPr>
          <w:rStyle w:val="IntenseEmphasis"/>
        </w:rPr>
        <w:t xml:space="preserve">Xi accelerated significant military milestones from 2035 to 2027 because he wanted China’s military to </w:t>
      </w:r>
      <w:r>
        <w:rPr>
          <w:rStyle w:val="Emphasis"/>
        </w:rPr>
        <w:t>modernize faster</w:t>
      </w:r>
      <w:r>
        <w:rPr>
          <w:rStyle w:val="IntenseEmphasis"/>
        </w:rPr>
        <w:t xml:space="preserve"> and give him Taiwan options earlier</w:t>
      </w:r>
      <w:r>
        <w:rPr>
          <w:sz w:val="16"/>
        </w:rPr>
        <w:t xml:space="preserve">. The People’s Liberation Army has </w:t>
      </w:r>
      <w:r>
        <w:rPr>
          <w:rStyle w:val="IntenseEmphasis"/>
        </w:rPr>
        <w:t xml:space="preserve">since built vast </w:t>
      </w:r>
      <w:r>
        <w:rPr>
          <w:rStyle w:val="Emphasis"/>
          <w:highlight w:val="cyan"/>
        </w:rPr>
        <w:t>underground complexes</w:t>
      </w:r>
      <w:r>
        <w:rPr>
          <w:rStyle w:val="IntenseEmphasis"/>
        </w:rPr>
        <w:t xml:space="preserve">, a </w:t>
      </w:r>
      <w:r>
        <w:rPr>
          <w:rStyle w:val="Emphasis"/>
        </w:rPr>
        <w:t>modernized</w:t>
      </w:r>
      <w:r>
        <w:rPr>
          <w:rStyle w:val="IntenseEmphasis"/>
        </w:rPr>
        <w:t xml:space="preserve"> and </w:t>
      </w:r>
      <w:r>
        <w:rPr>
          <w:rStyle w:val="Emphasis"/>
        </w:rPr>
        <w:t>proliferated</w:t>
      </w:r>
      <w:r>
        <w:rPr>
          <w:rStyle w:val="IntenseEmphasis"/>
        </w:rPr>
        <w:t xml:space="preserve"> space layer, t</w:t>
      </w:r>
      <w:r>
        <w:rPr>
          <w:rStyle w:val="IntenseEmphasis"/>
          <w:highlight w:val="cyan"/>
        </w:rPr>
        <w:t xml:space="preserve">hick </w:t>
      </w:r>
      <w:r>
        <w:rPr>
          <w:rStyle w:val="Emphasis"/>
          <w:highlight w:val="cyan"/>
        </w:rPr>
        <w:t>aircraft and air defenses</w:t>
      </w:r>
      <w:r>
        <w:rPr>
          <w:rStyle w:val="IntenseEmphasis"/>
        </w:rPr>
        <w:t xml:space="preserve">, and the world’s </w:t>
      </w:r>
      <w:r>
        <w:rPr>
          <w:rStyle w:val="Emphasis"/>
          <w:highlight w:val="cyan"/>
        </w:rPr>
        <w:t>largest navy</w:t>
      </w:r>
      <w:r>
        <w:rPr>
          <w:sz w:val="16"/>
        </w:rPr>
        <w:t xml:space="preserve">. China also created a Strategic Support Force, which integrates space, electronic warfare, and cyber capabilities. And </w:t>
      </w:r>
      <w:r>
        <w:rPr>
          <w:rStyle w:val="IntenseEmphasis"/>
        </w:rPr>
        <w:t xml:space="preserve">it boasts the </w:t>
      </w:r>
      <w:r>
        <w:rPr>
          <w:rStyle w:val="IntenseEmphasis"/>
          <w:highlight w:val="cyan"/>
        </w:rPr>
        <w:t xml:space="preserve">most </w:t>
      </w:r>
      <w:r>
        <w:rPr>
          <w:rStyle w:val="Emphasis"/>
          <w:highlight w:val="cyan"/>
        </w:rPr>
        <w:t xml:space="preserve">active and sophisticated </w:t>
      </w:r>
      <w:r>
        <w:rPr>
          <w:rStyle w:val="IntenseEmphasis"/>
          <w:highlight w:val="cyan"/>
        </w:rPr>
        <w:t>ballistic missile force</w:t>
      </w:r>
      <w:r>
        <w:rPr>
          <w:rStyle w:val="IntenseEmphasis"/>
        </w:rPr>
        <w:t xml:space="preserve"> in the world.</w:t>
      </w:r>
    </w:p>
    <w:p w14:paraId="2717081A" w14:textId="77777777" w:rsidR="00002734" w:rsidRDefault="00002734" w:rsidP="00002734">
      <w:pPr>
        <w:rPr>
          <w:sz w:val="16"/>
        </w:rPr>
      </w:pPr>
      <w:r>
        <w:rPr>
          <w:rStyle w:val="IntenseEmphasis"/>
        </w:rPr>
        <w:t xml:space="preserve">China is concurrently </w:t>
      </w:r>
      <w:r>
        <w:rPr>
          <w:rStyle w:val="IntenseEmphasis"/>
          <w:highlight w:val="cyan"/>
        </w:rPr>
        <w:t>building up</w:t>
      </w:r>
      <w:r>
        <w:rPr>
          <w:rStyle w:val="IntenseEmphasis"/>
        </w:rPr>
        <w:t xml:space="preserve"> its </w:t>
      </w:r>
      <w:r>
        <w:rPr>
          <w:rStyle w:val="Emphasis"/>
          <w:highlight w:val="cyan"/>
        </w:rPr>
        <w:t>nuclear triad at a gallop</w:t>
      </w:r>
      <w:r>
        <w:rPr>
          <w:rStyle w:val="Emphasis"/>
        </w:rPr>
        <w:t>.</w:t>
      </w:r>
      <w:r>
        <w:rPr>
          <w:sz w:val="16"/>
        </w:rPr>
        <w:t xml:space="preserve"> China aims to neutralize any possible American nuclear advantage in a crisis in order to devolve a fight to conventional forces where China thinks it might have the edge. The former commander of U.S. Strategic Command, Adm. Charles Richard, repeatedly called China’s nuclear force advances “breathtaking,” “explosive,” and a “strategic breakout.” Their nuclear missile, warhead expansion, launch-on-warning, silo construction, and orbital bombardment developments are all part of Xi’s broader push through the 2020s to get ready for a potential major power confrontation.</w:t>
      </w:r>
    </w:p>
    <w:p w14:paraId="399E8591" w14:textId="77777777" w:rsidR="00002734" w:rsidRDefault="00002734" w:rsidP="00002734">
      <w:pPr>
        <w:rPr>
          <w:sz w:val="16"/>
        </w:rPr>
      </w:pPr>
      <w:r>
        <w:rPr>
          <w:sz w:val="16"/>
        </w:rPr>
        <w:t xml:space="preserve">On top of this, </w:t>
      </w:r>
      <w:r>
        <w:rPr>
          <w:rStyle w:val="IntenseEmphasis"/>
          <w:highlight w:val="cyan"/>
        </w:rPr>
        <w:t>Xi</w:t>
      </w:r>
      <w:r>
        <w:rPr>
          <w:rStyle w:val="IntenseEmphasis"/>
        </w:rPr>
        <w:t xml:space="preserve"> has been </w:t>
      </w:r>
      <w:r>
        <w:rPr>
          <w:rStyle w:val="Emphasis"/>
          <w:highlight w:val="cyan"/>
        </w:rPr>
        <w:t>deploying more military forces</w:t>
      </w:r>
      <w:r>
        <w:rPr>
          <w:rStyle w:val="IntenseEmphasis"/>
          <w:highlight w:val="cyan"/>
        </w:rPr>
        <w:t xml:space="preserve"> nearer to Taiwan</w:t>
      </w:r>
      <w:r>
        <w:rPr>
          <w:rStyle w:val="IntenseEmphasis"/>
        </w:rPr>
        <w:t xml:space="preserve"> to </w:t>
      </w:r>
      <w:r>
        <w:rPr>
          <w:rStyle w:val="Emphasis"/>
        </w:rPr>
        <w:t>reduce</w:t>
      </w:r>
      <w:r>
        <w:rPr>
          <w:rStyle w:val="IntenseEmphasis"/>
        </w:rPr>
        <w:t xml:space="preserve"> Taipei’s </w:t>
      </w:r>
      <w:r>
        <w:rPr>
          <w:rStyle w:val="Emphasis"/>
        </w:rPr>
        <w:t>warning time</w:t>
      </w:r>
      <w:r>
        <w:rPr>
          <w:sz w:val="16"/>
        </w:rPr>
        <w:t xml:space="preserve">, </w:t>
      </w:r>
      <w:r>
        <w:rPr>
          <w:rStyle w:val="IntenseEmphasis"/>
        </w:rPr>
        <w:t xml:space="preserve">practice in anticipated wartime areas, </w:t>
      </w:r>
      <w:r>
        <w:rPr>
          <w:rStyle w:val="Emphasis"/>
        </w:rPr>
        <w:t>demonstrate</w:t>
      </w:r>
      <w:r>
        <w:rPr>
          <w:rStyle w:val="IntenseEmphasis"/>
        </w:rPr>
        <w:t xml:space="preserve"> supposed Chinese military </w:t>
      </w:r>
      <w:r>
        <w:rPr>
          <w:rStyle w:val="Emphasis"/>
        </w:rPr>
        <w:t>superiority</w:t>
      </w:r>
      <w:r>
        <w:rPr>
          <w:rStyle w:val="IntenseEmphasis"/>
        </w:rPr>
        <w:t xml:space="preserve">, and </w:t>
      </w:r>
      <w:r>
        <w:rPr>
          <w:rStyle w:val="Emphasis"/>
        </w:rPr>
        <w:t>slowly exhaust</w:t>
      </w:r>
      <w:r>
        <w:rPr>
          <w:rStyle w:val="IntenseEmphasis"/>
        </w:rPr>
        <w:t xml:space="preserve"> and demoralize the Taiwan military.</w:t>
      </w:r>
      <w:r>
        <w:rPr>
          <w:sz w:val="16"/>
        </w:rPr>
        <w:t xml:space="preserve"> In U.S. parlance, these acts are akin to warm-start efforts at “softening the battlespace” for follow-on action. Employing a boiling frog tactic, China aims to condition Taiwan to an ever-increasing number of forces surrounding the island. Additional patrol patterns east of Taiwan are a form of psychological warfare attempting to highlight China’s power to cut off resupply lifelines. Meanwhile, the</w:t>
      </w:r>
      <w:r>
        <w:rPr>
          <w:rStyle w:val="IntenseEmphasis"/>
        </w:rPr>
        <w:t xml:space="preserve"> Chinese military has also been intensifying the scope and scale of exercises </w:t>
      </w:r>
      <w:r>
        <w:rPr>
          <w:rStyle w:val="Emphasis"/>
          <w:highlight w:val="cyan"/>
        </w:rPr>
        <w:t>practicing simulated assaults</w:t>
      </w:r>
      <w:r>
        <w:rPr>
          <w:rStyle w:val="IntenseEmphasis"/>
          <w:highlight w:val="cyan"/>
        </w:rPr>
        <w:t xml:space="preserve"> on Taiwan</w:t>
      </w:r>
      <w:r>
        <w:rPr>
          <w:rStyle w:val="IntenseEmphasis"/>
        </w:rPr>
        <w:t>, which last many months on China’s eastern coast each year.</w:t>
      </w:r>
    </w:p>
    <w:p w14:paraId="1176E764" w14:textId="77777777" w:rsidR="00002734" w:rsidRDefault="00002734" w:rsidP="00002734">
      <w:pPr>
        <w:rPr>
          <w:sz w:val="16"/>
        </w:rPr>
      </w:pPr>
      <w:r>
        <w:rPr>
          <w:sz w:val="16"/>
        </w:rPr>
        <w:t xml:space="preserve">At the strategic level, </w:t>
      </w:r>
      <w:r>
        <w:rPr>
          <w:rStyle w:val="IntenseEmphasis"/>
          <w:highlight w:val="cyan"/>
        </w:rPr>
        <w:t xml:space="preserve">China </w:t>
      </w:r>
      <w:r>
        <w:rPr>
          <w:rStyle w:val="Emphasis"/>
          <w:highlight w:val="cyan"/>
        </w:rPr>
        <w:t>dropped “peaceful reunification</w:t>
      </w:r>
      <w:r>
        <w:rPr>
          <w:rStyle w:val="IntenseEmphasis"/>
          <w:highlight w:val="cyan"/>
        </w:rPr>
        <w:t>” as</w:t>
      </w:r>
      <w:r>
        <w:rPr>
          <w:rStyle w:val="IntenseEmphasis"/>
        </w:rPr>
        <w:t xml:space="preserve"> its longstanding </w:t>
      </w:r>
      <w:r>
        <w:rPr>
          <w:rStyle w:val="IntenseEmphasis"/>
          <w:highlight w:val="cyan"/>
        </w:rPr>
        <w:t xml:space="preserve">official approach to resolving </w:t>
      </w:r>
      <w:r>
        <w:rPr>
          <w:rStyle w:val="IntenseEmphasis"/>
        </w:rPr>
        <w:t xml:space="preserve">the </w:t>
      </w:r>
      <w:r>
        <w:rPr>
          <w:rStyle w:val="IntenseEmphasis"/>
          <w:highlight w:val="cyan"/>
        </w:rPr>
        <w:t>Taiwan</w:t>
      </w:r>
      <w:r>
        <w:rPr>
          <w:rStyle w:val="IntenseEmphasis"/>
        </w:rPr>
        <w:t xml:space="preserve"> issue. Xi has passed new laws allowing the nationalization of foreign assets in wartime and stronger measures for nationwide civilian mobilization, including more societal drills, to improve support of the People’s Liberation Army in wartime</w:t>
      </w:r>
      <w:r>
        <w:rPr>
          <w:sz w:val="16"/>
        </w:rPr>
        <w:t xml:space="preserve">. </w:t>
      </w:r>
      <w:r>
        <w:rPr>
          <w:rStyle w:val="IntenseEmphasis"/>
        </w:rPr>
        <w:t xml:space="preserve">Efforts to boost food and energy security are well under way, and </w:t>
      </w:r>
      <w:r>
        <w:rPr>
          <w:rStyle w:val="IntenseEmphasis"/>
          <w:highlight w:val="cyan"/>
        </w:rPr>
        <w:t>China</w:t>
      </w:r>
      <w:r>
        <w:rPr>
          <w:rStyle w:val="IntenseEmphasis"/>
        </w:rPr>
        <w:t xml:space="preserve"> is </w:t>
      </w:r>
      <w:r>
        <w:rPr>
          <w:rStyle w:val="IntenseEmphasis"/>
          <w:highlight w:val="cyan"/>
        </w:rPr>
        <w:t xml:space="preserve">building </w:t>
      </w:r>
      <w:r>
        <w:rPr>
          <w:rStyle w:val="Emphasis"/>
          <w:highlight w:val="cyan"/>
        </w:rPr>
        <w:t>overland pipelines</w:t>
      </w:r>
      <w:r>
        <w:rPr>
          <w:rStyle w:val="IntenseEmphasis"/>
          <w:highlight w:val="cyan"/>
        </w:rPr>
        <w:t xml:space="preserve"> and </w:t>
      </w:r>
      <w:r>
        <w:rPr>
          <w:rStyle w:val="Emphasis"/>
          <w:highlight w:val="cyan"/>
        </w:rPr>
        <w:t>coal-fired plants</w:t>
      </w:r>
      <w:r>
        <w:rPr>
          <w:rStyle w:val="IntenseEmphasis"/>
        </w:rPr>
        <w:t xml:space="preserve"> with renewed fervor </w:t>
      </w:r>
      <w:r>
        <w:rPr>
          <w:rStyle w:val="IntenseEmphasis"/>
          <w:highlight w:val="cyan"/>
        </w:rPr>
        <w:t>in anticipation of</w:t>
      </w:r>
      <w:r>
        <w:rPr>
          <w:rStyle w:val="IntenseEmphasis"/>
        </w:rPr>
        <w:t xml:space="preserve"> </w:t>
      </w:r>
      <w:r>
        <w:rPr>
          <w:rStyle w:val="IntenseEmphasis"/>
          <w:highlight w:val="cyan"/>
        </w:rPr>
        <w:t>limiting</w:t>
      </w:r>
      <w:r>
        <w:rPr>
          <w:rStyle w:val="IntenseEmphasis"/>
        </w:rPr>
        <w:t xml:space="preserve"> the </w:t>
      </w:r>
      <w:r>
        <w:rPr>
          <w:rStyle w:val="IntenseEmphasis"/>
          <w:highlight w:val="cyan"/>
        </w:rPr>
        <w:t>impact of</w:t>
      </w:r>
      <w:r>
        <w:rPr>
          <w:rStyle w:val="IntenseEmphasis"/>
        </w:rPr>
        <w:t xml:space="preserve"> expected </w:t>
      </w:r>
      <w:r>
        <w:rPr>
          <w:rStyle w:val="Emphasis"/>
          <w:highlight w:val="cyan"/>
        </w:rPr>
        <w:t>foreign maritime interdiction</w:t>
      </w:r>
      <w:r>
        <w:rPr>
          <w:rStyle w:val="IntenseEmphasis"/>
          <w:highlight w:val="cyan"/>
        </w:rPr>
        <w:t xml:space="preserve"> of oil and gas</w:t>
      </w:r>
      <w:r>
        <w:rPr>
          <w:rStyle w:val="IntenseEmphasis"/>
        </w:rPr>
        <w:t xml:space="preserve"> during any conflict. </w:t>
      </w:r>
      <w:r>
        <w:rPr>
          <w:sz w:val="16"/>
        </w:rPr>
        <w:t xml:space="preserve">China has been building its strategic petroleum reserves for years in above- and below-ground facilities well beyond nominal nation-state peacetime buffers. At the same time, </w:t>
      </w:r>
      <w:r>
        <w:rPr>
          <w:rStyle w:val="IntenseEmphasis"/>
          <w:highlight w:val="cyan"/>
        </w:rPr>
        <w:t>Beijing</w:t>
      </w:r>
      <w:r>
        <w:rPr>
          <w:rStyle w:val="IntenseEmphasis"/>
        </w:rPr>
        <w:t xml:space="preserve"> has </w:t>
      </w:r>
      <w:r>
        <w:rPr>
          <w:rStyle w:val="Emphasis"/>
          <w:highlight w:val="cyan"/>
        </w:rPr>
        <w:t>deepened its alliances</w:t>
      </w:r>
      <w:r>
        <w:rPr>
          <w:rStyle w:val="Emphasis"/>
        </w:rPr>
        <w:t xml:space="preserve"> </w:t>
      </w:r>
      <w:r>
        <w:rPr>
          <w:rStyle w:val="IntenseEmphasis"/>
        </w:rPr>
        <w:t>to secure flows from global energy providers, notably Russia, Gulf Cooperation Council states, Iran, Iraq, Angola, Brazil, and others.</w:t>
      </w:r>
    </w:p>
    <w:p w14:paraId="1997A765" w14:textId="77777777" w:rsidR="00002734" w:rsidRDefault="00002734" w:rsidP="00002734">
      <w:pPr>
        <w:rPr>
          <w:sz w:val="16"/>
        </w:rPr>
      </w:pPr>
      <w:r>
        <w:rPr>
          <w:rStyle w:val="IntenseEmphasis"/>
        </w:rPr>
        <w:t xml:space="preserve">Xi’s </w:t>
      </w:r>
      <w:r>
        <w:rPr>
          <w:rStyle w:val="Emphasis"/>
          <w:highlight w:val="cyan"/>
        </w:rPr>
        <w:t>absolute prioritization</w:t>
      </w:r>
      <w:r>
        <w:rPr>
          <w:rStyle w:val="IntenseEmphasis"/>
          <w:highlight w:val="cyan"/>
        </w:rPr>
        <w:t xml:space="preserve"> of </w:t>
      </w:r>
      <w:r>
        <w:rPr>
          <w:rStyle w:val="Emphasis"/>
          <w:highlight w:val="cyan"/>
        </w:rPr>
        <w:t>security over the economy</w:t>
      </w:r>
      <w:r>
        <w:rPr>
          <w:rStyle w:val="IntenseEmphasis"/>
        </w:rPr>
        <w:t xml:space="preserve"> is perhaps the most telling of all war preparation indicators</w:t>
      </w:r>
      <w:r>
        <w:rPr>
          <w:sz w:val="16"/>
        </w:rPr>
        <w:t xml:space="preserve">. In the last 18 months alone, </w:t>
      </w:r>
      <w:r>
        <w:rPr>
          <w:rStyle w:val="IntenseEmphasis"/>
        </w:rPr>
        <w:t xml:space="preserve">Xi has undertaken </w:t>
      </w:r>
      <w:r>
        <w:rPr>
          <w:rStyle w:val="IntenseEmphasis"/>
          <w:highlight w:val="cyan"/>
        </w:rPr>
        <w:t xml:space="preserve">massive efforts to </w:t>
      </w:r>
      <w:r>
        <w:rPr>
          <w:rStyle w:val="Emphasis"/>
          <w:highlight w:val="cyan"/>
        </w:rPr>
        <w:t>insulate</w:t>
      </w:r>
      <w:r>
        <w:rPr>
          <w:rStyle w:val="IntenseEmphasis"/>
        </w:rPr>
        <w:t xml:space="preserve"> the Chinese </w:t>
      </w:r>
      <w:r>
        <w:rPr>
          <w:rStyle w:val="Emphasis"/>
          <w:highlight w:val="cyan"/>
        </w:rPr>
        <w:t>economy</w:t>
      </w:r>
      <w:r>
        <w:rPr>
          <w:rStyle w:val="IntenseEmphasis"/>
          <w:highlight w:val="cyan"/>
        </w:rPr>
        <w:t xml:space="preserve"> from</w:t>
      </w:r>
      <w:r>
        <w:rPr>
          <w:rStyle w:val="IntenseEmphasis"/>
        </w:rPr>
        <w:t xml:space="preserve"> potential </w:t>
      </w:r>
      <w:r>
        <w:rPr>
          <w:rStyle w:val="IntenseEmphasis"/>
          <w:highlight w:val="cyan"/>
        </w:rPr>
        <w:t>external vulnerabilities</w:t>
      </w:r>
      <w:r>
        <w:rPr>
          <w:sz w:val="16"/>
        </w:rPr>
        <w:t xml:space="preserve">, stressing self-reliance at the expense of growth. This strategic shift is not just related to trade wars, perceived supply chain vulnerabilities, or de-risking dynamics. Xi seems to have studied the sanctions playbook the West used against Russia over Ukraine and subsequently initiated long-lead protective measures to batten down the hatches of China’s economy to resist similar pressure. In contrast to the milquetoast pushback from the other leading powers after China put Hong Kong under its boot, </w:t>
      </w:r>
      <w:r>
        <w:rPr>
          <w:rStyle w:val="IntenseEmphasis"/>
        </w:rPr>
        <w:t>Xi likely knows attempting to assimilate Taiwan would lead to much fiercer global resistance and harsher whole-of-society repercussions that would likely last years. And he intends to ready China to endure them.</w:t>
      </w:r>
    </w:p>
    <w:p w14:paraId="69FD8CC7" w14:textId="77777777" w:rsidR="00002734" w:rsidRDefault="00002734" w:rsidP="00002734">
      <w:pPr>
        <w:rPr>
          <w:sz w:val="16"/>
        </w:rPr>
      </w:pPr>
      <w:r>
        <w:rPr>
          <w:sz w:val="16"/>
        </w:rPr>
        <w:t xml:space="preserve">In addition to the extraordinary measures Xi has already undertaken to protect Chinese supply chains, cyber security, and critical infrastructure, China may be quietly reducing exposure of its foreign exchange reserves. </w:t>
      </w:r>
      <w:r>
        <w:rPr>
          <w:rStyle w:val="IntenseEmphasis"/>
        </w:rPr>
        <w:t>Steady declines in Chinese holdings of U.S. Treasury bonds since 2018 (from $1.2 trillion to less than $800 billion</w:t>
      </w:r>
      <w:r>
        <w:rPr>
          <w:sz w:val="16"/>
        </w:rPr>
        <w:t xml:space="preserve">) roughly parallel year-on-year increases held by Belgium and Luxembourg, suggesting China may be shifting the financial custodianship of its American bonds. If true, this would presumably serve as a layer of protection against Washington directly capturing China’s reserves in wartime. </w:t>
      </w:r>
      <w:r>
        <w:rPr>
          <w:rStyle w:val="IntenseEmphasis"/>
        </w:rPr>
        <w:t>It remains unclear if China’s shift to U.S. agency bonds (held by government-sponsored enterprises instead of the U.S. Treasury) may also be a protective measure. These moves would make sense considering Xi’s order to Chinese banks in May 2022 to reevaluate risk and insulate against possible “severe U.S. sanctions.” Guidance like this might also explain other curiosities such as why China, as the world’s largest producer of gold, has been buying gold on global markets for 16 straight months.</w:t>
      </w:r>
      <w:r>
        <w:rPr>
          <w:sz w:val="16"/>
        </w:rPr>
        <w:t xml:space="preserve"> Economists who tend to attribute these financial moves solely to diversification, de-dollarization, or increasing the yuan’s value may be missing the forest for the trees. These measures would also help shock-proof China from cyclopedic sanctions stemming from a Taiwan conflict.</w:t>
      </w:r>
    </w:p>
    <w:p w14:paraId="3F0EAC3F" w14:textId="77777777" w:rsidR="00002734" w:rsidRDefault="00002734" w:rsidP="00002734">
      <w:pPr>
        <w:rPr>
          <w:rStyle w:val="IntenseEmphasis"/>
        </w:rPr>
      </w:pPr>
      <w:r>
        <w:rPr>
          <w:rStyle w:val="IntenseEmphasis"/>
          <w:highlight w:val="cyan"/>
        </w:rPr>
        <w:t xml:space="preserve">All strategic war preparation indicators are </w:t>
      </w:r>
      <w:r>
        <w:rPr>
          <w:rStyle w:val="Emphasis"/>
          <w:highlight w:val="cyan"/>
        </w:rPr>
        <w:t>brightly lit</w:t>
      </w:r>
      <w:r>
        <w:rPr>
          <w:rStyle w:val="IntenseEmphasis"/>
          <w:highlight w:val="cyan"/>
        </w:rPr>
        <w:t>,</w:t>
      </w:r>
      <w:r>
        <w:rPr>
          <w:rStyle w:val="IntenseEmphasis"/>
        </w:rPr>
        <w:t xml:space="preserve"> but the most telling is </w:t>
      </w:r>
      <w:r>
        <w:rPr>
          <w:rStyle w:val="IntenseEmphasis"/>
          <w:highlight w:val="cyan"/>
        </w:rPr>
        <w:t>Xi’s willingness to breach</w:t>
      </w:r>
      <w:r>
        <w:rPr>
          <w:rStyle w:val="IntenseEmphasis"/>
        </w:rPr>
        <w:t xml:space="preserve"> the </w:t>
      </w:r>
      <w:r>
        <w:rPr>
          <w:rStyle w:val="IntenseEmphasis"/>
          <w:highlight w:val="cyan"/>
        </w:rPr>
        <w:t>C</w:t>
      </w:r>
      <w:r>
        <w:rPr>
          <w:rStyle w:val="IntenseEmphasis"/>
        </w:rPr>
        <w:t xml:space="preserve">hinese </w:t>
      </w:r>
      <w:r>
        <w:rPr>
          <w:rStyle w:val="IntenseEmphasis"/>
          <w:highlight w:val="cyan"/>
        </w:rPr>
        <w:t>C</w:t>
      </w:r>
      <w:r>
        <w:rPr>
          <w:rStyle w:val="IntenseEmphasis"/>
        </w:rPr>
        <w:t xml:space="preserve">ommunist </w:t>
      </w:r>
      <w:r>
        <w:rPr>
          <w:rStyle w:val="IntenseEmphasis"/>
          <w:highlight w:val="cyan"/>
        </w:rPr>
        <w:t>P</w:t>
      </w:r>
      <w:r>
        <w:rPr>
          <w:rStyle w:val="IntenseEmphasis"/>
        </w:rPr>
        <w:t xml:space="preserve">arty’s </w:t>
      </w:r>
      <w:r>
        <w:rPr>
          <w:rStyle w:val="IntenseEmphasis"/>
          <w:highlight w:val="cyan"/>
        </w:rPr>
        <w:t>covenant</w:t>
      </w:r>
      <w:r>
        <w:rPr>
          <w:rStyle w:val="IntenseEmphasis"/>
        </w:rPr>
        <w:t xml:space="preserve"> with the Chinese people established 45 years ago to allow China the freedom to get rich.</w:t>
      </w:r>
      <w:r>
        <w:rPr>
          <w:sz w:val="16"/>
        </w:rPr>
        <w:t xml:space="preserve"> </w:t>
      </w:r>
      <w:r>
        <w:rPr>
          <w:rStyle w:val="IntenseEmphasis"/>
        </w:rPr>
        <w:t xml:space="preserve">Xi has </w:t>
      </w:r>
      <w:r>
        <w:rPr>
          <w:rStyle w:val="IntenseEmphasis"/>
          <w:highlight w:val="cyan"/>
        </w:rPr>
        <w:t>deliberately switched</w:t>
      </w:r>
      <w:r>
        <w:rPr>
          <w:rStyle w:val="IntenseEmphasis"/>
        </w:rPr>
        <w:t xml:space="preserve"> the party’s mandate </w:t>
      </w:r>
      <w:r>
        <w:rPr>
          <w:rStyle w:val="IntenseEmphasis"/>
          <w:highlight w:val="cyan"/>
        </w:rPr>
        <w:t>from</w:t>
      </w:r>
      <w:r>
        <w:rPr>
          <w:rStyle w:val="IntenseEmphasis"/>
        </w:rPr>
        <w:t xml:space="preserve"> enabling China’s </w:t>
      </w:r>
      <w:r>
        <w:rPr>
          <w:rStyle w:val="IntenseEmphasis"/>
          <w:highlight w:val="cyan"/>
        </w:rPr>
        <w:t>economic vitality</w:t>
      </w:r>
      <w:r>
        <w:rPr>
          <w:rStyle w:val="IntenseEmphasis"/>
        </w:rPr>
        <w:t xml:space="preserve"> and building up </w:t>
      </w:r>
      <w:r>
        <w:rPr>
          <w:rStyle w:val="IntenseEmphasis"/>
          <w:highlight w:val="cyan"/>
        </w:rPr>
        <w:t>comprehensive national power</w:t>
      </w:r>
      <w:r>
        <w:rPr>
          <w:rStyle w:val="IntenseEmphasis"/>
        </w:rPr>
        <w:t xml:space="preserve"> in a stable ecosystem to the securitization of everything and tightening down in anticipation of “reunifying the motherland” and preparing to recover Taiwan at the expense of that power.</w:t>
      </w:r>
      <w:r>
        <w:rPr>
          <w:sz w:val="16"/>
        </w:rPr>
        <w:t xml:space="preserve"> Xi’s charm offensive with the White House and attempts to curry favor with U.S. corporate leaders reflect less a re-prioritization of economic imperatives to the top billing than an experiential insight that many profit-myopic Americans can still be played to China’s advantage and induced into business-as-usual complacency during Xi’s crucial combat preparation years. </w:t>
      </w:r>
      <w:r>
        <w:rPr>
          <w:rStyle w:val="IntenseEmphasis"/>
        </w:rPr>
        <w:t>China would classically call this approach wielding “</w:t>
      </w:r>
      <w:r>
        <w:rPr>
          <w:rStyle w:val="Emphasis"/>
        </w:rPr>
        <w:t>a hidden knife behind a smile”</w:t>
      </w:r>
      <w:r>
        <w:rPr>
          <w:rStyle w:val="IntenseEmphasis"/>
        </w:rPr>
        <w:t xml:space="preserve"> and ultimately “killing with a borrowed sword.”</w:t>
      </w:r>
    </w:p>
    <w:p w14:paraId="7F4F3BCF" w14:textId="77777777" w:rsidR="0008544A" w:rsidRPr="0008544A" w:rsidRDefault="0008544A" w:rsidP="0008544A"/>
    <w:p w14:paraId="4F800F26" w14:textId="69F941A7" w:rsidR="00B4423A" w:rsidRDefault="00B4423A" w:rsidP="00B4423A">
      <w:pPr>
        <w:pStyle w:val="Heading3"/>
      </w:pPr>
      <w:r>
        <w:t>AT: SCS Defense</w:t>
      </w:r>
    </w:p>
    <w:p w14:paraId="4592A422" w14:textId="77777777" w:rsidR="00002734" w:rsidRPr="00593975" w:rsidRDefault="00002734" w:rsidP="00002734">
      <w:pPr>
        <w:pStyle w:val="Heading4"/>
        <w:rPr>
          <w:rFonts w:cs="Arial"/>
        </w:rPr>
      </w:pPr>
      <w:r w:rsidRPr="00593975">
        <w:rPr>
          <w:rFonts w:cs="Arial"/>
          <w:u w:val="single"/>
        </w:rPr>
        <w:t>Ceding</w:t>
      </w:r>
      <w:r w:rsidRPr="00593975">
        <w:rPr>
          <w:rFonts w:cs="Arial"/>
        </w:rPr>
        <w:t xml:space="preserve"> the SCS causes </w:t>
      </w:r>
      <w:r w:rsidRPr="00593975">
        <w:rPr>
          <w:rFonts w:cs="Arial"/>
          <w:u w:val="single"/>
        </w:rPr>
        <w:t>US-China war</w:t>
      </w:r>
      <w:r w:rsidRPr="00593975">
        <w:rPr>
          <w:rFonts w:cs="Arial"/>
        </w:rPr>
        <w:t>.</w:t>
      </w:r>
    </w:p>
    <w:p w14:paraId="25AF7602" w14:textId="77777777" w:rsidR="00002734" w:rsidRPr="00593975" w:rsidRDefault="00002734" w:rsidP="00002734">
      <w:r w:rsidRPr="00593975">
        <w:rPr>
          <w:rStyle w:val="Style13ptBold"/>
        </w:rPr>
        <w:t>Lin 15</w:t>
      </w:r>
      <w:r w:rsidRPr="00593975">
        <w:t>—(Canadian War Studies – Royal Military College, B.A. in Political Science – McGill University). Shaohan Lin.  “After the Pivot to the Asia-Pacific: Now what?”. Journal of Military and Strategic Studies, Vol. 16, Issue 2.</w:t>
      </w:r>
    </w:p>
    <w:p w14:paraId="574EF368" w14:textId="77777777" w:rsidR="00002734" w:rsidRPr="00593975" w:rsidRDefault="00002734" w:rsidP="00002734">
      <w:pPr>
        <w:rPr>
          <w:sz w:val="12"/>
        </w:rPr>
      </w:pPr>
      <w:r w:rsidRPr="00593975">
        <w:rPr>
          <w:sz w:val="12"/>
        </w:rPr>
        <w:t xml:space="preserve">A holistic examination of the pivot shows a mixed record; Chinese behaviour has not improved, but has remained well within the margins of tolerance. Despite partial fulfillment of objectives, the pivot should be sustained. One topic that is repeatedly played out in Sino-US relations is the search for common ground in order to facilitate cooperation and understanding. Ironically, the pivot, even as a policy targeting China in mind, provides just that. After three years, both the US and China should realize that their interests need not to clash. </w:t>
      </w:r>
      <w:r w:rsidRPr="00593975">
        <w:rPr>
          <w:b/>
          <w:sz w:val="20"/>
          <w:szCs w:val="20"/>
          <w:highlight w:val="cyan"/>
          <w:u w:val="single"/>
        </w:rPr>
        <w:t>The US</w:t>
      </w:r>
      <w:r w:rsidRPr="00593975">
        <w:rPr>
          <w:sz w:val="12"/>
        </w:rPr>
        <w:t xml:space="preserve"> has two unquestionable interests in the region. First, it </w:t>
      </w:r>
      <w:r w:rsidRPr="00593975">
        <w:rPr>
          <w:b/>
          <w:sz w:val="20"/>
          <w:szCs w:val="20"/>
          <w:highlight w:val="cyan"/>
          <w:u w:val="single"/>
        </w:rPr>
        <w:t>needs to ensure</w:t>
      </w:r>
      <w:r w:rsidRPr="00593975">
        <w:rPr>
          <w:b/>
          <w:sz w:val="20"/>
          <w:szCs w:val="20"/>
          <w:u w:val="single"/>
        </w:rPr>
        <w:t xml:space="preserve"> that </w:t>
      </w:r>
      <w:r w:rsidRPr="00593975">
        <w:rPr>
          <w:b/>
          <w:sz w:val="20"/>
          <w:szCs w:val="20"/>
          <w:highlight w:val="cyan"/>
          <w:u w:val="single"/>
        </w:rPr>
        <w:t>China’s rise remains</w:t>
      </w:r>
      <w:r w:rsidRPr="00593975">
        <w:rPr>
          <w:b/>
          <w:sz w:val="20"/>
          <w:szCs w:val="20"/>
          <w:u w:val="single"/>
        </w:rPr>
        <w:t xml:space="preserve"> </w:t>
      </w:r>
      <w:r w:rsidRPr="00593975">
        <w:rPr>
          <w:sz w:val="12"/>
        </w:rPr>
        <w:t>as</w:t>
      </w:r>
      <w:r w:rsidRPr="00593975">
        <w:rPr>
          <w:b/>
          <w:sz w:val="20"/>
          <w:szCs w:val="20"/>
          <w:u w:val="single"/>
        </w:rPr>
        <w:t xml:space="preserve"> </w:t>
      </w:r>
      <w:r w:rsidRPr="00593975">
        <w:rPr>
          <w:rStyle w:val="Emphasis"/>
          <w:highlight w:val="cyan"/>
        </w:rPr>
        <w:t>peaceful</w:t>
      </w:r>
      <w:r w:rsidRPr="00593975">
        <w:rPr>
          <w:b/>
          <w:sz w:val="20"/>
          <w:szCs w:val="20"/>
          <w:u w:val="single"/>
        </w:rPr>
        <w:t xml:space="preserve"> </w:t>
      </w:r>
      <w:r w:rsidRPr="00593975">
        <w:rPr>
          <w:sz w:val="12"/>
        </w:rPr>
        <w:t>as possible</w:t>
      </w:r>
      <w:r w:rsidRPr="00593975">
        <w:rPr>
          <w:rStyle w:val="StyleUnderline"/>
          <w:highlight w:val="cyan"/>
        </w:rPr>
        <w:t>.</w:t>
      </w:r>
      <w:r w:rsidRPr="00593975">
        <w:rPr>
          <w:rStyle w:val="StyleUnderline"/>
        </w:rPr>
        <w:t xml:space="preserve"> </w:t>
      </w:r>
      <w:r w:rsidRPr="00593975">
        <w:rPr>
          <w:sz w:val="12"/>
        </w:rPr>
        <w:t xml:space="preserve">The US understands that not much can be done to thwart its economic development and military procurement; it can only hope to induce docility and responsibility in China so that power transition can occur smoothly. Second, </w:t>
      </w:r>
      <w:r w:rsidRPr="00593975">
        <w:rPr>
          <w:rStyle w:val="Emphasis"/>
        </w:rPr>
        <w:t>the US must guarantee stability</w:t>
      </w:r>
      <w:r w:rsidRPr="00593975">
        <w:rPr>
          <w:b/>
          <w:sz w:val="20"/>
          <w:szCs w:val="20"/>
          <w:u w:val="single"/>
        </w:rPr>
        <w:t xml:space="preserve"> in the Asia-Pacific</w:t>
      </w:r>
      <w:r w:rsidRPr="00593975">
        <w:rPr>
          <w:rStyle w:val="StyleUnderline"/>
        </w:rPr>
        <w:t xml:space="preserve">. </w:t>
      </w:r>
      <w:r w:rsidRPr="00593975">
        <w:rPr>
          <w:sz w:val="12"/>
        </w:rPr>
        <w:t xml:space="preserve">This condition is crucial for two reasons. </w:t>
      </w:r>
      <w:r w:rsidRPr="00593975">
        <w:rPr>
          <w:b/>
          <w:sz w:val="20"/>
          <w:szCs w:val="20"/>
          <w:u w:val="single"/>
        </w:rPr>
        <w:t>Stability allows the US to continue its</w:t>
      </w:r>
      <w:r w:rsidRPr="00593975">
        <w:rPr>
          <w:sz w:val="12"/>
        </w:rPr>
        <w:t xml:space="preserve"> old Hamiltonian </w:t>
      </w:r>
      <w:r w:rsidRPr="00593975">
        <w:rPr>
          <w:rStyle w:val="StyleUnderline"/>
        </w:rPr>
        <w:t xml:space="preserve">tradition of trade. </w:t>
      </w:r>
      <w:r w:rsidRPr="00593975">
        <w:rPr>
          <w:rStyle w:val="StyleUnderline"/>
          <w:highlight w:val="cyan"/>
        </w:rPr>
        <w:t>The</w:t>
      </w:r>
      <w:r w:rsidRPr="00593975">
        <w:rPr>
          <w:b/>
          <w:sz w:val="20"/>
          <w:szCs w:val="20"/>
          <w:highlight w:val="cyan"/>
          <w:u w:val="single"/>
        </w:rPr>
        <w:t xml:space="preserve"> </w:t>
      </w:r>
      <w:r w:rsidRPr="00593975">
        <w:rPr>
          <w:rStyle w:val="Emphasis"/>
          <w:highlight w:val="cyan"/>
        </w:rPr>
        <w:t>S</w:t>
      </w:r>
      <w:r w:rsidRPr="00593975">
        <w:rPr>
          <w:b/>
          <w:sz w:val="20"/>
          <w:szCs w:val="20"/>
          <w:u w:val="single"/>
        </w:rPr>
        <w:t xml:space="preserve">outh </w:t>
      </w:r>
      <w:r w:rsidRPr="00593975">
        <w:rPr>
          <w:rStyle w:val="Emphasis"/>
          <w:highlight w:val="cyan"/>
        </w:rPr>
        <w:t>C</w:t>
      </w:r>
      <w:r w:rsidRPr="00593975">
        <w:rPr>
          <w:b/>
          <w:sz w:val="20"/>
          <w:szCs w:val="20"/>
          <w:u w:val="single"/>
        </w:rPr>
        <w:t xml:space="preserve">hina </w:t>
      </w:r>
      <w:r w:rsidRPr="00593975">
        <w:rPr>
          <w:rStyle w:val="Emphasis"/>
          <w:highlight w:val="cyan"/>
        </w:rPr>
        <w:t>S</w:t>
      </w:r>
      <w:r w:rsidRPr="00593975">
        <w:rPr>
          <w:b/>
          <w:sz w:val="20"/>
          <w:szCs w:val="20"/>
          <w:u w:val="single"/>
        </w:rPr>
        <w:t xml:space="preserve">ea </w:t>
      </w:r>
      <w:r w:rsidRPr="00593975">
        <w:rPr>
          <w:b/>
          <w:sz w:val="20"/>
          <w:szCs w:val="20"/>
          <w:highlight w:val="cyan"/>
          <w:u w:val="single"/>
        </w:rPr>
        <w:t xml:space="preserve">is a </w:t>
      </w:r>
      <w:r w:rsidRPr="00593975">
        <w:rPr>
          <w:rStyle w:val="Emphasis"/>
          <w:highlight w:val="cyan"/>
        </w:rPr>
        <w:t>major economic artery</w:t>
      </w:r>
      <w:r w:rsidRPr="00593975">
        <w:rPr>
          <w:sz w:val="12"/>
        </w:rPr>
        <w:t xml:space="preserve"> </w:t>
      </w:r>
      <w:r w:rsidRPr="00593975">
        <w:rPr>
          <w:rStyle w:val="StyleUnderline"/>
        </w:rPr>
        <w:t xml:space="preserve">for the US, </w:t>
      </w:r>
      <w:r w:rsidRPr="00593975">
        <w:rPr>
          <w:rStyle w:val="StyleUnderline"/>
          <w:highlight w:val="cyan"/>
        </w:rPr>
        <w:t>as</w:t>
      </w:r>
      <w:r w:rsidRPr="00593975">
        <w:rPr>
          <w:rStyle w:val="StyleUnderline"/>
        </w:rPr>
        <w:t xml:space="preserve"> more than $</w:t>
      </w:r>
      <w:r w:rsidRPr="00593975">
        <w:rPr>
          <w:rStyle w:val="Emphasis"/>
          <w:highlight w:val="cyan"/>
        </w:rPr>
        <w:t>1.2 trillion</w:t>
      </w:r>
      <w:r w:rsidRPr="00593975">
        <w:rPr>
          <w:rStyle w:val="StyleUnderline"/>
          <w:highlight w:val="cyan"/>
        </w:rPr>
        <w:t xml:space="preserve"> of</w:t>
      </w:r>
      <w:r w:rsidRPr="00593975">
        <w:rPr>
          <w:rStyle w:val="StyleUnderline"/>
        </w:rPr>
        <w:t xml:space="preserve"> its </w:t>
      </w:r>
      <w:r w:rsidRPr="00593975">
        <w:rPr>
          <w:rStyle w:val="StyleUnderline"/>
          <w:highlight w:val="cyan"/>
        </w:rPr>
        <w:t>trade passes through</w:t>
      </w:r>
      <w:r w:rsidRPr="00593975">
        <w:rPr>
          <w:rStyle w:val="StyleUnderline"/>
        </w:rPr>
        <w:t xml:space="preserve"> this region</w:t>
      </w:r>
      <w:r w:rsidRPr="00593975">
        <w:rPr>
          <w:rStyle w:val="StyleUnderline"/>
          <w:highlight w:val="cyan"/>
        </w:rPr>
        <w:t>.</w:t>
      </w:r>
      <w:r w:rsidRPr="00593975">
        <w:rPr>
          <w:sz w:val="12"/>
        </w:rPr>
        <w:t xml:space="preserve">62 The event of war, or even </w:t>
      </w:r>
      <w:r w:rsidRPr="00593975">
        <w:rPr>
          <w:rStyle w:val="Emphasis"/>
          <w:highlight w:val="cyan"/>
        </w:rPr>
        <w:t xml:space="preserve">violent resolution of </w:t>
      </w:r>
      <w:r w:rsidRPr="00593975">
        <w:rPr>
          <w:rStyle w:val="Emphasis"/>
        </w:rPr>
        <w:t xml:space="preserve">territorial </w:t>
      </w:r>
      <w:r w:rsidRPr="00593975">
        <w:rPr>
          <w:rStyle w:val="Emphasis"/>
          <w:highlight w:val="cyan"/>
        </w:rPr>
        <w:t>claims</w:t>
      </w:r>
      <w:r w:rsidRPr="00593975">
        <w:rPr>
          <w:rStyle w:val="StyleUnderline"/>
          <w:highlight w:val="cyan"/>
        </w:rPr>
        <w:t>, would</w:t>
      </w:r>
      <w:r w:rsidRPr="00593975">
        <w:rPr>
          <w:sz w:val="12"/>
        </w:rPr>
        <w:t xml:space="preserve"> severely </w:t>
      </w:r>
      <w:r w:rsidRPr="00593975">
        <w:rPr>
          <w:rStyle w:val="StyleUnderline"/>
          <w:highlight w:val="cyan"/>
        </w:rPr>
        <w:t xml:space="preserve">endanger </w:t>
      </w:r>
      <w:r w:rsidRPr="00593975">
        <w:rPr>
          <w:rStyle w:val="StyleUnderline"/>
        </w:rPr>
        <w:t xml:space="preserve">the back-and-forth of </w:t>
      </w:r>
      <w:r w:rsidRPr="00593975">
        <w:rPr>
          <w:rStyle w:val="StyleUnderline"/>
          <w:highlight w:val="cyan"/>
        </w:rPr>
        <w:t>American goods.</w:t>
      </w:r>
      <w:r w:rsidRPr="00593975">
        <w:rPr>
          <w:sz w:val="12"/>
        </w:rPr>
        <w:t xml:space="preserve"> Approximately </w:t>
      </w:r>
      <w:r w:rsidRPr="00593975">
        <w:rPr>
          <w:rStyle w:val="StyleUnderline"/>
          <w:highlight w:val="cyan"/>
        </w:rPr>
        <w:t xml:space="preserve">two centuries ago, the US fought </w:t>
      </w:r>
      <w:r w:rsidRPr="00593975">
        <w:rPr>
          <w:rStyle w:val="Emphasis"/>
          <w:highlight w:val="cyan"/>
        </w:rPr>
        <w:t>tooth and nail</w:t>
      </w:r>
      <w:r w:rsidRPr="00593975">
        <w:rPr>
          <w:rStyle w:val="StyleUnderline"/>
          <w:highlight w:val="cyan"/>
        </w:rPr>
        <w:t xml:space="preserve"> to</w:t>
      </w:r>
      <w:r w:rsidRPr="00593975">
        <w:rPr>
          <w:rStyle w:val="StyleUnderline"/>
        </w:rPr>
        <w:t xml:space="preserve"> secure this part of the world to </w:t>
      </w:r>
      <w:r w:rsidRPr="00593975">
        <w:rPr>
          <w:rStyle w:val="Emphasis"/>
          <w:highlight w:val="cyan"/>
        </w:rPr>
        <w:t>facilitate trade</w:t>
      </w:r>
      <w:r w:rsidRPr="00593975">
        <w:rPr>
          <w:rStyle w:val="StyleUnderline"/>
          <w:highlight w:val="cyan"/>
        </w:rPr>
        <w:t>.</w:t>
      </w:r>
      <w:r w:rsidRPr="00593975">
        <w:rPr>
          <w:rStyle w:val="StyleUnderline"/>
        </w:rPr>
        <w:t xml:space="preserve"> Now that the economies of the region are blossoming, it should be expected that the US </w:t>
      </w:r>
      <w:r w:rsidRPr="00593975">
        <w:rPr>
          <w:rStyle w:val="Emphasis"/>
        </w:rPr>
        <w:t>stays to profit</w:t>
      </w:r>
      <w:r w:rsidRPr="00593975">
        <w:rPr>
          <w:rStyle w:val="StyleUnderline"/>
        </w:rPr>
        <w:t xml:space="preserve"> as much as possible.</w:t>
      </w:r>
      <w:r w:rsidRPr="00593975">
        <w:rPr>
          <w:sz w:val="12"/>
        </w:rPr>
        <w:t xml:space="preserve"> The other reason is that stability implies that the US needs not to choose sides. </w:t>
      </w:r>
      <w:r w:rsidRPr="00593975">
        <w:rPr>
          <w:rStyle w:val="StyleUnderline"/>
        </w:rPr>
        <w:t>The moment</w:t>
      </w:r>
      <w:r w:rsidRPr="00593975">
        <w:rPr>
          <w:sz w:val="12"/>
        </w:rPr>
        <w:t xml:space="preserve"> that </w:t>
      </w:r>
      <w:r w:rsidRPr="00593975">
        <w:rPr>
          <w:rStyle w:val="StyleUnderline"/>
        </w:rPr>
        <w:t xml:space="preserve">the </w:t>
      </w:r>
      <w:r w:rsidRPr="00593975">
        <w:rPr>
          <w:rStyle w:val="Emphasis"/>
        </w:rPr>
        <w:t>S</w:t>
      </w:r>
      <w:r w:rsidRPr="00593975">
        <w:rPr>
          <w:rStyle w:val="StyleUnderline"/>
        </w:rPr>
        <w:t xml:space="preserve">outh </w:t>
      </w:r>
      <w:r w:rsidRPr="00593975">
        <w:rPr>
          <w:rStyle w:val="Emphasis"/>
        </w:rPr>
        <w:t>C</w:t>
      </w:r>
      <w:r w:rsidRPr="00593975">
        <w:rPr>
          <w:rStyle w:val="StyleUnderline"/>
        </w:rPr>
        <w:t xml:space="preserve">hina </w:t>
      </w:r>
      <w:r w:rsidRPr="00593975">
        <w:rPr>
          <w:rStyle w:val="Emphasis"/>
        </w:rPr>
        <w:t>S</w:t>
      </w:r>
      <w:r w:rsidRPr="00593975">
        <w:rPr>
          <w:rStyle w:val="StyleUnderline"/>
        </w:rPr>
        <w:t>ea dispute</w:t>
      </w:r>
      <w:r w:rsidRPr="00593975">
        <w:rPr>
          <w:sz w:val="12"/>
        </w:rPr>
        <w:t xml:space="preserve"> (or disagreement over Taiwan sovereignty) </w:t>
      </w:r>
      <w:r w:rsidRPr="00593975">
        <w:rPr>
          <w:rStyle w:val="StyleUnderline"/>
        </w:rPr>
        <w:t>escalates into no-holds-barred hostilities</w:t>
      </w:r>
      <w:r w:rsidRPr="00593975">
        <w:rPr>
          <w:sz w:val="12"/>
        </w:rPr>
        <w:t xml:space="preserve">, smaller </w:t>
      </w:r>
      <w:r w:rsidRPr="00593975">
        <w:rPr>
          <w:rStyle w:val="StyleUnderline"/>
          <w:highlight w:val="cyan"/>
        </w:rPr>
        <w:t xml:space="preserve">claimants would </w:t>
      </w:r>
      <w:r w:rsidRPr="00593975">
        <w:rPr>
          <w:rStyle w:val="Emphasis"/>
          <w:highlight w:val="cyan"/>
        </w:rPr>
        <w:t>call upon the US</w:t>
      </w:r>
      <w:r w:rsidRPr="00593975">
        <w:rPr>
          <w:rStyle w:val="StyleUnderline"/>
        </w:rPr>
        <w:t xml:space="preserve"> for assistance</w:t>
      </w:r>
      <w:r w:rsidRPr="00593975">
        <w:rPr>
          <w:rStyle w:val="StyleUnderline"/>
          <w:highlight w:val="cyan"/>
        </w:rPr>
        <w:t>. Because of</w:t>
      </w:r>
      <w:r w:rsidRPr="00593975">
        <w:rPr>
          <w:sz w:val="12"/>
        </w:rPr>
        <w:t xml:space="preserve"> multiple </w:t>
      </w:r>
      <w:r w:rsidRPr="00593975">
        <w:rPr>
          <w:rStyle w:val="Emphasis"/>
          <w:highlight w:val="cyan"/>
        </w:rPr>
        <w:t>alliance treaties</w:t>
      </w:r>
      <w:r w:rsidRPr="00593975">
        <w:rPr>
          <w:sz w:val="12"/>
        </w:rPr>
        <w:t xml:space="preserve"> and security partnerships that it signed in the region, </w:t>
      </w:r>
      <w:r w:rsidRPr="00593975">
        <w:rPr>
          <w:rStyle w:val="StyleUnderline"/>
          <w:highlight w:val="cyan"/>
        </w:rPr>
        <w:t>the US may be</w:t>
      </w:r>
      <w:r w:rsidRPr="00593975">
        <w:rPr>
          <w:sz w:val="12"/>
        </w:rPr>
        <w:t xml:space="preserve"> possibly </w:t>
      </w:r>
      <w:r w:rsidRPr="00593975">
        <w:rPr>
          <w:rStyle w:val="Emphasis"/>
          <w:highlight w:val="cyan"/>
        </w:rPr>
        <w:t>drawn in</w:t>
      </w:r>
      <w:r w:rsidRPr="00593975">
        <w:rPr>
          <w:rStyle w:val="StyleUnderline"/>
        </w:rPr>
        <w:t>to a war against the Chinese</w:t>
      </w:r>
      <w:r w:rsidRPr="00593975">
        <w:rPr>
          <w:rStyle w:val="StyleUnderline"/>
          <w:highlight w:val="cyan"/>
        </w:rPr>
        <w:t>.</w:t>
      </w:r>
      <w:r w:rsidRPr="00593975">
        <w:rPr>
          <w:sz w:val="12"/>
        </w:rPr>
        <w:t xml:space="preserve"> Evidently, this war is one that the US would loath to fight, for the many reasons mentioned earlier. Yet, the US will face credibility issues if it refuses to participate in this hypothetical conflict. </w:t>
      </w:r>
      <w:r w:rsidRPr="00593975">
        <w:rPr>
          <w:b/>
          <w:sz w:val="20"/>
          <w:szCs w:val="20"/>
          <w:u w:val="single"/>
        </w:rPr>
        <w:t>Asian-Pacific states</w:t>
      </w:r>
      <w:r w:rsidRPr="00593975">
        <w:rPr>
          <w:sz w:val="12"/>
        </w:rPr>
        <w:t xml:space="preserve">, including the nuclear-capable Japan, </w:t>
      </w:r>
      <w:r w:rsidRPr="00593975">
        <w:rPr>
          <w:b/>
          <w:sz w:val="20"/>
          <w:szCs w:val="20"/>
          <w:u w:val="single"/>
        </w:rPr>
        <w:t xml:space="preserve">have </w:t>
      </w:r>
      <w:r w:rsidRPr="00593975">
        <w:rPr>
          <w:rStyle w:val="Emphasis"/>
        </w:rPr>
        <w:t>depend</w:t>
      </w:r>
      <w:r w:rsidRPr="00593975">
        <w:rPr>
          <w:sz w:val="12"/>
        </w:rPr>
        <w:t xml:space="preserve">ed </w:t>
      </w:r>
      <w:r w:rsidRPr="00593975">
        <w:rPr>
          <w:b/>
          <w:sz w:val="20"/>
          <w:szCs w:val="20"/>
          <w:u w:val="single"/>
        </w:rPr>
        <w:t>on American security guarantees</w:t>
      </w:r>
      <w:r w:rsidRPr="00593975">
        <w:rPr>
          <w:sz w:val="12"/>
        </w:rPr>
        <w:t xml:space="preserve"> since the Cold War</w:t>
      </w:r>
      <w:r w:rsidRPr="00593975">
        <w:rPr>
          <w:rStyle w:val="StyleUnderline"/>
        </w:rPr>
        <w:t xml:space="preserve">. </w:t>
      </w:r>
      <w:r w:rsidRPr="00593975">
        <w:rPr>
          <w:sz w:val="12"/>
        </w:rPr>
        <w:t>In the event of a military conflict involving China as the clear aggressor, a</w:t>
      </w:r>
      <w:r w:rsidRPr="00593975">
        <w:rPr>
          <w:b/>
          <w:sz w:val="20"/>
          <w:szCs w:val="20"/>
          <w:u w:val="single"/>
        </w:rPr>
        <w:t xml:space="preserve"> meek US response </w:t>
      </w:r>
      <w:r w:rsidRPr="00593975">
        <w:rPr>
          <w:sz w:val="12"/>
        </w:rPr>
        <w:t>would</w:t>
      </w:r>
      <w:r w:rsidRPr="00593975">
        <w:rPr>
          <w:b/>
          <w:sz w:val="20"/>
          <w:szCs w:val="20"/>
          <w:u w:val="single"/>
        </w:rPr>
        <w:t xml:space="preserve"> </w:t>
      </w:r>
      <w:r w:rsidRPr="00593975">
        <w:rPr>
          <w:rStyle w:val="StyleUnderline"/>
        </w:rPr>
        <w:t>compel these states</w:t>
      </w:r>
      <w:r w:rsidRPr="00593975">
        <w:rPr>
          <w:b/>
          <w:sz w:val="20"/>
          <w:szCs w:val="20"/>
          <w:u w:val="single"/>
        </w:rPr>
        <w:t xml:space="preserve"> to conclude </w:t>
      </w:r>
      <w:r w:rsidRPr="00593975">
        <w:rPr>
          <w:sz w:val="12"/>
        </w:rPr>
        <w:t>that</w:t>
      </w:r>
      <w:r w:rsidRPr="00593975">
        <w:rPr>
          <w:b/>
          <w:sz w:val="20"/>
          <w:szCs w:val="20"/>
          <w:u w:val="single"/>
        </w:rPr>
        <w:t xml:space="preserve"> the American security umbrella </w:t>
      </w:r>
      <w:r w:rsidRPr="00593975">
        <w:rPr>
          <w:rStyle w:val="Emphasis"/>
        </w:rPr>
        <w:t>cannot be depended on</w:t>
      </w:r>
      <w:r w:rsidRPr="00593975">
        <w:rPr>
          <w:rStyle w:val="StyleUnderline"/>
        </w:rPr>
        <w:t>.</w:t>
      </w:r>
      <w:r w:rsidRPr="00593975">
        <w:rPr>
          <w:sz w:val="12"/>
        </w:rPr>
        <w:t xml:space="preserve"> Considering the perpetuating bitter feuds between various states in the region,</w:t>
      </w:r>
      <w:r w:rsidRPr="00593975">
        <w:rPr>
          <w:b/>
          <w:sz w:val="20"/>
          <w:szCs w:val="20"/>
          <w:u w:val="single"/>
        </w:rPr>
        <w:t xml:space="preserve"> an Asia-Pacific with a surging China </w:t>
      </w:r>
      <w:r w:rsidRPr="00593975">
        <w:rPr>
          <w:rStyle w:val="Emphasis"/>
        </w:rPr>
        <w:t>without American safeguards</w:t>
      </w:r>
      <w:r w:rsidRPr="00593975">
        <w:rPr>
          <w:b/>
          <w:sz w:val="20"/>
          <w:szCs w:val="20"/>
          <w:u w:val="single"/>
        </w:rPr>
        <w:t xml:space="preserve"> </w:t>
      </w:r>
      <w:r w:rsidRPr="00593975">
        <w:rPr>
          <w:sz w:val="12"/>
        </w:rPr>
        <w:t>may quickly</w:t>
      </w:r>
      <w:r w:rsidRPr="00593975">
        <w:rPr>
          <w:b/>
          <w:sz w:val="20"/>
          <w:szCs w:val="20"/>
          <w:u w:val="single"/>
        </w:rPr>
        <w:t xml:space="preserve"> devolve into an </w:t>
      </w:r>
      <w:r w:rsidRPr="00593975">
        <w:rPr>
          <w:rStyle w:val="Emphasis"/>
        </w:rPr>
        <w:t>arms race</w:t>
      </w:r>
      <w:r w:rsidRPr="00593975">
        <w:rPr>
          <w:b/>
          <w:sz w:val="20"/>
          <w:szCs w:val="20"/>
          <w:u w:val="single"/>
        </w:rPr>
        <w:t xml:space="preserve"> with </w:t>
      </w:r>
      <w:r w:rsidRPr="00593975">
        <w:rPr>
          <w:sz w:val="12"/>
        </w:rPr>
        <w:t>the possibility of</w:t>
      </w:r>
      <w:r w:rsidRPr="00593975">
        <w:rPr>
          <w:rStyle w:val="StyleUnderline"/>
        </w:rPr>
        <w:t xml:space="preserve"> </w:t>
      </w:r>
      <w:r w:rsidRPr="00593975">
        <w:rPr>
          <w:rStyle w:val="Emphasis"/>
        </w:rPr>
        <w:t>nuclear escalation</w:t>
      </w:r>
      <w:r w:rsidRPr="00593975">
        <w:rPr>
          <w:rStyle w:val="StyleUnderline"/>
        </w:rPr>
        <w:t>.</w:t>
      </w:r>
      <w:r w:rsidRPr="00593975">
        <w:rPr>
          <w:sz w:val="12"/>
        </w:rPr>
        <w:t xml:space="preserve"> Jeffersonians may be ambivalent with this outcome; they would probably assert that a war in Asia should be fought among Asians, and that Americans have no inherent interest in getting entangled in it. However, in the face of American inactivity, Asian states may also choose to bandwagon with China. Just like the US, these states enjoy many benefits with China, and would be deathly afraid of warring against it. A sudden continental swing in favour of China would empower it immensely. This zero-sum scenario in which the US would get the short end of the stick would give the Jeffersonians much to mull over. China’s interests in the region are mostly centered on economic and nationalistic considerations. </w:t>
      </w:r>
      <w:r w:rsidRPr="00593975">
        <w:rPr>
          <w:b/>
          <w:sz w:val="20"/>
          <w:szCs w:val="20"/>
          <w:highlight w:val="cyan"/>
          <w:u w:val="single"/>
        </w:rPr>
        <w:t xml:space="preserve">China covets </w:t>
      </w:r>
      <w:r w:rsidRPr="00593975">
        <w:rPr>
          <w:rStyle w:val="Emphasis"/>
        </w:rPr>
        <w:t>large swaths</w:t>
      </w:r>
      <w:r w:rsidRPr="00593975">
        <w:rPr>
          <w:b/>
          <w:sz w:val="20"/>
          <w:szCs w:val="20"/>
          <w:u w:val="single"/>
        </w:rPr>
        <w:t xml:space="preserve"> of </w:t>
      </w:r>
      <w:r w:rsidRPr="00593975">
        <w:rPr>
          <w:b/>
          <w:sz w:val="20"/>
          <w:szCs w:val="20"/>
          <w:highlight w:val="cyan"/>
          <w:u w:val="single"/>
        </w:rPr>
        <w:t xml:space="preserve">the </w:t>
      </w:r>
      <w:r w:rsidRPr="00593975">
        <w:rPr>
          <w:rStyle w:val="Emphasis"/>
          <w:highlight w:val="cyan"/>
        </w:rPr>
        <w:t>S</w:t>
      </w:r>
      <w:r w:rsidRPr="00593975">
        <w:rPr>
          <w:b/>
          <w:sz w:val="20"/>
          <w:szCs w:val="20"/>
          <w:u w:val="single"/>
        </w:rPr>
        <w:t xml:space="preserve">outh </w:t>
      </w:r>
      <w:r w:rsidRPr="00593975">
        <w:rPr>
          <w:rStyle w:val="Emphasis"/>
          <w:highlight w:val="cyan"/>
        </w:rPr>
        <w:t>C</w:t>
      </w:r>
      <w:r w:rsidRPr="00593975">
        <w:rPr>
          <w:b/>
          <w:sz w:val="20"/>
          <w:szCs w:val="20"/>
          <w:u w:val="single"/>
        </w:rPr>
        <w:t>hina</w:t>
      </w:r>
      <w:r w:rsidRPr="00593975">
        <w:rPr>
          <w:b/>
          <w:sz w:val="20"/>
          <w:szCs w:val="20"/>
          <w:highlight w:val="cyan"/>
          <w:u w:val="single"/>
        </w:rPr>
        <w:t xml:space="preserve"> </w:t>
      </w:r>
      <w:r w:rsidRPr="00593975">
        <w:rPr>
          <w:rStyle w:val="Emphasis"/>
          <w:highlight w:val="cyan"/>
        </w:rPr>
        <w:t>S</w:t>
      </w:r>
      <w:r w:rsidRPr="00593975">
        <w:rPr>
          <w:b/>
          <w:sz w:val="20"/>
          <w:szCs w:val="20"/>
          <w:u w:val="single"/>
        </w:rPr>
        <w:t xml:space="preserve">ea </w:t>
      </w:r>
      <w:r w:rsidRPr="00593975">
        <w:rPr>
          <w:sz w:val="12"/>
        </w:rPr>
        <w:t xml:space="preserve">in order </w:t>
      </w:r>
      <w:r w:rsidRPr="00593975">
        <w:rPr>
          <w:rStyle w:val="StyleUnderline"/>
          <w:highlight w:val="cyan"/>
        </w:rPr>
        <w:t xml:space="preserve">to </w:t>
      </w:r>
      <w:r w:rsidRPr="00593975">
        <w:rPr>
          <w:rStyle w:val="StyleUnderline"/>
        </w:rPr>
        <w:t xml:space="preserve">have full </w:t>
      </w:r>
      <w:r w:rsidRPr="00593975">
        <w:rPr>
          <w:rStyle w:val="StyleUnderline"/>
          <w:highlight w:val="cyan"/>
        </w:rPr>
        <w:t xml:space="preserve">access </w:t>
      </w:r>
      <w:r w:rsidRPr="00593975">
        <w:rPr>
          <w:rStyle w:val="StyleUnderline"/>
        </w:rPr>
        <w:t xml:space="preserve">to enormous </w:t>
      </w:r>
      <w:r w:rsidRPr="00593975">
        <w:rPr>
          <w:rStyle w:val="Emphasis"/>
        </w:rPr>
        <w:t xml:space="preserve">reserves of </w:t>
      </w:r>
      <w:r w:rsidRPr="00593975">
        <w:rPr>
          <w:rStyle w:val="Emphasis"/>
          <w:highlight w:val="cyan"/>
        </w:rPr>
        <w:t>oil</w:t>
      </w:r>
      <w:r w:rsidRPr="00593975">
        <w:rPr>
          <w:rStyle w:val="StyleUnderline"/>
        </w:rPr>
        <w:t xml:space="preserve"> underneath its seabed</w:t>
      </w:r>
      <w:r w:rsidRPr="00593975">
        <w:rPr>
          <w:rStyle w:val="StyleUnderline"/>
          <w:highlight w:val="cyan"/>
        </w:rPr>
        <w:t xml:space="preserve">. </w:t>
      </w:r>
      <w:r w:rsidRPr="00593975">
        <w:rPr>
          <w:rStyle w:val="Emphasis"/>
        </w:rPr>
        <w:t xml:space="preserve">Securing </w:t>
      </w:r>
      <w:r w:rsidRPr="00593975">
        <w:rPr>
          <w:rStyle w:val="Emphasis"/>
          <w:highlight w:val="cyan"/>
        </w:rPr>
        <w:t>trade</w:t>
      </w:r>
      <w:r w:rsidRPr="00593975">
        <w:rPr>
          <w:sz w:val="12"/>
        </w:rPr>
        <w:t>, while a given, is a crucial interest as well</w:t>
      </w:r>
      <w:r w:rsidRPr="00593975">
        <w:rPr>
          <w:rStyle w:val="StyleUnderline"/>
          <w:highlight w:val="cyan"/>
        </w:rPr>
        <w:t xml:space="preserve">. </w:t>
      </w:r>
      <w:r w:rsidRPr="00593975">
        <w:rPr>
          <w:rStyle w:val="Emphasis"/>
          <w:highlight w:val="cyan"/>
        </w:rPr>
        <w:t>Virulent nationalism</w:t>
      </w:r>
      <w:r w:rsidRPr="00593975">
        <w:rPr>
          <w:rStyle w:val="StyleUnderline"/>
          <w:highlight w:val="cyan"/>
        </w:rPr>
        <w:t xml:space="preserve"> also compels China</w:t>
      </w:r>
      <w:r w:rsidRPr="00593975">
        <w:rPr>
          <w:sz w:val="12"/>
        </w:rPr>
        <w:t xml:space="preserve"> to contest the Senkaku Islands with Japan and challenge Taiwan’s sovereignty</w:t>
      </w:r>
      <w:r w:rsidRPr="00593975">
        <w:rPr>
          <w:rStyle w:val="StyleUnderline"/>
          <w:highlight w:val="cyan"/>
        </w:rPr>
        <w:t>.</w:t>
      </w:r>
      <w:r w:rsidRPr="00593975">
        <w:rPr>
          <w:rStyle w:val="StyleUnderline"/>
        </w:rPr>
        <w:t xml:space="preserve"> </w:t>
      </w:r>
      <w:r w:rsidRPr="00593975">
        <w:rPr>
          <w:sz w:val="12"/>
        </w:rPr>
        <w:t xml:space="preserve">The American position is not fundamentally calibrated against China. Regarding Taiwan, for example, the US has repeatedly assured China that it does not support de jure independence. As for the South China Sea, China’s aspirations in the region do not impinge on US interests because the US is not a claimant. The US has pledged neutrality over the dispute and is thus unconcerned about which state ultimately obtains sovereignty over the South China Sea.63 The US understands that, regardless of the victor, it will retain its unlimited access to this trade route. Worries that a victorious China would bar entrance to the US are unwarranted. Recent Sino-US economic deals should be ample evidence that China would not deprive itself of its most important export market. What draws the US and China together is a mutual interest in preventing the escalation of conflicts in the Asia-Pacific. Similarly to the US, the region is China’s lifeblood to trade as well. However, this joint desire in maximizing trade needs not to be conflictual as it is, by nature, a positive sum game. The only issue, then, that can endanger Sino-US relations is trust, or lack thereof. This is nothing new, as leaders of both states consistently advocate that the future of Sino-US relations depends on progress in transparency, candidness and common understanding. With deep-seated disagreements and diametric convictions plaguing Sino-US relations, one can expect that this ideal endpoint will not be reached anytime soon. In the meantime, both the US and China can find solace in </w:t>
      </w:r>
      <w:r w:rsidRPr="00593975">
        <w:rPr>
          <w:b/>
          <w:sz w:val="20"/>
          <w:szCs w:val="20"/>
          <w:u w:val="single"/>
        </w:rPr>
        <w:t>the pivot</w:t>
      </w:r>
      <w:r w:rsidRPr="00593975">
        <w:rPr>
          <w:sz w:val="12"/>
        </w:rPr>
        <w:t xml:space="preserve">. In effect, this initiative </w:t>
      </w:r>
      <w:r w:rsidRPr="00593975">
        <w:rPr>
          <w:b/>
          <w:sz w:val="20"/>
          <w:szCs w:val="20"/>
          <w:u w:val="single"/>
        </w:rPr>
        <w:t>has restricted the range of actions of both states</w:t>
      </w:r>
      <w:r w:rsidRPr="00593975">
        <w:rPr>
          <w:sz w:val="12"/>
        </w:rPr>
        <w:t xml:space="preserve">, thereby </w:t>
      </w:r>
      <w:r w:rsidRPr="00593975">
        <w:rPr>
          <w:b/>
          <w:sz w:val="20"/>
          <w:szCs w:val="20"/>
          <w:u w:val="single"/>
        </w:rPr>
        <w:t>increasing predictability in the region</w:t>
      </w:r>
      <w:r w:rsidRPr="00593975">
        <w:rPr>
          <w:rStyle w:val="StyleUnderline"/>
        </w:rPr>
        <w:t xml:space="preserve">. </w:t>
      </w:r>
      <w:r w:rsidRPr="00593975">
        <w:rPr>
          <w:sz w:val="12"/>
        </w:rPr>
        <w:t xml:space="preserve">As repeatedly mentioned, </w:t>
      </w:r>
      <w:r w:rsidRPr="00593975">
        <w:rPr>
          <w:b/>
          <w:sz w:val="20"/>
          <w:szCs w:val="20"/>
          <w:u w:val="single"/>
        </w:rPr>
        <w:t xml:space="preserve">the US </w:t>
      </w:r>
      <w:r w:rsidRPr="00593975">
        <w:rPr>
          <w:rStyle w:val="Emphasis"/>
        </w:rPr>
        <w:t>must “hedge” against China</w:t>
      </w:r>
      <w:r w:rsidRPr="00593975">
        <w:rPr>
          <w:rStyle w:val="StyleUnderline"/>
        </w:rPr>
        <w:t>. It</w:t>
      </w:r>
      <w:r w:rsidRPr="00593975">
        <w:rPr>
          <w:b/>
          <w:sz w:val="20"/>
          <w:szCs w:val="20"/>
          <w:u w:val="single"/>
        </w:rPr>
        <w:t xml:space="preserve"> cannot leave lest it </w:t>
      </w:r>
      <w:r w:rsidRPr="00593975">
        <w:rPr>
          <w:rStyle w:val="Emphasis"/>
        </w:rPr>
        <w:t>loses all credibility</w:t>
      </w:r>
      <w:r w:rsidRPr="00593975">
        <w:rPr>
          <w:rStyle w:val="StyleUnderline"/>
        </w:rPr>
        <w:t>. Leaving</w:t>
      </w:r>
      <w:r w:rsidRPr="00593975">
        <w:rPr>
          <w:b/>
          <w:sz w:val="20"/>
          <w:szCs w:val="20"/>
          <w:u w:val="single"/>
        </w:rPr>
        <w:t xml:space="preserve"> will</w:t>
      </w:r>
      <w:r w:rsidRPr="00593975">
        <w:rPr>
          <w:sz w:val="12"/>
        </w:rPr>
        <w:t xml:space="preserve"> also </w:t>
      </w:r>
      <w:r w:rsidRPr="00593975">
        <w:rPr>
          <w:b/>
          <w:sz w:val="20"/>
          <w:szCs w:val="20"/>
          <w:u w:val="single"/>
        </w:rPr>
        <w:t xml:space="preserve">be synonymous of </w:t>
      </w:r>
      <w:r w:rsidRPr="00593975">
        <w:rPr>
          <w:rStyle w:val="Emphasis"/>
        </w:rPr>
        <w:t>giv</w:t>
      </w:r>
      <w:r w:rsidRPr="00593975">
        <w:rPr>
          <w:rStyle w:val="StyleUnderline"/>
        </w:rPr>
        <w:t xml:space="preserve">ing </w:t>
      </w:r>
      <w:r w:rsidRPr="00593975">
        <w:rPr>
          <w:rStyle w:val="Emphasis"/>
        </w:rPr>
        <w:t>the green light</w:t>
      </w:r>
      <w:r w:rsidRPr="00593975">
        <w:rPr>
          <w:b/>
          <w:sz w:val="20"/>
          <w:szCs w:val="20"/>
          <w:u w:val="single"/>
        </w:rPr>
        <w:t xml:space="preserve"> for China to act </w:t>
      </w:r>
      <w:r w:rsidRPr="00593975">
        <w:rPr>
          <w:rStyle w:val="Emphasis"/>
        </w:rPr>
        <w:t>however it wants</w:t>
      </w:r>
      <w:r w:rsidRPr="00593975">
        <w:rPr>
          <w:rStyle w:val="StyleUnderline"/>
        </w:rPr>
        <w:t>.</w:t>
      </w:r>
      <w:r w:rsidRPr="00593975">
        <w:rPr>
          <w:sz w:val="12"/>
        </w:rPr>
        <w:t xml:space="preserve"> As for China, it knows that the Americans have their hands tied by “pivoting” towards the Asia-Pacific. It also knows that the US does not want to confront China, nor is it adamant about a specific victor in the plethora of territorial disputes in the Asia-Pacific. The US’ ability to turn a blind eye on small-scale violence (e.g. ship harassment) gives China the leeway it needs to unilaterally operate in the region. China merely needs to ensure that its behaviour, as aggressive as it is, does not escalate into fully armed conflicts. For the past three years, China has managed tensions with other claimants quite well, signing agreements for peaceful resolutions at one point and “peacefully” occupying claimed territories at another. As long as hostilities are minimized, the US needs neither to confront China nor to risk its credibility. Evidently, the US is satisfied with the current situation. In sum, </w:t>
      </w:r>
      <w:r w:rsidRPr="00593975">
        <w:rPr>
          <w:rStyle w:val="StyleUnderline"/>
          <w:highlight w:val="cyan"/>
        </w:rPr>
        <w:t>despite</w:t>
      </w:r>
      <w:r w:rsidRPr="00593975">
        <w:rPr>
          <w:rStyle w:val="StyleUnderline"/>
        </w:rPr>
        <w:t xml:space="preserve"> the exchange of </w:t>
      </w:r>
      <w:r w:rsidRPr="00593975">
        <w:rPr>
          <w:rStyle w:val="Emphasis"/>
          <w:highlight w:val="cyan"/>
        </w:rPr>
        <w:t>rhetorical opprobrium</w:t>
      </w:r>
      <w:r w:rsidRPr="00593975">
        <w:rPr>
          <w:rStyle w:val="StyleUnderline"/>
        </w:rPr>
        <w:t xml:space="preserve"> between these states, </w:t>
      </w:r>
      <w:r w:rsidRPr="00593975">
        <w:rPr>
          <w:rStyle w:val="StyleUnderline"/>
          <w:highlight w:val="cyan"/>
        </w:rPr>
        <w:t>both sides have reached a</w:t>
      </w:r>
      <w:r w:rsidRPr="00593975">
        <w:rPr>
          <w:rStyle w:val="StyleUnderline"/>
        </w:rPr>
        <w:t xml:space="preserve"> </w:t>
      </w:r>
      <w:r w:rsidRPr="00593975">
        <w:rPr>
          <w:rStyle w:val="Emphasis"/>
          <w:highlight w:val="cyan"/>
        </w:rPr>
        <w:t>tacit agreement</w:t>
      </w:r>
      <w:r w:rsidRPr="00593975">
        <w:rPr>
          <w:rStyle w:val="StyleUnderline"/>
        </w:rPr>
        <w:t xml:space="preserve"> only </w:t>
      </w:r>
      <w:r w:rsidRPr="00593975">
        <w:rPr>
          <w:rStyle w:val="StyleUnderline"/>
          <w:highlight w:val="cyan"/>
        </w:rPr>
        <w:t xml:space="preserve">made possible by </w:t>
      </w:r>
      <w:r w:rsidRPr="00593975">
        <w:rPr>
          <w:rStyle w:val="Emphasis"/>
        </w:rPr>
        <w:t xml:space="preserve">upholding </w:t>
      </w:r>
      <w:r w:rsidRPr="00593975">
        <w:rPr>
          <w:rStyle w:val="Emphasis"/>
          <w:highlight w:val="cyan"/>
        </w:rPr>
        <w:t>the pivot</w:t>
      </w:r>
      <w:r w:rsidRPr="00593975">
        <w:rPr>
          <w:rStyle w:val="StyleUnderline"/>
          <w:highlight w:val="cyan"/>
        </w:rPr>
        <w:t>. As long as</w:t>
      </w:r>
      <w:r w:rsidRPr="00593975">
        <w:rPr>
          <w:rStyle w:val="StyleUnderline"/>
        </w:rPr>
        <w:t xml:space="preserve"> the </w:t>
      </w:r>
      <w:r w:rsidRPr="00593975">
        <w:rPr>
          <w:rStyle w:val="Emphasis"/>
          <w:highlight w:val="cyan"/>
        </w:rPr>
        <w:t>Asia</w:t>
      </w:r>
      <w:r w:rsidRPr="00593975">
        <w:rPr>
          <w:b/>
          <w:sz w:val="20"/>
          <w:szCs w:val="20"/>
          <w:u w:val="single"/>
        </w:rPr>
        <w:t>-Pacific</w:t>
      </w:r>
      <w:r w:rsidRPr="00593975">
        <w:rPr>
          <w:b/>
          <w:sz w:val="20"/>
          <w:szCs w:val="20"/>
          <w:highlight w:val="cyan"/>
          <w:u w:val="single"/>
        </w:rPr>
        <w:t xml:space="preserve"> remains secure</w:t>
      </w:r>
      <w:r w:rsidRPr="00593975">
        <w:rPr>
          <w:sz w:val="12"/>
        </w:rPr>
        <w:t xml:space="preserve">, which is in the interest of both the US and China, </w:t>
      </w:r>
      <w:r w:rsidRPr="00593975">
        <w:rPr>
          <w:b/>
          <w:sz w:val="20"/>
          <w:szCs w:val="20"/>
          <w:highlight w:val="cyan"/>
          <w:u w:val="single"/>
        </w:rPr>
        <w:t xml:space="preserve">there will be </w:t>
      </w:r>
      <w:r w:rsidRPr="00593975">
        <w:rPr>
          <w:rStyle w:val="Emphasis"/>
          <w:highlight w:val="cyan"/>
        </w:rPr>
        <w:t xml:space="preserve">no </w:t>
      </w:r>
      <w:r w:rsidRPr="00593975">
        <w:rPr>
          <w:rStyle w:val="Emphasis"/>
        </w:rPr>
        <w:t xml:space="preserve">room for </w:t>
      </w:r>
      <w:r w:rsidRPr="00593975">
        <w:rPr>
          <w:rStyle w:val="Emphasis"/>
          <w:highlight w:val="cyan"/>
        </w:rPr>
        <w:t>intentional Sino-US escalation</w:t>
      </w:r>
      <w:r w:rsidRPr="00593975">
        <w:rPr>
          <w:rStyle w:val="StyleUnderline"/>
          <w:highlight w:val="cyan"/>
        </w:rPr>
        <w:t>.</w:t>
      </w:r>
      <w:r w:rsidRPr="00593975">
        <w:rPr>
          <w:sz w:val="12"/>
        </w:rPr>
        <w:t xml:space="preserve"> The US gets to keep its face. Asian-Pacific states get to feel safe. </w:t>
      </w:r>
      <w:r w:rsidRPr="00593975">
        <w:rPr>
          <w:rStyle w:val="StyleUnderline"/>
        </w:rPr>
        <w:t xml:space="preserve">China will be </w:t>
      </w:r>
      <w:r w:rsidRPr="00593975">
        <w:rPr>
          <w:rStyle w:val="Emphasis"/>
        </w:rPr>
        <w:t>kept down</w:t>
      </w:r>
      <w:r w:rsidRPr="00593975">
        <w:rPr>
          <w:sz w:val="12"/>
        </w:rPr>
        <w:t>, but will probably win its territorial contests through “peaceful” means. Different beds, same dream.</w:t>
      </w:r>
    </w:p>
    <w:p w14:paraId="132A6EDA" w14:textId="77777777" w:rsidR="005C464C" w:rsidRPr="00593975" w:rsidRDefault="005C464C" w:rsidP="005C464C">
      <w:pPr>
        <w:pStyle w:val="Heading4"/>
        <w:rPr>
          <w:rFonts w:cs="Arial"/>
        </w:rPr>
      </w:pPr>
      <w:r w:rsidRPr="00593975">
        <w:rPr>
          <w:rFonts w:cs="Arial"/>
        </w:rPr>
        <w:t>Extinction---Wipes out life on Earth</w:t>
      </w:r>
    </w:p>
    <w:p w14:paraId="5DEB6D52" w14:textId="77777777" w:rsidR="005C464C" w:rsidRPr="00593975" w:rsidRDefault="005C464C" w:rsidP="005C464C">
      <w:r w:rsidRPr="00593975">
        <w:rPr>
          <w:rStyle w:val="Style13ptBold"/>
        </w:rPr>
        <w:t>Baker 12</w:t>
      </w:r>
      <w:r w:rsidRPr="00593975">
        <w:t xml:space="preserve"> – Managing Director &amp; GC, Calera Capital; JD, Harvard Kevin R. Baker, What Would Happen if China and Japan Went to War?, 2012, available at http://45.76.232.54/what-would-happen-if-china-and-japan-went-to-war/</w:t>
      </w:r>
    </w:p>
    <w:p w14:paraId="2BCDD19C" w14:textId="77777777" w:rsidR="005C464C" w:rsidRPr="00593975" w:rsidRDefault="005C464C" w:rsidP="005C464C">
      <w:pPr>
        <w:rPr>
          <w:sz w:val="16"/>
        </w:rPr>
      </w:pPr>
      <w:r w:rsidRPr="00593975">
        <w:rPr>
          <w:rStyle w:val="StyleUnderline"/>
          <w:highlight w:val="cyan"/>
        </w:rPr>
        <w:t>China</w:t>
      </w:r>
      <w:r w:rsidRPr="00593975">
        <w:rPr>
          <w:sz w:val="16"/>
        </w:rPr>
        <w:t xml:space="preserve"> is not an isolationist country but it </w:t>
      </w:r>
      <w:r w:rsidRPr="00593975">
        <w:rPr>
          <w:rStyle w:val="StyleUnderline"/>
          <w:highlight w:val="cyan"/>
        </w:rPr>
        <w:t>is</w:t>
      </w:r>
      <w:r w:rsidRPr="00593975">
        <w:rPr>
          <w:rStyle w:val="StyleUnderline"/>
        </w:rPr>
        <w:t xml:space="preserve"> </w:t>
      </w:r>
      <w:r w:rsidRPr="00593975">
        <w:rPr>
          <w:rStyle w:val="Emphasis"/>
        </w:rPr>
        <w:t xml:space="preserve">quite </w:t>
      </w:r>
      <w:r w:rsidRPr="00593975">
        <w:rPr>
          <w:rStyle w:val="Emphasis"/>
          <w:highlight w:val="cyan"/>
        </w:rPr>
        <w:t>nationalistic</w:t>
      </w:r>
      <w:r w:rsidRPr="00593975">
        <w:rPr>
          <w:rStyle w:val="StyleUnderline"/>
        </w:rPr>
        <w:t xml:space="preserve">. Their </w:t>
      </w:r>
      <w:r w:rsidRPr="00593975">
        <w:rPr>
          <w:rStyle w:val="Emphasis"/>
        </w:rPr>
        <w:t>allies include</w:t>
      </w:r>
      <w:r w:rsidRPr="00593975">
        <w:rPr>
          <w:rStyle w:val="StyleUnderline"/>
        </w:rPr>
        <w:t xml:space="preserve">, </w:t>
      </w:r>
      <w:r w:rsidRPr="00593975">
        <w:rPr>
          <w:rStyle w:val="Emphasis"/>
        </w:rPr>
        <w:t>Russia</w:t>
      </w:r>
      <w:r w:rsidRPr="00593975">
        <w:rPr>
          <w:sz w:val="16"/>
        </w:rPr>
        <w:t xml:space="preserve">, which is a big super power, </w:t>
      </w:r>
      <w:r w:rsidRPr="00593975">
        <w:rPr>
          <w:rStyle w:val="Emphasis"/>
        </w:rPr>
        <w:t>Pakistan</w:t>
      </w:r>
      <w:r w:rsidRPr="00593975">
        <w:rPr>
          <w:rStyle w:val="StyleUnderline"/>
        </w:rPr>
        <w:t xml:space="preserve"> and</w:t>
      </w:r>
      <w:r w:rsidRPr="00593975">
        <w:rPr>
          <w:sz w:val="16"/>
        </w:rPr>
        <w:t xml:space="preserve"> Iran as well as </w:t>
      </w:r>
      <w:r w:rsidRPr="00593975">
        <w:rPr>
          <w:rStyle w:val="Emphasis"/>
        </w:rPr>
        <w:t>North Korea</w:t>
      </w:r>
      <w:r w:rsidRPr="00593975">
        <w:rPr>
          <w:sz w:val="16"/>
        </w:rPr>
        <w:t>. They have more allies than Japan, although most relations have been built on economic strategies, being a money-centric nation.</w:t>
      </w:r>
    </w:p>
    <w:p w14:paraId="11EF19F4" w14:textId="77777777" w:rsidR="005C464C" w:rsidRPr="00593975" w:rsidRDefault="005C464C" w:rsidP="005C464C">
      <w:pPr>
        <w:rPr>
          <w:sz w:val="16"/>
        </w:rPr>
      </w:pPr>
      <w:r w:rsidRPr="00593975">
        <w:rPr>
          <w:rStyle w:val="StyleUnderline"/>
          <w:highlight w:val="cyan"/>
        </w:rPr>
        <w:t>Countries</w:t>
      </w:r>
      <w:r w:rsidRPr="00593975">
        <w:rPr>
          <w:rStyle w:val="StyleUnderline"/>
        </w:rPr>
        <w:t xml:space="preserve"> potentially </w:t>
      </w:r>
      <w:r w:rsidRPr="00593975">
        <w:rPr>
          <w:rStyle w:val="Emphasis"/>
          <w:highlight w:val="cyan"/>
        </w:rPr>
        <w:t>hostile</w:t>
      </w:r>
      <w:r w:rsidRPr="00593975">
        <w:rPr>
          <w:rStyle w:val="Emphasis"/>
        </w:rPr>
        <w:t xml:space="preserve"> toward China</w:t>
      </w:r>
      <w:r w:rsidRPr="00593975">
        <w:rPr>
          <w:rStyle w:val="StyleUnderline"/>
        </w:rPr>
        <w:t xml:space="preserve"> in the </w:t>
      </w:r>
      <w:r w:rsidRPr="00593975">
        <w:rPr>
          <w:rStyle w:val="Emphasis"/>
        </w:rPr>
        <w:t>event of a Japan vs. China war</w:t>
      </w:r>
      <w:r w:rsidRPr="00593975">
        <w:rPr>
          <w:rStyle w:val="StyleUnderline"/>
        </w:rPr>
        <w:t xml:space="preserve"> </w:t>
      </w:r>
      <w:r w:rsidRPr="00593975">
        <w:rPr>
          <w:rStyle w:val="StyleUnderline"/>
          <w:highlight w:val="cyan"/>
        </w:rPr>
        <w:t xml:space="preserve">include </w:t>
      </w:r>
      <w:r w:rsidRPr="00593975">
        <w:rPr>
          <w:rStyle w:val="Emphasis"/>
          <w:highlight w:val="cyan"/>
        </w:rPr>
        <w:t>Germany</w:t>
      </w:r>
      <w:r w:rsidRPr="00593975">
        <w:rPr>
          <w:rStyle w:val="StyleUnderline"/>
          <w:highlight w:val="cyan"/>
        </w:rPr>
        <w:t xml:space="preserve">, </w:t>
      </w:r>
      <w:r w:rsidRPr="00593975">
        <w:rPr>
          <w:rStyle w:val="Emphasis"/>
          <w:highlight w:val="cyan"/>
        </w:rPr>
        <w:t>Britain</w:t>
      </w:r>
      <w:r w:rsidRPr="00593975">
        <w:rPr>
          <w:rStyle w:val="StyleUnderline"/>
          <w:highlight w:val="cyan"/>
        </w:rPr>
        <w:t xml:space="preserve">, </w:t>
      </w:r>
      <w:r w:rsidRPr="00593975">
        <w:rPr>
          <w:rStyle w:val="Emphasis"/>
          <w:highlight w:val="cyan"/>
        </w:rPr>
        <w:t>Australia</w:t>
      </w:r>
      <w:r w:rsidRPr="00593975">
        <w:rPr>
          <w:rStyle w:val="StyleUnderline"/>
          <w:highlight w:val="cyan"/>
        </w:rPr>
        <w:t xml:space="preserve"> and</w:t>
      </w:r>
      <w:r w:rsidRPr="00593975">
        <w:rPr>
          <w:rStyle w:val="StyleUnderline"/>
        </w:rPr>
        <w:t xml:space="preserve"> </w:t>
      </w:r>
      <w:r w:rsidRPr="00593975">
        <w:rPr>
          <w:rStyle w:val="Emphasis"/>
        </w:rPr>
        <w:t xml:space="preserve">South </w:t>
      </w:r>
      <w:r w:rsidRPr="00593975">
        <w:rPr>
          <w:rStyle w:val="Emphasis"/>
          <w:highlight w:val="cyan"/>
        </w:rPr>
        <w:t>Korea</w:t>
      </w:r>
      <w:r w:rsidRPr="00593975">
        <w:rPr>
          <w:sz w:val="16"/>
        </w:rPr>
        <w:t xml:space="preserve">. So </w:t>
      </w:r>
      <w:r w:rsidRPr="00593975">
        <w:rPr>
          <w:rStyle w:val="StyleUnderline"/>
        </w:rPr>
        <w:t>even though Japan does not outwardly build relationships</w:t>
      </w:r>
      <w:r w:rsidRPr="00593975">
        <w:rPr>
          <w:sz w:val="16"/>
        </w:rPr>
        <w:t xml:space="preserve"> with allies, </w:t>
      </w:r>
      <w:r w:rsidRPr="00593975">
        <w:rPr>
          <w:rStyle w:val="Emphasis"/>
        </w:rPr>
        <w:t>Japan would have allies rallying around them</w:t>
      </w:r>
      <w:r w:rsidRPr="00593975">
        <w:rPr>
          <w:rStyle w:val="StyleUnderline"/>
        </w:rPr>
        <w:t xml:space="preserve"> if China were to attack Japan.</w:t>
      </w:r>
    </w:p>
    <w:p w14:paraId="1CC355AC" w14:textId="77777777" w:rsidR="005C464C" w:rsidRPr="00593975" w:rsidRDefault="005C464C" w:rsidP="005C464C">
      <w:pPr>
        <w:rPr>
          <w:rStyle w:val="StyleUnderline"/>
        </w:rPr>
      </w:pPr>
      <w:r w:rsidRPr="00593975">
        <w:rPr>
          <w:rStyle w:val="StyleUnderline"/>
        </w:rPr>
        <w:t xml:space="preserve">The </w:t>
      </w:r>
      <w:r w:rsidRPr="00593975">
        <w:rPr>
          <w:rStyle w:val="Emphasis"/>
        </w:rPr>
        <w:t>island dispute would not play out</w:t>
      </w:r>
      <w:r w:rsidRPr="00593975">
        <w:rPr>
          <w:rStyle w:val="StyleUnderline"/>
        </w:rPr>
        <w:t xml:space="preserve"> as it did in the </w:t>
      </w:r>
      <w:r w:rsidRPr="00593975">
        <w:rPr>
          <w:rStyle w:val="Emphasis"/>
        </w:rPr>
        <w:t>UK vs. Argentina</w:t>
      </w:r>
      <w:r w:rsidRPr="00593975">
        <w:rPr>
          <w:rStyle w:val="StyleUnderline"/>
        </w:rPr>
        <w:t xml:space="preserve"> island dispute, </w:t>
      </w:r>
      <w:r w:rsidRPr="00593975">
        <w:rPr>
          <w:rStyle w:val="Emphasis"/>
        </w:rPr>
        <w:t>as both sides could cause massive damage to each other</w:t>
      </w:r>
      <w:r w:rsidRPr="00593975">
        <w:rPr>
          <w:rStyle w:val="StyleUnderline"/>
        </w:rPr>
        <w:t>, whereas the UK was far superior in firepower compared to Argentina.</w:t>
      </w:r>
    </w:p>
    <w:p w14:paraId="0CBA6B86" w14:textId="77777777" w:rsidR="005C464C" w:rsidRPr="00593975" w:rsidRDefault="005C464C" w:rsidP="005C464C">
      <w:pPr>
        <w:rPr>
          <w:sz w:val="16"/>
        </w:rPr>
      </w:pPr>
      <w:r w:rsidRPr="00593975">
        <w:rPr>
          <w:sz w:val="16"/>
        </w:rPr>
        <w:t>Conclusion</w:t>
      </w:r>
    </w:p>
    <w:p w14:paraId="66BBA475" w14:textId="77777777" w:rsidR="005C464C" w:rsidRPr="00593975" w:rsidRDefault="005C464C" w:rsidP="005C464C">
      <w:pPr>
        <w:rPr>
          <w:sz w:val="16"/>
        </w:rPr>
      </w:pPr>
      <w:r w:rsidRPr="00593975">
        <w:rPr>
          <w:rStyle w:val="StyleUnderline"/>
        </w:rPr>
        <w:t xml:space="preserve">Even though China outweighs Japan in numbers, </w:t>
      </w:r>
      <w:r w:rsidRPr="00593975">
        <w:rPr>
          <w:rStyle w:val="StyleUnderline"/>
          <w:highlight w:val="cyan"/>
        </w:rPr>
        <w:t>the</w:t>
      </w:r>
      <w:r w:rsidRPr="00593975">
        <w:rPr>
          <w:rStyle w:val="StyleUnderline"/>
        </w:rPr>
        <w:t xml:space="preserve"> </w:t>
      </w:r>
      <w:r w:rsidRPr="00593975">
        <w:rPr>
          <w:rStyle w:val="Emphasis"/>
        </w:rPr>
        <w:t>likelihood</w:t>
      </w:r>
      <w:r w:rsidRPr="00593975">
        <w:rPr>
          <w:rStyle w:val="StyleUnderline"/>
        </w:rPr>
        <w:t xml:space="preserve"> that a </w:t>
      </w:r>
      <w:r w:rsidRPr="00593975">
        <w:rPr>
          <w:rStyle w:val="Emphasis"/>
          <w:highlight w:val="cyan"/>
        </w:rPr>
        <w:t>war would develop into a nuclear war</w:t>
      </w:r>
      <w:r w:rsidRPr="00593975">
        <w:rPr>
          <w:rStyle w:val="StyleUnderline"/>
        </w:rPr>
        <w:t xml:space="preserve"> means that numbers don’t really mean anything anymore</w:t>
      </w:r>
      <w:r w:rsidRPr="00593975">
        <w:rPr>
          <w:sz w:val="16"/>
        </w:rPr>
        <w:t xml:space="preserve">. The nuclear capabilities of Japan and China would mean that </w:t>
      </w:r>
      <w:r w:rsidRPr="00593975">
        <w:rPr>
          <w:rStyle w:val="StyleUnderline"/>
        </w:rPr>
        <w:t xml:space="preserve">each country could </w:t>
      </w:r>
      <w:r w:rsidRPr="00593975">
        <w:rPr>
          <w:rStyle w:val="Emphasis"/>
        </w:rPr>
        <w:t>destroy each other many times over</w:t>
      </w:r>
      <w:r w:rsidRPr="00593975">
        <w:rPr>
          <w:rStyle w:val="StyleUnderline"/>
        </w:rPr>
        <w:t xml:space="preserve">. The </w:t>
      </w:r>
      <w:r w:rsidRPr="00593975">
        <w:rPr>
          <w:rStyle w:val="Emphasis"/>
        </w:rPr>
        <w:t>island dispute</w:t>
      </w:r>
      <w:r w:rsidRPr="00593975">
        <w:rPr>
          <w:rStyle w:val="StyleUnderline"/>
        </w:rPr>
        <w:t xml:space="preserve"> </w:t>
      </w:r>
      <w:r w:rsidRPr="00593975">
        <w:rPr>
          <w:rStyle w:val="StyleUnderline"/>
          <w:highlight w:val="cyan"/>
        </w:rPr>
        <w:t>would</w:t>
      </w:r>
      <w:r w:rsidRPr="00593975">
        <w:rPr>
          <w:rStyle w:val="StyleUnderline"/>
        </w:rPr>
        <w:t xml:space="preserve"> then </w:t>
      </w:r>
      <w:r w:rsidRPr="00593975">
        <w:rPr>
          <w:rStyle w:val="StyleUnderline"/>
          <w:highlight w:val="cyan"/>
        </w:rPr>
        <w:t>escalate to</w:t>
      </w:r>
      <w:r w:rsidRPr="00593975">
        <w:rPr>
          <w:sz w:val="16"/>
        </w:rPr>
        <w:t xml:space="preserve"> possible </w:t>
      </w:r>
      <w:r w:rsidRPr="00593975">
        <w:rPr>
          <w:rStyle w:val="Emphasis"/>
        </w:rPr>
        <w:t xml:space="preserve">mass </w:t>
      </w:r>
      <w:r w:rsidRPr="00593975">
        <w:rPr>
          <w:rStyle w:val="Emphasis"/>
          <w:highlight w:val="cyan"/>
        </w:rPr>
        <w:t>extinction for the human race</w:t>
      </w:r>
      <w:r w:rsidRPr="00593975">
        <w:rPr>
          <w:sz w:val="16"/>
        </w:rPr>
        <w:t>.</w:t>
      </w:r>
    </w:p>
    <w:p w14:paraId="47A0FFDC" w14:textId="77777777" w:rsidR="005C464C" w:rsidRPr="00593975" w:rsidRDefault="005C464C" w:rsidP="005C464C">
      <w:pPr>
        <w:rPr>
          <w:sz w:val="16"/>
        </w:rPr>
      </w:pPr>
      <w:r w:rsidRPr="00593975">
        <w:rPr>
          <w:rStyle w:val="StyleUnderline"/>
        </w:rPr>
        <w:t xml:space="preserve">The </w:t>
      </w:r>
      <w:r w:rsidRPr="00593975">
        <w:rPr>
          <w:rStyle w:val="Emphasis"/>
          <w:highlight w:val="cyan"/>
        </w:rPr>
        <w:t>nuclear fall out</w:t>
      </w:r>
      <w:r w:rsidRPr="00593975">
        <w:rPr>
          <w:rStyle w:val="StyleUnderline"/>
          <w:highlight w:val="cyan"/>
        </w:rPr>
        <w:t xml:space="preserve"> would </w:t>
      </w:r>
      <w:r w:rsidRPr="00593975">
        <w:rPr>
          <w:rStyle w:val="Emphasis"/>
          <w:highlight w:val="cyan"/>
        </w:rPr>
        <w:t>affect</w:t>
      </w:r>
      <w:r w:rsidRPr="00593975">
        <w:rPr>
          <w:rStyle w:val="Emphasis"/>
        </w:rPr>
        <w:t xml:space="preserve"> most of </w:t>
      </w:r>
      <w:r w:rsidRPr="00593975">
        <w:rPr>
          <w:rStyle w:val="Emphasis"/>
          <w:highlight w:val="cyan"/>
        </w:rPr>
        <w:t>Asia and</w:t>
      </w:r>
      <w:r w:rsidRPr="00593975">
        <w:rPr>
          <w:sz w:val="16"/>
        </w:rPr>
        <w:t xml:space="preserve"> to a certain extent </w:t>
      </w:r>
      <w:r w:rsidRPr="00593975">
        <w:rPr>
          <w:rStyle w:val="Emphasis"/>
          <w:highlight w:val="cyan"/>
        </w:rPr>
        <w:t>the West</w:t>
      </w:r>
      <w:r w:rsidRPr="00593975">
        <w:rPr>
          <w:sz w:val="16"/>
        </w:rPr>
        <w:t xml:space="preserve">. If the allies were then to turn on each other </w:t>
      </w:r>
      <w:r w:rsidRPr="00593975">
        <w:rPr>
          <w:rStyle w:val="StyleUnderline"/>
        </w:rPr>
        <w:t xml:space="preserve">it would </w:t>
      </w:r>
      <w:r w:rsidRPr="00593975">
        <w:rPr>
          <w:rStyle w:val="Emphasis"/>
        </w:rPr>
        <w:t>spell the end of the human race</w:t>
      </w:r>
      <w:r w:rsidRPr="00593975">
        <w:rPr>
          <w:sz w:val="16"/>
        </w:rPr>
        <w:t xml:space="preserve">. </w:t>
      </w:r>
      <w:r w:rsidRPr="00593975">
        <w:rPr>
          <w:rStyle w:val="StyleUnderline"/>
        </w:rPr>
        <w:t xml:space="preserve">Bear in mind that </w:t>
      </w:r>
      <w:r w:rsidRPr="00593975">
        <w:rPr>
          <w:rStyle w:val="StyleUnderline"/>
          <w:highlight w:val="cyan"/>
        </w:rPr>
        <w:t xml:space="preserve">it will take </w:t>
      </w:r>
      <w:r w:rsidRPr="00593975">
        <w:rPr>
          <w:rStyle w:val="StyleUnderline"/>
        </w:rPr>
        <w:t xml:space="preserve">an estimated </w:t>
      </w:r>
      <w:r w:rsidRPr="00593975">
        <w:rPr>
          <w:rStyle w:val="Emphasis"/>
          <w:highlight w:val="cyan"/>
        </w:rPr>
        <w:t>10,000 years</w:t>
      </w:r>
      <w:r w:rsidRPr="00593975">
        <w:rPr>
          <w:rStyle w:val="StyleUnderline"/>
        </w:rPr>
        <w:t xml:space="preserve"> for Chernobyl </w:t>
      </w:r>
      <w:r w:rsidRPr="00593975">
        <w:rPr>
          <w:rStyle w:val="StyleUnderline"/>
          <w:highlight w:val="cyan"/>
        </w:rPr>
        <w:t>to become safe to walk</w:t>
      </w:r>
      <w:r w:rsidRPr="00593975">
        <w:rPr>
          <w:rStyle w:val="StyleUnderline"/>
        </w:rPr>
        <w:t xml:space="preserve"> around and you’ll get an idea of </w:t>
      </w:r>
      <w:r w:rsidRPr="00593975">
        <w:rPr>
          <w:rStyle w:val="Emphasis"/>
        </w:rPr>
        <w:t>what state land masses will be in</w:t>
      </w:r>
      <w:r w:rsidRPr="00593975">
        <w:rPr>
          <w:rStyle w:val="StyleUnderline"/>
        </w:rPr>
        <w:t xml:space="preserve"> after a war of such magnitude</w:t>
      </w:r>
      <w:r w:rsidRPr="00593975">
        <w:rPr>
          <w:sz w:val="16"/>
        </w:rPr>
        <w:t xml:space="preserve">. I say ‘land masses’ as </w:t>
      </w:r>
      <w:r w:rsidRPr="00593975">
        <w:rPr>
          <w:rStyle w:val="StyleUnderline"/>
        </w:rPr>
        <w:t>countries</w:t>
      </w:r>
      <w:r w:rsidRPr="00593975">
        <w:rPr>
          <w:sz w:val="16"/>
        </w:rPr>
        <w:t xml:space="preserve"> and nations </w:t>
      </w:r>
      <w:r w:rsidRPr="00593975">
        <w:rPr>
          <w:rStyle w:val="StyleUnderline"/>
        </w:rPr>
        <w:t>would cease to exist</w:t>
      </w:r>
      <w:r w:rsidRPr="00593975">
        <w:rPr>
          <w:sz w:val="16"/>
        </w:rPr>
        <w:t xml:space="preserve"> then </w:t>
      </w:r>
      <w:r w:rsidRPr="00593975">
        <w:rPr>
          <w:rStyle w:val="StyleUnderline"/>
        </w:rPr>
        <w:t>and</w:t>
      </w:r>
      <w:r w:rsidRPr="00593975">
        <w:rPr>
          <w:sz w:val="16"/>
        </w:rPr>
        <w:t xml:space="preserve"> it would be a case of ‘if’ and ‘where’ could </w:t>
      </w:r>
      <w:r w:rsidRPr="00593975">
        <w:rPr>
          <w:rStyle w:val="StyleUnderline"/>
        </w:rPr>
        <w:t>human beings, plant life and animals</w:t>
      </w:r>
      <w:r w:rsidRPr="00593975">
        <w:rPr>
          <w:sz w:val="16"/>
        </w:rPr>
        <w:t xml:space="preserve"> could exist, if at all possible, which is very doubtful. </w:t>
      </w:r>
      <w:r w:rsidRPr="00593975">
        <w:rPr>
          <w:rStyle w:val="Emphasis"/>
          <w:highlight w:val="cyan"/>
        </w:rPr>
        <w:t xml:space="preserve">Even with </w:t>
      </w:r>
      <w:r w:rsidRPr="00593975">
        <w:rPr>
          <w:rStyle w:val="Emphasis"/>
        </w:rPr>
        <w:t xml:space="preserve">underground </w:t>
      </w:r>
      <w:r w:rsidRPr="00593975">
        <w:rPr>
          <w:rStyle w:val="Emphasis"/>
          <w:highlight w:val="cyan"/>
        </w:rPr>
        <w:t>bunkers</w:t>
      </w:r>
      <w:r w:rsidRPr="00593975">
        <w:rPr>
          <w:rStyle w:val="StyleUnderline"/>
        </w:rPr>
        <w:t xml:space="preserve">, just </w:t>
      </w:r>
      <w:r w:rsidRPr="00593975">
        <w:rPr>
          <w:rStyle w:val="Emphasis"/>
          <w:highlight w:val="cyan"/>
        </w:rPr>
        <w:t>how long</w:t>
      </w:r>
      <w:r w:rsidRPr="00593975">
        <w:rPr>
          <w:rStyle w:val="StyleUnderline"/>
          <w:highlight w:val="cyan"/>
        </w:rPr>
        <w:t xml:space="preserve"> could people survive</w:t>
      </w:r>
      <w:r w:rsidRPr="00593975">
        <w:rPr>
          <w:rStyle w:val="StyleUnderline"/>
        </w:rPr>
        <w:t xml:space="preserve"> down there? </w:t>
      </w:r>
      <w:r w:rsidRPr="00593975">
        <w:rPr>
          <w:rStyle w:val="Emphasis"/>
        </w:rPr>
        <w:t>With plant and animal life eradicated</w:t>
      </w:r>
      <w:r w:rsidRPr="00593975">
        <w:rPr>
          <w:rStyle w:val="StyleUnderline"/>
        </w:rPr>
        <w:t xml:space="preserve"> above?</w:t>
      </w:r>
      <w:r w:rsidRPr="00593975">
        <w:rPr>
          <w:sz w:val="16"/>
        </w:rPr>
        <w:t xml:space="preserve"> I would say </w:t>
      </w:r>
      <w:r w:rsidRPr="00593975">
        <w:rPr>
          <w:rStyle w:val="StyleUnderline"/>
        </w:rPr>
        <w:t xml:space="preserve">maybe </w:t>
      </w:r>
      <w:r w:rsidRPr="00593975">
        <w:rPr>
          <w:rStyle w:val="StyleUnderline"/>
          <w:highlight w:val="cyan"/>
        </w:rPr>
        <w:t xml:space="preserve">20 years </w:t>
      </w:r>
      <w:r w:rsidRPr="00593975">
        <w:rPr>
          <w:rStyle w:val="Emphasis"/>
          <w:highlight w:val="cyan"/>
        </w:rPr>
        <w:t>at best</w:t>
      </w:r>
      <w:r w:rsidRPr="00593975">
        <w:rPr>
          <w:rStyle w:val="StyleUnderline"/>
        </w:rPr>
        <w:t>, if there are ample supplies</w:t>
      </w:r>
      <w:r w:rsidRPr="00593975">
        <w:rPr>
          <w:sz w:val="16"/>
        </w:rPr>
        <w:t xml:space="preserve"> of course.</w:t>
      </w:r>
    </w:p>
    <w:p w14:paraId="06846F38" w14:textId="77777777" w:rsidR="005C464C" w:rsidRPr="00593975" w:rsidRDefault="005C464C" w:rsidP="005C464C">
      <w:pPr>
        <w:pStyle w:val="Heading4"/>
        <w:rPr>
          <w:rFonts w:cs="Arial"/>
        </w:rPr>
      </w:pPr>
      <w:r w:rsidRPr="00593975">
        <w:rPr>
          <w:rFonts w:cs="Arial"/>
        </w:rPr>
        <w:t>U.S.-China war causes Extinction.</w:t>
      </w:r>
    </w:p>
    <w:p w14:paraId="21AB7815" w14:textId="77777777" w:rsidR="005C464C" w:rsidRPr="00593975" w:rsidRDefault="005C464C" w:rsidP="005C464C">
      <w:r w:rsidRPr="00593975">
        <w:t xml:space="preserve">Lawrence S. </w:t>
      </w:r>
      <w:r w:rsidRPr="00593975">
        <w:rPr>
          <w:rStyle w:val="Style13ptBold"/>
        </w:rPr>
        <w:t>Wittner 11</w:t>
      </w:r>
      <w:r w:rsidRPr="00593975">
        <w:t xml:space="preserve">. Emeritus Professor of History at the State University of New York at Albany, holds a Ph.D. in History from Columbia University, “Is a Nuclear War with China Possible?,” </w:t>
      </w:r>
      <w:r w:rsidRPr="00593975">
        <w:rPr>
          <w:i/>
          <w:iCs/>
        </w:rPr>
        <w:t>Huntington News</w:t>
      </w:r>
      <w:r w:rsidRPr="00593975">
        <w:t>, November 28</w:t>
      </w:r>
      <w:r w:rsidRPr="00593975">
        <w:rPr>
          <w:vertAlign w:val="superscript"/>
        </w:rPr>
        <w:t>th</w:t>
      </w:r>
      <w:r w:rsidRPr="00593975">
        <w:t xml:space="preserve"> 2011, Available Online at </w:t>
      </w:r>
      <w:hyperlink r:id="rId42" w:history="1">
        <w:r w:rsidRPr="00593975">
          <w:rPr>
            <w:rStyle w:val="Hyperlink"/>
          </w:rPr>
          <w:t>http://www.huntingtonnews.net/14446</w:t>
        </w:r>
      </w:hyperlink>
      <w:r w:rsidRPr="00593975">
        <w:t xml:space="preserve"> .</w:t>
      </w:r>
    </w:p>
    <w:p w14:paraId="4A2A9512" w14:textId="77777777" w:rsidR="005C464C" w:rsidRPr="00593975" w:rsidRDefault="005C464C" w:rsidP="005C464C">
      <w:pPr>
        <w:rPr>
          <w:sz w:val="16"/>
        </w:rPr>
      </w:pPr>
      <w:r w:rsidRPr="00593975">
        <w:rPr>
          <w:sz w:val="16"/>
        </w:rPr>
        <w:t xml:space="preserve">But what would that “victory” entail?  </w:t>
      </w:r>
      <w:r w:rsidRPr="00593975">
        <w:rPr>
          <w:rStyle w:val="StyleUnderline"/>
          <w:highlight w:val="cyan"/>
        </w:rPr>
        <w:t xml:space="preserve">A </w:t>
      </w:r>
      <w:r w:rsidRPr="00593975">
        <w:rPr>
          <w:rStyle w:val="Emphasis"/>
          <w:highlight w:val="cyan"/>
        </w:rPr>
        <w:t>nuclear attack</w:t>
      </w:r>
      <w:r w:rsidRPr="00593975">
        <w:rPr>
          <w:sz w:val="16"/>
        </w:rPr>
        <w:t xml:space="preserve"> by China </w:t>
      </w:r>
      <w:r w:rsidRPr="00593975">
        <w:rPr>
          <w:rStyle w:val="StyleUnderline"/>
          <w:highlight w:val="cyan"/>
        </w:rPr>
        <w:t>would immediately slaughter</w:t>
      </w:r>
      <w:r w:rsidRPr="00593975">
        <w:rPr>
          <w:sz w:val="16"/>
        </w:rPr>
        <w:t xml:space="preserve"> at least </w:t>
      </w:r>
      <w:r w:rsidRPr="00593975">
        <w:rPr>
          <w:rStyle w:val="Emphasis"/>
          <w:highlight w:val="cyan"/>
        </w:rPr>
        <w:t>10 million Americans</w:t>
      </w:r>
      <w:r w:rsidRPr="00593975">
        <w:rPr>
          <w:sz w:val="16"/>
        </w:rPr>
        <w:t xml:space="preserve"> in a great storm of blast and fire, while leaving many more dying horribly of sickness and radiation poisoning. </w:t>
      </w:r>
      <w:r w:rsidRPr="00593975">
        <w:rPr>
          <w:rStyle w:val="StyleUnderline"/>
          <w:highlight w:val="cyan"/>
        </w:rPr>
        <w:t>The Chinese death toll</w:t>
      </w:r>
      <w:r w:rsidRPr="00593975">
        <w:rPr>
          <w:sz w:val="16"/>
        </w:rPr>
        <w:t xml:space="preserve"> in a nuclear war </w:t>
      </w:r>
      <w:r w:rsidRPr="00593975">
        <w:rPr>
          <w:rStyle w:val="Emphasis"/>
          <w:highlight w:val="cyan"/>
        </w:rPr>
        <w:t>would be far higher</w:t>
      </w:r>
      <w:r w:rsidRPr="00593975">
        <w:rPr>
          <w:sz w:val="16"/>
        </w:rPr>
        <w:t xml:space="preserve">. </w:t>
      </w:r>
      <w:r w:rsidRPr="00593975">
        <w:rPr>
          <w:rStyle w:val="StyleUnderline"/>
          <w:highlight w:val="cyan"/>
        </w:rPr>
        <w:t xml:space="preserve">Both nations would be reduced to </w:t>
      </w:r>
      <w:r w:rsidRPr="00593975">
        <w:rPr>
          <w:rStyle w:val="Emphasis"/>
          <w:highlight w:val="cyan"/>
        </w:rPr>
        <w:t>smoldering</w:t>
      </w:r>
      <w:r w:rsidRPr="00593975">
        <w:rPr>
          <w:rStyle w:val="StyleUnderline"/>
          <w:highlight w:val="cyan"/>
        </w:rPr>
        <w:t xml:space="preserve">, </w:t>
      </w:r>
      <w:r w:rsidRPr="00593975">
        <w:rPr>
          <w:rStyle w:val="Emphasis"/>
          <w:highlight w:val="cyan"/>
        </w:rPr>
        <w:t>radioactive wastelands</w:t>
      </w:r>
      <w:r w:rsidRPr="00593975">
        <w:rPr>
          <w:sz w:val="16"/>
        </w:rPr>
        <w:t xml:space="preserve">. Also, </w:t>
      </w:r>
      <w:r w:rsidRPr="00593975">
        <w:rPr>
          <w:rStyle w:val="StyleUnderline"/>
        </w:rPr>
        <w:t>radioactive</w:t>
      </w:r>
      <w:r w:rsidRPr="00593975">
        <w:rPr>
          <w:sz w:val="16"/>
        </w:rPr>
        <w:t xml:space="preserve"> </w:t>
      </w:r>
      <w:r w:rsidRPr="00593975">
        <w:rPr>
          <w:rStyle w:val="StyleUnderline"/>
          <w:highlight w:val="cyan"/>
        </w:rPr>
        <w:t>debris</w:t>
      </w:r>
      <w:r w:rsidRPr="00593975">
        <w:rPr>
          <w:sz w:val="16"/>
        </w:rPr>
        <w:t xml:space="preserve"> sent aloft by the nuclear explosions </w:t>
      </w:r>
      <w:r w:rsidRPr="00593975">
        <w:rPr>
          <w:rStyle w:val="StyleUnderline"/>
          <w:highlight w:val="cyan"/>
        </w:rPr>
        <w:t>would blot out the sun and bring on</w:t>
      </w:r>
      <w:r w:rsidRPr="00593975">
        <w:rPr>
          <w:sz w:val="16"/>
        </w:rPr>
        <w:t xml:space="preserve"> a “</w:t>
      </w:r>
      <w:r w:rsidRPr="00593975">
        <w:rPr>
          <w:rStyle w:val="Emphasis"/>
          <w:sz w:val="28"/>
          <w:highlight w:val="cyan"/>
        </w:rPr>
        <w:t>nuclear winter</w:t>
      </w:r>
      <w:r w:rsidRPr="00593975">
        <w:rPr>
          <w:sz w:val="16"/>
        </w:rPr>
        <w:t xml:space="preserve">” around the globe—destroying agriculture, </w:t>
      </w:r>
      <w:r w:rsidRPr="00593975">
        <w:rPr>
          <w:rStyle w:val="StyleUnderline"/>
          <w:highlight w:val="cyan"/>
        </w:rPr>
        <w:t>creating</w:t>
      </w:r>
      <w:r w:rsidRPr="00593975">
        <w:rPr>
          <w:sz w:val="16"/>
          <w:highlight w:val="cyan"/>
        </w:rPr>
        <w:t xml:space="preserve"> </w:t>
      </w:r>
      <w:r w:rsidRPr="00593975">
        <w:rPr>
          <w:rStyle w:val="Emphasis"/>
          <w:sz w:val="28"/>
          <w:highlight w:val="cyan"/>
        </w:rPr>
        <w:t>worldwide famine</w:t>
      </w:r>
      <w:r w:rsidRPr="00593975">
        <w:rPr>
          <w:rStyle w:val="StyleUnderline"/>
          <w:highlight w:val="cyan"/>
        </w:rPr>
        <w:t xml:space="preserve">, and generating </w:t>
      </w:r>
      <w:r w:rsidRPr="00593975">
        <w:rPr>
          <w:rStyle w:val="Emphasis"/>
          <w:sz w:val="28"/>
          <w:highlight w:val="cyan"/>
        </w:rPr>
        <w:t>chaos</w:t>
      </w:r>
      <w:r w:rsidRPr="00593975">
        <w:rPr>
          <w:rStyle w:val="StyleUnderline"/>
          <w:sz w:val="28"/>
          <w:highlight w:val="cyan"/>
        </w:rPr>
        <w:t xml:space="preserve"> </w:t>
      </w:r>
      <w:r w:rsidRPr="00593975">
        <w:rPr>
          <w:rStyle w:val="StyleUnderline"/>
          <w:highlight w:val="cyan"/>
        </w:rPr>
        <w:t xml:space="preserve">and </w:t>
      </w:r>
      <w:r w:rsidRPr="00593975">
        <w:rPr>
          <w:rStyle w:val="Emphasis"/>
          <w:sz w:val="28"/>
          <w:highlight w:val="cyan"/>
        </w:rPr>
        <w:t>destruction</w:t>
      </w:r>
      <w:r w:rsidRPr="00593975">
        <w:rPr>
          <w:sz w:val="16"/>
        </w:rPr>
        <w:t xml:space="preserve">. </w:t>
      </w:r>
    </w:p>
    <w:p w14:paraId="5EA5AC67" w14:textId="77777777" w:rsidR="005C464C" w:rsidRPr="00593975" w:rsidRDefault="005C464C" w:rsidP="005C464C">
      <w:pPr>
        <w:pStyle w:val="Heading4"/>
        <w:rPr>
          <w:rFonts w:cs="Arial"/>
        </w:rPr>
      </w:pPr>
      <w:r w:rsidRPr="00593975">
        <w:rPr>
          <w:rFonts w:cs="Arial"/>
        </w:rPr>
        <w:t>China war causes extinction</w:t>
      </w:r>
    </w:p>
    <w:p w14:paraId="14D3D598" w14:textId="77777777" w:rsidR="005C464C" w:rsidRPr="00593975" w:rsidRDefault="005C464C" w:rsidP="005C464C">
      <w:r w:rsidRPr="00593975">
        <w:t xml:space="preserve">Ann </w:t>
      </w:r>
      <w:r w:rsidRPr="00593975">
        <w:rPr>
          <w:b/>
          <w:bCs/>
          <w:sz w:val="26"/>
        </w:rPr>
        <w:t>Lee 17</w:t>
      </w:r>
      <w:r w:rsidRPr="00593975">
        <w:t xml:space="preserve">. Adjunct Professor of Economics and Finance at New York University. “Talking Policy: Ann Lee on US-China Relations.” </w:t>
      </w:r>
      <w:r w:rsidRPr="00593975">
        <w:rPr>
          <w:i/>
        </w:rPr>
        <w:t>World Policy Journal</w:t>
      </w:r>
      <w:r w:rsidRPr="00593975">
        <w:t xml:space="preserve">. February 10. </w:t>
      </w:r>
      <w:hyperlink r:id="rId43" w:history="1">
        <w:r w:rsidRPr="00593975">
          <w:t>http://www.worldpolicy.org/blog/2017/02/10/talking-policy-ann-lee-us-china-relations</w:t>
        </w:r>
      </w:hyperlink>
    </w:p>
    <w:p w14:paraId="1DB5EA75" w14:textId="77777777" w:rsidR="005C464C" w:rsidRPr="00593975" w:rsidRDefault="005C464C" w:rsidP="005C464C">
      <w:pPr>
        <w:rPr>
          <w:sz w:val="14"/>
        </w:rPr>
      </w:pPr>
      <w:r w:rsidRPr="00593975">
        <w:rPr>
          <w:sz w:val="14"/>
        </w:rPr>
        <w:t xml:space="preserve">World Policy Journal: </w:t>
      </w:r>
      <w:r w:rsidRPr="00593975">
        <w:rPr>
          <w:b/>
          <w:u w:val="single"/>
        </w:rPr>
        <w:t>When</w:t>
      </w:r>
      <w:r w:rsidRPr="00593975">
        <w:rPr>
          <w:sz w:val="14"/>
        </w:rPr>
        <w:t xml:space="preserve"> President </w:t>
      </w:r>
      <w:r w:rsidRPr="00593975">
        <w:rPr>
          <w:b/>
          <w:u w:val="single"/>
        </w:rPr>
        <w:t>Trump was first elected, you expressed worry about the future of U.S.-China relations. Now that he's been in office for a few weeks, how do you think this tension will play out?</w:t>
      </w:r>
    </w:p>
    <w:p w14:paraId="66F053DB" w14:textId="77777777" w:rsidR="005C464C" w:rsidRPr="00593975" w:rsidRDefault="005C464C" w:rsidP="005C464C">
      <w:pPr>
        <w:rPr>
          <w:sz w:val="14"/>
        </w:rPr>
      </w:pPr>
      <w:r w:rsidRPr="00593975">
        <w:rPr>
          <w:sz w:val="14"/>
        </w:rPr>
        <w:t xml:space="preserve">Ann Lee: Well, </w:t>
      </w:r>
      <w:r w:rsidRPr="00593975">
        <w:rPr>
          <w:b/>
          <w:u w:val="single"/>
        </w:rPr>
        <w:t>I don't think I've changed my mind</w:t>
      </w:r>
      <w:r w:rsidRPr="00593975">
        <w:rPr>
          <w:sz w:val="14"/>
        </w:rPr>
        <w:t xml:space="preserve"> about this </w:t>
      </w:r>
      <w:r w:rsidRPr="00593975">
        <w:rPr>
          <w:b/>
          <w:u w:val="single"/>
        </w:rPr>
        <w:t>after seeing what has transpired</w:t>
      </w:r>
      <w:r w:rsidRPr="00593975">
        <w:rPr>
          <w:sz w:val="14"/>
        </w:rPr>
        <w:t xml:space="preserve"> with other nations. </w:t>
      </w:r>
      <w:r w:rsidRPr="00593975">
        <w:rPr>
          <w:b/>
          <w:u w:val="single"/>
        </w:rPr>
        <w:t>I don't think that it's necessarily going to go much more smoothly with China</w:t>
      </w:r>
      <w:r w:rsidRPr="00593975">
        <w:rPr>
          <w:sz w:val="14"/>
        </w:rPr>
        <w:t>.</w:t>
      </w:r>
    </w:p>
    <w:p w14:paraId="2CCDF218" w14:textId="77777777" w:rsidR="005C464C" w:rsidRPr="00593975" w:rsidRDefault="005C464C" w:rsidP="005C464C">
      <w:pPr>
        <w:rPr>
          <w:b/>
          <w:u w:val="single"/>
        </w:rPr>
      </w:pPr>
      <w:r w:rsidRPr="00593975">
        <w:rPr>
          <w:sz w:val="14"/>
        </w:rPr>
        <w:t xml:space="preserve">WPJ: </w:t>
      </w:r>
      <w:r w:rsidRPr="00593975">
        <w:rPr>
          <w:b/>
          <w:u w:val="single"/>
        </w:rPr>
        <w:t>What do you think the worst-case scenario would be?</w:t>
      </w:r>
    </w:p>
    <w:p w14:paraId="73CD4E05" w14:textId="77777777" w:rsidR="005C464C" w:rsidRPr="00593975" w:rsidRDefault="005C464C" w:rsidP="005C464C">
      <w:pPr>
        <w:rPr>
          <w:sz w:val="14"/>
        </w:rPr>
      </w:pPr>
      <w:r w:rsidRPr="00593975">
        <w:rPr>
          <w:sz w:val="14"/>
        </w:rPr>
        <w:t xml:space="preserve">AL: I think </w:t>
      </w:r>
      <w:r w:rsidRPr="00593975">
        <w:rPr>
          <w:b/>
          <w:highlight w:val="cyan"/>
          <w:u w:val="single"/>
        </w:rPr>
        <w:t>the worst-case scenario is that the U.S. and China fight a real war where</w:t>
      </w:r>
      <w:r w:rsidRPr="00593975">
        <w:rPr>
          <w:b/>
          <w:u w:val="single"/>
        </w:rPr>
        <w:t xml:space="preserve"> you have a series of </w:t>
      </w:r>
      <w:r w:rsidRPr="00593975">
        <w:rPr>
          <w:b/>
          <w:highlight w:val="cyan"/>
          <w:u w:val="single"/>
        </w:rPr>
        <w:t>provocations</w:t>
      </w:r>
      <w:r w:rsidRPr="00593975">
        <w:rPr>
          <w:b/>
          <w:u w:val="single"/>
        </w:rPr>
        <w:t xml:space="preserve"> that somehow </w:t>
      </w:r>
      <w:r w:rsidRPr="00593975">
        <w:rPr>
          <w:b/>
          <w:highlight w:val="cyan"/>
          <w:u w:val="single"/>
        </w:rPr>
        <w:t xml:space="preserve">end up becoming </w:t>
      </w:r>
      <w:r w:rsidRPr="00593975">
        <w:rPr>
          <w:b/>
          <w:iCs/>
          <w:highlight w:val="cyan"/>
          <w:u w:val="single"/>
        </w:rPr>
        <w:t>World War III</w:t>
      </w:r>
      <w:r w:rsidRPr="00593975">
        <w:rPr>
          <w:sz w:val="14"/>
        </w:rPr>
        <w:t>.</w:t>
      </w:r>
    </w:p>
    <w:p w14:paraId="263704B6" w14:textId="77777777" w:rsidR="005C464C" w:rsidRPr="00593975" w:rsidRDefault="005C464C" w:rsidP="005C464C">
      <w:pPr>
        <w:rPr>
          <w:sz w:val="14"/>
        </w:rPr>
      </w:pPr>
      <w:r w:rsidRPr="00593975">
        <w:rPr>
          <w:sz w:val="14"/>
        </w:rPr>
        <w:t xml:space="preserve">WPJ: </w:t>
      </w:r>
      <w:r w:rsidRPr="00593975">
        <w:rPr>
          <w:b/>
          <w:u w:val="single"/>
        </w:rPr>
        <w:t>How likely do you think that is?</w:t>
      </w:r>
    </w:p>
    <w:p w14:paraId="27BC8D5D" w14:textId="77777777" w:rsidR="005C464C" w:rsidRPr="00593975" w:rsidRDefault="005C464C" w:rsidP="005C464C">
      <w:pPr>
        <w:rPr>
          <w:sz w:val="14"/>
        </w:rPr>
      </w:pPr>
      <w:r w:rsidRPr="00593975">
        <w:rPr>
          <w:sz w:val="14"/>
        </w:rPr>
        <w:t xml:space="preserve">AL: That's hard to say. I think that </w:t>
      </w:r>
      <w:r w:rsidRPr="00593975">
        <w:rPr>
          <w:b/>
          <w:u w:val="single"/>
        </w:rPr>
        <w:t>based on some of his closest advisors</w:t>
      </w:r>
      <w:r w:rsidRPr="00593975">
        <w:rPr>
          <w:sz w:val="14"/>
        </w:rPr>
        <w:t xml:space="preserve"> like Peter Navarro and Steve Bannon, </w:t>
      </w:r>
      <w:r w:rsidRPr="00593975">
        <w:rPr>
          <w:b/>
          <w:u w:val="single"/>
        </w:rPr>
        <w:t>it's more likely than not if he chooses to listen to whatever advice they give him. Let's hope that's not the case, but it almost feels like there are certain people in his administration that want a war</w:t>
      </w:r>
      <w:r w:rsidRPr="00593975">
        <w:rPr>
          <w:sz w:val="14"/>
        </w:rPr>
        <w:t>—are planning for one—and there are obviously media reports that they seem to want one based on past interviews or statements.</w:t>
      </w:r>
    </w:p>
    <w:p w14:paraId="0787FB0F" w14:textId="77777777" w:rsidR="005C464C" w:rsidRPr="00593975" w:rsidRDefault="005C464C" w:rsidP="005C464C">
      <w:pPr>
        <w:rPr>
          <w:b/>
          <w:u w:val="single"/>
        </w:rPr>
      </w:pPr>
      <w:r w:rsidRPr="00593975">
        <w:rPr>
          <w:sz w:val="14"/>
        </w:rPr>
        <w:t xml:space="preserve">WPJ: We do not hear a lot of Chinese perspectives in the Western media. </w:t>
      </w:r>
      <w:r w:rsidRPr="00593975">
        <w:rPr>
          <w:b/>
          <w:u w:val="single"/>
        </w:rPr>
        <w:t>What has been the Chinese government’s general reaction to the proposals of the Trump administration?</w:t>
      </w:r>
    </w:p>
    <w:p w14:paraId="06B732DD" w14:textId="77777777" w:rsidR="005C464C" w:rsidRPr="00593975" w:rsidRDefault="005C464C" w:rsidP="005C464C">
      <w:pPr>
        <w:rPr>
          <w:rStyle w:val="StyleUnderline"/>
          <w:sz w:val="14"/>
        </w:rPr>
      </w:pPr>
      <w:r w:rsidRPr="00593975">
        <w:rPr>
          <w:sz w:val="14"/>
        </w:rPr>
        <w:t xml:space="preserve">AL: I think </w:t>
      </w:r>
      <w:r w:rsidRPr="00593975">
        <w:rPr>
          <w:b/>
          <w:u w:val="single"/>
        </w:rPr>
        <w:t>the Chinese are just as concerned as anybody else in the world</w:t>
      </w:r>
      <w:r w:rsidRPr="00593975">
        <w:rPr>
          <w:sz w:val="14"/>
        </w:rPr>
        <w:t xml:space="preserve">. A lot of folks there have been disturbed by Trump's actions in his first days in office—clearly the phone call he took from Taiwan sort of set the precedent. And I think </w:t>
      </w:r>
      <w:r w:rsidRPr="00593975">
        <w:rPr>
          <w:b/>
          <w:highlight w:val="cyan"/>
          <w:u w:val="single"/>
        </w:rPr>
        <w:t>the Chinese are under no illusions that it's going to be</w:t>
      </w:r>
      <w:r w:rsidRPr="00593975">
        <w:rPr>
          <w:b/>
          <w:u w:val="single"/>
        </w:rPr>
        <w:t xml:space="preserve"> an </w:t>
      </w:r>
      <w:r w:rsidRPr="00593975">
        <w:rPr>
          <w:b/>
          <w:highlight w:val="cyan"/>
          <w:u w:val="single"/>
        </w:rPr>
        <w:t>easy</w:t>
      </w:r>
      <w:r w:rsidRPr="00593975">
        <w:rPr>
          <w:b/>
          <w:u w:val="single"/>
        </w:rPr>
        <w:t xml:space="preserve"> road </w:t>
      </w:r>
      <w:r w:rsidRPr="00593975">
        <w:rPr>
          <w:b/>
          <w:highlight w:val="cyan"/>
          <w:u w:val="single"/>
        </w:rPr>
        <w:t>dealing with</w:t>
      </w:r>
      <w:r w:rsidRPr="00593975">
        <w:rPr>
          <w:b/>
          <w:u w:val="single"/>
        </w:rPr>
        <w:t xml:space="preserve"> the </w:t>
      </w:r>
      <w:r w:rsidRPr="00593975">
        <w:rPr>
          <w:b/>
          <w:highlight w:val="cyan"/>
          <w:u w:val="single"/>
        </w:rPr>
        <w:t>Trump</w:t>
      </w:r>
      <w:r w:rsidRPr="00593975">
        <w:rPr>
          <w:b/>
          <w:u w:val="single"/>
        </w:rPr>
        <w:t xml:space="preserve"> administration</w:t>
      </w:r>
      <w:r w:rsidRPr="00593975">
        <w:rPr>
          <w:sz w:val="14"/>
        </w:rPr>
        <w:t xml:space="preserve">. I am sure </w:t>
      </w:r>
      <w:r w:rsidRPr="00593975">
        <w:rPr>
          <w:b/>
          <w:highlight w:val="cyan"/>
          <w:u w:val="single"/>
        </w:rPr>
        <w:t>they are</w:t>
      </w:r>
      <w:r w:rsidRPr="00593975">
        <w:rPr>
          <w:b/>
          <w:u w:val="single"/>
        </w:rPr>
        <w:t xml:space="preserve"> ready and </w:t>
      </w:r>
      <w:r w:rsidRPr="00593975">
        <w:rPr>
          <w:b/>
          <w:highlight w:val="cyan"/>
          <w:u w:val="single"/>
        </w:rPr>
        <w:t>bracing for a very</w:t>
      </w:r>
      <w:r w:rsidRPr="00593975">
        <w:rPr>
          <w:b/>
          <w:u w:val="single"/>
        </w:rPr>
        <w:t xml:space="preserve"> tumultuous, </w:t>
      </w:r>
      <w:r w:rsidRPr="00593975">
        <w:rPr>
          <w:b/>
          <w:highlight w:val="cyan"/>
          <w:u w:val="single"/>
        </w:rPr>
        <w:t>rocky road</w:t>
      </w:r>
      <w:r w:rsidRPr="00593975">
        <w:rPr>
          <w:b/>
          <w:u w:val="single"/>
        </w:rPr>
        <w:t xml:space="preserve"> in this relationship. </w:t>
      </w:r>
      <w:r w:rsidRPr="00593975">
        <w:rPr>
          <w:b/>
          <w:highlight w:val="cyan"/>
          <w:u w:val="single"/>
        </w:rPr>
        <w:t>Hopefully they can avoid</w:t>
      </w:r>
      <w:r w:rsidRPr="00593975">
        <w:rPr>
          <w:b/>
          <w:u w:val="single"/>
        </w:rPr>
        <w:t xml:space="preserve"> a situation where the two nations do go to </w:t>
      </w:r>
      <w:r w:rsidRPr="00593975">
        <w:rPr>
          <w:b/>
          <w:highlight w:val="cyan"/>
          <w:u w:val="single"/>
        </w:rPr>
        <w:t>battle because</w:t>
      </w:r>
      <w:r w:rsidRPr="00593975">
        <w:rPr>
          <w:b/>
          <w:u w:val="single"/>
        </w:rPr>
        <w:t xml:space="preserve"> certainly </w:t>
      </w:r>
      <w:r w:rsidRPr="00593975">
        <w:rPr>
          <w:b/>
          <w:highlight w:val="cyan"/>
          <w:u w:val="single"/>
        </w:rPr>
        <w:t xml:space="preserve">if that happens it would be </w:t>
      </w:r>
      <w:r w:rsidRPr="00593975">
        <w:rPr>
          <w:b/>
          <w:iCs/>
          <w:highlight w:val="cyan"/>
          <w:u w:val="single"/>
        </w:rPr>
        <w:t>the end of civilization as we know it</w:t>
      </w:r>
      <w:r w:rsidRPr="00593975">
        <w:rPr>
          <w:sz w:val="14"/>
        </w:rPr>
        <w:t xml:space="preserve">. </w:t>
      </w:r>
    </w:p>
    <w:p w14:paraId="50636F6E" w14:textId="77777777" w:rsidR="00B4423A" w:rsidRPr="00B4423A" w:rsidRDefault="00B4423A" w:rsidP="00B4423A"/>
    <w:p w14:paraId="15670BEC" w14:textId="59974829" w:rsidR="00EE4772" w:rsidRDefault="00EE4772" w:rsidP="00EE4772">
      <w:pPr>
        <w:pStyle w:val="Heading1"/>
      </w:pPr>
      <w:r>
        <w:t>AFF Answers</w:t>
      </w:r>
    </w:p>
    <w:p w14:paraId="06FCDA92" w14:textId="0129E19D" w:rsidR="00EE4772" w:rsidRDefault="00EE4772" w:rsidP="00EE4772">
      <w:pPr>
        <w:pStyle w:val="Heading2"/>
      </w:pPr>
      <w:r>
        <w:t>Uniqueness</w:t>
      </w:r>
    </w:p>
    <w:p w14:paraId="6831F899" w14:textId="1935C0F4" w:rsidR="00122FF3" w:rsidRDefault="00122FF3" w:rsidP="00122FF3">
      <w:pPr>
        <w:pStyle w:val="Heading3"/>
      </w:pPr>
      <w:r>
        <w:t>UQ -- US-Philippine Cooperation Low Now --- 2AC</w:t>
      </w:r>
    </w:p>
    <w:p w14:paraId="3EFAFCFC" w14:textId="61F7739C" w:rsidR="008014DB" w:rsidRDefault="008014DB" w:rsidP="008014DB">
      <w:pPr>
        <w:pStyle w:val="Heading4"/>
      </w:pPr>
      <w:r>
        <w:t>Philippine first narratives are being espoused now – even by former military members.</w:t>
      </w:r>
    </w:p>
    <w:p w14:paraId="072A14E9" w14:textId="78FFBFAE" w:rsidR="009C5090" w:rsidRDefault="000D0526" w:rsidP="009C5090">
      <w:r w:rsidRPr="000D0526">
        <w:t xml:space="preserve">Gabryelle </w:t>
      </w:r>
      <w:r w:rsidRPr="000D0526">
        <w:rPr>
          <w:rStyle w:val="Style13ptBold"/>
        </w:rPr>
        <w:t>Dumalag,</w:t>
      </w:r>
      <w:r w:rsidRPr="000D0526">
        <w:t xml:space="preserve"> </w:t>
      </w:r>
      <w:r w:rsidRPr="000D0526">
        <w:rPr>
          <w:rStyle w:val="Style13ptBold"/>
        </w:rPr>
        <w:t>7-19-2025</w:t>
      </w:r>
      <w:r w:rsidRPr="000D0526">
        <w:t xml:space="preserve">, </w:t>
      </w:r>
      <w:r w:rsidR="00A13E2E">
        <w:t xml:space="preserve">[Writer for the Inquirer.net. </w:t>
      </w:r>
      <w:r w:rsidRPr="000D0526">
        <w:t xml:space="preserve">"Generals clash over West Philippine Sea views", Inquirer.net, </w:t>
      </w:r>
      <w:hyperlink r:id="rId44" w:history="1">
        <w:r w:rsidRPr="00EC02C6">
          <w:rPr>
            <w:rStyle w:val="Hyperlink"/>
          </w:rPr>
          <w:t>https://www.inquirer.net/449749/generals-clash-over-west-philippine-sea-views/</w:t>
        </w:r>
      </w:hyperlink>
      <w:r>
        <w:t>, accessed 7/19/25, S.A.M.]</w:t>
      </w:r>
    </w:p>
    <w:p w14:paraId="6FB6BDD8" w14:textId="30A47A5F" w:rsidR="009C5090" w:rsidRDefault="009C5090" w:rsidP="009C5090">
      <w:pPr>
        <w:rPr>
          <w:sz w:val="14"/>
        </w:rPr>
      </w:pPr>
      <w:r w:rsidRPr="009C5090">
        <w:rPr>
          <w:rStyle w:val="Emphasis"/>
        </w:rPr>
        <w:t>Differing opinions escalated to an heated exchange of words between a retired air force general and incumbent security officials.</w:t>
      </w:r>
      <w:r>
        <w:rPr>
          <w:rStyle w:val="Emphasis"/>
        </w:rPr>
        <w:t xml:space="preserve"> </w:t>
      </w:r>
      <w:r w:rsidRPr="00770E73">
        <w:rPr>
          <w:sz w:val="14"/>
        </w:rPr>
        <w:t xml:space="preserve">Former Air Force Gen. </w:t>
      </w:r>
      <w:r w:rsidRPr="009C5090">
        <w:rPr>
          <w:rStyle w:val="StyleUnderline"/>
        </w:rPr>
        <w:t>Romeo Poquiz, who retired as a major general in 2014,</w:t>
      </w:r>
      <w:r w:rsidRPr="00770E73">
        <w:rPr>
          <w:sz w:val="14"/>
        </w:rPr>
        <w:t xml:space="preserve"> </w:t>
      </w:r>
      <w:r w:rsidRPr="009C5090">
        <w:rPr>
          <w:rStyle w:val="StyleUnderline"/>
        </w:rPr>
        <w:t xml:space="preserve">questioned the country’s trajectory nine years after the 2016 arbitral ruling that affirmed the Philippines’ rights and invalidated China’s </w:t>
      </w:r>
      <w:r w:rsidRPr="00770E73">
        <w:rPr>
          <w:sz w:val="14"/>
        </w:rPr>
        <w:t xml:space="preserve">sweeping </w:t>
      </w:r>
      <w:r w:rsidRPr="009C5090">
        <w:rPr>
          <w:rStyle w:val="StyleUnderline"/>
        </w:rPr>
        <w:t>claims in the S</w:t>
      </w:r>
      <w:r w:rsidRPr="00770E73">
        <w:rPr>
          <w:sz w:val="14"/>
        </w:rPr>
        <w:t xml:space="preserve">outh </w:t>
      </w:r>
      <w:r w:rsidRPr="009C5090">
        <w:rPr>
          <w:rStyle w:val="StyleUnderline"/>
        </w:rPr>
        <w:t>C</w:t>
      </w:r>
      <w:r w:rsidRPr="00770E73">
        <w:rPr>
          <w:sz w:val="14"/>
        </w:rPr>
        <w:t xml:space="preserve">hina </w:t>
      </w:r>
      <w:r w:rsidRPr="009C5090">
        <w:rPr>
          <w:rStyle w:val="StyleUnderline"/>
        </w:rPr>
        <w:t>S</w:t>
      </w:r>
      <w:r w:rsidRPr="00770E73">
        <w:rPr>
          <w:sz w:val="14"/>
        </w:rPr>
        <w:t>ea. “</w:t>
      </w:r>
      <w:r w:rsidRPr="009C5090">
        <w:rPr>
          <w:rStyle w:val="StyleUnderline"/>
        </w:rPr>
        <w:t>Yes, we won—on paper. Yes, the world recognized our claim</w:t>
      </w:r>
      <w:r w:rsidRPr="00770E73">
        <w:rPr>
          <w:sz w:val="14"/>
        </w:rPr>
        <w:t xml:space="preserve">. But let’s face the truth: </w:t>
      </w:r>
      <w:r w:rsidRPr="009C5090">
        <w:rPr>
          <w:rStyle w:val="Emphasis"/>
        </w:rPr>
        <w:t>China didn’t back down</w:t>
      </w:r>
      <w:r w:rsidRPr="00770E73">
        <w:rPr>
          <w:sz w:val="14"/>
        </w:rPr>
        <w:t xml:space="preserve">,” Poquiz said in a Facebook post. At the same time, however, </w:t>
      </w:r>
      <w:r w:rsidRPr="009C5090">
        <w:rPr>
          <w:rStyle w:val="StyleUnderline"/>
        </w:rPr>
        <w:t>the retired general</w:t>
      </w:r>
      <w:r w:rsidRPr="00770E73">
        <w:rPr>
          <w:sz w:val="14"/>
        </w:rPr>
        <w:t xml:space="preserve"> who has become a social media commentator on Philippine affairs, including the last elections which he deemed to be incredible, </w:t>
      </w:r>
      <w:r w:rsidRPr="009C5090">
        <w:rPr>
          <w:rStyle w:val="StyleUnderline"/>
        </w:rPr>
        <w:t>also lashed at the United States.</w:t>
      </w:r>
      <w:r w:rsidRPr="00770E73">
        <w:rPr>
          <w:sz w:val="14"/>
        </w:rPr>
        <w:t xml:space="preserve"> “</w:t>
      </w:r>
      <w:r w:rsidRPr="009C5090">
        <w:rPr>
          <w:rStyle w:val="StyleUnderline"/>
        </w:rPr>
        <w:t>We don’t have to bow to China. But we also don’t need to die for America</w:t>
      </w:r>
      <w:r w:rsidRPr="00770E73">
        <w:rPr>
          <w:sz w:val="14"/>
        </w:rPr>
        <w:t xml:space="preserve"> … We need </w:t>
      </w:r>
      <w:r w:rsidRPr="009C5090">
        <w:rPr>
          <w:rStyle w:val="StyleUnderline"/>
        </w:rPr>
        <w:t>leaders who think long-term, who can defend sovereignty without turning Filipinos into cannon fodder</w:t>
      </w:r>
      <w:r w:rsidRPr="00770E73">
        <w:rPr>
          <w:sz w:val="14"/>
        </w:rPr>
        <w:t>,” said the retired general. “</w:t>
      </w:r>
      <w:r w:rsidRPr="009C5090">
        <w:rPr>
          <w:rStyle w:val="Emphasis"/>
        </w:rPr>
        <w:t>Let’s not be another Ukraine</w:t>
      </w:r>
      <w:r w:rsidRPr="00770E73">
        <w:rPr>
          <w:sz w:val="14"/>
        </w:rPr>
        <w:t>.”</w:t>
      </w:r>
    </w:p>
    <w:p w14:paraId="7E57AB89" w14:textId="73B80A67" w:rsidR="00770E73" w:rsidRDefault="002D371B" w:rsidP="002D371B">
      <w:pPr>
        <w:pStyle w:val="Heading4"/>
      </w:pPr>
      <w:r>
        <w:t>Trump tariffed the Philippines 20%.</w:t>
      </w:r>
    </w:p>
    <w:p w14:paraId="3E6C41AD" w14:textId="465561DF" w:rsidR="00463523" w:rsidRDefault="00463523" w:rsidP="00463523">
      <w:r w:rsidRPr="00463523">
        <w:t xml:space="preserve">Pia </w:t>
      </w:r>
      <w:r w:rsidRPr="00463523">
        <w:rPr>
          <w:rStyle w:val="Style13ptBold"/>
        </w:rPr>
        <w:t>Lee-Brago and</w:t>
      </w:r>
      <w:r>
        <w:t xml:space="preserve"> </w:t>
      </w:r>
      <w:r w:rsidRPr="00463523">
        <w:t xml:space="preserve">Alexis </w:t>
      </w:r>
      <w:r w:rsidRPr="00463523">
        <w:rPr>
          <w:rStyle w:val="Style13ptBold"/>
        </w:rPr>
        <w:t>Romero, 7-11-2025</w:t>
      </w:r>
      <w:r w:rsidRPr="00463523">
        <w:t xml:space="preserve">, </w:t>
      </w:r>
      <w:r>
        <w:t xml:space="preserve">[Writers for the Philippine Star. </w:t>
      </w:r>
      <w:r w:rsidRPr="00463523">
        <w:t xml:space="preserve">"US slaps higher 20% tariff on Philippine goods", Philstar, </w:t>
      </w:r>
      <w:hyperlink r:id="rId45" w:history="1">
        <w:r w:rsidRPr="00EC02C6">
          <w:rPr>
            <w:rStyle w:val="Hyperlink"/>
          </w:rPr>
          <w:t>https://www.philstar.com/headlines/2025/07/11/2457143/us-slaps-higher-20-tariff-philippine-goods</w:t>
        </w:r>
      </w:hyperlink>
      <w:r>
        <w:t>, accessed 7-19-25, S.A.M.]</w:t>
      </w:r>
    </w:p>
    <w:p w14:paraId="0567CBB2" w14:textId="4AC4F761" w:rsidR="005E1A1E" w:rsidRDefault="005E1A1E" w:rsidP="005E1A1E">
      <w:r w:rsidRPr="00102D30">
        <w:rPr>
          <w:sz w:val="14"/>
        </w:rPr>
        <w:t xml:space="preserve">WASHINGTON – US President Donald </w:t>
      </w:r>
      <w:r w:rsidRPr="005E1A1E">
        <w:rPr>
          <w:rStyle w:val="StyleUnderline"/>
        </w:rPr>
        <w:t>Trump released a fresh set of letters to trading partners on Wednesday</w:t>
      </w:r>
      <w:r w:rsidRPr="00102D30">
        <w:rPr>
          <w:sz w:val="14"/>
        </w:rPr>
        <w:t xml:space="preserve">, setting out </w:t>
      </w:r>
      <w:r w:rsidRPr="005E1A1E">
        <w:rPr>
          <w:rStyle w:val="StyleUnderline"/>
        </w:rPr>
        <w:t>tariff rates for six countries</w:t>
      </w:r>
      <w:r w:rsidRPr="00102D30">
        <w:rPr>
          <w:sz w:val="14"/>
        </w:rPr>
        <w:t xml:space="preserve"> as Washington pushes to bring about a flurry of trade deals officials have promised. The letters, </w:t>
      </w:r>
      <w:r w:rsidRPr="005E1A1E">
        <w:rPr>
          <w:rStyle w:val="Emphasis"/>
        </w:rPr>
        <w:t>addressed to leaders of economies including the Philippines</w:t>
      </w:r>
      <w:r w:rsidRPr="00102D30">
        <w:rPr>
          <w:sz w:val="14"/>
        </w:rPr>
        <w:t xml:space="preserve">, Brunei, Algeria, Libya and Iraq, spelled out duties ranging from 20 percent to 30 percent. Citing what he described as </w:t>
      </w:r>
      <w:r w:rsidRPr="005E1A1E">
        <w:rPr>
          <w:rStyle w:val="StyleUnderline"/>
        </w:rPr>
        <w:t>Washington’s “trade disparity” with Manila</w:t>
      </w:r>
      <w:r w:rsidRPr="00102D30">
        <w:rPr>
          <w:sz w:val="14"/>
        </w:rPr>
        <w:t xml:space="preserve">, Trump’s decision to slap a </w:t>
      </w:r>
      <w:r w:rsidRPr="005E1A1E">
        <w:rPr>
          <w:rStyle w:val="StyleUnderline"/>
        </w:rPr>
        <w:t xml:space="preserve">20 percent tariff on Philippine exports to the US </w:t>
      </w:r>
      <w:r w:rsidRPr="00102D30">
        <w:rPr>
          <w:sz w:val="14"/>
        </w:rPr>
        <w:t xml:space="preserve">prompted the Marcos administration to pursue negotiations aimed at forging a bilateral economic deal. In a letter to President Marcos, Trump said the US has to </w:t>
      </w:r>
      <w:r w:rsidRPr="005E1A1E">
        <w:rPr>
          <w:rStyle w:val="Emphasis"/>
        </w:rPr>
        <w:t>move away from “long-term and very persistent trade deficits engendered by the Philippines’ tariff and non-tariff policies and trade barriers.</w:t>
      </w:r>
      <w:r w:rsidRPr="00102D30">
        <w:rPr>
          <w:sz w:val="14"/>
        </w:rPr>
        <w:t xml:space="preserve">” He argued that the </w:t>
      </w:r>
      <w:r w:rsidRPr="005E1A1E">
        <w:rPr>
          <w:rStyle w:val="Emphasis"/>
        </w:rPr>
        <w:t>relationship between the Philippines and the US has been “far from reciprocal.”</w:t>
      </w:r>
      <w:r>
        <w:rPr>
          <w:rStyle w:val="Emphasis"/>
        </w:rPr>
        <w:t xml:space="preserve"> </w:t>
      </w:r>
      <w:r w:rsidRPr="00102D30">
        <w:rPr>
          <w:sz w:val="14"/>
        </w:rPr>
        <w:t>“</w:t>
      </w:r>
      <w:r w:rsidRPr="005E1A1E">
        <w:rPr>
          <w:rStyle w:val="Emphasis"/>
        </w:rPr>
        <w:t>Starting on August 1, 2025, we will charge the Philippines a tariff of only 20 percent on any and all Philippine products sent to the United States, separate from all sectoral tariffs. Goods transshipped to evade a higher tariff will be subject to that higher tariff</w:t>
      </w:r>
      <w:r w:rsidRPr="00102D30">
        <w:rPr>
          <w:sz w:val="14"/>
        </w:rPr>
        <w:t xml:space="preserve">,” Trump said in the letter dated July 9. The new rate is </w:t>
      </w:r>
      <w:r w:rsidRPr="005E1A1E">
        <w:rPr>
          <w:rStyle w:val="StyleUnderline"/>
        </w:rPr>
        <w:t xml:space="preserve">higher than the 17 percent tariff that was supposed to be imposed on Philippine merchandise exports when Trump announced the policy </w:t>
      </w:r>
      <w:r w:rsidRPr="00102D30">
        <w:rPr>
          <w:sz w:val="14"/>
        </w:rPr>
        <w:t xml:space="preserve">last April. </w:t>
      </w:r>
      <w:r w:rsidRPr="005E1A1E">
        <w:rPr>
          <w:rStyle w:val="Emphasis"/>
        </w:rPr>
        <w:t>It was adjusted upwards despite earlier efforts by Philippine trade officials to meet with their US counterparts to relay the concerns</w:t>
      </w:r>
      <w:r w:rsidRPr="00102D30">
        <w:rPr>
          <w:sz w:val="14"/>
        </w:rPr>
        <w:t xml:space="preserve"> of sectors to be affected by the tariff regime. Similar to Trump’s first batch of documents published Monday, the tariff levels were not too far from those originally threatened in April, although some partners received notably lower rates this time. While the president in April imposed a 10 percent levy on almost all trading partners, he unveiled – and then held off on – higher rates for dozens of economies. The deadline for these steeper levels to take effect was meant to be Wednesday, before Trump postponed it further to Aug. 1. Instead, </w:t>
      </w:r>
      <w:r w:rsidRPr="005E1A1E">
        <w:rPr>
          <w:rStyle w:val="StyleUnderline"/>
        </w:rPr>
        <w:t>countries who face these threats of elevated duties began receiving letters spelling out US tariff rates on their products.</w:t>
      </w:r>
      <w:r>
        <w:rPr>
          <w:rStyle w:val="StyleUnderline"/>
        </w:rPr>
        <w:t xml:space="preserve"> </w:t>
      </w:r>
      <w:r w:rsidRPr="005E1A1E">
        <w:rPr>
          <w:sz w:val="14"/>
        </w:rPr>
        <w:t>Trump’s latest messages were near-identical to those published earlier in the week and justified the tariffs as a response to trade ties that have been “unfortunately, far from reciprocal.”</w:t>
      </w:r>
      <w:r>
        <w:rPr>
          <w:sz w:val="14"/>
        </w:rPr>
        <w:t xml:space="preserve"> </w:t>
      </w:r>
      <w:r w:rsidRPr="005E1A1E">
        <w:rPr>
          <w:sz w:val="14"/>
        </w:rPr>
        <w:t>They urged countries to manufacture products in the United States instead in order to avoid duties, while threatening further escalation if leaders retaliated to the levies.</w:t>
      </w:r>
      <w:r>
        <w:rPr>
          <w:sz w:val="14"/>
        </w:rPr>
        <w:t xml:space="preserve"> </w:t>
      </w:r>
      <w:r w:rsidRPr="005E1A1E">
        <w:rPr>
          <w:sz w:val="14"/>
        </w:rPr>
        <w:t>Apart from tariffs targeting goods from different countries, Trump has also rolled out sector-specific duties on steel, aluminum and autos since returning to the White House in January.</w:t>
      </w:r>
      <w:r>
        <w:rPr>
          <w:sz w:val="14"/>
        </w:rPr>
        <w:t xml:space="preserve"> </w:t>
      </w:r>
      <w:r w:rsidRPr="005E1A1E">
        <w:rPr>
          <w:sz w:val="14"/>
        </w:rPr>
        <w:t>On Tuesday, Trump said tariffs were incoming on copper and pharmaceuticals as well.</w:t>
      </w:r>
      <w:r>
        <w:rPr>
          <w:sz w:val="14"/>
        </w:rPr>
        <w:t xml:space="preserve"> </w:t>
      </w:r>
      <w:r w:rsidRPr="005E1A1E">
        <w:rPr>
          <w:sz w:val="14"/>
        </w:rPr>
        <w:t>Philippines delegation flies to US for negotiations</w:t>
      </w:r>
      <w:r>
        <w:rPr>
          <w:sz w:val="14"/>
        </w:rPr>
        <w:t xml:space="preserve"> </w:t>
      </w:r>
      <w:r w:rsidRPr="005E1A1E">
        <w:rPr>
          <w:sz w:val="14"/>
        </w:rPr>
        <w:t>Special Assistant to the President for Investment and Economic Affairs Frederick Go expressed concern over the adjusted tariff, but noted that the rate remains the second lowest among all reciprocal tariffs imposed by the US on the region. The lowest rate was the 10 percent slapped on Singapore.</w:t>
      </w:r>
      <w:r>
        <w:rPr>
          <w:sz w:val="14"/>
        </w:rPr>
        <w:t xml:space="preserve"> </w:t>
      </w:r>
      <w:r w:rsidRPr="005E1A1E">
        <w:rPr>
          <w:sz w:val="14"/>
        </w:rPr>
        <w:t>“But more importantly than all of these, we remain committed to continuing negotiations with the United States in good faith to pursue a bilateral comprehensive economic agreement or if possible, an FTA (free trade agreement),” Go said in a press briefing yesterday at Malacañang.</w:t>
      </w:r>
      <w:r>
        <w:rPr>
          <w:sz w:val="14"/>
        </w:rPr>
        <w:t xml:space="preserve"> </w:t>
      </w:r>
      <w:r w:rsidRPr="005E1A1E">
        <w:rPr>
          <w:sz w:val="14"/>
        </w:rPr>
        <w:t>Go revealed that he, Trade Secretary Ma. Cristina Roque and Trade Undersecretaries Perry Rodolfo and Allan Gepty would be flying to the US next week to meet with American trade representatives, although he clarified that the trip has been scheduled even before the announcement of the adjusted rate.</w:t>
      </w:r>
      <w:r>
        <w:rPr>
          <w:sz w:val="14"/>
        </w:rPr>
        <w:t xml:space="preserve"> </w:t>
      </w:r>
      <w:r w:rsidRPr="005E1A1E">
        <w:rPr>
          <w:sz w:val="14"/>
        </w:rPr>
        <w:t>For his part, Philippine Ambassador to the US Jose Manuel Romualdez said yesterday the “Philippines is still planning to negotiate down” the tariff set on Philippine exports raised from 17 percent to 2 percent.</w:t>
      </w:r>
      <w:r>
        <w:rPr>
          <w:sz w:val="14"/>
        </w:rPr>
        <w:t xml:space="preserve"> </w:t>
      </w:r>
      <w:r w:rsidRPr="005E1A1E">
        <w:rPr>
          <w:sz w:val="14"/>
        </w:rPr>
        <w:t>Although countries can negotiate before the Aug. 1 deadline, Trump insisted there will be no extensions for the countries that receive letters.</w:t>
      </w:r>
      <w:r>
        <w:rPr>
          <w:sz w:val="14"/>
        </w:rPr>
        <w:t xml:space="preserve"> </w:t>
      </w:r>
      <w:r w:rsidRPr="005E1A1E">
        <w:rPr>
          <w:sz w:val="14"/>
        </w:rPr>
        <w:t>Asked what went wrong in the previous negotiations with the US, Go replied: “I think there are some posturing here, I don’t think I can comment further. But we will go there next week and we will try to bring this down if we can.”</w:t>
      </w:r>
      <w:r>
        <w:rPr>
          <w:sz w:val="14"/>
        </w:rPr>
        <w:t xml:space="preserve"> </w:t>
      </w:r>
      <w:r w:rsidRPr="005E1A1E">
        <w:rPr>
          <w:rStyle w:val="Emphasis"/>
        </w:rPr>
        <w:t xml:space="preserve">‘Major threat’ </w:t>
      </w:r>
      <w:r w:rsidRPr="005E1A1E">
        <w:rPr>
          <w:sz w:val="14"/>
        </w:rPr>
        <w:t xml:space="preserve">Trump, who claimed that </w:t>
      </w:r>
      <w:r w:rsidRPr="005E1A1E">
        <w:rPr>
          <w:rStyle w:val="StyleUnderline"/>
        </w:rPr>
        <w:t>the tariff policy would support US industries and “make America wealthy again”</w:t>
      </w:r>
      <w:r w:rsidRPr="005E1A1E">
        <w:rPr>
          <w:sz w:val="14"/>
        </w:rPr>
        <w:t xml:space="preserve"> told Marcos that the </w:t>
      </w:r>
      <w:r w:rsidRPr="005E1A1E">
        <w:rPr>
          <w:rStyle w:val="StyleUnderline"/>
        </w:rPr>
        <w:t>20 percent tariff is “far less than what is needed to eliminate the trade deficit disparity Washington has with Manila</w:t>
      </w:r>
      <w:r w:rsidRPr="005E1A1E">
        <w:rPr>
          <w:sz w:val="14"/>
        </w:rPr>
        <w:t xml:space="preserve">. </w:t>
      </w:r>
      <w:r w:rsidRPr="005E1A1E">
        <w:rPr>
          <w:rStyle w:val="Emphasis"/>
        </w:rPr>
        <w:t xml:space="preserve">“As you are aware, there will be no tariff if the Philippines, or companies within your country, decide to build or manufacture product within the United States and in fact, we will do everything possible to get approvals quickly, professionally and routinely – in other words, in a matter of weeks,” </w:t>
      </w:r>
      <w:r w:rsidRPr="005E1A1E">
        <w:rPr>
          <w:sz w:val="14"/>
        </w:rPr>
        <w:t xml:space="preserve">the American leader said. </w:t>
      </w:r>
      <w:r w:rsidRPr="005E1A1E">
        <w:rPr>
          <w:rStyle w:val="StyleUnderline"/>
        </w:rPr>
        <w:t>Should the Philippines decide to increase tariffs on US products, whatever the number it chooses to raise them by would be added to the 20 percent</w:t>
      </w:r>
      <w:r>
        <w:t>, Trump warned.</w:t>
      </w:r>
    </w:p>
    <w:p w14:paraId="532E2F2A" w14:textId="2DDE6FDC" w:rsidR="00B077D1" w:rsidRDefault="00B077D1" w:rsidP="00B077D1">
      <w:pPr>
        <w:pStyle w:val="Heading4"/>
      </w:pPr>
      <w:r>
        <w:t xml:space="preserve">The Vice President is against US cooperation. </w:t>
      </w:r>
    </w:p>
    <w:p w14:paraId="61F8991E" w14:textId="13428120" w:rsidR="00BB1CE4" w:rsidRDefault="00BB1CE4" w:rsidP="00BB1CE4">
      <w:r w:rsidRPr="00BB1CE4">
        <w:t xml:space="preserve">Bella </w:t>
      </w:r>
      <w:r w:rsidRPr="00BB1CE4">
        <w:rPr>
          <w:rStyle w:val="Style13ptBold"/>
        </w:rPr>
        <w:t>Cariaso</w:t>
      </w:r>
      <w:r w:rsidRPr="00BB1CE4">
        <w:t>, 6-27-20</w:t>
      </w:r>
      <w:r w:rsidRPr="00BB1CE4">
        <w:rPr>
          <w:rStyle w:val="Style13ptBold"/>
        </w:rPr>
        <w:t>25</w:t>
      </w:r>
      <w:r w:rsidRPr="00BB1CE4">
        <w:t xml:space="preserve">, </w:t>
      </w:r>
      <w:r>
        <w:t xml:space="preserve">[Author for Philstar, </w:t>
      </w:r>
      <w:r w:rsidRPr="00BB1CE4">
        <w:t xml:space="preserve">"Philippines relations with US, China must be distinct – Sara", Philstar, </w:t>
      </w:r>
      <w:hyperlink r:id="rId46" w:history="1">
        <w:r w:rsidRPr="00EC02C6">
          <w:rPr>
            <w:rStyle w:val="Hyperlink"/>
          </w:rPr>
          <w:t>https://www.philstar.com/headlines/2025/06/27/2453580/philippines-relations-us-china-must-be-distinct-sara</w:t>
        </w:r>
      </w:hyperlink>
      <w:r>
        <w:t>, accessed 7/19/25, S.A.M.]</w:t>
      </w:r>
    </w:p>
    <w:p w14:paraId="3FF59A6A" w14:textId="4CA60AF6" w:rsidR="00BD10C9" w:rsidRDefault="00BD10C9" w:rsidP="00BD10C9">
      <w:pPr>
        <w:rPr>
          <w:rStyle w:val="StyleUnderline"/>
        </w:rPr>
      </w:pPr>
      <w:r w:rsidRPr="00776EDA">
        <w:rPr>
          <w:sz w:val="14"/>
        </w:rPr>
        <w:t xml:space="preserve">MANILA, Philippines — </w:t>
      </w:r>
      <w:r w:rsidRPr="00BD10C9">
        <w:rPr>
          <w:rStyle w:val="StyleUnderline"/>
        </w:rPr>
        <w:t>V</w:t>
      </w:r>
      <w:r w:rsidRPr="00776EDA">
        <w:rPr>
          <w:sz w:val="14"/>
        </w:rPr>
        <w:t xml:space="preserve">ice </w:t>
      </w:r>
      <w:r w:rsidRPr="00BD10C9">
        <w:rPr>
          <w:rStyle w:val="StyleUnderline"/>
        </w:rPr>
        <w:t>P</w:t>
      </w:r>
      <w:r w:rsidRPr="00776EDA">
        <w:rPr>
          <w:sz w:val="14"/>
        </w:rPr>
        <w:t xml:space="preserve">resident </w:t>
      </w:r>
      <w:r w:rsidRPr="00BD10C9">
        <w:rPr>
          <w:rStyle w:val="StyleUnderline"/>
        </w:rPr>
        <w:t>Sara</w:t>
      </w:r>
      <w:r w:rsidRPr="00776EDA">
        <w:rPr>
          <w:sz w:val="14"/>
        </w:rPr>
        <w:t xml:space="preserve"> Duterte on Wednesday night </w:t>
      </w:r>
      <w:r w:rsidRPr="00BD10C9">
        <w:rPr>
          <w:rStyle w:val="Emphasis"/>
        </w:rPr>
        <w:t>maintained that the Philippine relationship with the United States and China should be two separate engagements</w:t>
      </w:r>
      <w:r w:rsidRPr="00776EDA">
        <w:rPr>
          <w:sz w:val="14"/>
        </w:rPr>
        <w:t xml:space="preserve"> amid criticisms over her recent statement that </w:t>
      </w:r>
      <w:r w:rsidRPr="00BD10C9">
        <w:rPr>
          <w:rStyle w:val="StyleUnderline"/>
        </w:rPr>
        <w:t>the Philippines should “stay in the middle</w:t>
      </w:r>
      <w:r w:rsidRPr="00776EDA">
        <w:rPr>
          <w:sz w:val="14"/>
        </w:rPr>
        <w:t>” of the two countries in power struggle.</w:t>
      </w:r>
      <w:r w:rsidR="00DE6054" w:rsidRPr="00776EDA">
        <w:rPr>
          <w:sz w:val="14"/>
        </w:rPr>
        <w:t xml:space="preserve"> </w:t>
      </w:r>
      <w:r w:rsidRPr="00776EDA">
        <w:rPr>
          <w:sz w:val="14"/>
        </w:rPr>
        <w:t xml:space="preserve">“For the Philippines, we – </w:t>
      </w:r>
      <w:r w:rsidRPr="00BD10C9">
        <w:rPr>
          <w:rStyle w:val="StyleUnderline"/>
        </w:rPr>
        <w:t>our Constitution clearly states that we should have an independent foreign policy.</w:t>
      </w:r>
      <w:r w:rsidRPr="00776EDA">
        <w:rPr>
          <w:sz w:val="14"/>
        </w:rPr>
        <w:t xml:space="preserve"> So, our relationship with the US and our relationship with China should be two separate engagements and </w:t>
      </w:r>
      <w:r w:rsidRPr="00BD10C9">
        <w:rPr>
          <w:rStyle w:val="Emphasis"/>
        </w:rPr>
        <w:t>we should not lean towards the US for our problems with China, particularly our issues in the West Philippine Sea</w:t>
      </w:r>
      <w:r w:rsidRPr="00776EDA">
        <w:rPr>
          <w:sz w:val="14"/>
        </w:rPr>
        <w:t>,” Duterte said in an interview with Russia Today.</w:t>
      </w:r>
      <w:r w:rsidR="00DE6054" w:rsidRPr="00776EDA">
        <w:rPr>
          <w:sz w:val="14"/>
        </w:rPr>
        <w:t xml:space="preserve"> </w:t>
      </w:r>
      <w:r w:rsidRPr="00776EDA">
        <w:rPr>
          <w:sz w:val="14"/>
        </w:rPr>
        <w:t xml:space="preserve">ML party-list representative-elect Leila de Lima said </w:t>
      </w:r>
      <w:r w:rsidRPr="00BD10C9">
        <w:rPr>
          <w:rStyle w:val="StyleUnderline"/>
        </w:rPr>
        <w:t>Duterte’s criticisms</w:t>
      </w:r>
      <w:r w:rsidRPr="00776EDA">
        <w:rPr>
          <w:sz w:val="14"/>
        </w:rPr>
        <w:t xml:space="preserve"> of the administration’s policy in the West Philippine Sea constituted a betrayal of public trust.</w:t>
      </w:r>
      <w:r w:rsidR="00DE6054" w:rsidRPr="00776EDA">
        <w:rPr>
          <w:sz w:val="14"/>
        </w:rPr>
        <w:t xml:space="preserve"> </w:t>
      </w:r>
      <w:r w:rsidRPr="00776EDA">
        <w:rPr>
          <w:sz w:val="14"/>
        </w:rPr>
        <w:t xml:space="preserve">“The administration of President Marcos is leaning towards the US and is alienating China. I </w:t>
      </w:r>
      <w:r w:rsidRPr="00DE6054">
        <w:rPr>
          <w:rStyle w:val="StyleUnderline"/>
        </w:rPr>
        <w:t>believe that the Philippines should not be involved in cooperation and competition at the same time</w:t>
      </w:r>
      <w:r w:rsidRPr="00776EDA">
        <w:rPr>
          <w:sz w:val="14"/>
        </w:rPr>
        <w:t xml:space="preserve">, with the </w:t>
      </w:r>
      <w:r w:rsidRPr="00DE6054">
        <w:rPr>
          <w:rStyle w:val="StyleUnderline"/>
        </w:rPr>
        <w:t>US and China being a middle power in the game of supremacy and domination</w:t>
      </w:r>
      <w:r w:rsidRPr="00776EDA">
        <w:rPr>
          <w:sz w:val="14"/>
        </w:rPr>
        <w:t>,” Duterte said.</w:t>
      </w:r>
      <w:r w:rsidR="00DE6054" w:rsidRPr="00776EDA">
        <w:rPr>
          <w:sz w:val="14"/>
        </w:rPr>
        <w:t xml:space="preserve"> </w:t>
      </w:r>
      <w:r w:rsidRPr="00DE6054">
        <w:rPr>
          <w:rStyle w:val="StyleUnderline"/>
        </w:rPr>
        <w:t>The Vice President questioned why the Marcos administration greenlit Washington’s deployment of the Typhon missile system in the Philippines</w:t>
      </w:r>
      <w:r w:rsidRPr="00776EDA">
        <w:rPr>
          <w:sz w:val="14"/>
        </w:rPr>
        <w:t xml:space="preserve">, which </w:t>
      </w:r>
      <w:r w:rsidRPr="00DE6054">
        <w:rPr>
          <w:rStyle w:val="StyleUnderline"/>
        </w:rPr>
        <w:t>antagonized Beijing.</w:t>
      </w:r>
      <w:r w:rsidR="00DE6054">
        <w:rPr>
          <w:rStyle w:val="StyleUnderline"/>
        </w:rPr>
        <w:t xml:space="preserve"> </w:t>
      </w:r>
      <w:r w:rsidRPr="00776EDA">
        <w:rPr>
          <w:sz w:val="14"/>
        </w:rPr>
        <w:t>Such comments, according to De Lima, made her a “traitor” just like her father, former president Rodrigo Duterte, who sidelined traditional allies during his term to placate China, Duterte said.</w:t>
      </w:r>
      <w:r w:rsidR="00DE6054" w:rsidRPr="00776EDA">
        <w:rPr>
          <w:sz w:val="14"/>
        </w:rPr>
        <w:t xml:space="preserve"> </w:t>
      </w:r>
      <w:r w:rsidRPr="00776EDA">
        <w:rPr>
          <w:sz w:val="14"/>
        </w:rPr>
        <w:t xml:space="preserve">Meanwhile, </w:t>
      </w:r>
      <w:r w:rsidRPr="00DE6054">
        <w:rPr>
          <w:rStyle w:val="StyleUnderline"/>
        </w:rPr>
        <w:t xml:space="preserve">two House leaders dismissed </w:t>
      </w:r>
      <w:r w:rsidRPr="00776EDA">
        <w:rPr>
          <w:sz w:val="14"/>
        </w:rPr>
        <w:t xml:space="preserve">yesterday the </w:t>
      </w:r>
      <w:r w:rsidRPr="00DE6054">
        <w:rPr>
          <w:rStyle w:val="StyleUnderline"/>
        </w:rPr>
        <w:t>Vice President’s denial of being pro-China</w:t>
      </w:r>
      <w:r w:rsidRPr="00776EDA">
        <w:rPr>
          <w:sz w:val="14"/>
        </w:rPr>
        <w:t>, saying her record speaks louder than words.</w:t>
      </w:r>
      <w:r w:rsidR="00DE6054" w:rsidRPr="00776EDA">
        <w:rPr>
          <w:sz w:val="14"/>
        </w:rPr>
        <w:t xml:space="preserve"> </w:t>
      </w:r>
      <w:r w:rsidRPr="00776EDA">
        <w:rPr>
          <w:sz w:val="14"/>
        </w:rPr>
        <w:t xml:space="preserve">La Union Rep. Paolo </w:t>
      </w:r>
      <w:r w:rsidRPr="00DE6054">
        <w:rPr>
          <w:rStyle w:val="StyleUnderline"/>
        </w:rPr>
        <w:t xml:space="preserve">Ortega V </w:t>
      </w:r>
      <w:r w:rsidRPr="00776EDA">
        <w:rPr>
          <w:sz w:val="14"/>
        </w:rPr>
        <w:t xml:space="preserve">and Zambales Rep. Jay </w:t>
      </w:r>
      <w:r w:rsidRPr="00DE6054">
        <w:rPr>
          <w:rStyle w:val="StyleUnderline"/>
        </w:rPr>
        <w:t>Khonghun, whose provinces have been directly affected by Chinese aggression in the West Philippine Sea,</w:t>
      </w:r>
      <w:r w:rsidRPr="00776EDA">
        <w:rPr>
          <w:sz w:val="14"/>
        </w:rPr>
        <w:t xml:space="preserve"> </w:t>
      </w:r>
      <w:r w:rsidRPr="00DE6054">
        <w:rPr>
          <w:rStyle w:val="StyleUnderline"/>
        </w:rPr>
        <w:t>issued the remarks</w:t>
      </w:r>
      <w:r w:rsidRPr="00776EDA">
        <w:rPr>
          <w:sz w:val="14"/>
        </w:rPr>
        <w:t xml:space="preserve"> after </w:t>
      </w:r>
      <w:r w:rsidRPr="00DE6054">
        <w:rPr>
          <w:rStyle w:val="StyleUnderline"/>
        </w:rPr>
        <w:t>Duterte</w:t>
      </w:r>
      <w:r w:rsidRPr="00776EDA">
        <w:rPr>
          <w:sz w:val="14"/>
        </w:rPr>
        <w:t xml:space="preserve"> rejected claims that she was aligned with any foreign power, saying she </w:t>
      </w:r>
      <w:r w:rsidRPr="00DE6054">
        <w:rPr>
          <w:rStyle w:val="StyleUnderline"/>
        </w:rPr>
        <w:t>is “not pro any country at all.”</w:t>
      </w:r>
    </w:p>
    <w:p w14:paraId="38E77615" w14:textId="25606245" w:rsidR="005D0CC0" w:rsidRDefault="005D0CC0" w:rsidP="005D0CC0">
      <w:pPr>
        <w:pStyle w:val="Heading3"/>
      </w:pPr>
      <w:r w:rsidRPr="005D0CC0">
        <w:t xml:space="preserve">UQ – US </w:t>
      </w:r>
      <w:r w:rsidR="003D0101">
        <w:t>S</w:t>
      </w:r>
      <w:r w:rsidRPr="005D0CC0">
        <w:t xml:space="preserve">ays </w:t>
      </w:r>
      <w:r w:rsidR="003D0101">
        <w:t>N</w:t>
      </w:r>
      <w:r w:rsidRPr="005D0CC0">
        <w:t>o</w:t>
      </w:r>
      <w:r w:rsidR="0088029A">
        <w:t xml:space="preserve"> – 2AC</w:t>
      </w:r>
    </w:p>
    <w:p w14:paraId="0CC1C297" w14:textId="71A33502" w:rsidR="008D26F2" w:rsidRDefault="008D26F2" w:rsidP="008D26F2">
      <w:pPr>
        <w:pStyle w:val="Heading4"/>
        <w:rPr>
          <w:u w:val="single"/>
        </w:rPr>
      </w:pPr>
      <w:r>
        <w:t>Trump won’t commit – the “madman” in the White House i</w:t>
      </w:r>
      <w:r w:rsidR="00033FF0">
        <w:t xml:space="preserve">s </w:t>
      </w:r>
      <w:r w:rsidR="00033FF0" w:rsidRPr="00033FF0">
        <w:rPr>
          <w:u w:val="single"/>
        </w:rPr>
        <w:t>unpredictable.</w:t>
      </w:r>
    </w:p>
    <w:p w14:paraId="28805CF5" w14:textId="297E50BC" w:rsidR="00033FF0" w:rsidRDefault="00033FF0" w:rsidP="00033FF0">
      <w:r>
        <w:t>F</w:t>
      </w:r>
      <w:r w:rsidRPr="00033FF0">
        <w:t xml:space="preserve">red </w:t>
      </w:r>
      <w:r w:rsidRPr="00033FF0">
        <w:rPr>
          <w:rStyle w:val="Style13ptBold"/>
        </w:rPr>
        <w:t>Schwaller</w:t>
      </w:r>
      <w:r w:rsidRPr="00033FF0">
        <w:t>, 3-13-20</w:t>
      </w:r>
      <w:r w:rsidRPr="00033FF0">
        <w:rPr>
          <w:rStyle w:val="Style13ptBold"/>
        </w:rPr>
        <w:t>25</w:t>
      </w:r>
      <w:r w:rsidRPr="00033FF0">
        <w:t xml:space="preserve">, </w:t>
      </w:r>
      <w:r>
        <w:t>[</w:t>
      </w:r>
      <w:r w:rsidR="006065D5" w:rsidRPr="006065D5">
        <w:t>Writer, editor, and storyteller focused on the human body and mind</w:t>
      </w:r>
      <w:r w:rsidR="006065D5">
        <w:t xml:space="preserve"> for DW. </w:t>
      </w:r>
      <w:r w:rsidRPr="00033FF0">
        <w:t xml:space="preserve">"Trump's madman tactics and the psychology of bluffing – DW – 03/13/2025", dw, </w:t>
      </w:r>
      <w:hyperlink r:id="rId47" w:history="1">
        <w:r w:rsidRPr="00EC02C6">
          <w:rPr>
            <w:rStyle w:val="Hyperlink"/>
          </w:rPr>
          <w:t>https://www.dw.com/en/trumps-madman-tactics-and-the-psychology-of-bluffing/a-71837284</w:t>
        </w:r>
      </w:hyperlink>
      <w:r>
        <w:t>, accessed 7/20/25, S.A.M.]</w:t>
      </w:r>
    </w:p>
    <w:p w14:paraId="05F14CCD" w14:textId="12906234" w:rsidR="006065D5" w:rsidRDefault="006065D5" w:rsidP="006065D5">
      <w:pPr>
        <w:rPr>
          <w:rStyle w:val="Emphasis"/>
        </w:rPr>
      </w:pPr>
      <w:r w:rsidRPr="006065D5">
        <w:rPr>
          <w:rStyle w:val="Emphasis"/>
        </w:rPr>
        <w:t>Trump is a 'madman' with adversaries and allies</w:t>
      </w:r>
      <w:r w:rsidR="008B4B5F">
        <w:rPr>
          <w:rStyle w:val="Emphasis"/>
        </w:rPr>
        <w:t xml:space="preserve"> </w:t>
      </w:r>
      <w:r w:rsidRPr="006065D5">
        <w:rPr>
          <w:rStyle w:val="StyleUnderline"/>
        </w:rPr>
        <w:t>Every US administration since the Cold War</w:t>
      </w:r>
      <w:r w:rsidRPr="008B4B5F">
        <w:rPr>
          <w:sz w:val="14"/>
        </w:rPr>
        <w:t xml:space="preserve"> has </w:t>
      </w:r>
      <w:r w:rsidRPr="006065D5">
        <w:rPr>
          <w:rStyle w:val="StyleUnderline"/>
        </w:rPr>
        <w:t>bluffed and threatened warfare</w:t>
      </w:r>
      <w:r w:rsidRPr="008B4B5F">
        <w:rPr>
          <w:sz w:val="14"/>
        </w:rPr>
        <w:t xml:space="preserve"> — nuclear or conventional — to serve their strategic purposes, </w:t>
      </w:r>
      <w:r w:rsidRPr="006065D5">
        <w:rPr>
          <w:rStyle w:val="Emphasis"/>
        </w:rPr>
        <w:t>even if the goal is peace.</w:t>
      </w:r>
      <w:r w:rsidR="008B4B5F">
        <w:rPr>
          <w:rStyle w:val="Emphasis"/>
        </w:rPr>
        <w:t xml:space="preserve"> </w:t>
      </w:r>
      <w:r w:rsidRPr="008B4B5F">
        <w:rPr>
          <w:sz w:val="14"/>
        </w:rPr>
        <w:t xml:space="preserve">Research in political science has suggested that for 80 years, </w:t>
      </w:r>
      <w:r w:rsidRPr="006065D5">
        <w:rPr>
          <w:rStyle w:val="StyleUnderline"/>
        </w:rPr>
        <w:t>Russia has believed the US stands behinds such threats of war, especially if any other NATO member country is invaded.</w:t>
      </w:r>
      <w:r w:rsidR="008B4B5F">
        <w:rPr>
          <w:rStyle w:val="StyleUnderline"/>
        </w:rPr>
        <w:t xml:space="preserve"> </w:t>
      </w:r>
      <w:r w:rsidRPr="008B4B5F">
        <w:rPr>
          <w:sz w:val="14"/>
        </w:rPr>
        <w:t xml:space="preserve">Where </w:t>
      </w:r>
      <w:r w:rsidRPr="006065D5">
        <w:rPr>
          <w:rStyle w:val="StyleUnderline"/>
        </w:rPr>
        <w:t>Trump's madman strategy</w:t>
      </w:r>
      <w:r w:rsidRPr="008B4B5F">
        <w:rPr>
          <w:sz w:val="14"/>
        </w:rPr>
        <w:t xml:space="preserve"> differs to past US presidents, however, is that </w:t>
      </w:r>
      <w:r w:rsidRPr="006065D5">
        <w:rPr>
          <w:rStyle w:val="Emphasis"/>
        </w:rPr>
        <w:t>he uses it on adversaries as well as allies</w:t>
      </w:r>
      <w:r w:rsidRPr="008B4B5F">
        <w:rPr>
          <w:sz w:val="14"/>
        </w:rPr>
        <w:t>, said McManus.</w:t>
      </w:r>
      <w:r w:rsidR="008B4B5F" w:rsidRPr="008B4B5F">
        <w:rPr>
          <w:sz w:val="14"/>
        </w:rPr>
        <w:t xml:space="preserve"> </w:t>
      </w:r>
      <w:r w:rsidRPr="008B4B5F">
        <w:rPr>
          <w:sz w:val="14"/>
        </w:rPr>
        <w:t xml:space="preserve">"Since beginning his second term, </w:t>
      </w:r>
      <w:r w:rsidRPr="006065D5">
        <w:rPr>
          <w:rStyle w:val="StyleUnderline"/>
        </w:rPr>
        <w:t>Trump seems to be seeking to accommodate Russia rather than using a madman strategy toward Russia.</w:t>
      </w:r>
      <w:r w:rsidRPr="008B4B5F">
        <w:rPr>
          <w:sz w:val="14"/>
        </w:rPr>
        <w:t xml:space="preserve"> Trump may instead be using a madman strategy toward Europe," said McManus.</w:t>
      </w:r>
      <w:r w:rsidR="008B4B5F" w:rsidRPr="008B4B5F">
        <w:rPr>
          <w:sz w:val="14"/>
        </w:rPr>
        <w:t xml:space="preserve"> </w:t>
      </w:r>
      <w:r w:rsidRPr="008B4B5F">
        <w:rPr>
          <w:sz w:val="14"/>
        </w:rPr>
        <w:t xml:space="preserve">His </w:t>
      </w:r>
      <w:r w:rsidRPr="006065D5">
        <w:rPr>
          <w:rStyle w:val="StyleUnderline"/>
        </w:rPr>
        <w:t xml:space="preserve">threats to pull out of the NATO </w:t>
      </w:r>
      <w:r w:rsidRPr="008B4B5F">
        <w:rPr>
          <w:sz w:val="14"/>
        </w:rPr>
        <w:t xml:space="preserve">alliance come with an additional, veiled threat that </w:t>
      </w:r>
      <w:r w:rsidRPr="006065D5">
        <w:rPr>
          <w:rStyle w:val="StyleUnderline"/>
        </w:rPr>
        <w:t>he might not defend Europe against future Russian attacks</w:t>
      </w:r>
      <w:r w:rsidRPr="008B4B5F">
        <w:rPr>
          <w:sz w:val="14"/>
        </w:rPr>
        <w:t xml:space="preserve">. But it remains unclear what his ultimate intentions are. The </w:t>
      </w:r>
      <w:r w:rsidRPr="006065D5">
        <w:rPr>
          <w:rStyle w:val="Emphasis"/>
        </w:rPr>
        <w:t>uncertainty embedded in his otherwise familiar rhetoric is what makes it hard for other countries to know where they stand with Trump.</w:t>
      </w:r>
      <w:r w:rsidR="008B4B5F" w:rsidRPr="008B4B5F">
        <w:rPr>
          <w:sz w:val="14"/>
        </w:rPr>
        <w:t xml:space="preserve"> </w:t>
      </w:r>
      <w:r w:rsidRPr="008B4B5F">
        <w:rPr>
          <w:rStyle w:val="Emphasis"/>
        </w:rPr>
        <w:t>Trump could be playing a multi-dimensional mind game.</w:t>
      </w:r>
      <w:r w:rsidR="008B4B5F">
        <w:rPr>
          <w:rStyle w:val="Emphasis"/>
        </w:rPr>
        <w:t xml:space="preserve"> </w:t>
      </w:r>
      <w:r w:rsidRPr="008B4B5F">
        <w:rPr>
          <w:sz w:val="14"/>
        </w:rPr>
        <w:t xml:space="preserve">What can </w:t>
      </w:r>
      <w:r w:rsidRPr="008B4B5F">
        <w:rPr>
          <w:rStyle w:val="StyleUnderline"/>
        </w:rPr>
        <w:t>the madman theory</w:t>
      </w:r>
      <w:r w:rsidRPr="008B4B5F">
        <w:rPr>
          <w:sz w:val="14"/>
        </w:rPr>
        <w:t xml:space="preserve"> tell us about Trump?</w:t>
      </w:r>
      <w:r w:rsidR="008B4B5F" w:rsidRPr="008B4B5F">
        <w:rPr>
          <w:sz w:val="14"/>
        </w:rPr>
        <w:t xml:space="preserve"> </w:t>
      </w:r>
      <w:r w:rsidRPr="008B4B5F">
        <w:rPr>
          <w:sz w:val="14"/>
        </w:rPr>
        <w:t xml:space="preserve">The short answer is that it </w:t>
      </w:r>
      <w:r w:rsidRPr="008B4B5F">
        <w:rPr>
          <w:rStyle w:val="StyleUnderline"/>
        </w:rPr>
        <w:t>tells us nothing</w:t>
      </w:r>
      <w:r w:rsidRPr="008B4B5F">
        <w:rPr>
          <w:sz w:val="14"/>
        </w:rPr>
        <w:t xml:space="preserve"> — but that is the point.</w:t>
      </w:r>
      <w:r w:rsidR="008B4B5F" w:rsidRPr="008B4B5F">
        <w:rPr>
          <w:sz w:val="14"/>
        </w:rPr>
        <w:t xml:space="preserve"> </w:t>
      </w:r>
      <w:r w:rsidRPr="008B4B5F">
        <w:rPr>
          <w:sz w:val="14"/>
        </w:rPr>
        <w:t xml:space="preserve">"Trump is clearly aware of his madness reputation and views it as an asset. Nonetheless, </w:t>
      </w:r>
      <w:r w:rsidRPr="008B4B5F">
        <w:rPr>
          <w:rStyle w:val="Emphasis"/>
        </w:rPr>
        <w:t>it is often unclear to me whether Trump is deliberately employing the madman theory or just acting on his genuine impulses,"</w:t>
      </w:r>
      <w:r w:rsidRPr="008B4B5F">
        <w:rPr>
          <w:sz w:val="14"/>
        </w:rPr>
        <w:t xml:space="preserve"> McManus said.</w:t>
      </w:r>
      <w:r w:rsidR="008B4B5F" w:rsidRPr="008B4B5F">
        <w:rPr>
          <w:sz w:val="14"/>
        </w:rPr>
        <w:t xml:space="preserve"> </w:t>
      </w:r>
      <w:r w:rsidRPr="008B4B5F">
        <w:rPr>
          <w:sz w:val="14"/>
        </w:rPr>
        <w:t xml:space="preserve">McManus' research suggests </w:t>
      </w:r>
      <w:r w:rsidRPr="008B4B5F">
        <w:rPr>
          <w:rStyle w:val="Emphasis"/>
        </w:rPr>
        <w:t>leaders who never follow through on their threats will tend to lose their madness reputations.</w:t>
      </w:r>
      <w:r w:rsidR="008B4B5F">
        <w:rPr>
          <w:rStyle w:val="Emphasis"/>
        </w:rPr>
        <w:t xml:space="preserve"> </w:t>
      </w:r>
      <w:r w:rsidRPr="008B4B5F">
        <w:rPr>
          <w:sz w:val="14"/>
        </w:rPr>
        <w:t>"</w:t>
      </w:r>
      <w:r w:rsidRPr="008B4B5F">
        <w:rPr>
          <w:rStyle w:val="StyleUnderline"/>
        </w:rPr>
        <w:t>If Trump follows through even some of the time on extreme threats, like he recently did with trade tariffs, he can probably maintain his madness reputation</w:t>
      </w:r>
      <w:r w:rsidRPr="008B4B5F">
        <w:rPr>
          <w:sz w:val="14"/>
        </w:rPr>
        <w:t>," said McManus.</w:t>
      </w:r>
      <w:r w:rsidR="008B4B5F" w:rsidRPr="008B4B5F">
        <w:rPr>
          <w:sz w:val="14"/>
        </w:rPr>
        <w:t xml:space="preserve"> </w:t>
      </w:r>
      <w:r w:rsidRPr="008B4B5F">
        <w:rPr>
          <w:sz w:val="14"/>
        </w:rPr>
        <w:t xml:space="preserve">And perhaps that is Trump’s biggest gamble: Playing madman with all sides in his diplomacy hinges on whether he can keep it up. Meanwhile, </w:t>
      </w:r>
      <w:r w:rsidRPr="008B4B5F">
        <w:rPr>
          <w:rStyle w:val="Emphasis"/>
        </w:rPr>
        <w:t>he leaves everyone guessing.</w:t>
      </w:r>
    </w:p>
    <w:p w14:paraId="585A0D37" w14:textId="769B84B4" w:rsidR="00AA3893" w:rsidRDefault="00AA3893" w:rsidP="00AA3893">
      <w:pPr>
        <w:pStyle w:val="Heading4"/>
      </w:pPr>
      <w:r w:rsidRPr="00AA3893">
        <w:t>Thum</w:t>
      </w:r>
      <w:r>
        <w:t xml:space="preserve">ped by the </w:t>
      </w:r>
      <w:r w:rsidR="006B5649" w:rsidRPr="006B5649">
        <w:rPr>
          <w:u w:val="single"/>
        </w:rPr>
        <w:t>multitude</w:t>
      </w:r>
      <w:r w:rsidR="006B5649">
        <w:t xml:space="preserve"> of other issues, and Trump being unpredictable. </w:t>
      </w:r>
    </w:p>
    <w:p w14:paraId="0A629D4B" w14:textId="2F65AF70" w:rsidR="00536C52" w:rsidRDefault="00536C52" w:rsidP="00536C52">
      <w:r>
        <w:t xml:space="preserve">Greg </w:t>
      </w:r>
      <w:r w:rsidRPr="00536C52">
        <w:rPr>
          <w:rStyle w:val="Style13ptBold"/>
        </w:rPr>
        <w:t>Myre and</w:t>
      </w:r>
      <w:r>
        <w:t xml:space="preserve"> Tamara </w:t>
      </w:r>
      <w:r w:rsidRPr="00536C52">
        <w:rPr>
          <w:rStyle w:val="Style13ptBold"/>
        </w:rPr>
        <w:t>Keith</w:t>
      </w:r>
      <w:r>
        <w:t xml:space="preserve">, </w:t>
      </w:r>
      <w:r w:rsidRPr="00536C52">
        <w:rPr>
          <w:rStyle w:val="Style13ptBold"/>
        </w:rPr>
        <w:t>7-17-2025</w:t>
      </w:r>
      <w:r>
        <w:t>, [</w:t>
      </w:r>
      <w:r w:rsidRPr="00536C52">
        <w:t>Greg Myre is a national security correspondent with a focus on the intelligence community, a position that follows his many years as a foreign correspondent covering conflicts around the globe</w:t>
      </w:r>
      <w:r>
        <w:t xml:space="preserve">, </w:t>
      </w:r>
      <w:r w:rsidR="00872940" w:rsidRPr="00872940">
        <w:t>Tamara Keith has been a White House correspondent for NPR since 2014 and co-hosts the NPR Politics Podcast, the top political news podcast in America.</w:t>
      </w:r>
      <w:r w:rsidR="00872940">
        <w:t xml:space="preserve"> </w:t>
      </w:r>
      <w:r>
        <w:t xml:space="preserve">"A closer look at Trump's approach to foreign policy", NPR, </w:t>
      </w:r>
      <w:hyperlink r:id="rId48" w:history="1">
        <w:r w:rsidRPr="00EC02C6">
          <w:rPr>
            <w:rStyle w:val="Hyperlink"/>
          </w:rPr>
          <w:t>https://www.npr.org/2025/07/18/nx-s1-5468595/a-closer-look-at-trumps-approach-to-foreign-policy</w:t>
        </w:r>
      </w:hyperlink>
      <w:r>
        <w:t>, accessed 7/20/25, S.A.M.</w:t>
      </w:r>
    </w:p>
    <w:p w14:paraId="651C2DF9" w14:textId="3C9AF3DE" w:rsidR="00872940" w:rsidRDefault="00872940" w:rsidP="00872940">
      <w:pPr>
        <w:rPr>
          <w:sz w:val="14"/>
        </w:rPr>
      </w:pPr>
      <w:r w:rsidRPr="00A34A8B">
        <w:rPr>
          <w:sz w:val="14"/>
        </w:rPr>
        <w:t>AILSA CHANG, HOST:</w:t>
      </w:r>
      <w:r w:rsidR="00A34A8B" w:rsidRPr="00A34A8B">
        <w:rPr>
          <w:sz w:val="14"/>
        </w:rPr>
        <w:t xml:space="preserve"> </w:t>
      </w:r>
      <w:r w:rsidRPr="00A34A8B">
        <w:rPr>
          <w:sz w:val="14"/>
        </w:rPr>
        <w:t xml:space="preserve">President </w:t>
      </w:r>
      <w:r w:rsidRPr="00872940">
        <w:rPr>
          <w:rStyle w:val="Emphasis"/>
        </w:rPr>
        <w:t>Trump says he has already ended several conflicts around the globe and that he is working to conclude several more.</w:t>
      </w:r>
      <w:r w:rsidRPr="00A34A8B">
        <w:rPr>
          <w:sz w:val="14"/>
        </w:rPr>
        <w:t xml:space="preserve"> He's doing that by applying his love of cutting deals to global relationships. Like, take the war between </w:t>
      </w:r>
      <w:r w:rsidRPr="00872940">
        <w:rPr>
          <w:rStyle w:val="StyleUnderline"/>
        </w:rPr>
        <w:t>Russia and Ukraine</w:t>
      </w:r>
      <w:r w:rsidRPr="00A34A8B">
        <w:rPr>
          <w:sz w:val="14"/>
        </w:rPr>
        <w:t xml:space="preserve">. Just this week, he </w:t>
      </w:r>
      <w:r w:rsidRPr="00872940">
        <w:rPr>
          <w:rStyle w:val="StyleUnderline"/>
        </w:rPr>
        <w:t>threw his support behind a deal for new weapons for Ukrainian defense.</w:t>
      </w:r>
      <w:r w:rsidRPr="00A34A8B">
        <w:rPr>
          <w:sz w:val="14"/>
        </w:rPr>
        <w:t xml:space="preserve"> But </w:t>
      </w:r>
      <w:r w:rsidRPr="00872940">
        <w:rPr>
          <w:rStyle w:val="StyleUnderline"/>
        </w:rPr>
        <w:t>this is what he said when he was asked if the decision meant he had picked a side</w:t>
      </w:r>
      <w:r w:rsidRPr="00A34A8B">
        <w:rPr>
          <w:sz w:val="14"/>
        </w:rPr>
        <w:t xml:space="preserve"> in the war.</w:t>
      </w:r>
      <w:r w:rsidR="00A34A8B" w:rsidRPr="00A34A8B">
        <w:rPr>
          <w:sz w:val="14"/>
        </w:rPr>
        <w:t xml:space="preserve"> </w:t>
      </w:r>
      <w:r w:rsidRPr="00A34A8B">
        <w:rPr>
          <w:sz w:val="14"/>
        </w:rPr>
        <w:t>(SOUNDBITE OF ARCHIVED RECORDING)</w:t>
      </w:r>
      <w:r w:rsidR="00A34A8B" w:rsidRPr="00A34A8B">
        <w:rPr>
          <w:sz w:val="14"/>
        </w:rPr>
        <w:t xml:space="preserve"> </w:t>
      </w:r>
      <w:r w:rsidRPr="00A34A8B">
        <w:rPr>
          <w:sz w:val="14"/>
        </w:rPr>
        <w:t xml:space="preserve">PRESIDENT DONALD TRUMP: No, </w:t>
      </w:r>
      <w:r w:rsidRPr="00872940">
        <w:rPr>
          <w:rStyle w:val="Emphasis"/>
        </w:rPr>
        <w:t>I'm on nobody's side</w:t>
      </w:r>
      <w:r w:rsidRPr="00A34A8B">
        <w:rPr>
          <w:sz w:val="14"/>
        </w:rPr>
        <w:t>. I'm the - no.</w:t>
      </w:r>
      <w:r w:rsidR="00A34A8B" w:rsidRPr="00A34A8B">
        <w:rPr>
          <w:sz w:val="14"/>
        </w:rPr>
        <w:t xml:space="preserve"> </w:t>
      </w:r>
      <w:r w:rsidRPr="00A34A8B">
        <w:rPr>
          <w:sz w:val="14"/>
        </w:rPr>
        <w:t>UNIDENTIFIED PERSON: Why?</w:t>
      </w:r>
      <w:r w:rsidR="00A34A8B" w:rsidRPr="00A34A8B">
        <w:rPr>
          <w:sz w:val="14"/>
        </w:rPr>
        <w:t xml:space="preserve"> </w:t>
      </w:r>
      <w:r w:rsidRPr="00A34A8B">
        <w:rPr>
          <w:sz w:val="14"/>
        </w:rPr>
        <w:t>TRUMP: I want to - you know the side I'm on? Humanity's side.</w:t>
      </w:r>
      <w:r w:rsidR="00A34A8B" w:rsidRPr="00A34A8B">
        <w:rPr>
          <w:sz w:val="14"/>
        </w:rPr>
        <w:t xml:space="preserve"> </w:t>
      </w:r>
      <w:r w:rsidRPr="00A34A8B">
        <w:rPr>
          <w:sz w:val="14"/>
        </w:rPr>
        <w:t xml:space="preserve">CHANG: He started by saying, nobody's side. So </w:t>
      </w:r>
      <w:r w:rsidRPr="00872940">
        <w:rPr>
          <w:rStyle w:val="StyleUnderline"/>
        </w:rPr>
        <w:t>what does this tell us about Trump's approach to foreign policy?</w:t>
      </w:r>
      <w:r w:rsidRPr="00A34A8B">
        <w:rPr>
          <w:sz w:val="14"/>
        </w:rPr>
        <w:t xml:space="preserve"> Well, to help us break all of this down, we're joined now by NPR's senior White House correspondent Tamara Keith and national security correspondent Greg Myre. Hello to both of you.</w:t>
      </w:r>
      <w:r w:rsidR="00A34A8B" w:rsidRPr="00A34A8B">
        <w:rPr>
          <w:sz w:val="14"/>
        </w:rPr>
        <w:t xml:space="preserve"> </w:t>
      </w:r>
      <w:r w:rsidRPr="00A34A8B">
        <w:rPr>
          <w:sz w:val="14"/>
        </w:rPr>
        <w:t>TAMARA KEITH, BYLINE: Hello.</w:t>
      </w:r>
      <w:r w:rsidR="00A34A8B" w:rsidRPr="00A34A8B">
        <w:rPr>
          <w:sz w:val="14"/>
        </w:rPr>
        <w:t xml:space="preserve"> </w:t>
      </w:r>
      <w:r w:rsidRPr="00A34A8B">
        <w:rPr>
          <w:sz w:val="14"/>
        </w:rPr>
        <w:t>GREG MYRE, BYLINE: Hi, Ailsa.</w:t>
      </w:r>
      <w:r w:rsidR="00A34A8B" w:rsidRPr="00A34A8B">
        <w:rPr>
          <w:sz w:val="14"/>
        </w:rPr>
        <w:t xml:space="preserve"> </w:t>
      </w:r>
      <w:r w:rsidRPr="00A34A8B">
        <w:rPr>
          <w:sz w:val="14"/>
        </w:rPr>
        <w:t xml:space="preserve">CHANG: All right. Tam, let's start with you. We're six months now into </w:t>
      </w:r>
      <w:r w:rsidRPr="00872940">
        <w:rPr>
          <w:rStyle w:val="StyleUnderline"/>
        </w:rPr>
        <w:t>Trump</w:t>
      </w:r>
      <w:r w:rsidRPr="00A34A8B">
        <w:rPr>
          <w:sz w:val="14"/>
        </w:rPr>
        <w:t>'s second term. How would you summarize his approach to foreign policy this time around?</w:t>
      </w:r>
      <w:r w:rsidR="00A34A8B" w:rsidRPr="00A34A8B">
        <w:rPr>
          <w:sz w:val="14"/>
        </w:rPr>
        <w:t xml:space="preserve"> </w:t>
      </w:r>
      <w:r w:rsidRPr="00A34A8B">
        <w:rPr>
          <w:sz w:val="14"/>
        </w:rPr>
        <w:t xml:space="preserve">KEITH: Well, as you said, he is </w:t>
      </w:r>
      <w:r w:rsidRPr="00872940">
        <w:rPr>
          <w:rStyle w:val="StyleUnderline"/>
        </w:rPr>
        <w:t>very focused on deals - peace deals, trade deals, deals for American businesses</w:t>
      </w:r>
      <w:r w:rsidRPr="00A34A8B">
        <w:rPr>
          <w:sz w:val="14"/>
        </w:rPr>
        <w:t xml:space="preserve"> - though many of those deals are proving elusive so far. And he has a </w:t>
      </w:r>
      <w:r w:rsidRPr="00872940">
        <w:rPr>
          <w:rStyle w:val="StyleUnderline"/>
        </w:rPr>
        <w:t>personal approach.</w:t>
      </w:r>
      <w:r w:rsidRPr="00A34A8B">
        <w:rPr>
          <w:sz w:val="14"/>
        </w:rPr>
        <w:t xml:space="preserve"> That is, it is often </w:t>
      </w:r>
      <w:r w:rsidRPr="00872940">
        <w:rPr>
          <w:rStyle w:val="Emphasis"/>
        </w:rPr>
        <w:t>about personal relationships - how he feels about the other world leaders he's dealing with</w:t>
      </w:r>
      <w:r w:rsidRPr="00A34A8B">
        <w:rPr>
          <w:sz w:val="14"/>
        </w:rPr>
        <w:t>. And then there are his two defining slogans - peace through strength, and America first. But slogans don't make a doctrine or guiding principle, and often it seems like aides and supporters are trying to mold those slogans around his decisions rather than the other way around.</w:t>
      </w:r>
      <w:r w:rsidR="00A34A8B" w:rsidRPr="00A34A8B">
        <w:rPr>
          <w:sz w:val="14"/>
        </w:rPr>
        <w:t xml:space="preserve"> </w:t>
      </w:r>
      <w:r w:rsidRPr="00A34A8B">
        <w:rPr>
          <w:sz w:val="14"/>
        </w:rPr>
        <w:t xml:space="preserve">So as I was trying to make sense of this, I called several foreign policy experts from across the spectrum, and </w:t>
      </w:r>
      <w:r w:rsidRPr="00872940">
        <w:rPr>
          <w:rStyle w:val="StyleUnderline"/>
        </w:rPr>
        <w:t xml:space="preserve">John Bolton put it most bluntly. He served as national security adviser in Trump's first term and says there is </w:t>
      </w:r>
      <w:r w:rsidRPr="00872940">
        <w:rPr>
          <w:rStyle w:val="Emphasis"/>
        </w:rPr>
        <w:t>no national security grand strategy.</w:t>
      </w:r>
      <w:r w:rsidR="00A34A8B">
        <w:rPr>
          <w:rStyle w:val="Emphasis"/>
        </w:rPr>
        <w:t xml:space="preserve"> </w:t>
      </w:r>
      <w:r w:rsidRPr="00A34A8B">
        <w:rPr>
          <w:sz w:val="14"/>
        </w:rPr>
        <w:t xml:space="preserve">JOHN BOLTON: He made thousands of decisions in his first term - many of which I agreed with - but </w:t>
      </w:r>
      <w:r w:rsidRPr="00872940">
        <w:rPr>
          <w:rStyle w:val="StyleUnderline"/>
        </w:rPr>
        <w:t xml:space="preserve">they're out there like a big archipelago of dots. </w:t>
      </w:r>
      <w:r w:rsidRPr="00A34A8B">
        <w:rPr>
          <w:sz w:val="14"/>
        </w:rPr>
        <w:t xml:space="preserve">You can try and connect the dots if you want, but </w:t>
      </w:r>
      <w:r w:rsidRPr="00872940">
        <w:rPr>
          <w:rStyle w:val="Emphasis"/>
        </w:rPr>
        <w:t>he can't connect the dots. That's just not the way he makes foreign policy decisions.</w:t>
      </w:r>
      <w:r w:rsidR="00A34A8B">
        <w:rPr>
          <w:rStyle w:val="Emphasis"/>
        </w:rPr>
        <w:t xml:space="preserve"> </w:t>
      </w:r>
      <w:r w:rsidRPr="00A34A8B">
        <w:rPr>
          <w:sz w:val="14"/>
        </w:rPr>
        <w:t xml:space="preserve">MYRE: And you know, Ailsa, </w:t>
      </w:r>
      <w:r w:rsidRPr="00872940">
        <w:rPr>
          <w:rStyle w:val="StyleUnderline"/>
        </w:rPr>
        <w:t>Trump clearly prefers the art of the deal to the art of diplomacy</w:t>
      </w:r>
      <w:r w:rsidRPr="00A34A8B">
        <w:rPr>
          <w:sz w:val="14"/>
        </w:rPr>
        <w:t xml:space="preserve">. You know, as some people have put it, you do deals with friends or business partners, and you do diplomacy with adversaries. But that's often a very hard process. </w:t>
      </w:r>
      <w:r w:rsidRPr="00872940">
        <w:rPr>
          <w:rStyle w:val="StyleUnderline"/>
        </w:rPr>
        <w:t xml:space="preserve">You often have to make tough compromises </w:t>
      </w:r>
      <w:r w:rsidRPr="00A34A8B">
        <w:rPr>
          <w:sz w:val="14"/>
        </w:rPr>
        <w:t>in what's a long, drawn-out process.</w:t>
      </w:r>
      <w:r w:rsidR="00A34A8B" w:rsidRPr="00A34A8B">
        <w:rPr>
          <w:sz w:val="14"/>
        </w:rPr>
        <w:t xml:space="preserve"> </w:t>
      </w:r>
      <w:r w:rsidRPr="00A34A8B">
        <w:rPr>
          <w:sz w:val="14"/>
        </w:rPr>
        <w:t>CHANG: Absolutely. Well, what about specific examples when it comes to wars? Like, where can Trump claim credit for actually ending a conflict?</w:t>
      </w:r>
      <w:r w:rsidR="00A34A8B" w:rsidRPr="00A34A8B">
        <w:rPr>
          <w:sz w:val="14"/>
        </w:rPr>
        <w:t xml:space="preserve"> </w:t>
      </w:r>
      <w:r w:rsidRPr="00A34A8B">
        <w:rPr>
          <w:sz w:val="14"/>
        </w:rPr>
        <w:t xml:space="preserve">MYRE: Probably the </w:t>
      </w:r>
      <w:r w:rsidRPr="00872940">
        <w:rPr>
          <w:rStyle w:val="StyleUnderline"/>
        </w:rPr>
        <w:t>Israel-Iran</w:t>
      </w:r>
      <w:r w:rsidRPr="00A34A8B">
        <w:rPr>
          <w:sz w:val="14"/>
        </w:rPr>
        <w:t xml:space="preserve"> war is the best example. Israel launched a surprise air campaign last month, and it set off 12 days of intense fighting. And the U.S. wasn't just some disinterested party here. Trump's team closely coordinated with Israel, and the U.S. carried out one night of major airstrikes. But after that, </w:t>
      </w:r>
      <w:r w:rsidRPr="00872940">
        <w:rPr>
          <w:rStyle w:val="StyleUnderline"/>
        </w:rPr>
        <w:t>Trump really declared a unilateral ceasefire, and that's what happened, and it is holding. His role in ending this conflict was crucial.</w:t>
      </w:r>
      <w:r w:rsidR="00A34A8B">
        <w:rPr>
          <w:rStyle w:val="StyleUnderline"/>
        </w:rPr>
        <w:t xml:space="preserve"> </w:t>
      </w:r>
      <w:r w:rsidRPr="00A34A8B">
        <w:rPr>
          <w:sz w:val="14"/>
        </w:rPr>
        <w:t>Now, we should stress that in this conflict and others, the fighting stopped but there was no real resolution of the larger conflict. We still don't know the exact status of Iran's nuclear program, whether Iran will try to rebuild it quickly. And that's really the core issue here.</w:t>
      </w:r>
      <w:r w:rsidR="00A34A8B" w:rsidRPr="00A34A8B">
        <w:rPr>
          <w:sz w:val="14"/>
        </w:rPr>
        <w:t xml:space="preserve"> </w:t>
      </w:r>
      <w:r w:rsidRPr="00A34A8B">
        <w:rPr>
          <w:sz w:val="14"/>
        </w:rPr>
        <w:t xml:space="preserve">CHANG: Right. OK, well, what about a place where Trump has not had success but definitely wants success, like the </w:t>
      </w:r>
      <w:r w:rsidRPr="00872940">
        <w:rPr>
          <w:rStyle w:val="StyleUnderline"/>
        </w:rPr>
        <w:t>Russia-Ukraine</w:t>
      </w:r>
      <w:r w:rsidRPr="00A34A8B">
        <w:rPr>
          <w:sz w:val="14"/>
        </w:rPr>
        <w:t xml:space="preserve"> war?</w:t>
      </w:r>
      <w:r w:rsidR="00A34A8B" w:rsidRPr="00A34A8B">
        <w:rPr>
          <w:sz w:val="14"/>
        </w:rPr>
        <w:t xml:space="preserve"> </w:t>
      </w:r>
      <w:r w:rsidRPr="00A34A8B">
        <w:rPr>
          <w:sz w:val="14"/>
        </w:rPr>
        <w:t xml:space="preserve">MYRE: Ailsa, this is a really good example of Trump wanting a quick deal even though it doesn't appear a realistic option. </w:t>
      </w:r>
      <w:r w:rsidRPr="00872940">
        <w:rPr>
          <w:rStyle w:val="StyleUnderline"/>
        </w:rPr>
        <w:t>He thought he could work very swiftly with Russian leader Vladimir Putin based on years of a friendly relationship. He was very dismissive of Ukraine's leader, Volodymyr Zelenskyy</w:t>
      </w:r>
      <w:r w:rsidRPr="00A34A8B">
        <w:rPr>
          <w:sz w:val="14"/>
        </w:rPr>
        <w:t xml:space="preserve"> - effectively kicked him out of the White House back in January.</w:t>
      </w:r>
      <w:r w:rsidR="00A34A8B" w:rsidRPr="00A34A8B">
        <w:rPr>
          <w:sz w:val="14"/>
        </w:rPr>
        <w:t xml:space="preserve"> </w:t>
      </w:r>
      <w:r w:rsidRPr="00A34A8B">
        <w:rPr>
          <w:sz w:val="14"/>
        </w:rPr>
        <w:t xml:space="preserve">But this week, we saw Trump formally adopt a very different stance. He now seems frustrated with Putin. </w:t>
      </w:r>
      <w:r w:rsidRPr="00872940">
        <w:rPr>
          <w:rStyle w:val="Emphasis"/>
        </w:rPr>
        <w:t>He plans to sell weapons to NATO, which will then send them onto Ukraine, and he's also threatening punitive measures against Russia if it doesn't agree to Trump's proposed ceasefire</w:t>
      </w:r>
      <w:r w:rsidRPr="00A34A8B">
        <w:rPr>
          <w:sz w:val="14"/>
        </w:rPr>
        <w:t>.</w:t>
      </w:r>
      <w:r w:rsidR="00A34A8B" w:rsidRPr="00A34A8B">
        <w:rPr>
          <w:sz w:val="14"/>
        </w:rPr>
        <w:t xml:space="preserve"> </w:t>
      </w:r>
      <w:r w:rsidRPr="00A34A8B">
        <w:rPr>
          <w:sz w:val="14"/>
        </w:rPr>
        <w:t>KEITH: And I just want to point out here that for Trump, this NATO weapons deal checks a lot of boxes. The U.S. doesn't have to spend anything. American manufacturers get to sell weapons. And in the end, Ukraine gets the defensive weapons they were asking for.</w:t>
      </w:r>
      <w:r w:rsidR="00A34A8B" w:rsidRPr="00A34A8B">
        <w:rPr>
          <w:sz w:val="14"/>
        </w:rPr>
        <w:t xml:space="preserve"> </w:t>
      </w:r>
      <w:r w:rsidRPr="00A34A8B">
        <w:rPr>
          <w:sz w:val="14"/>
        </w:rPr>
        <w:t xml:space="preserve">MYRE: And I just want to mention one other conflict, and that's the </w:t>
      </w:r>
      <w:r w:rsidRPr="00872940">
        <w:rPr>
          <w:rStyle w:val="StyleUnderline"/>
        </w:rPr>
        <w:t>Israel-Hamas fighting in Gaza. Trump actually inherited a ceasefire in Gaza when he took office in January, but that ended with an Israeli offensive in March.</w:t>
      </w:r>
      <w:r w:rsidRPr="00A34A8B">
        <w:rPr>
          <w:sz w:val="14"/>
        </w:rPr>
        <w:t xml:space="preserve"> That conflict just keeps grinding on, and the humanitarian crisis in Gaza is worse than it's ever been.</w:t>
      </w:r>
      <w:r w:rsidR="00A34A8B" w:rsidRPr="00A34A8B">
        <w:rPr>
          <w:sz w:val="14"/>
        </w:rPr>
        <w:t xml:space="preserve"> </w:t>
      </w:r>
      <w:r w:rsidRPr="00A34A8B">
        <w:rPr>
          <w:sz w:val="14"/>
        </w:rPr>
        <w:t xml:space="preserve">CHANG: Well, what about </w:t>
      </w:r>
      <w:r w:rsidRPr="00A34A8B">
        <w:rPr>
          <w:rStyle w:val="StyleUnderline"/>
        </w:rPr>
        <w:t>other conflicts</w:t>
      </w:r>
      <w:r w:rsidRPr="00A34A8B">
        <w:rPr>
          <w:sz w:val="14"/>
        </w:rPr>
        <w:t xml:space="preserve"> that Trump has taken some interest in? Do we know where they stand?</w:t>
      </w:r>
      <w:r w:rsidR="00A34A8B" w:rsidRPr="00A34A8B">
        <w:rPr>
          <w:sz w:val="14"/>
        </w:rPr>
        <w:t xml:space="preserve"> </w:t>
      </w:r>
      <w:r w:rsidRPr="00A34A8B">
        <w:rPr>
          <w:sz w:val="14"/>
        </w:rPr>
        <w:t xml:space="preserve">MYRE: Yeah, when Trump was talking about global conflicts this week, </w:t>
      </w:r>
      <w:r w:rsidRPr="00A34A8B">
        <w:rPr>
          <w:rStyle w:val="Emphasis"/>
        </w:rPr>
        <w:t xml:space="preserve">he sort of offered this global tour. </w:t>
      </w:r>
      <w:r w:rsidRPr="00A34A8B">
        <w:rPr>
          <w:sz w:val="14"/>
        </w:rPr>
        <w:t>Here's part of what he said.</w:t>
      </w:r>
      <w:r w:rsidR="00A34A8B" w:rsidRPr="00A34A8B">
        <w:rPr>
          <w:sz w:val="14"/>
        </w:rPr>
        <w:t xml:space="preserve"> </w:t>
      </w:r>
      <w:r w:rsidRPr="00A34A8B">
        <w:rPr>
          <w:sz w:val="14"/>
        </w:rPr>
        <w:t>(SOUNDBITE OF ARCHIVED RECORDING)</w:t>
      </w:r>
      <w:r w:rsidR="00A34A8B" w:rsidRPr="00A34A8B">
        <w:rPr>
          <w:sz w:val="14"/>
        </w:rPr>
        <w:t xml:space="preserve"> </w:t>
      </w:r>
      <w:r w:rsidRPr="00A34A8B">
        <w:rPr>
          <w:sz w:val="14"/>
        </w:rPr>
        <w:t xml:space="preserve">TRUMP: We've been very successful in settling wars. You have </w:t>
      </w:r>
      <w:r w:rsidRPr="00A34A8B">
        <w:rPr>
          <w:rStyle w:val="StyleUnderline"/>
        </w:rPr>
        <w:t>India-Pakistan. You have Rwanda and the Congo.</w:t>
      </w:r>
      <w:r w:rsidRPr="00A34A8B">
        <w:rPr>
          <w:sz w:val="14"/>
        </w:rPr>
        <w:t xml:space="preserve"> That was going on for 30 years. India, by the way - Pakistan would have been a nuclear war within another week, the way that was going. That was going very badly.</w:t>
      </w:r>
      <w:r w:rsidR="00A34A8B" w:rsidRPr="00A34A8B">
        <w:rPr>
          <w:sz w:val="14"/>
        </w:rPr>
        <w:t xml:space="preserve"> </w:t>
      </w:r>
      <w:r w:rsidRPr="00A34A8B">
        <w:rPr>
          <w:sz w:val="14"/>
        </w:rPr>
        <w:t xml:space="preserve">MYRE: So just a quick fact-check here. With </w:t>
      </w:r>
      <w:r w:rsidRPr="00A34A8B">
        <w:rPr>
          <w:rStyle w:val="StyleUnderline"/>
        </w:rPr>
        <w:t>India-Pakistan, Secretary of State Marco Rubio did jump in and mediate a truce.</w:t>
      </w:r>
      <w:r w:rsidRPr="00A34A8B">
        <w:rPr>
          <w:sz w:val="14"/>
        </w:rPr>
        <w:t xml:space="preserve"> The administration certainly deserves credit here. But there's no indication this conflict was on the verge of a nuclear war, and the ceasefire doesn't resolve the larger feud between these countries, which dates back generations. And the </w:t>
      </w:r>
      <w:r w:rsidRPr="00A34A8B">
        <w:rPr>
          <w:rStyle w:val="StyleUnderline"/>
        </w:rPr>
        <w:t>Trump administration did help broker this peace agreement between Congo and Rwanda signed in Washington three weeks ago</w:t>
      </w:r>
      <w:r w:rsidRPr="00A34A8B">
        <w:rPr>
          <w:sz w:val="14"/>
        </w:rPr>
        <w:t>. If it holds, it's a significant achievement, but many deals in this conflict in the past have collapsed.</w:t>
      </w:r>
      <w:r w:rsidR="00A34A8B" w:rsidRPr="00A34A8B">
        <w:rPr>
          <w:sz w:val="14"/>
        </w:rPr>
        <w:t xml:space="preserve"> </w:t>
      </w:r>
      <w:r w:rsidRPr="00A34A8B">
        <w:rPr>
          <w:sz w:val="14"/>
        </w:rPr>
        <w:t>CHANG: I want to take, like, a wide lens here, Tam, because U.S. foreign policy often is built around creating stable, long-term relationships. And I'm curious, do you think Trump's approach could be upending expectations among U.S. allies right now?</w:t>
      </w:r>
      <w:r w:rsidR="00A34A8B" w:rsidRPr="00A34A8B">
        <w:rPr>
          <w:sz w:val="14"/>
        </w:rPr>
        <w:t xml:space="preserve"> </w:t>
      </w:r>
      <w:r w:rsidRPr="00A34A8B">
        <w:rPr>
          <w:sz w:val="14"/>
        </w:rPr>
        <w:t xml:space="preserve">KEITH: Well, he has certainly added uncertainty to U.S. relationships with literally dozens of trading partners with his aggressive tariff agenda. But </w:t>
      </w:r>
      <w:r w:rsidRPr="00A34A8B">
        <w:rPr>
          <w:rStyle w:val="Emphasis"/>
        </w:rPr>
        <w:t>Trump's view is that the rest of the world has been ripping America off, and he's been saying that for decades about trade deficits. He argues that America's allies have been free riders on U.S. military might, and he makes a lot of threats. He walks a lot of them back, but he keeps everyone walking on eggshells</w:t>
      </w:r>
      <w:r w:rsidRPr="00A34A8B">
        <w:rPr>
          <w:sz w:val="14"/>
        </w:rPr>
        <w:t>. I spoke to Mike Froman, president of the Council on Foreign Relations.</w:t>
      </w:r>
      <w:r w:rsidR="00A34A8B" w:rsidRPr="00A34A8B">
        <w:rPr>
          <w:sz w:val="14"/>
        </w:rPr>
        <w:t xml:space="preserve"> </w:t>
      </w:r>
      <w:r w:rsidRPr="00A34A8B">
        <w:rPr>
          <w:sz w:val="14"/>
        </w:rPr>
        <w:t xml:space="preserve">MIKE FROMAN: It's a feature, not a bug. I think he views uncertainty as creating additional leverage, </w:t>
      </w:r>
      <w:r w:rsidRPr="00A34A8B">
        <w:rPr>
          <w:rStyle w:val="StyleUnderline"/>
        </w:rPr>
        <w:t>creating some suspense</w:t>
      </w:r>
      <w:r w:rsidRPr="00A34A8B">
        <w:rPr>
          <w:sz w:val="14"/>
        </w:rPr>
        <w:t>, you know, as to how things are likely to come out.</w:t>
      </w:r>
      <w:r w:rsidR="00A34A8B" w:rsidRPr="00A34A8B">
        <w:rPr>
          <w:sz w:val="14"/>
        </w:rPr>
        <w:t xml:space="preserve"> </w:t>
      </w:r>
      <w:r w:rsidRPr="00A34A8B">
        <w:rPr>
          <w:sz w:val="14"/>
        </w:rPr>
        <w:t>KEITH: And with all of this, Trump has made himself the center of attention globally. All eyes are on him.</w:t>
      </w:r>
      <w:r w:rsidR="00A34A8B" w:rsidRPr="00A34A8B">
        <w:rPr>
          <w:sz w:val="14"/>
        </w:rPr>
        <w:t xml:space="preserve"> </w:t>
      </w:r>
      <w:r w:rsidRPr="00A34A8B">
        <w:rPr>
          <w:sz w:val="14"/>
        </w:rPr>
        <w:t>CHANG: That is NPR's Tamara Keith and Greg Myre. Thank you to both of you.</w:t>
      </w:r>
      <w:r w:rsidR="00A34A8B" w:rsidRPr="00A34A8B">
        <w:rPr>
          <w:sz w:val="14"/>
        </w:rPr>
        <w:t xml:space="preserve"> </w:t>
      </w:r>
      <w:r w:rsidRPr="00A34A8B">
        <w:rPr>
          <w:sz w:val="14"/>
        </w:rPr>
        <w:t>KEITH: You're welcome.</w:t>
      </w:r>
      <w:r w:rsidR="00A34A8B" w:rsidRPr="00A34A8B">
        <w:rPr>
          <w:sz w:val="14"/>
        </w:rPr>
        <w:t xml:space="preserve"> </w:t>
      </w:r>
      <w:r w:rsidRPr="00A34A8B">
        <w:rPr>
          <w:sz w:val="14"/>
        </w:rPr>
        <w:t>MYRE: Sure thing, Ailsa.</w:t>
      </w:r>
    </w:p>
    <w:p w14:paraId="18C3891F" w14:textId="697C48FD" w:rsidR="008B7F1D" w:rsidRDefault="008B7F1D" w:rsidP="008B7F1D">
      <w:pPr>
        <w:pStyle w:val="Heading3"/>
      </w:pPr>
      <w:r>
        <w:t>UQ – ASEAN Fractured</w:t>
      </w:r>
      <w:r w:rsidR="0088029A">
        <w:t xml:space="preserve"> – 2AC</w:t>
      </w:r>
    </w:p>
    <w:p w14:paraId="477E1AE8" w14:textId="5068D39C" w:rsidR="003759F0" w:rsidRDefault="003759F0" w:rsidP="003759F0">
      <w:pPr>
        <w:pStyle w:val="Heading4"/>
      </w:pPr>
      <w:r>
        <w:t xml:space="preserve">ASEAN won’t follow on – </w:t>
      </w:r>
      <w:r w:rsidRPr="003759F0">
        <w:rPr>
          <w:u w:val="single"/>
        </w:rPr>
        <w:t xml:space="preserve">fracturing, </w:t>
      </w:r>
      <w:r>
        <w:t xml:space="preserve">deals with </w:t>
      </w:r>
      <w:r w:rsidRPr="003759F0">
        <w:rPr>
          <w:u w:val="single"/>
        </w:rPr>
        <w:t xml:space="preserve">China </w:t>
      </w:r>
      <w:r>
        <w:t xml:space="preserve">and </w:t>
      </w:r>
      <w:r w:rsidRPr="003759F0">
        <w:rPr>
          <w:u w:val="single"/>
        </w:rPr>
        <w:t>internal conflicts</w:t>
      </w:r>
      <w:r>
        <w:t xml:space="preserve"> prove. </w:t>
      </w:r>
    </w:p>
    <w:p w14:paraId="051E6DBA" w14:textId="4AB7DF92" w:rsidR="0064154A" w:rsidRDefault="0064154A" w:rsidP="0064154A">
      <w:r w:rsidRPr="0064154A">
        <w:t xml:space="preserve">Joseph </w:t>
      </w:r>
      <w:r w:rsidRPr="0064154A">
        <w:rPr>
          <w:rStyle w:val="Style13ptBold"/>
        </w:rPr>
        <w:t>Black,</w:t>
      </w:r>
      <w:r w:rsidRPr="0064154A">
        <w:t xml:space="preserve"> </w:t>
      </w:r>
      <w:r w:rsidRPr="0064154A">
        <w:rPr>
          <w:rStyle w:val="Style13ptBold"/>
        </w:rPr>
        <w:t>7-18-2025</w:t>
      </w:r>
      <w:r w:rsidRPr="0064154A">
        <w:t xml:space="preserve">, </w:t>
      </w:r>
      <w:r>
        <w:t>[</w:t>
      </w:r>
      <w:r w:rsidRPr="0064154A">
        <w:t>American expat currently pursuing a master’s in international affairs at King’s College London and a Ph.D. in gender studies at Chiang Mai University. He also serves as a research officer at the University of New South Wales.</w:t>
      </w:r>
      <w:r>
        <w:t xml:space="preserve"> </w:t>
      </w:r>
      <w:r w:rsidRPr="0064154A">
        <w:t xml:space="preserve">"ASEAN is collapsing, and nobody wants to admit it", Hill, </w:t>
      </w:r>
      <w:hyperlink r:id="rId49" w:history="1">
        <w:r w:rsidRPr="00EC02C6">
          <w:rPr>
            <w:rStyle w:val="Hyperlink"/>
          </w:rPr>
          <w:t>https://thehill.com/opinion/international/5407493-asean-crisis-us-china-rivalry/</w:t>
        </w:r>
      </w:hyperlink>
      <w:r>
        <w:t>, accessed 7/20/25, S.A.M.]</w:t>
      </w:r>
    </w:p>
    <w:p w14:paraId="6801E293" w14:textId="4D173155" w:rsidR="0064154A" w:rsidRDefault="0064154A" w:rsidP="0064154A">
      <w:pPr>
        <w:rPr>
          <w:rStyle w:val="StyleUnderline"/>
        </w:rPr>
      </w:pPr>
      <w:r w:rsidRPr="0064154A">
        <w:rPr>
          <w:rStyle w:val="StyleUnderline"/>
        </w:rPr>
        <w:t>For decades</w:t>
      </w:r>
      <w:r w:rsidRPr="007B6BB1">
        <w:rPr>
          <w:sz w:val="14"/>
        </w:rPr>
        <w:t xml:space="preserve">, the Association of Southeast Asian Nations — known as </w:t>
      </w:r>
      <w:r w:rsidRPr="0064154A">
        <w:rPr>
          <w:rStyle w:val="StyleUnderline"/>
        </w:rPr>
        <w:t>ASEAN — has been treated in Washington and other capitals as a bedrock of regional stability.</w:t>
      </w:r>
      <w:r w:rsidRPr="007B6BB1">
        <w:rPr>
          <w:sz w:val="14"/>
        </w:rPr>
        <w:t xml:space="preserve"> It has been a model of consensus-driven diplomacy and </w:t>
      </w:r>
      <w:r w:rsidRPr="0064154A">
        <w:rPr>
          <w:rStyle w:val="StyleUnderline"/>
        </w:rPr>
        <w:t>a potential counterweight to Chinese dominance in the Indo-Pacific.</w:t>
      </w:r>
      <w:r>
        <w:rPr>
          <w:rStyle w:val="StyleUnderline"/>
        </w:rPr>
        <w:t xml:space="preserve"> </w:t>
      </w:r>
      <w:r w:rsidRPr="0064154A">
        <w:rPr>
          <w:rStyle w:val="Emphasis"/>
        </w:rPr>
        <w:t>But in 2025, that image is becoming dangerously outdated.</w:t>
      </w:r>
      <w:r w:rsidRPr="007B6BB1">
        <w:rPr>
          <w:sz w:val="14"/>
        </w:rPr>
        <w:t xml:space="preserve"> </w:t>
      </w:r>
      <w:r w:rsidRPr="0064154A">
        <w:rPr>
          <w:rStyle w:val="StyleUnderline"/>
        </w:rPr>
        <w:t>ASEAN is no longer a coherent political bloc.</w:t>
      </w:r>
      <w:r w:rsidRPr="007B6BB1">
        <w:rPr>
          <w:sz w:val="14"/>
        </w:rPr>
        <w:t xml:space="preserve"> </w:t>
      </w:r>
      <w:r w:rsidRPr="0064154A">
        <w:rPr>
          <w:rStyle w:val="Emphasis"/>
        </w:rPr>
        <w:t>Fragmented by internal crises, paralyzed in the face of regional threats, and unable to coordinate a meaningful response to the great power rivalry unfolding around it, ASEAN is collapsing — slowly, quietly, but unmistakably.</w:t>
      </w:r>
      <w:r>
        <w:rPr>
          <w:rStyle w:val="Emphasis"/>
        </w:rPr>
        <w:t xml:space="preserve"> </w:t>
      </w:r>
      <w:r w:rsidRPr="007B6BB1">
        <w:rPr>
          <w:sz w:val="14"/>
        </w:rPr>
        <w:t xml:space="preserve">The crisis is perhaps most </w:t>
      </w:r>
      <w:r w:rsidRPr="0064154A">
        <w:rPr>
          <w:rStyle w:val="StyleUnderline"/>
        </w:rPr>
        <w:t>vivid in Myanmar</w:t>
      </w:r>
      <w:r w:rsidRPr="007B6BB1">
        <w:rPr>
          <w:sz w:val="14"/>
        </w:rPr>
        <w:t xml:space="preserve">, where the </w:t>
      </w:r>
      <w:r w:rsidRPr="0064154A">
        <w:rPr>
          <w:rStyle w:val="StyleUnderline"/>
        </w:rPr>
        <w:t>military junta that seized power in 2021 is now fighting for its survival.</w:t>
      </w:r>
      <w:r w:rsidRPr="007B6BB1">
        <w:rPr>
          <w:sz w:val="14"/>
        </w:rPr>
        <w:t xml:space="preserve"> </w:t>
      </w:r>
      <w:r w:rsidRPr="0064154A">
        <w:rPr>
          <w:rStyle w:val="Emphasis"/>
        </w:rPr>
        <w:t>The country is in open civil war</w:t>
      </w:r>
      <w:r w:rsidRPr="007B6BB1">
        <w:rPr>
          <w:sz w:val="14"/>
        </w:rPr>
        <w:t xml:space="preserve">. Resistance groups have taken control of large parts of the borderlands, while the regime continues to commit war crimes and ignore every diplomatic overture. </w:t>
      </w:r>
      <w:r w:rsidRPr="0064154A">
        <w:rPr>
          <w:rStyle w:val="StyleUnderline"/>
        </w:rPr>
        <w:t>ASEAN’s so-called Five-Point Consensus — once touted as a pathway to peace — has become a dead letter.</w:t>
      </w:r>
      <w:r>
        <w:rPr>
          <w:rStyle w:val="StyleUnderline"/>
        </w:rPr>
        <w:t xml:space="preserve"> </w:t>
      </w:r>
      <w:r w:rsidRPr="0064154A">
        <w:rPr>
          <w:rStyle w:val="StyleUnderline"/>
        </w:rPr>
        <w:t>The bloc has refused to suspend Myanmar’s membership, despite growing international pressure</w:t>
      </w:r>
      <w:r w:rsidRPr="007B6BB1">
        <w:rPr>
          <w:sz w:val="14"/>
        </w:rPr>
        <w:t xml:space="preserve">. Its only action has been to exclude the junta from high-level summits, a symbolic gesture that does nothing to halt the violence or alleviate the suffering of civilians. Myanmar is not the only fracture. </w:t>
      </w:r>
      <w:r w:rsidRPr="0064154A">
        <w:rPr>
          <w:rStyle w:val="StyleUnderline"/>
        </w:rPr>
        <w:t>Thailand, one of ASEAN’s founding members and once seen as a stabilizing force in the region, is now consumed by its own political drama</w:t>
      </w:r>
      <w:r w:rsidRPr="007B6BB1">
        <w:rPr>
          <w:sz w:val="14"/>
        </w:rPr>
        <w:t xml:space="preserve">. After the 2023 general election, </w:t>
      </w:r>
      <w:r w:rsidRPr="0064154A">
        <w:rPr>
          <w:rStyle w:val="StyleUnderline"/>
        </w:rPr>
        <w:t>the progressive M</w:t>
      </w:r>
      <w:r w:rsidRPr="007B6BB1">
        <w:rPr>
          <w:sz w:val="14"/>
        </w:rPr>
        <w:t xml:space="preserve">ove </w:t>
      </w:r>
      <w:r w:rsidRPr="0064154A">
        <w:rPr>
          <w:rStyle w:val="StyleUnderline"/>
        </w:rPr>
        <w:t>F</w:t>
      </w:r>
      <w:r w:rsidRPr="007B6BB1">
        <w:rPr>
          <w:sz w:val="14"/>
        </w:rPr>
        <w:t xml:space="preserve">orward </w:t>
      </w:r>
      <w:r w:rsidRPr="0064154A">
        <w:rPr>
          <w:rStyle w:val="StyleUnderline"/>
        </w:rPr>
        <w:t>P</w:t>
      </w:r>
      <w:r w:rsidRPr="007B6BB1">
        <w:rPr>
          <w:sz w:val="14"/>
        </w:rPr>
        <w:t xml:space="preserve">arty </w:t>
      </w:r>
      <w:r w:rsidRPr="0064154A">
        <w:rPr>
          <w:rStyle w:val="StyleUnderline"/>
        </w:rPr>
        <w:t xml:space="preserve">won the most seats, only to be blocked from forming a government by the military-appointed Senate. </w:t>
      </w:r>
      <w:r w:rsidRPr="007B6BB1">
        <w:rPr>
          <w:sz w:val="14"/>
        </w:rPr>
        <w:t xml:space="preserve">In a stunning reversal, </w:t>
      </w:r>
      <w:r w:rsidRPr="0064154A">
        <w:rPr>
          <w:rStyle w:val="StyleUnderline"/>
        </w:rPr>
        <w:t>the Pheu Thai Party — once the main opposition to military rule — formed a coalition with those same military-aligned forces. The deal returned the old guard to power, sowing deep distrust among voters.</w:t>
      </w:r>
      <w:r>
        <w:rPr>
          <w:rStyle w:val="StyleUnderline"/>
        </w:rPr>
        <w:t xml:space="preserve"> </w:t>
      </w:r>
      <w:r w:rsidRPr="007B6BB1">
        <w:rPr>
          <w:sz w:val="14"/>
        </w:rPr>
        <w:t xml:space="preserve">Now, </w:t>
      </w:r>
      <w:r w:rsidRPr="0064154A">
        <w:rPr>
          <w:rStyle w:val="StyleUnderline"/>
        </w:rPr>
        <w:t>that uneasy alliance is unravelling</w:t>
      </w:r>
      <w:r w:rsidRPr="007B6BB1">
        <w:rPr>
          <w:sz w:val="14"/>
        </w:rPr>
        <w:t xml:space="preserve">. Paetongtarn </w:t>
      </w:r>
      <w:r w:rsidRPr="0064154A">
        <w:rPr>
          <w:rStyle w:val="StyleUnderline"/>
        </w:rPr>
        <w:t>Shinawatra, daughter of exiled former prime minister Thaksin and a prominent Pheu Thai figure, has been suspended from parliament</w:t>
      </w:r>
      <w:r w:rsidRPr="007B6BB1">
        <w:rPr>
          <w:sz w:val="14"/>
        </w:rPr>
        <w:t xml:space="preserve"> amid an escalating scandal involving a leaked phone call with Cambodian strongman Hun Sen. The call, widely interpreted as backchannel political coordination, has triggered an </w:t>
      </w:r>
      <w:r w:rsidRPr="0064154A">
        <w:rPr>
          <w:rStyle w:val="StyleUnderline"/>
        </w:rPr>
        <w:t>uproar in Bangkok</w:t>
      </w:r>
      <w:r w:rsidRPr="007B6BB1">
        <w:rPr>
          <w:sz w:val="14"/>
        </w:rPr>
        <w:t xml:space="preserve">, deepened factional rifts within the ruling coalition, and </w:t>
      </w:r>
      <w:r w:rsidRPr="0064154A">
        <w:rPr>
          <w:rStyle w:val="StyleUnderline"/>
        </w:rPr>
        <w:t>prompted speculation that another military coup — Thailand’s third in two decades — may be on the horizon.</w:t>
      </w:r>
      <w:r>
        <w:rPr>
          <w:rStyle w:val="StyleUnderline"/>
        </w:rPr>
        <w:t xml:space="preserve"> </w:t>
      </w:r>
      <w:r w:rsidRPr="0064154A">
        <w:rPr>
          <w:rStyle w:val="StyleUnderline"/>
        </w:rPr>
        <w:t>Cambodia,</w:t>
      </w:r>
      <w:r w:rsidRPr="007B6BB1">
        <w:rPr>
          <w:sz w:val="14"/>
        </w:rPr>
        <w:t xml:space="preserve"> for its part, </w:t>
      </w:r>
      <w:r w:rsidRPr="0064154A">
        <w:rPr>
          <w:rStyle w:val="Emphasis"/>
        </w:rPr>
        <w:t>is not even pretending to operate as a democracy</w:t>
      </w:r>
      <w:r w:rsidRPr="007B6BB1">
        <w:rPr>
          <w:sz w:val="14"/>
        </w:rPr>
        <w:t xml:space="preserve">. The 2023 </w:t>
      </w:r>
      <w:r w:rsidRPr="0064154A">
        <w:rPr>
          <w:rStyle w:val="StyleUnderline"/>
        </w:rPr>
        <w:t>handover of power from Hun Sen to his son, Hun Manet</w:t>
      </w:r>
      <w:r w:rsidRPr="007B6BB1">
        <w:rPr>
          <w:sz w:val="14"/>
        </w:rPr>
        <w:t xml:space="preserve">, was engineered with </w:t>
      </w:r>
      <w:r w:rsidRPr="0064154A">
        <w:rPr>
          <w:rStyle w:val="StyleUnderline"/>
        </w:rPr>
        <w:t>minimal transparency and no serious opposition.</w:t>
      </w:r>
      <w:r w:rsidRPr="007B6BB1">
        <w:rPr>
          <w:sz w:val="14"/>
        </w:rPr>
        <w:t xml:space="preserve"> </w:t>
      </w:r>
      <w:r w:rsidRPr="0064154A">
        <w:rPr>
          <w:rStyle w:val="StyleUnderline"/>
        </w:rPr>
        <w:t>Phnom Penh remains one of Beijing’s most loyal allies in the region</w:t>
      </w:r>
      <w:r w:rsidRPr="007B6BB1">
        <w:rPr>
          <w:sz w:val="14"/>
        </w:rPr>
        <w:t xml:space="preserve">, frequently </w:t>
      </w:r>
      <w:r w:rsidRPr="0064154A">
        <w:rPr>
          <w:rStyle w:val="Emphasis"/>
        </w:rPr>
        <w:t>undermining ASEAN unity on issues involving China — especially in the South China Sea.</w:t>
      </w:r>
      <w:r w:rsidRPr="007B6BB1">
        <w:rPr>
          <w:sz w:val="14"/>
        </w:rPr>
        <w:t xml:space="preserve"> Laos is similarly aligned with China and effectively absent from ASEAN diplomacy. These trends are not isolated. </w:t>
      </w:r>
      <w:r w:rsidRPr="0064154A">
        <w:rPr>
          <w:rStyle w:val="Emphasis"/>
        </w:rPr>
        <w:t>They expose a deeper structural failure: ASEAN’s model of consensus, non-interference and formal equality among states is no longer fit for purpose</w:t>
      </w:r>
      <w:r w:rsidRPr="007B6BB1">
        <w:rPr>
          <w:sz w:val="14"/>
        </w:rPr>
        <w:t xml:space="preserve">. It worked — barely — during the Cold War and its aftermath, when the region could afford strategic ambiguity. But today’s geopolitical climate is different. Today, </w:t>
      </w:r>
      <w:r w:rsidRPr="0064154A">
        <w:rPr>
          <w:rStyle w:val="StyleUnderline"/>
        </w:rPr>
        <w:t>the region is a front line in U.S.-China competition</w:t>
      </w:r>
      <w:r w:rsidRPr="007B6BB1">
        <w:rPr>
          <w:sz w:val="14"/>
        </w:rPr>
        <w:t xml:space="preserve">, and </w:t>
      </w:r>
      <w:r w:rsidRPr="0064154A">
        <w:rPr>
          <w:rStyle w:val="StyleUnderline"/>
        </w:rPr>
        <w:t>ASEAN’s diplomatic architecture is proving inadequate. It lacks a unified voice on security, democracy, trade or technology — the defining issues of our time.</w:t>
      </w:r>
      <w:r>
        <w:rPr>
          <w:rStyle w:val="StyleUnderline"/>
        </w:rPr>
        <w:t xml:space="preserve"> </w:t>
      </w:r>
      <w:r w:rsidRPr="007B6BB1">
        <w:rPr>
          <w:sz w:val="14"/>
        </w:rPr>
        <w:t xml:space="preserve">The bloc’s inability to act has </w:t>
      </w:r>
      <w:r w:rsidRPr="0064154A">
        <w:rPr>
          <w:rStyle w:val="StyleUnderline"/>
        </w:rPr>
        <w:t>real consequences. As tensions rise in the South China Sea, with Chinese maritime aggression accelerating around the Philippines and Vietnam, ASEAN has failed to issue even a joint statement of condemnation. As the U.S. and its allies try to build resilient supply chains and technology partnerships, ASEAN members are signing competing deals — often with China — and undercutting each other’s positions.</w:t>
      </w:r>
      <w:r>
        <w:rPr>
          <w:rStyle w:val="StyleUnderline"/>
        </w:rPr>
        <w:t xml:space="preserve"> </w:t>
      </w:r>
      <w:r w:rsidRPr="007B6BB1">
        <w:rPr>
          <w:sz w:val="14"/>
        </w:rPr>
        <w:t>Even on trade, where ASEAN was once considered relatively cohesive, real influ</w:t>
      </w:r>
      <w:r w:rsidRPr="0064154A">
        <w:rPr>
          <w:rStyle w:val="StyleUnderline"/>
        </w:rPr>
        <w:t xml:space="preserve">ence has shifted elsewhere. China is now the largest trading partner for nearly every ASEAN state, </w:t>
      </w:r>
      <w:r w:rsidRPr="007B6BB1">
        <w:rPr>
          <w:sz w:val="14"/>
        </w:rPr>
        <w:t xml:space="preserve">and the Regional Comprehensive Economic Partnership has further institutionalized Beijing’s role at the center of regional commerce. Behind closed doors, </w:t>
      </w:r>
      <w:r w:rsidRPr="0064154A">
        <w:rPr>
          <w:rStyle w:val="StyleUnderline"/>
        </w:rPr>
        <w:t>ASEAN officials increasingly acknowledge the dysfunction. Some are frustrated by the charade of unity. But the bloc’s institutional design — a rotating chairmanship, no enforcement powers, and a culture of diplomatic avoidance — makes real change nearly impossible</w:t>
      </w:r>
      <w:r w:rsidRPr="007B6BB1">
        <w:rPr>
          <w:sz w:val="14"/>
        </w:rPr>
        <w:t xml:space="preserve">. The result is </w:t>
      </w:r>
      <w:r w:rsidRPr="0064154A">
        <w:rPr>
          <w:rStyle w:val="Emphasis"/>
        </w:rPr>
        <w:t>performative multilateralism</w:t>
      </w:r>
      <w:r w:rsidRPr="007B6BB1">
        <w:rPr>
          <w:sz w:val="14"/>
        </w:rPr>
        <w:t xml:space="preserve">: summits that produce boilerplate communiqués, working groups that avoid hard issues and a growing gap between ASEAN’s image and its actual influence. This </w:t>
      </w:r>
      <w:r w:rsidRPr="0064154A">
        <w:rPr>
          <w:rStyle w:val="Emphasis"/>
        </w:rPr>
        <w:t>matters for U.S. strategy. Washington has long relied on ASEAN centrality as a foundation for its Indo-Pacific engagement. But if ASEAN cannot function as a reliable partner, U.S. policymakers will need to shift course.</w:t>
      </w:r>
      <w:r w:rsidRPr="007B6BB1">
        <w:rPr>
          <w:sz w:val="14"/>
        </w:rPr>
        <w:t xml:space="preserve"> That may mean building more flexible “mini-lateral” coalitions with individual countries like the Philippines, Vietnam or Indonesia. It may also require confronting the uncomfortable truth that ASEAN’s decline helps Beijing, which has long exploited the bloc’s divisions to blunt regional resistance to Chinese assertiveness. Southeast Asia remains one of the world’s most dynamic regions — economically vibrant, demographically young and strategically pivotal. But its central political institution is in retreat. </w:t>
      </w:r>
      <w:r w:rsidRPr="0064154A">
        <w:rPr>
          <w:rStyle w:val="StyleUnderline"/>
        </w:rPr>
        <w:t>ASEAN is not dead, but it has become hollow. Until its member states and their international partners are willing to admit that reality, the region will remain vulnerable — not just to external pressure, but to its own slow unravelling.</w:t>
      </w:r>
    </w:p>
    <w:p w14:paraId="6856C364" w14:textId="256059E1" w:rsidR="007A40A5" w:rsidRPr="007A40A5" w:rsidRDefault="007A40A5" w:rsidP="007A40A5">
      <w:pPr>
        <w:pStyle w:val="Heading4"/>
      </w:pPr>
      <w:r w:rsidRPr="007A40A5">
        <w:t>The</w:t>
      </w:r>
      <w:r>
        <w:t xml:space="preserve">y can’t even admit another member without dismantling the entire alliance. </w:t>
      </w:r>
    </w:p>
    <w:p w14:paraId="62A4F5F2" w14:textId="77777777" w:rsidR="007A40A5" w:rsidRPr="00937D1F" w:rsidRDefault="007A40A5" w:rsidP="007A40A5">
      <w:r w:rsidRPr="00937D1F">
        <w:t xml:space="preserve">Vu </w:t>
      </w:r>
      <w:r w:rsidRPr="00937D1F">
        <w:rPr>
          <w:rStyle w:val="Style13ptBold"/>
        </w:rPr>
        <w:t>Lam</w:t>
      </w:r>
      <w:r w:rsidRPr="00937D1F">
        <w:t xml:space="preserve">, </w:t>
      </w:r>
      <w:r w:rsidRPr="00937D1F">
        <w:rPr>
          <w:rStyle w:val="Style13ptBold"/>
        </w:rPr>
        <w:t>7-16-2025</w:t>
      </w:r>
      <w:r w:rsidRPr="00937D1F">
        <w:t xml:space="preserve">, </w:t>
      </w:r>
      <w:r>
        <w:t>[</w:t>
      </w:r>
      <w:r w:rsidRPr="00937D1F">
        <w:t>Dr. Vu Lam is a policy analyst and researcher affiliated with UNSW Canberra, specialising in Southeast Asia and Australia’s Indo-Pacific engagement</w:t>
      </w:r>
      <w:r>
        <w:t xml:space="preserve">, </w:t>
      </w:r>
      <w:r w:rsidRPr="00937D1F">
        <w:t xml:space="preserve">"Timor-Leste is ready for ASEAN, but is ASEAN ready for what comes next?", </w:t>
      </w:r>
      <w:r>
        <w:t xml:space="preserve">The Lowy Institute, </w:t>
      </w:r>
      <w:hyperlink r:id="rId50" w:history="1">
        <w:r w:rsidRPr="00EC02C6">
          <w:rPr>
            <w:rStyle w:val="Hyperlink"/>
          </w:rPr>
          <w:t>https://www.lowyinstitute.org/the-interpreter/timor-leste-ready-asean-asean-ready-what-comes-next</w:t>
        </w:r>
      </w:hyperlink>
      <w:r>
        <w:t>, accessed 7/20/25, S.A.M.]</w:t>
      </w:r>
    </w:p>
    <w:p w14:paraId="3196F9C4" w14:textId="0001E771" w:rsidR="007A40A5" w:rsidRPr="00284A5D" w:rsidRDefault="007A40A5" w:rsidP="007A40A5">
      <w:pPr>
        <w:rPr>
          <w:sz w:val="14"/>
        </w:rPr>
      </w:pPr>
      <w:r w:rsidRPr="007A40A5">
        <w:rPr>
          <w:rStyle w:val="StyleUnderline"/>
        </w:rPr>
        <w:t>In October 2025</w:t>
      </w:r>
      <w:r w:rsidRPr="00284A5D">
        <w:rPr>
          <w:sz w:val="14"/>
        </w:rPr>
        <w:t xml:space="preserve">, </w:t>
      </w:r>
      <w:r w:rsidRPr="007A40A5">
        <w:rPr>
          <w:rStyle w:val="StyleUnderline"/>
        </w:rPr>
        <w:t>ASEAN will admit Timor-Leste as its 11th member</w:t>
      </w:r>
      <w:r w:rsidRPr="00284A5D">
        <w:rPr>
          <w:sz w:val="14"/>
        </w:rPr>
        <w:t xml:space="preserve">. The move carries symbolic weight. It affirms ASEAN’s commitment to regional inclusion and gives long-overdue recognition to Southeast Asia’s youngest state. But this </w:t>
      </w:r>
      <w:r w:rsidRPr="007A40A5">
        <w:rPr>
          <w:rStyle w:val="Emphasis"/>
        </w:rPr>
        <w:t>moment of celebration risks obscuring what the accession reveals about the state of the organisation itself: ASEAN is increasingly fragmented, overstretched and constrained by its own foundational principles.</w:t>
      </w:r>
      <w:r w:rsidR="0058724C">
        <w:rPr>
          <w:rStyle w:val="Emphasis"/>
        </w:rPr>
        <w:t xml:space="preserve"> </w:t>
      </w:r>
      <w:r w:rsidRPr="00284A5D">
        <w:rPr>
          <w:sz w:val="14"/>
        </w:rPr>
        <w:t xml:space="preserve">While much has been said about the logistical and institutional challenges Timor-Leste faces, equally important is </w:t>
      </w:r>
      <w:r w:rsidRPr="007A40A5">
        <w:rPr>
          <w:rStyle w:val="StyleUnderline"/>
        </w:rPr>
        <w:t>whether ASEAN can meaningfully integrate a fragile member without deepening its own institutional fatigue.</w:t>
      </w:r>
      <w:r w:rsidRPr="00284A5D">
        <w:rPr>
          <w:sz w:val="14"/>
        </w:rPr>
        <w:t xml:space="preserve"> That challenge </w:t>
      </w:r>
      <w:r w:rsidRPr="007A40A5">
        <w:rPr>
          <w:rStyle w:val="Emphasis"/>
        </w:rPr>
        <w:t>arrives at a time when ASEAN is already struggling to navigate a more polarised, unequal and contested region.</w:t>
      </w:r>
      <w:r w:rsidR="0058724C">
        <w:rPr>
          <w:rStyle w:val="Emphasis"/>
        </w:rPr>
        <w:t xml:space="preserve"> </w:t>
      </w:r>
      <w:r w:rsidRPr="00284A5D">
        <w:rPr>
          <w:sz w:val="14"/>
        </w:rPr>
        <w:t xml:space="preserve">So, perhaps </w:t>
      </w:r>
      <w:r w:rsidRPr="007A40A5">
        <w:rPr>
          <w:rStyle w:val="StyleUnderline"/>
        </w:rPr>
        <w:t>the real question is</w:t>
      </w:r>
      <w:r w:rsidRPr="00284A5D">
        <w:rPr>
          <w:sz w:val="14"/>
        </w:rPr>
        <w:t xml:space="preserve"> not whether Timor-Leste is ready for ASEAN, but whether </w:t>
      </w:r>
      <w:r w:rsidRPr="007A40A5">
        <w:rPr>
          <w:rStyle w:val="StyleUnderline"/>
        </w:rPr>
        <w:t>ASEAN is ready for what comes next.</w:t>
      </w:r>
      <w:r w:rsidR="0058724C">
        <w:rPr>
          <w:rStyle w:val="StyleUnderline"/>
        </w:rPr>
        <w:t xml:space="preserve"> </w:t>
      </w:r>
      <w:r w:rsidRPr="00284A5D">
        <w:rPr>
          <w:sz w:val="14"/>
        </w:rPr>
        <w:t>Timor-Leste’s aspirations to join ASEAN are longstanding. For Dili, membership opens the door to regional economic frameworks, notably the Regional Comprehensive Economic Partnership (RCEP), and offers access to development cooperation and diplomatic visibility. But the capacity gap is substantial. Timor-Leste’s bureaucracy is still consolidating, and its economy remains heavily dependent on petroleum revenues. Even President José Ramos-Horta has acknowledged that full institutional readiness is a long-term goal, not a near-term reality.</w:t>
      </w:r>
      <w:r w:rsidR="0058724C" w:rsidRPr="00284A5D">
        <w:rPr>
          <w:sz w:val="14"/>
        </w:rPr>
        <w:t xml:space="preserve"> </w:t>
      </w:r>
      <w:r w:rsidRPr="00284A5D">
        <w:rPr>
          <w:sz w:val="14"/>
        </w:rPr>
        <w:t xml:space="preserve">For ASEAN, this is not a new dilemma. </w:t>
      </w:r>
      <w:r w:rsidRPr="0058724C">
        <w:rPr>
          <w:rStyle w:val="StyleUnderline"/>
        </w:rPr>
        <w:t>Past accessions</w:t>
      </w:r>
      <w:r w:rsidRPr="00284A5D">
        <w:rPr>
          <w:sz w:val="14"/>
        </w:rPr>
        <w:t xml:space="preserve">, including Cambodia in 1999, Laos and Myanmar in 1997, similarly </w:t>
      </w:r>
      <w:r w:rsidRPr="0058724C">
        <w:rPr>
          <w:rStyle w:val="StyleUnderline"/>
        </w:rPr>
        <w:t>placed political inclusion ahead of institutional alignment</w:t>
      </w:r>
      <w:r w:rsidRPr="00284A5D">
        <w:rPr>
          <w:sz w:val="14"/>
        </w:rPr>
        <w:t xml:space="preserve">. The underlying assumption was that integration would catalyse convergence. But decades later, that promise remains unfulfilled. </w:t>
      </w:r>
      <w:r w:rsidRPr="0058724C">
        <w:rPr>
          <w:rStyle w:val="Emphasis"/>
        </w:rPr>
        <w:t>Institutional divergence has grown, not shrunk, and ASEAN’s ability to function as a coherent community has eroded in turn. Myanmar, for instance, presently led by the military, has objected to Timor-Leste’s accession.</w:t>
      </w:r>
      <w:r w:rsidR="0058724C">
        <w:rPr>
          <w:rStyle w:val="Emphasis"/>
        </w:rPr>
        <w:t xml:space="preserve"> </w:t>
      </w:r>
      <w:r w:rsidRPr="00284A5D">
        <w:rPr>
          <w:sz w:val="14"/>
        </w:rPr>
        <w:t xml:space="preserve">What makes Timor-Leste’s accession different is the context. </w:t>
      </w:r>
      <w:r w:rsidRPr="0058724C">
        <w:rPr>
          <w:rStyle w:val="StyleUnderline"/>
        </w:rPr>
        <w:t>ASEAN is no longer a bloc of ten semi-aligned postcolonial states finding common ground. It is now a far more internally diverse and externally exposed organisation.</w:t>
      </w:r>
      <w:r w:rsidRPr="00284A5D">
        <w:rPr>
          <w:sz w:val="14"/>
        </w:rPr>
        <w:t xml:space="preserve"> </w:t>
      </w:r>
      <w:r w:rsidRPr="0058724C">
        <w:rPr>
          <w:rStyle w:val="Emphasis"/>
        </w:rPr>
        <w:t>Admitting another underprepared member without strengthening ASEAN’s integrative tools risks compounding the very weaknesses that make the grouping increasingly brittle.</w:t>
      </w:r>
      <w:r w:rsidR="0058724C">
        <w:rPr>
          <w:rStyle w:val="Emphasis"/>
        </w:rPr>
        <w:t xml:space="preserve"> </w:t>
      </w:r>
      <w:r w:rsidRPr="00284A5D">
        <w:rPr>
          <w:sz w:val="14"/>
        </w:rPr>
        <w:t>Timor-Leste’s accession is more than a regional milestone. It is a mirror that reflects both the strength of ASEAN’s vision and the fragility of its current form.</w:t>
      </w:r>
      <w:r w:rsidR="0058724C" w:rsidRPr="00284A5D">
        <w:rPr>
          <w:sz w:val="14"/>
        </w:rPr>
        <w:t xml:space="preserve"> </w:t>
      </w:r>
      <w:r w:rsidRPr="00284A5D">
        <w:rPr>
          <w:sz w:val="14"/>
        </w:rPr>
        <w:t xml:space="preserve">Economically, </w:t>
      </w:r>
      <w:r w:rsidRPr="0058724C">
        <w:rPr>
          <w:rStyle w:val="StyleUnderline"/>
        </w:rPr>
        <w:t>ASEAN remains far from achieving its vision of a single market and production base.</w:t>
      </w:r>
      <w:r w:rsidRPr="00284A5D">
        <w:rPr>
          <w:sz w:val="14"/>
        </w:rPr>
        <w:t xml:space="preserve"> Intra-ASEAN trade continues to hover around 20–25% of total trade, and regulatory harmonisation remains challenges despite various facilitation frameworks. </w:t>
      </w:r>
      <w:r w:rsidRPr="0058724C">
        <w:rPr>
          <w:rStyle w:val="StyleUnderline"/>
        </w:rPr>
        <w:t>The ASEAN-X model, while enabling pragmatic flexibility, has entrenched a two-speed system that may undermine integrative ambitions.</w:t>
      </w:r>
      <w:r w:rsidRPr="00284A5D">
        <w:rPr>
          <w:sz w:val="14"/>
        </w:rPr>
        <w:t xml:space="preserve"> An example is that while the six founding members (</w:t>
      </w:r>
      <w:r w:rsidRPr="0058724C">
        <w:rPr>
          <w:rStyle w:val="Emphasis"/>
        </w:rPr>
        <w:t>ASEAN-6) achieved tariff reductions, Cambodia, Laos, Myanmar and Vietnam have moved at a slower pace thanks to their differentiated levels of development.</w:t>
      </w:r>
      <w:r w:rsidR="0058724C">
        <w:rPr>
          <w:rStyle w:val="Emphasis"/>
        </w:rPr>
        <w:t xml:space="preserve"> </w:t>
      </w:r>
      <w:r w:rsidRPr="00284A5D">
        <w:rPr>
          <w:sz w:val="14"/>
        </w:rPr>
        <w:t xml:space="preserve">Diplomatically, the </w:t>
      </w:r>
      <w:r w:rsidRPr="0058724C">
        <w:rPr>
          <w:rStyle w:val="StyleUnderline"/>
        </w:rPr>
        <w:t>Myanmar crisis has further exposed ASEAN’s limits</w:t>
      </w:r>
      <w:r w:rsidRPr="00284A5D">
        <w:rPr>
          <w:sz w:val="14"/>
        </w:rPr>
        <w:t xml:space="preserve">. The </w:t>
      </w:r>
      <w:r w:rsidRPr="0058724C">
        <w:rPr>
          <w:rStyle w:val="StyleUnderline"/>
        </w:rPr>
        <w:t>Five-Point Consensus,</w:t>
      </w:r>
      <w:r w:rsidRPr="00284A5D">
        <w:rPr>
          <w:sz w:val="14"/>
        </w:rPr>
        <w:t xml:space="preserve"> once seen as a modest starting point, </w:t>
      </w:r>
      <w:r w:rsidRPr="0058724C">
        <w:rPr>
          <w:rStyle w:val="StyleUnderline"/>
        </w:rPr>
        <w:t>has stalled</w:t>
      </w:r>
      <w:r w:rsidRPr="00284A5D">
        <w:rPr>
          <w:sz w:val="14"/>
        </w:rPr>
        <w:t xml:space="preserve">, with no enforceable commitments and little appetite for acceleration. </w:t>
      </w:r>
      <w:r w:rsidRPr="0058724C">
        <w:rPr>
          <w:rStyle w:val="StyleUnderline"/>
        </w:rPr>
        <w:t>The junta continues to defy ASEAN’s nominal pressure with impunity.</w:t>
      </w:r>
      <w:r w:rsidRPr="00284A5D">
        <w:rPr>
          <w:sz w:val="14"/>
        </w:rPr>
        <w:t xml:space="preserve"> Rather than mediate or isolate, </w:t>
      </w:r>
      <w:r w:rsidRPr="0058724C">
        <w:rPr>
          <w:rStyle w:val="Emphasis"/>
        </w:rPr>
        <w:t>ASEAN has defaulted to exclusion-without-action, suspending high-level engagement with Myanmar but offering no meaningful alternative.</w:t>
      </w:r>
      <w:r w:rsidR="0058724C">
        <w:rPr>
          <w:rStyle w:val="Emphasis"/>
        </w:rPr>
        <w:t xml:space="preserve"> </w:t>
      </w:r>
      <w:r w:rsidRPr="0058724C">
        <w:rPr>
          <w:rStyle w:val="StyleUnderline"/>
        </w:rPr>
        <w:t>In the S</w:t>
      </w:r>
      <w:r w:rsidRPr="00284A5D">
        <w:rPr>
          <w:sz w:val="14"/>
        </w:rPr>
        <w:t xml:space="preserve">outh </w:t>
      </w:r>
      <w:r w:rsidRPr="0058724C">
        <w:rPr>
          <w:rStyle w:val="StyleUnderline"/>
        </w:rPr>
        <w:t>C</w:t>
      </w:r>
      <w:r w:rsidRPr="00284A5D">
        <w:rPr>
          <w:sz w:val="14"/>
        </w:rPr>
        <w:t xml:space="preserve">hina </w:t>
      </w:r>
      <w:r w:rsidRPr="0058724C">
        <w:rPr>
          <w:rStyle w:val="StyleUnderline"/>
        </w:rPr>
        <w:t>S</w:t>
      </w:r>
      <w:r w:rsidRPr="00284A5D">
        <w:rPr>
          <w:sz w:val="14"/>
        </w:rPr>
        <w:t xml:space="preserve">ea, </w:t>
      </w:r>
      <w:r w:rsidRPr="0058724C">
        <w:rPr>
          <w:rStyle w:val="StyleUnderline"/>
        </w:rPr>
        <w:t xml:space="preserve">ASEAN faces a familiar impasse. Member states are split between claimants and fence-sitters. China continues to exploit these divisions through bilateral deals, economic inducements and political influence, especially with Cambodia and Laos. </w:t>
      </w:r>
      <w:r w:rsidRPr="00284A5D">
        <w:rPr>
          <w:sz w:val="14"/>
        </w:rPr>
        <w:t>The long-awaited Code of Conduct remains aspirational. ASEAN’s strength as a convenor has not translated into strength as a collective actor.</w:t>
      </w:r>
      <w:r w:rsidR="0058724C" w:rsidRPr="00284A5D">
        <w:rPr>
          <w:sz w:val="14"/>
        </w:rPr>
        <w:t xml:space="preserve"> </w:t>
      </w:r>
      <w:r w:rsidRPr="00284A5D">
        <w:rPr>
          <w:sz w:val="14"/>
        </w:rPr>
        <w:t>Even internal disputes reveal institutional gaps. The leaked phone call incident between Thailand and Cambodia escalated into a domestic crisis in Thailand, a formal investigation and the suspension of the Thai Prime Minister. With the Thai government facing possible collapse, the episode has severely strained bilateral relations. Yet ASEAN remained silent, offering no platform for de-escalation.</w:t>
      </w:r>
      <w:r w:rsidR="0058724C" w:rsidRPr="00284A5D">
        <w:rPr>
          <w:sz w:val="14"/>
        </w:rPr>
        <w:t xml:space="preserve"> </w:t>
      </w:r>
      <w:r w:rsidRPr="00284A5D">
        <w:rPr>
          <w:sz w:val="14"/>
        </w:rPr>
        <w:t xml:space="preserve">These are not isolated setbacks. </w:t>
      </w:r>
      <w:r w:rsidRPr="0058724C">
        <w:rPr>
          <w:rStyle w:val="Emphasis"/>
        </w:rPr>
        <w:t>ASEAN’s current operating model, centred on consensus and non-interference, is insufficient for the scale of the problems it now faces.</w:t>
      </w:r>
      <w:r w:rsidR="0058724C">
        <w:rPr>
          <w:rStyle w:val="Emphasis"/>
        </w:rPr>
        <w:t xml:space="preserve"> </w:t>
      </w:r>
      <w:r w:rsidRPr="0058724C">
        <w:rPr>
          <w:rStyle w:val="StyleUnderline"/>
        </w:rPr>
        <w:t>The “ASEAN Way”, with its emphasis on informal diplomacy, consensus, and non-intervention, has long been credited with keeping peace in a diverse region. And rightly so. But norms that once enabled cohesion now often obstruct it. Consensus gives every member a veto, leading to inaction on issues that demand urgency. Non-interference, once a shield against external imposition, has become a barrier to addressing crises within.</w:t>
      </w:r>
      <w:r w:rsidR="0058724C">
        <w:rPr>
          <w:rStyle w:val="StyleUnderline"/>
        </w:rPr>
        <w:t xml:space="preserve"> </w:t>
      </w:r>
      <w:r w:rsidRPr="0058724C">
        <w:rPr>
          <w:rStyle w:val="StyleUnderline"/>
        </w:rPr>
        <w:t>Timor-Leste’s</w:t>
      </w:r>
      <w:r w:rsidRPr="00284A5D">
        <w:rPr>
          <w:sz w:val="14"/>
        </w:rPr>
        <w:t xml:space="preserve"> accession will likely reinforce this dynamic. Its </w:t>
      </w:r>
      <w:r w:rsidRPr="0058724C">
        <w:rPr>
          <w:rStyle w:val="StyleUnderline"/>
        </w:rPr>
        <w:t>dependence on Chinese-backed infrastructure and economic support could complicate ASEAN’s already-fractured positions on regional geopolitics.</w:t>
      </w:r>
      <w:r w:rsidRPr="00284A5D">
        <w:rPr>
          <w:sz w:val="14"/>
        </w:rPr>
        <w:t xml:space="preserve"> Or its democratic credentials could unsettle ASEAN’s internal balance, where democratic norms, though officially encoded, are often downplayed in favour of regional cohesion and consensus. If the bloc cannot coordinate responses to existing tensions, adding another diplomatically unpredictable member may further dilute its ability to act.</w:t>
      </w:r>
    </w:p>
    <w:p w14:paraId="3B19AA3F" w14:textId="77777777" w:rsidR="007A40A5" w:rsidRPr="0064154A" w:rsidRDefault="007A40A5" w:rsidP="0064154A">
      <w:pPr>
        <w:rPr>
          <w:rStyle w:val="StyleUnderline"/>
        </w:rPr>
      </w:pPr>
    </w:p>
    <w:p w14:paraId="262FE230" w14:textId="4FF3DD81" w:rsidR="008B7F1D" w:rsidRDefault="008B7F1D" w:rsidP="008B7F1D">
      <w:pPr>
        <w:pStyle w:val="Heading3"/>
      </w:pPr>
      <w:r>
        <w:t>UQ – Philippines says No</w:t>
      </w:r>
      <w:r w:rsidR="0088029A">
        <w:t xml:space="preserve"> – 2AC</w:t>
      </w:r>
    </w:p>
    <w:p w14:paraId="7582DE8D" w14:textId="7B7D4956" w:rsidR="00413BB1" w:rsidRDefault="00413BB1" w:rsidP="00413BB1">
      <w:pPr>
        <w:pStyle w:val="Heading4"/>
        <w:rPr>
          <w:u w:val="single"/>
        </w:rPr>
      </w:pPr>
      <w:r>
        <w:t xml:space="preserve">The Philippine government wants US help </w:t>
      </w:r>
      <w:r w:rsidRPr="00413BB1">
        <w:rPr>
          <w:u w:val="single"/>
        </w:rPr>
        <w:t>last.</w:t>
      </w:r>
    </w:p>
    <w:p w14:paraId="6F68280F" w14:textId="51388D22" w:rsidR="00C9185E" w:rsidRDefault="00C9185E" w:rsidP="00C9185E">
      <w:r w:rsidRPr="00C9185E">
        <w:t xml:space="preserve">Karen </w:t>
      </w:r>
      <w:r w:rsidRPr="00C9185E">
        <w:rPr>
          <w:rStyle w:val="Style13ptBold"/>
        </w:rPr>
        <w:t>Lema</w:t>
      </w:r>
      <w:r w:rsidRPr="00C9185E">
        <w:t>, 7-5-20</w:t>
      </w:r>
      <w:r w:rsidRPr="00C9185E">
        <w:rPr>
          <w:rStyle w:val="Style13ptBold"/>
        </w:rPr>
        <w:t>24</w:t>
      </w:r>
      <w:r w:rsidRPr="00C9185E">
        <w:t xml:space="preserve">, </w:t>
      </w:r>
      <w:r w:rsidR="00F77674">
        <w:t xml:space="preserve">[Reporter for Reuters. </w:t>
      </w:r>
      <w:r w:rsidRPr="00C9185E">
        <w:t xml:space="preserve">"Exclusive: Philippines turned down US help amid South China Sea tensions", Reuters, </w:t>
      </w:r>
      <w:hyperlink r:id="rId51" w:history="1">
        <w:r w:rsidRPr="00EC02C6">
          <w:rPr>
            <w:rStyle w:val="Hyperlink"/>
          </w:rPr>
          <w:t>https://www.reuters.com/world/asia-pacific/philippines-turned-down-us-help-amid-south-china-sea-tensions-military-chief-2024-07-05/</w:t>
        </w:r>
      </w:hyperlink>
      <w:r>
        <w:t>, accessed 7/20/25, S.A.M.]</w:t>
      </w:r>
    </w:p>
    <w:p w14:paraId="4479EE31" w14:textId="7F233A79" w:rsidR="00F77674" w:rsidRDefault="00F77674" w:rsidP="00F77674">
      <w:pPr>
        <w:rPr>
          <w:sz w:val="14"/>
        </w:rPr>
      </w:pPr>
      <w:r w:rsidRPr="00646C60">
        <w:rPr>
          <w:sz w:val="14"/>
        </w:rPr>
        <w:t xml:space="preserve">MANILA, July 5 (Reuters) - </w:t>
      </w:r>
      <w:r w:rsidRPr="00F77674">
        <w:rPr>
          <w:rStyle w:val="StyleUnderline"/>
        </w:rPr>
        <w:t>The Philippines has turned down offers from the United States to assist operations in the South China Sea</w:t>
      </w:r>
      <w:r w:rsidRPr="00646C60">
        <w:rPr>
          <w:sz w:val="14"/>
        </w:rPr>
        <w:t xml:space="preserve">, </w:t>
      </w:r>
      <w:r w:rsidRPr="00F77674">
        <w:rPr>
          <w:rStyle w:val="StyleUnderline"/>
        </w:rPr>
        <w:t>after a flare-up with China over missions to resupply Filipino troops on a contested shoa</w:t>
      </w:r>
      <w:r w:rsidRPr="00646C60">
        <w:rPr>
          <w:sz w:val="14"/>
        </w:rPr>
        <w:t xml:space="preserve">l, its military chief said. </w:t>
      </w:r>
      <w:r w:rsidRPr="00F77674">
        <w:rPr>
          <w:rStyle w:val="StyleUnderline"/>
        </w:rPr>
        <w:t>Tensions</w:t>
      </w:r>
      <w:r w:rsidRPr="00646C60">
        <w:rPr>
          <w:sz w:val="14"/>
        </w:rPr>
        <w:t xml:space="preserve"> in the disputed waterway have </w:t>
      </w:r>
      <w:r w:rsidRPr="00F77674">
        <w:rPr>
          <w:rStyle w:val="StyleUnderline"/>
        </w:rPr>
        <w:t>boiled over into violence in the past year</w:t>
      </w:r>
      <w:r w:rsidRPr="00646C60">
        <w:rPr>
          <w:sz w:val="14"/>
        </w:rPr>
        <w:t xml:space="preserve">, with </w:t>
      </w:r>
      <w:r w:rsidRPr="00F77674">
        <w:rPr>
          <w:rStyle w:val="StyleUnderline"/>
        </w:rPr>
        <w:t xml:space="preserve">a Filipino sailor losing a finger in the latest June 17 clash that Manila described as “intentional-high speed ramming” </w:t>
      </w:r>
      <w:r w:rsidRPr="00646C60">
        <w:rPr>
          <w:sz w:val="14"/>
        </w:rPr>
        <w:t xml:space="preserve">by the Chinese coast guard. </w:t>
      </w:r>
      <w:r w:rsidRPr="00F77674">
        <w:rPr>
          <w:rStyle w:val="StyleUnderline"/>
        </w:rPr>
        <w:t>The US,</w:t>
      </w:r>
      <w:r w:rsidRPr="00646C60">
        <w:rPr>
          <w:sz w:val="14"/>
        </w:rPr>
        <w:t xml:space="preserve"> a treaty ally, </w:t>
      </w:r>
      <w:r w:rsidRPr="00F77674">
        <w:rPr>
          <w:rStyle w:val="Emphasis"/>
        </w:rPr>
        <w:t>has offered support but Manila prefers to handle operations on its own</w:t>
      </w:r>
      <w:r w:rsidRPr="00646C60">
        <w:rPr>
          <w:sz w:val="14"/>
        </w:rPr>
        <w:t>, Armed Forces Chief General Romeo Brawner told Reuters late Thursday. “Yes, of course, they have been offering help and they asked us how they could help us in any way,” he said. “</w:t>
      </w:r>
      <w:r w:rsidRPr="00F77674">
        <w:rPr>
          <w:rStyle w:val="Emphasis"/>
        </w:rPr>
        <w:t>We try to exhaust all possible options that we have before we ask for help.”</w:t>
      </w:r>
      <w:r>
        <w:rPr>
          <w:rStyle w:val="Emphasis"/>
        </w:rPr>
        <w:t xml:space="preserve"> </w:t>
      </w:r>
      <w:r w:rsidRPr="00F77674">
        <w:rPr>
          <w:rStyle w:val="StyleUnderline"/>
        </w:rPr>
        <w:t>Manila and Washington are bound by the 1951-Mutual Defense Treaty (MDT), a military pact that can be invoked in the case of armed attacks on Philippine forces, public vessels, or aircraft in the S</w:t>
      </w:r>
      <w:r w:rsidRPr="00646C60">
        <w:rPr>
          <w:sz w:val="14"/>
        </w:rPr>
        <w:t xml:space="preserve">outh </w:t>
      </w:r>
      <w:r w:rsidRPr="00F77674">
        <w:rPr>
          <w:rStyle w:val="StyleUnderline"/>
        </w:rPr>
        <w:t>C</w:t>
      </w:r>
      <w:r w:rsidRPr="00646C60">
        <w:rPr>
          <w:sz w:val="14"/>
        </w:rPr>
        <w:t xml:space="preserve">hina </w:t>
      </w:r>
      <w:r w:rsidRPr="00F77674">
        <w:rPr>
          <w:rStyle w:val="StyleUnderline"/>
        </w:rPr>
        <w:t>S</w:t>
      </w:r>
      <w:r w:rsidRPr="00646C60">
        <w:rPr>
          <w:sz w:val="14"/>
        </w:rPr>
        <w:t xml:space="preserve">ea. </w:t>
      </w:r>
      <w:r w:rsidRPr="00F77674">
        <w:rPr>
          <w:rStyle w:val="StyleUnderline"/>
        </w:rPr>
        <w:t>Confrontations</w:t>
      </w:r>
      <w:r w:rsidRPr="00646C60">
        <w:rPr>
          <w:sz w:val="14"/>
        </w:rPr>
        <w:t xml:space="preserve"> between the Philippines and China in Asia's most contested waters have </w:t>
      </w:r>
      <w:r w:rsidRPr="00F77674">
        <w:rPr>
          <w:rStyle w:val="StyleUnderline"/>
        </w:rPr>
        <w:t>increased in frequency</w:t>
      </w:r>
      <w:r w:rsidRPr="00646C60">
        <w:rPr>
          <w:sz w:val="14"/>
        </w:rPr>
        <w:t xml:space="preserve"> over the past year as </w:t>
      </w:r>
      <w:r w:rsidRPr="00F77674">
        <w:rPr>
          <w:rStyle w:val="StyleUnderline"/>
        </w:rPr>
        <w:t>Beijing has pressed its claim to the waterway</w:t>
      </w:r>
      <w:r w:rsidRPr="00646C60">
        <w:rPr>
          <w:sz w:val="14"/>
        </w:rPr>
        <w:t xml:space="preserve"> and Manila continued missions to bring supplies to soldiers living aboard a rusty, aging warship that it grounded on a contested shoal. Some observers, including former deputy US National Security Adviser Matt Pottinger, have called for direct US naval support for the resupply missions. But </w:t>
      </w:r>
      <w:r w:rsidRPr="00F77674">
        <w:rPr>
          <w:rStyle w:val="StyleUnderline"/>
        </w:rPr>
        <w:t>Philippine National Security Adviser Eduardo Ano said the Philippines wanted them to be a “pure Philippine operation”.</w:t>
      </w:r>
      <w:r>
        <w:rPr>
          <w:rStyle w:val="StyleUnderline"/>
        </w:rPr>
        <w:t xml:space="preserve"> </w:t>
      </w:r>
      <w:r w:rsidRPr="00646C60">
        <w:rPr>
          <w:sz w:val="14"/>
        </w:rPr>
        <w:t>“</w:t>
      </w:r>
      <w:r w:rsidRPr="00F77674">
        <w:rPr>
          <w:rStyle w:val="Emphasis"/>
        </w:rPr>
        <w:t>This is our legitimate national interest, so we don’t see any reason for them (the US) to come in</w:t>
      </w:r>
      <w:r w:rsidRPr="00646C60">
        <w:rPr>
          <w:sz w:val="14"/>
        </w:rPr>
        <w:t xml:space="preserve">,” Ano told Reuters. Ano, who spoke to his U.S counterpart Jake Sullivan last month to discuss shared concerns over China’s "dangerous and escalatory actions", said </w:t>
      </w:r>
      <w:r w:rsidRPr="00F77674">
        <w:rPr>
          <w:rStyle w:val="Emphasis"/>
        </w:rPr>
        <w:t>the MDT was “far from being invoked</w:t>
      </w:r>
      <w:r w:rsidRPr="00646C60">
        <w:rPr>
          <w:sz w:val="14"/>
        </w:rPr>
        <w:t>”. "We (</w:t>
      </w:r>
      <w:r w:rsidRPr="00F77674">
        <w:rPr>
          <w:rStyle w:val="StyleUnderline"/>
        </w:rPr>
        <w:t>the Philippines and China</w:t>
      </w:r>
      <w:r w:rsidRPr="00646C60">
        <w:rPr>
          <w:sz w:val="14"/>
        </w:rPr>
        <w:t xml:space="preserve">) </w:t>
      </w:r>
      <w:r w:rsidRPr="00F77674">
        <w:rPr>
          <w:rStyle w:val="Emphasis"/>
        </w:rPr>
        <w:t>agreed that there will be some easing tension, but we will assert our rights, we will not compromise our national interest, and we will continue to fight and claim what is ours</w:t>
      </w:r>
      <w:r w:rsidRPr="00646C60">
        <w:rPr>
          <w:sz w:val="14"/>
        </w:rPr>
        <w:t>,' Ano said.</w:t>
      </w:r>
    </w:p>
    <w:p w14:paraId="3C15771F" w14:textId="3A877F73" w:rsidR="00D26AF8" w:rsidRDefault="00D26AF8" w:rsidP="00D26AF8">
      <w:pPr>
        <w:pStyle w:val="Heading4"/>
        <w:rPr>
          <w:u w:val="single"/>
        </w:rPr>
      </w:pPr>
      <w:r>
        <w:t xml:space="preserve">A setback for the pro-US faction of the government puts Marcos in </w:t>
      </w:r>
      <w:r w:rsidRPr="00D26AF8">
        <w:rPr>
          <w:u w:val="single"/>
        </w:rPr>
        <w:t>peril.</w:t>
      </w:r>
    </w:p>
    <w:p w14:paraId="05658004" w14:textId="49C90D81" w:rsidR="00F4756D" w:rsidRDefault="00F4756D" w:rsidP="00F4756D">
      <w:r w:rsidRPr="00F4756D">
        <w:t xml:space="preserve">Han </w:t>
      </w:r>
      <w:r w:rsidRPr="00F4756D">
        <w:rPr>
          <w:rStyle w:val="Style13ptBold"/>
        </w:rPr>
        <w:t>Zhen</w:t>
      </w:r>
      <w:r w:rsidRPr="00F4756D">
        <w:t>, 5-</w:t>
      </w:r>
      <w:r>
        <w:t>22</w:t>
      </w:r>
      <w:r w:rsidRPr="00F4756D">
        <w:t>-20</w:t>
      </w:r>
      <w:r w:rsidRPr="00F4756D">
        <w:rPr>
          <w:rStyle w:val="Style13ptBold"/>
        </w:rPr>
        <w:t>25</w:t>
      </w:r>
      <w:r w:rsidRPr="00F4756D">
        <w:t xml:space="preserve">, </w:t>
      </w:r>
      <w:r>
        <w:t>[</w:t>
      </w:r>
      <w:r w:rsidRPr="00F4756D">
        <w:t>Han Zhen (</w:t>
      </w:r>
      <w:r w:rsidRPr="00F4756D">
        <w:rPr>
          <w:rFonts w:ascii="MS Gothic" w:eastAsia="MS Gothic" w:hAnsi="MS Gothic" w:cs="MS Gothic" w:hint="eastAsia"/>
        </w:rPr>
        <w:t>寒槙</w:t>
      </w:r>
      <w:r w:rsidRPr="00F4756D">
        <w:t xml:space="preserve">) has an extensive background in working and conducting research in both China and Africa. "Why Chinese Netizens Are Celebrating the Philippines Midterm Elections", China-Global South Project, </w:t>
      </w:r>
      <w:hyperlink r:id="rId52" w:history="1">
        <w:r w:rsidRPr="00EC02C6">
          <w:rPr>
            <w:rStyle w:val="Hyperlink"/>
          </w:rPr>
          <w:t>https://chinaglobalsouth.com/2025/05/22/philippines-midterm-election-china-relationship-shift/</w:t>
        </w:r>
      </w:hyperlink>
      <w:r>
        <w:t>, accessed 7/20/25, S.A.M.]</w:t>
      </w:r>
    </w:p>
    <w:p w14:paraId="0A474D01" w14:textId="757A6964" w:rsidR="00487FD1" w:rsidRPr="00487FD1" w:rsidRDefault="00487FD1" w:rsidP="00487FD1">
      <w:pPr>
        <w:rPr>
          <w:rStyle w:val="Emphasis"/>
        </w:rPr>
      </w:pPr>
      <w:r w:rsidRPr="0088029A">
        <w:rPr>
          <w:sz w:val="14"/>
        </w:rPr>
        <w:t xml:space="preserve">After </w:t>
      </w:r>
      <w:r w:rsidRPr="00487FD1">
        <w:rPr>
          <w:rStyle w:val="StyleUnderline"/>
        </w:rPr>
        <w:t>the Philippines’ midterm election results signaled a setback for President Marcos Jr. and a boost for allies of the Duterte family</w:t>
      </w:r>
      <w:r w:rsidRPr="0088029A">
        <w:rPr>
          <w:sz w:val="14"/>
        </w:rPr>
        <w:t xml:space="preserve">, </w:t>
      </w:r>
      <w:r w:rsidRPr="00487FD1">
        <w:rPr>
          <w:rStyle w:val="StyleUnderline"/>
        </w:rPr>
        <w:t xml:space="preserve">Chinese social media lit up </w:t>
      </w:r>
      <w:r w:rsidRPr="0088029A">
        <w:rPr>
          <w:sz w:val="14"/>
        </w:rPr>
        <w:t xml:space="preserve">with cheers. </w:t>
      </w:r>
      <w:r w:rsidRPr="00487FD1">
        <w:rPr>
          <w:rStyle w:val="Emphasis"/>
        </w:rPr>
        <w:t>Many netizens hailed it as a long-awaited “turning point” in China-Philippines relations.</w:t>
      </w:r>
      <w:r w:rsidRPr="0088029A">
        <w:rPr>
          <w:sz w:val="14"/>
        </w:rPr>
        <w:t xml:space="preserve"> To them, </w:t>
      </w:r>
      <w:r w:rsidRPr="00487FD1">
        <w:rPr>
          <w:rStyle w:val="StyleUnderline"/>
        </w:rPr>
        <w:t>the Duterte family</w:t>
      </w:r>
      <w:r w:rsidRPr="0088029A">
        <w:rPr>
          <w:sz w:val="14"/>
        </w:rPr>
        <w:t xml:space="preserve">—especially former President </w:t>
      </w:r>
      <w:r w:rsidRPr="00487FD1">
        <w:rPr>
          <w:rStyle w:val="StyleUnderline"/>
        </w:rPr>
        <w:t>Rodrigo Duterte and current Vice President Sara Duterte</w:t>
      </w:r>
      <w:r w:rsidRPr="0088029A">
        <w:rPr>
          <w:sz w:val="14"/>
        </w:rPr>
        <w:t xml:space="preserve">—represents a </w:t>
      </w:r>
      <w:r w:rsidRPr="00487FD1">
        <w:rPr>
          <w:rStyle w:val="Emphasis"/>
        </w:rPr>
        <w:t>pragmatic, less confrontational approach to China</w:t>
      </w:r>
      <w:r w:rsidRPr="0088029A">
        <w:rPr>
          <w:sz w:val="14"/>
        </w:rPr>
        <w:t xml:space="preserve">, in contrast to Marcos’s stronger alignment with the U.S. Duterte’s term saw improved economic ties with Beijing and less friction in the South China Sea. Online commentators are now speculating that </w:t>
      </w:r>
      <w:r w:rsidRPr="00487FD1">
        <w:rPr>
          <w:rStyle w:val="StyleUnderline"/>
        </w:rPr>
        <w:t>Marcos, weakened by the results, may face more domestic opposition and pressure to moderate his foreign policy</w:t>
      </w:r>
      <w:r w:rsidRPr="0088029A">
        <w:rPr>
          <w:sz w:val="14"/>
        </w:rPr>
        <w:t xml:space="preserve">. Some even draw </w:t>
      </w:r>
      <w:r w:rsidRPr="00487FD1">
        <w:rPr>
          <w:rStyle w:val="StyleUnderline"/>
        </w:rPr>
        <w:t xml:space="preserve">parallels to </w:t>
      </w:r>
      <w:r w:rsidRPr="0088029A">
        <w:rPr>
          <w:sz w:val="14"/>
        </w:rPr>
        <w:t xml:space="preserve">South Korea’s </w:t>
      </w:r>
      <w:r w:rsidRPr="00487FD1">
        <w:rPr>
          <w:rStyle w:val="StyleUnderline"/>
        </w:rPr>
        <w:t>Yoon</w:t>
      </w:r>
      <w:r w:rsidRPr="0088029A">
        <w:rPr>
          <w:sz w:val="14"/>
        </w:rPr>
        <w:t xml:space="preserve"> Suk-yeol, </w:t>
      </w:r>
      <w:r w:rsidRPr="00487FD1">
        <w:rPr>
          <w:rStyle w:val="Emphasis"/>
        </w:rPr>
        <w:t>who became a “lame duck” after his own midterm loss and was eventually impeached.</w:t>
      </w:r>
      <w:r>
        <w:rPr>
          <w:rStyle w:val="Emphasis"/>
        </w:rPr>
        <w:t xml:space="preserve"> </w:t>
      </w:r>
      <w:r w:rsidRPr="0088029A">
        <w:rPr>
          <w:sz w:val="14"/>
        </w:rPr>
        <w:t xml:space="preserve">This response reveals a </w:t>
      </w:r>
      <w:r w:rsidRPr="00487FD1">
        <w:rPr>
          <w:rStyle w:val="StyleUnderline"/>
        </w:rPr>
        <w:t>common Chinese online narrative</w:t>
      </w:r>
      <w:r w:rsidRPr="0088029A">
        <w:rPr>
          <w:sz w:val="14"/>
        </w:rPr>
        <w:t xml:space="preserve">: that countries should resist U.S. influence and pursue balanced diplomacy with China. In this view, </w:t>
      </w:r>
      <w:r w:rsidRPr="00487FD1">
        <w:rPr>
          <w:rStyle w:val="Emphasis"/>
        </w:rPr>
        <w:t>the rise of Duterte allies is less about Filipino democracy and more about hope for a regional political shift that favors China’s interests.</w:t>
      </w:r>
    </w:p>
    <w:p w14:paraId="356A68AC" w14:textId="77777777" w:rsidR="00872940" w:rsidRPr="00536C52" w:rsidRDefault="00872940" w:rsidP="00536C52"/>
    <w:p w14:paraId="55A4A44C" w14:textId="1817C5EF" w:rsidR="00EE4772" w:rsidRDefault="00EE4772" w:rsidP="00EE4772">
      <w:pPr>
        <w:pStyle w:val="Heading2"/>
      </w:pPr>
      <w:r>
        <w:t>Internal Link</w:t>
      </w:r>
    </w:p>
    <w:p w14:paraId="49538AE9" w14:textId="1F88496A" w:rsidR="00255931" w:rsidRDefault="00DB7DB0" w:rsidP="00DB7DB0">
      <w:pPr>
        <w:pStyle w:val="Heading3"/>
      </w:pPr>
      <w:r>
        <w:t xml:space="preserve">I/L – </w:t>
      </w:r>
      <w:r w:rsidR="00CF19CE">
        <w:t>Indo-Pac focus fails</w:t>
      </w:r>
    </w:p>
    <w:p w14:paraId="7979530A" w14:textId="5D2C18C9" w:rsidR="0003527D" w:rsidRPr="0003527D" w:rsidRDefault="0003527D" w:rsidP="0003527D">
      <w:pPr>
        <w:pStyle w:val="Heading4"/>
      </w:pPr>
      <w:r>
        <w:t xml:space="preserve">No amount of diplomatic capital can salvage the fractured relationship </w:t>
      </w:r>
      <w:r w:rsidR="002357CE">
        <w:t>Trump has in the Indo-Pacific.</w:t>
      </w:r>
    </w:p>
    <w:p w14:paraId="2F954900" w14:textId="63664342" w:rsidR="0057627F" w:rsidRDefault="0057627F" w:rsidP="0057627F">
      <w:r w:rsidRPr="0057627F">
        <w:t xml:space="preserve">Brice Tseen </w:t>
      </w:r>
      <w:r w:rsidRPr="0057627F">
        <w:rPr>
          <w:rStyle w:val="Style13ptBold"/>
        </w:rPr>
        <w:t>Fu Lee and</w:t>
      </w:r>
      <w:r w:rsidRPr="0057627F">
        <w:t xml:space="preserve"> Juan Pablo </w:t>
      </w:r>
      <w:r w:rsidRPr="0057627F">
        <w:rPr>
          <w:rStyle w:val="Style13ptBold"/>
        </w:rPr>
        <w:t>Sims</w:t>
      </w:r>
      <w:r w:rsidRPr="0057627F">
        <w:t>, 6-23-20</w:t>
      </w:r>
      <w:r w:rsidRPr="0057627F">
        <w:rPr>
          <w:rStyle w:val="Style13ptBold"/>
        </w:rPr>
        <w:t>25</w:t>
      </w:r>
      <w:r w:rsidRPr="0057627F">
        <w:t xml:space="preserve">, </w:t>
      </w:r>
      <w:r>
        <w:t>[</w:t>
      </w:r>
      <w:r w:rsidR="00CC0090" w:rsidRPr="00CC0090">
        <w:t>Brice Tseen Fu Lee is a Bruneian Senior Researcher in Universidad del Desarrollo at the Faculty of Government</w:t>
      </w:r>
      <w:r w:rsidR="00CC0090">
        <w:t xml:space="preserve">, </w:t>
      </w:r>
      <w:r w:rsidR="00CC0090" w:rsidRPr="00CC0090">
        <w:t>Juan Pablo Sims is a Chilean professor at the Faculty of Government at Universidad del Desarrollo and a researcher at the Center of International Relations Studies, Universidad del Desarrollo, Chil</w:t>
      </w:r>
      <w:r w:rsidR="00CC0090">
        <w:t xml:space="preserve">e. </w:t>
      </w:r>
      <w:r w:rsidRPr="0057627F">
        <w:t xml:space="preserve">"How President Trump Lost the Indo-Pacific", </w:t>
      </w:r>
      <w:r>
        <w:t xml:space="preserve">The Diplomat, </w:t>
      </w:r>
      <w:hyperlink r:id="rId53" w:history="1">
        <w:r w:rsidRPr="00EC02C6">
          <w:rPr>
            <w:rStyle w:val="Hyperlink"/>
          </w:rPr>
          <w:t>https://thediplomat.com/2025/06/how-president-trump-lost-the-indo-pacific/</w:t>
        </w:r>
      </w:hyperlink>
      <w:r>
        <w:t>, accessed 7/20/25, S.A.M.]</w:t>
      </w:r>
    </w:p>
    <w:p w14:paraId="7CA80346" w14:textId="599DF1CB" w:rsidR="002357CE" w:rsidRDefault="002357CE" w:rsidP="002357CE">
      <w:pPr>
        <w:rPr>
          <w:sz w:val="14"/>
        </w:rPr>
      </w:pPr>
      <w:r w:rsidRPr="00FC6A29">
        <w:rPr>
          <w:sz w:val="14"/>
        </w:rPr>
        <w:t xml:space="preserve">U.S. President Donald </w:t>
      </w:r>
      <w:r w:rsidRPr="002357CE">
        <w:rPr>
          <w:rStyle w:val="StyleUnderline"/>
        </w:rPr>
        <w:t>Trump’s approach to the Indo-Pacific has been defined less by strategic foresight than by political undoing.</w:t>
      </w:r>
      <w:r w:rsidRPr="00FC6A29">
        <w:rPr>
          <w:sz w:val="14"/>
        </w:rPr>
        <w:t xml:space="preserve"> In his first term, he </w:t>
      </w:r>
      <w:r w:rsidRPr="002357CE">
        <w:rPr>
          <w:rStyle w:val="Emphasis"/>
        </w:rPr>
        <w:t>withdrew the United States from the Trans-Pacific Partnership, exited the Paris Climate Agreement, sidelined ASEAN, and undermined multilateral diplomacy.</w:t>
      </w:r>
      <w:r w:rsidRPr="00FC6A29">
        <w:rPr>
          <w:sz w:val="14"/>
        </w:rPr>
        <w:t xml:space="preserve"> Now </w:t>
      </w:r>
      <w:r w:rsidRPr="002357CE">
        <w:rPr>
          <w:rStyle w:val="StyleUnderline"/>
        </w:rPr>
        <w:t>in his second term,</w:t>
      </w:r>
      <w:r w:rsidRPr="00FC6A29">
        <w:rPr>
          <w:sz w:val="14"/>
        </w:rPr>
        <w:t xml:space="preserve"> </w:t>
      </w:r>
      <w:r w:rsidRPr="002357CE">
        <w:rPr>
          <w:rStyle w:val="StyleUnderline"/>
        </w:rPr>
        <w:t>the pattern continues</w:t>
      </w:r>
      <w:r w:rsidRPr="00FC6A29">
        <w:rPr>
          <w:sz w:val="14"/>
        </w:rPr>
        <w:t xml:space="preserve">. He </w:t>
      </w:r>
      <w:r w:rsidRPr="002357CE">
        <w:rPr>
          <w:rStyle w:val="Emphasis"/>
        </w:rPr>
        <w:t>withdrew from the Paris agreement – again. The Pentagon has launched a formal review of AUKUS, the trilateral alliance of Australia, the United Kingdom, and the United States. The Indo-Pacific Economic Framework has been deprioritized. Washington has gone quiet on the Quad, and regional diplomacy has been reduced to slogans.</w:t>
      </w:r>
      <w:r>
        <w:rPr>
          <w:rStyle w:val="Emphasis"/>
        </w:rPr>
        <w:t xml:space="preserve"> </w:t>
      </w:r>
      <w:r w:rsidRPr="00FC6A29">
        <w:rPr>
          <w:sz w:val="14"/>
        </w:rPr>
        <w:t xml:space="preserve">Rather than offering a forward-looking strategy, </w:t>
      </w:r>
      <w:r w:rsidRPr="002357CE">
        <w:rPr>
          <w:rStyle w:val="StyleUnderline"/>
        </w:rPr>
        <w:t>Trump is dismantling what remains of the Obama and Biden administrations’ Indo-Pacific legacy</w:t>
      </w:r>
      <w:r w:rsidRPr="00FC6A29">
        <w:rPr>
          <w:sz w:val="14"/>
        </w:rPr>
        <w:t xml:space="preserve">. In trying to erase his predecessors’ record, </w:t>
      </w:r>
      <w:r w:rsidRPr="002357CE">
        <w:rPr>
          <w:rStyle w:val="StyleUnderline"/>
        </w:rPr>
        <w:t>he is creating a vacuum filled not by U.S. alternatives, but by confusion, resentment, and retreat.</w:t>
      </w:r>
      <w:r w:rsidRPr="00FC6A29">
        <w:rPr>
          <w:sz w:val="14"/>
        </w:rPr>
        <w:t xml:space="preserve"> As a result, Southeast Asia, long a focal point of great power attention, is learning to move forward without the United States. One of the </w:t>
      </w:r>
      <w:r w:rsidRPr="002357CE">
        <w:rPr>
          <w:rStyle w:val="StyleUnderline"/>
        </w:rPr>
        <w:t>clearest expressions of this reversal</w:t>
      </w:r>
      <w:r w:rsidRPr="00FC6A29">
        <w:rPr>
          <w:sz w:val="14"/>
        </w:rPr>
        <w:t xml:space="preserve"> came on April 2, when </w:t>
      </w:r>
      <w:r w:rsidRPr="002357CE">
        <w:rPr>
          <w:rStyle w:val="StyleUnderline"/>
        </w:rPr>
        <w:t>Trump declared “Liberation Day” and announced sweeping “reciprocal tariffs” on nearly every U.S. trade partner</w:t>
      </w:r>
      <w:r w:rsidRPr="00FC6A29">
        <w:rPr>
          <w:sz w:val="14"/>
        </w:rPr>
        <w:t xml:space="preserve">. Although a 90-day pause on the “reciprocal tariffs” was later introduced, Trump kept in place a 10 percent universal tariff. </w:t>
      </w:r>
      <w:r w:rsidRPr="002357CE">
        <w:rPr>
          <w:rStyle w:val="StyleUnderline"/>
        </w:rPr>
        <w:t>The announcement sent a shockwave through Southeast Asia. Under the original formula, Cambodia was hit with a 49 percent tariff, Laos 48 percent, Vietnam 46 percent, Myanmar 44 percent, Thailand 36 percent, and Malaysia and Brunei 24 percent. Even the Philippines, a U.S. treaty ally, faced a 17 percent tariff</w:t>
      </w:r>
      <w:r w:rsidRPr="00FC6A29">
        <w:rPr>
          <w:sz w:val="14"/>
        </w:rPr>
        <w:t xml:space="preserve">. These measures were not guided by clear economic logic. </w:t>
      </w:r>
      <w:r w:rsidRPr="002357CE">
        <w:rPr>
          <w:rStyle w:val="StyleUnderline"/>
        </w:rPr>
        <w:t>They were political pressure tactics</w:t>
      </w:r>
      <w:r w:rsidRPr="00FC6A29">
        <w:rPr>
          <w:sz w:val="14"/>
        </w:rPr>
        <w:t xml:space="preserve">, and they damaged trust and undermined the United States’ credibility as a stable economic partner. </w:t>
      </w:r>
      <w:r w:rsidRPr="002357CE">
        <w:rPr>
          <w:rStyle w:val="StyleUnderline"/>
        </w:rPr>
        <w:t>Key industries were not spared</w:t>
      </w:r>
      <w:r w:rsidRPr="00FC6A29">
        <w:rPr>
          <w:sz w:val="14"/>
        </w:rPr>
        <w:t xml:space="preserve"> from the uncertainty. </w:t>
      </w:r>
      <w:r w:rsidRPr="002357CE">
        <w:rPr>
          <w:rStyle w:val="StyleUnderline"/>
        </w:rPr>
        <w:t>Malaysia and Vietnam together account for over 30 percent of U.S. semiconductor imports. Although semiconductors were temporarily exempted from the tariff list, the Trump administration has since floated new tariffs of up to 25 percent on components such as GPUs and AI server chips. This unpredictability calls into question U.S. claims to champion supply chain resilience. In Southeast Asia, economic engagement is increasingly being viewed not as partnership but as leverage.</w:t>
      </w:r>
      <w:r>
        <w:rPr>
          <w:rStyle w:val="StyleUnderline"/>
        </w:rPr>
        <w:t xml:space="preserve"> </w:t>
      </w:r>
      <w:r w:rsidRPr="002357CE">
        <w:rPr>
          <w:rStyle w:val="StyleUnderline"/>
        </w:rPr>
        <w:t>China,</w:t>
      </w:r>
      <w:r w:rsidRPr="00FC6A29">
        <w:rPr>
          <w:sz w:val="14"/>
        </w:rPr>
        <w:t xml:space="preserve"> by contrast, </w:t>
      </w:r>
      <w:r w:rsidRPr="002357CE">
        <w:rPr>
          <w:rStyle w:val="StyleUnderline"/>
        </w:rPr>
        <w:t>responded with a calculated show of diplomacy. Within two weeks of the tariff announcement, President Xi Jinping visited Malaysia, Vietnam, and Cambodia – three of the countries hardest hit by Trump’s tariffs. His visit to Malaysia, the current ASEAN chair, sent a clear message that Beijing is stepping into the space Washington is vacating</w:t>
      </w:r>
      <w:r w:rsidRPr="00FC6A29">
        <w:rPr>
          <w:sz w:val="14"/>
        </w:rPr>
        <w:t xml:space="preserve">. Unlike </w:t>
      </w:r>
      <w:r w:rsidRPr="002357CE">
        <w:rPr>
          <w:rStyle w:val="StyleUnderline"/>
        </w:rPr>
        <w:t>the United States, which now vacillates between coercion and indifference, China is offering consistent, if self-interested, engagement.</w:t>
      </w:r>
      <w:r w:rsidRPr="00FC6A29">
        <w:rPr>
          <w:sz w:val="14"/>
        </w:rPr>
        <w:t xml:space="preserve"> Southeast Asia is not naïve about China’s intentions, but it is pragmatic. And right now, China is showing up. Strategic concerns are also growing. The Pentagon’s review of AUKUS has stirred anxiety among regional governments. While officials insist the review is routine, it is difficult to separate it from Trump’s broader skepticism of alliances. In a region where deterrence depends on long-term commitments, even a hint of retrenchment invites uncertainty. Many in Southeast Asia are quietly asking: if the United States is reconsidering its security priorities, what will it still defend? This </w:t>
      </w:r>
      <w:r w:rsidRPr="002357CE">
        <w:rPr>
          <w:rStyle w:val="StyleUnderline"/>
        </w:rPr>
        <w:t>uncertainty deepened during Secretary of Defense Pete Hegseth’s keynote address at the 2025 Shangri-La Dialogue in Singapore</w:t>
      </w:r>
      <w:r w:rsidRPr="00FC6A29">
        <w:rPr>
          <w:sz w:val="14"/>
        </w:rPr>
        <w:t xml:space="preserve">. Hegseth projected strength, spoke of deterrence, and declared the United States was “here to stay.” But </w:t>
      </w:r>
      <w:r w:rsidRPr="002357CE">
        <w:rPr>
          <w:rStyle w:val="StyleUnderline"/>
        </w:rPr>
        <w:t>his speech lacked substance and sensitivity</w:t>
      </w:r>
      <w:r w:rsidRPr="00FC6A29">
        <w:rPr>
          <w:sz w:val="14"/>
        </w:rPr>
        <w:t xml:space="preserve">. When referencing global threats, he described the events in Gaza as “Islamist terror on October 7th in Israel,” while praising U.S. resolve in Ukraine. He condemned Russian aggression but made no mention of Israel’s military campaign or the humanitarian crisis in Gaza. This silence stood out. </w:t>
      </w:r>
      <w:r w:rsidRPr="002357CE">
        <w:rPr>
          <w:rStyle w:val="StyleUnderline"/>
        </w:rPr>
        <w:t>In Muslim-majority countries like Brunei, Malaysia, and Indonesia, his framing appeared condescending and hypocritical. To decry civilian suffering in Ukraine while ignoring it in Palestine undermines U.S. credibility.</w:t>
      </w:r>
      <w:r>
        <w:rPr>
          <w:rStyle w:val="StyleUnderline"/>
        </w:rPr>
        <w:t xml:space="preserve"> </w:t>
      </w:r>
      <w:r w:rsidRPr="002357CE">
        <w:rPr>
          <w:rStyle w:val="StyleUnderline"/>
        </w:rPr>
        <w:t>Just as striking was the omission of Myanmar – where a long-running conflict has destabilized Southeast Asia, displaced thousands, and fractured ASEAN unit</w:t>
      </w:r>
      <w:r w:rsidRPr="00FC6A29">
        <w:rPr>
          <w:sz w:val="14"/>
        </w:rPr>
        <w:t xml:space="preserve">y. While Hegseth focused on faraway wars, </w:t>
      </w:r>
      <w:r w:rsidRPr="002357CE">
        <w:rPr>
          <w:rStyle w:val="StyleUnderline"/>
        </w:rPr>
        <w:t>he said nothing about the crisis in Washington’s declared priority theater.</w:t>
      </w:r>
      <w:r>
        <w:rPr>
          <w:rStyle w:val="StyleUnderline"/>
        </w:rPr>
        <w:t xml:space="preserve"> </w:t>
      </w:r>
      <w:r w:rsidRPr="002357CE">
        <w:rPr>
          <w:rStyle w:val="Emphasis"/>
        </w:rPr>
        <w:t>To many in the region, the message is now painfully clear. “America First” does not mean mutual growth or shared responsibility. It means shut up, do what we say, or face the consequences.</w:t>
      </w:r>
      <w:r w:rsidRPr="00FC6A29">
        <w:rPr>
          <w:sz w:val="14"/>
        </w:rPr>
        <w:t xml:space="preserve"> This approach is alienating the very partners Washington claims to value. </w:t>
      </w:r>
      <w:r w:rsidRPr="002357CE">
        <w:rPr>
          <w:rStyle w:val="Emphasis"/>
        </w:rPr>
        <w:t>It also exposes the contradiction at the heart of Trump’s Indo-Pacific strategy: deterrence without diplomacy, presence without trust, leadership without listening.</w:t>
      </w:r>
      <w:r>
        <w:rPr>
          <w:rStyle w:val="Emphasis"/>
        </w:rPr>
        <w:t xml:space="preserve"> </w:t>
      </w:r>
      <w:r w:rsidRPr="00FC6A29">
        <w:rPr>
          <w:sz w:val="14"/>
        </w:rPr>
        <w:t xml:space="preserve">ASEAN is responding in its own quiet way. On April 10, under Malaysia’s chairmanship, the bloc convened a Special Economic Ministers’ Meeting. While the statement emphasized dialogue, it also signaled a shift. Efforts are underway to upgrade the ASEAN-China Free Trade Agreement, finalize the ASEAN Digital Economy Framework Agreement, and deepen cooperation under the Regional Comprehensive Economic Partnership (RCEP). These initiatives reflect a growing desire to reduce reliance on an increasingly erratic United States and strengthen internal economic resilience. This shift is happening at a moment of global reordering. ASEAN now contributes over 7 percent of global GDP and more than 8 percent of global growth over the past decade. The region is indispensable to global trade, maritime security, and technology supply chains. But Washington appears to treat it as peripheral. Even the fact that the United States remains the largest source of ASEAN foreign direct investment – accounting for 32.4 percent of the regional total in 2023 – cannot compensate for policy inconsistency and strategic tone-deafness. </w:t>
      </w:r>
      <w:r w:rsidRPr="002357CE">
        <w:rPr>
          <w:rStyle w:val="StyleUnderline"/>
        </w:rPr>
        <w:t>The deeper problem is that the United States under Trump continues to operate as if it is still living in the unipolar moment.</w:t>
      </w:r>
      <w:r w:rsidRPr="00FC6A29">
        <w:rPr>
          <w:sz w:val="14"/>
        </w:rPr>
        <w:t xml:space="preserve"> But it is no longer the only game in town. </w:t>
      </w:r>
      <w:r w:rsidRPr="002357CE">
        <w:rPr>
          <w:rStyle w:val="StyleUnderline"/>
        </w:rPr>
        <w:t>The region has choices. And while the United States was in pole position to strengthen its leadership in Southeast Asia through trade, technology, and security it has instead squandered the opportunity through self-inflicted missteps. In a multipolar world, influence must be earned, not assumed. Washington is learning that lesson too slowly.</w:t>
      </w:r>
      <w:r>
        <w:rPr>
          <w:rStyle w:val="StyleUnderline"/>
        </w:rPr>
        <w:t xml:space="preserve"> </w:t>
      </w:r>
      <w:r w:rsidRPr="002357CE">
        <w:rPr>
          <w:rStyle w:val="StyleUnderline"/>
        </w:rPr>
        <w:t>Southeast Asia is not abandoning the United States, but it is adjusting. Governments are hedging more actively, strengthening ties with middle powers, and investing in regional self-reliance</w:t>
      </w:r>
      <w:r w:rsidRPr="00FC6A29">
        <w:rPr>
          <w:sz w:val="14"/>
        </w:rPr>
        <w:t xml:space="preserve">. The days of strategic dependence are over. What Southeast Asia seeks is not protection but partnership, and that requires consistency, humility, and mutual respect. </w:t>
      </w:r>
      <w:r w:rsidRPr="002357CE">
        <w:rPr>
          <w:rStyle w:val="StyleUnderline"/>
        </w:rPr>
        <w:t>Trump’s first term removed the United States from Southeast Asia’s economic future. His second is cutting it out of the region’s strategic present. There will be no dramatic exit, no final rupture</w:t>
      </w:r>
      <w:r w:rsidRPr="00FC6A29">
        <w:rPr>
          <w:sz w:val="14"/>
        </w:rPr>
        <w:t>. But when Southeast Asia finally stops looking to Washington, it will not be out of disloyalty. It will be out of necessity. And it will remember who turned away first.</w:t>
      </w:r>
    </w:p>
    <w:p w14:paraId="4338D0CB" w14:textId="2136ADE2" w:rsidR="005A2040" w:rsidRDefault="005A2040" w:rsidP="005A2040">
      <w:pPr>
        <w:pStyle w:val="Heading4"/>
      </w:pPr>
      <w:r>
        <w:t xml:space="preserve">Allies will be disincentivized to comply – </w:t>
      </w:r>
      <w:r w:rsidRPr="005A2040">
        <w:rPr>
          <w:u w:val="single"/>
        </w:rPr>
        <w:t>growing</w:t>
      </w:r>
      <w:r>
        <w:t xml:space="preserve"> demands and </w:t>
      </w:r>
      <w:r w:rsidRPr="005A2040">
        <w:rPr>
          <w:u w:val="single"/>
        </w:rPr>
        <w:t>unachievable</w:t>
      </w:r>
      <w:r>
        <w:t xml:space="preserve"> burdens.</w:t>
      </w:r>
    </w:p>
    <w:p w14:paraId="0B67D267" w14:textId="7B39A913" w:rsidR="00CF19CE" w:rsidRPr="001D4031" w:rsidRDefault="00CC0090" w:rsidP="002357CE">
      <w:r w:rsidRPr="00CC0090">
        <w:t xml:space="preserve">Kanishkh </w:t>
      </w:r>
      <w:r w:rsidRPr="00CC0090">
        <w:rPr>
          <w:rStyle w:val="Style13ptBold"/>
        </w:rPr>
        <w:t>Kanodia, 7-14-2025</w:t>
      </w:r>
      <w:r w:rsidRPr="00CC0090">
        <w:t xml:space="preserve">, </w:t>
      </w:r>
      <w:r w:rsidR="005A2040">
        <w:t>[</w:t>
      </w:r>
      <w:r w:rsidR="005A2040" w:rsidRPr="005A2040">
        <w:t>Schwarzman Academy Fellow, US and the Americas Programme</w:t>
      </w:r>
      <w:r w:rsidR="005A2040">
        <w:t xml:space="preserve">. </w:t>
      </w:r>
      <w:r w:rsidRPr="00CC0090">
        <w:t xml:space="preserve">"US Indo-Pacific allies are unhappy about Trump’s defence demands. But they have to comply", Chatham House – International Affairs Think Tank, </w:t>
      </w:r>
      <w:hyperlink r:id="rId54" w:history="1">
        <w:r w:rsidR="001D4031" w:rsidRPr="00EC02C6">
          <w:rPr>
            <w:rStyle w:val="Hyperlink"/>
          </w:rPr>
          <w:t>https://www.chathamhouse.org/2025/07/us-indo-pacific-allies-are-unhappy-about-trumps-defence-demands-they-have-comply</w:t>
        </w:r>
      </w:hyperlink>
      <w:r w:rsidR="001D4031">
        <w:t>, accessed 7/20/25, S.A.M.]</w:t>
      </w:r>
    </w:p>
    <w:p w14:paraId="32AFAC9F" w14:textId="066649AB" w:rsidR="00DA59DA" w:rsidRPr="001D4031" w:rsidRDefault="00DA59DA" w:rsidP="00DA59DA">
      <w:pPr>
        <w:rPr>
          <w:sz w:val="14"/>
        </w:rPr>
      </w:pPr>
      <w:r w:rsidRPr="001D4031">
        <w:rPr>
          <w:rStyle w:val="StyleUnderline"/>
        </w:rPr>
        <w:t>5 per cent again</w:t>
      </w:r>
      <w:r w:rsidR="001D4031">
        <w:rPr>
          <w:rStyle w:val="StyleUnderline"/>
        </w:rPr>
        <w:t xml:space="preserve"> </w:t>
      </w:r>
      <w:r w:rsidRPr="001D4031">
        <w:rPr>
          <w:sz w:val="14"/>
        </w:rPr>
        <w:t xml:space="preserve">America’s commitment to its Indo-Pacific allies now comes with </w:t>
      </w:r>
      <w:r w:rsidRPr="001D4031">
        <w:rPr>
          <w:rStyle w:val="Emphasis"/>
        </w:rPr>
        <w:t>higher costs, more demands, and inconsistent conditions.</w:t>
      </w:r>
      <w:r w:rsidR="001D4031">
        <w:rPr>
          <w:rStyle w:val="Emphasis"/>
        </w:rPr>
        <w:t xml:space="preserve"> </w:t>
      </w:r>
      <w:r w:rsidRPr="001D4031">
        <w:rPr>
          <w:sz w:val="14"/>
        </w:rPr>
        <w:t xml:space="preserve">The administration is driven by </w:t>
      </w:r>
      <w:r w:rsidRPr="001D4031">
        <w:rPr>
          <w:rStyle w:val="StyleUnderline"/>
        </w:rPr>
        <w:t>a desire to deter China and preserve the balance of power in favour of the US. Washington</w:t>
      </w:r>
      <w:r w:rsidRPr="001D4031">
        <w:rPr>
          <w:sz w:val="14"/>
        </w:rPr>
        <w:t xml:space="preserve"> now therefore </w:t>
      </w:r>
      <w:r w:rsidRPr="001D4031">
        <w:rPr>
          <w:rStyle w:val="StyleUnderline"/>
        </w:rPr>
        <w:t xml:space="preserve">judges cooperation with allies and partners on the basis of two questions: </w:t>
      </w:r>
      <w:r w:rsidRPr="001D4031">
        <w:rPr>
          <w:rStyle w:val="Emphasis"/>
        </w:rPr>
        <w:t>is it in America’s national security interest, and will it be enough to deter China?</w:t>
      </w:r>
      <w:r w:rsidRPr="001D4031">
        <w:rPr>
          <w:sz w:val="14"/>
        </w:rPr>
        <w:t xml:space="preserve"> This fixation on Beijing has </w:t>
      </w:r>
      <w:r w:rsidRPr="001D4031">
        <w:rPr>
          <w:rStyle w:val="StyleUnderline"/>
        </w:rPr>
        <w:t>raised the cost of aligning with the US</w:t>
      </w:r>
      <w:r w:rsidRPr="001D4031">
        <w:rPr>
          <w:sz w:val="14"/>
        </w:rPr>
        <w:t xml:space="preserve">, placing </w:t>
      </w:r>
      <w:r w:rsidRPr="001D4031">
        <w:rPr>
          <w:rStyle w:val="StyleUnderline"/>
        </w:rPr>
        <w:t>additional burdens on allies which may run contrary to their own strategic interests or fiscal capacities.</w:t>
      </w:r>
      <w:r w:rsidR="001D4031">
        <w:rPr>
          <w:rStyle w:val="StyleUnderline"/>
        </w:rPr>
        <w:t xml:space="preserve"> </w:t>
      </w:r>
      <w:r w:rsidRPr="001D4031">
        <w:rPr>
          <w:sz w:val="14"/>
        </w:rPr>
        <w:t xml:space="preserve">Talks on defence spending best illustrate the increasing scale of US demands. </w:t>
      </w:r>
      <w:r w:rsidRPr="001D4031">
        <w:rPr>
          <w:rStyle w:val="StyleUnderline"/>
        </w:rPr>
        <w:t>In June it was reported that Washington was asking Indo-Pacific allies to increase spending to 3.5 per cent of GDP</w:t>
      </w:r>
      <w:r w:rsidRPr="001D4031">
        <w:rPr>
          <w:sz w:val="14"/>
        </w:rPr>
        <w:t xml:space="preserve"> (up from an earlier requirement of 3 per cent). </w:t>
      </w:r>
      <w:r w:rsidRPr="001D4031">
        <w:rPr>
          <w:rStyle w:val="StyleUnderline"/>
        </w:rPr>
        <w:t>Later that month Washington stated it was seeking NATO-like defence spending commitments of 5 per cent of GDP.</w:t>
      </w:r>
      <w:r w:rsidR="001D4031">
        <w:rPr>
          <w:rStyle w:val="StyleUnderline"/>
        </w:rPr>
        <w:t xml:space="preserve"> </w:t>
      </w:r>
      <w:r w:rsidRPr="001D4031">
        <w:rPr>
          <w:rStyle w:val="StyleUnderline"/>
        </w:rPr>
        <w:t>Key allies</w:t>
      </w:r>
      <w:r w:rsidRPr="001D4031">
        <w:rPr>
          <w:sz w:val="14"/>
        </w:rPr>
        <w:t>, with the exception of</w:t>
      </w:r>
      <w:r w:rsidR="001D4031" w:rsidRPr="001D4031">
        <w:rPr>
          <w:sz w:val="14"/>
        </w:rPr>
        <w:t xml:space="preserve"> </w:t>
      </w:r>
      <w:r w:rsidRPr="001D4031">
        <w:rPr>
          <w:sz w:val="14"/>
        </w:rPr>
        <w:t xml:space="preserve">the Philippines, publicly </w:t>
      </w:r>
      <w:r w:rsidRPr="001D4031">
        <w:rPr>
          <w:rStyle w:val="StyleUnderline"/>
        </w:rPr>
        <w:t>expressed their displeasure. Tokyo cancelled a planned July meeting of US and Japanese defence and foreign ministers. South Korea’s Defence Ministry defended the country’s defence budget. And Australian Prime Minister Anthony Albanese publicly rejected Washington’s demands</w:t>
      </w:r>
      <w:r w:rsidRPr="001D4031">
        <w:rPr>
          <w:sz w:val="14"/>
        </w:rPr>
        <w:t xml:space="preserve">. </w:t>
      </w:r>
      <w:r w:rsidRPr="001D4031">
        <w:rPr>
          <w:rStyle w:val="StyleUnderline"/>
        </w:rPr>
        <w:t>A few days after</w:t>
      </w:r>
      <w:r w:rsidRPr="001D4031">
        <w:rPr>
          <w:sz w:val="14"/>
        </w:rPr>
        <w:t xml:space="preserve"> Albanese’s comment, the </w:t>
      </w:r>
      <w:r w:rsidRPr="001D4031">
        <w:rPr>
          <w:rStyle w:val="StyleUnderline"/>
        </w:rPr>
        <w:t>Pentagon announced a review of the US’s role in the multi-billion dollar AUKUS submarine deal –</w:t>
      </w:r>
      <w:r w:rsidRPr="001D4031">
        <w:rPr>
          <w:sz w:val="14"/>
        </w:rPr>
        <w:t xml:space="preserve"> hailed as the centrepiece of America’s allied cooperation in the Indo-Pacific.</w:t>
      </w:r>
      <w:r w:rsidR="001D4031" w:rsidRPr="001D4031">
        <w:rPr>
          <w:sz w:val="14"/>
        </w:rPr>
        <w:t xml:space="preserve"> </w:t>
      </w:r>
      <w:r w:rsidRPr="001D4031">
        <w:rPr>
          <w:sz w:val="14"/>
        </w:rPr>
        <w:t xml:space="preserve">The </w:t>
      </w:r>
      <w:r w:rsidRPr="001D4031">
        <w:rPr>
          <w:rStyle w:val="StyleUnderline"/>
        </w:rPr>
        <w:t>Trump administration is also explicitly asking allies to step up confrontation with China.</w:t>
      </w:r>
      <w:r w:rsidRPr="001D4031">
        <w:rPr>
          <w:sz w:val="14"/>
        </w:rPr>
        <w:t xml:space="preserve"> Pentagon officials are pushing Japan and Australia to clarify their roles in the event of a war over Taiwan – ironic coming from a country that follows a policy of ‘strategic ambiguity’ on the matter. It is also reported that </w:t>
      </w:r>
      <w:r w:rsidRPr="001D4031">
        <w:rPr>
          <w:rStyle w:val="StyleUnderline"/>
        </w:rPr>
        <w:t>The Pentagon’s AUKUS review may require Australia to pay more for the submarines and guarantee their usage in the event of a conflict over Taiwan</w:t>
      </w:r>
      <w:r w:rsidRPr="001D4031">
        <w:rPr>
          <w:sz w:val="14"/>
        </w:rPr>
        <w:t xml:space="preserve">. Meanwhile, </w:t>
      </w:r>
      <w:r w:rsidRPr="001D4031">
        <w:rPr>
          <w:rStyle w:val="StyleUnderline"/>
        </w:rPr>
        <w:t>other reports suggest that the Pentagon is considering a restructure of US Forces in South Korea to focus on China, not North Korea, drawing down troops by 4,500.</w:t>
      </w:r>
      <w:r w:rsidR="001D4031">
        <w:rPr>
          <w:rStyle w:val="StyleUnderline"/>
        </w:rPr>
        <w:t xml:space="preserve"> </w:t>
      </w:r>
      <w:r w:rsidRPr="001D4031">
        <w:rPr>
          <w:sz w:val="14"/>
        </w:rPr>
        <w:t xml:space="preserve">Some asks are not new. </w:t>
      </w:r>
      <w:r w:rsidRPr="001D4031">
        <w:rPr>
          <w:rStyle w:val="StyleUnderline"/>
        </w:rPr>
        <w:t>The Biden administration compelled allies to align with American defence and economic security policies on China.</w:t>
      </w:r>
      <w:r w:rsidRPr="001D4031">
        <w:rPr>
          <w:sz w:val="14"/>
        </w:rPr>
        <w:t xml:space="preserve"> However, </w:t>
      </w:r>
      <w:r w:rsidRPr="001D4031">
        <w:rPr>
          <w:rStyle w:val="StyleUnderline"/>
        </w:rPr>
        <w:t>tariffs, combined with the imposition of new conditions on American commitment, have injected distrust and uncertainty into decades-old alliances.</w:t>
      </w:r>
      <w:r w:rsidRPr="001D4031">
        <w:rPr>
          <w:sz w:val="14"/>
        </w:rPr>
        <w:t xml:space="preserve"> The linking of questions of political economy with security and defence creates new requirements for keeping alliances intact.</w:t>
      </w:r>
    </w:p>
    <w:p w14:paraId="40B90A09" w14:textId="018C3D4F" w:rsidR="009012C3" w:rsidRDefault="009012C3" w:rsidP="009012C3">
      <w:pPr>
        <w:pStyle w:val="Heading3"/>
      </w:pPr>
      <w:r>
        <w:t>I/L – US Foreign Policy Fails</w:t>
      </w:r>
    </w:p>
    <w:p w14:paraId="5B5F2E5B" w14:textId="44F96ADA" w:rsidR="009012C3" w:rsidRDefault="00F97E1C" w:rsidP="00F97E1C">
      <w:pPr>
        <w:pStyle w:val="Heading4"/>
      </w:pPr>
      <w:r>
        <w:t>Trump’s foreign policy fails – nothing has been accomplished.</w:t>
      </w:r>
    </w:p>
    <w:p w14:paraId="1C40C365" w14:textId="62AE5B59" w:rsidR="00F97E1C" w:rsidRDefault="00F97E1C" w:rsidP="00F97E1C">
      <w:r w:rsidRPr="00F97E1C">
        <w:t xml:space="preserve">Doyle </w:t>
      </w:r>
      <w:r w:rsidRPr="00F97E1C">
        <w:rPr>
          <w:rStyle w:val="Style13ptBold"/>
        </w:rPr>
        <w:t>McManus</w:t>
      </w:r>
      <w:r w:rsidRPr="00F97E1C">
        <w:t xml:space="preserve">, </w:t>
      </w:r>
      <w:r w:rsidRPr="00F97E1C">
        <w:rPr>
          <w:rStyle w:val="Style13ptBold"/>
        </w:rPr>
        <w:t>7-20-2025</w:t>
      </w:r>
      <w:r w:rsidRPr="00F97E1C">
        <w:t xml:space="preserve">, </w:t>
      </w:r>
      <w:r w:rsidR="00A9292E">
        <w:t xml:space="preserve">[Writer for the LA Times, </w:t>
      </w:r>
      <w:r w:rsidRPr="00F97E1C">
        <w:t xml:space="preserve">"News Analysis: Trump's 'force of personality' hasn't delivered on key foreign policy goals", Los Angeles Times, </w:t>
      </w:r>
      <w:hyperlink r:id="rId55" w:history="1">
        <w:r w:rsidRPr="00EC02C6">
          <w:rPr>
            <w:rStyle w:val="Hyperlink"/>
          </w:rPr>
          <w:t>https://www.latimes.com/politics/story/2025-07-20/trump-foreign-policy-analysis</w:t>
        </w:r>
      </w:hyperlink>
      <w:r>
        <w:t>, accessed 7/20/25, S.A.M.]</w:t>
      </w:r>
    </w:p>
    <w:p w14:paraId="725AAF2B" w14:textId="37EAF831" w:rsidR="00A9292E" w:rsidRPr="00A83F69" w:rsidRDefault="00A9292E" w:rsidP="00A9292E">
      <w:pPr>
        <w:rPr>
          <w:sz w:val="14"/>
        </w:rPr>
      </w:pPr>
      <w:r w:rsidRPr="00A83F69">
        <w:rPr>
          <w:sz w:val="14"/>
        </w:rPr>
        <w:t xml:space="preserve">WASHINGTON — </w:t>
      </w:r>
      <w:r w:rsidRPr="00A83F69">
        <w:rPr>
          <w:rStyle w:val="StyleUnderline"/>
        </w:rPr>
        <w:t>When</w:t>
      </w:r>
      <w:r w:rsidRPr="00A83F69">
        <w:rPr>
          <w:sz w:val="14"/>
        </w:rPr>
        <w:t xml:space="preserve"> President </w:t>
      </w:r>
      <w:r w:rsidRPr="00A83F69">
        <w:rPr>
          <w:rStyle w:val="Emphasis"/>
        </w:rPr>
        <w:t>Trump returned to the White House in January, he promised to deliver big foreign policy wins in record time.</w:t>
      </w:r>
      <w:r w:rsidR="00A83F69">
        <w:rPr>
          <w:rStyle w:val="Emphasis"/>
        </w:rPr>
        <w:t xml:space="preserve"> </w:t>
      </w:r>
      <w:r w:rsidRPr="00A83F69">
        <w:rPr>
          <w:rStyle w:val="StyleUnderline"/>
        </w:rPr>
        <w:t>He said he would halt Russia’s war against Ukraine</w:t>
      </w:r>
      <w:r w:rsidRPr="00A83F69">
        <w:rPr>
          <w:sz w:val="14"/>
        </w:rPr>
        <w:t xml:space="preserve"> in 24 hours or less, </w:t>
      </w:r>
      <w:r w:rsidRPr="00A83F69">
        <w:rPr>
          <w:rStyle w:val="StyleUnderline"/>
        </w:rPr>
        <w:t>end Israel’s war in Gaza</w:t>
      </w:r>
      <w:r w:rsidRPr="00A83F69">
        <w:rPr>
          <w:sz w:val="14"/>
        </w:rPr>
        <w:t xml:space="preserve"> nearly as quickly and </w:t>
      </w:r>
      <w:r w:rsidRPr="00A83F69">
        <w:rPr>
          <w:rStyle w:val="StyleUnderline"/>
        </w:rPr>
        <w:t>force Iran to end to its nuclear program</w:t>
      </w:r>
      <w:r w:rsidRPr="00A83F69">
        <w:rPr>
          <w:sz w:val="14"/>
        </w:rPr>
        <w:t>. He said he’d persuade Canada to become the 51st state, take Greenland from Denmark and negotiate 90 trade deals in 90 days.</w:t>
      </w:r>
      <w:r w:rsidR="00A83F69" w:rsidRPr="00A83F69">
        <w:rPr>
          <w:sz w:val="14"/>
        </w:rPr>
        <w:t xml:space="preserve"> </w:t>
      </w:r>
      <w:r w:rsidRPr="00A83F69">
        <w:rPr>
          <w:sz w:val="14"/>
        </w:rPr>
        <w:t>“The president believes that his force of personality … can bend people to do things,” his special envoy-for-everything, Steve Witkoff, explained in May in a Breitbart interview.</w:t>
      </w:r>
      <w:r w:rsidR="00A83F69" w:rsidRPr="00A83F69">
        <w:rPr>
          <w:sz w:val="14"/>
        </w:rPr>
        <w:t xml:space="preserve"> </w:t>
      </w:r>
      <w:r w:rsidRPr="00A83F69">
        <w:rPr>
          <w:rStyle w:val="Emphasis"/>
        </w:rPr>
        <w:t>Six months later, none of those ambitious goals have been reached.</w:t>
      </w:r>
      <w:r w:rsidR="00A83F69">
        <w:rPr>
          <w:rStyle w:val="Emphasis"/>
        </w:rPr>
        <w:t xml:space="preserve"> </w:t>
      </w:r>
      <w:r w:rsidRPr="00A83F69">
        <w:rPr>
          <w:rStyle w:val="StyleUnderline"/>
        </w:rPr>
        <w:t>Ukraine and Gaza are still at war. Israel and the United States bombed Iran’s nuclear facilities,</w:t>
      </w:r>
      <w:r w:rsidRPr="00A83F69">
        <w:rPr>
          <w:sz w:val="14"/>
        </w:rPr>
        <w:t xml:space="preserve"> but it’s not clear whether they ended the country’s atomic program once and for all. </w:t>
      </w:r>
      <w:r w:rsidRPr="00A83F69">
        <w:rPr>
          <w:rStyle w:val="StyleUnderline"/>
        </w:rPr>
        <w:t>Canada and Denmark haven’t surrendered any territory. And instead of trade deals, Trump is mostly slapping tariffs on other countries, to the distress of U.S. stock markets.</w:t>
      </w:r>
      <w:r w:rsidR="00A83F69">
        <w:rPr>
          <w:rStyle w:val="StyleUnderline"/>
        </w:rPr>
        <w:t xml:space="preserve"> </w:t>
      </w:r>
      <w:r w:rsidRPr="00A83F69">
        <w:rPr>
          <w:sz w:val="14"/>
        </w:rPr>
        <w:t xml:space="preserve">It turned out that </w:t>
      </w:r>
      <w:r w:rsidRPr="00A83F69">
        <w:rPr>
          <w:rStyle w:val="Emphasis"/>
        </w:rPr>
        <w:t>force of personality couldn’t solve every problem.</w:t>
      </w:r>
      <w:r w:rsidR="00A83F69">
        <w:rPr>
          <w:rStyle w:val="Emphasis"/>
        </w:rPr>
        <w:t xml:space="preserve"> </w:t>
      </w:r>
      <w:r w:rsidRPr="00A83F69">
        <w:rPr>
          <w:sz w:val="14"/>
        </w:rPr>
        <w:t xml:space="preserve">“He </w:t>
      </w:r>
      <w:r w:rsidRPr="00A83F69">
        <w:rPr>
          <w:rStyle w:val="StyleUnderline"/>
        </w:rPr>
        <w:t>overestimated his power and underestimated the ability of others to push back</w:t>
      </w:r>
      <w:r w:rsidRPr="00A83F69">
        <w:rPr>
          <w:sz w:val="14"/>
        </w:rPr>
        <w:t>,” said Kori Schake, director of foreign policy at the conservative American Enterprise Institute. “</w:t>
      </w:r>
      <w:r w:rsidRPr="00A83F69">
        <w:rPr>
          <w:rStyle w:val="Emphasis"/>
        </w:rPr>
        <w:t>He often acts as if we’re the only people with leverage, strength or the ability to take action. We’re not</w:t>
      </w:r>
      <w:r w:rsidRPr="00A83F69">
        <w:rPr>
          <w:sz w:val="14"/>
        </w:rPr>
        <w:t>.”</w:t>
      </w:r>
      <w:r w:rsidR="00A83F69" w:rsidRPr="00A83F69">
        <w:rPr>
          <w:sz w:val="14"/>
        </w:rPr>
        <w:t xml:space="preserve"> </w:t>
      </w:r>
      <w:r w:rsidRPr="00A83F69">
        <w:rPr>
          <w:sz w:val="14"/>
        </w:rPr>
        <w:t>The president has notched important achievements. He won a commitment from other members of NATO to increase their defense spending to 5% of gross domestic product. The attack on Iran appears to have set Tehran’s nuclear project back for years, even if it didn’t end it. And Trump — or more precisely, his aides — helped broker ceasefires between India and Pakistan and between Rwanda and the Democratic Republic of Congo.</w:t>
      </w:r>
      <w:r w:rsidR="00A83F69" w:rsidRPr="00A83F69">
        <w:rPr>
          <w:sz w:val="14"/>
        </w:rPr>
        <w:t xml:space="preserve"> </w:t>
      </w:r>
      <w:r w:rsidRPr="00A83F69">
        <w:rPr>
          <w:sz w:val="14"/>
        </w:rPr>
        <w:t>But none of those measured up to the goals Trump initially set for himself — much less qualified for the Nobel Peace Prize he has publicly yearned for. “</w:t>
      </w:r>
      <w:r w:rsidRPr="00A83F69">
        <w:rPr>
          <w:rStyle w:val="StyleUnderline"/>
        </w:rPr>
        <w:t>I won’t get a Nobel Peace Prize for this</w:t>
      </w:r>
      <w:r w:rsidRPr="00A83F69">
        <w:rPr>
          <w:sz w:val="14"/>
        </w:rPr>
        <w:t xml:space="preserve">,” </w:t>
      </w:r>
      <w:r w:rsidRPr="00A83F69">
        <w:rPr>
          <w:rStyle w:val="StyleUnderline"/>
        </w:rPr>
        <w:t>he grumbled when the Rwanda-Congo agreement was signed.</w:t>
      </w:r>
      <w:r w:rsidR="00A83F69">
        <w:rPr>
          <w:rStyle w:val="StyleUnderline"/>
        </w:rPr>
        <w:t xml:space="preserve"> </w:t>
      </w:r>
      <w:r w:rsidRPr="00A83F69">
        <w:rPr>
          <w:rStyle w:val="Emphasis"/>
        </w:rPr>
        <w:t>The most striking example of unfulfilled expectations has come in Ukraine</w:t>
      </w:r>
      <w:r w:rsidRPr="00A83F69">
        <w:rPr>
          <w:sz w:val="14"/>
        </w:rPr>
        <w:t>, the grinding conflict Trump claimed he could end even before his inauguration.</w:t>
      </w:r>
      <w:r w:rsidR="00A83F69" w:rsidRPr="00A83F69">
        <w:rPr>
          <w:sz w:val="14"/>
        </w:rPr>
        <w:t xml:space="preserve"> </w:t>
      </w:r>
      <w:r w:rsidRPr="00A83F69">
        <w:rPr>
          <w:sz w:val="14"/>
        </w:rPr>
        <w:t xml:space="preserve">For months, </w:t>
      </w:r>
      <w:r w:rsidRPr="00A83F69">
        <w:rPr>
          <w:rStyle w:val="StyleUnderline"/>
        </w:rPr>
        <w:t xml:space="preserve">Trump sounded certain that his warm relationship with Russian President Vladimir Putin would produce a deal that would stop the fighting, </w:t>
      </w:r>
      <w:r w:rsidRPr="00A83F69">
        <w:rPr>
          <w:sz w:val="14"/>
        </w:rPr>
        <w:t>award Russia most of the territory its troops have seized and end U.S. economic sanctions on Moscow.</w:t>
      </w:r>
      <w:r w:rsidR="00A83F69" w:rsidRPr="00A83F69">
        <w:rPr>
          <w:sz w:val="14"/>
        </w:rPr>
        <w:t xml:space="preserve"> </w:t>
      </w:r>
      <w:r w:rsidRPr="00A83F69">
        <w:rPr>
          <w:sz w:val="14"/>
        </w:rPr>
        <w:t>“I believe he wants peace,” Trump said of Putin in February. “I trust him on this subject.”</w:t>
      </w:r>
      <w:r w:rsidR="00A83F69" w:rsidRPr="00A83F69">
        <w:rPr>
          <w:sz w:val="14"/>
        </w:rPr>
        <w:t xml:space="preserve"> </w:t>
      </w:r>
      <w:r w:rsidRPr="00A83F69">
        <w:rPr>
          <w:sz w:val="14"/>
        </w:rPr>
        <w:t xml:space="preserve">But to Trump’s surprise, </w:t>
      </w:r>
      <w:r w:rsidRPr="00A83F69">
        <w:rPr>
          <w:rStyle w:val="StyleUnderline"/>
        </w:rPr>
        <w:t>Putin wasn’t satisfied with his proposal</w:t>
      </w:r>
      <w:r w:rsidRPr="00A83F69">
        <w:rPr>
          <w:sz w:val="14"/>
        </w:rPr>
        <w:t xml:space="preserve">. </w:t>
      </w:r>
      <w:r w:rsidRPr="00A83F69">
        <w:rPr>
          <w:rStyle w:val="StyleUnderline"/>
        </w:rPr>
        <w:t>The Russian leader continued bombing Ukrainian cities even after Trump publicly implored him to halt</w:t>
      </w:r>
      <w:r w:rsidRPr="00A83F69">
        <w:rPr>
          <w:sz w:val="14"/>
        </w:rPr>
        <w:t xml:space="preserve"> via social media </w:t>
      </w:r>
      <w:r w:rsidRPr="00A83F69">
        <w:rPr>
          <w:rStyle w:val="StyleUnderline"/>
        </w:rPr>
        <w:t>(“Vladimir, STOP!”)</w:t>
      </w:r>
      <w:r w:rsidRPr="00A83F69">
        <w:rPr>
          <w:sz w:val="14"/>
        </w:rPr>
        <w:t>.</w:t>
      </w:r>
      <w:r w:rsidR="00A83F69" w:rsidRPr="00A83F69">
        <w:rPr>
          <w:sz w:val="14"/>
        </w:rPr>
        <w:t xml:space="preserve"> </w:t>
      </w:r>
      <w:r w:rsidRPr="00A83F69">
        <w:rPr>
          <w:sz w:val="14"/>
        </w:rPr>
        <w:t>Critics charged that Putin was playing Trump for a fool. The president bristled: “Nobody’s playing me.”</w:t>
      </w:r>
      <w:r w:rsidR="00A83F69" w:rsidRPr="00A83F69">
        <w:rPr>
          <w:sz w:val="14"/>
        </w:rPr>
        <w:t xml:space="preserve"> </w:t>
      </w:r>
      <w:r w:rsidRPr="00A83F69">
        <w:rPr>
          <w:sz w:val="14"/>
        </w:rPr>
        <w:t xml:space="preserve">But as early as April, </w:t>
      </w:r>
      <w:r w:rsidRPr="00A83F69">
        <w:rPr>
          <w:rStyle w:val="StyleUnderline"/>
        </w:rPr>
        <w:t>he admitted to doubts about Putin’s good faith</w:t>
      </w:r>
      <w:r w:rsidRPr="00A83F69">
        <w:rPr>
          <w:sz w:val="14"/>
        </w:rPr>
        <w:t xml:space="preserve">. “It makes me think that maybe he doesn’t want to stop the war, </w:t>
      </w:r>
      <w:r w:rsidRPr="00A83F69">
        <w:rPr>
          <w:rStyle w:val="StyleUnderline"/>
        </w:rPr>
        <w:t>he’s just tapping me along,”</w:t>
      </w:r>
      <w:r w:rsidRPr="00A83F69">
        <w:rPr>
          <w:sz w:val="14"/>
        </w:rPr>
        <w:t xml:space="preserve"> he said.</w:t>
      </w:r>
      <w:r w:rsidR="00A83F69" w:rsidRPr="00A83F69">
        <w:rPr>
          <w:sz w:val="14"/>
        </w:rPr>
        <w:t xml:space="preserve"> </w:t>
      </w:r>
      <w:r w:rsidRPr="00A83F69">
        <w:rPr>
          <w:sz w:val="14"/>
        </w:rPr>
        <w:t xml:space="preserve">“I speak to him a lot about getting this thing done, and I always hang up and say, ‘Well, that was a nice phone call,’ and then missiles are launched into Kyiv or some other city,” Trump complained last week. “After that happens three or four times, you say </w:t>
      </w:r>
      <w:r w:rsidRPr="00A83F69">
        <w:rPr>
          <w:rStyle w:val="StyleUnderline"/>
        </w:rPr>
        <w:t>the talk doesn’t mean anything</w:t>
      </w:r>
      <w:r w:rsidRPr="00A83F69">
        <w:rPr>
          <w:sz w:val="14"/>
        </w:rPr>
        <w:t>.”</w:t>
      </w:r>
      <w:r w:rsidR="00A83F69" w:rsidRPr="00A83F69">
        <w:rPr>
          <w:sz w:val="14"/>
        </w:rPr>
        <w:t xml:space="preserve"> </w:t>
      </w:r>
      <w:r w:rsidRPr="00A83F69">
        <w:rPr>
          <w:rStyle w:val="Emphasis"/>
        </w:rPr>
        <w:t>The president also came under pressure from Republican hawks in Congress who warned privately that if Ukraine collapsed, Trump would be blamed the way his predecessor, President Biden, was blamed for the fall of Afghanistan</w:t>
      </w:r>
      <w:r w:rsidRPr="00A83F69">
        <w:rPr>
          <w:sz w:val="14"/>
        </w:rPr>
        <w:t xml:space="preserve"> in 2022.</w:t>
      </w:r>
      <w:r w:rsidR="00A83F69" w:rsidRPr="00A83F69">
        <w:rPr>
          <w:sz w:val="14"/>
        </w:rPr>
        <w:t xml:space="preserve"> </w:t>
      </w:r>
      <w:r w:rsidRPr="00A83F69">
        <w:rPr>
          <w:sz w:val="14"/>
        </w:rPr>
        <w:t xml:space="preserve">So last week, </w:t>
      </w:r>
      <w:r w:rsidRPr="00A83F69">
        <w:rPr>
          <w:rStyle w:val="StyleUnderline"/>
        </w:rPr>
        <w:t>Trump changed course and announced that he will resume supplying U.S.-made missiles to Ukraine — but by selling them to European countries instead of giving them to Kyiv as Biden had.</w:t>
      </w:r>
      <w:r w:rsidR="00A83F69">
        <w:rPr>
          <w:rStyle w:val="StyleUnderline"/>
        </w:rPr>
        <w:t xml:space="preserve"> </w:t>
      </w:r>
      <w:r w:rsidRPr="00A83F69">
        <w:rPr>
          <w:rStyle w:val="StyleUnderline"/>
        </w:rPr>
        <w:t>Trump also gave Putin 50 days to accept a ceasefire and threatened to impose “secondary tariffs” on countries that buy oil from Russia</w:t>
      </w:r>
      <w:r w:rsidRPr="00A83F69">
        <w:rPr>
          <w:sz w:val="14"/>
        </w:rPr>
        <w:t xml:space="preserve"> if he does not comply.</w:t>
      </w:r>
      <w:r w:rsidR="00A83F69" w:rsidRPr="00A83F69">
        <w:rPr>
          <w:sz w:val="14"/>
        </w:rPr>
        <w:t xml:space="preserve"> </w:t>
      </w:r>
      <w:r w:rsidRPr="00A83F69">
        <w:rPr>
          <w:sz w:val="14"/>
        </w:rPr>
        <w:t>He said he still hopes Putin will come around. “I’m not done with him, but I’m disappointed in him,” he said in a BBC interview.</w:t>
      </w:r>
      <w:r w:rsidR="00A83F69" w:rsidRPr="00A83F69">
        <w:rPr>
          <w:sz w:val="14"/>
        </w:rPr>
        <w:t xml:space="preserve"> </w:t>
      </w:r>
      <w:r w:rsidRPr="00A83F69">
        <w:rPr>
          <w:sz w:val="14"/>
        </w:rPr>
        <w:t>It still isn’t clear how many missiles Ukraine will get and whether they will include long-range weapons that can strike targets deep inside Russia. A White House official said those details are still being worked out.</w:t>
      </w:r>
      <w:r w:rsidR="00A83F69" w:rsidRPr="00A83F69">
        <w:rPr>
          <w:sz w:val="14"/>
        </w:rPr>
        <w:t xml:space="preserve"> </w:t>
      </w:r>
      <w:r w:rsidRPr="00A83F69">
        <w:rPr>
          <w:sz w:val="14"/>
        </w:rPr>
        <w:t>Russian Foreign Minister Sergei Lavrov sounded unimpressed by the U.S. actions. “I have no doubt that we will cope,” he said.</w:t>
      </w:r>
      <w:r w:rsidR="00A83F69" w:rsidRPr="00A83F69">
        <w:rPr>
          <w:sz w:val="14"/>
        </w:rPr>
        <w:t xml:space="preserve"> </w:t>
      </w:r>
      <w:r w:rsidRPr="00A83F69">
        <w:rPr>
          <w:rStyle w:val="StyleUnderline"/>
        </w:rPr>
        <w:t>Foreign policy experts warned that the secondary tariffs Trump proposed could prove impractical. Russia’s two biggest oil customers are China and India; Trump is trying to negotiate major trade agreements with both.</w:t>
      </w:r>
      <w:r w:rsidR="00A83F69">
        <w:rPr>
          <w:rStyle w:val="StyleUnderline"/>
        </w:rPr>
        <w:t xml:space="preserve"> </w:t>
      </w:r>
      <w:r w:rsidRPr="00A83F69">
        <w:rPr>
          <w:sz w:val="14"/>
        </w:rPr>
        <w:t xml:space="preserve">Meanwhile, </w:t>
      </w:r>
      <w:r w:rsidRPr="00A83F69">
        <w:rPr>
          <w:rStyle w:val="StyleUnderline"/>
        </w:rPr>
        <w:t>Trump has dispatched Witkoff back to the Middle East to try to arrange a ceasefire in Gaza and reopen nuclear talks with Iran</w:t>
      </w:r>
      <w:r w:rsidRPr="00A83F69">
        <w:rPr>
          <w:sz w:val="14"/>
        </w:rPr>
        <w:t xml:space="preserve"> — </w:t>
      </w:r>
      <w:r w:rsidRPr="00A83F69">
        <w:rPr>
          <w:rStyle w:val="StyleUnderline"/>
        </w:rPr>
        <w:t>the goals he began with six months ago.</w:t>
      </w:r>
      <w:r w:rsidR="00A83F69">
        <w:rPr>
          <w:rStyle w:val="StyleUnderline"/>
        </w:rPr>
        <w:t xml:space="preserve"> </w:t>
      </w:r>
      <w:r w:rsidRPr="00A83F69">
        <w:rPr>
          <w:sz w:val="14"/>
        </w:rPr>
        <w:t>Despite his mercurial style, Trump’s approach to all these foreign crises reflects basic premises that have remained constant for a decade, foreign policy experts said.</w:t>
      </w:r>
      <w:r w:rsidR="00A83F69" w:rsidRPr="00A83F69">
        <w:rPr>
          <w:sz w:val="14"/>
        </w:rPr>
        <w:t xml:space="preserve"> </w:t>
      </w:r>
      <w:r w:rsidRPr="00A83F69">
        <w:rPr>
          <w:sz w:val="14"/>
        </w:rPr>
        <w:t>“</w:t>
      </w:r>
      <w:r w:rsidRPr="00A83F69">
        <w:rPr>
          <w:rStyle w:val="StyleUnderline"/>
        </w:rPr>
        <w:t>There is a Trump Doctrine, and it has three basic principles</w:t>
      </w:r>
      <w:r w:rsidRPr="00A83F69">
        <w:rPr>
          <w:sz w:val="14"/>
        </w:rPr>
        <w:t>,” Schake said. “</w:t>
      </w:r>
      <w:r w:rsidRPr="00A83F69">
        <w:rPr>
          <w:rStyle w:val="Emphasis"/>
        </w:rPr>
        <w:t>Alliances are a burden. Trade exports American jobs. Immigrants steal American jobs</w:t>
      </w:r>
      <w:r w:rsidRPr="00A83F69">
        <w:rPr>
          <w:sz w:val="14"/>
        </w:rPr>
        <w:t>.”</w:t>
      </w:r>
      <w:r w:rsidR="00A83F69" w:rsidRPr="00A83F69">
        <w:rPr>
          <w:sz w:val="14"/>
        </w:rPr>
        <w:t xml:space="preserve"> </w:t>
      </w:r>
      <w:r w:rsidRPr="00A83F69">
        <w:rPr>
          <w:sz w:val="14"/>
        </w:rPr>
        <w:t xml:space="preserve">Robert Kagan, a former Republican aide now at the Brookings Institution, added one more guiding principle: “He favors autocrats over democrats.” </w:t>
      </w:r>
      <w:r w:rsidRPr="00A83F69">
        <w:rPr>
          <w:rStyle w:val="StyleUnderline"/>
        </w:rPr>
        <w:t>Trump has a soft spot for foreign strongmen like Putin and China’s Xi Jinping, and has abandoned the long-standing U.S. policy of fostering democracy abroad, Kagan noted.</w:t>
      </w:r>
      <w:r w:rsidR="00A83F69">
        <w:rPr>
          <w:rStyle w:val="StyleUnderline"/>
        </w:rPr>
        <w:t xml:space="preserve"> </w:t>
      </w:r>
      <w:r w:rsidRPr="00A83F69">
        <w:rPr>
          <w:sz w:val="14"/>
        </w:rPr>
        <w:t xml:space="preserve">The problem, Schake said, is that </w:t>
      </w:r>
      <w:r w:rsidRPr="00A83F69">
        <w:rPr>
          <w:rStyle w:val="StyleUnderline"/>
        </w:rPr>
        <w:t>those principles “impede Trump’s ability to get things done around the world, a</w:t>
      </w:r>
      <w:r w:rsidRPr="00A83F69">
        <w:rPr>
          <w:sz w:val="14"/>
        </w:rPr>
        <w:t>nd he doesn’t seem to realize it.</w:t>
      </w:r>
      <w:r w:rsidR="00A83F69" w:rsidRPr="00A83F69">
        <w:rPr>
          <w:sz w:val="14"/>
        </w:rPr>
        <w:t xml:space="preserve"> </w:t>
      </w:r>
      <w:r w:rsidRPr="00A83F69">
        <w:rPr>
          <w:sz w:val="14"/>
        </w:rPr>
        <w:t>“The international order we built after World War II made American power stronger and more effective,” she said. “</w:t>
      </w:r>
      <w:r w:rsidRPr="00A83F69">
        <w:rPr>
          <w:rStyle w:val="StyleUnderline"/>
        </w:rPr>
        <w:t>Trump and his administration seem bent on presiding over the destruction of that international order.”</w:t>
      </w:r>
      <w:r w:rsidR="00A83F69">
        <w:rPr>
          <w:rStyle w:val="StyleUnderline"/>
        </w:rPr>
        <w:t xml:space="preserve"> </w:t>
      </w:r>
      <w:r w:rsidRPr="00A83F69">
        <w:rPr>
          <w:sz w:val="14"/>
        </w:rPr>
        <w:t xml:space="preserve">Moreover, Kagan argued, Trump’s </w:t>
      </w:r>
      <w:r w:rsidRPr="00A83F69">
        <w:rPr>
          <w:rStyle w:val="StyleUnderline"/>
        </w:rPr>
        <w:t>frenetic imposition of punitive tariffs on other countries comes with serious costs.</w:t>
      </w:r>
      <w:r w:rsidR="00A83F69">
        <w:rPr>
          <w:rStyle w:val="StyleUnderline"/>
        </w:rPr>
        <w:t xml:space="preserve"> </w:t>
      </w:r>
      <w:r w:rsidRPr="00A83F69">
        <w:rPr>
          <w:sz w:val="14"/>
        </w:rPr>
        <w:t>“</w:t>
      </w:r>
      <w:r w:rsidRPr="00A83F69">
        <w:rPr>
          <w:rStyle w:val="StyleUnderline"/>
        </w:rPr>
        <w:t>Tariffs are a form of economic warfare</w:t>
      </w:r>
      <w:r w:rsidRPr="00A83F69">
        <w:rPr>
          <w:sz w:val="14"/>
        </w:rPr>
        <w:t xml:space="preserve">,” he said. “Trump is creating enemies for the United States all over the world. ... </w:t>
      </w:r>
      <w:r w:rsidRPr="00A83F69">
        <w:rPr>
          <w:rStyle w:val="StyleUnderline"/>
        </w:rPr>
        <w:t>I don’t think you can have a successful foreign policy if everyone in the world mistrusts you.”</w:t>
      </w:r>
      <w:r w:rsidR="00A83F69">
        <w:rPr>
          <w:rStyle w:val="StyleUnderline"/>
        </w:rPr>
        <w:t xml:space="preserve"> </w:t>
      </w:r>
      <w:r w:rsidRPr="00A83F69">
        <w:rPr>
          <w:sz w:val="14"/>
        </w:rPr>
        <w:t>Not surprisingly, Trump and his aides don’t agree.</w:t>
      </w:r>
      <w:r w:rsidR="00A83F69" w:rsidRPr="00A83F69">
        <w:rPr>
          <w:sz w:val="14"/>
        </w:rPr>
        <w:t xml:space="preserve"> </w:t>
      </w:r>
      <w:r w:rsidRPr="00A83F69">
        <w:rPr>
          <w:sz w:val="14"/>
        </w:rPr>
        <w:t>“It cannot be overstated how successful the first six months of this administration have been,” White House Press Secretary Karoline Leavitt said last week. “With President Trump as commander in chief, the world is a much safer place.”</w:t>
      </w:r>
      <w:r w:rsidR="00A83F69" w:rsidRPr="00A83F69">
        <w:rPr>
          <w:sz w:val="14"/>
        </w:rPr>
        <w:t xml:space="preserve"> </w:t>
      </w:r>
      <w:r w:rsidRPr="00A83F69">
        <w:rPr>
          <w:sz w:val="14"/>
        </w:rPr>
        <w:t>That claim will take years to test.</w:t>
      </w:r>
    </w:p>
    <w:p w14:paraId="24AEE20E" w14:textId="3076E569" w:rsidR="00EE4772" w:rsidRDefault="00EE4772" w:rsidP="00EE4772">
      <w:pPr>
        <w:pStyle w:val="Heading2"/>
      </w:pPr>
      <w:r>
        <w:t>Impact</w:t>
      </w:r>
    </w:p>
    <w:p w14:paraId="24ACC78B" w14:textId="7EAEFE4C" w:rsidR="00B4423A" w:rsidRDefault="00B4423A" w:rsidP="00B4423A">
      <w:pPr>
        <w:pStyle w:val="Heading3"/>
      </w:pPr>
      <w:r>
        <w:t>AT: SCS</w:t>
      </w:r>
    </w:p>
    <w:p w14:paraId="5736D2A9" w14:textId="77777777" w:rsidR="005D700F" w:rsidRDefault="005D700F" w:rsidP="005D700F">
      <w:pPr>
        <w:pStyle w:val="Heading4"/>
      </w:pPr>
      <w:r>
        <w:t xml:space="preserve">New checks are in place to prevent escalation. </w:t>
      </w:r>
    </w:p>
    <w:p w14:paraId="6D3C9055" w14:textId="77777777" w:rsidR="005D700F" w:rsidRPr="00440A78" w:rsidRDefault="005D700F" w:rsidP="005D700F">
      <w:r w:rsidRPr="00440A78">
        <w:rPr>
          <w:rStyle w:val="Style13ptBold"/>
        </w:rPr>
        <w:t>Martin '</w:t>
      </w:r>
      <w:r>
        <w:rPr>
          <w:rStyle w:val="Style13ptBold"/>
        </w:rPr>
        <w:t>24</w:t>
      </w:r>
      <w:r>
        <w:t xml:space="preserve"> [Peter; "US, China Resume Military Meetings as Diplomatic Thaw Continues;" https://www.bloomberg.com/news/articles/2024-04-05/us-china-resume-military-meetings-as-diplomatic-thaw-continues?srnd=homepage-americas]</w:t>
      </w:r>
    </w:p>
    <w:p w14:paraId="4779FF25" w14:textId="77777777" w:rsidR="005D700F" w:rsidRPr="00440A78" w:rsidRDefault="005D700F" w:rsidP="005D700F">
      <w:pPr>
        <w:rPr>
          <w:sz w:val="16"/>
        </w:rPr>
      </w:pPr>
      <w:r w:rsidRPr="00440A78">
        <w:rPr>
          <w:rStyle w:val="StyleUnderline"/>
          <w:highlight w:val="cyan"/>
        </w:rPr>
        <w:t>The US and China resumed a defense dialog aimed at preventing an inadvertent clash</w:t>
      </w:r>
      <w:r w:rsidRPr="00440A78">
        <w:rPr>
          <w:rStyle w:val="StyleUnderline"/>
        </w:rPr>
        <w:t xml:space="preserve">, </w:t>
      </w:r>
      <w:r w:rsidRPr="00440A78">
        <w:rPr>
          <w:rStyle w:val="StyleUnderline"/>
          <w:highlight w:val="cyan"/>
        </w:rPr>
        <w:t>part of a</w:t>
      </w:r>
      <w:r w:rsidRPr="00440A78">
        <w:rPr>
          <w:rStyle w:val="StyleUnderline"/>
        </w:rPr>
        <w:t xml:space="preserve"> broader </w:t>
      </w:r>
      <w:r w:rsidRPr="00440A78">
        <w:rPr>
          <w:rStyle w:val="StyleUnderline"/>
          <w:highlight w:val="cyan"/>
        </w:rPr>
        <w:t>push to resume contacts</w:t>
      </w:r>
      <w:r w:rsidRPr="00440A78">
        <w:rPr>
          <w:rStyle w:val="StyleUnderline"/>
        </w:rPr>
        <w:t xml:space="preserve"> up and down the chain of command</w:t>
      </w:r>
      <w:r w:rsidRPr="00440A78">
        <w:rPr>
          <w:sz w:val="16"/>
        </w:rPr>
        <w:t xml:space="preserve"> that were severed as tensions spiked </w:t>
      </w:r>
      <w:r w:rsidRPr="00440A78">
        <w:rPr>
          <w:rStyle w:val="StyleUnderline"/>
          <w:highlight w:val="cyan"/>
        </w:rPr>
        <w:t>over Taiwan and</w:t>
      </w:r>
      <w:r w:rsidRPr="00440A78">
        <w:rPr>
          <w:sz w:val="16"/>
        </w:rPr>
        <w:t xml:space="preserve"> territorial disputes in </w:t>
      </w:r>
      <w:r w:rsidRPr="00440A78">
        <w:rPr>
          <w:rStyle w:val="StyleUnderline"/>
          <w:highlight w:val="cyan"/>
        </w:rPr>
        <w:t>the S</w:t>
      </w:r>
      <w:r w:rsidRPr="00440A78">
        <w:rPr>
          <w:rStyle w:val="StyleUnderline"/>
        </w:rPr>
        <w:t xml:space="preserve">outh </w:t>
      </w:r>
      <w:r w:rsidRPr="00440A78">
        <w:rPr>
          <w:rStyle w:val="StyleUnderline"/>
          <w:highlight w:val="cyan"/>
        </w:rPr>
        <w:t>C</w:t>
      </w:r>
      <w:r w:rsidRPr="00440A78">
        <w:rPr>
          <w:rStyle w:val="StyleUnderline"/>
        </w:rPr>
        <w:t xml:space="preserve">hina </w:t>
      </w:r>
      <w:r w:rsidRPr="00440A78">
        <w:rPr>
          <w:rStyle w:val="StyleUnderline"/>
          <w:highlight w:val="cyan"/>
        </w:rPr>
        <w:t>S</w:t>
      </w:r>
      <w:r w:rsidRPr="00440A78">
        <w:rPr>
          <w:rStyle w:val="StyleUnderline"/>
        </w:rPr>
        <w:t>ea</w:t>
      </w:r>
      <w:r w:rsidRPr="00440A78">
        <w:rPr>
          <w:sz w:val="16"/>
        </w:rPr>
        <w:t xml:space="preserve"> in recent years.</w:t>
      </w:r>
    </w:p>
    <w:p w14:paraId="2E3E086F" w14:textId="77777777" w:rsidR="005D700F" w:rsidRPr="00440A78" w:rsidRDefault="005D700F" w:rsidP="005D700F">
      <w:pPr>
        <w:rPr>
          <w:sz w:val="16"/>
        </w:rPr>
      </w:pPr>
      <w:r w:rsidRPr="00440A78">
        <w:rPr>
          <w:sz w:val="16"/>
        </w:rPr>
        <w:t>The talks between China’s People’s Liberation Army, the US Indo-Pacific Command and the US Pacific Fleet addressed what the two sides call military interactions of concern. Officials met April 3 and 4 in Honolulu.</w:t>
      </w:r>
    </w:p>
    <w:p w14:paraId="1CD64392" w14:textId="77777777" w:rsidR="005D700F" w:rsidRPr="00440A78" w:rsidRDefault="005D700F" w:rsidP="005D700F">
      <w:pPr>
        <w:rPr>
          <w:sz w:val="16"/>
        </w:rPr>
      </w:pPr>
      <w:r w:rsidRPr="00440A78">
        <w:rPr>
          <w:sz w:val="16"/>
        </w:rPr>
        <w:t>“</w:t>
      </w:r>
      <w:r w:rsidRPr="00440A78">
        <w:rPr>
          <w:rStyle w:val="StyleUnderline"/>
          <w:highlight w:val="cyan"/>
        </w:rPr>
        <w:t>Open</w:t>
      </w:r>
      <w:r w:rsidRPr="00440A78">
        <w:rPr>
          <w:rStyle w:val="StyleUnderline"/>
        </w:rPr>
        <w:t xml:space="preserve">, direct and clear </w:t>
      </w:r>
      <w:r w:rsidRPr="00440A78">
        <w:rPr>
          <w:rStyle w:val="StyleUnderline"/>
          <w:highlight w:val="cyan"/>
        </w:rPr>
        <w:t>communications with the PLA</w:t>
      </w:r>
      <w:r w:rsidRPr="00440A78">
        <w:rPr>
          <w:sz w:val="16"/>
        </w:rPr>
        <w:t xml:space="preserve"> — and with all other military forces in the region </w:t>
      </w:r>
      <w:r w:rsidRPr="00440A78">
        <w:rPr>
          <w:rStyle w:val="StyleUnderline"/>
          <w:highlight w:val="cyan"/>
        </w:rPr>
        <w:t>— is of utmost importance to avoid accidents</w:t>
      </w:r>
      <w:r w:rsidRPr="00440A78">
        <w:rPr>
          <w:sz w:val="16"/>
        </w:rPr>
        <w:t xml:space="preserve"> and miscommunication,” </w:t>
      </w:r>
      <w:r w:rsidRPr="00440A78">
        <w:rPr>
          <w:rStyle w:val="StyleUnderline"/>
        </w:rPr>
        <w:t>Army Colonel Ian Francis,</w:t>
      </w:r>
      <w:r w:rsidRPr="00440A78">
        <w:rPr>
          <w:sz w:val="16"/>
        </w:rPr>
        <w:t xml:space="preserve"> the head of the US delegation, </w:t>
      </w:r>
      <w:r w:rsidRPr="00440A78">
        <w:rPr>
          <w:rStyle w:val="StyleUnderline"/>
        </w:rPr>
        <w:t xml:space="preserve">said </w:t>
      </w:r>
      <w:r w:rsidRPr="00440A78">
        <w:rPr>
          <w:sz w:val="16"/>
        </w:rPr>
        <w:t>in a statement.</w:t>
      </w:r>
    </w:p>
    <w:p w14:paraId="62EB092F" w14:textId="77777777" w:rsidR="005D700F" w:rsidRPr="00440A78" w:rsidRDefault="005D700F" w:rsidP="005D700F">
      <w:pPr>
        <w:rPr>
          <w:sz w:val="16"/>
        </w:rPr>
      </w:pPr>
      <w:r w:rsidRPr="00440A78">
        <w:rPr>
          <w:sz w:val="16"/>
        </w:rPr>
        <w:t>The meeting was the first since President Joe Biden and Chinese President Xi Jinping agreed in a November meeting to resume military contacts severed after then-House Speaker Nancy Pelosi visited Taiwan in August. Long before, China had also cut off many in-person meetings as part of a lockdown to control the Covid-19 pandemic.</w:t>
      </w:r>
    </w:p>
    <w:p w14:paraId="6DCC4569" w14:textId="77777777" w:rsidR="005D700F" w:rsidRPr="00440A78" w:rsidRDefault="005D700F" w:rsidP="005D700F">
      <w:pPr>
        <w:rPr>
          <w:sz w:val="16"/>
        </w:rPr>
      </w:pPr>
      <w:r w:rsidRPr="00440A78">
        <w:rPr>
          <w:sz w:val="16"/>
        </w:rPr>
        <w:t>The US has previously protested what it describes as “coercive and risky” behavior from China in areas such as the Taiwan Strait and the South China Sea. In October, the Pentagon said the US had logged about 300 unprofessional and potentially dangerous incidents since September 2021.</w:t>
      </w:r>
    </w:p>
    <w:p w14:paraId="508FB837" w14:textId="77777777" w:rsidR="005D700F" w:rsidRPr="00440A78" w:rsidRDefault="005D700F" w:rsidP="005D700F">
      <w:pPr>
        <w:rPr>
          <w:sz w:val="16"/>
        </w:rPr>
      </w:pPr>
      <w:r w:rsidRPr="00440A78">
        <w:rPr>
          <w:rStyle w:val="Emphasis"/>
        </w:rPr>
        <w:t>A senior US military official</w:t>
      </w:r>
      <w:r w:rsidRPr="00440A78">
        <w:rPr>
          <w:sz w:val="16"/>
        </w:rPr>
        <w:t>, who spoke to reporters on condition of anonymity</w:t>
      </w:r>
      <w:r w:rsidRPr="00440A78">
        <w:rPr>
          <w:rStyle w:val="StyleUnderline"/>
        </w:rPr>
        <w:t>, said</w:t>
      </w:r>
      <w:r w:rsidRPr="00440A78">
        <w:rPr>
          <w:sz w:val="16"/>
        </w:rPr>
        <w:t xml:space="preserve"> </w:t>
      </w:r>
      <w:r w:rsidRPr="00440A78">
        <w:rPr>
          <w:rStyle w:val="StyleUnderline"/>
          <w:highlight w:val="cyan"/>
        </w:rPr>
        <w:t>the number of unsafe interactions between the two sides has declined</w:t>
      </w:r>
      <w:r w:rsidRPr="00440A78">
        <w:rPr>
          <w:sz w:val="16"/>
        </w:rPr>
        <w:t xml:space="preserve"> in recent months but declined to say why. The official said US behavior hasn’t changed.</w:t>
      </w:r>
    </w:p>
    <w:p w14:paraId="349B058D" w14:textId="77777777" w:rsidR="005D700F" w:rsidRPr="00440A78" w:rsidRDefault="005D700F" w:rsidP="005D700F">
      <w:pPr>
        <w:rPr>
          <w:sz w:val="16"/>
        </w:rPr>
      </w:pPr>
      <w:r w:rsidRPr="00440A78">
        <w:rPr>
          <w:sz w:val="16"/>
        </w:rPr>
        <w:t xml:space="preserve">During the 2024 working group meetings, both </w:t>
      </w:r>
      <w:r w:rsidRPr="00440A78">
        <w:rPr>
          <w:rStyle w:val="StyleUnderline"/>
        </w:rPr>
        <w:t xml:space="preserve">US and Chinese </w:t>
      </w:r>
      <w:r w:rsidRPr="00440A78">
        <w:rPr>
          <w:rStyle w:val="StyleUnderline"/>
          <w:highlight w:val="cyan"/>
        </w:rPr>
        <w:t>officials reviewed safety-related events over the last year and discussed sustaining maritime and aviation operational safety and professionalism</w:t>
      </w:r>
      <w:r w:rsidRPr="00440A78">
        <w:rPr>
          <w:sz w:val="16"/>
        </w:rPr>
        <w:t>.</w:t>
      </w:r>
    </w:p>
    <w:p w14:paraId="3A30B775" w14:textId="77777777" w:rsidR="005D700F" w:rsidRPr="00440A78" w:rsidRDefault="005D700F" w:rsidP="005D700F">
      <w:pPr>
        <w:rPr>
          <w:sz w:val="16"/>
        </w:rPr>
      </w:pPr>
      <w:r w:rsidRPr="00440A78">
        <w:rPr>
          <w:rStyle w:val="Emphasis"/>
          <w:highlight w:val="cyan"/>
        </w:rPr>
        <w:t>The</w:t>
      </w:r>
      <w:r w:rsidRPr="00440A78">
        <w:rPr>
          <w:rStyle w:val="Emphasis"/>
        </w:rPr>
        <w:t xml:space="preserve"> diplomatic </w:t>
      </w:r>
      <w:r w:rsidRPr="00440A78">
        <w:rPr>
          <w:rStyle w:val="Emphasis"/>
          <w:highlight w:val="cyan"/>
        </w:rPr>
        <w:t>thaw</w:t>
      </w:r>
      <w:r w:rsidRPr="00440A78">
        <w:rPr>
          <w:sz w:val="16"/>
          <w:highlight w:val="cyan"/>
        </w:rPr>
        <w:t xml:space="preserve"> </w:t>
      </w:r>
      <w:r w:rsidRPr="00440A78">
        <w:rPr>
          <w:rStyle w:val="StyleUnderline"/>
          <w:highlight w:val="cyan"/>
        </w:rPr>
        <w:t>has taken place amid</w:t>
      </w:r>
      <w:r w:rsidRPr="00440A78">
        <w:rPr>
          <w:rStyle w:val="StyleUnderline"/>
        </w:rPr>
        <w:t xml:space="preserve"> ongoing </w:t>
      </w:r>
      <w:r w:rsidRPr="00440A78">
        <w:rPr>
          <w:rStyle w:val="StyleUnderline"/>
          <w:highlight w:val="cyan"/>
        </w:rPr>
        <w:t>tensions over</w:t>
      </w:r>
      <w:r w:rsidRPr="00440A78">
        <w:rPr>
          <w:rStyle w:val="StyleUnderline"/>
        </w:rPr>
        <w:t xml:space="preserve"> issues ranging from export controls </w:t>
      </w:r>
      <w:r w:rsidRPr="00440A78">
        <w:rPr>
          <w:rStyle w:val="StyleUnderline"/>
          <w:highlight w:val="cyan"/>
        </w:rPr>
        <w:t>to tariffs, human rights and tech</w:t>
      </w:r>
      <w:r w:rsidRPr="00440A78">
        <w:rPr>
          <w:rStyle w:val="StyleUnderline"/>
        </w:rPr>
        <w:t>nology</w:t>
      </w:r>
      <w:r w:rsidRPr="00440A78">
        <w:rPr>
          <w:sz w:val="16"/>
        </w:rPr>
        <w:t>. At the same time, the countries have sought common ground on issues including risks posed by artificial intelligence and combating illicit drugs like fentanyl.</w:t>
      </w:r>
    </w:p>
    <w:p w14:paraId="13484975" w14:textId="77777777" w:rsidR="005D700F" w:rsidRPr="005D700F" w:rsidRDefault="005D700F" w:rsidP="005D700F"/>
    <w:p w14:paraId="3C85C3A8" w14:textId="2B513CEC" w:rsidR="00B4423A" w:rsidRDefault="00B4423A" w:rsidP="00B4423A">
      <w:pPr>
        <w:pStyle w:val="Heading3"/>
      </w:pPr>
      <w:r>
        <w:t>AT: Taiwan</w:t>
      </w:r>
    </w:p>
    <w:p w14:paraId="664F62D4" w14:textId="77777777" w:rsidR="00E44504" w:rsidRPr="00593975" w:rsidRDefault="00E44504" w:rsidP="00E44504">
      <w:pPr>
        <w:pStyle w:val="Heading4"/>
        <w:rPr>
          <w:rFonts w:eastAsia="Calibri" w:cs="Arial"/>
        </w:rPr>
      </w:pPr>
      <w:r w:rsidRPr="00593975">
        <w:rPr>
          <w:rFonts w:eastAsia="Calibri" w:cs="Arial"/>
        </w:rPr>
        <w:t>No Taiwan crisis – no escalation</w:t>
      </w:r>
    </w:p>
    <w:p w14:paraId="0E8F4898" w14:textId="1AD34C10" w:rsidR="00E44504" w:rsidRPr="00593975" w:rsidRDefault="00E44504" w:rsidP="00E44504">
      <w:r w:rsidRPr="00593975">
        <w:rPr>
          <w:rStyle w:val="Style13ptBold"/>
        </w:rPr>
        <w:t>Wu, 15</w:t>
      </w:r>
      <w:r w:rsidRPr="00593975">
        <w:t xml:space="preserve"> DD Wu, Master’s in Asian Studies at George Washington University’s Elliott School of International Affairs, The Diplomat, July 31, 2015, “China-Taiwan Relations: Hardly a Crisis”, </w:t>
      </w:r>
      <w:hyperlink r:id="rId56" w:history="1">
        <w:r w:rsidRPr="00593975">
          <w:t>http://thediplomat.com/2015/07/china-taiwan-relations-hardly-a-crisis</w:t>
        </w:r>
      </w:hyperlink>
    </w:p>
    <w:p w14:paraId="29E0A013" w14:textId="77777777" w:rsidR="00E44504" w:rsidRPr="00593975" w:rsidRDefault="00E44504" w:rsidP="00E44504">
      <w:r w:rsidRPr="00593975">
        <w:t>***Tsai = leader of DPP, won the presidential election</w:t>
      </w:r>
    </w:p>
    <w:p w14:paraId="2969BCDD" w14:textId="77777777" w:rsidR="00E44504" w:rsidRPr="00593975" w:rsidRDefault="00E44504" w:rsidP="00E44504">
      <w:pPr>
        <w:rPr>
          <w:sz w:val="16"/>
        </w:rPr>
      </w:pPr>
      <w:r w:rsidRPr="00593975">
        <w:rPr>
          <w:sz w:val="16"/>
        </w:rPr>
        <w:t xml:space="preserve">A recent article published in The National Interest, Xi Jinping’s Great Game: Are China and Taiwan Headed Towards Trouble?, argues that “there is a significant possibility that if Tsai Ing-wen is elected president of Taiwan, a cross-Strait crisis could ensue…because Beijing could react harshly.” However, </w:t>
      </w:r>
      <w:r w:rsidRPr="00593975">
        <w:rPr>
          <w:b/>
          <w:u w:val="single"/>
        </w:rPr>
        <w:t>based on</w:t>
      </w:r>
      <w:r w:rsidRPr="00593975">
        <w:rPr>
          <w:sz w:val="16"/>
        </w:rPr>
        <w:t xml:space="preserve"> an alternative analysis of </w:t>
      </w:r>
      <w:r w:rsidRPr="00593975">
        <w:rPr>
          <w:b/>
          <w:u w:val="single"/>
        </w:rPr>
        <w:t>Beijing’s positions</w:t>
      </w:r>
      <w:r w:rsidRPr="00593975">
        <w:rPr>
          <w:sz w:val="16"/>
        </w:rPr>
        <w:t xml:space="preserve"> – both </w:t>
      </w:r>
      <w:r w:rsidRPr="00593975">
        <w:rPr>
          <w:b/>
          <w:u w:val="single"/>
        </w:rPr>
        <w:t>lately and in recent years</w:t>
      </w:r>
      <w:r w:rsidRPr="00593975">
        <w:rPr>
          <w:sz w:val="16"/>
        </w:rPr>
        <w:t xml:space="preserve"> – </w:t>
      </w:r>
      <w:r w:rsidRPr="00593975">
        <w:rPr>
          <w:b/>
          <w:u w:val="single"/>
        </w:rPr>
        <w:t>toward Tsai</w:t>
      </w:r>
      <w:r w:rsidRPr="00593975">
        <w:rPr>
          <w:sz w:val="16"/>
        </w:rPr>
        <w:t xml:space="preserve"> Ing-wen </w:t>
      </w:r>
      <w:r w:rsidRPr="00593975">
        <w:rPr>
          <w:b/>
          <w:u w:val="single"/>
        </w:rPr>
        <w:t>and Taiwan</w:t>
      </w:r>
      <w:r w:rsidRPr="00593975">
        <w:rPr>
          <w:sz w:val="16"/>
        </w:rPr>
        <w:t xml:space="preserve">, </w:t>
      </w:r>
      <w:r w:rsidRPr="00593975">
        <w:rPr>
          <w:rStyle w:val="Emphasis"/>
          <w:highlight w:val="cyan"/>
        </w:rPr>
        <w:t>Beijing remains cautious and patient</w:t>
      </w:r>
      <w:r w:rsidRPr="00593975">
        <w:rPr>
          <w:sz w:val="16"/>
        </w:rPr>
        <w:t xml:space="preserve">, sometimes </w:t>
      </w:r>
      <w:r w:rsidRPr="00593975">
        <w:rPr>
          <w:rStyle w:val="Emphasis"/>
          <w:highlight w:val="cyan"/>
        </w:rPr>
        <w:t>even</w:t>
      </w:r>
      <w:r w:rsidRPr="00593975">
        <w:rPr>
          <w:sz w:val="16"/>
        </w:rPr>
        <w:t xml:space="preserve"> quite </w:t>
      </w:r>
      <w:r w:rsidRPr="00593975">
        <w:rPr>
          <w:rStyle w:val="Emphasis"/>
          <w:highlight w:val="cyan"/>
        </w:rPr>
        <w:t>amiable</w:t>
      </w:r>
      <w:r w:rsidRPr="00593975">
        <w:rPr>
          <w:rStyle w:val="Emphasis"/>
        </w:rPr>
        <w:t>.</w:t>
      </w:r>
    </w:p>
    <w:p w14:paraId="587F3A75" w14:textId="77777777" w:rsidR="00E44504" w:rsidRPr="00593975" w:rsidRDefault="00E44504" w:rsidP="00E44504">
      <w:pPr>
        <w:rPr>
          <w:sz w:val="16"/>
        </w:rPr>
      </w:pPr>
      <w:r w:rsidRPr="00593975">
        <w:rPr>
          <w:sz w:val="16"/>
        </w:rPr>
        <w:t xml:space="preserve">Four things stand out: First and foremost, </w:t>
      </w:r>
      <w:r w:rsidRPr="00593975">
        <w:rPr>
          <w:b/>
          <w:u w:val="single"/>
        </w:rPr>
        <w:t>Beijing now appears to have eased its attitude toward Tsai, especially compared to several years ago.</w:t>
      </w:r>
      <w:r w:rsidRPr="00593975">
        <w:rPr>
          <w:sz w:val="16"/>
        </w:rPr>
        <w:t xml:space="preserve"> Beijing used to simply label Tsai as a “Taiwan independence element.” In 2009, China’s Foreign Ministry publicly opposed Tsai’s planned visit to Japan in a “consistent and firm” way. But these </w:t>
      </w:r>
      <w:r w:rsidRPr="00593975">
        <w:rPr>
          <w:rStyle w:val="Emphasis"/>
          <w:highlight w:val="cyan"/>
        </w:rPr>
        <w:t>strong expressions have been absent in recent years</w:t>
      </w:r>
      <w:r w:rsidRPr="00593975">
        <w:rPr>
          <w:rStyle w:val="Emphasis"/>
        </w:rPr>
        <w:t>.</w:t>
      </w:r>
      <w:r w:rsidRPr="00593975">
        <w:rPr>
          <w:sz w:val="16"/>
        </w:rPr>
        <w:t xml:space="preserve"> Before Tsai’s trip to the U.S. in May, Beijing neither directly referred to her as a “Taiwan independence element” nor opposed her visit beforehand. After her visit, </w:t>
      </w:r>
      <w:r w:rsidRPr="00593975">
        <w:rPr>
          <w:b/>
          <w:u w:val="single"/>
        </w:rPr>
        <w:t>Beijing made no strongly negative remarks</w:t>
      </w:r>
      <w:r w:rsidRPr="00593975">
        <w:rPr>
          <w:sz w:val="16"/>
        </w:rPr>
        <w:t>, despite the fact that Beijing regarded it as improper for U.S. officials to meet Tsai in government buildings. Instead, China warned that the U.S. “should not be sending the wrong signals to Taiwanese independence forces.”</w:t>
      </w:r>
    </w:p>
    <w:p w14:paraId="23F281FB" w14:textId="77777777" w:rsidR="00E44504" w:rsidRPr="00593975" w:rsidRDefault="00E44504" w:rsidP="00E44504">
      <w:pPr>
        <w:rPr>
          <w:sz w:val="16"/>
        </w:rPr>
      </w:pPr>
      <w:r w:rsidRPr="00593975">
        <w:rPr>
          <w:sz w:val="16"/>
        </w:rPr>
        <w:t xml:space="preserve">Second, </w:t>
      </w:r>
      <w:r w:rsidRPr="00593975">
        <w:rPr>
          <w:rStyle w:val="Emphasis"/>
          <w:highlight w:val="cyan"/>
        </w:rPr>
        <w:t>Beijing</w:t>
      </w:r>
      <w:r w:rsidRPr="00593975">
        <w:rPr>
          <w:rStyle w:val="Emphasis"/>
        </w:rPr>
        <w:t xml:space="preserve"> has </w:t>
      </w:r>
      <w:r w:rsidRPr="00593975">
        <w:rPr>
          <w:rStyle w:val="Emphasis"/>
          <w:highlight w:val="cyan"/>
        </w:rPr>
        <w:t>suggested</w:t>
      </w:r>
      <w:r w:rsidRPr="00593975">
        <w:rPr>
          <w:sz w:val="16"/>
        </w:rPr>
        <w:t xml:space="preserve"> that </w:t>
      </w:r>
      <w:r w:rsidRPr="00593975">
        <w:rPr>
          <w:rStyle w:val="Emphasis"/>
        </w:rPr>
        <w:t>it could be reconciled to the possibility of Tsai’s being the 2016 Taiwanese president.</w:t>
      </w:r>
      <w:r w:rsidRPr="00593975">
        <w:rPr>
          <w:sz w:val="16"/>
        </w:rPr>
        <w:t xml:space="preserve"> Recently, Ma Xiaoguang, the spokesman of the Chinese Communist Party (CCP)’s Taiwan Affairs Office explained the CCP’s position toward the Taiwan election: “</w:t>
      </w:r>
      <w:r w:rsidRPr="00593975">
        <w:rPr>
          <w:b/>
          <w:u w:val="single"/>
        </w:rPr>
        <w:t>We do not get involved in, or comment on, the Taiwan election</w:t>
      </w:r>
      <w:r w:rsidRPr="00593975">
        <w:rPr>
          <w:sz w:val="16"/>
        </w:rPr>
        <w:t>…</w:t>
      </w:r>
      <w:r w:rsidRPr="00593975">
        <w:rPr>
          <w:b/>
          <w:u w:val="single"/>
        </w:rPr>
        <w:t>We welcome any Taiwan party or person</w:t>
      </w:r>
      <w:r w:rsidRPr="00593975">
        <w:rPr>
          <w:sz w:val="16"/>
        </w:rPr>
        <w:t xml:space="preserve"> as long as they oppose Taiwan independence, recognize the 1992 consensus and promote the peaceful development of cross-strait relations.” </w:t>
      </w:r>
      <w:r w:rsidRPr="00593975">
        <w:rPr>
          <w:b/>
          <w:u w:val="single"/>
        </w:rPr>
        <w:t>Beijing has never denied its strong opposition to Taiwan independence</w:t>
      </w:r>
      <w:r w:rsidRPr="00593975">
        <w:rPr>
          <w:sz w:val="16"/>
        </w:rPr>
        <w:t xml:space="preserve"> since 1949, </w:t>
      </w:r>
      <w:r w:rsidRPr="00593975">
        <w:rPr>
          <w:b/>
          <w:u w:val="single"/>
        </w:rPr>
        <w:t>but the highlight Ma implied here is that</w:t>
      </w:r>
      <w:r w:rsidRPr="00593975">
        <w:rPr>
          <w:sz w:val="16"/>
        </w:rPr>
        <w:t xml:space="preserve"> </w:t>
      </w:r>
      <w:r w:rsidRPr="00593975">
        <w:rPr>
          <w:rStyle w:val="Emphasis"/>
          <w:highlight w:val="cyan"/>
        </w:rPr>
        <w:t xml:space="preserve">Tsai and her party could </w:t>
      </w:r>
      <w:r w:rsidRPr="00593975">
        <w:rPr>
          <w:rStyle w:val="Emphasis"/>
        </w:rPr>
        <w:t xml:space="preserve">also </w:t>
      </w:r>
      <w:r w:rsidRPr="00593975">
        <w:rPr>
          <w:rStyle w:val="Emphasis"/>
          <w:highlight w:val="cyan"/>
        </w:rPr>
        <w:t>be welcomed</w:t>
      </w:r>
      <w:r w:rsidRPr="00593975">
        <w:rPr>
          <w:sz w:val="16"/>
        </w:rPr>
        <w:t>, if she can find a position that both Taiwan and the Mainland China agree upon.</w:t>
      </w:r>
    </w:p>
    <w:p w14:paraId="29714E1B" w14:textId="77777777" w:rsidR="00E44504" w:rsidRPr="00593975" w:rsidRDefault="00E44504" w:rsidP="00E44504">
      <w:pPr>
        <w:rPr>
          <w:sz w:val="16"/>
        </w:rPr>
      </w:pPr>
      <w:r w:rsidRPr="00593975">
        <w:rPr>
          <w:sz w:val="16"/>
        </w:rPr>
        <w:t xml:space="preserve">Third, </w:t>
      </w:r>
      <w:r w:rsidRPr="00593975">
        <w:rPr>
          <w:rStyle w:val="Emphasis"/>
          <w:highlight w:val="cyan"/>
        </w:rPr>
        <w:t>Beijing has issued a series of pro-Taiwan policies</w:t>
      </w:r>
      <w:r w:rsidRPr="00593975">
        <w:rPr>
          <w:sz w:val="16"/>
        </w:rPr>
        <w:t xml:space="preserve"> under Yu Zhengsheng, a member of the CCP’s top leadership overseeing Taiwan affairs. The Mainland “will continue to create more preferential policies to encourage cross-Strait exchange, including lifting the entry permit requirement for Taiwan residents, and recognizing Taiwan ID cards,” said Yu on June 14, at the 7th Straits Forum. </w:t>
      </w:r>
      <w:r w:rsidRPr="00593975">
        <w:rPr>
          <w:b/>
          <w:highlight w:val="cyan"/>
          <w:u w:val="single"/>
        </w:rPr>
        <w:t>Yu</w:t>
      </w:r>
      <w:r w:rsidRPr="00593975">
        <w:rPr>
          <w:sz w:val="16"/>
        </w:rPr>
        <w:t xml:space="preserve"> also </w:t>
      </w:r>
      <w:r w:rsidRPr="00593975">
        <w:rPr>
          <w:b/>
          <w:highlight w:val="cyan"/>
          <w:u w:val="single"/>
        </w:rPr>
        <w:t>urged Taiwan to participate in</w:t>
      </w:r>
      <w:r w:rsidRPr="00593975">
        <w:rPr>
          <w:b/>
          <w:u w:val="single"/>
        </w:rPr>
        <w:t xml:space="preserve"> the </w:t>
      </w:r>
      <w:r w:rsidRPr="00593975">
        <w:rPr>
          <w:b/>
          <w:iCs/>
          <w:highlight w:val="cyan"/>
          <w:u w:val="single"/>
          <w:bdr w:val="single" w:sz="8" w:space="0" w:color="auto"/>
        </w:rPr>
        <w:t>A</w:t>
      </w:r>
      <w:r w:rsidRPr="00593975">
        <w:rPr>
          <w:sz w:val="16"/>
        </w:rPr>
        <w:t xml:space="preserve">sian </w:t>
      </w:r>
      <w:r w:rsidRPr="00593975">
        <w:rPr>
          <w:b/>
          <w:iCs/>
          <w:highlight w:val="cyan"/>
          <w:u w:val="single"/>
          <w:bdr w:val="single" w:sz="8" w:space="0" w:color="auto"/>
        </w:rPr>
        <w:t>I</w:t>
      </w:r>
      <w:r w:rsidRPr="00593975">
        <w:rPr>
          <w:sz w:val="16"/>
        </w:rPr>
        <w:t xml:space="preserve">nfrastructure </w:t>
      </w:r>
      <w:r w:rsidRPr="00593975">
        <w:rPr>
          <w:b/>
          <w:iCs/>
          <w:highlight w:val="cyan"/>
          <w:u w:val="single"/>
          <w:bdr w:val="single" w:sz="8" w:space="0" w:color="auto"/>
        </w:rPr>
        <w:t>I</w:t>
      </w:r>
      <w:r w:rsidRPr="00593975">
        <w:rPr>
          <w:sz w:val="16"/>
        </w:rPr>
        <w:t xml:space="preserve">nvestment </w:t>
      </w:r>
      <w:r w:rsidRPr="00593975">
        <w:rPr>
          <w:b/>
          <w:iCs/>
          <w:highlight w:val="cyan"/>
          <w:u w:val="single"/>
          <w:bdr w:val="single" w:sz="8" w:space="0" w:color="auto"/>
        </w:rPr>
        <w:t>B</w:t>
      </w:r>
      <w:r w:rsidRPr="00593975">
        <w:rPr>
          <w:sz w:val="16"/>
        </w:rPr>
        <w:t xml:space="preserve">ank. Undoubtedly, </w:t>
      </w:r>
      <w:r w:rsidRPr="00593975">
        <w:rPr>
          <w:rStyle w:val="Emphasis"/>
        </w:rPr>
        <w:t>these policies are Beijing’s “carrots” toward Taiwan</w:t>
      </w:r>
      <w:r w:rsidRPr="00593975">
        <w:rPr>
          <w:sz w:val="16"/>
        </w:rPr>
        <w:t xml:space="preserve">, but the “carrots” could be real benefits to the Taiwanese people in a very short time. </w:t>
      </w:r>
      <w:r w:rsidRPr="00593975">
        <w:rPr>
          <w:rStyle w:val="Emphasis"/>
        </w:rPr>
        <w:t xml:space="preserve">On the other hand, </w:t>
      </w:r>
      <w:r w:rsidRPr="00593975">
        <w:rPr>
          <w:rStyle w:val="Emphasis"/>
          <w:highlight w:val="cyan"/>
        </w:rPr>
        <w:t>Beijing has not shown any “sticks” to Taiwan for years</w:t>
      </w:r>
      <w:r w:rsidRPr="00593975">
        <w:rPr>
          <w:sz w:val="16"/>
        </w:rPr>
        <w:t xml:space="preserve">, except for certain routine expressions like “anti-Taiwan independence.” Additionally, in terms of the Taiwan issue, </w:t>
      </w:r>
      <w:r w:rsidRPr="00593975">
        <w:rPr>
          <w:b/>
          <w:u w:val="single"/>
        </w:rPr>
        <w:t>Xi Jinping’s statements are not the only barometer</w:t>
      </w:r>
      <w:r w:rsidRPr="00593975">
        <w:rPr>
          <w:sz w:val="16"/>
        </w:rPr>
        <w:t xml:space="preserve"> of the status between China and Taiwan. </w:t>
      </w:r>
      <w:r w:rsidRPr="00593975">
        <w:rPr>
          <w:b/>
          <w:u w:val="single"/>
        </w:rPr>
        <w:t>Yu</w:t>
      </w:r>
      <w:r w:rsidRPr="00593975">
        <w:rPr>
          <w:sz w:val="16"/>
        </w:rPr>
        <w:t xml:space="preserve"> Zhengsheng is the one in charge now and he is worth studying, especially his remarkable family background: Other than a brother who dramatically defected to the U.S. in the 1980s, he </w:t>
      </w:r>
      <w:r w:rsidRPr="00593975">
        <w:rPr>
          <w:b/>
          <w:u w:val="single"/>
        </w:rPr>
        <w:t>has strong family ties in Taiwan as well.</w:t>
      </w:r>
      <w:r w:rsidRPr="00593975">
        <w:rPr>
          <w:sz w:val="16"/>
        </w:rPr>
        <w:t xml:space="preserve"> Yu has publicly stated that he has relatives in Taiwan and he wanted to visit Taiwan soon.</w:t>
      </w:r>
    </w:p>
    <w:p w14:paraId="7ACE2611" w14:textId="77777777" w:rsidR="00E44504" w:rsidRPr="00593975" w:rsidRDefault="00E44504" w:rsidP="00E44504">
      <w:pPr>
        <w:rPr>
          <w:sz w:val="16"/>
        </w:rPr>
      </w:pPr>
      <w:r w:rsidRPr="00593975">
        <w:rPr>
          <w:sz w:val="16"/>
        </w:rPr>
        <w:t xml:space="preserve">Finally, if you happen to be a fan of Chinese television dramas, you would also observe that </w:t>
      </w:r>
      <w:r w:rsidRPr="00593975">
        <w:rPr>
          <w:rStyle w:val="Emphasis"/>
        </w:rPr>
        <w:t>Mainland China’s attitude toward the history of Chinese civil war</w:t>
      </w:r>
      <w:r w:rsidRPr="00593975">
        <w:rPr>
          <w:sz w:val="16"/>
        </w:rPr>
        <w:t xml:space="preserve"> between the CCP and the Kuomintang (KMT) </w:t>
      </w:r>
      <w:r w:rsidRPr="00593975">
        <w:rPr>
          <w:rStyle w:val="Emphasis"/>
        </w:rPr>
        <w:t>has significantly changed.</w:t>
      </w:r>
      <w:r w:rsidRPr="00593975">
        <w:rPr>
          <w:sz w:val="16"/>
        </w:rPr>
        <w:t xml:space="preserve"> The CCP, since the Mao era, has regarded literature and art as a tool to mold and shape ordinary people’s opinions. Hence, </w:t>
      </w:r>
      <w:r w:rsidRPr="00593975">
        <w:rPr>
          <w:rStyle w:val="Emphasis"/>
        </w:rPr>
        <w:t>Chinese television dramas are one of the best indicators of China’s policy.</w:t>
      </w:r>
      <w:r w:rsidRPr="00593975">
        <w:rPr>
          <w:sz w:val="16"/>
        </w:rPr>
        <w:t xml:space="preserve"> </w:t>
      </w:r>
      <w:r w:rsidRPr="00593975">
        <w:rPr>
          <w:b/>
          <w:u w:val="single"/>
        </w:rPr>
        <w:t>Chinese television drama used to describe the KMT as the traitor</w:t>
      </w:r>
      <w:r w:rsidRPr="00593975">
        <w:rPr>
          <w:sz w:val="16"/>
        </w:rPr>
        <w:t xml:space="preserve"> in the Sino-Japanese War and counter-revolutionary elements in the ensuing civil war. </w:t>
      </w:r>
      <w:r w:rsidRPr="00593975">
        <w:rPr>
          <w:b/>
          <w:u w:val="single"/>
        </w:rPr>
        <w:t>Lately</w:t>
      </w:r>
      <w:r w:rsidRPr="00593975">
        <w:rPr>
          <w:sz w:val="16"/>
        </w:rPr>
        <w:t xml:space="preserve">, however, </w:t>
      </w:r>
      <w:r w:rsidRPr="00593975">
        <w:rPr>
          <w:b/>
          <w:u w:val="single"/>
        </w:rPr>
        <w:t>the KMT has become the positive force in Chinese television dramas</w:t>
      </w:r>
      <w:r w:rsidRPr="00593975">
        <w:rPr>
          <w:sz w:val="16"/>
        </w:rPr>
        <w:t xml:space="preserve"> and the KMT’s contributions in the Sino-Japanese War are significantly recognized. For example, in one recent TV drama broadcast on the CCP-managed China Central TV Station, </w:t>
      </w:r>
      <w:r w:rsidRPr="00593975">
        <w:rPr>
          <w:b/>
          <w:u w:val="single"/>
        </w:rPr>
        <w:t>the hero was a KMT official rather than a CCP member</w:t>
      </w:r>
      <w:r w:rsidRPr="00593975">
        <w:rPr>
          <w:sz w:val="16"/>
        </w:rPr>
        <w:t xml:space="preserve">, a plot point that would have been inconceivable in the past. </w:t>
      </w:r>
      <w:r w:rsidRPr="00593975">
        <w:rPr>
          <w:rStyle w:val="Emphasis"/>
          <w:highlight w:val="cyan"/>
        </w:rPr>
        <w:t>The changed view toward history offers the CCP a better domestic public opinion on the Taiwan issue</w:t>
      </w:r>
      <w:r w:rsidRPr="00593975">
        <w:rPr>
          <w:sz w:val="16"/>
        </w:rPr>
        <w:t xml:space="preserve"> and leverage in future negotiations. In fact, </w:t>
      </w:r>
      <w:r w:rsidRPr="00593975">
        <w:rPr>
          <w:rStyle w:val="Emphasis"/>
          <w:highlight w:val="cyan"/>
        </w:rPr>
        <w:t xml:space="preserve">the CCP has already </w:t>
      </w:r>
      <w:r w:rsidRPr="00593975">
        <w:rPr>
          <w:b/>
          <w:iCs/>
          <w:highlight w:val="cyan"/>
          <w:u w:val="single"/>
          <w:bdr w:val="single" w:sz="8" w:space="0" w:color="auto"/>
        </w:rPr>
        <w:t>softened its position</w:t>
      </w:r>
      <w:r w:rsidRPr="00593975">
        <w:rPr>
          <w:sz w:val="16"/>
        </w:rPr>
        <w:t>: When Taiwan’s president Ma Ying-jeou said that it was the KMT forces that won the Sino-Japanese War, China’s Foreign Ministry did not deny it, but simply added that the victory should be remembed by the whole Chinese nation.</w:t>
      </w:r>
    </w:p>
    <w:p w14:paraId="51974639" w14:textId="77777777" w:rsidR="00E44504" w:rsidRPr="00593975" w:rsidRDefault="00E44504" w:rsidP="00E44504">
      <w:pPr>
        <w:rPr>
          <w:rStyle w:val="Emphasis"/>
        </w:rPr>
      </w:pPr>
      <w:r w:rsidRPr="00593975">
        <w:rPr>
          <w:b/>
          <w:u w:val="single"/>
        </w:rPr>
        <w:t>Taken together, on the Taiwan issue</w:t>
      </w:r>
      <w:r w:rsidRPr="00593975">
        <w:rPr>
          <w:sz w:val="16"/>
        </w:rPr>
        <w:t xml:space="preserve">, </w:t>
      </w:r>
      <w:r w:rsidRPr="00593975">
        <w:rPr>
          <w:rStyle w:val="Emphasis"/>
        </w:rPr>
        <w:t>Beijing’s policy is reactive rather than proactive, reserved rather than assertive, and offers carrots rather than sticks.</w:t>
      </w:r>
      <w:r w:rsidRPr="00593975">
        <w:rPr>
          <w:sz w:val="16"/>
        </w:rPr>
        <w:t xml:space="preserve"> It is fair to say </w:t>
      </w:r>
      <w:r w:rsidRPr="00593975">
        <w:rPr>
          <w:rStyle w:val="Emphasis"/>
        </w:rPr>
        <w:t xml:space="preserve">that </w:t>
      </w:r>
      <w:r w:rsidRPr="00593975">
        <w:rPr>
          <w:rStyle w:val="Emphasis"/>
          <w:highlight w:val="cyan"/>
        </w:rPr>
        <w:t xml:space="preserve">now is </w:t>
      </w:r>
      <w:r w:rsidRPr="00593975">
        <w:rPr>
          <w:b/>
          <w:iCs/>
          <w:highlight w:val="cyan"/>
          <w:u w:val="single"/>
          <w:bdr w:val="single" w:sz="8" w:space="0" w:color="auto"/>
        </w:rPr>
        <w:t>the best time for Taiwan Strait relations since 1949</w:t>
      </w:r>
      <w:r w:rsidRPr="00593975">
        <w:rPr>
          <w:rStyle w:val="Emphasis"/>
          <w:highlight w:val="cyan"/>
        </w:rPr>
        <w:t xml:space="preserve">. The Taiwan Strait is far from a crisis, and will very likely remain so, </w:t>
      </w:r>
      <w:r w:rsidRPr="00593975">
        <w:rPr>
          <w:b/>
          <w:iCs/>
          <w:highlight w:val="cyan"/>
          <w:u w:val="single"/>
          <w:bdr w:val="single" w:sz="8" w:space="0" w:color="auto"/>
        </w:rPr>
        <w:t>even if Tsai</w:t>
      </w:r>
      <w:r w:rsidRPr="00593975">
        <w:rPr>
          <w:sz w:val="16"/>
        </w:rPr>
        <w:t xml:space="preserve"> Ing-wen </w:t>
      </w:r>
      <w:r w:rsidRPr="00593975">
        <w:rPr>
          <w:b/>
          <w:iCs/>
          <w:highlight w:val="cyan"/>
          <w:u w:val="single"/>
          <w:bdr w:val="single" w:sz="8" w:space="0" w:color="auto"/>
        </w:rPr>
        <w:t>were elected</w:t>
      </w:r>
      <w:r w:rsidRPr="00593975">
        <w:rPr>
          <w:rStyle w:val="Emphasis"/>
        </w:rPr>
        <w:t>.</w:t>
      </w:r>
    </w:p>
    <w:p w14:paraId="358FBCEB" w14:textId="77777777" w:rsidR="00E44504" w:rsidRPr="00E44504" w:rsidRDefault="00E44504" w:rsidP="00E44504"/>
    <w:p w14:paraId="7AA7602E" w14:textId="77777777" w:rsidR="004C0016" w:rsidRPr="004C0016" w:rsidRDefault="004C0016" w:rsidP="004C0016"/>
    <w:p w14:paraId="6473099A" w14:textId="77777777" w:rsidR="0047746A" w:rsidRDefault="0047746A"/>
    <w:sectPr w:rsidR="00477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06475F"/>
    <w:multiLevelType w:val="hybridMultilevel"/>
    <w:tmpl w:val="D90EA468"/>
    <w:lvl w:ilvl="0" w:tplc="7F80D62C">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860D8"/>
    <w:multiLevelType w:val="hybridMultilevel"/>
    <w:tmpl w:val="88D86CC0"/>
    <w:lvl w:ilvl="0" w:tplc="CEECC282">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1996687982">
    <w:abstractNumId w:val="11"/>
  </w:num>
  <w:num w:numId="16" w16cid:durableId="1173797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0996068128"/>
  </w:docVars>
  <w:rsids>
    <w:rsidRoot w:val="00FC40B9"/>
    <w:rsid w:val="000006F6"/>
    <w:rsid w:val="00002734"/>
    <w:rsid w:val="00010E76"/>
    <w:rsid w:val="00033FF0"/>
    <w:rsid w:val="0003527D"/>
    <w:rsid w:val="00042E87"/>
    <w:rsid w:val="0005516F"/>
    <w:rsid w:val="00063E4C"/>
    <w:rsid w:val="0008544A"/>
    <w:rsid w:val="000A24BA"/>
    <w:rsid w:val="000B0A1D"/>
    <w:rsid w:val="000D02E6"/>
    <w:rsid w:val="000D0526"/>
    <w:rsid w:val="00102D30"/>
    <w:rsid w:val="001112C7"/>
    <w:rsid w:val="00122FF3"/>
    <w:rsid w:val="00136A0C"/>
    <w:rsid w:val="00171671"/>
    <w:rsid w:val="0018197D"/>
    <w:rsid w:val="00192E9A"/>
    <w:rsid w:val="001B0A3A"/>
    <w:rsid w:val="001B33FF"/>
    <w:rsid w:val="001C6198"/>
    <w:rsid w:val="001D4031"/>
    <w:rsid w:val="002348DC"/>
    <w:rsid w:val="002357CE"/>
    <w:rsid w:val="002367EF"/>
    <w:rsid w:val="00242781"/>
    <w:rsid w:val="00250DFF"/>
    <w:rsid w:val="00255931"/>
    <w:rsid w:val="00277B02"/>
    <w:rsid w:val="00284A5D"/>
    <w:rsid w:val="002A2677"/>
    <w:rsid w:val="002A2880"/>
    <w:rsid w:val="002B5A97"/>
    <w:rsid w:val="002D371B"/>
    <w:rsid w:val="00332570"/>
    <w:rsid w:val="00361F53"/>
    <w:rsid w:val="003759F0"/>
    <w:rsid w:val="003D0101"/>
    <w:rsid w:val="0041340A"/>
    <w:rsid w:val="00413BB1"/>
    <w:rsid w:val="00463523"/>
    <w:rsid w:val="00470C46"/>
    <w:rsid w:val="0047746A"/>
    <w:rsid w:val="00487FD1"/>
    <w:rsid w:val="004B735E"/>
    <w:rsid w:val="004C0016"/>
    <w:rsid w:val="004D3043"/>
    <w:rsid w:val="00501952"/>
    <w:rsid w:val="0051060E"/>
    <w:rsid w:val="005232DD"/>
    <w:rsid w:val="00536C52"/>
    <w:rsid w:val="0057627F"/>
    <w:rsid w:val="00577778"/>
    <w:rsid w:val="005819C3"/>
    <w:rsid w:val="00586A65"/>
    <w:rsid w:val="0058724C"/>
    <w:rsid w:val="005A2040"/>
    <w:rsid w:val="005C464C"/>
    <w:rsid w:val="005D0CC0"/>
    <w:rsid w:val="005D700F"/>
    <w:rsid w:val="005E1A1E"/>
    <w:rsid w:val="006065D5"/>
    <w:rsid w:val="0064154A"/>
    <w:rsid w:val="00646C60"/>
    <w:rsid w:val="00682333"/>
    <w:rsid w:val="00693E71"/>
    <w:rsid w:val="00695C82"/>
    <w:rsid w:val="00696B07"/>
    <w:rsid w:val="006B17D2"/>
    <w:rsid w:val="006B5649"/>
    <w:rsid w:val="006C41C5"/>
    <w:rsid w:val="006F0C48"/>
    <w:rsid w:val="007000E1"/>
    <w:rsid w:val="00701F83"/>
    <w:rsid w:val="00715198"/>
    <w:rsid w:val="00715F47"/>
    <w:rsid w:val="00716906"/>
    <w:rsid w:val="00721D74"/>
    <w:rsid w:val="00734A32"/>
    <w:rsid w:val="00743A85"/>
    <w:rsid w:val="00770E73"/>
    <w:rsid w:val="00776EDA"/>
    <w:rsid w:val="007A40A5"/>
    <w:rsid w:val="007B6BB1"/>
    <w:rsid w:val="007C2558"/>
    <w:rsid w:val="007C4F26"/>
    <w:rsid w:val="007E1935"/>
    <w:rsid w:val="008014DB"/>
    <w:rsid w:val="00832A44"/>
    <w:rsid w:val="00855FAC"/>
    <w:rsid w:val="00864BEB"/>
    <w:rsid w:val="00872940"/>
    <w:rsid w:val="0088029A"/>
    <w:rsid w:val="008B3D95"/>
    <w:rsid w:val="008B4B5F"/>
    <w:rsid w:val="008B7F1D"/>
    <w:rsid w:val="008D26F2"/>
    <w:rsid w:val="008F0C95"/>
    <w:rsid w:val="009008E0"/>
    <w:rsid w:val="009012C3"/>
    <w:rsid w:val="00937D1F"/>
    <w:rsid w:val="00984ED0"/>
    <w:rsid w:val="009A563C"/>
    <w:rsid w:val="009C5090"/>
    <w:rsid w:val="009D0D16"/>
    <w:rsid w:val="009E55B2"/>
    <w:rsid w:val="00A03BA9"/>
    <w:rsid w:val="00A06E5C"/>
    <w:rsid w:val="00A11148"/>
    <w:rsid w:val="00A13E2E"/>
    <w:rsid w:val="00A17CFE"/>
    <w:rsid w:val="00A2253F"/>
    <w:rsid w:val="00A279D5"/>
    <w:rsid w:val="00A34A8B"/>
    <w:rsid w:val="00A40E09"/>
    <w:rsid w:val="00A75CFE"/>
    <w:rsid w:val="00A83F69"/>
    <w:rsid w:val="00A878A6"/>
    <w:rsid w:val="00A9292E"/>
    <w:rsid w:val="00AA3893"/>
    <w:rsid w:val="00AE3336"/>
    <w:rsid w:val="00AE602F"/>
    <w:rsid w:val="00B077D1"/>
    <w:rsid w:val="00B4423A"/>
    <w:rsid w:val="00B47690"/>
    <w:rsid w:val="00B93555"/>
    <w:rsid w:val="00BB1CE4"/>
    <w:rsid w:val="00BB4039"/>
    <w:rsid w:val="00BD10C9"/>
    <w:rsid w:val="00BD24F1"/>
    <w:rsid w:val="00C72A25"/>
    <w:rsid w:val="00C9185E"/>
    <w:rsid w:val="00CB0010"/>
    <w:rsid w:val="00CC0090"/>
    <w:rsid w:val="00CD1525"/>
    <w:rsid w:val="00CF19CE"/>
    <w:rsid w:val="00D13BBD"/>
    <w:rsid w:val="00D26AF8"/>
    <w:rsid w:val="00D3132D"/>
    <w:rsid w:val="00D355BC"/>
    <w:rsid w:val="00D7520C"/>
    <w:rsid w:val="00DA59DA"/>
    <w:rsid w:val="00DB3A40"/>
    <w:rsid w:val="00DB7DB0"/>
    <w:rsid w:val="00DE6054"/>
    <w:rsid w:val="00E051D2"/>
    <w:rsid w:val="00E44504"/>
    <w:rsid w:val="00E56CD4"/>
    <w:rsid w:val="00E632BA"/>
    <w:rsid w:val="00E74319"/>
    <w:rsid w:val="00E77049"/>
    <w:rsid w:val="00EA6F0E"/>
    <w:rsid w:val="00EB108E"/>
    <w:rsid w:val="00EC5F19"/>
    <w:rsid w:val="00EE4772"/>
    <w:rsid w:val="00EE7778"/>
    <w:rsid w:val="00F4756D"/>
    <w:rsid w:val="00F77674"/>
    <w:rsid w:val="00F84910"/>
    <w:rsid w:val="00F94A6E"/>
    <w:rsid w:val="00F97E1C"/>
    <w:rsid w:val="00FC40B9"/>
    <w:rsid w:val="00FC6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D76F"/>
  <w15:chartTrackingRefBased/>
  <w15:docId w15:val="{02E2D3CC-7491-514F-A14B-4954B7F8C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40B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C40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40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C40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ta,t,Tag1,No Spacing11111,No Spacing21,No Spacing111111,CD - Cite,Ta"/>
    <w:basedOn w:val="Normal"/>
    <w:next w:val="Normal"/>
    <w:link w:val="Heading4Char"/>
    <w:uiPriority w:val="3"/>
    <w:qFormat/>
    <w:rsid w:val="00FC40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40B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C4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C40B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C40B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C40B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FC40B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C40B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C4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0B9"/>
    <w:rPr>
      <w:rFonts w:eastAsiaTheme="majorEastAsia" w:cstheme="majorBidi"/>
      <w:color w:val="272727" w:themeColor="text1" w:themeTint="D8"/>
    </w:rPr>
  </w:style>
  <w:style w:type="paragraph" w:styleId="Title">
    <w:name w:val="Title"/>
    <w:basedOn w:val="Normal"/>
    <w:next w:val="Normal"/>
    <w:link w:val="TitleChar"/>
    <w:uiPriority w:val="10"/>
    <w:qFormat/>
    <w:rsid w:val="00FC4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0B9"/>
    <w:pPr>
      <w:spacing w:before="160"/>
      <w:jc w:val="center"/>
    </w:pPr>
    <w:rPr>
      <w:i/>
      <w:iCs/>
      <w:color w:val="404040" w:themeColor="text1" w:themeTint="BF"/>
    </w:rPr>
  </w:style>
  <w:style w:type="character" w:customStyle="1" w:styleId="QuoteChar">
    <w:name w:val="Quote Char"/>
    <w:basedOn w:val="DefaultParagraphFont"/>
    <w:link w:val="Quote"/>
    <w:uiPriority w:val="29"/>
    <w:rsid w:val="00FC40B9"/>
    <w:rPr>
      <w:i/>
      <w:iCs/>
      <w:color w:val="404040" w:themeColor="text1" w:themeTint="BF"/>
    </w:rPr>
  </w:style>
  <w:style w:type="paragraph" w:styleId="ListParagraph">
    <w:name w:val="List Paragraph"/>
    <w:basedOn w:val="Normal"/>
    <w:uiPriority w:val="34"/>
    <w:qFormat/>
    <w:rsid w:val="00FC40B9"/>
    <w:pPr>
      <w:ind w:left="720"/>
      <w:contextualSpacing/>
    </w:pPr>
  </w:style>
  <w:style w:type="character" w:styleId="IntenseEmphasis">
    <w:name w:val="Intense Emphasis"/>
    <w:aliases w:val="Underline Char,Cards + Font: 12 pt Char"/>
    <w:basedOn w:val="DefaultParagraphFont"/>
    <w:uiPriority w:val="7"/>
    <w:qFormat/>
    <w:rsid w:val="00FC40B9"/>
    <w:rPr>
      <w:i/>
      <w:iCs/>
      <w:color w:val="0F4761" w:themeColor="accent1" w:themeShade="BF"/>
    </w:rPr>
  </w:style>
  <w:style w:type="paragraph" w:styleId="IntenseQuote">
    <w:name w:val="Intense Quote"/>
    <w:basedOn w:val="Normal"/>
    <w:next w:val="Normal"/>
    <w:link w:val="IntenseQuoteChar"/>
    <w:uiPriority w:val="30"/>
    <w:qFormat/>
    <w:rsid w:val="00FC4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0B9"/>
    <w:rPr>
      <w:i/>
      <w:iCs/>
      <w:color w:val="0F4761" w:themeColor="accent1" w:themeShade="BF"/>
    </w:rPr>
  </w:style>
  <w:style w:type="character" w:styleId="IntenseReference">
    <w:name w:val="Intense Reference"/>
    <w:basedOn w:val="DefaultParagraphFont"/>
    <w:uiPriority w:val="32"/>
    <w:qFormat/>
    <w:rsid w:val="00FC40B9"/>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FC40B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40B9"/>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FC40B9"/>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NoSpacing61"/>
    <w:uiPriority w:val="99"/>
    <w:unhideWhenUsed/>
    <w:rsid w:val="00FC40B9"/>
    <w:rPr>
      <w:color w:val="467886" w:themeColor="hyperlink"/>
      <w:u w:val="single"/>
    </w:rPr>
  </w:style>
  <w:style w:type="paragraph" w:customStyle="1" w:styleId="textbold">
    <w:name w:val="text bold"/>
    <w:basedOn w:val="Normal"/>
    <w:link w:val="Emphasis"/>
    <w:uiPriority w:val="8"/>
    <w:qFormat/>
    <w:rsid w:val="00FC40B9"/>
    <w:pPr>
      <w:spacing w:after="0" w:line="240" w:lineRule="auto"/>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FC40B9"/>
    <w:rPr>
      <w:color w:val="auto"/>
      <w:u w:val="none"/>
    </w:rPr>
  </w:style>
  <w:style w:type="character" w:styleId="Strong">
    <w:name w:val="Strong"/>
    <w:basedOn w:val="DefaultParagraphFont"/>
    <w:uiPriority w:val="22"/>
    <w:qFormat/>
    <w:rsid w:val="00FC40B9"/>
    <w:rPr>
      <w:b/>
      <w:bCs/>
    </w:rPr>
  </w:style>
  <w:style w:type="character" w:styleId="BookTitle">
    <w:name w:val="Book Title"/>
    <w:basedOn w:val="DefaultParagraphFont"/>
    <w:uiPriority w:val="33"/>
    <w:qFormat/>
    <w:rsid w:val="00FC40B9"/>
    <w:rPr>
      <w:b/>
      <w:bCs/>
      <w:i/>
      <w:iCs/>
      <w:spacing w:val="5"/>
    </w:rPr>
  </w:style>
  <w:style w:type="numbering" w:styleId="111111">
    <w:name w:val="Outline List 2"/>
    <w:basedOn w:val="NoList"/>
    <w:uiPriority w:val="99"/>
    <w:semiHidden/>
    <w:unhideWhenUsed/>
    <w:rsid w:val="00FC40B9"/>
  </w:style>
  <w:style w:type="paragraph" w:styleId="Header">
    <w:name w:val="header"/>
    <w:basedOn w:val="Normal"/>
    <w:link w:val="HeaderChar"/>
    <w:uiPriority w:val="99"/>
    <w:semiHidden/>
    <w:rsid w:val="00FC40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40B9"/>
    <w:rPr>
      <w:rFonts w:ascii="Calibri" w:hAnsi="Calibri" w:cs="Calibri"/>
      <w:kern w:val="0"/>
      <w:sz w:val="22"/>
      <w:szCs w:val="22"/>
      <w14:ligatures w14:val="none"/>
    </w:rPr>
  </w:style>
  <w:style w:type="paragraph" w:styleId="Footer">
    <w:name w:val="footer"/>
    <w:basedOn w:val="Normal"/>
    <w:link w:val="FooterChar"/>
    <w:uiPriority w:val="99"/>
    <w:semiHidden/>
    <w:rsid w:val="00FC40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40B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C40B9"/>
    <w:pPr>
      <w:spacing w:after="120"/>
    </w:pPr>
  </w:style>
  <w:style w:type="character" w:customStyle="1" w:styleId="BodyTextChar">
    <w:name w:val="Body Text Char"/>
    <w:basedOn w:val="DefaultParagraphFont"/>
    <w:link w:val="BodyText"/>
    <w:uiPriority w:val="99"/>
    <w:semiHidden/>
    <w:rsid w:val="00FC40B9"/>
    <w:rPr>
      <w:rFonts w:ascii="Calibri" w:hAnsi="Calibri" w:cs="Calibri"/>
      <w:kern w:val="0"/>
      <w:sz w:val="22"/>
      <w:szCs w:val="22"/>
      <w14:ligatures w14:val="none"/>
    </w:rPr>
  </w:style>
  <w:style w:type="paragraph" w:styleId="NoSpacing">
    <w:name w:val="No Spacing"/>
    <w:link w:val="NoSpacingChar"/>
    <w:uiPriority w:val="99"/>
    <w:unhideWhenUsed/>
    <w:qFormat/>
    <w:rsid w:val="00FC40B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C40B9"/>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FC40B9"/>
    <w:rPr>
      <w:color w:val="605E5C"/>
      <w:shd w:val="clear" w:color="auto" w:fill="E1DFDD"/>
    </w:rPr>
  </w:style>
  <w:style w:type="paragraph" w:customStyle="1" w:styleId="Emphasis1">
    <w:name w:val="Emphasis1"/>
    <w:basedOn w:val="Normal"/>
    <w:autoRedefine/>
    <w:uiPriority w:val="8"/>
    <w:qFormat/>
    <w:rsid w:val="00E4450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NoSpacing61">
    <w:name w:val="No Spacing61"/>
    <w:basedOn w:val="Heading1"/>
    <w:next w:val="NoSpacing"/>
    <w:link w:val="Hyperlink"/>
    <w:autoRedefine/>
    <w:uiPriority w:val="99"/>
    <w:qFormat/>
    <w:rsid w:val="005C464C"/>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810404">
      <w:bodyDiv w:val="1"/>
      <w:marLeft w:val="0"/>
      <w:marRight w:val="0"/>
      <w:marTop w:val="0"/>
      <w:marBottom w:val="0"/>
      <w:divBdr>
        <w:top w:val="none" w:sz="0" w:space="0" w:color="auto"/>
        <w:left w:val="none" w:sz="0" w:space="0" w:color="auto"/>
        <w:bottom w:val="none" w:sz="0" w:space="0" w:color="auto"/>
        <w:right w:val="none" w:sz="0" w:space="0" w:color="auto"/>
      </w:divBdr>
    </w:div>
    <w:div w:id="691616209">
      <w:bodyDiv w:val="1"/>
      <w:marLeft w:val="0"/>
      <w:marRight w:val="0"/>
      <w:marTop w:val="0"/>
      <w:marBottom w:val="0"/>
      <w:divBdr>
        <w:top w:val="none" w:sz="0" w:space="0" w:color="auto"/>
        <w:left w:val="none" w:sz="0" w:space="0" w:color="auto"/>
        <w:bottom w:val="none" w:sz="0" w:space="0" w:color="auto"/>
        <w:right w:val="none" w:sz="0" w:space="0" w:color="auto"/>
      </w:divBdr>
    </w:div>
    <w:div w:id="1001541520">
      <w:bodyDiv w:val="1"/>
      <w:marLeft w:val="0"/>
      <w:marRight w:val="0"/>
      <w:marTop w:val="0"/>
      <w:marBottom w:val="0"/>
      <w:divBdr>
        <w:top w:val="none" w:sz="0" w:space="0" w:color="auto"/>
        <w:left w:val="none" w:sz="0" w:space="0" w:color="auto"/>
        <w:bottom w:val="none" w:sz="0" w:space="0" w:color="auto"/>
        <w:right w:val="none" w:sz="0" w:space="0" w:color="auto"/>
      </w:divBdr>
      <w:divsChild>
        <w:div w:id="1969503161">
          <w:marLeft w:val="0"/>
          <w:marRight w:val="0"/>
          <w:marTop w:val="0"/>
          <w:marBottom w:val="0"/>
          <w:divBdr>
            <w:top w:val="none" w:sz="0" w:space="0" w:color="auto"/>
            <w:left w:val="none" w:sz="0" w:space="0" w:color="auto"/>
            <w:bottom w:val="none" w:sz="0" w:space="0" w:color="auto"/>
            <w:right w:val="none" w:sz="0" w:space="0" w:color="auto"/>
          </w:divBdr>
          <w:divsChild>
            <w:div w:id="1216159842">
              <w:marLeft w:val="0"/>
              <w:marRight w:val="0"/>
              <w:marTop w:val="0"/>
              <w:marBottom w:val="0"/>
              <w:divBdr>
                <w:top w:val="none" w:sz="0" w:space="0" w:color="auto"/>
                <w:left w:val="none" w:sz="0" w:space="0" w:color="auto"/>
                <w:bottom w:val="none" w:sz="0" w:space="0" w:color="auto"/>
                <w:right w:val="none" w:sz="0" w:space="0" w:color="auto"/>
              </w:divBdr>
              <w:divsChild>
                <w:div w:id="1411852219">
                  <w:marLeft w:val="0"/>
                  <w:marRight w:val="0"/>
                  <w:marTop w:val="0"/>
                  <w:marBottom w:val="0"/>
                  <w:divBdr>
                    <w:top w:val="none" w:sz="0" w:space="0" w:color="auto"/>
                    <w:left w:val="none" w:sz="0" w:space="0" w:color="auto"/>
                    <w:bottom w:val="none" w:sz="0" w:space="0" w:color="auto"/>
                    <w:right w:val="none" w:sz="0" w:space="0" w:color="auto"/>
                  </w:divBdr>
                </w:div>
              </w:divsChild>
            </w:div>
            <w:div w:id="19166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06031">
      <w:bodyDiv w:val="1"/>
      <w:marLeft w:val="0"/>
      <w:marRight w:val="0"/>
      <w:marTop w:val="0"/>
      <w:marBottom w:val="0"/>
      <w:divBdr>
        <w:top w:val="none" w:sz="0" w:space="0" w:color="auto"/>
        <w:left w:val="none" w:sz="0" w:space="0" w:color="auto"/>
        <w:bottom w:val="none" w:sz="0" w:space="0" w:color="auto"/>
        <w:right w:val="none" w:sz="0" w:space="0" w:color="auto"/>
      </w:divBdr>
    </w:div>
    <w:div w:id="1881280903">
      <w:bodyDiv w:val="1"/>
      <w:marLeft w:val="0"/>
      <w:marRight w:val="0"/>
      <w:marTop w:val="0"/>
      <w:marBottom w:val="0"/>
      <w:divBdr>
        <w:top w:val="none" w:sz="0" w:space="0" w:color="auto"/>
        <w:left w:val="none" w:sz="0" w:space="0" w:color="auto"/>
        <w:bottom w:val="none" w:sz="0" w:space="0" w:color="auto"/>
        <w:right w:val="none" w:sz="0" w:space="0" w:color="auto"/>
      </w:divBdr>
    </w:div>
    <w:div w:id="1931964023">
      <w:bodyDiv w:val="1"/>
      <w:marLeft w:val="0"/>
      <w:marRight w:val="0"/>
      <w:marTop w:val="0"/>
      <w:marBottom w:val="0"/>
      <w:divBdr>
        <w:top w:val="none" w:sz="0" w:space="0" w:color="auto"/>
        <w:left w:val="none" w:sz="0" w:space="0" w:color="auto"/>
        <w:bottom w:val="none" w:sz="0" w:space="0" w:color="auto"/>
        <w:right w:val="none" w:sz="0" w:space="0" w:color="auto"/>
      </w:divBdr>
      <w:divsChild>
        <w:div w:id="792020206">
          <w:marLeft w:val="0"/>
          <w:marRight w:val="0"/>
          <w:marTop w:val="0"/>
          <w:marBottom w:val="0"/>
          <w:divBdr>
            <w:top w:val="none" w:sz="0" w:space="0" w:color="auto"/>
            <w:left w:val="none" w:sz="0" w:space="0" w:color="auto"/>
            <w:bottom w:val="none" w:sz="0" w:space="0" w:color="auto"/>
            <w:right w:val="none" w:sz="0" w:space="0" w:color="auto"/>
          </w:divBdr>
          <w:divsChild>
            <w:div w:id="1312758231">
              <w:marLeft w:val="0"/>
              <w:marRight w:val="0"/>
              <w:marTop w:val="0"/>
              <w:marBottom w:val="0"/>
              <w:divBdr>
                <w:top w:val="none" w:sz="0" w:space="0" w:color="auto"/>
                <w:left w:val="none" w:sz="0" w:space="0" w:color="auto"/>
                <w:bottom w:val="none" w:sz="0" w:space="0" w:color="auto"/>
                <w:right w:val="none" w:sz="0" w:space="0" w:color="auto"/>
              </w:divBdr>
              <w:divsChild>
                <w:div w:id="1193222398">
                  <w:marLeft w:val="0"/>
                  <w:marRight w:val="0"/>
                  <w:marTop w:val="0"/>
                  <w:marBottom w:val="0"/>
                  <w:divBdr>
                    <w:top w:val="none" w:sz="0" w:space="0" w:color="auto"/>
                    <w:left w:val="none" w:sz="0" w:space="0" w:color="auto"/>
                    <w:bottom w:val="none" w:sz="0" w:space="0" w:color="auto"/>
                    <w:right w:val="none" w:sz="0" w:space="0" w:color="auto"/>
                  </w:divBdr>
                </w:div>
              </w:divsChild>
            </w:div>
            <w:div w:id="10082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7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diplomat.com/2024/12/philippines-will-not-deploy-navy-in-stand-offs-with-china-marcos-says/" TargetMode="External"/><Relationship Id="rId18" Type="http://schemas.openxmlformats.org/officeDocument/2006/relationships/hyperlink" Target="https://www.newparadigmsforum.com/nuclear-risks-in-the-indo-pacific" TargetMode="External"/><Relationship Id="rId26" Type="http://schemas.openxmlformats.org/officeDocument/2006/relationships/hyperlink" Target="https://cpg-online.de/the-southern-theater-command-and-chinas-maritime-strategy/" TargetMode="External"/><Relationship Id="rId39" Type="http://schemas.openxmlformats.org/officeDocument/2006/relationships/hyperlink" Target="https://asean.usmission.gov/2025-quad-foreign-ministers-meeting/" TargetMode="External"/><Relationship Id="rId21" Type="http://schemas.openxmlformats.org/officeDocument/2006/relationships/hyperlink" Target="https://dfa.gov.ph/authentication-functions/78-newsroom/dfa-releases/36032-philippines-and-china-convene-10th-bilateral-consultation-mechanism-on-the-south-china-sea-2" TargetMode="External"/><Relationship Id="rId34" Type="http://schemas.openxmlformats.org/officeDocument/2006/relationships/hyperlink" Target="https://www.scmp.com/week-asia/politics/article/3316668/philippines-joins-japans-one-theatre-plan-against-china-sea-threat?module=perpetual_scroll_1_RM&amp;pgtype=article" TargetMode="External"/><Relationship Id="rId42" Type="http://schemas.openxmlformats.org/officeDocument/2006/relationships/hyperlink" Target="http://www.huntingtonnews.net/14446" TargetMode="External"/><Relationship Id="rId47" Type="http://schemas.openxmlformats.org/officeDocument/2006/relationships/hyperlink" Target="https://www.dw.com/en/trumps-madman-tactics-and-the-psychology-of-bluffing/a-71837284" TargetMode="External"/><Relationship Id="rId50" Type="http://schemas.openxmlformats.org/officeDocument/2006/relationships/hyperlink" Target="https://www.lowyinstitute.org/the-interpreter/timor-leste-ready-asean-asean-ready-what-comes-next" TargetMode="External"/><Relationship Id="rId55" Type="http://schemas.openxmlformats.org/officeDocument/2006/relationships/hyperlink" Target="https://www.latimes.com/politics/story/2025-07-20/trump-foreign-policy-analysis" TargetMode="External"/><Relationship Id="rId7" Type="http://schemas.openxmlformats.org/officeDocument/2006/relationships/hyperlink" Target="https://dfa.gov.ph/authentication-functions/78-newsroom/dfa-releases/36032-philippines-and-china-convene-10th-bilateral-consultation-mechanism-on-the-south-china-sea-2" TargetMode="External"/><Relationship Id="rId2" Type="http://schemas.openxmlformats.org/officeDocument/2006/relationships/styles" Target="styles.xml"/><Relationship Id="rId16" Type="http://schemas.openxmlformats.org/officeDocument/2006/relationships/hyperlink" Target="https://www.gmanetwork.com/news/topstories/nation/936063/china-typhon-missiles-foreign-ministry/story/" TargetMode="External"/><Relationship Id="rId29" Type="http://schemas.openxmlformats.org/officeDocument/2006/relationships/hyperlink" Target="https://www.reuters.com/world/asia-pacific/us-deploys-typhon-missile-launchers-new-location-philippines-2025-01-23/" TargetMode="External"/><Relationship Id="rId11" Type="http://schemas.openxmlformats.org/officeDocument/2006/relationships/hyperlink" Target="https://fulcrum.sg/2024-top-10-the-philippines-and-west-philippine-sea-bringing-deterrence-into-the-picture-2/" TargetMode="External"/><Relationship Id="rId24" Type="http://schemas.openxmlformats.org/officeDocument/2006/relationships/hyperlink" Target="https://www.theguardian.com/us-news/2019/aug/05/us-designates-china-as-currency-manipulator" TargetMode="External"/><Relationship Id="rId32" Type="http://schemas.openxmlformats.org/officeDocument/2006/relationships/hyperlink" Target="https://amti.csis.org/rocks-reefs-and-nuclear-war/" TargetMode="External"/><Relationship Id="rId37" Type="http://schemas.openxmlformats.org/officeDocument/2006/relationships/hyperlink" Target="https://eastasiaforum.org/2025/07/14/tariffs-trump-all-in-aseans-latest-get-together/" TargetMode="External"/><Relationship Id="rId40" Type="http://schemas.openxmlformats.org/officeDocument/2006/relationships/hyperlink" Target="https://time.com/7301508/marco-rubio-asean-asia-indo-pacific-security-trump-tariffs-china/" TargetMode="External"/><Relationship Id="rId45" Type="http://schemas.openxmlformats.org/officeDocument/2006/relationships/hyperlink" Target="https://www.philstar.com/headlines/2025/07/11/2457143/us-slaps-higher-20-tariff-philippine-goods" TargetMode="External"/><Relationship Id="rId53" Type="http://schemas.openxmlformats.org/officeDocument/2006/relationships/hyperlink" Target="https://thediplomat.com/2025/06/how-president-trump-lost-the-indo-pacific/" TargetMode="External"/><Relationship Id="rId58" Type="http://schemas.openxmlformats.org/officeDocument/2006/relationships/theme" Target="theme/theme1.xml"/><Relationship Id="rId5" Type="http://schemas.openxmlformats.org/officeDocument/2006/relationships/hyperlink" Target="https://amti.csis.org/the-u-s-philippine-alliance-in-2025/" TargetMode="External"/><Relationship Id="rId19" Type="http://schemas.openxmlformats.org/officeDocument/2006/relationships/hyperlink" Target="https://amti.csis.org/the-u-s-philippine-alliance-in-2025/" TargetMode="External"/><Relationship Id="rId4" Type="http://schemas.openxmlformats.org/officeDocument/2006/relationships/webSettings" Target="webSettings.xml"/><Relationship Id="rId9" Type="http://schemas.openxmlformats.org/officeDocument/2006/relationships/hyperlink" Target="https://edition.cnn.com/2018/07/03/politics/trump-nato-letter-norway/index.html" TargetMode="External"/><Relationship Id="rId14" Type="http://schemas.openxmlformats.org/officeDocument/2006/relationships/hyperlink" Target="https://amti.csis.org/shifting-tactics-at-second-thomas-shoal/" TargetMode="External"/><Relationship Id="rId22" Type="http://schemas.openxmlformats.org/officeDocument/2006/relationships/hyperlink" Target="https://www.asianmilitaryreview.com/2024/06/philippines-grants-us-five-more-edca-bases/" TargetMode="External"/><Relationship Id="rId27" Type="http://schemas.openxmlformats.org/officeDocument/2006/relationships/hyperlink" Target="https://thediplomat.com/2024/12/philippines-will-not-deploy-navy-in-stand-offs-with-china-marcos-says/" TargetMode="External"/><Relationship Id="rId30" Type="http://schemas.openxmlformats.org/officeDocument/2006/relationships/hyperlink" Target="https://www.gmanetwork.com/news/topstories/nation/936063/china-typhon-missiles-foreign-ministry/story/" TargetMode="External"/><Relationship Id="rId35" Type="http://schemas.openxmlformats.org/officeDocument/2006/relationships/hyperlink" Target="https://www.chinausfocus.com/peace-security/strategic-empathy-trump-doubles-down-on-philippine-military-cooperation" TargetMode="External"/><Relationship Id="rId43" Type="http://schemas.openxmlformats.org/officeDocument/2006/relationships/hyperlink" Target="http://www.worldpolicy.org/blog/2017/02/10/talking-policy-ann-lee-us-china-relations" TargetMode="External"/><Relationship Id="rId48" Type="http://schemas.openxmlformats.org/officeDocument/2006/relationships/hyperlink" Target="https://www.npr.org/2025/07/18/nx-s1-5468595/a-closer-look-at-trumps-approach-to-foreign-policy" TargetMode="External"/><Relationship Id="rId56" Type="http://schemas.openxmlformats.org/officeDocument/2006/relationships/hyperlink" Target="http://thediplomat.com/2015/07/china-taiwan-relations-hardly-a-crisis/" TargetMode="External"/><Relationship Id="rId8" Type="http://schemas.openxmlformats.org/officeDocument/2006/relationships/hyperlink" Target="https://www.asianmilitaryreview.com/2024/06/philippines-grants-us-five-more-edca-bases/" TargetMode="External"/><Relationship Id="rId51" Type="http://schemas.openxmlformats.org/officeDocument/2006/relationships/hyperlink" Target="https://www.reuters.com/world/asia-pacific/philippines-turned-down-us-help-amid-south-china-sea-tensions-military-chief-2024-07-05/" TargetMode="External"/><Relationship Id="rId3" Type="http://schemas.openxmlformats.org/officeDocument/2006/relationships/settings" Target="settings.xml"/><Relationship Id="rId12" Type="http://schemas.openxmlformats.org/officeDocument/2006/relationships/hyperlink" Target="https://cpg-online.de/the-southern-theater-command-and-chinas-maritime-strategy/" TargetMode="External"/><Relationship Id="rId17" Type="http://schemas.openxmlformats.org/officeDocument/2006/relationships/hyperlink" Target="https://pacforum.org/publications/issues-insights-vol-19-cr4-asean-centrality-and-the-evolving-us-indo-pacific-strategy/" TargetMode="External"/><Relationship Id="rId25" Type="http://schemas.openxmlformats.org/officeDocument/2006/relationships/hyperlink" Target="https://fulcrum.sg/2024-top-10-the-philippines-and-west-philippine-sea-bringing-deterrence-into-the-picture-2/" TargetMode="External"/><Relationship Id="rId33" Type="http://schemas.openxmlformats.org/officeDocument/2006/relationships/hyperlink" Target="https://pco.gov.ph/news_releases/president-marcos-departs-for-us-to-strengthen-ph-us-security-economic-ties/" TargetMode="External"/><Relationship Id="rId38" Type="http://schemas.openxmlformats.org/officeDocument/2006/relationships/hyperlink" Target="https://www.weforum.org/stories/2025/07/why-asean-must-transform-global-tensions-into-regional-opportunities/" TargetMode="External"/><Relationship Id="rId46" Type="http://schemas.openxmlformats.org/officeDocument/2006/relationships/hyperlink" Target="https://www.philstar.com/headlines/2025/06/27/2453580/philippines-relations-us-china-must-be-distinct-sara" TargetMode="External"/><Relationship Id="rId20" Type="http://schemas.openxmlformats.org/officeDocument/2006/relationships/hyperlink" Target="https://fulcrum.sg/the-china-philippines-bilateral-consultation-mechanism-on-the-south-china-sea-has-it-worked-for-china/" TargetMode="External"/><Relationship Id="rId41" Type="http://schemas.openxmlformats.org/officeDocument/2006/relationships/hyperlink" Target="https://www.newsweek.com/us-philippines-military-cooperation-taiwan-strait-war-china-2099101" TargetMode="External"/><Relationship Id="rId54" Type="http://schemas.openxmlformats.org/officeDocument/2006/relationships/hyperlink" Target="https://www.chathamhouse.org/2025/07/us-indo-pacific-allies-are-unhappy-about-trumps-defence-demands-they-have-comply" TargetMode="External"/><Relationship Id="rId1" Type="http://schemas.openxmlformats.org/officeDocument/2006/relationships/numbering" Target="numbering.xml"/><Relationship Id="rId6" Type="http://schemas.openxmlformats.org/officeDocument/2006/relationships/hyperlink" Target="https://fulcrum.sg/the-china-philippines-bilateral-consultation-mechanism-on-the-south-china-sea-has-it-worked-for-china/" TargetMode="External"/><Relationship Id="rId15" Type="http://schemas.openxmlformats.org/officeDocument/2006/relationships/hyperlink" Target="https://www.reuters.com/world/asia-pacific/us-deploys-typhon-missile-launchers-new-location-philippines-2025-01-23/" TargetMode="External"/><Relationship Id="rId23" Type="http://schemas.openxmlformats.org/officeDocument/2006/relationships/hyperlink" Target="https://edition.cnn.com/2018/07/03/politics/trump-nato-letter-norway/index.html" TargetMode="External"/><Relationship Id="rId28" Type="http://schemas.openxmlformats.org/officeDocument/2006/relationships/hyperlink" Target="https://amti.csis.org/shifting-tactics-at-second-thomas-shoal/" TargetMode="External"/><Relationship Id="rId36" Type="http://schemas.openxmlformats.org/officeDocument/2006/relationships/hyperlink" Target="https://www.economist.com/asia/2025/07/03/chinas-bid-to-influence-the-philippines-heats-up" TargetMode="External"/><Relationship Id="rId49" Type="http://schemas.openxmlformats.org/officeDocument/2006/relationships/hyperlink" Target="https://thehill.com/opinion/international/5407493-asean-crisis-us-china-rivalry/" TargetMode="External"/><Relationship Id="rId57" Type="http://schemas.openxmlformats.org/officeDocument/2006/relationships/fontTable" Target="fontTable.xml"/><Relationship Id="rId10" Type="http://schemas.openxmlformats.org/officeDocument/2006/relationships/hyperlink" Target="https://www.theguardian.com/us-news/2019/aug/05/us-designates-china-as-currency-manipulator" TargetMode="External"/><Relationship Id="rId31" Type="http://schemas.openxmlformats.org/officeDocument/2006/relationships/hyperlink" Target="https://headsightbyanna.com/2025/06/02/the-scs-and-ph-role-in-u-s-indo-pacific-strategy-under-trump-2-0/" TargetMode="External"/><Relationship Id="rId44" Type="http://schemas.openxmlformats.org/officeDocument/2006/relationships/hyperlink" Target="https://www.inquirer.net/449749/generals-clash-over-west-philippine-sea-views/" TargetMode="External"/><Relationship Id="rId52" Type="http://schemas.openxmlformats.org/officeDocument/2006/relationships/hyperlink" Target="https://chinaglobalsouth.com/2025/05/22/philippines-midterm-election-china-relationship-shif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26288</Words>
  <Characters>149843</Characters>
  <Application>Microsoft Office Word</Application>
  <DocSecurity>0</DocSecurity>
  <Lines>1248</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Mariano</dc:creator>
  <cp:keywords/>
  <dc:description/>
  <cp:lastModifiedBy>Kurt Fifelski</cp:lastModifiedBy>
  <cp:revision>2</cp:revision>
  <dcterms:created xsi:type="dcterms:W3CDTF">2025-07-20T18:29:00Z</dcterms:created>
  <dcterms:modified xsi:type="dcterms:W3CDTF">2025-07-20T18:29:00Z</dcterms:modified>
</cp:coreProperties>
</file>