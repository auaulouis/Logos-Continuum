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B6F6" w14:textId="77777777" w:rsidR="003F2253" w:rsidRDefault="003F2253" w:rsidP="003F2253">
      <w:pPr>
        <w:rPr>
          <w:lang w:val="en-CA"/>
        </w:rPr>
      </w:pPr>
    </w:p>
    <w:p w14:paraId="0C8E0704" w14:textId="77777777" w:rsidR="003F2253" w:rsidRDefault="003F2253" w:rsidP="003F2253">
      <w:pPr>
        <w:rPr>
          <w:lang w:val="en-CA"/>
        </w:rPr>
      </w:pPr>
    </w:p>
    <w:p w14:paraId="5A3D5D23" w14:textId="3CB4CAF6" w:rsidR="003F2253" w:rsidRDefault="00EB1523" w:rsidP="003F2253">
      <w:pPr>
        <w:rPr>
          <w:lang w:val="en-CA"/>
        </w:rPr>
      </w:pPr>
      <w:r>
        <w:rPr>
          <w:lang w:val="en-CA"/>
        </w:rPr>
        <w:t>Much gratitude to Faiz, Adam, Sajad, Owen, Nikos, Beatrix, Abby, Hasan, Maanyata, and Lena Legend for their work on this file.</w:t>
      </w:r>
    </w:p>
    <w:p w14:paraId="2D635C02" w14:textId="77777777" w:rsidR="003F2253" w:rsidRDefault="003F2253" w:rsidP="003F2253">
      <w:pPr>
        <w:rPr>
          <w:lang w:val="en-CA"/>
        </w:rPr>
      </w:pPr>
    </w:p>
    <w:p w14:paraId="7FCB0C67" w14:textId="77777777" w:rsidR="003F2253" w:rsidRDefault="003F2253" w:rsidP="003F2253">
      <w:pPr>
        <w:rPr>
          <w:lang w:val="en-CA"/>
        </w:rPr>
      </w:pPr>
    </w:p>
    <w:p w14:paraId="5E9A6BC0" w14:textId="77777777" w:rsidR="003F2253" w:rsidRDefault="003F2253" w:rsidP="003F2253">
      <w:pPr>
        <w:rPr>
          <w:lang w:val="en-CA"/>
        </w:rPr>
      </w:pPr>
    </w:p>
    <w:p w14:paraId="452A4C3E" w14:textId="77777777" w:rsidR="003F2253" w:rsidRDefault="003F2253" w:rsidP="003F2253">
      <w:pPr>
        <w:rPr>
          <w:lang w:val="en-CA"/>
        </w:rPr>
      </w:pPr>
    </w:p>
    <w:p w14:paraId="76906FCF" w14:textId="77777777" w:rsidR="003F2253" w:rsidRPr="003F2253" w:rsidRDefault="003F2253" w:rsidP="003F2253">
      <w:pPr>
        <w:rPr>
          <w:lang w:val="en-CA"/>
        </w:rPr>
      </w:pPr>
    </w:p>
    <w:p w14:paraId="173BF7DC" w14:textId="1C33DF7A" w:rsidR="00055C82" w:rsidRDefault="009F2D9E" w:rsidP="009F2D9E">
      <w:pPr>
        <w:pStyle w:val="Heading1"/>
        <w:rPr>
          <w:lang w:val="en-CA"/>
        </w:rPr>
      </w:pPr>
      <w:r>
        <w:rPr>
          <w:lang w:val="en-CA"/>
        </w:rPr>
        <w:lastRenderedPageBreak/>
        <w:t xml:space="preserve">Consult Nato CP </w:t>
      </w:r>
    </w:p>
    <w:p w14:paraId="505609D2" w14:textId="072820B4" w:rsidR="006548E0" w:rsidRPr="006548E0" w:rsidRDefault="006548E0" w:rsidP="006548E0">
      <w:pPr>
        <w:pStyle w:val="Heading2"/>
        <w:rPr>
          <w:lang w:val="en-CA"/>
        </w:rPr>
      </w:pPr>
      <w:r>
        <w:rPr>
          <w:lang w:val="en-CA"/>
        </w:rPr>
        <w:lastRenderedPageBreak/>
        <w:t>Top</w:t>
      </w:r>
    </w:p>
    <w:p w14:paraId="28A640BF" w14:textId="60E147F7" w:rsidR="009F2D9E" w:rsidRDefault="00F35ED3" w:rsidP="00F35ED3">
      <w:pPr>
        <w:pStyle w:val="Heading3"/>
        <w:rPr>
          <w:lang w:val="en-CA"/>
        </w:rPr>
      </w:pPr>
      <w:r>
        <w:rPr>
          <w:lang w:val="en-CA"/>
        </w:rPr>
        <w:lastRenderedPageBreak/>
        <w:t xml:space="preserve">1NC---Consult Nato CP </w:t>
      </w:r>
    </w:p>
    <w:p w14:paraId="400047B3" w14:textId="061188FB" w:rsidR="00F35ED3" w:rsidRDefault="00622A20" w:rsidP="00622A20">
      <w:pPr>
        <w:pStyle w:val="Heading4"/>
        <w:rPr>
          <w:lang w:val="en-CA"/>
        </w:rPr>
      </w:pPr>
      <w:r>
        <w:rPr>
          <w:lang w:val="en-CA"/>
        </w:rPr>
        <w:t xml:space="preserve">The United States federal government </w:t>
      </w:r>
      <w:r w:rsidR="00157DDE">
        <w:rPr>
          <w:lang w:val="en-CA"/>
        </w:rPr>
        <w:t xml:space="preserve">ought to </w:t>
      </w:r>
      <w:r w:rsidR="002A7BDE">
        <w:rPr>
          <w:lang w:val="en-CA"/>
        </w:rPr>
        <w:t>enter</w:t>
      </w:r>
      <w:r w:rsidR="002F0240">
        <w:rPr>
          <w:lang w:val="en-CA"/>
        </w:rPr>
        <w:t xml:space="preserve"> </w:t>
      </w:r>
      <w:r>
        <w:rPr>
          <w:lang w:val="en-CA"/>
        </w:rPr>
        <w:t>prior, binding consultation with the North Atlantic Treaty Organization over balancing [</w:t>
      </w:r>
      <w:r w:rsidRPr="00622A20">
        <w:rPr>
          <w:highlight w:val="cyan"/>
          <w:lang w:val="en-CA"/>
        </w:rPr>
        <w:t>plan area</w:t>
      </w:r>
      <w:r>
        <w:rPr>
          <w:lang w:val="en-CA"/>
        </w:rPr>
        <w:t xml:space="preserve">]. </w:t>
      </w:r>
      <w:r w:rsidR="00383DC3">
        <w:rPr>
          <w:lang w:val="en-CA"/>
        </w:rPr>
        <w:t xml:space="preserve">The United States federal government should adopt the result of this consultation. </w:t>
      </w:r>
    </w:p>
    <w:p w14:paraId="7670B77A" w14:textId="7C8F6224" w:rsidR="007270F2" w:rsidRPr="00874ED5" w:rsidRDefault="007270F2" w:rsidP="007270F2">
      <w:pPr>
        <w:pStyle w:val="Heading4"/>
      </w:pPr>
      <w:r>
        <w:t xml:space="preserve">It competes </w:t>
      </w:r>
      <w:r w:rsidRPr="007270F2">
        <w:rPr>
          <w:u w:val="single"/>
        </w:rPr>
        <w:t>AND</w:t>
      </w:r>
      <w:r>
        <w:t xml:space="preserve"> solves---U</w:t>
      </w:r>
      <w:r w:rsidR="00B61240">
        <w:t>S</w:t>
      </w:r>
      <w:r>
        <w:t xml:space="preserve"> cooperation with NATO is </w:t>
      </w:r>
      <w:r w:rsidRPr="005B74B0">
        <w:rPr>
          <w:u w:val="single"/>
        </w:rPr>
        <w:t>key</w:t>
      </w:r>
      <w:r>
        <w:t xml:space="preserve"> to Arctic policy success</w:t>
      </w:r>
      <w:r w:rsidRPr="00142080">
        <w:t>-</w:t>
      </w:r>
      <w:r w:rsidR="00142080">
        <w:t>-</w:t>
      </w:r>
      <w:r w:rsidRPr="00142080">
        <w:t>-</w:t>
      </w:r>
      <w:r w:rsidR="00142080" w:rsidRPr="00142080">
        <w:rPr>
          <w:u w:val="single"/>
        </w:rPr>
        <w:t>presumption.</w:t>
      </w:r>
      <w:r w:rsidR="00142080">
        <w:rPr>
          <w:b w:val="0"/>
          <w:bCs/>
          <w:u w:val="single"/>
        </w:rPr>
        <w:t xml:space="preserve"> </w:t>
      </w:r>
    </w:p>
    <w:p w14:paraId="5D3BBDE7" w14:textId="77777777" w:rsidR="007270F2" w:rsidRPr="00B41EF3" w:rsidRDefault="007270F2" w:rsidP="007270F2">
      <w:pPr>
        <w:rPr>
          <w:rStyle w:val="Style13ptBold"/>
        </w:rPr>
      </w:pPr>
      <w:r>
        <w:rPr>
          <w:rStyle w:val="Style13ptBold"/>
        </w:rPr>
        <w:t xml:space="preserve">Duffy et al. 24 </w:t>
      </w:r>
      <w:r w:rsidRPr="00B41EF3">
        <w:t xml:space="preserve">[Ryan R. Duffy is a retired U.S. Army infantry officer. Jahara </w:t>
      </w:r>
      <w:proofErr w:type="spellStart"/>
      <w:r w:rsidRPr="00B41EF3">
        <w:t>Matisek</w:t>
      </w:r>
      <w:proofErr w:type="spellEnd"/>
      <w:r w:rsidRPr="00B41EF3">
        <w:t>, Ph.D., is a pilot serving and military professor at the U.S. Naval War College. “More NATO in the Arctic Could Free the United States Up to Focus on China.” https://warontherocks.com/2024/11/more-nato-in-the-arctic-could-free-the-united-states-up-to-focus-on-china/] //aka</w:t>
      </w:r>
    </w:p>
    <w:p w14:paraId="57F1270D" w14:textId="77777777" w:rsidR="007270F2" w:rsidRPr="00DF4C69" w:rsidRDefault="007270F2" w:rsidP="007270F2">
      <w:pPr>
        <w:rPr>
          <w:sz w:val="16"/>
        </w:rPr>
      </w:pPr>
      <w:r w:rsidRPr="00DF4C69">
        <w:rPr>
          <w:sz w:val="16"/>
        </w:rPr>
        <w:t>NATO’s Valuable Arctic Expertise</w:t>
      </w:r>
    </w:p>
    <w:p w14:paraId="5973F949" w14:textId="77777777" w:rsidR="007270F2" w:rsidRPr="00DF4C69" w:rsidRDefault="007270F2" w:rsidP="007270F2">
      <w:pPr>
        <w:rPr>
          <w:rStyle w:val="StyleUnderline"/>
        </w:rPr>
      </w:pPr>
      <w:r w:rsidRPr="00DF4C69">
        <w:rPr>
          <w:sz w:val="16"/>
        </w:rPr>
        <w:t xml:space="preserve">Converging Russian and Chinese interests both in and beyond the Arctic requires the United States to work by, with, and through allies to counter threats in the region. </w:t>
      </w:r>
      <w:r w:rsidRPr="00DF4C69">
        <w:rPr>
          <w:rStyle w:val="StyleUnderline"/>
        </w:rPr>
        <w:t xml:space="preserve">Traditionally, 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has enjoyed unrivaled military dominance, but </w:t>
      </w:r>
      <w:r w:rsidRPr="00DF4C69">
        <w:rPr>
          <w:rStyle w:val="StyleUnderline"/>
          <w:highlight w:val="cyan"/>
        </w:rPr>
        <w:t>in</w:t>
      </w:r>
      <w:r w:rsidRPr="00DF4C69">
        <w:rPr>
          <w:rStyle w:val="StyleUnderline"/>
        </w:rPr>
        <w:t xml:space="preserve"> the </w:t>
      </w:r>
      <w:r w:rsidRPr="00DF4C69">
        <w:rPr>
          <w:rStyle w:val="StyleUnderline"/>
          <w:highlight w:val="cyan"/>
        </w:rPr>
        <w:t>Arctic</w:t>
      </w:r>
      <w:r w:rsidRPr="00DF4C69">
        <w:rPr>
          <w:rStyle w:val="StyleUnderline"/>
        </w:rPr>
        <w:t xml:space="preserve">, it now </w:t>
      </w:r>
      <w:r w:rsidRPr="00DF4C69">
        <w:rPr>
          <w:rStyle w:val="StyleUnderline"/>
          <w:highlight w:val="cyan"/>
        </w:rPr>
        <w:t>faces</w:t>
      </w:r>
      <w:r w:rsidRPr="00DF4C69">
        <w:rPr>
          <w:rStyle w:val="StyleUnderline"/>
        </w:rPr>
        <w:t xml:space="preserve"> an emerging alliance between two </w:t>
      </w:r>
      <w:r w:rsidRPr="00DF4C69">
        <w:rPr>
          <w:rStyle w:val="StyleUnderline"/>
          <w:highlight w:val="cyan"/>
        </w:rPr>
        <w:t>formidable competitors.</w:t>
      </w:r>
      <w:r w:rsidRPr="00DF4C69">
        <w:rPr>
          <w:rStyle w:val="StyleUnderline"/>
        </w:rPr>
        <w:t xml:space="preserve"> </w:t>
      </w:r>
      <w:r w:rsidRPr="00DF4C69">
        <w:rPr>
          <w:rStyle w:val="Emphasis"/>
        </w:rPr>
        <w:t xml:space="preserve">This situation </w:t>
      </w:r>
      <w:r w:rsidRPr="00DF4C69">
        <w:rPr>
          <w:rStyle w:val="Emphasis"/>
          <w:highlight w:val="cyan"/>
        </w:rPr>
        <w:t>underscores</w:t>
      </w:r>
      <w:r w:rsidRPr="00DF4C69">
        <w:rPr>
          <w:rStyle w:val="Emphasis"/>
        </w:rPr>
        <w:t xml:space="preserve"> the </w:t>
      </w:r>
      <w:r w:rsidRPr="00DF4C69">
        <w:rPr>
          <w:rStyle w:val="Emphasis"/>
          <w:highlight w:val="cyan"/>
        </w:rPr>
        <w:t>need for a collaborative approach</w:t>
      </w:r>
      <w:r w:rsidRPr="00DF4C69">
        <w:rPr>
          <w:rStyle w:val="Emphasis"/>
        </w:rPr>
        <w:t xml:space="preserve"> </w:t>
      </w:r>
      <w:r w:rsidRPr="00DF4C69">
        <w:rPr>
          <w:rStyle w:val="Emphasis"/>
          <w:highlight w:val="cyan"/>
        </w:rPr>
        <w:t>with NATO allies to ensure preparedness for</w:t>
      </w:r>
      <w:r w:rsidRPr="00DF4C69">
        <w:rPr>
          <w:rStyle w:val="Emphasis"/>
        </w:rPr>
        <w:t xml:space="preserve"> a </w:t>
      </w:r>
      <w:r w:rsidRPr="00DF4C69">
        <w:rPr>
          <w:rStyle w:val="Emphasis"/>
          <w:highlight w:val="cyan"/>
        </w:rPr>
        <w:t>crisis in</w:t>
      </w:r>
      <w:r w:rsidRPr="00DF4C69">
        <w:rPr>
          <w:rStyle w:val="Emphasis"/>
        </w:rPr>
        <w:t xml:space="preserve"> the </w:t>
      </w:r>
      <w:r w:rsidRPr="00DF4C69">
        <w:rPr>
          <w:rStyle w:val="Emphasis"/>
          <w:highlight w:val="cyan"/>
        </w:rPr>
        <w:t>Arctic.</w:t>
      </w:r>
      <w:r w:rsidRPr="00DF4C69">
        <w:rPr>
          <w:sz w:val="16"/>
        </w:rPr>
        <w:t xml:space="preserve"> American dominance cannot be taken for granted. </w:t>
      </w:r>
      <w:r w:rsidRPr="00DF4C69">
        <w:rPr>
          <w:rStyle w:val="StyleUnderline"/>
        </w:rPr>
        <w:t xml:space="preserve">In the Arctic, </w:t>
      </w:r>
      <w:r w:rsidRPr="00DF4C69">
        <w:rPr>
          <w:rStyle w:val="StyleUnderline"/>
          <w:highlight w:val="cyan"/>
        </w:rPr>
        <w:t xml:space="preserve">U.S. capabilities are </w:t>
      </w:r>
      <w:r w:rsidRPr="00DF4C69">
        <w:rPr>
          <w:rStyle w:val="Emphasis"/>
          <w:highlight w:val="cyan"/>
        </w:rPr>
        <w:t>not enough</w:t>
      </w:r>
      <w:r w:rsidRPr="00DF4C69">
        <w:rPr>
          <w:rStyle w:val="StyleUnderline"/>
        </w:rPr>
        <w:t xml:space="preserve"> to counter Russia, let alone a Sino-Russian alliance.</w:t>
      </w:r>
    </w:p>
    <w:p w14:paraId="512F3E02" w14:textId="77777777" w:rsidR="007270F2" w:rsidRPr="00DF4C69" w:rsidRDefault="007270F2" w:rsidP="007270F2">
      <w:pPr>
        <w:rPr>
          <w:sz w:val="16"/>
        </w:rPr>
      </w:pPr>
      <w:r w:rsidRPr="00DF4C69">
        <w:rPr>
          <w:sz w:val="16"/>
        </w:rPr>
        <w:t xml:space="preserve">Per our recently published research, successful military operations in the Arctic require not only specialized equipment but also dedicated training and doctrine for polar warfare. </w:t>
      </w:r>
      <w:r w:rsidRPr="00DF4C69">
        <w:rPr>
          <w:rStyle w:val="StyleUnderline"/>
          <w:highlight w:val="cyan"/>
        </w:rPr>
        <w:t>Arctic operations</w:t>
      </w:r>
      <w:r w:rsidRPr="00DF4C69">
        <w:rPr>
          <w:rStyle w:val="StyleUnderline"/>
        </w:rPr>
        <w:t xml:space="preserve"> are </w:t>
      </w:r>
      <w:r w:rsidRPr="00DF4C69">
        <w:rPr>
          <w:rStyle w:val="StyleUnderline"/>
          <w:highlight w:val="cyan"/>
        </w:rPr>
        <w:t>uniquely challenging</w:t>
      </w:r>
      <w:r w:rsidRPr="00DF4C69">
        <w:rPr>
          <w:rStyle w:val="StyleUnderline"/>
        </w:rPr>
        <w:t>, with complex logistics, extreme weather, and seasonal shifts like polar days and nights.</w:t>
      </w:r>
      <w:r w:rsidRPr="00DF4C69">
        <w:rPr>
          <w:sz w:val="16"/>
        </w:rPr>
        <w:t xml:space="preserve"> Accordingly, </w:t>
      </w:r>
      <w:r w:rsidRPr="00DF4C69">
        <w:rPr>
          <w:rStyle w:val="StyleUnderline"/>
        </w:rPr>
        <w:t xml:space="preserve">building Arctic-ready forces </w:t>
      </w:r>
      <w:r w:rsidRPr="00DF4C69">
        <w:rPr>
          <w:rStyle w:val="StyleUnderline"/>
          <w:highlight w:val="cyan"/>
        </w:rPr>
        <w:t>requires</w:t>
      </w:r>
      <w:r w:rsidRPr="00DF4C69">
        <w:rPr>
          <w:sz w:val="16"/>
        </w:rPr>
        <w:t xml:space="preserve"> “the deliberate education and development of Arctic-minded leaders alongside </w:t>
      </w:r>
      <w:r w:rsidRPr="00DF4C69">
        <w:rPr>
          <w:rStyle w:val="Emphasis"/>
          <w:highlight w:val="cyan"/>
        </w:rPr>
        <w:t>collaboration with</w:t>
      </w:r>
      <w:r w:rsidRPr="00DF4C69">
        <w:rPr>
          <w:rStyle w:val="Emphasis"/>
        </w:rPr>
        <w:t xml:space="preserve"> </w:t>
      </w:r>
      <w:r w:rsidRPr="00DF4C69">
        <w:rPr>
          <w:rStyle w:val="Emphasis"/>
          <w:highlight w:val="cyan"/>
        </w:rPr>
        <w:t>allies and partners</w:t>
      </w:r>
      <w:r w:rsidRPr="00DF4C69">
        <w:rPr>
          <w:sz w:val="16"/>
        </w:rPr>
        <w:t xml:space="preserve"> to foster enhanced cold weather war-fighting capabilities across the spectrum.” Arctic warfighting requires more than just specialized equipment — rather, it demands the dedicated attention of those troops who will be assigned to conduct it. Lessons learned from previous Arctic conflicts include the need for cold weather warfare training and equipment, dedicated polar war-fighting doctrine, joint operations, interoperability, mobility in Arctic conditions, planning for increased supplies and unique logistics, </w:t>
      </w:r>
      <w:r w:rsidRPr="00DF4C69">
        <w:rPr>
          <w:rStyle w:val="StyleUnderline"/>
        </w:rPr>
        <w:t>Arctic domain awareness and intelligence,</w:t>
      </w:r>
      <w:r w:rsidRPr="00DF4C69">
        <w:rPr>
          <w:sz w:val="16"/>
        </w:rPr>
        <w:t xml:space="preserve"> space weather disrupting command and control, inimitable polar weather issues associated with polar days and nights, controlling Arctic sea lines of communication, and ensuring unity of command.</w:t>
      </w:r>
    </w:p>
    <w:p w14:paraId="1C6AC06D" w14:textId="77777777" w:rsidR="007270F2" w:rsidRPr="00DF4C69" w:rsidRDefault="007270F2" w:rsidP="007270F2">
      <w:pPr>
        <w:rPr>
          <w:sz w:val="16"/>
        </w:rPr>
      </w:pPr>
      <w:r w:rsidRPr="00DF4C69">
        <w:rPr>
          <w:sz w:val="16"/>
        </w:rPr>
        <w:t xml:space="preserve">Fortunately, </w:t>
      </w:r>
      <w:r w:rsidRPr="00DF4C69">
        <w:rPr>
          <w:rStyle w:val="Emphasis"/>
          <w:highlight w:val="cyan"/>
        </w:rPr>
        <w:t>NATO</w:t>
      </w:r>
      <w:r w:rsidRPr="00DF4C69">
        <w:rPr>
          <w:rStyle w:val="Emphasis"/>
        </w:rPr>
        <w:t xml:space="preserve"> already </w:t>
      </w:r>
      <w:r w:rsidRPr="00DF4C69">
        <w:rPr>
          <w:rStyle w:val="Emphasis"/>
          <w:highlight w:val="cyan"/>
        </w:rPr>
        <w:t>has</w:t>
      </w:r>
      <w:r w:rsidRPr="00DF4C69">
        <w:rPr>
          <w:rStyle w:val="Emphasis"/>
        </w:rPr>
        <w:t xml:space="preserve"> much of the </w:t>
      </w:r>
      <w:r w:rsidRPr="00DF4C69">
        <w:rPr>
          <w:rStyle w:val="Emphasis"/>
          <w:highlight w:val="cyan"/>
        </w:rPr>
        <w:t>necessary infrastructure in place</w:t>
      </w:r>
      <w:r w:rsidRPr="00DF4C69">
        <w:rPr>
          <w:sz w:val="16"/>
        </w:rPr>
        <w:t xml:space="preserve"> with the Nordics. For instance, the British-led Joint Expeditionary Force was established in 2014 and emphasized Arctic warfare capabilities with Nordic military forces in the High North. More recent developments include the establishment of a NATO Multi-Corps Land Component Command in Finland, the formation of a Nordic Air Force, and the creation of a NATO Commander Task Force Baltic in the German port city of Rostock. </w:t>
      </w:r>
      <w:r w:rsidRPr="00DF4C69">
        <w:rPr>
          <w:rStyle w:val="StyleUnderline"/>
        </w:rPr>
        <w:t xml:space="preserve">All </w:t>
      </w:r>
      <w:r w:rsidRPr="00DF4C69">
        <w:rPr>
          <w:rStyle w:val="StyleUnderline"/>
          <w:highlight w:val="cyan"/>
        </w:rPr>
        <w:t>reflect</w:t>
      </w:r>
      <w:r w:rsidRPr="00DF4C69">
        <w:rPr>
          <w:rStyle w:val="StyleUnderline"/>
        </w:rPr>
        <w:t xml:space="preserve"> a boost in NATO’s </w:t>
      </w:r>
      <w:r w:rsidRPr="00DF4C69">
        <w:rPr>
          <w:rStyle w:val="Emphasis"/>
          <w:highlight w:val="cyan"/>
        </w:rPr>
        <w:t>cohesion,</w:t>
      </w:r>
      <w:r w:rsidRPr="00DF4C69">
        <w:rPr>
          <w:rStyle w:val="Emphasis"/>
        </w:rPr>
        <w:t xml:space="preserve"> </w:t>
      </w:r>
      <w:r w:rsidRPr="00DF4C69">
        <w:rPr>
          <w:rStyle w:val="Emphasis"/>
          <w:highlight w:val="cyan"/>
        </w:rPr>
        <w:t>capability, and communication</w:t>
      </w:r>
      <w:r w:rsidRPr="00DF4C69">
        <w:rPr>
          <w:sz w:val="16"/>
        </w:rPr>
        <w:t>, helping establish the “3 Cs of Deterrence” around the Arctic Circle.</w:t>
      </w:r>
    </w:p>
    <w:p w14:paraId="4664C614" w14:textId="77777777" w:rsidR="007270F2" w:rsidRPr="00DF4C69" w:rsidRDefault="007270F2" w:rsidP="007270F2">
      <w:pPr>
        <w:rPr>
          <w:sz w:val="16"/>
        </w:rPr>
      </w:pPr>
      <w:r w:rsidRPr="00DF4C69">
        <w:rPr>
          <w:rStyle w:val="StyleUnderline"/>
          <w:highlight w:val="cyan"/>
        </w:rPr>
        <w:t>NATO</w:t>
      </w:r>
      <w:r w:rsidRPr="00DF4C69">
        <w:rPr>
          <w:sz w:val="16"/>
          <w:highlight w:val="cyan"/>
        </w:rPr>
        <w:t>’s</w:t>
      </w:r>
      <w:r w:rsidRPr="00DF4C69">
        <w:rPr>
          <w:sz w:val="16"/>
        </w:rPr>
        <w:t xml:space="preserve"> role in defending the Arctic has grown </w:t>
      </w:r>
      <w:r w:rsidRPr="00DF4C69">
        <w:rPr>
          <w:rStyle w:val="StyleUnderline"/>
          <w:highlight w:val="cyan"/>
        </w:rPr>
        <w:t>increasingly vital</w:t>
      </w:r>
      <w:r w:rsidRPr="00DF4C69">
        <w:rPr>
          <w:sz w:val="16"/>
        </w:rPr>
        <w:t>, and the alliance can capitalize on the polar expertise of its Arctic countries. Canada, Denmark (Greenland), Norway, Sweden, and Finland are highly trained in cold-weather warfare, have a deep understanding of Arctic operations, and are geographically positioned to respond quickly to threats in the region. Moreover, the Nordic countries are jointly negotiating the procurement of an infantry fighting vehicle specifically for the subarctic climate.</w:t>
      </w:r>
    </w:p>
    <w:p w14:paraId="230FB4C0" w14:textId="77777777" w:rsidR="007270F2" w:rsidRPr="00DF4C69" w:rsidRDefault="007270F2" w:rsidP="007270F2">
      <w:pPr>
        <w:rPr>
          <w:sz w:val="16"/>
        </w:rPr>
      </w:pPr>
      <w:r w:rsidRPr="00DF4C69">
        <w:rPr>
          <w:sz w:val="16"/>
        </w:rPr>
        <w:t>Finland’s expertise in Arctic warfare can be traced to the Winter War (1939–1940), when it held off a numerically superior Soviet invasion force longer and better than expected due to superior tactics adapted to its unique Arctic environment, before ultimately losing. Finland’s contributions to NATO include substantial ground forces and long-range fires. Likewise, Norway hosts the NATO Centre of Excellence for Cold Weather Operations. Sweden’s recent ascension to NATO bolsters the air capabilities and industrial base of the alliance while Denmark’s Joint Arctic Command provides critical presence, experience, and capability. Canada has long been a key U.S. partner in the Arctic as a part of the bi-national North American Air Defense Command.</w:t>
      </w:r>
    </w:p>
    <w:p w14:paraId="2C95E82B" w14:textId="77777777" w:rsidR="007270F2" w:rsidRPr="00DF4C69" w:rsidRDefault="007270F2" w:rsidP="007270F2">
      <w:pPr>
        <w:rPr>
          <w:sz w:val="16"/>
        </w:rPr>
      </w:pPr>
      <w:r w:rsidRPr="00DF4C69">
        <w:rPr>
          <w:sz w:val="16"/>
        </w:rPr>
        <w:t>Filling Gaps in the Ice</w:t>
      </w:r>
    </w:p>
    <w:p w14:paraId="0DF878DD" w14:textId="77777777" w:rsidR="007270F2" w:rsidRPr="00DF4C69" w:rsidRDefault="007270F2" w:rsidP="007270F2">
      <w:pPr>
        <w:rPr>
          <w:sz w:val="16"/>
        </w:rPr>
      </w:pPr>
      <w:r w:rsidRPr="00DF4C69">
        <w:rPr>
          <w:sz w:val="16"/>
        </w:rPr>
        <w:lastRenderedPageBreak/>
        <w:t>While Canada and the Nordics specialize more in Arctic warfighting, NATO still faces significant military capability gaps in the Arctic. To effectively counter potential aggression from Russia and China in the Arctic, NATO needs to strengthen its ability to conduct a range of specialized military operations in the Arctic including long-range fires, multi-domain awareness, air and missile defense, attack aviation, amphibious operations, and the logistical sustainment of resilient forces capable of enduring prolonged engagements in harsh polar conditions.</w:t>
      </w:r>
    </w:p>
    <w:p w14:paraId="10417574" w14:textId="77777777" w:rsidR="007270F2" w:rsidRPr="00DF4C69" w:rsidRDefault="007270F2" w:rsidP="007270F2">
      <w:pPr>
        <w:rPr>
          <w:sz w:val="16"/>
        </w:rPr>
      </w:pPr>
      <w:r w:rsidRPr="00DF4C69">
        <w:rPr>
          <w:sz w:val="16"/>
        </w:rPr>
        <w:t>NATO faces specific challenges in Arctic naval readiness, particularly in ice-capable vessels and icebreakers, which are an “important element of Arctic sovereignty.” Russia holds a clear advantage with 46 icebreakers, Project 22100 Ocean Patrol Vessels, and its new ice-capable Project 23550 ships. These vessels offer Russia a massive Arctic advantage enabling superior presence and mobility. NATO should focus on building additional vessels like Canada’s Harry DeWolf Arctic Offshore Patrol Ships and an updated version of Denmark’s Thetis-class frigates. The recently penned collaborative ICE Pact between the United States, Canada, and Finland is a step in the right direction for bolstering their respective industrial bases to build more icebreakers. Additionally, partnerships with non-NATO allies that have icebreakers, such as Japan, South Korea, and Australia, could support NATO operations in the Arctic if needed in a crisis. For current gaps in Arctic coverage, NATO needs more anti-access and area denial capabilities to pose a credible threat to Russian operations. NATO needs to embark on a sustained investment campaign to bolster its Arctic deterrence capabilities both on land and at sea in the Arctic.</w:t>
      </w:r>
    </w:p>
    <w:p w14:paraId="3A439B56" w14:textId="77777777" w:rsidR="007270F2" w:rsidRPr="00DF4C69" w:rsidRDefault="007270F2" w:rsidP="007270F2">
      <w:pPr>
        <w:rPr>
          <w:sz w:val="16"/>
        </w:rPr>
      </w:pPr>
      <w:r w:rsidRPr="00DF4C69">
        <w:rPr>
          <w:sz w:val="16"/>
        </w:rPr>
        <w:t>Minimal Arctic Capabilities</w:t>
      </w:r>
    </w:p>
    <w:p w14:paraId="4EAB14EC" w14:textId="77777777" w:rsidR="007270F2" w:rsidRPr="00DF4C69" w:rsidRDefault="007270F2" w:rsidP="007270F2">
      <w:pPr>
        <w:rPr>
          <w:sz w:val="16"/>
        </w:rPr>
      </w:pPr>
      <w:r w:rsidRPr="00DF4C69">
        <w:rPr>
          <w:rStyle w:val="StyleUnderline"/>
        </w:rPr>
        <w:t xml:space="preserve">The </w:t>
      </w:r>
      <w:r w:rsidRPr="00DF4C69">
        <w:rPr>
          <w:rStyle w:val="StyleUnderline"/>
          <w:highlight w:val="cyan"/>
        </w:rPr>
        <w:t>U</w:t>
      </w:r>
      <w:r w:rsidRPr="00DF4C69">
        <w:rPr>
          <w:rStyle w:val="StyleUnderline"/>
        </w:rPr>
        <w:t xml:space="preserve">nited </w:t>
      </w:r>
      <w:r w:rsidRPr="00DF4C69">
        <w:rPr>
          <w:rStyle w:val="StyleUnderline"/>
          <w:highlight w:val="cyan"/>
        </w:rPr>
        <w:t>S</w:t>
      </w:r>
      <w:r w:rsidRPr="00DF4C69">
        <w:rPr>
          <w:rStyle w:val="StyleUnderline"/>
        </w:rPr>
        <w:t xml:space="preserve">tates </w:t>
      </w:r>
      <w:r w:rsidRPr="00DF4C69">
        <w:rPr>
          <w:rStyle w:val="StyleUnderline"/>
          <w:highlight w:val="cyan"/>
        </w:rPr>
        <w:t>needs NATO for Arctic stability</w:t>
      </w:r>
      <w:r w:rsidRPr="00DF4C69">
        <w:rPr>
          <w:rStyle w:val="StyleUnderline"/>
        </w:rPr>
        <w:t xml:space="preserve">, due to struggles in committing tangible resources to the Arctic besides </w:t>
      </w:r>
      <w:r w:rsidRPr="00DF4C69">
        <w:rPr>
          <w:rStyle w:val="Emphasis"/>
        </w:rPr>
        <w:t>more hollow strategies</w:t>
      </w:r>
      <w:r w:rsidRPr="00DF4C69">
        <w:rPr>
          <w:rStyle w:val="StyleUnderline"/>
        </w:rPr>
        <w:t>.</w:t>
      </w:r>
      <w:r w:rsidRPr="00DF4C69">
        <w:rPr>
          <w:sz w:val="16"/>
        </w:rPr>
        <w:t xml:space="preserve"> Increasing Arctic-specific training, expanding icebreaking capabilities, and enhancing interoperability with Canada, the Nordics, and Arctic-minded countries (such as the United Kingdom) are essential steps for projecting force in the Arctic. Training exercises like Arctic Edge and the Joint Pacific Multinational Readiness Center Rotation 24-02 demonstrate progress but should be scaled up to counter the threat posed by the growing Sino-Russian alliance. The United States also maintains critical Arctic installations — including </w:t>
      </w:r>
      <w:proofErr w:type="spellStart"/>
      <w:r w:rsidRPr="00DF4C69">
        <w:rPr>
          <w:sz w:val="16"/>
        </w:rPr>
        <w:t>Pituffik</w:t>
      </w:r>
      <w:proofErr w:type="spellEnd"/>
      <w:r w:rsidRPr="00DF4C69">
        <w:rPr>
          <w:sz w:val="16"/>
        </w:rPr>
        <w:t xml:space="preserve"> Space Base in Greenland, which serves as a critical hub for missile defense and satellite communications — but more Arctic bases are needed to effectively compete in the region. Similarly, the U.S. Army established the 11th Airborne Division “Arctic Angels” in 2022 at Anchorage, Alaska, with 11,000 soldiers focused on extreme cold weather operations. However, it is problematic that this unit maintains “readiness for global deployments … [and] for large-scale combat operations” when it should be wholly focused on polar warfare. Worse, the unit struggles with numerous internal morale issues.</w:t>
      </w:r>
    </w:p>
    <w:p w14:paraId="3163A49B" w14:textId="4959AB61" w:rsidR="00622A20" w:rsidRPr="00E9696A" w:rsidRDefault="007270F2" w:rsidP="00622A20">
      <w:pPr>
        <w:rPr>
          <w:sz w:val="16"/>
        </w:rPr>
      </w:pPr>
      <w:r w:rsidRPr="00DF4C69">
        <w:rPr>
          <w:sz w:val="16"/>
        </w:rPr>
        <w:t xml:space="preserve">The United States ought to go further in building its Arctic capabilities, by ramping up its Arctic-specific training programs and investing in research and development aimed at enhancing cold-weather operational capabilities. This includes expanding its fleet of icebreakers, which is currently insufficient to conduct the necessary peacetime missions, let alone support a potential conflict in the region. However, these initiatives are unlikely due to the Arctic being a low priority under current global force management postures. Ruthless defense prioritization means the Arctic will likely continue to be neglected, despite growing risks. </w:t>
      </w:r>
      <w:r w:rsidRPr="00DF4C69">
        <w:rPr>
          <w:rStyle w:val="Emphasis"/>
        </w:rPr>
        <w:t xml:space="preserve">Thus, the </w:t>
      </w:r>
      <w:r w:rsidRPr="00DF4C69">
        <w:rPr>
          <w:rStyle w:val="Emphasis"/>
          <w:highlight w:val="cyan"/>
        </w:rPr>
        <w:t>U</w:t>
      </w:r>
      <w:r w:rsidRPr="00DF4C69">
        <w:rPr>
          <w:rStyle w:val="Emphasis"/>
        </w:rPr>
        <w:t xml:space="preserve">nited </w:t>
      </w:r>
      <w:r w:rsidRPr="00DF4C69">
        <w:rPr>
          <w:rStyle w:val="Emphasis"/>
          <w:highlight w:val="cyan"/>
        </w:rPr>
        <w:t>S</w:t>
      </w:r>
      <w:r w:rsidRPr="00DF4C69">
        <w:rPr>
          <w:rStyle w:val="Emphasis"/>
        </w:rPr>
        <w:t xml:space="preserve">tates </w:t>
      </w:r>
      <w:r w:rsidRPr="00DF4C69">
        <w:rPr>
          <w:rStyle w:val="Emphasis"/>
          <w:highlight w:val="cyan"/>
        </w:rPr>
        <w:t>should foster greater cooperation with</w:t>
      </w:r>
      <w:r w:rsidRPr="00DF4C69">
        <w:rPr>
          <w:rStyle w:val="Emphasis"/>
        </w:rPr>
        <w:t xml:space="preserve"> its </w:t>
      </w:r>
      <w:r w:rsidRPr="00DF4C69">
        <w:rPr>
          <w:rStyle w:val="Emphasis"/>
          <w:highlight w:val="cyan"/>
        </w:rPr>
        <w:t>NATO</w:t>
      </w:r>
      <w:r w:rsidRPr="00DF4C69">
        <w:rPr>
          <w:rStyle w:val="Emphasis"/>
        </w:rPr>
        <w:t xml:space="preserve"> Arctic </w:t>
      </w:r>
      <w:r w:rsidRPr="00DF4C69">
        <w:rPr>
          <w:rStyle w:val="Emphasis"/>
          <w:highlight w:val="cyan"/>
        </w:rPr>
        <w:t>allies,</w:t>
      </w:r>
      <w:r w:rsidRPr="00DF4C69">
        <w:rPr>
          <w:sz w:val="16"/>
        </w:rPr>
        <w:t xml:space="preserve"> particularly Canada and the Nordics, </w:t>
      </w:r>
      <w:r w:rsidRPr="00DF4C69">
        <w:rPr>
          <w:rStyle w:val="StyleUnderline"/>
          <w:highlight w:val="cyan"/>
        </w:rPr>
        <w:t>to ensure a</w:t>
      </w:r>
      <w:r w:rsidRPr="00DF4C69">
        <w:rPr>
          <w:rStyle w:val="StyleUnderline"/>
        </w:rPr>
        <w:t xml:space="preserve"> </w:t>
      </w:r>
      <w:r w:rsidRPr="00DF4C69">
        <w:rPr>
          <w:rStyle w:val="StyleUnderline"/>
          <w:highlight w:val="cyan"/>
        </w:rPr>
        <w:t>coordinated and effective response to any potential crisis</w:t>
      </w:r>
      <w:r w:rsidRPr="00DF4C69">
        <w:rPr>
          <w:rStyle w:val="StyleUnderline"/>
        </w:rPr>
        <w:t xml:space="preserve"> in the region.</w:t>
      </w:r>
      <w:r w:rsidRPr="00DF4C69">
        <w:rPr>
          <w:sz w:val="16"/>
        </w:rPr>
        <w:t xml:space="preserve"> Undergirding that should be civil society engagement with indigenous populations around the Arctic Circle in a mutually beneficial way to ensure their security and to partner with them to increase Arctic domain awareness.</w:t>
      </w:r>
    </w:p>
    <w:p w14:paraId="4DC2564E" w14:textId="4371862D" w:rsidR="00F35ED3" w:rsidRDefault="00F35ED3" w:rsidP="00F35ED3">
      <w:pPr>
        <w:pStyle w:val="Heading4"/>
      </w:pPr>
      <w:r>
        <w:t xml:space="preserve">Lack of </w:t>
      </w:r>
      <w:r w:rsidR="00C24565">
        <w:t xml:space="preserve">binding </w:t>
      </w:r>
      <w:r>
        <w:t>consultation collapse</w:t>
      </w:r>
      <w:r w:rsidR="00C24565">
        <w:t>s</w:t>
      </w:r>
      <w:r>
        <w:t xml:space="preserve"> NATO and </w:t>
      </w:r>
      <w:proofErr w:type="spellStart"/>
      <w:r>
        <w:t>multilat</w:t>
      </w:r>
      <w:proofErr w:type="spellEnd"/>
      <w:r>
        <w:t xml:space="preserve"> governance---extinction. </w:t>
      </w:r>
    </w:p>
    <w:p w14:paraId="3375BCDD" w14:textId="77777777" w:rsidR="00F35ED3" w:rsidRPr="008118FD" w:rsidRDefault="00F35ED3" w:rsidP="00F35ED3">
      <w:r w:rsidRPr="008118FD">
        <w:rPr>
          <w:rStyle w:val="Style13ptBold"/>
        </w:rPr>
        <w:t>Flanagan ’24</w:t>
      </w:r>
      <w:r>
        <w:t xml:space="preserve"> [Stephen; Senior Political Scientist at the Rand Corporation, PhD in IR from Tufts; “SUSTAINING NATO’S POLITICAL COHESION,” Routledge, 2024] </w:t>
      </w:r>
      <w:proofErr w:type="spellStart"/>
      <w:r>
        <w:t>owen</w:t>
      </w:r>
      <w:proofErr w:type="spellEnd"/>
    </w:p>
    <w:p w14:paraId="46DB2B8C" w14:textId="77777777" w:rsidR="00F35ED3" w:rsidRPr="00B36584" w:rsidRDefault="00F35ED3" w:rsidP="00F35ED3">
      <w:pPr>
        <w:rPr>
          <w:rStyle w:val="StyleUnderline"/>
        </w:rPr>
      </w:pPr>
      <w:r w:rsidRPr="00B36584">
        <w:rPr>
          <w:sz w:val="16"/>
        </w:rPr>
        <w:t xml:space="preserve">The North Atlantic Treaty provided little guidance on the </w:t>
      </w:r>
      <w:proofErr w:type="spellStart"/>
      <w:r w:rsidRPr="00B36584">
        <w:rPr>
          <w:sz w:val="16"/>
        </w:rPr>
        <w:t>organisation’s</w:t>
      </w:r>
      <w:proofErr w:type="spellEnd"/>
      <w:r w:rsidRPr="00B36584">
        <w:rPr>
          <w:sz w:val="16"/>
        </w:rPr>
        <w:t xml:space="preserve"> political roles. </w:t>
      </w:r>
      <w:r w:rsidRPr="00ED38D7">
        <w:rPr>
          <w:rStyle w:val="StyleUnderline"/>
          <w:highlight w:val="cyan"/>
        </w:rPr>
        <w:t>In confronting</w:t>
      </w:r>
      <w:r w:rsidRPr="00B36584">
        <w:rPr>
          <w:rStyle w:val="StyleUnderline"/>
        </w:rPr>
        <w:t xml:space="preserve"> several </w:t>
      </w:r>
      <w:r w:rsidRPr="00ED38D7">
        <w:rPr>
          <w:rStyle w:val="Emphasis"/>
          <w:highlight w:val="cyan"/>
        </w:rPr>
        <w:t>crises</w:t>
      </w:r>
      <w:r w:rsidRPr="00ED38D7">
        <w:rPr>
          <w:rStyle w:val="StyleUnderline"/>
          <w:highlight w:val="cyan"/>
        </w:rPr>
        <w:t>, Allies</w:t>
      </w:r>
      <w:r w:rsidRPr="00B36584">
        <w:rPr>
          <w:rStyle w:val="StyleUnderline"/>
        </w:rPr>
        <w:t xml:space="preserve"> came to </w:t>
      </w:r>
      <w:r w:rsidRPr="00ED38D7">
        <w:rPr>
          <w:rStyle w:val="Emphasis"/>
          <w:highlight w:val="cyan"/>
        </w:rPr>
        <w:t>appreciate</w:t>
      </w:r>
      <w:r w:rsidRPr="00ED38D7">
        <w:rPr>
          <w:sz w:val="16"/>
        </w:rPr>
        <w:t xml:space="preserve"> that </w:t>
      </w:r>
      <w:r w:rsidRPr="00ED38D7">
        <w:rPr>
          <w:rStyle w:val="Emphasis"/>
          <w:highlight w:val="cyan"/>
        </w:rPr>
        <w:t>continuous</w:t>
      </w:r>
      <w:r w:rsidRPr="00ED38D7">
        <w:rPr>
          <w:rStyle w:val="StyleUnderline"/>
          <w:highlight w:val="cyan"/>
        </w:rPr>
        <w:t xml:space="preserve"> political </w:t>
      </w:r>
      <w:r w:rsidRPr="00ED38D7">
        <w:rPr>
          <w:rStyle w:val="Emphasis"/>
          <w:highlight w:val="cyan"/>
        </w:rPr>
        <w:t>consultations</w:t>
      </w:r>
      <w:r w:rsidRPr="00ED38D7">
        <w:rPr>
          <w:rStyle w:val="StyleUnderline"/>
          <w:highlight w:val="cyan"/>
        </w:rPr>
        <w:t xml:space="preserve"> to </w:t>
      </w:r>
      <w:r w:rsidRPr="00ED38D7">
        <w:rPr>
          <w:rStyle w:val="Emphasis"/>
          <w:highlight w:val="cyan"/>
        </w:rPr>
        <w:t>facilitate</w:t>
      </w:r>
      <w:r w:rsidRPr="00B36584">
        <w:rPr>
          <w:sz w:val="16"/>
        </w:rPr>
        <w:t xml:space="preserve"> the </w:t>
      </w:r>
      <w:r w:rsidRPr="00B36584">
        <w:rPr>
          <w:rStyle w:val="StyleUnderline"/>
        </w:rPr>
        <w:t xml:space="preserve">coordination of </w:t>
      </w:r>
      <w:r w:rsidRPr="00ED38D7">
        <w:rPr>
          <w:rStyle w:val="Emphasis"/>
          <w:highlight w:val="cyan"/>
        </w:rPr>
        <w:t>policy</w:t>
      </w:r>
      <w:r w:rsidRPr="00B36584">
        <w:rPr>
          <w:rStyle w:val="StyleUnderline"/>
        </w:rPr>
        <w:t xml:space="preserve"> and strategy are </w:t>
      </w:r>
      <w:r w:rsidRPr="002A7BDE">
        <w:rPr>
          <w:rStyle w:val="Emphasis"/>
        </w:rPr>
        <w:t>essential</w:t>
      </w:r>
      <w:r w:rsidRPr="002A7BDE">
        <w:rPr>
          <w:rStyle w:val="StyleUnderline"/>
        </w:rPr>
        <w:t xml:space="preserve"> to </w:t>
      </w:r>
      <w:r w:rsidRPr="00ED38D7">
        <w:rPr>
          <w:rStyle w:val="StyleUnderline"/>
          <w:highlight w:val="cyan"/>
        </w:rPr>
        <w:t>maintain</w:t>
      </w:r>
      <w:r w:rsidRPr="002A7BDE">
        <w:rPr>
          <w:rStyle w:val="StyleUnderline"/>
        </w:rPr>
        <w:t>ing</w:t>
      </w:r>
      <w:r w:rsidRPr="00B36584">
        <w:rPr>
          <w:rStyle w:val="StyleUnderline"/>
        </w:rPr>
        <w:t xml:space="preserve"> the </w:t>
      </w:r>
      <w:r w:rsidRPr="00ED38D7">
        <w:rPr>
          <w:rStyle w:val="Emphasis"/>
          <w:highlight w:val="cyan"/>
        </w:rPr>
        <w:t>cohesion</w:t>
      </w:r>
      <w:r w:rsidRPr="00ED38D7">
        <w:rPr>
          <w:rStyle w:val="StyleUnderline"/>
          <w:highlight w:val="cyan"/>
        </w:rPr>
        <w:t xml:space="preserve"> that undergirds</w:t>
      </w:r>
      <w:r w:rsidRPr="00B36584">
        <w:rPr>
          <w:rStyle w:val="StyleUnderline"/>
        </w:rPr>
        <w:t xml:space="preserve"> the </w:t>
      </w:r>
      <w:r w:rsidRPr="00ED38D7">
        <w:rPr>
          <w:rStyle w:val="StyleUnderline"/>
          <w:highlight w:val="cyan"/>
        </w:rPr>
        <w:t>Alliance</w:t>
      </w:r>
      <w:r w:rsidRPr="00B36584">
        <w:rPr>
          <w:rStyle w:val="StyleUnderline"/>
        </w:rPr>
        <w:t xml:space="preserve">’s collective </w:t>
      </w:r>
      <w:proofErr w:type="spellStart"/>
      <w:r w:rsidRPr="00B36584">
        <w:rPr>
          <w:rStyle w:val="StyleUnderline"/>
        </w:rPr>
        <w:t>defence</w:t>
      </w:r>
      <w:proofErr w:type="spellEnd"/>
      <w:r w:rsidRPr="00B36584">
        <w:rPr>
          <w:rStyle w:val="StyleUnderline"/>
        </w:rPr>
        <w:t xml:space="preserve"> commitments </w:t>
      </w:r>
      <w:r w:rsidRPr="00ED38D7">
        <w:rPr>
          <w:rStyle w:val="StyleUnderline"/>
          <w:highlight w:val="cyan"/>
        </w:rPr>
        <w:t xml:space="preserve">and </w:t>
      </w:r>
      <w:r w:rsidRPr="002A7BDE">
        <w:rPr>
          <w:rStyle w:val="StyleUnderline"/>
        </w:rPr>
        <w:t xml:space="preserve">stature in </w:t>
      </w:r>
      <w:r w:rsidRPr="00ED38D7">
        <w:rPr>
          <w:rStyle w:val="Emphasis"/>
          <w:highlight w:val="cyan"/>
        </w:rPr>
        <w:t>global affairs</w:t>
      </w:r>
      <w:r w:rsidRPr="00B36584">
        <w:rPr>
          <w:rStyle w:val="StyleUnderline"/>
        </w:rPr>
        <w:t>.</w:t>
      </w:r>
      <w:r w:rsidRPr="00B36584">
        <w:rPr>
          <w:sz w:val="16"/>
        </w:rPr>
        <w:t xml:space="preserve"> In </w:t>
      </w:r>
      <w:r w:rsidRPr="00B36584">
        <w:rPr>
          <w:rStyle w:val="StyleUnderline"/>
        </w:rPr>
        <w:t>recent years, Allies’</w:t>
      </w:r>
      <w:r w:rsidRPr="00B36584">
        <w:rPr>
          <w:sz w:val="16"/>
        </w:rPr>
        <w:t xml:space="preserve"> </w:t>
      </w:r>
      <w:r w:rsidRPr="00B36584">
        <w:rPr>
          <w:rStyle w:val="StyleUnderline"/>
        </w:rPr>
        <w:t xml:space="preserve">political consultations have </w:t>
      </w:r>
      <w:r w:rsidRPr="00ED38D7">
        <w:rPr>
          <w:rStyle w:val="StyleUnderline"/>
          <w:highlight w:val="cyan"/>
        </w:rPr>
        <w:t>address</w:t>
      </w:r>
      <w:r w:rsidRPr="00B36584">
        <w:rPr>
          <w:rStyle w:val="StyleUnderline"/>
        </w:rPr>
        <w:t xml:space="preserve">ed an ever-broadening </w:t>
      </w:r>
      <w:r w:rsidRPr="00ED38D7">
        <w:rPr>
          <w:rStyle w:val="Emphasis"/>
        </w:rPr>
        <w:t>range of issues</w:t>
      </w:r>
      <w:r w:rsidRPr="00B36584">
        <w:rPr>
          <w:rStyle w:val="StyleUnderline"/>
        </w:rPr>
        <w:t xml:space="preserve"> that impact their </w:t>
      </w:r>
      <w:r w:rsidRPr="00ED38D7">
        <w:rPr>
          <w:rStyle w:val="Emphasis"/>
          <w:highlight w:val="cyan"/>
        </w:rPr>
        <w:t>mutual security</w:t>
      </w:r>
      <w:r w:rsidRPr="00B36584">
        <w:rPr>
          <w:rStyle w:val="StyleUnderline"/>
        </w:rPr>
        <w:t xml:space="preserve"> and common interests including global </w:t>
      </w:r>
      <w:r w:rsidRPr="00ED38D7">
        <w:rPr>
          <w:rStyle w:val="Emphasis"/>
          <w:highlight w:val="cyan"/>
        </w:rPr>
        <w:t>terror</w:t>
      </w:r>
      <w:r w:rsidRPr="00ED38D7">
        <w:rPr>
          <w:rStyle w:val="Emphasis"/>
        </w:rPr>
        <w:t>ism</w:t>
      </w:r>
      <w:r w:rsidRPr="00B36584">
        <w:rPr>
          <w:sz w:val="16"/>
        </w:rPr>
        <w:t xml:space="preserve">, the growing </w:t>
      </w:r>
      <w:r w:rsidRPr="00B36584">
        <w:rPr>
          <w:rStyle w:val="StyleUnderline"/>
        </w:rPr>
        <w:t xml:space="preserve">influence of </w:t>
      </w:r>
      <w:r w:rsidRPr="00ED38D7">
        <w:rPr>
          <w:rStyle w:val="Emphasis"/>
          <w:highlight w:val="cyan"/>
        </w:rPr>
        <w:t>China</w:t>
      </w:r>
      <w:r w:rsidRPr="00B36584">
        <w:rPr>
          <w:rStyle w:val="StyleUnderline"/>
        </w:rPr>
        <w:t xml:space="preserve">, pandemic </w:t>
      </w:r>
      <w:r w:rsidRPr="00ED38D7">
        <w:rPr>
          <w:rStyle w:val="Emphasis"/>
          <w:highlight w:val="cyan"/>
        </w:rPr>
        <w:t>disease</w:t>
      </w:r>
      <w:r w:rsidRPr="00B36584">
        <w:rPr>
          <w:rStyle w:val="StyleUnderline"/>
        </w:rPr>
        <w:t xml:space="preserve"> and </w:t>
      </w:r>
      <w:r w:rsidRPr="00ED38D7">
        <w:rPr>
          <w:rStyle w:val="Emphasis"/>
          <w:highlight w:val="cyan"/>
        </w:rPr>
        <w:t>climate</w:t>
      </w:r>
      <w:r w:rsidRPr="00ED38D7">
        <w:rPr>
          <w:rStyle w:val="Emphasis"/>
        </w:rPr>
        <w:t xml:space="preserve"> </w:t>
      </w:r>
      <w:r w:rsidRPr="00B36584">
        <w:rPr>
          <w:rStyle w:val="StyleUnderline"/>
        </w:rPr>
        <w:t xml:space="preserve">change. </w:t>
      </w:r>
    </w:p>
    <w:p w14:paraId="61227BB7" w14:textId="77777777" w:rsidR="00F35ED3" w:rsidRPr="00B36584" w:rsidRDefault="00F35ED3" w:rsidP="00F35ED3">
      <w:pPr>
        <w:rPr>
          <w:sz w:val="16"/>
        </w:rPr>
      </w:pPr>
      <w:r w:rsidRPr="00B36584">
        <w:rPr>
          <w:sz w:val="16"/>
        </w:rPr>
        <w:t xml:space="preserve">When French President Emmanuel </w:t>
      </w:r>
      <w:r w:rsidRPr="00ED38D7">
        <w:rPr>
          <w:rStyle w:val="StyleUnderline"/>
          <w:highlight w:val="cyan"/>
        </w:rPr>
        <w:t xml:space="preserve">Macron declared NATO </w:t>
      </w:r>
      <w:r w:rsidRPr="002A7BDE">
        <w:rPr>
          <w:rStyle w:val="StyleUnderline"/>
        </w:rPr>
        <w:t>‘</w:t>
      </w:r>
      <w:r w:rsidRPr="002A7BDE">
        <w:rPr>
          <w:rStyle w:val="Emphasis"/>
        </w:rPr>
        <w:t xml:space="preserve">brain </w:t>
      </w:r>
      <w:r w:rsidRPr="00ED38D7">
        <w:rPr>
          <w:rStyle w:val="Emphasis"/>
          <w:highlight w:val="cyan"/>
        </w:rPr>
        <w:t>dead’</w:t>
      </w:r>
      <w:r w:rsidRPr="00B36584">
        <w:rPr>
          <w:sz w:val="16"/>
        </w:rPr>
        <w:t xml:space="preserve"> during a November 2019 interview, he was </w:t>
      </w:r>
      <w:r w:rsidRPr="00B36584">
        <w:rPr>
          <w:rStyle w:val="StyleUnderline"/>
        </w:rPr>
        <w:t xml:space="preserve">expressing his dismay </w:t>
      </w:r>
      <w:r w:rsidRPr="00ED38D7">
        <w:rPr>
          <w:rStyle w:val="StyleUnderline"/>
          <w:highlight w:val="cyan"/>
        </w:rPr>
        <w:t>about the paucity of</w:t>
      </w:r>
      <w:r w:rsidRPr="00B36584">
        <w:rPr>
          <w:rStyle w:val="StyleUnderline"/>
        </w:rPr>
        <w:t xml:space="preserve"> strategic </w:t>
      </w:r>
      <w:r w:rsidRPr="00ED38D7">
        <w:rPr>
          <w:rStyle w:val="StyleUnderline"/>
          <w:highlight w:val="cyan"/>
        </w:rPr>
        <w:t>policy consultations</w:t>
      </w:r>
      <w:r w:rsidRPr="00B36584">
        <w:rPr>
          <w:sz w:val="16"/>
        </w:rPr>
        <w:t xml:space="preserve"> and, most immediately, about the </w:t>
      </w:r>
      <w:r w:rsidRPr="00ED38D7">
        <w:rPr>
          <w:rStyle w:val="Emphasis"/>
          <w:highlight w:val="cyan"/>
        </w:rPr>
        <w:t>uncoordinated decision</w:t>
      </w:r>
      <w:r w:rsidRPr="00ED38D7">
        <w:rPr>
          <w:rStyle w:val="StyleUnderline"/>
          <w:highlight w:val="cyan"/>
        </w:rPr>
        <w:t xml:space="preserve"> making by the </w:t>
      </w:r>
      <w:r w:rsidRPr="00ED38D7">
        <w:rPr>
          <w:rStyle w:val="Emphasis"/>
          <w:highlight w:val="cyan"/>
        </w:rPr>
        <w:t>U</w:t>
      </w:r>
      <w:r w:rsidRPr="00B36584">
        <w:rPr>
          <w:rStyle w:val="StyleUnderline"/>
        </w:rPr>
        <w:t xml:space="preserve">nited </w:t>
      </w:r>
      <w:r w:rsidRPr="00ED38D7">
        <w:rPr>
          <w:rStyle w:val="Emphasis"/>
          <w:highlight w:val="cyan"/>
        </w:rPr>
        <w:t>S</w:t>
      </w:r>
      <w:r w:rsidRPr="00B36584">
        <w:rPr>
          <w:rStyle w:val="StyleUnderline"/>
        </w:rPr>
        <w:t>tates</w:t>
      </w:r>
      <w:r w:rsidRPr="00B36584">
        <w:rPr>
          <w:sz w:val="16"/>
        </w:rPr>
        <w:t xml:space="preserve"> and Türkiye with respect to Syria that impacted the security of other Allies.1 Macron and other Allied leaders were also </w:t>
      </w:r>
      <w:r w:rsidRPr="00ED38D7">
        <w:rPr>
          <w:rStyle w:val="StyleUnderline"/>
        </w:rPr>
        <w:t xml:space="preserve">alarmed by the policies of President Donald Trump that </w:t>
      </w:r>
      <w:r w:rsidRPr="00ED38D7">
        <w:rPr>
          <w:rStyle w:val="StyleUnderline"/>
          <w:highlight w:val="cyan"/>
        </w:rPr>
        <w:t>called into question the US commitment to Europe</w:t>
      </w:r>
      <w:r w:rsidRPr="00ED38D7">
        <w:rPr>
          <w:rStyle w:val="StyleUnderline"/>
        </w:rPr>
        <w:t xml:space="preserve"> and</w:t>
      </w:r>
      <w:r w:rsidRPr="00B36584">
        <w:rPr>
          <w:sz w:val="16"/>
        </w:rPr>
        <w:t xml:space="preserve"> collective </w:t>
      </w:r>
      <w:proofErr w:type="spellStart"/>
      <w:r w:rsidRPr="00B36584">
        <w:rPr>
          <w:sz w:val="16"/>
        </w:rPr>
        <w:t>defence</w:t>
      </w:r>
      <w:proofErr w:type="spellEnd"/>
      <w:r w:rsidRPr="00B36584">
        <w:rPr>
          <w:sz w:val="16"/>
        </w:rPr>
        <w:t xml:space="preserve"> and by concerns about the US </w:t>
      </w:r>
      <w:r w:rsidRPr="00ED38D7">
        <w:rPr>
          <w:rStyle w:val="StyleUnderline"/>
        </w:rPr>
        <w:t>decision to give greater priority to the Asia–Pacific region</w:t>
      </w:r>
      <w:r w:rsidRPr="00B36584">
        <w:rPr>
          <w:sz w:val="16"/>
        </w:rPr>
        <w:t xml:space="preserve"> – initiated under President Barack Obama in 2012. This </w:t>
      </w:r>
      <w:r w:rsidRPr="00B36584">
        <w:rPr>
          <w:rStyle w:val="StyleUnderline"/>
        </w:rPr>
        <w:t>turmoil led Allied heads of state</w:t>
      </w:r>
      <w:r w:rsidRPr="00B36584">
        <w:rPr>
          <w:sz w:val="16"/>
        </w:rPr>
        <w:t xml:space="preserve"> and </w:t>
      </w:r>
      <w:r w:rsidRPr="00B36584">
        <w:rPr>
          <w:sz w:val="16"/>
        </w:rPr>
        <w:lastRenderedPageBreak/>
        <w:t xml:space="preserve">government at their December 2019 meeting in London </w:t>
      </w:r>
      <w:r w:rsidRPr="00B36584">
        <w:rPr>
          <w:rStyle w:val="StyleUnderline"/>
        </w:rPr>
        <w:t xml:space="preserve">to ask NATO Secretary General </w:t>
      </w:r>
      <w:r w:rsidRPr="00B36584">
        <w:rPr>
          <w:sz w:val="16"/>
        </w:rPr>
        <w:t xml:space="preserve">Jens Stoltenberg </w:t>
      </w:r>
      <w:r w:rsidRPr="00B36584">
        <w:rPr>
          <w:rStyle w:val="StyleUnderline"/>
        </w:rPr>
        <w:t xml:space="preserve">to undertake a ‘forward-looking reflection process to further strengthen NATO’s </w:t>
      </w:r>
      <w:r w:rsidRPr="00B36584">
        <w:rPr>
          <w:sz w:val="16"/>
        </w:rPr>
        <w:t xml:space="preserve">political dimension including consultation.’2 </w:t>
      </w:r>
    </w:p>
    <w:p w14:paraId="02F0FDDE" w14:textId="77777777" w:rsidR="00F35ED3" w:rsidRDefault="00F35ED3" w:rsidP="00F35ED3">
      <w:pPr>
        <w:rPr>
          <w:sz w:val="16"/>
        </w:rPr>
      </w:pPr>
      <w:r w:rsidRPr="00B36584">
        <w:rPr>
          <w:sz w:val="16"/>
        </w:rPr>
        <w:t xml:space="preserve">Macron’s lament and the Allied response was an ironic echo of events in 1956. The failure of France and the United Kingdom to alert other Allies before launching, together with Israel, their failed military operation to seize control of the Suez Canal and prevent its </w:t>
      </w:r>
      <w:proofErr w:type="spellStart"/>
      <w:r w:rsidRPr="00B36584">
        <w:rPr>
          <w:sz w:val="16"/>
        </w:rPr>
        <w:t>nationalisation</w:t>
      </w:r>
      <w:proofErr w:type="spellEnd"/>
      <w:r w:rsidRPr="00B36584">
        <w:rPr>
          <w:sz w:val="16"/>
        </w:rPr>
        <w:t xml:space="preserve"> by Egypt, gave impetus to the recommendations of an advisory group known as ‘The Three Wise Men,’ that called for strengthening Allied political consultations.3</w:t>
      </w:r>
    </w:p>
    <w:p w14:paraId="7247CDB7" w14:textId="77777777" w:rsidR="00F35ED3" w:rsidRDefault="00F35ED3" w:rsidP="00F35ED3">
      <w:pPr>
        <w:rPr>
          <w:sz w:val="16"/>
        </w:rPr>
      </w:pPr>
    </w:p>
    <w:p w14:paraId="47ABDBCB" w14:textId="77777777" w:rsidR="00F35ED3" w:rsidRDefault="00F35ED3" w:rsidP="00F35ED3">
      <w:pPr>
        <w:rPr>
          <w:sz w:val="16"/>
        </w:rPr>
      </w:pPr>
    </w:p>
    <w:p w14:paraId="054161A6" w14:textId="77777777" w:rsidR="009F2D9E" w:rsidRDefault="009F2D9E" w:rsidP="009F2D9E"/>
    <w:p w14:paraId="7412F501" w14:textId="3C7FA14B" w:rsidR="00F35ED3" w:rsidRDefault="00DF4C69" w:rsidP="00DF4C69">
      <w:pPr>
        <w:pStyle w:val="Heading2"/>
      </w:pPr>
      <w:r>
        <w:lastRenderedPageBreak/>
        <w:t>Perms</w:t>
      </w:r>
    </w:p>
    <w:p w14:paraId="4466502A" w14:textId="3DA8B1D9" w:rsidR="00157DDE" w:rsidRDefault="00157DDE" w:rsidP="00157DDE">
      <w:pPr>
        <w:pStyle w:val="Heading3"/>
      </w:pPr>
      <w:r>
        <w:lastRenderedPageBreak/>
        <w:t xml:space="preserve">Perm: Do CP---2NC </w:t>
      </w:r>
    </w:p>
    <w:p w14:paraId="636D672F" w14:textId="77777777" w:rsidR="004A1387" w:rsidRPr="00DD0BAE" w:rsidRDefault="004A1387" w:rsidP="004A1387">
      <w:pPr>
        <w:pStyle w:val="Heading4"/>
      </w:pPr>
      <w:r>
        <w:t xml:space="preserve">Should means an </w:t>
      </w:r>
      <w:r>
        <w:rPr>
          <w:u w:val="single"/>
        </w:rPr>
        <w:t xml:space="preserve">immediate </w:t>
      </w:r>
      <w:r w:rsidRPr="009119AC">
        <w:t>and</w:t>
      </w:r>
      <w:r>
        <w:rPr>
          <w:u w:val="single"/>
        </w:rPr>
        <w:t xml:space="preserve"> durable legal obligation</w:t>
      </w:r>
      <w:r>
        <w:t xml:space="preserve">. It’s how the courts will interpret the plan. </w:t>
      </w:r>
    </w:p>
    <w:p w14:paraId="771C6CC2" w14:textId="77777777" w:rsidR="004A1387" w:rsidRDefault="004A1387" w:rsidP="004A1387">
      <w:r w:rsidRPr="00E63D1D">
        <w:t xml:space="preserve">James Lamar </w:t>
      </w:r>
      <w:r w:rsidRPr="00E63D1D">
        <w:rPr>
          <w:rStyle w:val="Style13ptBold"/>
        </w:rPr>
        <w:t>Roberts</w:t>
      </w:r>
      <w:r w:rsidRPr="00E63D1D">
        <w:t xml:space="preserve"> Jr </w:t>
      </w:r>
      <w:r w:rsidRPr="00E63D1D">
        <w:rPr>
          <w:rStyle w:val="Style13ptBold"/>
        </w:rPr>
        <w:t>et al 93</w:t>
      </w:r>
      <w:r w:rsidRPr="00E63D1D">
        <w:t>, Hawkins, Prather, Sullivan, and Smith. Supreme Court of Mississippi. Mississippi Comm'n on Judicial Performance v. Ishee, 627 So. 2d 283</w:t>
      </w:r>
      <w:r>
        <w:t xml:space="preserve"> //</w:t>
      </w:r>
      <w:proofErr w:type="spellStart"/>
      <w:r>
        <w:t>pipk</w:t>
      </w:r>
      <w:proofErr w:type="spellEnd"/>
    </w:p>
    <w:p w14:paraId="188543E4" w14:textId="77777777" w:rsidR="004A1387" w:rsidRPr="00236078" w:rsidRDefault="004A1387" w:rsidP="004A1387">
      <w:pPr>
        <w:rPr>
          <w:sz w:val="16"/>
        </w:rPr>
      </w:pPr>
      <w:r w:rsidRPr="00236078">
        <w:rPr>
          <w:sz w:val="16"/>
        </w:rPr>
        <w:t>At this time, there are no Mississippi cases which construe Canon 7</w:t>
      </w:r>
      <w:proofErr w:type="gramStart"/>
      <w:r w:rsidRPr="00236078">
        <w:rPr>
          <w:sz w:val="16"/>
        </w:rPr>
        <w:t>A(</w:t>
      </w:r>
      <w:proofErr w:type="gramEnd"/>
      <w:r w:rsidRPr="00236078">
        <w:rPr>
          <w:sz w:val="16"/>
        </w:rPr>
        <w:t xml:space="preserve">3). However, other </w:t>
      </w:r>
      <w:r w:rsidRPr="006B030B">
        <w:rPr>
          <w:rStyle w:val="StyleUnderline"/>
          <w:highlight w:val="cyan"/>
        </w:rPr>
        <w:t>courts</w:t>
      </w:r>
      <w:r w:rsidRPr="00236078">
        <w:rPr>
          <w:sz w:val="16"/>
        </w:rPr>
        <w:t xml:space="preserve"> </w:t>
      </w:r>
      <w:r w:rsidRPr="0057302D">
        <w:rPr>
          <w:rStyle w:val="StyleUnderline"/>
        </w:rPr>
        <w:t xml:space="preserve">have </w:t>
      </w:r>
      <w:r w:rsidRPr="006B030B">
        <w:rPr>
          <w:rStyle w:val="StyleUnderline"/>
          <w:highlight w:val="cyan"/>
        </w:rPr>
        <w:t>interpret</w:t>
      </w:r>
      <w:r w:rsidRPr="0057302D">
        <w:rPr>
          <w:rStyle w:val="StyleUnderline"/>
        </w:rPr>
        <w:t>ed</w:t>
      </w:r>
      <w:r w:rsidRPr="00236078">
        <w:rPr>
          <w:sz w:val="16"/>
        </w:rPr>
        <w:t xml:space="preserve"> Canon 7</w:t>
      </w:r>
      <w:proofErr w:type="gramStart"/>
      <w:r w:rsidRPr="00236078">
        <w:rPr>
          <w:sz w:val="16"/>
        </w:rPr>
        <w:t>A(</w:t>
      </w:r>
      <w:proofErr w:type="gramEnd"/>
      <w:r w:rsidRPr="00236078">
        <w:rPr>
          <w:sz w:val="16"/>
        </w:rPr>
        <w:t xml:space="preserve">3) or </w:t>
      </w:r>
      <w:r w:rsidRPr="006B030B">
        <w:rPr>
          <w:rStyle w:val="StyleUnderline"/>
          <w:highlight w:val="cyan"/>
        </w:rPr>
        <w:t>a</w:t>
      </w:r>
      <w:r w:rsidRPr="00236078">
        <w:rPr>
          <w:sz w:val="16"/>
        </w:rPr>
        <w:t xml:space="preserve"> similar </w:t>
      </w:r>
      <w:r w:rsidRPr="006B030B">
        <w:rPr>
          <w:rStyle w:val="StyleUnderline"/>
          <w:highlight w:val="cyan"/>
        </w:rPr>
        <w:t xml:space="preserve">provision to </w:t>
      </w:r>
      <w:r w:rsidRPr="006B030B">
        <w:rPr>
          <w:rStyle w:val="Emphasis"/>
          <w:highlight w:val="cyan"/>
        </w:rPr>
        <w:t>require</w:t>
      </w:r>
      <w:r w:rsidRPr="00236078">
        <w:rPr>
          <w:sz w:val="16"/>
        </w:rPr>
        <w:t xml:space="preserve"> a judge to resign </w:t>
      </w:r>
      <w:r w:rsidRPr="00AB3502">
        <w:rPr>
          <w:rStyle w:val="StyleUnderline"/>
          <w:highlight w:val="cyan"/>
        </w:rPr>
        <w:t>when</w:t>
      </w:r>
      <w:r w:rsidRPr="00236078">
        <w:rPr>
          <w:sz w:val="16"/>
        </w:rPr>
        <w:t xml:space="preserve"> he or she becomes a candidate for a non-judicial office. See, e.g., Morial v. Judiciary Commission of </w:t>
      </w:r>
      <w:r w:rsidRPr="0057302D">
        <w:rPr>
          <w:rStyle w:val="Emphasis"/>
        </w:rPr>
        <w:t>Louisiana</w:t>
      </w:r>
      <w:r w:rsidRPr="00236078">
        <w:rPr>
          <w:sz w:val="16"/>
        </w:rPr>
        <w:t xml:space="preserve">, 565 F.2d 295, 299-303 (5th Cir. 1977) (Fay, J., dissenting);  [**9]  Adams v. Supreme Court of </w:t>
      </w:r>
      <w:r w:rsidRPr="0057302D">
        <w:rPr>
          <w:rStyle w:val="Emphasis"/>
        </w:rPr>
        <w:t>Pennsylvania</w:t>
      </w:r>
      <w:r w:rsidRPr="00236078">
        <w:rPr>
          <w:sz w:val="16"/>
        </w:rPr>
        <w:t>, 502 F. Supp. 1282, 1292 (</w:t>
      </w:r>
      <w:proofErr w:type="spellStart"/>
      <w:r w:rsidRPr="00236078">
        <w:rPr>
          <w:sz w:val="16"/>
        </w:rPr>
        <w:t>M.D.Pa</w:t>
      </w:r>
      <w:proofErr w:type="spellEnd"/>
      <w:r w:rsidRPr="00236078">
        <w:rPr>
          <w:sz w:val="16"/>
        </w:rPr>
        <w:t xml:space="preserve">. 1980) (rule 15(E) of the Governing Standards of Conduct for District Justices requiring a district judge to resign his office when he becomes a candidate upheld); Committee for an Effective Judiciary v. State, 209 </w:t>
      </w:r>
      <w:r w:rsidRPr="0057302D">
        <w:rPr>
          <w:rStyle w:val="Emphasis"/>
        </w:rPr>
        <w:t>Mont</w:t>
      </w:r>
      <w:r w:rsidRPr="00236078">
        <w:rPr>
          <w:sz w:val="16"/>
        </w:rPr>
        <w:t xml:space="preserve">. 105, 679 P.2d 1223 (Mont. 1984); In re Inquiry Concerning a Judge No. 591, 250 </w:t>
      </w:r>
      <w:r w:rsidRPr="0057302D">
        <w:rPr>
          <w:rStyle w:val="Emphasis"/>
        </w:rPr>
        <w:t>Ga</w:t>
      </w:r>
      <w:r w:rsidRPr="00236078">
        <w:rPr>
          <w:sz w:val="16"/>
        </w:rPr>
        <w:t xml:space="preserve">. 796, 300 S.E.2d 807 (Ga. 1983). </w:t>
      </w:r>
      <w:r w:rsidRPr="00AB3502">
        <w:rPr>
          <w:rStyle w:val="Emphasis"/>
        </w:rPr>
        <w:t>This</w:t>
      </w:r>
      <w:r w:rsidRPr="00236078">
        <w:rPr>
          <w:sz w:val="16"/>
        </w:rPr>
        <w:t xml:space="preserve"> "resign-to-run" </w:t>
      </w:r>
      <w:r w:rsidRPr="00AB3502">
        <w:rPr>
          <w:rStyle w:val="Emphasis"/>
        </w:rPr>
        <w:t>requirement has been upheld as reasonable</w:t>
      </w:r>
      <w:r w:rsidRPr="00236078">
        <w:rPr>
          <w:sz w:val="16"/>
        </w:rPr>
        <w:t>, and there are judges in other jurisdictions who have been sanctioned in one form or another for violation of the requirement. See, e.g., Feltz v. Crabtree, 370 S.E.2d 619 (W.Va. 1988).</w:t>
      </w:r>
    </w:p>
    <w:p w14:paraId="4B8A4D95" w14:textId="77777777" w:rsidR="004A1387" w:rsidRPr="00236078" w:rsidRDefault="004A1387" w:rsidP="004A1387">
      <w:pPr>
        <w:rPr>
          <w:sz w:val="16"/>
        </w:rPr>
      </w:pPr>
      <w:r w:rsidRPr="00E63D1D">
        <w:rPr>
          <w:rStyle w:val="StyleUnderline"/>
        </w:rPr>
        <w:t>Ishee contends</w:t>
      </w:r>
      <w:r w:rsidRPr="00236078">
        <w:rPr>
          <w:sz w:val="16"/>
        </w:rPr>
        <w:t xml:space="preserve"> that </w:t>
      </w:r>
      <w:r w:rsidRPr="00CA7499">
        <w:rPr>
          <w:rStyle w:val="StyleUnderline"/>
          <w:highlight w:val="cyan"/>
        </w:rPr>
        <w:t>the language</w:t>
      </w:r>
      <w:r w:rsidRPr="00236078">
        <w:rPr>
          <w:sz w:val="16"/>
        </w:rPr>
        <w:t xml:space="preserve"> of Canon 7</w:t>
      </w:r>
      <w:proofErr w:type="gramStart"/>
      <w:r w:rsidRPr="00236078">
        <w:rPr>
          <w:sz w:val="16"/>
        </w:rPr>
        <w:t>A(</w:t>
      </w:r>
      <w:proofErr w:type="gramEnd"/>
      <w:r w:rsidRPr="00236078">
        <w:rPr>
          <w:sz w:val="16"/>
        </w:rPr>
        <w:t xml:space="preserve">3) </w:t>
      </w:r>
      <w:r w:rsidRPr="00E63D1D">
        <w:rPr>
          <w:rStyle w:val="Emphasis"/>
        </w:rPr>
        <w:t xml:space="preserve">is not mandatory because it </w:t>
      </w:r>
      <w:r w:rsidRPr="00CA7499">
        <w:rPr>
          <w:rStyle w:val="Emphasis"/>
          <w:highlight w:val="cyan"/>
        </w:rPr>
        <w:t>says "should</w:t>
      </w:r>
      <w:r w:rsidRPr="00236078">
        <w:rPr>
          <w:sz w:val="16"/>
        </w:rPr>
        <w:t xml:space="preserve">," </w:t>
      </w:r>
      <w:r w:rsidRPr="00E63D1D">
        <w:rPr>
          <w:rStyle w:val="Emphasis"/>
        </w:rPr>
        <w:t>rather than "the mandatory terminology of 'shall</w:t>
      </w:r>
      <w:r w:rsidRPr="00236078">
        <w:rPr>
          <w:sz w:val="16"/>
        </w:rPr>
        <w:t xml:space="preserve">.'" </w:t>
      </w:r>
      <w:r w:rsidRPr="00AB3502">
        <w:rPr>
          <w:rStyle w:val="StyleUnderline"/>
        </w:rPr>
        <w:t xml:space="preserve">Ishee cites </w:t>
      </w:r>
      <w:r w:rsidRPr="002F389E">
        <w:rPr>
          <w:rStyle w:val="StyleUnderline"/>
          <w:highlight w:val="cyan"/>
        </w:rPr>
        <w:t>no authority for</w:t>
      </w:r>
      <w:r w:rsidRPr="00AB3502">
        <w:rPr>
          <w:rStyle w:val="StyleUnderline"/>
        </w:rPr>
        <w:t xml:space="preserve"> his </w:t>
      </w:r>
      <w:r w:rsidRPr="002F389E">
        <w:rPr>
          <w:rStyle w:val="StyleUnderline"/>
          <w:highlight w:val="cyan"/>
        </w:rPr>
        <w:t>distinction between "shall" and "should."</w:t>
      </w:r>
    </w:p>
    <w:p w14:paraId="13CF191C" w14:textId="77777777" w:rsidR="004A1387" w:rsidRPr="009509D7" w:rsidRDefault="004A1387" w:rsidP="004A1387">
      <w:pPr>
        <w:rPr>
          <w:rStyle w:val="StyleUnderline"/>
        </w:rPr>
      </w:pPr>
      <w:r w:rsidRPr="002F389E">
        <w:rPr>
          <w:rStyle w:val="StyleUnderline"/>
          <w:highlight w:val="cyan"/>
        </w:rPr>
        <w:t>The</w:t>
      </w:r>
      <w:r w:rsidRPr="009509D7">
        <w:rPr>
          <w:rStyle w:val="StyleUnderline"/>
        </w:rPr>
        <w:t xml:space="preserve"> American Heritage </w:t>
      </w:r>
      <w:r w:rsidRPr="002F389E">
        <w:rPr>
          <w:rStyle w:val="StyleUnderline"/>
          <w:highlight w:val="cyan"/>
        </w:rPr>
        <w:t>Dictionary</w:t>
      </w:r>
      <w:r w:rsidRPr="009509D7">
        <w:rPr>
          <w:rStyle w:val="StyleUnderline"/>
        </w:rPr>
        <w:t xml:space="preserve"> of the English Language</w:t>
      </w:r>
      <w:r w:rsidRPr="00236078">
        <w:rPr>
          <w:sz w:val="16"/>
        </w:rPr>
        <w:t xml:space="preserve"> (1981) </w:t>
      </w:r>
      <w:r w:rsidRPr="002F389E">
        <w:rPr>
          <w:rStyle w:val="StyleUnderline"/>
          <w:highlight w:val="cyan"/>
        </w:rPr>
        <w:t>defines</w:t>
      </w:r>
      <w:r w:rsidRPr="009509D7">
        <w:rPr>
          <w:rStyle w:val="StyleUnderline"/>
        </w:rPr>
        <w:t xml:space="preserve"> "</w:t>
      </w:r>
      <w:r w:rsidRPr="00E72307">
        <w:rPr>
          <w:rStyle w:val="StyleUnderline"/>
          <w:highlight w:val="cyan"/>
        </w:rPr>
        <w:t xml:space="preserve">should" </w:t>
      </w:r>
      <w:r w:rsidRPr="002F389E">
        <w:rPr>
          <w:rStyle w:val="StyleUnderline"/>
          <w:highlight w:val="cyan"/>
        </w:rPr>
        <w:t>as:</w:t>
      </w:r>
    </w:p>
    <w:p w14:paraId="0B0301B2" w14:textId="77777777" w:rsidR="004A1387" w:rsidRPr="00236078" w:rsidRDefault="004A1387" w:rsidP="004A1387">
      <w:pPr>
        <w:rPr>
          <w:sz w:val="16"/>
        </w:rPr>
      </w:pPr>
      <w:r w:rsidRPr="002F389E">
        <w:rPr>
          <w:rStyle w:val="StyleUnderline"/>
          <w:highlight w:val="cyan"/>
        </w:rPr>
        <w:t>the past tense of shall</w:t>
      </w:r>
      <w:r w:rsidRPr="00236078">
        <w:rPr>
          <w:sz w:val="16"/>
          <w:highlight w:val="cyan"/>
        </w:rPr>
        <w:t xml:space="preserve">, </w:t>
      </w:r>
      <w:r w:rsidRPr="00E6179B">
        <w:rPr>
          <w:rStyle w:val="Emphasis"/>
        </w:rPr>
        <w:t xml:space="preserve">but more often used as an auxiliary verb expressing degrees of the present and future </w:t>
      </w:r>
      <w:r w:rsidRPr="00E6179B">
        <w:rPr>
          <w:sz w:val="16"/>
        </w:rPr>
        <w:t xml:space="preserve">and various </w:t>
      </w:r>
      <w:proofErr w:type="gramStart"/>
      <w:r w:rsidRPr="00E6179B">
        <w:rPr>
          <w:sz w:val="16"/>
        </w:rPr>
        <w:t>shades  [</w:t>
      </w:r>
      <w:proofErr w:type="gramEnd"/>
      <w:r w:rsidRPr="00E6179B">
        <w:rPr>
          <w:sz w:val="16"/>
        </w:rPr>
        <w:t xml:space="preserve">**10]  </w:t>
      </w:r>
      <w:r w:rsidRPr="00E6179B">
        <w:rPr>
          <w:rStyle w:val="Emphasis"/>
        </w:rPr>
        <w:t>of attendant meaning indicating: 1. obligation; duty; necessity</w:t>
      </w:r>
      <w:r w:rsidRPr="00E6179B">
        <w:rPr>
          <w:sz w:val="16"/>
        </w:rPr>
        <w:t>….</w:t>
      </w:r>
    </w:p>
    <w:p w14:paraId="0D64B7D3" w14:textId="77777777" w:rsidR="004A1387" w:rsidRDefault="004A1387" w:rsidP="004A1387">
      <w:pPr>
        <w:rPr>
          <w:sz w:val="16"/>
        </w:rPr>
      </w:pPr>
      <w:r w:rsidRPr="00236078">
        <w:rPr>
          <w:sz w:val="16"/>
        </w:rPr>
        <w:t xml:space="preserve">Id. at 1199. </w:t>
      </w:r>
      <w:r w:rsidRPr="007B7EE6">
        <w:rPr>
          <w:rStyle w:val="StyleUnderline"/>
        </w:rPr>
        <w:t xml:space="preserve">The fact </w:t>
      </w:r>
      <w:r w:rsidRPr="00196E1B">
        <w:rPr>
          <w:rStyle w:val="StyleUnderline"/>
          <w:highlight w:val="cyan"/>
        </w:rPr>
        <w:t>that "should" is the past tense of "shall" means</w:t>
      </w:r>
      <w:r w:rsidRPr="007B7EE6">
        <w:rPr>
          <w:rStyle w:val="StyleUnderline"/>
        </w:rPr>
        <w:t xml:space="preserve"> that </w:t>
      </w:r>
      <w:r w:rsidRPr="00196E1B">
        <w:rPr>
          <w:rStyle w:val="StyleUnderline"/>
          <w:highlight w:val="cyan"/>
        </w:rPr>
        <w:t>the two</w:t>
      </w:r>
      <w:r w:rsidRPr="007B7EE6">
        <w:rPr>
          <w:rStyle w:val="StyleUnderline"/>
        </w:rPr>
        <w:t xml:space="preserve"> words </w:t>
      </w:r>
      <w:r w:rsidRPr="00196E1B">
        <w:rPr>
          <w:rStyle w:val="StyleUnderline"/>
          <w:highlight w:val="cyan"/>
        </w:rPr>
        <w:t>are</w:t>
      </w:r>
      <w:r w:rsidRPr="007B7EE6">
        <w:rPr>
          <w:rStyle w:val="StyleUnderline"/>
        </w:rPr>
        <w:t xml:space="preserve"> basically </w:t>
      </w:r>
      <w:r w:rsidRPr="00196E1B">
        <w:rPr>
          <w:rStyle w:val="Emphasis"/>
          <w:highlight w:val="cyan"/>
        </w:rPr>
        <w:t>the same</w:t>
      </w:r>
      <w:r w:rsidRPr="00236078">
        <w:rPr>
          <w:sz w:val="16"/>
        </w:rPr>
        <w:t xml:space="preserve">, especially </w:t>
      </w:r>
      <w:proofErr w:type="gramStart"/>
      <w:r w:rsidRPr="00196E1B">
        <w:rPr>
          <w:rStyle w:val="Emphasis"/>
          <w:highlight w:val="cyan"/>
        </w:rPr>
        <w:t>with regard to</w:t>
      </w:r>
      <w:proofErr w:type="gramEnd"/>
      <w:r w:rsidRPr="007B7EE6">
        <w:rPr>
          <w:rStyle w:val="Emphasis"/>
        </w:rPr>
        <w:t xml:space="preserve"> their "</w:t>
      </w:r>
      <w:r w:rsidRPr="00196E1B">
        <w:rPr>
          <w:rStyle w:val="Emphasis"/>
          <w:highlight w:val="cyan"/>
        </w:rPr>
        <w:t>mandatory</w:t>
      </w:r>
      <w:r w:rsidRPr="007B7EE6">
        <w:rPr>
          <w:rStyle w:val="Emphasis"/>
        </w:rPr>
        <w:t>" nature</w:t>
      </w:r>
      <w:r w:rsidRPr="00236078">
        <w:rPr>
          <w:sz w:val="16"/>
        </w:rPr>
        <w:t xml:space="preserve">. Furthermore, </w:t>
      </w:r>
      <w:r w:rsidRPr="00196E1B">
        <w:rPr>
          <w:rStyle w:val="Emphasis"/>
          <w:highlight w:val="cyan"/>
        </w:rPr>
        <w:t>the first listed definition of "should" states that</w:t>
      </w:r>
      <w:r w:rsidRPr="007B7EE6">
        <w:rPr>
          <w:rStyle w:val="Emphasis"/>
        </w:rPr>
        <w:t xml:space="preserve"> the word </w:t>
      </w:r>
      <w:r w:rsidRPr="00196E1B">
        <w:rPr>
          <w:rStyle w:val="Emphasis"/>
          <w:highlight w:val="cyan"/>
        </w:rPr>
        <w:t>connotes a requirement, not an option</w:t>
      </w:r>
      <w:r w:rsidRPr="00236078">
        <w:rPr>
          <w:sz w:val="16"/>
        </w:rPr>
        <w:t xml:space="preserve">. Ishee fails to convince us </w:t>
      </w:r>
      <w:r w:rsidRPr="00196E1B">
        <w:rPr>
          <w:rStyle w:val="Emphasis"/>
          <w:highlight w:val="cyan"/>
        </w:rPr>
        <w:t>that</w:t>
      </w:r>
      <w:r w:rsidRPr="00236078">
        <w:rPr>
          <w:sz w:val="16"/>
        </w:rPr>
        <w:t xml:space="preserve"> </w:t>
      </w:r>
      <w:r w:rsidRPr="00196E1B">
        <w:rPr>
          <w:rStyle w:val="StyleUnderline"/>
        </w:rPr>
        <w:t>Canon</w:t>
      </w:r>
      <w:r w:rsidRPr="00236078">
        <w:rPr>
          <w:sz w:val="16"/>
        </w:rPr>
        <w:t xml:space="preserve"> 7</w:t>
      </w:r>
      <w:proofErr w:type="gramStart"/>
      <w:r w:rsidRPr="00236078">
        <w:rPr>
          <w:sz w:val="16"/>
        </w:rPr>
        <w:t>A(</w:t>
      </w:r>
      <w:proofErr w:type="gramEnd"/>
      <w:r w:rsidRPr="00236078">
        <w:rPr>
          <w:sz w:val="16"/>
        </w:rPr>
        <w:t xml:space="preserve">3) </w:t>
      </w:r>
      <w:r w:rsidRPr="00196E1B">
        <w:rPr>
          <w:rStyle w:val="Emphasis"/>
          <w:highlight w:val="cyan"/>
        </w:rPr>
        <w:t>does</w:t>
      </w:r>
      <w:r w:rsidRPr="00236078">
        <w:rPr>
          <w:sz w:val="16"/>
        </w:rPr>
        <w:t xml:space="preserve"> not </w:t>
      </w:r>
      <w:r w:rsidRPr="00196E1B">
        <w:rPr>
          <w:rStyle w:val="Emphasis"/>
          <w:highlight w:val="cyan"/>
        </w:rPr>
        <w:t>mandate</w:t>
      </w:r>
      <w:r w:rsidRPr="00236078">
        <w:rPr>
          <w:sz w:val="16"/>
        </w:rPr>
        <w:t xml:space="preserve"> resignation by a judge who chooses to stand for election to a non-judicial office. Ishee also alleges that prior to his receipt of the letter of June 14, 1991, notifying him of the enforcement of Canon 7</w:t>
      </w:r>
      <w:proofErr w:type="gramStart"/>
      <w:r w:rsidRPr="00236078">
        <w:rPr>
          <w:sz w:val="16"/>
        </w:rPr>
        <w:t>A(</w:t>
      </w:r>
      <w:proofErr w:type="gramEnd"/>
      <w:r w:rsidRPr="00236078">
        <w:rPr>
          <w:sz w:val="16"/>
        </w:rPr>
        <w:t>3), he spoke with a justice court judge, who served as a member of the Mississippi Commission on Judicial Performance, and who was also to become a member of the Committee who heard Ishee's case. Ishee alleged that this Commission member told him that running for the office of circuit clerk while serving as a justice court judge did not violate Canon 7</w:t>
      </w:r>
      <w:proofErr w:type="gramStart"/>
      <w:r w:rsidRPr="00236078">
        <w:rPr>
          <w:sz w:val="16"/>
        </w:rPr>
        <w:t>A(</w:t>
      </w:r>
      <w:proofErr w:type="gramEnd"/>
      <w:r w:rsidRPr="00236078">
        <w:rPr>
          <w:sz w:val="16"/>
        </w:rPr>
        <w:t>3).</w:t>
      </w:r>
    </w:p>
    <w:p w14:paraId="114770D5" w14:textId="77777777" w:rsidR="00203D97" w:rsidRPr="001177D5" w:rsidRDefault="00203D97" w:rsidP="00203D97">
      <w:pPr>
        <w:pStyle w:val="Heading4"/>
      </w:pPr>
      <w:r>
        <w:t xml:space="preserve">Should’ is </w:t>
      </w:r>
      <w:r>
        <w:rPr>
          <w:u w:val="single"/>
        </w:rPr>
        <w:t>mandatory</w:t>
      </w:r>
      <w:r>
        <w:t xml:space="preserve">. </w:t>
      </w:r>
    </w:p>
    <w:p w14:paraId="7CC045EF" w14:textId="77777777" w:rsidR="00203D97" w:rsidRDefault="00203D97" w:rsidP="00203D97">
      <w:r>
        <w:t xml:space="preserve">David H. </w:t>
      </w:r>
      <w:r w:rsidRPr="001E11E8">
        <w:rPr>
          <w:rStyle w:val="Style13ptBold"/>
        </w:rPr>
        <w:t>Sawyer 17</w:t>
      </w:r>
      <w:r>
        <w:t>, Judge on the Michigan Court of Appeals, J.D. from Valparaiso School of Law, “Spartan Specialties, Ltd. v. Senior Servs.”, Court of Appeals of Michigan, 2017 Mich. App. LEXIS 1178, 7/20/2017, Lexis</w:t>
      </w:r>
    </w:p>
    <w:p w14:paraId="7747E89E" w14:textId="77777777" w:rsidR="00203D97" w:rsidRDefault="00203D97" w:rsidP="00203D97">
      <w:pPr>
        <w:rPr>
          <w:sz w:val="16"/>
        </w:rPr>
      </w:pPr>
      <w:r w:rsidRPr="001E11E8">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w:t>
      </w:r>
      <w:proofErr w:type="spellStart"/>
      <w:r w:rsidRPr="001E11E8">
        <w:rPr>
          <w:sz w:val="16"/>
        </w:rPr>
        <w:t>Maranowski</w:t>
      </w:r>
      <w:proofErr w:type="spellEnd"/>
      <w:r w:rsidRPr="001E11E8">
        <w:rPr>
          <w:sz w:val="16"/>
        </w:rPr>
        <w:t xml:space="preserve">,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DB5C23">
        <w:rPr>
          <w:rStyle w:val="StyleUnderline"/>
          <w:highlight w:val="cyan"/>
        </w:rPr>
        <w:t xml:space="preserve">An </w:t>
      </w:r>
      <w:r w:rsidRPr="00DB5C23">
        <w:rPr>
          <w:rStyle w:val="Emphasis"/>
          <w:highlight w:val="cyan"/>
        </w:rPr>
        <w:t>ordinary</w:t>
      </w:r>
      <w:r w:rsidRPr="001E11E8">
        <w:rPr>
          <w:rStyle w:val="StyleUnderline"/>
        </w:rPr>
        <w:t xml:space="preserve"> and </w:t>
      </w:r>
      <w:r w:rsidRPr="00DB5C23">
        <w:rPr>
          <w:rStyle w:val="Emphasis"/>
          <w:highlight w:val="cyan"/>
        </w:rPr>
        <w:t>common</w:t>
      </w:r>
      <w:r w:rsidRPr="00DB5C23">
        <w:rPr>
          <w:rStyle w:val="StyleUnderline"/>
          <w:highlight w:val="cyan"/>
        </w:rPr>
        <w:t xml:space="preserve"> meaning of</w:t>
      </w:r>
      <w:r w:rsidRPr="001E11E8">
        <w:rPr>
          <w:rStyle w:val="StyleUnderline"/>
        </w:rPr>
        <w:t xml:space="preserve"> the word </w:t>
      </w:r>
      <w:r w:rsidRPr="00DB5C23">
        <w:rPr>
          <w:rStyle w:val="StyleUnderline"/>
          <w:highlight w:val="cyan"/>
        </w:rPr>
        <w:t xml:space="preserve">"should" </w:t>
      </w:r>
      <w:proofErr w:type="gramStart"/>
      <w:r w:rsidRPr="00DB5C23">
        <w:rPr>
          <w:rStyle w:val="StyleUnderline"/>
          <w:highlight w:val="cyan"/>
        </w:rPr>
        <w:t>is</w:t>
      </w:r>
      <w:proofErr w:type="gramEnd"/>
      <w:r w:rsidRPr="001E11E8">
        <w:rPr>
          <w:rStyle w:val="StyleUnderline"/>
        </w:rPr>
        <w:t xml:space="preserve"> that it denotes </w:t>
      </w:r>
      <w:r w:rsidRPr="00DB5C23">
        <w:rPr>
          <w:rStyle w:val="StyleUnderline"/>
          <w:highlight w:val="cyan"/>
        </w:rPr>
        <w:t xml:space="preserve">a </w:t>
      </w:r>
      <w:r w:rsidRPr="00DB5C23">
        <w:rPr>
          <w:rStyle w:val="Emphasis"/>
          <w:highlight w:val="cyan"/>
        </w:rPr>
        <w:t>mandatory obligation</w:t>
      </w:r>
      <w:r w:rsidRPr="001E11E8">
        <w:rPr>
          <w:sz w:val="16"/>
        </w:rPr>
        <w:t>. [*9</w:t>
      </w:r>
      <w:proofErr w:type="gramStart"/>
      <w:r w:rsidRPr="001E11E8">
        <w:rPr>
          <w:sz w:val="16"/>
        </w:rPr>
        <w:t xml:space="preserve">]  </w:t>
      </w:r>
      <w:r w:rsidRPr="001E11E8">
        <w:rPr>
          <w:rStyle w:val="StyleUnderline"/>
        </w:rPr>
        <w:t>See</w:t>
      </w:r>
      <w:proofErr w:type="gramEnd"/>
      <w:r w:rsidRPr="001E11E8">
        <w:rPr>
          <w:rStyle w:val="StyleUnderline"/>
        </w:rPr>
        <w:t xml:space="preserve"> People v Fosnaugh</w:t>
      </w:r>
      <w:r w:rsidRPr="001E11E8">
        <w:rPr>
          <w:sz w:val="16"/>
        </w:rPr>
        <w:t>, 248 Mich App 444, 455; 639 NW2d 587 (2001) (</w:t>
      </w:r>
      <w:r w:rsidRPr="001E11E8">
        <w:rPr>
          <w:rStyle w:val="StyleUnderline"/>
        </w:rPr>
        <w:t xml:space="preserve">stating that "the word 'should' can, in certain contexts, connote an </w:t>
      </w:r>
      <w:r w:rsidRPr="00E80687">
        <w:rPr>
          <w:rStyle w:val="Emphasis"/>
        </w:rPr>
        <w:t>obligatory effect</w:t>
      </w:r>
      <w:r w:rsidRPr="001E11E8">
        <w:rPr>
          <w:rStyle w:val="StyleUnderline"/>
        </w:rPr>
        <w:t>"</w:t>
      </w:r>
      <w:r w:rsidRPr="001E11E8">
        <w:rPr>
          <w:sz w:val="16"/>
        </w:rPr>
        <w:t>); Merriam-</w:t>
      </w:r>
      <w:r w:rsidRPr="001E11E8">
        <w:rPr>
          <w:rStyle w:val="StyleUnderline"/>
        </w:rPr>
        <w:t>Webster's</w:t>
      </w:r>
      <w:r w:rsidRPr="001E11E8">
        <w:rPr>
          <w:sz w:val="16"/>
        </w:rPr>
        <w:t xml:space="preserve"> College Dictionary (11th ed) (</w:t>
      </w:r>
      <w:r w:rsidRPr="001E11E8">
        <w:rPr>
          <w:rStyle w:val="StyleUnderline"/>
        </w:rPr>
        <w:t xml:space="preserve">defining "should," in pertinent </w:t>
      </w:r>
      <w:r w:rsidRPr="001E11E8">
        <w:rPr>
          <w:rStyle w:val="StyleUnderline"/>
        </w:rPr>
        <w:lastRenderedPageBreak/>
        <w:t>part, as "</w:t>
      </w:r>
      <w:r w:rsidRPr="00DB5C23">
        <w:rPr>
          <w:rStyle w:val="StyleUnderline"/>
          <w:highlight w:val="cyan"/>
        </w:rPr>
        <w:t>used</w:t>
      </w:r>
      <w:r w:rsidRPr="001E11E8">
        <w:rPr>
          <w:rStyle w:val="StyleUnderline"/>
        </w:rPr>
        <w:t xml:space="preserve"> in auxiliary function </w:t>
      </w:r>
      <w:r w:rsidRPr="00DB5C23">
        <w:rPr>
          <w:rStyle w:val="StyleUnderline"/>
          <w:highlight w:val="cyan"/>
        </w:rPr>
        <w:t>to express</w:t>
      </w:r>
      <w:r w:rsidRPr="001E11E8">
        <w:rPr>
          <w:rStyle w:val="StyleUnderline"/>
        </w:rPr>
        <w:t xml:space="preserve"> obligation, propriety, or </w:t>
      </w:r>
      <w:r w:rsidRPr="00DB5C23">
        <w:rPr>
          <w:rStyle w:val="Emphasis"/>
          <w:highlight w:val="cyan"/>
        </w:rPr>
        <w:t>expediency</w:t>
      </w:r>
      <w:r w:rsidRPr="001E11E8">
        <w:rPr>
          <w:rStyle w:val="StyleUnderline"/>
        </w:rPr>
        <w:t>"</w:t>
      </w:r>
      <w:r w:rsidRPr="001E11E8">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1E11E8">
        <w:rPr>
          <w:sz w:val="16"/>
        </w:rPr>
        <w:t>Maranowski</w:t>
      </w:r>
      <w:proofErr w:type="spellEnd"/>
      <w:r w:rsidRPr="001E11E8">
        <w:rPr>
          <w:sz w:val="16"/>
        </w:rPr>
        <w:t xml:space="preserve"> admitted that plaintiff did not use grout bulbs and did not drive all the mini-piles at least 25 feet into the ground, whether plaintiff breached the contract. Morinelli, 242 Mich App at 260-261.</w:t>
      </w:r>
    </w:p>
    <w:p w14:paraId="1CB3ECE9" w14:textId="6C0A7FA2" w:rsidR="00203D97" w:rsidRPr="001177D5" w:rsidRDefault="00203D97" w:rsidP="00203D97">
      <w:pPr>
        <w:pStyle w:val="Heading4"/>
      </w:pPr>
      <w:r>
        <w:t xml:space="preserve">And </w:t>
      </w:r>
      <w:r>
        <w:rPr>
          <w:u w:val="single"/>
        </w:rPr>
        <w:t>immediate</w:t>
      </w:r>
      <w:r>
        <w:t xml:space="preserve">. </w:t>
      </w:r>
    </w:p>
    <w:p w14:paraId="3D9475B2" w14:textId="77777777" w:rsidR="00203D97" w:rsidRDefault="00203D97" w:rsidP="00203D97">
      <w:r>
        <w:t xml:space="preserve">Russell </w:t>
      </w:r>
      <w:r w:rsidRPr="00935908">
        <w:rPr>
          <w:rStyle w:val="Style13ptBold"/>
        </w:rPr>
        <w:t>Stetler 17</w:t>
      </w:r>
      <w:r>
        <w:t xml:space="preserve">, National Mitigation Coordinator for the federal death penalty projects at Office of the Federal Public Defender in Oakland, </w:t>
      </w:r>
      <w:proofErr w:type="spellStart"/>
      <w:r>
        <w:t>Califor</w:t>
      </w:r>
      <w:proofErr w:type="spellEnd"/>
      <w:r>
        <w:t>, “The Past, Present, and Future of the Mitigation Profession: Fulfilling the Constitutional Requirement of Individualized Sentencing in Capital Cases Symposium: Effective Capital Defense Representation, the ABA Guidelines, and the Twilight of the Death Penalty,” Hofstra Law Review, vol. 46, no. 4, 2018/2017, pp. 1161–1256</w:t>
      </w:r>
    </w:p>
    <w:p w14:paraId="0373F958" w14:textId="77777777" w:rsidR="00203D97" w:rsidRPr="000B2BA5" w:rsidRDefault="00203D97" w:rsidP="00203D97">
      <w:pPr>
        <w:rPr>
          <w:sz w:val="16"/>
        </w:rPr>
      </w:pPr>
      <w:r w:rsidRPr="00935908">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w:t>
      </w:r>
      <w:r w:rsidRPr="00935908">
        <w:rPr>
          <w:rStyle w:val="StyleUnderline"/>
        </w:rPr>
        <w:t xml:space="preserve">Standards stressed that </w:t>
      </w:r>
      <w:r w:rsidRPr="00DB5C23">
        <w:rPr>
          <w:rStyle w:val="StyleUnderline"/>
          <w:highlight w:val="cyan"/>
        </w:rPr>
        <w:t>the word "should" had been</w:t>
      </w:r>
      <w:r w:rsidRPr="00935908">
        <w:rPr>
          <w:rStyle w:val="StyleUnderline"/>
        </w:rPr>
        <w:t xml:space="preserve"> used as a </w:t>
      </w:r>
      <w:r w:rsidRPr="00DB5C23">
        <w:rPr>
          <w:rStyle w:val="Emphasis"/>
          <w:highlight w:val="cyan"/>
        </w:rPr>
        <w:t>mandatory</w:t>
      </w:r>
      <w:r w:rsidRPr="00E80687">
        <w:rPr>
          <w:rStyle w:val="Emphasis"/>
        </w:rPr>
        <w:t xml:space="preserve"> term</w:t>
      </w:r>
      <w:r w:rsidRPr="00935908">
        <w:rPr>
          <w:rStyle w:val="StyleUnderline"/>
        </w:rPr>
        <w:t>: "</w:t>
      </w:r>
      <w:r w:rsidRPr="00DB5C23">
        <w:rPr>
          <w:rStyle w:val="StyleUnderline"/>
          <w:highlight w:val="cyan"/>
        </w:rPr>
        <w:t>what counsel</w:t>
      </w:r>
      <w:r w:rsidRPr="00DB5C23">
        <w:rPr>
          <w:sz w:val="16"/>
          <w:highlight w:val="cyan"/>
        </w:rPr>
        <w:t xml:space="preserve"> </w:t>
      </w:r>
      <w:r w:rsidRPr="00DB5C23">
        <w:rPr>
          <w:rStyle w:val="Emphasis"/>
          <w:highlight w:val="cyan"/>
        </w:rPr>
        <w:t>'should'</w:t>
      </w:r>
      <w:r w:rsidRPr="00935908">
        <w:rPr>
          <w:sz w:val="16"/>
        </w:rPr>
        <w:t xml:space="preserve"> do </w:t>
      </w:r>
      <w:r w:rsidRPr="00DB5C23">
        <w:rPr>
          <w:rStyle w:val="StyleUnderline"/>
          <w:highlight w:val="cyan"/>
        </w:rPr>
        <w:t>is</w:t>
      </w:r>
      <w:r w:rsidRPr="00935908">
        <w:rPr>
          <w:sz w:val="16"/>
        </w:rPr>
        <w:t xml:space="preserve"> intended as </w:t>
      </w:r>
      <w:r w:rsidRPr="00935908">
        <w:rPr>
          <w:rStyle w:val="StyleUnderline"/>
        </w:rPr>
        <w:t xml:space="preserve">a standard </w:t>
      </w:r>
      <w:r w:rsidRPr="00DB5C23">
        <w:rPr>
          <w:rStyle w:val="StyleUnderline"/>
          <w:highlight w:val="cyan"/>
        </w:rPr>
        <w:t xml:space="preserve">to be met </w:t>
      </w:r>
      <w:r w:rsidRPr="00DB5C23">
        <w:rPr>
          <w:rStyle w:val="Emphasis"/>
          <w:highlight w:val="cyan"/>
        </w:rPr>
        <w:t>now, not</w:t>
      </w:r>
      <w:r w:rsidRPr="00935908">
        <w:rPr>
          <w:sz w:val="16"/>
        </w:rPr>
        <w:t xml:space="preserve"> an ideal to be attained </w:t>
      </w:r>
      <w:r w:rsidRPr="00E80687">
        <w:rPr>
          <w:rStyle w:val="Emphasis"/>
        </w:rPr>
        <w:t xml:space="preserve">at a </w:t>
      </w:r>
      <w:r w:rsidRPr="00DB5C23">
        <w:rPr>
          <w:rStyle w:val="Emphasis"/>
          <w:highlight w:val="cyan"/>
        </w:rPr>
        <w:t>later</w:t>
      </w:r>
      <w:r w:rsidRPr="00E80687">
        <w:rPr>
          <w:rStyle w:val="Emphasis"/>
        </w:rPr>
        <w:t xml:space="preserve"> time</w:t>
      </w:r>
      <w:r w:rsidRPr="00935908">
        <w:rPr>
          <w:sz w:val="16"/>
        </w:rPr>
        <w:t xml:space="preserve">." 70 </w:t>
      </w:r>
      <w:r w:rsidRPr="00935908">
        <w:t>[FOOTNOTE 70 BEGINS]</w:t>
      </w:r>
      <w:r w:rsidRPr="00935908">
        <w:rPr>
          <w:sz w:val="16"/>
        </w:rPr>
        <w:t xml:space="preserve"> 70. 1987-88 NLADA PERFORMANCE STANDARDS, supra note 68. Both the Original ABA Guidelines and the 2003 revision adhere to the same view of counsel's duties. As summarized in the Guidelines, these </w:t>
      </w:r>
      <w:r w:rsidRPr="00DB5C23">
        <w:rPr>
          <w:rStyle w:val="StyleUnderline"/>
          <w:highlight w:val="cyan"/>
        </w:rPr>
        <w:t xml:space="preserve">duties are not </w:t>
      </w:r>
      <w:proofErr w:type="gramStart"/>
      <w:r w:rsidRPr="00DB5C23">
        <w:rPr>
          <w:rStyle w:val="Emphasis"/>
          <w:highlight w:val="cyan"/>
        </w:rPr>
        <w:t>aspirational</w:t>
      </w:r>
      <w:r w:rsidRPr="00DB5C23">
        <w:rPr>
          <w:rStyle w:val="StyleUnderline"/>
          <w:highlight w:val="cyan"/>
        </w:rPr>
        <w:t>, but</w:t>
      </w:r>
      <w:proofErr w:type="gramEnd"/>
      <w:r w:rsidRPr="00935908">
        <w:rPr>
          <w:sz w:val="16"/>
        </w:rPr>
        <w:t xml:space="preserve"> reflect </w:t>
      </w:r>
      <w:r w:rsidRPr="00935908">
        <w:rPr>
          <w:rStyle w:val="StyleUnderline"/>
        </w:rPr>
        <w:t xml:space="preserve">what counsel ought </w:t>
      </w:r>
      <w:r w:rsidRPr="00E80687">
        <w:rPr>
          <w:rStyle w:val="Emphasis"/>
        </w:rPr>
        <w:t xml:space="preserve">to do </w:t>
      </w:r>
      <w:r w:rsidRPr="00DB5C23">
        <w:rPr>
          <w:rStyle w:val="Emphasis"/>
          <w:highlight w:val="cyan"/>
        </w:rPr>
        <w:t>now</w:t>
      </w:r>
      <w:r w:rsidRPr="00935908">
        <w:rPr>
          <w:rStyle w:val="StyleUnderline"/>
        </w:rPr>
        <w:t xml:space="preserve"> based on prevailing norms</w:t>
      </w:r>
      <w:r w:rsidRPr="00935908">
        <w:rPr>
          <w:sz w:val="16"/>
        </w:rPr>
        <w:t xml:space="preserve">. See ABA Revised Guidelines, supra note 2, at 919 n. 1 ("As in the first edition </w:t>
      </w:r>
      <w:r w:rsidRPr="00E80687">
        <w:rPr>
          <w:rStyle w:val="Emphasis"/>
        </w:rPr>
        <w:t xml:space="preserve">'should' is </w:t>
      </w:r>
      <w:r w:rsidRPr="00DB5C23">
        <w:rPr>
          <w:rStyle w:val="Emphasis"/>
          <w:highlight w:val="cyan"/>
        </w:rPr>
        <w:t>a mandatory term</w:t>
      </w:r>
      <w:r w:rsidRPr="00935908">
        <w:rPr>
          <w:sz w:val="16"/>
        </w:rPr>
        <w:t xml:space="preserve">."). </w:t>
      </w:r>
      <w:r w:rsidRPr="00935908">
        <w:t>[FOOTNOTE 70 ENDS]</w:t>
      </w:r>
    </w:p>
    <w:p w14:paraId="682E31FA" w14:textId="77777777" w:rsidR="00203D97" w:rsidRPr="00236078" w:rsidRDefault="00203D97" w:rsidP="004A1387">
      <w:pPr>
        <w:rPr>
          <w:sz w:val="16"/>
        </w:rPr>
      </w:pPr>
    </w:p>
    <w:p w14:paraId="48FCFBA7" w14:textId="77777777" w:rsidR="009D6294" w:rsidRPr="00D86024" w:rsidRDefault="009D6294" w:rsidP="009D6294">
      <w:pPr>
        <w:pStyle w:val="Heading4"/>
        <w:rPr>
          <w:rFonts w:cs="Calibri"/>
        </w:rPr>
      </w:pPr>
      <w:r w:rsidRPr="00D86024">
        <w:rPr>
          <w:rFonts w:cs="Calibri"/>
        </w:rPr>
        <w:t xml:space="preserve">Competition should </w:t>
      </w:r>
      <w:r w:rsidRPr="00D86024">
        <w:rPr>
          <w:rFonts w:cs="Calibri"/>
          <w:u w:val="single"/>
        </w:rPr>
        <w:t>solely</w:t>
      </w:r>
      <w:r w:rsidRPr="00D86024">
        <w:rPr>
          <w:rFonts w:cs="Calibri"/>
        </w:rPr>
        <w:t xml:space="preserve"> involve </w:t>
      </w:r>
      <w:r w:rsidRPr="00D86024">
        <w:rPr>
          <w:rFonts w:cs="Calibri"/>
          <w:u w:val="single"/>
        </w:rPr>
        <w:t>mandates</w:t>
      </w:r>
      <w:r w:rsidRPr="00D86024">
        <w:rPr>
          <w:rFonts w:cs="Calibri"/>
        </w:rPr>
        <w:t xml:space="preserve">---permuting effects </w:t>
      </w:r>
      <w:r w:rsidRPr="00D86024">
        <w:rPr>
          <w:rFonts w:cs="Calibri"/>
          <w:u w:val="single"/>
        </w:rPr>
        <w:t>kills ground</w:t>
      </w:r>
      <w:r w:rsidRPr="00D86024">
        <w:rPr>
          <w:rFonts w:cs="Calibri"/>
        </w:rPr>
        <w:t xml:space="preserve"> because </w:t>
      </w:r>
      <w:r w:rsidRPr="00D86024">
        <w:rPr>
          <w:rFonts w:cs="Calibri"/>
          <w:u w:val="single"/>
        </w:rPr>
        <w:t>any</w:t>
      </w:r>
      <w:r w:rsidRPr="00D86024">
        <w:rPr>
          <w:rFonts w:cs="Calibri"/>
        </w:rPr>
        <w:t xml:space="preserve"> action </w:t>
      </w:r>
      <w:r w:rsidRPr="00D86024">
        <w:rPr>
          <w:rFonts w:cs="Calibri"/>
          <w:u w:val="single"/>
        </w:rPr>
        <w:t>could</w:t>
      </w:r>
      <w:r w:rsidRPr="00D86024">
        <w:rPr>
          <w:rFonts w:cs="Calibri"/>
        </w:rPr>
        <w:t xml:space="preserve"> cause the plan. </w:t>
      </w:r>
    </w:p>
    <w:p w14:paraId="2C4F0CA9" w14:textId="77777777" w:rsidR="009D6294" w:rsidRPr="00D86024" w:rsidRDefault="009D6294" w:rsidP="009D6294">
      <w:pPr>
        <w:rPr>
          <w:rStyle w:val="Style13ptBold"/>
        </w:rPr>
      </w:pPr>
      <w:r w:rsidRPr="00D86024">
        <w:rPr>
          <w:rStyle w:val="Style13ptBold"/>
        </w:rPr>
        <w:t xml:space="preserve">Wood ’13 </w:t>
      </w:r>
      <w:r w:rsidRPr="00D86024">
        <w:t xml:space="preserve">[Jamie; June 10; Writer; </w:t>
      </w:r>
      <w:proofErr w:type="spellStart"/>
      <w:r w:rsidRPr="00D86024">
        <w:t>Avatel</w:t>
      </w:r>
      <w:proofErr w:type="spellEnd"/>
      <w:r w:rsidRPr="00D86024">
        <w:t xml:space="preserve"> EVP, “The Butterfly Effect – What a Fascinating Theory!” https://avatel.wordpress.com/2013/06/10/the-butterfly-effect-what-a-fascinating-theory/]</w:t>
      </w:r>
    </w:p>
    <w:p w14:paraId="6FA584CF" w14:textId="77777777" w:rsidR="009D6294" w:rsidRPr="00D86024" w:rsidRDefault="009D6294" w:rsidP="009D6294">
      <w:pPr>
        <w:rPr>
          <w:sz w:val="16"/>
        </w:rPr>
      </w:pPr>
      <w:r w:rsidRPr="00D86024">
        <w:rPr>
          <w:rStyle w:val="StyleUnderline"/>
          <w:highlight w:val="cyan"/>
        </w:rPr>
        <w:t xml:space="preserve">Every </w:t>
      </w:r>
      <w:r w:rsidRPr="00D86024">
        <w:rPr>
          <w:rStyle w:val="Emphasis"/>
          <w:highlight w:val="cyan"/>
        </w:rPr>
        <w:t>action</w:t>
      </w:r>
      <w:r w:rsidRPr="00D86024">
        <w:rPr>
          <w:sz w:val="16"/>
        </w:rPr>
        <w:t xml:space="preserve"> or decision </w:t>
      </w:r>
      <w:r w:rsidRPr="00D86024">
        <w:rPr>
          <w:rStyle w:val="StyleUnderline"/>
          <w:highlight w:val="cyan"/>
        </w:rPr>
        <w:t xml:space="preserve">has </w:t>
      </w:r>
      <w:r w:rsidRPr="00D86024">
        <w:rPr>
          <w:rStyle w:val="Emphasis"/>
          <w:highlight w:val="cyan"/>
        </w:rPr>
        <w:t>some</w:t>
      </w:r>
      <w:r w:rsidRPr="00D86024">
        <w:rPr>
          <w:rStyle w:val="StyleUnderline"/>
        </w:rPr>
        <w:t xml:space="preserve"> kind of </w:t>
      </w:r>
      <w:r w:rsidRPr="00D86024">
        <w:rPr>
          <w:rStyle w:val="Emphasis"/>
          <w:highlight w:val="cyan"/>
        </w:rPr>
        <w:t>effect</w:t>
      </w:r>
      <w:r w:rsidRPr="00D86024">
        <w:rPr>
          <w:rStyle w:val="StyleUnderline"/>
          <w:highlight w:val="cyan"/>
        </w:rPr>
        <w:t xml:space="preserve"> on </w:t>
      </w:r>
      <w:r w:rsidRPr="00D86024">
        <w:rPr>
          <w:rStyle w:val="Emphasis"/>
          <w:highlight w:val="cyan"/>
        </w:rPr>
        <w:t>something</w:t>
      </w:r>
      <w:r w:rsidRPr="00D86024">
        <w:rPr>
          <w:sz w:val="16"/>
        </w:rPr>
        <w:t xml:space="preserve"> or someone, </w:t>
      </w:r>
      <w:r w:rsidRPr="00D86024">
        <w:rPr>
          <w:rStyle w:val="StyleUnderline"/>
        </w:rPr>
        <w:t xml:space="preserve">if only in an </w:t>
      </w:r>
      <w:r w:rsidRPr="00D86024">
        <w:rPr>
          <w:rStyle w:val="Emphasis"/>
        </w:rPr>
        <w:t>indirect</w:t>
      </w:r>
      <w:r w:rsidRPr="00D86024">
        <w:rPr>
          <w:rStyle w:val="StyleUnderline"/>
        </w:rPr>
        <w:t xml:space="preserve"> way</w:t>
      </w:r>
      <w:r w:rsidRPr="00D86024">
        <w:rPr>
          <w:sz w:val="16"/>
        </w:rPr>
        <w:t xml:space="preserve">. How we approach these decisions or actions we take can have a huge impact, not just on those directly involved, but on others we could hardly fathom would be affected. You never know what little action </w:t>
      </w:r>
      <w:proofErr w:type="gramStart"/>
      <w:r w:rsidRPr="00D86024">
        <w:rPr>
          <w:sz w:val="16"/>
        </w:rPr>
        <w:t>may be the tipping point for another action</w:t>
      </w:r>
      <w:proofErr w:type="gramEnd"/>
      <w:r w:rsidRPr="00D86024">
        <w:rPr>
          <w:sz w:val="16"/>
        </w:rPr>
        <w:t xml:space="preserve"> and or reaction. </w:t>
      </w:r>
    </w:p>
    <w:p w14:paraId="3BE4FC19" w14:textId="77777777" w:rsidR="009D6294" w:rsidRPr="00D86024" w:rsidRDefault="009D6294" w:rsidP="009D6294">
      <w:pPr>
        <w:rPr>
          <w:sz w:val="16"/>
        </w:rPr>
      </w:pPr>
      <w:r w:rsidRPr="00D86024">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5AA83182" w14:textId="77777777" w:rsidR="009D6294" w:rsidRPr="00D86024" w:rsidRDefault="009D6294" w:rsidP="009D6294">
      <w:pPr>
        <w:rPr>
          <w:sz w:val="16"/>
        </w:rPr>
      </w:pPr>
      <w:proofErr w:type="gramStart"/>
      <w:r w:rsidRPr="00D86024">
        <w:rPr>
          <w:sz w:val="16"/>
        </w:rPr>
        <w:t>Actually</w:t>
      </w:r>
      <w:proofErr w:type="gramEnd"/>
      <w:r w:rsidRPr="00D86024">
        <w:rPr>
          <w:sz w:val="16"/>
        </w:rPr>
        <w:t xml:space="preserve"> the term “The Butterfly Effect”, was a phenomenon proposed in a doctoral thesis written in 1963 by Edward Lorenz. It states that </w:t>
      </w:r>
      <w:r w:rsidRPr="00D86024">
        <w:rPr>
          <w:rStyle w:val="StyleUnderline"/>
          <w:highlight w:val="cyan"/>
        </w:rPr>
        <w:t>a butterfly</w:t>
      </w:r>
      <w:r w:rsidRPr="00D86024">
        <w:rPr>
          <w:sz w:val="16"/>
        </w:rPr>
        <w:t xml:space="preserve">, by flapping its wings in one place and time </w:t>
      </w:r>
      <w:proofErr w:type="gramStart"/>
      <w:r w:rsidRPr="00D86024">
        <w:rPr>
          <w:rStyle w:val="StyleUnderline"/>
          <w:highlight w:val="cyan"/>
        </w:rPr>
        <w:t>is able to</w:t>
      </w:r>
      <w:proofErr w:type="gramEnd"/>
      <w:r w:rsidRPr="00D86024">
        <w:rPr>
          <w:rStyle w:val="StyleUnderline"/>
          <w:highlight w:val="cyan"/>
        </w:rPr>
        <w:t xml:space="preserve"> create</w:t>
      </w:r>
      <w:r w:rsidRPr="00D86024">
        <w:rPr>
          <w:rStyle w:val="StyleUnderline"/>
        </w:rPr>
        <w:t xml:space="preserve"> a major </w:t>
      </w:r>
      <w:r w:rsidRPr="00D86024">
        <w:rPr>
          <w:rStyle w:val="Emphasis"/>
          <w:highlight w:val="cyan"/>
        </w:rPr>
        <w:t>weather</w:t>
      </w:r>
      <w:r w:rsidRPr="00D86024">
        <w:rPr>
          <w:rStyle w:val="Emphasis"/>
        </w:rPr>
        <w:t xml:space="preserve"> event</w:t>
      </w:r>
      <w:r w:rsidRPr="00D86024">
        <w:rPr>
          <w:rStyle w:val="StyleUnderline"/>
        </w:rPr>
        <w:t xml:space="preserve"> in another </w:t>
      </w:r>
      <w:r w:rsidRPr="00D86024">
        <w:rPr>
          <w:rStyle w:val="Emphasis"/>
        </w:rPr>
        <w:t>place</w:t>
      </w:r>
      <w:r w:rsidRPr="00D86024">
        <w:rPr>
          <w:rStyle w:val="StyleUnderline"/>
        </w:rPr>
        <w:t xml:space="preserve"> and </w:t>
      </w:r>
      <w:r w:rsidRPr="00D86024">
        <w:rPr>
          <w:rStyle w:val="Emphasis"/>
        </w:rPr>
        <w:t>time</w:t>
      </w:r>
      <w:r w:rsidRPr="00D86024">
        <w:rPr>
          <w:sz w:val="16"/>
        </w:rPr>
        <w:t xml:space="preserve">, eventually having a far-reaching ripple effect on subsequent events. </w:t>
      </w:r>
    </w:p>
    <w:p w14:paraId="01802DAF" w14:textId="77777777" w:rsidR="009D6294" w:rsidRPr="00D86024" w:rsidRDefault="009D6294" w:rsidP="009D6294">
      <w:pPr>
        <w:rPr>
          <w:sz w:val="16"/>
        </w:rPr>
      </w:pPr>
      <w:r w:rsidRPr="00D86024">
        <w:rPr>
          <w:sz w:val="16"/>
        </w:rPr>
        <w:t xml:space="preserve">The butterfly effect suggests that </w:t>
      </w:r>
      <w:r w:rsidRPr="00D86024">
        <w:rPr>
          <w:rStyle w:val="Emphasis"/>
          <w:highlight w:val="cyan"/>
        </w:rPr>
        <w:t>cause</w:t>
      </w:r>
      <w:r w:rsidRPr="00D86024">
        <w:rPr>
          <w:rStyle w:val="StyleUnderline"/>
          <w:highlight w:val="cyan"/>
        </w:rPr>
        <w:t xml:space="preserve"> and </w:t>
      </w:r>
      <w:r w:rsidRPr="00D86024">
        <w:rPr>
          <w:rStyle w:val="Emphasis"/>
          <w:highlight w:val="cyan"/>
        </w:rPr>
        <w:t>effect</w:t>
      </w:r>
      <w:r w:rsidRPr="00D86024">
        <w:rPr>
          <w:rStyle w:val="StyleUnderline"/>
          <w:highlight w:val="cyan"/>
        </w:rPr>
        <w:t xml:space="preserve"> are applicable</w:t>
      </w:r>
      <w:r w:rsidRPr="00D86024">
        <w:rPr>
          <w:sz w:val="16"/>
        </w:rPr>
        <w:t xml:space="preserve"> in the universe </w:t>
      </w:r>
      <w:r w:rsidRPr="00D86024">
        <w:rPr>
          <w:rStyle w:val="StyleUnderline"/>
          <w:highlight w:val="cyan"/>
        </w:rPr>
        <w:t xml:space="preserve">even </w:t>
      </w:r>
      <w:r w:rsidRPr="00D86024">
        <w:rPr>
          <w:rStyle w:val="Emphasis"/>
          <w:highlight w:val="cyan"/>
        </w:rPr>
        <w:t>if</w:t>
      </w:r>
      <w:r w:rsidRPr="00D86024">
        <w:rPr>
          <w:rStyle w:val="StyleUnderline"/>
          <w:highlight w:val="cyan"/>
        </w:rPr>
        <w:t xml:space="preserve"> the</w:t>
      </w:r>
      <w:r w:rsidRPr="00D86024">
        <w:rPr>
          <w:rStyle w:val="StyleUnderline"/>
        </w:rPr>
        <w:t xml:space="preserve"> pattern is </w:t>
      </w:r>
      <w:r w:rsidRPr="00D86024">
        <w:rPr>
          <w:rStyle w:val="Emphasis"/>
        </w:rPr>
        <w:t>indecipherable</w:t>
      </w:r>
      <w:r w:rsidRPr="00D86024">
        <w:rPr>
          <w:rStyle w:val="StyleUnderline"/>
        </w:rPr>
        <w:t xml:space="preserve"> and the </w:t>
      </w:r>
      <w:r w:rsidRPr="00D86024">
        <w:rPr>
          <w:rStyle w:val="Emphasis"/>
        </w:rPr>
        <w:t xml:space="preserve">precise </w:t>
      </w:r>
      <w:r w:rsidRPr="00D86024">
        <w:rPr>
          <w:rStyle w:val="Emphasis"/>
          <w:highlight w:val="cyan"/>
        </w:rPr>
        <w:t>cause</w:t>
      </w:r>
      <w:r w:rsidRPr="00D86024">
        <w:rPr>
          <w:rStyle w:val="StyleUnderline"/>
        </w:rPr>
        <w:t xml:space="preserve"> </w:t>
      </w:r>
      <w:r w:rsidRPr="00D86024">
        <w:rPr>
          <w:sz w:val="16"/>
        </w:rPr>
        <w:t xml:space="preserve">of our predicaments, rooted far away in time and space, </w:t>
      </w:r>
      <w:r w:rsidRPr="00D86024">
        <w:rPr>
          <w:rStyle w:val="StyleUnderline"/>
          <w:highlight w:val="cyan"/>
        </w:rPr>
        <w:t>are</w:t>
      </w:r>
      <w:r w:rsidRPr="00D86024">
        <w:rPr>
          <w:rStyle w:val="StyleUnderline"/>
        </w:rPr>
        <w:t xml:space="preserve"> ultimately </w:t>
      </w:r>
      <w:r w:rsidRPr="00D86024">
        <w:rPr>
          <w:rStyle w:val="StyleUnderline"/>
          <w:highlight w:val="cyan"/>
        </w:rPr>
        <w:t>unfathomable</w:t>
      </w:r>
      <w:r w:rsidRPr="00D86024">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3A56AFEA" w14:textId="72B50C73" w:rsidR="00157DDE" w:rsidRDefault="009D6294" w:rsidP="009D6294">
      <w:pPr>
        <w:pStyle w:val="Heading3"/>
      </w:pPr>
      <w:r>
        <w:lastRenderedPageBreak/>
        <w:t xml:space="preserve">Perm: Delay---2NC </w:t>
      </w:r>
    </w:p>
    <w:p w14:paraId="57CF044E" w14:textId="03A16E7D" w:rsidR="00E47F89" w:rsidRPr="00383DC3" w:rsidRDefault="00383DC3" w:rsidP="00383DC3">
      <w:pPr>
        <w:pStyle w:val="Heading4"/>
      </w:pPr>
      <w:r w:rsidRPr="00383DC3">
        <w:t>It leaks</w:t>
      </w:r>
      <w:r w:rsidR="001C30C0">
        <w:t xml:space="preserve">. </w:t>
      </w:r>
    </w:p>
    <w:p w14:paraId="5DBAF634" w14:textId="4FCC4A9B" w:rsidR="00E47F89" w:rsidRPr="00383DC3" w:rsidRDefault="00383DC3" w:rsidP="00383DC3">
      <w:r w:rsidRPr="00383DC3">
        <w:rPr>
          <w:rStyle w:val="Style13ptBold"/>
        </w:rPr>
        <w:t>MENAFN ‘6-25</w:t>
      </w:r>
      <w:r w:rsidRPr="00383DC3">
        <w:t xml:space="preserve"> [MENAFN; “Trump Leaks NATO Chief’s Praising Texts</w:t>
      </w:r>
      <w:r>
        <w:t>,</w:t>
      </w:r>
      <w:r w:rsidRPr="00383DC3">
        <w:t>"</w:t>
      </w:r>
      <w:r>
        <w:t xml:space="preserve"> 2025, </w:t>
      </w:r>
      <w:r w:rsidRPr="00383DC3">
        <w:t>https://menafn.com/1109722561/Trump-Leaks-NATO-Chiefs-Praising-Texts</w:t>
      </w:r>
      <w:r>
        <w:t>]</w:t>
      </w:r>
    </w:p>
    <w:p w14:paraId="03555A9A" w14:textId="28A473B4" w:rsidR="00E47F89" w:rsidRPr="00E47F89" w:rsidRDefault="00E47F89" w:rsidP="00E47F89">
      <w:pPr>
        <w:rPr>
          <w:sz w:val="16"/>
        </w:rPr>
      </w:pPr>
      <w:r w:rsidRPr="00E47F89">
        <w:rPr>
          <w:sz w:val="16"/>
        </w:rPr>
        <w:t>United States Leader Donald </w:t>
      </w:r>
      <w:r w:rsidRPr="00E47F89">
        <w:rPr>
          <w:rStyle w:val="StyleUnderline"/>
          <w:highlight w:val="cyan"/>
        </w:rPr>
        <w:t xml:space="preserve">Trump has </w:t>
      </w:r>
      <w:r w:rsidRPr="00383DC3">
        <w:rPr>
          <w:rStyle w:val="Emphasis"/>
          <w:highlight w:val="cyan"/>
        </w:rPr>
        <w:t>made public</w:t>
      </w:r>
      <w:r w:rsidRPr="00E47F89">
        <w:rPr>
          <w:rStyle w:val="StyleUnderline"/>
          <w:highlight w:val="cyan"/>
        </w:rPr>
        <w:t xml:space="preserve"> a series of </w:t>
      </w:r>
      <w:r w:rsidRPr="00383DC3">
        <w:rPr>
          <w:rStyle w:val="Emphasis"/>
          <w:highlight w:val="cyan"/>
        </w:rPr>
        <w:t>private</w:t>
      </w:r>
      <w:r w:rsidRPr="00383DC3">
        <w:rPr>
          <w:rStyle w:val="Emphasis"/>
        </w:rPr>
        <w:t xml:space="preserve"> </w:t>
      </w:r>
      <w:r w:rsidRPr="00E47F89">
        <w:rPr>
          <w:rStyle w:val="StyleUnderline"/>
        </w:rPr>
        <w:t xml:space="preserve">text </w:t>
      </w:r>
      <w:r w:rsidRPr="00E47F89">
        <w:rPr>
          <w:rStyle w:val="StyleUnderline"/>
          <w:highlight w:val="cyan"/>
        </w:rPr>
        <w:t>messages from NATO</w:t>
      </w:r>
      <w:r w:rsidRPr="00E47F89">
        <w:rPr>
          <w:sz w:val="16"/>
        </w:rPr>
        <w:t xml:space="preserve"> Secretary General Mark Rutte, where the former Dutch leader imitates Trump's tone and offers effusive commendation for what he calls "decisive action in Iran."</w:t>
      </w:r>
      <w:r w:rsidRPr="00E47F89">
        <w:rPr>
          <w:sz w:val="16"/>
        </w:rPr>
        <w:br/>
        <w:t>Trump shared the screenshots on his Truth Social platform just before the beginning of NATO's two-day summit in The Hague on Tuesday.</w:t>
      </w:r>
      <w:r w:rsidRPr="00E47F89">
        <w:rPr>
          <w:sz w:val="16"/>
        </w:rPr>
        <w:br/>
      </w:r>
      <w:r w:rsidRPr="00E47F89">
        <w:rPr>
          <w:sz w:val="16"/>
        </w:rPr>
        <w:br/>
        <w:t>The </w:t>
      </w:r>
      <w:r w:rsidRPr="00383DC3">
        <w:rPr>
          <w:rStyle w:val="Emphasis"/>
          <w:highlight w:val="cyan"/>
        </w:rPr>
        <w:t>leaked messages</w:t>
      </w:r>
      <w:r w:rsidRPr="00E47F89">
        <w:rPr>
          <w:rStyle w:val="StyleUnderline"/>
        </w:rPr>
        <w:t xml:space="preserve"> are being interpreted by many as </w:t>
      </w:r>
      <w:r w:rsidRPr="00E47F89">
        <w:rPr>
          <w:rStyle w:val="StyleUnderline"/>
          <w:highlight w:val="cyan"/>
        </w:rPr>
        <w:t>a source of</w:t>
      </w:r>
      <w:r w:rsidRPr="00E47F89">
        <w:rPr>
          <w:rStyle w:val="StyleUnderline"/>
        </w:rPr>
        <w:t xml:space="preserve"> </w:t>
      </w:r>
      <w:r w:rsidRPr="00383DC3">
        <w:rPr>
          <w:rStyle w:val="Emphasis"/>
        </w:rPr>
        <w:t xml:space="preserve">significant </w:t>
      </w:r>
      <w:r w:rsidRPr="00383DC3">
        <w:rPr>
          <w:rStyle w:val="Emphasis"/>
          <w:highlight w:val="cyan"/>
        </w:rPr>
        <w:t>embarrassment</w:t>
      </w:r>
      <w:r w:rsidRPr="00E47F89">
        <w:rPr>
          <w:sz w:val="16"/>
        </w:rPr>
        <w:t xml:space="preserve"> for the NATO leader.</w:t>
      </w:r>
      <w:r w:rsidRPr="00E47F89">
        <w:rPr>
          <w:sz w:val="16"/>
        </w:rPr>
        <w:br/>
      </w:r>
      <w:r w:rsidRPr="00E47F89">
        <w:rPr>
          <w:sz w:val="16"/>
        </w:rPr>
        <w:br/>
        <w:t>In the texts, Rutte writes, "Congratulations and thank you for your decisive action in Iran, that was truly extraordinary, and something no one else dared to do. It makes us all safer."</w:t>
      </w:r>
      <w:r w:rsidRPr="00E47F89">
        <w:rPr>
          <w:sz w:val="16"/>
        </w:rPr>
        <w:br/>
      </w:r>
      <w:r w:rsidRPr="00E47F89">
        <w:rPr>
          <w:sz w:val="16"/>
        </w:rPr>
        <w:br/>
        <w:t>His words reflect strong support for Trump's bold approach and unusual foreign policy decisions.</w:t>
      </w:r>
      <w:r w:rsidRPr="00E47F89">
        <w:rPr>
          <w:sz w:val="16"/>
        </w:rPr>
        <w:br/>
      </w:r>
      <w:r w:rsidRPr="00E47F89">
        <w:rPr>
          <w:sz w:val="16"/>
        </w:rPr>
        <w:br/>
        <w:t>Rutte is also advocating Trump's contentious push for NATO countries to increase their defense budgets to 5 percent of their gross domestic product, more than double the current standard.</w:t>
      </w:r>
      <w:r w:rsidRPr="00E47F89">
        <w:rPr>
          <w:sz w:val="16"/>
        </w:rPr>
        <w:br/>
      </w:r>
      <w:r w:rsidRPr="00E47F89">
        <w:rPr>
          <w:sz w:val="16"/>
        </w:rPr>
        <w:br/>
        <w:t>In previous remarks, Rutte has even proposed reducing European social expenditures to allocate more funds to military sectors and controversially hinted that without these changes, Western Europeans may need to "learn Russian."</w:t>
      </w:r>
      <w:r w:rsidRPr="00E47F89">
        <w:rPr>
          <w:sz w:val="16"/>
        </w:rPr>
        <w:br/>
      </w:r>
      <w:r w:rsidRPr="00E47F89">
        <w:rPr>
          <w:sz w:val="16"/>
        </w:rPr>
        <w:br/>
        <w:t>In further texts, Rutte told Trump, "Europe is going to pay BIG," and expressed confidence in "another big success" at the summit.</w:t>
      </w:r>
    </w:p>
    <w:p w14:paraId="0E23D481" w14:textId="2D8C7027" w:rsidR="00383DC3" w:rsidRPr="00832ED5" w:rsidRDefault="00383DC3" w:rsidP="00383DC3">
      <w:pPr>
        <w:pStyle w:val="Heading4"/>
      </w:pPr>
      <w:r>
        <w:t xml:space="preserve">Lying is immoral. </w:t>
      </w:r>
    </w:p>
    <w:p w14:paraId="0F9C005B" w14:textId="77777777" w:rsidR="00383DC3" w:rsidRPr="00832ED5" w:rsidRDefault="00383DC3" w:rsidP="00383DC3">
      <w:r>
        <w:t xml:space="preserve">Tim C. </w:t>
      </w:r>
      <w:r w:rsidRPr="00832ED5">
        <w:rPr>
          <w:rStyle w:val="Style13ptBold"/>
        </w:rPr>
        <w:t>Mazur 15</w:t>
      </w:r>
      <w:r>
        <w:t>, Ethics and Compliance Leader at Broad Institute of MIT and Harvard, MBA, Co-creator of LPEC credential, Distinguished Professor of Business Ethics, Presidential Award from Society for Business Ethics, "Lying," Issues in Ethics, vol. 6, no. 1, 11/13/2015, https://www.scu.edu/ethics/ethics-resources/ethical-decision-making/lying/#:~:text=Lies%20are%20morally%20wrong%2C%20then,their%20freedom%20to%20choose%20rationally.</w:t>
      </w:r>
    </w:p>
    <w:p w14:paraId="6EC64BF8" w14:textId="77777777" w:rsidR="00383DC3" w:rsidRPr="00A653C9" w:rsidRDefault="00383DC3" w:rsidP="00383DC3">
      <w:pPr>
        <w:rPr>
          <w:sz w:val="16"/>
        </w:rPr>
      </w:pPr>
      <w:r w:rsidRPr="00CC738E">
        <w:rPr>
          <w:rStyle w:val="StyleUnderline"/>
          <w:highlight w:val="cyan"/>
        </w:rPr>
        <w:t>Lies are</w:t>
      </w:r>
      <w:r w:rsidRPr="00CC738E">
        <w:rPr>
          <w:sz w:val="16"/>
          <w:highlight w:val="cyan"/>
        </w:rPr>
        <w:t xml:space="preserve"> </w:t>
      </w:r>
      <w:r w:rsidRPr="00CC738E">
        <w:rPr>
          <w:rStyle w:val="Emphasis"/>
          <w:highlight w:val="cyan"/>
        </w:rPr>
        <w:t>morally wrong</w:t>
      </w:r>
      <w:r w:rsidRPr="00A653C9">
        <w:rPr>
          <w:sz w:val="16"/>
        </w:rPr>
        <w:t xml:space="preserve">, then, for two reasons. </w:t>
      </w:r>
      <w:r w:rsidRPr="00A653C9">
        <w:rPr>
          <w:rStyle w:val="StyleUnderline"/>
        </w:rPr>
        <w:t>First,</w:t>
      </w:r>
      <w:r w:rsidRPr="00A653C9">
        <w:rPr>
          <w:sz w:val="16"/>
        </w:rPr>
        <w:t xml:space="preserve"> </w:t>
      </w:r>
      <w:r w:rsidRPr="00A653C9">
        <w:rPr>
          <w:rStyle w:val="StyleUnderline"/>
        </w:rPr>
        <w:t>lying</w:t>
      </w:r>
      <w:r w:rsidRPr="00A653C9">
        <w:rPr>
          <w:sz w:val="16"/>
        </w:rPr>
        <w:t xml:space="preserve"> </w:t>
      </w:r>
      <w:r w:rsidRPr="00CC738E">
        <w:rPr>
          <w:rStyle w:val="Emphasis"/>
          <w:highlight w:val="cyan"/>
        </w:rPr>
        <w:t>corrupts</w:t>
      </w:r>
      <w:r w:rsidRPr="00CC738E">
        <w:rPr>
          <w:sz w:val="16"/>
          <w:highlight w:val="cyan"/>
        </w:rPr>
        <w:t xml:space="preserve"> </w:t>
      </w:r>
      <w:r w:rsidRPr="00CC738E">
        <w:rPr>
          <w:rStyle w:val="StyleUnderline"/>
          <w:highlight w:val="cyan"/>
        </w:rPr>
        <w:t>the most</w:t>
      </w:r>
      <w:r w:rsidRPr="00CC738E">
        <w:rPr>
          <w:sz w:val="16"/>
          <w:highlight w:val="cyan"/>
        </w:rPr>
        <w:t xml:space="preserve"> </w:t>
      </w:r>
      <w:r w:rsidRPr="00CC738E">
        <w:rPr>
          <w:rStyle w:val="Emphasis"/>
          <w:highlight w:val="cyan"/>
        </w:rPr>
        <w:t>important quality</w:t>
      </w:r>
      <w:r w:rsidRPr="00CC738E">
        <w:rPr>
          <w:sz w:val="16"/>
          <w:highlight w:val="cyan"/>
        </w:rPr>
        <w:t xml:space="preserve"> </w:t>
      </w:r>
      <w:r w:rsidRPr="00CC738E">
        <w:rPr>
          <w:rStyle w:val="StyleUnderline"/>
          <w:highlight w:val="cyan"/>
        </w:rPr>
        <w:t>of</w:t>
      </w:r>
      <w:r w:rsidRPr="00A653C9">
        <w:rPr>
          <w:rStyle w:val="StyleUnderline"/>
        </w:rPr>
        <w:t xml:space="preserve"> my</w:t>
      </w:r>
      <w:r w:rsidRPr="00A653C9">
        <w:rPr>
          <w:sz w:val="16"/>
        </w:rPr>
        <w:t xml:space="preserve"> </w:t>
      </w:r>
      <w:r w:rsidRPr="00CC738E">
        <w:rPr>
          <w:rStyle w:val="Emphasis"/>
          <w:highlight w:val="cyan"/>
        </w:rPr>
        <w:t>being human</w:t>
      </w:r>
      <w:r w:rsidRPr="00A653C9">
        <w:rPr>
          <w:rStyle w:val="StyleUnderline"/>
        </w:rPr>
        <w:t xml:space="preserve">: my ability to make free, rational choices. Each lie I tell contradicts the </w:t>
      </w:r>
      <w:r w:rsidRPr="00551AFA">
        <w:rPr>
          <w:rStyle w:val="Emphasis"/>
        </w:rPr>
        <w:t>part of me</w:t>
      </w:r>
      <w:r w:rsidRPr="00A653C9">
        <w:rPr>
          <w:rStyle w:val="StyleUnderline"/>
        </w:rPr>
        <w:t xml:space="preserve"> that</w:t>
      </w:r>
      <w:r w:rsidRPr="00A653C9">
        <w:rPr>
          <w:sz w:val="16"/>
        </w:rPr>
        <w:t xml:space="preserve"> </w:t>
      </w:r>
      <w:r w:rsidRPr="00551AFA">
        <w:rPr>
          <w:rStyle w:val="Emphasis"/>
        </w:rPr>
        <w:t>gives me moral worth</w:t>
      </w:r>
      <w:r w:rsidRPr="00A653C9">
        <w:rPr>
          <w:rStyle w:val="StyleUnderline"/>
        </w:rPr>
        <w:t>. Second, my lies</w:t>
      </w:r>
      <w:r w:rsidRPr="00A653C9">
        <w:rPr>
          <w:sz w:val="16"/>
        </w:rPr>
        <w:t xml:space="preserve"> </w:t>
      </w:r>
      <w:r w:rsidRPr="00CC738E">
        <w:rPr>
          <w:rStyle w:val="Emphasis"/>
          <w:highlight w:val="cyan"/>
        </w:rPr>
        <w:t>rob others</w:t>
      </w:r>
      <w:r w:rsidRPr="00CC738E">
        <w:rPr>
          <w:sz w:val="16"/>
          <w:highlight w:val="cyan"/>
        </w:rPr>
        <w:t xml:space="preserve"> </w:t>
      </w:r>
      <w:r w:rsidRPr="00CC738E">
        <w:rPr>
          <w:rStyle w:val="StyleUnderline"/>
          <w:highlight w:val="cyan"/>
        </w:rPr>
        <w:t>of</w:t>
      </w:r>
      <w:r w:rsidRPr="00A653C9">
        <w:rPr>
          <w:rStyle w:val="StyleUnderline"/>
        </w:rPr>
        <w:t xml:space="preserve"> their</w:t>
      </w:r>
      <w:r w:rsidRPr="00A653C9">
        <w:rPr>
          <w:sz w:val="16"/>
        </w:rPr>
        <w:t xml:space="preserve"> </w:t>
      </w:r>
      <w:r w:rsidRPr="00CC738E">
        <w:rPr>
          <w:rStyle w:val="Emphasis"/>
          <w:highlight w:val="cyan"/>
        </w:rPr>
        <w:t>freedom</w:t>
      </w:r>
      <w:r w:rsidRPr="00551AFA">
        <w:rPr>
          <w:rStyle w:val="Emphasis"/>
        </w:rPr>
        <w:t xml:space="preserve"> to choose rationally</w:t>
      </w:r>
      <w:r w:rsidRPr="00A653C9">
        <w:rPr>
          <w:sz w:val="16"/>
        </w:rPr>
        <w:t xml:space="preserve">. When my lie leads people to decide other than they would had they known the truth, I have </w:t>
      </w:r>
      <w:r w:rsidRPr="00551AFA">
        <w:rPr>
          <w:rStyle w:val="Emphasis"/>
        </w:rPr>
        <w:t>harm</w:t>
      </w:r>
      <w:r w:rsidRPr="00A653C9">
        <w:rPr>
          <w:sz w:val="16"/>
        </w:rPr>
        <w:t xml:space="preserve">ed </w:t>
      </w:r>
      <w:r w:rsidRPr="00A653C9">
        <w:rPr>
          <w:rStyle w:val="StyleUnderline"/>
        </w:rPr>
        <w:t>their</w:t>
      </w:r>
      <w:r w:rsidRPr="00A653C9">
        <w:rPr>
          <w:sz w:val="16"/>
        </w:rPr>
        <w:t xml:space="preserve"> </w:t>
      </w:r>
      <w:r w:rsidRPr="00551AFA">
        <w:rPr>
          <w:rStyle w:val="Emphasis"/>
        </w:rPr>
        <w:t>human dignity</w:t>
      </w:r>
      <w:r w:rsidRPr="00A653C9">
        <w:rPr>
          <w:sz w:val="16"/>
        </w:rPr>
        <w:t xml:space="preserve"> </w:t>
      </w:r>
      <w:r w:rsidRPr="00A653C9">
        <w:rPr>
          <w:rStyle w:val="StyleUnderline"/>
        </w:rPr>
        <w:t>and</w:t>
      </w:r>
      <w:r w:rsidRPr="00A653C9">
        <w:rPr>
          <w:sz w:val="16"/>
        </w:rPr>
        <w:t xml:space="preserve"> </w:t>
      </w:r>
      <w:r w:rsidRPr="00551AFA">
        <w:rPr>
          <w:rStyle w:val="Emphasis"/>
        </w:rPr>
        <w:t>autonomy</w:t>
      </w:r>
      <w:r w:rsidRPr="00A653C9">
        <w:rPr>
          <w:sz w:val="16"/>
        </w:rPr>
        <w:t xml:space="preserve">. Kant believed that to value ourselves and others as ends instead of means, we have perfect duties (i.e., </w:t>
      </w:r>
      <w:r w:rsidRPr="00CC738E">
        <w:rPr>
          <w:rStyle w:val="Emphasis"/>
          <w:highlight w:val="cyan"/>
        </w:rPr>
        <w:t>no exceptions</w:t>
      </w:r>
      <w:r w:rsidRPr="00A653C9">
        <w:rPr>
          <w:sz w:val="16"/>
        </w:rPr>
        <w:t xml:space="preserve">) to avoid damaging, interfering with, or misusing the ability to make free decisions; in other words </w:t>
      </w:r>
      <w:r w:rsidRPr="00CC738E">
        <w:rPr>
          <w:sz w:val="16"/>
        </w:rPr>
        <w:t xml:space="preserve">- </w:t>
      </w:r>
      <w:r w:rsidRPr="00CC738E">
        <w:rPr>
          <w:rStyle w:val="Emphasis"/>
          <w:highlight w:val="cyan"/>
        </w:rPr>
        <w:t>no lying</w:t>
      </w:r>
      <w:r w:rsidRPr="00CC738E">
        <w:rPr>
          <w:sz w:val="16"/>
          <w:highlight w:val="cyan"/>
        </w:rPr>
        <w:t>.</w:t>
      </w:r>
    </w:p>
    <w:p w14:paraId="2EA56C5C" w14:textId="77777777" w:rsidR="00E47F89" w:rsidRPr="00E47F89" w:rsidRDefault="00E47F89" w:rsidP="00E47F89"/>
    <w:p w14:paraId="7F9657E4" w14:textId="77777777" w:rsidR="00C40070" w:rsidRDefault="00C40070" w:rsidP="00C40070">
      <w:pPr>
        <w:pStyle w:val="Heading3"/>
      </w:pPr>
      <w:r>
        <w:lastRenderedPageBreak/>
        <w:t>Perm: Do Both---2NC</w:t>
      </w:r>
    </w:p>
    <w:p w14:paraId="45B6C01C" w14:textId="105F7930" w:rsidR="00C40070" w:rsidRDefault="00C40070" w:rsidP="00C40070">
      <w:pPr>
        <w:pStyle w:val="Heading4"/>
      </w:pPr>
      <w:r>
        <w:t>1</w:t>
      </w:r>
      <w:r w:rsidRPr="00A23BA6">
        <w:t xml:space="preserve">. </w:t>
      </w:r>
      <w:r w:rsidRPr="00A23BA6">
        <w:rPr>
          <w:u w:val="single"/>
        </w:rPr>
        <w:t>SEQUENCING</w:t>
      </w:r>
      <w:r w:rsidRPr="00A23BA6">
        <w:t>---</w:t>
      </w:r>
      <w:r>
        <w:t xml:space="preserve">it </w:t>
      </w:r>
      <w:r>
        <w:rPr>
          <w:u w:val="single"/>
        </w:rPr>
        <w:t>independently</w:t>
      </w:r>
      <w:r>
        <w:t xml:space="preserve"> sets U.S. policy </w:t>
      </w:r>
      <w:r>
        <w:rPr>
          <w:u w:val="single"/>
        </w:rPr>
        <w:t>first</w:t>
      </w:r>
      <w:r>
        <w:t xml:space="preserve">, rendering </w:t>
      </w:r>
      <w:r w:rsidR="00F57D02">
        <w:t>NATO</w:t>
      </w:r>
      <w:r>
        <w:t xml:space="preserve"> </w:t>
      </w:r>
      <w:r>
        <w:rPr>
          <w:u w:val="single"/>
        </w:rPr>
        <w:t>obsolete</w:t>
      </w:r>
      <w:r>
        <w:t xml:space="preserve">. </w:t>
      </w:r>
    </w:p>
    <w:p w14:paraId="0EF4DCCC" w14:textId="77777777" w:rsidR="00C40070" w:rsidRDefault="00C40070" w:rsidP="00C40070">
      <w:r>
        <w:rPr>
          <w:rStyle w:val="Style13ptBold"/>
        </w:rPr>
        <w:t xml:space="preserve">Kuhn ’18 </w:t>
      </w:r>
      <w:r w:rsidRPr="00FC58E6">
        <w:t>[Ulrich; 2018; nonresident scholar at the Carnegie Endowment for International Peace, Senior Research Associate at the Vienna Center for Disarmament and Non-Proliferation and at the James Martin Center for Nonproliferation Studies, Ph.D. in Political Science from Hamburg University; Carnegie Endowment for International Peace, “</w:t>
      </w:r>
      <w:r>
        <w:t>Preventing Escalation in the Baltics, p. 28]</w:t>
      </w:r>
    </w:p>
    <w:p w14:paraId="62C743CA" w14:textId="77777777" w:rsidR="00C40070" w:rsidRPr="00FB1577" w:rsidRDefault="00C40070" w:rsidP="00C40070">
      <w:pPr>
        <w:rPr>
          <w:sz w:val="16"/>
        </w:rPr>
      </w:pPr>
      <w:r w:rsidRPr="00FB1577">
        <w:rPr>
          <w:sz w:val="16"/>
        </w:rPr>
        <w:t xml:space="preserve">Of course, in the event of a crisis, </w:t>
      </w:r>
      <w:r w:rsidRPr="00FB1577">
        <w:rPr>
          <w:rStyle w:val="StyleUnderline"/>
          <w:highlight w:val="cyan"/>
        </w:rPr>
        <w:t xml:space="preserve">it would be possible for </w:t>
      </w:r>
      <w:r w:rsidRPr="00FB1577">
        <w:rPr>
          <w:rStyle w:val="Emphasis"/>
          <w:highlight w:val="cyan"/>
        </w:rPr>
        <w:t>individual</w:t>
      </w:r>
      <w:r w:rsidRPr="00FB1577">
        <w:rPr>
          <w:rStyle w:val="StyleUnderline"/>
        </w:rPr>
        <w:t xml:space="preserve"> NATO </w:t>
      </w:r>
      <w:r w:rsidRPr="00FB1577">
        <w:rPr>
          <w:rStyle w:val="StyleUnderline"/>
          <w:highlight w:val="cyan"/>
        </w:rPr>
        <w:t>states, most notably</w:t>
      </w:r>
      <w:r w:rsidRPr="00FB1577">
        <w:rPr>
          <w:rStyle w:val="StyleUnderline"/>
        </w:rPr>
        <w:t xml:space="preserve"> the </w:t>
      </w:r>
      <w:r w:rsidRPr="00FB1577">
        <w:rPr>
          <w:rStyle w:val="Emphasis"/>
          <w:highlight w:val="cyan"/>
        </w:rPr>
        <w:t>U</w:t>
      </w:r>
      <w:r w:rsidRPr="00FB1577">
        <w:rPr>
          <w:sz w:val="16"/>
        </w:rPr>
        <w:t xml:space="preserve">nited </w:t>
      </w:r>
      <w:r w:rsidRPr="00FB1577">
        <w:rPr>
          <w:rStyle w:val="Emphasis"/>
          <w:highlight w:val="cyan"/>
        </w:rPr>
        <w:t>S</w:t>
      </w:r>
      <w:r w:rsidRPr="00FB1577">
        <w:rPr>
          <w:sz w:val="16"/>
        </w:rPr>
        <w:t xml:space="preserve">tates, </w:t>
      </w:r>
      <w:r w:rsidRPr="00FB1577">
        <w:rPr>
          <w:rStyle w:val="StyleUnderline"/>
          <w:highlight w:val="cyan"/>
        </w:rPr>
        <w:t xml:space="preserve">to </w:t>
      </w:r>
      <w:r w:rsidRPr="00FB1577">
        <w:rPr>
          <w:rStyle w:val="Emphasis"/>
          <w:highlight w:val="cyan"/>
        </w:rPr>
        <w:t>bypass</w:t>
      </w:r>
      <w:r w:rsidRPr="00FB1577">
        <w:rPr>
          <w:rStyle w:val="StyleUnderline"/>
          <w:highlight w:val="cyan"/>
        </w:rPr>
        <w:t xml:space="preserve"> NATO’s</w:t>
      </w:r>
      <w:r w:rsidRPr="00FB1577">
        <w:rPr>
          <w:rStyle w:val="StyleUnderline"/>
        </w:rPr>
        <w:t xml:space="preserve"> </w:t>
      </w:r>
      <w:r w:rsidRPr="00FB1577">
        <w:rPr>
          <w:rStyle w:val="Emphasis"/>
        </w:rPr>
        <w:t xml:space="preserve">political </w:t>
      </w:r>
      <w:r w:rsidRPr="00FB1577">
        <w:rPr>
          <w:rStyle w:val="Emphasis"/>
          <w:highlight w:val="cyan"/>
        </w:rPr>
        <w:t>command structure</w:t>
      </w:r>
      <w:r w:rsidRPr="00FB1577">
        <w:rPr>
          <w:rStyle w:val="StyleUnderline"/>
          <w:highlight w:val="cyan"/>
        </w:rPr>
        <w:t xml:space="preserve"> and intervene </w:t>
      </w:r>
      <w:r w:rsidRPr="00FB1577">
        <w:rPr>
          <w:rStyle w:val="Emphasis"/>
          <w:highlight w:val="cyan"/>
        </w:rPr>
        <w:t>independently ahead</w:t>
      </w:r>
      <w:r w:rsidRPr="00FB1577">
        <w:rPr>
          <w:rStyle w:val="StyleUnderline"/>
          <w:highlight w:val="cyan"/>
        </w:rPr>
        <w:t xml:space="preserve"> of a </w:t>
      </w:r>
      <w:r w:rsidRPr="00FB1577">
        <w:rPr>
          <w:rStyle w:val="Emphasis"/>
          <w:highlight w:val="cyan"/>
        </w:rPr>
        <w:t>NATO</w:t>
      </w:r>
      <w:r w:rsidRPr="00FB1577">
        <w:rPr>
          <w:rStyle w:val="StyleUnderline"/>
          <w:highlight w:val="cyan"/>
        </w:rPr>
        <w:t xml:space="preserve"> decision</w:t>
      </w:r>
      <w:r w:rsidRPr="00FB1577">
        <w:rPr>
          <w:sz w:val="16"/>
        </w:rPr>
        <w:t xml:space="preserve">.92 </w:t>
      </w:r>
      <w:r w:rsidRPr="00FB1577">
        <w:rPr>
          <w:rStyle w:val="Emphasis"/>
          <w:highlight w:val="cyan"/>
        </w:rPr>
        <w:t>However</w:t>
      </w:r>
      <w:r w:rsidRPr="00FB1577">
        <w:rPr>
          <w:rStyle w:val="StyleUnderline"/>
        </w:rPr>
        <w:t xml:space="preserve">, doing so </w:t>
      </w:r>
      <w:r w:rsidRPr="00FB1577">
        <w:rPr>
          <w:rStyle w:val="StyleUnderline"/>
          <w:highlight w:val="cyan"/>
        </w:rPr>
        <w:t xml:space="preserve">would come at the </w:t>
      </w:r>
      <w:r w:rsidRPr="00FB1577">
        <w:rPr>
          <w:rStyle w:val="Emphasis"/>
          <w:highlight w:val="cyan"/>
        </w:rPr>
        <w:t>political price</w:t>
      </w:r>
      <w:r w:rsidRPr="00FB1577">
        <w:rPr>
          <w:rStyle w:val="StyleUnderline"/>
          <w:highlight w:val="cyan"/>
        </w:rPr>
        <w:t xml:space="preserve"> of </w:t>
      </w:r>
      <w:r w:rsidRPr="00FB1577">
        <w:rPr>
          <w:rStyle w:val="Emphasis"/>
          <w:highlight w:val="cyan"/>
        </w:rPr>
        <w:t>rendering</w:t>
      </w:r>
      <w:r w:rsidRPr="00FB1577">
        <w:rPr>
          <w:rStyle w:val="Emphasis"/>
        </w:rPr>
        <w:t xml:space="preserve"> NATO’s </w:t>
      </w:r>
      <w:r w:rsidRPr="00FB1577">
        <w:rPr>
          <w:rStyle w:val="Emphasis"/>
          <w:highlight w:val="cyan"/>
        </w:rPr>
        <w:t xml:space="preserve">collective </w:t>
      </w:r>
      <w:proofErr w:type="spellStart"/>
      <w:r w:rsidRPr="00FB1577">
        <w:rPr>
          <w:rStyle w:val="Emphasis"/>
          <w:highlight w:val="cyan"/>
        </w:rPr>
        <w:t>decisionmaking</w:t>
      </w:r>
      <w:proofErr w:type="spellEnd"/>
      <w:r w:rsidRPr="00FB1577">
        <w:rPr>
          <w:rStyle w:val="StyleUnderline"/>
          <w:highlight w:val="cyan"/>
        </w:rPr>
        <w:t xml:space="preserve"> in the </w:t>
      </w:r>
      <w:r w:rsidRPr="00FB1577">
        <w:rPr>
          <w:rStyle w:val="Emphasis"/>
          <w:highlight w:val="cyan"/>
        </w:rPr>
        <w:t>N</w:t>
      </w:r>
      <w:r w:rsidRPr="00FB1577">
        <w:rPr>
          <w:sz w:val="16"/>
        </w:rPr>
        <w:t xml:space="preserve">orth </w:t>
      </w:r>
      <w:r w:rsidRPr="00FB1577">
        <w:rPr>
          <w:rStyle w:val="Emphasis"/>
          <w:highlight w:val="cyan"/>
        </w:rPr>
        <w:t>A</w:t>
      </w:r>
      <w:r w:rsidRPr="00FB1577">
        <w:rPr>
          <w:sz w:val="16"/>
        </w:rPr>
        <w:t xml:space="preserve">tlantic </w:t>
      </w:r>
      <w:r w:rsidRPr="00FB1577">
        <w:rPr>
          <w:rStyle w:val="Emphasis"/>
          <w:highlight w:val="cyan"/>
        </w:rPr>
        <w:t>C</w:t>
      </w:r>
      <w:r w:rsidRPr="00FB1577">
        <w:rPr>
          <w:sz w:val="16"/>
        </w:rPr>
        <w:t xml:space="preserve">ouncil (NAC) </w:t>
      </w:r>
      <w:r w:rsidRPr="00FB1577">
        <w:rPr>
          <w:rStyle w:val="Emphasis"/>
          <w:highlight w:val="cyan"/>
        </w:rPr>
        <w:t>obsolete</w:t>
      </w:r>
      <w:r w:rsidRPr="00FB1577">
        <w:rPr>
          <w:sz w:val="16"/>
        </w:rPr>
        <w:t>. Moreover, given the current U.S. administration’s ambiguous commitment to Article V, Washington’s willingness to intervene independently is questionable. In any case, all military crisis planning ultimately depends on NATO allies politically agreeing to use force to counter a potential Russian attack. While the decision to enter war with Russia would certainly not be an easy one, it would require a unanimous vote by the twenty-nine members of the NAC.93</w:t>
      </w:r>
    </w:p>
    <w:p w14:paraId="118099BE" w14:textId="77777777" w:rsidR="00C40070" w:rsidRDefault="00C40070" w:rsidP="00C40070">
      <w:pPr>
        <w:pStyle w:val="Heading4"/>
      </w:pPr>
      <w:r>
        <w:t xml:space="preserve">2. </w:t>
      </w:r>
      <w:r>
        <w:rPr>
          <w:u w:val="single"/>
        </w:rPr>
        <w:t>FIXED POLICY</w:t>
      </w:r>
      <w:r>
        <w:t xml:space="preserve">---fiat makes the proposal </w:t>
      </w:r>
      <w:r>
        <w:rPr>
          <w:u w:val="single"/>
        </w:rPr>
        <w:t>closed</w:t>
      </w:r>
      <w:r>
        <w:t xml:space="preserve"> to modification---that wrecks NATO’s </w:t>
      </w:r>
      <w:r>
        <w:rPr>
          <w:u w:val="single"/>
        </w:rPr>
        <w:t>agreed pause</w:t>
      </w:r>
      <w:r>
        <w:t xml:space="preserve"> on </w:t>
      </w:r>
      <w:r>
        <w:rPr>
          <w:u w:val="single"/>
        </w:rPr>
        <w:t>unilateral</w:t>
      </w:r>
      <w:r>
        <w:t xml:space="preserve"> position-taking.</w:t>
      </w:r>
    </w:p>
    <w:p w14:paraId="0D96BD15" w14:textId="77777777" w:rsidR="00C40070" w:rsidRDefault="00C40070" w:rsidP="00C40070">
      <w:r>
        <w:rPr>
          <w:rStyle w:val="Style13ptBold"/>
        </w:rPr>
        <w:t xml:space="preserve">Lorenz ’20 </w:t>
      </w:r>
      <w:r w:rsidRPr="00FB1577">
        <w:t xml:space="preserve">[Wojciech; June 10; Senior Analyst on the International Security </w:t>
      </w:r>
      <w:proofErr w:type="spellStart"/>
      <w:r w:rsidRPr="00FB1577">
        <w:t>Programme</w:t>
      </w:r>
      <w:proofErr w:type="spellEnd"/>
      <w:r w:rsidRPr="00FB1577">
        <w:t xml:space="preserve"> at The Polish Institute of International Affairs, PhD Candidate at Warsaw University, Completed Post-Graduate Studies in International Relations and Diplomacy at Collegium Civitas, Former Civilian Specialist for the International Security Assistance Force in Afghanistan; Polish Institute of International Affairs, “NATO Strategic Reflection: How to Augment the Political Dimension and Consultations,” </w:t>
      </w:r>
      <w:hyperlink r:id="rId5" w:history="1">
        <w:r w:rsidRPr="00027DFB">
          <w:rPr>
            <w:rStyle w:val="Hyperlink"/>
          </w:rPr>
          <w:t>https://tinyurl.com/y234h59w</w:t>
        </w:r>
      </w:hyperlink>
      <w:r w:rsidRPr="00FB1577">
        <w:t>]</w:t>
      </w:r>
    </w:p>
    <w:p w14:paraId="6AE084CD" w14:textId="77777777" w:rsidR="00C40070" w:rsidRPr="00367B45" w:rsidRDefault="00C40070" w:rsidP="00C40070">
      <w:pPr>
        <w:rPr>
          <w:sz w:val="16"/>
        </w:rPr>
      </w:pPr>
      <w:r w:rsidRPr="00367B45">
        <w:rPr>
          <w:sz w:val="16"/>
        </w:rPr>
        <w:t xml:space="preserve">NATO Secretary General Jens </w:t>
      </w:r>
      <w:r w:rsidRPr="00141CD3">
        <w:rPr>
          <w:rStyle w:val="StyleUnderline"/>
        </w:rPr>
        <w:t>Stoltenberg has set up a group of experts</w:t>
      </w:r>
      <w:r w:rsidRPr="00367B45">
        <w:rPr>
          <w:sz w:val="16"/>
        </w:rPr>
        <w:t xml:space="preserve"> whose task is </w:t>
      </w:r>
      <w:r w:rsidRPr="00141CD3">
        <w:rPr>
          <w:rStyle w:val="StyleUnderline"/>
        </w:rPr>
        <w:t xml:space="preserve">to develop recommendations on </w:t>
      </w:r>
      <w:r w:rsidRPr="00141CD3">
        <w:rPr>
          <w:rStyle w:val="Emphasis"/>
        </w:rPr>
        <w:t>strengthening</w:t>
      </w:r>
      <w:r w:rsidRPr="00367B45">
        <w:rPr>
          <w:sz w:val="16"/>
        </w:rPr>
        <w:t xml:space="preserve"> the political dimension and </w:t>
      </w:r>
      <w:r w:rsidRPr="00141CD3">
        <w:rPr>
          <w:rStyle w:val="StyleUnderline"/>
        </w:rPr>
        <w:t xml:space="preserve">NATO </w:t>
      </w:r>
      <w:r w:rsidRPr="00141CD3">
        <w:rPr>
          <w:rStyle w:val="Emphasis"/>
        </w:rPr>
        <w:t>consultations</w:t>
      </w:r>
      <w:r w:rsidRPr="00367B45">
        <w:rPr>
          <w:sz w:val="16"/>
        </w:rPr>
        <w:t xml:space="preserve">. The immediate reason for this decision was the </w:t>
      </w:r>
      <w:r w:rsidRPr="00416F1A">
        <w:rPr>
          <w:rStyle w:val="Emphasis"/>
          <w:highlight w:val="cyan"/>
        </w:rPr>
        <w:t>unilateral actions</w:t>
      </w:r>
      <w:r w:rsidRPr="00141CD3">
        <w:rPr>
          <w:rStyle w:val="StyleUnderline"/>
        </w:rPr>
        <w:t xml:space="preserve"> of member states</w:t>
      </w:r>
      <w:r w:rsidRPr="00367B45">
        <w:rPr>
          <w:sz w:val="16"/>
        </w:rPr>
        <w:t xml:space="preserve"> that might </w:t>
      </w:r>
      <w:r w:rsidRPr="00416F1A">
        <w:rPr>
          <w:rStyle w:val="StyleUnderline"/>
          <w:highlight w:val="cyan"/>
        </w:rPr>
        <w:t xml:space="preserve">have a </w:t>
      </w:r>
      <w:r w:rsidRPr="00416F1A">
        <w:rPr>
          <w:rStyle w:val="Emphasis"/>
          <w:highlight w:val="cyan"/>
        </w:rPr>
        <w:t>negative effect</w:t>
      </w:r>
      <w:r w:rsidRPr="00141CD3">
        <w:rPr>
          <w:rStyle w:val="StyleUnderline"/>
        </w:rPr>
        <w:t xml:space="preserve"> on the security of the </w:t>
      </w:r>
      <w:r w:rsidRPr="00367B45">
        <w:rPr>
          <w:rStyle w:val="StyleUnderline"/>
        </w:rPr>
        <w:t>Alliance. Therefore</w:t>
      </w:r>
      <w:r w:rsidRPr="00367B45">
        <w:rPr>
          <w:sz w:val="16"/>
        </w:rPr>
        <w:t xml:space="preserve">, a group of </w:t>
      </w:r>
      <w:r w:rsidRPr="00367B45">
        <w:rPr>
          <w:rStyle w:val="StyleUnderline"/>
        </w:rPr>
        <w:t>experts should primarily look for solutions</w:t>
      </w:r>
      <w:r w:rsidRPr="00367B45">
        <w:rPr>
          <w:sz w:val="16"/>
        </w:rPr>
        <w:t xml:space="preserve"> to reduce the risk of such activities in the future. To this end, it is necessary to strengthen the specific dimension of consultations to increase the chances of coordinating allied policy towards the Middle East and North Africa, and even towards China.</w:t>
      </w:r>
    </w:p>
    <w:p w14:paraId="425392D3" w14:textId="77777777" w:rsidR="00C40070" w:rsidRPr="00367B45" w:rsidRDefault="00C40070" w:rsidP="00C40070">
      <w:pPr>
        <w:rPr>
          <w:sz w:val="16"/>
        </w:rPr>
      </w:pPr>
      <w:r w:rsidRPr="00367B45">
        <w:rPr>
          <w:sz w:val="16"/>
        </w:rPr>
        <w:t xml:space="preserve">Just before the meeting of NATO leaders in London in December 2019, French President Emmanuel Macron publicly </w:t>
      </w:r>
      <w:proofErr w:type="spellStart"/>
      <w:r w:rsidRPr="00367B45">
        <w:rPr>
          <w:sz w:val="16"/>
        </w:rPr>
        <w:t>criticised</w:t>
      </w:r>
      <w:proofErr w:type="spellEnd"/>
      <w:r w:rsidRPr="00367B45">
        <w:rPr>
          <w:sz w:val="16"/>
        </w:rPr>
        <w:t xml:space="preserve"> the Alliance, stating that it suffered from “brain death”. The immediate reason for the criticism was the Turkish intervention in Syria launched in October aimed primarily at the Kurdish YPG, which Turkey views as a terrorist group, while some NATO states treat it as an ally in the fight against the so-called Islamic State (ISIS). Macron emphasized that the path to this intervention was opened through decisions by U.S. President Donald Trump to withdraw U.S. troops from Syria without consulting allies. According to the French president, the Turkish offensive complicated the fight against ISIS and increased the risk of a Syrian counterattack against Turkey. This would pose a dilemma for NATO about whether Art. 5 of the Washington treaty would apply (</w:t>
      </w:r>
      <w:proofErr w:type="spellStart"/>
      <w:r w:rsidRPr="00367B45">
        <w:rPr>
          <w:sz w:val="16"/>
        </w:rPr>
        <w:t>defence</w:t>
      </w:r>
      <w:proofErr w:type="spellEnd"/>
      <w:r w:rsidRPr="00367B45">
        <w:rPr>
          <w:sz w:val="16"/>
        </w:rPr>
        <w:t xml:space="preserve"> of one by all).</w:t>
      </w:r>
    </w:p>
    <w:p w14:paraId="1B348724" w14:textId="77777777" w:rsidR="00C40070" w:rsidRPr="00141CD3" w:rsidRDefault="00C40070" w:rsidP="00C40070">
      <w:pPr>
        <w:rPr>
          <w:rStyle w:val="StyleUnderline"/>
        </w:rPr>
      </w:pPr>
      <w:r w:rsidRPr="00367B45">
        <w:rPr>
          <w:sz w:val="16"/>
        </w:rPr>
        <w:t xml:space="preserve">France and many other </w:t>
      </w:r>
      <w:r w:rsidRPr="00416F1A">
        <w:rPr>
          <w:rStyle w:val="StyleUnderline"/>
          <w:highlight w:val="cyan"/>
        </w:rPr>
        <w:t>members</w:t>
      </w:r>
      <w:r w:rsidRPr="00141CD3">
        <w:rPr>
          <w:rStyle w:val="StyleUnderline"/>
        </w:rPr>
        <w:t xml:space="preserve"> of the Alliance </w:t>
      </w:r>
      <w:r w:rsidRPr="00416F1A">
        <w:rPr>
          <w:rStyle w:val="StyleUnderline"/>
          <w:highlight w:val="cyan"/>
        </w:rPr>
        <w:t xml:space="preserve">are </w:t>
      </w:r>
      <w:r w:rsidRPr="00416F1A">
        <w:rPr>
          <w:rStyle w:val="Emphasis"/>
          <w:highlight w:val="cyan"/>
        </w:rPr>
        <w:t>afraid</w:t>
      </w:r>
      <w:r w:rsidRPr="00141CD3">
        <w:rPr>
          <w:rStyle w:val="StyleUnderline"/>
        </w:rPr>
        <w:t xml:space="preserve"> that </w:t>
      </w:r>
      <w:r w:rsidRPr="00416F1A">
        <w:rPr>
          <w:rStyle w:val="StyleUnderline"/>
          <w:highlight w:val="cyan"/>
        </w:rPr>
        <w:t>U.S. policy</w:t>
      </w:r>
      <w:r w:rsidRPr="00367B45">
        <w:rPr>
          <w:sz w:val="16"/>
        </w:rPr>
        <w:t xml:space="preserve"> towards Syria </w:t>
      </w:r>
      <w:r w:rsidRPr="00416F1A">
        <w:rPr>
          <w:rStyle w:val="StyleUnderline"/>
          <w:highlight w:val="cyan"/>
        </w:rPr>
        <w:t>is</w:t>
      </w:r>
      <w:r w:rsidRPr="00367B45">
        <w:rPr>
          <w:sz w:val="16"/>
        </w:rPr>
        <w:t xml:space="preserve"> just </w:t>
      </w:r>
      <w:r w:rsidRPr="00416F1A">
        <w:rPr>
          <w:rStyle w:val="Emphasis"/>
          <w:highlight w:val="cyan"/>
        </w:rPr>
        <w:t>a</w:t>
      </w:r>
      <w:r w:rsidRPr="00367B45">
        <w:rPr>
          <w:sz w:val="16"/>
        </w:rPr>
        <w:t xml:space="preserve">nother </w:t>
      </w:r>
      <w:r w:rsidRPr="00416F1A">
        <w:rPr>
          <w:rStyle w:val="StyleUnderline"/>
          <w:highlight w:val="cyan"/>
        </w:rPr>
        <w:t>sign of</w:t>
      </w:r>
      <w:r w:rsidRPr="00367B45">
        <w:rPr>
          <w:sz w:val="16"/>
        </w:rPr>
        <w:t xml:space="preserve"> the Americans </w:t>
      </w:r>
      <w:r w:rsidRPr="00416F1A">
        <w:rPr>
          <w:rStyle w:val="StyleUnderline"/>
          <w:highlight w:val="cyan"/>
        </w:rPr>
        <w:t>concentrating on</w:t>
      </w:r>
      <w:r w:rsidRPr="00367B45">
        <w:rPr>
          <w:sz w:val="16"/>
        </w:rPr>
        <w:t xml:space="preserve"> the </w:t>
      </w:r>
      <w:r w:rsidRPr="00416F1A">
        <w:rPr>
          <w:rStyle w:val="StyleUnderline"/>
          <w:highlight w:val="cyan"/>
        </w:rPr>
        <w:t>rivalry</w:t>
      </w:r>
      <w:r w:rsidRPr="00367B45">
        <w:rPr>
          <w:sz w:val="16"/>
        </w:rPr>
        <w:t xml:space="preserve"> with China </w:t>
      </w:r>
      <w:r w:rsidRPr="00416F1A">
        <w:rPr>
          <w:rStyle w:val="StyleUnderline"/>
          <w:highlight w:val="cyan"/>
        </w:rPr>
        <w:t>to the detriment of</w:t>
      </w:r>
      <w:r w:rsidRPr="00141CD3">
        <w:rPr>
          <w:rStyle w:val="StyleUnderline"/>
        </w:rPr>
        <w:t xml:space="preserve"> its </w:t>
      </w:r>
      <w:r w:rsidRPr="00416F1A">
        <w:rPr>
          <w:rStyle w:val="Emphasis"/>
          <w:highlight w:val="cyan"/>
        </w:rPr>
        <w:t>commitment</w:t>
      </w:r>
      <w:r w:rsidRPr="00141CD3">
        <w:rPr>
          <w:rStyle w:val="StyleUnderline"/>
        </w:rPr>
        <w:t xml:space="preserve"> to broader European security. Such concerns have further </w:t>
      </w:r>
      <w:r w:rsidRPr="00141CD3">
        <w:rPr>
          <w:rStyle w:val="Emphasis"/>
        </w:rPr>
        <w:t>intensified</w:t>
      </w:r>
      <w:r w:rsidRPr="00141CD3">
        <w:rPr>
          <w:rStyle w:val="StyleUnderline"/>
        </w:rPr>
        <w:t xml:space="preserve"> under </w:t>
      </w:r>
      <w:r w:rsidRPr="00141CD3">
        <w:rPr>
          <w:rStyle w:val="Emphasis"/>
        </w:rPr>
        <w:t>Trump</w:t>
      </w:r>
      <w:r w:rsidRPr="00141CD3">
        <w:rPr>
          <w:rStyle w:val="StyleUnderline"/>
        </w:rPr>
        <w:t>’s prolonged criticism of NATO.</w:t>
      </w:r>
    </w:p>
    <w:p w14:paraId="4931256D" w14:textId="77777777" w:rsidR="00C40070" w:rsidRPr="00367B45" w:rsidRDefault="00C40070" w:rsidP="00C40070">
      <w:pPr>
        <w:rPr>
          <w:sz w:val="16"/>
        </w:rPr>
      </w:pPr>
      <w:r w:rsidRPr="00416F1A">
        <w:rPr>
          <w:rStyle w:val="StyleUnderline"/>
          <w:highlight w:val="cyan"/>
        </w:rPr>
        <w:t>In response to</w:t>
      </w:r>
      <w:r w:rsidRPr="00141CD3">
        <w:rPr>
          <w:rStyle w:val="StyleUnderline"/>
        </w:rPr>
        <w:t xml:space="preserve"> the </w:t>
      </w:r>
      <w:r w:rsidRPr="00141CD3">
        <w:rPr>
          <w:rStyle w:val="Emphasis"/>
        </w:rPr>
        <w:t xml:space="preserve">overt </w:t>
      </w:r>
      <w:r w:rsidRPr="00416F1A">
        <w:rPr>
          <w:rStyle w:val="Emphasis"/>
          <w:highlight w:val="cyan"/>
        </w:rPr>
        <w:t>divisions</w:t>
      </w:r>
      <w:r w:rsidRPr="00141CD3">
        <w:rPr>
          <w:rStyle w:val="StyleUnderline"/>
        </w:rPr>
        <w:t xml:space="preserve">, at a meeting in London, the </w:t>
      </w:r>
      <w:r w:rsidRPr="00416F1A">
        <w:rPr>
          <w:rStyle w:val="StyleUnderline"/>
          <w:highlight w:val="cyan"/>
        </w:rPr>
        <w:t>leaders</w:t>
      </w:r>
      <w:r w:rsidRPr="00141CD3">
        <w:rPr>
          <w:rStyle w:val="StyleUnderline"/>
        </w:rPr>
        <w:t xml:space="preserve"> of the member states </w:t>
      </w:r>
      <w:r w:rsidRPr="00416F1A">
        <w:rPr>
          <w:rStyle w:val="StyleUnderline"/>
          <w:highlight w:val="cyan"/>
        </w:rPr>
        <w:t xml:space="preserve">announced a </w:t>
      </w:r>
      <w:r w:rsidRPr="00416F1A">
        <w:rPr>
          <w:rStyle w:val="Emphasis"/>
          <w:szCs w:val="26"/>
          <w:highlight w:val="cyan"/>
        </w:rPr>
        <w:t>period of</w:t>
      </w:r>
      <w:r w:rsidRPr="00141CD3">
        <w:rPr>
          <w:rStyle w:val="Emphasis"/>
          <w:szCs w:val="26"/>
        </w:rPr>
        <w:t xml:space="preserve"> strategic </w:t>
      </w:r>
      <w:r w:rsidRPr="00416F1A">
        <w:rPr>
          <w:rStyle w:val="Emphasis"/>
          <w:szCs w:val="26"/>
          <w:highlight w:val="cyan"/>
        </w:rPr>
        <w:t>reflection</w:t>
      </w:r>
      <w:r w:rsidRPr="00141CD3">
        <w:rPr>
          <w:rStyle w:val="StyleUnderline"/>
        </w:rPr>
        <w:t xml:space="preserve">, which is expected </w:t>
      </w:r>
      <w:r w:rsidRPr="00416F1A">
        <w:rPr>
          <w:rStyle w:val="StyleUnderline"/>
          <w:highlight w:val="cyan"/>
        </w:rPr>
        <w:t xml:space="preserve">to </w:t>
      </w:r>
      <w:r w:rsidRPr="00416F1A">
        <w:rPr>
          <w:rStyle w:val="Emphasis"/>
          <w:szCs w:val="26"/>
          <w:highlight w:val="cyan"/>
        </w:rPr>
        <w:t>strengthen</w:t>
      </w:r>
      <w:r w:rsidRPr="00141CD3">
        <w:rPr>
          <w:rStyle w:val="Emphasis"/>
          <w:szCs w:val="26"/>
        </w:rPr>
        <w:t xml:space="preserve"> the </w:t>
      </w:r>
      <w:r w:rsidRPr="00416F1A">
        <w:rPr>
          <w:rStyle w:val="Emphasis"/>
          <w:szCs w:val="26"/>
          <w:highlight w:val="cyan"/>
        </w:rPr>
        <w:t>consultation</w:t>
      </w:r>
      <w:r w:rsidRPr="00141CD3">
        <w:rPr>
          <w:rStyle w:val="Emphasis"/>
          <w:szCs w:val="26"/>
        </w:rPr>
        <w:t xml:space="preserve"> mechanisms</w:t>
      </w:r>
      <w:r w:rsidRPr="00141CD3">
        <w:rPr>
          <w:rStyle w:val="StyleUnderline"/>
          <w:sz w:val="24"/>
          <w:szCs w:val="26"/>
        </w:rPr>
        <w:t xml:space="preserve"> </w:t>
      </w:r>
      <w:r w:rsidRPr="00141CD3">
        <w:rPr>
          <w:rStyle w:val="StyleUnderline"/>
        </w:rPr>
        <w:t>and the political dimension of NATO</w:t>
      </w:r>
      <w:r w:rsidRPr="00367B45">
        <w:rPr>
          <w:sz w:val="16"/>
        </w:rPr>
        <w:t xml:space="preserve">. On 31 March, NATO Secretary General Jens </w:t>
      </w:r>
      <w:r w:rsidRPr="00141CD3">
        <w:rPr>
          <w:rStyle w:val="StyleUnderline"/>
        </w:rPr>
        <w:t>Stoltenberg appointed</w:t>
      </w:r>
      <w:r w:rsidRPr="00367B45">
        <w:rPr>
          <w:sz w:val="16"/>
        </w:rPr>
        <w:t xml:space="preserve"> a group of 10 </w:t>
      </w:r>
      <w:r w:rsidRPr="00367B45">
        <w:rPr>
          <w:rStyle w:val="StyleUnderline"/>
        </w:rPr>
        <w:t>experts who should</w:t>
      </w:r>
      <w:r w:rsidRPr="00141CD3">
        <w:rPr>
          <w:rStyle w:val="StyleUnderline"/>
        </w:rPr>
        <w:t xml:space="preserve"> present him with recommendations on this matter </w:t>
      </w:r>
      <w:r w:rsidRPr="00416F1A">
        <w:rPr>
          <w:rStyle w:val="StyleUnderline"/>
          <w:highlight w:val="cyan"/>
        </w:rPr>
        <w:t xml:space="preserve">by the </w:t>
      </w:r>
      <w:r w:rsidRPr="00416F1A">
        <w:rPr>
          <w:rStyle w:val="Emphasis"/>
          <w:szCs w:val="26"/>
          <w:highlight w:val="cyan"/>
        </w:rPr>
        <w:t>end of the year</w:t>
      </w:r>
      <w:r w:rsidRPr="00367B45">
        <w:rPr>
          <w:sz w:val="16"/>
        </w:rPr>
        <w:t xml:space="preserve">. The group is headed by Wess Mitchel (U.S.) and Thomas de Maizière (Germany). It also includes Greta </w:t>
      </w:r>
      <w:proofErr w:type="spellStart"/>
      <w:r w:rsidRPr="00367B45">
        <w:rPr>
          <w:sz w:val="16"/>
        </w:rPr>
        <w:t>Bossenmaier</w:t>
      </w:r>
      <w:proofErr w:type="spellEnd"/>
      <w:r w:rsidRPr="00367B45">
        <w:rPr>
          <w:sz w:val="16"/>
        </w:rPr>
        <w:t xml:space="preserve"> (Canada), Anja Dalgaard-Nielsen (Denmark), Hubert </w:t>
      </w:r>
      <w:proofErr w:type="spellStart"/>
      <w:r w:rsidRPr="00367B45">
        <w:rPr>
          <w:sz w:val="16"/>
        </w:rPr>
        <w:t>Védrine</w:t>
      </w:r>
      <w:proofErr w:type="spellEnd"/>
      <w:r w:rsidRPr="00367B45">
        <w:rPr>
          <w:sz w:val="16"/>
        </w:rPr>
        <w:t xml:space="preserve"> (France), Marta </w:t>
      </w:r>
      <w:proofErr w:type="spellStart"/>
      <w:r w:rsidRPr="00367B45">
        <w:rPr>
          <w:sz w:val="16"/>
        </w:rPr>
        <w:t>Dassù</w:t>
      </w:r>
      <w:proofErr w:type="spellEnd"/>
      <w:r w:rsidRPr="00367B45">
        <w:rPr>
          <w:sz w:val="16"/>
        </w:rPr>
        <w:t xml:space="preserve"> (Italy), Herna Verhagen (Netherlands), </w:t>
      </w:r>
      <w:proofErr w:type="spellStart"/>
      <w:r w:rsidRPr="00367B45">
        <w:rPr>
          <w:sz w:val="16"/>
        </w:rPr>
        <w:t>Tacan</w:t>
      </w:r>
      <w:proofErr w:type="spellEnd"/>
      <w:r w:rsidRPr="00367B45">
        <w:rPr>
          <w:sz w:val="16"/>
        </w:rPr>
        <w:t xml:space="preserve"> </w:t>
      </w:r>
      <w:proofErr w:type="spellStart"/>
      <w:r w:rsidRPr="00367B45">
        <w:rPr>
          <w:sz w:val="16"/>
        </w:rPr>
        <w:t>İldem</w:t>
      </w:r>
      <w:proofErr w:type="spellEnd"/>
      <w:r w:rsidRPr="00367B45">
        <w:rPr>
          <w:sz w:val="16"/>
        </w:rPr>
        <w:t xml:space="preserve"> (Turkey), John Bew (UK), and Anna </w:t>
      </w:r>
      <w:proofErr w:type="spellStart"/>
      <w:r w:rsidRPr="00367B45">
        <w:rPr>
          <w:sz w:val="16"/>
        </w:rPr>
        <w:t>Fotyga</w:t>
      </w:r>
      <w:proofErr w:type="spellEnd"/>
      <w:r w:rsidRPr="00367B45">
        <w:rPr>
          <w:sz w:val="16"/>
        </w:rPr>
        <w:t xml:space="preserve"> (Poland). At the beginning of April, the group met for the first time.</w:t>
      </w:r>
    </w:p>
    <w:p w14:paraId="7D75AD05" w14:textId="77777777" w:rsidR="00C40070" w:rsidRPr="00367B45" w:rsidRDefault="00C40070" w:rsidP="00C40070">
      <w:pPr>
        <w:rPr>
          <w:sz w:val="16"/>
        </w:rPr>
      </w:pPr>
      <w:r w:rsidRPr="00367B45">
        <w:rPr>
          <w:sz w:val="16"/>
        </w:rPr>
        <w:lastRenderedPageBreak/>
        <w:t>NATO Consultation Mechanisms</w:t>
      </w:r>
    </w:p>
    <w:p w14:paraId="267BA4A2" w14:textId="77777777" w:rsidR="00C40070" w:rsidRDefault="00C40070" w:rsidP="00C40070">
      <w:pPr>
        <w:rPr>
          <w:sz w:val="16"/>
        </w:rPr>
      </w:pPr>
      <w:r w:rsidRPr="00141CD3">
        <w:rPr>
          <w:rStyle w:val="StyleUnderline"/>
        </w:rPr>
        <w:t xml:space="preserve">NATO has developed an institutional machinery and </w:t>
      </w:r>
      <w:r w:rsidRPr="00141CD3">
        <w:rPr>
          <w:rStyle w:val="Emphasis"/>
        </w:rPr>
        <w:t>tradition of consultation</w:t>
      </w:r>
      <w:r w:rsidRPr="00141CD3">
        <w:rPr>
          <w:rStyle w:val="StyleUnderline"/>
        </w:rPr>
        <w:t xml:space="preserve"> primarily in support of its main mission, which is the </w:t>
      </w:r>
      <w:proofErr w:type="spellStart"/>
      <w:r w:rsidRPr="00141CD3">
        <w:rPr>
          <w:rStyle w:val="StyleUnderline"/>
        </w:rPr>
        <w:t>defence</w:t>
      </w:r>
      <w:proofErr w:type="spellEnd"/>
      <w:r w:rsidRPr="00141CD3">
        <w:rPr>
          <w:rStyle w:val="StyleUnderline"/>
        </w:rPr>
        <w:t xml:space="preserve"> of allied territory</w:t>
      </w:r>
      <w:r w:rsidRPr="00367B45">
        <w:rPr>
          <w:sz w:val="16"/>
        </w:rPr>
        <w:t xml:space="preserve"> and security of the Euro-Atlantic area. At the same time, since its inception the Alliance has faced a challenge of how to strengthen consultations on the planned activities of the member states outside Europe, which may negatively affect NATO security. </w:t>
      </w:r>
      <w:r w:rsidRPr="00141CD3">
        <w:rPr>
          <w:rStyle w:val="StyleUnderline"/>
        </w:rPr>
        <w:t xml:space="preserve">Consultations </w:t>
      </w:r>
      <w:proofErr w:type="gramStart"/>
      <w:r w:rsidRPr="00141CD3">
        <w:rPr>
          <w:rStyle w:val="StyleUnderline"/>
        </w:rPr>
        <w:t xml:space="preserve">are </w:t>
      </w:r>
      <w:r w:rsidRPr="00416F1A">
        <w:rPr>
          <w:rStyle w:val="StyleUnderline"/>
          <w:highlight w:val="cyan"/>
        </w:rPr>
        <w:t xml:space="preserve">based on the </w:t>
      </w:r>
      <w:r w:rsidRPr="00416F1A">
        <w:rPr>
          <w:rStyle w:val="Emphasis"/>
          <w:highlight w:val="cyan"/>
        </w:rPr>
        <w:t>assumption</w:t>
      </w:r>
      <w:proofErr w:type="gramEnd"/>
      <w:r w:rsidRPr="00141CD3">
        <w:rPr>
          <w:rStyle w:val="StyleUnderline"/>
        </w:rPr>
        <w:t xml:space="preserve"> that </w:t>
      </w:r>
      <w:r w:rsidRPr="00416F1A">
        <w:rPr>
          <w:rStyle w:val="StyleUnderline"/>
          <w:highlight w:val="cyan"/>
        </w:rPr>
        <w:t xml:space="preserve">the state may </w:t>
      </w:r>
      <w:r w:rsidRPr="00416F1A">
        <w:rPr>
          <w:rStyle w:val="Emphasis"/>
          <w:szCs w:val="26"/>
          <w:highlight w:val="cyan"/>
        </w:rPr>
        <w:t>modify</w:t>
      </w:r>
      <w:r w:rsidRPr="00141CD3">
        <w:rPr>
          <w:rStyle w:val="Emphasis"/>
          <w:szCs w:val="26"/>
        </w:rPr>
        <w:t xml:space="preserve"> its </w:t>
      </w:r>
      <w:r w:rsidRPr="00416F1A">
        <w:rPr>
          <w:rStyle w:val="Emphasis"/>
          <w:szCs w:val="26"/>
          <w:highlight w:val="cyan"/>
        </w:rPr>
        <w:t>plans</w:t>
      </w:r>
      <w:r w:rsidRPr="00416F1A">
        <w:rPr>
          <w:rStyle w:val="StyleUnderline"/>
          <w:sz w:val="24"/>
          <w:szCs w:val="26"/>
          <w:highlight w:val="cyan"/>
        </w:rPr>
        <w:t xml:space="preserve"> </w:t>
      </w:r>
      <w:r w:rsidRPr="00416F1A">
        <w:rPr>
          <w:rStyle w:val="StyleUnderline"/>
          <w:highlight w:val="cyan"/>
        </w:rPr>
        <w:t xml:space="preserve">under the </w:t>
      </w:r>
      <w:r w:rsidRPr="00416F1A">
        <w:rPr>
          <w:rStyle w:val="Emphasis"/>
          <w:highlight w:val="cyan"/>
        </w:rPr>
        <w:t>influence</w:t>
      </w:r>
      <w:r w:rsidRPr="00416F1A">
        <w:rPr>
          <w:rStyle w:val="StyleUnderline"/>
          <w:highlight w:val="cyan"/>
        </w:rPr>
        <w:t xml:space="preserve"> of</w:t>
      </w:r>
      <w:r w:rsidRPr="00141CD3">
        <w:rPr>
          <w:rStyle w:val="StyleUnderline"/>
        </w:rPr>
        <w:t xml:space="preserve"> </w:t>
      </w:r>
      <w:r w:rsidRPr="00141CD3">
        <w:rPr>
          <w:rStyle w:val="Emphasis"/>
        </w:rPr>
        <w:t xml:space="preserve">other </w:t>
      </w:r>
      <w:r w:rsidRPr="00416F1A">
        <w:rPr>
          <w:rStyle w:val="Emphasis"/>
          <w:highlight w:val="cyan"/>
        </w:rPr>
        <w:t>allies’ opinions</w:t>
      </w:r>
      <w:r w:rsidRPr="00416F1A">
        <w:rPr>
          <w:rStyle w:val="StyleUnderline"/>
          <w:highlight w:val="cyan"/>
        </w:rPr>
        <w:t xml:space="preserve">. </w:t>
      </w:r>
      <w:r w:rsidRPr="00416F1A">
        <w:rPr>
          <w:rStyle w:val="Emphasis"/>
          <w:highlight w:val="cyan"/>
        </w:rPr>
        <w:t>Even if</w:t>
      </w:r>
      <w:r w:rsidRPr="00416F1A">
        <w:rPr>
          <w:rStyle w:val="StyleUnderline"/>
          <w:highlight w:val="cyan"/>
        </w:rPr>
        <w:t xml:space="preserve"> consultations do not lead to</w:t>
      </w:r>
      <w:r w:rsidRPr="00141CD3">
        <w:rPr>
          <w:rStyle w:val="StyleUnderline"/>
        </w:rPr>
        <w:t xml:space="preserve"> such </w:t>
      </w:r>
      <w:r w:rsidRPr="00416F1A">
        <w:rPr>
          <w:rStyle w:val="StyleUnderline"/>
          <w:highlight w:val="cyan"/>
        </w:rPr>
        <w:t>a change,</w:t>
      </w:r>
      <w:r w:rsidRPr="00141CD3">
        <w:rPr>
          <w:rStyle w:val="StyleUnderline"/>
        </w:rPr>
        <w:t xml:space="preserve"> the </w:t>
      </w:r>
      <w:r w:rsidRPr="00416F1A">
        <w:rPr>
          <w:rStyle w:val="StyleUnderline"/>
          <w:highlight w:val="cyan"/>
        </w:rPr>
        <w:t>Alliance</w:t>
      </w:r>
      <w:r w:rsidRPr="00141CD3">
        <w:rPr>
          <w:rStyle w:val="StyleUnderline"/>
        </w:rPr>
        <w:t xml:space="preserve"> will not be </w:t>
      </w:r>
      <w:r w:rsidRPr="00141CD3">
        <w:rPr>
          <w:rStyle w:val="Emphasis"/>
        </w:rPr>
        <w:t>surprised</w:t>
      </w:r>
      <w:r w:rsidRPr="00141CD3">
        <w:rPr>
          <w:rStyle w:val="StyleUnderline"/>
        </w:rPr>
        <w:t xml:space="preserve"> by unilateral actions and </w:t>
      </w:r>
      <w:r w:rsidRPr="00416F1A">
        <w:rPr>
          <w:rStyle w:val="Emphasis"/>
          <w:highlight w:val="cyan"/>
        </w:rPr>
        <w:t>obtains</w:t>
      </w:r>
      <w:r w:rsidRPr="00141CD3">
        <w:rPr>
          <w:rStyle w:val="Emphasis"/>
        </w:rPr>
        <w:t xml:space="preserve"> the necessary </w:t>
      </w:r>
      <w:r w:rsidRPr="00416F1A">
        <w:rPr>
          <w:rStyle w:val="Emphasis"/>
          <w:highlight w:val="cyan"/>
        </w:rPr>
        <w:t>time</w:t>
      </w:r>
      <w:r w:rsidRPr="00416F1A">
        <w:rPr>
          <w:rStyle w:val="StyleUnderline"/>
          <w:highlight w:val="cyan"/>
        </w:rPr>
        <w:t xml:space="preserve"> to </w:t>
      </w:r>
      <w:r w:rsidRPr="00416F1A">
        <w:rPr>
          <w:rStyle w:val="Emphasis"/>
          <w:highlight w:val="cyan"/>
        </w:rPr>
        <w:t>agree</w:t>
      </w:r>
      <w:r w:rsidRPr="00141CD3">
        <w:rPr>
          <w:rStyle w:val="StyleUnderline"/>
        </w:rPr>
        <w:t xml:space="preserve"> a </w:t>
      </w:r>
      <w:r w:rsidRPr="00141CD3">
        <w:rPr>
          <w:rStyle w:val="Emphasis"/>
        </w:rPr>
        <w:t>joint response</w:t>
      </w:r>
      <w:r w:rsidRPr="00141CD3">
        <w:rPr>
          <w:rStyle w:val="StyleUnderline"/>
        </w:rPr>
        <w:t xml:space="preserve">. </w:t>
      </w:r>
      <w:r w:rsidRPr="00416F1A">
        <w:rPr>
          <w:rStyle w:val="StyleUnderline"/>
          <w:highlight w:val="cyan"/>
        </w:rPr>
        <w:t xml:space="preserve">This </w:t>
      </w:r>
      <w:r w:rsidRPr="00416F1A">
        <w:rPr>
          <w:rStyle w:val="Emphasis"/>
          <w:highlight w:val="cyan"/>
        </w:rPr>
        <w:t>reduces</w:t>
      </w:r>
      <w:r w:rsidRPr="00141CD3">
        <w:rPr>
          <w:rStyle w:val="Emphasis"/>
        </w:rPr>
        <w:t xml:space="preserve"> the risk of </w:t>
      </w:r>
      <w:r w:rsidRPr="00416F1A">
        <w:rPr>
          <w:rStyle w:val="Emphasis"/>
          <w:highlight w:val="cyan"/>
        </w:rPr>
        <w:t>tensions</w:t>
      </w:r>
      <w:r w:rsidRPr="00416F1A">
        <w:rPr>
          <w:rStyle w:val="StyleUnderline"/>
          <w:highlight w:val="cyan"/>
        </w:rPr>
        <w:t xml:space="preserve"> that</w:t>
      </w:r>
      <w:r w:rsidRPr="00141CD3">
        <w:rPr>
          <w:rStyle w:val="StyleUnderline"/>
        </w:rPr>
        <w:t xml:space="preserve"> cou</w:t>
      </w:r>
      <w:r w:rsidRPr="00367B45">
        <w:rPr>
          <w:rStyle w:val="StyleUnderline"/>
        </w:rPr>
        <w:t xml:space="preserve">ld </w:t>
      </w:r>
      <w:r w:rsidRPr="00367B45">
        <w:rPr>
          <w:rStyle w:val="Emphasis"/>
          <w:highlight w:val="cyan"/>
        </w:rPr>
        <w:t>threaten</w:t>
      </w:r>
      <w:r w:rsidRPr="00367B45">
        <w:rPr>
          <w:rStyle w:val="Emphasis"/>
        </w:rPr>
        <w:t xml:space="preserve"> NATO’s political </w:t>
      </w:r>
      <w:r w:rsidRPr="00367B45">
        <w:rPr>
          <w:rStyle w:val="Emphasis"/>
          <w:highlight w:val="cyan"/>
        </w:rPr>
        <w:t>cohesion</w:t>
      </w:r>
      <w:r w:rsidRPr="00367B45">
        <w:rPr>
          <w:rStyle w:val="StyleUnderline"/>
        </w:rPr>
        <w:t xml:space="preserve"> and credibility</w:t>
      </w:r>
      <w:r w:rsidRPr="00367B45">
        <w:rPr>
          <w:sz w:val="16"/>
        </w:rPr>
        <w:t xml:space="preserve">. Nevertheless, NATO members often do not consult, especially when they expect that the chances to receive Alliance support are slim and consultation only limits their freedom of </w:t>
      </w:r>
      <w:proofErr w:type="spellStart"/>
      <w:r w:rsidRPr="00367B45">
        <w:rPr>
          <w:sz w:val="16"/>
        </w:rPr>
        <w:t>manoeuvre</w:t>
      </w:r>
      <w:proofErr w:type="spellEnd"/>
      <w:r w:rsidRPr="00367B45">
        <w:rPr>
          <w:sz w:val="16"/>
        </w:rPr>
        <w:t>.</w:t>
      </w:r>
    </w:p>
    <w:p w14:paraId="66E1CDD6" w14:textId="2CDAE529" w:rsidR="00E9696A" w:rsidRDefault="00E9696A" w:rsidP="00E9696A">
      <w:pPr>
        <w:pStyle w:val="Heading3"/>
      </w:pPr>
      <w:r w:rsidRPr="00E9696A">
        <w:lastRenderedPageBreak/>
        <w:t>Per</w:t>
      </w:r>
      <w:r>
        <w:t xml:space="preserve">m: Non-Binding---2NC </w:t>
      </w:r>
    </w:p>
    <w:p w14:paraId="553AA5D0" w14:textId="68B08D26" w:rsidR="00C24565" w:rsidRDefault="00C24565" w:rsidP="00C24565">
      <w:pPr>
        <w:pStyle w:val="Heading4"/>
      </w:pPr>
      <w:r>
        <w:t>Binding consultation key</w:t>
      </w:r>
    </w:p>
    <w:p w14:paraId="75122925" w14:textId="1ACF54AA" w:rsidR="000B5E2E" w:rsidRPr="000B5E2E" w:rsidRDefault="000B5E2E" w:rsidP="000B5E2E">
      <w:pPr>
        <w:rPr>
          <w:rStyle w:val="Style13ptBold"/>
        </w:rPr>
      </w:pPr>
      <w:r w:rsidRPr="000B5E2E">
        <w:rPr>
          <w:rStyle w:val="Style13ptBold"/>
        </w:rPr>
        <w:t xml:space="preserve">Lorenz </w:t>
      </w:r>
      <w:r>
        <w:rPr>
          <w:rStyle w:val="Style13ptBold"/>
        </w:rPr>
        <w:t>’</w:t>
      </w:r>
      <w:r w:rsidRPr="000B5E2E">
        <w:rPr>
          <w:rStyle w:val="Style13ptBold"/>
        </w:rPr>
        <w:t>20</w:t>
      </w:r>
      <w:r w:rsidRPr="000B5E2E">
        <w:t xml:space="preserve"> [</w:t>
      </w:r>
      <w:r>
        <w:t>Wojciech; Hea</w:t>
      </w:r>
      <w:r w:rsidRPr="000B5E2E">
        <w:t>d of the International Security Program at the Polish Institute of International Affairs, PhD in Political Science and Administration from Warsaw University</w:t>
      </w:r>
      <w:r>
        <w:t>;</w:t>
      </w:r>
      <w:r w:rsidRPr="000B5E2E">
        <w:t xml:space="preserve"> </w:t>
      </w:r>
      <w:r>
        <w:t xml:space="preserve">International Centre for </w:t>
      </w:r>
      <w:proofErr w:type="spellStart"/>
      <w:r>
        <w:t>Defence</w:t>
      </w:r>
      <w:proofErr w:type="spellEnd"/>
      <w:r>
        <w:t xml:space="preserve"> and Security</w:t>
      </w:r>
      <w:r w:rsidRPr="00FB1577">
        <w:t>, “</w:t>
      </w:r>
      <w:r>
        <w:t>Strengthening NATO’s Cohesion Through Consultation</w:t>
      </w:r>
      <w:r w:rsidRPr="00FB1577">
        <w:t>,”</w:t>
      </w:r>
      <w:r>
        <w:t xml:space="preserve"> </w:t>
      </w:r>
      <w:hyperlink r:id="rId6" w:history="1">
        <w:r w:rsidRPr="00362B51">
          <w:rPr>
            <w:rStyle w:val="Hyperlink"/>
          </w:rPr>
          <w:t>https://icds.ee/wp-content/uploads/2020/11/ICDS_Brief_NATO2030_-Series_1_Wojciech_Lorenz_November-2020_cor.pdf</w:t>
        </w:r>
      </w:hyperlink>
      <w:r>
        <w:t xml:space="preserve">] </w:t>
      </w:r>
      <w:proofErr w:type="spellStart"/>
      <w:r>
        <w:t>owen</w:t>
      </w:r>
      <w:proofErr w:type="spellEnd"/>
    </w:p>
    <w:p w14:paraId="49092C3F" w14:textId="39FB1EC4" w:rsidR="00E9696A" w:rsidRPr="00C24565" w:rsidRDefault="00F47FD8" w:rsidP="00E9696A">
      <w:pPr>
        <w:rPr>
          <w:sz w:val="16"/>
        </w:rPr>
      </w:pPr>
      <w:r w:rsidRPr="00C24565">
        <w:rPr>
          <w:sz w:val="16"/>
        </w:rPr>
        <w:t xml:space="preserve">The 1956 report of three ministers (the ‘Three Wise Men’) offered clear practical suggestions for consultation, stating that it “means discussion of problems collectively, in the early stages of policy formation, and before national positions become fixed.” 2 The report significantly influenced the development of </w:t>
      </w:r>
      <w:r w:rsidRPr="00E667E5">
        <w:rPr>
          <w:rStyle w:val="StyleUnderline"/>
          <w:highlight w:val="cyan"/>
        </w:rPr>
        <w:t xml:space="preserve">NATO’s consultation </w:t>
      </w:r>
      <w:r w:rsidRPr="00E667E5">
        <w:rPr>
          <w:rStyle w:val="Emphasis"/>
          <w:highlight w:val="cyan"/>
        </w:rPr>
        <w:t>norms</w:t>
      </w:r>
      <w:r w:rsidRPr="00C24565">
        <w:rPr>
          <w:sz w:val="16"/>
        </w:rPr>
        <w:t xml:space="preserve">. It </w:t>
      </w:r>
      <w:r w:rsidRPr="00E667E5">
        <w:rPr>
          <w:rStyle w:val="StyleUnderline"/>
          <w:highlight w:val="cyan"/>
        </w:rPr>
        <w:t>made clear</w:t>
      </w:r>
      <w:r w:rsidRPr="00F47FD8">
        <w:rPr>
          <w:rStyle w:val="StyleUnderline"/>
        </w:rPr>
        <w:t xml:space="preserve"> that consultations are </w:t>
      </w:r>
      <w:r w:rsidRPr="00E667E5">
        <w:rPr>
          <w:rStyle w:val="StyleUnderline"/>
          <w:highlight w:val="cyan"/>
        </w:rPr>
        <w:t>not about informing</w:t>
      </w:r>
      <w:r w:rsidRPr="00F47FD8">
        <w:rPr>
          <w:rStyle w:val="StyleUnderline"/>
        </w:rPr>
        <w:t xml:space="preserve"> other Allies </w:t>
      </w:r>
      <w:r w:rsidRPr="00E667E5">
        <w:rPr>
          <w:rStyle w:val="StyleUnderline"/>
          <w:highlight w:val="cyan"/>
        </w:rPr>
        <w:t>about decisions</w:t>
      </w:r>
      <w:r w:rsidRPr="00F47FD8">
        <w:rPr>
          <w:rStyle w:val="StyleUnderline"/>
        </w:rPr>
        <w:t xml:space="preserve"> that have </w:t>
      </w:r>
      <w:r w:rsidRPr="00E667E5">
        <w:rPr>
          <w:rStyle w:val="StyleUnderline"/>
          <w:highlight w:val="cyan"/>
        </w:rPr>
        <w:t>already</w:t>
      </w:r>
      <w:r w:rsidRPr="00F47FD8">
        <w:rPr>
          <w:rStyle w:val="StyleUnderline"/>
        </w:rPr>
        <w:t xml:space="preserve"> been </w:t>
      </w:r>
      <w:proofErr w:type="gramStart"/>
      <w:r w:rsidRPr="00E667E5">
        <w:rPr>
          <w:rStyle w:val="StyleUnderline"/>
          <w:highlight w:val="cyan"/>
        </w:rPr>
        <w:t>taken, but</w:t>
      </w:r>
      <w:proofErr w:type="gramEnd"/>
      <w:r w:rsidRPr="00E667E5">
        <w:rPr>
          <w:rStyle w:val="StyleUnderline"/>
          <w:highlight w:val="cyan"/>
        </w:rPr>
        <w:t xml:space="preserve"> entail</w:t>
      </w:r>
      <w:r w:rsidRPr="00F47FD8">
        <w:rPr>
          <w:rStyle w:val="StyleUnderline"/>
        </w:rPr>
        <w:t xml:space="preserve"> frank discussion and the possibility of </w:t>
      </w:r>
      <w:r w:rsidRPr="00E667E5">
        <w:rPr>
          <w:rStyle w:val="Emphasis"/>
          <w:highlight w:val="cyan"/>
        </w:rPr>
        <w:t>influencing national choices</w:t>
      </w:r>
      <w:r w:rsidRPr="00F47FD8">
        <w:rPr>
          <w:rStyle w:val="StyleUnderline"/>
        </w:rPr>
        <w:t xml:space="preserve"> </w:t>
      </w:r>
      <w:r w:rsidRPr="00BD08EE">
        <w:rPr>
          <w:sz w:val="16"/>
        </w:rPr>
        <w:t>that affect mutual security. 3</w:t>
      </w:r>
    </w:p>
    <w:p w14:paraId="63FE782A" w14:textId="10E9892D" w:rsidR="00F47FD8" w:rsidRPr="00C24565" w:rsidRDefault="00F47FD8" w:rsidP="00E9696A">
      <w:pPr>
        <w:rPr>
          <w:sz w:val="16"/>
        </w:rPr>
      </w:pPr>
      <w:r w:rsidRPr="00C24565">
        <w:rPr>
          <w:sz w:val="16"/>
        </w:rPr>
        <w:t xml:space="preserve">The strongest norms and most elaborate mechanisms have been developed regarding consultations on collective </w:t>
      </w:r>
      <w:proofErr w:type="spellStart"/>
      <w:r w:rsidRPr="00C24565">
        <w:rPr>
          <w:sz w:val="16"/>
        </w:rPr>
        <w:t>defence</w:t>
      </w:r>
      <w:proofErr w:type="spellEnd"/>
      <w:r w:rsidRPr="00C24565">
        <w:rPr>
          <w:sz w:val="16"/>
        </w:rPr>
        <w:t xml:space="preserve"> policy. Since this is a primary task of NATO, derived directly from the Washington Treaty, some experts claim that there might be a legal obligation to consult before a NATO member takes a definite action, which could undermine the common </w:t>
      </w:r>
      <w:proofErr w:type="spellStart"/>
      <w:r w:rsidRPr="00C24565">
        <w:rPr>
          <w:sz w:val="16"/>
        </w:rPr>
        <w:t>defence</w:t>
      </w:r>
      <w:proofErr w:type="spellEnd"/>
      <w:r w:rsidRPr="00C24565">
        <w:rPr>
          <w:sz w:val="16"/>
        </w:rPr>
        <w:t>. 4 There is no mechanism to enforce compliance and there are numerous examples of Allies bypassing consultation to take unilateral actions. Nevertheless, most Allies try to respect such a norm as it creates a similar obligation for the US, limiting the risk, for example, of the unexpected or uncoordinated withdrawal of US troops from Europe.</w:t>
      </w:r>
    </w:p>
    <w:p w14:paraId="0EE0486D" w14:textId="652ADF91" w:rsidR="00F47FD8" w:rsidRPr="00C24565" w:rsidRDefault="00F47FD8" w:rsidP="00E9696A">
      <w:pPr>
        <w:rPr>
          <w:sz w:val="16"/>
        </w:rPr>
      </w:pPr>
      <w:r w:rsidRPr="00C24565">
        <w:rPr>
          <w:sz w:val="16"/>
        </w:rPr>
        <w:t xml:space="preserve">There is another </w:t>
      </w:r>
      <w:r w:rsidRPr="00E667E5">
        <w:rPr>
          <w:rStyle w:val="StyleUnderline"/>
          <w:highlight w:val="cyan"/>
        </w:rPr>
        <w:t>important dimension of consultations</w:t>
      </w:r>
      <w:r w:rsidRPr="00F47FD8">
        <w:rPr>
          <w:rStyle w:val="StyleUnderline"/>
        </w:rPr>
        <w:t xml:space="preserve"> concerning actions </w:t>
      </w:r>
      <w:r w:rsidRPr="00E667E5">
        <w:rPr>
          <w:rStyle w:val="Emphasis"/>
          <w:highlight w:val="cyan"/>
        </w:rPr>
        <w:t>outside the Euro-Atlantic area</w:t>
      </w:r>
      <w:r w:rsidRPr="00C24565">
        <w:rPr>
          <w:sz w:val="16"/>
        </w:rPr>
        <w:t>—</w:t>
      </w:r>
      <w:r w:rsidRPr="00F47FD8">
        <w:rPr>
          <w:rStyle w:val="StyleUnderline"/>
        </w:rPr>
        <w:t xml:space="preserve">since this is not a ‘treaty area’ there is no apparent legal obligation to consult. Nevertheless, the European </w:t>
      </w:r>
      <w:r w:rsidRPr="00E667E5">
        <w:rPr>
          <w:rStyle w:val="Emphasis"/>
          <w:highlight w:val="cyan"/>
        </w:rPr>
        <w:t>Allies expect</w:t>
      </w:r>
      <w:r w:rsidRPr="00F47FD8">
        <w:rPr>
          <w:rStyle w:val="StyleUnderline"/>
        </w:rPr>
        <w:t xml:space="preserve">ed the </w:t>
      </w:r>
      <w:r w:rsidRPr="00E667E5">
        <w:rPr>
          <w:rStyle w:val="StyleUnderline"/>
          <w:highlight w:val="cyan"/>
        </w:rPr>
        <w:t xml:space="preserve">US to use consultations to </w:t>
      </w:r>
      <w:r w:rsidRPr="00E667E5">
        <w:rPr>
          <w:rStyle w:val="Emphasis"/>
          <w:highlight w:val="cyan"/>
        </w:rPr>
        <w:t>inform</w:t>
      </w:r>
      <w:r w:rsidRPr="00E667E5">
        <w:rPr>
          <w:rStyle w:val="StyleUnderline"/>
          <w:highlight w:val="cyan"/>
        </w:rPr>
        <w:t xml:space="preserve"> them about plans</w:t>
      </w:r>
      <w:r w:rsidRPr="00F47FD8">
        <w:rPr>
          <w:rStyle w:val="StyleUnderline"/>
        </w:rPr>
        <w:t xml:space="preserve"> that could affect NATO’s security.</w:t>
      </w:r>
      <w:r w:rsidRPr="00C24565">
        <w:rPr>
          <w:sz w:val="16"/>
        </w:rPr>
        <w:t xml:space="preserve"> The US was also interested in such consultations, expecting that they would facilitate coordination of NATO policies in support of American foreign policy goals, but this rarely turned out to be the case. The 1967 Harmel report was an attempt to strengthen this dimension of consultation and thus NATO’s political cohesion, stating that “</w:t>
      </w:r>
      <w:r w:rsidRPr="00BD08EE">
        <w:rPr>
          <w:rStyle w:val="StyleUnderline"/>
        </w:rPr>
        <w:t xml:space="preserve">the North </w:t>
      </w:r>
      <w:r w:rsidRPr="00F47FD8">
        <w:rPr>
          <w:rStyle w:val="StyleUnderline"/>
        </w:rPr>
        <w:t xml:space="preserve">Atlantic Treaty Area cannot be treated in </w:t>
      </w:r>
      <w:r w:rsidRPr="00BD08EE">
        <w:rPr>
          <w:rStyle w:val="Emphasis"/>
        </w:rPr>
        <w:t xml:space="preserve">isolation </w:t>
      </w:r>
      <w:r w:rsidRPr="00F47FD8">
        <w:rPr>
          <w:rStyle w:val="StyleUnderline"/>
        </w:rPr>
        <w:t xml:space="preserve">from the rest of the world. Crises and </w:t>
      </w:r>
      <w:r w:rsidRPr="00BD08EE">
        <w:rPr>
          <w:rStyle w:val="Emphasis"/>
        </w:rPr>
        <w:t>conflicts</w:t>
      </w:r>
      <w:r w:rsidRPr="00F47FD8">
        <w:rPr>
          <w:rStyle w:val="StyleUnderline"/>
        </w:rPr>
        <w:t xml:space="preserve"> arising outside the area may </w:t>
      </w:r>
      <w:r w:rsidRPr="00BD08EE">
        <w:rPr>
          <w:rStyle w:val="Emphasis"/>
        </w:rPr>
        <w:t>impair</w:t>
      </w:r>
      <w:r w:rsidRPr="00F47FD8">
        <w:rPr>
          <w:rStyle w:val="StyleUnderline"/>
        </w:rPr>
        <w:t xml:space="preserve"> its security either directly or by affecting the </w:t>
      </w:r>
      <w:r w:rsidRPr="00BD08EE">
        <w:rPr>
          <w:rStyle w:val="Emphasis"/>
        </w:rPr>
        <w:t>global balance</w:t>
      </w:r>
      <w:r w:rsidRPr="00F47FD8">
        <w:rPr>
          <w:rStyle w:val="StyleUnderline"/>
        </w:rPr>
        <w:t>.</w:t>
      </w:r>
      <w:r w:rsidRPr="00C24565">
        <w:rPr>
          <w:sz w:val="16"/>
        </w:rPr>
        <w:t>”5</w:t>
      </w:r>
    </w:p>
    <w:p w14:paraId="1E686BB1" w14:textId="0D56A45E" w:rsidR="00F47FD8" w:rsidRPr="00C24565" w:rsidRDefault="00F47FD8" w:rsidP="00E9696A">
      <w:pPr>
        <w:rPr>
          <w:sz w:val="16"/>
        </w:rPr>
      </w:pPr>
      <w:r w:rsidRPr="00C24565">
        <w:rPr>
          <w:sz w:val="16"/>
        </w:rPr>
        <w:t>In 1974, NATO made another attempt to strengthen consultations adopting the Ottawa Declaration, which stressed that “the Allies are firmly resolved to keep each other fully informed and to strengthen the practice of frank and timely consultations by all means which may be appropriate on matters relating to their common interests as members of the Alliance, bearing in mind that these interests can be affected by events in other areas of the world.” 6</w:t>
      </w:r>
    </w:p>
    <w:p w14:paraId="484EF0CC" w14:textId="31009AC1" w:rsidR="00F47FD8" w:rsidRPr="00C24565" w:rsidRDefault="00F47FD8" w:rsidP="00E9696A">
      <w:pPr>
        <w:rPr>
          <w:sz w:val="16"/>
        </w:rPr>
      </w:pPr>
      <w:r w:rsidRPr="00C24565">
        <w:rPr>
          <w:sz w:val="16"/>
        </w:rPr>
        <w:t xml:space="preserve">Such declarations, however, did not solve the structural </w:t>
      </w:r>
      <w:proofErr w:type="spellStart"/>
      <w:r w:rsidRPr="00C24565">
        <w:rPr>
          <w:sz w:val="16"/>
        </w:rPr>
        <w:t>problemsthat</w:t>
      </w:r>
      <w:proofErr w:type="spellEnd"/>
      <w:r w:rsidRPr="00C24565">
        <w:rPr>
          <w:sz w:val="16"/>
        </w:rPr>
        <w:t xml:space="preserve"> discouraged states from consulting to coordinate common responses to crises outside the treaty area. Some states blocked such consultations, believing that the Alliance should not deal with problems beyond its ‘treaty area’ and that discussions could lead to new commitments that would undermine collective </w:t>
      </w:r>
      <w:proofErr w:type="spellStart"/>
      <w:r w:rsidRPr="00C24565">
        <w:rPr>
          <w:sz w:val="16"/>
        </w:rPr>
        <w:t>defence</w:t>
      </w:r>
      <w:proofErr w:type="spellEnd"/>
      <w:r w:rsidRPr="00C24565">
        <w:rPr>
          <w:sz w:val="16"/>
        </w:rPr>
        <w:t xml:space="preserve"> and deterrence policy. Bigger states also wanted to preserve their privileged bilateral relations with the US, which often resulted in informal consultations in smaller formats. The US did not want to share sensitive information with all Allies without guarantees that this would result in coordinated action in support of US foreign policy goals.</w:t>
      </w:r>
    </w:p>
    <w:p w14:paraId="7C41ED4C" w14:textId="4A3F89F7" w:rsidR="00F47FD8" w:rsidRPr="00C24565" w:rsidRDefault="00F47FD8" w:rsidP="00E9696A">
      <w:pPr>
        <w:rPr>
          <w:sz w:val="16"/>
        </w:rPr>
      </w:pPr>
      <w:r w:rsidRPr="00C24565">
        <w:rPr>
          <w:sz w:val="16"/>
        </w:rPr>
        <w:t>Post Cold-War</w:t>
      </w:r>
    </w:p>
    <w:p w14:paraId="1FE4F1BE" w14:textId="3CCA50B7" w:rsidR="00F47FD8" w:rsidRPr="00C24565" w:rsidRDefault="00F47FD8" w:rsidP="00E9696A">
      <w:pPr>
        <w:rPr>
          <w:sz w:val="16"/>
        </w:rPr>
      </w:pPr>
      <w:r w:rsidRPr="00C24565">
        <w:rPr>
          <w:sz w:val="16"/>
        </w:rPr>
        <w:t xml:space="preserve">After the end of the Cold War, it became obvious that NATO would have to adjust to the new strategic situation and new threats if it were to maintain its relevance and retain US interest. NATO began to augment Article 4 of the Washington Treaty as a mechanism to facilitate common out-of-area missions. The first </w:t>
      </w:r>
      <w:proofErr w:type="spellStart"/>
      <w:r w:rsidRPr="00C24565">
        <w:rPr>
          <w:sz w:val="16"/>
        </w:rPr>
        <w:t>postCold</w:t>
      </w:r>
      <w:proofErr w:type="spellEnd"/>
      <w:r w:rsidRPr="00C24565">
        <w:rPr>
          <w:sz w:val="16"/>
        </w:rPr>
        <w:t xml:space="preserve"> War NATO strategy, approved in 1991, stated that “Alliance security interests can be affected by other risks of a wider nature, including proliferation of weapons of mass destruction, disruption of the flow of vital resources and actions of terrorism and sabotage,” and indicated that arrangements for consultation under Article 4 could lead to coordinated efforts in response to such risks.7 Similar wording was used in the 1999 strategic concept, while the 2010 concept additionally broadened NATO tasks to include crisis management. 8 NATO thus developed norms and mechanisms (supported with capabilities) that could be used to respond to threats wherever they might arise. These could have been used after the 11 September 2001 terrorist attacks against the US had NATO not decided to invoke Article 5 instead. NATO subsequently offered significant support to the US, assumed the command of a mission in Afghanistan and consulted to limit the political tensions inherent in such a task. At the same time, informal consultations took place among a smaller group of states that contributed most to the fight against terrorism.</w:t>
      </w:r>
    </w:p>
    <w:p w14:paraId="6CD8C9DB" w14:textId="77777777" w:rsidR="00F47FD8" w:rsidRPr="00F47FD8" w:rsidRDefault="00F47FD8" w:rsidP="00E9696A">
      <w:pPr>
        <w:rPr>
          <w:rStyle w:val="StyleUnderline"/>
        </w:rPr>
      </w:pPr>
      <w:r w:rsidRPr="00F47FD8">
        <w:rPr>
          <w:rStyle w:val="StyleUnderline"/>
        </w:rPr>
        <w:lastRenderedPageBreak/>
        <w:t xml:space="preserve">In </w:t>
      </w:r>
      <w:r w:rsidRPr="00E667E5">
        <w:rPr>
          <w:rStyle w:val="Emphasis"/>
          <w:highlight w:val="cyan"/>
        </w:rPr>
        <w:t>recent years</w:t>
      </w:r>
      <w:r w:rsidRPr="00F47FD8">
        <w:rPr>
          <w:rStyle w:val="StyleUnderline"/>
        </w:rPr>
        <w:t xml:space="preserve">, NATO’s mechanisms of </w:t>
      </w:r>
      <w:r w:rsidRPr="00E667E5">
        <w:rPr>
          <w:rStyle w:val="StyleUnderline"/>
          <w:highlight w:val="cyan"/>
        </w:rPr>
        <w:t>consult</w:t>
      </w:r>
      <w:r w:rsidRPr="00F47FD8">
        <w:rPr>
          <w:rStyle w:val="StyleUnderline"/>
        </w:rPr>
        <w:t xml:space="preserve">ation have </w:t>
      </w:r>
      <w:r w:rsidRPr="00E667E5">
        <w:rPr>
          <w:rStyle w:val="Emphasis"/>
          <w:highlight w:val="cyan"/>
        </w:rPr>
        <w:t>prove</w:t>
      </w:r>
      <w:r w:rsidRPr="00BD08EE">
        <w:rPr>
          <w:rStyle w:val="Emphasis"/>
        </w:rPr>
        <w:t>d l</w:t>
      </w:r>
      <w:r w:rsidRPr="00E667E5">
        <w:rPr>
          <w:rStyle w:val="Emphasis"/>
          <w:highlight w:val="cyan"/>
        </w:rPr>
        <w:t>acking</w:t>
      </w:r>
      <w:r w:rsidRPr="00F47FD8">
        <w:rPr>
          <w:rStyle w:val="StyleUnderline"/>
        </w:rPr>
        <w:t xml:space="preserve"> in defusing tensions and discouraging </w:t>
      </w:r>
      <w:r w:rsidRPr="00E667E5">
        <w:rPr>
          <w:rStyle w:val="StyleUnderline"/>
          <w:highlight w:val="cyan"/>
        </w:rPr>
        <w:t>unilateral actions</w:t>
      </w:r>
      <w:r w:rsidRPr="00C24565">
        <w:rPr>
          <w:sz w:val="16"/>
        </w:rPr>
        <w:t xml:space="preserve">, both in the Euro-Atlantic area and beyond it. During Donald Trump’s presidency, for example, the </w:t>
      </w:r>
      <w:r w:rsidRPr="00F47FD8">
        <w:rPr>
          <w:rStyle w:val="StyleUnderline"/>
        </w:rPr>
        <w:t xml:space="preserve">US withdrew troops </w:t>
      </w:r>
      <w:r w:rsidRPr="00E667E5">
        <w:rPr>
          <w:rStyle w:val="StyleUnderline"/>
        </w:rPr>
        <w:t xml:space="preserve">from </w:t>
      </w:r>
      <w:r w:rsidRPr="00E667E5">
        <w:rPr>
          <w:rStyle w:val="Emphasis"/>
        </w:rPr>
        <w:t>Syria</w:t>
      </w:r>
      <w:r w:rsidRPr="00E667E5">
        <w:rPr>
          <w:sz w:val="16"/>
        </w:rPr>
        <w:t>, despite</w:t>
      </w:r>
      <w:r w:rsidRPr="00C24565">
        <w:rPr>
          <w:sz w:val="16"/>
        </w:rPr>
        <w:t xml:space="preserve"> the possible impact on the security of the Allies. This unilateral decision encouraged Turkey to send troops to Syria, which could further complicate the fight with Islamic terrorist groups and increase the risk of confrontation between Turkey and Russia, which has a military presence in Syria. Also, despite NATO’s </w:t>
      </w:r>
      <w:r w:rsidRPr="00F47FD8">
        <w:rPr>
          <w:rStyle w:val="StyleUnderline"/>
        </w:rPr>
        <w:t>presence</w:t>
      </w:r>
      <w:r w:rsidRPr="00BD08EE">
        <w:rPr>
          <w:rStyle w:val="StyleUnderline"/>
        </w:rPr>
        <w:t xml:space="preserve"> in</w:t>
      </w:r>
      <w:r w:rsidRPr="00BD08EE">
        <w:rPr>
          <w:rStyle w:val="Emphasis"/>
        </w:rPr>
        <w:t xml:space="preserve"> Afghanistan</w:t>
      </w:r>
      <w:r w:rsidRPr="00C24565">
        <w:rPr>
          <w:sz w:val="16"/>
        </w:rPr>
        <w:t xml:space="preserve">, the US pursued negotiations with the Taliban without providing NATO with an insight into its plans. And it only resorted to consultations in NATO on its decision to withdraw from the Intermediate-Range Nuclear Forces treaty after the criticism from the Allies. Similarly, it first announced the decision to </w:t>
      </w:r>
      <w:r w:rsidRPr="00BD08EE">
        <w:rPr>
          <w:rStyle w:val="StyleUnderline"/>
        </w:rPr>
        <w:t xml:space="preserve">withdraw troops from </w:t>
      </w:r>
      <w:r w:rsidRPr="00BD08EE">
        <w:rPr>
          <w:rStyle w:val="Emphasis"/>
        </w:rPr>
        <w:t>Germany</w:t>
      </w:r>
      <w:r w:rsidRPr="00C24565">
        <w:rPr>
          <w:sz w:val="16"/>
        </w:rPr>
        <w:t xml:space="preserve"> and only later consulted with Allies about how to limit the impact on NATO. Some of these </w:t>
      </w:r>
      <w:r w:rsidRPr="00F47FD8">
        <w:rPr>
          <w:rStyle w:val="StyleUnderline"/>
        </w:rPr>
        <w:t>decisions</w:t>
      </w:r>
      <w:r w:rsidRPr="00C24565">
        <w:rPr>
          <w:sz w:val="16"/>
        </w:rPr>
        <w:t xml:space="preserve"> </w:t>
      </w:r>
      <w:r w:rsidRPr="00E667E5">
        <w:rPr>
          <w:rStyle w:val="StyleUnderline"/>
          <w:highlight w:val="cyan"/>
        </w:rPr>
        <w:t xml:space="preserve">were publicly </w:t>
      </w:r>
      <w:proofErr w:type="spellStart"/>
      <w:r w:rsidRPr="00E667E5">
        <w:rPr>
          <w:rStyle w:val="StyleUnderline"/>
          <w:highlight w:val="cyan"/>
        </w:rPr>
        <w:t>criticised</w:t>
      </w:r>
      <w:proofErr w:type="spellEnd"/>
      <w:r w:rsidRPr="00F47FD8">
        <w:rPr>
          <w:rStyle w:val="StyleUnderline"/>
        </w:rPr>
        <w:t xml:space="preserve"> by NATO members</w:t>
      </w:r>
      <w:r w:rsidRPr="00C24565">
        <w:rPr>
          <w:sz w:val="16"/>
        </w:rPr>
        <w:t xml:space="preserve">, most vocally by French president Emmanuel </w:t>
      </w:r>
      <w:r w:rsidRPr="00F47FD8">
        <w:rPr>
          <w:rStyle w:val="StyleUnderline"/>
        </w:rPr>
        <w:t>Macron</w:t>
      </w:r>
      <w:r w:rsidRPr="00C24565">
        <w:rPr>
          <w:sz w:val="16"/>
        </w:rPr>
        <w:t xml:space="preserve"> who, before the 2019 NATO leaders meeting, </w:t>
      </w:r>
      <w:r w:rsidRPr="00F47FD8">
        <w:rPr>
          <w:rStyle w:val="StyleUnderline"/>
        </w:rPr>
        <w:t>accused the Alliance of being “</w:t>
      </w:r>
      <w:r w:rsidRPr="00E667E5">
        <w:rPr>
          <w:rStyle w:val="Emphasis"/>
        </w:rPr>
        <w:t>brain dead</w:t>
      </w:r>
      <w:r w:rsidRPr="00F47FD8">
        <w:rPr>
          <w:rStyle w:val="StyleUnderline"/>
        </w:rPr>
        <w:t xml:space="preserve">” and took the opportunity to promote the idea of European ‘strategic autonomy’. 9 </w:t>
      </w:r>
    </w:p>
    <w:p w14:paraId="3F929E0E" w14:textId="0E4EE12C" w:rsidR="00F47FD8" w:rsidRPr="00C24565" w:rsidRDefault="00F47FD8" w:rsidP="00E9696A">
      <w:pPr>
        <w:rPr>
          <w:sz w:val="16"/>
        </w:rPr>
      </w:pPr>
      <w:r w:rsidRPr="00C24565">
        <w:rPr>
          <w:sz w:val="16"/>
        </w:rPr>
        <w:t>Improving Consultation</w:t>
      </w:r>
    </w:p>
    <w:p w14:paraId="27C9ABF6" w14:textId="77777777" w:rsidR="00F47FD8" w:rsidRPr="00C24565" w:rsidRDefault="00F47FD8" w:rsidP="00F47FD8">
      <w:pPr>
        <w:rPr>
          <w:sz w:val="16"/>
        </w:rPr>
      </w:pPr>
      <w:r w:rsidRPr="00C24565">
        <w:rPr>
          <w:sz w:val="16"/>
        </w:rPr>
        <w:t xml:space="preserve">There are numerous </w:t>
      </w:r>
      <w:r w:rsidRPr="00F47FD8">
        <w:rPr>
          <w:rStyle w:val="StyleUnderline"/>
        </w:rPr>
        <w:t>reasons for tensions in NATO today</w:t>
      </w:r>
      <w:r w:rsidRPr="00C24565">
        <w:rPr>
          <w:sz w:val="16"/>
        </w:rPr>
        <w:t xml:space="preserve">. The Trump administration has taken a more unilateral approach to international relations and not seen NATO as an important tool. Divergent threat perceptions and the politically difficult process of NATO’s adaptation to a new strategic situation has also played a part. Since the annexation of Crimea in 2014, NATO has viewed Russia as a potential threat, but some Allies have felt more threatened </w:t>
      </w:r>
      <w:proofErr w:type="gramStart"/>
      <w:r w:rsidRPr="00C24565">
        <w:rPr>
          <w:sz w:val="16"/>
        </w:rPr>
        <w:t>then</w:t>
      </w:r>
      <w:proofErr w:type="gramEnd"/>
      <w:r w:rsidRPr="00C24565">
        <w:rPr>
          <w:sz w:val="16"/>
        </w:rPr>
        <w:t xml:space="preserve"> others. NATO is strengthening its </w:t>
      </w:r>
      <w:proofErr w:type="spellStart"/>
      <w:r w:rsidRPr="00C24565">
        <w:rPr>
          <w:sz w:val="16"/>
        </w:rPr>
        <w:t>defence</w:t>
      </w:r>
      <w:proofErr w:type="spellEnd"/>
      <w:r w:rsidRPr="00C24565">
        <w:rPr>
          <w:sz w:val="16"/>
        </w:rPr>
        <w:t xml:space="preserve"> and deterrence potential but at the same time must maintain its crisis management capacity, and its usefulness for states who feel more threatened by terrorism and irregular migration. Although the US perceives both China and Russia as rivals, there is a growing consensus that China poses a real strategic challenge to the US. 10 US engagement in Europe is likely to be linked to the rise of China, which increases the </w:t>
      </w:r>
      <w:r w:rsidRPr="00071F4A">
        <w:rPr>
          <w:rStyle w:val="StyleUnderline"/>
          <w:highlight w:val="cyan"/>
        </w:rPr>
        <w:t>risk of</w:t>
      </w:r>
      <w:r w:rsidRPr="00071F4A">
        <w:rPr>
          <w:rStyle w:val="StyleUnderline"/>
        </w:rPr>
        <w:t xml:space="preserve"> transatlantic </w:t>
      </w:r>
      <w:r w:rsidRPr="00071F4A">
        <w:rPr>
          <w:rStyle w:val="StyleUnderline"/>
          <w:highlight w:val="cyan"/>
        </w:rPr>
        <w:t>tensions over</w:t>
      </w:r>
      <w:r w:rsidRPr="00071F4A">
        <w:rPr>
          <w:rStyle w:val="StyleUnderline"/>
        </w:rPr>
        <w:t xml:space="preserve"> global </w:t>
      </w:r>
      <w:r w:rsidRPr="00071F4A">
        <w:rPr>
          <w:rStyle w:val="StyleUnderline"/>
          <w:highlight w:val="cyan"/>
        </w:rPr>
        <w:t>strategy</w:t>
      </w:r>
      <w:r w:rsidRPr="00C24565">
        <w:rPr>
          <w:sz w:val="16"/>
        </w:rPr>
        <w:t xml:space="preserve"> and the division of </w:t>
      </w:r>
      <w:proofErr w:type="spellStart"/>
      <w:r w:rsidRPr="00C24565">
        <w:rPr>
          <w:sz w:val="16"/>
        </w:rPr>
        <w:t>labour</w:t>
      </w:r>
      <w:proofErr w:type="spellEnd"/>
      <w:r w:rsidRPr="00C24565">
        <w:rPr>
          <w:sz w:val="16"/>
        </w:rPr>
        <w:t xml:space="preserve"> between US and Europe in the treaty area.</w:t>
      </w:r>
    </w:p>
    <w:p w14:paraId="73A8CC27" w14:textId="77777777" w:rsidR="00F47FD8" w:rsidRPr="00C24565" w:rsidRDefault="00F47FD8" w:rsidP="00E9696A">
      <w:pPr>
        <w:rPr>
          <w:sz w:val="16"/>
        </w:rPr>
      </w:pPr>
      <w:r w:rsidRPr="00C24565">
        <w:rPr>
          <w:sz w:val="16"/>
        </w:rPr>
        <w:t xml:space="preserve">Although </w:t>
      </w:r>
      <w:r w:rsidRPr="00E667E5">
        <w:rPr>
          <w:rStyle w:val="StyleUnderline"/>
          <w:highlight w:val="cyan"/>
        </w:rPr>
        <w:t xml:space="preserve">Allies will always have some </w:t>
      </w:r>
      <w:r w:rsidRPr="00E667E5">
        <w:rPr>
          <w:rStyle w:val="Emphasis"/>
          <w:highlight w:val="cyan"/>
        </w:rPr>
        <w:t>different interests</w:t>
      </w:r>
      <w:r w:rsidRPr="00F47FD8">
        <w:rPr>
          <w:rStyle w:val="StyleUnderline"/>
        </w:rPr>
        <w:t xml:space="preserve">, they can use </w:t>
      </w:r>
      <w:r w:rsidRPr="00E667E5">
        <w:rPr>
          <w:rStyle w:val="StyleUnderline"/>
          <w:highlight w:val="cyan"/>
        </w:rPr>
        <w:t>consultations</w:t>
      </w:r>
      <w:r w:rsidRPr="00F47FD8">
        <w:rPr>
          <w:rStyle w:val="StyleUnderline"/>
        </w:rPr>
        <w:t xml:space="preserve"> to</w:t>
      </w:r>
      <w:r w:rsidRPr="00E667E5">
        <w:rPr>
          <w:rStyle w:val="Emphasis"/>
        </w:rPr>
        <w:t xml:space="preserve"> </w:t>
      </w:r>
      <w:r w:rsidRPr="00E667E5">
        <w:rPr>
          <w:rStyle w:val="Emphasis"/>
          <w:highlight w:val="cyan"/>
        </w:rPr>
        <w:t>limit</w:t>
      </w:r>
      <w:r w:rsidRPr="00E667E5">
        <w:rPr>
          <w:rStyle w:val="StyleUnderline"/>
          <w:highlight w:val="cyan"/>
        </w:rPr>
        <w:t xml:space="preserve"> their negative, political </w:t>
      </w:r>
      <w:r w:rsidRPr="00E667E5">
        <w:rPr>
          <w:rStyle w:val="Emphasis"/>
          <w:highlight w:val="cyan"/>
        </w:rPr>
        <w:t>impact</w:t>
      </w:r>
      <w:r w:rsidRPr="00E667E5">
        <w:rPr>
          <w:rStyle w:val="Emphasis"/>
        </w:rPr>
        <w:t>.</w:t>
      </w:r>
      <w:r w:rsidRPr="00C24565">
        <w:rPr>
          <w:sz w:val="16"/>
        </w:rPr>
        <w:t xml:space="preserve"> They can also </w:t>
      </w:r>
      <w:r w:rsidRPr="00F47FD8">
        <w:rPr>
          <w:rStyle w:val="StyleUnderline"/>
        </w:rPr>
        <w:t>adjust consultation mechanisms to changing strategic re</w:t>
      </w:r>
      <w:r w:rsidRPr="00E667E5">
        <w:rPr>
          <w:rStyle w:val="StyleUnderline"/>
        </w:rPr>
        <w:t>alitie</w:t>
      </w:r>
      <w:r w:rsidRPr="00C24565">
        <w:rPr>
          <w:sz w:val="16"/>
        </w:rPr>
        <w:t xml:space="preserve">s, further </w:t>
      </w:r>
      <w:r w:rsidRPr="00F47FD8">
        <w:rPr>
          <w:rStyle w:val="StyleUnderline"/>
        </w:rPr>
        <w:t xml:space="preserve">limiting the risk of tensions and </w:t>
      </w:r>
      <w:r w:rsidRPr="00E667E5">
        <w:rPr>
          <w:rStyle w:val="StyleUnderline"/>
          <w:highlight w:val="cyan"/>
        </w:rPr>
        <w:t>increas</w:t>
      </w:r>
      <w:r w:rsidRPr="00F47FD8">
        <w:rPr>
          <w:rStyle w:val="StyleUnderline"/>
        </w:rPr>
        <w:t xml:space="preserve">ing the probability of a common, </w:t>
      </w:r>
      <w:r w:rsidRPr="00E667E5">
        <w:rPr>
          <w:rStyle w:val="Emphasis"/>
          <w:highlight w:val="cyan"/>
        </w:rPr>
        <w:t>coordinated response</w:t>
      </w:r>
      <w:r w:rsidRPr="00F47FD8">
        <w:rPr>
          <w:rStyle w:val="StyleUnderline"/>
        </w:rPr>
        <w:t>.</w:t>
      </w:r>
      <w:r w:rsidRPr="00C24565">
        <w:rPr>
          <w:sz w:val="16"/>
        </w:rPr>
        <w:t xml:space="preserve"> The </w:t>
      </w:r>
      <w:r w:rsidRPr="00F47FD8">
        <w:rPr>
          <w:rStyle w:val="StyleUnderline"/>
        </w:rPr>
        <w:t>Allies should thus</w:t>
      </w:r>
      <w:r w:rsidRPr="00C24565">
        <w:rPr>
          <w:sz w:val="16"/>
        </w:rPr>
        <w:t xml:space="preserve"> agree a set of principles to guide their consultations in the coming decade. These might include: </w:t>
      </w:r>
    </w:p>
    <w:p w14:paraId="5AD2242D" w14:textId="77777777" w:rsidR="00F47FD8" w:rsidRPr="00F47FD8" w:rsidRDefault="00F47FD8" w:rsidP="00E9696A">
      <w:pPr>
        <w:rPr>
          <w:rStyle w:val="StyleUnderline"/>
        </w:rPr>
      </w:pPr>
      <w:r w:rsidRPr="00C24565">
        <w:rPr>
          <w:sz w:val="16"/>
        </w:rPr>
        <w:t xml:space="preserve">• </w:t>
      </w:r>
      <w:r w:rsidRPr="00E667E5">
        <w:rPr>
          <w:rStyle w:val="StyleUnderline"/>
          <w:highlight w:val="cyan"/>
        </w:rPr>
        <w:t xml:space="preserve">Consultations </w:t>
      </w:r>
      <w:r w:rsidRPr="00E667E5">
        <w:rPr>
          <w:rStyle w:val="Emphasis"/>
          <w:sz w:val="30"/>
          <w:szCs w:val="30"/>
          <w:highlight w:val="cyan"/>
        </w:rPr>
        <w:t>must not be merely notifications</w:t>
      </w:r>
      <w:r w:rsidRPr="00F47FD8">
        <w:rPr>
          <w:rStyle w:val="StyleUnderline"/>
        </w:rPr>
        <w:t xml:space="preserve"> or briefings about decisions already taken. They </w:t>
      </w:r>
      <w:r w:rsidRPr="00E667E5">
        <w:rPr>
          <w:rStyle w:val="Emphasis"/>
          <w:highlight w:val="cyan"/>
        </w:rPr>
        <w:t>must entail</w:t>
      </w:r>
      <w:r w:rsidRPr="00F47FD8">
        <w:rPr>
          <w:rStyle w:val="StyleUnderline"/>
        </w:rPr>
        <w:t xml:space="preserve"> frank discussions and the </w:t>
      </w:r>
      <w:r w:rsidRPr="00E667E5">
        <w:rPr>
          <w:rStyle w:val="Emphasis"/>
          <w:highlight w:val="cyan"/>
        </w:rPr>
        <w:t>chance to influence</w:t>
      </w:r>
      <w:r w:rsidRPr="00E667E5">
        <w:rPr>
          <w:rStyle w:val="StyleUnderline"/>
          <w:highlight w:val="cyan"/>
        </w:rPr>
        <w:t xml:space="preserve"> an Ally’s actions</w:t>
      </w:r>
      <w:r w:rsidRPr="00F47FD8">
        <w:rPr>
          <w:rStyle w:val="StyleUnderline"/>
        </w:rPr>
        <w:t xml:space="preserve">. </w:t>
      </w:r>
    </w:p>
    <w:p w14:paraId="2CFAB514" w14:textId="77777777" w:rsidR="00F47FD8" w:rsidRPr="00F47FD8" w:rsidRDefault="00F47FD8" w:rsidP="00E9696A">
      <w:pPr>
        <w:rPr>
          <w:rStyle w:val="StyleUnderline"/>
        </w:rPr>
      </w:pPr>
      <w:r w:rsidRPr="00C24565">
        <w:rPr>
          <w:sz w:val="16"/>
        </w:rPr>
        <w:t xml:space="preserve">• </w:t>
      </w:r>
      <w:r w:rsidRPr="00F47FD8">
        <w:rPr>
          <w:rStyle w:val="StyleUnderline"/>
        </w:rPr>
        <w:t xml:space="preserve">Consultations with Allies should always precede discussions with rivals. </w:t>
      </w:r>
    </w:p>
    <w:p w14:paraId="3DF1EA70" w14:textId="77777777" w:rsidR="00F47FD8" w:rsidRPr="00C24565" w:rsidRDefault="00F47FD8" w:rsidP="00E9696A">
      <w:pPr>
        <w:rPr>
          <w:sz w:val="16"/>
        </w:rPr>
      </w:pPr>
      <w:r w:rsidRPr="00C24565">
        <w:rPr>
          <w:sz w:val="16"/>
        </w:rPr>
        <w:t xml:space="preserve">• Allies </w:t>
      </w:r>
      <w:r w:rsidRPr="00F47FD8">
        <w:rPr>
          <w:rStyle w:val="StyleUnderline"/>
        </w:rPr>
        <w:t>must consult before they take any decision that could undermine</w:t>
      </w:r>
      <w:r w:rsidRPr="00C24565">
        <w:rPr>
          <w:sz w:val="16"/>
        </w:rPr>
        <w:t xml:space="preserve"> the credibility of collective </w:t>
      </w:r>
      <w:proofErr w:type="spellStart"/>
      <w:r w:rsidRPr="00F47FD8">
        <w:rPr>
          <w:rStyle w:val="StyleUnderline"/>
        </w:rPr>
        <w:t>defence</w:t>
      </w:r>
      <w:proofErr w:type="spellEnd"/>
      <w:r w:rsidRPr="00F47FD8">
        <w:rPr>
          <w:rStyle w:val="StyleUnderline"/>
        </w:rPr>
        <w:t xml:space="preserve">. </w:t>
      </w:r>
    </w:p>
    <w:p w14:paraId="2C7B8E09" w14:textId="77777777" w:rsidR="00F47FD8" w:rsidRPr="00C24565" w:rsidRDefault="00F47FD8" w:rsidP="00E9696A">
      <w:pPr>
        <w:rPr>
          <w:sz w:val="16"/>
        </w:rPr>
      </w:pPr>
      <w:r w:rsidRPr="00C24565">
        <w:rPr>
          <w:sz w:val="16"/>
        </w:rPr>
        <w:t xml:space="preserve">• When time permits, </w:t>
      </w:r>
      <w:r w:rsidRPr="00E667E5">
        <w:rPr>
          <w:rStyle w:val="Emphasis"/>
          <w:highlight w:val="cyan"/>
        </w:rPr>
        <w:t xml:space="preserve">Allies should consult </w:t>
      </w:r>
      <w:r w:rsidRPr="00E667E5">
        <w:rPr>
          <w:rStyle w:val="Emphasis"/>
          <w:sz w:val="30"/>
          <w:szCs w:val="30"/>
          <w:highlight w:val="cyan"/>
        </w:rPr>
        <w:t>on actions out-of-area</w:t>
      </w:r>
      <w:r w:rsidRPr="00F47FD8">
        <w:rPr>
          <w:rStyle w:val="Emphasis"/>
        </w:rPr>
        <w:t>,</w:t>
      </w:r>
      <w:r w:rsidRPr="00C24565">
        <w:rPr>
          <w:sz w:val="16"/>
        </w:rPr>
        <w:t xml:space="preserve"> which could affect NATO security. </w:t>
      </w:r>
    </w:p>
    <w:p w14:paraId="0EC015E2" w14:textId="01F3D190" w:rsidR="00F47FD8" w:rsidRPr="00C24565" w:rsidRDefault="00F47FD8" w:rsidP="00E9696A">
      <w:pPr>
        <w:rPr>
          <w:sz w:val="16"/>
        </w:rPr>
      </w:pPr>
      <w:r w:rsidRPr="00C24565">
        <w:rPr>
          <w:sz w:val="16"/>
        </w:rPr>
        <w:t xml:space="preserve">• When Allies agree on common actions </w:t>
      </w:r>
      <w:proofErr w:type="spellStart"/>
      <w:r w:rsidRPr="00C24565">
        <w:rPr>
          <w:sz w:val="16"/>
        </w:rPr>
        <w:t>out-of</w:t>
      </w:r>
      <w:proofErr w:type="spellEnd"/>
      <w:r w:rsidRPr="00C24565">
        <w:rPr>
          <w:sz w:val="16"/>
        </w:rPr>
        <w:t xml:space="preserve"> area, there must be full consultations on matters that may affect the common mission. </w:t>
      </w:r>
    </w:p>
    <w:p w14:paraId="21F1A55B" w14:textId="77777777" w:rsidR="00F47FD8" w:rsidRPr="00C24565" w:rsidRDefault="00F47FD8" w:rsidP="00E9696A">
      <w:pPr>
        <w:rPr>
          <w:sz w:val="16"/>
        </w:rPr>
      </w:pPr>
      <w:r w:rsidRPr="00C24565">
        <w:rPr>
          <w:sz w:val="16"/>
        </w:rPr>
        <w:t xml:space="preserve">Allies can also take measures to influence their cost-benefit calculations regarding timely discussions of crucial issues. They should: • Commit, in a highly visible political declaration, to observe agreed norms. </w:t>
      </w:r>
    </w:p>
    <w:p w14:paraId="05837EA0" w14:textId="77777777" w:rsidR="00F47FD8" w:rsidRPr="00C24565" w:rsidRDefault="00F47FD8" w:rsidP="00E9696A">
      <w:pPr>
        <w:rPr>
          <w:sz w:val="16"/>
        </w:rPr>
      </w:pPr>
      <w:r w:rsidRPr="00C24565">
        <w:rPr>
          <w:sz w:val="16"/>
        </w:rPr>
        <w:t xml:space="preserve">• Formally assess whether the norms of NATO consultations, which require frank discussion on matters affecting collective </w:t>
      </w:r>
      <w:proofErr w:type="spellStart"/>
      <w:r w:rsidRPr="00C24565">
        <w:rPr>
          <w:sz w:val="16"/>
        </w:rPr>
        <w:t>defence</w:t>
      </w:r>
      <w:proofErr w:type="spellEnd"/>
      <w:r w:rsidRPr="00C24565">
        <w:rPr>
          <w:sz w:val="16"/>
        </w:rPr>
        <w:t xml:space="preserve">, have been violated. This will be necessary to restore confidence in the consultation mechanism in its most important dimension and to limit the risk of future unilateral actions. NATO’s mechanisms of consultation have proved lacking in defusing tensions and discouraging unilateral actions </w:t>
      </w:r>
    </w:p>
    <w:p w14:paraId="57D9B429" w14:textId="2AFB317E" w:rsidR="00F47FD8" w:rsidRDefault="00F47FD8" w:rsidP="00E9696A">
      <w:pPr>
        <w:rPr>
          <w:sz w:val="16"/>
        </w:rPr>
      </w:pPr>
      <w:r w:rsidRPr="00C24565">
        <w:rPr>
          <w:sz w:val="16"/>
        </w:rPr>
        <w:t xml:space="preserve">• Create an incentive for </w:t>
      </w:r>
      <w:r w:rsidRPr="00F47FD8">
        <w:rPr>
          <w:rStyle w:val="StyleUnderline"/>
        </w:rPr>
        <w:t>consult</w:t>
      </w:r>
      <w:r w:rsidRPr="00C24565">
        <w:rPr>
          <w:sz w:val="16"/>
        </w:rPr>
        <w:t>ations</w:t>
      </w:r>
      <w:r w:rsidRPr="00F47FD8">
        <w:rPr>
          <w:rStyle w:val="StyleUnderline"/>
        </w:rPr>
        <w:t xml:space="preserve"> on issues that extend beyond collective </w:t>
      </w:r>
      <w:proofErr w:type="spellStart"/>
      <w:r w:rsidRPr="00F47FD8">
        <w:rPr>
          <w:rStyle w:val="StyleUnderline"/>
        </w:rPr>
        <w:t>defence</w:t>
      </w:r>
      <w:proofErr w:type="spellEnd"/>
      <w:r w:rsidRPr="00C24565">
        <w:rPr>
          <w:sz w:val="16"/>
        </w:rPr>
        <w:t xml:space="preserve">. Even though support for out-of-area actions cannot be guaranteed, Allies could commit to not publicly </w:t>
      </w:r>
      <w:proofErr w:type="spellStart"/>
      <w:r w:rsidRPr="00C24565">
        <w:rPr>
          <w:sz w:val="16"/>
        </w:rPr>
        <w:t>criticise</w:t>
      </w:r>
      <w:proofErr w:type="spellEnd"/>
      <w:r w:rsidRPr="00C24565">
        <w:rPr>
          <w:sz w:val="16"/>
        </w:rPr>
        <w:t xml:space="preserve"> the actions of an Ally that has used the consultation mechanism.</w:t>
      </w:r>
    </w:p>
    <w:p w14:paraId="6A5ED86F" w14:textId="647BCE02" w:rsidR="00330E09" w:rsidRDefault="00330E09" w:rsidP="00330E09">
      <w:pPr>
        <w:pStyle w:val="Heading3"/>
      </w:pPr>
      <w:r>
        <w:lastRenderedPageBreak/>
        <w:t xml:space="preserve">Perm: Other Issues---2NC </w:t>
      </w:r>
    </w:p>
    <w:p w14:paraId="4C4E07AC" w14:textId="77777777" w:rsidR="00330E09" w:rsidRDefault="00330E09" w:rsidP="00330E09">
      <w:pPr>
        <w:pStyle w:val="Heading4"/>
      </w:pPr>
      <w:r w:rsidRPr="009569CB">
        <w:rPr>
          <w:rFonts w:cs="Times New Roman"/>
          <w:u w:val="single"/>
        </w:rPr>
        <w:t>Education</w:t>
      </w:r>
      <w:r w:rsidRPr="00CF1D73">
        <w:rPr>
          <w:rFonts w:cs="Times New Roman"/>
        </w:rPr>
        <w:t>---</w:t>
      </w:r>
      <w:r>
        <w:t xml:space="preserve">90% of policy learning is in the </w:t>
      </w:r>
      <w:r w:rsidRPr="00DA0F4F">
        <w:rPr>
          <w:u w:val="single"/>
        </w:rPr>
        <w:t>nuances</w:t>
      </w:r>
      <w:r>
        <w:t xml:space="preserve"> and details of implementation.</w:t>
      </w:r>
    </w:p>
    <w:p w14:paraId="68892C5F" w14:textId="77777777" w:rsidR="00330E09" w:rsidRPr="00AB4597" w:rsidRDefault="00330E09" w:rsidP="00330E09">
      <w:r w:rsidRPr="007B48BE">
        <w:rPr>
          <w:rStyle w:val="Style13ptBold"/>
        </w:rPr>
        <w:t>Elmore</w:t>
      </w:r>
      <w:r>
        <w:rPr>
          <w:rStyle w:val="Style13ptBold"/>
        </w:rPr>
        <w:t xml:space="preserve"> '80</w:t>
      </w:r>
      <w:r>
        <w:t xml:space="preserve"> [Prof. </w:t>
      </w:r>
      <w:r w:rsidRPr="00AB4597">
        <w:t xml:space="preserve">Public Affairs at University of Washington, Candidate for GOAT </w:t>
      </w:r>
      <w:proofErr w:type="spellStart"/>
      <w:r w:rsidRPr="00AB4597">
        <w:t>ev</w:t>
      </w:r>
      <w:proofErr w:type="spellEnd"/>
      <w:r w:rsidRPr="00AB4597">
        <w:t xml:space="preserve">, </w:t>
      </w:r>
      <w:proofErr w:type="spellStart"/>
      <w:r w:rsidRPr="00AB4597">
        <w:t>PolySci</w:t>
      </w:r>
      <w:proofErr w:type="spellEnd"/>
      <w:r w:rsidRPr="00AB4597">
        <w:t xml:space="preserve"> Quarterly 79-80, p. 605, 1980</w:t>
      </w:r>
      <w:r>
        <w:t>]</w:t>
      </w:r>
    </w:p>
    <w:p w14:paraId="244D80AC" w14:textId="2048E3EA" w:rsidR="00330E09" w:rsidRDefault="00330E09" w:rsidP="00330E09">
      <w:pPr>
        <w:rPr>
          <w:rStyle w:val="Emphasis"/>
        </w:rPr>
      </w:pPr>
      <w:r w:rsidRPr="0011285F">
        <w:rPr>
          <w:sz w:val="16"/>
        </w:rPr>
        <w:t xml:space="preserve">The emergence of implementation as a subject for policy analysis coincides closely with the discovery by policy analysts that </w:t>
      </w:r>
      <w:r w:rsidRPr="00AB4597">
        <w:rPr>
          <w:rStyle w:val="StyleUnderline"/>
        </w:rPr>
        <w:t>decisions are not self-executing</w:t>
      </w:r>
      <w:r w:rsidRPr="0011285F">
        <w:rPr>
          <w:sz w:val="16"/>
        </w:rPr>
        <w:t xml:space="preserve">. </w:t>
      </w:r>
      <w:r w:rsidRPr="00DF4C5E">
        <w:rPr>
          <w:rStyle w:val="Emphasis"/>
          <w:highlight w:val="cyan"/>
        </w:rPr>
        <w:t>Analysis of policy choices matter very little</w:t>
      </w:r>
      <w:r w:rsidRPr="00DF4C5E">
        <w:rPr>
          <w:rStyle w:val="StyleUnderline"/>
          <w:highlight w:val="cyan"/>
        </w:rPr>
        <w:t xml:space="preserve"> if the </w:t>
      </w:r>
      <w:r w:rsidRPr="00DF4C5E">
        <w:rPr>
          <w:rStyle w:val="Emphasis"/>
          <w:highlight w:val="cyan"/>
        </w:rPr>
        <w:t>mechanism</w:t>
      </w:r>
      <w:r w:rsidRPr="00DF4C5E">
        <w:rPr>
          <w:rStyle w:val="StyleUnderline"/>
          <w:highlight w:val="cyan"/>
        </w:rPr>
        <w:t xml:space="preserve"> for </w:t>
      </w:r>
      <w:r w:rsidRPr="00DF4C5E">
        <w:rPr>
          <w:rStyle w:val="Emphasis"/>
          <w:highlight w:val="cyan"/>
        </w:rPr>
        <w:t>implementing</w:t>
      </w:r>
      <w:r w:rsidRPr="0002544D">
        <w:rPr>
          <w:rStyle w:val="StyleUnderline"/>
        </w:rPr>
        <w:t xml:space="preserve"> </w:t>
      </w:r>
      <w:r w:rsidRPr="00AB4597">
        <w:rPr>
          <w:rStyle w:val="StyleUnderline"/>
        </w:rPr>
        <w:t xml:space="preserve">those choices </w:t>
      </w:r>
      <w:r w:rsidRPr="00DF4C5E">
        <w:rPr>
          <w:rStyle w:val="StyleUnderline"/>
          <w:highlight w:val="cyan"/>
        </w:rPr>
        <w:t xml:space="preserve">is </w:t>
      </w:r>
      <w:r w:rsidRPr="00DF4C5E">
        <w:rPr>
          <w:rStyle w:val="Emphasis"/>
          <w:highlight w:val="cyan"/>
        </w:rPr>
        <w:t>poorly understood</w:t>
      </w:r>
      <w:r w:rsidRPr="0002544D">
        <w:rPr>
          <w:rStyle w:val="StyleUnderline"/>
        </w:rPr>
        <w:t xml:space="preserve"> in answering the question, "</w:t>
      </w:r>
      <w:r w:rsidRPr="00DF4C5E">
        <w:rPr>
          <w:rStyle w:val="StyleUnderline"/>
          <w:highlight w:val="cyan"/>
        </w:rPr>
        <w:t>What percentage of</w:t>
      </w:r>
      <w:r w:rsidRPr="0002544D">
        <w:rPr>
          <w:rStyle w:val="StyleUnderline"/>
        </w:rPr>
        <w:t xml:space="preserve"> the work of achieving a desired </w:t>
      </w:r>
      <w:r w:rsidRPr="00DF4C5E">
        <w:rPr>
          <w:rStyle w:val="StyleUnderline"/>
          <w:highlight w:val="cyan"/>
        </w:rPr>
        <w:t>governmental action is done when the preferred analytic</w:t>
      </w:r>
      <w:r w:rsidRPr="0002544D">
        <w:rPr>
          <w:rStyle w:val="StyleUnderline"/>
        </w:rPr>
        <w:t xml:space="preserve"> alternative </w:t>
      </w:r>
      <w:r w:rsidRPr="00DF4C5E">
        <w:rPr>
          <w:rStyle w:val="StyleUnderline"/>
          <w:highlight w:val="cyan"/>
        </w:rPr>
        <w:t>has been identified</w:t>
      </w:r>
      <w:r w:rsidRPr="0002544D">
        <w:rPr>
          <w:rStyle w:val="StyleUnderline"/>
        </w:rPr>
        <w:t xml:space="preserve">?" Allison estimated that in the normal case, it was </w:t>
      </w:r>
      <w:r w:rsidRPr="00DF4C5E">
        <w:rPr>
          <w:rStyle w:val="StyleUnderline"/>
          <w:highlight w:val="cyan"/>
        </w:rPr>
        <w:t xml:space="preserve">about 10 percent, leaving the remaining </w:t>
      </w:r>
      <w:r w:rsidRPr="00DF4C5E">
        <w:rPr>
          <w:rStyle w:val="Emphasis"/>
          <w:highlight w:val="cyan"/>
        </w:rPr>
        <w:t>90 percent in the realm of implementation</w:t>
      </w:r>
      <w:r w:rsidRPr="00AB4597">
        <w:rPr>
          <w:rStyle w:val="Emphasis"/>
        </w:rPr>
        <w:t xml:space="preserve">.  </w:t>
      </w:r>
    </w:p>
    <w:p w14:paraId="48786A49" w14:textId="77777777" w:rsidR="00B575BE" w:rsidRPr="00D86024" w:rsidRDefault="00B575BE" w:rsidP="00B575BE">
      <w:pPr>
        <w:pStyle w:val="Heading4"/>
        <w:rPr>
          <w:rFonts w:cs="Calibri"/>
        </w:rPr>
      </w:pPr>
      <w:r w:rsidRPr="00D86024">
        <w:rPr>
          <w:rFonts w:cs="Calibri"/>
        </w:rPr>
        <w:t xml:space="preserve">The resolution calls for debates over </w:t>
      </w:r>
      <w:r w:rsidRPr="00D86024">
        <w:rPr>
          <w:rFonts w:cs="Calibri"/>
          <w:u w:val="single"/>
        </w:rPr>
        <w:t>actions</w:t>
      </w:r>
      <w:r w:rsidRPr="00D86024">
        <w:rPr>
          <w:rFonts w:cs="Calibri"/>
        </w:rPr>
        <w:t>.</w:t>
      </w:r>
    </w:p>
    <w:p w14:paraId="4E924517" w14:textId="77777777" w:rsidR="00B575BE" w:rsidRPr="00D86024" w:rsidRDefault="00B575BE" w:rsidP="00B575BE">
      <w:r w:rsidRPr="00D86024">
        <w:t xml:space="preserve">Jon </w:t>
      </w:r>
      <w:r w:rsidRPr="00D86024">
        <w:rPr>
          <w:rStyle w:val="Style13ptBold"/>
        </w:rPr>
        <w:t>Ericson 3</w:t>
      </w:r>
      <w:r w:rsidRPr="00D86024">
        <w:t>, Dean Emeritus of the College of Liberal Arts, California Polytechnic U., et al., The Debater’s Guide, Third Edition, p. 4</w:t>
      </w:r>
    </w:p>
    <w:p w14:paraId="5C7163A3" w14:textId="77777777" w:rsidR="00B575BE" w:rsidRPr="00D86024" w:rsidRDefault="00B575BE" w:rsidP="00B575BE">
      <w:pPr>
        <w:rPr>
          <w:rStyle w:val="StyleTimesNewRoman9pt"/>
          <w:sz w:val="14"/>
        </w:rPr>
      </w:pPr>
      <w:r w:rsidRPr="00D86024">
        <w:rPr>
          <w:rStyle w:val="StyleTimesNewRoman9pt"/>
          <w:sz w:val="14"/>
        </w:rPr>
        <w:t xml:space="preserve">The Proposition of Policy: Urging Future Action In policy propositions, </w:t>
      </w:r>
      <w:r w:rsidRPr="00D86024">
        <w:rPr>
          <w:rStyle w:val="StyleUnderline"/>
          <w:highlight w:val="cyan"/>
        </w:rPr>
        <w:t>each topic contains</w:t>
      </w:r>
      <w:r w:rsidRPr="00D86024">
        <w:rPr>
          <w:rStyle w:val="StyleUnderline"/>
        </w:rPr>
        <w:t xml:space="preserve"> certain </w:t>
      </w:r>
      <w:r w:rsidRPr="00D86024">
        <w:rPr>
          <w:rStyle w:val="Emphasis"/>
          <w:highlight w:val="cyan"/>
        </w:rPr>
        <w:t>key elements</w:t>
      </w:r>
      <w:r w:rsidRPr="00D86024">
        <w:rPr>
          <w:rStyle w:val="StyleTimesNewRoman9pt"/>
          <w:sz w:val="14"/>
          <w:highlight w:val="cyan"/>
        </w:rPr>
        <w:t>,</w:t>
      </w:r>
      <w:r w:rsidRPr="00D86024">
        <w:rPr>
          <w:rStyle w:val="StyleTimesNewRoman9pt"/>
          <w:sz w:val="14"/>
        </w:rPr>
        <w:t xml:space="preserve"> although they have slightly different functions from comparable elements of value-oriented propositions</w:t>
      </w:r>
      <w:r w:rsidRPr="00D86024">
        <w:rPr>
          <w:rStyle w:val="StyleStyle49ptChar"/>
        </w:rPr>
        <w:t xml:space="preserve">. 1. </w:t>
      </w:r>
      <w:r w:rsidRPr="00D86024">
        <w:rPr>
          <w:rStyle w:val="StyleUnderline"/>
          <w:highlight w:val="cyan"/>
        </w:rPr>
        <w:t>An agent</w:t>
      </w:r>
      <w:r w:rsidRPr="00D86024">
        <w:rPr>
          <w:rStyle w:val="StyleUnderline"/>
        </w:rPr>
        <w:t xml:space="preserve"> doing the </w:t>
      </w:r>
      <w:r w:rsidRPr="00D86024">
        <w:rPr>
          <w:rStyle w:val="Emphasis"/>
          <w:highlight w:val="cyan"/>
        </w:rPr>
        <w:t>acting</w:t>
      </w:r>
      <w:r w:rsidRPr="00D86024">
        <w:rPr>
          <w:rStyle w:val="StyleUnderline"/>
          <w:highlight w:val="cyan"/>
        </w:rPr>
        <w:t xml:space="preserve"> ---“The United States”</w:t>
      </w:r>
      <w:r w:rsidRPr="00D86024">
        <w:rPr>
          <w:rStyle w:val="StyleUnderline"/>
        </w:rPr>
        <w:t xml:space="preserve"> in “The United States should</w:t>
      </w:r>
      <w:r w:rsidRPr="00D86024">
        <w:rPr>
          <w:sz w:val="14"/>
        </w:rPr>
        <w:t xml:space="preserve"> adopt </w:t>
      </w:r>
      <w:r w:rsidRPr="00D86024">
        <w:rPr>
          <w:rStyle w:val="StyleTimesNewRoman9pt"/>
          <w:sz w:val="14"/>
        </w:rPr>
        <w:t xml:space="preserve">a policy of free trade.” Like the object of evaluation in a proposition of value, </w:t>
      </w:r>
      <w:r w:rsidRPr="00D86024">
        <w:rPr>
          <w:rStyle w:val="StyleUnderline"/>
        </w:rPr>
        <w:t xml:space="preserve">the agent is the subject of the sentence. 2. </w:t>
      </w:r>
      <w:r w:rsidRPr="00D86024">
        <w:rPr>
          <w:rStyle w:val="StyleUnderline"/>
          <w:highlight w:val="cyan"/>
        </w:rPr>
        <w:t>The verb should</w:t>
      </w:r>
      <w:r w:rsidRPr="00D86024">
        <w:rPr>
          <w:rStyle w:val="StyleTimesNewRoman9pt"/>
          <w:sz w:val="14"/>
        </w:rPr>
        <w:t xml:space="preserve">—the first part of a verb phrase </w:t>
      </w:r>
      <w:r w:rsidRPr="00D86024">
        <w:rPr>
          <w:rStyle w:val="StyleUnderline"/>
          <w:highlight w:val="cyan"/>
        </w:rPr>
        <w:t xml:space="preserve">that </w:t>
      </w:r>
      <w:r w:rsidRPr="00D86024">
        <w:rPr>
          <w:rStyle w:val="Emphasis"/>
          <w:highlight w:val="cyan"/>
        </w:rPr>
        <w:t>urges action</w:t>
      </w:r>
      <w:r w:rsidRPr="00D86024">
        <w:rPr>
          <w:rStyle w:val="StyleTimesNewRoman9pt"/>
          <w:sz w:val="14"/>
        </w:rPr>
        <w:t xml:space="preserve">. 3. An action verb to follow </w:t>
      </w:r>
      <w:r w:rsidRPr="00D86024">
        <w:rPr>
          <w:sz w:val="14"/>
        </w:rPr>
        <w:t>should</w:t>
      </w:r>
      <w:r w:rsidRPr="00D86024">
        <w:rPr>
          <w:rStyle w:val="StyleTimesNewRoman9pt"/>
          <w:sz w:val="14"/>
        </w:rPr>
        <w:t xml:space="preserve"> in the </w:t>
      </w:r>
      <w:r w:rsidRPr="00D86024">
        <w:rPr>
          <w:sz w:val="14"/>
        </w:rPr>
        <w:t>should</w:t>
      </w:r>
      <w:r w:rsidRPr="00D86024">
        <w:rPr>
          <w:rStyle w:val="StyleTimesNewRoman9pt"/>
          <w:sz w:val="14"/>
        </w:rPr>
        <w:t xml:space="preserve">-verb combination. </w:t>
      </w:r>
      <w:r w:rsidRPr="00D86024">
        <w:rPr>
          <w:rStyle w:val="StyleUnderline"/>
        </w:rPr>
        <w:t>For example, should</w:t>
      </w:r>
      <w:r w:rsidRPr="00D86024">
        <w:rPr>
          <w:rStyle w:val="Style9ptItalicUnderline"/>
        </w:rPr>
        <w:t xml:space="preserve"> </w:t>
      </w:r>
      <w:r w:rsidRPr="00D86024">
        <w:rPr>
          <w:rStyle w:val="StyleUnderline"/>
        </w:rPr>
        <w:t>adopt</w:t>
      </w:r>
      <w:r w:rsidRPr="00D86024">
        <w:rPr>
          <w:rStyle w:val="StyleTimesNewRoman9pt"/>
          <w:sz w:val="14"/>
        </w:rPr>
        <w:t xml:space="preserve"> here </w:t>
      </w:r>
      <w:r w:rsidRPr="00D86024">
        <w:rPr>
          <w:rStyle w:val="StyleUnderline"/>
        </w:rPr>
        <w:t>means to put a</w:t>
      </w:r>
      <w:r w:rsidRPr="00D86024">
        <w:rPr>
          <w:rStyle w:val="StyleTimesNewRoman9pt"/>
          <w:sz w:val="14"/>
        </w:rPr>
        <w:t xml:space="preserve"> program or </w:t>
      </w:r>
      <w:r w:rsidRPr="00D86024">
        <w:rPr>
          <w:rStyle w:val="StyleUnderline"/>
          <w:highlight w:val="cyan"/>
        </w:rPr>
        <w:t xml:space="preserve">policy into action though </w:t>
      </w:r>
      <w:r w:rsidRPr="00D86024">
        <w:rPr>
          <w:rStyle w:val="Emphasis"/>
          <w:highlight w:val="cyan"/>
        </w:rPr>
        <w:t>governmental means</w:t>
      </w:r>
      <w:r w:rsidRPr="00D86024">
        <w:rPr>
          <w:rStyle w:val="StyleTimesNewRoman9pt"/>
          <w:sz w:val="14"/>
        </w:rPr>
        <w:t xml:space="preserve">. 4. A specification of directions or a limitation of the action desired. The phrase </w:t>
      </w:r>
      <w:r w:rsidRPr="00D86024">
        <w:rPr>
          <w:sz w:val="14"/>
        </w:rPr>
        <w:t>free trade</w:t>
      </w:r>
      <w:r w:rsidRPr="00D86024">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86024">
        <w:rPr>
          <w:rStyle w:val="StyleUnderline"/>
        </w:rPr>
        <w:t xml:space="preserve">The entire </w:t>
      </w:r>
      <w:r w:rsidRPr="00D86024">
        <w:rPr>
          <w:rStyle w:val="StyleUnderline"/>
          <w:highlight w:val="cyan"/>
        </w:rPr>
        <w:t xml:space="preserve">debate is about whether something </w:t>
      </w:r>
      <w:r w:rsidRPr="00D86024">
        <w:rPr>
          <w:rStyle w:val="Emphasis"/>
          <w:highlight w:val="cyan"/>
        </w:rPr>
        <w:t>ought to occur</w:t>
      </w:r>
      <w:r w:rsidRPr="00D86024">
        <w:rPr>
          <w:rStyle w:val="StyleStyle49ptChar"/>
          <w:highlight w:val="cyan"/>
        </w:rPr>
        <w:t>.</w:t>
      </w:r>
      <w:r w:rsidRPr="00D86024">
        <w:rPr>
          <w:rStyle w:val="StyleTimesNewRoman9pt"/>
          <w:sz w:val="14"/>
        </w:rPr>
        <w:t xml:space="preserve"> What you agree to do, then, when you accept the </w:t>
      </w:r>
      <w:r w:rsidRPr="00D86024">
        <w:rPr>
          <w:sz w:val="14"/>
        </w:rPr>
        <w:t>affirmative side</w:t>
      </w:r>
      <w:r w:rsidRPr="00D86024">
        <w:rPr>
          <w:rStyle w:val="StyleTimesNewRoman9pt"/>
          <w:sz w:val="14"/>
        </w:rPr>
        <w:t xml:space="preserve"> in such a debate is to offer sufficient and compelling reasons for an audience to perform the future action that you propose. </w:t>
      </w:r>
    </w:p>
    <w:p w14:paraId="63CCF24D" w14:textId="77777777" w:rsidR="00B575BE" w:rsidRPr="002F1CEE" w:rsidRDefault="00B575BE" w:rsidP="00330E09">
      <w:pPr>
        <w:rPr>
          <w:b/>
          <w:iCs/>
          <w:u w:val="single"/>
        </w:rPr>
      </w:pPr>
    </w:p>
    <w:p w14:paraId="69AE96A5" w14:textId="17CB6C45" w:rsidR="00C40070" w:rsidRDefault="00C40070" w:rsidP="00C40070">
      <w:pPr>
        <w:pStyle w:val="Heading3"/>
      </w:pPr>
      <w:r>
        <w:lastRenderedPageBreak/>
        <w:t>Theory</w:t>
      </w:r>
      <w:r w:rsidR="006548E0">
        <w:t>---</w:t>
      </w:r>
      <w:r>
        <w:t>Consult---2NC</w:t>
      </w:r>
    </w:p>
    <w:p w14:paraId="4B9F62D3" w14:textId="77777777" w:rsidR="00C40070" w:rsidRDefault="00C40070" w:rsidP="00C40070">
      <w:pPr>
        <w:pStyle w:val="Heading4"/>
      </w:pPr>
      <w:r w:rsidRPr="00361EFE">
        <w:rPr>
          <w:u w:val="single"/>
        </w:rPr>
        <w:t>EDUCATION</w:t>
      </w:r>
      <w:r>
        <w:t xml:space="preserve">---studying NATO is </w:t>
      </w:r>
      <w:r>
        <w:rPr>
          <w:u w:val="single"/>
        </w:rPr>
        <w:t>core</w:t>
      </w:r>
      <w:r>
        <w:t xml:space="preserve">, </w:t>
      </w:r>
      <w:r>
        <w:rPr>
          <w:u w:val="single"/>
        </w:rPr>
        <w:t>contemporary</w:t>
      </w:r>
      <w:r>
        <w:t xml:space="preserve"> military policy.  </w:t>
      </w:r>
    </w:p>
    <w:p w14:paraId="3C9F2573" w14:textId="77777777" w:rsidR="00C40070" w:rsidRPr="00361EFE" w:rsidRDefault="00C40070" w:rsidP="00C40070">
      <w:pPr>
        <w:rPr>
          <w:rStyle w:val="Style13ptBold"/>
        </w:rPr>
      </w:pPr>
      <w:r>
        <w:rPr>
          <w:rStyle w:val="Style13ptBold"/>
        </w:rPr>
        <w:t xml:space="preserve">Christensen ’22 </w:t>
      </w:r>
      <w:r w:rsidRPr="00361EFE">
        <w:t>[Hannah and Adelaide Scott; January 16; Program Coordinator for the NATO Field School and Simulation Program, B.A. in Political Science and Economics from Simon Fraser University; Interning with the NATO Field School and Simulation Program; NATO Association, “Why You Should Study NATO In 2022,” https://natoassociation.ca/why-you-should-study-nato-in-2022/]</w:t>
      </w:r>
    </w:p>
    <w:p w14:paraId="406C7CBA" w14:textId="77777777" w:rsidR="00C40070" w:rsidRPr="00361EFE" w:rsidRDefault="00C40070" w:rsidP="00C40070">
      <w:pPr>
        <w:rPr>
          <w:rStyle w:val="StyleUnderline"/>
        </w:rPr>
      </w:pPr>
      <w:r w:rsidRPr="00361EFE">
        <w:rPr>
          <w:rStyle w:val="StyleUnderline"/>
        </w:rPr>
        <w:t xml:space="preserve">Why </w:t>
      </w:r>
      <w:r w:rsidRPr="00361EFE">
        <w:rPr>
          <w:rStyle w:val="StyleUnderline"/>
          <w:highlight w:val="cyan"/>
        </w:rPr>
        <w:t xml:space="preserve">You Should </w:t>
      </w:r>
      <w:r w:rsidRPr="00361EFE">
        <w:rPr>
          <w:rStyle w:val="Emphasis"/>
          <w:highlight w:val="cyan"/>
        </w:rPr>
        <w:t>Study NATO</w:t>
      </w:r>
      <w:r w:rsidRPr="00361EFE">
        <w:rPr>
          <w:rStyle w:val="StyleUnderline"/>
        </w:rPr>
        <w:t xml:space="preserve"> In 2022</w:t>
      </w:r>
    </w:p>
    <w:p w14:paraId="1CF9BE25" w14:textId="77777777" w:rsidR="00C40070" w:rsidRPr="00361EFE" w:rsidRDefault="00C40070" w:rsidP="00C40070">
      <w:pPr>
        <w:rPr>
          <w:sz w:val="16"/>
        </w:rPr>
      </w:pPr>
      <w:r w:rsidRPr="00361EFE">
        <w:rPr>
          <w:rStyle w:val="StyleUnderline"/>
          <w:highlight w:val="cyan"/>
        </w:rPr>
        <w:t xml:space="preserve">Any event </w:t>
      </w:r>
      <w:r w:rsidRPr="00361EFE">
        <w:rPr>
          <w:rStyle w:val="Emphasis"/>
          <w:highlight w:val="cyan"/>
        </w:rPr>
        <w:t>reminiscent</w:t>
      </w:r>
      <w:r w:rsidRPr="00361EFE">
        <w:rPr>
          <w:rStyle w:val="StyleUnderline"/>
          <w:highlight w:val="cyan"/>
        </w:rPr>
        <w:t xml:space="preserve"> of</w:t>
      </w:r>
      <w:r w:rsidRPr="00361EFE">
        <w:rPr>
          <w:rStyle w:val="StyleUnderline"/>
        </w:rPr>
        <w:t xml:space="preserve"> </w:t>
      </w:r>
      <w:r w:rsidRPr="00361EFE">
        <w:rPr>
          <w:rStyle w:val="Emphasis"/>
        </w:rPr>
        <w:t xml:space="preserve">NATO’s </w:t>
      </w:r>
      <w:r w:rsidRPr="00361EFE">
        <w:rPr>
          <w:rStyle w:val="Emphasis"/>
          <w:highlight w:val="cyan"/>
        </w:rPr>
        <w:t>Cold War</w:t>
      </w:r>
      <w:r w:rsidRPr="00361EFE">
        <w:rPr>
          <w:rStyle w:val="StyleUnderline"/>
        </w:rPr>
        <w:t xml:space="preserve"> beginnings is bound to </w:t>
      </w:r>
      <w:r w:rsidRPr="00361EFE">
        <w:rPr>
          <w:rStyle w:val="Emphasis"/>
          <w:highlight w:val="cyan"/>
        </w:rPr>
        <w:t>pique interest</w:t>
      </w:r>
      <w:r w:rsidRPr="00361EFE">
        <w:rPr>
          <w:rStyle w:val="StyleUnderline"/>
        </w:rPr>
        <w:t xml:space="preserve"> in </w:t>
      </w:r>
      <w:r w:rsidRPr="00361EFE">
        <w:rPr>
          <w:rStyle w:val="StyleUnderline"/>
          <w:highlight w:val="cyan"/>
        </w:rPr>
        <w:t>the Alliance</w:t>
      </w:r>
      <w:r w:rsidRPr="00361EFE">
        <w:rPr>
          <w:sz w:val="16"/>
        </w:rPr>
        <w:t>. While </w:t>
      </w:r>
      <w:hyperlink r:id="rId7" w:history="1">
        <w:r w:rsidRPr="00361EFE">
          <w:rPr>
            <w:rStyle w:val="Hyperlink"/>
            <w:sz w:val="16"/>
          </w:rPr>
          <w:t>recent events in Ukraine</w:t>
        </w:r>
      </w:hyperlink>
      <w:r w:rsidRPr="00361EFE">
        <w:rPr>
          <w:sz w:val="16"/>
        </w:rPr>
        <w:t xml:space="preserve"> have re-engaged public interest in NATO, </w:t>
      </w:r>
      <w:r w:rsidRPr="00361EFE">
        <w:rPr>
          <w:rStyle w:val="StyleUnderline"/>
        </w:rPr>
        <w:t xml:space="preserve">the Alliance </w:t>
      </w:r>
      <w:r w:rsidRPr="00361EFE">
        <w:rPr>
          <w:rStyle w:val="StyleUnderline"/>
          <w:highlight w:val="cyan"/>
        </w:rPr>
        <w:t xml:space="preserve">has been </w:t>
      </w:r>
      <w:r w:rsidRPr="00361EFE">
        <w:rPr>
          <w:rStyle w:val="Emphasis"/>
          <w:highlight w:val="cyan"/>
        </w:rPr>
        <w:t>reinventing</w:t>
      </w:r>
      <w:r w:rsidRPr="00361EFE">
        <w:rPr>
          <w:rStyle w:val="StyleUnderline"/>
          <w:highlight w:val="cyan"/>
        </w:rPr>
        <w:t xml:space="preserve"> itself</w:t>
      </w:r>
      <w:r w:rsidRPr="00361EFE">
        <w:rPr>
          <w:rStyle w:val="StyleUnderline"/>
        </w:rPr>
        <w:t xml:space="preserve"> consistently</w:t>
      </w:r>
      <w:r w:rsidRPr="00206FEB">
        <w:rPr>
          <w:rStyle w:val="StyleUnderline"/>
        </w:rPr>
        <w:t xml:space="preserve"> since its beginnings, </w:t>
      </w:r>
      <w:r w:rsidRPr="00361EFE">
        <w:rPr>
          <w:rStyle w:val="StyleUnderline"/>
          <w:highlight w:val="cyan"/>
        </w:rPr>
        <w:t xml:space="preserve">making it a </w:t>
      </w:r>
      <w:r w:rsidRPr="00361EFE">
        <w:rPr>
          <w:rStyle w:val="Emphasis"/>
          <w:highlight w:val="cyan"/>
        </w:rPr>
        <w:t>key player</w:t>
      </w:r>
      <w:r w:rsidRPr="00206FEB">
        <w:rPr>
          <w:rStyle w:val="Emphasis"/>
        </w:rPr>
        <w:t xml:space="preserve"> to watch</w:t>
      </w:r>
      <w:r w:rsidRPr="00206FEB">
        <w:rPr>
          <w:rStyle w:val="StyleUnderline"/>
        </w:rPr>
        <w:t xml:space="preserve"> in 20</w:t>
      </w:r>
      <w:r w:rsidRPr="00206FEB">
        <w:rPr>
          <w:rStyle w:val="Emphasis"/>
        </w:rPr>
        <w:t>22</w:t>
      </w:r>
      <w:r w:rsidRPr="00361EFE">
        <w:rPr>
          <w:sz w:val="16"/>
        </w:rPr>
        <w:t>.</w:t>
      </w:r>
    </w:p>
    <w:p w14:paraId="34004B5D" w14:textId="77777777" w:rsidR="00C40070" w:rsidRPr="00361EFE" w:rsidRDefault="00C40070" w:rsidP="00C40070">
      <w:pPr>
        <w:rPr>
          <w:sz w:val="16"/>
        </w:rPr>
      </w:pPr>
      <w:r w:rsidRPr="00361EFE">
        <w:rPr>
          <w:sz w:val="16"/>
        </w:rPr>
        <w:t xml:space="preserve">The North Atlantic Treaty </w:t>
      </w:r>
      <w:proofErr w:type="spellStart"/>
      <w:r w:rsidRPr="00361EFE">
        <w:rPr>
          <w:sz w:val="16"/>
        </w:rPr>
        <w:t>Organisation</w:t>
      </w:r>
      <w:proofErr w:type="spellEnd"/>
      <w:r w:rsidRPr="00361EFE">
        <w:rPr>
          <w:sz w:val="16"/>
        </w:rPr>
        <w:t xml:space="preserve"> has evolved and grown since its inception in 1949, changing to address new threats and challenges from decade to decade. Though established to combat concerns of Soviet expansion, NATO’s only cornerstone, Article 5, which establishes the Alliance’s value of </w:t>
      </w:r>
      <w:hyperlink r:id="rId8" w:history="1">
        <w:r w:rsidRPr="00361EFE">
          <w:rPr>
            <w:rStyle w:val="Hyperlink"/>
            <w:sz w:val="16"/>
          </w:rPr>
          <w:t>collective security</w:t>
        </w:r>
      </w:hyperlink>
      <w:r w:rsidRPr="00361EFE">
        <w:rPr>
          <w:sz w:val="16"/>
        </w:rPr>
        <w:t>, was never invoked during the 20th century. NATO’s most active period by this measure would then have to be the 9/11 response and creation of the </w:t>
      </w:r>
      <w:hyperlink r:id="rId9" w:history="1">
        <w:r w:rsidRPr="00361EFE">
          <w:rPr>
            <w:rStyle w:val="Hyperlink"/>
            <w:sz w:val="16"/>
          </w:rPr>
          <w:t>International Security Assistance Force (ISAF)</w:t>
        </w:r>
      </w:hyperlink>
      <w:r w:rsidRPr="00361EFE">
        <w:rPr>
          <w:sz w:val="16"/>
        </w:rPr>
        <w:t> in Afghanistan which NATO commanded from 2003 to 2014. The emerging threats NATO faces today, including disinformation, hybrid warfare, cyber warfare, and the security implications of climate change create yet another need for the organization to pivot its focus. Far from growing irrelevant after the collapse of the Soviet Union, NATO continues to adapt to the 21st century, facing a threat landscape today that would be completely unrecognizable to those who drafted the </w:t>
      </w:r>
      <w:hyperlink r:id="rId10" w:history="1">
        <w:r w:rsidRPr="00361EFE">
          <w:rPr>
            <w:rStyle w:val="Hyperlink"/>
            <w:sz w:val="16"/>
          </w:rPr>
          <w:t>Washington Treaty</w:t>
        </w:r>
      </w:hyperlink>
      <w:r w:rsidRPr="00361EFE">
        <w:rPr>
          <w:sz w:val="16"/>
        </w:rPr>
        <w:t>. </w:t>
      </w:r>
    </w:p>
    <w:p w14:paraId="0A57F1ED" w14:textId="77777777" w:rsidR="00C40070" w:rsidRPr="00361EFE" w:rsidRDefault="00C40070" w:rsidP="00C40070">
      <w:pPr>
        <w:rPr>
          <w:sz w:val="16"/>
        </w:rPr>
      </w:pPr>
      <w:r w:rsidRPr="00361EFE">
        <w:rPr>
          <w:rStyle w:val="StyleUnderline"/>
        </w:rPr>
        <w:t xml:space="preserve">When </w:t>
      </w:r>
      <w:r w:rsidRPr="00361EFE">
        <w:rPr>
          <w:rStyle w:val="Emphasis"/>
        </w:rPr>
        <w:t>studying NATO</w:t>
      </w:r>
      <w:r w:rsidRPr="00361EFE">
        <w:rPr>
          <w:rStyle w:val="StyleUnderline"/>
        </w:rPr>
        <w:t xml:space="preserve"> </w:t>
      </w:r>
      <w:r w:rsidRPr="00361EFE">
        <w:rPr>
          <w:rStyle w:val="StyleUnderline"/>
          <w:highlight w:val="cyan"/>
        </w:rPr>
        <w:t xml:space="preserve">in the </w:t>
      </w:r>
      <w:r w:rsidRPr="00361EFE">
        <w:rPr>
          <w:rStyle w:val="Emphasis"/>
          <w:highlight w:val="cyan"/>
        </w:rPr>
        <w:t>modern-day</w:t>
      </w:r>
      <w:r w:rsidRPr="00361EFE">
        <w:rPr>
          <w:rStyle w:val="StyleUnderline"/>
        </w:rPr>
        <w:t xml:space="preserve">, Ukraine is as good a place to start as any. While NATO has </w:t>
      </w:r>
      <w:r w:rsidRPr="00361EFE">
        <w:rPr>
          <w:rStyle w:val="Emphasis"/>
        </w:rPr>
        <w:t>adapted</w:t>
      </w:r>
      <w:r w:rsidRPr="00361EFE">
        <w:rPr>
          <w:rStyle w:val="StyleUnderline"/>
        </w:rPr>
        <w:t xml:space="preserve"> to face new challenges around the world, its adversarial relationship with </w:t>
      </w:r>
      <w:r w:rsidRPr="00361EFE">
        <w:rPr>
          <w:rStyle w:val="Emphasis"/>
        </w:rPr>
        <w:t>Russia</w:t>
      </w:r>
      <w:r w:rsidRPr="00361EFE">
        <w:rPr>
          <w:rStyle w:val="StyleUnderline"/>
        </w:rPr>
        <w:t xml:space="preserve"> remains what it is best known for</w:t>
      </w:r>
      <w:r w:rsidRPr="00361EFE">
        <w:rPr>
          <w:sz w:val="16"/>
        </w:rPr>
        <w:t>. Naturally, when such an issue comes to the forefront of the news, internet searches for what NATO is doing these days are bound to follow. The Ukraine standoff has reignited not only public interest in the Alliance but possibly that of </w:t>
      </w:r>
      <w:hyperlink r:id="rId11" w:history="1">
        <w:r w:rsidRPr="00361EFE">
          <w:rPr>
            <w:rStyle w:val="Hyperlink"/>
            <w:sz w:val="16"/>
          </w:rPr>
          <w:t>key partners Sweden and Finland</w:t>
        </w:r>
      </w:hyperlink>
      <w:r w:rsidRPr="00361EFE">
        <w:rPr>
          <w:sz w:val="16"/>
        </w:rPr>
        <w:t>, who recently demonstrated that any attempt by Russia to ban them from joining NATO </w:t>
      </w:r>
      <w:hyperlink r:id="rId12" w:history="1">
        <w:r w:rsidRPr="00361EFE">
          <w:rPr>
            <w:rStyle w:val="Hyperlink"/>
            <w:sz w:val="16"/>
          </w:rPr>
          <w:t>was only making the option more desirable</w:t>
        </w:r>
      </w:hyperlink>
      <w:r w:rsidRPr="00361EFE">
        <w:rPr>
          <w:sz w:val="16"/>
        </w:rPr>
        <w:t>. As with the Russia-US standoffs of the past, NATO is always drawn very closely into the fray. </w:t>
      </w:r>
    </w:p>
    <w:p w14:paraId="6AE8BAFB" w14:textId="77777777" w:rsidR="00C40070" w:rsidRPr="00361EFE" w:rsidRDefault="00C40070" w:rsidP="00C40070">
      <w:pPr>
        <w:rPr>
          <w:sz w:val="16"/>
        </w:rPr>
      </w:pPr>
      <w:r w:rsidRPr="00361EFE">
        <w:rPr>
          <w:sz w:val="16"/>
        </w:rPr>
        <w:t>While there are possibilities of alliance enlargement, cohesion remains one of the most pressing issues facing NATO in 2022. For instance, the development of a trilateral security pact between Australia, the United Kingdom, and the United States (AUKUS) in the Indo-Pacific left NATO members excluded from a security agreement made between Allies and partners. France was of course </w:t>
      </w:r>
      <w:hyperlink r:id="rId13" w:history="1">
        <w:r w:rsidRPr="00361EFE">
          <w:rPr>
            <w:rStyle w:val="Hyperlink"/>
            <w:sz w:val="16"/>
          </w:rPr>
          <w:t>particularly slighted</w:t>
        </w:r>
      </w:hyperlink>
      <w:r w:rsidRPr="00361EFE">
        <w:rPr>
          <w:sz w:val="16"/>
        </w:rPr>
        <w:t xml:space="preserve"> given that this decision ended a 2016 contract between France and Australia for 12 diesel-powered submarines. This development is a concern </w:t>
      </w:r>
      <w:proofErr w:type="gramStart"/>
      <w:r w:rsidRPr="00361EFE">
        <w:rPr>
          <w:sz w:val="16"/>
        </w:rPr>
        <w:t>in regards to</w:t>
      </w:r>
      <w:proofErr w:type="gramEnd"/>
      <w:r w:rsidRPr="00361EFE">
        <w:rPr>
          <w:sz w:val="16"/>
        </w:rPr>
        <w:t xml:space="preserve"> alliance cohesion. Such a move would create rifts in any alliance, but this is particularly concerning to NATO given how important mutual understanding is to the organization, exemplified by the Alliance’s consensus-based decision-making process.</w:t>
      </w:r>
    </w:p>
    <w:p w14:paraId="7D5A1DA0" w14:textId="77777777" w:rsidR="00C40070" w:rsidRPr="00361EFE" w:rsidRDefault="00C40070" w:rsidP="00C40070">
      <w:pPr>
        <w:rPr>
          <w:sz w:val="16"/>
        </w:rPr>
      </w:pPr>
      <w:r w:rsidRPr="00361EFE">
        <w:rPr>
          <w:sz w:val="16"/>
        </w:rPr>
        <w:t>The threats facing NATO in 2022 are, however, more varied and nefarious than a simple lack of team spirit. Climate change is seen as a </w:t>
      </w:r>
      <w:hyperlink r:id="rId14" w:history="1">
        <w:r w:rsidRPr="00361EFE">
          <w:rPr>
            <w:rStyle w:val="Hyperlink"/>
            <w:sz w:val="16"/>
          </w:rPr>
          <w:t>threat multiplier</w:t>
        </w:r>
      </w:hyperlink>
      <w:r w:rsidRPr="00361EFE">
        <w:rPr>
          <w:sz w:val="16"/>
        </w:rPr>
        <w:t> given its multitude of impacts on global security: resource scarcity, natural disasters, social, economic, and political instability, and migration, among others. Another major threat to the Alliance at present is the advancement of cyber and hybrid warfare technologies. The fog of war is thickest in cyberspace as the threat landscape of cyber and hybrid warfare is </w:t>
      </w:r>
      <w:hyperlink r:id="rId15" w:history="1">
        <w:r w:rsidRPr="00361EFE">
          <w:rPr>
            <w:rStyle w:val="Hyperlink"/>
            <w:sz w:val="16"/>
          </w:rPr>
          <w:t>ambiguous, dynamic, and more complex</w:t>
        </w:r>
      </w:hyperlink>
      <w:r w:rsidRPr="00361EFE">
        <w:rPr>
          <w:sz w:val="16"/>
        </w:rPr>
        <w:t> than what NATO traditionally handles. Cyberspace has been an official zone of operation </w:t>
      </w:r>
      <w:hyperlink r:id="rId16" w:history="1">
        <w:r w:rsidRPr="00361EFE">
          <w:rPr>
            <w:rStyle w:val="Hyperlink"/>
            <w:sz w:val="16"/>
          </w:rPr>
          <w:t>since 2016</w:t>
        </w:r>
      </w:hyperlink>
      <w:r w:rsidRPr="00361EFE">
        <w:rPr>
          <w:sz w:val="16"/>
        </w:rPr>
        <w:t>, and it is, therefore, NATO’s role to protect its assets and assist Allies in building national resilience to this ever-evolving threat. </w:t>
      </w:r>
    </w:p>
    <w:p w14:paraId="052F794A" w14:textId="77777777" w:rsidR="00C40070" w:rsidRPr="00361EFE" w:rsidRDefault="00C40070" w:rsidP="00C40070">
      <w:pPr>
        <w:rPr>
          <w:sz w:val="16"/>
        </w:rPr>
      </w:pPr>
      <w:r w:rsidRPr="00361EFE">
        <w:rPr>
          <w:rStyle w:val="StyleUnderline"/>
          <w:highlight w:val="cyan"/>
        </w:rPr>
        <w:t>While</w:t>
      </w:r>
      <w:r w:rsidRPr="00361EFE">
        <w:rPr>
          <w:rStyle w:val="StyleUnderline"/>
        </w:rPr>
        <w:t xml:space="preserve"> these </w:t>
      </w:r>
      <w:r w:rsidRPr="00361EFE">
        <w:rPr>
          <w:rStyle w:val="Emphasis"/>
        </w:rPr>
        <w:t xml:space="preserve">pressing </w:t>
      </w:r>
      <w:r w:rsidRPr="00361EFE">
        <w:rPr>
          <w:rStyle w:val="Emphasis"/>
          <w:highlight w:val="cyan"/>
        </w:rPr>
        <w:t>challenges</w:t>
      </w:r>
      <w:r w:rsidRPr="00361EFE">
        <w:rPr>
          <w:rStyle w:val="StyleUnderline"/>
          <w:highlight w:val="cyan"/>
        </w:rPr>
        <w:t xml:space="preserve"> affect </w:t>
      </w:r>
      <w:r w:rsidRPr="00361EFE">
        <w:rPr>
          <w:rStyle w:val="Emphasis"/>
          <w:highlight w:val="cyan"/>
        </w:rPr>
        <w:t>each country</w:t>
      </w:r>
      <w:r w:rsidRPr="00361EFE">
        <w:rPr>
          <w:rStyle w:val="StyleUnderline"/>
        </w:rPr>
        <w:t xml:space="preserve"> differently and to varying extents, </w:t>
      </w:r>
      <w:r w:rsidRPr="00361EFE">
        <w:rPr>
          <w:rStyle w:val="StyleUnderline"/>
          <w:highlight w:val="cyan"/>
        </w:rPr>
        <w:t>member</w:t>
      </w:r>
      <w:r w:rsidRPr="00361EFE">
        <w:rPr>
          <w:rStyle w:val="StyleUnderline"/>
        </w:rPr>
        <w:t xml:space="preserve"> state</w:t>
      </w:r>
      <w:r w:rsidRPr="00361EFE">
        <w:rPr>
          <w:rStyle w:val="Emphasis"/>
          <w:highlight w:val="cyan"/>
        </w:rPr>
        <w:t>s</w:t>
      </w:r>
      <w:r w:rsidRPr="00361EFE">
        <w:rPr>
          <w:rStyle w:val="StyleUnderline"/>
          <w:highlight w:val="cyan"/>
        </w:rPr>
        <w:t xml:space="preserve"> are</w:t>
      </w:r>
      <w:r w:rsidRPr="00361EFE">
        <w:rPr>
          <w:rStyle w:val="StyleUnderline"/>
        </w:rPr>
        <w:t xml:space="preserve"> still </w:t>
      </w:r>
      <w:r w:rsidRPr="00361EFE">
        <w:rPr>
          <w:rStyle w:val="Emphasis"/>
          <w:highlight w:val="cyan"/>
        </w:rPr>
        <w:t>well-served</w:t>
      </w:r>
      <w:r w:rsidRPr="00361EFE">
        <w:rPr>
          <w:rStyle w:val="StyleUnderline"/>
        </w:rPr>
        <w:t xml:space="preserve"> to address these threats </w:t>
      </w:r>
      <w:r w:rsidRPr="00361EFE">
        <w:rPr>
          <w:rStyle w:val="StyleUnderline"/>
          <w:highlight w:val="cyan"/>
        </w:rPr>
        <w:t xml:space="preserve">through the </w:t>
      </w:r>
      <w:r w:rsidRPr="00361EFE">
        <w:rPr>
          <w:rStyle w:val="Emphasis"/>
          <w:highlight w:val="cyan"/>
        </w:rPr>
        <w:t>mechanisms of NATO</w:t>
      </w:r>
      <w:r w:rsidRPr="00361EFE">
        <w:rPr>
          <w:rStyle w:val="StyleUnderline"/>
        </w:rPr>
        <w:t xml:space="preserve">. </w:t>
      </w:r>
      <w:r w:rsidRPr="00361EFE">
        <w:rPr>
          <w:rStyle w:val="StyleUnderline"/>
          <w:highlight w:val="cyan"/>
        </w:rPr>
        <w:t>NATO</w:t>
      </w:r>
      <w:r w:rsidRPr="00361EFE">
        <w:rPr>
          <w:rStyle w:val="StyleUnderline"/>
        </w:rPr>
        <w:t xml:space="preserve"> member states </w:t>
      </w:r>
      <w:r w:rsidRPr="00361EFE">
        <w:rPr>
          <w:rStyle w:val="StyleUnderline"/>
          <w:highlight w:val="cyan"/>
        </w:rPr>
        <w:t>benefit from</w:t>
      </w:r>
      <w:r w:rsidRPr="00361EFE">
        <w:rPr>
          <w:sz w:val="16"/>
        </w:rPr>
        <w:t xml:space="preserve"> the advantages not only of collective security but </w:t>
      </w:r>
      <w:r w:rsidRPr="00361EFE">
        <w:rPr>
          <w:rStyle w:val="StyleUnderline"/>
          <w:highlight w:val="cyan"/>
        </w:rPr>
        <w:t>a </w:t>
      </w:r>
      <w:r w:rsidRPr="00361EFE">
        <w:rPr>
          <w:rStyle w:val="Emphasis"/>
          <w:highlight w:val="cyan"/>
        </w:rPr>
        <w:t>common</w:t>
      </w:r>
      <w:r w:rsidRPr="00361EFE">
        <w:rPr>
          <w:rStyle w:val="Emphasis"/>
        </w:rPr>
        <w:t xml:space="preserve"> understanding</w:t>
      </w:r>
      <w:r w:rsidRPr="00361EFE">
        <w:rPr>
          <w:rStyle w:val="StyleUnderline"/>
        </w:rPr>
        <w:t xml:space="preserve"> and </w:t>
      </w:r>
      <w:r w:rsidRPr="00361EFE">
        <w:rPr>
          <w:rStyle w:val="Emphasis"/>
          <w:highlight w:val="cyan"/>
        </w:rPr>
        <w:t>platform</w:t>
      </w:r>
      <w:r w:rsidRPr="00361EFE">
        <w:rPr>
          <w:rStyle w:val="StyleUnderline"/>
        </w:rPr>
        <w:t>, as well as the lessons learned that each member state brings to the table</w:t>
      </w:r>
      <w:r w:rsidRPr="00361EFE">
        <w:rPr>
          <w:sz w:val="16"/>
        </w:rPr>
        <w:t xml:space="preserve">. Inter-state reliance is critical for the Alliance to succeed, and states </w:t>
      </w:r>
      <w:proofErr w:type="gramStart"/>
      <w:r w:rsidRPr="00361EFE">
        <w:rPr>
          <w:sz w:val="16"/>
        </w:rPr>
        <w:t>have the ability to</w:t>
      </w:r>
      <w:proofErr w:type="gramEnd"/>
      <w:r w:rsidRPr="00361EFE">
        <w:rPr>
          <w:sz w:val="16"/>
        </w:rPr>
        <w:t xml:space="preserve"> contribute to the security of their allies through their individual expertise. Rather than nations tackling modern security issues individually, </w:t>
      </w:r>
      <w:r w:rsidRPr="00361EFE">
        <w:rPr>
          <w:rStyle w:val="StyleUnderline"/>
        </w:rPr>
        <w:t xml:space="preserve">they would be </w:t>
      </w:r>
      <w:r w:rsidRPr="00361EFE">
        <w:rPr>
          <w:rStyle w:val="Emphasis"/>
        </w:rPr>
        <w:t>best served</w:t>
      </w:r>
      <w:r w:rsidRPr="00361EFE">
        <w:rPr>
          <w:rStyle w:val="StyleUnderline"/>
        </w:rPr>
        <w:t xml:space="preserve"> in the long run to seek a </w:t>
      </w:r>
      <w:r w:rsidRPr="00361EFE">
        <w:rPr>
          <w:rStyle w:val="Emphasis"/>
        </w:rPr>
        <w:t>collaborative</w:t>
      </w:r>
      <w:r w:rsidRPr="00361EFE">
        <w:rPr>
          <w:rStyle w:val="StyleUnderline"/>
        </w:rPr>
        <w:t xml:space="preserve"> response</w:t>
      </w:r>
      <w:r w:rsidRPr="00361EFE">
        <w:rPr>
          <w:sz w:val="16"/>
        </w:rPr>
        <w:t xml:space="preserve"> whereby Allies are equipped with the tools and knowledge to strengthen the resilience of the Atlantic community.</w:t>
      </w:r>
    </w:p>
    <w:p w14:paraId="4F49571A" w14:textId="77777777" w:rsidR="00C40070" w:rsidRPr="00C40070" w:rsidRDefault="00C40070" w:rsidP="00C40070"/>
    <w:p w14:paraId="4C095D2F" w14:textId="6407C161" w:rsidR="00F35ED3" w:rsidRDefault="00DF4C69" w:rsidP="00DF4C69">
      <w:pPr>
        <w:pStyle w:val="Heading2"/>
      </w:pPr>
      <w:r>
        <w:lastRenderedPageBreak/>
        <w:t xml:space="preserve">Impact </w:t>
      </w:r>
    </w:p>
    <w:p w14:paraId="155CBBB3" w14:textId="03AC1EE1" w:rsidR="003A2B79" w:rsidRDefault="003A2B79" w:rsidP="003A2B79">
      <w:pPr>
        <w:pStyle w:val="Heading3"/>
      </w:pPr>
      <w:r>
        <w:lastRenderedPageBreak/>
        <w:t>Turns Case---Arctic War---2NC</w:t>
      </w:r>
    </w:p>
    <w:p w14:paraId="21996E3D" w14:textId="77777777" w:rsidR="003A2B79" w:rsidRDefault="003A2B79" w:rsidP="003A2B79">
      <w:pPr>
        <w:pStyle w:val="Heading4"/>
      </w:pPr>
      <w:r>
        <w:t xml:space="preserve">US-NATO-Russia war is the </w:t>
      </w:r>
      <w:r w:rsidRPr="008B6415">
        <w:rPr>
          <w:u w:val="single"/>
        </w:rPr>
        <w:t>most probable</w:t>
      </w:r>
      <w:r>
        <w:t xml:space="preserve"> scenario for Arctic escalation. </w:t>
      </w:r>
    </w:p>
    <w:p w14:paraId="1626D415" w14:textId="77777777" w:rsidR="003A2B79" w:rsidRDefault="003A2B79" w:rsidP="003A2B79">
      <w:proofErr w:type="spellStart"/>
      <w:r w:rsidRPr="00076F41">
        <w:rPr>
          <w:rStyle w:val="Style13ptBold"/>
        </w:rPr>
        <w:t>Tunsjø</w:t>
      </w:r>
      <w:proofErr w:type="spellEnd"/>
      <w:r w:rsidRPr="00076F41">
        <w:rPr>
          <w:rStyle w:val="Style13ptBold"/>
        </w:rPr>
        <w:t xml:space="preserve"> ’20</w:t>
      </w:r>
      <w:r>
        <w:t xml:space="preserve"> [</w:t>
      </w:r>
      <w:r w:rsidRPr="00076F41">
        <w:t>Øystein</w:t>
      </w:r>
      <w:r>
        <w:t xml:space="preserve">; </w:t>
      </w:r>
      <w:r w:rsidRPr="00076F41">
        <w:t xml:space="preserve">professor and head of the Asia program at the Norwegian Institute for </w:t>
      </w:r>
      <w:proofErr w:type="spellStart"/>
      <w:r w:rsidRPr="00076F41">
        <w:t>Defence</w:t>
      </w:r>
      <w:proofErr w:type="spellEnd"/>
      <w:r w:rsidRPr="00076F41">
        <w:t xml:space="preserve"> Studies at the Norwegian </w:t>
      </w:r>
      <w:proofErr w:type="spellStart"/>
      <w:r w:rsidRPr="00076F41">
        <w:t>Defence</w:t>
      </w:r>
      <w:proofErr w:type="spellEnd"/>
      <w:r w:rsidRPr="00076F41">
        <w:t xml:space="preserve"> University Colleg</w:t>
      </w:r>
      <w:r>
        <w:t>e. September 23; “</w:t>
      </w:r>
      <w:r w:rsidRPr="00076F41">
        <w:t>The Great Hype: False Visions of Conflict and Opportunity in the Arctic</w:t>
      </w:r>
      <w:r>
        <w:t xml:space="preserve">,” </w:t>
      </w:r>
      <w:r w:rsidRPr="00076F41">
        <w:rPr>
          <w:i/>
          <w:iCs/>
        </w:rPr>
        <w:t>Survival: Global Politics and Strategy</w:t>
      </w:r>
      <w:r>
        <w:t>, Vol. 62, Issue 5, pp. 139-140; //ff]</w:t>
      </w:r>
    </w:p>
    <w:p w14:paraId="6AA2ECC3" w14:textId="77777777" w:rsidR="003A2B79" w:rsidRPr="0058587E" w:rsidRDefault="003A2B79" w:rsidP="003A2B79">
      <w:pPr>
        <w:rPr>
          <w:sz w:val="16"/>
        </w:rPr>
      </w:pPr>
      <w:r w:rsidRPr="0058587E">
        <w:rPr>
          <w:sz w:val="16"/>
        </w:rPr>
        <w:t xml:space="preserve">Equally important, </w:t>
      </w:r>
      <w:r w:rsidRPr="0058587E">
        <w:rPr>
          <w:u w:val="single"/>
        </w:rPr>
        <w:t xml:space="preserve">the </w:t>
      </w:r>
      <w:r w:rsidRPr="0058587E">
        <w:rPr>
          <w:rStyle w:val="Emphasis"/>
        </w:rPr>
        <w:t>stakes</w:t>
      </w:r>
      <w:r w:rsidRPr="0058587E">
        <w:rPr>
          <w:u w:val="single"/>
        </w:rPr>
        <w:t xml:space="preserve"> in a changing Arctic are </w:t>
      </w:r>
      <w:r w:rsidRPr="0058587E">
        <w:rPr>
          <w:rStyle w:val="Emphasis"/>
        </w:rPr>
        <w:t>not high enough</w:t>
      </w:r>
      <w:r w:rsidRPr="0058587E">
        <w:rPr>
          <w:u w:val="single"/>
        </w:rPr>
        <w:t xml:space="preserve"> to warrant a </w:t>
      </w:r>
      <w:r w:rsidRPr="0058587E">
        <w:rPr>
          <w:rStyle w:val="Emphasis"/>
        </w:rPr>
        <w:t>great-power conflict</w:t>
      </w:r>
      <w:r w:rsidRPr="0058587E">
        <w:rPr>
          <w:sz w:val="16"/>
        </w:rPr>
        <w:t xml:space="preserve">. As in the past, </w:t>
      </w:r>
      <w:r w:rsidRPr="0058587E">
        <w:rPr>
          <w:u w:val="single"/>
        </w:rPr>
        <w:t xml:space="preserve">it remains </w:t>
      </w:r>
      <w:r w:rsidRPr="0058587E">
        <w:rPr>
          <w:rStyle w:val="Emphasis"/>
        </w:rPr>
        <w:t>unlikely</w:t>
      </w:r>
      <w:r w:rsidRPr="0058587E">
        <w:rPr>
          <w:u w:val="single"/>
        </w:rPr>
        <w:t xml:space="preserve"> that </w:t>
      </w:r>
      <w:r w:rsidRPr="0058587E">
        <w:rPr>
          <w:rStyle w:val="Emphasis"/>
        </w:rPr>
        <w:t>military force</w:t>
      </w:r>
      <w:r w:rsidRPr="0058587E">
        <w:rPr>
          <w:u w:val="single"/>
        </w:rPr>
        <w:t xml:space="preserve"> will be used to resolve a conflict </w:t>
      </w:r>
      <w:r w:rsidRPr="0058587E">
        <w:rPr>
          <w:rStyle w:val="Emphasis"/>
        </w:rPr>
        <w:t>originating</w:t>
      </w:r>
      <w:r w:rsidRPr="0058587E">
        <w:rPr>
          <w:u w:val="single"/>
        </w:rPr>
        <w:t xml:space="preserve"> in the Arctic. It is </w:t>
      </w:r>
      <w:r w:rsidRPr="0058587E">
        <w:rPr>
          <w:rStyle w:val="Emphasis"/>
        </w:rPr>
        <w:t>more likely</w:t>
      </w:r>
      <w:r w:rsidRPr="0058587E">
        <w:rPr>
          <w:u w:val="single"/>
        </w:rPr>
        <w:t xml:space="preserve"> that any potential </w:t>
      </w:r>
      <w:r w:rsidRPr="0058587E">
        <w:rPr>
          <w:rStyle w:val="Emphasis"/>
        </w:rPr>
        <w:t>great-power competition</w:t>
      </w:r>
      <w:r w:rsidRPr="0058587E">
        <w:rPr>
          <w:u w:val="single"/>
        </w:rPr>
        <w:t xml:space="preserve"> in the High North between </w:t>
      </w:r>
      <w:r w:rsidRPr="0058587E">
        <w:rPr>
          <w:rStyle w:val="Emphasis"/>
        </w:rPr>
        <w:t>Russia and NATO</w:t>
      </w:r>
      <w:r w:rsidRPr="0058587E">
        <w:rPr>
          <w:u w:val="single"/>
        </w:rPr>
        <w:t xml:space="preserve"> will reflect the </w:t>
      </w:r>
      <w:r w:rsidRPr="0058587E">
        <w:rPr>
          <w:rStyle w:val="Emphasis"/>
        </w:rPr>
        <w:t>more consequential sources</w:t>
      </w:r>
      <w:r w:rsidRPr="0058587E">
        <w:rPr>
          <w:u w:val="single"/>
        </w:rPr>
        <w:t xml:space="preserve"> of competition and conflict in Eastern or Southern Europe – in other words, that conflict might </w:t>
      </w:r>
      <w:r w:rsidRPr="0058587E">
        <w:rPr>
          <w:rStyle w:val="Emphasis"/>
        </w:rPr>
        <w:t>spill over</w:t>
      </w:r>
      <w:r w:rsidRPr="00E314F7">
        <w:rPr>
          <w:rStyle w:val="StyleUnderline"/>
        </w:rPr>
        <w:t xml:space="preserve"> into the High North</w:t>
      </w:r>
      <w:r w:rsidRPr="0058587E">
        <w:rPr>
          <w:u w:val="single"/>
        </w:rPr>
        <w:t xml:space="preserve"> from </w:t>
      </w:r>
      <w:r w:rsidRPr="00E314F7">
        <w:rPr>
          <w:rStyle w:val="Emphasis"/>
        </w:rPr>
        <w:t>somewhere else</w:t>
      </w:r>
      <w:r w:rsidRPr="0058587E">
        <w:rPr>
          <w:sz w:val="16"/>
        </w:rPr>
        <w:t xml:space="preserve">.5 Developments in the Arctic appear to have caused some observers to forget that Russia’s recent naval build-up is primarily focused on safeguarding traditional Russian security interests, such as maintaining its sea-based nuclear deterrent and contesting sea lanes of communication in the North Atlantic. Thus, it is a familiar security challenge – </w:t>
      </w:r>
      <w:r w:rsidRPr="0058587E">
        <w:rPr>
          <w:u w:val="single"/>
        </w:rPr>
        <w:t>Russia’s rivalry with the</w:t>
      </w:r>
      <w:r w:rsidRPr="0058587E">
        <w:rPr>
          <w:sz w:val="16"/>
        </w:rPr>
        <w:t xml:space="preserve"> </w:t>
      </w:r>
      <w:r w:rsidRPr="0058587E">
        <w:rPr>
          <w:rStyle w:val="Emphasis"/>
        </w:rPr>
        <w:t>U</w:t>
      </w:r>
      <w:r w:rsidRPr="0058587E">
        <w:rPr>
          <w:sz w:val="16"/>
        </w:rPr>
        <w:t xml:space="preserve">nited </w:t>
      </w:r>
      <w:r w:rsidRPr="0058587E">
        <w:rPr>
          <w:rStyle w:val="Emphasis"/>
        </w:rPr>
        <w:t>S</w:t>
      </w:r>
      <w:r w:rsidRPr="0058587E">
        <w:rPr>
          <w:sz w:val="16"/>
        </w:rPr>
        <w:t xml:space="preserve">tates </w:t>
      </w:r>
      <w:r w:rsidRPr="0058587E">
        <w:rPr>
          <w:u w:val="single"/>
        </w:rPr>
        <w:t xml:space="preserve">and </w:t>
      </w:r>
      <w:r w:rsidRPr="0058587E">
        <w:rPr>
          <w:rStyle w:val="Emphasis"/>
        </w:rPr>
        <w:t>NATO</w:t>
      </w:r>
      <w:r w:rsidRPr="0058587E">
        <w:rPr>
          <w:u w:val="single"/>
        </w:rPr>
        <w:t xml:space="preserve"> over the European security order</w:t>
      </w:r>
      <w:r w:rsidRPr="0058587E">
        <w:rPr>
          <w:sz w:val="16"/>
        </w:rPr>
        <w:t xml:space="preserve"> – that </w:t>
      </w:r>
      <w:r w:rsidRPr="0058587E">
        <w:rPr>
          <w:u w:val="single"/>
        </w:rPr>
        <w:t xml:space="preserve">has the </w:t>
      </w:r>
      <w:r w:rsidRPr="0058587E">
        <w:rPr>
          <w:rStyle w:val="Emphasis"/>
        </w:rPr>
        <w:t>highest potential</w:t>
      </w:r>
      <w:r w:rsidRPr="0058587E">
        <w:rPr>
          <w:u w:val="single"/>
        </w:rPr>
        <w:t xml:space="preserve"> for creating </w:t>
      </w:r>
      <w:r w:rsidRPr="0058587E">
        <w:rPr>
          <w:rStyle w:val="Emphasis"/>
        </w:rPr>
        <w:t>conflict in the Arctic</w:t>
      </w:r>
      <w:r w:rsidRPr="0058587E">
        <w:rPr>
          <w:sz w:val="16"/>
        </w:rPr>
        <w:t>.</w:t>
      </w:r>
    </w:p>
    <w:p w14:paraId="0761EB75" w14:textId="77777777" w:rsidR="003A2B79" w:rsidRPr="0058587E" w:rsidRDefault="003A2B79" w:rsidP="003A2B79">
      <w:pPr>
        <w:rPr>
          <w:sz w:val="16"/>
        </w:rPr>
      </w:pPr>
      <w:r w:rsidRPr="0058587E">
        <w:rPr>
          <w:sz w:val="16"/>
        </w:rPr>
        <w:t xml:space="preserve">Similarly, the recent focus on China’s Arctic ambitions </w:t>
      </w:r>
      <w:proofErr w:type="spellStart"/>
      <w:r w:rsidRPr="0058587E">
        <w:rPr>
          <w:sz w:val="16"/>
        </w:rPr>
        <w:t>minimises</w:t>
      </w:r>
      <w:proofErr w:type="spellEnd"/>
      <w:r w:rsidRPr="0058587E">
        <w:rPr>
          <w:sz w:val="16"/>
        </w:rPr>
        <w:t xml:space="preserve"> the importance of the changing balance of power in East Asia as the primary source of US–China competition. Beijing’s foremost security concern is the US response to China’s activities in its own maritime periphery, but Chinese </w:t>
      </w:r>
      <w:proofErr w:type="spellStart"/>
      <w:r w:rsidRPr="0058587E">
        <w:rPr>
          <w:sz w:val="16"/>
        </w:rPr>
        <w:t>behaviour</w:t>
      </w:r>
      <w:proofErr w:type="spellEnd"/>
      <w:r w:rsidRPr="0058587E">
        <w:rPr>
          <w:sz w:val="16"/>
        </w:rPr>
        <w:t xml:space="preserve"> will also determine the United States’ global strategic priorities. Sino-American competition will compel the US to </w:t>
      </w:r>
      <w:proofErr w:type="spellStart"/>
      <w:r w:rsidRPr="0058587E">
        <w:rPr>
          <w:sz w:val="16"/>
        </w:rPr>
        <w:t>prioritise</w:t>
      </w:r>
      <w:proofErr w:type="spellEnd"/>
      <w:r w:rsidRPr="0058587E">
        <w:rPr>
          <w:sz w:val="16"/>
        </w:rPr>
        <w:t xml:space="preserve"> the Asia-Pacific, and thus to draw down its commitments to other regions. This will constrain its options in the High North.</w:t>
      </w:r>
    </w:p>
    <w:p w14:paraId="52928939" w14:textId="77777777" w:rsidR="003A2B79" w:rsidRPr="00EC4908" w:rsidRDefault="003A2B79" w:rsidP="003A2B79">
      <w:pPr>
        <w:rPr>
          <w:sz w:val="16"/>
        </w:rPr>
      </w:pPr>
      <w:r w:rsidRPr="0058587E">
        <w:rPr>
          <w:sz w:val="16"/>
        </w:rPr>
        <w:t xml:space="preserve">Since </w:t>
      </w:r>
      <w:r w:rsidRPr="0058587E">
        <w:rPr>
          <w:u w:val="single"/>
        </w:rPr>
        <w:t xml:space="preserve">European states are </w:t>
      </w:r>
      <w:r w:rsidRPr="0058587E">
        <w:rPr>
          <w:rStyle w:val="Emphasis"/>
        </w:rPr>
        <w:t>unprepared</w:t>
      </w:r>
      <w:r w:rsidRPr="0058587E">
        <w:rPr>
          <w:u w:val="single"/>
        </w:rPr>
        <w:t xml:space="preserve"> to </w:t>
      </w:r>
      <w:r w:rsidRPr="0058587E">
        <w:rPr>
          <w:rStyle w:val="Emphasis"/>
        </w:rPr>
        <w:t>substitute for American power</w:t>
      </w:r>
      <w:r w:rsidRPr="0058587E">
        <w:rPr>
          <w:u w:val="single"/>
        </w:rPr>
        <w:t xml:space="preserve">, Russian advancements in Europe and the Arctic will primarily </w:t>
      </w:r>
      <w:r w:rsidRPr="0058587E">
        <w:rPr>
          <w:rStyle w:val="Emphasis"/>
        </w:rPr>
        <w:t>reflect US retrenchment</w:t>
      </w:r>
      <w:r w:rsidRPr="0058587E">
        <w:rPr>
          <w:u w:val="single"/>
        </w:rPr>
        <w:t xml:space="preserve"> and European inertia, </w:t>
      </w:r>
      <w:r w:rsidRPr="0058587E">
        <w:rPr>
          <w:rStyle w:val="Emphasis"/>
        </w:rPr>
        <w:t>rather than</w:t>
      </w:r>
      <w:r w:rsidRPr="0058587E">
        <w:rPr>
          <w:u w:val="single"/>
        </w:rPr>
        <w:t xml:space="preserve"> improved Russian capabilities</w:t>
      </w:r>
      <w:r w:rsidRPr="0058587E">
        <w:rPr>
          <w:sz w:val="16"/>
        </w:rPr>
        <w:t>. Moreover, heightened US–China competition in the Arctic, much like heightened competition with Russia, will be a spillover effect of US–China rivalry in East Asia.</w:t>
      </w:r>
    </w:p>
    <w:p w14:paraId="4511D35C" w14:textId="34D8C074" w:rsidR="00B95F70" w:rsidRDefault="00C06975" w:rsidP="00B95F70">
      <w:pPr>
        <w:pStyle w:val="Heading3"/>
      </w:pPr>
      <w:r>
        <w:lastRenderedPageBreak/>
        <w:t>Impact</w:t>
      </w:r>
      <w:r w:rsidR="00B95F70">
        <w:t>---U</w:t>
      </w:r>
      <w:r>
        <w:t>Q</w:t>
      </w:r>
      <w:r w:rsidR="00B95F70">
        <w:t>---2NC</w:t>
      </w:r>
    </w:p>
    <w:p w14:paraId="57E6495C" w14:textId="77777777" w:rsidR="00B95F70" w:rsidRPr="006820D2" w:rsidRDefault="00B95F70" w:rsidP="00B95F70">
      <w:pPr>
        <w:pStyle w:val="Heading4"/>
      </w:pPr>
      <w:r>
        <w:t xml:space="preserve">Consultative </w:t>
      </w:r>
      <w:r w:rsidRPr="00F65733">
        <w:rPr>
          <w:u w:val="single"/>
        </w:rPr>
        <w:t>disengagement</w:t>
      </w:r>
      <w:r>
        <w:t xml:space="preserve"> ensures fragmentation. </w:t>
      </w:r>
    </w:p>
    <w:p w14:paraId="38993F90" w14:textId="77777777" w:rsidR="00B95F70" w:rsidRPr="006820D2" w:rsidRDefault="00B95F70" w:rsidP="00B95F70">
      <w:r w:rsidRPr="006820D2">
        <w:rPr>
          <w:rStyle w:val="Style13ptBold"/>
        </w:rPr>
        <w:t>Thompson ’20</w:t>
      </w:r>
      <w:r>
        <w:t xml:space="preserve"> [Jack; </w:t>
      </w:r>
      <w:r w:rsidRPr="006820D2">
        <w:t>Lecturer in the American Studies department</w:t>
      </w:r>
      <w:r>
        <w:t xml:space="preserve"> at the University of Amsterdam, </w:t>
      </w:r>
      <w:r w:rsidRPr="006820D2">
        <w:t>Ph.D. in history from the University of Cambridge and a M.A. in American Foreign Policy and International Economics from The Johns Hopkins University SAIS</w:t>
      </w:r>
      <w:r>
        <w:t xml:space="preserve">. December 31; “The US Role in NATO,” </w:t>
      </w:r>
      <w:r>
        <w:rPr>
          <w:i/>
          <w:iCs/>
        </w:rPr>
        <w:t>NATO and Transatlantic Relations in the 21st Century</w:t>
      </w:r>
      <w:r>
        <w:t>, pp. 27-30; //ff]</w:t>
      </w:r>
    </w:p>
    <w:p w14:paraId="6A285BCA" w14:textId="77777777" w:rsidR="00B95F70" w:rsidRPr="00E34542" w:rsidRDefault="00B95F70" w:rsidP="00B95F70">
      <w:pPr>
        <w:rPr>
          <w:sz w:val="16"/>
        </w:rPr>
      </w:pPr>
      <w:r w:rsidRPr="00E34542">
        <w:rPr>
          <w:sz w:val="16"/>
        </w:rPr>
        <w:t xml:space="preserve">There is another, more abstract, but still vital reason that </w:t>
      </w:r>
      <w:r w:rsidRPr="00F65733">
        <w:rPr>
          <w:u w:val="single"/>
        </w:rPr>
        <w:t xml:space="preserve">the US should maintain a </w:t>
      </w:r>
      <w:r w:rsidRPr="00E34542">
        <w:rPr>
          <w:rStyle w:val="Emphasis"/>
        </w:rPr>
        <w:t>vigorous role</w:t>
      </w:r>
      <w:r w:rsidRPr="00F65733">
        <w:rPr>
          <w:u w:val="single"/>
        </w:rPr>
        <w:t xml:space="preserve"> in NATO</w:t>
      </w:r>
      <w:r w:rsidRPr="00E34542">
        <w:rPr>
          <w:sz w:val="16"/>
        </w:rPr>
        <w:t xml:space="preserve">. Participation in the transatlantic alliance is often challenging. Membership in an organization with 29 other countries </w:t>
      </w:r>
      <w:r w:rsidRPr="00F65733">
        <w:rPr>
          <w:u w:val="single"/>
        </w:rPr>
        <w:t xml:space="preserve">forces policymakers to negotiate, to make concessions, and to settle for </w:t>
      </w:r>
      <w:proofErr w:type="gramStart"/>
      <w:r w:rsidRPr="00F65733">
        <w:rPr>
          <w:u w:val="single"/>
        </w:rPr>
        <w:t>less than ideal</w:t>
      </w:r>
      <w:proofErr w:type="gramEnd"/>
      <w:r w:rsidRPr="00F65733">
        <w:rPr>
          <w:u w:val="single"/>
        </w:rPr>
        <w:t xml:space="preserve"> solutions. It necessitates that the US thinks </w:t>
      </w:r>
      <w:r w:rsidRPr="00E34542">
        <w:rPr>
          <w:rStyle w:val="Emphasis"/>
        </w:rPr>
        <w:t>less like a superpower</w:t>
      </w:r>
      <w:r w:rsidRPr="00F65733">
        <w:rPr>
          <w:u w:val="single"/>
        </w:rPr>
        <w:t xml:space="preserve"> and </w:t>
      </w:r>
      <w:r w:rsidRPr="00E34542">
        <w:rPr>
          <w:rStyle w:val="Emphasis"/>
        </w:rPr>
        <w:t>more like an ally</w:t>
      </w:r>
      <w:r w:rsidRPr="00E34542">
        <w:rPr>
          <w:sz w:val="16"/>
        </w:rPr>
        <w:t xml:space="preserve">. This is often frustrating for the world’s most powerful nation, but it is a vital exercise. One of the pernicious consequences of US might is a temptation to strive to achieve total security, to view a world where the US is the lone pole of power as a realistic and desirable </w:t>
      </w:r>
      <w:proofErr w:type="gramStart"/>
      <w:r w:rsidRPr="00E34542">
        <w:rPr>
          <w:sz w:val="16"/>
        </w:rPr>
        <w:t>state of affairs</w:t>
      </w:r>
      <w:proofErr w:type="gramEnd"/>
      <w:r w:rsidRPr="00E34542">
        <w:rPr>
          <w:sz w:val="16"/>
        </w:rPr>
        <w:t>. This “</w:t>
      </w:r>
      <w:r w:rsidRPr="00E34542">
        <w:rPr>
          <w:rStyle w:val="Emphasis"/>
        </w:rPr>
        <w:t>unipolar fantasy</w:t>
      </w:r>
      <w:r w:rsidRPr="00E34542">
        <w:rPr>
          <w:sz w:val="16"/>
        </w:rPr>
        <w:t xml:space="preserve">,” as David Calleo calls it, </w:t>
      </w:r>
      <w:r w:rsidRPr="00F65733">
        <w:rPr>
          <w:u w:val="single"/>
        </w:rPr>
        <w:t xml:space="preserve">perverts US internationalism and leads to dangerous and </w:t>
      </w:r>
      <w:r w:rsidRPr="00E34542">
        <w:rPr>
          <w:rStyle w:val="Emphasis"/>
        </w:rPr>
        <w:t>counterproductive undertakings</w:t>
      </w:r>
      <w:r w:rsidRPr="00F65733">
        <w:rPr>
          <w:u w:val="single"/>
        </w:rPr>
        <w:t xml:space="preserve">, such as the 2003 invasion of </w:t>
      </w:r>
      <w:r w:rsidRPr="00E34542">
        <w:rPr>
          <w:rStyle w:val="Emphasis"/>
        </w:rPr>
        <w:t>Iraq</w:t>
      </w:r>
      <w:r w:rsidRPr="00F65733">
        <w:rPr>
          <w:u w:val="single"/>
        </w:rPr>
        <w:t xml:space="preserve">. Membership in alliances such as NATO acts as a </w:t>
      </w:r>
      <w:r w:rsidRPr="00E34542">
        <w:rPr>
          <w:rStyle w:val="Emphasis"/>
        </w:rPr>
        <w:t>countervailing force</w:t>
      </w:r>
      <w:r w:rsidRPr="00F65733">
        <w:rPr>
          <w:u w:val="single"/>
        </w:rPr>
        <w:t xml:space="preserve"> to such temptations</w:t>
      </w:r>
      <w:r w:rsidRPr="00E34542">
        <w:rPr>
          <w:sz w:val="16"/>
        </w:rPr>
        <w:t xml:space="preserve">. Furthermore, </w:t>
      </w:r>
      <w:r w:rsidRPr="00F65733">
        <w:rPr>
          <w:u w:val="single"/>
        </w:rPr>
        <w:t xml:space="preserve">a US that is fully </w:t>
      </w:r>
      <w:r w:rsidRPr="00E34542">
        <w:rPr>
          <w:rStyle w:val="Emphasis"/>
        </w:rPr>
        <w:t>engaged</w:t>
      </w:r>
      <w:r w:rsidRPr="00F65733">
        <w:rPr>
          <w:u w:val="single"/>
        </w:rPr>
        <w:t xml:space="preserve"> and which engages in the tedious but essential horse-trading that is the </w:t>
      </w:r>
      <w:r w:rsidRPr="00E34542">
        <w:rPr>
          <w:rStyle w:val="Emphasis"/>
        </w:rPr>
        <w:t>lifeblood</w:t>
      </w:r>
      <w:r w:rsidRPr="00F65733">
        <w:rPr>
          <w:u w:val="single"/>
        </w:rPr>
        <w:t xml:space="preserve"> of such alliances is also good for other NATO members</w:t>
      </w:r>
      <w:r w:rsidRPr="00E34542">
        <w:rPr>
          <w:sz w:val="16"/>
        </w:rPr>
        <w:t xml:space="preserve">, which </w:t>
      </w:r>
      <w:proofErr w:type="gramStart"/>
      <w:r w:rsidRPr="00E34542">
        <w:rPr>
          <w:sz w:val="16"/>
        </w:rPr>
        <w:t>have a tendency to</w:t>
      </w:r>
      <w:proofErr w:type="gramEnd"/>
      <w:r w:rsidRPr="00E34542">
        <w:rPr>
          <w:sz w:val="16"/>
        </w:rPr>
        <w:t xml:space="preserve"> want the United States to dominate but then to criticize the results. Sten Rynning notes that </w:t>
      </w:r>
      <w:r w:rsidRPr="00F65733">
        <w:rPr>
          <w:u w:val="single"/>
        </w:rPr>
        <w:t xml:space="preserve">NATO works best when it functions as a </w:t>
      </w:r>
      <w:r w:rsidRPr="00E34542">
        <w:rPr>
          <w:rStyle w:val="Emphasis"/>
        </w:rPr>
        <w:t>concert</w:t>
      </w:r>
      <w:r w:rsidRPr="00F65733">
        <w:rPr>
          <w:u w:val="single"/>
        </w:rPr>
        <w:t xml:space="preserve"> of member states, one that is a “compromise between the strategic cultures of the United States, Canada, and Europe</w:t>
      </w:r>
      <w:r w:rsidRPr="00E34542">
        <w:rPr>
          <w:sz w:val="16"/>
        </w:rPr>
        <w:t>.”26</w:t>
      </w:r>
    </w:p>
    <w:p w14:paraId="2956447A" w14:textId="77777777" w:rsidR="00B95F70" w:rsidRPr="00E34542" w:rsidRDefault="00B95F70" w:rsidP="00B95F70">
      <w:pPr>
        <w:rPr>
          <w:sz w:val="16"/>
        </w:rPr>
      </w:pPr>
      <w:r w:rsidRPr="00F65733">
        <w:rPr>
          <w:u w:val="single"/>
        </w:rPr>
        <w:t xml:space="preserve">NATO’s </w:t>
      </w:r>
      <w:r w:rsidRPr="00E34542">
        <w:rPr>
          <w:rStyle w:val="Emphasis"/>
        </w:rPr>
        <w:t>European members</w:t>
      </w:r>
      <w:r w:rsidRPr="00F65733">
        <w:rPr>
          <w:u w:val="single"/>
        </w:rPr>
        <w:t xml:space="preserve"> are finally embracing this lesson</w:t>
      </w:r>
      <w:r w:rsidRPr="00E34542">
        <w:rPr>
          <w:sz w:val="16"/>
        </w:rPr>
        <w:t xml:space="preserve"> and have embarked on a </w:t>
      </w:r>
      <w:proofErr w:type="spellStart"/>
      <w:r w:rsidRPr="00E34542">
        <w:rPr>
          <w:sz w:val="16"/>
        </w:rPr>
        <w:t>longterm</w:t>
      </w:r>
      <w:proofErr w:type="spellEnd"/>
      <w:r w:rsidRPr="00E34542">
        <w:rPr>
          <w:sz w:val="16"/>
        </w:rPr>
        <w:t xml:space="preserve"> process designed to develop more robust and independent military and security capacities. Though there are multiple conceptions of what ESA will entail, most envision a process that allows Europe to make a more substantial contribution to transatlantic security cooperation. Though </w:t>
      </w:r>
      <w:r w:rsidRPr="00F65733">
        <w:rPr>
          <w:u w:val="single"/>
        </w:rPr>
        <w:t xml:space="preserve">the US traditionally has been </w:t>
      </w:r>
      <w:r w:rsidRPr="00E34542">
        <w:rPr>
          <w:rStyle w:val="Emphasis"/>
        </w:rPr>
        <w:t>wary</w:t>
      </w:r>
      <w:r w:rsidRPr="00E34542">
        <w:rPr>
          <w:sz w:val="16"/>
        </w:rPr>
        <w:t xml:space="preserve"> of European initiatives operating outside the framework of NATO – </w:t>
      </w:r>
      <w:r w:rsidRPr="00F65733">
        <w:rPr>
          <w:u w:val="single"/>
        </w:rPr>
        <w:t xml:space="preserve">and the </w:t>
      </w:r>
      <w:r w:rsidRPr="00E34542">
        <w:rPr>
          <w:rStyle w:val="Emphasis"/>
        </w:rPr>
        <w:t>Trump</w:t>
      </w:r>
      <w:r w:rsidRPr="00F65733">
        <w:rPr>
          <w:u w:val="single"/>
        </w:rPr>
        <w:t xml:space="preserve"> administration has sought to undermine it</w:t>
      </w:r>
      <w:r w:rsidRPr="00E34542">
        <w:rPr>
          <w:sz w:val="16"/>
        </w:rPr>
        <w:t xml:space="preserve"> – an increasing number of US policymakers have accepted that ESA is in the interest of the United States. It will eventually permit Europeans to assume more of the burden for security challenges in their neighborhood, freeing Washington to focus on more distant problems, such as China. </w:t>
      </w:r>
      <w:proofErr w:type="gramStart"/>
      <w:r w:rsidRPr="00E34542">
        <w:rPr>
          <w:sz w:val="16"/>
        </w:rPr>
        <w:t>As long as</w:t>
      </w:r>
      <w:proofErr w:type="gramEnd"/>
      <w:r w:rsidRPr="00E34542">
        <w:rPr>
          <w:sz w:val="16"/>
        </w:rPr>
        <w:t xml:space="preserve"> ESA follows this </w:t>
      </w:r>
      <w:r w:rsidRPr="00F65733">
        <w:rPr>
          <w:u w:val="single"/>
        </w:rPr>
        <w:t>cooperative trajectory</w:t>
      </w:r>
      <w:r w:rsidRPr="00E34542">
        <w:rPr>
          <w:sz w:val="16"/>
        </w:rPr>
        <w:t>, it should play an important role in the development of a more equal – and therefore more sustainable – transatlantic relationship.27</w:t>
      </w:r>
    </w:p>
    <w:p w14:paraId="6D8DCBF7" w14:textId="77777777" w:rsidR="00B95F70" w:rsidRPr="00E34542" w:rsidRDefault="00B95F70" w:rsidP="00B95F70">
      <w:pPr>
        <w:rPr>
          <w:sz w:val="16"/>
        </w:rPr>
      </w:pPr>
      <w:r w:rsidRPr="00E34542">
        <w:rPr>
          <w:sz w:val="16"/>
        </w:rPr>
        <w:t xml:space="preserve">Regrettably, this version </w:t>
      </w:r>
      <w:r w:rsidRPr="00F65733">
        <w:rPr>
          <w:u w:val="single"/>
        </w:rPr>
        <w:t xml:space="preserve">of the US– NATO relationship may be </w:t>
      </w:r>
      <w:r w:rsidRPr="00E34542">
        <w:rPr>
          <w:rStyle w:val="Emphasis"/>
        </w:rPr>
        <w:t>too optimistic</w:t>
      </w:r>
      <w:r w:rsidRPr="00E34542">
        <w:rPr>
          <w:sz w:val="16"/>
        </w:rPr>
        <w:t xml:space="preserve">. Though it is unlikely to withdraw from NATO, </w:t>
      </w:r>
      <w:r w:rsidRPr="00F65733">
        <w:rPr>
          <w:u w:val="single"/>
        </w:rPr>
        <w:t xml:space="preserve">the US will probably become a </w:t>
      </w:r>
      <w:r w:rsidRPr="00E34542">
        <w:rPr>
          <w:rStyle w:val="Emphasis"/>
        </w:rPr>
        <w:t>less dependable</w:t>
      </w:r>
      <w:r w:rsidRPr="00F65733">
        <w:rPr>
          <w:u w:val="single"/>
        </w:rPr>
        <w:t xml:space="preserve"> member, one that </w:t>
      </w:r>
      <w:r w:rsidRPr="00E34542">
        <w:rPr>
          <w:rStyle w:val="Emphasis"/>
        </w:rPr>
        <w:t>oscillates</w:t>
      </w:r>
      <w:r w:rsidRPr="00F65733">
        <w:rPr>
          <w:u w:val="single"/>
        </w:rPr>
        <w:t xml:space="preserve"> between phases of constructive engagement and periods in which it is more </w:t>
      </w:r>
      <w:r w:rsidRPr="00E34542">
        <w:rPr>
          <w:rStyle w:val="Emphasis"/>
        </w:rPr>
        <w:t>ambivalent</w:t>
      </w:r>
      <w:r w:rsidRPr="00F65733">
        <w:rPr>
          <w:u w:val="single"/>
        </w:rPr>
        <w:t xml:space="preserve"> about the relationship and </w:t>
      </w:r>
      <w:r w:rsidRPr="00E34542">
        <w:rPr>
          <w:rStyle w:val="Emphasis"/>
        </w:rPr>
        <w:t>less willing</w:t>
      </w:r>
      <w:r w:rsidRPr="00F65733">
        <w:rPr>
          <w:u w:val="single"/>
        </w:rPr>
        <w:t xml:space="preserve"> to engage in the </w:t>
      </w:r>
      <w:r w:rsidRPr="00E34542">
        <w:rPr>
          <w:rStyle w:val="Emphasis"/>
        </w:rPr>
        <w:t>consultations</w:t>
      </w:r>
      <w:r w:rsidRPr="00F65733">
        <w:rPr>
          <w:u w:val="single"/>
        </w:rPr>
        <w:t xml:space="preserve"> and compromises without which the alliance </w:t>
      </w:r>
      <w:r w:rsidRPr="00E34542">
        <w:rPr>
          <w:rStyle w:val="Emphasis"/>
        </w:rPr>
        <w:t>cannot function</w:t>
      </w:r>
      <w:r w:rsidRPr="00E34542">
        <w:rPr>
          <w:sz w:val="16"/>
        </w:rPr>
        <w:t xml:space="preserve">. The cultural, economic, and political problems afflicting the US are unlikely to be resolved any time soon. This means that longstanding habits in US political culture – </w:t>
      </w:r>
      <w:r w:rsidRPr="00F65733">
        <w:rPr>
          <w:u w:val="single"/>
        </w:rPr>
        <w:t xml:space="preserve">unilateralism, suspicion of international engagement, and (especially conservative) populism – will continue to play an important role in US </w:t>
      </w:r>
      <w:r w:rsidRPr="00E34542">
        <w:rPr>
          <w:rStyle w:val="Emphasis"/>
        </w:rPr>
        <w:t>foreign policy</w:t>
      </w:r>
      <w:r w:rsidRPr="00E34542">
        <w:rPr>
          <w:sz w:val="16"/>
        </w:rPr>
        <w:t xml:space="preserve">. These tendencies will not predominate unabated; rather, they will crest and recede depending on the circumstances. Crucially, because the US President has so much potential freedom for action in national security matters, </w:t>
      </w:r>
      <w:r w:rsidRPr="00F65733">
        <w:rPr>
          <w:u w:val="single"/>
        </w:rPr>
        <w:t xml:space="preserve">anytime the </w:t>
      </w:r>
      <w:r w:rsidRPr="00E34542">
        <w:rPr>
          <w:rStyle w:val="Emphasis"/>
        </w:rPr>
        <w:t>GOP</w:t>
      </w:r>
      <w:r w:rsidRPr="00F65733">
        <w:rPr>
          <w:u w:val="single"/>
        </w:rPr>
        <w:t xml:space="preserve"> controls the White House, there will be an increased danger of a more </w:t>
      </w:r>
      <w:r w:rsidRPr="00E34542">
        <w:rPr>
          <w:rStyle w:val="Emphasis"/>
        </w:rPr>
        <w:t>contentious approach</w:t>
      </w:r>
      <w:r w:rsidRPr="00F65733">
        <w:rPr>
          <w:u w:val="single"/>
        </w:rPr>
        <w:t xml:space="preserve"> to NATO</w:t>
      </w:r>
      <w:r w:rsidRPr="00E34542">
        <w:rPr>
          <w:sz w:val="16"/>
        </w:rPr>
        <w:t>.</w:t>
      </w:r>
    </w:p>
    <w:p w14:paraId="73D6C627" w14:textId="77777777" w:rsidR="00B95F70" w:rsidRPr="00E34542" w:rsidRDefault="00B95F70" w:rsidP="00B95F70">
      <w:pPr>
        <w:rPr>
          <w:sz w:val="16"/>
        </w:rPr>
      </w:pPr>
      <w:r w:rsidRPr="00E34542">
        <w:rPr>
          <w:rStyle w:val="Emphasis"/>
        </w:rPr>
        <w:t>Diverging interests</w:t>
      </w:r>
      <w:r w:rsidRPr="00F65733">
        <w:rPr>
          <w:u w:val="single"/>
        </w:rPr>
        <w:t xml:space="preserve"> may also </w:t>
      </w:r>
      <w:r w:rsidRPr="00E34542">
        <w:rPr>
          <w:rStyle w:val="Emphasis"/>
        </w:rPr>
        <w:t>split</w:t>
      </w:r>
      <w:r w:rsidRPr="00F65733">
        <w:rPr>
          <w:u w:val="single"/>
        </w:rPr>
        <w:t xml:space="preserve"> the US and the rest of NATO</w:t>
      </w:r>
      <w:r w:rsidRPr="00E34542">
        <w:rPr>
          <w:sz w:val="16"/>
        </w:rPr>
        <w:t xml:space="preserve">. Even if it is successful, it will take years before ESA begins to bear fruit. In the meantime, </w:t>
      </w:r>
      <w:r w:rsidRPr="00F65733">
        <w:rPr>
          <w:u w:val="single"/>
        </w:rPr>
        <w:t>the</w:t>
      </w:r>
      <w:r w:rsidRPr="00E34542">
        <w:rPr>
          <w:sz w:val="16"/>
        </w:rPr>
        <w:t xml:space="preserve"> </w:t>
      </w:r>
      <w:r w:rsidRPr="00E34542">
        <w:rPr>
          <w:rStyle w:val="Emphasis"/>
        </w:rPr>
        <w:t>U</w:t>
      </w:r>
      <w:r w:rsidRPr="00E34542">
        <w:rPr>
          <w:sz w:val="16"/>
        </w:rPr>
        <w:t xml:space="preserve">nited </w:t>
      </w:r>
      <w:r w:rsidRPr="00E34542">
        <w:rPr>
          <w:rStyle w:val="Emphasis"/>
        </w:rPr>
        <w:t>S</w:t>
      </w:r>
      <w:r w:rsidRPr="00E34542">
        <w:rPr>
          <w:sz w:val="16"/>
        </w:rPr>
        <w:t xml:space="preserve">tates </w:t>
      </w:r>
      <w:r w:rsidRPr="00F65733">
        <w:rPr>
          <w:u w:val="single"/>
        </w:rPr>
        <w:t xml:space="preserve">will continue to </w:t>
      </w:r>
      <w:r w:rsidRPr="00E34542">
        <w:rPr>
          <w:rStyle w:val="Emphasis"/>
        </w:rPr>
        <w:t>resent</w:t>
      </w:r>
      <w:r w:rsidRPr="00F65733">
        <w:rPr>
          <w:u w:val="single"/>
        </w:rPr>
        <w:t xml:space="preserve"> Europeans’ inability to fully contribute to joint security challenges</w:t>
      </w:r>
      <w:r w:rsidRPr="00E34542">
        <w:rPr>
          <w:sz w:val="16"/>
        </w:rPr>
        <w:t xml:space="preserve">. In addition, there are some who view ESA not as a cooperative mechanism, but primarily </w:t>
      </w:r>
      <w:proofErr w:type="gramStart"/>
      <w:r w:rsidRPr="00E34542">
        <w:rPr>
          <w:sz w:val="16"/>
        </w:rPr>
        <w:t>as a means to</w:t>
      </w:r>
      <w:proofErr w:type="gramEnd"/>
      <w:r w:rsidRPr="00E34542">
        <w:rPr>
          <w:sz w:val="16"/>
        </w:rPr>
        <w:t xml:space="preserve"> enable Europe to act independently of the US. </w:t>
      </w:r>
      <w:r w:rsidRPr="00F65733">
        <w:rPr>
          <w:u w:val="single"/>
        </w:rPr>
        <w:t>Many of these policymakers and analysts still desire close collaboration with the US, but fear that</w:t>
      </w:r>
      <w:r w:rsidRPr="00E34542">
        <w:rPr>
          <w:sz w:val="16"/>
        </w:rPr>
        <w:t xml:space="preserve"> that </w:t>
      </w:r>
      <w:r w:rsidRPr="00E34542">
        <w:rPr>
          <w:u w:val="single"/>
        </w:rPr>
        <w:t>the US</w:t>
      </w:r>
      <w:r w:rsidRPr="00E34542">
        <w:rPr>
          <w:sz w:val="16"/>
        </w:rPr>
        <w:t xml:space="preserve">, with its focus on Asia and – </w:t>
      </w:r>
      <w:r w:rsidRPr="00E34542">
        <w:rPr>
          <w:u w:val="single"/>
        </w:rPr>
        <w:t xml:space="preserve">at least during the </w:t>
      </w:r>
      <w:r w:rsidRPr="00E34542">
        <w:rPr>
          <w:rStyle w:val="Emphasis"/>
        </w:rPr>
        <w:t>Trump</w:t>
      </w:r>
      <w:r w:rsidRPr="00E34542">
        <w:rPr>
          <w:u w:val="single"/>
        </w:rPr>
        <w:t xml:space="preserve"> era</w:t>
      </w:r>
      <w:r w:rsidRPr="00E34542">
        <w:rPr>
          <w:sz w:val="16"/>
        </w:rPr>
        <w:t xml:space="preserve"> – hostility to the European project, </w:t>
      </w:r>
      <w:r w:rsidRPr="00E34542">
        <w:rPr>
          <w:u w:val="single"/>
        </w:rPr>
        <w:t xml:space="preserve">is </w:t>
      </w:r>
      <w:r w:rsidRPr="00E34542">
        <w:rPr>
          <w:rStyle w:val="Emphasis"/>
        </w:rPr>
        <w:t>no longer a reliable partner</w:t>
      </w:r>
      <w:r w:rsidRPr="00E34542">
        <w:rPr>
          <w:sz w:val="16"/>
        </w:rPr>
        <w:t>.28</w:t>
      </w:r>
    </w:p>
    <w:p w14:paraId="117CB6F0" w14:textId="77777777" w:rsidR="00B95F70" w:rsidRPr="00E34542" w:rsidRDefault="00B95F70" w:rsidP="00B95F70">
      <w:pPr>
        <w:rPr>
          <w:sz w:val="16"/>
        </w:rPr>
      </w:pPr>
      <w:r w:rsidRPr="00E34542">
        <w:rPr>
          <w:sz w:val="16"/>
        </w:rPr>
        <w:lastRenderedPageBreak/>
        <w:t xml:space="preserve">Though Europeans are awakening to the implications of intensifying geopolitical competition, there are significant inter-European differences about how to react. Meanwhile, </w:t>
      </w:r>
      <w:r w:rsidRPr="00E34542">
        <w:rPr>
          <w:u w:val="single"/>
        </w:rPr>
        <w:t xml:space="preserve">the US tends to take a more </w:t>
      </w:r>
      <w:r w:rsidRPr="00E34542">
        <w:rPr>
          <w:rStyle w:val="Emphasis"/>
        </w:rPr>
        <w:t>hawkish view</w:t>
      </w:r>
      <w:r w:rsidRPr="00E34542">
        <w:rPr>
          <w:u w:val="single"/>
        </w:rPr>
        <w:t xml:space="preserve"> of the international landscape</w:t>
      </w:r>
      <w:r w:rsidRPr="00E34542">
        <w:rPr>
          <w:sz w:val="16"/>
        </w:rPr>
        <w:t xml:space="preserve">. China is a case in point. Though Europe is attempting to develop an appropriately complex policy – mixing trade and cooperation where </w:t>
      </w:r>
      <w:proofErr w:type="gramStart"/>
      <w:r w:rsidRPr="00E34542">
        <w:rPr>
          <w:sz w:val="16"/>
        </w:rPr>
        <w:t>possible, but</w:t>
      </w:r>
      <w:proofErr w:type="gramEnd"/>
      <w:r w:rsidRPr="00E34542">
        <w:rPr>
          <w:sz w:val="16"/>
        </w:rPr>
        <w:t xml:space="preserve"> remaining cognizant of the problematic nature of the Chinese regime – Beijing is pursuing a patient and intelligent divide and conquer approach. It is using programs such as the 17+1 format and the BRI to make economic inroads that can later be used to wield political influence. It does not help that the Trump administration is clumsily pushing the Europeans to choose sides in US– China strategic competition. Washington and its European partners have begun to discuss NATO’s role in managing relations with China, but </w:t>
      </w:r>
      <w:r w:rsidRPr="00E34542">
        <w:rPr>
          <w:u w:val="single"/>
        </w:rPr>
        <w:t xml:space="preserve">there is </w:t>
      </w:r>
      <w:proofErr w:type="gramStart"/>
      <w:r w:rsidRPr="00E34542">
        <w:rPr>
          <w:u w:val="single"/>
        </w:rPr>
        <w:t>as yet</w:t>
      </w:r>
      <w:proofErr w:type="gramEnd"/>
      <w:r w:rsidRPr="00E34542">
        <w:rPr>
          <w:u w:val="single"/>
        </w:rPr>
        <w:t xml:space="preserve"> </w:t>
      </w:r>
      <w:r w:rsidRPr="00E34542">
        <w:rPr>
          <w:rStyle w:val="Emphasis"/>
        </w:rPr>
        <w:t>no consensus</w:t>
      </w:r>
      <w:r w:rsidRPr="00E34542">
        <w:rPr>
          <w:u w:val="single"/>
        </w:rPr>
        <w:t xml:space="preserve"> as to the role the Alliance should play</w:t>
      </w:r>
      <w:r w:rsidRPr="00E34542">
        <w:rPr>
          <w:sz w:val="16"/>
        </w:rPr>
        <w:t>.29</w:t>
      </w:r>
    </w:p>
    <w:p w14:paraId="7882D6E6" w14:textId="77777777" w:rsidR="00B95F70" w:rsidRPr="00E34542" w:rsidRDefault="00B95F70" w:rsidP="00B95F70">
      <w:pPr>
        <w:rPr>
          <w:sz w:val="16"/>
        </w:rPr>
      </w:pPr>
      <w:r w:rsidRPr="00E34542">
        <w:rPr>
          <w:sz w:val="16"/>
        </w:rPr>
        <w:t>Russia is another instance in which the lack of a common European policy frustrates Washington. Some countries view Russia as Europe’s foremost security challenge while others seek a more pragmatic relationship, in part because of unease about US intentions. With the notable exception of Trump, there is a bipartisan US consensus on the need for maintaining economic sanctions on Russia and providing support to countries, such as Ukraine, that perceive Moscow as a threat. Meanwhile, Rome has called for lifting the sanctions and Paris, though not yet willing to lift the sanctions, has made it clear that it would like to reorient NATO’s threat perception away from Moscow. These differences will not necessarily cause lasting damage, but close coordination will be required to prevent a breach, especially because Russia is adept at identifying and exploiting the fault lines in transatlantic security debates.30</w:t>
      </w:r>
    </w:p>
    <w:p w14:paraId="4E7B1ADB" w14:textId="77777777" w:rsidR="00B95F70" w:rsidRPr="00E34542" w:rsidRDefault="00B95F70" w:rsidP="00B95F70">
      <w:pPr>
        <w:rPr>
          <w:rFonts w:ascii="Arial" w:hAnsi="Arial" w:cs="Arial"/>
          <w:sz w:val="16"/>
        </w:rPr>
      </w:pPr>
      <w:r w:rsidRPr="00E34542">
        <w:rPr>
          <w:sz w:val="16"/>
        </w:rPr>
        <w:t xml:space="preserve">In the final analysis, NATO and the United States need each other. There is much that binds the two and both sides will benefit from maintaining a close and constructive relationship. Yet, </w:t>
      </w:r>
      <w:r w:rsidRPr="00E34542">
        <w:rPr>
          <w:rStyle w:val="Emphasis"/>
        </w:rPr>
        <w:t>internal and external forces</w:t>
      </w:r>
      <w:r w:rsidRPr="00E34542">
        <w:rPr>
          <w:u w:val="single"/>
        </w:rPr>
        <w:t xml:space="preserve"> are depleting the </w:t>
      </w:r>
      <w:r w:rsidRPr="00E34542">
        <w:rPr>
          <w:rStyle w:val="Emphasis"/>
        </w:rPr>
        <w:t>will and ability</w:t>
      </w:r>
      <w:r w:rsidRPr="00E34542">
        <w:rPr>
          <w:u w:val="single"/>
        </w:rPr>
        <w:t xml:space="preserve"> of Washington and Brussels to take the necessary steps to ensure that the alliance </w:t>
      </w:r>
      <w:r w:rsidRPr="00E34542">
        <w:rPr>
          <w:rStyle w:val="Emphasis"/>
        </w:rPr>
        <w:t>remains viable</w:t>
      </w:r>
      <w:r w:rsidRPr="00E34542">
        <w:rPr>
          <w:u w:val="single"/>
        </w:rPr>
        <w:t xml:space="preserve">. Every effort should be made to </w:t>
      </w:r>
      <w:r w:rsidRPr="00E34542">
        <w:rPr>
          <w:rStyle w:val="Emphasis"/>
        </w:rPr>
        <w:t>reverse this worrying trend</w:t>
      </w:r>
      <w:r w:rsidRPr="00E34542">
        <w:rPr>
          <w:u w:val="single"/>
        </w:rPr>
        <w:t xml:space="preserve"> – the future safety and security of the transatlantic region depends on it</w:t>
      </w:r>
      <w:r w:rsidRPr="00E34542">
        <w:rPr>
          <w:sz w:val="16"/>
        </w:rPr>
        <w:t>.</w:t>
      </w:r>
    </w:p>
    <w:p w14:paraId="753FD51C" w14:textId="5AA71F81" w:rsidR="003A2B79" w:rsidRPr="003A2B79" w:rsidRDefault="003A2B79" w:rsidP="003A2B79"/>
    <w:p w14:paraId="4F4880F4" w14:textId="24D6D58A" w:rsidR="00665134" w:rsidRDefault="00665134" w:rsidP="00665134">
      <w:pPr>
        <w:pStyle w:val="Heading3"/>
      </w:pPr>
      <w:r>
        <w:lastRenderedPageBreak/>
        <w:t>Impact---Nato---2NC</w:t>
      </w:r>
    </w:p>
    <w:p w14:paraId="2128E4B7" w14:textId="77777777" w:rsidR="00665134" w:rsidRPr="00AA4B63" w:rsidRDefault="00665134" w:rsidP="00665134">
      <w:pPr>
        <w:pStyle w:val="Heading4"/>
      </w:pPr>
      <w:r w:rsidRPr="00AA4B63">
        <w:t xml:space="preserve">NATO is key to avert all existential threats. </w:t>
      </w:r>
    </w:p>
    <w:p w14:paraId="38DAFDC6" w14:textId="77777777" w:rsidR="00665134" w:rsidRPr="00AA4B63" w:rsidRDefault="00665134" w:rsidP="00665134">
      <w:r w:rsidRPr="00AA4B63">
        <w:t xml:space="preserve">Nicholas </w:t>
      </w:r>
      <w:r w:rsidRPr="00AA4B63">
        <w:rPr>
          <w:rStyle w:val="Style13ptBold"/>
        </w:rPr>
        <w:t>Burns 18</w:t>
      </w:r>
      <w:r w:rsidRPr="00AA4B63">
        <w:t>. Barbara Goodman Family Professor of the Practice of Diplomacy and International Relations, Harvard Kennedy School; Director, American Secretaries of State Project. “Assessing the Value of the NATO Alliance.” Harvard’s Belfer Center. 9/5/2018. https://www.belfercenter.org/publication/assessing-value-nato-alliance</w:t>
      </w:r>
    </w:p>
    <w:p w14:paraId="44465EBC" w14:textId="77777777" w:rsidR="00665134" w:rsidRPr="00AA4B63" w:rsidRDefault="00665134" w:rsidP="00665134">
      <w:pPr>
        <w:rPr>
          <w:sz w:val="16"/>
        </w:rPr>
      </w:pPr>
      <w:r w:rsidRPr="00AA4B63">
        <w:rPr>
          <w:sz w:val="16"/>
        </w:rPr>
        <w:t xml:space="preserve">Mr. Chairman and Mr. Menendez, you have asked for an assessment of NATO’s value to the United States. In my judgment, </w:t>
      </w:r>
      <w:r w:rsidRPr="00AA4B63">
        <w:rPr>
          <w:rStyle w:val="StyleUnderline"/>
        </w:rPr>
        <w:t xml:space="preserve">NATO continues to be of </w:t>
      </w:r>
      <w:r w:rsidRPr="00AA4B63">
        <w:rPr>
          <w:rStyle w:val="Emphasis"/>
        </w:rPr>
        <w:t>vital importance</w:t>
      </w:r>
      <w:r w:rsidRPr="00AA4B63">
        <w:rPr>
          <w:sz w:val="16"/>
        </w:rPr>
        <w:t xml:space="preserve"> </w:t>
      </w:r>
      <w:r w:rsidRPr="00AA4B63">
        <w:rPr>
          <w:rStyle w:val="StyleUnderline"/>
        </w:rPr>
        <w:t>to American security</w:t>
      </w:r>
      <w:r w:rsidRPr="00AA4B63">
        <w:rPr>
          <w:sz w:val="16"/>
        </w:rPr>
        <w:t xml:space="preserve"> interests in five principal ways. First, </w:t>
      </w:r>
      <w:r w:rsidRPr="004305B5">
        <w:rPr>
          <w:rStyle w:val="StyleUnderline"/>
          <w:highlight w:val="cyan"/>
        </w:rPr>
        <w:t xml:space="preserve">NATO is at the </w:t>
      </w:r>
      <w:r w:rsidRPr="004305B5">
        <w:rPr>
          <w:rStyle w:val="Emphasis"/>
          <w:highlight w:val="cyan"/>
        </w:rPr>
        <w:t>core</w:t>
      </w:r>
      <w:r w:rsidRPr="004305B5">
        <w:rPr>
          <w:sz w:val="16"/>
          <w:highlight w:val="cyan"/>
        </w:rPr>
        <w:t xml:space="preserve"> </w:t>
      </w:r>
      <w:r w:rsidRPr="004305B5">
        <w:rPr>
          <w:rStyle w:val="StyleUnderline"/>
          <w:highlight w:val="cyan"/>
        </w:rPr>
        <w:t>of</w:t>
      </w:r>
      <w:r w:rsidRPr="00AA4B63">
        <w:rPr>
          <w:rStyle w:val="StyleUnderline"/>
        </w:rPr>
        <w:t xml:space="preserve"> one of the </w:t>
      </w:r>
      <w:r w:rsidRPr="00AA4B63">
        <w:rPr>
          <w:rStyle w:val="Emphasis"/>
        </w:rPr>
        <w:t>most significant foreign policy accomplishments</w:t>
      </w:r>
      <w:r w:rsidRPr="00AA4B63">
        <w:rPr>
          <w:sz w:val="16"/>
        </w:rPr>
        <w:t xml:space="preserve"> </w:t>
      </w:r>
      <w:r w:rsidRPr="00AA4B63">
        <w:rPr>
          <w:rStyle w:val="StyleUnderline"/>
        </w:rPr>
        <w:t>in American history</w:t>
      </w:r>
      <w:r w:rsidRPr="00AA4B63">
        <w:rPr>
          <w:sz w:val="16"/>
        </w:rPr>
        <w:t>—</w:t>
      </w:r>
      <w:r w:rsidRPr="00AA4B63">
        <w:rPr>
          <w:rStyle w:val="StyleUnderline"/>
        </w:rPr>
        <w:t xml:space="preserve">the creation of a </w:t>
      </w:r>
      <w:r w:rsidRPr="00AA4B63">
        <w:rPr>
          <w:rStyle w:val="Emphasis"/>
        </w:rPr>
        <w:t xml:space="preserve">long-term </w:t>
      </w:r>
      <w:r w:rsidRPr="004305B5">
        <w:rPr>
          <w:rStyle w:val="Emphasis"/>
          <w:highlight w:val="cyan"/>
        </w:rPr>
        <w:t>peace in Europe</w:t>
      </w:r>
      <w:r w:rsidRPr="00AA4B63">
        <w:rPr>
          <w:sz w:val="16"/>
        </w:rPr>
        <w:t xml:space="preserve"> following the close of the Second World War. </w:t>
      </w:r>
      <w:r w:rsidRPr="004305B5">
        <w:rPr>
          <w:rStyle w:val="Emphasis"/>
          <w:highlight w:val="cyan"/>
        </w:rPr>
        <w:t>Because of NATO</w:t>
      </w:r>
      <w:r w:rsidRPr="00AA4B63">
        <w:rPr>
          <w:sz w:val="16"/>
        </w:rPr>
        <w:t xml:space="preserve"> and the emergence of the European Union, </w:t>
      </w:r>
      <w:r w:rsidRPr="004305B5">
        <w:rPr>
          <w:rStyle w:val="StyleUnderline"/>
          <w:highlight w:val="cyan"/>
        </w:rPr>
        <w:t xml:space="preserve">Europe is </w:t>
      </w:r>
      <w:r w:rsidRPr="004305B5">
        <w:rPr>
          <w:rStyle w:val="Emphasis"/>
          <w:highlight w:val="cyan"/>
        </w:rPr>
        <w:t>united</w:t>
      </w:r>
      <w:r w:rsidRPr="004305B5">
        <w:rPr>
          <w:sz w:val="16"/>
          <w:highlight w:val="cyan"/>
        </w:rPr>
        <w:t xml:space="preserve"> </w:t>
      </w:r>
      <w:r w:rsidRPr="004305B5">
        <w:rPr>
          <w:rStyle w:val="StyleUnderline"/>
          <w:highlight w:val="cyan"/>
        </w:rPr>
        <w:t xml:space="preserve">after </w:t>
      </w:r>
      <w:r w:rsidRPr="004305B5">
        <w:rPr>
          <w:rStyle w:val="Emphasis"/>
          <w:highlight w:val="cyan"/>
        </w:rPr>
        <w:t>centuries of</w:t>
      </w:r>
      <w:r w:rsidRPr="00AA4B63">
        <w:rPr>
          <w:rStyle w:val="Emphasis"/>
        </w:rPr>
        <w:t xml:space="preserve"> division </w:t>
      </w:r>
      <w:r w:rsidRPr="008413D0">
        <w:rPr>
          <w:rStyle w:val="Emphasis"/>
        </w:rPr>
        <w:t>and</w:t>
      </w:r>
      <w:r w:rsidRPr="00AA4B63">
        <w:rPr>
          <w:rStyle w:val="Emphasis"/>
        </w:rPr>
        <w:t xml:space="preserve"> </w:t>
      </w:r>
      <w:r w:rsidRPr="004305B5">
        <w:rPr>
          <w:rStyle w:val="Emphasis"/>
          <w:highlight w:val="cyan"/>
        </w:rPr>
        <w:t>war</w:t>
      </w:r>
      <w:r w:rsidRPr="00AA4B63">
        <w:rPr>
          <w:sz w:val="16"/>
        </w:rPr>
        <w:t xml:space="preserve">. </w:t>
      </w:r>
      <w:r w:rsidRPr="008413D0">
        <w:rPr>
          <w:rStyle w:val="StyleUnderline"/>
        </w:rPr>
        <w:t>NATO’s military strength</w:t>
      </w:r>
      <w:r w:rsidRPr="00AA4B63">
        <w:rPr>
          <w:rStyle w:val="StyleUnderline"/>
        </w:rPr>
        <w:t xml:space="preserve"> has been </w:t>
      </w:r>
      <w:r w:rsidRPr="004305B5">
        <w:rPr>
          <w:rStyle w:val="StyleUnderline"/>
          <w:highlight w:val="cyan"/>
        </w:rPr>
        <w:t xml:space="preserve">a </w:t>
      </w:r>
      <w:r w:rsidRPr="004305B5">
        <w:rPr>
          <w:rStyle w:val="Emphasis"/>
          <w:highlight w:val="cyan"/>
        </w:rPr>
        <w:t>major reason</w:t>
      </w:r>
      <w:r w:rsidRPr="004305B5">
        <w:rPr>
          <w:sz w:val="16"/>
          <w:highlight w:val="cyan"/>
        </w:rPr>
        <w:t xml:space="preserve"> </w:t>
      </w:r>
      <w:r w:rsidRPr="004305B5">
        <w:rPr>
          <w:rStyle w:val="StyleUnderline"/>
          <w:highlight w:val="cyan"/>
        </w:rPr>
        <w:t>for</w:t>
      </w:r>
      <w:r w:rsidRPr="00AA4B63">
        <w:rPr>
          <w:rStyle w:val="StyleUnderline"/>
        </w:rPr>
        <w:t xml:space="preserve"> the </w:t>
      </w:r>
      <w:r w:rsidRPr="004305B5">
        <w:rPr>
          <w:rStyle w:val="Emphasis"/>
          <w:highlight w:val="cyan"/>
        </w:rPr>
        <w:t>absence of war</w:t>
      </w:r>
      <w:r w:rsidRPr="008413D0">
        <w:rPr>
          <w:sz w:val="16"/>
        </w:rPr>
        <w:t xml:space="preserve"> </w:t>
      </w:r>
      <w:r w:rsidRPr="004305B5">
        <w:rPr>
          <w:rStyle w:val="StyleUnderline"/>
          <w:highlight w:val="cyan"/>
        </w:rPr>
        <w:t>with</w:t>
      </w:r>
      <w:r w:rsidRPr="008413D0">
        <w:rPr>
          <w:sz w:val="16"/>
        </w:rPr>
        <w:t xml:space="preserve"> the</w:t>
      </w:r>
      <w:r w:rsidRPr="00AA4B63">
        <w:rPr>
          <w:sz w:val="16"/>
        </w:rPr>
        <w:t xml:space="preserve"> Soviet Union and </w:t>
      </w:r>
      <w:r w:rsidRPr="004305B5">
        <w:rPr>
          <w:rStyle w:val="Emphasis"/>
          <w:highlight w:val="cyan"/>
        </w:rPr>
        <w:t>Russia</w:t>
      </w:r>
      <w:r w:rsidRPr="00AA4B63">
        <w:rPr>
          <w:sz w:val="16"/>
        </w:rPr>
        <w:t xml:space="preserve"> since 1949. A recent Atlantic Council study reminds that America spent 14.1 percent of its GDP on defense during the First World War, 37.5 percent during the Second World War and 13.2 percent during the Korean Conflict. We spend nothing close to those levels now in large part due to the great power peace we have enjoyed for over seventy years. NATO has been a major factor in that peace. And due to the expansion of NATO and the European Union eastward after the fall of the Soviet Union, millions of East Europeans now live in free, democratic societies—a significant success for U.S. diplomacy. Second, </w:t>
      </w:r>
      <w:r w:rsidRPr="00AA4B63">
        <w:rPr>
          <w:rStyle w:val="StyleUnderline"/>
        </w:rPr>
        <w:t>NATO delivers</w:t>
      </w:r>
      <w:r w:rsidRPr="00AA4B63">
        <w:rPr>
          <w:sz w:val="16"/>
        </w:rPr>
        <w:t xml:space="preserve"> additional </w:t>
      </w:r>
      <w:r w:rsidRPr="00AA4B63">
        <w:rPr>
          <w:rStyle w:val="StyleUnderline"/>
        </w:rPr>
        <w:t>benefits to</w:t>
      </w:r>
      <w:r w:rsidRPr="00AA4B63">
        <w:rPr>
          <w:sz w:val="16"/>
        </w:rPr>
        <w:t xml:space="preserve"> U.S. </w:t>
      </w:r>
      <w:r w:rsidRPr="00AA4B63">
        <w:rPr>
          <w:rStyle w:val="StyleUnderline"/>
        </w:rPr>
        <w:t>military objectives and operations</w:t>
      </w:r>
      <w:r w:rsidRPr="00AA4B63">
        <w:rPr>
          <w:sz w:val="16"/>
        </w:rPr>
        <w:t xml:space="preserve"> beyond our shores. </w:t>
      </w:r>
      <w:r w:rsidRPr="004305B5">
        <w:rPr>
          <w:rStyle w:val="StyleUnderline"/>
          <w:highlight w:val="cyan"/>
        </w:rPr>
        <w:t xml:space="preserve">NATO is at the </w:t>
      </w:r>
      <w:r w:rsidRPr="004305B5">
        <w:rPr>
          <w:rStyle w:val="Emphasis"/>
          <w:highlight w:val="cyan"/>
        </w:rPr>
        <w:t>heart of</w:t>
      </w:r>
      <w:r w:rsidRPr="00AA4B63">
        <w:rPr>
          <w:rStyle w:val="Emphasis"/>
        </w:rPr>
        <w:t xml:space="preserve"> our </w:t>
      </w:r>
      <w:r w:rsidRPr="004305B5">
        <w:rPr>
          <w:rStyle w:val="Emphasis"/>
          <w:highlight w:val="cyan"/>
        </w:rPr>
        <w:t>defense</w:t>
      </w:r>
      <w:r w:rsidRPr="00AA4B63">
        <w:rPr>
          <w:sz w:val="16"/>
        </w:rPr>
        <w:t xml:space="preserve"> </w:t>
      </w:r>
      <w:r w:rsidRPr="00AA4B63">
        <w:rPr>
          <w:rStyle w:val="StyleUnderline"/>
        </w:rPr>
        <w:t xml:space="preserve">of </w:t>
      </w:r>
      <w:r w:rsidRPr="00AA4B63">
        <w:rPr>
          <w:rStyle w:val="Emphasis"/>
        </w:rPr>
        <w:t>North America</w:t>
      </w:r>
      <w:r w:rsidRPr="00AA4B63">
        <w:rPr>
          <w:sz w:val="16"/>
        </w:rPr>
        <w:t xml:space="preserve"> </w:t>
      </w:r>
      <w:r w:rsidRPr="00AA4B63">
        <w:rPr>
          <w:rStyle w:val="StyleUnderline"/>
        </w:rPr>
        <w:t>and</w:t>
      </w:r>
      <w:r w:rsidRPr="00AA4B63">
        <w:rPr>
          <w:sz w:val="16"/>
        </w:rPr>
        <w:t xml:space="preserve"> </w:t>
      </w:r>
      <w:r w:rsidRPr="00AA4B63">
        <w:rPr>
          <w:rStyle w:val="Emphasis"/>
        </w:rPr>
        <w:t>Europe</w:t>
      </w:r>
      <w:r w:rsidRPr="00AA4B63">
        <w:rPr>
          <w:sz w:val="16"/>
        </w:rPr>
        <w:t xml:space="preserve"> </w:t>
      </w:r>
      <w:r w:rsidRPr="004305B5">
        <w:rPr>
          <w:rStyle w:val="StyleUnderline"/>
          <w:highlight w:val="cyan"/>
        </w:rPr>
        <w:t xml:space="preserve">from </w:t>
      </w:r>
      <w:r w:rsidRPr="004305B5">
        <w:rPr>
          <w:rStyle w:val="Emphasis"/>
          <w:highlight w:val="cyan"/>
        </w:rPr>
        <w:t>nuc</w:t>
      </w:r>
      <w:r w:rsidRPr="00AA4B63">
        <w:rPr>
          <w:rStyle w:val="Emphasis"/>
        </w:rPr>
        <w:t xml:space="preserve">lear </w:t>
      </w:r>
      <w:r w:rsidRPr="004305B5">
        <w:rPr>
          <w:rStyle w:val="Emphasis"/>
          <w:highlight w:val="cyan"/>
        </w:rPr>
        <w:t>and conventional threats</w:t>
      </w:r>
      <w:r w:rsidRPr="00AA4B63">
        <w:rPr>
          <w:sz w:val="16"/>
        </w:rPr>
        <w:t xml:space="preserve">. British and French nuclear weapons join ours in deterring aggression in the North Atlantic area. Since the late 1940s, every Administration has believed that </w:t>
      </w:r>
      <w:r w:rsidRPr="00AA4B63">
        <w:rPr>
          <w:rStyle w:val="StyleUnderline"/>
        </w:rPr>
        <w:t xml:space="preserve">the </w:t>
      </w:r>
      <w:r w:rsidRPr="00AA4B63">
        <w:rPr>
          <w:rStyle w:val="Emphasis"/>
        </w:rPr>
        <w:t>best way</w:t>
      </w:r>
      <w:r w:rsidRPr="00AA4B63">
        <w:rPr>
          <w:sz w:val="16"/>
        </w:rPr>
        <w:t xml:space="preserve"> </w:t>
      </w:r>
      <w:r w:rsidRPr="00AA4B63">
        <w:rPr>
          <w:rStyle w:val="StyleUnderline"/>
        </w:rPr>
        <w:t>to defend our country is through American forces forward deployed in Europe with the NATO allies</w:t>
      </w:r>
      <w:r w:rsidRPr="00AA4B63">
        <w:rPr>
          <w:sz w:val="16"/>
        </w:rPr>
        <w:t xml:space="preserve">. </w:t>
      </w:r>
      <w:r w:rsidRPr="00AA4B63">
        <w:rPr>
          <w:rStyle w:val="StyleUnderline"/>
        </w:rPr>
        <w:t xml:space="preserve">This strategy </w:t>
      </w:r>
      <w:r w:rsidRPr="00AA4B63">
        <w:rPr>
          <w:rStyle w:val="Emphasis"/>
        </w:rPr>
        <w:t>remains right</w:t>
      </w:r>
      <w:r w:rsidRPr="00AA4B63">
        <w:rPr>
          <w:rStyle w:val="StyleUnderline"/>
        </w:rPr>
        <w:t xml:space="preserve"> for today given Russia’s invasion of Georgia</w:t>
      </w:r>
      <w:r w:rsidRPr="00AA4B63">
        <w:rPr>
          <w:sz w:val="16"/>
        </w:rPr>
        <w:t xml:space="preserve"> in 2008, </w:t>
      </w:r>
      <w:r w:rsidRPr="00AA4B63">
        <w:rPr>
          <w:rStyle w:val="StyleUnderline"/>
        </w:rPr>
        <w:t>of Crimea and Eastern Ukraine</w:t>
      </w:r>
      <w:r w:rsidRPr="00AA4B63">
        <w:rPr>
          <w:sz w:val="16"/>
        </w:rPr>
        <w:t xml:space="preserve"> in 2014 </w:t>
      </w:r>
      <w:r w:rsidRPr="00AA4B63">
        <w:rPr>
          <w:rStyle w:val="StyleUnderline"/>
        </w:rPr>
        <w:t>and its current pressure on Estonia, Latvia, Lithuania and Poland</w:t>
      </w:r>
      <w:r w:rsidRPr="00AA4B63">
        <w:rPr>
          <w:sz w:val="16"/>
        </w:rPr>
        <w:t xml:space="preserve">. </w:t>
      </w:r>
      <w:r w:rsidRPr="00AA4B63">
        <w:rPr>
          <w:rStyle w:val="StyleUnderline"/>
        </w:rPr>
        <w:t xml:space="preserve">NATO remains </w:t>
      </w:r>
      <w:r w:rsidRPr="004305B5">
        <w:rPr>
          <w:rStyle w:val="StyleUnderline"/>
          <w:highlight w:val="cyan"/>
        </w:rPr>
        <w:t xml:space="preserve">our </w:t>
      </w:r>
      <w:r w:rsidRPr="004305B5">
        <w:rPr>
          <w:rStyle w:val="Emphasis"/>
          <w:highlight w:val="cyan"/>
        </w:rPr>
        <w:t>primary vehicle for deterring Putin</w:t>
      </w:r>
      <w:r w:rsidRPr="00AA4B63">
        <w:rPr>
          <w:sz w:val="16"/>
        </w:rPr>
        <w:t xml:space="preserve"> in Eastern Europe. The </w:t>
      </w:r>
      <w:r w:rsidRPr="008413D0">
        <w:rPr>
          <w:rStyle w:val="StyleUnderline"/>
        </w:rPr>
        <w:t xml:space="preserve">NATO </w:t>
      </w:r>
      <w:r w:rsidRPr="004305B5">
        <w:rPr>
          <w:rStyle w:val="StyleUnderline"/>
          <w:highlight w:val="cyan"/>
        </w:rPr>
        <w:t>allies host</w:t>
      </w:r>
      <w:r w:rsidRPr="00AA4B63">
        <w:rPr>
          <w:rStyle w:val="StyleUnderline"/>
        </w:rPr>
        <w:t xml:space="preserve"> a great number of </w:t>
      </w:r>
      <w:r w:rsidRPr="004305B5">
        <w:rPr>
          <w:rStyle w:val="Emphasis"/>
          <w:highlight w:val="cyan"/>
        </w:rPr>
        <w:t>critical bases</w:t>
      </w:r>
      <w:r w:rsidRPr="00AA4B63">
        <w:rPr>
          <w:rStyle w:val="StyleUnderline"/>
        </w:rPr>
        <w:t xml:space="preserve"> for U.S. forces</w:t>
      </w:r>
      <w:r w:rsidRPr="00AA4B63">
        <w:rPr>
          <w:sz w:val="16"/>
        </w:rPr>
        <w:t>—Ramstein in Germany, Aviano in Italy, Rota in Spain, Souda Bay in Greece and Incirlik in Turkey—</w:t>
      </w:r>
      <w:r w:rsidRPr="008413D0">
        <w:rPr>
          <w:rStyle w:val="StyleUnderline"/>
        </w:rPr>
        <w:t xml:space="preserve">that </w:t>
      </w:r>
      <w:r w:rsidRPr="008413D0">
        <w:rPr>
          <w:rStyle w:val="Emphasis"/>
        </w:rPr>
        <w:t xml:space="preserve">serve as </w:t>
      </w:r>
      <w:r w:rsidRPr="004305B5">
        <w:rPr>
          <w:rStyle w:val="Emphasis"/>
          <w:highlight w:val="cyan"/>
        </w:rPr>
        <w:t>a platform</w:t>
      </w:r>
      <w:r w:rsidRPr="00AA4B63">
        <w:rPr>
          <w:sz w:val="16"/>
        </w:rPr>
        <w:t xml:space="preserve"> </w:t>
      </w:r>
      <w:r w:rsidRPr="00AA4B63">
        <w:rPr>
          <w:rStyle w:val="StyleUnderline"/>
        </w:rPr>
        <w:t xml:space="preserve">for our presence in Europe, as well as </w:t>
      </w:r>
      <w:r w:rsidRPr="004305B5">
        <w:rPr>
          <w:rStyle w:val="StyleUnderline"/>
          <w:highlight w:val="cyan"/>
        </w:rPr>
        <w:t>for</w:t>
      </w:r>
      <w:r w:rsidRPr="00AA4B63">
        <w:rPr>
          <w:rStyle w:val="StyleUnderline"/>
        </w:rPr>
        <w:t xml:space="preserve"> </w:t>
      </w:r>
      <w:r w:rsidRPr="00AA4B63">
        <w:rPr>
          <w:rStyle w:val="Emphasis"/>
        </w:rPr>
        <w:t xml:space="preserve">U.S. </w:t>
      </w:r>
      <w:r w:rsidRPr="004305B5">
        <w:rPr>
          <w:rStyle w:val="Emphasis"/>
          <w:highlight w:val="cyan"/>
        </w:rPr>
        <w:t>force projection against terrorist groups</w:t>
      </w:r>
      <w:r w:rsidRPr="00AA4B63">
        <w:rPr>
          <w:sz w:val="16"/>
        </w:rPr>
        <w:t xml:space="preserve"> </w:t>
      </w:r>
      <w:r w:rsidRPr="004305B5">
        <w:rPr>
          <w:rStyle w:val="StyleUnderline"/>
          <w:highlight w:val="cyan"/>
        </w:rPr>
        <w:t>in</w:t>
      </w:r>
      <w:r w:rsidRPr="00AA4B63">
        <w:rPr>
          <w:rStyle w:val="StyleUnderline"/>
        </w:rPr>
        <w:t xml:space="preserve"> </w:t>
      </w:r>
      <w:r w:rsidRPr="008413D0">
        <w:rPr>
          <w:rStyle w:val="Emphasis"/>
        </w:rPr>
        <w:t xml:space="preserve">North </w:t>
      </w:r>
      <w:r w:rsidRPr="004305B5">
        <w:rPr>
          <w:rStyle w:val="Emphasis"/>
          <w:highlight w:val="cyan"/>
        </w:rPr>
        <w:t>Africa</w:t>
      </w:r>
      <w:r w:rsidRPr="00AA4B63">
        <w:rPr>
          <w:rStyle w:val="StyleUnderline"/>
        </w:rPr>
        <w:t xml:space="preserve"> </w:t>
      </w:r>
      <w:r w:rsidRPr="004305B5">
        <w:rPr>
          <w:rStyle w:val="StyleUnderline"/>
          <w:highlight w:val="cyan"/>
        </w:rPr>
        <w:t>and the</w:t>
      </w:r>
      <w:r w:rsidRPr="00AA4B63">
        <w:rPr>
          <w:rStyle w:val="StyleUnderline"/>
        </w:rPr>
        <w:t xml:space="preserve"> </w:t>
      </w:r>
      <w:r w:rsidRPr="004305B5">
        <w:rPr>
          <w:rStyle w:val="Emphasis"/>
          <w:highlight w:val="cyan"/>
        </w:rPr>
        <w:t>Mid</w:t>
      </w:r>
      <w:r w:rsidRPr="00AA4B63">
        <w:rPr>
          <w:rStyle w:val="StyleUnderline"/>
        </w:rPr>
        <w:t xml:space="preserve">dle </w:t>
      </w:r>
      <w:r w:rsidRPr="004305B5">
        <w:rPr>
          <w:rStyle w:val="Emphasis"/>
          <w:highlight w:val="cyan"/>
        </w:rPr>
        <w:t>East</w:t>
      </w:r>
      <w:r w:rsidRPr="00AA4B63">
        <w:rPr>
          <w:rStyle w:val="StyleUnderline"/>
        </w:rPr>
        <w:t xml:space="preserve"> and for</w:t>
      </w:r>
      <w:r w:rsidRPr="00AA4B63">
        <w:rPr>
          <w:sz w:val="16"/>
        </w:rPr>
        <w:t xml:space="preserve"> our </w:t>
      </w:r>
      <w:r w:rsidRPr="00AA4B63">
        <w:rPr>
          <w:rStyle w:val="StyleUnderline"/>
        </w:rPr>
        <w:t>continued military operations in Afghanistan</w:t>
      </w:r>
      <w:r w:rsidRPr="00AA4B63">
        <w:rPr>
          <w:sz w:val="16"/>
        </w:rPr>
        <w:t xml:space="preserve">. </w:t>
      </w:r>
      <w:r w:rsidRPr="00AA4B63">
        <w:rPr>
          <w:rStyle w:val="StyleUnderline"/>
        </w:rPr>
        <w:t xml:space="preserve">Europe is </w:t>
      </w:r>
      <w:r w:rsidRPr="004305B5">
        <w:rPr>
          <w:rStyle w:val="StyleUnderline"/>
          <w:highlight w:val="cyan"/>
        </w:rPr>
        <w:t xml:space="preserve">a </w:t>
      </w:r>
      <w:r w:rsidRPr="004305B5">
        <w:rPr>
          <w:rStyle w:val="Emphasis"/>
          <w:highlight w:val="cyan"/>
        </w:rPr>
        <w:t>critical link</w:t>
      </w:r>
      <w:r w:rsidRPr="004305B5">
        <w:rPr>
          <w:sz w:val="16"/>
          <w:highlight w:val="cyan"/>
        </w:rPr>
        <w:t xml:space="preserve"> </w:t>
      </w:r>
      <w:r w:rsidRPr="004305B5">
        <w:rPr>
          <w:rStyle w:val="StyleUnderline"/>
          <w:highlight w:val="cyan"/>
        </w:rPr>
        <w:t>in</w:t>
      </w:r>
      <w:r w:rsidRPr="00AA4B63">
        <w:rPr>
          <w:rStyle w:val="StyleUnderline"/>
        </w:rPr>
        <w:t xml:space="preserve"> the development of our </w:t>
      </w:r>
      <w:r w:rsidRPr="00AA4B63">
        <w:rPr>
          <w:rStyle w:val="Emphasis"/>
        </w:rPr>
        <w:t xml:space="preserve">Ballistic </w:t>
      </w:r>
      <w:r w:rsidRPr="004305B5">
        <w:rPr>
          <w:rStyle w:val="Emphasis"/>
          <w:highlight w:val="cyan"/>
        </w:rPr>
        <w:t>Missile Defense</w:t>
      </w:r>
      <w:r w:rsidRPr="00AA4B63">
        <w:rPr>
          <w:rStyle w:val="Emphasis"/>
        </w:rPr>
        <w:t xml:space="preserve"> network</w:t>
      </w:r>
      <w:r w:rsidRPr="00AA4B63">
        <w:rPr>
          <w:sz w:val="16"/>
        </w:rPr>
        <w:t xml:space="preserve"> focused on the Middle East with Turkey, Romania, Poland, Germany, Spain, the Netherlands, Denmark, the UK and other allies all hosting elements of this system. </w:t>
      </w:r>
      <w:r w:rsidRPr="00AA4B63">
        <w:rPr>
          <w:rStyle w:val="Emphasis"/>
        </w:rPr>
        <w:t xml:space="preserve">NATO </w:t>
      </w:r>
      <w:r w:rsidRPr="004305B5">
        <w:rPr>
          <w:rStyle w:val="Emphasis"/>
          <w:highlight w:val="cyan"/>
        </w:rPr>
        <w:t>allies</w:t>
      </w:r>
      <w:r w:rsidRPr="00AA4B63">
        <w:rPr>
          <w:rStyle w:val="StyleUnderline"/>
        </w:rPr>
        <w:t xml:space="preserve"> </w:t>
      </w:r>
      <w:r w:rsidRPr="00AA4B63">
        <w:rPr>
          <w:sz w:val="16"/>
        </w:rPr>
        <w:t xml:space="preserve">continue to </w:t>
      </w:r>
      <w:r w:rsidRPr="004305B5">
        <w:rPr>
          <w:rStyle w:val="StyleUnderline"/>
          <w:highlight w:val="cyan"/>
        </w:rPr>
        <w:t>participate in</w:t>
      </w:r>
      <w:r w:rsidRPr="00AA4B63">
        <w:rPr>
          <w:rStyle w:val="StyleUnderline"/>
        </w:rPr>
        <w:t xml:space="preserve"> the U.S.-led </w:t>
      </w:r>
      <w:r w:rsidRPr="004305B5">
        <w:rPr>
          <w:rStyle w:val="StyleUnderline"/>
          <w:highlight w:val="cyan"/>
        </w:rPr>
        <w:t>coalition against</w:t>
      </w:r>
      <w:r w:rsidRPr="00AA4B63">
        <w:rPr>
          <w:rStyle w:val="StyleUnderline"/>
        </w:rPr>
        <w:t xml:space="preserve"> the </w:t>
      </w:r>
      <w:r w:rsidRPr="004305B5">
        <w:rPr>
          <w:rStyle w:val="Emphasis"/>
          <w:highlight w:val="cyan"/>
        </w:rPr>
        <w:t>I</w:t>
      </w:r>
      <w:r w:rsidRPr="008413D0">
        <w:rPr>
          <w:rStyle w:val="Emphasis"/>
        </w:rPr>
        <w:t xml:space="preserve">slamic </w:t>
      </w:r>
      <w:r w:rsidRPr="004305B5">
        <w:rPr>
          <w:rStyle w:val="Emphasis"/>
          <w:highlight w:val="cyan"/>
        </w:rPr>
        <w:t>S</w:t>
      </w:r>
      <w:r w:rsidRPr="00AA4B63">
        <w:rPr>
          <w:rStyle w:val="Emphasis"/>
        </w:rPr>
        <w:t>tate</w:t>
      </w:r>
      <w:r w:rsidRPr="00AA4B63">
        <w:rPr>
          <w:sz w:val="16"/>
        </w:rPr>
        <w:t xml:space="preserve"> in the Middle </w:t>
      </w:r>
      <w:r w:rsidRPr="005D6C3D">
        <w:rPr>
          <w:sz w:val="16"/>
        </w:rPr>
        <w:t xml:space="preserve">East. </w:t>
      </w:r>
      <w:r w:rsidRPr="005D6C3D">
        <w:rPr>
          <w:rStyle w:val="StyleUnderline"/>
        </w:rPr>
        <w:t xml:space="preserve">Many of the allies play </w:t>
      </w:r>
      <w:r w:rsidRPr="005D6C3D">
        <w:rPr>
          <w:rStyle w:val="Emphasis"/>
        </w:rPr>
        <w:t>lead roles</w:t>
      </w:r>
      <w:r w:rsidRPr="005D6C3D">
        <w:rPr>
          <w:sz w:val="16"/>
        </w:rPr>
        <w:t xml:space="preserve"> </w:t>
      </w:r>
      <w:r w:rsidRPr="005D6C3D">
        <w:rPr>
          <w:rStyle w:val="StyleUnderline"/>
        </w:rPr>
        <w:t>in</w:t>
      </w:r>
      <w:r w:rsidRPr="005D6C3D">
        <w:rPr>
          <w:sz w:val="16"/>
        </w:rPr>
        <w:t xml:space="preserve"> other </w:t>
      </w:r>
      <w:r w:rsidRPr="005D6C3D">
        <w:rPr>
          <w:rStyle w:val="Emphasis"/>
        </w:rPr>
        <w:t>counter terror operations</w:t>
      </w:r>
      <w:r w:rsidRPr="005D6C3D">
        <w:rPr>
          <w:sz w:val="16"/>
        </w:rPr>
        <w:t xml:space="preserve"> </w:t>
      </w:r>
      <w:r w:rsidRPr="005D6C3D">
        <w:rPr>
          <w:rStyle w:val="StyleUnderline"/>
        </w:rPr>
        <w:t>such as French forces in Mali</w:t>
      </w:r>
      <w:r w:rsidRPr="005D6C3D">
        <w:rPr>
          <w:sz w:val="16"/>
        </w:rPr>
        <w:t xml:space="preserve"> supported by the U.S. In Afghanistan, the </w:t>
      </w:r>
      <w:r w:rsidRPr="005D6C3D">
        <w:rPr>
          <w:rStyle w:val="StyleUnderline"/>
        </w:rPr>
        <w:t>NATO allies remain with us in combat operations and in training the Afghan</w:t>
      </w:r>
      <w:r w:rsidRPr="00AA4B63">
        <w:rPr>
          <w:rStyle w:val="StyleUnderline"/>
        </w:rPr>
        <w:t xml:space="preserve"> military</w:t>
      </w:r>
      <w:r w:rsidRPr="00AA4B63">
        <w:rPr>
          <w:sz w:val="16"/>
        </w:rPr>
        <w:t xml:space="preserve">. Over 1000 soldiers from European and other partner nations have died there during the last seventeen </w:t>
      </w:r>
      <w:r w:rsidRPr="008413D0">
        <w:rPr>
          <w:sz w:val="16"/>
        </w:rPr>
        <w:t xml:space="preserve">years. </w:t>
      </w:r>
      <w:r w:rsidRPr="008413D0">
        <w:rPr>
          <w:rStyle w:val="StyleUnderline"/>
        </w:rPr>
        <w:t xml:space="preserve">NATO continues to </w:t>
      </w:r>
      <w:r w:rsidRPr="008413D0">
        <w:rPr>
          <w:rStyle w:val="Emphasis"/>
        </w:rPr>
        <w:t>maintain the hard-earned peace in Kosovo</w:t>
      </w:r>
      <w:r w:rsidRPr="00AA4B63">
        <w:rPr>
          <w:sz w:val="16"/>
        </w:rPr>
        <w:t xml:space="preserve"> </w:t>
      </w:r>
      <w:r w:rsidRPr="00AA4B63">
        <w:rPr>
          <w:rStyle w:val="StyleUnderline"/>
        </w:rPr>
        <w:t>with European troops bearing the large share of the burden</w:t>
      </w:r>
      <w:r w:rsidRPr="00AA4B63">
        <w:rPr>
          <w:sz w:val="16"/>
        </w:rPr>
        <w:t xml:space="preserve">. An EU-led force has taken on </w:t>
      </w:r>
      <w:proofErr w:type="gramStart"/>
      <w:r w:rsidRPr="00AA4B63">
        <w:rPr>
          <w:sz w:val="16"/>
        </w:rPr>
        <w:t>all of</w:t>
      </w:r>
      <w:proofErr w:type="gramEnd"/>
      <w:r w:rsidRPr="00AA4B63">
        <w:rPr>
          <w:sz w:val="16"/>
        </w:rPr>
        <w:t xml:space="preserve"> the peacekeeping responsibility in Bosnia, freeing up the U.S. for other activities. Third, </w:t>
      </w:r>
      <w:r w:rsidRPr="00AA4B63">
        <w:rPr>
          <w:rStyle w:val="StyleUnderline"/>
        </w:rPr>
        <w:t xml:space="preserve">the </w:t>
      </w:r>
      <w:r w:rsidRPr="004305B5">
        <w:rPr>
          <w:rStyle w:val="Emphasis"/>
          <w:highlight w:val="cyan"/>
        </w:rPr>
        <w:t>NATO allies</w:t>
      </w:r>
      <w:r w:rsidRPr="004305B5">
        <w:rPr>
          <w:rStyle w:val="StyleUnderline"/>
          <w:highlight w:val="cyan"/>
        </w:rPr>
        <w:t xml:space="preserve"> are</w:t>
      </w:r>
      <w:r w:rsidRPr="00AA4B63">
        <w:rPr>
          <w:rStyle w:val="StyleUnderline"/>
        </w:rPr>
        <w:t xml:space="preserve"> among our closest and most </w:t>
      </w:r>
      <w:r w:rsidRPr="004305B5">
        <w:rPr>
          <w:rStyle w:val="StyleUnderline"/>
          <w:highlight w:val="cyan"/>
        </w:rPr>
        <w:t>supportive</w:t>
      </w:r>
      <w:r w:rsidRPr="00AA4B63">
        <w:rPr>
          <w:rStyle w:val="StyleUnderline"/>
        </w:rPr>
        <w:t xml:space="preserve"> global partners </w:t>
      </w:r>
      <w:r w:rsidRPr="004305B5">
        <w:rPr>
          <w:rStyle w:val="StyleUnderline"/>
          <w:highlight w:val="cyan"/>
        </w:rPr>
        <w:t>as we confront</w:t>
      </w:r>
      <w:r w:rsidRPr="00AA4B63">
        <w:rPr>
          <w:rStyle w:val="StyleUnderline"/>
        </w:rPr>
        <w:t xml:space="preserve"> the </w:t>
      </w:r>
      <w:r w:rsidRPr="00AA4B63">
        <w:rPr>
          <w:rStyle w:val="Emphasis"/>
        </w:rPr>
        <w:t xml:space="preserve">great </w:t>
      </w:r>
      <w:r w:rsidRPr="004305B5">
        <w:rPr>
          <w:rStyle w:val="Emphasis"/>
          <w:highlight w:val="cyan"/>
        </w:rPr>
        <w:t>transnational challenges</w:t>
      </w:r>
      <w:r w:rsidRPr="00AA4B63">
        <w:rPr>
          <w:sz w:val="16"/>
        </w:rPr>
        <w:t xml:space="preserve"> that define this century—</w:t>
      </w:r>
      <w:r w:rsidRPr="00AA4B63">
        <w:rPr>
          <w:rStyle w:val="StyleUnderline"/>
        </w:rPr>
        <w:t xml:space="preserve">the </w:t>
      </w:r>
      <w:r w:rsidRPr="00AA4B63">
        <w:rPr>
          <w:rStyle w:val="Emphasis"/>
        </w:rPr>
        <w:t xml:space="preserve">fight against </w:t>
      </w:r>
      <w:r w:rsidRPr="004305B5">
        <w:rPr>
          <w:rStyle w:val="Emphasis"/>
          <w:highlight w:val="cyan"/>
        </w:rPr>
        <w:t>terrorism</w:t>
      </w:r>
      <w:r w:rsidRPr="00AA4B63">
        <w:rPr>
          <w:rStyle w:val="StyleUnderline"/>
        </w:rPr>
        <w:t xml:space="preserve">, the entire complex of </w:t>
      </w:r>
      <w:r w:rsidRPr="004305B5">
        <w:rPr>
          <w:rStyle w:val="Emphasis"/>
          <w:highlight w:val="cyan"/>
        </w:rPr>
        <w:t>cyber</w:t>
      </w:r>
      <w:r w:rsidRPr="008413D0">
        <w:rPr>
          <w:rStyle w:val="Emphasis"/>
        </w:rPr>
        <w:t xml:space="preserve"> threats</w:t>
      </w:r>
      <w:r w:rsidRPr="00AA4B63">
        <w:rPr>
          <w:rStyle w:val="StyleUnderline"/>
        </w:rPr>
        <w:t xml:space="preserve">, </w:t>
      </w:r>
      <w:r w:rsidRPr="004305B5">
        <w:rPr>
          <w:rStyle w:val="Emphasis"/>
          <w:highlight w:val="cyan"/>
        </w:rPr>
        <w:t>climate change</w:t>
      </w:r>
      <w:r w:rsidRPr="00AA4B63">
        <w:rPr>
          <w:rStyle w:val="StyleUnderline"/>
        </w:rPr>
        <w:t xml:space="preserve">, the </w:t>
      </w:r>
      <w:r w:rsidRPr="00AA4B63">
        <w:rPr>
          <w:rStyle w:val="Emphasis"/>
        </w:rPr>
        <w:t xml:space="preserve">risk of </w:t>
      </w:r>
      <w:r w:rsidRPr="004305B5">
        <w:rPr>
          <w:rStyle w:val="Emphasis"/>
          <w:highlight w:val="cyan"/>
        </w:rPr>
        <w:t>pandemics</w:t>
      </w:r>
      <w:r w:rsidRPr="00AA4B63">
        <w:rPr>
          <w:rStyle w:val="StyleUnderline"/>
        </w:rPr>
        <w:t xml:space="preserve">, </w:t>
      </w:r>
      <w:r w:rsidRPr="00AA4B63">
        <w:rPr>
          <w:rStyle w:val="Emphasis"/>
        </w:rPr>
        <w:t xml:space="preserve">mass </w:t>
      </w:r>
      <w:r w:rsidRPr="004305B5">
        <w:rPr>
          <w:rStyle w:val="Emphasis"/>
          <w:highlight w:val="cyan"/>
        </w:rPr>
        <w:t>migration</w:t>
      </w:r>
      <w:r w:rsidRPr="00AA4B63">
        <w:rPr>
          <w:sz w:val="16"/>
        </w:rPr>
        <w:t xml:space="preserve"> </w:t>
      </w:r>
      <w:r w:rsidRPr="004305B5">
        <w:rPr>
          <w:rStyle w:val="StyleUnderline"/>
          <w:highlight w:val="cyan"/>
        </w:rPr>
        <w:t xml:space="preserve">and </w:t>
      </w:r>
      <w:r w:rsidRPr="004305B5">
        <w:rPr>
          <w:rStyle w:val="Emphasis"/>
          <w:highlight w:val="cyan"/>
        </w:rPr>
        <w:t>others</w:t>
      </w:r>
      <w:r w:rsidRPr="00AA4B63">
        <w:rPr>
          <w:sz w:val="16"/>
        </w:rPr>
        <w:t xml:space="preserve">. The </w:t>
      </w:r>
      <w:r w:rsidRPr="004305B5">
        <w:rPr>
          <w:rStyle w:val="Emphasis"/>
          <w:highlight w:val="cyan"/>
        </w:rPr>
        <w:t>NATO</w:t>
      </w:r>
      <w:r w:rsidRPr="00AA4B63">
        <w:rPr>
          <w:rStyle w:val="StyleUnderline"/>
        </w:rPr>
        <w:t xml:space="preserve"> allies</w:t>
      </w:r>
      <w:r w:rsidRPr="00AA4B63">
        <w:rPr>
          <w:sz w:val="16"/>
        </w:rPr>
        <w:t xml:space="preserve"> and our partners in the European Union </w:t>
      </w:r>
      <w:r w:rsidRPr="00AA4B63">
        <w:rPr>
          <w:rStyle w:val="StyleUnderline"/>
        </w:rPr>
        <w:t>act together</w:t>
      </w:r>
      <w:r w:rsidRPr="00AA4B63">
        <w:rPr>
          <w:sz w:val="16"/>
        </w:rPr>
        <w:t xml:space="preserve"> with us on these and other issues. </w:t>
      </w:r>
      <w:r w:rsidRPr="00AA4B63">
        <w:rPr>
          <w:rStyle w:val="StyleUnderline"/>
        </w:rPr>
        <w:t xml:space="preserve">This </w:t>
      </w:r>
      <w:r w:rsidRPr="004305B5">
        <w:rPr>
          <w:rStyle w:val="StyleUnderline"/>
          <w:highlight w:val="cyan"/>
        </w:rPr>
        <w:t xml:space="preserve">is of </w:t>
      </w:r>
      <w:r w:rsidRPr="004305B5">
        <w:rPr>
          <w:rStyle w:val="Emphasis"/>
          <w:highlight w:val="cyan"/>
        </w:rPr>
        <w:t>incalculable benefit</w:t>
      </w:r>
      <w:r w:rsidRPr="00AA4B63">
        <w:rPr>
          <w:sz w:val="16"/>
        </w:rPr>
        <w:t xml:space="preserve"> </w:t>
      </w:r>
      <w:r w:rsidRPr="00AA4B63">
        <w:rPr>
          <w:rStyle w:val="StyleUnderline"/>
        </w:rPr>
        <w:t>to the U.S</w:t>
      </w:r>
      <w:r w:rsidRPr="00AA4B63">
        <w:rPr>
          <w:sz w:val="16"/>
        </w:rPr>
        <w:t xml:space="preserve">. </w:t>
      </w:r>
      <w:r w:rsidRPr="00AA4B63">
        <w:rPr>
          <w:rStyle w:val="StyleUnderline"/>
        </w:rPr>
        <w:t>Neither Russia nor China have treaty allies</w:t>
      </w:r>
      <w:r w:rsidRPr="00AA4B63">
        <w:rPr>
          <w:sz w:val="16"/>
        </w:rPr>
        <w:t xml:space="preserve">. </w:t>
      </w:r>
      <w:r w:rsidRPr="00AA4B63">
        <w:rPr>
          <w:rStyle w:val="StyleUnderline"/>
        </w:rPr>
        <w:t xml:space="preserve">NATO is a </w:t>
      </w:r>
      <w:r w:rsidRPr="00AA4B63">
        <w:rPr>
          <w:rStyle w:val="Emphasis"/>
        </w:rPr>
        <w:t>significant advantage</w:t>
      </w:r>
      <w:r w:rsidRPr="00AA4B63">
        <w:rPr>
          <w:sz w:val="16"/>
        </w:rPr>
        <w:t xml:space="preserve"> </w:t>
      </w:r>
      <w:r w:rsidRPr="00AA4B63">
        <w:rPr>
          <w:rStyle w:val="StyleUnderline"/>
        </w:rPr>
        <w:t xml:space="preserve">for the </w:t>
      </w:r>
      <w:r w:rsidRPr="00AA4B63">
        <w:rPr>
          <w:rStyle w:val="Emphasis"/>
        </w:rPr>
        <w:t>U</w:t>
      </w:r>
      <w:r w:rsidRPr="00AA4B63">
        <w:rPr>
          <w:sz w:val="16"/>
        </w:rPr>
        <w:t xml:space="preserve">nited </w:t>
      </w:r>
      <w:r w:rsidRPr="00AA4B63">
        <w:rPr>
          <w:rStyle w:val="Emphasis"/>
        </w:rPr>
        <w:t>S</w:t>
      </w:r>
      <w:r w:rsidRPr="00AA4B63">
        <w:rPr>
          <w:sz w:val="16"/>
        </w:rPr>
        <w:t xml:space="preserve">tates </w:t>
      </w:r>
      <w:r w:rsidRPr="00AA4B63">
        <w:rPr>
          <w:rStyle w:val="StyleUnderline"/>
        </w:rPr>
        <w:t xml:space="preserve">when it </w:t>
      </w:r>
      <w:r w:rsidRPr="00AA4B63">
        <w:rPr>
          <w:rStyle w:val="Emphasis"/>
        </w:rPr>
        <w:t xml:space="preserve">acts as </w:t>
      </w:r>
      <w:r w:rsidRPr="004305B5">
        <w:rPr>
          <w:rStyle w:val="Emphasis"/>
          <w:highlight w:val="cyan"/>
        </w:rPr>
        <w:t>a force multiplier for American interests</w:t>
      </w:r>
      <w:r w:rsidRPr="00AA4B63">
        <w:rPr>
          <w:sz w:val="16"/>
        </w:rPr>
        <w:t>.</w:t>
      </w:r>
    </w:p>
    <w:p w14:paraId="6089CA75" w14:textId="34421708" w:rsidR="00665134" w:rsidRDefault="00665134" w:rsidP="00665134">
      <w:pPr>
        <w:pStyle w:val="Heading3"/>
      </w:pPr>
      <w:r>
        <w:lastRenderedPageBreak/>
        <w:t>Impact---LIO---2NC</w:t>
      </w:r>
    </w:p>
    <w:p w14:paraId="44F10028" w14:textId="77777777" w:rsidR="00665134" w:rsidRPr="004711AE" w:rsidRDefault="00665134" w:rsidP="00665134">
      <w:pPr>
        <w:pStyle w:val="Heading4"/>
      </w:pPr>
      <w:r>
        <w:t xml:space="preserve">Comparatively </w:t>
      </w:r>
      <w:r w:rsidRPr="00A04A77">
        <w:rPr>
          <w:u w:val="single"/>
        </w:rPr>
        <w:t>turns every impact</w:t>
      </w:r>
      <w:r>
        <w:t>.</w:t>
      </w:r>
    </w:p>
    <w:p w14:paraId="6C9FD1DA" w14:textId="77777777" w:rsidR="00665134" w:rsidRPr="004711AE" w:rsidRDefault="00665134" w:rsidP="00665134">
      <w:r w:rsidRPr="004711AE">
        <w:t xml:space="preserve">Dr. Eric W. </w:t>
      </w:r>
      <w:r w:rsidRPr="004711AE">
        <w:rPr>
          <w:rStyle w:val="Style13ptBold"/>
        </w:rPr>
        <w:t>Orts 18</w:t>
      </w:r>
      <w:r w:rsidRPr="004711AE">
        <w:t>, Guardsmark Professor of Legal Studies &amp; Business Ethics and Professor of Management at The Wharton School, University of Pennsylvania, MA in Political Science from the New School for Social Research, LLM from Columbia Law School, JD from the University of Michigan School of Law, BA in Government from Oberlin College, “Foreign Affairs: Six Future Scenarios (and a Seventh)”, 6/27/2018, https://www.linkedin.com/pulse/foreign-affairs-six-future-scenarios-seventh-eric-orts/</w:t>
      </w:r>
    </w:p>
    <w:p w14:paraId="4A428870" w14:textId="77777777" w:rsidR="00665134" w:rsidRDefault="00665134" w:rsidP="00665134">
      <w:pPr>
        <w:rPr>
          <w:rStyle w:val="StyleUnderline"/>
        </w:rPr>
      </w:pPr>
      <w:r w:rsidRPr="004711AE">
        <w:rPr>
          <w:sz w:val="16"/>
        </w:rPr>
        <w:t xml:space="preserve">7. </w:t>
      </w:r>
      <w:r w:rsidRPr="004711AE">
        <w:rPr>
          <w:rStyle w:val="StyleUnderline"/>
        </w:rPr>
        <w:t xml:space="preserve">Fascist Nationalism. </w:t>
      </w:r>
    </w:p>
    <w:p w14:paraId="75790E45" w14:textId="77777777" w:rsidR="00665134" w:rsidRPr="004711AE" w:rsidRDefault="00665134" w:rsidP="00665134">
      <w:pPr>
        <w:rPr>
          <w:sz w:val="16"/>
        </w:rPr>
      </w:pPr>
      <w:r w:rsidRPr="004711AE">
        <w:rPr>
          <w:rStyle w:val="StyleUnderline"/>
        </w:rPr>
        <w:t xml:space="preserve">There is </w:t>
      </w:r>
      <w:r w:rsidRPr="000656B1">
        <w:rPr>
          <w:rStyle w:val="StyleUnderline"/>
          <w:highlight w:val="cyan"/>
        </w:rPr>
        <w:t>another</w:t>
      </w:r>
      <w:r w:rsidRPr="004711AE">
        <w:rPr>
          <w:rStyle w:val="StyleUnderline"/>
        </w:rPr>
        <w:t xml:space="preserve"> possible </w:t>
      </w:r>
      <w:r w:rsidRPr="000656B1">
        <w:rPr>
          <w:rStyle w:val="StyleUnderline"/>
          <w:highlight w:val="cyan"/>
        </w:rPr>
        <w:t>future</w:t>
      </w:r>
      <w:r w:rsidRPr="004711AE">
        <w:rPr>
          <w:sz w:val="16"/>
        </w:rPr>
        <w:t xml:space="preserve"> that the Foreign Affairs scenarios do not contemplate, and </w:t>
      </w:r>
      <w:r w:rsidRPr="004711AE">
        <w:rPr>
          <w:rStyle w:val="StyleUnderline"/>
        </w:rPr>
        <w:t xml:space="preserve">it’s </w:t>
      </w:r>
      <w:r w:rsidRPr="000656B1">
        <w:rPr>
          <w:rStyle w:val="StyleUnderline"/>
          <w:highlight w:val="cyan"/>
        </w:rPr>
        <w:t>a</w:t>
      </w:r>
      <w:r w:rsidRPr="004711AE">
        <w:rPr>
          <w:rStyle w:val="StyleUnderline"/>
        </w:rPr>
        <w:t xml:space="preserve"> dark </w:t>
      </w:r>
      <w:r w:rsidRPr="000656B1">
        <w:rPr>
          <w:rStyle w:val="StyleUnderline"/>
          <w:highlight w:val="cyan"/>
        </w:rPr>
        <w:t>world in which</w:t>
      </w:r>
      <w:r w:rsidRPr="004711AE">
        <w:rPr>
          <w:rStyle w:val="StyleUnderline"/>
        </w:rPr>
        <w:t xml:space="preserve"> Trump, </w:t>
      </w:r>
      <w:r w:rsidRPr="000656B1">
        <w:rPr>
          <w:rStyle w:val="StyleUnderline"/>
          <w:highlight w:val="cyan"/>
        </w:rPr>
        <w:t>Putin</w:t>
      </w:r>
      <w:r w:rsidRPr="004711AE">
        <w:rPr>
          <w:rStyle w:val="StyleUnderline"/>
        </w:rPr>
        <w:t xml:space="preserve">, Xi, Erdogan, </w:t>
      </w:r>
      <w:r w:rsidRPr="000656B1">
        <w:rPr>
          <w:rStyle w:val="StyleUnderline"/>
          <w:highlight w:val="cyan"/>
        </w:rPr>
        <w:t xml:space="preserve">and others construct regimes that are </w:t>
      </w:r>
      <w:r w:rsidRPr="000656B1">
        <w:rPr>
          <w:rStyle w:val="Emphasis"/>
          <w:highlight w:val="cyan"/>
        </w:rPr>
        <w:t>authoritarian</w:t>
      </w:r>
      <w:r w:rsidRPr="004711AE">
        <w:rPr>
          <w:rStyle w:val="StyleUnderline"/>
        </w:rPr>
        <w:t xml:space="preserve"> and nationalist. </w:t>
      </w:r>
      <w:r w:rsidRPr="000656B1">
        <w:rPr>
          <w:rStyle w:val="StyleUnderline"/>
          <w:highlight w:val="cyan"/>
        </w:rPr>
        <w:t>Fascism is possible</w:t>
      </w:r>
      <w:r w:rsidRPr="004711AE">
        <w:rPr>
          <w:rStyle w:val="StyleUnderline"/>
        </w:rPr>
        <w:t xml:space="preserve"> in the </w:t>
      </w:r>
      <w:r w:rsidRPr="004711AE">
        <w:rPr>
          <w:rStyle w:val="Emphasis"/>
        </w:rPr>
        <w:t>U</w:t>
      </w:r>
      <w:r w:rsidRPr="004711AE">
        <w:rPr>
          <w:sz w:val="16"/>
        </w:rPr>
        <w:t xml:space="preserve">nited </w:t>
      </w:r>
      <w:r w:rsidRPr="004711AE">
        <w:rPr>
          <w:rStyle w:val="Emphasis"/>
        </w:rPr>
        <w:t>S</w:t>
      </w:r>
      <w:r w:rsidRPr="004711AE">
        <w:rPr>
          <w:sz w:val="16"/>
        </w:rPr>
        <w:t xml:space="preserve">tates and elsewhere if big business can be seduced by promises of riches in return for the institutional keys to democracy. Perhaps Foreign Affairs editors are right to leave </w:t>
      </w:r>
      <w:r w:rsidRPr="000656B1">
        <w:rPr>
          <w:rStyle w:val="StyleUnderline"/>
          <w:highlight w:val="cyan"/>
        </w:rPr>
        <w:t>this</w:t>
      </w:r>
      <w:r w:rsidRPr="004711AE">
        <w:rPr>
          <w:sz w:val="16"/>
        </w:rPr>
        <w:t xml:space="preserve"> dark </w:t>
      </w:r>
      <w:r w:rsidRPr="000656B1">
        <w:rPr>
          <w:rStyle w:val="StyleUnderline"/>
          <w:highlight w:val="cyan"/>
        </w:rPr>
        <w:t>world</w:t>
      </w:r>
      <w:r w:rsidRPr="004711AE">
        <w:rPr>
          <w:sz w:val="16"/>
        </w:rPr>
        <w:t xml:space="preserve"> out, for it </w:t>
      </w:r>
      <w:r w:rsidRPr="000656B1">
        <w:rPr>
          <w:rStyle w:val="StyleUnderline"/>
          <w:highlight w:val="cyan"/>
        </w:rPr>
        <w:t xml:space="preserve">would be very dark: </w:t>
      </w:r>
      <w:r w:rsidRPr="000656B1">
        <w:rPr>
          <w:rStyle w:val="Emphasis"/>
          <w:highlight w:val="cyan"/>
        </w:rPr>
        <w:t>nationalist wars</w:t>
      </w:r>
      <w:r w:rsidRPr="000656B1">
        <w:rPr>
          <w:rStyle w:val="StyleUnderline"/>
          <w:highlight w:val="cyan"/>
        </w:rPr>
        <w:t xml:space="preserve"> with risks of </w:t>
      </w:r>
      <w:r w:rsidRPr="000656B1">
        <w:rPr>
          <w:rStyle w:val="Emphasis"/>
          <w:highlight w:val="cyan"/>
        </w:rPr>
        <w:t>escalation</w:t>
      </w:r>
      <w:r w:rsidRPr="000656B1">
        <w:rPr>
          <w:rStyle w:val="StyleUnderline"/>
          <w:highlight w:val="cyan"/>
        </w:rPr>
        <w:t xml:space="preserve"> into </w:t>
      </w:r>
      <w:r w:rsidRPr="000656B1">
        <w:rPr>
          <w:rStyle w:val="Emphasis"/>
          <w:sz w:val="24"/>
          <w:szCs w:val="26"/>
          <w:highlight w:val="cyan"/>
        </w:rPr>
        <w:t>global nuclear conflict</w:t>
      </w:r>
      <w:r w:rsidRPr="004711AE">
        <w:rPr>
          <w:rStyle w:val="StyleUnderline"/>
        </w:rPr>
        <w:t xml:space="preserve">, further </w:t>
      </w:r>
      <w:r w:rsidRPr="000656B1">
        <w:rPr>
          <w:rStyle w:val="Emphasis"/>
          <w:highlight w:val="cyan"/>
        </w:rPr>
        <w:t>digital militarization</w:t>
      </w:r>
      <w:r w:rsidRPr="000656B1">
        <w:rPr>
          <w:rStyle w:val="StyleUnderline"/>
          <w:highlight w:val="cyan"/>
        </w:rPr>
        <w:t xml:space="preserve"> (even </w:t>
      </w:r>
      <w:r w:rsidRPr="000656B1">
        <w:rPr>
          <w:rStyle w:val="Emphasis"/>
          <w:i/>
          <w:sz w:val="24"/>
          <w:szCs w:val="26"/>
          <w:highlight w:val="cyan"/>
        </w:rPr>
        <w:t>Terminator</w:t>
      </w:r>
      <w:r w:rsidRPr="000656B1">
        <w:rPr>
          <w:rStyle w:val="Emphasis"/>
          <w:sz w:val="24"/>
          <w:szCs w:val="26"/>
          <w:highlight w:val="cyan"/>
        </w:rPr>
        <w:t>-style</w:t>
      </w:r>
      <w:r w:rsidRPr="004711AE">
        <w:rPr>
          <w:rStyle w:val="Emphasis"/>
          <w:sz w:val="24"/>
          <w:szCs w:val="26"/>
        </w:rPr>
        <w:t xml:space="preserve"> scenarios of smart </w:t>
      </w:r>
      <w:r w:rsidRPr="000656B1">
        <w:rPr>
          <w:rStyle w:val="Emphasis"/>
          <w:sz w:val="24"/>
          <w:szCs w:val="26"/>
          <w:highlight w:val="cyan"/>
        </w:rPr>
        <w:t>military robots</w:t>
      </w:r>
      <w:r w:rsidRPr="000656B1">
        <w:rPr>
          <w:rStyle w:val="StyleUnderline"/>
          <w:highlight w:val="cyan"/>
        </w:rPr>
        <w:t xml:space="preserve">), and </w:t>
      </w:r>
      <w:r w:rsidRPr="000656B1">
        <w:rPr>
          <w:rStyle w:val="Emphasis"/>
          <w:sz w:val="24"/>
          <w:szCs w:val="26"/>
          <w:highlight w:val="cyan"/>
        </w:rPr>
        <w:t>unchecked climate disasters</w:t>
      </w:r>
      <w:r w:rsidRPr="004711AE">
        <w:rPr>
          <w:sz w:val="16"/>
        </w:rPr>
        <w:t>.</w:t>
      </w:r>
    </w:p>
    <w:p w14:paraId="02384D10" w14:textId="77777777" w:rsidR="00665134" w:rsidRPr="00665134" w:rsidRDefault="00665134" w:rsidP="00665134"/>
    <w:p w14:paraId="479E8D0F" w14:textId="1AF6E605" w:rsidR="00DF4C69" w:rsidRDefault="00DF4C69" w:rsidP="00DF4C69">
      <w:pPr>
        <w:pStyle w:val="Heading3"/>
      </w:pPr>
      <w:r>
        <w:lastRenderedPageBreak/>
        <w:t xml:space="preserve">Impact---Nato Cohesion---2NC </w:t>
      </w:r>
    </w:p>
    <w:p w14:paraId="41E5A5C1" w14:textId="77777777" w:rsidR="008B03B4" w:rsidRPr="006914A5" w:rsidRDefault="008B03B4" w:rsidP="008B03B4">
      <w:pPr>
        <w:pStyle w:val="Heading4"/>
        <w:rPr>
          <w:b w:val="0"/>
          <w:bCs/>
        </w:rPr>
      </w:pPr>
      <w:r>
        <w:t xml:space="preserve">Absent US presence, NATO </w:t>
      </w:r>
      <w:r w:rsidRPr="00B82919">
        <w:rPr>
          <w:u w:val="single"/>
        </w:rPr>
        <w:t>fragment</w:t>
      </w:r>
      <w:r>
        <w:rPr>
          <w:u w:val="single"/>
        </w:rPr>
        <w:t>s</w:t>
      </w:r>
      <w:r>
        <w:t xml:space="preserve">---extinction. </w:t>
      </w:r>
      <w:r>
        <w:rPr>
          <w:b w:val="0"/>
          <w:bCs/>
        </w:rPr>
        <w:t xml:space="preserve">Russia is </w:t>
      </w:r>
      <w:r w:rsidRPr="007F7A17">
        <w:rPr>
          <w:b w:val="0"/>
          <w:bCs/>
          <w:u w:val="single"/>
        </w:rPr>
        <w:t>emboldened</w:t>
      </w:r>
      <w:r>
        <w:rPr>
          <w:b w:val="0"/>
          <w:bCs/>
        </w:rPr>
        <w:t xml:space="preserve"> from US disengagement and Trump-Putin ties, European </w:t>
      </w:r>
      <w:r w:rsidRPr="007F7A17">
        <w:rPr>
          <w:b w:val="0"/>
          <w:bCs/>
          <w:u w:val="single"/>
        </w:rPr>
        <w:t>nuclear deterrence</w:t>
      </w:r>
      <w:r>
        <w:rPr>
          <w:b w:val="0"/>
          <w:bCs/>
        </w:rPr>
        <w:t xml:space="preserve"> shatters from abandonment, </w:t>
      </w:r>
      <w:r w:rsidRPr="007F7A17">
        <w:rPr>
          <w:b w:val="0"/>
          <w:bCs/>
          <w:u w:val="single"/>
        </w:rPr>
        <w:t>Ukraine</w:t>
      </w:r>
      <w:r>
        <w:rPr>
          <w:b w:val="0"/>
          <w:bCs/>
        </w:rPr>
        <w:t xml:space="preserve"> </w:t>
      </w:r>
      <w:proofErr w:type="gramStart"/>
      <w:r>
        <w:rPr>
          <w:b w:val="0"/>
          <w:bCs/>
        </w:rPr>
        <w:t>falls</w:t>
      </w:r>
      <w:proofErr w:type="gramEnd"/>
      <w:r>
        <w:rPr>
          <w:b w:val="0"/>
          <w:bCs/>
        </w:rPr>
        <w:t xml:space="preserve"> and Putin expands into the </w:t>
      </w:r>
      <w:r w:rsidRPr="007F7A17">
        <w:rPr>
          <w:b w:val="0"/>
          <w:bCs/>
          <w:u w:val="single"/>
        </w:rPr>
        <w:t>Baltics</w:t>
      </w:r>
      <w:r>
        <w:rPr>
          <w:b w:val="0"/>
          <w:bCs/>
        </w:rPr>
        <w:t xml:space="preserve">, and Russia is free to spread </w:t>
      </w:r>
      <w:r w:rsidRPr="007F7A17">
        <w:rPr>
          <w:b w:val="0"/>
          <w:bCs/>
          <w:u w:val="single"/>
        </w:rPr>
        <w:t>authoritarian nationalism</w:t>
      </w:r>
      <w:r>
        <w:rPr>
          <w:b w:val="0"/>
          <w:bCs/>
        </w:rPr>
        <w:t xml:space="preserve">. It also sparks terrorist threats in the Middle East AND spills over into </w:t>
      </w:r>
      <w:r w:rsidRPr="009B5F1F">
        <w:rPr>
          <w:b w:val="0"/>
          <w:bCs/>
          <w:u w:val="single"/>
        </w:rPr>
        <w:t>Asian</w:t>
      </w:r>
      <w:r>
        <w:rPr>
          <w:b w:val="0"/>
          <w:bCs/>
        </w:rPr>
        <w:t xml:space="preserve"> security commitments which causes Australia, Japan, and </w:t>
      </w:r>
      <w:proofErr w:type="spellStart"/>
      <w:r>
        <w:rPr>
          <w:b w:val="0"/>
          <w:bCs/>
        </w:rPr>
        <w:t>SoKo</w:t>
      </w:r>
      <w:proofErr w:type="spellEnd"/>
      <w:r>
        <w:rPr>
          <w:b w:val="0"/>
          <w:bCs/>
        </w:rPr>
        <w:t xml:space="preserve"> </w:t>
      </w:r>
      <w:r w:rsidRPr="009B5F1F">
        <w:rPr>
          <w:b w:val="0"/>
          <w:bCs/>
          <w:u w:val="single"/>
        </w:rPr>
        <w:t>nuclearization</w:t>
      </w:r>
      <w:r>
        <w:rPr>
          <w:b w:val="0"/>
          <w:bCs/>
        </w:rPr>
        <w:t xml:space="preserve">. </w:t>
      </w:r>
    </w:p>
    <w:p w14:paraId="2214A233" w14:textId="77777777" w:rsidR="008B03B4" w:rsidRDefault="008B03B4" w:rsidP="008B03B4">
      <w:proofErr w:type="spellStart"/>
      <w:r w:rsidRPr="004F0A20">
        <w:rPr>
          <w:rStyle w:val="Style13ptBold"/>
        </w:rPr>
        <w:t>Binnendijk</w:t>
      </w:r>
      <w:proofErr w:type="spellEnd"/>
      <w:r w:rsidRPr="004F0A20">
        <w:rPr>
          <w:rStyle w:val="Style13ptBold"/>
        </w:rPr>
        <w:t xml:space="preserve"> ’24</w:t>
      </w:r>
      <w:r>
        <w:t xml:space="preserve"> [Hans; </w:t>
      </w:r>
      <w:r w:rsidRPr="004F0A20">
        <w:t>Distinguished Fellow at the Atlantic Council</w:t>
      </w:r>
      <w:r>
        <w:t xml:space="preserve">, </w:t>
      </w:r>
      <w:r w:rsidRPr="004F0A20">
        <w:t>Senior Director for Defense Policy at the National Security Council, Vice President of the National Defense University, and Legislative Director for the Senate Foreign Relations Committee.</w:t>
      </w:r>
      <w:r>
        <w:t xml:space="preserve"> R.D. Hooker Jr.; </w:t>
      </w:r>
      <w:r w:rsidRPr="004F0A20">
        <w:t>Senior Fellow at the Atlantic Council</w:t>
      </w:r>
      <w:r>
        <w:t xml:space="preserve">, </w:t>
      </w:r>
      <w:r w:rsidRPr="004F0A20">
        <w:t>Dean of the NATO Defense College and Senior Director for Europe and Russia at the National Security Council.</w:t>
      </w:r>
      <w:r>
        <w:t xml:space="preserve"> Alexander Vershbow; </w:t>
      </w:r>
      <w:r w:rsidRPr="004F0A20">
        <w:t>Distinguished Fellow at the Atlantic Council and a Senior Adviser at the University of Pennsylvania’s Perry World House</w:t>
      </w:r>
      <w:r>
        <w:t>,</w:t>
      </w:r>
      <w:r w:rsidRPr="004F0A20">
        <w:t xml:space="preserve"> </w:t>
      </w:r>
      <w:r>
        <w:t xml:space="preserve">former </w:t>
      </w:r>
      <w:r w:rsidRPr="004F0A20">
        <w:t>U.S. Ambassador to NATO and Russia, Assistant Secretary of Defense, and NATO Deputy Secretary-General.</w:t>
      </w:r>
      <w:r>
        <w:t xml:space="preserve"> May 13; “</w:t>
      </w:r>
      <w:r w:rsidRPr="004F0A20">
        <w:t>NATO Cannot Survive Without America</w:t>
      </w:r>
      <w:r>
        <w:t xml:space="preserve">,” Foreign Affairs, </w:t>
      </w:r>
      <w:r w:rsidRPr="004F0A20">
        <w:t>https://www.foreignaffairs.com/nato-cannot-survive-without-america</w:t>
      </w:r>
      <w:r>
        <w:t>; //ff]</w:t>
      </w:r>
    </w:p>
    <w:p w14:paraId="0C9F4424" w14:textId="77777777" w:rsidR="008B03B4" w:rsidRDefault="008B03B4" w:rsidP="008B03B4">
      <w:r>
        <w:t xml:space="preserve">Last month, NATO, the world’s most successful military alliance, celebrated its 75th anniversary. Some fear that it may have been its last anniversary with the United States playing a leading role. Former U.S. President Donald </w:t>
      </w:r>
      <w:r w:rsidRPr="00B82919">
        <w:rPr>
          <w:rStyle w:val="Emphasis"/>
        </w:rPr>
        <w:t>Trump</w:t>
      </w:r>
      <w:r w:rsidRPr="004F0A20">
        <w:rPr>
          <w:u w:val="single"/>
        </w:rPr>
        <w:t xml:space="preserve"> still views the alliance as </w:t>
      </w:r>
      <w:r w:rsidRPr="00B82919">
        <w:rPr>
          <w:rStyle w:val="Emphasis"/>
        </w:rPr>
        <w:t>obsolete</w:t>
      </w:r>
      <w:r>
        <w:t xml:space="preserve">. If reelected, </w:t>
      </w:r>
      <w:r w:rsidRPr="004F0A20">
        <w:rPr>
          <w:u w:val="single"/>
        </w:rPr>
        <w:t xml:space="preserve">he says he would </w:t>
      </w:r>
      <w:r w:rsidRPr="00B82919">
        <w:rPr>
          <w:rStyle w:val="Emphasis"/>
        </w:rPr>
        <w:t>encourage Russian leaders</w:t>
      </w:r>
      <w:r w:rsidRPr="004F0A20">
        <w:rPr>
          <w:u w:val="single"/>
        </w:rPr>
        <w:t xml:space="preserve"> to do “whatever the hell they want” to member states that </w:t>
      </w:r>
      <w:r w:rsidRPr="00B82919">
        <w:rPr>
          <w:rStyle w:val="Emphasis"/>
        </w:rPr>
        <w:t>do not pay</w:t>
      </w:r>
      <w:r w:rsidRPr="004F0A20">
        <w:rPr>
          <w:u w:val="single"/>
        </w:rPr>
        <w:t xml:space="preserve"> what he considers to be enough for defense</w:t>
      </w:r>
      <w:r>
        <w:t>. A second Trump presidency could have dire implications for European security.</w:t>
      </w:r>
    </w:p>
    <w:p w14:paraId="5505C2BD" w14:textId="77777777" w:rsidR="008B03B4" w:rsidRDefault="008B03B4" w:rsidP="008B03B4">
      <w:r>
        <w:t xml:space="preserve">Trump’s defenders argue that he is bluffing to pressure Europe into spending more on defense. But former U.S. officials who worked closely with Trump on NATO during his tenure, including one of us (R.D. Hooker Jr.), are convinced he will withdraw from the alliance if reelected. </w:t>
      </w:r>
      <w:r w:rsidRPr="00B82919">
        <w:rPr>
          <w:u w:val="single"/>
        </w:rPr>
        <w:t xml:space="preserve">Trump </w:t>
      </w:r>
      <w:r w:rsidRPr="00B82919">
        <w:rPr>
          <w:rStyle w:val="Emphasis"/>
        </w:rPr>
        <w:t>hugely resents</w:t>
      </w:r>
      <w:r w:rsidRPr="00B82919">
        <w:rPr>
          <w:u w:val="single"/>
        </w:rPr>
        <w:t xml:space="preserve"> the more </w:t>
      </w:r>
      <w:r w:rsidRPr="00B82919">
        <w:rPr>
          <w:rStyle w:val="Emphasis"/>
        </w:rPr>
        <w:t>moderate</w:t>
      </w:r>
      <w:r w:rsidRPr="00B82919">
        <w:rPr>
          <w:u w:val="single"/>
        </w:rPr>
        <w:t xml:space="preserve"> advisers who </w:t>
      </w:r>
      <w:r w:rsidRPr="00B82919">
        <w:rPr>
          <w:rStyle w:val="Emphasis"/>
        </w:rPr>
        <w:t>kept him in check</w:t>
      </w:r>
      <w:r w:rsidRPr="00B82919">
        <w:rPr>
          <w:u w:val="single"/>
        </w:rPr>
        <w:t xml:space="preserve"> during his first term</w:t>
      </w:r>
      <w:r>
        <w:t>. If he reaches the White House in 2025, the guardrails will be off.</w:t>
      </w:r>
    </w:p>
    <w:p w14:paraId="590CA633" w14:textId="77777777" w:rsidR="008B03B4" w:rsidRPr="004F0A20" w:rsidRDefault="008B03B4" w:rsidP="008B03B4">
      <w:r w:rsidRPr="004F0A20">
        <w:t xml:space="preserve">The U.S. </w:t>
      </w:r>
      <w:r w:rsidRPr="00B82919">
        <w:rPr>
          <w:u w:val="single"/>
        </w:rPr>
        <w:t>Congress</w:t>
      </w:r>
      <w:r w:rsidRPr="004F0A20">
        <w:t xml:space="preserve"> is concerned, too. It recently </w:t>
      </w:r>
      <w:r w:rsidRPr="00B82919">
        <w:rPr>
          <w:u w:val="single"/>
        </w:rPr>
        <w:t xml:space="preserve">enacted legislation to </w:t>
      </w:r>
      <w:r w:rsidRPr="00B82919">
        <w:rPr>
          <w:rStyle w:val="Emphasis"/>
        </w:rPr>
        <w:t>prohibit</w:t>
      </w:r>
      <w:r w:rsidRPr="00B82919">
        <w:rPr>
          <w:u w:val="single"/>
        </w:rPr>
        <w:t xml:space="preserve"> a president from withdrawing from NATO unless Congress approves</w:t>
      </w:r>
      <w:r w:rsidRPr="004F0A20">
        <w:t xml:space="preserve">, either by a two-thirds vote in the Senate or an act of both houses of Congress. But </w:t>
      </w:r>
      <w:r w:rsidRPr="00B82919">
        <w:rPr>
          <w:u w:val="single"/>
        </w:rPr>
        <w:t xml:space="preserve">Trump could </w:t>
      </w:r>
      <w:r w:rsidRPr="00B82919">
        <w:rPr>
          <w:rStyle w:val="Emphasis"/>
        </w:rPr>
        <w:t>circumvent</w:t>
      </w:r>
      <w:r w:rsidRPr="00B82919">
        <w:rPr>
          <w:u w:val="single"/>
        </w:rPr>
        <w:t xml:space="preserve"> this prohibition</w:t>
      </w:r>
      <w:r w:rsidRPr="004F0A20">
        <w:t xml:space="preserve">. He has already raised doubts about his willingness to honor NATO’s Article 5 mutual defense clause. By withholding funding, recalling U.S. troops and commanders from Europe, and blocking important decisions in the North Atlantic Council (NATO’s top deliberative body), </w:t>
      </w:r>
      <w:r w:rsidRPr="00B82919">
        <w:rPr>
          <w:u w:val="single"/>
        </w:rPr>
        <w:t xml:space="preserve">Trump can </w:t>
      </w:r>
      <w:r w:rsidRPr="00B82919">
        <w:rPr>
          <w:rStyle w:val="Emphasis"/>
        </w:rPr>
        <w:t>dramatically weaken</w:t>
      </w:r>
      <w:r w:rsidRPr="00B82919">
        <w:rPr>
          <w:u w:val="single"/>
        </w:rPr>
        <w:t xml:space="preserve"> the alliance without formally leaving it. Even if he does not withdraw American support completely, Trump’s </w:t>
      </w:r>
      <w:r w:rsidRPr="00B82919">
        <w:rPr>
          <w:rStyle w:val="Emphasis"/>
        </w:rPr>
        <w:t>current position</w:t>
      </w:r>
      <w:r w:rsidRPr="00B82919">
        <w:rPr>
          <w:u w:val="single"/>
        </w:rPr>
        <w:t xml:space="preserve"> on NATO and his </w:t>
      </w:r>
      <w:r w:rsidRPr="00B82919">
        <w:rPr>
          <w:rStyle w:val="Emphasis"/>
        </w:rPr>
        <w:t>disinterest</w:t>
      </w:r>
      <w:r w:rsidRPr="00B82919">
        <w:rPr>
          <w:u w:val="single"/>
        </w:rPr>
        <w:t xml:space="preserve"> in supporting Ukraine, if adopted as national policy, would </w:t>
      </w:r>
      <w:r w:rsidRPr="00B82919">
        <w:rPr>
          <w:rStyle w:val="Emphasis"/>
        </w:rPr>
        <w:t>shatter European confidence</w:t>
      </w:r>
      <w:r w:rsidRPr="00B82919">
        <w:rPr>
          <w:u w:val="single"/>
        </w:rPr>
        <w:t xml:space="preserve"> in </w:t>
      </w:r>
      <w:r w:rsidRPr="00B82919">
        <w:rPr>
          <w:rStyle w:val="Emphasis"/>
        </w:rPr>
        <w:t>American leadership</w:t>
      </w:r>
      <w:r w:rsidRPr="00B82919">
        <w:rPr>
          <w:u w:val="single"/>
        </w:rPr>
        <w:t xml:space="preserve"> and </w:t>
      </w:r>
      <w:r w:rsidRPr="00B82919">
        <w:rPr>
          <w:rStyle w:val="Emphasis"/>
        </w:rPr>
        <w:t>military resolve</w:t>
      </w:r>
      <w:r w:rsidRPr="004F0A20">
        <w:t>.</w:t>
      </w:r>
    </w:p>
    <w:p w14:paraId="5550CEB0" w14:textId="77777777" w:rsidR="008B03B4" w:rsidRPr="00E53546" w:rsidRDefault="008B03B4" w:rsidP="008B03B4">
      <w:r w:rsidRPr="00E53546">
        <w:t>EUROPE, ABANDONED</w:t>
      </w:r>
    </w:p>
    <w:p w14:paraId="18161FD0" w14:textId="77777777" w:rsidR="008B03B4" w:rsidRPr="00B82919" w:rsidRDefault="008B03B4" w:rsidP="008B03B4">
      <w:r w:rsidRPr="00B82919">
        <w:rPr>
          <w:rStyle w:val="StyleUnderline"/>
        </w:rPr>
        <w:t>If Trump</w:t>
      </w:r>
      <w:r w:rsidRPr="00B82919">
        <w:t xml:space="preserve"> is reelected and </w:t>
      </w:r>
      <w:r w:rsidRPr="00B82919">
        <w:rPr>
          <w:rStyle w:val="Emphasis"/>
        </w:rPr>
        <w:t>follows through</w:t>
      </w:r>
      <w:r w:rsidRPr="00B82919">
        <w:rPr>
          <w:rStyle w:val="StyleUnderline"/>
        </w:rPr>
        <w:t xml:space="preserve"> on his anti-NATO instincts</w:t>
      </w:r>
      <w:r w:rsidRPr="00B82919">
        <w:rPr>
          <w:u w:val="single"/>
        </w:rPr>
        <w:t xml:space="preserve">, the </w:t>
      </w:r>
      <w:r w:rsidRPr="00B82919">
        <w:rPr>
          <w:rStyle w:val="StyleUnderline"/>
        </w:rPr>
        <w:t xml:space="preserve">first casualty would be Ukraine. Trump has </w:t>
      </w:r>
      <w:r w:rsidRPr="00B82919">
        <w:rPr>
          <w:rStyle w:val="Emphasis"/>
        </w:rPr>
        <w:t>opposed</w:t>
      </w:r>
      <w:r w:rsidRPr="00B82919">
        <w:rPr>
          <w:rStyle w:val="StyleUnderline"/>
        </w:rPr>
        <w:t xml:space="preserve"> additional military aid to Kyiv and continues to fawn over</w:t>
      </w:r>
      <w:r w:rsidRPr="00B82919">
        <w:t xml:space="preserve"> Russian President Vladimir </w:t>
      </w:r>
      <w:r w:rsidRPr="00B82919">
        <w:rPr>
          <w:rStyle w:val="Emphasis"/>
        </w:rPr>
        <w:t>Putin</w:t>
      </w:r>
      <w:r w:rsidRPr="00B82919">
        <w:t xml:space="preserve">. NATO Secretary-General Jens Stoltenberg is already trying to Trump-proof aid </w:t>
      </w:r>
      <w:r w:rsidRPr="00B82919">
        <w:lastRenderedPageBreak/>
        <w:t xml:space="preserve">to Ukraine by coordinating it under the aegis of the alliance rather than the U.S.-led Ukraine Defense Contact Group. </w:t>
      </w:r>
      <w:r w:rsidRPr="00B82919">
        <w:rPr>
          <w:rStyle w:val="StyleUnderline"/>
        </w:rPr>
        <w:t>Should the</w:t>
      </w:r>
      <w:r w:rsidRPr="00B82919">
        <w:t xml:space="preserve"> </w:t>
      </w:r>
      <w:r w:rsidRPr="00B82919">
        <w:rPr>
          <w:rStyle w:val="Emphasis"/>
        </w:rPr>
        <w:t>U</w:t>
      </w:r>
      <w:r w:rsidRPr="00B82919">
        <w:t xml:space="preserve">nited </w:t>
      </w:r>
      <w:r w:rsidRPr="00B82919">
        <w:rPr>
          <w:rStyle w:val="Emphasis"/>
        </w:rPr>
        <w:t>S</w:t>
      </w:r>
      <w:r w:rsidRPr="00B82919">
        <w:t xml:space="preserve">tates </w:t>
      </w:r>
      <w:r w:rsidRPr="00B82919">
        <w:rPr>
          <w:rStyle w:val="StyleUnderline"/>
        </w:rPr>
        <w:t xml:space="preserve">weaken or terminate its </w:t>
      </w:r>
      <w:r w:rsidRPr="00B82919">
        <w:rPr>
          <w:rStyle w:val="Emphasis"/>
        </w:rPr>
        <w:t>defense commitment</w:t>
      </w:r>
      <w:r w:rsidRPr="00B82919">
        <w:rPr>
          <w:rStyle w:val="StyleUnderline"/>
        </w:rPr>
        <w:t xml:space="preserve"> to Europe under Trump, European countries would feel more </w:t>
      </w:r>
      <w:r w:rsidRPr="00B82919">
        <w:rPr>
          <w:rStyle w:val="Emphasis"/>
        </w:rPr>
        <w:t>vulnerable</w:t>
      </w:r>
      <w:r w:rsidRPr="00B82919">
        <w:rPr>
          <w:rStyle w:val="StyleUnderline"/>
        </w:rPr>
        <w:t xml:space="preserve"> and may become increasingly reluctant to send Ukraine their own vital military supplies. With dramatic aid cuts, Kyiv could be forced to negotiate an unfavorable agreement with Moscow</w:t>
      </w:r>
      <w:r w:rsidRPr="00B82919">
        <w:t xml:space="preserve"> that would leave Ukraine a rump state militarily and economically vulnerable to Russia. Should Ukraine’s defenses collapse altogether, brutal repression and forced Russification await some 38 million people.</w:t>
      </w:r>
    </w:p>
    <w:p w14:paraId="23CF3B4B" w14:textId="77777777" w:rsidR="008B03B4" w:rsidRPr="00B82919" w:rsidRDefault="008B03B4" w:rsidP="008B03B4">
      <w:r w:rsidRPr="00B82919">
        <w:rPr>
          <w:rStyle w:val="StyleUnderline"/>
        </w:rPr>
        <w:t xml:space="preserve">The disastrous consequences would only start there. A </w:t>
      </w:r>
      <w:r w:rsidRPr="00B82919">
        <w:rPr>
          <w:rStyle w:val="Emphasis"/>
        </w:rPr>
        <w:t>deflated NATO</w:t>
      </w:r>
      <w:r w:rsidRPr="00B82919">
        <w:rPr>
          <w:rStyle w:val="StyleUnderline"/>
        </w:rPr>
        <w:t xml:space="preserve"> would struggle to mount an </w:t>
      </w:r>
      <w:r w:rsidRPr="00B82919">
        <w:rPr>
          <w:rStyle w:val="Emphasis"/>
        </w:rPr>
        <w:t>effective conventional deterrent</w:t>
      </w:r>
      <w:r w:rsidRPr="00B82919">
        <w:rPr>
          <w:rStyle w:val="StyleUnderline"/>
        </w:rPr>
        <w:t xml:space="preserve"> against further </w:t>
      </w:r>
      <w:r w:rsidRPr="00B82919">
        <w:rPr>
          <w:rStyle w:val="Emphasis"/>
        </w:rPr>
        <w:t>Russian aggression</w:t>
      </w:r>
      <w:r w:rsidRPr="00B82919">
        <w:rPr>
          <w:rStyle w:val="StyleUnderline"/>
        </w:rPr>
        <w:t xml:space="preserve">. Russia is now on a </w:t>
      </w:r>
      <w:r w:rsidRPr="00B82919">
        <w:rPr>
          <w:rStyle w:val="Emphasis"/>
        </w:rPr>
        <w:t>war footing</w:t>
      </w:r>
      <w:r w:rsidRPr="00B82919">
        <w:t xml:space="preserve">, spending six percent of its GDP on defense, </w:t>
      </w:r>
      <w:r w:rsidRPr="00B82919">
        <w:rPr>
          <w:u w:val="single"/>
        </w:rPr>
        <w:t xml:space="preserve">and its </w:t>
      </w:r>
      <w:r w:rsidRPr="00B82919">
        <w:rPr>
          <w:rStyle w:val="Emphasis"/>
        </w:rPr>
        <w:t>authoritarian leader</w:t>
      </w:r>
      <w:r w:rsidRPr="00B82919">
        <w:rPr>
          <w:u w:val="single"/>
        </w:rPr>
        <w:t xml:space="preserve"> is committed to an </w:t>
      </w:r>
      <w:proofErr w:type="spellStart"/>
      <w:r w:rsidRPr="00B82919">
        <w:rPr>
          <w:rStyle w:val="Emphasis"/>
        </w:rPr>
        <w:t>ultranationalistic</w:t>
      </w:r>
      <w:proofErr w:type="spellEnd"/>
      <w:r w:rsidRPr="00B82919">
        <w:rPr>
          <w:u w:val="single"/>
        </w:rPr>
        <w:t xml:space="preserve"> mission to consolidate his rule over what he calls the </w:t>
      </w:r>
      <w:r w:rsidRPr="00B82919">
        <w:rPr>
          <w:rStyle w:val="Emphasis"/>
        </w:rPr>
        <w:t>“Russian world,”</w:t>
      </w:r>
      <w:r w:rsidRPr="00B82919">
        <w:rPr>
          <w:u w:val="single"/>
        </w:rPr>
        <w:t xml:space="preserve"> an unspecified geographic space that extends </w:t>
      </w:r>
      <w:r w:rsidRPr="00B82919">
        <w:rPr>
          <w:rStyle w:val="Emphasis"/>
        </w:rPr>
        <w:t>well beyond</w:t>
      </w:r>
      <w:r w:rsidRPr="00B82919">
        <w:rPr>
          <w:u w:val="single"/>
        </w:rPr>
        <w:t xml:space="preserve"> his country’s internationally recognized borders</w:t>
      </w:r>
      <w:r w:rsidRPr="00B82919">
        <w:rPr>
          <w:rStyle w:val="StyleUnderline"/>
        </w:rPr>
        <w:t xml:space="preserve">. Moscow could reconstitute its armed forces relatively quickly. After </w:t>
      </w:r>
      <w:r w:rsidRPr="00B82919">
        <w:rPr>
          <w:rStyle w:val="Emphasis"/>
        </w:rPr>
        <w:t>subjugating all of Ukraine</w:t>
      </w:r>
      <w:r w:rsidRPr="00B82919">
        <w:rPr>
          <w:rStyle w:val="StyleUnderline"/>
        </w:rPr>
        <w:t xml:space="preserve">, Putin would probably focus on the </w:t>
      </w:r>
      <w:r w:rsidRPr="00B82919">
        <w:rPr>
          <w:rStyle w:val="Emphasis"/>
        </w:rPr>
        <w:t>Baltic states</w:t>
      </w:r>
      <w:r w:rsidRPr="00B82919">
        <w:rPr>
          <w:rStyle w:val="StyleUnderline"/>
        </w:rPr>
        <w:t xml:space="preserve">—NATO members covered by the alliance’s security umbrella but </w:t>
      </w:r>
      <w:r w:rsidRPr="00B82919">
        <w:rPr>
          <w:rStyle w:val="Emphasis"/>
        </w:rPr>
        <w:t>claimed as historic Russian lands</w:t>
      </w:r>
      <w:r w:rsidRPr="00B82919">
        <w:rPr>
          <w:rStyle w:val="StyleUnderline"/>
        </w:rPr>
        <w:t xml:space="preserve"> by Putin. Should NATO’s </w:t>
      </w:r>
      <w:r w:rsidRPr="00B82919">
        <w:rPr>
          <w:rStyle w:val="Emphasis"/>
        </w:rPr>
        <w:t>conventional deterrence</w:t>
      </w:r>
      <w:r w:rsidRPr="00B82919">
        <w:rPr>
          <w:rStyle w:val="StyleUnderline"/>
        </w:rPr>
        <w:t xml:space="preserve"> be </w:t>
      </w:r>
      <w:r w:rsidRPr="00B82919">
        <w:rPr>
          <w:rStyle w:val="Emphasis"/>
        </w:rPr>
        <w:t>weakened</w:t>
      </w:r>
      <w:r w:rsidRPr="00B82919">
        <w:rPr>
          <w:rStyle w:val="StyleUnderline"/>
        </w:rPr>
        <w:t xml:space="preserve"> by the withdrawal of </w:t>
      </w:r>
      <w:r w:rsidRPr="00B82919">
        <w:rPr>
          <w:rStyle w:val="Emphasis"/>
        </w:rPr>
        <w:t>U.S. support</w:t>
      </w:r>
      <w:r w:rsidRPr="00B82919">
        <w:rPr>
          <w:rStyle w:val="StyleUnderline"/>
        </w:rPr>
        <w:t xml:space="preserve">, Russia would only be </w:t>
      </w:r>
      <w:r w:rsidRPr="00B82919">
        <w:rPr>
          <w:rStyle w:val="Emphasis"/>
        </w:rPr>
        <w:t>tempted</w:t>
      </w:r>
      <w:r w:rsidRPr="00B82919">
        <w:rPr>
          <w:rStyle w:val="StyleUnderline"/>
        </w:rPr>
        <w:t xml:space="preserve"> to act </w:t>
      </w:r>
      <w:r w:rsidRPr="00B82919">
        <w:rPr>
          <w:rStyle w:val="Emphasis"/>
        </w:rPr>
        <w:t>more brazenly</w:t>
      </w:r>
      <w:r w:rsidRPr="00B82919">
        <w:t>.</w:t>
      </w:r>
    </w:p>
    <w:p w14:paraId="60225FB8" w14:textId="77777777" w:rsidR="008B03B4" w:rsidRPr="00B82919" w:rsidRDefault="008B03B4" w:rsidP="008B03B4">
      <w:r w:rsidRPr="00B82919">
        <w:rPr>
          <w:u w:val="single"/>
        </w:rPr>
        <w:t xml:space="preserve">NATO countries collectively now spend </w:t>
      </w:r>
      <w:r w:rsidRPr="00E04B8C">
        <w:rPr>
          <w:rStyle w:val="Emphasis"/>
        </w:rPr>
        <w:t>two percent of GDP</w:t>
      </w:r>
      <w:r w:rsidRPr="00B82919">
        <w:rPr>
          <w:u w:val="single"/>
        </w:rPr>
        <w:t xml:space="preserve"> on defense, but</w:t>
      </w:r>
      <w:r w:rsidRPr="00B82919">
        <w:rPr>
          <w:rStyle w:val="StyleUnderline"/>
        </w:rPr>
        <w:t xml:space="preserve"> in the absence </w:t>
      </w:r>
      <w:r w:rsidRPr="00E04B8C">
        <w:rPr>
          <w:rStyle w:val="Emphasis"/>
        </w:rPr>
        <w:t>U.S. support</w:t>
      </w:r>
      <w:r w:rsidRPr="00B82919">
        <w:rPr>
          <w:rStyle w:val="StyleUnderline"/>
        </w:rPr>
        <w:t xml:space="preserve">, European armies are still </w:t>
      </w:r>
      <w:r w:rsidRPr="00E04B8C">
        <w:rPr>
          <w:rStyle w:val="Emphasis"/>
        </w:rPr>
        <w:t>not</w:t>
      </w:r>
      <w:r w:rsidRPr="00B82919">
        <w:rPr>
          <w:rStyle w:val="StyleUnderline"/>
        </w:rPr>
        <w:t xml:space="preserve"> sufficiently prepared, equipped, and able to fight against a major-power adversary</w:t>
      </w:r>
      <w:r w:rsidRPr="00B82919">
        <w:t xml:space="preserve">. Europe remains heavily reliant on the United States in several important areas. On its own, it lacks many of the key tools necessary for successful defense, including airlift capabilities, air-to-air refueling, high-altitude air defense, space assets, and operational intelligence—these are all supplied primarily by the United States. </w:t>
      </w:r>
      <w:r w:rsidRPr="00B82919">
        <w:rPr>
          <w:rStyle w:val="Emphasis"/>
        </w:rPr>
        <w:t>Without American help</w:t>
      </w:r>
      <w:r w:rsidRPr="00B82919">
        <w:rPr>
          <w:rStyle w:val="StyleUnderline"/>
        </w:rPr>
        <w:t xml:space="preserve">, NATO would </w:t>
      </w:r>
      <w:r w:rsidRPr="00B82919">
        <w:rPr>
          <w:rStyle w:val="Emphasis"/>
        </w:rPr>
        <w:t>lose</w:t>
      </w:r>
      <w:r w:rsidRPr="00B82919">
        <w:rPr>
          <w:rStyle w:val="StyleUnderline"/>
        </w:rPr>
        <w:t xml:space="preserve"> much of its </w:t>
      </w:r>
      <w:r w:rsidRPr="00B82919">
        <w:rPr>
          <w:rStyle w:val="Emphasis"/>
        </w:rPr>
        <w:t>military edge</w:t>
      </w:r>
      <w:r w:rsidRPr="00B82919">
        <w:rPr>
          <w:rStyle w:val="StyleUnderline"/>
        </w:rPr>
        <w:t xml:space="preserve"> over Russia. Europe’s defense industry remains </w:t>
      </w:r>
      <w:r w:rsidRPr="00B82919">
        <w:rPr>
          <w:rStyle w:val="Emphasis"/>
        </w:rPr>
        <w:t>badly fragmented</w:t>
      </w:r>
      <w:r w:rsidRPr="00B82919">
        <w:rPr>
          <w:rStyle w:val="StyleUnderline"/>
        </w:rPr>
        <w:t xml:space="preserve">, and </w:t>
      </w:r>
      <w:r w:rsidRPr="00B82919">
        <w:rPr>
          <w:rStyle w:val="Emphasis"/>
        </w:rPr>
        <w:t>developing</w:t>
      </w:r>
      <w:r w:rsidRPr="00B82919">
        <w:t xml:space="preserve"> the needed defense capacities </w:t>
      </w:r>
      <w:r w:rsidRPr="00B82919">
        <w:rPr>
          <w:rStyle w:val="StyleUnderline"/>
        </w:rPr>
        <w:t xml:space="preserve">to </w:t>
      </w:r>
      <w:r w:rsidRPr="00B82919">
        <w:rPr>
          <w:rStyle w:val="Emphasis"/>
        </w:rPr>
        <w:t>compensate</w:t>
      </w:r>
      <w:r w:rsidRPr="00B82919">
        <w:t xml:space="preserve"> for the loss of American backing </w:t>
      </w:r>
      <w:r w:rsidRPr="00B82919">
        <w:rPr>
          <w:rStyle w:val="StyleUnderline"/>
        </w:rPr>
        <w:t xml:space="preserve">could take the remainder of this </w:t>
      </w:r>
      <w:r w:rsidRPr="00B82919">
        <w:rPr>
          <w:rStyle w:val="Emphasis"/>
        </w:rPr>
        <w:t>decade</w:t>
      </w:r>
      <w:r w:rsidRPr="00B82919">
        <w:t>.</w:t>
      </w:r>
    </w:p>
    <w:p w14:paraId="21BF0DE2" w14:textId="77777777" w:rsidR="008B03B4" w:rsidRPr="00B82919" w:rsidRDefault="008B03B4" w:rsidP="008B03B4">
      <w:r w:rsidRPr="00B82919">
        <w:t xml:space="preserve">Should the United States abandon NATO, the </w:t>
      </w:r>
      <w:r w:rsidRPr="00E04B8C">
        <w:rPr>
          <w:rStyle w:val="Emphasis"/>
        </w:rPr>
        <w:t>erosion of nuclear</w:t>
      </w:r>
      <w:r w:rsidRPr="00B82919">
        <w:rPr>
          <w:rStyle w:val="Emphasis"/>
        </w:rPr>
        <w:t xml:space="preserve"> deterrence</w:t>
      </w:r>
      <w:r w:rsidRPr="00B82919">
        <w:rPr>
          <w:rStyle w:val="StyleUnderline"/>
        </w:rPr>
        <w:t xml:space="preserve"> would </w:t>
      </w:r>
      <w:r w:rsidRPr="00B82919">
        <w:rPr>
          <w:rStyle w:val="Emphasis"/>
        </w:rPr>
        <w:t>severely compound</w:t>
      </w:r>
      <w:r w:rsidRPr="00B82919">
        <w:rPr>
          <w:rStyle w:val="StyleUnderline"/>
        </w:rPr>
        <w:t xml:space="preserve"> Europe’s conventional </w:t>
      </w:r>
      <w:r w:rsidRPr="00B82919">
        <w:rPr>
          <w:rStyle w:val="Emphasis"/>
        </w:rPr>
        <w:t>deterrence problem</w:t>
      </w:r>
      <w:r w:rsidRPr="00E04B8C">
        <w:rPr>
          <w:rStyle w:val="StyleUnderline"/>
        </w:rPr>
        <w:t xml:space="preserve">. Nuclear weapons </w:t>
      </w:r>
      <w:r w:rsidRPr="00E04B8C">
        <w:rPr>
          <w:rStyle w:val="Emphasis"/>
        </w:rPr>
        <w:t>underpin</w:t>
      </w:r>
      <w:r w:rsidRPr="00E04B8C">
        <w:rPr>
          <w:rStyle w:val="StyleUnderline"/>
        </w:rPr>
        <w:t xml:space="preserve"> the</w:t>
      </w:r>
      <w:r w:rsidRPr="00E04B8C">
        <w:t xml:space="preserve"> </w:t>
      </w:r>
      <w:r w:rsidRPr="00E04B8C">
        <w:rPr>
          <w:rStyle w:val="Emphasis"/>
        </w:rPr>
        <w:t>U</w:t>
      </w:r>
      <w:r w:rsidRPr="00E04B8C">
        <w:t xml:space="preserve">nited </w:t>
      </w:r>
      <w:r w:rsidRPr="00E04B8C">
        <w:rPr>
          <w:rStyle w:val="Emphasis"/>
        </w:rPr>
        <w:t>S</w:t>
      </w:r>
      <w:r w:rsidRPr="00E04B8C">
        <w:t xml:space="preserve">tates’ </w:t>
      </w:r>
      <w:r w:rsidRPr="00E04B8C">
        <w:rPr>
          <w:rStyle w:val="Emphasis"/>
        </w:rPr>
        <w:t>commitment</w:t>
      </w:r>
      <w:r w:rsidRPr="00E04B8C">
        <w:rPr>
          <w:rStyle w:val="StyleUnderline"/>
        </w:rPr>
        <w:t xml:space="preserve"> to defend its </w:t>
      </w:r>
      <w:proofErr w:type="gramStart"/>
      <w:r w:rsidRPr="00E04B8C">
        <w:rPr>
          <w:rStyle w:val="StyleUnderline"/>
        </w:rPr>
        <w:t>allies</w:t>
      </w:r>
      <w:proofErr w:type="gramEnd"/>
      <w:r w:rsidRPr="00E04B8C">
        <w:rPr>
          <w:rStyle w:val="StyleUnderline"/>
        </w:rPr>
        <w:t xml:space="preserve"> and its </w:t>
      </w:r>
      <w:r w:rsidRPr="00E04B8C">
        <w:rPr>
          <w:rStyle w:val="Emphasis"/>
        </w:rPr>
        <w:t>nuclear capabilities</w:t>
      </w:r>
      <w:r w:rsidRPr="00E04B8C">
        <w:rPr>
          <w:rStyle w:val="StyleUnderline"/>
        </w:rPr>
        <w:t xml:space="preserve"> form the bedrock of NATO’s </w:t>
      </w:r>
      <w:r w:rsidRPr="00E04B8C">
        <w:rPr>
          <w:rStyle w:val="Emphasis"/>
        </w:rPr>
        <w:t>capacity for deterrence</w:t>
      </w:r>
      <w:r w:rsidRPr="00E04B8C">
        <w:rPr>
          <w:rStyle w:val="StyleUnderline"/>
        </w:rPr>
        <w:t xml:space="preserve">. Should Trump </w:t>
      </w:r>
      <w:r w:rsidRPr="00E04B8C">
        <w:rPr>
          <w:rStyle w:val="Emphasis"/>
        </w:rPr>
        <w:t>close</w:t>
      </w:r>
      <w:r w:rsidRPr="00E04B8C">
        <w:rPr>
          <w:rStyle w:val="StyleUnderline"/>
        </w:rPr>
        <w:t xml:space="preserve"> the American nuclear umbrella, Europe would have to rely on </w:t>
      </w:r>
      <w:r w:rsidRPr="00E04B8C">
        <w:rPr>
          <w:rStyle w:val="Emphasis"/>
        </w:rPr>
        <w:t>less than 600</w:t>
      </w:r>
      <w:r w:rsidRPr="00E04B8C">
        <w:rPr>
          <w:rStyle w:val="StyleUnderline"/>
        </w:rPr>
        <w:t xml:space="preserve"> British and French strategic nuclear warheads, a fraction of Russia’s total force of over </w:t>
      </w:r>
      <w:r w:rsidRPr="00E04B8C">
        <w:rPr>
          <w:rStyle w:val="Emphasis"/>
        </w:rPr>
        <w:t>5,000</w:t>
      </w:r>
      <w:r w:rsidRPr="00E04B8C">
        <w:rPr>
          <w:rStyle w:val="StyleUnderline"/>
        </w:rPr>
        <w:t xml:space="preserve"> strategic and</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arhead</w:t>
      </w:r>
      <w:r w:rsidRPr="00E04B8C">
        <w:rPr>
          <w:u w:val="single"/>
        </w:rPr>
        <w:t>s</w:t>
      </w:r>
      <w:r w:rsidRPr="00E04B8C">
        <w:t xml:space="preserve">. </w:t>
      </w:r>
      <w:r w:rsidRPr="00E04B8C">
        <w:rPr>
          <w:rStyle w:val="StyleUnderline"/>
        </w:rPr>
        <w:t>Since Europe has no</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eapon</w:t>
      </w:r>
      <w:r w:rsidRPr="00E04B8C">
        <w:rPr>
          <w:rStyle w:val="StyleUnderline"/>
        </w:rPr>
        <w:t>s</w:t>
      </w:r>
      <w:r w:rsidRPr="00E04B8C">
        <w:t xml:space="preserve">, </w:t>
      </w:r>
      <w:r w:rsidRPr="00E04B8C">
        <w:rPr>
          <w:rStyle w:val="StyleUnderline"/>
        </w:rPr>
        <w:t xml:space="preserve">it can hope to deter a Russian tactical nuclear attack </w:t>
      </w:r>
      <w:r w:rsidRPr="00E04B8C">
        <w:rPr>
          <w:rStyle w:val="Emphasis"/>
        </w:rPr>
        <w:t>only by threatening</w:t>
      </w:r>
      <w:r w:rsidRPr="00E04B8C">
        <w:rPr>
          <w:rStyle w:val="StyleUnderline"/>
        </w:rPr>
        <w:t xml:space="preserve"> escalation to the strategic level, a move that Moscow may not find </w:t>
      </w:r>
      <w:r w:rsidRPr="00E04B8C">
        <w:rPr>
          <w:rStyle w:val="Emphasis"/>
        </w:rPr>
        <w:t>credible</w:t>
      </w:r>
      <w:r w:rsidRPr="00E04B8C">
        <w:rPr>
          <w:rStyle w:val="StyleUnderline"/>
        </w:rPr>
        <w:t xml:space="preserve">. </w:t>
      </w:r>
      <w:proofErr w:type="gramStart"/>
      <w:r w:rsidRPr="00E04B8C">
        <w:rPr>
          <w:rStyle w:val="StyleUnderline"/>
        </w:rPr>
        <w:t>In an attempt to</w:t>
      </w:r>
      <w:proofErr w:type="gramEnd"/>
      <w:r w:rsidRPr="00E04B8C">
        <w:rPr>
          <w:rStyle w:val="StyleUnderline"/>
        </w:rPr>
        <w:t xml:space="preserve"> </w:t>
      </w:r>
      <w:r w:rsidRPr="00E04B8C">
        <w:rPr>
          <w:rStyle w:val="Emphasis"/>
        </w:rPr>
        <w:t>scare Europeans away</w:t>
      </w:r>
      <w:r w:rsidRPr="00E04B8C">
        <w:rPr>
          <w:rStyle w:val="StyleUnderline"/>
        </w:rPr>
        <w:t xml:space="preserve"> from backing Ukraine, Russia has on many occasions hinted it might </w:t>
      </w:r>
      <w:r w:rsidRPr="00E04B8C">
        <w:rPr>
          <w:rStyle w:val="Emphasis"/>
        </w:rPr>
        <w:t>use</w:t>
      </w:r>
      <w:r w:rsidRPr="00E04B8C">
        <w:t xml:space="preserve"> </w:t>
      </w:r>
      <w:r w:rsidRPr="00E04B8C">
        <w:rPr>
          <w:rStyle w:val="Emphasis"/>
        </w:rPr>
        <w:t>t</w:t>
      </w:r>
      <w:r w:rsidRPr="00E04B8C">
        <w:t xml:space="preserve">actical </w:t>
      </w:r>
      <w:r w:rsidRPr="00E04B8C">
        <w:rPr>
          <w:rStyle w:val="Emphasis"/>
        </w:rPr>
        <w:t>n</w:t>
      </w:r>
      <w:r w:rsidRPr="00E04B8C">
        <w:t xml:space="preserve">uclear </w:t>
      </w:r>
      <w:r w:rsidRPr="00E04B8C">
        <w:rPr>
          <w:rStyle w:val="Emphasis"/>
        </w:rPr>
        <w:t>w</w:t>
      </w:r>
      <w:r w:rsidRPr="00E04B8C">
        <w:t>eapon</w:t>
      </w:r>
      <w:r w:rsidRPr="00E04B8C">
        <w:rPr>
          <w:rStyle w:val="StyleUnderline"/>
        </w:rPr>
        <w:t>s</w:t>
      </w:r>
      <w:r w:rsidRPr="00E04B8C">
        <w:t xml:space="preserve">. </w:t>
      </w:r>
      <w:r w:rsidRPr="00E04B8C">
        <w:rPr>
          <w:rStyle w:val="StyleUnderline"/>
        </w:rPr>
        <w:t>Unlike the</w:t>
      </w:r>
      <w:r w:rsidRPr="00E04B8C">
        <w:t xml:space="preserve"> </w:t>
      </w:r>
      <w:r w:rsidRPr="00E04B8C">
        <w:rPr>
          <w:rStyle w:val="Emphasis"/>
        </w:rPr>
        <w:t>U</w:t>
      </w:r>
      <w:r w:rsidRPr="00E04B8C">
        <w:t xml:space="preserve">nited </w:t>
      </w:r>
      <w:r w:rsidRPr="00E04B8C">
        <w:rPr>
          <w:rStyle w:val="Emphasis"/>
        </w:rPr>
        <w:t>S</w:t>
      </w:r>
      <w:r w:rsidRPr="00E04B8C">
        <w:t xml:space="preserve">tates, </w:t>
      </w:r>
      <w:r w:rsidRPr="00E04B8C">
        <w:rPr>
          <w:rStyle w:val="StyleUnderline"/>
        </w:rPr>
        <w:t xml:space="preserve">France and the United Kingdom have </w:t>
      </w:r>
      <w:r w:rsidRPr="00E04B8C">
        <w:rPr>
          <w:rStyle w:val="Emphasis"/>
        </w:rPr>
        <w:t>not extended</w:t>
      </w:r>
      <w:r w:rsidRPr="00E04B8C">
        <w:rPr>
          <w:rStyle w:val="StyleUnderline"/>
        </w:rPr>
        <w:t xml:space="preserve"> their nuclear deterrent to </w:t>
      </w:r>
      <w:r w:rsidRPr="00E04B8C">
        <w:rPr>
          <w:rStyle w:val="Emphasis"/>
        </w:rPr>
        <w:t>protect their allies</w:t>
      </w:r>
      <w:r w:rsidRPr="00E04B8C">
        <w:rPr>
          <w:rStyle w:val="StyleUnderline"/>
        </w:rPr>
        <w:t xml:space="preserve">. Should Washington leave Europe to fend for itself, Moscow might calculate that it could </w:t>
      </w:r>
      <w:r w:rsidRPr="00E04B8C">
        <w:rPr>
          <w:rStyle w:val="Emphasis"/>
        </w:rPr>
        <w:t>successfully resort to nuclear blackmail</w:t>
      </w:r>
      <w:r w:rsidRPr="00E04B8C">
        <w:rPr>
          <w:rStyle w:val="StyleUnderline"/>
        </w:rPr>
        <w:t xml:space="preserve"> to capture the </w:t>
      </w:r>
      <w:r w:rsidRPr="00E04B8C">
        <w:rPr>
          <w:rStyle w:val="Emphasis"/>
        </w:rPr>
        <w:t>territory</w:t>
      </w:r>
      <w:r w:rsidRPr="00E04B8C">
        <w:rPr>
          <w:rStyle w:val="StyleUnderline"/>
        </w:rPr>
        <w:t xml:space="preserve"> of NATO member states</w:t>
      </w:r>
      <w:r w:rsidRPr="00B82919">
        <w:t>.</w:t>
      </w:r>
    </w:p>
    <w:p w14:paraId="39844A21" w14:textId="77777777" w:rsidR="008B03B4" w:rsidRPr="00B82919" w:rsidRDefault="008B03B4" w:rsidP="008B03B4">
      <w:r w:rsidRPr="00E04B8C">
        <w:rPr>
          <w:rStyle w:val="StyleUnderline"/>
        </w:rPr>
        <w:t xml:space="preserve">Without </w:t>
      </w:r>
      <w:r w:rsidRPr="00B82919">
        <w:rPr>
          <w:rStyle w:val="Emphasis"/>
        </w:rPr>
        <w:t>U.S.</w:t>
      </w:r>
      <w:r w:rsidRPr="00E04B8C">
        <w:rPr>
          <w:rStyle w:val="Emphasis"/>
        </w:rPr>
        <w:t xml:space="preserve"> leadership</w:t>
      </w:r>
      <w:r w:rsidRPr="00B82919">
        <w:rPr>
          <w:rStyle w:val="StyleUnderline"/>
        </w:rPr>
        <w:t xml:space="preserve"> in </w:t>
      </w:r>
      <w:r w:rsidRPr="00E04B8C">
        <w:rPr>
          <w:rStyle w:val="StyleUnderline"/>
        </w:rPr>
        <w:t>NATO</w:t>
      </w:r>
      <w:r w:rsidRPr="00B82919">
        <w:rPr>
          <w:rStyle w:val="StyleUnderline"/>
        </w:rPr>
        <w:t xml:space="preserve">, </w:t>
      </w:r>
      <w:r w:rsidRPr="00B82919">
        <w:rPr>
          <w:rStyle w:val="Emphasis"/>
        </w:rPr>
        <w:t>cohesion</w:t>
      </w:r>
      <w:r w:rsidRPr="00B82919">
        <w:rPr>
          <w:rStyle w:val="StyleUnderline"/>
        </w:rPr>
        <w:t xml:space="preserve"> and unity</w:t>
      </w:r>
      <w:r w:rsidRPr="00E04B8C">
        <w:rPr>
          <w:rStyle w:val="StyleUnderline"/>
        </w:rPr>
        <w:t xml:space="preserve"> among members </w:t>
      </w:r>
      <w:r w:rsidRPr="00B82919">
        <w:rPr>
          <w:rStyle w:val="StyleUnderline"/>
        </w:rPr>
        <w:t xml:space="preserve">would be </w:t>
      </w:r>
      <w:r w:rsidRPr="00B82919">
        <w:rPr>
          <w:rStyle w:val="Emphasis"/>
        </w:rPr>
        <w:t>difficult</w:t>
      </w:r>
      <w:r w:rsidRPr="00B82919">
        <w:rPr>
          <w:rStyle w:val="StyleUnderline"/>
        </w:rPr>
        <w:t xml:space="preserve"> to </w:t>
      </w:r>
      <w:r w:rsidRPr="00E04B8C">
        <w:rPr>
          <w:rStyle w:val="StyleUnderline"/>
        </w:rPr>
        <w:t>maintain. It often requires</w:t>
      </w:r>
      <w:r w:rsidRPr="00B82919">
        <w:rPr>
          <w:rStyle w:val="StyleUnderline"/>
        </w:rPr>
        <w:t xml:space="preserve"> a </w:t>
      </w:r>
      <w:r w:rsidRPr="00B82919">
        <w:rPr>
          <w:rStyle w:val="Emphasis"/>
        </w:rPr>
        <w:t>strong American voice</w:t>
      </w:r>
      <w:r w:rsidRPr="00B82919">
        <w:rPr>
          <w:rStyle w:val="StyleUnderline"/>
        </w:rPr>
        <w:t xml:space="preserve"> to bring </w:t>
      </w:r>
      <w:r w:rsidRPr="00B82919">
        <w:rPr>
          <w:rStyle w:val="Emphasis"/>
        </w:rPr>
        <w:t>disparate member states</w:t>
      </w:r>
      <w:r w:rsidRPr="00B82919">
        <w:rPr>
          <w:rStyle w:val="StyleUnderline"/>
        </w:rPr>
        <w:t xml:space="preserve"> to a </w:t>
      </w:r>
      <w:r w:rsidRPr="00B82919">
        <w:rPr>
          <w:rStyle w:val="Emphasis"/>
        </w:rPr>
        <w:t>consensus</w:t>
      </w:r>
      <w:r w:rsidRPr="00B82919">
        <w:t xml:space="preserve">. Since NATO’s founding, a U.S. general officer has led the organization’s command structure, overseeing the military activities of all NATO member states. </w:t>
      </w:r>
      <w:r w:rsidRPr="00B82919">
        <w:rPr>
          <w:rStyle w:val="StyleUnderline"/>
        </w:rPr>
        <w:t xml:space="preserve">It is doubtful that </w:t>
      </w:r>
      <w:r w:rsidRPr="00B82919">
        <w:rPr>
          <w:rStyle w:val="Emphasis"/>
        </w:rPr>
        <w:t>any other country</w:t>
      </w:r>
      <w:r w:rsidRPr="00B82919">
        <w:rPr>
          <w:rStyle w:val="StyleUnderline"/>
        </w:rPr>
        <w:t xml:space="preserve"> in the alliance could play this</w:t>
      </w:r>
      <w:r w:rsidRPr="006914A5">
        <w:rPr>
          <w:rStyle w:val="StyleUnderline"/>
        </w:rPr>
        <w:t xml:space="preserve"> role</w:t>
      </w:r>
      <w:r w:rsidRPr="00B82919">
        <w:t>.</w:t>
      </w:r>
    </w:p>
    <w:p w14:paraId="231CA237" w14:textId="77777777" w:rsidR="008B03B4" w:rsidRPr="00B82919" w:rsidRDefault="008B03B4" w:rsidP="008B03B4">
      <w:r w:rsidRPr="00B82919">
        <w:rPr>
          <w:rStyle w:val="StyleUnderline"/>
        </w:rPr>
        <w:lastRenderedPageBreak/>
        <w:t>NATO without the</w:t>
      </w:r>
      <w:r w:rsidRPr="006914A5">
        <w:t xml:space="preserve"> </w:t>
      </w:r>
      <w:r w:rsidRPr="00B82919">
        <w:rPr>
          <w:rStyle w:val="Emphasis"/>
        </w:rPr>
        <w:t>U</w:t>
      </w:r>
      <w:r w:rsidRPr="006914A5">
        <w:t xml:space="preserve">nited </w:t>
      </w:r>
      <w:r w:rsidRPr="00B82919">
        <w:rPr>
          <w:rStyle w:val="Emphasis"/>
        </w:rPr>
        <w:t>S</w:t>
      </w:r>
      <w:r w:rsidRPr="006914A5">
        <w:t xml:space="preserve">tates </w:t>
      </w:r>
      <w:r w:rsidRPr="00B82919">
        <w:rPr>
          <w:rStyle w:val="StyleUnderline"/>
        </w:rPr>
        <w:t xml:space="preserve">might limp along, but it is more likely that the alliance would </w:t>
      </w:r>
      <w:r w:rsidRPr="00B82919">
        <w:rPr>
          <w:rStyle w:val="Emphasis"/>
        </w:rPr>
        <w:t>collapse</w:t>
      </w:r>
      <w:r w:rsidRPr="00B82919">
        <w:rPr>
          <w:rStyle w:val="StyleUnderline"/>
        </w:rPr>
        <w:t xml:space="preserve"> altogether</w:t>
      </w:r>
      <w:r w:rsidRPr="006914A5">
        <w:rPr>
          <w:u w:val="single"/>
        </w:rPr>
        <w:t>. The</w:t>
      </w:r>
      <w:r w:rsidRPr="006914A5">
        <w:t xml:space="preserve"> </w:t>
      </w:r>
      <w:r w:rsidRPr="006914A5">
        <w:rPr>
          <w:rStyle w:val="Emphasis"/>
        </w:rPr>
        <w:t>E</w:t>
      </w:r>
      <w:r w:rsidRPr="006914A5">
        <w:t xml:space="preserve">uropean </w:t>
      </w:r>
      <w:r w:rsidRPr="006914A5">
        <w:rPr>
          <w:rStyle w:val="Emphasis"/>
        </w:rPr>
        <w:t>U</w:t>
      </w:r>
      <w:r w:rsidRPr="006914A5">
        <w:t xml:space="preserve">nion </w:t>
      </w:r>
      <w:r w:rsidRPr="006914A5">
        <w:rPr>
          <w:u w:val="single"/>
        </w:rPr>
        <w:t xml:space="preserve">is not </w:t>
      </w:r>
      <w:proofErr w:type="gramStart"/>
      <w:r w:rsidRPr="006914A5">
        <w:rPr>
          <w:u w:val="single"/>
        </w:rPr>
        <w:t>in a position</w:t>
      </w:r>
      <w:proofErr w:type="gramEnd"/>
      <w:r w:rsidRPr="006914A5">
        <w:rPr>
          <w:u w:val="single"/>
        </w:rPr>
        <w:t xml:space="preserve"> to take NATO’s place </w:t>
      </w:r>
      <w:r w:rsidRPr="006914A5">
        <w:rPr>
          <w:rStyle w:val="Emphasis"/>
        </w:rPr>
        <w:t>any time soon</w:t>
      </w:r>
      <w:r w:rsidRPr="006914A5">
        <w:rPr>
          <w:u w:val="single"/>
        </w:rPr>
        <w:t xml:space="preserve">, as its military capabilities are </w:t>
      </w:r>
      <w:r w:rsidRPr="006914A5">
        <w:rPr>
          <w:rStyle w:val="Emphasis"/>
        </w:rPr>
        <w:t>limited</w:t>
      </w:r>
      <w:r w:rsidRPr="006914A5">
        <w:rPr>
          <w:u w:val="single"/>
        </w:rPr>
        <w:t xml:space="preserve"> and more capable of </w:t>
      </w:r>
      <w:r w:rsidRPr="006914A5">
        <w:rPr>
          <w:rStyle w:val="Emphasis"/>
        </w:rPr>
        <w:t>managing regional crises</w:t>
      </w:r>
      <w:r w:rsidRPr="006914A5">
        <w:rPr>
          <w:u w:val="single"/>
        </w:rPr>
        <w:t xml:space="preserve"> than fighting major wars.</w:t>
      </w:r>
      <w:r w:rsidRPr="006914A5">
        <w:rPr>
          <w:rStyle w:val="StyleUnderline"/>
        </w:rPr>
        <w:t xml:space="preserve"> Even if a rump </w:t>
      </w:r>
      <w:r w:rsidRPr="00B82919">
        <w:rPr>
          <w:rStyle w:val="StyleUnderline"/>
        </w:rPr>
        <w:t xml:space="preserve">NATO </w:t>
      </w:r>
      <w:r w:rsidRPr="006914A5">
        <w:rPr>
          <w:rStyle w:val="StyleUnderline"/>
        </w:rPr>
        <w:t xml:space="preserve">survives </w:t>
      </w:r>
      <w:r w:rsidRPr="006914A5">
        <w:rPr>
          <w:rStyle w:val="Emphasis"/>
        </w:rPr>
        <w:t>without</w:t>
      </w:r>
      <w:r w:rsidRPr="006914A5">
        <w:rPr>
          <w:rStyle w:val="StyleUnderline"/>
        </w:rPr>
        <w:t xml:space="preserve"> strong American involvement, the </w:t>
      </w:r>
      <w:r w:rsidRPr="00B82919">
        <w:rPr>
          <w:rStyle w:val="StyleUnderline"/>
        </w:rPr>
        <w:t xml:space="preserve">challenges of </w:t>
      </w:r>
      <w:r w:rsidRPr="00B82919">
        <w:rPr>
          <w:rStyle w:val="Emphasis"/>
        </w:rPr>
        <w:t>divided</w:t>
      </w:r>
      <w:r w:rsidRPr="006914A5">
        <w:rPr>
          <w:rStyle w:val="StyleUnderline"/>
        </w:rPr>
        <w:t xml:space="preserve"> leadership</w:t>
      </w:r>
      <w:r w:rsidRPr="00B82919">
        <w:rPr>
          <w:rStyle w:val="StyleUnderline"/>
        </w:rPr>
        <w:t xml:space="preserve">, </w:t>
      </w:r>
      <w:r w:rsidRPr="00B82919">
        <w:rPr>
          <w:rStyle w:val="Emphasis"/>
        </w:rPr>
        <w:t>inadequate</w:t>
      </w:r>
      <w:r w:rsidRPr="006914A5">
        <w:rPr>
          <w:rStyle w:val="StyleUnderline"/>
        </w:rPr>
        <w:t xml:space="preserve"> deterrence capabilities</w:t>
      </w:r>
      <w:r w:rsidRPr="00B82919">
        <w:rPr>
          <w:rStyle w:val="StyleUnderline"/>
        </w:rPr>
        <w:t xml:space="preserve">, and an </w:t>
      </w:r>
      <w:r w:rsidRPr="00B82919">
        <w:rPr>
          <w:rStyle w:val="Emphasis"/>
        </w:rPr>
        <w:t>assertive</w:t>
      </w:r>
      <w:r w:rsidRPr="006914A5">
        <w:rPr>
          <w:rStyle w:val="StyleUnderline"/>
        </w:rPr>
        <w:t xml:space="preserve"> adversary</w:t>
      </w:r>
      <w:r w:rsidRPr="00B82919">
        <w:rPr>
          <w:rStyle w:val="StyleUnderline"/>
        </w:rPr>
        <w:t xml:space="preserve"> would heighten</w:t>
      </w:r>
      <w:r w:rsidRPr="006914A5">
        <w:rPr>
          <w:rStyle w:val="StyleUnderline"/>
        </w:rPr>
        <w:t xml:space="preserve"> the risk of </w:t>
      </w:r>
      <w:r w:rsidRPr="006914A5">
        <w:rPr>
          <w:rStyle w:val="Emphasis"/>
        </w:rPr>
        <w:t>war</w:t>
      </w:r>
      <w:r w:rsidRPr="00B82919">
        <w:rPr>
          <w:rStyle w:val="StyleUnderline"/>
        </w:rPr>
        <w:t xml:space="preserve"> with </w:t>
      </w:r>
      <w:r w:rsidRPr="00B82919">
        <w:rPr>
          <w:rStyle w:val="Emphasis"/>
        </w:rPr>
        <w:t>Russia</w:t>
      </w:r>
      <w:r w:rsidRPr="006914A5">
        <w:rPr>
          <w:rStyle w:val="StyleUnderline"/>
        </w:rPr>
        <w:t xml:space="preserve">, a major power bent on </w:t>
      </w:r>
      <w:r w:rsidRPr="006914A5">
        <w:rPr>
          <w:rStyle w:val="Emphasis"/>
        </w:rPr>
        <w:t>overturning</w:t>
      </w:r>
      <w:r w:rsidRPr="006914A5">
        <w:rPr>
          <w:rStyle w:val="StyleUnderline"/>
        </w:rPr>
        <w:t xml:space="preserve"> the</w:t>
      </w:r>
      <w:r w:rsidRPr="006914A5">
        <w:t xml:space="preserve"> </w:t>
      </w:r>
      <w:r w:rsidRPr="006914A5">
        <w:rPr>
          <w:rStyle w:val="Emphasis"/>
        </w:rPr>
        <w:t>l</w:t>
      </w:r>
      <w:r w:rsidRPr="006914A5">
        <w:t xml:space="preserve">iberal </w:t>
      </w:r>
      <w:r w:rsidRPr="006914A5">
        <w:rPr>
          <w:rStyle w:val="Emphasis"/>
        </w:rPr>
        <w:t>i</w:t>
      </w:r>
      <w:r w:rsidRPr="006914A5">
        <w:t xml:space="preserve">nternational </w:t>
      </w:r>
      <w:r w:rsidRPr="006914A5">
        <w:rPr>
          <w:rStyle w:val="Emphasis"/>
        </w:rPr>
        <w:t>o</w:t>
      </w:r>
      <w:r w:rsidRPr="006914A5">
        <w:t>rder</w:t>
      </w:r>
      <w:r w:rsidRPr="00B82919">
        <w:t>.</w:t>
      </w:r>
    </w:p>
    <w:p w14:paraId="1C87E3BC" w14:textId="77777777" w:rsidR="008B03B4" w:rsidRPr="00B82919" w:rsidRDefault="008B03B4" w:rsidP="008B03B4">
      <w:r w:rsidRPr="00B82919">
        <w:t>THE FALLOUT</w:t>
      </w:r>
    </w:p>
    <w:p w14:paraId="24386F47" w14:textId="77777777" w:rsidR="008B03B4" w:rsidRPr="00B82919" w:rsidRDefault="008B03B4" w:rsidP="008B03B4">
      <w:r w:rsidRPr="006914A5">
        <w:rPr>
          <w:u w:val="single"/>
        </w:rPr>
        <w:t xml:space="preserve">The </w:t>
      </w:r>
      <w:r w:rsidRPr="006914A5">
        <w:rPr>
          <w:rStyle w:val="StyleUnderline"/>
        </w:rPr>
        <w:t>d</w:t>
      </w:r>
      <w:r w:rsidRPr="00B82919">
        <w:rPr>
          <w:rStyle w:val="StyleUnderline"/>
        </w:rPr>
        <w:t xml:space="preserve">amage would </w:t>
      </w:r>
      <w:r w:rsidRPr="006914A5">
        <w:rPr>
          <w:rStyle w:val="Emphasis"/>
        </w:rPr>
        <w:t>not be limited</w:t>
      </w:r>
      <w:r w:rsidRPr="00B82919">
        <w:rPr>
          <w:rStyle w:val="StyleUnderline"/>
        </w:rPr>
        <w:t xml:space="preserve"> to Europe</w:t>
      </w:r>
      <w:r w:rsidRPr="00B82919">
        <w:t xml:space="preserve">. If Trump wants to withdraw from NATO to punish allies for their inadequate defense spending, </w:t>
      </w:r>
      <w:r w:rsidRPr="006914A5">
        <w:rPr>
          <w:u w:val="single"/>
        </w:rPr>
        <w:t>why would 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maintain its commitments to its </w:t>
      </w:r>
      <w:r w:rsidRPr="006914A5">
        <w:rPr>
          <w:rStyle w:val="Emphasis"/>
        </w:rPr>
        <w:t>Asian allies</w:t>
      </w:r>
      <w:r w:rsidRPr="006914A5">
        <w:rPr>
          <w:u w:val="single"/>
        </w:rPr>
        <w:t xml:space="preserve">, many of whom currently spend </w:t>
      </w:r>
      <w:r w:rsidRPr="006914A5">
        <w:rPr>
          <w:rStyle w:val="Emphasis"/>
        </w:rPr>
        <w:t>even less</w:t>
      </w:r>
      <w:r w:rsidRPr="006914A5">
        <w:rPr>
          <w:u w:val="single"/>
        </w:rPr>
        <w:t xml:space="preserve"> than NATO countries? For now, the defense ties between 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and its allies in Asia, such as </w:t>
      </w:r>
      <w:r w:rsidRPr="006914A5">
        <w:rPr>
          <w:rStyle w:val="Emphasis"/>
        </w:rPr>
        <w:t>Australia, Japan, and</w:t>
      </w:r>
      <w:r w:rsidRPr="006914A5">
        <w:t xml:space="preserve"> </w:t>
      </w:r>
      <w:r w:rsidRPr="006914A5">
        <w:rPr>
          <w:rStyle w:val="Emphasis"/>
        </w:rPr>
        <w:t>So</w:t>
      </w:r>
      <w:r w:rsidRPr="006914A5">
        <w:t xml:space="preserve">uth </w:t>
      </w:r>
      <w:r w:rsidRPr="006914A5">
        <w:rPr>
          <w:rStyle w:val="Emphasis"/>
        </w:rPr>
        <w:t>Ko</w:t>
      </w:r>
      <w:r w:rsidRPr="006914A5">
        <w:t xml:space="preserve">rea, </w:t>
      </w:r>
      <w:r w:rsidRPr="006914A5">
        <w:rPr>
          <w:rStyle w:val="StyleUnderline"/>
        </w:rPr>
        <w:t xml:space="preserve">are growing stronger in the face of </w:t>
      </w:r>
      <w:r w:rsidRPr="006914A5">
        <w:rPr>
          <w:rStyle w:val="Emphasis"/>
        </w:rPr>
        <w:t>Chinese</w:t>
      </w:r>
      <w:r w:rsidRPr="006914A5">
        <w:rPr>
          <w:rStyle w:val="StyleUnderline"/>
        </w:rPr>
        <w:t xml:space="preserve"> provocations. But </w:t>
      </w:r>
      <w:r w:rsidRPr="00B82919">
        <w:rPr>
          <w:rStyle w:val="StyleUnderline"/>
        </w:rPr>
        <w:t xml:space="preserve">a </w:t>
      </w:r>
      <w:r w:rsidRPr="006914A5">
        <w:rPr>
          <w:rStyle w:val="Emphasis"/>
        </w:rPr>
        <w:t>lack of c</w:t>
      </w:r>
      <w:r w:rsidRPr="00B82919">
        <w:rPr>
          <w:rStyle w:val="Emphasis"/>
        </w:rPr>
        <w:t>onfidence</w:t>
      </w:r>
      <w:r w:rsidRPr="00B82919">
        <w:rPr>
          <w:rStyle w:val="StyleUnderline"/>
        </w:rPr>
        <w:t xml:space="preserve"> in U.S. commitments may well lead some of these countries to </w:t>
      </w:r>
      <w:r w:rsidRPr="006914A5">
        <w:rPr>
          <w:rStyle w:val="Emphasis"/>
        </w:rPr>
        <w:t>pursue nuclear weapons</w:t>
      </w:r>
      <w:r w:rsidRPr="00B82919">
        <w:rPr>
          <w:rStyle w:val="StyleUnderline"/>
        </w:rPr>
        <w:t xml:space="preserve"> to offset China’s and</w:t>
      </w:r>
      <w:r w:rsidRPr="006914A5">
        <w:t xml:space="preserve"> </w:t>
      </w:r>
      <w:r w:rsidRPr="006914A5">
        <w:rPr>
          <w:rStyle w:val="Emphasis"/>
        </w:rPr>
        <w:t>No</w:t>
      </w:r>
      <w:r w:rsidRPr="006914A5">
        <w:t xml:space="preserve">rth </w:t>
      </w:r>
      <w:r w:rsidRPr="006914A5">
        <w:rPr>
          <w:rStyle w:val="Emphasis"/>
        </w:rPr>
        <w:t>Ko</w:t>
      </w:r>
      <w:r w:rsidRPr="006914A5">
        <w:t>rea</w:t>
      </w:r>
      <w:r w:rsidRPr="00B82919">
        <w:rPr>
          <w:rStyle w:val="StyleUnderline"/>
        </w:rPr>
        <w:t>’s nuclear advantages, undercutting</w:t>
      </w:r>
      <w:r w:rsidRPr="006914A5">
        <w:rPr>
          <w:u w:val="single"/>
        </w:rPr>
        <w:t xml:space="preserve"> the </w:t>
      </w:r>
      <w:r w:rsidRPr="006914A5">
        <w:rPr>
          <w:rStyle w:val="Emphasis"/>
        </w:rPr>
        <w:t>fragile s</w:t>
      </w:r>
      <w:r w:rsidRPr="00B82919">
        <w:rPr>
          <w:rStyle w:val="Emphasis"/>
        </w:rPr>
        <w:t>tability</w:t>
      </w:r>
      <w:r w:rsidRPr="00B82919">
        <w:rPr>
          <w:rStyle w:val="StyleUnderline"/>
        </w:rPr>
        <w:t xml:space="preserve"> that has </w:t>
      </w:r>
      <w:r w:rsidRPr="006914A5">
        <w:rPr>
          <w:rStyle w:val="StyleUnderline"/>
        </w:rPr>
        <w:t>prevailed</w:t>
      </w:r>
      <w:r w:rsidRPr="00B82919">
        <w:rPr>
          <w:rStyle w:val="StyleUnderline"/>
        </w:rPr>
        <w:t xml:space="preserve"> in the </w:t>
      </w:r>
      <w:r w:rsidRPr="006914A5">
        <w:rPr>
          <w:rStyle w:val="StyleUnderline"/>
        </w:rPr>
        <w:t>region</w:t>
      </w:r>
      <w:r w:rsidRPr="00B82919">
        <w:rPr>
          <w:rStyle w:val="StyleUnderline"/>
        </w:rPr>
        <w:t xml:space="preserve"> for </w:t>
      </w:r>
      <w:r w:rsidRPr="00B82919">
        <w:rPr>
          <w:rStyle w:val="Emphasis"/>
        </w:rPr>
        <w:t>decades</w:t>
      </w:r>
      <w:r w:rsidRPr="006914A5">
        <w:rPr>
          <w:rStyle w:val="StyleUnderline"/>
        </w:rPr>
        <w:t xml:space="preserve">. The </w:t>
      </w:r>
      <w:r w:rsidRPr="006914A5">
        <w:rPr>
          <w:rStyle w:val="Emphasis"/>
        </w:rPr>
        <w:t>withering</w:t>
      </w:r>
      <w:r w:rsidRPr="00B82919">
        <w:rPr>
          <w:rStyle w:val="StyleUnderline"/>
        </w:rPr>
        <w:t xml:space="preserve"> of U.S. global leadership would also have profoundly negative consequences in</w:t>
      </w:r>
      <w:r w:rsidRPr="006914A5">
        <w:rPr>
          <w:rStyle w:val="StyleUnderline"/>
        </w:rPr>
        <w:t xml:space="preserve"> the </w:t>
      </w:r>
      <w:r w:rsidRPr="00B82919">
        <w:rPr>
          <w:rStyle w:val="Emphasis"/>
        </w:rPr>
        <w:t>Middle East</w:t>
      </w:r>
      <w:r w:rsidRPr="006914A5">
        <w:rPr>
          <w:rStyle w:val="StyleUnderline"/>
        </w:rPr>
        <w:t xml:space="preserve">, where U.S. forces and U.S.-led coalitions are needed to deal with </w:t>
      </w:r>
      <w:r w:rsidRPr="006914A5">
        <w:rPr>
          <w:rStyle w:val="Emphasis"/>
        </w:rPr>
        <w:t>terrorist</w:t>
      </w:r>
      <w:r w:rsidRPr="006914A5">
        <w:rPr>
          <w:rStyle w:val="StyleUnderline"/>
        </w:rPr>
        <w:t xml:space="preserve"> threats</w:t>
      </w:r>
      <w:r w:rsidRPr="00B82919">
        <w:t>.</w:t>
      </w:r>
    </w:p>
    <w:p w14:paraId="2411B150" w14:textId="77777777" w:rsidR="008B03B4" w:rsidRPr="00B82919" w:rsidRDefault="008B03B4" w:rsidP="008B03B4">
      <w:r w:rsidRPr="006914A5">
        <w:rPr>
          <w:rStyle w:val="StyleUnderline"/>
        </w:rPr>
        <w:t>The</w:t>
      </w:r>
      <w:r w:rsidRPr="006914A5">
        <w:t xml:space="preserve"> </w:t>
      </w:r>
      <w:r w:rsidRPr="006914A5">
        <w:rPr>
          <w:rStyle w:val="Emphasis"/>
        </w:rPr>
        <w:t>U</w:t>
      </w:r>
      <w:r w:rsidRPr="006914A5">
        <w:t xml:space="preserve">nited </w:t>
      </w:r>
      <w:r w:rsidRPr="006914A5">
        <w:rPr>
          <w:rStyle w:val="Emphasis"/>
        </w:rPr>
        <w:t>S</w:t>
      </w:r>
      <w:r w:rsidRPr="006914A5">
        <w:t xml:space="preserve">tates’ </w:t>
      </w:r>
      <w:r w:rsidRPr="006914A5">
        <w:rPr>
          <w:rStyle w:val="Emphasis"/>
        </w:rPr>
        <w:t>economy</w:t>
      </w:r>
      <w:r w:rsidRPr="006914A5">
        <w:rPr>
          <w:rStyle w:val="StyleUnderline"/>
        </w:rPr>
        <w:t xml:space="preserve"> might also suffer. </w:t>
      </w:r>
      <w:r w:rsidRPr="00B82919">
        <w:rPr>
          <w:rStyle w:val="StyleUnderline"/>
        </w:rPr>
        <w:t xml:space="preserve">Should a </w:t>
      </w:r>
      <w:r w:rsidRPr="006914A5">
        <w:rPr>
          <w:rStyle w:val="StyleUnderline"/>
        </w:rPr>
        <w:t xml:space="preserve">breakdown of </w:t>
      </w:r>
      <w:r w:rsidRPr="006914A5">
        <w:rPr>
          <w:rStyle w:val="Emphasis"/>
        </w:rPr>
        <w:t>deterrence</w:t>
      </w:r>
      <w:r w:rsidRPr="00B82919">
        <w:rPr>
          <w:rStyle w:val="StyleUnderline"/>
        </w:rPr>
        <w:t xml:space="preserve"> trigger a general war with </w:t>
      </w:r>
      <w:r w:rsidRPr="006914A5">
        <w:rPr>
          <w:rStyle w:val="StyleUnderline"/>
        </w:rPr>
        <w:t>Russia or China</w:t>
      </w:r>
      <w:r w:rsidRPr="006914A5">
        <w:rPr>
          <w:u w:val="single"/>
        </w:rPr>
        <w:t xml:space="preserve">, the </w:t>
      </w:r>
      <w:r w:rsidRPr="00B82919">
        <w:rPr>
          <w:rStyle w:val="StyleUnderline"/>
        </w:rPr>
        <w:t>economic costs would be staggering</w:t>
      </w:r>
      <w:r w:rsidRPr="00B82919">
        <w:t>. Just a few Houthi fighters in Yemen have been able to disrupt global shipping through their attacks in the Red Sea. Imagine the consequences of a war among major powers. Moreover, trade ties often follow security ties. Last year, two-way transatlantic trade in goods topped $1.2 trillion. The United States has about $4 trillion invested in European industry. Some five million Americans work in European-owned industries. The United States has a huge economic stake in maintaining a peaceful Europe.</w:t>
      </w:r>
    </w:p>
    <w:p w14:paraId="55CC1E95" w14:textId="77777777" w:rsidR="008B03B4" w:rsidRDefault="008B03B4" w:rsidP="008B03B4">
      <w:r w:rsidRPr="006914A5">
        <w:rPr>
          <w:u w:val="single"/>
        </w:rPr>
        <w:t>The</w:t>
      </w:r>
      <w:r w:rsidRPr="00B82919">
        <w:t xml:space="preserve"> </w:t>
      </w:r>
      <w:r w:rsidRPr="006914A5">
        <w:rPr>
          <w:rStyle w:val="Emphasis"/>
        </w:rPr>
        <w:t>U</w:t>
      </w:r>
      <w:r w:rsidRPr="00B82919">
        <w:t xml:space="preserve">nited </w:t>
      </w:r>
      <w:r w:rsidRPr="006914A5">
        <w:rPr>
          <w:rStyle w:val="Emphasis"/>
        </w:rPr>
        <w:t>S</w:t>
      </w:r>
      <w:r w:rsidRPr="00B82919">
        <w:t xml:space="preserve">tates </w:t>
      </w:r>
      <w:r w:rsidRPr="006914A5">
        <w:rPr>
          <w:u w:val="single"/>
        </w:rPr>
        <w:t xml:space="preserve">has been here </w:t>
      </w:r>
      <w:r w:rsidRPr="006914A5">
        <w:rPr>
          <w:rStyle w:val="Emphasis"/>
        </w:rPr>
        <w:t>before</w:t>
      </w:r>
      <w:r w:rsidRPr="006914A5">
        <w:rPr>
          <w:u w:val="single"/>
        </w:rPr>
        <w:t xml:space="preserve">. Before </w:t>
      </w:r>
      <w:r w:rsidRPr="006914A5">
        <w:rPr>
          <w:rStyle w:val="Emphasis"/>
        </w:rPr>
        <w:t>both world wars</w:t>
      </w:r>
      <w:r w:rsidRPr="006914A5">
        <w:rPr>
          <w:u w:val="single"/>
        </w:rPr>
        <w:t xml:space="preserve">, Washington sought </w:t>
      </w:r>
      <w:r w:rsidRPr="006914A5">
        <w:rPr>
          <w:rStyle w:val="Emphasis"/>
        </w:rPr>
        <w:t>neutrality</w:t>
      </w:r>
      <w:r w:rsidRPr="006914A5">
        <w:rPr>
          <w:u w:val="single"/>
        </w:rPr>
        <w:t xml:space="preserve">. </w:t>
      </w:r>
      <w:r w:rsidRPr="00B82919">
        <w:rPr>
          <w:rStyle w:val="StyleUnderline"/>
        </w:rPr>
        <w:t xml:space="preserve">Neither effort at isolationism worked and only </w:t>
      </w:r>
      <w:r w:rsidRPr="006914A5">
        <w:rPr>
          <w:rStyle w:val="Emphasis"/>
        </w:rPr>
        <w:t>prevented</w:t>
      </w:r>
      <w:r w:rsidRPr="00B82919">
        <w:rPr>
          <w:rStyle w:val="StyleUnderline"/>
        </w:rPr>
        <w:t xml:space="preserve"> the</w:t>
      </w:r>
      <w:r w:rsidRPr="006914A5">
        <w:t xml:space="preserve"> </w:t>
      </w:r>
      <w:r w:rsidRPr="006914A5">
        <w:rPr>
          <w:rStyle w:val="Emphasis"/>
        </w:rPr>
        <w:t>U</w:t>
      </w:r>
      <w:r w:rsidRPr="006914A5">
        <w:t xml:space="preserve">nited </w:t>
      </w:r>
      <w:r w:rsidRPr="006914A5">
        <w:rPr>
          <w:rStyle w:val="Emphasis"/>
        </w:rPr>
        <w:t>S</w:t>
      </w:r>
      <w:r w:rsidRPr="006914A5">
        <w:t xml:space="preserve">tates </w:t>
      </w:r>
      <w:r w:rsidRPr="00B82919">
        <w:rPr>
          <w:rStyle w:val="StyleUnderline"/>
        </w:rPr>
        <w:t>from being able to help deter the aggressors</w:t>
      </w:r>
      <w:r w:rsidRPr="00B82919">
        <w:t xml:space="preserve"> in those wars. Eventually, the United States was pulled into both conflicts. After World War II, having learned the dangers of isolationism, the United States remained engaged and paved the way for the founding of NATO and 75 years of relative peace in Europe. The United States must not forget the painful lessons of the last century. To do so would risk undercutting U.S. global leadership, undermining the Washington-built international order, </w:t>
      </w:r>
      <w:r w:rsidRPr="006914A5">
        <w:rPr>
          <w:u w:val="single"/>
        </w:rPr>
        <w:t xml:space="preserve">and making the world safer for </w:t>
      </w:r>
      <w:r w:rsidRPr="006914A5">
        <w:rPr>
          <w:rStyle w:val="Emphasis"/>
        </w:rPr>
        <w:t>authoritarian</w:t>
      </w:r>
      <w:r w:rsidRPr="006914A5">
        <w:rPr>
          <w:u w:val="single"/>
        </w:rPr>
        <w:t xml:space="preserve"> rule</w:t>
      </w:r>
      <w:r w:rsidRPr="00B82919">
        <w:t>.</w:t>
      </w:r>
    </w:p>
    <w:p w14:paraId="20D4CEA8" w14:textId="0E10A42E" w:rsidR="00C06975" w:rsidRDefault="00C06975" w:rsidP="008B03B4"/>
    <w:p w14:paraId="48745D5A" w14:textId="77777777" w:rsidR="00C06975" w:rsidRPr="00B82919" w:rsidRDefault="00C06975" w:rsidP="008B03B4"/>
    <w:p w14:paraId="58A80C1D" w14:textId="3FF97C90" w:rsidR="008B03B4" w:rsidRDefault="001930B5" w:rsidP="001930B5">
      <w:pPr>
        <w:pStyle w:val="Heading3"/>
      </w:pPr>
      <w:r>
        <w:lastRenderedPageBreak/>
        <w:t>Impact---Cohesion---2NC</w:t>
      </w:r>
    </w:p>
    <w:p w14:paraId="3463F3A8" w14:textId="77777777" w:rsidR="001930B5" w:rsidRPr="00B33F6C" w:rsidRDefault="001930B5" w:rsidP="001930B5"/>
    <w:p w14:paraId="79875596" w14:textId="77777777" w:rsidR="001930B5" w:rsidRDefault="001930B5" w:rsidP="001930B5">
      <w:pPr>
        <w:pStyle w:val="Heading4"/>
        <w:rPr>
          <w:rFonts w:cs="Arial"/>
        </w:rPr>
      </w:pPr>
      <w:r w:rsidRPr="00B33F6C">
        <w:rPr>
          <w:rFonts w:cs="Arial"/>
        </w:rPr>
        <w:t xml:space="preserve">Absent NATO cohesion, the </w:t>
      </w:r>
      <w:r w:rsidRPr="00B33F6C">
        <w:rPr>
          <w:rFonts w:cs="Arial"/>
          <w:u w:val="single"/>
        </w:rPr>
        <w:t>entire</w:t>
      </w:r>
      <w:r w:rsidRPr="00B33F6C">
        <w:rPr>
          <w:rFonts w:cs="Arial"/>
        </w:rPr>
        <w:t xml:space="preserve"> organization </w:t>
      </w:r>
      <w:r w:rsidRPr="00B33F6C">
        <w:rPr>
          <w:rFonts w:cs="Arial"/>
          <w:u w:val="single"/>
        </w:rPr>
        <w:t>collapses</w:t>
      </w:r>
      <w:r w:rsidRPr="00B33F6C">
        <w:rPr>
          <w:rFonts w:cs="Arial"/>
        </w:rPr>
        <w:t xml:space="preserve">. The </w:t>
      </w:r>
      <w:r w:rsidRPr="00B33F6C">
        <w:rPr>
          <w:rFonts w:cs="Arial"/>
          <w:u w:val="single"/>
        </w:rPr>
        <w:t>only barrier</w:t>
      </w:r>
      <w:r w:rsidRPr="00B33F6C">
        <w:rPr>
          <w:rFonts w:cs="Arial"/>
        </w:rPr>
        <w:t xml:space="preserve"> to Russian expansionism is a </w:t>
      </w:r>
      <w:r w:rsidRPr="00B33F6C">
        <w:rPr>
          <w:rFonts w:cs="Arial"/>
          <w:u w:val="single"/>
        </w:rPr>
        <w:t>cohesive</w:t>
      </w:r>
      <w:r w:rsidRPr="00B33F6C">
        <w:rPr>
          <w:rFonts w:cs="Arial"/>
        </w:rPr>
        <w:t xml:space="preserve"> and </w:t>
      </w:r>
      <w:r w:rsidRPr="00B33F6C">
        <w:rPr>
          <w:rFonts w:cs="Arial"/>
          <w:u w:val="single"/>
        </w:rPr>
        <w:t>unified</w:t>
      </w:r>
      <w:r w:rsidRPr="00B33F6C">
        <w:rPr>
          <w:rFonts w:cs="Arial"/>
        </w:rPr>
        <w:t xml:space="preserve"> NATO. </w:t>
      </w:r>
    </w:p>
    <w:p w14:paraId="57EB485D" w14:textId="77777777" w:rsidR="001930B5" w:rsidRPr="00B33F6C" w:rsidRDefault="001930B5" w:rsidP="001930B5">
      <w:r w:rsidRPr="00B33F6C">
        <w:rPr>
          <w:rFonts w:eastAsiaTheme="majorEastAsia"/>
        </w:rPr>
        <w:t xml:space="preserve">Heinrich </w:t>
      </w:r>
      <w:proofErr w:type="spellStart"/>
      <w:r w:rsidRPr="00B33F6C">
        <w:rPr>
          <w:rStyle w:val="Style13ptBold"/>
        </w:rPr>
        <w:t>Brauß</w:t>
      </w:r>
      <w:proofErr w:type="spellEnd"/>
      <w:r w:rsidRPr="00B33F6C">
        <w:rPr>
          <w:rStyle w:val="Style13ptBold"/>
        </w:rPr>
        <w:t xml:space="preserve"> &amp;</w:t>
      </w:r>
      <w:r w:rsidRPr="00B33F6C">
        <w:t xml:space="preserve"> </w:t>
      </w:r>
      <w:r w:rsidRPr="00CC646F">
        <w:rPr>
          <w:rFonts w:eastAsiaTheme="majorEastAsia"/>
        </w:rPr>
        <w:t xml:space="preserve">Dr. András </w:t>
      </w:r>
      <w:r w:rsidRPr="00B33F6C">
        <w:rPr>
          <w:rStyle w:val="Style13ptBold"/>
        </w:rPr>
        <w:t>Rácz 21</w:t>
      </w:r>
      <w:r w:rsidRPr="00B33F6C">
        <w:t xml:space="preserve">. </w:t>
      </w:r>
      <w:proofErr w:type="spellStart"/>
      <w:r w:rsidRPr="00B33F6C">
        <w:t>Brauß</w:t>
      </w:r>
      <w:proofErr w:type="spellEnd"/>
      <w:r w:rsidRPr="00B33F6C">
        <w:t xml:space="preserve"> is a Senior Associate Fellow, Center for Security and Defense, and a retired lieutenant general in the Bundeswehr and was NATO Assistant Secretary General for Defense Policy and Force Planning. Rácz is Senior Research Fellow at the Center for Order and Governance in Eastern Europe, Russia and Central Asia. He previously worked in the Security and Defense </w:t>
      </w:r>
      <w:proofErr w:type="gramStart"/>
      <w:r w:rsidRPr="00B33F6C">
        <w:t>program, and</w:t>
      </w:r>
      <w:proofErr w:type="gramEnd"/>
      <w:r w:rsidRPr="00B33F6C">
        <w:t xml:space="preserve"> received his PhD in modern history from the Eötvös Loránd University in Budapest. “Russia’s Strategic Interests and Actions in the Baltic Region” </w:t>
      </w:r>
      <w:r w:rsidRPr="00CC646F">
        <w:t>https://dgap.org/en/research/publications/russias-strategic-interests-and-actions-baltic-region</w:t>
      </w:r>
    </w:p>
    <w:p w14:paraId="7843EEC6" w14:textId="77777777" w:rsidR="001930B5" w:rsidRPr="00B33F6C" w:rsidRDefault="001930B5" w:rsidP="001930B5"/>
    <w:p w14:paraId="612C1DB6" w14:textId="77777777" w:rsidR="001930B5" w:rsidRPr="00B33F6C" w:rsidRDefault="001930B5" w:rsidP="001930B5">
      <w:pPr>
        <w:rPr>
          <w:u w:val="single"/>
        </w:rPr>
      </w:pPr>
      <w:proofErr w:type="gramStart"/>
      <w:r w:rsidRPr="00B33F6C">
        <w:rPr>
          <w:sz w:val="16"/>
        </w:rPr>
        <w:t>As a consequence</w:t>
      </w:r>
      <w:proofErr w:type="gramEnd"/>
      <w:r w:rsidRPr="00B33F6C">
        <w:rPr>
          <w:sz w:val="16"/>
        </w:rPr>
        <w:t xml:space="preserve">, </w:t>
      </w:r>
      <w:r w:rsidRPr="00B33F6C">
        <w:rPr>
          <w:highlight w:val="cyan"/>
          <w:u w:val="single"/>
        </w:rPr>
        <w:t>Moscow’s actions</w:t>
      </w:r>
      <w:r w:rsidRPr="00B33F6C">
        <w:rPr>
          <w:u w:val="single"/>
        </w:rPr>
        <w:t xml:space="preserve"> in foreign, security and defense policy have been </w:t>
      </w:r>
      <w:r w:rsidRPr="00B33F6C">
        <w:rPr>
          <w:highlight w:val="cyan"/>
          <w:u w:val="single"/>
        </w:rPr>
        <w:t xml:space="preserve">designed to </w:t>
      </w:r>
      <w:r w:rsidRPr="00B33F6C">
        <w:rPr>
          <w:rStyle w:val="Emphasis"/>
          <w:highlight w:val="cyan"/>
        </w:rPr>
        <w:t>restore Russia’s great power status</w:t>
      </w:r>
      <w:r w:rsidRPr="00B33F6C">
        <w:rPr>
          <w:u w:val="single"/>
        </w:rPr>
        <w:t xml:space="preserve"> </w:t>
      </w:r>
      <w:r w:rsidRPr="00B33F6C">
        <w:rPr>
          <w:sz w:val="16"/>
        </w:rPr>
        <w:t xml:space="preserve">while at the same time re-establishing the cordon sanitaire it enjoyed until the end of the Cold War. </w:t>
      </w:r>
      <w:proofErr w:type="gramStart"/>
      <w:r w:rsidRPr="00B33F6C">
        <w:rPr>
          <w:sz w:val="16"/>
        </w:rPr>
        <w:t xml:space="preserve">In particular, </w:t>
      </w:r>
      <w:r w:rsidRPr="00B33F6C">
        <w:rPr>
          <w:u w:val="single"/>
        </w:rPr>
        <w:t>it</w:t>
      </w:r>
      <w:proofErr w:type="gramEnd"/>
      <w:r w:rsidRPr="00B33F6C">
        <w:rPr>
          <w:u w:val="single"/>
        </w:rPr>
        <w:t xml:space="preserve"> wants to regain control of Russia’s “near abroad,” making demands for an allegedly historically justified “zone of privileged interest</w:t>
      </w:r>
      <w:r w:rsidRPr="00B33F6C">
        <w:rPr>
          <w:sz w:val="16"/>
        </w:rPr>
        <w:t xml:space="preserve">.” This would come </w:t>
      </w:r>
      <w:r w:rsidRPr="00B33F6C">
        <w:rPr>
          <w:rStyle w:val="Emphasis"/>
        </w:rPr>
        <w:t>at the expense</w:t>
      </w:r>
      <w:r w:rsidRPr="00B33F6C">
        <w:rPr>
          <w:u w:val="single"/>
        </w:rPr>
        <w:t xml:space="preserve"> of the </w:t>
      </w:r>
      <w:r w:rsidRPr="00B33F6C">
        <w:rPr>
          <w:rStyle w:val="Emphasis"/>
        </w:rPr>
        <w:t>sovereignty and security</w:t>
      </w:r>
      <w:r w:rsidRPr="00B33F6C">
        <w:rPr>
          <w:u w:val="single"/>
        </w:rPr>
        <w:t xml:space="preserve"> of neighboring states</w:t>
      </w:r>
      <w:r w:rsidRPr="00B33F6C">
        <w:rPr>
          <w:sz w:val="16"/>
        </w:rPr>
        <w:t xml:space="preserve">. While Russia’s </w:t>
      </w:r>
      <w:r w:rsidRPr="00B33F6C">
        <w:rPr>
          <w:rStyle w:val="StyleUnderline"/>
        </w:rPr>
        <w:t>actions</w:t>
      </w:r>
      <w:r w:rsidRPr="00B33F6C">
        <w:rPr>
          <w:sz w:val="16"/>
        </w:rPr>
        <w:t xml:space="preserve"> may have defensive origins, these insecurities </w:t>
      </w:r>
      <w:r w:rsidRPr="00B33F6C">
        <w:rPr>
          <w:rStyle w:val="StyleUnderline"/>
        </w:rPr>
        <w:t xml:space="preserve">are </w:t>
      </w:r>
      <w:r w:rsidRPr="00B33F6C">
        <w:rPr>
          <w:rStyle w:val="StyleUnderline"/>
          <w:highlight w:val="cyan"/>
        </w:rPr>
        <w:t>manifested in</w:t>
      </w:r>
      <w:r w:rsidRPr="00B33F6C">
        <w:rPr>
          <w:rStyle w:val="StyleUnderline"/>
        </w:rPr>
        <w:t xml:space="preserve"> an </w:t>
      </w:r>
      <w:r w:rsidRPr="00B33F6C">
        <w:rPr>
          <w:rStyle w:val="Emphasis"/>
          <w:highlight w:val="cyan"/>
        </w:rPr>
        <w:t>aggressive</w:t>
      </w:r>
      <w:r w:rsidRPr="00B33F6C">
        <w:rPr>
          <w:rStyle w:val="StyleUnderline"/>
          <w:highlight w:val="cyan"/>
        </w:rPr>
        <w:t xml:space="preserve"> and </w:t>
      </w:r>
      <w:r w:rsidRPr="00B33F6C">
        <w:rPr>
          <w:rStyle w:val="Emphasis"/>
          <w:highlight w:val="cyan"/>
        </w:rPr>
        <w:t>unpredictable</w:t>
      </w:r>
      <w:r w:rsidRPr="00B33F6C">
        <w:rPr>
          <w:rStyle w:val="StyleUnderline"/>
          <w:highlight w:val="cyan"/>
        </w:rPr>
        <w:t xml:space="preserve"> manner.</w:t>
      </w:r>
      <w:r w:rsidRPr="00B33F6C">
        <w:rPr>
          <w:rStyle w:val="StyleUnderline"/>
        </w:rPr>
        <w:t> </w:t>
      </w:r>
    </w:p>
    <w:p w14:paraId="747CABA7" w14:textId="77777777" w:rsidR="001930B5" w:rsidRPr="00B33F6C" w:rsidRDefault="001930B5" w:rsidP="001930B5">
      <w:pPr>
        <w:rPr>
          <w:u w:val="single"/>
        </w:rPr>
      </w:pPr>
      <w:r w:rsidRPr="00B33F6C">
        <w:rPr>
          <w:rStyle w:val="Emphasis"/>
          <w:highlight w:val="cyan"/>
        </w:rPr>
        <w:t>Standing in the way</w:t>
      </w:r>
      <w:r w:rsidRPr="00B33F6C">
        <w:rPr>
          <w:highlight w:val="cyan"/>
          <w:u w:val="single"/>
        </w:rPr>
        <w:t xml:space="preserve"> of Russia’s</w:t>
      </w:r>
      <w:r w:rsidRPr="00B33F6C">
        <w:rPr>
          <w:u w:val="single"/>
        </w:rPr>
        <w:t xml:space="preserve"> expansionist </w:t>
      </w:r>
      <w:r w:rsidRPr="00B33F6C">
        <w:rPr>
          <w:highlight w:val="cyan"/>
          <w:u w:val="single"/>
        </w:rPr>
        <w:t xml:space="preserve">ambitions are </w:t>
      </w:r>
      <w:r w:rsidRPr="00823AC9">
        <w:rPr>
          <w:u w:val="single"/>
        </w:rPr>
        <w:t xml:space="preserve">the </w:t>
      </w:r>
      <w:r w:rsidRPr="00B33F6C">
        <w:rPr>
          <w:rStyle w:val="Emphasis"/>
          <w:highlight w:val="cyan"/>
        </w:rPr>
        <w:t>EU and NATO</w:t>
      </w:r>
      <w:r w:rsidRPr="00B33F6C">
        <w:rPr>
          <w:sz w:val="14"/>
          <w:highlight w:val="cyan"/>
        </w:rPr>
        <w:t>,</w:t>
      </w:r>
      <w:r w:rsidRPr="00B33F6C">
        <w:rPr>
          <w:sz w:val="14"/>
        </w:rPr>
        <w:t xml:space="preserve"> </w:t>
      </w:r>
      <w:r w:rsidRPr="00823AC9">
        <w:rPr>
          <w:u w:val="single"/>
        </w:rPr>
        <w:t xml:space="preserve">and </w:t>
      </w:r>
      <w:r w:rsidRPr="00B33F6C">
        <w:rPr>
          <w:rStyle w:val="Emphasis"/>
          <w:highlight w:val="cyan"/>
        </w:rPr>
        <w:t>above</w:t>
      </w:r>
      <w:r w:rsidRPr="00B33F6C">
        <w:rPr>
          <w:rStyle w:val="Emphasis"/>
        </w:rPr>
        <w:t xml:space="preserve"> </w:t>
      </w:r>
      <w:r w:rsidRPr="00B33F6C">
        <w:rPr>
          <w:rStyle w:val="Emphasis"/>
          <w:highlight w:val="cyan"/>
        </w:rPr>
        <w:t>all</w:t>
      </w:r>
      <w:r w:rsidRPr="00B33F6C">
        <w:rPr>
          <w:u w:val="single"/>
        </w:rPr>
        <w:t xml:space="preserve"> </w:t>
      </w:r>
      <w:r w:rsidRPr="00B33F6C">
        <w:rPr>
          <w:rStyle w:val="StyleUnderline"/>
          <w:highlight w:val="cyan"/>
        </w:rPr>
        <w:t>the</w:t>
      </w:r>
      <w:r w:rsidRPr="00B33F6C">
        <w:rPr>
          <w:rStyle w:val="StyleUnderline"/>
        </w:rPr>
        <w:t xml:space="preserve"> </w:t>
      </w:r>
      <w:r w:rsidRPr="00B33F6C">
        <w:rPr>
          <w:rStyle w:val="Emphasis"/>
          <w:highlight w:val="cyan"/>
        </w:rPr>
        <w:t>U.S</w:t>
      </w:r>
      <w:r w:rsidRPr="00B33F6C">
        <w:rPr>
          <w:rStyle w:val="Emphasis"/>
        </w:rPr>
        <w:t>.</w:t>
      </w:r>
      <w:r w:rsidRPr="00B33F6C">
        <w:rPr>
          <w:u w:val="single"/>
        </w:rPr>
        <w:t xml:space="preserve"> </w:t>
      </w:r>
      <w:r w:rsidRPr="00B33F6C">
        <w:rPr>
          <w:sz w:val="14"/>
        </w:rPr>
        <w:t xml:space="preserve">military presence in Europe. </w:t>
      </w:r>
      <w:r w:rsidRPr="00B33F6C">
        <w:rPr>
          <w:highlight w:val="cyan"/>
          <w:u w:val="single"/>
        </w:rPr>
        <w:t xml:space="preserve">If </w:t>
      </w:r>
      <w:r w:rsidRPr="00B33F6C">
        <w:rPr>
          <w:rStyle w:val="Emphasis"/>
          <w:highlight w:val="cyan"/>
        </w:rPr>
        <w:t>NATO unity</w:t>
      </w:r>
      <w:r w:rsidRPr="00B33F6C">
        <w:rPr>
          <w:highlight w:val="cyan"/>
          <w:u w:val="single"/>
        </w:rPr>
        <w:t xml:space="preserve"> were </w:t>
      </w:r>
      <w:r w:rsidRPr="00B33F6C">
        <w:rPr>
          <w:rStyle w:val="Emphasis"/>
          <w:highlight w:val="cyan"/>
        </w:rPr>
        <w:t>sufficiently undermined</w:t>
      </w:r>
      <w:r w:rsidRPr="00B33F6C">
        <w:rPr>
          <w:sz w:val="14"/>
        </w:rPr>
        <w:t xml:space="preserve">, </w:t>
      </w:r>
      <w:r w:rsidRPr="00B33F6C">
        <w:rPr>
          <w:highlight w:val="cyan"/>
          <w:u w:val="single"/>
        </w:rPr>
        <w:t xml:space="preserve">its </w:t>
      </w:r>
      <w:r w:rsidRPr="00B33F6C">
        <w:rPr>
          <w:rStyle w:val="Emphasis"/>
          <w:highlight w:val="cyan"/>
        </w:rPr>
        <w:t>decision-making capability</w:t>
      </w:r>
      <w:r w:rsidRPr="00B33F6C">
        <w:rPr>
          <w:rStyle w:val="Emphasis"/>
        </w:rPr>
        <w:t xml:space="preserve"> </w:t>
      </w:r>
      <w:r w:rsidRPr="00B33F6C">
        <w:rPr>
          <w:u w:val="single"/>
        </w:rPr>
        <w:t>paralyzed</w:t>
      </w:r>
      <w:r w:rsidRPr="00B33F6C">
        <w:rPr>
          <w:sz w:val="14"/>
        </w:rPr>
        <w:t xml:space="preserve">, its </w:t>
      </w:r>
      <w:r w:rsidRPr="00B33F6C">
        <w:rPr>
          <w:highlight w:val="cyan"/>
          <w:u w:val="single"/>
        </w:rPr>
        <w:t xml:space="preserve">ability to defend </w:t>
      </w:r>
      <w:r w:rsidRPr="00B33F6C">
        <w:rPr>
          <w:u w:val="single"/>
        </w:rPr>
        <w:t xml:space="preserve">itself </w:t>
      </w:r>
      <w:r w:rsidRPr="00B33F6C">
        <w:rPr>
          <w:rStyle w:val="Emphasis"/>
          <w:highlight w:val="cyan"/>
        </w:rPr>
        <w:t>undercut</w:t>
      </w:r>
      <w:r w:rsidRPr="00B33F6C">
        <w:rPr>
          <w:sz w:val="14"/>
        </w:rPr>
        <w:t xml:space="preserve">, </w:t>
      </w:r>
      <w:r w:rsidRPr="00823AC9">
        <w:rPr>
          <w:sz w:val="26"/>
          <w:szCs w:val="26"/>
          <w:u w:val="single"/>
        </w:rPr>
        <w:t xml:space="preserve">the </w:t>
      </w:r>
      <w:r w:rsidRPr="00B33F6C">
        <w:rPr>
          <w:rStyle w:val="Emphasis"/>
          <w:szCs w:val="26"/>
          <w:highlight w:val="cyan"/>
        </w:rPr>
        <w:t>organization itself</w:t>
      </w:r>
      <w:r w:rsidRPr="00B33F6C">
        <w:rPr>
          <w:rStyle w:val="Emphasis"/>
          <w:szCs w:val="26"/>
        </w:rPr>
        <w:t xml:space="preserve"> </w:t>
      </w:r>
      <w:r w:rsidRPr="00B33F6C">
        <w:rPr>
          <w:rStyle w:val="Emphasis"/>
          <w:szCs w:val="26"/>
          <w:highlight w:val="cyan"/>
        </w:rPr>
        <w:t>could collapse</w:t>
      </w:r>
      <w:r w:rsidRPr="00B33F6C">
        <w:rPr>
          <w:sz w:val="14"/>
        </w:rPr>
        <w:t xml:space="preserve">. Were that to happen, </w:t>
      </w:r>
      <w:r w:rsidRPr="00B33F6C">
        <w:rPr>
          <w:rStyle w:val="Emphasis"/>
          <w:highlight w:val="cyan"/>
        </w:rPr>
        <w:t>Russia would gain control</w:t>
      </w:r>
      <w:r w:rsidRPr="00B33F6C">
        <w:rPr>
          <w:highlight w:val="cyan"/>
          <w:u w:val="single"/>
        </w:rPr>
        <w:t xml:space="preserve"> over an open field</w:t>
      </w:r>
      <w:r w:rsidRPr="00B33F6C">
        <w:rPr>
          <w:sz w:val="14"/>
        </w:rPr>
        <w:t xml:space="preserve">; the </w:t>
      </w:r>
      <w:r w:rsidRPr="00B33F6C">
        <w:rPr>
          <w:highlight w:val="cyan"/>
          <w:u w:val="single"/>
        </w:rPr>
        <w:t>expansion</w:t>
      </w:r>
      <w:r w:rsidRPr="00B33F6C">
        <w:rPr>
          <w:u w:val="single"/>
        </w:rPr>
        <w:t xml:space="preserve"> of Russian control over Europe </w:t>
      </w:r>
      <w:r w:rsidRPr="00B33F6C">
        <w:rPr>
          <w:highlight w:val="cyan"/>
          <w:u w:val="single"/>
        </w:rPr>
        <w:t>would be</w:t>
      </w:r>
      <w:r w:rsidRPr="00B33F6C">
        <w:rPr>
          <w:u w:val="single"/>
        </w:rPr>
        <w:t xml:space="preserve"> </w:t>
      </w:r>
      <w:r w:rsidRPr="00B33F6C">
        <w:rPr>
          <w:rStyle w:val="Emphasis"/>
          <w:szCs w:val="26"/>
        </w:rPr>
        <w:t xml:space="preserve">almost </w:t>
      </w:r>
      <w:r w:rsidRPr="00B33F6C">
        <w:rPr>
          <w:rStyle w:val="Emphasis"/>
          <w:szCs w:val="26"/>
          <w:highlight w:val="cyan"/>
        </w:rPr>
        <w:t>automatic</w:t>
      </w:r>
      <w:r w:rsidRPr="00B33F6C">
        <w:rPr>
          <w:sz w:val="14"/>
        </w:rPr>
        <w:t xml:space="preserve">. This is why </w:t>
      </w:r>
      <w:r w:rsidRPr="00B33F6C">
        <w:rPr>
          <w:highlight w:val="cyan"/>
          <w:u w:val="single"/>
        </w:rPr>
        <w:t>Russia</w:t>
      </w:r>
      <w:r w:rsidRPr="00B33F6C">
        <w:rPr>
          <w:sz w:val="14"/>
        </w:rPr>
        <w:t xml:space="preserve"> is seeking to undermine the Euro-Atlantic security order that emerged after the Cold War: its </w:t>
      </w:r>
      <w:r w:rsidRPr="00B33F6C">
        <w:rPr>
          <w:highlight w:val="cyan"/>
          <w:u w:val="single"/>
        </w:rPr>
        <w:t>goal is to weaken NATO</w:t>
      </w:r>
      <w:r w:rsidRPr="00B33F6C">
        <w:rPr>
          <w:u w:val="single"/>
        </w:rPr>
        <w:t xml:space="preserve"> and the European Union (EU), </w:t>
      </w:r>
      <w:r w:rsidRPr="00B33F6C">
        <w:rPr>
          <w:rStyle w:val="Emphasis"/>
          <w:highlight w:val="cyan"/>
        </w:rPr>
        <w:t xml:space="preserve">disrupting </w:t>
      </w:r>
      <w:r w:rsidRPr="00B33F6C">
        <w:rPr>
          <w:rStyle w:val="Emphasis"/>
        </w:rPr>
        <w:t xml:space="preserve">Western </w:t>
      </w:r>
      <w:r w:rsidRPr="00B33F6C">
        <w:rPr>
          <w:rStyle w:val="Emphasis"/>
          <w:highlight w:val="cyan"/>
        </w:rPr>
        <w:t>initiatives</w:t>
      </w:r>
      <w:r w:rsidRPr="00B33F6C">
        <w:rPr>
          <w:u w:val="single"/>
        </w:rPr>
        <w:t xml:space="preserve"> </w:t>
      </w:r>
      <w:r w:rsidRPr="00B33F6C">
        <w:rPr>
          <w:highlight w:val="cyan"/>
          <w:u w:val="single"/>
        </w:rPr>
        <w:t xml:space="preserve">and </w:t>
      </w:r>
      <w:r w:rsidRPr="00B33F6C">
        <w:rPr>
          <w:rStyle w:val="Emphasis"/>
          <w:highlight w:val="cyan"/>
        </w:rPr>
        <w:t>regional and global arrangements</w:t>
      </w:r>
      <w:r w:rsidRPr="00B33F6C">
        <w:rPr>
          <w:u w:val="single"/>
        </w:rPr>
        <w:t>. </w:t>
      </w:r>
    </w:p>
    <w:p w14:paraId="6DD20C04" w14:textId="77777777" w:rsidR="001930B5" w:rsidRPr="00B33F6C" w:rsidRDefault="001930B5" w:rsidP="001930B5"/>
    <w:p w14:paraId="2E23FA4D" w14:textId="77777777" w:rsidR="001930B5" w:rsidRDefault="001930B5" w:rsidP="001930B5">
      <w:pPr>
        <w:pStyle w:val="Heading4"/>
        <w:rPr>
          <w:rFonts w:cs="Arial"/>
        </w:rPr>
      </w:pPr>
      <w:r w:rsidRPr="00B33F6C">
        <w:rPr>
          <w:rFonts w:cs="Arial"/>
        </w:rPr>
        <w:t xml:space="preserve">That guarantees the </w:t>
      </w:r>
      <w:r w:rsidRPr="00B33F6C">
        <w:rPr>
          <w:rFonts w:cs="Arial"/>
          <w:u w:val="single"/>
        </w:rPr>
        <w:t>collapse</w:t>
      </w:r>
      <w:r w:rsidRPr="00B33F6C">
        <w:rPr>
          <w:rFonts w:cs="Arial"/>
        </w:rPr>
        <w:t xml:space="preserve"> of the global order and </w:t>
      </w:r>
      <w:r w:rsidRPr="00B33F6C">
        <w:rPr>
          <w:rFonts w:cs="Arial"/>
          <w:u w:val="single"/>
        </w:rPr>
        <w:t>extinction</w:t>
      </w:r>
      <w:r w:rsidRPr="00B33F6C">
        <w:rPr>
          <w:rFonts w:cs="Arial"/>
        </w:rPr>
        <w:t>.</w:t>
      </w:r>
    </w:p>
    <w:p w14:paraId="354637C3" w14:textId="77777777" w:rsidR="001930B5" w:rsidRPr="00B33F6C" w:rsidRDefault="001930B5" w:rsidP="001930B5">
      <w:r w:rsidRPr="00B33F6C">
        <w:t xml:space="preserve">Dr. Yuval Noah </w:t>
      </w:r>
      <w:r w:rsidRPr="00B33F6C">
        <w:rPr>
          <w:rStyle w:val="Style13ptBold"/>
        </w:rPr>
        <w:t>Harari 22</w:t>
      </w:r>
      <w:r w:rsidRPr="00B33F6C">
        <w:t xml:space="preserve">. PhD from the University of Oxford, Professor in the Department of History in the Hebrew University of Jerusalem, “The End of the New Peace”, </w:t>
      </w:r>
      <w:r w:rsidRPr="00CC646F">
        <w:t>https://www.theatlantic.com/ideas/archive/2022/12/putin-russian-ukraine-war-global-peace/672385/</w:t>
      </w:r>
    </w:p>
    <w:p w14:paraId="61D5FADF" w14:textId="77777777" w:rsidR="001930B5" w:rsidRPr="00B33F6C" w:rsidRDefault="001930B5" w:rsidP="001930B5">
      <w:pPr>
        <w:rPr>
          <w:rStyle w:val="Emphasis"/>
        </w:rPr>
      </w:pPr>
      <w:r w:rsidRPr="00B33F6C">
        <w:rPr>
          <w:sz w:val="16"/>
        </w:rPr>
        <w:t xml:space="preserve">Despite these reflections, in February 2022 I was shocked when Vladimir </w:t>
      </w:r>
      <w:r w:rsidRPr="00B33F6C">
        <w:rPr>
          <w:rStyle w:val="StyleUnderline"/>
          <w:highlight w:val="cyan"/>
        </w:rPr>
        <w:t>Putin</w:t>
      </w:r>
      <w:r w:rsidRPr="00B33F6C">
        <w:rPr>
          <w:sz w:val="16"/>
        </w:rPr>
        <w:t xml:space="preserve"> tried to conquer Ukraine. The expected repercussions for Russia itself, and for the whole of humanity, were so destructive that it seemed an unlikely move even for a coldhearted megalomaniac. Yet the Russian autocrat </w:t>
      </w:r>
      <w:r w:rsidRPr="00B33F6C">
        <w:rPr>
          <w:rStyle w:val="StyleUnderline"/>
        </w:rPr>
        <w:t>chose to end the most peaceful era in human history, and</w:t>
      </w:r>
      <w:r w:rsidRPr="00B33F6C">
        <w:rPr>
          <w:sz w:val="16"/>
        </w:rPr>
        <w:t xml:space="preserve"> to </w:t>
      </w:r>
      <w:r w:rsidRPr="00B33F6C">
        <w:rPr>
          <w:rStyle w:val="StyleUnderline"/>
        </w:rPr>
        <w:t xml:space="preserve">push humanity toward a new era of war that might be worse than </w:t>
      </w:r>
      <w:r w:rsidRPr="00B33F6C">
        <w:rPr>
          <w:rStyle w:val="Emphasis"/>
        </w:rPr>
        <w:t>anything we have seen before</w:t>
      </w:r>
      <w:r w:rsidRPr="00B33F6C">
        <w:rPr>
          <w:sz w:val="16"/>
        </w:rPr>
        <w:t xml:space="preserve">. Indeed, </w:t>
      </w:r>
      <w:r w:rsidRPr="00B33F6C">
        <w:rPr>
          <w:rStyle w:val="StyleUnderline"/>
        </w:rPr>
        <w:t xml:space="preserve">it might </w:t>
      </w:r>
      <w:r w:rsidRPr="00B33F6C">
        <w:rPr>
          <w:rStyle w:val="StyleUnderline"/>
          <w:highlight w:val="cyan"/>
        </w:rPr>
        <w:t xml:space="preserve">threaten the </w:t>
      </w:r>
      <w:r w:rsidRPr="00B33F6C">
        <w:rPr>
          <w:rStyle w:val="Emphasis"/>
          <w:highlight w:val="cyan"/>
        </w:rPr>
        <w:t>very survival of our species.</w:t>
      </w:r>
    </w:p>
    <w:p w14:paraId="69061E57" w14:textId="77777777" w:rsidR="001930B5" w:rsidRPr="00B33F6C" w:rsidRDefault="001930B5" w:rsidP="001930B5">
      <w:pPr>
        <w:rPr>
          <w:sz w:val="8"/>
          <w:szCs w:val="8"/>
        </w:rPr>
      </w:pPr>
      <w:r w:rsidRPr="00B33F6C">
        <w:rPr>
          <w:sz w:val="8"/>
          <w:szCs w:val="8"/>
        </w:rPr>
        <w:t>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w:t>
      </w:r>
    </w:p>
    <w:p w14:paraId="2AC6EDF0" w14:textId="77777777" w:rsidR="001930B5" w:rsidRPr="00B33F6C" w:rsidRDefault="001930B5" w:rsidP="001930B5">
      <w:pPr>
        <w:rPr>
          <w:sz w:val="8"/>
          <w:szCs w:val="8"/>
        </w:rPr>
      </w:pPr>
      <w:r w:rsidRPr="00B33F6C">
        <w:rPr>
          <w:sz w:val="8"/>
          <w:szCs w:val="8"/>
        </w:rPr>
        <w:t>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w:t>
      </w:r>
    </w:p>
    <w:p w14:paraId="2CA2CD1B" w14:textId="77777777" w:rsidR="001930B5" w:rsidRPr="00B33F6C" w:rsidRDefault="001930B5" w:rsidP="001930B5">
      <w:pPr>
        <w:rPr>
          <w:sz w:val="8"/>
          <w:szCs w:val="8"/>
        </w:rPr>
      </w:pPr>
      <w:r w:rsidRPr="00B33F6C">
        <w:rPr>
          <w:sz w:val="8"/>
          <w:szCs w:val="8"/>
        </w:rPr>
        <w:t>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w:t>
      </w:r>
    </w:p>
    <w:p w14:paraId="7CA35222" w14:textId="77777777" w:rsidR="001930B5" w:rsidRPr="00B33F6C" w:rsidRDefault="001930B5" w:rsidP="001930B5">
      <w:pPr>
        <w:rPr>
          <w:sz w:val="8"/>
          <w:szCs w:val="8"/>
        </w:rPr>
      </w:pPr>
      <w:r w:rsidRPr="00B33F6C">
        <w:rPr>
          <w:sz w:val="8"/>
          <w:szCs w:val="8"/>
        </w:rPr>
        <w:lastRenderedPageBreak/>
        <w:t xml:space="preserve">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w:t>
      </w:r>
      <w:proofErr w:type="gramStart"/>
      <w:r w:rsidRPr="00B33F6C">
        <w:rPr>
          <w:sz w:val="8"/>
          <w:szCs w:val="8"/>
        </w:rPr>
        <w:t>tell</w:t>
      </w:r>
      <w:proofErr w:type="gramEnd"/>
      <w:r w:rsidRPr="00B33F6C">
        <w:rPr>
          <w:sz w:val="8"/>
          <w:szCs w:val="8"/>
        </w:rPr>
        <w:t xml:space="preserve"> that countries weren’t concerned about these things? By looking at their state budgets.</w:t>
      </w:r>
    </w:p>
    <w:p w14:paraId="2092CD94" w14:textId="77777777" w:rsidR="001930B5" w:rsidRPr="00B33F6C" w:rsidRDefault="001930B5" w:rsidP="001930B5">
      <w:pPr>
        <w:rPr>
          <w:sz w:val="8"/>
          <w:szCs w:val="8"/>
        </w:rPr>
      </w:pPr>
      <w:r w:rsidRPr="00B33F6C">
        <w:rPr>
          <w:sz w:val="8"/>
          <w:szCs w:val="8"/>
        </w:rPr>
        <w:t>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w:t>
      </w:r>
    </w:p>
    <w:p w14:paraId="3AE5578B" w14:textId="77777777" w:rsidR="001930B5" w:rsidRPr="00B33F6C" w:rsidRDefault="001930B5" w:rsidP="001930B5">
      <w:pPr>
        <w:rPr>
          <w:sz w:val="8"/>
          <w:szCs w:val="8"/>
        </w:rPr>
      </w:pPr>
      <w:r w:rsidRPr="00B33F6C">
        <w:rPr>
          <w:sz w:val="8"/>
          <w:szCs w:val="8"/>
        </w:rPr>
        <w:t>State budgets in the era of the New Peace make for far more hopeful reading material than any pacifist tract ever composed. In the early 21st century, the average government expenditure on the military has been </w:t>
      </w:r>
      <w:r w:rsidRPr="00CC646F">
        <w:rPr>
          <w:sz w:val="8"/>
          <w:szCs w:val="8"/>
        </w:rPr>
        <w:t>only 6.5 percent</w:t>
      </w:r>
      <w:r w:rsidRPr="00B33F6C">
        <w:rPr>
          <w:sz w:val="8"/>
          <w:szCs w:val="8"/>
        </w:rPr>
        <w:t>, and even the United States, the dominant superpower, has spent only about </w:t>
      </w:r>
      <w:r w:rsidRPr="00CC646F">
        <w:rPr>
          <w:sz w:val="8"/>
          <w:szCs w:val="8"/>
        </w:rPr>
        <w:t>11 percent</w:t>
      </w:r>
      <w:r w:rsidRPr="00B33F6C">
        <w:rPr>
          <w:sz w:val="8"/>
          <w:szCs w:val="8"/>
        </w:rPr>
        <w:t>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w:t>
      </w:r>
    </w:p>
    <w:p w14:paraId="0B5C52DB" w14:textId="77777777" w:rsidR="001930B5" w:rsidRPr="00B33F6C" w:rsidRDefault="001930B5" w:rsidP="001930B5">
      <w:pPr>
        <w:rPr>
          <w:sz w:val="8"/>
          <w:szCs w:val="8"/>
        </w:rPr>
      </w:pPr>
      <w:r w:rsidRPr="00B33F6C">
        <w:rPr>
          <w:sz w:val="8"/>
          <w:szCs w:val="8"/>
        </w:rPr>
        <w:t>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w:t>
      </w:r>
    </w:p>
    <w:p w14:paraId="6FE3497D" w14:textId="77777777" w:rsidR="001930B5" w:rsidRPr="00B33F6C" w:rsidRDefault="001930B5" w:rsidP="001930B5">
      <w:pPr>
        <w:rPr>
          <w:sz w:val="8"/>
          <w:szCs w:val="8"/>
        </w:rPr>
      </w:pPr>
      <w:r w:rsidRPr="00B33F6C">
        <w:rPr>
          <w:sz w:val="8"/>
          <w:szCs w:val="8"/>
        </w:rPr>
        <w:t>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w:t>
      </w:r>
    </w:p>
    <w:p w14:paraId="7D872782" w14:textId="77777777" w:rsidR="001930B5" w:rsidRPr="00B33F6C" w:rsidRDefault="001930B5" w:rsidP="001930B5">
      <w:pPr>
        <w:rPr>
          <w:sz w:val="8"/>
          <w:szCs w:val="8"/>
        </w:rPr>
      </w:pPr>
      <w:r w:rsidRPr="00B33F6C">
        <w:rPr>
          <w:sz w:val="8"/>
          <w:szCs w:val="8"/>
        </w:rPr>
        <w:t>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w:t>
      </w:r>
    </w:p>
    <w:p w14:paraId="4503A408" w14:textId="77777777" w:rsidR="001930B5" w:rsidRPr="00B33F6C" w:rsidRDefault="001930B5" w:rsidP="001930B5">
      <w:pPr>
        <w:rPr>
          <w:sz w:val="8"/>
          <w:szCs w:val="8"/>
        </w:rPr>
      </w:pPr>
      <w:r w:rsidRPr="00B33F6C">
        <w:rPr>
          <w:sz w:val="8"/>
          <w:szCs w:val="8"/>
        </w:rPr>
        <w:t>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w:t>
      </w:r>
    </w:p>
    <w:p w14:paraId="37B89FD9" w14:textId="77777777" w:rsidR="001930B5" w:rsidRPr="00B33F6C" w:rsidRDefault="001930B5" w:rsidP="001930B5">
      <w:pPr>
        <w:rPr>
          <w:sz w:val="8"/>
          <w:szCs w:val="8"/>
        </w:rPr>
      </w:pPr>
      <w:r w:rsidRPr="00B33F6C">
        <w:rPr>
          <w:sz w:val="8"/>
          <w:szCs w:val="8"/>
        </w:rPr>
        <w:t>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w:t>
      </w:r>
    </w:p>
    <w:p w14:paraId="40D9129C" w14:textId="77777777" w:rsidR="001930B5" w:rsidRPr="00B33F6C" w:rsidRDefault="001930B5" w:rsidP="001930B5">
      <w:pPr>
        <w:rPr>
          <w:sz w:val="8"/>
          <w:szCs w:val="8"/>
        </w:rPr>
      </w:pPr>
      <w:r w:rsidRPr="00B33F6C">
        <w:rPr>
          <w:sz w:val="8"/>
          <w:szCs w:val="8"/>
        </w:rPr>
        <w:t>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w:t>
      </w:r>
    </w:p>
    <w:p w14:paraId="62ABCF26" w14:textId="77777777" w:rsidR="001930B5" w:rsidRPr="00B33F6C" w:rsidRDefault="001930B5" w:rsidP="001930B5">
      <w:pPr>
        <w:rPr>
          <w:sz w:val="8"/>
          <w:szCs w:val="8"/>
        </w:rPr>
      </w:pPr>
      <w:r w:rsidRPr="00B33F6C">
        <w:rPr>
          <w:sz w:val="8"/>
          <w:szCs w:val="8"/>
        </w:rPr>
        <w:t>Although this global order was far from perfect, it improved the lives of people not just in the old imperial centers such as Britain and the United States, but also in many other parts of the world, from India to Brazil and from Poland to China. Countries in all continents benefited from the rise in global trade and investments, and almost all countries enjoyed a peace dividend. Not only could Denmark and Canada shift resources from tanks to teachers—Nigeria and Indonesia did the same.</w:t>
      </w:r>
    </w:p>
    <w:p w14:paraId="7436D4E5" w14:textId="77777777" w:rsidR="001930B5" w:rsidRPr="00B33F6C" w:rsidRDefault="001930B5" w:rsidP="001930B5">
      <w:pPr>
        <w:rPr>
          <w:sz w:val="8"/>
          <w:szCs w:val="8"/>
        </w:rPr>
      </w:pPr>
      <w:r w:rsidRPr="00B33F6C">
        <w:rPr>
          <w:sz w:val="8"/>
          <w:szCs w:val="8"/>
        </w:rPr>
        <w:t>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w:t>
      </w:r>
    </w:p>
    <w:p w14:paraId="76924B33" w14:textId="77777777" w:rsidR="001930B5" w:rsidRPr="00B33F6C" w:rsidRDefault="001930B5" w:rsidP="001930B5">
      <w:pPr>
        <w:rPr>
          <w:sz w:val="8"/>
          <w:szCs w:val="8"/>
        </w:rPr>
      </w:pPr>
      <w:r w:rsidRPr="00B33F6C">
        <w:rPr>
          <w:sz w:val="8"/>
          <w:szCs w:val="8"/>
        </w:rPr>
        <w:t>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w:t>
      </w:r>
    </w:p>
    <w:p w14:paraId="655BE706" w14:textId="77777777" w:rsidR="001930B5" w:rsidRPr="00B33F6C" w:rsidRDefault="001930B5" w:rsidP="001930B5">
      <w:pPr>
        <w:rPr>
          <w:sz w:val="8"/>
          <w:szCs w:val="8"/>
        </w:rPr>
      </w:pPr>
      <w:r w:rsidRPr="00B33F6C">
        <w:rPr>
          <w:sz w:val="8"/>
          <w:szCs w:val="8"/>
        </w:rPr>
        <w:t>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w:t>
      </w:r>
    </w:p>
    <w:p w14:paraId="11BAC8FE" w14:textId="77777777" w:rsidR="001930B5" w:rsidRPr="00B33F6C" w:rsidRDefault="001930B5" w:rsidP="001930B5">
      <w:pPr>
        <w:rPr>
          <w:sz w:val="8"/>
          <w:szCs w:val="8"/>
        </w:rPr>
      </w:pPr>
      <w:r w:rsidRPr="00B33F6C">
        <w:rPr>
          <w:sz w:val="8"/>
          <w:szCs w:val="8"/>
        </w:rPr>
        <w:t xml:space="preserve">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w:t>
      </w:r>
      <w:proofErr w:type="gramStart"/>
      <w:r w:rsidRPr="00B33F6C">
        <w:rPr>
          <w:sz w:val="8"/>
          <w:szCs w:val="8"/>
        </w:rPr>
        <w:t>all of</w:t>
      </w:r>
      <w:proofErr w:type="gramEnd"/>
      <w:r w:rsidRPr="00B33F6C">
        <w:rPr>
          <w:sz w:val="8"/>
          <w:szCs w:val="8"/>
        </w:rPr>
        <w:t xml:space="preserve">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w:t>
      </w:r>
    </w:p>
    <w:p w14:paraId="45BD7CC2" w14:textId="77777777" w:rsidR="001930B5" w:rsidRPr="00B33F6C" w:rsidRDefault="001930B5" w:rsidP="001930B5">
      <w:pPr>
        <w:rPr>
          <w:sz w:val="8"/>
          <w:szCs w:val="8"/>
        </w:rPr>
      </w:pPr>
      <w:r w:rsidRPr="00B33F6C">
        <w:rPr>
          <w:sz w:val="8"/>
          <w:szCs w:val="8"/>
        </w:rPr>
        <w:t>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w:t>
      </w:r>
    </w:p>
    <w:p w14:paraId="1167F911" w14:textId="77777777" w:rsidR="001930B5" w:rsidRPr="00B33F6C" w:rsidRDefault="001930B5" w:rsidP="001930B5">
      <w:pPr>
        <w:rPr>
          <w:sz w:val="8"/>
          <w:szCs w:val="8"/>
        </w:rPr>
      </w:pPr>
      <w:r w:rsidRPr="00B33F6C">
        <w:rPr>
          <w:sz w:val="8"/>
          <w:szCs w:val="8"/>
        </w:rPr>
        <w:t xml:space="preserve">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w:t>
      </w:r>
      <w:proofErr w:type="spellStart"/>
      <w:r w:rsidRPr="00B33F6C">
        <w:rPr>
          <w:sz w:val="8"/>
          <w:szCs w:val="8"/>
        </w:rPr>
        <w:t>grâce</w:t>
      </w:r>
      <w:proofErr w:type="spellEnd"/>
      <w:r w:rsidRPr="00B33F6C">
        <w:rPr>
          <w:sz w:val="8"/>
          <w:szCs w:val="8"/>
        </w:rPr>
        <w:t xml:space="preserve"> by breaking the biggest taboo of the New Peace era. Putin thought that if he conquered Ukraine and absorbed it into Russia, some countries would gasp in disbelief and condemn him—but nobody would take any effective action against him.</w:t>
      </w:r>
    </w:p>
    <w:p w14:paraId="5CCACBCE" w14:textId="77777777" w:rsidR="001930B5" w:rsidRPr="00B33F6C" w:rsidRDefault="001930B5" w:rsidP="001930B5">
      <w:pPr>
        <w:rPr>
          <w:sz w:val="8"/>
          <w:szCs w:val="8"/>
        </w:rPr>
      </w:pPr>
      <w:r w:rsidRPr="00B33F6C">
        <w:rPr>
          <w:sz w:val="8"/>
          <w:szCs w:val="8"/>
        </w:rPr>
        <w:t xml:space="preserve">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w:t>
      </w:r>
      <w:proofErr w:type="gramStart"/>
      <w:r w:rsidRPr="00B33F6C">
        <w:rPr>
          <w:sz w:val="8"/>
          <w:szCs w:val="8"/>
        </w:rPr>
        <w:t>actually first</w:t>
      </w:r>
      <w:proofErr w:type="gramEnd"/>
      <w:r w:rsidRPr="00B33F6C">
        <w:rPr>
          <w:sz w:val="8"/>
          <w:szCs w:val="8"/>
        </w:rPr>
        <w:t xml:space="preserve"> invaded Ukraine back in 2014—not in 2022.</w:t>
      </w:r>
    </w:p>
    <w:p w14:paraId="6AF97460" w14:textId="77777777" w:rsidR="001930B5" w:rsidRPr="00B33F6C" w:rsidRDefault="001930B5" w:rsidP="001930B5">
      <w:pPr>
        <w:rPr>
          <w:sz w:val="8"/>
          <w:szCs w:val="8"/>
        </w:rPr>
      </w:pPr>
      <w:r w:rsidRPr="00B33F6C">
        <w:rPr>
          <w:sz w:val="8"/>
          <w:szCs w:val="8"/>
        </w:rPr>
        <w:t>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p>
    <w:p w14:paraId="7EF27F35" w14:textId="77777777" w:rsidR="001930B5" w:rsidRPr="00B33F6C" w:rsidRDefault="001930B5" w:rsidP="001930B5">
      <w:pPr>
        <w:rPr>
          <w:rStyle w:val="Emphasis"/>
        </w:rPr>
      </w:pPr>
      <w:r w:rsidRPr="00B33F6C">
        <w:rPr>
          <w:rStyle w:val="StyleUnderline"/>
          <w:highlight w:val="cyan"/>
        </w:rPr>
        <w:t>If Putin</w:t>
      </w:r>
      <w:r w:rsidRPr="00B33F6C">
        <w:rPr>
          <w:rStyle w:val="StyleUnderline"/>
        </w:rPr>
        <w:t xml:space="preserve">’s gamble </w:t>
      </w:r>
      <w:r w:rsidRPr="00B33F6C">
        <w:rPr>
          <w:rStyle w:val="Emphasis"/>
          <w:highlight w:val="cyan"/>
        </w:rPr>
        <w:t>succeeds</w:t>
      </w:r>
      <w:r w:rsidRPr="00B33F6C">
        <w:rPr>
          <w:sz w:val="14"/>
          <w:highlight w:val="cyan"/>
        </w:rPr>
        <w:t xml:space="preserve">, </w:t>
      </w:r>
      <w:r w:rsidRPr="00B33F6C">
        <w:rPr>
          <w:rStyle w:val="StyleUnderline"/>
        </w:rPr>
        <w:t xml:space="preserve">the </w:t>
      </w:r>
      <w:r w:rsidRPr="00B33F6C">
        <w:rPr>
          <w:rStyle w:val="StyleUnderline"/>
          <w:highlight w:val="cyan"/>
        </w:rPr>
        <w:t xml:space="preserve">result will be </w:t>
      </w:r>
      <w:r w:rsidRPr="00B33F6C">
        <w:rPr>
          <w:rStyle w:val="StyleUnderline"/>
        </w:rPr>
        <w:t xml:space="preserve">the </w:t>
      </w:r>
      <w:r w:rsidRPr="00B33F6C">
        <w:rPr>
          <w:rStyle w:val="Emphasis"/>
          <w:highlight w:val="cyan"/>
        </w:rPr>
        <w:t>final collapse of the global order</w:t>
      </w:r>
      <w:r w:rsidRPr="00B33F6C">
        <w:rPr>
          <w:sz w:val="14"/>
        </w:rPr>
        <w:t xml:space="preserve"> </w:t>
      </w:r>
      <w:r w:rsidRPr="00B33F6C">
        <w:rPr>
          <w:rStyle w:val="StyleUnderline"/>
        </w:rPr>
        <w:t>and of the New Peace.</w:t>
      </w:r>
      <w:r w:rsidRPr="00B33F6C">
        <w:rPr>
          <w:sz w:val="14"/>
        </w:rPr>
        <w:t xml:space="preserve"> </w:t>
      </w:r>
      <w:r w:rsidRPr="00B33F6C">
        <w:rPr>
          <w:rStyle w:val="Emphasis"/>
          <w:highlight w:val="cyan"/>
        </w:rPr>
        <w:t>Autocrats around the world</w:t>
      </w:r>
      <w:r w:rsidRPr="00B33F6C">
        <w:rPr>
          <w:sz w:val="14"/>
          <w:highlight w:val="cyan"/>
        </w:rPr>
        <w:t xml:space="preserve"> </w:t>
      </w:r>
      <w:r w:rsidRPr="00B33F6C">
        <w:rPr>
          <w:rStyle w:val="StyleUnderline"/>
          <w:highlight w:val="cyan"/>
        </w:rPr>
        <w:t>will learn</w:t>
      </w:r>
      <w:r w:rsidRPr="00B33F6C">
        <w:rPr>
          <w:rStyle w:val="StyleUnderline"/>
        </w:rPr>
        <w:t xml:space="preserve"> that </w:t>
      </w:r>
      <w:r w:rsidRPr="00B33F6C">
        <w:rPr>
          <w:rStyle w:val="Emphasis"/>
          <w:highlight w:val="cyan"/>
        </w:rPr>
        <w:t>wars of conquest</w:t>
      </w:r>
      <w:r w:rsidRPr="00B33F6C">
        <w:rPr>
          <w:rStyle w:val="StyleUnderline"/>
          <w:highlight w:val="cyan"/>
        </w:rPr>
        <w:t xml:space="preserve"> are</w:t>
      </w:r>
      <w:r w:rsidRPr="00B33F6C">
        <w:rPr>
          <w:rStyle w:val="StyleUnderline"/>
        </w:rPr>
        <w:t xml:space="preserve"> again </w:t>
      </w:r>
      <w:r w:rsidRPr="00B33F6C">
        <w:rPr>
          <w:rStyle w:val="StyleUnderline"/>
          <w:highlight w:val="cyan"/>
        </w:rPr>
        <w:t>possible</w:t>
      </w:r>
      <w:r w:rsidRPr="00B33F6C">
        <w:rPr>
          <w:rStyle w:val="StyleUnderline"/>
        </w:rPr>
        <w:t xml:space="preserve">, and </w:t>
      </w:r>
      <w:r w:rsidRPr="00B33F6C">
        <w:rPr>
          <w:rStyle w:val="Emphasis"/>
          <w:highlight w:val="cyan"/>
        </w:rPr>
        <w:t>democracies</w:t>
      </w:r>
      <w:r w:rsidRPr="00B33F6C">
        <w:rPr>
          <w:rStyle w:val="StyleUnderline"/>
        </w:rPr>
        <w:t xml:space="preserve">, too, </w:t>
      </w:r>
      <w:r w:rsidRPr="00B33F6C">
        <w:rPr>
          <w:rStyle w:val="StyleUnderline"/>
          <w:highlight w:val="cyan"/>
        </w:rPr>
        <w:t xml:space="preserve">will </w:t>
      </w:r>
      <w:r w:rsidRPr="00B33F6C">
        <w:rPr>
          <w:rStyle w:val="StyleUnderline"/>
        </w:rPr>
        <w:t xml:space="preserve">be </w:t>
      </w:r>
      <w:r w:rsidRPr="00B33F6C">
        <w:rPr>
          <w:rStyle w:val="Emphasis"/>
        </w:rPr>
        <w:t xml:space="preserve">forced to </w:t>
      </w:r>
      <w:r w:rsidRPr="00B33F6C">
        <w:rPr>
          <w:rStyle w:val="Emphasis"/>
          <w:highlight w:val="cyan"/>
        </w:rPr>
        <w:t>militarize</w:t>
      </w:r>
      <w:r w:rsidRPr="00B33F6C">
        <w:rPr>
          <w:rStyle w:val="StyleUnderline"/>
        </w:rPr>
        <w:t xml:space="preserve"> themselves for protection. We’ve already seen Russian aggression prompt countries such as Germany to</w:t>
      </w:r>
      <w:r w:rsidRPr="00B33F6C">
        <w:rPr>
          <w:sz w:val="14"/>
        </w:rPr>
        <w:t xml:space="preserve"> sharply </w:t>
      </w:r>
      <w:r w:rsidRPr="00B33F6C">
        <w:rPr>
          <w:rStyle w:val="StyleUnderline"/>
        </w:rPr>
        <w:t>increase their defense budget overnight, and countries such as Sweden to reinstate conscription</w:t>
      </w:r>
      <w:r w:rsidRPr="00B33F6C">
        <w:rPr>
          <w:sz w:val="14"/>
        </w:rPr>
        <w:t xml:space="preserve">. </w:t>
      </w:r>
      <w:r w:rsidRPr="00B33F6C">
        <w:rPr>
          <w:rStyle w:val="StyleUnderline"/>
        </w:rPr>
        <w:t>The money that should go to teachers, nurses, and social workers will instead go to tanks, missiles, and cyberweapons</w:t>
      </w:r>
      <w:r w:rsidRPr="00B33F6C">
        <w:rPr>
          <w:sz w:val="14"/>
        </w:rPr>
        <w:t xml:space="preserve">. At 18, young people all over the world will do their mandatory military service. </w:t>
      </w:r>
      <w:r w:rsidRPr="00B33F6C">
        <w:rPr>
          <w:rStyle w:val="Emphasis"/>
        </w:rPr>
        <w:t xml:space="preserve">The </w:t>
      </w:r>
      <w:r w:rsidRPr="00B33F6C">
        <w:rPr>
          <w:rStyle w:val="Emphasis"/>
          <w:highlight w:val="cyan"/>
        </w:rPr>
        <w:t>whole world will look like Russia</w:t>
      </w:r>
      <w:r w:rsidRPr="00B33F6C">
        <w:rPr>
          <w:sz w:val="14"/>
        </w:rPr>
        <w:t xml:space="preserve">—a country with an oversize army and understaffed hospitals. </w:t>
      </w:r>
      <w:r w:rsidRPr="00B33F6C">
        <w:rPr>
          <w:rStyle w:val="StyleUnderline"/>
        </w:rPr>
        <w:t xml:space="preserve">A new era of </w:t>
      </w:r>
      <w:r w:rsidRPr="00B33F6C">
        <w:rPr>
          <w:rStyle w:val="Emphasis"/>
          <w:highlight w:val="cyan"/>
        </w:rPr>
        <w:t>war</w:t>
      </w:r>
      <w:r w:rsidRPr="00B33F6C">
        <w:rPr>
          <w:rStyle w:val="StyleUnderline"/>
          <w:highlight w:val="cyan"/>
        </w:rPr>
        <w:t xml:space="preserve">, </w:t>
      </w:r>
      <w:r w:rsidRPr="00B33F6C">
        <w:rPr>
          <w:rStyle w:val="Emphasis"/>
          <w:highlight w:val="cyan"/>
        </w:rPr>
        <w:t>poverty</w:t>
      </w:r>
      <w:r w:rsidRPr="00B33F6C">
        <w:rPr>
          <w:rStyle w:val="StyleUnderline"/>
          <w:highlight w:val="cyan"/>
        </w:rPr>
        <w:t>, and</w:t>
      </w:r>
      <w:r w:rsidRPr="00B33F6C">
        <w:rPr>
          <w:sz w:val="14"/>
          <w:highlight w:val="cyan"/>
        </w:rPr>
        <w:t xml:space="preserve"> </w:t>
      </w:r>
      <w:r w:rsidRPr="00B33F6C">
        <w:rPr>
          <w:rStyle w:val="Emphasis"/>
          <w:highlight w:val="cyan"/>
        </w:rPr>
        <w:t>disease</w:t>
      </w:r>
      <w:r w:rsidRPr="00B33F6C">
        <w:rPr>
          <w:sz w:val="14"/>
          <w:highlight w:val="cyan"/>
        </w:rPr>
        <w:t xml:space="preserve"> </w:t>
      </w:r>
      <w:r w:rsidRPr="00B33F6C">
        <w:rPr>
          <w:rStyle w:val="StyleUnderline"/>
          <w:highlight w:val="cyan"/>
        </w:rPr>
        <w:t>will result</w:t>
      </w:r>
      <w:r w:rsidRPr="00B33F6C">
        <w:rPr>
          <w:sz w:val="14"/>
        </w:rPr>
        <w:t xml:space="preserve">. </w:t>
      </w:r>
      <w:r w:rsidRPr="00B33F6C">
        <w:rPr>
          <w:rStyle w:val="Emphasis"/>
          <w:highlight w:val="cyan"/>
        </w:rPr>
        <w:t>Alternatively</w:t>
      </w:r>
      <w:r w:rsidRPr="00B33F6C">
        <w:rPr>
          <w:sz w:val="14"/>
          <w:highlight w:val="cyan"/>
        </w:rPr>
        <w:t xml:space="preserve">, </w:t>
      </w:r>
      <w:r w:rsidRPr="00B33F6C">
        <w:rPr>
          <w:rStyle w:val="StyleUnderline"/>
          <w:highlight w:val="cyan"/>
        </w:rPr>
        <w:t>if Putin is</w:t>
      </w:r>
      <w:r w:rsidRPr="00B33F6C">
        <w:rPr>
          <w:sz w:val="14"/>
          <w:highlight w:val="cyan"/>
        </w:rPr>
        <w:t xml:space="preserve"> </w:t>
      </w:r>
      <w:r w:rsidRPr="00B33F6C">
        <w:rPr>
          <w:rStyle w:val="Emphasis"/>
          <w:highlight w:val="cyan"/>
        </w:rPr>
        <w:t>stopped</w:t>
      </w:r>
      <w:r w:rsidRPr="00B33F6C">
        <w:rPr>
          <w:rStyle w:val="Emphasis"/>
        </w:rPr>
        <w:t xml:space="preserve"> and punished</w:t>
      </w:r>
      <w:r w:rsidRPr="00B33F6C">
        <w:rPr>
          <w:sz w:val="14"/>
        </w:rPr>
        <w:t xml:space="preserve">, </w:t>
      </w:r>
      <w:r w:rsidRPr="00B33F6C">
        <w:rPr>
          <w:rStyle w:val="StyleUnderline"/>
          <w:highlight w:val="cyan"/>
        </w:rPr>
        <w:t>the global order</w:t>
      </w:r>
      <w:r w:rsidRPr="00B33F6C">
        <w:rPr>
          <w:rStyle w:val="StyleUnderline"/>
        </w:rPr>
        <w:t xml:space="preserve"> </w:t>
      </w:r>
      <w:r w:rsidRPr="00B33F6C">
        <w:rPr>
          <w:rStyle w:val="Emphasis"/>
        </w:rPr>
        <w:t>won’t be broken</w:t>
      </w:r>
      <w:r w:rsidRPr="00B33F6C">
        <w:rPr>
          <w:rStyle w:val="StyleUnderline"/>
        </w:rPr>
        <w:t xml:space="preserve"> by what he did</w:t>
      </w:r>
      <w:r w:rsidRPr="00B33F6C">
        <w:rPr>
          <w:sz w:val="14"/>
        </w:rPr>
        <w:t>—</w:t>
      </w:r>
      <w:r w:rsidRPr="00B33F6C">
        <w:rPr>
          <w:rStyle w:val="StyleUnderline"/>
        </w:rPr>
        <w:t xml:space="preserve">it </w:t>
      </w:r>
      <w:r w:rsidRPr="00B33F6C">
        <w:rPr>
          <w:rStyle w:val="StyleUnderline"/>
          <w:highlight w:val="cyan"/>
        </w:rPr>
        <w:t xml:space="preserve">will be </w:t>
      </w:r>
      <w:r w:rsidRPr="00B33F6C">
        <w:rPr>
          <w:rStyle w:val="Emphasis"/>
          <w:highlight w:val="cyan"/>
        </w:rPr>
        <w:t>strengthened</w:t>
      </w:r>
      <w:r w:rsidRPr="00B33F6C">
        <w:rPr>
          <w:sz w:val="14"/>
        </w:rPr>
        <w:t xml:space="preserve">. </w:t>
      </w:r>
      <w:r w:rsidRPr="00B33F6C">
        <w:rPr>
          <w:rStyle w:val="StyleUnderline"/>
        </w:rPr>
        <w:t xml:space="preserve">Anyone who needed a </w:t>
      </w:r>
      <w:r w:rsidRPr="00B33F6C">
        <w:rPr>
          <w:rStyle w:val="Emphasis"/>
        </w:rPr>
        <w:t>reminder</w:t>
      </w:r>
      <w:r w:rsidRPr="00B33F6C">
        <w:rPr>
          <w:rStyle w:val="StyleUnderline"/>
        </w:rPr>
        <w:t xml:space="preserve"> would rediscover that </w:t>
      </w:r>
      <w:r w:rsidRPr="00B33F6C">
        <w:rPr>
          <w:rStyle w:val="Emphasis"/>
        </w:rPr>
        <w:t>you just cannot do these things.</w:t>
      </w:r>
    </w:p>
    <w:p w14:paraId="38070984" w14:textId="77777777" w:rsidR="001930B5" w:rsidRPr="00B33F6C" w:rsidRDefault="001930B5" w:rsidP="001930B5">
      <w:pPr>
        <w:rPr>
          <w:sz w:val="16"/>
        </w:rPr>
      </w:pPr>
      <w:r w:rsidRPr="00B33F6C">
        <w:rPr>
          <w:rStyle w:val="StyleUnderline"/>
        </w:rPr>
        <w:t>Which of these</w:t>
      </w:r>
      <w:r w:rsidRPr="00B33F6C">
        <w:rPr>
          <w:sz w:val="16"/>
        </w:rPr>
        <w:t xml:space="preserve"> two </w:t>
      </w:r>
      <w:r w:rsidRPr="00B33F6C">
        <w:rPr>
          <w:rStyle w:val="StyleUnderline"/>
        </w:rPr>
        <w:t>scenarios will materialize? Luckily for everyone, despite his military preparations, Putin was disastrously unprepared</w:t>
      </w:r>
      <w:r w:rsidRPr="00B33F6C">
        <w:rPr>
          <w:sz w:val="16"/>
        </w:rPr>
        <w:t xml:space="preserve"> for one crucial thing: the courage of the Ukrainian people. </w:t>
      </w:r>
      <w:r w:rsidRPr="00B33F6C">
        <w:rPr>
          <w:rStyle w:val="StyleUnderline"/>
        </w:rPr>
        <w:t>The Ukrainians have pushed back the Russians in a series of stunning victories near Kyiv</w:t>
      </w:r>
      <w:r w:rsidRPr="00B33F6C">
        <w:rPr>
          <w:sz w:val="16"/>
        </w:rPr>
        <w:t>, Kharkiv, and Kherson. But Putin has so far refused to acknowledge his mistake, and he reacts to defeat with increased brutality. Seeing that his army cannot overcome the Ukrainian soldiers on the front line, Putin is now trying to freeze the Ukrainian civilians to death in their homes. Predicting how the war will end is impossible, as is the fate of the New Peace.</w:t>
      </w:r>
    </w:p>
    <w:p w14:paraId="0104F123" w14:textId="77777777" w:rsidR="001930B5" w:rsidRPr="00B33F6C" w:rsidRDefault="001930B5" w:rsidP="001930B5">
      <w:pPr>
        <w:rPr>
          <w:sz w:val="16"/>
        </w:rPr>
      </w:pPr>
      <w:r w:rsidRPr="00B33F6C">
        <w:rPr>
          <w:sz w:val="16"/>
        </w:rPr>
        <w:lastRenderedPageBreak/>
        <w:t xml:space="preserve">History is never deterministic. After the end of the Cold War, many people thought that peace was inevitable, and that it would continue even if we neglected the global order. After Russia invaded Ukraine, some swung to the opposite view. They claimed that peace had always been just an illusion, that war was an ungovernable force of nature, and that the only choice humans had was whether they wanted to be prey or predator. Both positions are wrong. </w:t>
      </w:r>
      <w:r w:rsidRPr="00B33F6C">
        <w:rPr>
          <w:rStyle w:val="StyleUnderline"/>
        </w:rPr>
        <w:t>War and peace are decisions</w:t>
      </w:r>
      <w:r w:rsidRPr="00B33F6C">
        <w:rPr>
          <w:sz w:val="16"/>
        </w:rPr>
        <w:t xml:space="preserve">, </w:t>
      </w:r>
      <w:r w:rsidRPr="00B33F6C">
        <w:rPr>
          <w:rStyle w:val="StyleUnderline"/>
        </w:rPr>
        <w:t>not inevitabilities. Wars are made by people, not by a law of nature</w:t>
      </w:r>
      <w:r w:rsidRPr="00B33F6C">
        <w:rPr>
          <w:sz w:val="16"/>
        </w:rPr>
        <w:t xml:space="preserve">. And </w:t>
      </w:r>
      <w:r w:rsidRPr="00B33F6C">
        <w:rPr>
          <w:rStyle w:val="StyleUnderline"/>
        </w:rPr>
        <w:t>just as humans make wars, humans can also make peace</w:t>
      </w:r>
      <w:r w:rsidRPr="00B33F6C">
        <w:rPr>
          <w:sz w:val="16"/>
        </w:rPr>
        <w:t xml:space="preserve">. But to make peace is not a one-off decision. It’s a long-term effort to protect universal norms and values, and to build cooperative institutions. </w:t>
      </w:r>
      <w:r w:rsidRPr="00B33F6C">
        <w:rPr>
          <w:rStyle w:val="StyleUnderline"/>
        </w:rPr>
        <w:t>Rebuilding the global order doesn’t mean going back to the system that disintegrated in the 2010s</w:t>
      </w:r>
      <w:r w:rsidRPr="00B33F6C">
        <w:rPr>
          <w:sz w:val="16"/>
        </w:rPr>
        <w:t xml:space="preserve">. A new and better global order should give more important roles to non-Western powers that are willing to be part of it. It should also recognize the salience of national loyalties. The global order disintegrated above all because of the assault of populist forces, which argued that patriotic loyalties contradict global cooperation. Populist politicians preached that if you are a patriot, you must oppose global institutions and global cooperation. But there is no inherent contradiction between patriotism and globalism, because patriotism isn’t about hating foreigners. Patriotism is about loving your compatriots. And </w:t>
      </w:r>
      <w:r w:rsidRPr="00B33F6C">
        <w:rPr>
          <w:rStyle w:val="StyleUnderline"/>
        </w:rPr>
        <w:t>in the 21st century</w:t>
      </w:r>
      <w:r w:rsidRPr="00B33F6C">
        <w:rPr>
          <w:sz w:val="16"/>
        </w:rPr>
        <w:t xml:space="preserve">, </w:t>
      </w:r>
      <w:r w:rsidRPr="00B33F6C">
        <w:rPr>
          <w:rStyle w:val="Emphasis"/>
          <w:highlight w:val="cyan"/>
        </w:rPr>
        <w:t>if you want to protect</w:t>
      </w:r>
      <w:r w:rsidRPr="00B33F6C">
        <w:rPr>
          <w:rStyle w:val="Emphasis"/>
        </w:rPr>
        <w:t xml:space="preserve"> your compatriots</w:t>
      </w:r>
      <w:r w:rsidRPr="00B33F6C">
        <w:rPr>
          <w:sz w:val="16"/>
        </w:rPr>
        <w:t xml:space="preserve"> </w:t>
      </w:r>
      <w:r w:rsidRPr="00B33F6C">
        <w:rPr>
          <w:rStyle w:val="StyleUnderline"/>
          <w:highlight w:val="cyan"/>
        </w:rPr>
        <w:t>from</w:t>
      </w:r>
      <w:r w:rsidRPr="00B33F6C">
        <w:rPr>
          <w:sz w:val="16"/>
          <w:highlight w:val="cyan"/>
        </w:rPr>
        <w:t xml:space="preserve"> </w:t>
      </w:r>
      <w:r w:rsidRPr="00B33F6C">
        <w:rPr>
          <w:rStyle w:val="Emphasis"/>
          <w:highlight w:val="cyan"/>
        </w:rPr>
        <w:t>war</w:t>
      </w:r>
      <w:r w:rsidRPr="00B33F6C">
        <w:rPr>
          <w:sz w:val="16"/>
          <w:highlight w:val="cyan"/>
        </w:rPr>
        <w:t xml:space="preserve">, </w:t>
      </w:r>
      <w:r w:rsidRPr="00B33F6C">
        <w:rPr>
          <w:rStyle w:val="Emphasis"/>
        </w:rPr>
        <w:t>pandemic</w:t>
      </w:r>
      <w:r w:rsidRPr="00B33F6C">
        <w:rPr>
          <w:sz w:val="16"/>
          <w:highlight w:val="cyan"/>
        </w:rPr>
        <w:t xml:space="preserve">, </w:t>
      </w:r>
      <w:r w:rsidRPr="00B33F6C">
        <w:rPr>
          <w:rStyle w:val="StyleUnderline"/>
          <w:highlight w:val="cyan"/>
        </w:rPr>
        <w:t>and</w:t>
      </w:r>
      <w:r w:rsidRPr="00B33F6C">
        <w:rPr>
          <w:sz w:val="16"/>
          <w:highlight w:val="cyan"/>
        </w:rPr>
        <w:t xml:space="preserve"> </w:t>
      </w:r>
      <w:r w:rsidRPr="00B33F6C">
        <w:rPr>
          <w:rStyle w:val="Emphasis"/>
          <w:highlight w:val="cyan"/>
        </w:rPr>
        <w:t>ecological collapse</w:t>
      </w:r>
      <w:r w:rsidRPr="00B33F6C">
        <w:rPr>
          <w:sz w:val="16"/>
        </w:rPr>
        <w:t xml:space="preserve">, </w:t>
      </w:r>
      <w:r w:rsidRPr="00B33F6C">
        <w:rPr>
          <w:rStyle w:val="StyleUnderline"/>
        </w:rPr>
        <w:t xml:space="preserve">the </w:t>
      </w:r>
      <w:r w:rsidRPr="00B33F6C">
        <w:rPr>
          <w:rStyle w:val="StyleUnderline"/>
          <w:highlight w:val="cyan"/>
        </w:rPr>
        <w:t xml:space="preserve">best way </w:t>
      </w:r>
      <w:r w:rsidRPr="00B33F6C">
        <w:rPr>
          <w:rStyle w:val="StyleUnderline"/>
        </w:rPr>
        <w:t xml:space="preserve">to do that is </w:t>
      </w:r>
      <w:r w:rsidRPr="00B33F6C">
        <w:rPr>
          <w:rStyle w:val="StyleUnderline"/>
          <w:highlight w:val="cyan"/>
        </w:rPr>
        <w:t>by</w:t>
      </w:r>
      <w:r w:rsidRPr="00B33F6C">
        <w:rPr>
          <w:rStyle w:val="StyleUnderline"/>
        </w:rPr>
        <w:t xml:space="preserve"> </w:t>
      </w:r>
      <w:r w:rsidRPr="00B33F6C">
        <w:rPr>
          <w:rStyle w:val="Emphasis"/>
          <w:highlight w:val="cyan"/>
        </w:rPr>
        <w:t>cooperating</w:t>
      </w:r>
      <w:r w:rsidRPr="00B33F6C">
        <w:rPr>
          <w:sz w:val="16"/>
        </w:rPr>
        <w:t xml:space="preserve"> </w:t>
      </w:r>
      <w:r w:rsidRPr="00B33F6C">
        <w:rPr>
          <w:sz w:val="16"/>
          <w:szCs w:val="16"/>
        </w:rPr>
        <w:t>with foreigners.</w:t>
      </w:r>
      <w:r w:rsidRPr="00B33F6C">
        <w:rPr>
          <w:rStyle w:val="Emphasis"/>
        </w:rPr>
        <w:t xml:space="preserve"> </w:t>
      </w:r>
    </w:p>
    <w:p w14:paraId="0411A7ED" w14:textId="77777777" w:rsidR="001930B5" w:rsidRPr="001930B5" w:rsidRDefault="001930B5" w:rsidP="001930B5"/>
    <w:p w14:paraId="5A51368C" w14:textId="25F06D67" w:rsidR="00DF4C69" w:rsidRDefault="00DF4C69" w:rsidP="00157DDE">
      <w:pPr>
        <w:pStyle w:val="Heading3"/>
      </w:pPr>
      <w:r>
        <w:lastRenderedPageBreak/>
        <w:t>Impact---CP Key---2NC</w:t>
      </w:r>
    </w:p>
    <w:p w14:paraId="2D2D3EF6" w14:textId="77777777" w:rsidR="00C06975" w:rsidRDefault="00C06975" w:rsidP="00C06975">
      <w:pPr>
        <w:pStyle w:val="Heading4"/>
      </w:pPr>
      <w:r>
        <w:t xml:space="preserve">Consultation’s key to the broader alliance. </w:t>
      </w:r>
    </w:p>
    <w:p w14:paraId="3BD530D8" w14:textId="77777777" w:rsidR="00C06975" w:rsidRDefault="00C06975" w:rsidP="00C06975">
      <w:pPr>
        <w:rPr>
          <w:color w:val="000000"/>
        </w:rPr>
      </w:pPr>
      <w:r w:rsidRPr="00713E1F">
        <w:rPr>
          <w:rStyle w:val="Style13ptBold"/>
        </w:rPr>
        <w:t>Rynning ’19</w:t>
      </w:r>
      <w:r>
        <w:t xml:space="preserve"> [Sten; professor of political science at the </w:t>
      </w:r>
      <w:r>
        <w:rPr>
          <w:color w:val="000000"/>
        </w:rPr>
        <w:t xml:space="preserve">University of Southern Denmark. March 24; “Sustaining NATO by consultation: hard choices for Europe,” </w:t>
      </w:r>
      <w:hyperlink r:id="rId17" w:history="1">
        <w:r w:rsidRPr="00A91C87">
          <w:rPr>
            <w:rStyle w:val="Hyperlink"/>
          </w:rPr>
          <w:t>https://link.springer.com/epdf/10.1057/s42738-019-00018-w</w:t>
        </w:r>
      </w:hyperlink>
      <w:r>
        <w:rPr>
          <w:color w:val="000000"/>
        </w:rPr>
        <w:t>; //ff]</w:t>
      </w:r>
    </w:p>
    <w:p w14:paraId="7CBFA143" w14:textId="77777777" w:rsidR="00C06975" w:rsidRPr="00713E1F" w:rsidRDefault="00C06975" w:rsidP="00C06975">
      <w:pPr>
        <w:rPr>
          <w:sz w:val="16"/>
        </w:rPr>
      </w:pPr>
      <w:r w:rsidRPr="00713E1F">
        <w:rPr>
          <w:u w:val="single"/>
        </w:rPr>
        <w:t xml:space="preserve">NATO allies have since the </w:t>
      </w:r>
      <w:r w:rsidRPr="00713E1F">
        <w:rPr>
          <w:rStyle w:val="Emphasis"/>
        </w:rPr>
        <w:t>inception</w:t>
      </w:r>
      <w:r w:rsidRPr="00713E1F">
        <w:rPr>
          <w:u w:val="single"/>
        </w:rPr>
        <w:t xml:space="preserve"> of the alliance sought to establish an Atlanticist habit of </w:t>
      </w:r>
      <w:r w:rsidRPr="00713E1F">
        <w:rPr>
          <w:rStyle w:val="Emphasis"/>
        </w:rPr>
        <w:t>political consultation</w:t>
      </w:r>
      <w:r w:rsidRPr="00713E1F">
        <w:rPr>
          <w:u w:val="single"/>
        </w:rPr>
        <w:t> to prevent political </w:t>
      </w:r>
      <w:r w:rsidRPr="00713E1F">
        <w:rPr>
          <w:rStyle w:val="Emphasis"/>
        </w:rPr>
        <w:t>go-it-alone drift</w:t>
      </w:r>
      <w:r w:rsidRPr="00713E1F">
        <w:rPr>
          <w:u w:val="single"/>
        </w:rPr>
        <w:t xml:space="preserve"> on the part of key allies and help define NATO </w:t>
      </w:r>
      <w:proofErr w:type="gramStart"/>
      <w:r w:rsidRPr="00713E1F">
        <w:rPr>
          <w:u w:val="single"/>
        </w:rPr>
        <w:t>in regard to</w:t>
      </w:r>
      <w:proofErr w:type="gramEnd"/>
      <w:r w:rsidRPr="00713E1F">
        <w:rPr>
          <w:u w:val="single"/>
        </w:rPr>
        <w:t xml:space="preserve"> </w:t>
      </w:r>
      <w:r w:rsidRPr="00713E1F">
        <w:rPr>
          <w:rStyle w:val="Emphasis"/>
        </w:rPr>
        <w:t>major strategic issues</w:t>
      </w:r>
      <w:r w:rsidRPr="00713E1F">
        <w:rPr>
          <w:sz w:val="16"/>
        </w:rPr>
        <w:t>. Today, observers dispute the ability of Atlanticism to sustain the Alliance. This article reviews the history and current politics of Atlanticist consultations to assess the conditions under which </w:t>
      </w:r>
      <w:r w:rsidRPr="00713E1F">
        <w:rPr>
          <w:u w:val="single"/>
        </w:rPr>
        <w:t xml:space="preserve">consultations are most likely to serve as a force of </w:t>
      </w:r>
      <w:r w:rsidRPr="00713E1F">
        <w:rPr>
          <w:rStyle w:val="Emphasis"/>
        </w:rPr>
        <w:t>alliance continuity</w:t>
      </w:r>
      <w:r w:rsidRPr="00713E1F">
        <w:rPr>
          <w:sz w:val="16"/>
        </w:rPr>
        <w:t>. The article argues that </w:t>
      </w:r>
      <w:r w:rsidRPr="00713E1F">
        <w:rPr>
          <w:u w:val="single"/>
        </w:rPr>
        <w:t xml:space="preserve">European allies have become </w:t>
      </w:r>
      <w:r w:rsidRPr="00713E1F">
        <w:rPr>
          <w:rStyle w:val="Emphasis"/>
        </w:rPr>
        <w:t>accustomed</w:t>
      </w:r>
      <w:r w:rsidRPr="00713E1F">
        <w:rPr>
          <w:u w:val="single"/>
        </w:rPr>
        <w:t xml:space="preserve"> to an incremental Atlanticist approach that </w:t>
      </w:r>
      <w:r w:rsidRPr="00713E1F">
        <w:rPr>
          <w:rStyle w:val="Emphasis"/>
        </w:rPr>
        <w:t>no longer</w:t>
      </w:r>
      <w:r w:rsidRPr="00713E1F">
        <w:rPr>
          <w:u w:val="single"/>
        </w:rPr>
        <w:t xml:space="preserve"> serves them well</w:t>
      </w:r>
      <w:r w:rsidRPr="00713E1F">
        <w:rPr>
          <w:sz w:val="16"/>
        </w:rPr>
        <w:t>. Reviewing Atlanticist history, the article suggests how </w:t>
      </w:r>
      <w:r w:rsidRPr="00713E1F">
        <w:rPr>
          <w:u w:val="single"/>
        </w:rPr>
        <w:t>Europe can leap forward to </w:t>
      </w:r>
      <w:r w:rsidRPr="00713E1F">
        <w:rPr>
          <w:rStyle w:val="Emphasis"/>
        </w:rPr>
        <w:t>revive the tradition of consultations</w:t>
      </w:r>
      <w:r w:rsidRPr="00713E1F">
        <w:rPr>
          <w:u w:val="single"/>
        </w:rPr>
        <w:t>. It involves a </w:t>
      </w:r>
      <w:r w:rsidRPr="00713E1F">
        <w:rPr>
          <w:rStyle w:val="Emphasis"/>
        </w:rPr>
        <w:t>balancing act</w:t>
      </w:r>
      <w:r w:rsidRPr="00713E1F">
        <w:rPr>
          <w:u w:val="single"/>
        </w:rPr>
        <w:t xml:space="preserve"> for Europe between on the one hand expanded power to manage global issues such as the rise of China and on the other limited ambitions of strategic autonomy. NATO’s future ability to </w:t>
      </w:r>
      <w:r w:rsidRPr="00713E1F">
        <w:rPr>
          <w:rStyle w:val="Emphasis"/>
        </w:rPr>
        <w:t>sustain</w:t>
      </w:r>
      <w:r w:rsidRPr="00713E1F">
        <w:rPr>
          <w:u w:val="single"/>
        </w:rPr>
        <w:t xml:space="preserve"> itself by </w:t>
      </w:r>
      <w:r w:rsidRPr="00713E1F">
        <w:rPr>
          <w:rStyle w:val="Emphasis"/>
        </w:rPr>
        <w:t>political consultations</w:t>
      </w:r>
      <w:r w:rsidRPr="00713E1F">
        <w:rPr>
          <w:sz w:val="16"/>
        </w:rPr>
        <w:t>, the article argues, is hostage to this balancing act and the support accorded to it by all allies.</w:t>
      </w:r>
    </w:p>
    <w:p w14:paraId="0C5ED565" w14:textId="77777777" w:rsidR="00C06975" w:rsidRPr="00C06975" w:rsidRDefault="00C06975" w:rsidP="00C06975"/>
    <w:p w14:paraId="78A68C65" w14:textId="77777777" w:rsidR="00DF4C69" w:rsidRDefault="00DF4C69" w:rsidP="00DF4C69">
      <w:pPr>
        <w:pStyle w:val="Heading4"/>
      </w:pPr>
      <w:r>
        <w:t xml:space="preserve">NATO consultation is </w:t>
      </w:r>
      <w:r w:rsidRPr="00912FF8">
        <w:rPr>
          <w:u w:val="single"/>
        </w:rPr>
        <w:t>good</w:t>
      </w:r>
      <w:r>
        <w:t xml:space="preserve"> and brings them into a </w:t>
      </w:r>
      <w:r w:rsidRPr="00912FF8">
        <w:rPr>
          <w:u w:val="single"/>
        </w:rPr>
        <w:t>supporting role</w:t>
      </w:r>
      <w:r>
        <w:t xml:space="preserve"> in the operations that it is being consulted about. </w:t>
      </w:r>
    </w:p>
    <w:p w14:paraId="28650258" w14:textId="77777777" w:rsidR="00DF4C69" w:rsidRPr="000D5A29" w:rsidRDefault="00DF4C69" w:rsidP="00DF4C69">
      <w:r>
        <w:rPr>
          <w:rStyle w:val="Style13ptBold"/>
        </w:rPr>
        <w:t xml:space="preserve">Aronsson and Swaney 22 </w:t>
      </w:r>
      <w:r w:rsidRPr="000D5A29">
        <w:t>[Dr. Lisa Aronsson is a Research Fellow at the Center for Strategy and Military Power at the Institute for National Strategic Studies at National Defense University. Mr. Brett Swaney is an Assistant Research Fellow at the Center for Strategy and Military Power (CSMP) at the Institute for National Strategic Studies at National Defense University. “Priorities for NATO Partnerships in an Era of</w:t>
      </w:r>
      <w:r>
        <w:t xml:space="preserve"> </w:t>
      </w:r>
      <w:r w:rsidRPr="000D5A29">
        <w:t>Strategic Competition.” https://www.govinfo.gov/content/pkg/GOVPUB-D5-PURL-gpo193685/pdf/GOVPUB-D5-PURL-gpo193685.pdf</w:t>
      </w:r>
      <w:r>
        <w:t>] //aka</w:t>
      </w:r>
    </w:p>
    <w:p w14:paraId="4617A2FD" w14:textId="77777777" w:rsidR="00DF4C69" w:rsidRPr="000D5A29" w:rsidRDefault="00DF4C69" w:rsidP="00DF4C69">
      <w:pPr>
        <w:rPr>
          <w:sz w:val="10"/>
        </w:rPr>
      </w:pPr>
      <w:r w:rsidRPr="000D5A29">
        <w:rPr>
          <w:sz w:val="10"/>
        </w:rPr>
        <w:t>Political Consultations</w:t>
      </w:r>
    </w:p>
    <w:p w14:paraId="13D4A685" w14:textId="77777777" w:rsidR="00DF4C69" w:rsidRPr="000D5A29" w:rsidRDefault="00DF4C69" w:rsidP="00DF4C69">
      <w:pPr>
        <w:rPr>
          <w:sz w:val="10"/>
        </w:rPr>
      </w:pPr>
      <w:r w:rsidRPr="000D5A29">
        <w:rPr>
          <w:rStyle w:val="Emphasis"/>
          <w:highlight w:val="cyan"/>
        </w:rPr>
        <w:t>NATO partners</w:t>
      </w:r>
      <w:r w:rsidRPr="00912FF8">
        <w:rPr>
          <w:rStyle w:val="Emphasis"/>
        </w:rPr>
        <w:t xml:space="preserve"> are </w:t>
      </w:r>
      <w:r w:rsidRPr="000D5A29">
        <w:rPr>
          <w:rStyle w:val="Emphasis"/>
          <w:highlight w:val="cyan"/>
        </w:rPr>
        <w:t>calling for more frequent political consultations</w:t>
      </w:r>
      <w:r w:rsidRPr="00912FF8">
        <w:rPr>
          <w:rStyle w:val="Emphasis"/>
        </w:rPr>
        <w:t xml:space="preserve"> in flexible formats </w:t>
      </w:r>
      <w:r w:rsidRPr="000D5A29">
        <w:rPr>
          <w:rStyle w:val="Emphasis"/>
          <w:highlight w:val="cyan"/>
        </w:rPr>
        <w:t>on topics of</w:t>
      </w:r>
      <w:r w:rsidRPr="00912FF8">
        <w:rPr>
          <w:rStyle w:val="Emphasis"/>
        </w:rPr>
        <w:t xml:space="preserve"> </w:t>
      </w:r>
      <w:r w:rsidRPr="000D5A29">
        <w:rPr>
          <w:rStyle w:val="Emphasis"/>
          <w:highlight w:val="cyan"/>
        </w:rPr>
        <w:t>global interest</w:t>
      </w:r>
      <w:r w:rsidRPr="000D5A29">
        <w:rPr>
          <w:sz w:val="10"/>
        </w:rPr>
        <w:t xml:space="preserve">, such as China’s rise and relationship with Russia, emerging technologies, 26 Strategic Perspectives, No. 40 </w:t>
      </w:r>
      <w:r w:rsidRPr="00912FF8">
        <w:rPr>
          <w:rStyle w:val="StyleUnderline"/>
        </w:rPr>
        <w:t>climate change, the global commons, and shocks to the international system</w:t>
      </w:r>
      <w:r w:rsidRPr="000D5A29">
        <w:rPr>
          <w:sz w:val="10"/>
        </w:rPr>
        <w:t xml:space="preserve"> such as the COVID-19 pandemic and the war in Ukraine. Trends and shocks such as these make the Alliance’s cooperative security agenda not only more complex but also more important. This is especially true in a competitive environment in which </w:t>
      </w:r>
      <w:r w:rsidRPr="000D5A29">
        <w:rPr>
          <w:rStyle w:val="StyleUnderline"/>
          <w:highlight w:val="cyan"/>
        </w:rPr>
        <w:t>partners</w:t>
      </w:r>
      <w:r w:rsidRPr="00912FF8">
        <w:rPr>
          <w:rStyle w:val="StyleUnderline"/>
        </w:rPr>
        <w:t xml:space="preserve"> are </w:t>
      </w:r>
      <w:r w:rsidRPr="000D5A29">
        <w:rPr>
          <w:rStyle w:val="StyleUnderline"/>
          <w:highlight w:val="cyan"/>
        </w:rPr>
        <w:t>not</w:t>
      </w:r>
      <w:r w:rsidRPr="00912FF8">
        <w:rPr>
          <w:rStyle w:val="StyleUnderline"/>
        </w:rPr>
        <w:t xml:space="preserve"> </w:t>
      </w:r>
      <w:r w:rsidRPr="000D5A29">
        <w:rPr>
          <w:rStyle w:val="StyleUnderline"/>
        </w:rPr>
        <w:t>entirely</w:t>
      </w:r>
      <w:r w:rsidRPr="00912FF8">
        <w:rPr>
          <w:rStyle w:val="StyleUnderline"/>
        </w:rPr>
        <w:t xml:space="preserve"> </w:t>
      </w:r>
      <w:r w:rsidRPr="000D5A29">
        <w:rPr>
          <w:rStyle w:val="StyleUnderline"/>
          <w:highlight w:val="cyan"/>
        </w:rPr>
        <w:t>clear</w:t>
      </w:r>
      <w:r w:rsidRPr="00912FF8">
        <w:rPr>
          <w:rStyle w:val="StyleUnderline"/>
        </w:rPr>
        <w:t xml:space="preserve"> whether or </w:t>
      </w:r>
      <w:r w:rsidRPr="000D5A29">
        <w:rPr>
          <w:rStyle w:val="StyleUnderline"/>
          <w:highlight w:val="cyan"/>
        </w:rPr>
        <w:t>what role</w:t>
      </w:r>
      <w:r w:rsidRPr="00912FF8">
        <w:rPr>
          <w:rStyle w:val="StyleUnderline"/>
        </w:rPr>
        <w:t xml:space="preserve"> </w:t>
      </w:r>
      <w:r w:rsidRPr="000D5A29">
        <w:rPr>
          <w:rStyle w:val="StyleUnderline"/>
          <w:highlight w:val="cyan"/>
        </w:rPr>
        <w:t>NATO aspires to play when its security interests</w:t>
      </w:r>
      <w:r w:rsidRPr="00912FF8">
        <w:rPr>
          <w:rStyle w:val="StyleUnderline"/>
        </w:rPr>
        <w:t xml:space="preserve"> and values </w:t>
      </w:r>
      <w:r w:rsidRPr="000D5A29">
        <w:rPr>
          <w:rStyle w:val="StyleUnderline"/>
          <w:highlight w:val="cyan"/>
        </w:rPr>
        <w:t>are challenged</w:t>
      </w:r>
      <w:r w:rsidRPr="00912FF8">
        <w:rPr>
          <w:rStyle w:val="StyleUnderline"/>
        </w:rPr>
        <w:t xml:space="preserve"> outside NATO territory and when its partners are attacked or rendered vulnerable</w:t>
      </w:r>
      <w:r w:rsidRPr="000D5A29">
        <w:rPr>
          <w:sz w:val="10"/>
        </w:rPr>
        <w:t xml:space="preserve"> by China’s actions, wider climate or food insecurity, or other developments.102</w:t>
      </w:r>
    </w:p>
    <w:p w14:paraId="6004F14A" w14:textId="77777777" w:rsidR="00DF4C69" w:rsidRPr="000D5A29" w:rsidRDefault="00DF4C69" w:rsidP="00DF4C69">
      <w:pPr>
        <w:rPr>
          <w:sz w:val="10"/>
        </w:rPr>
      </w:pPr>
      <w:r w:rsidRPr="000D5A29">
        <w:rPr>
          <w:sz w:val="10"/>
        </w:rPr>
        <w:t>It has become clear NATO’s regional groupings for political consultations are outdated. A Ukrainian interlocutor mentioned that the EAPC continues to meet, for example, but that “concrete deliverables have been fewer and fewer since 2014.”103 There is no equivalent format for the Indo-Pacific, but findings suggest that formalizing a similar structure for the Asia-Pacific Four, for example, which some in the West have recommended, could be counterproductive.104 A New Zealand official noted that the “AP-4” is not a structure those partners would have come up with on their own,105 and academics generally agree that more flexible formats and dialogue with existing regional groupings, whether the QUAD, the Association of South-East Asian Nations (ASEAN), or with emerging trilaterals, would be more appropriate.106 They argued that bilateral consultations still offer value in steering the region toward a more unified regional threat assessment. NATO might invite Japan and South Korea for Enhanced Opportunities Partnerships, as Dan Hamilton recommends,107 or set up a Center of Excellence in the region,108 but should engage existing structures in the region.</w:t>
      </w:r>
    </w:p>
    <w:p w14:paraId="38A98DD5" w14:textId="77777777" w:rsidR="00DF4C69" w:rsidRPr="000D5A29" w:rsidRDefault="00DF4C69" w:rsidP="00DF4C69">
      <w:pPr>
        <w:rPr>
          <w:sz w:val="10"/>
        </w:rPr>
      </w:pPr>
      <w:r w:rsidRPr="000D5A29">
        <w:rPr>
          <w:sz w:val="10"/>
        </w:rPr>
        <w:t xml:space="preserve">NATO partner states are </w:t>
      </w:r>
      <w:r w:rsidRPr="000D5A29">
        <w:rPr>
          <w:rStyle w:val="StyleUnderline"/>
          <w:highlight w:val="cyan"/>
        </w:rPr>
        <w:t>eager for more robust and reciprocal discussions</w:t>
      </w:r>
      <w:r w:rsidRPr="000D5A29">
        <w:rPr>
          <w:sz w:val="10"/>
        </w:rPr>
        <w:t xml:space="preserve">, too, especially on topics such as China’s rise and its regional and global implications, and the Alliance’s aspirations when it comes to competing with China. China’s rise in Asia renders NATO’s partnerships more complicated in some ways, both because some partners may not be willing to engage in cooperation that could be understood as antagonistic toward China and because some will not want to be pushed into a position of having to choose a side. This is particularly true of </w:t>
      </w:r>
      <w:proofErr w:type="spellStart"/>
      <w:r w:rsidRPr="000D5A29">
        <w:rPr>
          <w:sz w:val="10"/>
        </w:rPr>
        <w:t>IndoPacific</w:t>
      </w:r>
      <w:proofErr w:type="spellEnd"/>
      <w:r w:rsidRPr="000D5A29">
        <w:rPr>
          <w:sz w:val="10"/>
        </w:rPr>
        <w:t xml:space="preserve"> partners, but it is also true of European partners like Serbia and, potentially, of other NATO partners that maintain a neutral or nonaligned political and/or military tradition. That said, partners like Japan are still looking for a broader “chorus of voices” that offers alternative models and narratives to what China presents for the region.109 Of course, Indo-Pacific partners appreciate </w:t>
      </w:r>
      <w:proofErr w:type="spellStart"/>
      <w:r w:rsidRPr="000D5A29">
        <w:rPr>
          <w:sz w:val="10"/>
        </w:rPr>
        <w:t>thatEuropean</w:t>
      </w:r>
      <w:proofErr w:type="spellEnd"/>
      <w:r w:rsidRPr="000D5A29">
        <w:rPr>
          <w:sz w:val="10"/>
        </w:rPr>
        <w:t xml:space="preserve"> allies are limited in what they can bring to the Pacific in terms of capabilities, but their voices in international forums, combined with symbolic efforts such as sailing naval vessels through the region, strengthen this chorus. 27</w:t>
      </w:r>
    </w:p>
    <w:p w14:paraId="5BB2F813" w14:textId="77777777" w:rsidR="00DF4C69" w:rsidRPr="000D5A29" w:rsidRDefault="00DF4C69" w:rsidP="00DF4C69">
      <w:pPr>
        <w:rPr>
          <w:rStyle w:val="Emphasis"/>
        </w:rPr>
      </w:pPr>
      <w:r w:rsidRPr="000D5A29">
        <w:rPr>
          <w:sz w:val="10"/>
        </w:rPr>
        <w:t xml:space="preserve">Priorities for NATO’s Partnerships </w:t>
      </w:r>
      <w:r w:rsidRPr="000D5A29">
        <w:rPr>
          <w:rStyle w:val="StyleUnderline"/>
          <w:highlight w:val="cyan"/>
        </w:rPr>
        <w:t>NATO and partners</w:t>
      </w:r>
      <w:r w:rsidRPr="00912FF8">
        <w:rPr>
          <w:rStyle w:val="StyleUnderline"/>
        </w:rPr>
        <w:t xml:space="preserve"> in both the Euro-Atlantic and the Indo-Pacific </w:t>
      </w:r>
      <w:r w:rsidRPr="000D5A29">
        <w:rPr>
          <w:rStyle w:val="StyleUnderline"/>
          <w:highlight w:val="cyan"/>
        </w:rPr>
        <w:t>share concerns about</w:t>
      </w:r>
      <w:r w:rsidRPr="00912FF8">
        <w:rPr>
          <w:rStyle w:val="StyleUnderline"/>
        </w:rPr>
        <w:t xml:space="preserve"> China’s military modernization, regional </w:t>
      </w:r>
      <w:r w:rsidRPr="000D5A29">
        <w:rPr>
          <w:rStyle w:val="StyleUnderline"/>
          <w:highlight w:val="cyan"/>
        </w:rPr>
        <w:t>maritime claims</w:t>
      </w:r>
      <w:r w:rsidRPr="00912FF8">
        <w:rPr>
          <w:rStyle w:val="StyleUnderline"/>
        </w:rPr>
        <w:t xml:space="preserve">, investments and theft of </w:t>
      </w:r>
      <w:r w:rsidRPr="000D5A29">
        <w:rPr>
          <w:rStyle w:val="StyleUnderline"/>
          <w:highlight w:val="cyan"/>
        </w:rPr>
        <w:t>technology</w:t>
      </w:r>
      <w:r w:rsidRPr="00912FF8">
        <w:rPr>
          <w:rStyle w:val="StyleUnderline"/>
        </w:rPr>
        <w:t xml:space="preserve"> and </w:t>
      </w:r>
      <w:r w:rsidRPr="000D5A29">
        <w:rPr>
          <w:rStyle w:val="StyleUnderline"/>
          <w:highlight w:val="cyan"/>
        </w:rPr>
        <w:lastRenderedPageBreak/>
        <w:t>infrastructure, and cooperation with Russia. They also have specific national dependencies,</w:t>
      </w:r>
      <w:r w:rsidRPr="00912FF8">
        <w:rPr>
          <w:rStyle w:val="StyleUnderline"/>
        </w:rPr>
        <w:t xml:space="preserve"> political </w:t>
      </w:r>
      <w:r w:rsidRPr="000D5A29">
        <w:rPr>
          <w:rStyle w:val="StyleUnderline"/>
          <w:highlight w:val="cyan"/>
        </w:rPr>
        <w:t>circumstances,</w:t>
      </w:r>
      <w:r w:rsidRPr="00912FF8">
        <w:rPr>
          <w:rStyle w:val="StyleUnderline"/>
        </w:rPr>
        <w:t xml:space="preserve"> and sensitivities </w:t>
      </w:r>
      <w:r w:rsidRPr="000D5A29">
        <w:rPr>
          <w:rStyle w:val="StyleUnderline"/>
          <w:highlight w:val="cyan"/>
        </w:rPr>
        <w:t>that must be understood and managed in</w:t>
      </w:r>
      <w:r w:rsidRPr="00912FF8">
        <w:rPr>
          <w:rStyle w:val="StyleUnderline"/>
        </w:rPr>
        <w:t xml:space="preserve"> political </w:t>
      </w:r>
      <w:r w:rsidRPr="000D5A29">
        <w:rPr>
          <w:rStyle w:val="StyleUnderline"/>
          <w:highlight w:val="cyan"/>
        </w:rPr>
        <w:t>consultations.</w:t>
      </w:r>
      <w:r w:rsidRPr="000D5A29">
        <w:rPr>
          <w:sz w:val="10"/>
        </w:rPr>
        <w:t xml:space="preserve"> This is especially true as allied positions on China have hardened since 2020. Initially hopeful that NATO could pursue common interests with China in counterpiracy or climate change, the 2021 NATO summit communiqué described China as a “destabilizing force and systemic challenge, whose actions threaten the rules-based international order.”110 </w:t>
      </w:r>
      <w:r w:rsidRPr="00912FF8">
        <w:rPr>
          <w:rStyle w:val="StyleUnderline"/>
        </w:rPr>
        <w:t>Equipping NATO for strategic competition</w:t>
      </w:r>
      <w:r w:rsidRPr="000D5A29">
        <w:rPr>
          <w:sz w:val="10"/>
        </w:rPr>
        <w:t xml:space="preserve"> with China (and Russia) </w:t>
      </w:r>
      <w:r w:rsidRPr="00912FF8">
        <w:rPr>
          <w:rStyle w:val="StyleUnderline"/>
        </w:rPr>
        <w:t xml:space="preserve">requires more than shoring up its military capabilities and technological edge. </w:t>
      </w:r>
      <w:r w:rsidRPr="000D5A29">
        <w:rPr>
          <w:rStyle w:val="StyleUnderline"/>
          <w:highlight w:val="cyan"/>
        </w:rPr>
        <w:t>Like-minded</w:t>
      </w:r>
      <w:r w:rsidRPr="00912FF8">
        <w:rPr>
          <w:rStyle w:val="StyleUnderline"/>
        </w:rPr>
        <w:t xml:space="preserve"> </w:t>
      </w:r>
      <w:r w:rsidRPr="000D5A29">
        <w:rPr>
          <w:rStyle w:val="StyleUnderline"/>
          <w:highlight w:val="cyan"/>
        </w:rPr>
        <w:t>partners</w:t>
      </w:r>
      <w:r w:rsidRPr="00912FF8">
        <w:rPr>
          <w:rStyle w:val="StyleUnderline"/>
        </w:rPr>
        <w:t xml:space="preserve"> engaged in this study are </w:t>
      </w:r>
      <w:r w:rsidRPr="000D5A29">
        <w:rPr>
          <w:rStyle w:val="StyleUnderline"/>
          <w:highlight w:val="cyan"/>
        </w:rPr>
        <w:t>requesting</w:t>
      </w:r>
      <w:r w:rsidRPr="00912FF8">
        <w:rPr>
          <w:rStyle w:val="StyleUnderline"/>
        </w:rPr>
        <w:t xml:space="preserve"> that </w:t>
      </w:r>
      <w:r w:rsidRPr="000D5A29">
        <w:rPr>
          <w:rStyle w:val="StyleUnderline"/>
          <w:highlight w:val="cyan"/>
        </w:rPr>
        <w:t>NATO consult more frequently</w:t>
      </w:r>
      <w:r w:rsidRPr="00912FF8">
        <w:rPr>
          <w:rStyle w:val="StyleUnderline"/>
        </w:rPr>
        <w:t xml:space="preserve">, better understand regional and geopolitical sensitivities, </w:t>
      </w:r>
      <w:r w:rsidRPr="000D5A29">
        <w:rPr>
          <w:rStyle w:val="StyleUnderline"/>
          <w:highlight w:val="cyan"/>
        </w:rPr>
        <w:t xml:space="preserve">and </w:t>
      </w:r>
      <w:r w:rsidRPr="000D5A29">
        <w:rPr>
          <w:rStyle w:val="Emphasis"/>
          <w:highlight w:val="cyan"/>
        </w:rPr>
        <w:t>prepare to engage in a supporting role.</w:t>
      </w:r>
    </w:p>
    <w:p w14:paraId="7BE3C69E" w14:textId="77777777" w:rsidR="00DF4C69" w:rsidRDefault="00DF4C69" w:rsidP="00DF4C69">
      <w:pPr>
        <w:rPr>
          <w:sz w:val="10"/>
        </w:rPr>
      </w:pPr>
      <w:r w:rsidRPr="000D5A29">
        <w:rPr>
          <w:highlight w:val="cyan"/>
          <w:u w:val="single"/>
        </w:rPr>
        <w:t>Political consultations</w:t>
      </w:r>
      <w:r w:rsidRPr="00912FF8">
        <w:rPr>
          <w:u w:val="single"/>
        </w:rPr>
        <w:t xml:space="preserve"> help </w:t>
      </w:r>
      <w:r w:rsidRPr="000D5A29">
        <w:rPr>
          <w:highlight w:val="cyan"/>
          <w:u w:val="single"/>
        </w:rPr>
        <w:t>manage expectations</w:t>
      </w:r>
      <w:r w:rsidRPr="00912FF8">
        <w:rPr>
          <w:u w:val="single"/>
        </w:rPr>
        <w:t xml:space="preserve"> on both sides, </w:t>
      </w:r>
      <w:r w:rsidRPr="000D5A29">
        <w:rPr>
          <w:highlight w:val="cyan"/>
          <w:u w:val="single"/>
        </w:rPr>
        <w:t>clarify</w:t>
      </w:r>
      <w:r w:rsidRPr="00912FF8">
        <w:rPr>
          <w:u w:val="single"/>
        </w:rPr>
        <w:t xml:space="preserve"> European strategic </w:t>
      </w:r>
      <w:r w:rsidRPr="000D5A29">
        <w:rPr>
          <w:highlight w:val="cyan"/>
          <w:u w:val="single"/>
        </w:rPr>
        <w:t>interests</w:t>
      </w:r>
      <w:r w:rsidRPr="000D5A29">
        <w:rPr>
          <w:sz w:val="10"/>
        </w:rPr>
        <w:t xml:space="preserve"> in the Indo-Pacific region that are distinct from those of the United States, </w:t>
      </w:r>
      <w:r w:rsidRPr="00912FF8">
        <w:rPr>
          <w:u w:val="single"/>
        </w:rPr>
        <w:t xml:space="preserve">and </w:t>
      </w:r>
      <w:r w:rsidRPr="000D5A29">
        <w:rPr>
          <w:highlight w:val="cyan"/>
          <w:u w:val="single"/>
        </w:rPr>
        <w:t>establish “rules of the game”</w:t>
      </w:r>
      <w:r w:rsidRPr="000D5A29">
        <w:rPr>
          <w:sz w:val="10"/>
        </w:rPr>
        <w:t xml:space="preserve"> for cooperating with China while protecting strategic assets and infrastructure.111 Both sides are juggling a need for outside investment with a list of concerns arising from China’s investments in infrastructure, digital information, and communications systems. </w:t>
      </w:r>
      <w:r w:rsidRPr="00912FF8">
        <w:rPr>
          <w:u w:val="single"/>
        </w:rPr>
        <w:t xml:space="preserve">They are also dealing with </w:t>
      </w:r>
      <w:proofErr w:type="spellStart"/>
      <w:r w:rsidRPr="00912FF8">
        <w:rPr>
          <w:u w:val="single"/>
        </w:rPr>
        <w:t>cyber attacks</w:t>
      </w:r>
      <w:proofErr w:type="spellEnd"/>
      <w:r w:rsidRPr="00912FF8">
        <w:rPr>
          <w:u w:val="single"/>
        </w:rPr>
        <w:t>, espionage, and concerns about China’s cooperation with Russia.</w:t>
      </w:r>
      <w:r w:rsidRPr="000D5A29">
        <w:rPr>
          <w:sz w:val="10"/>
        </w:rPr>
        <w:t xml:space="preserve"> This nascent but growing cooperation takes place in the Indo-Pacific and in Europe, where China’s military engagement remains limited to exercises in the Mediterranean and port calls to Kaliningrad, but where their cooperation on Arctic raw materials or dual-use technologies could have more important strategic consequences.112</w:t>
      </w:r>
    </w:p>
    <w:p w14:paraId="6C4793CE" w14:textId="77777777" w:rsidR="00DF4C69" w:rsidRDefault="00DF4C69" w:rsidP="00DF4C69">
      <w:pPr>
        <w:rPr>
          <w:sz w:val="10"/>
        </w:rPr>
      </w:pPr>
    </w:p>
    <w:p w14:paraId="10FE4225" w14:textId="77777777" w:rsidR="00DF4C69" w:rsidRPr="00DF4C69" w:rsidRDefault="00DF4C69" w:rsidP="00DF4C69"/>
    <w:p w14:paraId="6C77F24D" w14:textId="0BA1031F" w:rsidR="00DF4C69" w:rsidRDefault="00C40070" w:rsidP="00DF4C69">
      <w:pPr>
        <w:pStyle w:val="Heading3"/>
      </w:pPr>
      <w:r>
        <w:lastRenderedPageBreak/>
        <w:t>Impact---Consensus---2NC</w:t>
      </w:r>
    </w:p>
    <w:p w14:paraId="48D42897" w14:textId="77777777" w:rsidR="00C40070" w:rsidRPr="00B17408" w:rsidRDefault="00C40070" w:rsidP="00C40070">
      <w:pPr>
        <w:pStyle w:val="Heading4"/>
        <w:rPr>
          <w:rFonts w:cs="Calibri"/>
        </w:rPr>
      </w:pPr>
      <w:r w:rsidRPr="00B17408">
        <w:rPr>
          <w:rFonts w:cs="Calibri"/>
        </w:rPr>
        <w:t xml:space="preserve">Strictly adhering to the </w:t>
      </w:r>
      <w:r w:rsidRPr="00B17408">
        <w:rPr>
          <w:rFonts w:cs="Calibri"/>
          <w:u w:val="single"/>
        </w:rPr>
        <w:t>consensus</w:t>
      </w:r>
      <w:r w:rsidRPr="00B17408">
        <w:rPr>
          <w:rFonts w:cs="Calibri"/>
        </w:rPr>
        <w:t xml:space="preserve"> principle is key to keep NATO </w:t>
      </w:r>
      <w:r w:rsidRPr="00B17408">
        <w:rPr>
          <w:rFonts w:cs="Calibri"/>
          <w:u w:val="single"/>
        </w:rPr>
        <w:t>adaptable</w:t>
      </w:r>
      <w:r w:rsidRPr="00B17408">
        <w:rPr>
          <w:rFonts w:cs="Calibri"/>
        </w:rPr>
        <w:t xml:space="preserve"> to emerging </w:t>
      </w:r>
      <w:r w:rsidRPr="00B17408">
        <w:rPr>
          <w:rFonts w:cs="Calibri"/>
          <w:u w:val="single"/>
        </w:rPr>
        <w:t>global threats</w:t>
      </w:r>
      <w:r w:rsidRPr="00B17408">
        <w:rPr>
          <w:rFonts w:cs="Calibri"/>
        </w:rPr>
        <w:t xml:space="preserve">. </w:t>
      </w:r>
    </w:p>
    <w:p w14:paraId="0E25FAC1" w14:textId="77777777" w:rsidR="00C40070" w:rsidRPr="00B17408" w:rsidRDefault="00C40070" w:rsidP="00C40070">
      <w:proofErr w:type="spellStart"/>
      <w:r w:rsidRPr="00B17408">
        <w:rPr>
          <w:rStyle w:val="Style13ptBold"/>
        </w:rPr>
        <w:t>Traugutt</w:t>
      </w:r>
      <w:proofErr w:type="spellEnd"/>
      <w:r w:rsidRPr="00B17408">
        <w:rPr>
          <w:rStyle w:val="Style13ptBold"/>
        </w:rPr>
        <w:t xml:space="preserve"> ’16 </w:t>
      </w:r>
      <w:r w:rsidRPr="00B17408">
        <w:t>[Loren; July 1; MS in Strategic Intelligence from the National Defense Intelligence College, MBA from the University of Phoenix, Fellow at the US Army War College, BS from Kansas State; NATO Defense College Research Reports, “Is Consensus Still Necessary Within NATO?” https://www.jstor.org/stable/resrep10296]</w:t>
      </w:r>
    </w:p>
    <w:p w14:paraId="6211860B" w14:textId="77777777" w:rsidR="00C40070" w:rsidRPr="00B17408" w:rsidRDefault="00C40070" w:rsidP="00C40070">
      <w:pPr>
        <w:rPr>
          <w:sz w:val="16"/>
        </w:rPr>
      </w:pPr>
      <w:r w:rsidRPr="00B17408">
        <w:rPr>
          <w:sz w:val="16"/>
        </w:rPr>
        <w:t xml:space="preserve">The “consensus rule” or </w:t>
      </w:r>
      <w:r w:rsidRPr="00B17408">
        <w:rPr>
          <w:rStyle w:val="StyleUnderline"/>
          <w:highlight w:val="cyan"/>
        </w:rPr>
        <w:t xml:space="preserve">the </w:t>
      </w:r>
      <w:r w:rsidRPr="00B17408">
        <w:rPr>
          <w:rStyle w:val="Emphasis"/>
          <w:highlight w:val="cyan"/>
        </w:rPr>
        <w:t>“consensus principle”</w:t>
      </w:r>
      <w:r w:rsidRPr="00B17408">
        <w:rPr>
          <w:rStyle w:val="StyleUnderline"/>
          <w:highlight w:val="cyan"/>
        </w:rPr>
        <w:t xml:space="preserve"> has been the </w:t>
      </w:r>
      <w:r w:rsidRPr="00B17408">
        <w:rPr>
          <w:rStyle w:val="Emphasis"/>
          <w:highlight w:val="cyan"/>
        </w:rPr>
        <w:t>cornerstone</w:t>
      </w:r>
      <w:r w:rsidRPr="00B17408">
        <w:rPr>
          <w:rStyle w:val="StyleUnderline"/>
          <w:highlight w:val="cyan"/>
        </w:rPr>
        <w:t xml:space="preserve"> of NATO’s</w:t>
      </w:r>
      <w:r w:rsidRPr="00B17408">
        <w:rPr>
          <w:rStyle w:val="StyleUnderline"/>
        </w:rPr>
        <w:t xml:space="preserve"> decision-making </w:t>
      </w:r>
      <w:r w:rsidRPr="00B17408">
        <w:rPr>
          <w:rStyle w:val="StyleUnderline"/>
          <w:highlight w:val="cyan"/>
        </w:rPr>
        <w:t>process</w:t>
      </w:r>
      <w:r w:rsidRPr="00B17408">
        <w:rPr>
          <w:rStyle w:val="StyleUnderline"/>
        </w:rPr>
        <w:t xml:space="preserve"> since the signing of the Washington Treaty in 1949. The idea that </w:t>
      </w:r>
      <w:r w:rsidRPr="00B17408">
        <w:rPr>
          <w:rStyle w:val="Emphasis"/>
          <w:highlight w:val="cyan"/>
        </w:rPr>
        <w:t>all decisions</w:t>
      </w:r>
      <w:r w:rsidRPr="00B17408">
        <w:rPr>
          <w:rStyle w:val="StyleUnderline"/>
        </w:rPr>
        <w:t xml:space="preserve"> reached within the Alliance </w:t>
      </w:r>
      <w:r w:rsidRPr="00B17408">
        <w:rPr>
          <w:rStyle w:val="StyleUnderline"/>
          <w:highlight w:val="cyan"/>
        </w:rPr>
        <w:t xml:space="preserve">must be </w:t>
      </w:r>
      <w:r w:rsidRPr="00B17408">
        <w:rPr>
          <w:rStyle w:val="Emphasis"/>
          <w:highlight w:val="cyan"/>
        </w:rPr>
        <w:t>agreed</w:t>
      </w:r>
      <w:r w:rsidRPr="00B17408">
        <w:rPr>
          <w:rStyle w:val="Emphasis"/>
        </w:rPr>
        <w:t xml:space="preserve"> upon</w:t>
      </w:r>
      <w:r w:rsidRPr="00B17408">
        <w:rPr>
          <w:rStyle w:val="StyleUnderline"/>
        </w:rPr>
        <w:t xml:space="preserve"> </w:t>
      </w:r>
      <w:r w:rsidRPr="00B17408">
        <w:rPr>
          <w:rStyle w:val="StyleUnderline"/>
          <w:highlight w:val="cyan"/>
        </w:rPr>
        <w:t xml:space="preserve">by all </w:t>
      </w:r>
      <w:r w:rsidRPr="00B17408">
        <w:rPr>
          <w:rStyle w:val="Emphasis"/>
          <w:highlight w:val="cyan"/>
        </w:rPr>
        <w:t>member</w:t>
      </w:r>
      <w:r w:rsidRPr="00B17408">
        <w:rPr>
          <w:rStyle w:val="StyleUnderline"/>
        </w:rPr>
        <w:t xml:space="preserve"> nation</w:t>
      </w:r>
      <w:r w:rsidRPr="00B17408">
        <w:rPr>
          <w:rStyle w:val="Emphasis"/>
          <w:highlight w:val="cyan"/>
        </w:rPr>
        <w:t>s</w:t>
      </w:r>
      <w:r w:rsidRPr="00B17408">
        <w:rPr>
          <w:sz w:val="16"/>
        </w:rPr>
        <w:t xml:space="preserve"> is not directly mentioned in the Washington Treaty, or anywhere else in official NATO documents, but it </w:t>
      </w:r>
      <w:r w:rsidRPr="00B17408">
        <w:rPr>
          <w:rStyle w:val="StyleUnderline"/>
        </w:rPr>
        <w:t>has been the “</w:t>
      </w:r>
      <w:r w:rsidRPr="00B17408">
        <w:rPr>
          <w:rStyle w:val="Emphasis"/>
        </w:rPr>
        <w:t>sole basis</w:t>
      </w:r>
      <w:r w:rsidRPr="00B17408">
        <w:rPr>
          <w:rStyle w:val="StyleUnderline"/>
        </w:rPr>
        <w:t xml:space="preserve"> for decision-making in NATO since the creation of the Alliance in 1949.”</w:t>
      </w:r>
      <w:r w:rsidRPr="00B17408">
        <w:rPr>
          <w:sz w:val="16"/>
        </w:rPr>
        <w:t xml:space="preserve">2 </w:t>
      </w:r>
      <w:r w:rsidRPr="00B17408">
        <w:rPr>
          <w:rStyle w:val="StyleUnderline"/>
        </w:rPr>
        <w:t xml:space="preserve">Consensus is </w:t>
      </w:r>
      <w:r w:rsidRPr="00B17408">
        <w:rPr>
          <w:rStyle w:val="Emphasis"/>
        </w:rPr>
        <w:t>not</w:t>
      </w:r>
      <w:r w:rsidRPr="00B17408">
        <w:rPr>
          <w:rStyle w:val="StyleUnderline"/>
        </w:rPr>
        <w:t xml:space="preserve"> just required for the </w:t>
      </w:r>
      <w:r w:rsidRPr="00B17408">
        <w:rPr>
          <w:rStyle w:val="Emphasis"/>
        </w:rPr>
        <w:t>most important</w:t>
      </w:r>
      <w:r w:rsidRPr="00B17408">
        <w:rPr>
          <w:rStyle w:val="StyleUnderline"/>
        </w:rPr>
        <w:t xml:space="preserve"> decisions within the</w:t>
      </w:r>
      <w:r w:rsidRPr="00B17408">
        <w:rPr>
          <w:sz w:val="16"/>
        </w:rPr>
        <w:t xml:space="preserve"> North Atlantic Council (</w:t>
      </w:r>
      <w:r w:rsidRPr="00B17408">
        <w:rPr>
          <w:rStyle w:val="StyleUnderline"/>
        </w:rPr>
        <w:t xml:space="preserve">NAC), but also </w:t>
      </w:r>
      <w:r w:rsidRPr="00B17408">
        <w:rPr>
          <w:rStyle w:val="Emphasis"/>
        </w:rPr>
        <w:t>throughout</w:t>
      </w:r>
      <w:r w:rsidRPr="00B17408">
        <w:rPr>
          <w:sz w:val="16"/>
        </w:rPr>
        <w:t xml:space="preserve"> the structure of </w:t>
      </w:r>
      <w:r w:rsidRPr="00B17408">
        <w:rPr>
          <w:rStyle w:val="StyleUnderline"/>
        </w:rPr>
        <w:t>the organization</w:t>
      </w:r>
      <w:r w:rsidRPr="00B17408">
        <w:rPr>
          <w:sz w:val="16"/>
        </w:rPr>
        <w:t xml:space="preserve">, including every committee and working group. While </w:t>
      </w:r>
      <w:r w:rsidRPr="00B17408">
        <w:rPr>
          <w:rStyle w:val="Emphasis"/>
          <w:highlight w:val="cyan"/>
        </w:rPr>
        <w:t>sticking</w:t>
      </w:r>
      <w:r w:rsidRPr="00B17408">
        <w:rPr>
          <w:rStyle w:val="StyleUnderline"/>
          <w:highlight w:val="cyan"/>
        </w:rPr>
        <w:t xml:space="preserve"> steadfastly</w:t>
      </w:r>
      <w:r w:rsidRPr="00B17408">
        <w:rPr>
          <w:rStyle w:val="StyleUnderline"/>
        </w:rPr>
        <w:t xml:space="preserve"> to the consensus rule </w:t>
      </w:r>
      <w:r w:rsidRPr="00B17408">
        <w:rPr>
          <w:rStyle w:val="StyleUnderline"/>
          <w:highlight w:val="cyan"/>
        </w:rPr>
        <w:t>gives</w:t>
      </w:r>
      <w:r w:rsidRPr="00B17408">
        <w:rPr>
          <w:rStyle w:val="StyleUnderline"/>
        </w:rPr>
        <w:t xml:space="preserve"> the Alliance a </w:t>
      </w:r>
      <w:r w:rsidRPr="00B17408">
        <w:rPr>
          <w:rStyle w:val="Emphasis"/>
          <w:highlight w:val="cyan"/>
        </w:rPr>
        <w:t>cred</w:t>
      </w:r>
      <w:r w:rsidRPr="00B17408">
        <w:rPr>
          <w:rStyle w:val="Emphasis"/>
        </w:rPr>
        <w:t>ibility</w:t>
      </w:r>
      <w:r w:rsidRPr="00B17408">
        <w:rPr>
          <w:rStyle w:val="StyleUnderline"/>
        </w:rPr>
        <w:t xml:space="preserve"> </w:t>
      </w:r>
      <w:r w:rsidRPr="00B17408">
        <w:rPr>
          <w:rStyle w:val="StyleUnderline"/>
          <w:highlight w:val="cyan"/>
        </w:rPr>
        <w:t xml:space="preserve">on the </w:t>
      </w:r>
      <w:r w:rsidRPr="00B17408">
        <w:rPr>
          <w:rStyle w:val="Emphasis"/>
          <w:highlight w:val="cyan"/>
        </w:rPr>
        <w:t>world stage</w:t>
      </w:r>
      <w:r w:rsidRPr="00B17408">
        <w:rPr>
          <w:rStyle w:val="StyleUnderline"/>
        </w:rPr>
        <w:t xml:space="preserve"> not seen by any other alliance in history</w:t>
      </w:r>
      <w:r w:rsidRPr="00B17408">
        <w:rPr>
          <w:sz w:val="16"/>
        </w:rPr>
        <w:t>, many experts and critics argue that this decision-making process should be reconsidered and adjusted. They argue that as the Alliance continues to grow and expand its geographical focus outside traditional European borders, the use of the consensus rule must be scrapped to keep the Alliance agile and adaptable.</w:t>
      </w:r>
    </w:p>
    <w:p w14:paraId="55503C38" w14:textId="77777777" w:rsidR="00C40070" w:rsidRPr="00B17408" w:rsidRDefault="00C40070" w:rsidP="00C40070">
      <w:pPr>
        <w:rPr>
          <w:sz w:val="16"/>
        </w:rPr>
      </w:pPr>
      <w:r w:rsidRPr="00B17408">
        <w:rPr>
          <w:sz w:val="16"/>
        </w:rPr>
        <w:t xml:space="preserve">This paper will argue to the contrary, that </w:t>
      </w:r>
      <w:r w:rsidRPr="00B17408">
        <w:rPr>
          <w:rStyle w:val="Emphasis"/>
          <w:highlight w:val="cyan"/>
        </w:rPr>
        <w:t>keeping</w:t>
      </w:r>
      <w:r w:rsidRPr="00B17408">
        <w:rPr>
          <w:rStyle w:val="StyleUnderline"/>
          <w:highlight w:val="cyan"/>
        </w:rPr>
        <w:t xml:space="preserve"> the</w:t>
      </w:r>
      <w:r w:rsidRPr="00B17408">
        <w:rPr>
          <w:rStyle w:val="StyleUnderline"/>
        </w:rPr>
        <w:t xml:space="preserve"> consensus </w:t>
      </w:r>
      <w:r w:rsidRPr="00B17408">
        <w:rPr>
          <w:rStyle w:val="StyleUnderline"/>
          <w:highlight w:val="cyan"/>
        </w:rPr>
        <w:t xml:space="preserve">rule in its </w:t>
      </w:r>
      <w:r w:rsidRPr="00B17408">
        <w:rPr>
          <w:rStyle w:val="Emphasis"/>
          <w:highlight w:val="cyan"/>
        </w:rPr>
        <w:t>current form</w:t>
      </w:r>
      <w:r w:rsidRPr="00B17408">
        <w:rPr>
          <w:rStyle w:val="StyleUnderline"/>
          <w:highlight w:val="cyan"/>
        </w:rPr>
        <w:t xml:space="preserve"> is </w:t>
      </w:r>
      <w:r w:rsidRPr="00B17408">
        <w:rPr>
          <w:rStyle w:val="Emphasis"/>
          <w:highlight w:val="cyan"/>
        </w:rPr>
        <w:t>instrumental</w:t>
      </w:r>
      <w:r w:rsidRPr="00B17408">
        <w:rPr>
          <w:rStyle w:val="StyleUnderline"/>
        </w:rPr>
        <w:t xml:space="preserve"> in keeping the Alliance credible both for the members and </w:t>
      </w:r>
      <w:r w:rsidRPr="00B17408">
        <w:rPr>
          <w:rStyle w:val="StyleUnderline"/>
          <w:highlight w:val="cyan"/>
        </w:rPr>
        <w:t xml:space="preserve">for those </w:t>
      </w:r>
      <w:r w:rsidRPr="00B17408">
        <w:rPr>
          <w:rStyle w:val="Emphasis"/>
          <w:highlight w:val="cyan"/>
        </w:rPr>
        <w:t>outside</w:t>
      </w:r>
      <w:r w:rsidRPr="00B17408">
        <w:rPr>
          <w:rStyle w:val="Emphasis"/>
        </w:rPr>
        <w:t xml:space="preserve"> the Alliance</w:t>
      </w:r>
      <w:r w:rsidRPr="00B17408">
        <w:rPr>
          <w:rStyle w:val="StyleUnderline"/>
        </w:rPr>
        <w:t xml:space="preserve">. NATO remains a </w:t>
      </w:r>
      <w:r w:rsidRPr="00B17408">
        <w:rPr>
          <w:rStyle w:val="Emphasis"/>
        </w:rPr>
        <w:t>strong</w:t>
      </w:r>
      <w:r w:rsidRPr="00B17408">
        <w:rPr>
          <w:rStyle w:val="StyleUnderline"/>
        </w:rPr>
        <w:t xml:space="preserve"> and </w:t>
      </w:r>
      <w:r w:rsidRPr="00B17408">
        <w:rPr>
          <w:rStyle w:val="Emphasis"/>
        </w:rPr>
        <w:t>viable</w:t>
      </w:r>
      <w:r w:rsidRPr="00B17408">
        <w:rPr>
          <w:rStyle w:val="StyleUnderline"/>
        </w:rPr>
        <w:t xml:space="preserve"> security arrangement </w:t>
      </w:r>
      <w:r w:rsidRPr="00B17408">
        <w:rPr>
          <w:rStyle w:val="Emphasis"/>
        </w:rPr>
        <w:t>because</w:t>
      </w:r>
      <w:r w:rsidRPr="00B17408">
        <w:rPr>
          <w:rStyle w:val="StyleUnderline"/>
        </w:rPr>
        <w:t xml:space="preserve"> of the consensus rule</w:t>
      </w:r>
      <w:r w:rsidRPr="00B17408">
        <w:rPr>
          <w:sz w:val="16"/>
        </w:rPr>
        <w:t xml:space="preserve">, not </w:t>
      </w:r>
      <w:proofErr w:type="gramStart"/>
      <w:r w:rsidRPr="00B17408">
        <w:rPr>
          <w:sz w:val="16"/>
        </w:rPr>
        <w:t>in spite of</w:t>
      </w:r>
      <w:proofErr w:type="gramEnd"/>
      <w:r w:rsidRPr="00B17408">
        <w:rPr>
          <w:sz w:val="16"/>
        </w:rPr>
        <w:t xml:space="preserve"> it. The treaty does not specify how the Alliance should make decisions, except for Article 10 which states that “unanimous agreement” is required to invite new members into the NATO Alliance.3 Beyond this clear directive on decision-making, the rest of NATO’s decision-making process was left by the founders of the Alliance to determine for themselves. While decision-making through consensus is nothing new within alliances and organizations, its sole use in determining all decisions at all levels of an organization is unique. Numerous other international organizations, such as the United Nations, the World Trade Organization, the European Union and the International Monetary Fund, utilize the consensus principle as part of their decision-making process, but none of them use it as their sole process.4</w:t>
      </w:r>
    </w:p>
    <w:p w14:paraId="02232396" w14:textId="77777777" w:rsidR="00C40070" w:rsidRPr="00B17408" w:rsidRDefault="00C40070" w:rsidP="00C40070">
      <w:pPr>
        <w:rPr>
          <w:sz w:val="16"/>
        </w:rPr>
      </w:pPr>
      <w:bookmarkStart w:id="0" w:name="_Hlk145728881"/>
      <w:r w:rsidRPr="00B17408">
        <w:rPr>
          <w:sz w:val="16"/>
        </w:rPr>
        <w:t xml:space="preserve">Despite a growing Alliance where reaching consensus will become harder and harder, </w:t>
      </w:r>
      <w:r w:rsidRPr="00B17408">
        <w:rPr>
          <w:rStyle w:val="StyleUnderline"/>
        </w:rPr>
        <w:t xml:space="preserve">keeping NATO’s current “consensus rule” is </w:t>
      </w:r>
      <w:r w:rsidRPr="00B17408">
        <w:rPr>
          <w:rStyle w:val="Emphasis"/>
          <w:highlight w:val="cyan"/>
        </w:rPr>
        <w:t>paramount</w:t>
      </w:r>
      <w:r w:rsidRPr="00B17408">
        <w:rPr>
          <w:rStyle w:val="StyleUnderline"/>
        </w:rPr>
        <w:t xml:space="preserve"> for the Alliance </w:t>
      </w:r>
      <w:r w:rsidRPr="00B17408">
        <w:rPr>
          <w:rStyle w:val="StyleUnderline"/>
          <w:highlight w:val="cyan"/>
        </w:rPr>
        <w:t>to maintain</w:t>
      </w:r>
      <w:r w:rsidRPr="00B17408">
        <w:rPr>
          <w:rStyle w:val="StyleUnderline"/>
        </w:rPr>
        <w:t xml:space="preserve"> its </w:t>
      </w:r>
      <w:r w:rsidRPr="00B17408">
        <w:rPr>
          <w:rStyle w:val="Emphasis"/>
        </w:rPr>
        <w:t>legitimacy</w:t>
      </w:r>
      <w:r w:rsidRPr="00B17408">
        <w:rPr>
          <w:rStyle w:val="StyleUnderline"/>
        </w:rPr>
        <w:t xml:space="preserve"> and </w:t>
      </w:r>
      <w:r w:rsidRPr="00B17408">
        <w:rPr>
          <w:rStyle w:val="StyleUnderline"/>
          <w:highlight w:val="cyan"/>
        </w:rPr>
        <w:t xml:space="preserve">influence </w:t>
      </w:r>
      <w:r w:rsidRPr="00B17408">
        <w:rPr>
          <w:rStyle w:val="Emphasis"/>
          <w:highlight w:val="cyan"/>
        </w:rPr>
        <w:t>throughout</w:t>
      </w:r>
      <w:r w:rsidRPr="00B17408">
        <w:rPr>
          <w:rStyle w:val="StyleUnderline"/>
          <w:highlight w:val="cyan"/>
        </w:rPr>
        <w:t xml:space="preserve"> the</w:t>
      </w:r>
      <w:r w:rsidRPr="00B17408">
        <w:rPr>
          <w:rStyle w:val="StyleUnderline"/>
        </w:rPr>
        <w:t xml:space="preserve"> ever-</w:t>
      </w:r>
      <w:r w:rsidRPr="00B17408">
        <w:rPr>
          <w:rStyle w:val="Emphasis"/>
          <w:highlight w:val="cyan"/>
        </w:rPr>
        <w:t>changing</w:t>
      </w:r>
      <w:r w:rsidRPr="00B17408">
        <w:rPr>
          <w:rStyle w:val="StyleUnderline"/>
        </w:rPr>
        <w:t xml:space="preserve"> </w:t>
      </w:r>
      <w:r w:rsidRPr="00B17408">
        <w:rPr>
          <w:rStyle w:val="Emphasis"/>
        </w:rPr>
        <w:t xml:space="preserve">global security </w:t>
      </w:r>
      <w:r w:rsidRPr="00B17408">
        <w:rPr>
          <w:rStyle w:val="Emphasis"/>
          <w:highlight w:val="cyan"/>
        </w:rPr>
        <w:t>environment</w:t>
      </w:r>
      <w:r w:rsidRPr="00B17408">
        <w:rPr>
          <w:sz w:val="16"/>
        </w:rPr>
        <w:t>.</w:t>
      </w:r>
    </w:p>
    <w:p w14:paraId="1918F2E8" w14:textId="77777777" w:rsidR="00C40070" w:rsidRPr="00B17408" w:rsidRDefault="00C40070" w:rsidP="00C40070">
      <w:pPr>
        <w:rPr>
          <w:sz w:val="16"/>
        </w:rPr>
      </w:pPr>
      <w:r w:rsidRPr="00B17408">
        <w:rPr>
          <w:sz w:val="16"/>
        </w:rPr>
        <w:t xml:space="preserve">As described on the NATO website, “All NATO decisions are made by consensus, after discussion and consultation among member countries. A decision reached by consensus is an agreement reached by common consent, a decision that is accepted by each member country … [an] expression of the collective will of all the sovereign states that are members of the Alliance. This principle is applied at every committee level and demonstrates clearly that </w:t>
      </w:r>
      <w:r w:rsidRPr="00B17408">
        <w:rPr>
          <w:rStyle w:val="StyleUnderline"/>
        </w:rPr>
        <w:t xml:space="preserve">NATO decisions are </w:t>
      </w:r>
      <w:r w:rsidRPr="00B17408">
        <w:rPr>
          <w:rStyle w:val="Emphasis"/>
        </w:rPr>
        <w:t>collective decisions</w:t>
      </w:r>
      <w:r w:rsidRPr="00B17408">
        <w:rPr>
          <w:rStyle w:val="StyleUnderline"/>
        </w:rPr>
        <w:t xml:space="preserve"> made by its member countries</w:t>
      </w:r>
      <w:r w:rsidRPr="00B17408">
        <w:rPr>
          <w:sz w:val="16"/>
        </w:rPr>
        <w:t xml:space="preserve"> … The consensus principle applies throughout NATO.”5</w:t>
      </w:r>
    </w:p>
    <w:p w14:paraId="6D2B77B6" w14:textId="77777777" w:rsidR="00C40070" w:rsidRPr="00B17408" w:rsidRDefault="00C40070" w:rsidP="00C40070">
      <w:pPr>
        <w:rPr>
          <w:sz w:val="16"/>
        </w:rPr>
      </w:pPr>
      <w:r w:rsidRPr="00B17408">
        <w:rPr>
          <w:sz w:val="16"/>
        </w:rPr>
        <w:t xml:space="preserve">Three times in its history NATO has undergone a thorough review of its committee organization and structure. The first took place in 1990 following the end of the Cold War, again in 2002 following the 9/11 terror attacks, and the most recent review was in June 2010.6 </w:t>
      </w:r>
      <w:proofErr w:type="gramStart"/>
      <w:r w:rsidRPr="00B17408">
        <w:rPr>
          <w:sz w:val="16"/>
        </w:rPr>
        <w:t>In</w:t>
      </w:r>
      <w:proofErr w:type="gramEnd"/>
      <w:r w:rsidRPr="00B17408">
        <w:rPr>
          <w:sz w:val="16"/>
        </w:rPr>
        <w:t xml:space="preserve"> all three instances, the Alliance retained the principle of consensus decision-making, applying it within every committee and working group at all levels of NATO.</w:t>
      </w:r>
    </w:p>
    <w:p w14:paraId="379C7242" w14:textId="77777777" w:rsidR="00C40070" w:rsidRPr="00B17408" w:rsidRDefault="00C40070" w:rsidP="00C40070">
      <w:pPr>
        <w:rPr>
          <w:sz w:val="16"/>
        </w:rPr>
      </w:pPr>
      <w:r w:rsidRPr="00B17408">
        <w:rPr>
          <w:sz w:val="16"/>
        </w:rPr>
        <w:t>Importance of the Consensus Rule in its Current Form</w:t>
      </w:r>
    </w:p>
    <w:p w14:paraId="07D83276" w14:textId="77777777" w:rsidR="00C40070" w:rsidRPr="00B17408" w:rsidRDefault="00C40070" w:rsidP="00C40070">
      <w:pPr>
        <w:rPr>
          <w:sz w:val="16"/>
        </w:rPr>
      </w:pPr>
      <w:r w:rsidRPr="00B17408">
        <w:rPr>
          <w:rStyle w:val="StyleUnderline"/>
        </w:rPr>
        <w:t xml:space="preserve">Making decisions through </w:t>
      </w:r>
      <w:r w:rsidRPr="00B17408">
        <w:rPr>
          <w:rStyle w:val="Emphasis"/>
          <w:highlight w:val="cyan"/>
        </w:rPr>
        <w:t>consensus</w:t>
      </w:r>
      <w:r w:rsidRPr="00B17408">
        <w:rPr>
          <w:rStyle w:val="StyleUnderline"/>
        </w:rPr>
        <w:t xml:space="preserve"> provides </w:t>
      </w:r>
      <w:r w:rsidRPr="00B17408">
        <w:rPr>
          <w:rStyle w:val="Emphasis"/>
        </w:rPr>
        <w:t>enormous advantages</w:t>
      </w:r>
      <w:r w:rsidRPr="00B17408">
        <w:rPr>
          <w:rStyle w:val="StyleUnderline"/>
        </w:rPr>
        <w:t xml:space="preserve"> within the context of the global security environment. When 28 members of a global Alliance achieve consensus on decisions that affect global security and politics, the </w:t>
      </w:r>
      <w:r w:rsidRPr="00B17408">
        <w:rPr>
          <w:rStyle w:val="StyleUnderline"/>
          <w:highlight w:val="cyan"/>
        </w:rPr>
        <w:t xml:space="preserve">effects are </w:t>
      </w:r>
      <w:r w:rsidRPr="00B17408">
        <w:rPr>
          <w:rStyle w:val="Emphasis"/>
          <w:highlight w:val="cyan"/>
        </w:rPr>
        <w:t>profound</w:t>
      </w:r>
      <w:r w:rsidRPr="00B17408">
        <w:rPr>
          <w:rStyle w:val="StyleUnderline"/>
        </w:rPr>
        <w:t xml:space="preserve">. Consensus ensures that with every decision, all 28 members of the Alliance are </w:t>
      </w:r>
      <w:r w:rsidRPr="00B17408">
        <w:rPr>
          <w:rStyle w:val="Emphasis"/>
        </w:rPr>
        <w:t>behind</w:t>
      </w:r>
      <w:r w:rsidRPr="00B17408">
        <w:rPr>
          <w:rStyle w:val="StyleUnderline"/>
        </w:rPr>
        <w:t xml:space="preserve"> that decision</w:t>
      </w:r>
      <w:r w:rsidRPr="00B17408">
        <w:rPr>
          <w:sz w:val="16"/>
        </w:rPr>
        <w:t xml:space="preserve">. It does not necessarily mean, nor does it have to mean, that all 28 members are fully supportive of the decision, but </w:t>
      </w:r>
      <w:r w:rsidRPr="00B17408">
        <w:rPr>
          <w:rStyle w:val="StyleUnderline"/>
        </w:rPr>
        <w:t xml:space="preserve">it still </w:t>
      </w:r>
      <w:r w:rsidRPr="00B17408">
        <w:rPr>
          <w:rStyle w:val="StyleUnderline"/>
          <w:highlight w:val="cyan"/>
        </w:rPr>
        <w:t>provides</w:t>
      </w:r>
      <w:r w:rsidRPr="00B17408">
        <w:rPr>
          <w:rStyle w:val="StyleUnderline"/>
        </w:rPr>
        <w:t xml:space="preserve"> a </w:t>
      </w:r>
      <w:r w:rsidRPr="00B17408">
        <w:rPr>
          <w:rStyle w:val="Emphasis"/>
          <w:highlight w:val="cyan"/>
        </w:rPr>
        <w:t>great</w:t>
      </w:r>
      <w:r w:rsidRPr="00B17408">
        <w:rPr>
          <w:rStyle w:val="Emphasis"/>
        </w:rPr>
        <w:t xml:space="preserve"> deal of </w:t>
      </w:r>
      <w:r w:rsidRPr="00B17408">
        <w:rPr>
          <w:rStyle w:val="Emphasis"/>
          <w:highlight w:val="cyan"/>
        </w:rPr>
        <w:t>legitimacy</w:t>
      </w:r>
      <w:r w:rsidRPr="00B17408">
        <w:rPr>
          <w:rStyle w:val="StyleUnderline"/>
        </w:rPr>
        <w:t xml:space="preserve"> to the Alliance’s actions</w:t>
      </w:r>
      <w:r w:rsidRPr="00B17408">
        <w:rPr>
          <w:sz w:val="16"/>
        </w:rPr>
        <w:t xml:space="preserve">. </w:t>
      </w:r>
      <w:r w:rsidRPr="00B17408">
        <w:rPr>
          <w:sz w:val="16"/>
        </w:rPr>
        <w:lastRenderedPageBreak/>
        <w:t>Only through consensus can an alliance ensure that all its members remain sovereign and autonomous, not having to compromise on their national views or interests.</w:t>
      </w:r>
    </w:p>
    <w:p w14:paraId="0C147C3D" w14:textId="77777777" w:rsidR="00C40070" w:rsidRPr="00B17408" w:rsidRDefault="00C40070" w:rsidP="00C40070">
      <w:pPr>
        <w:rPr>
          <w:sz w:val="16"/>
        </w:rPr>
      </w:pPr>
      <w:r w:rsidRPr="00B17408">
        <w:rPr>
          <w:rStyle w:val="StyleUnderline"/>
        </w:rPr>
        <w:t>The consensus rule</w:t>
      </w:r>
      <w:r w:rsidRPr="00B17408">
        <w:rPr>
          <w:sz w:val="16"/>
        </w:rPr>
        <w:t xml:space="preserve"> also </w:t>
      </w:r>
      <w:r w:rsidRPr="00B17408">
        <w:rPr>
          <w:rStyle w:val="StyleUnderline"/>
          <w:highlight w:val="cyan"/>
        </w:rPr>
        <w:t>ensures</w:t>
      </w:r>
      <w:r w:rsidRPr="00B17408">
        <w:rPr>
          <w:rStyle w:val="StyleUnderline"/>
        </w:rPr>
        <w:t xml:space="preserve"> that members</w:t>
      </w:r>
      <w:r w:rsidRPr="00B17408">
        <w:rPr>
          <w:sz w:val="16"/>
        </w:rPr>
        <w:t xml:space="preserve"> of the Alliance </w:t>
      </w:r>
      <w:r w:rsidRPr="00B17408">
        <w:rPr>
          <w:rStyle w:val="StyleUnderline"/>
        </w:rPr>
        <w:t xml:space="preserve">maintain a </w:t>
      </w:r>
      <w:r w:rsidRPr="00B17408">
        <w:rPr>
          <w:rStyle w:val="Emphasis"/>
          <w:highlight w:val="cyan"/>
        </w:rPr>
        <w:t>continuous dialogue</w:t>
      </w:r>
      <w:r w:rsidRPr="00B17408">
        <w:rPr>
          <w:rStyle w:val="StyleUnderline"/>
        </w:rPr>
        <w:t xml:space="preserve"> over a variety of broad security issues. This </w:t>
      </w:r>
      <w:r w:rsidRPr="00B17408">
        <w:rPr>
          <w:rStyle w:val="Emphasis"/>
          <w:highlight w:val="cyan"/>
        </w:rPr>
        <w:t>prevents</w:t>
      </w:r>
      <w:r w:rsidRPr="00B17408">
        <w:rPr>
          <w:rStyle w:val="StyleUnderline"/>
          <w:highlight w:val="cyan"/>
        </w:rPr>
        <w:t xml:space="preserve"> every</w:t>
      </w:r>
      <w:r w:rsidRPr="00B17408">
        <w:rPr>
          <w:rStyle w:val="StyleUnderline"/>
        </w:rPr>
        <w:t xml:space="preserve"> new </w:t>
      </w:r>
      <w:r w:rsidRPr="00B17408">
        <w:rPr>
          <w:rStyle w:val="StyleUnderline"/>
          <w:highlight w:val="cyan"/>
        </w:rPr>
        <w:t>issue</w:t>
      </w:r>
      <w:r w:rsidRPr="00B17408">
        <w:rPr>
          <w:rStyle w:val="StyleUnderline"/>
        </w:rPr>
        <w:t xml:space="preserve"> that emerges </w:t>
      </w:r>
      <w:r w:rsidRPr="00B17408">
        <w:rPr>
          <w:rStyle w:val="StyleUnderline"/>
          <w:highlight w:val="cyan"/>
        </w:rPr>
        <w:t>from being</w:t>
      </w:r>
      <w:r w:rsidRPr="00B17408">
        <w:rPr>
          <w:rStyle w:val="StyleUnderline"/>
        </w:rPr>
        <w:t xml:space="preserve"> treated as “an </w:t>
      </w:r>
      <w:r w:rsidRPr="00B17408">
        <w:rPr>
          <w:rStyle w:val="Emphasis"/>
        </w:rPr>
        <w:t>independent</w:t>
      </w:r>
      <w:r w:rsidRPr="00B17408">
        <w:rPr>
          <w:rStyle w:val="StyleUnderline"/>
        </w:rPr>
        <w:t xml:space="preserve">, </w:t>
      </w:r>
      <w:r w:rsidRPr="00B17408">
        <w:rPr>
          <w:rStyle w:val="Emphasis"/>
          <w:highlight w:val="cyan"/>
        </w:rPr>
        <w:t>disconnected zero-sum discussion</w:t>
      </w:r>
      <w:r w:rsidRPr="00B17408">
        <w:rPr>
          <w:rStyle w:val="StyleUnderline"/>
        </w:rPr>
        <w:t xml:space="preserve"> … allow(</w:t>
      </w:r>
      <w:proofErr w:type="spellStart"/>
      <w:r w:rsidRPr="00B17408">
        <w:rPr>
          <w:rStyle w:val="StyleUnderline"/>
        </w:rPr>
        <w:t>ing</w:t>
      </w:r>
      <w:proofErr w:type="spellEnd"/>
      <w:r w:rsidRPr="00B17408">
        <w:rPr>
          <w:rStyle w:val="StyleUnderline"/>
        </w:rPr>
        <w:t xml:space="preserve">) for the </w:t>
      </w:r>
      <w:r w:rsidRPr="00B17408">
        <w:rPr>
          <w:rStyle w:val="Emphasis"/>
        </w:rPr>
        <w:t>give-and-take</w:t>
      </w:r>
      <w:r w:rsidRPr="00B17408">
        <w:rPr>
          <w:rStyle w:val="StyleUnderline"/>
        </w:rPr>
        <w:t xml:space="preserve"> of negotiations and compromises across the </w:t>
      </w:r>
      <w:r w:rsidRPr="00B17408">
        <w:rPr>
          <w:rStyle w:val="Emphasis"/>
        </w:rPr>
        <w:t>range of issues</w:t>
      </w:r>
      <w:r w:rsidRPr="00B17408">
        <w:rPr>
          <w:rStyle w:val="StyleUnderline"/>
        </w:rPr>
        <w:t>.”</w:t>
      </w:r>
      <w:r w:rsidRPr="00B17408">
        <w:rPr>
          <w:sz w:val="16"/>
        </w:rPr>
        <w:t>7 Even the smallest member of the Alliance has the same equal voice as the largest member, ensuring a coherent balance among the many diverse nations of the a-Alliance, and that all national interests are taken into equal consideration.</w:t>
      </w:r>
    </w:p>
    <w:bookmarkEnd w:id="0"/>
    <w:p w14:paraId="08EED973" w14:textId="77777777" w:rsidR="00C40070" w:rsidRPr="00B17408" w:rsidRDefault="00C40070" w:rsidP="00C40070">
      <w:pPr>
        <w:pStyle w:val="Heading4"/>
        <w:rPr>
          <w:rFonts w:cs="Calibri"/>
        </w:rPr>
      </w:pPr>
      <w:r w:rsidRPr="00B17408">
        <w:rPr>
          <w:rFonts w:cs="Calibri"/>
        </w:rPr>
        <w:t xml:space="preserve">An </w:t>
      </w:r>
      <w:r w:rsidRPr="00B17408">
        <w:rPr>
          <w:rFonts w:cs="Calibri"/>
          <w:u w:val="single"/>
        </w:rPr>
        <w:t>adaptable</w:t>
      </w:r>
      <w:r w:rsidRPr="00B17408">
        <w:rPr>
          <w:rFonts w:cs="Calibri"/>
        </w:rPr>
        <w:t xml:space="preserve"> NATO built around </w:t>
      </w:r>
      <w:r w:rsidRPr="00B17408">
        <w:rPr>
          <w:rFonts w:cs="Calibri"/>
          <w:u w:val="single"/>
        </w:rPr>
        <w:t>robust consultation</w:t>
      </w:r>
      <w:r w:rsidRPr="00B17408">
        <w:rPr>
          <w:rFonts w:cs="Calibri"/>
        </w:rPr>
        <w:t xml:space="preserve"> prevents a </w:t>
      </w:r>
      <w:r w:rsidRPr="00B17408">
        <w:rPr>
          <w:rFonts w:cs="Calibri"/>
          <w:u w:val="single"/>
        </w:rPr>
        <w:t>range</w:t>
      </w:r>
      <w:r w:rsidRPr="00B17408">
        <w:rPr>
          <w:rFonts w:cs="Calibri"/>
        </w:rPr>
        <w:t xml:space="preserve"> of </w:t>
      </w:r>
      <w:r w:rsidRPr="00B17408">
        <w:rPr>
          <w:rFonts w:cs="Calibri"/>
          <w:u w:val="single"/>
        </w:rPr>
        <w:t>existential threats</w:t>
      </w:r>
      <w:r w:rsidRPr="00B17408">
        <w:rPr>
          <w:rFonts w:cs="Calibri"/>
        </w:rPr>
        <w:t xml:space="preserve">. </w:t>
      </w:r>
    </w:p>
    <w:p w14:paraId="4E18C779" w14:textId="77777777" w:rsidR="00C40070" w:rsidRPr="00B17408" w:rsidRDefault="00C40070" w:rsidP="00C40070">
      <w:pPr>
        <w:rPr>
          <w:rStyle w:val="Style13ptBold"/>
        </w:rPr>
      </w:pPr>
      <w:r w:rsidRPr="00B17408">
        <w:rPr>
          <w:rStyle w:val="Style13ptBold"/>
        </w:rPr>
        <w:t xml:space="preserve">Shea ’19 </w:t>
      </w:r>
      <w:r w:rsidRPr="00B17408">
        <w:t>[Jamie; April 5; Professor of Strategy and Security at University of Exeter, DPhil in History from the University of Oxford, Senior Fellow at Friends of Europe; NATO Review, “NATO at 70: An Opportunity to Recalibrate,” https://www.nato.int/docu/review/articles/2019/04/05/nato-at-70-an-opportunity-to-recalibrate/index.html]</w:t>
      </w:r>
    </w:p>
    <w:p w14:paraId="27A95DBA" w14:textId="77777777" w:rsidR="00C40070" w:rsidRPr="00B17408" w:rsidRDefault="00C40070" w:rsidP="00C40070">
      <w:pPr>
        <w:rPr>
          <w:sz w:val="16"/>
        </w:rPr>
      </w:pPr>
      <w:r w:rsidRPr="00B17408">
        <w:rPr>
          <w:sz w:val="16"/>
        </w:rPr>
        <w:t xml:space="preserve">The daily picture of a NATO that is deploying new forces in its eastern member states, holding major exercises, </w:t>
      </w:r>
      <w:r w:rsidRPr="00B17408">
        <w:rPr>
          <w:rStyle w:val="StyleUnderline"/>
          <w:highlight w:val="cyan"/>
        </w:rPr>
        <w:t xml:space="preserve">combating </w:t>
      </w:r>
      <w:r w:rsidRPr="00B17408">
        <w:rPr>
          <w:rStyle w:val="Emphasis"/>
          <w:highlight w:val="cyan"/>
        </w:rPr>
        <w:t>cyber</w:t>
      </w:r>
      <w:r w:rsidRPr="00B17408">
        <w:rPr>
          <w:sz w:val="16"/>
        </w:rPr>
        <w:t xml:space="preserve"> threats </w:t>
      </w:r>
      <w:r w:rsidRPr="00B17408">
        <w:rPr>
          <w:rStyle w:val="StyleUnderline"/>
        </w:rPr>
        <w:t xml:space="preserve">and </w:t>
      </w:r>
      <w:r w:rsidRPr="00B17408">
        <w:rPr>
          <w:rStyle w:val="Emphasis"/>
          <w:highlight w:val="cyan"/>
        </w:rPr>
        <w:t>terror</w:t>
      </w:r>
      <w:r w:rsidRPr="00B17408">
        <w:rPr>
          <w:rStyle w:val="StyleUnderline"/>
        </w:rPr>
        <w:t>ism, conducting training and</w:t>
      </w:r>
      <w:r w:rsidRPr="00B17408">
        <w:rPr>
          <w:sz w:val="16"/>
        </w:rPr>
        <w:t xml:space="preserve"> capacity-building </w:t>
      </w:r>
      <w:r w:rsidRPr="00B17408">
        <w:rPr>
          <w:rStyle w:val="StyleUnderline"/>
        </w:rPr>
        <w:t>missions in</w:t>
      </w:r>
      <w:r w:rsidRPr="00B17408">
        <w:rPr>
          <w:sz w:val="16"/>
        </w:rPr>
        <w:t xml:space="preserve"> places like </w:t>
      </w:r>
      <w:r w:rsidRPr="00B17408">
        <w:rPr>
          <w:rStyle w:val="Emphasis"/>
          <w:highlight w:val="cyan"/>
        </w:rPr>
        <w:t>Afghanistan</w:t>
      </w:r>
      <w:r w:rsidRPr="00B17408">
        <w:rPr>
          <w:rStyle w:val="StyleUnderline"/>
          <w:highlight w:val="cyan"/>
        </w:rPr>
        <w:t xml:space="preserve"> and </w:t>
      </w:r>
      <w:r w:rsidRPr="00B17408">
        <w:rPr>
          <w:rStyle w:val="Emphasis"/>
          <w:highlight w:val="cyan"/>
        </w:rPr>
        <w:t>Iraq</w:t>
      </w:r>
      <w:r w:rsidRPr="00B17408">
        <w:rPr>
          <w:sz w:val="16"/>
        </w:rPr>
        <w:t xml:space="preserve">, and welcoming new members into its ranks will stand in baffling contrast to a political and academic rhetoric that presents NATO as obsolete and Allies as a drain on resources for little return. In short, the optimists will not see the need for the Alliance’s reform, while the pessimists will not deem it possible. As so often in the past, </w:t>
      </w:r>
      <w:r w:rsidRPr="00B17408">
        <w:rPr>
          <w:rStyle w:val="StyleUnderline"/>
        </w:rPr>
        <w:t xml:space="preserve">it </w:t>
      </w:r>
      <w:r w:rsidRPr="00B17408">
        <w:rPr>
          <w:rStyle w:val="StyleUnderline"/>
          <w:highlight w:val="cyan"/>
        </w:rPr>
        <w:t>will come down to</w:t>
      </w:r>
      <w:r w:rsidRPr="00B17408">
        <w:rPr>
          <w:sz w:val="16"/>
        </w:rPr>
        <w:t xml:space="preserve"> a choice between actions and words, and what most determines </w:t>
      </w:r>
      <w:r w:rsidRPr="00B17408">
        <w:rPr>
          <w:rStyle w:val="StyleUnderline"/>
          <w:highlight w:val="cyan"/>
        </w:rPr>
        <w:t xml:space="preserve">NATO’s </w:t>
      </w:r>
      <w:r w:rsidRPr="00B17408">
        <w:rPr>
          <w:rStyle w:val="Emphasis"/>
          <w:highlight w:val="cyan"/>
        </w:rPr>
        <w:t>cred</w:t>
      </w:r>
      <w:r w:rsidRPr="00B17408">
        <w:rPr>
          <w:rStyle w:val="StyleUnderline"/>
        </w:rPr>
        <w:t>ibility</w:t>
      </w:r>
      <w:r w:rsidRPr="00B17408">
        <w:rPr>
          <w:sz w:val="16"/>
        </w:rPr>
        <w:t xml:space="preserve"> in the long run. If the glass is equally half full and half empty, then both sides are </w:t>
      </w:r>
      <w:proofErr w:type="gramStart"/>
      <w:r w:rsidRPr="00B17408">
        <w:rPr>
          <w:sz w:val="16"/>
        </w:rPr>
        <w:t>right</w:t>
      </w:r>
      <w:proofErr w:type="gramEnd"/>
      <w:r w:rsidRPr="00B17408">
        <w:rPr>
          <w:sz w:val="16"/>
        </w:rPr>
        <w:t xml:space="preserve"> and we are no further forward.</w:t>
      </w:r>
    </w:p>
    <w:p w14:paraId="277D6A36" w14:textId="77777777" w:rsidR="00C40070" w:rsidRPr="00B17408" w:rsidRDefault="00C40070" w:rsidP="00C40070">
      <w:pPr>
        <w:rPr>
          <w:sz w:val="16"/>
        </w:rPr>
      </w:pPr>
      <w:r w:rsidRPr="00B17408">
        <w:rPr>
          <w:sz w:val="16"/>
        </w:rPr>
        <w:t xml:space="preserve">Yet to repeat this somewhat sterile discussion </w:t>
      </w:r>
      <w:proofErr w:type="gramStart"/>
      <w:r w:rsidRPr="00B17408">
        <w:rPr>
          <w:sz w:val="16"/>
        </w:rPr>
        <w:t>on the occasion of</w:t>
      </w:r>
      <w:proofErr w:type="gramEnd"/>
      <w:r w:rsidRPr="00B17408">
        <w:rPr>
          <w:sz w:val="16"/>
        </w:rPr>
        <w:t xml:space="preserve"> NATO’s 70th anniversary would be a lost opportunity – perhaps even a historic mistake. Because to claim that all is well or not well with NATO is to distort reality and to miss the point.</w:t>
      </w:r>
    </w:p>
    <w:p w14:paraId="11605197" w14:textId="77777777" w:rsidR="00C40070" w:rsidRPr="00B17408" w:rsidRDefault="00C40070" w:rsidP="00C40070">
      <w:pPr>
        <w:rPr>
          <w:sz w:val="16"/>
        </w:rPr>
      </w:pPr>
      <w:r w:rsidRPr="00B17408">
        <w:rPr>
          <w:sz w:val="16"/>
        </w:rPr>
        <w:t>Yes indeed, the Alliance is not faring so badly when we consider the criticisms and doubts affecting so many of the other institutional pillars of the post-war international order. Finding good news stories about NATO is not difficult, and the frustrations of the last two NATO summits belie an impressive record of concrete achievements. Taken together they show just how committed to NATO its 29 members still are – in cash, capabilities and troops as well as speeches.</w:t>
      </w:r>
    </w:p>
    <w:p w14:paraId="3726DBA2" w14:textId="77777777" w:rsidR="00C40070" w:rsidRPr="00B17408" w:rsidRDefault="00C40070" w:rsidP="00C40070">
      <w:pPr>
        <w:rPr>
          <w:sz w:val="16"/>
        </w:rPr>
      </w:pPr>
      <w:r w:rsidRPr="00B17408">
        <w:rPr>
          <w:sz w:val="16"/>
        </w:rPr>
        <w:t xml:space="preserve">But without lapsing into facile crisis constructs, we also need to face up to the fact that </w:t>
      </w:r>
      <w:r w:rsidRPr="00B17408">
        <w:rPr>
          <w:rStyle w:val="StyleUnderline"/>
        </w:rPr>
        <w:t xml:space="preserve">the </w:t>
      </w:r>
      <w:r w:rsidRPr="00B17408">
        <w:rPr>
          <w:rStyle w:val="StyleUnderline"/>
          <w:highlight w:val="cyan"/>
        </w:rPr>
        <w:t>Alliance is</w:t>
      </w:r>
      <w:r w:rsidRPr="00B17408">
        <w:rPr>
          <w:rStyle w:val="StyleUnderline"/>
        </w:rPr>
        <w:t xml:space="preserve"> today operating in the </w:t>
      </w:r>
      <w:r w:rsidRPr="00B17408">
        <w:rPr>
          <w:rStyle w:val="Emphasis"/>
        </w:rPr>
        <w:t>most complicated security environment</w:t>
      </w:r>
      <w:r w:rsidRPr="00B17408">
        <w:rPr>
          <w:rStyle w:val="StyleUnderline"/>
        </w:rPr>
        <w:t xml:space="preserve"> in its history. It is </w:t>
      </w:r>
      <w:r w:rsidRPr="00B17408">
        <w:rPr>
          <w:rStyle w:val="StyleUnderline"/>
          <w:highlight w:val="cyan"/>
        </w:rPr>
        <w:t>facing</w:t>
      </w:r>
      <w:r w:rsidRPr="00B17408">
        <w:rPr>
          <w:rStyle w:val="StyleUnderline"/>
        </w:rPr>
        <w:t xml:space="preserve"> a </w:t>
      </w:r>
      <w:r w:rsidRPr="00B17408">
        <w:rPr>
          <w:rStyle w:val="Emphasis"/>
          <w:highlight w:val="cyan"/>
        </w:rPr>
        <w:t>more diverse</w:t>
      </w:r>
      <w:r w:rsidRPr="00B17408">
        <w:rPr>
          <w:rStyle w:val="StyleUnderline"/>
        </w:rPr>
        <w:t xml:space="preserve"> spectrum of </w:t>
      </w:r>
      <w:r w:rsidRPr="00B17408">
        <w:rPr>
          <w:rStyle w:val="Emphasis"/>
          <w:highlight w:val="cyan"/>
        </w:rPr>
        <w:t>threats</w:t>
      </w:r>
      <w:r w:rsidRPr="00B17408">
        <w:rPr>
          <w:sz w:val="16"/>
        </w:rPr>
        <w:t xml:space="preserve"> than ever before. Certainly, these may not be as existential as the threat of nuclear holocaust during the Cold </w:t>
      </w:r>
      <w:proofErr w:type="gramStart"/>
      <w:r w:rsidRPr="00B17408">
        <w:rPr>
          <w:sz w:val="16"/>
        </w:rPr>
        <w:t>War</w:t>
      </w:r>
      <w:proofErr w:type="gramEnd"/>
      <w:r w:rsidRPr="00B17408">
        <w:rPr>
          <w:sz w:val="16"/>
        </w:rPr>
        <w:t xml:space="preserve"> but </w:t>
      </w:r>
      <w:r w:rsidRPr="00B17408">
        <w:rPr>
          <w:rStyle w:val="StyleUnderline"/>
        </w:rPr>
        <w:t>they are</w:t>
      </w:r>
      <w:r w:rsidRPr="00B17408">
        <w:rPr>
          <w:sz w:val="16"/>
        </w:rPr>
        <w:t xml:space="preserve"> nonetheless </w:t>
      </w:r>
      <w:r w:rsidRPr="00B17408">
        <w:rPr>
          <w:rStyle w:val="StyleUnderline"/>
        </w:rPr>
        <w:t xml:space="preserve">severe and, </w:t>
      </w:r>
      <w:r w:rsidRPr="00B17408">
        <w:rPr>
          <w:rStyle w:val="StyleUnderline"/>
          <w:highlight w:val="cyan"/>
        </w:rPr>
        <w:t xml:space="preserve">if not mastered, could </w:t>
      </w:r>
      <w:r w:rsidRPr="00B17408">
        <w:rPr>
          <w:rStyle w:val="Emphasis"/>
          <w:szCs w:val="26"/>
          <w:highlight w:val="cyan"/>
        </w:rPr>
        <w:t>end</w:t>
      </w:r>
      <w:r w:rsidRPr="00B17408">
        <w:rPr>
          <w:rStyle w:val="Emphasis"/>
          <w:szCs w:val="26"/>
        </w:rPr>
        <w:t xml:space="preserve"> the liberal democratic </w:t>
      </w:r>
      <w:r w:rsidRPr="00B17408">
        <w:rPr>
          <w:rStyle w:val="Emphasis"/>
          <w:szCs w:val="26"/>
          <w:highlight w:val="cyan"/>
        </w:rPr>
        <w:t>societies</w:t>
      </w:r>
      <w:r w:rsidRPr="00B17408">
        <w:rPr>
          <w:szCs w:val="26"/>
        </w:rPr>
        <w:t xml:space="preserve"> </w:t>
      </w:r>
      <w:r w:rsidRPr="00B17408">
        <w:rPr>
          <w:sz w:val="16"/>
        </w:rPr>
        <w:t>and individual freedoms that the citizens of NATO countries today take for granted.</w:t>
      </w:r>
    </w:p>
    <w:p w14:paraId="68C49E28" w14:textId="77777777" w:rsidR="00C40070" w:rsidRPr="00B17408" w:rsidRDefault="00C40070" w:rsidP="00C40070">
      <w:pPr>
        <w:rPr>
          <w:sz w:val="16"/>
        </w:rPr>
      </w:pPr>
      <w:r w:rsidRPr="00B17408">
        <w:rPr>
          <w:rStyle w:val="StyleUnderline"/>
        </w:rPr>
        <w:t xml:space="preserve">The 21st century is the century of turbulence with </w:t>
      </w:r>
      <w:r w:rsidRPr="00B17408">
        <w:rPr>
          <w:rStyle w:val="Emphasis"/>
        </w:rPr>
        <w:t>great power competition</w:t>
      </w:r>
      <w:r w:rsidRPr="00B17408">
        <w:rPr>
          <w:sz w:val="16"/>
        </w:rPr>
        <w:t xml:space="preserve">; rising military spending and readiness to threaten or use force; rapid and far-reaching </w:t>
      </w:r>
      <w:r w:rsidRPr="00B17408">
        <w:rPr>
          <w:rStyle w:val="Emphasis"/>
        </w:rPr>
        <w:t>technological innovation</w:t>
      </w:r>
      <w:r w:rsidRPr="00B17408">
        <w:rPr>
          <w:sz w:val="16"/>
        </w:rPr>
        <w:t xml:space="preserve">, which is putting greater disruptive and destructive capability into the hands of more bad actors; and hybrid campaigns to divide and </w:t>
      </w:r>
      <w:proofErr w:type="spellStart"/>
      <w:r w:rsidRPr="00B17408">
        <w:rPr>
          <w:sz w:val="16"/>
        </w:rPr>
        <w:t>destabilise</w:t>
      </w:r>
      <w:proofErr w:type="spellEnd"/>
      <w:r w:rsidRPr="00B17408">
        <w:rPr>
          <w:sz w:val="16"/>
        </w:rPr>
        <w:t xml:space="preserve"> western </w:t>
      </w:r>
      <w:proofErr w:type="gramStart"/>
      <w:r w:rsidRPr="00B17408">
        <w:rPr>
          <w:sz w:val="16"/>
        </w:rPr>
        <w:t>societies, and</w:t>
      </w:r>
      <w:proofErr w:type="gramEnd"/>
      <w:r w:rsidRPr="00B17408">
        <w:rPr>
          <w:sz w:val="16"/>
        </w:rPr>
        <w:t xml:space="preserve"> gain leverage over their political and economic systems. More than before, the Allies are being challenged from within and without their borders and from multiple directions at the same time. Death by a thousand cuts may not sound as bad as sudden death but the result is still the same.</w:t>
      </w:r>
    </w:p>
    <w:p w14:paraId="59F4493C" w14:textId="77777777" w:rsidR="00C40070" w:rsidRPr="00B17408" w:rsidRDefault="00C40070" w:rsidP="00C40070">
      <w:pPr>
        <w:rPr>
          <w:sz w:val="16"/>
        </w:rPr>
      </w:pPr>
      <w:r w:rsidRPr="00B17408">
        <w:rPr>
          <w:sz w:val="16"/>
        </w:rPr>
        <w:t>Challenges on all fronts</w:t>
      </w:r>
    </w:p>
    <w:p w14:paraId="0BAA616F" w14:textId="77777777" w:rsidR="00C40070" w:rsidRPr="00B17408" w:rsidRDefault="00C40070" w:rsidP="00C40070">
      <w:pPr>
        <w:rPr>
          <w:sz w:val="16"/>
        </w:rPr>
      </w:pPr>
      <w:r w:rsidRPr="00B17408">
        <w:rPr>
          <w:sz w:val="16"/>
        </w:rPr>
        <w:t xml:space="preserve">For most of the past decades, NATO had the relative luxury of dealing with one challenge in one place at any given time. It marked its 40th anniversary focused entirely on the changes affecting the Soviet Union; its 50th anniversary was </w:t>
      </w:r>
      <w:proofErr w:type="gramStart"/>
      <w:r w:rsidRPr="00B17408">
        <w:rPr>
          <w:sz w:val="16"/>
        </w:rPr>
        <w:t>in the midst of</w:t>
      </w:r>
      <w:proofErr w:type="gramEnd"/>
      <w:r w:rsidRPr="00B17408">
        <w:rPr>
          <w:sz w:val="16"/>
        </w:rPr>
        <w:t xml:space="preserve"> the Kosovo air campaign; and its 60th anniversary was dominated by discussions over troop surges in Afghanistan. But </w:t>
      </w:r>
      <w:r w:rsidRPr="00B17408">
        <w:rPr>
          <w:rStyle w:val="Emphasis"/>
        </w:rPr>
        <w:t>this time</w:t>
      </w:r>
      <w:r w:rsidRPr="00B17408">
        <w:rPr>
          <w:rStyle w:val="StyleUnderline"/>
        </w:rPr>
        <w:t xml:space="preserve"> it is </w:t>
      </w:r>
      <w:r w:rsidRPr="00B17408">
        <w:rPr>
          <w:rStyle w:val="Emphasis"/>
        </w:rPr>
        <w:t>different</w:t>
      </w:r>
      <w:r w:rsidRPr="00B17408">
        <w:rPr>
          <w:rStyle w:val="StyleUnderline"/>
        </w:rPr>
        <w:t xml:space="preserve">. NATO is reaching 70 when it </w:t>
      </w:r>
      <w:proofErr w:type="gramStart"/>
      <w:r w:rsidRPr="00B17408">
        <w:rPr>
          <w:rStyle w:val="StyleUnderline"/>
        </w:rPr>
        <w:t>has to</w:t>
      </w:r>
      <w:proofErr w:type="gramEnd"/>
      <w:r w:rsidRPr="00B17408">
        <w:rPr>
          <w:rStyle w:val="StyleUnderline"/>
        </w:rPr>
        <w:t xml:space="preserve"> tackle</w:t>
      </w:r>
      <w:r w:rsidRPr="00B17408">
        <w:rPr>
          <w:sz w:val="16"/>
        </w:rPr>
        <w:t xml:space="preserve"> not one but </w:t>
      </w:r>
      <w:r w:rsidRPr="00B17408">
        <w:rPr>
          <w:rStyle w:val="StyleUnderline"/>
        </w:rPr>
        <w:t>three strategic fronts</w:t>
      </w:r>
      <w:r w:rsidRPr="00B17408">
        <w:rPr>
          <w:sz w:val="16"/>
        </w:rPr>
        <w:t xml:space="preserve">, not only </w:t>
      </w:r>
      <w:r w:rsidRPr="00B17408">
        <w:rPr>
          <w:rStyle w:val="Emphasis"/>
        </w:rPr>
        <w:t>diverse</w:t>
      </w:r>
      <w:r w:rsidRPr="00B17408">
        <w:rPr>
          <w:sz w:val="16"/>
        </w:rPr>
        <w:t xml:space="preserve"> geographically but also </w:t>
      </w:r>
      <w:r w:rsidRPr="00B17408">
        <w:rPr>
          <w:rStyle w:val="StyleUnderline"/>
        </w:rPr>
        <w:t xml:space="preserve">in terms of the </w:t>
      </w:r>
      <w:r w:rsidRPr="00B17408">
        <w:rPr>
          <w:rStyle w:val="Emphasis"/>
        </w:rPr>
        <w:t>type of threats</w:t>
      </w:r>
      <w:r w:rsidRPr="00B17408">
        <w:rPr>
          <w:rStyle w:val="StyleUnderline"/>
        </w:rPr>
        <w:t xml:space="preserve"> they pose and the </w:t>
      </w:r>
      <w:r w:rsidRPr="00B17408">
        <w:rPr>
          <w:rStyle w:val="Emphasis"/>
        </w:rPr>
        <w:t>responses</w:t>
      </w:r>
      <w:r w:rsidRPr="00B17408">
        <w:rPr>
          <w:rStyle w:val="StyleUnderline"/>
        </w:rPr>
        <w:t xml:space="preserve"> they require</w:t>
      </w:r>
      <w:r w:rsidRPr="00B17408">
        <w:rPr>
          <w:sz w:val="16"/>
        </w:rPr>
        <w:t>.</w:t>
      </w:r>
    </w:p>
    <w:p w14:paraId="2268A29D" w14:textId="77777777" w:rsidR="00C40070" w:rsidRPr="00B17408" w:rsidRDefault="00C40070" w:rsidP="00C40070">
      <w:pPr>
        <w:rPr>
          <w:sz w:val="16"/>
        </w:rPr>
      </w:pPr>
      <w:r w:rsidRPr="00B17408">
        <w:rPr>
          <w:sz w:val="16"/>
        </w:rPr>
        <w:lastRenderedPageBreak/>
        <w:t xml:space="preserve">In the East, a resurgent and aggressive Russia has made NATO’s eastern Allies nervous and requires the Alliance, after a nearly 30-year gap, to be able to deter, defend against and defeat a peer adversary with </w:t>
      </w:r>
      <w:proofErr w:type="spellStart"/>
      <w:r w:rsidRPr="00B17408">
        <w:rPr>
          <w:sz w:val="16"/>
        </w:rPr>
        <w:t>modernised</w:t>
      </w:r>
      <w:proofErr w:type="spellEnd"/>
      <w:r w:rsidRPr="00B17408">
        <w:rPr>
          <w:sz w:val="16"/>
        </w:rPr>
        <w:t xml:space="preserve"> forces, abundant war-fighting experience and high-tech weaponry.</w:t>
      </w:r>
    </w:p>
    <w:p w14:paraId="233318DC" w14:textId="77777777" w:rsidR="00C40070" w:rsidRPr="00B17408" w:rsidRDefault="00C40070" w:rsidP="00C40070">
      <w:pPr>
        <w:rPr>
          <w:sz w:val="16"/>
        </w:rPr>
      </w:pPr>
      <w:r w:rsidRPr="00B17408">
        <w:rPr>
          <w:sz w:val="16"/>
        </w:rPr>
        <w:t xml:space="preserve">In the South, </w:t>
      </w:r>
      <w:r w:rsidRPr="00B17408">
        <w:rPr>
          <w:rStyle w:val="Emphasis"/>
          <w:highlight w:val="cyan"/>
        </w:rPr>
        <w:t>fragile states</w:t>
      </w:r>
      <w:r w:rsidRPr="00B17408">
        <w:rPr>
          <w:rStyle w:val="StyleUnderline"/>
          <w:highlight w:val="cyan"/>
        </w:rPr>
        <w:t xml:space="preserve"> are vulnerable</w:t>
      </w:r>
      <w:r w:rsidRPr="00B17408">
        <w:rPr>
          <w:rStyle w:val="StyleUnderline"/>
        </w:rPr>
        <w:t xml:space="preserve"> to extremism, militias and criminal gangs, which pose a range of security headaches ranging </w:t>
      </w:r>
      <w:r w:rsidRPr="00B17408">
        <w:rPr>
          <w:rStyle w:val="StyleUnderline"/>
          <w:highlight w:val="cyan"/>
        </w:rPr>
        <w:t xml:space="preserve">from </w:t>
      </w:r>
      <w:r w:rsidRPr="00B17408">
        <w:rPr>
          <w:rStyle w:val="Emphasis"/>
          <w:highlight w:val="cyan"/>
        </w:rPr>
        <w:t>terror</w:t>
      </w:r>
      <w:r w:rsidRPr="00B17408">
        <w:rPr>
          <w:rStyle w:val="StyleUnderline"/>
        </w:rPr>
        <w:t xml:space="preserve">ist attacks </w:t>
      </w:r>
      <w:r w:rsidRPr="00B17408">
        <w:rPr>
          <w:rStyle w:val="StyleUnderline"/>
          <w:highlight w:val="cyan"/>
        </w:rPr>
        <w:t>to</w:t>
      </w:r>
      <w:r w:rsidRPr="00B17408">
        <w:rPr>
          <w:rStyle w:val="StyleUnderline"/>
        </w:rPr>
        <w:t xml:space="preserve"> </w:t>
      </w:r>
      <w:r w:rsidRPr="00B17408">
        <w:rPr>
          <w:rStyle w:val="Emphasis"/>
        </w:rPr>
        <w:t>humanitarian crises</w:t>
      </w:r>
      <w:r w:rsidRPr="00B17408">
        <w:rPr>
          <w:rStyle w:val="StyleUnderline"/>
        </w:rPr>
        <w:t xml:space="preserve"> and </w:t>
      </w:r>
      <w:r w:rsidRPr="00B17408">
        <w:rPr>
          <w:rStyle w:val="Emphasis"/>
          <w:highlight w:val="cyan"/>
        </w:rPr>
        <w:t>uncontrolled migration</w:t>
      </w:r>
      <w:r w:rsidRPr="00B17408">
        <w:rPr>
          <w:sz w:val="16"/>
        </w:rPr>
        <w:t>. These require local knowledge, development and long-term capacity-building partnerships with multiple actors.</w:t>
      </w:r>
    </w:p>
    <w:p w14:paraId="7A4D6FC2" w14:textId="77777777" w:rsidR="00C40070" w:rsidRPr="00B17408" w:rsidRDefault="00C40070" w:rsidP="00C40070">
      <w:pPr>
        <w:rPr>
          <w:sz w:val="16"/>
        </w:rPr>
      </w:pPr>
      <w:r w:rsidRPr="00B17408">
        <w:rPr>
          <w:sz w:val="16"/>
        </w:rPr>
        <w:t xml:space="preserve">On the home front, we see the </w:t>
      </w:r>
      <w:proofErr w:type="spellStart"/>
      <w:r w:rsidRPr="00B17408">
        <w:rPr>
          <w:sz w:val="16"/>
        </w:rPr>
        <w:t>polarisation</w:t>
      </w:r>
      <w:proofErr w:type="spellEnd"/>
      <w:r w:rsidRPr="00B17408">
        <w:rPr>
          <w:sz w:val="16"/>
        </w:rPr>
        <w:t xml:space="preserve"> of many western societies as they struggle to control the dependencies created by </w:t>
      </w:r>
      <w:proofErr w:type="spellStart"/>
      <w:r w:rsidRPr="00B17408">
        <w:rPr>
          <w:sz w:val="16"/>
        </w:rPr>
        <w:t>globalisation</w:t>
      </w:r>
      <w:proofErr w:type="spellEnd"/>
      <w:r w:rsidRPr="00B17408">
        <w:rPr>
          <w:sz w:val="16"/>
        </w:rPr>
        <w:t>. Moreover, all-embracing technologies have given malicious actors a new hybrid toolkit to either wreak havoc or to assert influence.</w:t>
      </w:r>
    </w:p>
    <w:p w14:paraId="07C55C64" w14:textId="77777777" w:rsidR="00C40070" w:rsidRPr="00B17408" w:rsidRDefault="00C40070" w:rsidP="00C40070">
      <w:pPr>
        <w:rPr>
          <w:sz w:val="10"/>
          <w:szCs w:val="16"/>
        </w:rPr>
      </w:pPr>
      <w:r w:rsidRPr="00B17408">
        <w:rPr>
          <w:sz w:val="16"/>
        </w:rPr>
        <w:t xml:space="preserve">These challenges affect Allies in different combinations and come from different sources. But all Allies expect NATO to be equally attentive to their individual concerns and to provide answers. </w:t>
      </w:r>
      <w:r w:rsidRPr="00B17408">
        <w:rPr>
          <w:rStyle w:val="StyleUnderline"/>
        </w:rPr>
        <w:t>What is unique</w:t>
      </w:r>
      <w:r w:rsidRPr="00B17408">
        <w:rPr>
          <w:sz w:val="16"/>
        </w:rPr>
        <w:t xml:space="preserve">, therefore, </w:t>
      </w:r>
      <w:r w:rsidRPr="00B17408">
        <w:rPr>
          <w:rStyle w:val="StyleUnderline"/>
        </w:rPr>
        <w:t xml:space="preserve">about the situation </w:t>
      </w:r>
      <w:r w:rsidRPr="00B17408">
        <w:rPr>
          <w:rStyle w:val="StyleUnderline"/>
          <w:highlight w:val="cyan"/>
        </w:rPr>
        <w:t>NATO</w:t>
      </w:r>
      <w:r w:rsidRPr="00B17408">
        <w:rPr>
          <w:rStyle w:val="StyleUnderline"/>
        </w:rPr>
        <w:t xml:space="preserve"> finds itself in </w:t>
      </w:r>
      <w:r w:rsidRPr="00B17408">
        <w:rPr>
          <w:rStyle w:val="StyleUnderline"/>
          <w:highlight w:val="cyan"/>
        </w:rPr>
        <w:t>today</w:t>
      </w:r>
      <w:r w:rsidRPr="00B17408">
        <w:rPr>
          <w:rStyle w:val="StyleUnderline"/>
        </w:rPr>
        <w:t xml:space="preserve"> is that it </w:t>
      </w:r>
      <w:r w:rsidRPr="00B17408">
        <w:rPr>
          <w:rStyle w:val="Emphasis"/>
          <w:highlight w:val="cyan"/>
        </w:rPr>
        <w:t>risks</w:t>
      </w:r>
      <w:r w:rsidRPr="00B17408">
        <w:rPr>
          <w:rStyle w:val="StyleUnderline"/>
        </w:rPr>
        <w:t xml:space="preserve"> becoming </w:t>
      </w:r>
      <w:r w:rsidRPr="00B17408">
        <w:rPr>
          <w:rStyle w:val="Emphasis"/>
        </w:rPr>
        <w:t>unmanageable</w:t>
      </w:r>
      <w:r w:rsidRPr="00B17408">
        <w:rPr>
          <w:rStyle w:val="StyleUnderline"/>
        </w:rPr>
        <w:t xml:space="preserve">. One danger is </w:t>
      </w:r>
      <w:r w:rsidRPr="00B17408">
        <w:rPr>
          <w:rStyle w:val="Emphasis"/>
        </w:rPr>
        <w:t xml:space="preserve">strategic </w:t>
      </w:r>
      <w:r w:rsidRPr="00B17408">
        <w:rPr>
          <w:rStyle w:val="Emphasis"/>
          <w:highlight w:val="cyan"/>
        </w:rPr>
        <w:t>overload</w:t>
      </w:r>
      <w:r w:rsidRPr="00B17408">
        <w:rPr>
          <w:sz w:val="16"/>
        </w:rPr>
        <w:t xml:space="preserve">. Another is that poorly managed crises on the home front or a failure to establish deterrence against provocations such as cyber or chemical attacks, which fall below the threshold for Article 5 (NATO’s collective </w:t>
      </w:r>
      <w:proofErr w:type="spellStart"/>
      <w:r w:rsidRPr="00B17408">
        <w:rPr>
          <w:sz w:val="16"/>
        </w:rPr>
        <w:t>defence</w:t>
      </w:r>
      <w:proofErr w:type="spellEnd"/>
      <w:r w:rsidRPr="00B17408">
        <w:rPr>
          <w:sz w:val="16"/>
        </w:rPr>
        <w:t xml:space="preserve"> clause), could embolden adversaries to make territorial demands as well. Equally, allowing those adversaries to quash human rights and to sow corruption and poor governance in the South – all in the name of re-establishing “order” – could encourage them to try the same tactics in the </w:t>
      </w:r>
      <w:r w:rsidRPr="00B17408">
        <w:rPr>
          <w:sz w:val="10"/>
          <w:szCs w:val="16"/>
        </w:rPr>
        <w:t xml:space="preserve">Alliance’s eastern </w:t>
      </w:r>
      <w:proofErr w:type="spellStart"/>
      <w:r w:rsidRPr="00B17408">
        <w:rPr>
          <w:sz w:val="10"/>
          <w:szCs w:val="16"/>
        </w:rPr>
        <w:t>neighbourhood</w:t>
      </w:r>
      <w:proofErr w:type="spellEnd"/>
      <w:r w:rsidRPr="00B17408">
        <w:rPr>
          <w:sz w:val="10"/>
          <w:szCs w:val="16"/>
        </w:rPr>
        <w:t>.</w:t>
      </w:r>
    </w:p>
    <w:p w14:paraId="397625FF" w14:textId="77777777" w:rsidR="00C40070" w:rsidRPr="00B17408" w:rsidRDefault="00C40070" w:rsidP="00C40070">
      <w:pPr>
        <w:rPr>
          <w:sz w:val="10"/>
          <w:szCs w:val="16"/>
        </w:rPr>
      </w:pPr>
      <w:r w:rsidRPr="00B17408">
        <w:rPr>
          <w:sz w:val="10"/>
          <w:szCs w:val="16"/>
        </w:rPr>
        <w:t xml:space="preserve">So, for the first time in its seven decades, NATO </w:t>
      </w:r>
      <w:proofErr w:type="gramStart"/>
      <w:r w:rsidRPr="00B17408">
        <w:rPr>
          <w:sz w:val="10"/>
          <w:szCs w:val="16"/>
        </w:rPr>
        <w:t>has to</w:t>
      </w:r>
      <w:proofErr w:type="gramEnd"/>
      <w:r w:rsidRPr="00B17408">
        <w:rPr>
          <w:sz w:val="10"/>
          <w:szCs w:val="16"/>
        </w:rPr>
        <w:t xml:space="preserve"> deter and defend against the enemy within as well as without. As we saw after the 9/11 terrorist attacks against the United States, from now on, Article 5 could well apply more to threats against transport, power infrastructure, space communications, pipelines, IT networks and civilians sitting on park benches than to tanks crossing borders. Solidarity will no longer be a rare requirement waiting for a military attack that is potentially catastrophic but extremely unlikely. Rather, it will be an almost daily necessity in response to provocations that are not </w:t>
      </w:r>
      <w:proofErr w:type="gramStart"/>
      <w:r w:rsidRPr="00B17408">
        <w:rPr>
          <w:sz w:val="10"/>
          <w:szCs w:val="16"/>
        </w:rPr>
        <w:t>existential</w:t>
      </w:r>
      <w:proofErr w:type="gramEnd"/>
      <w:r w:rsidRPr="00B17408">
        <w:rPr>
          <w:sz w:val="10"/>
          <w:szCs w:val="16"/>
        </w:rPr>
        <w:t xml:space="preserve"> but which </w:t>
      </w:r>
      <w:proofErr w:type="spellStart"/>
      <w:r w:rsidRPr="00B17408">
        <w:rPr>
          <w:sz w:val="10"/>
          <w:szCs w:val="16"/>
        </w:rPr>
        <w:t>civilised</w:t>
      </w:r>
      <w:proofErr w:type="spellEnd"/>
      <w:r w:rsidRPr="00B17408">
        <w:rPr>
          <w:sz w:val="10"/>
          <w:szCs w:val="16"/>
        </w:rPr>
        <w:t xml:space="preserve"> societies cannot allow to go unchallenged.</w:t>
      </w:r>
    </w:p>
    <w:p w14:paraId="049C6DEC" w14:textId="77777777" w:rsidR="00C40070" w:rsidRPr="00B17408" w:rsidRDefault="00C40070" w:rsidP="00C40070">
      <w:pPr>
        <w:rPr>
          <w:sz w:val="10"/>
          <w:szCs w:val="16"/>
        </w:rPr>
      </w:pPr>
      <w:r w:rsidRPr="00B17408">
        <w:rPr>
          <w:sz w:val="10"/>
          <w:szCs w:val="16"/>
        </w:rPr>
        <w:t>This is fundamentally new and the most pressing issue that Allied leaders need to debate, if they wish NATO to have a future at least as long as its past. Instead of preparing for one kind of attack, how does the Alliance make its member states (and some key partner countries too) fully resilient and able to respond effectively to the 21st century’s pattern of hyper-interference and ubiquitous competition?</w:t>
      </w:r>
    </w:p>
    <w:p w14:paraId="0031B8C0" w14:textId="77777777" w:rsidR="00C40070" w:rsidRPr="00B17408" w:rsidRDefault="00C40070" w:rsidP="00C40070">
      <w:pPr>
        <w:rPr>
          <w:sz w:val="10"/>
          <w:szCs w:val="16"/>
        </w:rPr>
      </w:pPr>
      <w:r w:rsidRPr="00B17408">
        <w:rPr>
          <w:sz w:val="10"/>
          <w:szCs w:val="16"/>
        </w:rPr>
        <w:t xml:space="preserve">This is not to imply that the topics which dominate NATO’s current political agenda are not important. Burden-sharing is at the </w:t>
      </w:r>
      <w:proofErr w:type="spellStart"/>
      <w:r w:rsidRPr="00B17408">
        <w:rPr>
          <w:sz w:val="10"/>
          <w:szCs w:val="16"/>
        </w:rPr>
        <w:t>centre</w:t>
      </w:r>
      <w:proofErr w:type="spellEnd"/>
      <w:r w:rsidRPr="00B17408">
        <w:rPr>
          <w:sz w:val="10"/>
          <w:szCs w:val="16"/>
        </w:rPr>
        <w:t xml:space="preserve"> of US President Donald Trump’s view of the utility of the Alliance to the United States and any future US Administration, whether Republican or Democrat, is likely to insist on it too. The speech given by Secretary of </w:t>
      </w:r>
      <w:proofErr w:type="spellStart"/>
      <w:r w:rsidRPr="00B17408">
        <w:rPr>
          <w:sz w:val="10"/>
          <w:szCs w:val="16"/>
        </w:rPr>
        <w:t>Defence</w:t>
      </w:r>
      <w:proofErr w:type="spellEnd"/>
      <w:r w:rsidRPr="00B17408">
        <w:rPr>
          <w:sz w:val="10"/>
          <w:szCs w:val="16"/>
        </w:rPr>
        <w:t xml:space="preserve"> Robert M. Gates in Brussels in 2011 came from a Democrat Administration and – in its sharpness and sense of urgency about European capability gaps –prefigured the Republican Trump half a decade before the latter entered the White House.</w:t>
      </w:r>
    </w:p>
    <w:p w14:paraId="0E895234" w14:textId="77777777" w:rsidR="00C40070" w:rsidRPr="00B17408" w:rsidRDefault="00C40070" w:rsidP="00C40070">
      <w:pPr>
        <w:rPr>
          <w:sz w:val="10"/>
          <w:szCs w:val="16"/>
        </w:rPr>
      </w:pPr>
      <w:r w:rsidRPr="00B17408">
        <w:rPr>
          <w:sz w:val="10"/>
          <w:szCs w:val="16"/>
        </w:rPr>
        <w:t xml:space="preserve">The United States’ share of the burden of collective </w:t>
      </w:r>
      <w:proofErr w:type="spellStart"/>
      <w:r w:rsidRPr="00B17408">
        <w:rPr>
          <w:sz w:val="10"/>
          <w:szCs w:val="16"/>
        </w:rPr>
        <w:t>defence</w:t>
      </w:r>
      <w:proofErr w:type="spellEnd"/>
      <w:r w:rsidRPr="00B17408">
        <w:rPr>
          <w:sz w:val="10"/>
          <w:szCs w:val="16"/>
        </w:rPr>
        <w:t xml:space="preserve"> or, more recently, non-Article 5 operations beyond NATO’s territory has always been disproportionate and unfair. Prolonged European dependence on the United States was one major reason why some US Senators wanted to limit the lifespan of the NATO Treaty to just ten years, when it came up for ratification in 1949. The Europeans have constantly promised to rectify the discrepancy through a host of burden-sharing and offset </w:t>
      </w:r>
      <w:proofErr w:type="gramStart"/>
      <w:r w:rsidRPr="00B17408">
        <w:rPr>
          <w:sz w:val="10"/>
          <w:szCs w:val="16"/>
        </w:rPr>
        <w:t>initiatives, and</w:t>
      </w:r>
      <w:proofErr w:type="gramEnd"/>
      <w:r w:rsidRPr="00B17408">
        <w:rPr>
          <w:sz w:val="10"/>
          <w:szCs w:val="16"/>
        </w:rPr>
        <w:t xml:space="preserve"> failed to do so. As Europe became richer and aspired to be treated as an equal actor on the global scene, its inability or unwillingness to provide for its own </w:t>
      </w:r>
      <w:proofErr w:type="spellStart"/>
      <w:r w:rsidRPr="00B17408">
        <w:rPr>
          <w:sz w:val="10"/>
          <w:szCs w:val="16"/>
        </w:rPr>
        <w:t>defence</w:t>
      </w:r>
      <w:proofErr w:type="spellEnd"/>
      <w:r w:rsidRPr="00B17408">
        <w:rPr>
          <w:sz w:val="10"/>
          <w:szCs w:val="16"/>
        </w:rPr>
        <w:t xml:space="preserve"> became ever more incomprehensible.</w:t>
      </w:r>
    </w:p>
    <w:p w14:paraId="45234E10" w14:textId="77777777" w:rsidR="00C40070" w:rsidRPr="00B17408" w:rsidRDefault="00C40070" w:rsidP="00C40070">
      <w:pPr>
        <w:rPr>
          <w:sz w:val="10"/>
          <w:szCs w:val="16"/>
        </w:rPr>
      </w:pPr>
      <w:r w:rsidRPr="00B17408">
        <w:rPr>
          <w:sz w:val="10"/>
          <w:szCs w:val="16"/>
        </w:rPr>
        <w:t xml:space="preserve">So, rather than resent the current return of the burden-sharing debate, Europeans should perhaps congratulate themselves on their good fortune that Canada and the United States have been willing to underwrite Europe’s </w:t>
      </w:r>
      <w:proofErr w:type="spellStart"/>
      <w:r w:rsidRPr="00B17408">
        <w:rPr>
          <w:sz w:val="10"/>
          <w:szCs w:val="16"/>
        </w:rPr>
        <w:t>defence</w:t>
      </w:r>
      <w:proofErr w:type="spellEnd"/>
      <w:r w:rsidRPr="00B17408">
        <w:rPr>
          <w:sz w:val="10"/>
          <w:szCs w:val="16"/>
        </w:rPr>
        <w:t xml:space="preserve"> in peacetime for longer than any of NATO’s founding fathers would have thought possible – or desirable. Simply put, Europeans need to increase their </w:t>
      </w:r>
      <w:proofErr w:type="spellStart"/>
      <w:r w:rsidRPr="00B17408">
        <w:rPr>
          <w:sz w:val="10"/>
          <w:szCs w:val="16"/>
        </w:rPr>
        <w:t>defence</w:t>
      </w:r>
      <w:proofErr w:type="spellEnd"/>
      <w:r w:rsidRPr="00B17408">
        <w:rPr>
          <w:sz w:val="10"/>
          <w:szCs w:val="16"/>
        </w:rPr>
        <w:t xml:space="preserve"> budgets to two per cent of GDP; not because the United States demands this as a precondition for sustaining NATO but because Europeans are living in an increasingly rough </w:t>
      </w:r>
      <w:proofErr w:type="spellStart"/>
      <w:r w:rsidRPr="00B17408">
        <w:rPr>
          <w:sz w:val="10"/>
          <w:szCs w:val="16"/>
        </w:rPr>
        <w:t>neighbourhood</w:t>
      </w:r>
      <w:proofErr w:type="spellEnd"/>
      <w:r w:rsidRPr="00B17408">
        <w:rPr>
          <w:sz w:val="10"/>
          <w:szCs w:val="16"/>
        </w:rPr>
        <w:t xml:space="preserve"> with multiple threats. In these circumstances, two per cent will give Europeans the capabilities required so that they do not need to make hard choices between deterring Russia or fighting extremists in the Sahel; or fielding high readiness divisions over developing more robust cyber </w:t>
      </w:r>
      <w:proofErr w:type="spellStart"/>
      <w:r w:rsidRPr="00B17408">
        <w:rPr>
          <w:sz w:val="10"/>
          <w:szCs w:val="16"/>
        </w:rPr>
        <w:t>defences</w:t>
      </w:r>
      <w:proofErr w:type="spellEnd"/>
      <w:r w:rsidRPr="00B17408">
        <w:rPr>
          <w:sz w:val="10"/>
          <w:szCs w:val="16"/>
        </w:rPr>
        <w:t xml:space="preserve"> and researching the emerging technology areas of artificial intelligence, robotics and hypersonic rockets.</w:t>
      </w:r>
    </w:p>
    <w:p w14:paraId="7676945B" w14:textId="77777777" w:rsidR="00C40070" w:rsidRPr="00B17408" w:rsidRDefault="00C40070" w:rsidP="00C40070">
      <w:pPr>
        <w:rPr>
          <w:sz w:val="10"/>
          <w:szCs w:val="16"/>
        </w:rPr>
      </w:pPr>
      <w:r w:rsidRPr="00B17408">
        <w:rPr>
          <w:sz w:val="10"/>
          <w:szCs w:val="16"/>
        </w:rPr>
        <w:t xml:space="preserve">Now that the </w:t>
      </w:r>
      <w:proofErr w:type="spellStart"/>
      <w:r w:rsidRPr="00B17408">
        <w:rPr>
          <w:sz w:val="10"/>
          <w:szCs w:val="16"/>
        </w:rPr>
        <w:t>Defence</w:t>
      </w:r>
      <w:proofErr w:type="spellEnd"/>
      <w:r w:rsidRPr="00B17408">
        <w:rPr>
          <w:sz w:val="10"/>
          <w:szCs w:val="16"/>
        </w:rPr>
        <w:t xml:space="preserve"> Investment Pledge, agreed at the 2014 NATO Summit in Wales, has halted the decline in </w:t>
      </w:r>
      <w:proofErr w:type="spellStart"/>
      <w:r w:rsidRPr="00B17408">
        <w:rPr>
          <w:sz w:val="10"/>
          <w:szCs w:val="16"/>
        </w:rPr>
        <w:t>defence</w:t>
      </w:r>
      <w:proofErr w:type="spellEnd"/>
      <w:r w:rsidRPr="00B17408">
        <w:rPr>
          <w:sz w:val="10"/>
          <w:szCs w:val="16"/>
        </w:rPr>
        <w:t xml:space="preserve"> spending and led to real increases, the Allies clearly </w:t>
      </w:r>
      <w:proofErr w:type="gramStart"/>
      <w:r w:rsidRPr="00B17408">
        <w:rPr>
          <w:sz w:val="10"/>
          <w:szCs w:val="16"/>
        </w:rPr>
        <w:t>have to</w:t>
      </w:r>
      <w:proofErr w:type="gramEnd"/>
      <w:r w:rsidRPr="00B17408">
        <w:rPr>
          <w:sz w:val="10"/>
          <w:szCs w:val="16"/>
        </w:rPr>
        <w:t xml:space="preserve"> maintain this effort. But they also need to develop a narrative that explains the link between money, capability and security. Headline figures can seem somewhat arbitrary. An extra 100 billion dollars by 2020 is a lot of money but NATO also needs to show the public what this means in terms of actual improvements in equipment, readiness and training, and focus more on the national success stories.</w:t>
      </w:r>
    </w:p>
    <w:p w14:paraId="3E266397" w14:textId="77777777" w:rsidR="00C40070" w:rsidRPr="00B17408" w:rsidRDefault="00C40070" w:rsidP="00C40070">
      <w:pPr>
        <w:rPr>
          <w:sz w:val="10"/>
          <w:szCs w:val="16"/>
        </w:rPr>
      </w:pPr>
      <w:r w:rsidRPr="00B17408">
        <w:rPr>
          <w:sz w:val="10"/>
          <w:szCs w:val="16"/>
        </w:rPr>
        <w:t xml:space="preserve">Capabilities that address threats such as cyber, military interference with vital space assets, terrorism, border security, data manipulation, the protection of critical infrastructure and crucial supply chains, and humanitarian crises engendered by extreme weather events may resonate more with the public than traditional hard military items such as tanks and artillery. This argues for NATO’s </w:t>
      </w:r>
      <w:proofErr w:type="spellStart"/>
      <w:r w:rsidRPr="00B17408">
        <w:rPr>
          <w:sz w:val="10"/>
          <w:szCs w:val="16"/>
        </w:rPr>
        <w:t>defence</w:t>
      </w:r>
      <w:proofErr w:type="spellEnd"/>
      <w:r w:rsidRPr="00B17408">
        <w:rPr>
          <w:sz w:val="10"/>
          <w:szCs w:val="16"/>
        </w:rPr>
        <w:t xml:space="preserve"> planners to take a broad view of capability requirements. The two per cent should be a target for the European Union as well as for NATO. Because if the United States were one day to turn its back on NATO or limit its engagement only to territorial collective </w:t>
      </w:r>
      <w:proofErr w:type="spellStart"/>
      <w:r w:rsidRPr="00B17408">
        <w:rPr>
          <w:sz w:val="10"/>
          <w:szCs w:val="16"/>
        </w:rPr>
        <w:t>defence</w:t>
      </w:r>
      <w:proofErr w:type="spellEnd"/>
      <w:r w:rsidRPr="00B17408">
        <w:rPr>
          <w:sz w:val="10"/>
          <w:szCs w:val="16"/>
        </w:rPr>
        <w:t xml:space="preserve"> vis-à-vis Russia, two per cent would be the minimum for European Strategic Autonomy to have any meaning. </w:t>
      </w:r>
      <w:proofErr w:type="gramStart"/>
      <w:r w:rsidRPr="00B17408">
        <w:rPr>
          <w:sz w:val="10"/>
          <w:szCs w:val="16"/>
        </w:rPr>
        <w:t>Consequently</w:t>
      </w:r>
      <w:proofErr w:type="gramEnd"/>
      <w:r w:rsidRPr="00B17408">
        <w:rPr>
          <w:sz w:val="10"/>
          <w:szCs w:val="16"/>
        </w:rPr>
        <w:t xml:space="preserve"> the </w:t>
      </w:r>
      <w:proofErr w:type="spellStart"/>
      <w:r w:rsidRPr="00B17408">
        <w:rPr>
          <w:sz w:val="10"/>
          <w:szCs w:val="16"/>
        </w:rPr>
        <w:t>Defence</w:t>
      </w:r>
      <w:proofErr w:type="spellEnd"/>
      <w:r w:rsidRPr="00B17408">
        <w:rPr>
          <w:sz w:val="10"/>
          <w:szCs w:val="16"/>
        </w:rPr>
        <w:t xml:space="preserve"> Investment Pledge needs to move progressively from an effort largely driven by the United States to one that Europeans demand of each other.</w:t>
      </w:r>
    </w:p>
    <w:p w14:paraId="61C76D59" w14:textId="77777777" w:rsidR="00C40070" w:rsidRPr="00B17408" w:rsidRDefault="00C40070" w:rsidP="00C40070">
      <w:pPr>
        <w:rPr>
          <w:sz w:val="10"/>
          <w:szCs w:val="16"/>
        </w:rPr>
      </w:pPr>
      <w:r w:rsidRPr="00B17408">
        <w:rPr>
          <w:sz w:val="10"/>
          <w:szCs w:val="16"/>
        </w:rPr>
        <w:t xml:space="preserve">This said, the function of NATO is not primarily to be about fairness. Equal benefits for equal contributions. Outputs – the benefits gained from being an Ally – will always be more significant than inputs. What counts is that individual inputs </w:t>
      </w:r>
      <w:proofErr w:type="spellStart"/>
      <w:r w:rsidRPr="00B17408">
        <w:rPr>
          <w:sz w:val="10"/>
          <w:szCs w:val="16"/>
        </w:rPr>
        <w:t>maximise</w:t>
      </w:r>
      <w:proofErr w:type="spellEnd"/>
      <w:r w:rsidRPr="00B17408">
        <w:rPr>
          <w:sz w:val="10"/>
          <w:szCs w:val="16"/>
        </w:rPr>
        <w:t xml:space="preserve"> collective impact. The diversity of Allies (big and small, with different assets and networks of influence) means that they will always contribute in different ways.</w:t>
      </w:r>
    </w:p>
    <w:p w14:paraId="3ABAD2D6" w14:textId="77777777" w:rsidR="00C40070" w:rsidRPr="00B17408" w:rsidRDefault="00C40070" w:rsidP="00C40070">
      <w:pPr>
        <w:rPr>
          <w:sz w:val="10"/>
          <w:szCs w:val="16"/>
        </w:rPr>
      </w:pPr>
      <w:r w:rsidRPr="00B17408">
        <w:rPr>
          <w:sz w:val="10"/>
          <w:szCs w:val="16"/>
        </w:rPr>
        <w:t xml:space="preserve">The role of NATO must be to </w:t>
      </w:r>
      <w:proofErr w:type="spellStart"/>
      <w:r w:rsidRPr="00B17408">
        <w:rPr>
          <w:sz w:val="10"/>
          <w:szCs w:val="16"/>
        </w:rPr>
        <w:t>incentivise</w:t>
      </w:r>
      <w:proofErr w:type="spellEnd"/>
      <w:r w:rsidRPr="00B17408">
        <w:rPr>
          <w:sz w:val="10"/>
          <w:szCs w:val="16"/>
        </w:rPr>
        <w:t xml:space="preserve"> activity and find ways to combine different contributions for maximum strategic effect. This is more effective than formulating </w:t>
      </w:r>
      <w:proofErr w:type="spellStart"/>
      <w:r w:rsidRPr="00B17408">
        <w:rPr>
          <w:sz w:val="10"/>
          <w:szCs w:val="16"/>
        </w:rPr>
        <w:t>standardised</w:t>
      </w:r>
      <w:proofErr w:type="spellEnd"/>
      <w:r w:rsidRPr="00B17408">
        <w:rPr>
          <w:sz w:val="10"/>
          <w:szCs w:val="16"/>
        </w:rPr>
        <w:t xml:space="preserve"> contributions, which could make NATO too strong in certain domains and too weak in others. As NATO tackles 21st century challenges, a broad and diverse spectrum of different assets, skills, knowledge and capabilities will arguably be the Alliance’s comparative advantage over its adversaries. Russia with its largely military power and strategy based on intimidation is a case in point. But it will not be enough to acquire diverse assets –NATO’s challenge is to learn how to use them.</w:t>
      </w:r>
    </w:p>
    <w:p w14:paraId="2C373DFA" w14:textId="77777777" w:rsidR="00C40070" w:rsidRPr="00B17408" w:rsidRDefault="00C40070" w:rsidP="00C40070">
      <w:pPr>
        <w:rPr>
          <w:sz w:val="16"/>
        </w:rPr>
      </w:pPr>
      <w:r w:rsidRPr="00B17408">
        <w:rPr>
          <w:rStyle w:val="StyleUnderline"/>
        </w:rPr>
        <w:t xml:space="preserve">It is in this connection that I see four areas where the </w:t>
      </w:r>
      <w:r w:rsidRPr="00B17408">
        <w:rPr>
          <w:rStyle w:val="StyleUnderline"/>
          <w:highlight w:val="cyan"/>
        </w:rPr>
        <w:t xml:space="preserve">Alliance needs to </w:t>
      </w:r>
      <w:r w:rsidRPr="00B17408">
        <w:rPr>
          <w:rStyle w:val="Emphasis"/>
          <w:highlight w:val="cyan"/>
        </w:rPr>
        <w:t>raise its game</w:t>
      </w:r>
      <w:r w:rsidRPr="00B17408">
        <w:rPr>
          <w:sz w:val="16"/>
        </w:rPr>
        <w:t>.</w:t>
      </w:r>
    </w:p>
    <w:p w14:paraId="5E515851" w14:textId="77777777" w:rsidR="00C40070" w:rsidRPr="00B17408" w:rsidRDefault="00C40070" w:rsidP="00C40070">
      <w:pPr>
        <w:rPr>
          <w:sz w:val="16"/>
        </w:rPr>
      </w:pPr>
      <w:r w:rsidRPr="00B17408">
        <w:rPr>
          <w:sz w:val="16"/>
        </w:rPr>
        <w:t>Scanning the risk horizon</w:t>
      </w:r>
    </w:p>
    <w:p w14:paraId="71B5F39D" w14:textId="77777777" w:rsidR="00C40070" w:rsidRPr="00B17408" w:rsidRDefault="00C40070" w:rsidP="00C40070">
      <w:pPr>
        <w:rPr>
          <w:sz w:val="16"/>
        </w:rPr>
      </w:pPr>
      <w:r w:rsidRPr="00B17408">
        <w:rPr>
          <w:rStyle w:val="StyleUnderline"/>
        </w:rPr>
        <w:t xml:space="preserve">The </w:t>
      </w:r>
      <w:r w:rsidRPr="00B17408">
        <w:rPr>
          <w:rStyle w:val="StyleUnderline"/>
          <w:highlight w:val="cyan"/>
        </w:rPr>
        <w:t>first</w:t>
      </w:r>
      <w:r w:rsidRPr="00B17408">
        <w:rPr>
          <w:rStyle w:val="StyleUnderline"/>
        </w:rPr>
        <w:t xml:space="preserve"> is the need for </w:t>
      </w:r>
      <w:r w:rsidRPr="00B17408">
        <w:rPr>
          <w:rStyle w:val="Emphasis"/>
          <w:highlight w:val="cyan"/>
        </w:rPr>
        <w:t>more discussion</w:t>
      </w:r>
      <w:r w:rsidRPr="00B17408">
        <w:rPr>
          <w:rStyle w:val="StyleUnderline"/>
        </w:rPr>
        <w:t xml:space="preserve"> among Allies on the trends and events shaping the future of security</w:t>
      </w:r>
      <w:r w:rsidRPr="00B17408">
        <w:rPr>
          <w:sz w:val="16"/>
        </w:rPr>
        <w:t>.</w:t>
      </w:r>
    </w:p>
    <w:p w14:paraId="6C4FC638" w14:textId="77777777" w:rsidR="00C40070" w:rsidRPr="00B17408" w:rsidRDefault="00C40070" w:rsidP="00C40070">
      <w:pPr>
        <w:rPr>
          <w:sz w:val="10"/>
          <w:szCs w:val="16"/>
        </w:rPr>
      </w:pPr>
      <w:r w:rsidRPr="00B17408">
        <w:rPr>
          <w:sz w:val="10"/>
          <w:szCs w:val="16"/>
        </w:rPr>
        <w:t>China, for instance, will have a massively greater impact on international relations in the 21st century than Russia – and in very different ways. It is already pulling ahead in the defining technologies of artificial intelligence and bioengineering as well as in 5G connectivity, which will drive the Internet of Things. It is increasing its investments in Africa, Europe and the Middle East, and sending more of its troops to United Nations peacekeeping operations. Already, as Allies discuss the wisdom of allowing Huawei into their future IT networks, they see that China could divide them while Russia generally tends to unite them.</w:t>
      </w:r>
    </w:p>
    <w:p w14:paraId="4B7439AB" w14:textId="77777777" w:rsidR="00C40070" w:rsidRPr="00B17408" w:rsidRDefault="00C40070" w:rsidP="00C40070">
      <w:pPr>
        <w:rPr>
          <w:sz w:val="10"/>
          <w:szCs w:val="16"/>
        </w:rPr>
      </w:pPr>
      <w:r w:rsidRPr="00B17408">
        <w:rPr>
          <w:sz w:val="10"/>
          <w:szCs w:val="16"/>
        </w:rPr>
        <w:t>As the Chinese model will be the main competitor to liberal democracy, a key question will be how the Allies handle the rise of China. It is not a question of seeing China as the next military threat but how best to understand it and engage it. Perhaps the time has come to create a NATO-China Council or at least a regular strategic dialogue. Past cooperation on countering piracy together in the Gulf of Aden or helping the United Nations and African Union with capacity building show the potential of NATO-China relations. For a starter, NATO should appoint a senior diplomat or official to focus on China and develop the network of contacts with the People’s Liberation Army and the civilian leadership.</w:t>
      </w:r>
    </w:p>
    <w:p w14:paraId="44D5418B" w14:textId="77777777" w:rsidR="00C40070" w:rsidRPr="00B17408" w:rsidRDefault="00C40070" w:rsidP="00C40070">
      <w:pPr>
        <w:rPr>
          <w:sz w:val="10"/>
          <w:szCs w:val="16"/>
        </w:rPr>
      </w:pPr>
      <w:r w:rsidRPr="00B17408">
        <w:rPr>
          <w:sz w:val="10"/>
          <w:szCs w:val="16"/>
        </w:rPr>
        <w:t xml:space="preserve">Apart from China, other key issues need to be on the Alliance’s agenda more systematically. For instance, while NATO is developing a space policy, the Alliance still has not declared space as a domain or looked seriously at its growing dependency on space assets for navigation, timing, tracking and targeting. Yet 58 nations have now put satellites in orbit and most space-enabled services, which NATO is dependent upon, are dual use (civil/commercial and military). The growth of missile </w:t>
      </w:r>
      <w:proofErr w:type="spellStart"/>
      <w:r w:rsidRPr="00B17408">
        <w:rPr>
          <w:sz w:val="10"/>
          <w:szCs w:val="16"/>
        </w:rPr>
        <w:t>defence</w:t>
      </w:r>
      <w:proofErr w:type="spellEnd"/>
      <w:r w:rsidRPr="00B17408">
        <w:rPr>
          <w:sz w:val="10"/>
          <w:szCs w:val="16"/>
        </w:rPr>
        <w:t xml:space="preserve">, hypersonic missiles, drones and data processing, not to mention early warning capabilities and cyber security, will make space ever more contested. Satellites will be more vulnerable to </w:t>
      </w:r>
      <w:r w:rsidRPr="00B17408">
        <w:rPr>
          <w:sz w:val="10"/>
          <w:szCs w:val="16"/>
        </w:rPr>
        <w:lastRenderedPageBreak/>
        <w:t>manipulation, disruption and destruction, and the outcome of conflict will increasingly depend on who makes best use of space. This is the reason why the United States has recently stood up a Space Force and is planning for a Space Command.</w:t>
      </w:r>
    </w:p>
    <w:p w14:paraId="444044F7" w14:textId="77777777" w:rsidR="00C40070" w:rsidRPr="00B17408" w:rsidRDefault="00C40070" w:rsidP="00C40070">
      <w:pPr>
        <w:rPr>
          <w:sz w:val="10"/>
          <w:szCs w:val="16"/>
        </w:rPr>
      </w:pPr>
      <w:r w:rsidRPr="00B17408">
        <w:rPr>
          <w:sz w:val="10"/>
          <w:szCs w:val="16"/>
        </w:rPr>
        <w:t xml:space="preserve">Other issues deserving more attention are Russia’s role and influence beyond Europe, especially in Africa and the Middle East, and the emerging role of actors such as India, Iran and Saudi Arabia. But it is not only traditional states with traditional capabilities that are transforming the nature of security. Equally important questions to address include: How will the decisions of big tech companies shape and control the future of the Internet and social interaction? How will ISIS/Daesh regroup and define a new business model post-Caliphate? Or how is </w:t>
      </w:r>
      <w:proofErr w:type="spellStart"/>
      <w:r w:rsidRPr="00B17408">
        <w:rPr>
          <w:sz w:val="10"/>
          <w:szCs w:val="16"/>
        </w:rPr>
        <w:t>organised</w:t>
      </w:r>
      <w:proofErr w:type="spellEnd"/>
      <w:r w:rsidRPr="00B17408">
        <w:rPr>
          <w:sz w:val="10"/>
          <w:szCs w:val="16"/>
        </w:rPr>
        <w:t xml:space="preserve"> crime undermining governance and </w:t>
      </w:r>
      <w:proofErr w:type="spellStart"/>
      <w:r w:rsidRPr="00B17408">
        <w:rPr>
          <w:sz w:val="10"/>
          <w:szCs w:val="16"/>
        </w:rPr>
        <w:t>fuelling</w:t>
      </w:r>
      <w:proofErr w:type="spellEnd"/>
      <w:r w:rsidRPr="00B17408">
        <w:rPr>
          <w:sz w:val="10"/>
          <w:szCs w:val="16"/>
        </w:rPr>
        <w:t xml:space="preserve"> corruption?</w:t>
      </w:r>
    </w:p>
    <w:p w14:paraId="70A29EE7" w14:textId="77777777" w:rsidR="00C40070" w:rsidRPr="00B17408" w:rsidRDefault="00C40070" w:rsidP="00C40070">
      <w:pPr>
        <w:rPr>
          <w:sz w:val="16"/>
        </w:rPr>
      </w:pPr>
      <w:r w:rsidRPr="00B17408">
        <w:rPr>
          <w:rStyle w:val="StyleUnderline"/>
        </w:rPr>
        <w:t xml:space="preserve">NATO </w:t>
      </w:r>
      <w:r w:rsidRPr="00B17408">
        <w:rPr>
          <w:rStyle w:val="Emphasis"/>
          <w:highlight w:val="cyan"/>
        </w:rPr>
        <w:t>cannot</w:t>
      </w:r>
      <w:r w:rsidRPr="00B17408">
        <w:rPr>
          <w:rStyle w:val="StyleUnderline"/>
          <w:highlight w:val="cyan"/>
        </w:rPr>
        <w:t xml:space="preserve"> rely on </w:t>
      </w:r>
      <w:r w:rsidRPr="00B17408">
        <w:rPr>
          <w:rStyle w:val="Emphasis"/>
          <w:highlight w:val="cyan"/>
        </w:rPr>
        <w:t>infrequent</w:t>
      </w:r>
      <w:r w:rsidRPr="00B17408">
        <w:rPr>
          <w:rStyle w:val="StyleUnderline"/>
        </w:rPr>
        <w:t xml:space="preserve"> ministerial </w:t>
      </w:r>
      <w:r w:rsidRPr="00B17408">
        <w:rPr>
          <w:rStyle w:val="StyleUnderline"/>
          <w:highlight w:val="cyan"/>
        </w:rPr>
        <w:t>meetings</w:t>
      </w:r>
      <w:r w:rsidRPr="00B17408">
        <w:rPr>
          <w:rStyle w:val="StyleUnderline"/>
        </w:rPr>
        <w:t xml:space="preserve"> or </w:t>
      </w:r>
      <w:r w:rsidRPr="00B17408">
        <w:rPr>
          <w:rStyle w:val="Emphasis"/>
        </w:rPr>
        <w:t>occasional</w:t>
      </w:r>
      <w:r w:rsidRPr="00B17408">
        <w:rPr>
          <w:rStyle w:val="StyleUnderline"/>
        </w:rPr>
        <w:t xml:space="preserve"> briefings from national diplomats passing through Brussels. </w:t>
      </w:r>
      <w:r w:rsidRPr="00B17408">
        <w:rPr>
          <w:rStyle w:val="StyleUnderline"/>
          <w:highlight w:val="cyan"/>
        </w:rPr>
        <w:t>A</w:t>
      </w:r>
      <w:r w:rsidRPr="00B17408">
        <w:rPr>
          <w:rStyle w:val="StyleUnderline"/>
        </w:rPr>
        <w:t xml:space="preserve"> recent </w:t>
      </w:r>
      <w:r w:rsidRPr="00B17408">
        <w:rPr>
          <w:rStyle w:val="StyleUnderline"/>
          <w:highlight w:val="cyan"/>
        </w:rPr>
        <w:t>crisis like</w:t>
      </w:r>
      <w:r w:rsidRPr="00B17408">
        <w:rPr>
          <w:rStyle w:val="StyleUnderline"/>
        </w:rPr>
        <w:t xml:space="preserve"> that between </w:t>
      </w:r>
      <w:r w:rsidRPr="00B17408">
        <w:rPr>
          <w:rStyle w:val="Emphasis"/>
          <w:highlight w:val="cyan"/>
        </w:rPr>
        <w:t>India and Pakistan</w:t>
      </w:r>
      <w:r w:rsidRPr="00B17408">
        <w:rPr>
          <w:rStyle w:val="StyleUnderline"/>
        </w:rPr>
        <w:t xml:space="preserve"> in Kashmir </w:t>
      </w:r>
      <w:r w:rsidRPr="00B17408">
        <w:rPr>
          <w:rStyle w:val="StyleUnderline"/>
          <w:highlight w:val="cyan"/>
        </w:rPr>
        <w:t>shows</w:t>
      </w:r>
      <w:r w:rsidRPr="00B17408">
        <w:rPr>
          <w:rStyle w:val="StyleUnderline"/>
        </w:rPr>
        <w:t xml:space="preserve"> just </w:t>
      </w:r>
      <w:r w:rsidRPr="00B17408">
        <w:rPr>
          <w:rStyle w:val="StyleUnderline"/>
          <w:highlight w:val="cyan"/>
        </w:rPr>
        <w:t xml:space="preserve">how </w:t>
      </w:r>
      <w:r w:rsidRPr="00B17408">
        <w:rPr>
          <w:rStyle w:val="Emphasis"/>
          <w:highlight w:val="cyan"/>
        </w:rPr>
        <w:t>quickly</w:t>
      </w:r>
      <w:r w:rsidRPr="00B17408">
        <w:rPr>
          <w:rStyle w:val="StyleUnderline"/>
          <w:highlight w:val="cyan"/>
        </w:rPr>
        <w:t xml:space="preserve"> events</w:t>
      </w:r>
      <w:r w:rsidRPr="00B17408">
        <w:rPr>
          <w:rStyle w:val="StyleUnderline"/>
        </w:rPr>
        <w:t xml:space="preserve"> can </w:t>
      </w:r>
      <w:r w:rsidRPr="00B17408">
        <w:rPr>
          <w:rStyle w:val="Emphasis"/>
          <w:highlight w:val="cyan"/>
        </w:rPr>
        <w:t>spin out of control</w:t>
      </w:r>
      <w:r w:rsidRPr="00B17408">
        <w:rPr>
          <w:rStyle w:val="StyleUnderline"/>
          <w:highlight w:val="cyan"/>
        </w:rPr>
        <w:t xml:space="preserve"> and have </w:t>
      </w:r>
      <w:r w:rsidRPr="00B17408">
        <w:rPr>
          <w:rStyle w:val="Emphasis"/>
          <w:highlight w:val="cyan"/>
        </w:rPr>
        <w:t>global</w:t>
      </w:r>
      <w:r w:rsidRPr="00B17408">
        <w:rPr>
          <w:rStyle w:val="Emphasis"/>
        </w:rPr>
        <w:t xml:space="preserve"> security </w:t>
      </w:r>
      <w:r w:rsidRPr="00B17408">
        <w:rPr>
          <w:rStyle w:val="Emphasis"/>
          <w:highlight w:val="cyan"/>
        </w:rPr>
        <w:t>implications</w:t>
      </w:r>
      <w:r w:rsidRPr="00B17408">
        <w:rPr>
          <w:rStyle w:val="StyleUnderline"/>
          <w:highlight w:val="cyan"/>
        </w:rPr>
        <w:t>. NATO needs to</w:t>
      </w:r>
      <w:r w:rsidRPr="00B17408">
        <w:rPr>
          <w:rStyle w:val="StyleUnderline"/>
        </w:rPr>
        <w:t xml:space="preserve"> think how it can </w:t>
      </w:r>
      <w:r w:rsidRPr="00B17408">
        <w:rPr>
          <w:rStyle w:val="Emphasis"/>
          <w:szCs w:val="26"/>
          <w:highlight w:val="cyan"/>
        </w:rPr>
        <w:t>better align</w:t>
      </w:r>
      <w:r w:rsidRPr="00B17408">
        <w:rPr>
          <w:rStyle w:val="StyleUnderline"/>
          <w:sz w:val="24"/>
          <w:szCs w:val="26"/>
        </w:rPr>
        <w:t xml:space="preserve"> </w:t>
      </w:r>
      <w:r w:rsidRPr="00B17408">
        <w:rPr>
          <w:rStyle w:val="StyleUnderline"/>
        </w:rPr>
        <w:t xml:space="preserve">its </w:t>
      </w:r>
      <w:r w:rsidRPr="00B17408">
        <w:rPr>
          <w:rStyle w:val="Emphasis"/>
        </w:rPr>
        <w:t>situational awareness</w:t>
      </w:r>
      <w:r w:rsidRPr="00B17408">
        <w:rPr>
          <w:rStyle w:val="StyleUnderline"/>
        </w:rPr>
        <w:t xml:space="preserve"> and </w:t>
      </w:r>
      <w:r w:rsidRPr="00B17408">
        <w:rPr>
          <w:rStyle w:val="Emphasis"/>
          <w:szCs w:val="26"/>
          <w:highlight w:val="cyan"/>
        </w:rPr>
        <w:t>consultation machinery</w:t>
      </w:r>
      <w:r w:rsidRPr="00B17408">
        <w:rPr>
          <w:rStyle w:val="StyleUnderline"/>
          <w:sz w:val="24"/>
          <w:szCs w:val="26"/>
        </w:rPr>
        <w:t xml:space="preserve"> </w:t>
      </w:r>
      <w:r w:rsidRPr="00B17408">
        <w:rPr>
          <w:rStyle w:val="StyleUnderline"/>
        </w:rPr>
        <w:t xml:space="preserve">with the fast-moving and unpredictable security environment. It cannot be </w:t>
      </w:r>
      <w:r w:rsidRPr="00B17408">
        <w:rPr>
          <w:rStyle w:val="Emphasis"/>
        </w:rPr>
        <w:t>perceived</w:t>
      </w:r>
      <w:r w:rsidRPr="00B17408">
        <w:rPr>
          <w:rStyle w:val="StyleUnderline"/>
        </w:rPr>
        <w:t xml:space="preserve"> as an </w:t>
      </w:r>
      <w:proofErr w:type="spellStart"/>
      <w:r w:rsidRPr="00B17408">
        <w:rPr>
          <w:rStyle w:val="StyleUnderline"/>
        </w:rPr>
        <w:t>organisation</w:t>
      </w:r>
      <w:proofErr w:type="spellEnd"/>
      <w:r w:rsidRPr="00B17408">
        <w:rPr>
          <w:rStyle w:val="StyleUnderline"/>
        </w:rPr>
        <w:t xml:space="preserve"> dealing </w:t>
      </w:r>
      <w:r w:rsidRPr="00B17408">
        <w:rPr>
          <w:rStyle w:val="Emphasis"/>
        </w:rPr>
        <w:t>narrowly</w:t>
      </w:r>
      <w:r w:rsidRPr="00B17408">
        <w:rPr>
          <w:rStyle w:val="StyleUnderline"/>
        </w:rPr>
        <w:t xml:space="preserve"> with a limited set of issues and only in its immediate </w:t>
      </w:r>
      <w:proofErr w:type="spellStart"/>
      <w:r w:rsidRPr="00B17408">
        <w:rPr>
          <w:rStyle w:val="StyleUnderline"/>
        </w:rPr>
        <w:t>neighbourhood</w:t>
      </w:r>
      <w:proofErr w:type="spellEnd"/>
      <w:r w:rsidRPr="00B17408">
        <w:rPr>
          <w:sz w:val="16"/>
        </w:rPr>
        <w:t>.</w:t>
      </w:r>
    </w:p>
    <w:p w14:paraId="29B708B1" w14:textId="77777777" w:rsidR="00C40070" w:rsidRPr="00B17408" w:rsidRDefault="00C40070" w:rsidP="00C40070">
      <w:pPr>
        <w:rPr>
          <w:sz w:val="10"/>
          <w:szCs w:val="16"/>
        </w:rPr>
      </w:pPr>
      <w:r w:rsidRPr="00B17408">
        <w:rPr>
          <w:sz w:val="10"/>
          <w:szCs w:val="16"/>
        </w:rPr>
        <w:t>Deterring hybrid threats</w:t>
      </w:r>
    </w:p>
    <w:p w14:paraId="6DD5430B" w14:textId="77777777" w:rsidR="00C40070" w:rsidRPr="00B17408" w:rsidRDefault="00C40070" w:rsidP="00C40070">
      <w:pPr>
        <w:rPr>
          <w:sz w:val="10"/>
          <w:szCs w:val="16"/>
        </w:rPr>
      </w:pPr>
      <w:r w:rsidRPr="00B17408">
        <w:rPr>
          <w:sz w:val="10"/>
          <w:szCs w:val="16"/>
        </w:rPr>
        <w:t xml:space="preserve">The second area where the Alliance needs to raise its game is deterrence against threats below the Article 5 threshold. Hybrid warfare is complex because the dividing line between legal and illegal activity is a fine one. Where do normal business transactions become hostile state interference? How can we prevent adversaries from using against us the technology we ourselves have invented? Some commentators have declared that deterrence cannot work against hybrid threats because they are multifaceted and simply exacerbate the </w:t>
      </w:r>
      <w:proofErr w:type="spellStart"/>
      <w:r w:rsidRPr="00B17408">
        <w:rPr>
          <w:sz w:val="10"/>
          <w:szCs w:val="16"/>
        </w:rPr>
        <w:t>polarisation</w:t>
      </w:r>
      <w:proofErr w:type="spellEnd"/>
      <w:r w:rsidRPr="00B17408">
        <w:rPr>
          <w:sz w:val="10"/>
          <w:szCs w:val="16"/>
        </w:rPr>
        <w:t xml:space="preserve"> and divisions that are already so prevalent in our societies.</w:t>
      </w:r>
    </w:p>
    <w:p w14:paraId="2979E78C" w14:textId="77777777" w:rsidR="00C40070" w:rsidRPr="00B17408" w:rsidRDefault="00C40070" w:rsidP="00C40070">
      <w:pPr>
        <w:rPr>
          <w:sz w:val="10"/>
          <w:szCs w:val="16"/>
        </w:rPr>
      </w:pPr>
      <w:r w:rsidRPr="00B17408">
        <w:rPr>
          <w:sz w:val="10"/>
          <w:szCs w:val="16"/>
        </w:rPr>
        <w:t xml:space="preserve">Certainly, there is no easy and immediate fix to deterrence in the hybrid domain, such as the acquisition of a nuclear weapon to </w:t>
      </w:r>
      <w:proofErr w:type="spellStart"/>
      <w:r w:rsidRPr="00B17408">
        <w:rPr>
          <w:sz w:val="10"/>
          <w:szCs w:val="16"/>
        </w:rPr>
        <w:t>neutralise</w:t>
      </w:r>
      <w:proofErr w:type="spellEnd"/>
      <w:r w:rsidRPr="00B17408">
        <w:rPr>
          <w:sz w:val="10"/>
          <w:szCs w:val="16"/>
        </w:rPr>
        <w:t xml:space="preserve"> an opponent’s nuclear capability. Indeed, deterrence by denial or depriving the adversary of the fruits of aggression through resilience and speedy recovery is the starting point. Yet the response to the Russia-sponsored chemical attacks in Salisbury one year ago showed the range of other measures that can be taken. The perpetrators were named and shamed through the disclosure of intelligence material; there was a coordinated expulsion of </w:t>
      </w:r>
      <w:proofErr w:type="gramStart"/>
      <w:r w:rsidRPr="00B17408">
        <w:rPr>
          <w:sz w:val="10"/>
          <w:szCs w:val="16"/>
        </w:rPr>
        <w:t>a large number of</w:t>
      </w:r>
      <w:proofErr w:type="gramEnd"/>
      <w:r w:rsidRPr="00B17408">
        <w:rPr>
          <w:sz w:val="10"/>
          <w:szCs w:val="16"/>
        </w:rPr>
        <w:t xml:space="preserve"> Russian diplomats; NATO and the European Union pulled together and both </w:t>
      </w:r>
      <w:proofErr w:type="spellStart"/>
      <w:r w:rsidRPr="00B17408">
        <w:rPr>
          <w:sz w:val="10"/>
          <w:szCs w:val="16"/>
        </w:rPr>
        <w:t>organisations</w:t>
      </w:r>
      <w:proofErr w:type="spellEnd"/>
      <w:r w:rsidRPr="00B17408">
        <w:rPr>
          <w:sz w:val="10"/>
          <w:szCs w:val="16"/>
        </w:rPr>
        <w:t xml:space="preserve"> initiated a review of their preparedness and response assets against chemical and biological attacks.</w:t>
      </w:r>
    </w:p>
    <w:p w14:paraId="44B4A493" w14:textId="77777777" w:rsidR="00C40070" w:rsidRPr="00B17408" w:rsidRDefault="00C40070" w:rsidP="00C40070">
      <w:pPr>
        <w:rPr>
          <w:sz w:val="10"/>
          <w:szCs w:val="16"/>
        </w:rPr>
      </w:pPr>
      <w:r w:rsidRPr="00B17408">
        <w:rPr>
          <w:sz w:val="10"/>
          <w:szCs w:val="16"/>
        </w:rPr>
        <w:t>In sum, deterrence can be gradually built up against hybrid campaigns by credible attribution of the source; naming and shaming; proportionate responses that do not escalate but show that hybrid attacks will be consistently answered and in a collective and united way. It is also essential to identify and plug vulnerabilities in NATO’s spectrum of critical infrastructure in both the physical and virtual domains. These responses will contain an element of trial and error, as the Alliance sees what works best in inducing an adversary to think again. They will also necessitate the development of a playbook of measures – both existing and new – and learning how to apply them in targeted ways, whether against states or the proxies they employ.</w:t>
      </w:r>
    </w:p>
    <w:p w14:paraId="611A7683" w14:textId="77777777" w:rsidR="00C40070" w:rsidRPr="00B17408" w:rsidRDefault="00C40070" w:rsidP="00C40070">
      <w:pPr>
        <w:rPr>
          <w:sz w:val="10"/>
          <w:szCs w:val="16"/>
        </w:rPr>
      </w:pPr>
      <w:r w:rsidRPr="00B17408">
        <w:rPr>
          <w:sz w:val="10"/>
          <w:szCs w:val="16"/>
        </w:rPr>
        <w:t>Crucially, NATO will need to develop a culture of permanent responsiveness, reliable intelligence and the ability to take lots of small decisions regularly and early, rather than big decisions rarely and late. But to the extent that NATO can operate more effectively at the sub-Article 5 level, it is less likely to have to face contingencies above that threshold in the future.</w:t>
      </w:r>
    </w:p>
    <w:p w14:paraId="4F417AFF" w14:textId="77777777" w:rsidR="00C40070" w:rsidRPr="00B17408" w:rsidRDefault="00C40070" w:rsidP="00C40070">
      <w:pPr>
        <w:rPr>
          <w:sz w:val="10"/>
          <w:szCs w:val="16"/>
        </w:rPr>
      </w:pPr>
      <w:r w:rsidRPr="00B17408">
        <w:rPr>
          <w:sz w:val="10"/>
          <w:szCs w:val="16"/>
        </w:rPr>
        <w:t>Rebuilding partnerships</w:t>
      </w:r>
    </w:p>
    <w:p w14:paraId="1E1868B2" w14:textId="77777777" w:rsidR="00C40070" w:rsidRPr="00B17408" w:rsidRDefault="00C40070" w:rsidP="00C40070">
      <w:pPr>
        <w:rPr>
          <w:sz w:val="16"/>
        </w:rPr>
      </w:pPr>
      <w:r w:rsidRPr="00B17408">
        <w:rPr>
          <w:sz w:val="10"/>
          <w:szCs w:val="16"/>
        </w:rPr>
        <w:t xml:space="preserve">The third area that the Alliance needs to pay more attention to is partnerships. One of NATO’s biggest success stories, since the end of the Cold War, has been to induce around 40 other countries to form structured partnerships with it. These have been based on mutual benefit. Partners have contributed troops to NATO-led operations, while having access to a multinational forum to exchange views and develop practical cooperation on shared security concerns. Partnering with Allies has made their own role in international security more substantive. Interoperability has been as much intellectual as military and practical. Partners have been attracted to the Atlantic Alliance as a community of democracies, while strengthening NATO’s </w:t>
      </w:r>
      <w:r w:rsidRPr="00B17408">
        <w:rPr>
          <w:rStyle w:val="Emphasis"/>
        </w:rPr>
        <w:t>legitimacy</w:t>
      </w:r>
      <w:r w:rsidRPr="00B17408">
        <w:rPr>
          <w:sz w:val="10"/>
          <w:szCs w:val="16"/>
        </w:rPr>
        <w:t xml:space="preserve"> in the United Nations and the wider world. In short, a win-win outcome. </w:t>
      </w:r>
      <w:r w:rsidRPr="00B17408">
        <w:rPr>
          <w:sz w:val="16"/>
        </w:rPr>
        <w:t xml:space="preserve">But </w:t>
      </w:r>
      <w:r w:rsidRPr="00B17408">
        <w:rPr>
          <w:sz w:val="12"/>
          <w:szCs w:val="14"/>
        </w:rPr>
        <w:t xml:space="preserve">this </w:t>
      </w:r>
      <w:r w:rsidRPr="00B17408">
        <w:rPr>
          <w:rStyle w:val="StyleUnderline"/>
        </w:rPr>
        <w:t xml:space="preserve">is now in </w:t>
      </w:r>
      <w:r w:rsidRPr="00B17408">
        <w:rPr>
          <w:rStyle w:val="Emphasis"/>
        </w:rPr>
        <w:t>danger</w:t>
      </w:r>
      <w:r w:rsidRPr="00B17408">
        <w:rPr>
          <w:rStyle w:val="StyleUnderline"/>
        </w:rPr>
        <w:t xml:space="preserve"> of being </w:t>
      </w:r>
      <w:r w:rsidRPr="00B17408">
        <w:rPr>
          <w:rStyle w:val="Emphasis"/>
        </w:rPr>
        <w:t>lost</w:t>
      </w:r>
      <w:r w:rsidRPr="00B17408">
        <w:rPr>
          <w:rStyle w:val="StyleUnderline"/>
        </w:rPr>
        <w:t xml:space="preserve"> as the Alliance’s priorities shift and the focus swings back to collective </w:t>
      </w:r>
      <w:proofErr w:type="spellStart"/>
      <w:r w:rsidRPr="00B17408">
        <w:rPr>
          <w:rStyle w:val="StyleUnderline"/>
        </w:rPr>
        <w:t>defence</w:t>
      </w:r>
      <w:proofErr w:type="spellEnd"/>
      <w:r w:rsidRPr="00B17408">
        <w:rPr>
          <w:sz w:val="16"/>
        </w:rPr>
        <w:t>.</w:t>
      </w:r>
    </w:p>
    <w:p w14:paraId="29754943" w14:textId="77777777" w:rsidR="00C40070" w:rsidRPr="00B17408" w:rsidRDefault="00C40070" w:rsidP="00C40070">
      <w:pPr>
        <w:rPr>
          <w:sz w:val="16"/>
        </w:rPr>
      </w:pPr>
      <w:r w:rsidRPr="00B17408">
        <w:rPr>
          <w:sz w:val="16"/>
        </w:rPr>
        <w:t xml:space="preserve">Bright hopes were once invested in the Euro-Atlantic Partnership Council. </w:t>
      </w:r>
      <w:r w:rsidRPr="00B17408">
        <w:rPr>
          <w:rStyle w:val="StyleUnderline"/>
        </w:rPr>
        <w:t xml:space="preserve">Now, </w:t>
      </w:r>
      <w:r w:rsidRPr="00B17408">
        <w:rPr>
          <w:rStyle w:val="StyleUnderline"/>
          <w:highlight w:val="cyan"/>
        </w:rPr>
        <w:t xml:space="preserve">consultation is </w:t>
      </w:r>
      <w:r w:rsidRPr="00B17408">
        <w:rPr>
          <w:rStyle w:val="Emphasis"/>
          <w:highlight w:val="cyan"/>
        </w:rPr>
        <w:t>ad hoc</w:t>
      </w:r>
      <w:r w:rsidRPr="00B17408">
        <w:rPr>
          <w:sz w:val="16"/>
        </w:rPr>
        <w:t xml:space="preserve"> and other partnership frameworks, such as the Mediterranean Dialogue or the Istanbul Cooperation Initiative, need re-</w:t>
      </w:r>
      <w:proofErr w:type="spellStart"/>
      <w:r w:rsidRPr="00B17408">
        <w:rPr>
          <w:sz w:val="16"/>
        </w:rPr>
        <w:t>energising</w:t>
      </w:r>
      <w:proofErr w:type="spellEnd"/>
      <w:r w:rsidRPr="00B17408">
        <w:rPr>
          <w:sz w:val="16"/>
        </w:rPr>
        <w:t xml:space="preserve"> and a greater sense of purpose. Beyond a limited number of individual partnerships, such as with Sweden and Finland, NATO has not articulated an overall vision for partnership. </w:t>
      </w:r>
      <w:r w:rsidRPr="00B17408">
        <w:rPr>
          <w:rStyle w:val="StyleUnderline"/>
        </w:rPr>
        <w:t xml:space="preserve">Yet, in a world where multilateralism is under threat, </w:t>
      </w:r>
      <w:r w:rsidRPr="00B17408">
        <w:rPr>
          <w:rStyle w:val="StyleUnderline"/>
          <w:highlight w:val="cyan"/>
        </w:rPr>
        <w:t>this</w:t>
      </w:r>
      <w:r w:rsidRPr="00B17408">
        <w:rPr>
          <w:rStyle w:val="StyleUnderline"/>
        </w:rPr>
        <w:t xml:space="preserve"> network </w:t>
      </w:r>
      <w:r w:rsidRPr="00B17408">
        <w:rPr>
          <w:rStyle w:val="StyleUnderline"/>
          <w:highlight w:val="cyan"/>
        </w:rPr>
        <w:t>is</w:t>
      </w:r>
      <w:r w:rsidRPr="00B17408">
        <w:rPr>
          <w:rStyle w:val="StyleUnderline"/>
        </w:rPr>
        <w:t xml:space="preserve"> a </w:t>
      </w:r>
      <w:r w:rsidRPr="00B17408">
        <w:rPr>
          <w:rStyle w:val="Emphasis"/>
          <w:highlight w:val="cyan"/>
        </w:rPr>
        <w:t>precious</w:t>
      </w:r>
      <w:r w:rsidRPr="00B17408">
        <w:rPr>
          <w:rStyle w:val="Emphasis"/>
        </w:rPr>
        <w:t xml:space="preserve"> asset</w:t>
      </w:r>
      <w:r w:rsidRPr="00B17408">
        <w:rPr>
          <w:rStyle w:val="StyleUnderline"/>
        </w:rPr>
        <w:t xml:space="preserve"> </w:t>
      </w:r>
      <w:r w:rsidRPr="00B17408">
        <w:rPr>
          <w:rStyle w:val="StyleUnderline"/>
          <w:highlight w:val="cyan"/>
        </w:rPr>
        <w:t xml:space="preserve">and needs to be </w:t>
      </w:r>
      <w:r w:rsidRPr="00B17408">
        <w:rPr>
          <w:rStyle w:val="Emphasis"/>
          <w:highlight w:val="cyan"/>
        </w:rPr>
        <w:t>revived</w:t>
      </w:r>
      <w:r w:rsidRPr="00B17408">
        <w:rPr>
          <w:rStyle w:val="StyleUnderline"/>
        </w:rPr>
        <w:t xml:space="preserve"> before it </w:t>
      </w:r>
      <w:r w:rsidRPr="00B17408">
        <w:rPr>
          <w:rStyle w:val="Emphasis"/>
        </w:rPr>
        <w:t>atrophies</w:t>
      </w:r>
      <w:r w:rsidRPr="00B17408">
        <w:rPr>
          <w:sz w:val="16"/>
        </w:rPr>
        <w:t>.</w:t>
      </w:r>
    </w:p>
    <w:p w14:paraId="13884597" w14:textId="77777777" w:rsidR="00C40070" w:rsidRPr="00B17408" w:rsidRDefault="00C40070" w:rsidP="00C40070">
      <w:pPr>
        <w:rPr>
          <w:sz w:val="10"/>
          <w:szCs w:val="16"/>
        </w:rPr>
      </w:pPr>
      <w:r w:rsidRPr="00B17408">
        <w:rPr>
          <w:sz w:val="10"/>
          <w:szCs w:val="16"/>
        </w:rPr>
        <w:t xml:space="preserve">One answer is to take up the debate on norms where partnership was acquiring a reasonable track record, for instance, in finding common ground on advancing the women, peace and security agenda, the role of private security companies, and the protection of civilians and combatting trafficking. The current security environment badly needs new norms on challenges like cyber, autonomous weapons systems, social media and GPS interference and space satellites, to name but a few. NATO is not necessarily the place where norms should be formally negotiated but it can be a useful forum for separating the good ideas from the bad, building consensus and convening the players, including non-governmental </w:t>
      </w:r>
      <w:proofErr w:type="spellStart"/>
      <w:r w:rsidRPr="00B17408">
        <w:rPr>
          <w:sz w:val="10"/>
          <w:szCs w:val="16"/>
        </w:rPr>
        <w:t>organisations</w:t>
      </w:r>
      <w:proofErr w:type="spellEnd"/>
      <w:r w:rsidRPr="00B17408">
        <w:rPr>
          <w:sz w:val="10"/>
          <w:szCs w:val="16"/>
        </w:rPr>
        <w:t xml:space="preserve"> and the private sector, around the same table.</w:t>
      </w:r>
    </w:p>
    <w:p w14:paraId="6DE278CF" w14:textId="77777777" w:rsidR="00C40070" w:rsidRPr="00B17408" w:rsidRDefault="00C40070" w:rsidP="00C40070">
      <w:pPr>
        <w:rPr>
          <w:sz w:val="10"/>
          <w:szCs w:val="16"/>
        </w:rPr>
      </w:pPr>
      <w:r w:rsidRPr="00B17408">
        <w:rPr>
          <w:sz w:val="10"/>
          <w:szCs w:val="16"/>
        </w:rPr>
        <w:t xml:space="preserve">At a time when so much of NATO’s image is bound up with ever higher </w:t>
      </w:r>
      <w:proofErr w:type="spellStart"/>
      <w:r w:rsidRPr="00B17408">
        <w:rPr>
          <w:sz w:val="10"/>
          <w:szCs w:val="16"/>
        </w:rPr>
        <w:t>defence</w:t>
      </w:r>
      <w:proofErr w:type="spellEnd"/>
      <w:r w:rsidRPr="00B17408">
        <w:rPr>
          <w:sz w:val="10"/>
          <w:szCs w:val="16"/>
        </w:rPr>
        <w:t xml:space="preserve"> budgets and more high-end military capabilities, rebuilding partnerships can help reassure our publics that the Alliance has a political and not exclusively military approach to security.</w:t>
      </w:r>
    </w:p>
    <w:p w14:paraId="24419DEE" w14:textId="77777777" w:rsidR="00C40070" w:rsidRPr="00B17408" w:rsidRDefault="00C40070" w:rsidP="00C40070">
      <w:pPr>
        <w:rPr>
          <w:sz w:val="10"/>
          <w:szCs w:val="16"/>
        </w:rPr>
      </w:pPr>
      <w:r w:rsidRPr="00B17408">
        <w:rPr>
          <w:sz w:val="10"/>
          <w:szCs w:val="16"/>
        </w:rPr>
        <w:t xml:space="preserve">Encouraging European </w:t>
      </w:r>
      <w:proofErr w:type="spellStart"/>
      <w:r w:rsidRPr="00B17408">
        <w:rPr>
          <w:sz w:val="10"/>
          <w:szCs w:val="16"/>
        </w:rPr>
        <w:t>defence</w:t>
      </w:r>
      <w:proofErr w:type="spellEnd"/>
    </w:p>
    <w:p w14:paraId="04546930" w14:textId="77777777" w:rsidR="00C40070" w:rsidRPr="00B17408" w:rsidRDefault="00C40070" w:rsidP="00C40070">
      <w:pPr>
        <w:rPr>
          <w:sz w:val="10"/>
          <w:szCs w:val="16"/>
        </w:rPr>
      </w:pPr>
      <w:r w:rsidRPr="00B17408">
        <w:rPr>
          <w:sz w:val="10"/>
          <w:szCs w:val="16"/>
        </w:rPr>
        <w:t xml:space="preserve">Finally, the Alliance needs to get to grips with the issue of European </w:t>
      </w:r>
      <w:proofErr w:type="spellStart"/>
      <w:r w:rsidRPr="00B17408">
        <w:rPr>
          <w:sz w:val="10"/>
          <w:szCs w:val="16"/>
        </w:rPr>
        <w:t>defence</w:t>
      </w:r>
      <w:proofErr w:type="spellEnd"/>
      <w:r w:rsidRPr="00B17408">
        <w:rPr>
          <w:sz w:val="10"/>
          <w:szCs w:val="16"/>
        </w:rPr>
        <w:t xml:space="preserve">. From the very beginning of NATO, a fault line has run through the Alliance as to whether it should encourage or discourage a specifically European (and now EU) </w:t>
      </w:r>
      <w:proofErr w:type="spellStart"/>
      <w:r w:rsidRPr="00B17408">
        <w:rPr>
          <w:sz w:val="10"/>
          <w:szCs w:val="16"/>
        </w:rPr>
        <w:t>defence</w:t>
      </w:r>
      <w:proofErr w:type="spellEnd"/>
      <w:r w:rsidRPr="00B17408">
        <w:rPr>
          <w:sz w:val="10"/>
          <w:szCs w:val="16"/>
        </w:rPr>
        <w:t xml:space="preserve"> identity.</w:t>
      </w:r>
    </w:p>
    <w:p w14:paraId="355412FB" w14:textId="77777777" w:rsidR="00C40070" w:rsidRPr="00B17408" w:rsidRDefault="00C40070" w:rsidP="00C40070">
      <w:pPr>
        <w:rPr>
          <w:sz w:val="10"/>
          <w:szCs w:val="16"/>
        </w:rPr>
      </w:pPr>
      <w:r w:rsidRPr="00B17408">
        <w:rPr>
          <w:sz w:val="10"/>
          <w:szCs w:val="16"/>
        </w:rPr>
        <w:t xml:space="preserve">In the early 1950s, US Secretary of State John Foster Dulles threatened the Europeans with “an </w:t>
      </w:r>
      <w:proofErr w:type="spellStart"/>
      <w:r w:rsidRPr="00B17408">
        <w:rPr>
          <w:sz w:val="10"/>
          <w:szCs w:val="16"/>
        </w:rPr>
        <w:t>agonising</w:t>
      </w:r>
      <w:proofErr w:type="spellEnd"/>
      <w:r w:rsidRPr="00B17408">
        <w:rPr>
          <w:sz w:val="10"/>
          <w:szCs w:val="16"/>
        </w:rPr>
        <w:t xml:space="preserve"> reappraisal” if they did not create more European (and especially German) divisions. The result was the European </w:t>
      </w:r>
      <w:proofErr w:type="spellStart"/>
      <w:r w:rsidRPr="00B17408">
        <w:rPr>
          <w:sz w:val="10"/>
          <w:szCs w:val="16"/>
        </w:rPr>
        <w:t>Defence</w:t>
      </w:r>
      <w:proofErr w:type="spellEnd"/>
      <w:r w:rsidRPr="00B17408">
        <w:rPr>
          <w:sz w:val="10"/>
          <w:szCs w:val="16"/>
        </w:rPr>
        <w:t xml:space="preserve"> Community (EDC), which failed in the French National Assembly in August 1954.</w:t>
      </w:r>
    </w:p>
    <w:p w14:paraId="7568F807" w14:textId="77777777" w:rsidR="00C40070" w:rsidRPr="00B17408" w:rsidRDefault="00C40070" w:rsidP="00C40070">
      <w:pPr>
        <w:rPr>
          <w:sz w:val="10"/>
          <w:szCs w:val="16"/>
        </w:rPr>
      </w:pPr>
      <w:r w:rsidRPr="00B17408">
        <w:rPr>
          <w:sz w:val="10"/>
          <w:szCs w:val="16"/>
        </w:rPr>
        <w:t xml:space="preserve">Over 60 years later, the debate on whether there should be a European </w:t>
      </w:r>
      <w:proofErr w:type="gramStart"/>
      <w:r w:rsidRPr="00B17408">
        <w:rPr>
          <w:sz w:val="10"/>
          <w:szCs w:val="16"/>
        </w:rPr>
        <w:t>Army</w:t>
      </w:r>
      <w:proofErr w:type="gramEnd"/>
      <w:r w:rsidRPr="00B17408">
        <w:rPr>
          <w:sz w:val="10"/>
          <w:szCs w:val="16"/>
        </w:rPr>
        <w:t xml:space="preserve"> or a European Strategic Autonomy continues unabated. Some want the greater European capabilities without the separate institutions; others, the institutions without worrying too much about the extra capabilities. At one moment, the case is made that a European </w:t>
      </w:r>
      <w:proofErr w:type="spellStart"/>
      <w:r w:rsidRPr="00B17408">
        <w:rPr>
          <w:sz w:val="10"/>
          <w:szCs w:val="16"/>
        </w:rPr>
        <w:t>defence</w:t>
      </w:r>
      <w:proofErr w:type="spellEnd"/>
      <w:r w:rsidRPr="00B17408">
        <w:rPr>
          <w:sz w:val="10"/>
          <w:szCs w:val="16"/>
        </w:rPr>
        <w:t xml:space="preserve"> construct is needed as a hedge against US disengagement. At another moment, it is seen as a way to strengthen the Alliance and the transatlantic partnership by overcoming the fragmentation of European </w:t>
      </w:r>
      <w:proofErr w:type="spellStart"/>
      <w:r w:rsidRPr="00B17408">
        <w:rPr>
          <w:sz w:val="10"/>
          <w:szCs w:val="16"/>
        </w:rPr>
        <w:t>defence</w:t>
      </w:r>
      <w:proofErr w:type="spellEnd"/>
      <w:r w:rsidRPr="00B17408">
        <w:rPr>
          <w:sz w:val="10"/>
          <w:szCs w:val="16"/>
        </w:rPr>
        <w:t xml:space="preserve"> budgets and procurement </w:t>
      </w:r>
      <w:proofErr w:type="spellStart"/>
      <w:proofErr w:type="gramStart"/>
      <w:r w:rsidRPr="00B17408">
        <w:rPr>
          <w:sz w:val="10"/>
          <w:szCs w:val="16"/>
        </w:rPr>
        <w:t>programmes</w:t>
      </w:r>
      <w:proofErr w:type="spellEnd"/>
      <w:r w:rsidRPr="00B17408">
        <w:rPr>
          <w:sz w:val="10"/>
          <w:szCs w:val="16"/>
        </w:rPr>
        <w:t>, and</w:t>
      </w:r>
      <w:proofErr w:type="gramEnd"/>
      <w:r w:rsidRPr="00B17408">
        <w:rPr>
          <w:sz w:val="10"/>
          <w:szCs w:val="16"/>
        </w:rPr>
        <w:t xml:space="preserve"> producing more bang for the euro through more cooperative </w:t>
      </w:r>
      <w:proofErr w:type="spellStart"/>
      <w:r w:rsidRPr="00B17408">
        <w:rPr>
          <w:sz w:val="10"/>
          <w:szCs w:val="16"/>
        </w:rPr>
        <w:t>programmes</w:t>
      </w:r>
      <w:proofErr w:type="spellEnd"/>
      <w:r w:rsidRPr="00B17408">
        <w:rPr>
          <w:sz w:val="10"/>
          <w:szCs w:val="16"/>
        </w:rPr>
        <w:t>.</w:t>
      </w:r>
    </w:p>
    <w:p w14:paraId="5700245F" w14:textId="77777777" w:rsidR="00C40070" w:rsidRPr="00B17408" w:rsidRDefault="00C40070" w:rsidP="00C40070">
      <w:pPr>
        <w:rPr>
          <w:sz w:val="10"/>
          <w:szCs w:val="16"/>
        </w:rPr>
      </w:pPr>
      <w:r w:rsidRPr="00B17408">
        <w:rPr>
          <w:sz w:val="10"/>
          <w:szCs w:val="16"/>
        </w:rPr>
        <w:t>For many decades, this effort has been stymied by the inconsistent attitude of the United States (do we support it and, if so, under what conditions?) and divisions among the Europeans themselves (can we develop a common culture when it comes to the use of force and how can this effort serve all of us, rather than the individual agendas of one or two key EU member states?).</w:t>
      </w:r>
    </w:p>
    <w:p w14:paraId="3B8025B5" w14:textId="77777777" w:rsidR="00C40070" w:rsidRPr="00B17408" w:rsidRDefault="00C40070" w:rsidP="00C40070">
      <w:pPr>
        <w:rPr>
          <w:sz w:val="10"/>
          <w:szCs w:val="16"/>
        </w:rPr>
      </w:pPr>
      <w:r w:rsidRPr="00B17408">
        <w:rPr>
          <w:sz w:val="10"/>
          <w:szCs w:val="16"/>
        </w:rPr>
        <w:t xml:space="preserve">But today we are at a critical juncture. The European Union has launched a series of initiatives that are the most far-reaching since the demise of the EDC and which put structures and resources behind the aspirations. We have Permanent Structured Cooperation (PESCO) with 34 multinational projects; a European </w:t>
      </w:r>
      <w:proofErr w:type="spellStart"/>
      <w:r w:rsidRPr="00B17408">
        <w:rPr>
          <w:sz w:val="10"/>
          <w:szCs w:val="16"/>
        </w:rPr>
        <w:t>Defence</w:t>
      </w:r>
      <w:proofErr w:type="spellEnd"/>
      <w:r w:rsidRPr="00B17408">
        <w:rPr>
          <w:sz w:val="10"/>
          <w:szCs w:val="16"/>
        </w:rPr>
        <w:t xml:space="preserve"> Fund with an initial </w:t>
      </w:r>
      <w:proofErr w:type="spellStart"/>
      <w:r w:rsidRPr="00B17408">
        <w:rPr>
          <w:sz w:val="10"/>
          <w:szCs w:val="16"/>
        </w:rPr>
        <w:t>capitalisation</w:t>
      </w:r>
      <w:proofErr w:type="spellEnd"/>
      <w:r w:rsidRPr="00B17408">
        <w:rPr>
          <w:sz w:val="10"/>
          <w:szCs w:val="16"/>
        </w:rPr>
        <w:t xml:space="preserve"> of 13.5 billion euros; and a European Intervention Initiative to foster a common strategic culture on power projection and mission planning. French President Emmanuel Macron has proposed a European Security Council and the consolidation of the European Union’s </w:t>
      </w:r>
      <w:proofErr w:type="spellStart"/>
      <w:r w:rsidRPr="00B17408">
        <w:rPr>
          <w:sz w:val="10"/>
          <w:szCs w:val="16"/>
        </w:rPr>
        <w:t>defence</w:t>
      </w:r>
      <w:proofErr w:type="spellEnd"/>
      <w:r w:rsidRPr="00B17408">
        <w:rPr>
          <w:sz w:val="10"/>
          <w:szCs w:val="16"/>
        </w:rPr>
        <w:t xml:space="preserve"> and technology industrial base. Yet, we also have Brexit and the challenge of keeping the United Kingdom as a key Ally firmly embedded in European </w:t>
      </w:r>
      <w:proofErr w:type="spellStart"/>
      <w:r w:rsidRPr="00B17408">
        <w:rPr>
          <w:sz w:val="10"/>
          <w:szCs w:val="16"/>
        </w:rPr>
        <w:t>defence</w:t>
      </w:r>
      <w:proofErr w:type="spellEnd"/>
      <w:r w:rsidRPr="00B17408">
        <w:rPr>
          <w:sz w:val="10"/>
          <w:szCs w:val="16"/>
        </w:rPr>
        <w:t xml:space="preserve"> across the whole spectrum, from intelligence and police cooperation to combat brigades.</w:t>
      </w:r>
    </w:p>
    <w:p w14:paraId="3E335863" w14:textId="77777777" w:rsidR="00C40070" w:rsidRPr="00B17408" w:rsidRDefault="00C40070" w:rsidP="00C40070">
      <w:pPr>
        <w:rPr>
          <w:sz w:val="10"/>
          <w:szCs w:val="16"/>
        </w:rPr>
      </w:pPr>
      <w:r w:rsidRPr="00B17408">
        <w:rPr>
          <w:sz w:val="10"/>
          <w:szCs w:val="16"/>
        </w:rPr>
        <w:t xml:space="preserve">Consequently, the task for NATO is how to encourage but help steer these European initiatives. Of course, unnecessary duplication should be avoided. But the priority must be to relieve the pressure on the United States by enabling the Europeans to take on collective </w:t>
      </w:r>
      <w:proofErr w:type="spellStart"/>
      <w:r w:rsidRPr="00B17408">
        <w:rPr>
          <w:sz w:val="10"/>
          <w:szCs w:val="16"/>
        </w:rPr>
        <w:t>defence</w:t>
      </w:r>
      <w:proofErr w:type="spellEnd"/>
      <w:r w:rsidRPr="00B17408">
        <w:rPr>
          <w:sz w:val="10"/>
          <w:szCs w:val="16"/>
        </w:rPr>
        <w:t xml:space="preserve"> missions at the high end within the NATO framework; better support </w:t>
      </w:r>
      <w:proofErr w:type="spellStart"/>
      <w:r w:rsidRPr="00B17408">
        <w:rPr>
          <w:sz w:val="10"/>
          <w:szCs w:val="16"/>
        </w:rPr>
        <w:t>stabilisation</w:t>
      </w:r>
      <w:proofErr w:type="spellEnd"/>
      <w:r w:rsidRPr="00B17408">
        <w:rPr>
          <w:sz w:val="10"/>
          <w:szCs w:val="16"/>
        </w:rPr>
        <w:t xml:space="preserve"> in Africa and the Middle East; define the scope of EU solidarity in responding to events like cyber and terrorist attacks or natural disasters (articles 42.7 and 222 of the Lisbon Treaty); and spend </w:t>
      </w:r>
      <w:proofErr w:type="spellStart"/>
      <w:r w:rsidRPr="00B17408">
        <w:rPr>
          <w:sz w:val="10"/>
          <w:szCs w:val="16"/>
        </w:rPr>
        <w:t>defence</w:t>
      </w:r>
      <w:proofErr w:type="spellEnd"/>
      <w:r w:rsidRPr="00B17408">
        <w:rPr>
          <w:sz w:val="10"/>
          <w:szCs w:val="16"/>
        </w:rPr>
        <w:t xml:space="preserve"> euros to greater effect through the integration of effort and more investments in cutting-edge technology.</w:t>
      </w:r>
    </w:p>
    <w:p w14:paraId="52D29A51" w14:textId="77777777" w:rsidR="00C40070" w:rsidRPr="00B17408" w:rsidRDefault="00C40070" w:rsidP="00C40070">
      <w:pPr>
        <w:rPr>
          <w:sz w:val="10"/>
          <w:szCs w:val="16"/>
        </w:rPr>
      </w:pPr>
      <w:r w:rsidRPr="00B17408">
        <w:rPr>
          <w:sz w:val="10"/>
          <w:szCs w:val="16"/>
        </w:rPr>
        <w:lastRenderedPageBreak/>
        <w:t xml:space="preserve">Essentially, NATO will need to hammer out a new transatlantic bargain: one in which the United States accepts the reality of EU </w:t>
      </w:r>
      <w:proofErr w:type="spellStart"/>
      <w:r w:rsidRPr="00B17408">
        <w:rPr>
          <w:sz w:val="10"/>
          <w:szCs w:val="16"/>
        </w:rPr>
        <w:t>defence</w:t>
      </w:r>
      <w:proofErr w:type="spellEnd"/>
      <w:r w:rsidRPr="00B17408">
        <w:rPr>
          <w:sz w:val="10"/>
          <w:szCs w:val="16"/>
        </w:rPr>
        <w:t xml:space="preserve"> integration and ceases to see it as a competitor or threat to NATO; and one in which the EU countries deliver on their capability promises and pursue their efforts in a way that strengthens NATO’s overall capacity to address the challenges to the East and South as well as hybrid threats. For this, the European Union will need to be generous towards the non-EU Allies </w:t>
      </w:r>
      <w:proofErr w:type="gramStart"/>
      <w:r w:rsidRPr="00B17408">
        <w:rPr>
          <w:sz w:val="10"/>
          <w:szCs w:val="16"/>
        </w:rPr>
        <w:t>on the basis of</w:t>
      </w:r>
      <w:proofErr w:type="gramEnd"/>
      <w:r w:rsidRPr="00B17408">
        <w:rPr>
          <w:sz w:val="10"/>
          <w:szCs w:val="16"/>
        </w:rPr>
        <w:t xml:space="preserve"> close association in return for significant contributions to these efforts. EU </w:t>
      </w:r>
      <w:proofErr w:type="spellStart"/>
      <w:r w:rsidRPr="00B17408">
        <w:rPr>
          <w:sz w:val="10"/>
          <w:szCs w:val="16"/>
        </w:rPr>
        <w:t>defence</w:t>
      </w:r>
      <w:proofErr w:type="spellEnd"/>
      <w:r w:rsidRPr="00B17408">
        <w:rPr>
          <w:sz w:val="10"/>
          <w:szCs w:val="16"/>
        </w:rPr>
        <w:t xml:space="preserve"> aspirations will not go away but neither will NATO. It is the task of this generation of political leaders to finally bring them together.</w:t>
      </w:r>
    </w:p>
    <w:p w14:paraId="7476F2C9" w14:textId="77777777" w:rsidR="00C40070" w:rsidRPr="00B17408" w:rsidRDefault="00C40070" w:rsidP="00C40070">
      <w:pPr>
        <w:rPr>
          <w:sz w:val="16"/>
        </w:rPr>
      </w:pPr>
      <w:r w:rsidRPr="00B17408">
        <w:rPr>
          <w:sz w:val="10"/>
          <w:szCs w:val="16"/>
        </w:rPr>
        <w:t xml:space="preserve">The 70th anniversary of the Alliance will produce plenty of pieces on NATO’s past achievements and many messages of esteem and commitment. That is all to the good. </w:t>
      </w:r>
      <w:r w:rsidRPr="00B17408">
        <w:rPr>
          <w:sz w:val="16"/>
        </w:rPr>
        <w:t xml:space="preserve">Yet, the anniversary is also the opportunity for some </w:t>
      </w:r>
      <w:r w:rsidRPr="00B17408">
        <w:rPr>
          <w:rStyle w:val="Emphasis"/>
        </w:rPr>
        <w:t xml:space="preserve">political </w:t>
      </w:r>
      <w:r w:rsidRPr="00B17408">
        <w:rPr>
          <w:rStyle w:val="Emphasis"/>
          <w:highlight w:val="cyan"/>
        </w:rPr>
        <w:t>recalibration</w:t>
      </w:r>
      <w:r w:rsidRPr="00B17408">
        <w:rPr>
          <w:sz w:val="16"/>
        </w:rPr>
        <w:t xml:space="preserve"> that </w:t>
      </w:r>
      <w:r w:rsidRPr="00B17408">
        <w:rPr>
          <w:rStyle w:val="StyleUnderline"/>
          <w:highlight w:val="cyan"/>
        </w:rPr>
        <w:t xml:space="preserve">can make the Alliance </w:t>
      </w:r>
      <w:r w:rsidRPr="00B17408">
        <w:rPr>
          <w:rStyle w:val="Emphasis"/>
          <w:highlight w:val="cyan"/>
        </w:rPr>
        <w:t>successful</w:t>
      </w:r>
      <w:r w:rsidRPr="00B17408">
        <w:rPr>
          <w:rStyle w:val="StyleUnderline"/>
          <w:highlight w:val="cyan"/>
        </w:rPr>
        <w:t xml:space="preserve"> for the </w:t>
      </w:r>
      <w:r w:rsidRPr="00B17408">
        <w:rPr>
          <w:rStyle w:val="Emphasis"/>
          <w:highlight w:val="cyan"/>
        </w:rPr>
        <w:t>next</w:t>
      </w:r>
      <w:r w:rsidRPr="00B17408">
        <w:rPr>
          <w:rStyle w:val="Emphasis"/>
        </w:rPr>
        <w:t xml:space="preserve"> seven </w:t>
      </w:r>
      <w:r w:rsidRPr="00B17408">
        <w:rPr>
          <w:rStyle w:val="Emphasis"/>
          <w:highlight w:val="cyan"/>
        </w:rPr>
        <w:t>decades</w:t>
      </w:r>
      <w:r w:rsidRPr="00B17408">
        <w:rPr>
          <w:rStyle w:val="StyleUnderline"/>
        </w:rPr>
        <w:t xml:space="preserve">. It is an </w:t>
      </w:r>
      <w:r w:rsidRPr="00B17408">
        <w:rPr>
          <w:rStyle w:val="Emphasis"/>
        </w:rPr>
        <w:t>opportunity</w:t>
      </w:r>
      <w:r w:rsidRPr="00B17408">
        <w:rPr>
          <w:rStyle w:val="StyleUnderline"/>
        </w:rPr>
        <w:t xml:space="preserve"> that should </w:t>
      </w:r>
      <w:r w:rsidRPr="00B17408">
        <w:rPr>
          <w:rStyle w:val="Emphasis"/>
        </w:rPr>
        <w:t>not be missed</w:t>
      </w:r>
      <w:r w:rsidRPr="00B17408">
        <w:rPr>
          <w:sz w:val="16"/>
        </w:rPr>
        <w:t>.</w:t>
      </w:r>
    </w:p>
    <w:p w14:paraId="3EF7F08D" w14:textId="77777777" w:rsidR="00C40070" w:rsidRPr="00C40070" w:rsidRDefault="00C40070" w:rsidP="00C40070"/>
    <w:p w14:paraId="685B381D" w14:textId="1409A2DE" w:rsidR="00F35ED3" w:rsidRDefault="00DF4C69" w:rsidP="00DF4C69">
      <w:pPr>
        <w:pStyle w:val="Heading2"/>
      </w:pPr>
      <w:r>
        <w:lastRenderedPageBreak/>
        <w:t xml:space="preserve">Solvency </w:t>
      </w:r>
    </w:p>
    <w:p w14:paraId="168056C8" w14:textId="7D5E639D" w:rsidR="00DF4C69" w:rsidRDefault="00DF4C69" w:rsidP="00DF4C69">
      <w:pPr>
        <w:pStyle w:val="Heading3"/>
      </w:pPr>
      <w:r>
        <w:lastRenderedPageBreak/>
        <w:t>Solvency---2NC</w:t>
      </w:r>
    </w:p>
    <w:p w14:paraId="3B144091" w14:textId="77777777" w:rsidR="00DF4C69" w:rsidRDefault="00DF4C69" w:rsidP="00DF4C69">
      <w:pPr>
        <w:pStyle w:val="Heading4"/>
        <w:rPr>
          <w:b w:val="0"/>
          <w:bCs/>
        </w:rPr>
      </w:pPr>
      <w:r>
        <w:t xml:space="preserve">Unilateral actions in the Arctic </w:t>
      </w:r>
      <w:proofErr w:type="gramStart"/>
      <w:r w:rsidRPr="00364853">
        <w:rPr>
          <w:u w:val="single"/>
        </w:rPr>
        <w:t>fail</w:t>
      </w:r>
      <w:proofErr w:type="gramEnd"/>
      <w:r>
        <w:t xml:space="preserve">, BUT NATO involvement </w:t>
      </w:r>
      <w:r w:rsidRPr="00364853">
        <w:rPr>
          <w:u w:val="single"/>
        </w:rPr>
        <w:t>solves</w:t>
      </w:r>
      <w:r>
        <w:t xml:space="preserve"> through </w:t>
      </w:r>
      <w:r w:rsidRPr="005B74B0">
        <w:rPr>
          <w:u w:val="single"/>
        </w:rPr>
        <w:t>robust norm-setting</w:t>
      </w:r>
      <w:r>
        <w:t xml:space="preserve"> and ability to prevent a </w:t>
      </w:r>
      <w:r w:rsidRPr="005B74B0">
        <w:rPr>
          <w:u w:val="single"/>
        </w:rPr>
        <w:t>security dilemma</w:t>
      </w:r>
      <w:r>
        <w:t xml:space="preserve"> by communicating with </w:t>
      </w:r>
      <w:r w:rsidRPr="005B74B0">
        <w:rPr>
          <w:u w:val="single"/>
        </w:rPr>
        <w:t>Russia</w:t>
      </w:r>
      <w:r>
        <w:t xml:space="preserve">. </w:t>
      </w:r>
      <w:r w:rsidRPr="00364853">
        <w:rPr>
          <w:b w:val="0"/>
          <w:bCs/>
        </w:rPr>
        <w:t xml:space="preserve"> </w:t>
      </w:r>
    </w:p>
    <w:p w14:paraId="12FDCD06" w14:textId="77777777" w:rsidR="00DF4C69" w:rsidRPr="005B74B0" w:rsidRDefault="00DF4C69" w:rsidP="00DF4C69">
      <w:pPr>
        <w:rPr>
          <w:i/>
          <w:iCs/>
        </w:rPr>
      </w:pPr>
      <w:r>
        <w:rPr>
          <w:rStyle w:val="Style13ptBold"/>
        </w:rPr>
        <w:t xml:space="preserve">Evers 21 </w:t>
      </w:r>
      <w:r w:rsidRPr="005B74B0">
        <w:t>[B.A. in National Security Studies, Westminster College. “A Changing Security Landscape: NATO and Russia in the Arctic.” https://www.iar-gwu.org/print-archive/fl2hwo38rikirjykl1w8lguqhmt2ub</w:t>
      </w:r>
      <w:r>
        <w:t xml:space="preserve">] //aka </w:t>
      </w:r>
      <w:r w:rsidRPr="005B74B0">
        <w:rPr>
          <w:i/>
          <w:iCs/>
        </w:rPr>
        <w:t xml:space="preserve">**FYI: this card says that some Arctic policy could lead to worsened militarization/security dilemma and that NATO should seek to prevent that </w:t>
      </w:r>
      <w:r w:rsidRPr="005B74B0">
        <w:rPr>
          <w:i/>
          <w:iCs/>
        </w:rPr>
        <w:sym w:font="Wingdings" w:char="F0E0"/>
      </w:r>
      <w:r w:rsidRPr="005B74B0">
        <w:rPr>
          <w:i/>
          <w:iCs/>
        </w:rPr>
        <w:t xml:space="preserve"> </w:t>
      </w:r>
      <w:r>
        <w:rPr>
          <w:i/>
          <w:iCs/>
        </w:rPr>
        <w:t>probably</w:t>
      </w:r>
      <w:r w:rsidRPr="005B74B0">
        <w:rPr>
          <w:i/>
          <w:iCs/>
        </w:rPr>
        <w:t xml:space="preserve"> provides a say no warrant for some </w:t>
      </w:r>
      <w:proofErr w:type="spellStart"/>
      <w:r w:rsidRPr="005B74B0">
        <w:rPr>
          <w:i/>
          <w:iCs/>
        </w:rPr>
        <w:t>affs</w:t>
      </w:r>
      <w:proofErr w:type="spellEnd"/>
      <w:r>
        <w:rPr>
          <w:i/>
          <w:iCs/>
        </w:rPr>
        <w:t>…</w:t>
      </w:r>
      <w:r w:rsidRPr="005B74B0">
        <w:rPr>
          <w:i/>
          <w:iCs/>
        </w:rPr>
        <w:t>**</w:t>
      </w:r>
    </w:p>
    <w:p w14:paraId="2DAF2A8F" w14:textId="77777777" w:rsidR="00DF4C69" w:rsidRPr="005B74B0" w:rsidRDefault="00DF4C69" w:rsidP="00DF4C69">
      <w:pPr>
        <w:rPr>
          <w:sz w:val="10"/>
        </w:rPr>
      </w:pPr>
      <w:r w:rsidRPr="005B74B0">
        <w:rPr>
          <w:sz w:val="10"/>
        </w:rPr>
        <w:t xml:space="preserve">Following the collapse of the Soviet Union and the conclusion of the Cold War, the Arctic served as a region free from geopolitical challenges and military </w:t>
      </w:r>
      <w:proofErr w:type="spellStart"/>
      <w:proofErr w:type="gramStart"/>
      <w:r w:rsidRPr="005B74B0">
        <w:rPr>
          <w:sz w:val="10"/>
        </w:rPr>
        <w:t>tensions.This</w:t>
      </w:r>
      <w:proofErr w:type="spellEnd"/>
      <w:proofErr w:type="gramEnd"/>
      <w:r w:rsidRPr="005B74B0">
        <w:rPr>
          <w:sz w:val="10"/>
        </w:rPr>
        <w:t xml:space="preserve"> allowed the Arctic states – Canada, Denmark, Norway, the United States, and Russia – to focus on diplomatic cooperation and nonmilitary security challenges. Since the 1980s however, transformative physical-environmental changes across the Arctic threaten to destabilize regional relationships and heighten the possibility of </w:t>
      </w:r>
      <w:proofErr w:type="gramStart"/>
      <w:r w:rsidRPr="005B74B0">
        <w:rPr>
          <w:sz w:val="10"/>
        </w:rPr>
        <w:t>a serious crisis</w:t>
      </w:r>
      <w:proofErr w:type="gramEnd"/>
      <w:r w:rsidRPr="005B74B0">
        <w:rPr>
          <w:sz w:val="10"/>
        </w:rPr>
        <w:t xml:space="preserve"> or conflict. These changes are altering the region’s longstanding geopolitical and economic character, as new development and investment opportunities </w:t>
      </w:r>
      <w:proofErr w:type="gramStart"/>
      <w:r w:rsidRPr="005B74B0">
        <w:rPr>
          <w:sz w:val="10"/>
        </w:rPr>
        <w:t>open up</w:t>
      </w:r>
      <w:proofErr w:type="gramEnd"/>
      <w:r w:rsidRPr="005B74B0">
        <w:rPr>
          <w:sz w:val="10"/>
        </w:rPr>
        <w:t xml:space="preserve"> in areas without clearly defined international rules and norms. In response to these developments, Russia seeks to take advantage of the relative deficiency of international law to carve out a hegemonic position in the Arctic, leaning on its military presence and unrivaled ice-breaker fleet to pursue its interests. This article will explore what </w:t>
      </w:r>
      <w:proofErr w:type="gramStart"/>
      <w:r w:rsidRPr="005B74B0">
        <w:rPr>
          <w:sz w:val="10"/>
        </w:rPr>
        <w:t>role</w:t>
      </w:r>
      <w:proofErr w:type="gramEnd"/>
      <w:r w:rsidRPr="005B74B0">
        <w:rPr>
          <w:sz w:val="10"/>
        </w:rPr>
        <w:t xml:space="preserve"> the North Atlantic Treaty Organization (NATO) can play in the Arctic to ensure stability, and whether it can establish international rules and norms in the face of growing Russian militarization.</w:t>
      </w:r>
    </w:p>
    <w:p w14:paraId="34007F73" w14:textId="77777777" w:rsidR="00DF4C69" w:rsidRPr="00AD357F" w:rsidRDefault="00DF4C69" w:rsidP="00DF4C69">
      <w:pPr>
        <w:rPr>
          <w:rStyle w:val="Emphasis"/>
        </w:rPr>
      </w:pPr>
      <w:r w:rsidRPr="00AD357F">
        <w:rPr>
          <w:rStyle w:val="Emphasis"/>
        </w:rPr>
        <w:t>THE CASE FOR NATO</w:t>
      </w:r>
    </w:p>
    <w:p w14:paraId="12262DE8" w14:textId="77777777" w:rsidR="00DF4C69" w:rsidRPr="003A7659" w:rsidRDefault="00DF4C69" w:rsidP="00DF4C69">
      <w:pPr>
        <w:rPr>
          <w:u w:val="single"/>
        </w:rPr>
      </w:pPr>
      <w:r w:rsidRPr="005B74B0">
        <w:rPr>
          <w:sz w:val="10"/>
        </w:rPr>
        <w:t xml:space="preserve">Currently, </w:t>
      </w:r>
      <w:r w:rsidRPr="009226EA">
        <w:rPr>
          <w:rStyle w:val="StyleUnderline"/>
        </w:rPr>
        <w:t xml:space="preserve">the </w:t>
      </w:r>
      <w:r w:rsidRPr="00E11AC2">
        <w:rPr>
          <w:rStyle w:val="StyleUnderline"/>
          <w:highlight w:val="cyan"/>
        </w:rPr>
        <w:t>Arctic lacks a single</w:t>
      </w:r>
      <w:r w:rsidRPr="009226EA">
        <w:rPr>
          <w:rStyle w:val="StyleUnderline"/>
        </w:rPr>
        <w:t xml:space="preserve"> comprehensive </w:t>
      </w:r>
      <w:r w:rsidRPr="00E11AC2">
        <w:rPr>
          <w:rStyle w:val="StyleUnderline"/>
          <w:highlight w:val="cyan"/>
        </w:rPr>
        <w:t>governance regime focused on regional security</w:t>
      </w:r>
      <w:r w:rsidRPr="009226EA">
        <w:rPr>
          <w:rStyle w:val="StyleUnderline"/>
        </w:rPr>
        <w:t xml:space="preserve"> </w:t>
      </w:r>
      <w:r w:rsidRPr="003A7659">
        <w:rPr>
          <w:rStyle w:val="StyleUnderline"/>
        </w:rPr>
        <w:t xml:space="preserve">issues, making the </w:t>
      </w:r>
      <w:r w:rsidRPr="00E11AC2">
        <w:rPr>
          <w:rStyle w:val="StyleUnderline"/>
          <w:highlight w:val="cyan"/>
        </w:rPr>
        <w:t>management of</w:t>
      </w:r>
      <w:r w:rsidRPr="003A7659">
        <w:rPr>
          <w:rStyle w:val="StyleUnderline"/>
        </w:rPr>
        <w:t xml:space="preserve"> the </w:t>
      </w:r>
      <w:r w:rsidRPr="00E11AC2">
        <w:rPr>
          <w:rStyle w:val="StyleUnderline"/>
          <w:highlight w:val="cyan"/>
        </w:rPr>
        <w:t>region’s</w:t>
      </w:r>
      <w:r w:rsidRPr="003A7659">
        <w:rPr>
          <w:rStyle w:val="StyleUnderline"/>
        </w:rPr>
        <w:t xml:space="preserve"> rapid </w:t>
      </w:r>
      <w:r w:rsidRPr="00E11AC2">
        <w:rPr>
          <w:rStyle w:val="StyleUnderline"/>
          <w:highlight w:val="cyan"/>
        </w:rPr>
        <w:t>transformation a major challenge for</w:t>
      </w:r>
      <w:r w:rsidRPr="003A7659">
        <w:rPr>
          <w:rStyle w:val="StyleUnderline"/>
        </w:rPr>
        <w:t xml:space="preserve"> the Arctic </w:t>
      </w:r>
      <w:r w:rsidRPr="00E11AC2">
        <w:rPr>
          <w:rStyle w:val="StyleUnderline"/>
          <w:highlight w:val="cyan"/>
        </w:rPr>
        <w:t>states.</w:t>
      </w:r>
      <w:r w:rsidRPr="005B74B0">
        <w:rPr>
          <w:sz w:val="10"/>
        </w:rPr>
        <w:t xml:space="preserve"> While the </w:t>
      </w:r>
      <w:r w:rsidRPr="00E11AC2">
        <w:rPr>
          <w:rStyle w:val="StyleUnderline"/>
          <w:highlight w:val="cyan"/>
        </w:rPr>
        <w:t>Arctic Council</w:t>
      </w:r>
      <w:r w:rsidRPr="005B74B0">
        <w:rPr>
          <w:sz w:val="10"/>
        </w:rPr>
        <w:t xml:space="preserve"> has “promoted cooperative governance in the region,”1 its </w:t>
      </w:r>
      <w:r w:rsidRPr="003A7659">
        <w:rPr>
          <w:rStyle w:val="StyleUnderline"/>
        </w:rPr>
        <w:t xml:space="preserve">flexible structure and legally non-binding norms are </w:t>
      </w:r>
      <w:r w:rsidRPr="00E11AC2">
        <w:rPr>
          <w:rStyle w:val="StyleUnderline"/>
          <w:highlight w:val="cyan"/>
        </w:rPr>
        <w:t>insufficient to ameliorate</w:t>
      </w:r>
      <w:r w:rsidRPr="003A7659">
        <w:rPr>
          <w:rStyle w:val="StyleUnderline"/>
        </w:rPr>
        <w:t xml:space="preserve"> the </w:t>
      </w:r>
      <w:r w:rsidRPr="00E11AC2">
        <w:rPr>
          <w:rStyle w:val="StyleUnderline"/>
          <w:highlight w:val="cyan"/>
        </w:rPr>
        <w:t>governance gap</w:t>
      </w:r>
      <w:r w:rsidRPr="00E11AC2">
        <w:rPr>
          <w:rStyle w:val="StyleUnderline"/>
        </w:rPr>
        <w:t xml:space="preserve"> in</w:t>
      </w:r>
      <w:r w:rsidRPr="003A7659">
        <w:rPr>
          <w:rStyle w:val="StyleUnderline"/>
        </w:rPr>
        <w:t xml:space="preserve"> the long-term.</w:t>
      </w:r>
      <w:r w:rsidRPr="003A7659">
        <w:rPr>
          <w:rStyle w:val="Emphasis"/>
        </w:rPr>
        <w:t xml:space="preserve"> The </w:t>
      </w:r>
      <w:r w:rsidRPr="00E11AC2">
        <w:rPr>
          <w:rStyle w:val="Emphasis"/>
          <w:highlight w:val="cyan"/>
        </w:rPr>
        <w:t>U</w:t>
      </w:r>
      <w:r w:rsidRPr="003A7659">
        <w:rPr>
          <w:rStyle w:val="Emphasis"/>
        </w:rPr>
        <w:t xml:space="preserve">nited </w:t>
      </w:r>
      <w:r w:rsidRPr="00E11AC2">
        <w:rPr>
          <w:rStyle w:val="Emphasis"/>
          <w:highlight w:val="cyan"/>
        </w:rPr>
        <w:t>S</w:t>
      </w:r>
      <w:r w:rsidRPr="003A7659">
        <w:rPr>
          <w:rStyle w:val="Emphasis"/>
        </w:rPr>
        <w:t xml:space="preserve">tates presently </w:t>
      </w:r>
      <w:r w:rsidRPr="00E11AC2">
        <w:rPr>
          <w:rStyle w:val="Emphasis"/>
          <w:highlight w:val="cyan"/>
        </w:rPr>
        <w:t>lacks</w:t>
      </w:r>
      <w:r w:rsidRPr="003A7659">
        <w:rPr>
          <w:rStyle w:val="Emphasis"/>
        </w:rPr>
        <w:t xml:space="preserve"> crucial </w:t>
      </w:r>
      <w:r w:rsidRPr="00E11AC2">
        <w:rPr>
          <w:rStyle w:val="Emphasis"/>
          <w:highlight w:val="cyan"/>
        </w:rPr>
        <w:t>capabilities and</w:t>
      </w:r>
      <w:r w:rsidRPr="003A7659">
        <w:rPr>
          <w:rStyle w:val="Emphasis"/>
        </w:rPr>
        <w:t xml:space="preserve"> regional </w:t>
      </w:r>
      <w:r w:rsidRPr="00E11AC2">
        <w:rPr>
          <w:rStyle w:val="Emphasis"/>
          <w:highlight w:val="cyan"/>
        </w:rPr>
        <w:t>leverage to</w:t>
      </w:r>
      <w:r w:rsidRPr="00E11AC2">
        <w:rPr>
          <w:rStyle w:val="Emphasis"/>
        </w:rPr>
        <w:t xml:space="preserve"> keep pace with</w:t>
      </w:r>
      <w:r w:rsidRPr="003A7659">
        <w:rPr>
          <w:rStyle w:val="Emphasis"/>
        </w:rPr>
        <w:t xml:space="preserve"> the rate of </w:t>
      </w:r>
      <w:r w:rsidRPr="00E11AC2">
        <w:rPr>
          <w:rStyle w:val="Emphasis"/>
        </w:rPr>
        <w:t>transformation</w:t>
      </w:r>
      <w:r w:rsidRPr="003A7659">
        <w:rPr>
          <w:rStyle w:val="Emphasis"/>
        </w:rPr>
        <w:t xml:space="preserve"> to </w:t>
      </w:r>
      <w:r w:rsidRPr="00E11AC2">
        <w:rPr>
          <w:rStyle w:val="Emphasis"/>
          <w:highlight w:val="cyan"/>
        </w:rPr>
        <w:t>provide</w:t>
      </w:r>
      <w:r w:rsidRPr="003A7659">
        <w:rPr>
          <w:rStyle w:val="Emphasis"/>
        </w:rPr>
        <w:t xml:space="preserve"> regional </w:t>
      </w:r>
      <w:r w:rsidRPr="00E11AC2">
        <w:rPr>
          <w:rStyle w:val="Emphasis"/>
          <w:highlight w:val="cyan"/>
        </w:rPr>
        <w:t>stability.</w:t>
      </w:r>
      <w:r w:rsidRPr="005B74B0">
        <w:rPr>
          <w:sz w:val="10"/>
        </w:rPr>
        <w:t xml:space="preserve"> Compounding the issue, “the rest of the Arctic states...cannot by themselves balance competing great powers in the region.”2 To ensure that the Arctic remains a domain built on cooperation and diplomacy, </w:t>
      </w:r>
      <w:r w:rsidRPr="003A7659">
        <w:rPr>
          <w:rStyle w:val="StyleUnderline"/>
        </w:rPr>
        <w:t>the West needs to commit to a coherent security strategy</w:t>
      </w:r>
      <w:r w:rsidRPr="005B74B0">
        <w:rPr>
          <w:sz w:val="10"/>
        </w:rPr>
        <w:t xml:space="preserve"> to address growing competition and uncertainty. </w:t>
      </w:r>
      <w:r w:rsidRPr="003A7659">
        <w:rPr>
          <w:rStyle w:val="StyleUnderline"/>
        </w:rPr>
        <w:t>Otherwise, they risk having insufficient means to regulate interstate relations or deconflict geopolitical tensions.</w:t>
      </w:r>
    </w:p>
    <w:p w14:paraId="5DBBC990" w14:textId="77777777" w:rsidR="00DF4C69" w:rsidRPr="00AD357F" w:rsidRDefault="00DF4C69" w:rsidP="00DF4C69">
      <w:pPr>
        <w:rPr>
          <w:rStyle w:val="StyleUnderline"/>
        </w:rPr>
      </w:pPr>
      <w:r w:rsidRPr="00E11AC2">
        <w:rPr>
          <w:rStyle w:val="StyleUnderline"/>
          <w:highlight w:val="cyan"/>
        </w:rPr>
        <w:t>NATO has</w:t>
      </w:r>
      <w:r w:rsidRPr="003A7659">
        <w:rPr>
          <w:rStyle w:val="StyleUnderline"/>
        </w:rPr>
        <w:t xml:space="preserve"> a </w:t>
      </w:r>
      <w:r w:rsidRPr="00E11AC2">
        <w:rPr>
          <w:rStyle w:val="Emphasis"/>
          <w:highlight w:val="cyan"/>
        </w:rPr>
        <w:t>significant interest</w:t>
      </w:r>
      <w:r w:rsidRPr="00E11AC2">
        <w:rPr>
          <w:rStyle w:val="StyleUnderline"/>
          <w:highlight w:val="cyan"/>
        </w:rPr>
        <w:t xml:space="preserve"> in</w:t>
      </w:r>
      <w:r w:rsidRPr="003A7659">
        <w:rPr>
          <w:rStyle w:val="StyleUnderline"/>
        </w:rPr>
        <w:t xml:space="preserve"> preserving and </w:t>
      </w:r>
      <w:r w:rsidRPr="00E11AC2">
        <w:rPr>
          <w:rStyle w:val="StyleUnderline"/>
          <w:highlight w:val="cyan"/>
        </w:rPr>
        <w:t>enhancing</w:t>
      </w:r>
      <w:r w:rsidRPr="003A7659">
        <w:rPr>
          <w:rStyle w:val="StyleUnderline"/>
        </w:rPr>
        <w:t xml:space="preserve"> the </w:t>
      </w:r>
      <w:r w:rsidRPr="00E11AC2">
        <w:rPr>
          <w:rStyle w:val="StyleUnderline"/>
          <w:highlight w:val="cyan"/>
        </w:rPr>
        <w:t>Arctic</w:t>
      </w:r>
      <w:r w:rsidRPr="003A7659">
        <w:rPr>
          <w:rStyle w:val="StyleUnderline"/>
        </w:rPr>
        <w:t xml:space="preserve">’s rules-based </w:t>
      </w:r>
      <w:r w:rsidRPr="00E11AC2">
        <w:rPr>
          <w:rStyle w:val="StyleUnderline"/>
          <w:highlight w:val="cyan"/>
        </w:rPr>
        <w:t>order</w:t>
      </w:r>
      <w:r w:rsidRPr="005B74B0">
        <w:rPr>
          <w:sz w:val="10"/>
        </w:rPr>
        <w:t xml:space="preserve">, which includes open access to global sea lines of communication, protecting transatlantic communications cable networks, and preventing Russia from exercising unilateral military control of the region. In the pursuit of these interests, </w:t>
      </w:r>
      <w:r w:rsidRPr="00E11AC2">
        <w:rPr>
          <w:rStyle w:val="Emphasis"/>
          <w:highlight w:val="cyan"/>
        </w:rPr>
        <w:t>NATO</w:t>
      </w:r>
      <w:r w:rsidRPr="003A7659">
        <w:rPr>
          <w:rStyle w:val="Emphasis"/>
        </w:rPr>
        <w:t xml:space="preserve"> is the </w:t>
      </w:r>
      <w:r w:rsidRPr="00E11AC2">
        <w:rPr>
          <w:rStyle w:val="Emphasis"/>
          <w:highlight w:val="cyan"/>
        </w:rPr>
        <w:t>ideal candidate to promote regional stability and norm-setting due to</w:t>
      </w:r>
      <w:r w:rsidRPr="003A7659">
        <w:rPr>
          <w:rStyle w:val="Emphasis"/>
        </w:rPr>
        <w:t xml:space="preserve"> its foundational </w:t>
      </w:r>
      <w:r w:rsidRPr="00E11AC2">
        <w:rPr>
          <w:rStyle w:val="Emphasis"/>
          <w:highlight w:val="cyan"/>
        </w:rPr>
        <w:t>principles,</w:t>
      </w:r>
      <w:r w:rsidRPr="003A7659">
        <w:rPr>
          <w:rStyle w:val="Emphasis"/>
        </w:rPr>
        <w:t xml:space="preserve"> strategic </w:t>
      </w:r>
      <w:r w:rsidRPr="00E11AC2">
        <w:rPr>
          <w:rStyle w:val="Emphasis"/>
          <w:highlight w:val="cyan"/>
        </w:rPr>
        <w:t>mission</w:t>
      </w:r>
      <w:r w:rsidRPr="003A7659">
        <w:rPr>
          <w:rStyle w:val="Emphasis"/>
        </w:rPr>
        <w:t xml:space="preserve">, multilateral </w:t>
      </w:r>
      <w:r w:rsidRPr="00E11AC2">
        <w:rPr>
          <w:rStyle w:val="Emphasis"/>
          <w:highlight w:val="cyan"/>
        </w:rPr>
        <w:t>authority, and defensive and deterrence capabilities.</w:t>
      </w:r>
      <w:r w:rsidRPr="005B74B0">
        <w:rPr>
          <w:sz w:val="10"/>
        </w:rPr>
        <w:t xml:space="preserve"> NATO was founded in part as a norm-building institution, to promote European security and stability through the development and formalization of political relationships between states both inside and outside of the alliance.3 </w:t>
      </w:r>
      <w:r w:rsidRPr="003A7659">
        <w:rPr>
          <w:rStyle w:val="StyleUnderline"/>
        </w:rPr>
        <w:t xml:space="preserve">By including the Arctic in </w:t>
      </w:r>
      <w:r w:rsidRPr="00E11AC2">
        <w:rPr>
          <w:rStyle w:val="StyleUnderline"/>
        </w:rPr>
        <w:t>NATO’s</w:t>
      </w:r>
      <w:r w:rsidRPr="003A7659">
        <w:rPr>
          <w:rStyle w:val="StyleUnderline"/>
        </w:rPr>
        <w:t xml:space="preserve"> purview the alliance </w:t>
      </w:r>
      <w:r w:rsidRPr="00E11AC2">
        <w:rPr>
          <w:rStyle w:val="StyleUnderline"/>
          <w:highlight w:val="cyan"/>
        </w:rPr>
        <w:t>can use</w:t>
      </w:r>
      <w:r w:rsidRPr="003A7659">
        <w:rPr>
          <w:rStyle w:val="StyleUnderline"/>
        </w:rPr>
        <w:t xml:space="preserve"> its </w:t>
      </w:r>
      <w:r w:rsidRPr="00E11AC2">
        <w:rPr>
          <w:rStyle w:val="StyleUnderline"/>
          <w:highlight w:val="cyan"/>
        </w:rPr>
        <w:t>norm-building role to impress rule of law</w:t>
      </w:r>
      <w:r w:rsidRPr="003A7659">
        <w:rPr>
          <w:rStyle w:val="StyleUnderline"/>
        </w:rPr>
        <w:t xml:space="preserve"> and promote the peaceful settlement of disputes. </w:t>
      </w:r>
      <w:r w:rsidRPr="005B74B0">
        <w:rPr>
          <w:sz w:val="10"/>
        </w:rPr>
        <w:t xml:space="preserve">Moreover, the current NATO strategy incorporates a 360-degree approach that seeks to “acknowledge and address threats and challenges from diverse actors and from all directions.”4 It is through this approach that NATO expanded its purview to include Eastern Europe, North Africa, and the Middle East. As Russia continues its military modernization efforts in the Arctic, concerns over instability and geopolitical competition grow. </w:t>
      </w:r>
      <w:r w:rsidRPr="003A7659">
        <w:rPr>
          <w:rStyle w:val="StyleUnderline"/>
        </w:rPr>
        <w:t xml:space="preserve">A </w:t>
      </w:r>
      <w:r w:rsidRPr="00E11AC2">
        <w:rPr>
          <w:rStyle w:val="Emphasis"/>
          <w:highlight w:val="cyan"/>
        </w:rPr>
        <w:t>strategic reorientation</w:t>
      </w:r>
      <w:r w:rsidRPr="003A7659">
        <w:rPr>
          <w:rStyle w:val="StyleUnderline"/>
        </w:rPr>
        <w:t xml:space="preserve"> toward the polar region would serve as a </w:t>
      </w:r>
      <w:r w:rsidRPr="00E11AC2">
        <w:rPr>
          <w:rStyle w:val="StyleUnderline"/>
          <w:highlight w:val="cyan"/>
        </w:rPr>
        <w:t>legitimate progression for NATO</w:t>
      </w:r>
      <w:r w:rsidRPr="003A7659">
        <w:rPr>
          <w:rStyle w:val="StyleUnderline"/>
        </w:rPr>
        <w:t>, given five of the eight internationally recognized Arctic states are members of NATO.</w:t>
      </w:r>
      <w:r w:rsidRPr="005B74B0">
        <w:rPr>
          <w:sz w:val="10"/>
        </w:rPr>
        <w:t xml:space="preserve"> To be certain, NATO could wield immense multilateral authority in a region which is strategically important to Euro-Atlantic security.5 Ultimately, </w:t>
      </w:r>
      <w:r w:rsidRPr="003A7659">
        <w:rPr>
          <w:rStyle w:val="StyleUnderline"/>
        </w:rPr>
        <w:t xml:space="preserve">NATO’s defense and deterrence capabilities provide </w:t>
      </w:r>
      <w:r w:rsidRPr="00AD357F">
        <w:rPr>
          <w:rStyle w:val="Emphasis"/>
        </w:rPr>
        <w:t>the most compelling justification</w:t>
      </w:r>
      <w:r w:rsidRPr="00AD357F">
        <w:rPr>
          <w:rStyle w:val="StyleUnderline"/>
        </w:rPr>
        <w:t xml:space="preserve"> for it to </w:t>
      </w:r>
      <w:r w:rsidRPr="00E11AC2">
        <w:rPr>
          <w:rStyle w:val="StyleUnderline"/>
          <w:highlight w:val="cyan"/>
        </w:rPr>
        <w:t>counter Russia’s</w:t>
      </w:r>
      <w:r w:rsidRPr="00AD357F">
        <w:rPr>
          <w:rStyle w:val="StyleUnderline"/>
        </w:rPr>
        <w:t xml:space="preserve"> expansive militarization </w:t>
      </w:r>
      <w:r w:rsidRPr="00E11AC2">
        <w:rPr>
          <w:rStyle w:val="StyleUnderline"/>
          <w:highlight w:val="cyan"/>
        </w:rPr>
        <w:t>efforts</w:t>
      </w:r>
      <w:r w:rsidRPr="00AD357F">
        <w:rPr>
          <w:rStyle w:val="StyleUnderline"/>
        </w:rPr>
        <w:t xml:space="preserve"> in the Arctic, enabling it to strengthen the region’s rules-based order. For NATO, “Russian militarization risks transforming Arctic relations, and [the alliance] will not want to be left unprepared.”6 In this case, diplomacy may prove ineffective and legal ambiguity could incentivize Russian revisionism.</w:t>
      </w:r>
    </w:p>
    <w:p w14:paraId="08308091" w14:textId="77777777" w:rsidR="00DF4C69" w:rsidRPr="005B74B0" w:rsidRDefault="00DF4C69" w:rsidP="00DF4C69">
      <w:pPr>
        <w:rPr>
          <w:sz w:val="10"/>
        </w:rPr>
      </w:pPr>
      <w:r w:rsidRPr="005B74B0">
        <w:rPr>
          <w:sz w:val="10"/>
        </w:rPr>
        <w:t>BACKGROUND</w:t>
      </w:r>
    </w:p>
    <w:p w14:paraId="47C0F9B1" w14:textId="77777777" w:rsidR="00DF4C69" w:rsidRPr="005B74B0" w:rsidRDefault="00DF4C69" w:rsidP="00DF4C69">
      <w:pPr>
        <w:rPr>
          <w:sz w:val="10"/>
        </w:rPr>
      </w:pPr>
      <w:r w:rsidRPr="005B74B0">
        <w:rPr>
          <w:sz w:val="10"/>
        </w:rPr>
        <w:t>The Arctic’s physical transformation over the last forty years has created new opportunities for development and investment, and greater access to Arctic shipping routes such as the Northwest Passage and the Northern Sea Route. Indeed, the Arctic has experienced a period of warming and declining sea ice coverage, with “climate change expected to lead to a nearly ice-free Arctic Ocean in late summer and increased navigability of Arctic marine waters by the middle of this century.”7 At present, approximately three-quarters of summer sea ice has been lost.8 These changes bring new commercial opportunities, such as new fishing stocks, access to untapped resources, and shorter commercial travel times between Europe and Asia.9 In fact, the Arctic is estimated to contain 25% of the world’s oil and gas reserves, some 90 billion barrels of oil and 1,700 trillion cubic feet of natural gas.10 These opportunities have piqued many non-Arctic states’ interests. China looks to capitalize on them with renewed regional investment and increased diplomatic presence.</w:t>
      </w:r>
    </w:p>
    <w:p w14:paraId="5137CBEC" w14:textId="77777777" w:rsidR="00DF4C69" w:rsidRPr="005B74B0" w:rsidRDefault="00DF4C69" w:rsidP="00DF4C69">
      <w:pPr>
        <w:rPr>
          <w:sz w:val="10"/>
        </w:rPr>
      </w:pPr>
      <w:r w:rsidRPr="005B74B0">
        <w:rPr>
          <w:sz w:val="10"/>
        </w:rPr>
        <w:t xml:space="preserve">Most concerns regarding an ‘Arctic Scramble’ are misleading, as “many of the [untapped] resources lie uncontested, well within the lands and waters of the Arctic states’”11 exclusive economic zones. These exclusive economic zones, governed by both the United Nations Convention on the Law of the Sea (UNCLOS) and the Arctic Council,12 </w:t>
      </w:r>
      <w:proofErr w:type="gramStart"/>
      <w:r w:rsidRPr="005B74B0">
        <w:rPr>
          <w:sz w:val="10"/>
        </w:rPr>
        <w:t>are</w:t>
      </w:r>
      <w:proofErr w:type="gramEnd"/>
      <w:r w:rsidRPr="005B74B0">
        <w:rPr>
          <w:sz w:val="10"/>
        </w:rPr>
        <w:t xml:space="preserve"> essential to the diplomatic management of territorial claims in the Arctic. </w:t>
      </w:r>
      <w:r w:rsidRPr="003A7659">
        <w:rPr>
          <w:rStyle w:val="StyleUnderline"/>
        </w:rPr>
        <w:t xml:space="preserve">However, </w:t>
      </w:r>
      <w:r w:rsidRPr="003A7659">
        <w:rPr>
          <w:rStyle w:val="StyleUnderline"/>
        </w:rPr>
        <w:lastRenderedPageBreak/>
        <w:t>overlapping territorial claims and ambiguous legal authorities pose significant challenges to continued cooperative governance in the region.</w:t>
      </w:r>
      <w:r w:rsidRPr="005B74B0">
        <w:rPr>
          <w:sz w:val="10"/>
        </w:rPr>
        <w:t xml:space="preserve"> The most widely known example of this regional challenge are the ongoing territorial boundary disputes between Russia, Denmark, and Canada over the Lomonosov Ridge, an underwater continental ridge dividing the Arctic into two oceanic basins. Yet even this is being resolved diplomatically, as most disputes over Arctic maritime boundaries have been resolved peacefully.13 However, within this realm of established international law, where disputes are settled through negotiation, lie </w:t>
      </w:r>
      <w:r w:rsidRPr="00E11AC2">
        <w:rPr>
          <w:rStyle w:val="StyleUnderline"/>
          <w:highlight w:val="cyan"/>
        </w:rPr>
        <w:t>legal ambiguities</w:t>
      </w:r>
      <w:r w:rsidRPr="005B74B0">
        <w:rPr>
          <w:sz w:val="10"/>
        </w:rPr>
        <w:t xml:space="preserve"> which </w:t>
      </w:r>
      <w:r w:rsidRPr="00E11AC2">
        <w:rPr>
          <w:rStyle w:val="StyleUnderline"/>
          <w:highlight w:val="cyan"/>
        </w:rPr>
        <w:t>could be exploited by Russia</w:t>
      </w:r>
      <w:r w:rsidRPr="003A7659">
        <w:rPr>
          <w:rStyle w:val="StyleUnderline"/>
        </w:rPr>
        <w:t>.</w:t>
      </w:r>
    </w:p>
    <w:p w14:paraId="649707A8" w14:textId="77777777" w:rsidR="00DF4C69" w:rsidRPr="005B74B0" w:rsidRDefault="00DF4C69" w:rsidP="00DF4C69">
      <w:pPr>
        <w:rPr>
          <w:sz w:val="10"/>
        </w:rPr>
      </w:pPr>
      <w:r w:rsidRPr="005B74B0">
        <w:rPr>
          <w:sz w:val="10"/>
        </w:rPr>
        <w:t xml:space="preserve">Specifically, the </w:t>
      </w:r>
      <w:r w:rsidRPr="003A7659">
        <w:rPr>
          <w:rStyle w:val="StyleUnderline"/>
        </w:rPr>
        <w:t>ambiguous legal status of Svalbard</w:t>
      </w:r>
      <w:r w:rsidRPr="005B74B0">
        <w:rPr>
          <w:sz w:val="10"/>
        </w:rPr>
        <w:t xml:space="preserve"> is one of the most concerning issues for NATO in the Arctic. Svalbard, a collection of Norwegian islands located approximately 500 nautical miles off the northern coast of Norway, is governed by a legal framework that generates significant ambiguity and uncertainty as to which states have the legal authority to control activities on the island.14 In 1920, the Spitsbergen Treaty granted Norway sovereignty over Svalbard, however, it granted “the citizens of each party to the treaty ‘equal enjoyment’ and ‘equal liberty of access’ to the islands.” 15This left Svalbard under the authority of Norway but allowed dozens of states unrestricted access to the archipelago and its resources. This ambiguity in the law became apparent when former Russian Deputy Prime Minister Dimitry Rogozin visited Svalbard in 2015. Norway had imposed a travel ban on Rogozin following his involvement in Russia’s annexation of Crimea in 2014, making his presence undermine Norway’s assertion of control and authority over the archipelago.16</w:t>
      </w:r>
    </w:p>
    <w:p w14:paraId="110D9997" w14:textId="77777777" w:rsidR="00DF4C69" w:rsidRPr="005B74B0" w:rsidRDefault="00DF4C69" w:rsidP="00DF4C69">
      <w:pPr>
        <w:rPr>
          <w:sz w:val="10"/>
        </w:rPr>
      </w:pPr>
      <w:r w:rsidRPr="005B74B0">
        <w:rPr>
          <w:sz w:val="10"/>
        </w:rPr>
        <w:t xml:space="preserve">Understanding that Russia has a history of exploiting “gray areas, where the rules and norms are less defined,” Svalbard’s ambiguous international legal status makes it a potential target for Russian revisionism.17 Russian officials express contempt for the way the archipelago’s governance was determined, citing its exclusion from the 1920 treaty talks. Moreover, Moscow views the archipelago as part of its national identity, as an estimated 10-20% of Svalbard’s population are Russian citizens whose presence dates back to the 1500s.18 Given Russia’s interest in Svalbard’s rich oil reserves and fishing stocks,19 and recent annexation of Crimea, </w:t>
      </w:r>
      <w:r w:rsidRPr="00364853">
        <w:rPr>
          <w:u w:val="single"/>
        </w:rPr>
        <w:t>there is concern Russia could make a nationalistic appeal to exploit the archipelago’s ambiguous legal status and secure its interests on the islands.</w:t>
      </w:r>
      <w:r w:rsidRPr="005B74B0">
        <w:rPr>
          <w:sz w:val="10"/>
        </w:rPr>
        <w:t>20</w:t>
      </w:r>
    </w:p>
    <w:p w14:paraId="51C9FC5D" w14:textId="77777777" w:rsidR="00DF4C69" w:rsidRPr="00364853" w:rsidRDefault="00DF4C69" w:rsidP="00DF4C69">
      <w:pPr>
        <w:rPr>
          <w:rStyle w:val="StyleUnderline"/>
          <w:b/>
          <w:bCs/>
        </w:rPr>
      </w:pPr>
      <w:r w:rsidRPr="005B74B0">
        <w:rPr>
          <w:sz w:val="10"/>
        </w:rPr>
        <w:t xml:space="preserve">Norway has made repeated attempts to consolidate its jurisdictional authority over Svalbard, including efforts to establish its own exclusive economic zone around the archipelago.21 European countries, including several NATO members, responded with intense objection.22 NATO members remain divided in their positions concerning Norway’s legal authority over the islands, and as a result, </w:t>
      </w:r>
      <w:r w:rsidRPr="00364853">
        <w:rPr>
          <w:rStyle w:val="StyleUnderline"/>
        </w:rPr>
        <w:t xml:space="preserve">Svalbard could undermine NATO cohesion and become a source of division should Russia attempt to seize control.23 </w:t>
      </w:r>
      <w:r w:rsidRPr="00E11AC2">
        <w:rPr>
          <w:rStyle w:val="StyleUnderline"/>
          <w:b/>
          <w:bCs/>
          <w:highlight w:val="cyan"/>
        </w:rPr>
        <w:t>Without</w:t>
      </w:r>
      <w:r w:rsidRPr="00364853">
        <w:rPr>
          <w:rStyle w:val="StyleUnderline"/>
          <w:b/>
          <w:bCs/>
        </w:rPr>
        <w:t xml:space="preserve"> a clear consensus and </w:t>
      </w:r>
      <w:r w:rsidRPr="00E11AC2">
        <w:rPr>
          <w:rStyle w:val="StyleUnderline"/>
          <w:b/>
          <w:bCs/>
          <w:highlight w:val="cyan"/>
        </w:rPr>
        <w:t>united</w:t>
      </w:r>
      <w:r w:rsidRPr="00364853">
        <w:rPr>
          <w:rStyle w:val="StyleUnderline"/>
          <w:b/>
          <w:bCs/>
        </w:rPr>
        <w:t xml:space="preserve"> Western </w:t>
      </w:r>
      <w:r w:rsidRPr="00E11AC2">
        <w:rPr>
          <w:rStyle w:val="StyleUnderline"/>
          <w:b/>
          <w:bCs/>
          <w:highlight w:val="cyan"/>
        </w:rPr>
        <w:t>front, Moscow could determine</w:t>
      </w:r>
      <w:r w:rsidRPr="00364853">
        <w:rPr>
          <w:rStyle w:val="StyleUnderline"/>
          <w:b/>
          <w:bCs/>
        </w:rPr>
        <w:t xml:space="preserve"> the </w:t>
      </w:r>
      <w:r w:rsidRPr="00E11AC2">
        <w:rPr>
          <w:rStyle w:val="StyleUnderline"/>
          <w:b/>
          <w:bCs/>
          <w:highlight w:val="cyan"/>
        </w:rPr>
        <w:t>risks of a NATO</w:t>
      </w:r>
      <w:r w:rsidRPr="00364853">
        <w:rPr>
          <w:rStyle w:val="StyleUnderline"/>
          <w:b/>
          <w:bCs/>
        </w:rPr>
        <w:t xml:space="preserve"> military </w:t>
      </w:r>
      <w:r w:rsidRPr="00E11AC2">
        <w:rPr>
          <w:rStyle w:val="StyleUnderline"/>
          <w:b/>
          <w:bCs/>
          <w:highlight w:val="cyan"/>
        </w:rPr>
        <w:t>response</w:t>
      </w:r>
      <w:r w:rsidRPr="00364853">
        <w:rPr>
          <w:rStyle w:val="StyleUnderline"/>
          <w:b/>
          <w:bCs/>
        </w:rPr>
        <w:t xml:space="preserve"> for reclaiming the archipelago </w:t>
      </w:r>
      <w:r w:rsidRPr="00E11AC2">
        <w:rPr>
          <w:rStyle w:val="StyleUnderline"/>
          <w:b/>
          <w:bCs/>
          <w:highlight w:val="cyan"/>
        </w:rPr>
        <w:t>are minimal.</w:t>
      </w:r>
    </w:p>
    <w:p w14:paraId="4CE352B4" w14:textId="77777777" w:rsidR="00DF4C69" w:rsidRPr="005B74B0" w:rsidRDefault="00DF4C69" w:rsidP="00DF4C69">
      <w:pPr>
        <w:rPr>
          <w:sz w:val="10"/>
        </w:rPr>
      </w:pPr>
      <w:r w:rsidRPr="00364853">
        <w:rPr>
          <w:u w:val="single"/>
        </w:rPr>
        <w:t>NATO’s concerns include additional challenges. Russia has developed high-end maritime capabilities and increased its presence in the Arctic as part of a broader military strategy</w:t>
      </w:r>
      <w:r w:rsidRPr="005B74B0">
        <w:rPr>
          <w:sz w:val="10"/>
        </w:rPr>
        <w:t>, outlined in Russia’s 2014 military doctrine and 2015 maritime doctrine.24 Russia maintains two strategic goals in the North Atlantic and Arctic Region: “protect Russia’s nuclear deterrent forces in the Barents Sea” and “project power and fulfill Moscow’s global ambitions.”25 To pursue these goals Russia has implemented an immense military modernization program, which included creating or reopening 14 operational airfields and 16 deepwater ports in the Arctic, establishing an Arctic Command and two Arctic Brigades, and constructing newly refitted submarines for its Northern Fleet.26 Russia’s armed forces continue to conduct regular naval exercises and patrols in the Arctic, and expand their trans-regional radar systems and radio-electronic jamming capabilities.27, 28 Together, these investments and capabilities are essential to Russian Arctic dominance, increasing their capacity to control the region’s maritime domain.</w:t>
      </w:r>
    </w:p>
    <w:p w14:paraId="47E891D7" w14:textId="77777777" w:rsidR="00DF4C69" w:rsidRPr="00364853" w:rsidRDefault="00DF4C69" w:rsidP="00DF4C69">
      <w:pPr>
        <w:rPr>
          <w:u w:val="single"/>
        </w:rPr>
      </w:pPr>
      <w:r w:rsidRPr="005B74B0">
        <w:rPr>
          <w:sz w:val="10"/>
        </w:rPr>
        <w:t xml:space="preserve">This build-up of military capabilities and infrastructure in the Arctic underscores the geostrategic importance of the region and its vast energy resources for Russian security and economic development. </w:t>
      </w:r>
      <w:r w:rsidRPr="00364853">
        <w:rPr>
          <w:u w:val="single"/>
        </w:rPr>
        <w:t xml:space="preserve">As </w:t>
      </w:r>
      <w:r w:rsidRPr="00E11AC2">
        <w:rPr>
          <w:highlight w:val="cyan"/>
          <w:u w:val="single"/>
        </w:rPr>
        <w:t>Russia</w:t>
      </w:r>
      <w:r w:rsidRPr="00364853">
        <w:rPr>
          <w:u w:val="single"/>
        </w:rPr>
        <w:t xml:space="preserve">’s naval nuclear capability is </w:t>
      </w:r>
      <w:r w:rsidRPr="00E11AC2">
        <w:rPr>
          <w:highlight w:val="cyan"/>
          <w:u w:val="single"/>
        </w:rPr>
        <w:t>intended to “phase NATO out of [the] Arctic,”</w:t>
      </w:r>
      <w:r w:rsidRPr="00364853">
        <w:rPr>
          <w:u w:val="single"/>
        </w:rPr>
        <w:t xml:space="preserve">29 the </w:t>
      </w:r>
      <w:r w:rsidRPr="00E11AC2">
        <w:rPr>
          <w:highlight w:val="cyan"/>
          <w:u w:val="single"/>
        </w:rPr>
        <w:t>importance of</w:t>
      </w:r>
      <w:r w:rsidRPr="00364853">
        <w:rPr>
          <w:u w:val="single"/>
        </w:rPr>
        <w:t xml:space="preserve"> a </w:t>
      </w:r>
      <w:r w:rsidRPr="00E11AC2">
        <w:rPr>
          <w:highlight w:val="cyan"/>
          <w:u w:val="single"/>
        </w:rPr>
        <w:t>NATO</w:t>
      </w:r>
      <w:r w:rsidRPr="00364853">
        <w:rPr>
          <w:u w:val="single"/>
        </w:rPr>
        <w:t xml:space="preserve"> security strategy for the Arctic is </w:t>
      </w:r>
      <w:r w:rsidRPr="00E11AC2">
        <w:rPr>
          <w:highlight w:val="cyan"/>
          <w:u w:val="single"/>
        </w:rPr>
        <w:t>underscored.</w:t>
      </w:r>
      <w:r w:rsidRPr="00364853">
        <w:rPr>
          <w:u w:val="single"/>
        </w:rPr>
        <w:t xml:space="preserve"> As it stands NATO has no formal role in the Arctic, though it did reaffirm its commitment to the region during the 2016 Warsaw Summit Communiqué:</w:t>
      </w:r>
    </w:p>
    <w:p w14:paraId="402FC5C3" w14:textId="77777777" w:rsidR="00DF4C69" w:rsidRPr="005B74B0" w:rsidRDefault="00DF4C69" w:rsidP="00DF4C69">
      <w:pPr>
        <w:rPr>
          <w:sz w:val="10"/>
        </w:rPr>
      </w:pPr>
      <w:r w:rsidRPr="005B74B0">
        <w:rPr>
          <w:sz w:val="10"/>
        </w:rPr>
        <w:t>“In the North Atlantic, as elsewhere, the Alliance will be ready to deter and defend against any potential threats, including against sea lanes of communication and maritime approaches of NATO territory. We will further strengthen our maritime posture and comprehensive situational awareness.” 30</w:t>
      </w:r>
    </w:p>
    <w:p w14:paraId="03C2AFD2" w14:textId="77777777" w:rsidR="00DF4C69" w:rsidRPr="005B74B0" w:rsidRDefault="00DF4C69" w:rsidP="00DF4C69">
      <w:pPr>
        <w:rPr>
          <w:sz w:val="10"/>
        </w:rPr>
      </w:pPr>
      <w:r w:rsidRPr="005B74B0">
        <w:rPr>
          <w:sz w:val="10"/>
        </w:rPr>
        <w:t>In line with this position, NATO reinstated naval patrols in the North Atlantic to deter Russian aggression, while NATO Arctic states invested in greater ground-based surveillance, early warning, and ballistic missile defense systems for the region.31, 32 Additionally, the United States responded by recommissioning its navy’s Second Fleet to operate in the North Atlantic and Arctic, placing American forces in Iceland, and finalizing plans for the construction of new icebreakers.33 These efforts on their own do little to resolve the challenge of preserving a stable, rules-based regional order in the face of Russian militarization. A comprehensive, overarching strategy is needed.</w:t>
      </w:r>
    </w:p>
    <w:p w14:paraId="5EDFC6EE" w14:textId="77777777" w:rsidR="00DF4C69" w:rsidRPr="005B74B0" w:rsidRDefault="00DF4C69" w:rsidP="00DF4C69">
      <w:pPr>
        <w:rPr>
          <w:sz w:val="10"/>
        </w:rPr>
      </w:pPr>
      <w:r w:rsidRPr="005B74B0">
        <w:rPr>
          <w:sz w:val="10"/>
        </w:rPr>
        <w:t>NATO’s strategic approach to the Arctic must strike the right balance for the various members of the alliance, as they lack a crucial consensus on the scope and character of their involvement in Arctic regional security.34 Notably, Canada would prefer that NATO maintain a minimal role in the Arctic, concerned that anything more would dilute the influence and authority of Arctic states over regional security issues and “would afford non-Arctic NATO countries influence in an area where they otherwise would have none.”35 This is misguided, as Denmark, Norway, the United States, and Canada itself have failed to counter Russian militarization or promote international norms and rules on their own. Norway would prefer that NATO take a significantly larger role in the region, as the country perceives Russia as a major threat and the Arctic to be a critical vulnerability in NATO’s defenses. For Norway, the Russian annexation of Crimea was a wake-up call, and as a result, it initiated its own military modernization program with the acquisition of submarines and fighter jets, and recommissioning of military bases.36 Norway also hosted 2018’s Exercise Trident Juncture, NATO’s largest military exercise since 2002.37 Norway understands that the alliance wields significant institutional power and authority capable of addressing a challenge of this scope and scale.</w:t>
      </w:r>
    </w:p>
    <w:p w14:paraId="49DF88C7" w14:textId="7ACFC9F2" w:rsidR="00DF4C69" w:rsidRDefault="00DF4C69" w:rsidP="00DF4C69">
      <w:pPr>
        <w:rPr>
          <w:u w:val="single"/>
        </w:rPr>
      </w:pPr>
      <w:r w:rsidRPr="00364853">
        <w:rPr>
          <w:u w:val="single"/>
        </w:rPr>
        <w:t xml:space="preserve">Finally, it is important to note that there are no multilateral forums or institutions dedicated to addressing hard security issues in the Arctic region. Both the Arctic Council’s and the Barents Euro-Arctic Council’s organizational purviews intentionally exclude military matters, while NATO primarily keeps out of Arctic matters in consideration of its Arctic member states.38 </w:t>
      </w:r>
      <w:r w:rsidRPr="005B74B0">
        <w:rPr>
          <w:b/>
          <w:bCs/>
          <w:u w:val="single"/>
        </w:rPr>
        <w:t xml:space="preserve">Therefore, </w:t>
      </w:r>
      <w:r w:rsidRPr="00E11AC2">
        <w:rPr>
          <w:b/>
          <w:bCs/>
          <w:highlight w:val="cyan"/>
          <w:u w:val="single"/>
        </w:rPr>
        <w:t>efforts to</w:t>
      </w:r>
      <w:r w:rsidRPr="005B74B0">
        <w:rPr>
          <w:b/>
          <w:bCs/>
          <w:u w:val="single"/>
        </w:rPr>
        <w:t xml:space="preserve"> </w:t>
      </w:r>
      <w:r w:rsidRPr="00E11AC2">
        <w:rPr>
          <w:b/>
          <w:bCs/>
          <w:highlight w:val="cyan"/>
          <w:u w:val="single"/>
        </w:rPr>
        <w:t>strengthen NATO’s role in the Arctic must address this critical security gap.</w:t>
      </w:r>
      <w:r>
        <w:rPr>
          <w:b/>
          <w:bCs/>
          <w:u w:val="single"/>
        </w:rPr>
        <w:t xml:space="preserve"> </w:t>
      </w:r>
      <w:r w:rsidRPr="005B74B0">
        <w:rPr>
          <w:b/>
          <w:bCs/>
          <w:u w:val="single"/>
        </w:rPr>
        <w:t>Otherwise,</w:t>
      </w:r>
      <w:r>
        <w:rPr>
          <w:b/>
          <w:bCs/>
          <w:u w:val="single"/>
        </w:rPr>
        <w:t xml:space="preserve"> </w:t>
      </w:r>
      <w:r w:rsidRPr="005B74B0">
        <w:rPr>
          <w:b/>
          <w:bCs/>
          <w:u w:val="single"/>
        </w:rPr>
        <w:t>NATO risks triggering a regional security dilemma.</w:t>
      </w:r>
      <w:r w:rsidRPr="00364853">
        <w:rPr>
          <w:u w:val="single"/>
        </w:rPr>
        <w:t xml:space="preserve"> The build- up of security forces and bilateral tension between two or more actors in the international system as a response to perceived aggression or growing insecurity may generate a security dilemma that could devolve into mutual hostility and conflict. Neither NATO nor Russia want conflict in the Arctic. Consequently, bridging the dialogue gap would serve to reduce misperception, build trust, and demonstrate peaceful intentions.</w:t>
      </w:r>
      <w:r w:rsidR="00C40070">
        <w:rPr>
          <w:u w:val="single"/>
        </w:rPr>
        <w:br/>
      </w:r>
    </w:p>
    <w:p w14:paraId="36D05184" w14:textId="77777777" w:rsidR="00C40070" w:rsidRDefault="00C40070" w:rsidP="00C40070">
      <w:pPr>
        <w:pStyle w:val="Heading4"/>
      </w:pPr>
      <w:r>
        <w:lastRenderedPageBreak/>
        <w:t xml:space="preserve">The </w:t>
      </w:r>
      <w:r>
        <w:rPr>
          <w:u w:val="single"/>
        </w:rPr>
        <w:t>outcome</w:t>
      </w:r>
      <w:r>
        <w:t xml:space="preserve"> is the same, but the </w:t>
      </w:r>
      <w:r>
        <w:rPr>
          <w:u w:val="single"/>
        </w:rPr>
        <w:t>process</w:t>
      </w:r>
      <w:r>
        <w:t xml:space="preserve"> avoids the </w:t>
      </w:r>
      <w:r>
        <w:rPr>
          <w:u w:val="single"/>
        </w:rPr>
        <w:t>perception</w:t>
      </w:r>
      <w:r>
        <w:t xml:space="preserve"> of U.S. unilateralism. </w:t>
      </w:r>
    </w:p>
    <w:p w14:paraId="70D40220" w14:textId="77777777" w:rsidR="00C40070" w:rsidRPr="00FB5C9A" w:rsidRDefault="00C40070" w:rsidP="00C40070">
      <w:pPr>
        <w:rPr>
          <w:b/>
          <w:bCs/>
          <w:sz w:val="26"/>
        </w:rPr>
      </w:pPr>
      <w:proofErr w:type="spellStart"/>
      <w:r>
        <w:rPr>
          <w:rStyle w:val="Style13ptBold"/>
        </w:rPr>
        <w:t>Gjana</w:t>
      </w:r>
      <w:proofErr w:type="spellEnd"/>
      <w:r>
        <w:rPr>
          <w:rStyle w:val="Style13ptBold"/>
        </w:rPr>
        <w:t xml:space="preserve"> ’14 </w:t>
      </w:r>
      <w:r w:rsidRPr="00FB5C9A">
        <w:t>[Ferdinand; August 2014; PhD in International Relations and Diplomacy</w:t>
      </w:r>
      <w:r w:rsidRPr="00FB5C9A">
        <w:rPr>
          <w:rFonts w:hint="eastAsia"/>
        </w:rPr>
        <w:t xml:space="preserve"> </w:t>
      </w:r>
      <w:r w:rsidRPr="00FB5C9A">
        <w:t xml:space="preserve">from the Centre </w:t>
      </w:r>
      <w:proofErr w:type="spellStart"/>
      <w:r w:rsidRPr="00FB5C9A">
        <w:t>d'Etudes</w:t>
      </w:r>
      <w:proofErr w:type="spellEnd"/>
      <w:r w:rsidRPr="00FB5C9A">
        <w:t xml:space="preserve"> Diplomatiques et </w:t>
      </w:r>
      <w:proofErr w:type="spellStart"/>
      <w:r w:rsidRPr="00FB5C9A">
        <w:t>Stratégiques</w:t>
      </w:r>
      <w:proofErr w:type="spellEnd"/>
      <w:r w:rsidRPr="00FB5C9A">
        <w:t xml:space="preserve">, Professor in the Department of Law at the </w:t>
      </w:r>
      <w:proofErr w:type="spellStart"/>
      <w:r w:rsidRPr="00FB5C9A">
        <w:t>Universiteti</w:t>
      </w:r>
      <w:proofErr w:type="spellEnd"/>
      <w:r w:rsidRPr="00FB5C9A">
        <w:t xml:space="preserve"> Hëna e </w:t>
      </w:r>
      <w:proofErr w:type="spellStart"/>
      <w:r w:rsidRPr="00FB5C9A">
        <w:t>Plotë</w:t>
      </w:r>
      <w:proofErr w:type="spellEnd"/>
      <w:r w:rsidRPr="00FB5C9A">
        <w:t xml:space="preserve"> Beder; European Journal of Social Sciences, “EU and NATO, Need for a Coherent Partnership,” vol. 1]</w:t>
      </w:r>
    </w:p>
    <w:p w14:paraId="10628947" w14:textId="77777777" w:rsidR="00C40070" w:rsidRPr="00FB5C9A" w:rsidRDefault="00C40070" w:rsidP="00C40070">
      <w:pPr>
        <w:rPr>
          <w:sz w:val="16"/>
        </w:rPr>
      </w:pPr>
      <w:r w:rsidRPr="00FB5C9A">
        <w:rPr>
          <w:sz w:val="16"/>
        </w:rPr>
        <w:t xml:space="preserve">In addition, </w:t>
      </w:r>
      <w:r w:rsidRPr="007A37A8">
        <w:rPr>
          <w:rStyle w:val="StyleUnderline"/>
        </w:rPr>
        <w:t>self-confident</w:t>
      </w:r>
      <w:r w:rsidRPr="00284ACD">
        <w:rPr>
          <w:rStyle w:val="StyleUnderline"/>
        </w:rPr>
        <w:t xml:space="preserve"> US </w:t>
      </w:r>
      <w:proofErr w:type="spellStart"/>
      <w:r w:rsidRPr="00DC1E44">
        <w:rPr>
          <w:rStyle w:val="StyleUnderline"/>
          <w:highlight w:val="cyan"/>
        </w:rPr>
        <w:t>behaviour</w:t>
      </w:r>
      <w:proofErr w:type="spellEnd"/>
      <w:r w:rsidRPr="00284ACD">
        <w:rPr>
          <w:rStyle w:val="StyleUnderline"/>
        </w:rPr>
        <w:t xml:space="preserve"> on occasion </w:t>
      </w:r>
      <w:r w:rsidRPr="00DC1E44">
        <w:rPr>
          <w:rStyle w:val="StyleUnderline"/>
          <w:highlight w:val="cyan"/>
        </w:rPr>
        <w:t>rubbed</w:t>
      </w:r>
      <w:r w:rsidRPr="00284ACD">
        <w:rPr>
          <w:rStyle w:val="StyleUnderline"/>
        </w:rPr>
        <w:t xml:space="preserve"> many </w:t>
      </w:r>
      <w:r w:rsidRPr="00DC1E44">
        <w:rPr>
          <w:rStyle w:val="Emphasis"/>
          <w:highlight w:val="cyan"/>
        </w:rPr>
        <w:t>Europe</w:t>
      </w:r>
      <w:r w:rsidRPr="00284ACD">
        <w:rPr>
          <w:rStyle w:val="StyleUnderline"/>
        </w:rPr>
        <w:t xml:space="preserve">ans </w:t>
      </w:r>
      <w:r w:rsidRPr="007A37A8">
        <w:rPr>
          <w:rStyle w:val="StyleUnderline"/>
        </w:rPr>
        <w:t xml:space="preserve">the </w:t>
      </w:r>
      <w:r w:rsidRPr="00DC1E44">
        <w:rPr>
          <w:rStyle w:val="Emphasis"/>
          <w:highlight w:val="cyan"/>
        </w:rPr>
        <w:t>wrong</w:t>
      </w:r>
      <w:r w:rsidRPr="007A37A8">
        <w:rPr>
          <w:rStyle w:val="Emphasis"/>
        </w:rPr>
        <w:t xml:space="preserve"> way</w:t>
      </w:r>
      <w:r w:rsidRPr="007A37A8">
        <w:rPr>
          <w:rStyle w:val="StyleUnderline"/>
        </w:rPr>
        <w:t xml:space="preserve">. </w:t>
      </w:r>
      <w:r w:rsidRPr="00DC1E44">
        <w:rPr>
          <w:rStyle w:val="StyleUnderline"/>
          <w:highlight w:val="cyan"/>
        </w:rPr>
        <w:t>When the</w:t>
      </w:r>
      <w:r w:rsidRPr="00FB5C9A">
        <w:rPr>
          <w:sz w:val="16"/>
        </w:rPr>
        <w:t xml:space="preserve"> Clinton </w:t>
      </w:r>
      <w:r w:rsidRPr="00DC1E44">
        <w:rPr>
          <w:rStyle w:val="Emphasis"/>
          <w:highlight w:val="cyan"/>
        </w:rPr>
        <w:t>admin</w:t>
      </w:r>
      <w:r w:rsidRPr="00FB5C9A">
        <w:rPr>
          <w:sz w:val="16"/>
        </w:rPr>
        <w:t xml:space="preserve">istration </w:t>
      </w:r>
      <w:r w:rsidRPr="00DC1E44">
        <w:rPr>
          <w:rStyle w:val="StyleUnderline"/>
          <w:highlight w:val="cyan"/>
        </w:rPr>
        <w:t>revealed</w:t>
      </w:r>
      <w:r w:rsidRPr="00B2743E">
        <w:rPr>
          <w:rStyle w:val="StyleUnderline"/>
        </w:rPr>
        <w:t xml:space="preserve"> its choice</w:t>
      </w:r>
      <w:r w:rsidRPr="00FB5C9A">
        <w:rPr>
          <w:sz w:val="16"/>
        </w:rPr>
        <w:t xml:space="preserve"> of three candidates, Poland, the Czech Republic, and Hungary to participate in the first wave of NATO enlargement, </w:t>
      </w:r>
      <w:r w:rsidRPr="00DC1E44">
        <w:rPr>
          <w:rStyle w:val="StyleUnderline"/>
          <w:highlight w:val="cyan"/>
        </w:rPr>
        <w:t>many</w:t>
      </w:r>
      <w:r w:rsidRPr="00284ACD">
        <w:rPr>
          <w:rStyle w:val="StyleUnderline"/>
        </w:rPr>
        <w:t xml:space="preserve"> allies </w:t>
      </w:r>
      <w:r w:rsidRPr="00DC1E44">
        <w:rPr>
          <w:rStyle w:val="Emphasis"/>
          <w:highlight w:val="cyan"/>
        </w:rPr>
        <w:t>privately applauded</w:t>
      </w:r>
      <w:r w:rsidRPr="00DC1E44">
        <w:rPr>
          <w:rStyle w:val="StyleUnderline"/>
          <w:highlight w:val="cyan"/>
        </w:rPr>
        <w:t>. But</w:t>
      </w:r>
      <w:r w:rsidRPr="00284ACD">
        <w:rPr>
          <w:rStyle w:val="StyleUnderline"/>
        </w:rPr>
        <w:t xml:space="preserve"> the fact </w:t>
      </w:r>
      <w:r w:rsidRPr="00DC1E44">
        <w:rPr>
          <w:rStyle w:val="StyleUnderline"/>
          <w:highlight w:val="cyan"/>
        </w:rPr>
        <w:t>that</w:t>
      </w:r>
      <w:r w:rsidRPr="00284ACD">
        <w:rPr>
          <w:rStyle w:val="StyleUnderline"/>
        </w:rPr>
        <w:t xml:space="preserve"> the </w:t>
      </w:r>
      <w:r w:rsidRPr="00DC1E44">
        <w:rPr>
          <w:rStyle w:val="Emphasis"/>
          <w:highlight w:val="cyan"/>
        </w:rPr>
        <w:t>U</w:t>
      </w:r>
      <w:r w:rsidRPr="00FB5C9A">
        <w:rPr>
          <w:sz w:val="16"/>
        </w:rPr>
        <w:t xml:space="preserve">nited </w:t>
      </w:r>
      <w:r w:rsidRPr="00DC1E44">
        <w:rPr>
          <w:rStyle w:val="Emphasis"/>
          <w:highlight w:val="cyan"/>
        </w:rPr>
        <w:t>S</w:t>
      </w:r>
      <w:r w:rsidRPr="00FB5C9A">
        <w:rPr>
          <w:sz w:val="16"/>
        </w:rPr>
        <w:t xml:space="preserve">tates </w:t>
      </w:r>
      <w:r w:rsidRPr="00284ACD">
        <w:rPr>
          <w:rStyle w:val="StyleUnderline"/>
        </w:rPr>
        <w:t xml:space="preserve">appeared to have </w:t>
      </w:r>
      <w:r w:rsidRPr="00AC32E1">
        <w:rPr>
          <w:rStyle w:val="Emphasis"/>
          <w:szCs w:val="26"/>
          <w:highlight w:val="cyan"/>
        </w:rPr>
        <w:t>abandoned</w:t>
      </w:r>
      <w:r w:rsidRPr="00AC32E1">
        <w:rPr>
          <w:rStyle w:val="Emphasis"/>
          <w:szCs w:val="26"/>
        </w:rPr>
        <w:t xml:space="preserve"> the process</w:t>
      </w:r>
      <w:r w:rsidRPr="00FB5C9A">
        <w:rPr>
          <w:rStyle w:val="StyleUnderline"/>
        </w:rPr>
        <w:t xml:space="preserve"> of </w:t>
      </w:r>
      <w:r w:rsidRPr="007A37A8">
        <w:rPr>
          <w:rStyle w:val="Emphasis"/>
          <w:szCs w:val="26"/>
        </w:rPr>
        <w:t xml:space="preserve">NATO </w:t>
      </w:r>
      <w:r w:rsidRPr="00AC32E1">
        <w:rPr>
          <w:rStyle w:val="Emphasis"/>
          <w:szCs w:val="26"/>
          <w:highlight w:val="cyan"/>
        </w:rPr>
        <w:t>consultations</w:t>
      </w:r>
      <w:r w:rsidRPr="00AC32E1">
        <w:rPr>
          <w:rStyle w:val="StyleUnderline"/>
          <w:sz w:val="24"/>
          <w:szCs w:val="26"/>
        </w:rPr>
        <w:t xml:space="preserve"> </w:t>
      </w:r>
      <w:r w:rsidRPr="00284ACD">
        <w:rPr>
          <w:rStyle w:val="StyleUnderline"/>
        </w:rPr>
        <w:t xml:space="preserve">to make its choice clear, </w:t>
      </w:r>
      <w:r w:rsidRPr="00DC1E44">
        <w:rPr>
          <w:rStyle w:val="StyleUnderline"/>
          <w:highlight w:val="cyan"/>
        </w:rPr>
        <w:t>and</w:t>
      </w:r>
      <w:r w:rsidRPr="00284ACD">
        <w:rPr>
          <w:rStyle w:val="StyleUnderline"/>
        </w:rPr>
        <w:t xml:space="preserve"> then </w:t>
      </w:r>
      <w:r w:rsidRPr="00DC1E44">
        <w:rPr>
          <w:rStyle w:val="StyleUnderline"/>
          <w:highlight w:val="cyan"/>
        </w:rPr>
        <w:t xml:space="preserve">said its decision was </w:t>
      </w:r>
      <w:r w:rsidRPr="00DC1E44">
        <w:rPr>
          <w:rStyle w:val="Emphasis"/>
          <w:highlight w:val="cyan"/>
        </w:rPr>
        <w:t>non-negotiable</w:t>
      </w:r>
      <w:r w:rsidRPr="00DC1E44">
        <w:rPr>
          <w:rStyle w:val="StyleUnderline"/>
          <w:highlight w:val="cyan"/>
        </w:rPr>
        <w:t xml:space="preserve">, troubled </w:t>
      </w:r>
      <w:r w:rsidRPr="00AC32E1">
        <w:rPr>
          <w:rStyle w:val="Emphasis"/>
          <w:szCs w:val="26"/>
          <w:highlight w:val="cyan"/>
        </w:rPr>
        <w:t>even</w:t>
      </w:r>
      <w:r w:rsidRPr="00AC32E1">
        <w:rPr>
          <w:rStyle w:val="Emphasis"/>
          <w:szCs w:val="26"/>
        </w:rPr>
        <w:t xml:space="preserve"> America’s </w:t>
      </w:r>
      <w:r w:rsidRPr="00AC32E1">
        <w:rPr>
          <w:rStyle w:val="Emphasis"/>
          <w:szCs w:val="26"/>
          <w:highlight w:val="cyan"/>
        </w:rPr>
        <w:t>closest allies</w:t>
      </w:r>
      <w:r w:rsidRPr="00B2743E">
        <w:rPr>
          <w:rStyle w:val="StyleUnderline"/>
        </w:rPr>
        <w:t xml:space="preserve">. It strengthened the hand of those in Europe who claimed that the </w:t>
      </w:r>
      <w:r w:rsidRPr="00B2743E">
        <w:rPr>
          <w:rStyle w:val="Emphasis"/>
        </w:rPr>
        <w:t>U</w:t>
      </w:r>
      <w:r w:rsidRPr="00FB5C9A">
        <w:rPr>
          <w:sz w:val="16"/>
        </w:rPr>
        <w:t xml:space="preserve">nited </w:t>
      </w:r>
      <w:r w:rsidRPr="00B2743E">
        <w:rPr>
          <w:rStyle w:val="Emphasis"/>
        </w:rPr>
        <w:t>S</w:t>
      </w:r>
      <w:r w:rsidRPr="00FB5C9A">
        <w:rPr>
          <w:sz w:val="16"/>
        </w:rPr>
        <w:t xml:space="preserve">tates </w:t>
      </w:r>
      <w:r w:rsidRPr="00B2743E">
        <w:rPr>
          <w:rStyle w:val="StyleUnderline"/>
        </w:rPr>
        <w:t>was acting like a “hegemonic” power</w:t>
      </w:r>
      <w:r w:rsidRPr="00FB5C9A">
        <w:rPr>
          <w:sz w:val="16"/>
        </w:rPr>
        <w:t xml:space="preserve">, using its impressive position of strength to have its way with its weaker European allies. </w:t>
      </w:r>
    </w:p>
    <w:p w14:paraId="2F3921D1" w14:textId="77777777" w:rsidR="00C40070" w:rsidRPr="000F2C59" w:rsidRDefault="00C40070" w:rsidP="00C40070">
      <w:pPr>
        <w:rPr>
          <w:sz w:val="16"/>
        </w:rPr>
      </w:pPr>
      <w:r w:rsidRPr="00FB5C9A">
        <w:rPr>
          <w:sz w:val="16"/>
        </w:rPr>
        <w:t xml:space="preserve">Whatever the explanation, </w:t>
      </w:r>
      <w:r w:rsidRPr="00284ACD">
        <w:rPr>
          <w:rStyle w:val="StyleUnderline"/>
        </w:rPr>
        <w:t xml:space="preserve">U.S.-European </w:t>
      </w:r>
      <w:r w:rsidRPr="00AC32E1">
        <w:rPr>
          <w:rStyle w:val="StyleUnderline"/>
          <w:highlight w:val="cyan"/>
        </w:rPr>
        <w:t>relations would</w:t>
      </w:r>
      <w:r w:rsidRPr="00284ACD">
        <w:rPr>
          <w:rStyle w:val="StyleUnderline"/>
        </w:rPr>
        <w:t xml:space="preserve"> have </w:t>
      </w:r>
      <w:r w:rsidRPr="00AC32E1">
        <w:rPr>
          <w:rStyle w:val="Emphasis"/>
          <w:highlight w:val="cyan"/>
        </w:rPr>
        <w:t>be</w:t>
      </w:r>
      <w:r w:rsidRPr="00284ACD">
        <w:rPr>
          <w:rStyle w:val="StyleUnderline"/>
        </w:rPr>
        <w:t xml:space="preserve">en </w:t>
      </w:r>
      <w:r w:rsidRPr="00AC32E1">
        <w:rPr>
          <w:rStyle w:val="Emphasis"/>
          <w:szCs w:val="26"/>
          <w:highlight w:val="cyan"/>
        </w:rPr>
        <w:t>better served</w:t>
      </w:r>
      <w:r w:rsidRPr="00AC32E1">
        <w:rPr>
          <w:rStyle w:val="StyleUnderline"/>
          <w:sz w:val="24"/>
          <w:szCs w:val="26"/>
          <w:highlight w:val="cyan"/>
        </w:rPr>
        <w:t xml:space="preserve"> </w:t>
      </w:r>
      <w:r w:rsidRPr="00AC32E1">
        <w:rPr>
          <w:rStyle w:val="StyleUnderline"/>
          <w:highlight w:val="cyan"/>
        </w:rPr>
        <w:t>by</w:t>
      </w:r>
      <w:r w:rsidRPr="00FB5C9A">
        <w:rPr>
          <w:rStyle w:val="StyleUnderline"/>
        </w:rPr>
        <w:t xml:space="preserve"> a</w:t>
      </w:r>
      <w:r w:rsidRPr="00284ACD">
        <w:rPr>
          <w:rStyle w:val="StyleUnderline"/>
        </w:rPr>
        <w:t xml:space="preserve"> US </w:t>
      </w:r>
      <w:r w:rsidRPr="00AC32E1">
        <w:rPr>
          <w:rStyle w:val="StyleUnderline"/>
          <w:highlight w:val="cyan"/>
        </w:rPr>
        <w:t xml:space="preserve">approach that allowed the outcome to </w:t>
      </w:r>
      <w:r w:rsidRPr="00AC32E1">
        <w:rPr>
          <w:rStyle w:val="Emphasis"/>
          <w:highlight w:val="cyan"/>
        </w:rPr>
        <w:t>emerge</w:t>
      </w:r>
      <w:r w:rsidRPr="00AC32E1">
        <w:rPr>
          <w:rStyle w:val="Emphasis"/>
        </w:rPr>
        <w:t xml:space="preserve"> more </w:t>
      </w:r>
      <w:r w:rsidRPr="00AC32E1">
        <w:rPr>
          <w:rStyle w:val="Emphasis"/>
          <w:highlight w:val="cyan"/>
        </w:rPr>
        <w:t>naturally</w:t>
      </w:r>
      <w:r w:rsidRPr="00AC32E1">
        <w:rPr>
          <w:rStyle w:val="StyleUnderline"/>
          <w:highlight w:val="cyan"/>
        </w:rPr>
        <w:t xml:space="preserve"> from </w:t>
      </w:r>
      <w:r w:rsidRPr="00FB5C9A">
        <w:rPr>
          <w:rStyle w:val="StyleUnderline"/>
          <w:highlight w:val="cyan"/>
        </w:rPr>
        <w:t xml:space="preserve">the </w:t>
      </w:r>
      <w:r w:rsidRPr="00FB5C9A">
        <w:rPr>
          <w:rStyle w:val="Emphasis"/>
          <w:highlight w:val="cyan"/>
        </w:rPr>
        <w:t>consultative</w:t>
      </w:r>
      <w:r w:rsidRPr="00FB5C9A">
        <w:rPr>
          <w:rStyle w:val="StyleUnderline"/>
        </w:rPr>
        <w:t xml:space="preserve">, </w:t>
      </w:r>
      <w:r w:rsidRPr="00FB5C9A">
        <w:rPr>
          <w:rStyle w:val="Emphasis"/>
        </w:rPr>
        <w:t xml:space="preserve">behind-the-scenes </w:t>
      </w:r>
      <w:r w:rsidRPr="00FB5C9A">
        <w:rPr>
          <w:rStyle w:val="Emphasis"/>
          <w:highlight w:val="cyan"/>
        </w:rPr>
        <w:t>consensus</w:t>
      </w:r>
      <w:r w:rsidRPr="00FB5C9A">
        <w:rPr>
          <w:rStyle w:val="Emphasis"/>
        </w:rPr>
        <w:t xml:space="preserve">-forming </w:t>
      </w:r>
      <w:r w:rsidRPr="00FB5C9A">
        <w:rPr>
          <w:rStyle w:val="Emphasis"/>
          <w:highlight w:val="cyan"/>
        </w:rPr>
        <w:t>process</w:t>
      </w:r>
      <w:r w:rsidRPr="00FB5C9A">
        <w:rPr>
          <w:sz w:val="16"/>
        </w:rPr>
        <w:t xml:space="preserve">. In NATO councils, votes are weighed, not counted, and the US vote carries more weight than any other. </w:t>
      </w:r>
      <w:proofErr w:type="gramStart"/>
      <w:r w:rsidRPr="00FB5C9A">
        <w:rPr>
          <w:rStyle w:val="StyleUnderline"/>
          <w:highlight w:val="cyan"/>
        </w:rPr>
        <w:t xml:space="preserve">The </w:t>
      </w:r>
      <w:r w:rsidRPr="00FB5C9A">
        <w:rPr>
          <w:rStyle w:val="Emphasis"/>
          <w:szCs w:val="26"/>
          <w:highlight w:val="cyan"/>
        </w:rPr>
        <w:t>final result</w:t>
      </w:r>
      <w:proofErr w:type="gramEnd"/>
      <w:r w:rsidRPr="00FB5C9A">
        <w:rPr>
          <w:rStyle w:val="StyleUnderline"/>
          <w:highlight w:val="cyan"/>
        </w:rPr>
        <w:t xml:space="preserve"> would</w:t>
      </w:r>
      <w:r w:rsidRPr="00FB5C9A">
        <w:rPr>
          <w:rStyle w:val="StyleUnderline"/>
        </w:rPr>
        <w:t xml:space="preserve"> have </w:t>
      </w:r>
      <w:r w:rsidRPr="00FB5C9A">
        <w:rPr>
          <w:rStyle w:val="Emphasis"/>
          <w:highlight w:val="cyan"/>
        </w:rPr>
        <w:t>be</w:t>
      </w:r>
      <w:r w:rsidRPr="00FB5C9A">
        <w:rPr>
          <w:rStyle w:val="StyleUnderline"/>
        </w:rPr>
        <w:t xml:space="preserve">en </w:t>
      </w:r>
      <w:r w:rsidRPr="00FB5C9A">
        <w:rPr>
          <w:rStyle w:val="Emphasis"/>
          <w:highlight w:val="cyan"/>
        </w:rPr>
        <w:t>the same</w:t>
      </w:r>
      <w:r w:rsidRPr="00FB5C9A">
        <w:rPr>
          <w:rStyle w:val="StyleUnderline"/>
          <w:highlight w:val="cyan"/>
        </w:rPr>
        <w:t xml:space="preserve"> and the </w:t>
      </w:r>
      <w:r w:rsidRPr="00FB5C9A">
        <w:rPr>
          <w:rStyle w:val="Emphasis"/>
          <w:szCs w:val="26"/>
          <w:highlight w:val="cyan"/>
        </w:rPr>
        <w:t>appearance of a</w:t>
      </w:r>
      <w:r w:rsidRPr="00B2743E">
        <w:rPr>
          <w:rStyle w:val="Emphasis"/>
          <w:szCs w:val="26"/>
        </w:rPr>
        <w:t xml:space="preserve"> US </w:t>
      </w:r>
      <w:r w:rsidRPr="00AC32E1">
        <w:rPr>
          <w:rStyle w:val="Emphasis"/>
          <w:szCs w:val="26"/>
          <w:highlight w:val="cyan"/>
        </w:rPr>
        <w:t>“diktat”</w:t>
      </w:r>
      <w:r w:rsidRPr="00AC32E1">
        <w:rPr>
          <w:rStyle w:val="StyleUnderline"/>
          <w:sz w:val="24"/>
          <w:szCs w:val="26"/>
          <w:highlight w:val="cyan"/>
        </w:rPr>
        <w:t xml:space="preserve"> </w:t>
      </w:r>
      <w:r w:rsidRPr="00AC32E1">
        <w:rPr>
          <w:rStyle w:val="StyleUnderline"/>
          <w:highlight w:val="cyan"/>
        </w:rPr>
        <w:t>to</w:t>
      </w:r>
      <w:r w:rsidRPr="00284ACD">
        <w:rPr>
          <w:rStyle w:val="StyleUnderline"/>
        </w:rPr>
        <w:t xml:space="preserve"> the </w:t>
      </w:r>
      <w:r w:rsidRPr="00AC32E1">
        <w:rPr>
          <w:rStyle w:val="StyleUnderline"/>
          <w:highlight w:val="cyan"/>
        </w:rPr>
        <w:t>allies would</w:t>
      </w:r>
      <w:r w:rsidRPr="00284ACD">
        <w:rPr>
          <w:rStyle w:val="StyleUnderline"/>
        </w:rPr>
        <w:t xml:space="preserve"> have </w:t>
      </w:r>
      <w:r w:rsidRPr="00AC32E1">
        <w:rPr>
          <w:rStyle w:val="Emphasis"/>
          <w:highlight w:val="cyan"/>
        </w:rPr>
        <w:t>be</w:t>
      </w:r>
      <w:r w:rsidRPr="00284ACD">
        <w:rPr>
          <w:rStyle w:val="StyleUnderline"/>
        </w:rPr>
        <w:t xml:space="preserve">en </w:t>
      </w:r>
      <w:r w:rsidRPr="00AC32E1">
        <w:rPr>
          <w:rStyle w:val="Emphasis"/>
          <w:highlight w:val="cyan"/>
        </w:rPr>
        <w:t>avoided</w:t>
      </w:r>
      <w:r w:rsidRPr="00FB5C9A">
        <w:rPr>
          <w:sz w:val="16"/>
        </w:rPr>
        <w:t>.</w:t>
      </w:r>
    </w:p>
    <w:p w14:paraId="1BECC2C0" w14:textId="77777777" w:rsidR="003A2B79" w:rsidRDefault="003A2B79" w:rsidP="003A2B79">
      <w:pPr>
        <w:pStyle w:val="Heading3"/>
      </w:pPr>
      <w:r>
        <w:lastRenderedPageBreak/>
        <w:t>Solvency---Generic---2NC</w:t>
      </w:r>
    </w:p>
    <w:p w14:paraId="64F7F240" w14:textId="77777777" w:rsidR="003A2B79" w:rsidRPr="007F780B" w:rsidRDefault="003A2B79" w:rsidP="003A2B79">
      <w:pPr>
        <w:pStyle w:val="Heading4"/>
        <w:rPr>
          <w:b w:val="0"/>
          <w:bCs/>
        </w:rPr>
      </w:pPr>
      <w:r>
        <w:t xml:space="preserve">The plan is perceived as </w:t>
      </w:r>
      <w:r w:rsidRPr="007F780B">
        <w:rPr>
          <w:u w:val="single"/>
        </w:rPr>
        <w:t>betrayal</w:t>
      </w:r>
      <w:r>
        <w:t xml:space="preserve">---genuine consultation </w:t>
      </w:r>
      <w:r w:rsidRPr="007F780B">
        <w:rPr>
          <w:u w:val="single"/>
        </w:rPr>
        <w:t>reverses</w:t>
      </w:r>
      <w:r>
        <w:t xml:space="preserve"> “America First” rhetoric. </w:t>
      </w:r>
      <w:r>
        <w:rPr>
          <w:b w:val="0"/>
          <w:bCs/>
        </w:rPr>
        <w:t xml:space="preserve">Afghanistan proves. </w:t>
      </w:r>
    </w:p>
    <w:p w14:paraId="17156B6D" w14:textId="77777777" w:rsidR="003A2B79" w:rsidRDefault="003A2B79" w:rsidP="003A2B79">
      <w:r w:rsidRPr="00C64B2C">
        <w:rPr>
          <w:rStyle w:val="Style13ptBold"/>
        </w:rPr>
        <w:t>Olsen ’22</w:t>
      </w:r>
      <w:r>
        <w:t xml:space="preserve"> [Gorm; professor of international politics in the Department of Social Sciences and Business at the </w:t>
      </w:r>
      <w:proofErr w:type="spellStart"/>
      <w:r w:rsidRPr="00153E44">
        <w:t>Institut</w:t>
      </w:r>
      <w:proofErr w:type="spellEnd"/>
      <w:r w:rsidRPr="00153E44">
        <w:t xml:space="preserve"> for </w:t>
      </w:r>
      <w:proofErr w:type="spellStart"/>
      <w:r w:rsidRPr="00153E44">
        <w:t>Samfundsvidenskab</w:t>
      </w:r>
      <w:proofErr w:type="spellEnd"/>
      <w:r w:rsidRPr="00153E44">
        <w:t xml:space="preserve"> </w:t>
      </w:r>
      <w:proofErr w:type="spellStart"/>
      <w:r w:rsidRPr="00153E44">
        <w:t>og</w:t>
      </w:r>
      <w:proofErr w:type="spellEnd"/>
      <w:r w:rsidRPr="00153E44">
        <w:t xml:space="preserve"> </w:t>
      </w:r>
      <w:proofErr w:type="spellStart"/>
      <w:r w:rsidRPr="00153E44">
        <w:t>Erhverv</w:t>
      </w:r>
      <w:proofErr w:type="spellEnd"/>
      <w:r>
        <w:t xml:space="preserve">. May 18; “‘America is Back’ or ‘America First’ and the Transatlantic Relationship,” </w:t>
      </w:r>
      <w:r>
        <w:rPr>
          <w:i/>
          <w:iCs/>
        </w:rPr>
        <w:t xml:space="preserve">Out </w:t>
      </w:r>
      <w:proofErr w:type="gramStart"/>
      <w:r>
        <w:rPr>
          <w:i/>
          <w:iCs/>
        </w:rPr>
        <w:t>With</w:t>
      </w:r>
      <w:proofErr w:type="gramEnd"/>
      <w:r>
        <w:rPr>
          <w:i/>
          <w:iCs/>
        </w:rPr>
        <w:t xml:space="preserve"> the Old, In With the New? Explaining Changing US-EU Relations</w:t>
      </w:r>
      <w:r>
        <w:t>, Vol. 10, No. 2, pp. 160; //ff]</w:t>
      </w:r>
    </w:p>
    <w:p w14:paraId="2BC6F6D6" w14:textId="77777777" w:rsidR="003A2B79" w:rsidRPr="00EC4908" w:rsidRDefault="003A2B79" w:rsidP="003A2B79">
      <w:pPr>
        <w:rPr>
          <w:sz w:val="16"/>
        </w:rPr>
      </w:pPr>
      <w:r w:rsidRPr="00EC4908">
        <w:rPr>
          <w:sz w:val="16"/>
        </w:rPr>
        <w:t xml:space="preserve">This section aims to briefly discuss the consequences for the transatlantic alliance of the unilateral decision by the Trump administration to withdraw American troops from Afghanistan. The new Biden administration only postponed the implementation to withdraw the last American soldier until 31 August 2021. </w:t>
      </w:r>
      <w:r w:rsidRPr="00EC4908">
        <w:rPr>
          <w:u w:val="single"/>
        </w:rPr>
        <w:t xml:space="preserve">The US decision to pull out after 20 years of war in </w:t>
      </w:r>
      <w:r w:rsidRPr="00EC4908">
        <w:rPr>
          <w:rStyle w:val="Emphasis"/>
        </w:rPr>
        <w:t>Afghanistan</w:t>
      </w:r>
      <w:r w:rsidRPr="00EC4908">
        <w:rPr>
          <w:u w:val="single"/>
        </w:rPr>
        <w:t xml:space="preserve"> was taken without </w:t>
      </w:r>
      <w:r w:rsidRPr="00EC4908">
        <w:rPr>
          <w:rStyle w:val="Emphasis"/>
        </w:rPr>
        <w:t>consultations</w:t>
      </w:r>
      <w:r w:rsidRPr="00EC4908">
        <w:rPr>
          <w:u w:val="single"/>
        </w:rPr>
        <w:t xml:space="preserve"> with the European NATO allies. The American decision was “a </w:t>
      </w:r>
      <w:r w:rsidRPr="00EC4908">
        <w:rPr>
          <w:rStyle w:val="Emphasis"/>
        </w:rPr>
        <w:t>blow to European prestige</w:t>
      </w:r>
      <w:r w:rsidRPr="00EC4908">
        <w:rPr>
          <w:u w:val="single"/>
        </w:rPr>
        <w:t xml:space="preserve">” as the mission was </w:t>
      </w:r>
      <w:r w:rsidRPr="00EC4908">
        <w:rPr>
          <w:rStyle w:val="Emphasis"/>
        </w:rPr>
        <w:t>perceived</w:t>
      </w:r>
      <w:r w:rsidRPr="00EC4908">
        <w:rPr>
          <w:u w:val="single"/>
        </w:rPr>
        <w:t xml:space="preserve"> as “NATO’s </w:t>
      </w:r>
      <w:r w:rsidRPr="00EC4908">
        <w:rPr>
          <w:rStyle w:val="Emphasis"/>
        </w:rPr>
        <w:t>most legitimate mission</w:t>
      </w:r>
      <w:r w:rsidRPr="00EC4908">
        <w:rPr>
          <w:u w:val="single"/>
        </w:rPr>
        <w:t xml:space="preserve">, the one that was most </w:t>
      </w:r>
      <w:r w:rsidRPr="00EC4908">
        <w:rPr>
          <w:rStyle w:val="Emphasis"/>
        </w:rPr>
        <w:t>central</w:t>
      </w:r>
      <w:r w:rsidRPr="00EC4908">
        <w:rPr>
          <w:u w:val="single"/>
        </w:rPr>
        <w:t xml:space="preserve"> to our understanding of ourselves</w:t>
      </w:r>
      <w:r w:rsidRPr="00EC4908">
        <w:rPr>
          <w:sz w:val="16"/>
        </w:rPr>
        <w:t xml:space="preserve">,” it was argued by Constanze </w:t>
      </w:r>
      <w:proofErr w:type="spellStart"/>
      <w:r w:rsidRPr="00EC4908">
        <w:rPr>
          <w:sz w:val="16"/>
        </w:rPr>
        <w:t>Stelzenmüller</w:t>
      </w:r>
      <w:proofErr w:type="spellEnd"/>
      <w:r w:rsidRPr="00EC4908">
        <w:rPr>
          <w:sz w:val="16"/>
        </w:rPr>
        <w:t xml:space="preserve"> of the Brookings Institution (Tharoor, 2021b). Benjamin Haddad, director of the European Center at the Atlantic Council, stated: “The recent week is a real trauma in Berlin and London. </w:t>
      </w:r>
      <w:r w:rsidRPr="00EC4908">
        <w:rPr>
          <w:u w:val="single"/>
        </w:rPr>
        <w:t xml:space="preserve">It </w:t>
      </w:r>
      <w:r w:rsidRPr="00EC4908">
        <w:rPr>
          <w:rStyle w:val="Emphasis"/>
        </w:rPr>
        <w:t>signals a shift in priorities</w:t>
      </w:r>
      <w:r w:rsidRPr="00EC4908">
        <w:rPr>
          <w:u w:val="single"/>
        </w:rPr>
        <w:t xml:space="preserve"> for the US that runs </w:t>
      </w:r>
      <w:r w:rsidRPr="00EC4908">
        <w:rPr>
          <w:rStyle w:val="Emphasis"/>
        </w:rPr>
        <w:t>deeper</w:t>
      </w:r>
      <w:r w:rsidRPr="00EC4908">
        <w:rPr>
          <w:u w:val="single"/>
        </w:rPr>
        <w:t xml:space="preserve"> than the presidential personalities and rhetoric</w:t>
      </w:r>
      <w:r w:rsidRPr="00EC4908">
        <w:rPr>
          <w:sz w:val="16"/>
        </w:rPr>
        <w:t xml:space="preserve">” (Tharoor, 2021b). </w:t>
      </w:r>
    </w:p>
    <w:p w14:paraId="0AF8391A" w14:textId="77777777" w:rsidR="003A2B79" w:rsidRPr="00EC4908" w:rsidRDefault="003A2B79" w:rsidP="003A2B79">
      <w:pPr>
        <w:rPr>
          <w:sz w:val="16"/>
        </w:rPr>
      </w:pPr>
      <w:r w:rsidRPr="00EC4908">
        <w:rPr>
          <w:u w:val="single"/>
        </w:rPr>
        <w:t>To many European decision‐makers, the American behavior suggested that the difference was negligible between “</w:t>
      </w:r>
      <w:r w:rsidRPr="00EC4908">
        <w:rPr>
          <w:rStyle w:val="Emphasis"/>
        </w:rPr>
        <w:t>America First</w:t>
      </w:r>
      <w:r w:rsidRPr="00EC4908">
        <w:rPr>
          <w:u w:val="single"/>
        </w:rPr>
        <w:t>” and a “foreign policy for the middle class.”</w:t>
      </w:r>
      <w:r w:rsidRPr="00EC4908">
        <w:rPr>
          <w:sz w:val="16"/>
        </w:rPr>
        <w:t xml:space="preserve"> It is important that around 70% of the Americans supported the withdrawal of US combat troops from Afghanistan. The figure reflected the attitudes immediately before the messy withdrawal from Kabul. The chaotic withdrawal did not change the American opinion figures to any significant degree (Edwards‐Levy, 2021; Smeltz et al., 2021b).</w:t>
      </w:r>
    </w:p>
    <w:p w14:paraId="6FB34740" w14:textId="77777777" w:rsidR="003A2B79" w:rsidRPr="00EC4908" w:rsidRDefault="003A2B79" w:rsidP="003A2B79">
      <w:pPr>
        <w:rPr>
          <w:sz w:val="16"/>
        </w:rPr>
      </w:pPr>
      <w:r w:rsidRPr="00EC4908">
        <w:rPr>
          <w:sz w:val="16"/>
        </w:rPr>
        <w:t xml:space="preserve">The withdrawal came 20 years after the US launched its unilateral invasion of Afghanistan in October 2001. The European NATO members soon after deployed troops in the multilateral International Security Assistance Force (ISAF) mission invoking Article V in the NATO treaty (Olsen, 2020, p. 62; Sperling &amp; Webber, 2011). ISAF was deployed to defend Afghan government institutions and to carry out institution‐building or state‐building. </w:t>
      </w:r>
      <w:proofErr w:type="gramStart"/>
      <w:r w:rsidRPr="00EC4908">
        <w:rPr>
          <w:sz w:val="16"/>
        </w:rPr>
        <w:t>To a large extent, these goals were</w:t>
      </w:r>
      <w:proofErr w:type="gramEnd"/>
      <w:r w:rsidRPr="00EC4908">
        <w:rPr>
          <w:sz w:val="16"/>
        </w:rPr>
        <w:t xml:space="preserve"> undermined by the unilateral American policy focusing on fighting al‐Qaeda and terrorism (Carati, 2015, p. 215; Garey, 2020, pp. 214–220). </w:t>
      </w:r>
      <w:r w:rsidRPr="00EC4908">
        <w:rPr>
          <w:u w:val="single"/>
        </w:rPr>
        <w:t xml:space="preserve">The outcome was not just poor coordination but also a </w:t>
      </w:r>
      <w:r w:rsidRPr="00EC4908">
        <w:rPr>
          <w:rStyle w:val="Emphasis"/>
        </w:rPr>
        <w:t>lack of communication</w:t>
      </w:r>
      <w:r w:rsidRPr="00EC4908">
        <w:rPr>
          <w:u w:val="single"/>
        </w:rPr>
        <w:t xml:space="preserve">. These challenges sometimes resulted in </w:t>
      </w:r>
      <w:r w:rsidRPr="00EC4908">
        <w:rPr>
          <w:rStyle w:val="Emphasis"/>
        </w:rPr>
        <w:t>open conflict</w:t>
      </w:r>
      <w:r w:rsidRPr="00EC4908">
        <w:rPr>
          <w:u w:val="single"/>
        </w:rPr>
        <w:t xml:space="preserve"> between the US‐led mission and the ISAF because there was </w:t>
      </w:r>
      <w:r w:rsidRPr="00EC4908">
        <w:rPr>
          <w:rStyle w:val="Emphasis"/>
        </w:rPr>
        <w:t>no agreement</w:t>
      </w:r>
      <w:r w:rsidRPr="00EC4908">
        <w:rPr>
          <w:u w:val="single"/>
        </w:rPr>
        <w:t xml:space="preserve"> about what the </w:t>
      </w:r>
      <w:r w:rsidRPr="00EC4908">
        <w:rPr>
          <w:rStyle w:val="Emphasis"/>
        </w:rPr>
        <w:t>goals</w:t>
      </w:r>
      <w:r w:rsidRPr="00EC4908">
        <w:rPr>
          <w:u w:val="single"/>
        </w:rPr>
        <w:t xml:space="preserve"> of the Western engagement in Afghanistan were</w:t>
      </w:r>
      <w:r w:rsidRPr="00EC4908">
        <w:rPr>
          <w:sz w:val="16"/>
        </w:rPr>
        <w:t xml:space="preserve"> (Carati, 2015, pp. 203, 207; Sperling &amp; Webber, 2011, p. 355).</w:t>
      </w:r>
    </w:p>
    <w:p w14:paraId="28D149DE" w14:textId="77777777" w:rsidR="003A2B79" w:rsidRDefault="003A2B79" w:rsidP="003A2B79">
      <w:pPr>
        <w:pStyle w:val="Heading3"/>
      </w:pPr>
      <w:r>
        <w:lastRenderedPageBreak/>
        <w:t>Solvency---Deterrence---2NC</w:t>
      </w:r>
    </w:p>
    <w:p w14:paraId="000BA18B" w14:textId="77777777" w:rsidR="003A2B79" w:rsidRDefault="003A2B79" w:rsidP="003A2B79">
      <w:pPr>
        <w:pStyle w:val="Heading4"/>
      </w:pPr>
      <w:r>
        <w:t xml:space="preserve">Consultation is key to </w:t>
      </w:r>
      <w:r w:rsidRPr="00047078">
        <w:rPr>
          <w:u w:val="single"/>
        </w:rPr>
        <w:t>allied assurance</w:t>
      </w:r>
      <w:r>
        <w:t xml:space="preserve">. Unilateralism fails AND spikes nuclear </w:t>
      </w:r>
      <w:proofErr w:type="spellStart"/>
      <w:r w:rsidRPr="00055A6E">
        <w:rPr>
          <w:u w:val="single"/>
        </w:rPr>
        <w:t>prolif</w:t>
      </w:r>
      <w:proofErr w:type="spellEnd"/>
      <w:r>
        <w:t xml:space="preserve">. </w:t>
      </w:r>
    </w:p>
    <w:p w14:paraId="59410771" w14:textId="77777777" w:rsidR="003A2B79" w:rsidRDefault="003A2B79" w:rsidP="003A2B79">
      <w:r w:rsidRPr="008B6415">
        <w:rPr>
          <w:rStyle w:val="Style13ptBold"/>
        </w:rPr>
        <w:t>Lutsch ’16</w:t>
      </w:r>
      <w:r>
        <w:t xml:space="preserve"> [Andreas; </w:t>
      </w:r>
      <w:proofErr w:type="spellStart"/>
      <w:r w:rsidRPr="00047078">
        <w:t>Juniorprofessor</w:t>
      </w:r>
      <w:proofErr w:type="spellEnd"/>
      <w:r>
        <w:t>,</w:t>
      </w:r>
      <w:r w:rsidRPr="00047078">
        <w:t xml:space="preserve"> </w:t>
      </w:r>
      <w:r>
        <w:t xml:space="preserve">with research focus on nuclear deterrence and strategic intelligence, </w:t>
      </w:r>
      <w:r w:rsidRPr="00047078">
        <w:t xml:space="preserve">at the Federal University of Administrative Sciences, Department of the BND, Berlin. </w:t>
      </w:r>
      <w:r>
        <w:t>May 11; “</w:t>
      </w:r>
      <w:r w:rsidRPr="00047078">
        <w:t>The Case for Nuclear Consultation with NATO</w:t>
      </w:r>
      <w:r>
        <w:t xml:space="preserve">,” War on the Rocks, </w:t>
      </w:r>
      <w:r w:rsidRPr="00047078">
        <w:t>https://warontherocks.com/2016/05/the-case-for-nuclear-consultation-with-nato/</w:t>
      </w:r>
      <w:r>
        <w:t>; //ff]</w:t>
      </w:r>
    </w:p>
    <w:p w14:paraId="2EC771DD" w14:textId="77777777" w:rsidR="003A2B79" w:rsidRPr="00047078" w:rsidRDefault="003A2B79" w:rsidP="003A2B79">
      <w:pPr>
        <w:rPr>
          <w:u w:val="single"/>
        </w:rPr>
      </w:pPr>
      <w:r w:rsidRPr="00047078">
        <w:rPr>
          <w:u w:val="single"/>
        </w:rPr>
        <w:t>NATO members</w:t>
      </w:r>
      <w:r w:rsidRPr="002E6D81">
        <w:rPr>
          <w:sz w:val="16"/>
        </w:rPr>
        <w:t xml:space="preserve"> are preparing for their Warsaw summit in July, where they </w:t>
      </w:r>
      <w:r w:rsidRPr="00047078">
        <w:rPr>
          <w:u w:val="single"/>
        </w:rPr>
        <w:t xml:space="preserve">will try to recalibrate the alliance’s position vis-à-vis an </w:t>
      </w:r>
      <w:r w:rsidRPr="002E6D81">
        <w:rPr>
          <w:rStyle w:val="Emphasis"/>
        </w:rPr>
        <w:t>assertive</w:t>
      </w:r>
      <w:r w:rsidRPr="00047078">
        <w:rPr>
          <w:u w:val="single"/>
        </w:rPr>
        <w:t xml:space="preserve"> and increasingly confident Russia that continues its </w:t>
      </w:r>
      <w:r w:rsidRPr="002E6D81">
        <w:rPr>
          <w:rStyle w:val="Emphasis"/>
        </w:rPr>
        <w:t>military</w:t>
      </w:r>
      <w:r w:rsidRPr="00047078">
        <w:rPr>
          <w:u w:val="single"/>
        </w:rPr>
        <w:t xml:space="preserve"> </w:t>
      </w:r>
      <w:r w:rsidRPr="002E6D81">
        <w:rPr>
          <w:rStyle w:val="StyleUnderline"/>
        </w:rPr>
        <w:t>provocations</w:t>
      </w:r>
      <w:r w:rsidRPr="00047078">
        <w:rPr>
          <w:u w:val="single"/>
        </w:rPr>
        <w:t xml:space="preserve">, </w:t>
      </w:r>
      <w:r w:rsidRPr="002E6D81">
        <w:rPr>
          <w:rStyle w:val="Emphasis"/>
        </w:rPr>
        <w:t>nuclear messaging</w:t>
      </w:r>
      <w:r w:rsidRPr="00047078">
        <w:rPr>
          <w:u w:val="single"/>
        </w:rPr>
        <w:t xml:space="preserve">, and nuclear </w:t>
      </w:r>
      <w:r w:rsidRPr="002E6D81">
        <w:rPr>
          <w:rStyle w:val="Emphasis"/>
        </w:rPr>
        <w:t>modernization</w:t>
      </w:r>
      <w:r w:rsidRPr="00047078">
        <w:rPr>
          <w:u w:val="single"/>
        </w:rPr>
        <w:t xml:space="preserve">. The allies must find answers to a perennial question: How can non-nuclear states in extended deterrence relationships be </w:t>
      </w:r>
      <w:r w:rsidRPr="002E6D81">
        <w:rPr>
          <w:rStyle w:val="Emphasis"/>
        </w:rPr>
        <w:t>assured</w:t>
      </w:r>
      <w:r w:rsidRPr="00047078">
        <w:rPr>
          <w:u w:val="single"/>
        </w:rPr>
        <w:t xml:space="preserve"> of the </w:t>
      </w:r>
      <w:r w:rsidRPr="002E6D81">
        <w:rPr>
          <w:rStyle w:val="Emphasis"/>
        </w:rPr>
        <w:t>credibility of American commitments</w:t>
      </w:r>
      <w:r w:rsidRPr="00047078">
        <w:rPr>
          <w:u w:val="single"/>
        </w:rPr>
        <w:t xml:space="preserve"> to protect them? How can allied leaders be </w:t>
      </w:r>
      <w:r w:rsidRPr="002E6D81">
        <w:rPr>
          <w:rStyle w:val="Emphasis"/>
        </w:rPr>
        <w:t>convinced</w:t>
      </w:r>
      <w:r w:rsidRPr="00047078">
        <w:rPr>
          <w:u w:val="single"/>
        </w:rPr>
        <w:t xml:space="preserve"> that security through U.S. extended deterrence will continue to be in their interests, even if it means </w:t>
      </w:r>
      <w:r w:rsidRPr="002E6D81">
        <w:rPr>
          <w:rStyle w:val="Emphasis"/>
        </w:rPr>
        <w:t>strategic dependency</w:t>
      </w:r>
      <w:r w:rsidRPr="00047078">
        <w:rPr>
          <w:u w:val="single"/>
        </w:rPr>
        <w:t>?</w:t>
      </w:r>
    </w:p>
    <w:p w14:paraId="3467FD68" w14:textId="77777777" w:rsidR="003A2B79" w:rsidRPr="002E6D81" w:rsidRDefault="003A2B79" w:rsidP="003A2B79">
      <w:pPr>
        <w:rPr>
          <w:sz w:val="16"/>
        </w:rPr>
      </w:pPr>
      <w:r w:rsidRPr="002E6D81">
        <w:rPr>
          <w:sz w:val="16"/>
        </w:rPr>
        <w:t xml:space="preserve">Today, </w:t>
      </w:r>
      <w:r w:rsidRPr="00047078">
        <w:rPr>
          <w:u w:val="single"/>
        </w:rPr>
        <w:t xml:space="preserve">U.S. extended deterrence commitments have </w:t>
      </w:r>
      <w:r w:rsidRPr="002E6D81">
        <w:rPr>
          <w:rStyle w:val="Emphasis"/>
        </w:rPr>
        <w:t>returned to center stage</w:t>
      </w:r>
      <w:r w:rsidRPr="00047078">
        <w:rPr>
          <w:u w:val="single"/>
        </w:rPr>
        <w:t xml:space="preserve">, particularly in the context of </w:t>
      </w:r>
      <w:r w:rsidRPr="002E6D81">
        <w:rPr>
          <w:rStyle w:val="Emphasis"/>
        </w:rPr>
        <w:t>NATO</w:t>
      </w:r>
      <w:r w:rsidRPr="00047078">
        <w:rPr>
          <w:u w:val="single"/>
        </w:rPr>
        <w:t xml:space="preserve">. The containment of </w:t>
      </w:r>
      <w:r w:rsidRPr="002E6D81">
        <w:rPr>
          <w:rStyle w:val="Emphasis"/>
        </w:rPr>
        <w:t>Russian aggression</w:t>
      </w:r>
      <w:r w:rsidRPr="00047078">
        <w:rPr>
          <w:u w:val="single"/>
        </w:rPr>
        <w:t xml:space="preserve"> in Europe is likely to remain a key challenge, as is the push to convince Russia of the West’s deep-rooted interest in </w:t>
      </w:r>
      <w:r w:rsidRPr="00055A6E">
        <w:rPr>
          <w:rStyle w:val="Emphasis"/>
        </w:rPr>
        <w:t>strategic stability</w:t>
      </w:r>
      <w:r w:rsidRPr="00047078">
        <w:rPr>
          <w:u w:val="single"/>
        </w:rPr>
        <w:t>. It would provide a worthwhile orientation for defense officials NATO member states to step back</w:t>
      </w:r>
      <w:r w:rsidRPr="002E6D81">
        <w:rPr>
          <w:sz w:val="16"/>
        </w:rPr>
        <w:t xml:space="preserve"> from the busy preparations for Warsaw </w:t>
      </w:r>
      <w:r w:rsidRPr="00047078">
        <w:rPr>
          <w:u w:val="single"/>
        </w:rPr>
        <w:t xml:space="preserve">to think in time about the alliance’s experiences with </w:t>
      </w:r>
      <w:r w:rsidRPr="00055A6E">
        <w:rPr>
          <w:rStyle w:val="Emphasis"/>
        </w:rPr>
        <w:t>nuclear consultation</w:t>
      </w:r>
      <w:r w:rsidRPr="00047078">
        <w:rPr>
          <w:u w:val="single"/>
        </w:rPr>
        <w:t>. In doing so they will better understand that there is much to gain if the</w:t>
      </w:r>
      <w:r w:rsidRPr="002E6D81">
        <w:rPr>
          <w:sz w:val="16"/>
        </w:rPr>
        <w:t xml:space="preserve"> </w:t>
      </w:r>
      <w:r w:rsidRPr="00055A6E">
        <w:rPr>
          <w:rStyle w:val="Emphasis"/>
        </w:rPr>
        <w:t>U</w:t>
      </w:r>
      <w:r w:rsidRPr="002E6D81">
        <w:rPr>
          <w:sz w:val="16"/>
        </w:rPr>
        <w:t xml:space="preserve">nited </w:t>
      </w:r>
      <w:r w:rsidRPr="00055A6E">
        <w:rPr>
          <w:rStyle w:val="Emphasis"/>
        </w:rPr>
        <w:t>S</w:t>
      </w:r>
      <w:r w:rsidRPr="002E6D81">
        <w:rPr>
          <w:sz w:val="16"/>
        </w:rPr>
        <w:t xml:space="preserve">tates </w:t>
      </w:r>
      <w:r w:rsidRPr="00047078">
        <w:rPr>
          <w:u w:val="single"/>
        </w:rPr>
        <w:t xml:space="preserve">and its allies put new emphasis on confidential, high-level, and </w:t>
      </w:r>
      <w:r w:rsidRPr="00055A6E">
        <w:rPr>
          <w:rStyle w:val="Emphasis"/>
        </w:rPr>
        <w:t>substantive consultations</w:t>
      </w:r>
      <w:r w:rsidRPr="00047078">
        <w:rPr>
          <w:u w:val="single"/>
        </w:rPr>
        <w:t xml:space="preserve"> on nuclear </w:t>
      </w:r>
      <w:r w:rsidRPr="00055A6E">
        <w:rPr>
          <w:rStyle w:val="Emphasis"/>
        </w:rPr>
        <w:t>deterrence</w:t>
      </w:r>
      <w:r w:rsidRPr="00047078">
        <w:rPr>
          <w:u w:val="single"/>
        </w:rPr>
        <w:t xml:space="preserve"> in peacetime</w:t>
      </w:r>
      <w:r w:rsidRPr="002E6D81">
        <w:rPr>
          <w:sz w:val="16"/>
        </w:rPr>
        <w:t>.</w:t>
      </w:r>
    </w:p>
    <w:p w14:paraId="14715B9F" w14:textId="77777777" w:rsidR="003A2B79" w:rsidRPr="002E6D81" w:rsidRDefault="003A2B79" w:rsidP="003A2B79">
      <w:pPr>
        <w:rPr>
          <w:sz w:val="16"/>
        </w:rPr>
      </w:pPr>
      <w:r w:rsidRPr="002E6D81">
        <w:rPr>
          <w:sz w:val="16"/>
        </w:rPr>
        <w:t xml:space="preserve">New historical insights on the basis of </w:t>
      </w:r>
      <w:r w:rsidRPr="00047078">
        <w:rPr>
          <w:u w:val="single"/>
        </w:rPr>
        <w:t xml:space="preserve">recently </w:t>
      </w:r>
      <w:r w:rsidRPr="00055A6E">
        <w:rPr>
          <w:rStyle w:val="Emphasis"/>
        </w:rPr>
        <w:t>declassified files</w:t>
      </w:r>
      <w:r w:rsidRPr="00047078">
        <w:rPr>
          <w:u w:val="single"/>
        </w:rPr>
        <w:t xml:space="preserve"> show that genuine nuclear consultation was </w:t>
      </w:r>
      <w:r w:rsidRPr="00055A6E">
        <w:rPr>
          <w:rStyle w:val="Emphasis"/>
        </w:rPr>
        <w:t>essential</w:t>
      </w:r>
      <w:r w:rsidRPr="00047078">
        <w:rPr>
          <w:u w:val="single"/>
        </w:rPr>
        <w:t xml:space="preserve"> to assuring non-nuclear NATO allies during the </w:t>
      </w:r>
      <w:r w:rsidRPr="00055A6E">
        <w:rPr>
          <w:rStyle w:val="Emphasis"/>
        </w:rPr>
        <w:t xml:space="preserve">Cold </w:t>
      </w:r>
      <w:proofErr w:type="spellStart"/>
      <w:r w:rsidRPr="00055A6E">
        <w:rPr>
          <w:rStyle w:val="Emphasis"/>
        </w:rPr>
        <w:t>War</w:t>
      </w:r>
      <w:r w:rsidRPr="002E6D81">
        <w:rPr>
          <w:sz w:val="16"/>
        </w:rPr>
        <w:t>The</w:t>
      </w:r>
      <w:proofErr w:type="spellEnd"/>
      <w:r w:rsidRPr="002E6D81">
        <w:rPr>
          <w:sz w:val="16"/>
        </w:rPr>
        <w:t xml:space="preserve"> adoption of the Provisional Political </w:t>
      </w:r>
      <w:r w:rsidRPr="00047078">
        <w:rPr>
          <w:u w:val="single"/>
        </w:rPr>
        <w:t>Guidelines</w:t>
      </w:r>
      <w:r w:rsidRPr="002E6D81">
        <w:rPr>
          <w:sz w:val="16"/>
        </w:rPr>
        <w:t xml:space="preserve"> for the Initial Tactical Use of </w:t>
      </w:r>
      <w:proofErr w:type="gramStart"/>
      <w:r w:rsidRPr="002E6D81">
        <w:rPr>
          <w:sz w:val="16"/>
        </w:rPr>
        <w:t>Nuclear Weapons</w:t>
      </w:r>
      <w:proofErr w:type="gramEnd"/>
      <w:r w:rsidRPr="002E6D81">
        <w:rPr>
          <w:sz w:val="16"/>
        </w:rPr>
        <w:t xml:space="preserve"> by NATO (PPGs) in 1969 represents an exemplary case. This process </w:t>
      </w:r>
      <w:r w:rsidRPr="00047078">
        <w:rPr>
          <w:u w:val="single"/>
        </w:rPr>
        <w:t xml:space="preserve">illustrated that </w:t>
      </w:r>
      <w:r w:rsidRPr="00055A6E">
        <w:rPr>
          <w:rStyle w:val="Emphasis"/>
        </w:rPr>
        <w:t>allied engagement</w:t>
      </w:r>
      <w:r w:rsidRPr="00047078">
        <w:rPr>
          <w:u w:val="single"/>
        </w:rPr>
        <w:t xml:space="preserve"> in building and formulating </w:t>
      </w:r>
      <w:r w:rsidRPr="00055A6E">
        <w:rPr>
          <w:rStyle w:val="Emphasis"/>
        </w:rPr>
        <w:t>consensus</w:t>
      </w:r>
      <w:r w:rsidRPr="00047078">
        <w:rPr>
          <w:u w:val="single"/>
        </w:rPr>
        <w:t xml:space="preserve"> on nuclear weapons employment </w:t>
      </w:r>
      <w:r w:rsidRPr="00055A6E">
        <w:rPr>
          <w:rStyle w:val="Emphasis"/>
        </w:rPr>
        <w:t>doctrine</w:t>
      </w:r>
      <w:r w:rsidRPr="00047078">
        <w:rPr>
          <w:u w:val="single"/>
        </w:rPr>
        <w:t xml:space="preserve"> to implement </w:t>
      </w:r>
      <w:r w:rsidRPr="00055A6E">
        <w:rPr>
          <w:rStyle w:val="Emphasis"/>
        </w:rPr>
        <w:t>NATO strategy</w:t>
      </w:r>
      <w:r w:rsidRPr="00047078">
        <w:rPr>
          <w:u w:val="single"/>
        </w:rPr>
        <w:t xml:space="preserve"> was eminently important in assuring U.S. allies</w:t>
      </w:r>
      <w:r w:rsidRPr="002E6D81">
        <w:rPr>
          <w:sz w:val="16"/>
        </w:rPr>
        <w:t>.</w:t>
      </w:r>
    </w:p>
    <w:p w14:paraId="5BD49842" w14:textId="77777777" w:rsidR="003A2B79" w:rsidRPr="002E6D81" w:rsidRDefault="003A2B79" w:rsidP="003A2B79">
      <w:pPr>
        <w:rPr>
          <w:sz w:val="16"/>
        </w:rPr>
      </w:pPr>
      <w:r w:rsidRPr="002E6D81">
        <w:rPr>
          <w:sz w:val="16"/>
        </w:rPr>
        <w:t>The benefits of nuclear consultation cannot be appreciated without reference to six key facts.</w:t>
      </w:r>
    </w:p>
    <w:p w14:paraId="05E21058" w14:textId="77777777" w:rsidR="003A2B79" w:rsidRPr="002E6D81" w:rsidRDefault="003A2B79" w:rsidP="003A2B79">
      <w:pPr>
        <w:rPr>
          <w:sz w:val="16"/>
        </w:rPr>
      </w:pPr>
      <w:r w:rsidRPr="002E6D81">
        <w:rPr>
          <w:sz w:val="16"/>
        </w:rPr>
        <w:t xml:space="preserve">First, extended deterrence is a surprising success story. The system appears to have deterred the Kremlin during the Cold War, even if confirmation remains impossible. As a result, </w:t>
      </w:r>
      <w:r w:rsidRPr="00047078">
        <w:rPr>
          <w:u w:val="single"/>
        </w:rPr>
        <w:t xml:space="preserve">U.S. allies continue to feel that U.S. nuclear protection is their </w:t>
      </w:r>
      <w:proofErr w:type="gramStart"/>
      <w:r w:rsidRPr="00055A6E">
        <w:rPr>
          <w:rStyle w:val="Emphasis"/>
        </w:rPr>
        <w:t>least worst</w:t>
      </w:r>
      <w:proofErr w:type="gramEnd"/>
      <w:r w:rsidRPr="00055A6E">
        <w:rPr>
          <w:rStyle w:val="Emphasis"/>
        </w:rPr>
        <w:t xml:space="preserve"> option</w:t>
      </w:r>
      <w:r w:rsidRPr="002E6D81">
        <w:rPr>
          <w:sz w:val="16"/>
        </w:rPr>
        <w:t>.</w:t>
      </w:r>
    </w:p>
    <w:p w14:paraId="4C99B6D1" w14:textId="77777777" w:rsidR="003A2B79" w:rsidRPr="002E6D81" w:rsidRDefault="003A2B79" w:rsidP="003A2B79">
      <w:pPr>
        <w:rPr>
          <w:sz w:val="16"/>
        </w:rPr>
      </w:pPr>
      <w:r w:rsidRPr="002E6D81">
        <w:rPr>
          <w:sz w:val="16"/>
        </w:rPr>
        <w:t xml:space="preserve">Second, confirming a widely held assumption, </w:t>
      </w:r>
      <w:r w:rsidRPr="00047078">
        <w:rPr>
          <w:u w:val="single"/>
        </w:rPr>
        <w:t xml:space="preserve">U.S. extended deterrence is a </w:t>
      </w:r>
      <w:r w:rsidRPr="00055A6E">
        <w:rPr>
          <w:rStyle w:val="Emphasis"/>
        </w:rPr>
        <w:t>necessary condition</w:t>
      </w:r>
      <w:r w:rsidRPr="00047078">
        <w:rPr>
          <w:u w:val="single"/>
        </w:rPr>
        <w:t xml:space="preserve"> for maintaining the </w:t>
      </w:r>
      <w:r w:rsidRPr="00055A6E">
        <w:rPr>
          <w:rStyle w:val="Emphasis"/>
        </w:rPr>
        <w:t>non-nuclear status</w:t>
      </w:r>
      <w:r w:rsidRPr="00047078">
        <w:rPr>
          <w:u w:val="single"/>
        </w:rPr>
        <w:t xml:space="preserve"> of many U.S. allies and thus a </w:t>
      </w:r>
      <w:r w:rsidRPr="00055A6E">
        <w:rPr>
          <w:rStyle w:val="Emphasis"/>
        </w:rPr>
        <w:t>pillar</w:t>
      </w:r>
      <w:r w:rsidRPr="00047078">
        <w:rPr>
          <w:u w:val="single"/>
        </w:rPr>
        <w:t xml:space="preserve"> of the </w:t>
      </w:r>
      <w:r w:rsidRPr="00055A6E">
        <w:rPr>
          <w:rStyle w:val="Emphasis"/>
        </w:rPr>
        <w:t>global nuclear order</w:t>
      </w:r>
      <w:r w:rsidRPr="00047078">
        <w:rPr>
          <w:u w:val="single"/>
        </w:rPr>
        <w:t xml:space="preserve"> and the</w:t>
      </w:r>
      <w:r w:rsidRPr="002E6D81">
        <w:rPr>
          <w:sz w:val="16"/>
        </w:rPr>
        <w:t xml:space="preserve"> </w:t>
      </w:r>
      <w:r w:rsidRPr="00055A6E">
        <w:rPr>
          <w:rStyle w:val="Emphasis"/>
        </w:rPr>
        <w:t>N</w:t>
      </w:r>
      <w:r w:rsidRPr="002E6D81">
        <w:rPr>
          <w:sz w:val="16"/>
        </w:rPr>
        <w:t>on-</w:t>
      </w:r>
      <w:r w:rsidRPr="00055A6E">
        <w:rPr>
          <w:rStyle w:val="Emphasis"/>
        </w:rPr>
        <w:t>P</w:t>
      </w:r>
      <w:r w:rsidRPr="002E6D81">
        <w:rPr>
          <w:sz w:val="16"/>
        </w:rPr>
        <w:t xml:space="preserve">roliferation </w:t>
      </w:r>
      <w:r w:rsidRPr="00055A6E">
        <w:rPr>
          <w:rStyle w:val="Emphasis"/>
        </w:rPr>
        <w:t>T</w:t>
      </w:r>
      <w:r w:rsidRPr="002E6D81">
        <w:rPr>
          <w:sz w:val="16"/>
        </w:rPr>
        <w:t xml:space="preserve">reaty regime. Extended deterrence served as a key component of Washington’s vigorous and multifaceted efforts since the Second World War to </w:t>
      </w:r>
      <w:r w:rsidRPr="00047078">
        <w:rPr>
          <w:u w:val="single"/>
        </w:rPr>
        <w:t xml:space="preserve">curtail the </w:t>
      </w:r>
      <w:r w:rsidRPr="00055A6E">
        <w:rPr>
          <w:rStyle w:val="Emphasis"/>
        </w:rPr>
        <w:t>proliferation of nuclear weapons</w:t>
      </w:r>
      <w:r w:rsidRPr="002E6D81">
        <w:rPr>
          <w:sz w:val="16"/>
        </w:rPr>
        <w:t>.</w:t>
      </w:r>
    </w:p>
    <w:p w14:paraId="40074844" w14:textId="77777777" w:rsidR="003A2B79" w:rsidRPr="002E6D81" w:rsidRDefault="003A2B79" w:rsidP="003A2B79">
      <w:pPr>
        <w:rPr>
          <w:sz w:val="16"/>
        </w:rPr>
      </w:pPr>
      <w:r w:rsidRPr="002E6D81">
        <w:rPr>
          <w:sz w:val="16"/>
        </w:rPr>
        <w:t>Third, assurance of non-nuclear allies in extended deterrence relationships is a very demanding and occasionally exhausting task. Assurance can never be achieved in absolute terms.</w:t>
      </w:r>
    </w:p>
    <w:p w14:paraId="726C3875" w14:textId="77777777" w:rsidR="003A2B79" w:rsidRPr="002E6D81" w:rsidRDefault="003A2B79" w:rsidP="003A2B79">
      <w:pPr>
        <w:rPr>
          <w:sz w:val="16"/>
        </w:rPr>
      </w:pPr>
      <w:r w:rsidRPr="002E6D81">
        <w:rPr>
          <w:sz w:val="16"/>
        </w:rPr>
        <w:t>Fourth, extended deterrence is premised on power asymmetries between the protector and the protected. The latter are dependencies, or protectorates, who can pass the buck for their security to the protector. Structurally, the protector favors preserving these power asymmetries, despite its reflex to push allies toward greater burden sharing.</w:t>
      </w:r>
    </w:p>
    <w:p w14:paraId="3CBEE5F4" w14:textId="77777777" w:rsidR="003A2B79" w:rsidRPr="002E6D81" w:rsidRDefault="003A2B79" w:rsidP="003A2B79">
      <w:pPr>
        <w:rPr>
          <w:sz w:val="16"/>
        </w:rPr>
      </w:pPr>
      <w:r w:rsidRPr="002E6D81">
        <w:rPr>
          <w:sz w:val="16"/>
        </w:rPr>
        <w:t>Fifth, extended deterrence is costly. It calls for constant assessment of its requirements and involves some form of non-rationality on the part of U.S. allies because there is no such thing as a “U.S. nuclear guarantee.” There exists a powerful American commitment to protect others with nuclear weapons, but, as James R. Schlesinger put it, the likelihood of an American nuclear response is “certainly not a hundred percent.”</w:t>
      </w:r>
    </w:p>
    <w:p w14:paraId="02888874" w14:textId="77777777" w:rsidR="003A2B79" w:rsidRPr="002E6D81" w:rsidRDefault="003A2B79" w:rsidP="003A2B79">
      <w:pPr>
        <w:rPr>
          <w:sz w:val="16"/>
        </w:rPr>
      </w:pPr>
      <w:r w:rsidRPr="002E6D81">
        <w:rPr>
          <w:sz w:val="16"/>
        </w:rPr>
        <w:lastRenderedPageBreak/>
        <w:t>Finally, extended deterrence is a risky policy. It necessitates risk-taking and risk-manipulation by the protector and by demand of the protected. If the threat to the protected increases, the protector faces pressures to engage in greater risk-taking, which can also result in greater risk to its own security. The historical record is full of examples of the tendency for allied demands for U.S. actions to deter a common opponent such as Russia by nuclear threats which exceed not only the level and scope of what the United States deems necessary to protect itself, but also of what Washington deems necessary to protect allies. In the run-up to NATO’s double-track decision of 1979, for example, the United Kingdom and West Germany pushed a reluctant U.S. government to agree to the deployment of Pershing II missiles and ground-launched cruise missiles in Europe because these missiles provided a means to put targets in the Soviet Union at risk, in contrast to, say, battlefield nuclear weapons.</w:t>
      </w:r>
    </w:p>
    <w:p w14:paraId="4AE77034" w14:textId="77777777" w:rsidR="003A2B79" w:rsidRPr="002E6D81" w:rsidRDefault="003A2B79" w:rsidP="003A2B79">
      <w:pPr>
        <w:rPr>
          <w:sz w:val="16"/>
        </w:rPr>
      </w:pPr>
      <w:r w:rsidRPr="002E6D81">
        <w:rPr>
          <w:sz w:val="16"/>
        </w:rPr>
        <w:t>Former British Defense Secretary Denis Healey exaggerated this phenomenon of disproportionate deterrence/assurance thresholds: “</w:t>
      </w:r>
      <w:r w:rsidRPr="00E515AA">
        <w:rPr>
          <w:u w:val="single"/>
        </w:rPr>
        <w:t xml:space="preserve">It takes only five per cent credibility of American retaliation to deter the Russians, but </w:t>
      </w:r>
      <w:r w:rsidRPr="00055A6E">
        <w:rPr>
          <w:rStyle w:val="Emphasis"/>
        </w:rPr>
        <w:t>ninety-five</w:t>
      </w:r>
      <w:r w:rsidRPr="00E515AA">
        <w:rPr>
          <w:u w:val="single"/>
        </w:rPr>
        <w:t xml:space="preserve"> per cent credibility to reassure the Europeans</w:t>
      </w:r>
      <w:r w:rsidRPr="002E6D81">
        <w:rPr>
          <w:sz w:val="16"/>
        </w:rPr>
        <w:t>.” This “Healey theorem” should not be taken at face value. It banalizes the problem of allied assurance needs because non-nuclear allies appear more unwitting than they are. It also nurtures the insinuation that non-nuclear allies are almost eager for nuclear war.</w:t>
      </w:r>
    </w:p>
    <w:p w14:paraId="2BC85F39" w14:textId="77777777" w:rsidR="003A2B79" w:rsidRPr="002E6D81" w:rsidRDefault="003A2B79" w:rsidP="003A2B79">
      <w:pPr>
        <w:rPr>
          <w:sz w:val="16"/>
        </w:rPr>
      </w:pPr>
      <w:r w:rsidRPr="002E6D81">
        <w:rPr>
          <w:sz w:val="16"/>
        </w:rPr>
        <w:t xml:space="preserve">As the Warsaw Summit approaches, </w:t>
      </w:r>
      <w:r w:rsidRPr="00E515AA">
        <w:rPr>
          <w:u w:val="single"/>
        </w:rPr>
        <w:t>the</w:t>
      </w:r>
      <w:r w:rsidRPr="002E6D81">
        <w:rPr>
          <w:sz w:val="16"/>
        </w:rPr>
        <w:t xml:space="preserve"> </w:t>
      </w:r>
      <w:r w:rsidRPr="00055A6E">
        <w:rPr>
          <w:rStyle w:val="Emphasis"/>
        </w:rPr>
        <w:t>U</w:t>
      </w:r>
      <w:r w:rsidRPr="002E6D81">
        <w:rPr>
          <w:sz w:val="16"/>
        </w:rPr>
        <w:t xml:space="preserve">nited </w:t>
      </w:r>
      <w:r w:rsidRPr="00055A6E">
        <w:rPr>
          <w:rStyle w:val="Emphasis"/>
        </w:rPr>
        <w:t>S</w:t>
      </w:r>
      <w:r w:rsidRPr="002E6D81">
        <w:rPr>
          <w:sz w:val="16"/>
        </w:rPr>
        <w:t xml:space="preserve">tates </w:t>
      </w:r>
      <w:r w:rsidRPr="00055A6E">
        <w:rPr>
          <w:rStyle w:val="StyleUnderline"/>
        </w:rPr>
        <w:t>n</w:t>
      </w:r>
      <w:r w:rsidRPr="00E515AA">
        <w:rPr>
          <w:u w:val="single"/>
        </w:rPr>
        <w:t xml:space="preserve">eeds to be </w:t>
      </w:r>
      <w:r w:rsidRPr="00055A6E">
        <w:rPr>
          <w:rStyle w:val="Emphasis"/>
        </w:rPr>
        <w:t>mindful</w:t>
      </w:r>
      <w:r w:rsidRPr="00E515AA">
        <w:rPr>
          <w:u w:val="single"/>
        </w:rPr>
        <w:t xml:space="preserve"> of pressure from weaker allies, particularly those located in close vicinity to danger, to make the U.S. manipulate risk to a greater extent than the</w:t>
      </w:r>
      <w:r w:rsidRPr="002E6D81">
        <w:rPr>
          <w:sz w:val="16"/>
        </w:rPr>
        <w:t xml:space="preserve"> </w:t>
      </w:r>
      <w:r w:rsidRPr="00055A6E">
        <w:rPr>
          <w:rStyle w:val="Emphasis"/>
        </w:rPr>
        <w:t>U</w:t>
      </w:r>
      <w:r w:rsidRPr="002E6D81">
        <w:rPr>
          <w:sz w:val="16"/>
        </w:rPr>
        <w:t xml:space="preserve">nited </w:t>
      </w:r>
      <w:r w:rsidRPr="00055A6E">
        <w:rPr>
          <w:rStyle w:val="Emphasis"/>
        </w:rPr>
        <w:t>S</w:t>
      </w:r>
      <w:r w:rsidRPr="002E6D81">
        <w:rPr>
          <w:sz w:val="16"/>
        </w:rPr>
        <w:t xml:space="preserve">tates </w:t>
      </w:r>
      <w:r w:rsidRPr="00E515AA">
        <w:rPr>
          <w:u w:val="single"/>
        </w:rPr>
        <w:t xml:space="preserve">deems necessary from a </w:t>
      </w:r>
      <w:r w:rsidRPr="00055A6E">
        <w:rPr>
          <w:rStyle w:val="Emphasis"/>
        </w:rPr>
        <w:t>deterrence perspective</w:t>
      </w:r>
      <w:r w:rsidRPr="002E6D81">
        <w:rPr>
          <w:sz w:val="16"/>
        </w:rPr>
        <w:t>. Yet Washington must tread carefully, for applying the brakes too sharply can make effective assurance difficult or impossible.</w:t>
      </w:r>
    </w:p>
    <w:p w14:paraId="40F9E081" w14:textId="77777777" w:rsidR="003A2B79" w:rsidRPr="002E6D81" w:rsidRDefault="003A2B79" w:rsidP="003A2B79">
      <w:pPr>
        <w:rPr>
          <w:sz w:val="16"/>
        </w:rPr>
      </w:pPr>
      <w:r w:rsidRPr="002E6D81">
        <w:rPr>
          <w:sz w:val="16"/>
        </w:rPr>
        <w:t xml:space="preserve">The </w:t>
      </w:r>
      <w:r w:rsidRPr="00055A6E">
        <w:rPr>
          <w:rStyle w:val="StyleUnderline"/>
        </w:rPr>
        <w:t xml:space="preserve">importance of </w:t>
      </w:r>
      <w:r w:rsidRPr="00E515AA">
        <w:rPr>
          <w:u w:val="single"/>
        </w:rPr>
        <w:t xml:space="preserve">nuclear </w:t>
      </w:r>
      <w:r w:rsidRPr="00055A6E">
        <w:rPr>
          <w:rStyle w:val="Emphasis"/>
        </w:rPr>
        <w:t>consultation</w:t>
      </w:r>
      <w:r w:rsidRPr="00E515AA">
        <w:rPr>
          <w:u w:val="single"/>
        </w:rPr>
        <w:t xml:space="preserve"> in peacetime as a tool to assure allies is probably much greater today</w:t>
      </w:r>
      <w:r w:rsidRPr="002E6D81">
        <w:rPr>
          <w:sz w:val="16"/>
        </w:rPr>
        <w:t xml:space="preserve"> than it was during the Cold War.</w:t>
      </w:r>
    </w:p>
    <w:p w14:paraId="4D2683B0" w14:textId="77777777" w:rsidR="003A2B79" w:rsidRPr="002E6D81" w:rsidRDefault="003A2B79" w:rsidP="003A2B79">
      <w:pPr>
        <w:rPr>
          <w:sz w:val="16"/>
        </w:rPr>
      </w:pPr>
      <w:r w:rsidRPr="002E6D81">
        <w:rPr>
          <w:sz w:val="16"/>
        </w:rPr>
        <w:t>First, during the Cold War, American national security elites thought that the protection of Western Europe against large-scale military aggression and potential Soviet hegemony was a vital interest. Nowadays, there is consensus that the likeliest challenge to extended deterrence in Europe is posed by potential instability in Eastern Europe and aggression against the Baltics, for which NATO is now inadequately prepared, despite improvements within the alliance since the 2014 Wales Summit.</w:t>
      </w:r>
    </w:p>
    <w:p w14:paraId="5996D412" w14:textId="77777777" w:rsidR="003A2B79" w:rsidRPr="002E6D81" w:rsidRDefault="003A2B79" w:rsidP="003A2B79">
      <w:pPr>
        <w:rPr>
          <w:sz w:val="16"/>
        </w:rPr>
      </w:pPr>
      <w:r w:rsidRPr="002E6D81">
        <w:rPr>
          <w:sz w:val="16"/>
        </w:rPr>
        <w:t xml:space="preserve">The new need to think harder about limited war, including limited nuclear war, implies a need to rethink how to make nuclear threats credible to deter aggression against U.S. allies. These threats </w:t>
      </w:r>
      <w:proofErr w:type="gramStart"/>
      <w:r w:rsidRPr="002E6D81">
        <w:rPr>
          <w:sz w:val="16"/>
        </w:rPr>
        <w:t>have to</w:t>
      </w:r>
      <w:proofErr w:type="gramEnd"/>
      <w:r w:rsidRPr="002E6D81">
        <w:rPr>
          <w:sz w:val="16"/>
        </w:rPr>
        <w:t xml:space="preserve"> be made credible because they are not directly related to the protection of the continental United States. Nuclear consultation will be an indispensable tool for this task.</w:t>
      </w:r>
    </w:p>
    <w:p w14:paraId="0A52AE47" w14:textId="77777777" w:rsidR="003A2B79" w:rsidRPr="002E6D81" w:rsidRDefault="003A2B79" w:rsidP="003A2B79">
      <w:pPr>
        <w:rPr>
          <w:sz w:val="16"/>
        </w:rPr>
      </w:pPr>
      <w:r w:rsidRPr="002E6D81">
        <w:rPr>
          <w:sz w:val="16"/>
        </w:rPr>
        <w:t xml:space="preserve">Second, the nuclear portion of the U.S. military footprint in Europe is only a shadow of what it was during the Cold War. The Obama administration has committed to maintain and extend the service life of the U.S. nuclear capability in Europe, the B61 bomb. But it objected to addressing yawning asymmetries in the nuclear balance vis-à-vis Russia in non-strategic nuclear capabilities and very low-yield nuclear weapons. At the same time, the current U.S. military footprint in Europe is not unbearably </w:t>
      </w:r>
      <w:proofErr w:type="gramStart"/>
      <w:r w:rsidRPr="002E6D81">
        <w:rPr>
          <w:sz w:val="16"/>
        </w:rPr>
        <w:t>weak, but</w:t>
      </w:r>
      <w:proofErr w:type="gramEnd"/>
      <w:r w:rsidRPr="002E6D81">
        <w:rPr>
          <w:sz w:val="16"/>
        </w:rPr>
        <w:t xml:space="preserve"> might become so as a consequence of an unprecedented change in U.S. foreign policy according to America First thinking.</w:t>
      </w:r>
    </w:p>
    <w:p w14:paraId="20F49750" w14:textId="77777777" w:rsidR="003A2B79" w:rsidRPr="002E6D81" w:rsidRDefault="003A2B79" w:rsidP="003A2B79">
      <w:pPr>
        <w:rPr>
          <w:sz w:val="16"/>
        </w:rPr>
      </w:pPr>
      <w:r w:rsidRPr="002E6D81">
        <w:rPr>
          <w:sz w:val="16"/>
        </w:rPr>
        <w:t>Nowadays, the size of the U.S. nuclear arsenal in Europe is less important in reassuring allies than it was during the Cold War. Still, it is unclear whether large asymmetries in non-strategic nuclear forces can be destabilizing.</w:t>
      </w:r>
    </w:p>
    <w:p w14:paraId="625D9068" w14:textId="77777777" w:rsidR="003A2B79" w:rsidRPr="002E6D81" w:rsidRDefault="003A2B79" w:rsidP="003A2B79">
      <w:pPr>
        <w:rPr>
          <w:sz w:val="16"/>
        </w:rPr>
      </w:pPr>
      <w:r w:rsidRPr="002E6D81">
        <w:rPr>
          <w:sz w:val="16"/>
        </w:rPr>
        <w:t xml:space="preserve">Since the end of the Cold War, </w:t>
      </w:r>
      <w:r w:rsidRPr="00E515AA">
        <w:rPr>
          <w:u w:val="single"/>
        </w:rPr>
        <w:t xml:space="preserve">nuclear consultation within </w:t>
      </w:r>
      <w:r w:rsidRPr="00055A6E">
        <w:rPr>
          <w:rStyle w:val="Emphasis"/>
        </w:rPr>
        <w:t>NATO</w:t>
      </w:r>
      <w:r w:rsidRPr="00E515AA">
        <w:rPr>
          <w:u w:val="single"/>
        </w:rPr>
        <w:t xml:space="preserve"> contributed greatly to the cultivation of </w:t>
      </w:r>
      <w:r w:rsidRPr="00055A6E">
        <w:rPr>
          <w:rStyle w:val="Emphasis"/>
        </w:rPr>
        <w:t>restraint</w:t>
      </w:r>
      <w:r w:rsidRPr="00E515AA">
        <w:rPr>
          <w:u w:val="single"/>
        </w:rPr>
        <w:t xml:space="preserve"> and allied </w:t>
      </w:r>
      <w:r w:rsidRPr="00055A6E">
        <w:rPr>
          <w:rStyle w:val="Emphasis"/>
        </w:rPr>
        <w:t>confidence</w:t>
      </w:r>
      <w:r w:rsidRPr="00E515AA">
        <w:rPr>
          <w:u w:val="single"/>
        </w:rPr>
        <w:t xml:space="preserve"> </w:t>
      </w:r>
      <w:proofErr w:type="gramStart"/>
      <w:r w:rsidRPr="00E515AA">
        <w:rPr>
          <w:u w:val="single"/>
        </w:rPr>
        <w:t>on the basis of</w:t>
      </w:r>
      <w:proofErr w:type="gramEnd"/>
      <w:r w:rsidRPr="00E515AA">
        <w:rPr>
          <w:u w:val="single"/>
        </w:rPr>
        <w:t xml:space="preserve"> a residual Europe-based U.S. nuclear capability </w:t>
      </w:r>
      <w:r w:rsidRPr="00055A6E">
        <w:rPr>
          <w:rStyle w:val="Emphasis"/>
        </w:rPr>
        <w:t>amid decreasing reliance</w:t>
      </w:r>
      <w:r w:rsidRPr="00E515AA">
        <w:rPr>
          <w:u w:val="single"/>
        </w:rPr>
        <w:t xml:space="preserve"> on nuclear weapons</w:t>
      </w:r>
      <w:r w:rsidRPr="002E6D81">
        <w:rPr>
          <w:sz w:val="16"/>
        </w:rPr>
        <w:t xml:space="preserve">. Recently, </w:t>
      </w:r>
      <w:r w:rsidRPr="00E515AA">
        <w:rPr>
          <w:u w:val="single"/>
        </w:rPr>
        <w:t xml:space="preserve">allied consultations about nuclear deterrence were instrumental to facilitate consensus about the remaining U.S. </w:t>
      </w:r>
      <w:r w:rsidRPr="00055A6E">
        <w:rPr>
          <w:rStyle w:val="Emphasis"/>
        </w:rPr>
        <w:t>nuclear posture</w:t>
      </w:r>
      <w:r w:rsidRPr="00E515AA">
        <w:rPr>
          <w:u w:val="single"/>
        </w:rPr>
        <w:t xml:space="preserve"> in Europe, which figures as “a </w:t>
      </w:r>
      <w:r w:rsidRPr="00055A6E">
        <w:rPr>
          <w:rStyle w:val="Emphasis"/>
        </w:rPr>
        <w:t>core component</w:t>
      </w:r>
      <w:r w:rsidRPr="00E515AA">
        <w:rPr>
          <w:u w:val="single"/>
        </w:rPr>
        <w:t xml:space="preserve"> of NATO’s overall capabilities” for assurance and deterrence purposes</w:t>
      </w:r>
      <w:r w:rsidRPr="002E6D81">
        <w:rPr>
          <w:sz w:val="16"/>
        </w:rPr>
        <w:t>. In striking contrast, these consultations did not provide a means to disarm the U.S. nuclear footprint in Europe by disentangling allied perceptions of U.S. resolve from U.S. nuclear capabilities. Still, some commentators continue to advocate the withdrawal of the remaining U.S. nuclear weapons from Europe in the post-Crimea environment. Others respond with convincing arguments that such move would be destabilizing and traumatize European allies in the current security environment.</w:t>
      </w:r>
    </w:p>
    <w:p w14:paraId="3A79D666" w14:textId="77777777" w:rsidR="003A2B79" w:rsidRPr="002E6D81" w:rsidRDefault="003A2B79" w:rsidP="003A2B79">
      <w:pPr>
        <w:rPr>
          <w:sz w:val="16"/>
        </w:rPr>
      </w:pPr>
      <w:r w:rsidRPr="002E6D81">
        <w:rPr>
          <w:sz w:val="16"/>
        </w:rPr>
        <w:t xml:space="preserve">History shows that confidential, high-level, and </w:t>
      </w:r>
      <w:r w:rsidRPr="002E6D81">
        <w:rPr>
          <w:u w:val="single"/>
        </w:rPr>
        <w:t xml:space="preserve">substantive nuclear consultation in peacetime provided a means to fortify the </w:t>
      </w:r>
      <w:r w:rsidRPr="00055A6E">
        <w:rPr>
          <w:rStyle w:val="Emphasis"/>
        </w:rPr>
        <w:t>political acceptability</w:t>
      </w:r>
      <w:r w:rsidRPr="002E6D81">
        <w:rPr>
          <w:u w:val="single"/>
        </w:rPr>
        <w:t xml:space="preserve"> and </w:t>
      </w:r>
      <w:r w:rsidRPr="00055A6E">
        <w:rPr>
          <w:rStyle w:val="Emphasis"/>
        </w:rPr>
        <w:t>strategic credibility</w:t>
      </w:r>
      <w:r w:rsidRPr="002E6D81">
        <w:rPr>
          <w:u w:val="single"/>
        </w:rPr>
        <w:t xml:space="preserve"> of U.S. extended deterrence from the point of view of </w:t>
      </w:r>
      <w:r w:rsidRPr="00055A6E">
        <w:rPr>
          <w:rStyle w:val="Emphasis"/>
        </w:rPr>
        <w:t>non-nuclear allies</w:t>
      </w:r>
      <w:r w:rsidRPr="002E6D81">
        <w:rPr>
          <w:sz w:val="16"/>
        </w:rPr>
        <w:t>. Former British Minister of Defense Denis Healey put it this way behind closed doors within the NATO Nuclear Planning Group in 1969:</w:t>
      </w:r>
    </w:p>
    <w:p w14:paraId="681B6ED4" w14:textId="77777777" w:rsidR="003A2B79" w:rsidRDefault="003A2B79" w:rsidP="003A2B79">
      <w:pPr>
        <w:pStyle w:val="Heading3"/>
      </w:pPr>
      <w:r>
        <w:lastRenderedPageBreak/>
        <w:t>Solvency---Laundry List---2NC</w:t>
      </w:r>
    </w:p>
    <w:p w14:paraId="7F77B8AB" w14:textId="6939AD9D" w:rsidR="003A2B79" w:rsidRPr="00220E0B" w:rsidRDefault="000741A6" w:rsidP="003A2B79">
      <w:pPr>
        <w:pStyle w:val="Heading4"/>
      </w:pPr>
      <w:r>
        <w:t xml:space="preserve">Solves a laundry list of impacts.  </w:t>
      </w:r>
    </w:p>
    <w:p w14:paraId="2EF4696A" w14:textId="77777777" w:rsidR="003A2B79" w:rsidRDefault="003A2B79" w:rsidP="003A2B79">
      <w:r w:rsidRPr="00225D6C">
        <w:rPr>
          <w:rStyle w:val="Style13ptBold"/>
        </w:rPr>
        <w:t>Aronsson ’21</w:t>
      </w:r>
      <w:r>
        <w:t xml:space="preserve"> [Lisa; </w:t>
      </w:r>
      <w:r w:rsidRPr="00225D6C">
        <w:t>research fellow</w:t>
      </w:r>
      <w:r>
        <w:t xml:space="preserve">, and Brett Swaney; assistant research fellow, </w:t>
      </w:r>
      <w:r w:rsidRPr="00225D6C">
        <w:t>at the Institute for National Strategic Studies at National Defense University</w:t>
      </w:r>
      <w:r>
        <w:t>. June 14; “</w:t>
      </w:r>
      <w:r w:rsidRPr="00225D6C">
        <w:t>Three priorities for NATO partnerships in a contested world</w:t>
      </w:r>
      <w:r>
        <w:t xml:space="preserve">,” Atlantic Council, </w:t>
      </w:r>
      <w:r w:rsidRPr="00225D6C">
        <w:t>https://www.atlanticcouncil.org/blogs/new-atlanticist/three-priorities-for-nato-partnerships-in-a-contested-world/</w:t>
      </w:r>
      <w:r>
        <w:t>; //ff]</w:t>
      </w:r>
    </w:p>
    <w:p w14:paraId="717CD38F" w14:textId="77777777" w:rsidR="003A2B79" w:rsidRPr="00D574B5" w:rsidRDefault="003A2B79" w:rsidP="003A2B79">
      <w:pPr>
        <w:rPr>
          <w:sz w:val="16"/>
        </w:rPr>
      </w:pPr>
      <w:r w:rsidRPr="00D574B5">
        <w:rPr>
          <w:sz w:val="16"/>
        </w:rPr>
        <w:t xml:space="preserve">Over the next twelve months, the allies will negotiate a new Strategic Concept that adapts NATO’s core tasks—collective defense, crisis management, and cooperative security—to this contested environment. It will be informed by the NATO 2030 Report, which characterized China as a full-spectrum rival and offered recommendations to strengthen NATO’s political dimensions and extend its global reach. The next Strategic Concept presents an opportunity to breathe new life into cooperative security by steering cooperation with non-member states toward these challenges. </w:t>
      </w:r>
      <w:r w:rsidRPr="00220E0B">
        <w:rPr>
          <w:u w:val="single"/>
        </w:rPr>
        <w:t xml:space="preserve">NATO should </w:t>
      </w:r>
      <w:r w:rsidRPr="00D574B5">
        <w:rPr>
          <w:rStyle w:val="Emphasis"/>
        </w:rPr>
        <w:t>double down</w:t>
      </w:r>
      <w:r w:rsidRPr="00220E0B">
        <w:rPr>
          <w:u w:val="single"/>
        </w:rPr>
        <w:t xml:space="preserve"> on what works—capacity-building—while expanding </w:t>
      </w:r>
      <w:r w:rsidRPr="00D574B5">
        <w:rPr>
          <w:rStyle w:val="Emphasis"/>
        </w:rPr>
        <w:t>political consultations</w:t>
      </w:r>
      <w:r w:rsidRPr="00220E0B">
        <w:rPr>
          <w:u w:val="single"/>
        </w:rPr>
        <w:t xml:space="preserve"> with partners and forging new frontiers in </w:t>
      </w:r>
      <w:r w:rsidRPr="00D574B5">
        <w:rPr>
          <w:rStyle w:val="Emphasis"/>
        </w:rPr>
        <w:t>science and technology</w:t>
      </w:r>
      <w:r w:rsidRPr="00220E0B">
        <w:rPr>
          <w:u w:val="single"/>
        </w:rPr>
        <w:t xml:space="preserve"> cooperation</w:t>
      </w:r>
      <w:r w:rsidRPr="00D574B5">
        <w:rPr>
          <w:sz w:val="16"/>
        </w:rPr>
        <w:t>.</w:t>
      </w:r>
    </w:p>
    <w:p w14:paraId="5CCCFCCC" w14:textId="77777777" w:rsidR="003A2B79" w:rsidRPr="00D574B5" w:rsidRDefault="003A2B79" w:rsidP="003A2B79">
      <w:pPr>
        <w:rPr>
          <w:sz w:val="16"/>
        </w:rPr>
      </w:pPr>
      <w:r w:rsidRPr="00D574B5">
        <w:rPr>
          <w:sz w:val="16"/>
        </w:rPr>
        <w:t xml:space="preserve">NATO’s Partnerships programs </w:t>
      </w:r>
      <w:r w:rsidRPr="00220E0B">
        <w:rPr>
          <w:u w:val="single"/>
        </w:rPr>
        <w:t xml:space="preserve">have provided options for cooperation with </w:t>
      </w:r>
      <w:r w:rsidRPr="00D574B5">
        <w:rPr>
          <w:rStyle w:val="Emphasis"/>
        </w:rPr>
        <w:t>non-member states</w:t>
      </w:r>
      <w:r w:rsidRPr="00220E0B">
        <w:rPr>
          <w:u w:val="single"/>
        </w:rPr>
        <w:t xml:space="preserve"> for more than twenty-five years. They’ve proven remarkably </w:t>
      </w:r>
      <w:r w:rsidRPr="00D574B5">
        <w:rPr>
          <w:rStyle w:val="Emphasis"/>
        </w:rPr>
        <w:t>flexible and adaptable</w:t>
      </w:r>
      <w:r w:rsidRPr="00220E0B">
        <w:rPr>
          <w:u w:val="single"/>
        </w:rPr>
        <w:t xml:space="preserve">, serving partners’ as well as NATO’s evolving interests. They helped consolidate </w:t>
      </w:r>
      <w:r w:rsidRPr="00D574B5">
        <w:rPr>
          <w:rStyle w:val="Emphasis"/>
        </w:rPr>
        <w:t>democratic transitions</w:t>
      </w:r>
      <w:r w:rsidRPr="00220E0B">
        <w:rPr>
          <w:u w:val="single"/>
        </w:rPr>
        <w:t xml:space="preserve"> in Europe, provided support for NATO-led </w:t>
      </w:r>
      <w:r w:rsidRPr="00D574B5">
        <w:rPr>
          <w:rStyle w:val="Emphasis"/>
        </w:rPr>
        <w:t>missions and operations</w:t>
      </w:r>
      <w:r w:rsidRPr="00220E0B">
        <w:rPr>
          <w:u w:val="single"/>
        </w:rPr>
        <w:t xml:space="preserve">, and strengthened collective </w:t>
      </w:r>
      <w:r w:rsidRPr="00D574B5">
        <w:rPr>
          <w:rStyle w:val="Emphasis"/>
        </w:rPr>
        <w:t>defense and deterrence</w:t>
      </w:r>
      <w:r w:rsidRPr="00D574B5">
        <w:rPr>
          <w:sz w:val="16"/>
        </w:rPr>
        <w:t xml:space="preserve">. Through Partnerships for Peace, NATO offers a menu of more than 1,400 activities open to all forty partner states around the world. </w:t>
      </w:r>
      <w:r w:rsidRPr="00220E0B">
        <w:rPr>
          <w:u w:val="single"/>
        </w:rPr>
        <w:t>Partners choose the scope, focus, and intensity of their cooperation with NATO</w:t>
      </w:r>
      <w:r w:rsidRPr="00D574B5">
        <w:rPr>
          <w:sz w:val="16"/>
        </w:rPr>
        <w:t>. The arrangement has appealed to a diverse group of states, which NATO organized into the Euro-Atlantic Partnership Council, the Mediterranean Dialogue, the Istanbul Cooperation Initiative, and Partners Across the Globe.</w:t>
      </w:r>
    </w:p>
    <w:p w14:paraId="3F0B14DF" w14:textId="77777777" w:rsidR="003A2B79" w:rsidRPr="00D574B5" w:rsidRDefault="003A2B79" w:rsidP="003A2B79">
      <w:pPr>
        <w:rPr>
          <w:sz w:val="16"/>
        </w:rPr>
      </w:pPr>
      <w:r w:rsidRPr="00D574B5">
        <w:rPr>
          <w:sz w:val="16"/>
        </w:rPr>
        <w:t xml:space="preserve">In the current environment, however, </w:t>
      </w:r>
      <w:r w:rsidRPr="00220E0B">
        <w:rPr>
          <w:u w:val="single"/>
        </w:rPr>
        <w:t xml:space="preserve">there is </w:t>
      </w:r>
      <w:r w:rsidRPr="00D574B5">
        <w:rPr>
          <w:rStyle w:val="Emphasis"/>
        </w:rPr>
        <w:t>mounting pressure</w:t>
      </w:r>
      <w:r w:rsidRPr="00220E0B">
        <w:rPr>
          <w:u w:val="single"/>
        </w:rPr>
        <w:t xml:space="preserve"> to adapt partnerships to ensure they continue to support NATO’s interests. The </w:t>
      </w:r>
      <w:r w:rsidRPr="00D574B5">
        <w:rPr>
          <w:rStyle w:val="Emphasis"/>
        </w:rPr>
        <w:t>patchwork</w:t>
      </w:r>
      <w:r w:rsidRPr="00220E0B">
        <w:rPr>
          <w:u w:val="single"/>
        </w:rPr>
        <w:t xml:space="preserve"> of geographic groupings is </w:t>
      </w:r>
      <w:r w:rsidRPr="00D574B5">
        <w:rPr>
          <w:rStyle w:val="Emphasis"/>
        </w:rPr>
        <w:t>increasingly incongruent</w:t>
      </w:r>
      <w:r w:rsidRPr="00220E0B">
        <w:rPr>
          <w:u w:val="single"/>
        </w:rPr>
        <w:t xml:space="preserve"> with today’s challenges. The groups have generally </w:t>
      </w:r>
      <w:r w:rsidRPr="00D574B5">
        <w:rPr>
          <w:rStyle w:val="Emphasis"/>
        </w:rPr>
        <w:t>failed</w:t>
      </w:r>
      <w:r w:rsidRPr="00220E0B">
        <w:rPr>
          <w:u w:val="single"/>
        </w:rPr>
        <w:t xml:space="preserve"> to promote </w:t>
      </w:r>
      <w:r w:rsidRPr="00D574B5">
        <w:rPr>
          <w:rStyle w:val="Emphasis"/>
        </w:rPr>
        <w:t>security cooperation</w:t>
      </w:r>
      <w:r w:rsidRPr="00220E0B">
        <w:rPr>
          <w:u w:val="single"/>
        </w:rPr>
        <w:t xml:space="preserve"> or </w:t>
      </w:r>
      <w:r w:rsidRPr="00D574B5">
        <w:rPr>
          <w:rStyle w:val="Emphasis"/>
        </w:rPr>
        <w:t>political consultations</w:t>
      </w:r>
      <w:r w:rsidRPr="00220E0B">
        <w:rPr>
          <w:u w:val="single"/>
        </w:rPr>
        <w:t xml:space="preserve"> at the regional level. They have also inhibited NATO’s </w:t>
      </w:r>
      <w:r w:rsidRPr="00D574B5">
        <w:rPr>
          <w:rStyle w:val="Emphasis"/>
        </w:rPr>
        <w:t>ability to set priorities</w:t>
      </w:r>
      <w:r w:rsidRPr="00220E0B">
        <w:rPr>
          <w:u w:val="single"/>
        </w:rPr>
        <w:t xml:space="preserve"> or steer cooperation with partners towards its own objectives. Moreover, the activities that partner states value most—</w:t>
      </w:r>
      <w:r w:rsidRPr="00D574B5">
        <w:rPr>
          <w:rStyle w:val="Emphasis"/>
        </w:rPr>
        <w:t>capacity-building</w:t>
      </w:r>
      <w:r w:rsidRPr="00220E0B">
        <w:rPr>
          <w:u w:val="single"/>
        </w:rPr>
        <w:t xml:space="preserve"> and </w:t>
      </w:r>
      <w:r w:rsidRPr="00D574B5">
        <w:rPr>
          <w:rStyle w:val="Emphasis"/>
        </w:rPr>
        <w:t>interoperability</w:t>
      </w:r>
      <w:r w:rsidRPr="00220E0B">
        <w:rPr>
          <w:u w:val="single"/>
        </w:rPr>
        <w:t xml:space="preserve">, or the ability to link up their forces with NATO’s and act </w:t>
      </w:r>
      <w:r w:rsidRPr="00D574B5">
        <w:rPr>
          <w:rStyle w:val="Emphasis"/>
        </w:rPr>
        <w:t>coherently</w:t>
      </w:r>
      <w:r w:rsidRPr="00220E0B">
        <w:rPr>
          <w:u w:val="single"/>
        </w:rPr>
        <w:t xml:space="preserve">—remain underfunded. As NATO reorients to incorporate </w:t>
      </w:r>
      <w:r w:rsidRPr="00D574B5">
        <w:rPr>
          <w:rStyle w:val="Emphasis"/>
        </w:rPr>
        <w:t>China</w:t>
      </w:r>
      <w:r w:rsidRPr="00220E0B">
        <w:rPr>
          <w:u w:val="single"/>
        </w:rPr>
        <w:t xml:space="preserve"> into a broader strategic calculus, how can NATO preserve what works for partners and adapt its partnership policies without defaulting to a </w:t>
      </w:r>
      <w:r w:rsidRPr="00D574B5">
        <w:rPr>
          <w:rStyle w:val="Emphasis"/>
        </w:rPr>
        <w:t>one-size-fits-all</w:t>
      </w:r>
      <w:r w:rsidRPr="00220E0B">
        <w:rPr>
          <w:u w:val="single"/>
        </w:rPr>
        <w:t xml:space="preserve"> approach?</w:t>
      </w:r>
    </w:p>
    <w:p w14:paraId="272C8508" w14:textId="77777777" w:rsidR="003A2B79" w:rsidRPr="00D574B5" w:rsidRDefault="003A2B79" w:rsidP="003A2B79">
      <w:pPr>
        <w:rPr>
          <w:sz w:val="16"/>
        </w:rPr>
      </w:pPr>
      <w:r w:rsidRPr="00D574B5">
        <w:rPr>
          <w:sz w:val="16"/>
        </w:rPr>
        <w:t xml:space="preserve">First, NATO should ensure that capacity-building and additional resilience support remain priorities. </w:t>
      </w:r>
      <w:r w:rsidRPr="00220E0B">
        <w:rPr>
          <w:u w:val="single"/>
        </w:rPr>
        <w:t xml:space="preserve">China is using its economic leverage to expand its security cooperation, and Beijing, along with Russia, is </w:t>
      </w:r>
      <w:r w:rsidRPr="00D574B5">
        <w:rPr>
          <w:rStyle w:val="Emphasis"/>
        </w:rPr>
        <w:t>undermining Alliance credibility</w:t>
      </w:r>
      <w:r w:rsidRPr="00220E0B">
        <w:rPr>
          <w:u w:val="single"/>
        </w:rPr>
        <w:t xml:space="preserve">. Some partners have become testing grounds for </w:t>
      </w:r>
      <w:r w:rsidRPr="00D574B5">
        <w:rPr>
          <w:rStyle w:val="Emphasis"/>
        </w:rPr>
        <w:t>hybrid attacks</w:t>
      </w:r>
      <w:r w:rsidRPr="00D574B5">
        <w:rPr>
          <w:sz w:val="16"/>
        </w:rPr>
        <w:t xml:space="preserve">. Capacity-building helps counter that by strengthening partner institutions and resilience, and a sense of shared security. The Partnership Interoperability Initiative protects hard-earned interoperability with some partners, and the </w:t>
      </w:r>
      <w:proofErr w:type="spellStart"/>
      <w:r w:rsidRPr="00D574B5">
        <w:rPr>
          <w:sz w:val="16"/>
        </w:rPr>
        <w:t>Defence</w:t>
      </w:r>
      <w:proofErr w:type="spellEnd"/>
      <w:r w:rsidRPr="00D574B5">
        <w:rPr>
          <w:sz w:val="16"/>
        </w:rPr>
        <w:t xml:space="preserve"> and Related Security Capacity Building (DCB) Initiative already supports Georgia, Iraq, Jordan, Moldova, and Tunisia. The NATO Parliamentary Assembly has recommended more attention to Ukraine, the Western Balkans, and areas with weak institutions or where democracy is undermined. Civil emergency planning through NATO’s Euro-Atlantic Disaster Response Coordination Centre is also valuable.</w:t>
      </w:r>
    </w:p>
    <w:p w14:paraId="71F84B76" w14:textId="77777777" w:rsidR="003A2B79" w:rsidRPr="00D574B5" w:rsidRDefault="003A2B79" w:rsidP="003A2B79">
      <w:pPr>
        <w:rPr>
          <w:sz w:val="16"/>
        </w:rPr>
      </w:pPr>
      <w:r w:rsidRPr="00D574B5">
        <w:rPr>
          <w:sz w:val="16"/>
        </w:rPr>
        <w:t xml:space="preserve">Capacity-building programs are also a path to NATO interoperability for partners, which remains a major driver for cooperation with NATO—even among neutral countries that may never contribute to a NATO military operation. This is because </w:t>
      </w:r>
      <w:r w:rsidRPr="00220E0B">
        <w:rPr>
          <w:u w:val="single"/>
        </w:rPr>
        <w:t xml:space="preserve">NATO provides </w:t>
      </w:r>
      <w:r w:rsidRPr="00D574B5">
        <w:rPr>
          <w:rStyle w:val="Emphasis"/>
        </w:rPr>
        <w:t>internationally recognizable military standards</w:t>
      </w:r>
      <w:r w:rsidRPr="00220E0B">
        <w:rPr>
          <w:u w:val="single"/>
        </w:rPr>
        <w:t xml:space="preserve"> and the ability to plug-and-play into</w:t>
      </w:r>
      <w:r w:rsidRPr="00D574B5">
        <w:rPr>
          <w:sz w:val="16"/>
        </w:rPr>
        <w:t xml:space="preserve"> </w:t>
      </w:r>
      <w:r w:rsidRPr="00D574B5">
        <w:rPr>
          <w:rStyle w:val="Emphasis"/>
        </w:rPr>
        <w:t>E</w:t>
      </w:r>
      <w:r w:rsidRPr="00D574B5">
        <w:rPr>
          <w:sz w:val="16"/>
        </w:rPr>
        <w:t xml:space="preserve">uropean </w:t>
      </w:r>
      <w:r w:rsidRPr="00D574B5">
        <w:rPr>
          <w:rStyle w:val="Emphasis"/>
        </w:rPr>
        <w:t>U</w:t>
      </w:r>
      <w:r w:rsidRPr="00D574B5">
        <w:rPr>
          <w:sz w:val="16"/>
        </w:rPr>
        <w:t xml:space="preserve">nion (EU), </w:t>
      </w:r>
      <w:r w:rsidRPr="00D574B5">
        <w:rPr>
          <w:rStyle w:val="Emphasis"/>
        </w:rPr>
        <w:t>U</w:t>
      </w:r>
      <w:r w:rsidRPr="00D574B5">
        <w:rPr>
          <w:sz w:val="16"/>
        </w:rPr>
        <w:t xml:space="preserve">nited </w:t>
      </w:r>
      <w:r w:rsidRPr="00D574B5">
        <w:rPr>
          <w:rStyle w:val="Emphasis"/>
        </w:rPr>
        <w:t>N</w:t>
      </w:r>
      <w:r w:rsidRPr="00D574B5">
        <w:rPr>
          <w:sz w:val="16"/>
        </w:rPr>
        <w:t xml:space="preserve">ations, </w:t>
      </w:r>
      <w:r w:rsidRPr="00220E0B">
        <w:rPr>
          <w:u w:val="single"/>
        </w:rPr>
        <w:t>or other multilateral operations</w:t>
      </w:r>
      <w:r w:rsidRPr="00D574B5">
        <w:rPr>
          <w:sz w:val="16"/>
        </w:rPr>
        <w:t xml:space="preserve">. NATO interoperability certification is in demand among partners, as are its robust programs for education, training, and exercises. These activities promote defense and security sector reform, </w:t>
      </w:r>
      <w:r w:rsidRPr="00220E0B">
        <w:rPr>
          <w:u w:val="single"/>
        </w:rPr>
        <w:t xml:space="preserve">strengthening </w:t>
      </w:r>
      <w:r w:rsidRPr="00D574B5">
        <w:rPr>
          <w:rStyle w:val="Emphasis"/>
        </w:rPr>
        <w:t>institutions</w:t>
      </w:r>
      <w:r w:rsidRPr="00220E0B">
        <w:rPr>
          <w:u w:val="single"/>
        </w:rPr>
        <w:t xml:space="preserve"> and transparency</w:t>
      </w:r>
      <w:r w:rsidRPr="00D574B5">
        <w:rPr>
          <w:sz w:val="16"/>
        </w:rPr>
        <w:t xml:space="preserve">. NATO should </w:t>
      </w:r>
      <w:r w:rsidRPr="00220E0B">
        <w:rPr>
          <w:u w:val="single"/>
        </w:rPr>
        <w:t xml:space="preserve">work to overcome constraints on partner participation in </w:t>
      </w:r>
      <w:r w:rsidRPr="00220E0B">
        <w:rPr>
          <w:u w:val="single"/>
        </w:rPr>
        <w:lastRenderedPageBreak/>
        <w:t xml:space="preserve">exercises, especially for </w:t>
      </w:r>
      <w:r w:rsidRPr="00D574B5">
        <w:rPr>
          <w:rStyle w:val="Emphasis"/>
        </w:rPr>
        <w:t>Japan</w:t>
      </w:r>
      <w:r w:rsidRPr="00D574B5">
        <w:rPr>
          <w:sz w:val="16"/>
        </w:rPr>
        <w:t xml:space="preserve">, </w:t>
      </w:r>
      <w:r w:rsidRPr="00D574B5">
        <w:rPr>
          <w:rStyle w:val="Emphasis"/>
        </w:rPr>
        <w:t>So</w:t>
      </w:r>
      <w:r w:rsidRPr="00D574B5">
        <w:rPr>
          <w:sz w:val="16"/>
        </w:rPr>
        <w:t xml:space="preserve">uth </w:t>
      </w:r>
      <w:r w:rsidRPr="00D574B5">
        <w:rPr>
          <w:rStyle w:val="Emphasis"/>
        </w:rPr>
        <w:t>Ko</w:t>
      </w:r>
      <w:r w:rsidRPr="00D574B5">
        <w:rPr>
          <w:sz w:val="16"/>
        </w:rPr>
        <w:t xml:space="preserve">rea, </w:t>
      </w:r>
      <w:r w:rsidRPr="00D574B5">
        <w:rPr>
          <w:rStyle w:val="Emphasis"/>
        </w:rPr>
        <w:t>Australia</w:t>
      </w:r>
      <w:r w:rsidRPr="00D574B5">
        <w:rPr>
          <w:sz w:val="16"/>
        </w:rPr>
        <w:t xml:space="preserve">, </w:t>
      </w:r>
      <w:r w:rsidRPr="00220E0B">
        <w:rPr>
          <w:u w:val="single"/>
        </w:rPr>
        <w:t xml:space="preserve">and </w:t>
      </w:r>
      <w:r w:rsidRPr="00D574B5">
        <w:rPr>
          <w:rStyle w:val="Emphasis"/>
        </w:rPr>
        <w:t>New Zealand</w:t>
      </w:r>
      <w:r w:rsidRPr="00220E0B">
        <w:rPr>
          <w:u w:val="single"/>
        </w:rPr>
        <w:t xml:space="preserve">. Cooperative security depends on NATO’s </w:t>
      </w:r>
      <w:r w:rsidRPr="00CF089D">
        <w:rPr>
          <w:rStyle w:val="Emphasis"/>
        </w:rPr>
        <w:t>centrality</w:t>
      </w:r>
      <w:r w:rsidRPr="00220E0B">
        <w:rPr>
          <w:u w:val="single"/>
        </w:rPr>
        <w:t xml:space="preserve"> as an </w:t>
      </w:r>
      <w:r w:rsidRPr="00CF089D">
        <w:rPr>
          <w:rStyle w:val="Emphasis"/>
        </w:rPr>
        <w:t>international standard-setter</w:t>
      </w:r>
      <w:r w:rsidRPr="00220E0B">
        <w:rPr>
          <w:u w:val="single"/>
        </w:rPr>
        <w:t>, a position that cannot be taken for granted</w:t>
      </w:r>
      <w:r w:rsidRPr="00D574B5">
        <w:rPr>
          <w:sz w:val="16"/>
        </w:rPr>
        <w:t>.</w:t>
      </w:r>
    </w:p>
    <w:p w14:paraId="5D73D99D" w14:textId="77777777" w:rsidR="003A2B79" w:rsidRPr="00D574B5" w:rsidRDefault="003A2B79" w:rsidP="003A2B79">
      <w:pPr>
        <w:rPr>
          <w:sz w:val="16"/>
        </w:rPr>
      </w:pPr>
      <w:r w:rsidRPr="00D574B5">
        <w:rPr>
          <w:sz w:val="16"/>
        </w:rPr>
        <w:t xml:space="preserve">Second, </w:t>
      </w:r>
      <w:r w:rsidRPr="00220E0B">
        <w:rPr>
          <w:u w:val="single"/>
        </w:rPr>
        <w:t xml:space="preserve">NATO should </w:t>
      </w:r>
      <w:r w:rsidRPr="00CF089D">
        <w:rPr>
          <w:rStyle w:val="Emphasis"/>
        </w:rPr>
        <w:t>accelerate internal consultations</w:t>
      </w:r>
      <w:r w:rsidRPr="00220E0B">
        <w:rPr>
          <w:u w:val="single"/>
        </w:rPr>
        <w:t xml:space="preserve"> on China and bring partners in early and often on topics of mutual concern, ensuring NATO </w:t>
      </w:r>
      <w:r w:rsidRPr="00CF089D">
        <w:rPr>
          <w:rStyle w:val="Emphasis"/>
        </w:rPr>
        <w:t>decision-making</w:t>
      </w:r>
      <w:r w:rsidRPr="00220E0B">
        <w:rPr>
          <w:u w:val="single"/>
        </w:rPr>
        <w:t xml:space="preserve"> is informed by partners in the earliest stages. This has worked well with </w:t>
      </w:r>
      <w:r w:rsidRPr="00CF089D">
        <w:rPr>
          <w:rStyle w:val="Emphasis"/>
        </w:rPr>
        <w:t>Sweden</w:t>
      </w:r>
      <w:r w:rsidRPr="00220E0B">
        <w:rPr>
          <w:u w:val="single"/>
        </w:rPr>
        <w:t xml:space="preserve"> and </w:t>
      </w:r>
      <w:r w:rsidRPr="00CF089D">
        <w:rPr>
          <w:rStyle w:val="Emphasis"/>
        </w:rPr>
        <w:t>Finland</w:t>
      </w:r>
      <w:r w:rsidRPr="00220E0B">
        <w:rPr>
          <w:u w:val="single"/>
        </w:rPr>
        <w:t>, but it should work better with</w:t>
      </w:r>
      <w:r w:rsidRPr="00D574B5">
        <w:rPr>
          <w:sz w:val="16"/>
        </w:rPr>
        <w:t xml:space="preserve"> NATO’s </w:t>
      </w:r>
      <w:r w:rsidRPr="00CF089D">
        <w:rPr>
          <w:rStyle w:val="Emphasis"/>
        </w:rPr>
        <w:t>Indo-Pacific</w:t>
      </w:r>
      <w:r w:rsidRPr="00220E0B">
        <w:rPr>
          <w:u w:val="single"/>
        </w:rPr>
        <w:t xml:space="preserve"> partner states</w:t>
      </w:r>
      <w:r w:rsidRPr="00D574B5">
        <w:rPr>
          <w:sz w:val="16"/>
        </w:rPr>
        <w:t xml:space="preserve">, those along China’s Belt and Road Initiative, </w:t>
      </w:r>
      <w:r w:rsidRPr="00220E0B">
        <w:rPr>
          <w:u w:val="single"/>
        </w:rPr>
        <w:t xml:space="preserve">and those with high-end </w:t>
      </w:r>
      <w:r w:rsidRPr="00CF089D">
        <w:rPr>
          <w:rStyle w:val="Emphasis"/>
        </w:rPr>
        <w:t>cyber</w:t>
      </w:r>
      <w:r w:rsidRPr="00220E0B">
        <w:rPr>
          <w:u w:val="single"/>
        </w:rPr>
        <w:t xml:space="preserve"> or </w:t>
      </w:r>
      <w:r w:rsidRPr="00CF089D">
        <w:rPr>
          <w:rStyle w:val="Emphasis"/>
        </w:rPr>
        <w:t>space</w:t>
      </w:r>
      <w:r w:rsidRPr="00220E0B">
        <w:rPr>
          <w:u w:val="single"/>
        </w:rPr>
        <w:t xml:space="preserve"> interests</w:t>
      </w:r>
      <w:r w:rsidRPr="00D574B5">
        <w:rPr>
          <w:sz w:val="16"/>
        </w:rPr>
        <w:t xml:space="preserve">. The old geographic boundaries are being redrawn around these issues. NATO should work to better define mutual expectations and goals with partners and leverage natural groupings around cross-cutting challenges, perhaps by expanded use of 30+N arrangements or revised “framework nation” models, to bypass the gridlock of regional mechanisms. Daniel Hamilton of Johns Hopkins’ School of Advanced International Studies recommends offering Enhanced Opportunities Partnerships to Japan and South Korea </w:t>
      </w:r>
      <w:proofErr w:type="gramStart"/>
      <w:r w:rsidRPr="00D574B5">
        <w:rPr>
          <w:sz w:val="16"/>
        </w:rPr>
        <w:t>in an effort to</w:t>
      </w:r>
      <w:proofErr w:type="gramEnd"/>
      <w:r w:rsidRPr="00D574B5">
        <w:rPr>
          <w:sz w:val="16"/>
        </w:rPr>
        <w:t xml:space="preserve"> improve interoperability, information-sharing, and political consultation.</w:t>
      </w:r>
    </w:p>
    <w:p w14:paraId="40703D84" w14:textId="77777777" w:rsidR="003A2B79" w:rsidRPr="00D574B5" w:rsidRDefault="003A2B79" w:rsidP="003A2B79">
      <w:pPr>
        <w:rPr>
          <w:sz w:val="16"/>
        </w:rPr>
      </w:pPr>
      <w:r w:rsidRPr="00D574B5">
        <w:rPr>
          <w:sz w:val="16"/>
        </w:rPr>
        <w:t xml:space="preserve">Finally, </w:t>
      </w:r>
      <w:r w:rsidRPr="00220E0B">
        <w:rPr>
          <w:u w:val="single"/>
        </w:rPr>
        <w:t xml:space="preserve">NATO should forge new frontiers in </w:t>
      </w:r>
      <w:r w:rsidRPr="00CF089D">
        <w:rPr>
          <w:rStyle w:val="Emphasis"/>
        </w:rPr>
        <w:t>science and technology</w:t>
      </w:r>
      <w:r w:rsidRPr="00D574B5">
        <w:rPr>
          <w:sz w:val="16"/>
        </w:rPr>
        <w:t xml:space="preserve"> (S&amp;T) </w:t>
      </w:r>
      <w:r w:rsidRPr="00220E0B">
        <w:rPr>
          <w:u w:val="single"/>
        </w:rPr>
        <w:t>cooperation with partner states and the EU</w:t>
      </w:r>
      <w:r w:rsidRPr="00D574B5">
        <w:rPr>
          <w:sz w:val="16"/>
        </w:rPr>
        <w:t xml:space="preserve">. The Alliance has interests in achieving dominance in Emerging Disruptive Technologies (EDTs) and in setting norms and standards for their incorporation into militaries. </w:t>
      </w:r>
      <w:r w:rsidRPr="00D574B5">
        <w:rPr>
          <w:u w:val="single"/>
        </w:rPr>
        <w:t xml:space="preserve">NATO boasts </w:t>
      </w:r>
      <w:r w:rsidRPr="00CF089D">
        <w:rPr>
          <w:rStyle w:val="Emphasis"/>
        </w:rPr>
        <w:t>renowned research universities</w:t>
      </w:r>
      <w:r w:rsidRPr="00D574B5">
        <w:rPr>
          <w:u w:val="single"/>
        </w:rPr>
        <w:t xml:space="preserve"> and innovation hubs</w:t>
      </w:r>
      <w:r w:rsidRPr="00D574B5">
        <w:rPr>
          <w:sz w:val="16"/>
        </w:rPr>
        <w:t xml:space="preserve">, but so do partner states like Sweden, Finland, Japan, and South Korea, for example. NATO should expand support for S&amp;T collaboration with these partners and others through the Science for Peace and Security </w:t>
      </w:r>
      <w:proofErr w:type="spellStart"/>
      <w:r w:rsidRPr="00D574B5">
        <w:rPr>
          <w:sz w:val="16"/>
        </w:rPr>
        <w:t>Programme</w:t>
      </w:r>
      <w:proofErr w:type="spellEnd"/>
      <w:r w:rsidRPr="00D574B5">
        <w:rPr>
          <w:sz w:val="16"/>
        </w:rPr>
        <w:t xml:space="preserve"> (SPS). NATO should also explore other avenues to expand research collaboration with select partners and share lessons learned from public-private partnerships. </w:t>
      </w:r>
      <w:r w:rsidRPr="00D574B5">
        <w:rPr>
          <w:u w:val="single"/>
        </w:rPr>
        <w:t xml:space="preserve">Partners already stand shoulder-to-shoulder with NATO on </w:t>
      </w:r>
      <w:r w:rsidRPr="00CF089D">
        <w:rPr>
          <w:rStyle w:val="Emphasis"/>
        </w:rPr>
        <w:t>cybersecurity</w:t>
      </w:r>
      <w:r w:rsidRPr="00D574B5">
        <w:rPr>
          <w:sz w:val="16"/>
        </w:rPr>
        <w:t xml:space="preserve">, for example, and should be brought into S&amp;T Board and other discussions where possible. A more ambitious NATO-EU relationship in this area would be a force multiplier. </w:t>
      </w:r>
    </w:p>
    <w:p w14:paraId="2CF4D6DB" w14:textId="77777777" w:rsidR="003A2B79" w:rsidRPr="00D574B5" w:rsidRDefault="003A2B79" w:rsidP="003A2B79">
      <w:pPr>
        <w:rPr>
          <w:sz w:val="16"/>
        </w:rPr>
      </w:pPr>
      <w:r w:rsidRPr="00D574B5">
        <w:rPr>
          <w:sz w:val="16"/>
        </w:rPr>
        <w:t xml:space="preserve">NATO also has a related interest in leading the global mission to ensure that EDTs are integrated into modern militaries in ways that are consistent with its values and with the Universal Declaration of Human Rights and United Nations Sustainable Development Goals. So far, the Alliance’s Advisory Group reports that NATO’s EDT strategies are focused internally on harnessing member states’ strengths and building a cohesive Alliance innovation ecosystem that is buttressed by talent development and novel financing initiatives. NATO is expected to release an artificial intelligence (AI) and big data strategy this summer, the first of seven EDT strategies, and it should outline a broader vision that links NATO’s innovation ecosystem with those of its partners. </w:t>
      </w:r>
      <w:r w:rsidRPr="00D574B5">
        <w:rPr>
          <w:u w:val="single"/>
        </w:rPr>
        <w:t xml:space="preserve">Partners and other like-minded states around the world are already </w:t>
      </w:r>
      <w:r w:rsidRPr="00CF089D">
        <w:rPr>
          <w:rStyle w:val="Emphasis"/>
        </w:rPr>
        <w:t>looking to NATO</w:t>
      </w:r>
      <w:r w:rsidRPr="00D574B5">
        <w:rPr>
          <w:u w:val="single"/>
        </w:rPr>
        <w:t xml:space="preserve"> for guidance on </w:t>
      </w:r>
      <w:r w:rsidRPr="00CF089D">
        <w:rPr>
          <w:rStyle w:val="Emphasis"/>
        </w:rPr>
        <w:t>AI</w:t>
      </w:r>
      <w:r w:rsidRPr="00D574B5">
        <w:rPr>
          <w:u w:val="single"/>
        </w:rPr>
        <w:t xml:space="preserve">, codes of conduct for military activity in </w:t>
      </w:r>
      <w:r w:rsidRPr="00CF089D">
        <w:rPr>
          <w:rStyle w:val="Emphasis"/>
        </w:rPr>
        <w:t>outer space</w:t>
      </w:r>
      <w:r w:rsidRPr="00D574B5">
        <w:rPr>
          <w:u w:val="single"/>
        </w:rPr>
        <w:t xml:space="preserve">, and </w:t>
      </w:r>
      <w:proofErr w:type="gramStart"/>
      <w:r w:rsidRPr="00D574B5">
        <w:rPr>
          <w:u w:val="single"/>
        </w:rPr>
        <w:t>standard-setting</w:t>
      </w:r>
      <w:proofErr w:type="gramEnd"/>
      <w:r w:rsidRPr="00D574B5">
        <w:rPr>
          <w:u w:val="single"/>
        </w:rPr>
        <w:t xml:space="preserve"> for </w:t>
      </w:r>
      <w:r w:rsidRPr="00CF089D">
        <w:rPr>
          <w:rStyle w:val="Emphasis"/>
        </w:rPr>
        <w:t>cybersecurity</w:t>
      </w:r>
      <w:r w:rsidRPr="00D574B5">
        <w:rPr>
          <w:sz w:val="16"/>
        </w:rPr>
        <w:t>, for example.</w:t>
      </w:r>
    </w:p>
    <w:p w14:paraId="47E36A99" w14:textId="77777777" w:rsidR="003A2B79" w:rsidRPr="00D574B5" w:rsidRDefault="003A2B79" w:rsidP="003A2B79">
      <w:pPr>
        <w:rPr>
          <w:sz w:val="16"/>
        </w:rPr>
      </w:pPr>
      <w:r w:rsidRPr="00D574B5">
        <w:rPr>
          <w:sz w:val="16"/>
        </w:rPr>
        <w:t xml:space="preserve">Looking ahead, NATO partnerships will remain demand-driven, but they should adapt to serve NATO as it grapples with China’s rise while still addressing myriad other challenges. The next Strategic Concept will update the Alliance’s approach to cooperative security. NATO should set a higher level of ambition for partnerships and fund them so that they continue to appeal to such a diverse group of states around the world. Expanding capacity-building to include more resilience support remains </w:t>
      </w:r>
      <w:proofErr w:type="gramStart"/>
      <w:r w:rsidRPr="00D574B5">
        <w:rPr>
          <w:sz w:val="16"/>
        </w:rPr>
        <w:t>paramount, but</w:t>
      </w:r>
      <w:proofErr w:type="gramEnd"/>
      <w:r w:rsidRPr="00D574B5">
        <w:rPr>
          <w:sz w:val="16"/>
        </w:rPr>
        <w:t xml:space="preserve"> </w:t>
      </w:r>
      <w:r w:rsidRPr="00D574B5">
        <w:rPr>
          <w:u w:val="single"/>
        </w:rPr>
        <w:t xml:space="preserve">accelerating </w:t>
      </w:r>
      <w:r w:rsidRPr="00CF089D">
        <w:rPr>
          <w:rStyle w:val="Emphasis"/>
        </w:rPr>
        <w:t>political consultations</w:t>
      </w:r>
      <w:r w:rsidRPr="00D574B5">
        <w:rPr>
          <w:u w:val="single"/>
        </w:rPr>
        <w:t xml:space="preserve"> and forging ahead with ambitious</w:t>
      </w:r>
      <w:r w:rsidRPr="00D574B5">
        <w:rPr>
          <w:sz w:val="16"/>
        </w:rPr>
        <w:t xml:space="preserve"> S&amp;T </w:t>
      </w:r>
      <w:r w:rsidRPr="00CF089D">
        <w:rPr>
          <w:rStyle w:val="Emphasis"/>
        </w:rPr>
        <w:t>cooperation</w:t>
      </w:r>
      <w:r w:rsidRPr="00D574B5">
        <w:rPr>
          <w:u w:val="single"/>
        </w:rPr>
        <w:t xml:space="preserve"> are also important. Failure in these </w:t>
      </w:r>
      <w:proofErr w:type="gramStart"/>
      <w:r w:rsidRPr="00D574B5">
        <w:rPr>
          <w:u w:val="single"/>
        </w:rPr>
        <w:t>areas</w:t>
      </w:r>
      <w:proofErr w:type="gramEnd"/>
      <w:r w:rsidRPr="00D574B5">
        <w:rPr>
          <w:u w:val="single"/>
        </w:rPr>
        <w:t xml:space="preserve"> risks allowing NATO partnerships to languish and fade into </w:t>
      </w:r>
      <w:r w:rsidRPr="00CF089D">
        <w:rPr>
          <w:rStyle w:val="Emphasis"/>
        </w:rPr>
        <w:t>irrelevance</w:t>
      </w:r>
      <w:r w:rsidRPr="00D574B5">
        <w:rPr>
          <w:u w:val="single"/>
        </w:rPr>
        <w:t xml:space="preserve"> at a time when the Euro-Atlantic community most needs a </w:t>
      </w:r>
      <w:r w:rsidRPr="00CF089D">
        <w:rPr>
          <w:rStyle w:val="Emphasis"/>
        </w:rPr>
        <w:t>wider network of partners</w:t>
      </w:r>
      <w:r w:rsidRPr="00D574B5">
        <w:rPr>
          <w:u w:val="single"/>
        </w:rPr>
        <w:t xml:space="preserve"> to face a contested world order</w:t>
      </w:r>
      <w:r w:rsidRPr="00D574B5">
        <w:rPr>
          <w:sz w:val="16"/>
        </w:rPr>
        <w:t>.</w:t>
      </w:r>
    </w:p>
    <w:p w14:paraId="7A7D3DA7" w14:textId="77777777" w:rsidR="003A2B79" w:rsidRDefault="003A2B79" w:rsidP="003A2B79">
      <w:pPr>
        <w:pStyle w:val="Heading3"/>
      </w:pPr>
      <w:r>
        <w:lastRenderedPageBreak/>
        <w:t>Solvency---Security Cooperation---2NC</w:t>
      </w:r>
    </w:p>
    <w:p w14:paraId="31B33A36" w14:textId="77777777" w:rsidR="003A2B79" w:rsidRPr="0026602F" w:rsidRDefault="003A2B79" w:rsidP="003A2B79">
      <w:pPr>
        <w:pStyle w:val="Heading4"/>
        <w:rPr>
          <w:b w:val="0"/>
          <w:bCs/>
        </w:rPr>
      </w:pPr>
      <w:r w:rsidRPr="00CF089D">
        <w:rPr>
          <w:u w:val="single"/>
        </w:rPr>
        <w:t>AUKUS</w:t>
      </w:r>
      <w:r>
        <w:t xml:space="preserve"> proves. </w:t>
      </w:r>
    </w:p>
    <w:p w14:paraId="43CCFDE9" w14:textId="77777777" w:rsidR="003A2B79" w:rsidRDefault="003A2B79" w:rsidP="003A2B79">
      <w:r w:rsidRPr="00C64B2C">
        <w:rPr>
          <w:rStyle w:val="Style13ptBold"/>
        </w:rPr>
        <w:t>Olsen ’22</w:t>
      </w:r>
      <w:r>
        <w:t xml:space="preserve"> [Gorm; professor of international politics in the Department of Social Sciences and Business at the </w:t>
      </w:r>
      <w:proofErr w:type="spellStart"/>
      <w:r w:rsidRPr="00153E44">
        <w:t>Institut</w:t>
      </w:r>
      <w:proofErr w:type="spellEnd"/>
      <w:r w:rsidRPr="00153E44">
        <w:t xml:space="preserve"> for </w:t>
      </w:r>
      <w:proofErr w:type="spellStart"/>
      <w:r w:rsidRPr="00153E44">
        <w:t>Samfundsvidenskab</w:t>
      </w:r>
      <w:proofErr w:type="spellEnd"/>
      <w:r w:rsidRPr="00153E44">
        <w:t xml:space="preserve"> </w:t>
      </w:r>
      <w:proofErr w:type="spellStart"/>
      <w:r w:rsidRPr="00153E44">
        <w:t>og</w:t>
      </w:r>
      <w:proofErr w:type="spellEnd"/>
      <w:r w:rsidRPr="00153E44">
        <w:t xml:space="preserve"> </w:t>
      </w:r>
      <w:proofErr w:type="spellStart"/>
      <w:r w:rsidRPr="00153E44">
        <w:t>Erhverv</w:t>
      </w:r>
      <w:proofErr w:type="spellEnd"/>
      <w:r>
        <w:t xml:space="preserve">. May 18; “‘America is Back’ or ‘America First’ and the Transatlantic Relationship,” </w:t>
      </w:r>
      <w:r>
        <w:rPr>
          <w:i/>
          <w:iCs/>
        </w:rPr>
        <w:t xml:space="preserve">Out </w:t>
      </w:r>
      <w:proofErr w:type="gramStart"/>
      <w:r>
        <w:rPr>
          <w:i/>
          <w:iCs/>
        </w:rPr>
        <w:t>With</w:t>
      </w:r>
      <w:proofErr w:type="gramEnd"/>
      <w:r>
        <w:rPr>
          <w:i/>
          <w:iCs/>
        </w:rPr>
        <w:t xml:space="preserve"> the Old, In With the New? Explaining Changing US-EU Relations</w:t>
      </w:r>
      <w:r>
        <w:t>, Vol. 10, No. 2, pp. 158; //ff]</w:t>
      </w:r>
    </w:p>
    <w:p w14:paraId="2A35BABF" w14:textId="77777777" w:rsidR="003A2B79" w:rsidRPr="00CF089D" w:rsidRDefault="003A2B79" w:rsidP="003A2B79">
      <w:pPr>
        <w:rPr>
          <w:sz w:val="16"/>
        </w:rPr>
      </w:pPr>
      <w:r w:rsidRPr="00CF089D">
        <w:rPr>
          <w:sz w:val="16"/>
        </w:rPr>
        <w:t xml:space="preserve">Only a few days after the announcement of the nuclear submarine deal, </w:t>
      </w:r>
      <w:r w:rsidRPr="00CF089D">
        <w:rPr>
          <w:u w:val="single"/>
        </w:rPr>
        <w:t xml:space="preserve">Australia, the UK, and the US made it </w:t>
      </w:r>
      <w:r w:rsidRPr="00CF089D">
        <w:rPr>
          <w:rStyle w:val="Emphasis"/>
        </w:rPr>
        <w:t>public</w:t>
      </w:r>
      <w:r w:rsidRPr="00CF089D">
        <w:rPr>
          <w:u w:val="single"/>
        </w:rPr>
        <w:t xml:space="preserve"> that they had entered into a </w:t>
      </w:r>
      <w:r w:rsidRPr="00CF089D">
        <w:rPr>
          <w:rStyle w:val="Emphasis"/>
        </w:rPr>
        <w:t>defense agreement</w:t>
      </w:r>
      <w:r w:rsidRPr="00CF089D">
        <w:rPr>
          <w:u w:val="single"/>
        </w:rPr>
        <w:t xml:space="preserve">, known as </w:t>
      </w:r>
      <w:r w:rsidRPr="00CF089D">
        <w:rPr>
          <w:rStyle w:val="Emphasis"/>
        </w:rPr>
        <w:t>AUKUS</w:t>
      </w:r>
      <w:r w:rsidRPr="00CF089D">
        <w:rPr>
          <w:u w:val="single"/>
        </w:rPr>
        <w:t xml:space="preserve">. This </w:t>
      </w:r>
      <w:r w:rsidRPr="00CF089D">
        <w:rPr>
          <w:rStyle w:val="Emphasis"/>
        </w:rPr>
        <w:t>security pact</w:t>
      </w:r>
      <w:r w:rsidRPr="00CF089D">
        <w:rPr>
          <w:u w:val="single"/>
        </w:rPr>
        <w:t xml:space="preserve"> was announced </w:t>
      </w:r>
      <w:r w:rsidRPr="00CF089D">
        <w:rPr>
          <w:rStyle w:val="Emphasis"/>
        </w:rPr>
        <w:t>without prior consultation</w:t>
      </w:r>
      <w:r w:rsidRPr="00CF089D">
        <w:rPr>
          <w:u w:val="single"/>
        </w:rPr>
        <w:t xml:space="preserve"> with France or the EU. The new pact </w:t>
      </w:r>
      <w:r w:rsidRPr="00CF089D">
        <w:rPr>
          <w:rStyle w:val="Emphasis"/>
        </w:rPr>
        <w:t>upset the EU</w:t>
      </w:r>
      <w:r w:rsidRPr="00CF089D">
        <w:rPr>
          <w:u w:val="single"/>
        </w:rPr>
        <w:t xml:space="preserve"> camp, and the fact that Brexit‐Britain had been invited to participate in the new defense arrangement was seen as </w:t>
      </w:r>
      <w:r w:rsidRPr="00CF089D">
        <w:rPr>
          <w:rStyle w:val="Emphasis"/>
        </w:rPr>
        <w:t>provocative</w:t>
      </w:r>
      <w:r w:rsidRPr="00CF089D">
        <w:rPr>
          <w:sz w:val="16"/>
        </w:rPr>
        <w:t xml:space="preserve">. </w:t>
      </w:r>
      <w:proofErr w:type="gramStart"/>
      <w:r w:rsidRPr="00CF089D">
        <w:rPr>
          <w:sz w:val="16"/>
        </w:rPr>
        <w:t>Similar to</w:t>
      </w:r>
      <w:proofErr w:type="gramEnd"/>
      <w:r w:rsidRPr="00CF089D">
        <w:rPr>
          <w:sz w:val="16"/>
        </w:rPr>
        <w:t xml:space="preserve"> the case with the nuclear submarine deal, </w:t>
      </w:r>
      <w:r w:rsidRPr="00CF089D">
        <w:rPr>
          <w:u w:val="single"/>
        </w:rPr>
        <w:t xml:space="preserve">the AUKUS was a </w:t>
      </w:r>
      <w:r w:rsidRPr="00CF089D">
        <w:rPr>
          <w:rStyle w:val="Emphasis"/>
        </w:rPr>
        <w:t>bitter blow</w:t>
      </w:r>
      <w:r w:rsidRPr="00CF089D">
        <w:rPr>
          <w:u w:val="single"/>
        </w:rPr>
        <w:t xml:space="preserve"> to France, the only EU member state with a </w:t>
      </w:r>
      <w:r w:rsidRPr="00CF089D">
        <w:rPr>
          <w:rStyle w:val="Emphasis"/>
        </w:rPr>
        <w:t>permanent military presence</w:t>
      </w:r>
      <w:r w:rsidRPr="00CF089D">
        <w:rPr>
          <w:u w:val="single"/>
        </w:rPr>
        <w:t xml:space="preserve"> in the Indo‐Pacific</w:t>
      </w:r>
      <w:r w:rsidRPr="00CF089D">
        <w:rPr>
          <w:sz w:val="16"/>
        </w:rPr>
        <w:t xml:space="preserve"> (Lau et al., 2021). </w:t>
      </w:r>
      <w:r w:rsidRPr="00CF089D">
        <w:rPr>
          <w:u w:val="single"/>
        </w:rPr>
        <w:t xml:space="preserve">The AUKUS could be interpreted as </w:t>
      </w:r>
      <w:r w:rsidRPr="00CF089D">
        <w:rPr>
          <w:rStyle w:val="Emphasis"/>
        </w:rPr>
        <w:t>another reminder</w:t>
      </w:r>
      <w:r w:rsidRPr="00CF089D">
        <w:rPr>
          <w:u w:val="single"/>
        </w:rPr>
        <w:t xml:space="preserve"> of how Washington’s interests </w:t>
      </w:r>
      <w:r w:rsidRPr="00CF089D">
        <w:rPr>
          <w:rStyle w:val="Emphasis"/>
        </w:rPr>
        <w:t>diverged</w:t>
      </w:r>
      <w:r w:rsidRPr="00CF089D">
        <w:rPr>
          <w:u w:val="single"/>
        </w:rPr>
        <w:t xml:space="preserve"> from the Europeans’, with the EU being </w:t>
      </w:r>
      <w:r w:rsidRPr="00CF089D">
        <w:rPr>
          <w:rStyle w:val="Emphasis"/>
        </w:rPr>
        <w:t>relegated to a secondary position</w:t>
      </w:r>
      <w:r w:rsidRPr="00CF089D">
        <w:rPr>
          <w:sz w:val="16"/>
        </w:rPr>
        <w:t xml:space="preserve"> in the Indo‐Pacific (Heisbourg, 2021, pp. 51–53; Tharoor, 2021a). On the other hand, the unilateral American initiatives were a sign of the increasing American frustration with the EU’s softer approach to China (Lau et al., 2021, p. 2). </w:t>
      </w:r>
    </w:p>
    <w:p w14:paraId="354185E2" w14:textId="77777777" w:rsidR="003A2B79" w:rsidRDefault="003A2B79" w:rsidP="003A2B79">
      <w:pPr>
        <w:pStyle w:val="Heading3"/>
      </w:pPr>
      <w:r>
        <w:lastRenderedPageBreak/>
        <w:t>Solvency---AT: Delay---2NC</w:t>
      </w:r>
    </w:p>
    <w:p w14:paraId="2DB9F2EA" w14:textId="77777777" w:rsidR="003A2B79" w:rsidRDefault="003A2B79" w:rsidP="003A2B79">
      <w:pPr>
        <w:pStyle w:val="Heading4"/>
      </w:pPr>
      <w:r>
        <w:t xml:space="preserve">It’s </w:t>
      </w:r>
      <w:r w:rsidRPr="00713E1F">
        <w:rPr>
          <w:u w:val="single"/>
        </w:rPr>
        <w:t>quick</w:t>
      </w:r>
      <w:r>
        <w:t xml:space="preserve">. </w:t>
      </w:r>
    </w:p>
    <w:p w14:paraId="51A8BD3E" w14:textId="77777777" w:rsidR="003A2B79" w:rsidRDefault="003A2B79" w:rsidP="003A2B79">
      <w:r w:rsidRPr="00713E1F">
        <w:rPr>
          <w:rStyle w:val="Style13ptBold"/>
        </w:rPr>
        <w:t>NATO ’23</w:t>
      </w:r>
      <w:r>
        <w:t xml:space="preserve"> [North Atlantic Treaty Organization. July 18; “</w:t>
      </w:r>
      <w:r w:rsidRPr="00713E1F">
        <w:t>The consultation process and Article 4</w:t>
      </w:r>
      <w:r>
        <w:t xml:space="preserve">,” </w:t>
      </w:r>
      <w:r w:rsidRPr="00713E1F">
        <w:t>https://www.nato.int/cps/en/natohq/topics_49187.htm</w:t>
      </w:r>
      <w:r>
        <w:t>; //ff]</w:t>
      </w:r>
    </w:p>
    <w:p w14:paraId="5170E33E" w14:textId="77777777" w:rsidR="003A2B79" w:rsidRPr="00713E1F" w:rsidRDefault="003A2B79" w:rsidP="003A2B79">
      <w:pPr>
        <w:rPr>
          <w:sz w:val="16"/>
        </w:rPr>
      </w:pPr>
      <w:r w:rsidRPr="00713E1F">
        <w:rPr>
          <w:sz w:val="16"/>
        </w:rPr>
        <w:t xml:space="preserve">In sum, </w:t>
      </w:r>
      <w:r w:rsidRPr="00713E1F">
        <w:rPr>
          <w:u w:val="single"/>
        </w:rPr>
        <w:t xml:space="preserve">consultation is </w:t>
      </w:r>
      <w:r w:rsidRPr="00713E1F">
        <w:rPr>
          <w:rStyle w:val="Emphasis"/>
        </w:rPr>
        <w:t>continuous</w:t>
      </w:r>
      <w:r w:rsidRPr="00713E1F">
        <w:rPr>
          <w:u w:val="single"/>
        </w:rPr>
        <w:t xml:space="preserve"> and takes place both on a formal and informal basis. It can happen </w:t>
      </w:r>
      <w:r w:rsidRPr="00713E1F">
        <w:rPr>
          <w:rStyle w:val="Emphasis"/>
        </w:rPr>
        <w:t>quickly</w:t>
      </w:r>
      <w:r w:rsidRPr="00713E1F">
        <w:rPr>
          <w:u w:val="single"/>
        </w:rPr>
        <w:t xml:space="preserve">, because all member states have </w:t>
      </w:r>
      <w:r w:rsidRPr="00713E1F">
        <w:rPr>
          <w:rStyle w:val="Emphasis"/>
        </w:rPr>
        <w:t>permanent delegations</w:t>
      </w:r>
      <w:r w:rsidRPr="00713E1F">
        <w:rPr>
          <w:u w:val="single"/>
        </w:rPr>
        <w:t xml:space="preserve"> at NATO </w:t>
      </w:r>
      <w:r w:rsidRPr="00713E1F">
        <w:rPr>
          <w:rStyle w:val="Emphasis"/>
        </w:rPr>
        <w:t>Headquarters</w:t>
      </w:r>
      <w:r w:rsidRPr="00713E1F">
        <w:rPr>
          <w:u w:val="single"/>
        </w:rPr>
        <w:t xml:space="preserve"> in Brussels. Governments can come together at </w:t>
      </w:r>
      <w:r w:rsidRPr="00713E1F">
        <w:rPr>
          <w:rStyle w:val="Emphasis"/>
        </w:rPr>
        <w:t>short notice</w:t>
      </w:r>
      <w:r w:rsidRPr="00713E1F">
        <w:rPr>
          <w:u w:val="single"/>
        </w:rPr>
        <w:t xml:space="preserve"> whenever necessary, often with </w:t>
      </w:r>
      <w:r w:rsidRPr="00713E1F">
        <w:rPr>
          <w:rStyle w:val="Emphasis"/>
        </w:rPr>
        <w:t>prior knowledge</w:t>
      </w:r>
      <w:r w:rsidRPr="00713E1F">
        <w:rPr>
          <w:u w:val="single"/>
        </w:rPr>
        <w:t xml:space="preserve"> of their respective national points of view or areas of concern, </w:t>
      </w:r>
      <w:proofErr w:type="gramStart"/>
      <w:r w:rsidRPr="00713E1F">
        <w:rPr>
          <w:u w:val="single"/>
        </w:rPr>
        <w:t>in order to</w:t>
      </w:r>
      <w:proofErr w:type="gramEnd"/>
      <w:r w:rsidRPr="00713E1F">
        <w:rPr>
          <w:u w:val="single"/>
        </w:rPr>
        <w:t xml:space="preserve"> agree on common policies or take action on the basis of consensus. NATO’s </w:t>
      </w:r>
      <w:r w:rsidRPr="00713E1F">
        <w:rPr>
          <w:rStyle w:val="Emphasis"/>
        </w:rPr>
        <w:t>network of committees facilitates consultation</w:t>
      </w:r>
      <w:r w:rsidRPr="00713E1F">
        <w:rPr>
          <w:u w:val="single"/>
        </w:rPr>
        <w:t xml:space="preserve"> by enabling government officials, experts and administrators to come together </w:t>
      </w:r>
      <w:proofErr w:type="gramStart"/>
      <w:r w:rsidRPr="00713E1F">
        <w:rPr>
          <w:rStyle w:val="Emphasis"/>
        </w:rPr>
        <w:t>on a daily basis</w:t>
      </w:r>
      <w:proofErr w:type="gramEnd"/>
      <w:r w:rsidRPr="00713E1F">
        <w:rPr>
          <w:u w:val="single"/>
        </w:rPr>
        <w:t xml:space="preserve"> to discuss a broad range of issues</w:t>
      </w:r>
      <w:r w:rsidRPr="00713E1F">
        <w:rPr>
          <w:sz w:val="16"/>
        </w:rPr>
        <w:t>.</w:t>
      </w:r>
    </w:p>
    <w:p w14:paraId="589A698E" w14:textId="77777777" w:rsidR="00C40070" w:rsidRDefault="00C40070" w:rsidP="00DF4C69">
      <w:pPr>
        <w:rPr>
          <w:u w:val="single"/>
        </w:rPr>
      </w:pPr>
    </w:p>
    <w:p w14:paraId="5EB75A68" w14:textId="6DAAEF70" w:rsidR="00DF4C69" w:rsidRDefault="00DF4C69" w:rsidP="00DF4C69">
      <w:pPr>
        <w:pStyle w:val="Heading3"/>
      </w:pPr>
      <w:r>
        <w:lastRenderedPageBreak/>
        <w:t>Solvency---</w:t>
      </w:r>
      <w:proofErr w:type="spellStart"/>
      <w:r>
        <w:t>Deterence</w:t>
      </w:r>
      <w:proofErr w:type="spellEnd"/>
      <w:r>
        <w:t>---2NC</w:t>
      </w:r>
    </w:p>
    <w:p w14:paraId="3352C110" w14:textId="77777777" w:rsidR="00DF4C69" w:rsidRDefault="00DF4C69" w:rsidP="00DF4C69">
      <w:pPr>
        <w:pStyle w:val="Heading4"/>
      </w:pPr>
      <w:r>
        <w:t xml:space="preserve">Individual NATO countries </w:t>
      </w:r>
      <w:r w:rsidRPr="00CA068E">
        <w:rPr>
          <w:u w:val="single"/>
        </w:rPr>
        <w:t>fail</w:t>
      </w:r>
      <w:r>
        <w:t xml:space="preserve"> at arctic deterrence </w:t>
      </w:r>
      <w:r w:rsidRPr="00CA068E">
        <w:rPr>
          <w:u w:val="single"/>
        </w:rPr>
        <w:t>individually</w:t>
      </w:r>
      <w:r>
        <w:t xml:space="preserve">---BUT contributions from NATO collectively </w:t>
      </w:r>
      <w:r w:rsidRPr="00CA068E">
        <w:rPr>
          <w:u w:val="single"/>
        </w:rPr>
        <w:t>effectively deters</w:t>
      </w:r>
      <w:r>
        <w:t xml:space="preserve"> Russia. </w:t>
      </w:r>
    </w:p>
    <w:p w14:paraId="08C55E27" w14:textId="77777777" w:rsidR="00DF4C69" w:rsidRPr="00CF5436" w:rsidRDefault="00DF4C69" w:rsidP="00DF4C69">
      <w:r>
        <w:rPr>
          <w:rStyle w:val="Style13ptBold"/>
        </w:rPr>
        <w:t xml:space="preserve">GSSR Editors 23 </w:t>
      </w:r>
      <w:r w:rsidRPr="00CF5436">
        <w:t>[Georgetown Security Studies Review is the official publication of the Georgetown University Center for Security Studies. “NATO Needs a Unified Arctic Command.” https://georgetownsecuritystudiesreview.org/2023/04/10/nato-needs-a-unified-arctic-command/</w:t>
      </w:r>
      <w:r>
        <w:t>] //aka</w:t>
      </w:r>
    </w:p>
    <w:p w14:paraId="16B9C1C2" w14:textId="77777777" w:rsidR="00DF4C69" w:rsidRPr="00CF5436" w:rsidRDefault="00DF4C69" w:rsidP="00DF4C69">
      <w:pPr>
        <w:rPr>
          <w:sz w:val="10"/>
        </w:rPr>
      </w:pPr>
      <w:r w:rsidRPr="00CF5436">
        <w:rPr>
          <w:sz w:val="10"/>
        </w:rPr>
        <w:t>NATO’s Competitors</w:t>
      </w:r>
    </w:p>
    <w:p w14:paraId="6F4ADCCE" w14:textId="77777777" w:rsidR="00DF4C69" w:rsidRPr="00CF5436" w:rsidRDefault="00DF4C69" w:rsidP="00DF4C69">
      <w:pPr>
        <w:rPr>
          <w:rStyle w:val="StyleUnderline"/>
        </w:rPr>
      </w:pPr>
      <w:r w:rsidRPr="00CF5436">
        <w:rPr>
          <w:rStyle w:val="StyleUnderline"/>
        </w:rPr>
        <w:t>NATO’s most immediate adversary in the region is the Russian Federation.</w:t>
      </w:r>
      <w:r w:rsidRPr="00CF5436">
        <w:rPr>
          <w:sz w:val="10"/>
        </w:rPr>
        <w:t xml:space="preserve"> Despite being only one of eight Arctic countries, Russia controls roughly 53% of the Arctic coastline. They consider the Arctic their core territory and have been hesitant to work with others on regional projects. Russia has its own ambitious Arctic policy where it aims to become the pivotal power in the region. Russia plans to achieve this through expansive infrastructure and development projects with the final goal of gaining access to strategically important resources both on land and in the Arctic Sea. A secondary aim of the policy also seems to be to improve the Northern Sea Route, making Russia a key player in trade between Asia and Europe. </w:t>
      </w:r>
      <w:r w:rsidRPr="00CF5436">
        <w:rPr>
          <w:rStyle w:val="StyleUnderline"/>
        </w:rPr>
        <w:t>If fully realized, this would improve Russia’s strategic position even further and leave most of Europe vulnerable to potential future Russian sanctions.</w:t>
      </w:r>
    </w:p>
    <w:p w14:paraId="2605C6EB" w14:textId="77777777" w:rsidR="00DF4C69" w:rsidRPr="00CF5436" w:rsidRDefault="00DF4C69" w:rsidP="00DF4C69">
      <w:pPr>
        <w:rPr>
          <w:sz w:val="10"/>
        </w:rPr>
      </w:pPr>
      <w:r w:rsidRPr="00CF5436">
        <w:rPr>
          <w:sz w:val="10"/>
        </w:rPr>
        <w:t xml:space="preserve">The region is also home to most of Russia’s nuclear-powered vessels including its two Kirov-class battlecruisers, all its nuclear icebreakers, and eight out of eleven active ballistic missile submarines (SSBNs). This means much of its second-strike capabilities </w:t>
      </w:r>
      <w:proofErr w:type="gramStart"/>
      <w:r w:rsidRPr="00CF5436">
        <w:rPr>
          <w:sz w:val="10"/>
        </w:rPr>
        <w:t>are located in</w:t>
      </w:r>
      <w:proofErr w:type="gramEnd"/>
      <w:r w:rsidRPr="00CF5436">
        <w:rPr>
          <w:sz w:val="10"/>
        </w:rPr>
        <w:t xml:space="preserve"> the Arctic, mostly around the Kola peninsula in north-western Russia. Such a large force presence in the Arctic gives Russia significant strategic advantages, including the ability to project power and influence in the region and to potentially control key sea lanes and shipping routes. Areas like the strategically important GIUK gap could be left severely vulnerable if these forces are not properly monitored.</w:t>
      </w:r>
    </w:p>
    <w:p w14:paraId="46ACF76B" w14:textId="77777777" w:rsidR="00DF4C69" w:rsidRPr="00CF5436" w:rsidRDefault="00DF4C69" w:rsidP="00DF4C69">
      <w:pPr>
        <w:rPr>
          <w:sz w:val="10"/>
        </w:rPr>
      </w:pPr>
      <w:r w:rsidRPr="00CF5436">
        <w:rPr>
          <w:sz w:val="10"/>
        </w:rPr>
        <w:t>A second competitor that has started to dip its toe into the Arctic is China. Despite holding no Arctic territory, China has persistently pursued active participation in Arctic affairs. Since 2013, China has been an observer state to the Arctic Council and has participated in the Arctic Circle forum since its inception. U.S. scholars have noted that China is actively building up its capacity to “enforce its perceived rights and protect its interests through an increasingly security-focused Arctic strategy that is backed up by the military.” Multiple NATO member states have raised concerns over China’s high aspirations in the region, singling them out as a threat to Arctic stability. The country even considers itself to be a “near-Arctic power” that deserves equal representation and status to the United States and Russia in Arctic affairs.</w:t>
      </w:r>
    </w:p>
    <w:p w14:paraId="749C99BC" w14:textId="77777777" w:rsidR="00DF4C69" w:rsidRPr="00CF5436" w:rsidRDefault="00DF4C69" w:rsidP="00DF4C69">
      <w:pPr>
        <w:rPr>
          <w:rStyle w:val="Emphasis"/>
        </w:rPr>
      </w:pPr>
      <w:r w:rsidRPr="00D30957">
        <w:rPr>
          <w:rStyle w:val="Emphasis"/>
          <w:highlight w:val="cyan"/>
        </w:rPr>
        <w:t>No country</w:t>
      </w:r>
      <w:r w:rsidRPr="00CF5436">
        <w:rPr>
          <w:rStyle w:val="Emphasis"/>
        </w:rPr>
        <w:t xml:space="preserve">, even the United States, </w:t>
      </w:r>
      <w:r w:rsidRPr="00D30957">
        <w:rPr>
          <w:rStyle w:val="Emphasis"/>
          <w:highlight w:val="cyan"/>
        </w:rPr>
        <w:t>wants to face</w:t>
      </w:r>
      <w:r w:rsidRPr="00CF5436">
        <w:rPr>
          <w:rStyle w:val="Emphasis"/>
        </w:rPr>
        <w:t xml:space="preserve"> these </w:t>
      </w:r>
      <w:r w:rsidRPr="00D30957">
        <w:rPr>
          <w:rStyle w:val="Emphasis"/>
          <w:highlight w:val="cyan"/>
        </w:rPr>
        <w:t>competitors alone.</w:t>
      </w:r>
      <w:r w:rsidRPr="00CF5436">
        <w:rPr>
          <w:rStyle w:val="Emphasis"/>
        </w:rPr>
        <w:t xml:space="preserve"> This is where the unified Arctic Command comes in.</w:t>
      </w:r>
    </w:p>
    <w:p w14:paraId="36C2C7A5" w14:textId="77777777" w:rsidR="00DF4C69" w:rsidRPr="00CF5436" w:rsidRDefault="00DF4C69" w:rsidP="00DF4C69">
      <w:pPr>
        <w:rPr>
          <w:sz w:val="10"/>
        </w:rPr>
      </w:pPr>
      <w:r w:rsidRPr="00CF5436">
        <w:rPr>
          <w:sz w:val="10"/>
        </w:rPr>
        <w:t>NATO’s Interest in the Arctic</w:t>
      </w:r>
    </w:p>
    <w:p w14:paraId="6971D2A4" w14:textId="77777777" w:rsidR="00DF4C69" w:rsidRPr="00CF5436" w:rsidRDefault="00DF4C69" w:rsidP="00DF4C69">
      <w:pPr>
        <w:rPr>
          <w:sz w:val="10"/>
        </w:rPr>
      </w:pPr>
      <w:r w:rsidRPr="00CF5436">
        <w:rPr>
          <w:sz w:val="10"/>
        </w:rPr>
        <w:t xml:space="preserve">The Arctic is fast becoming a new hotspot for geopolitics. The region has historically been free from conflict, even during the Cold War. This is no longer the case. </w:t>
      </w:r>
      <w:r w:rsidRPr="00CF5436">
        <w:rPr>
          <w:rStyle w:val="StyleUnderline"/>
        </w:rPr>
        <w:t xml:space="preserve">With the potential ascensions of Sweden and Finland into the Alliance, </w:t>
      </w:r>
      <w:r w:rsidRPr="00D30957">
        <w:rPr>
          <w:rStyle w:val="Emphasis"/>
          <w:highlight w:val="cyan"/>
        </w:rPr>
        <w:t>seven out of</w:t>
      </w:r>
      <w:r w:rsidRPr="00CF5436">
        <w:rPr>
          <w:rStyle w:val="Emphasis"/>
        </w:rPr>
        <w:t xml:space="preserve"> the </w:t>
      </w:r>
      <w:r w:rsidRPr="00D30957">
        <w:rPr>
          <w:rStyle w:val="Emphasis"/>
          <w:highlight w:val="cyan"/>
        </w:rPr>
        <w:t>eight Arctic countries</w:t>
      </w:r>
      <w:r w:rsidRPr="00CF5436">
        <w:rPr>
          <w:rStyle w:val="Emphasis"/>
        </w:rPr>
        <w:t xml:space="preserve"> will be </w:t>
      </w:r>
      <w:r w:rsidRPr="00D30957">
        <w:rPr>
          <w:rStyle w:val="Emphasis"/>
          <w:highlight w:val="cyan"/>
        </w:rPr>
        <w:t>NATO</w:t>
      </w:r>
      <w:r w:rsidRPr="00CF5436">
        <w:rPr>
          <w:rStyle w:val="Emphasis"/>
        </w:rPr>
        <w:t xml:space="preserve"> </w:t>
      </w:r>
      <w:r w:rsidRPr="00D30957">
        <w:rPr>
          <w:rStyle w:val="Emphasis"/>
          <w:highlight w:val="cyan"/>
        </w:rPr>
        <w:t>member states</w:t>
      </w:r>
      <w:r w:rsidRPr="00D30957">
        <w:rPr>
          <w:rStyle w:val="StyleUnderline"/>
          <w:highlight w:val="cyan"/>
        </w:rPr>
        <w:t>.</w:t>
      </w:r>
      <w:r w:rsidRPr="00CF5436">
        <w:rPr>
          <w:sz w:val="10"/>
        </w:rPr>
        <w:t xml:space="preserve"> This doesn’t necessarily make the Arctic NATO’s backyard, but </w:t>
      </w:r>
      <w:r w:rsidRPr="00CF5436">
        <w:rPr>
          <w:rStyle w:val="StyleUnderline"/>
        </w:rPr>
        <w:t xml:space="preserve">it is </w:t>
      </w:r>
      <w:proofErr w:type="gramStart"/>
      <w:r w:rsidRPr="00CF5436">
        <w:rPr>
          <w:rStyle w:val="StyleUnderline"/>
        </w:rPr>
        <w:t>definitely in</w:t>
      </w:r>
      <w:proofErr w:type="gramEnd"/>
      <w:r w:rsidRPr="00CF5436">
        <w:rPr>
          <w:rStyle w:val="StyleUnderline"/>
        </w:rPr>
        <w:t xml:space="preserve"> NATO’s neighborhood.</w:t>
      </w:r>
      <w:r w:rsidRPr="00CF5436">
        <w:rPr>
          <w:sz w:val="10"/>
        </w:rPr>
        <w:t xml:space="preserve"> The Alliance has been making a note of this, as member states have paid more attention to the region in recent years at both the national and international levels. Last year, for example, saw the United States re-designate its U.S. Army Alaska Command to be upgraded to division level, the 11th Airborne Division, along with the NATO Secretary General making a dedicated visit to the Canadian Arctic for the first time.</w:t>
      </w:r>
    </w:p>
    <w:p w14:paraId="4EAAC547" w14:textId="77777777" w:rsidR="00DF4C69" w:rsidRPr="00CF5436" w:rsidRDefault="00DF4C69" w:rsidP="00DF4C69">
      <w:pPr>
        <w:rPr>
          <w:sz w:val="10"/>
        </w:rPr>
      </w:pPr>
      <w:r w:rsidRPr="00CF5436">
        <w:rPr>
          <w:rStyle w:val="StyleUnderline"/>
        </w:rPr>
        <w:t>NATO’s interest in the Arctic is twofold: proximity and deterrence.</w:t>
      </w:r>
      <w:r w:rsidRPr="00CF5436">
        <w:rPr>
          <w:sz w:val="10"/>
        </w:rPr>
        <w:t xml:space="preserve"> The Arctic has two main sea lanes of entry and exit, through the North Atlantic between Greenland, Iceland, and Norway, and the Bering Strait between Russia and Alaska. </w:t>
      </w:r>
      <w:r w:rsidRPr="00CF5436">
        <w:rPr>
          <w:rStyle w:val="StyleUnderline"/>
        </w:rPr>
        <w:t xml:space="preserve">Entering through either of these means passing through NATO territory, highlighting the </w:t>
      </w:r>
      <w:r w:rsidRPr="00D30957">
        <w:rPr>
          <w:rStyle w:val="StyleUnderline"/>
          <w:highlight w:val="cyan"/>
        </w:rPr>
        <w:t xml:space="preserve">region’s proximity to member nations and </w:t>
      </w:r>
      <w:r w:rsidRPr="00D30957">
        <w:rPr>
          <w:rStyle w:val="Emphasis"/>
          <w:highlight w:val="cyan"/>
        </w:rPr>
        <w:t>strategic importance for NATO.</w:t>
      </w:r>
      <w:r w:rsidRPr="00CF5436">
        <w:rPr>
          <w:sz w:val="10"/>
        </w:rPr>
        <w:t xml:space="preserve"> The region is becoming increasingly more accessible to both Arctic and non-Arctic countries due to melting sea ice, which is </w:t>
      </w:r>
      <w:proofErr w:type="gramStart"/>
      <w:r w:rsidRPr="00CF5436">
        <w:rPr>
          <w:sz w:val="10"/>
        </w:rPr>
        <w:t>opening up</w:t>
      </w:r>
      <w:proofErr w:type="gramEnd"/>
      <w:r w:rsidRPr="00CF5436">
        <w:rPr>
          <w:sz w:val="10"/>
        </w:rPr>
        <w:t xml:space="preserve"> new shipping routes and easing access to natural resources such as oil, gas, and rare earth minerals. This has increased interest and competition in the region, giving NATO a reason to bolster its own regional presence to monitor the situation.</w:t>
      </w:r>
    </w:p>
    <w:p w14:paraId="085F1D9F" w14:textId="77777777" w:rsidR="00DF4C69" w:rsidRPr="00CF5436" w:rsidRDefault="00DF4C69" w:rsidP="00DF4C69">
      <w:pPr>
        <w:rPr>
          <w:rStyle w:val="StyleUnderline"/>
        </w:rPr>
      </w:pPr>
      <w:r w:rsidRPr="00CF5436">
        <w:rPr>
          <w:rStyle w:val="StyleUnderline"/>
        </w:rPr>
        <w:t>NATO’s more prevalent interest in the Arctic is deterrence</w:t>
      </w:r>
      <w:r w:rsidRPr="00CF5436">
        <w:rPr>
          <w:sz w:val="10"/>
        </w:rPr>
        <w:t xml:space="preserve">, primarily aimed at Russia. As interest in the region has increased, Russia has been more aggressively asserting its claims in the region and increasing its military activities. This is most frequently done through airspace violations, naval encroachment, and intelligence gathering. Although these efforts are understandable to an extent, NATO should not let them pass. </w:t>
      </w:r>
      <w:r w:rsidRPr="00CF5436">
        <w:rPr>
          <w:rStyle w:val="StyleUnderline"/>
        </w:rPr>
        <w:t xml:space="preserve">These </w:t>
      </w:r>
      <w:r w:rsidRPr="00D30957">
        <w:rPr>
          <w:rStyle w:val="StyleUnderline"/>
          <w:highlight w:val="cyan"/>
        </w:rPr>
        <w:t>aggressions</w:t>
      </w:r>
      <w:r w:rsidRPr="00CF5436">
        <w:rPr>
          <w:rStyle w:val="StyleUnderline"/>
        </w:rPr>
        <w:t xml:space="preserve"> are </w:t>
      </w:r>
      <w:r w:rsidRPr="00D30957">
        <w:rPr>
          <w:rStyle w:val="StyleUnderline"/>
          <w:highlight w:val="cyan"/>
        </w:rPr>
        <w:t>mainly aimed at NATO member states</w:t>
      </w:r>
      <w:r w:rsidRPr="00CF5436">
        <w:rPr>
          <w:rStyle w:val="StyleUnderline"/>
        </w:rPr>
        <w:t>, which need to develop an effective counter. This would be the Arctic Command’s primary goal in the region, to counter Russian aggression and deter them from further encroachment, provocations, and other antagonistic actions.</w:t>
      </w:r>
      <w:r w:rsidRPr="00CF5436">
        <w:rPr>
          <w:sz w:val="10"/>
        </w:rPr>
        <w:t xml:space="preserve"> Some may see this approach as </w:t>
      </w:r>
      <w:proofErr w:type="gramStart"/>
      <w:r w:rsidRPr="00CF5436">
        <w:rPr>
          <w:sz w:val="10"/>
        </w:rPr>
        <w:t>escalatory</w:t>
      </w:r>
      <w:proofErr w:type="gramEnd"/>
      <w:r w:rsidRPr="00CF5436">
        <w:rPr>
          <w:sz w:val="10"/>
        </w:rPr>
        <w:t xml:space="preserve"> but we must keep in mind that the individual Arctic countries are already doing this at a smaller, national level. </w:t>
      </w:r>
      <w:r w:rsidRPr="00D30957">
        <w:rPr>
          <w:rStyle w:val="StyleUnderline"/>
          <w:highlight w:val="cyan"/>
        </w:rPr>
        <w:t>Enhancing</w:t>
      </w:r>
      <w:r w:rsidRPr="00CF5436">
        <w:rPr>
          <w:rStyle w:val="StyleUnderline"/>
        </w:rPr>
        <w:t xml:space="preserve"> the </w:t>
      </w:r>
      <w:r w:rsidRPr="00D30957">
        <w:rPr>
          <w:rStyle w:val="StyleUnderline"/>
          <w:highlight w:val="cyan"/>
        </w:rPr>
        <w:t>scope</w:t>
      </w:r>
      <w:r w:rsidRPr="00CF5436">
        <w:rPr>
          <w:rStyle w:val="StyleUnderline"/>
        </w:rPr>
        <w:t xml:space="preserve"> of these sorts of actions will </w:t>
      </w:r>
      <w:r w:rsidRPr="00D30957">
        <w:rPr>
          <w:rStyle w:val="StyleUnderline"/>
          <w:highlight w:val="cyan"/>
        </w:rPr>
        <w:t>send a message to Russia</w:t>
      </w:r>
      <w:r w:rsidRPr="00CF5436">
        <w:rPr>
          <w:rStyle w:val="StyleUnderline"/>
        </w:rPr>
        <w:t xml:space="preserve"> and other actors </w:t>
      </w:r>
      <w:r w:rsidRPr="00D30957">
        <w:rPr>
          <w:rStyle w:val="StyleUnderline"/>
          <w:highlight w:val="cyan"/>
        </w:rPr>
        <w:t>about how committed NATO is to</w:t>
      </w:r>
      <w:r w:rsidRPr="00CF5436">
        <w:rPr>
          <w:rStyle w:val="StyleUnderline"/>
        </w:rPr>
        <w:t xml:space="preserve"> respect for territorial integrity and security in the </w:t>
      </w:r>
      <w:r w:rsidRPr="00D30957">
        <w:rPr>
          <w:rStyle w:val="StyleUnderline"/>
          <w:highlight w:val="cyan"/>
        </w:rPr>
        <w:t>Arctic.</w:t>
      </w:r>
    </w:p>
    <w:p w14:paraId="440014A9" w14:textId="77777777" w:rsidR="00DF4C69" w:rsidRPr="00CF5436" w:rsidRDefault="00DF4C69" w:rsidP="00DF4C69">
      <w:pPr>
        <w:rPr>
          <w:sz w:val="10"/>
        </w:rPr>
      </w:pPr>
      <w:r w:rsidRPr="00CF5436">
        <w:rPr>
          <w:sz w:val="10"/>
        </w:rPr>
        <w:t>Arctic Command Structure</w:t>
      </w:r>
    </w:p>
    <w:p w14:paraId="52255E33" w14:textId="77777777" w:rsidR="00DF4C69" w:rsidRPr="00CF5436" w:rsidRDefault="00DF4C69" w:rsidP="00DF4C69">
      <w:pPr>
        <w:rPr>
          <w:rStyle w:val="Emphasis"/>
        </w:rPr>
      </w:pPr>
      <w:r w:rsidRPr="00CF5436">
        <w:rPr>
          <w:sz w:val="10"/>
        </w:rPr>
        <w:t xml:space="preserve">The Arctic Command would primarily consist of naval and air assets stationed in and around the Arctic Circle. The Command would be headquartered out of two locations, one in Alaska and another in either eastern Greenland, northern Iceland, or Norway. Additional bases strewn around the Canadian Arctic, Norway, Alaska, and Greenland would also fall under the Command’s control. The main tasks of the Command would be naval patrolling, submarine monitoring, intelligence gathering, and air policing along with secondary tasks such as </w:t>
      </w:r>
      <w:proofErr w:type="gramStart"/>
      <w:r w:rsidRPr="00CF5436">
        <w:rPr>
          <w:sz w:val="10"/>
        </w:rPr>
        <w:t>search</w:t>
      </w:r>
      <w:proofErr w:type="gramEnd"/>
      <w:r w:rsidRPr="00CF5436">
        <w:rPr>
          <w:sz w:val="10"/>
        </w:rPr>
        <w:t xml:space="preserve"> and rescue as needed. </w:t>
      </w:r>
      <w:r w:rsidRPr="00CF5436">
        <w:rPr>
          <w:rStyle w:val="StyleUnderline"/>
        </w:rPr>
        <w:t xml:space="preserve">It would also serve to </w:t>
      </w:r>
      <w:r w:rsidRPr="00D30957">
        <w:rPr>
          <w:rStyle w:val="StyleUnderline"/>
          <w:highlight w:val="cyan"/>
        </w:rPr>
        <w:t>ensure</w:t>
      </w:r>
      <w:r w:rsidRPr="00CF5436">
        <w:rPr>
          <w:rStyle w:val="StyleUnderline"/>
        </w:rPr>
        <w:t xml:space="preserve"> the </w:t>
      </w:r>
      <w:r w:rsidRPr="00D30957">
        <w:rPr>
          <w:rStyle w:val="StyleUnderline"/>
          <w:highlight w:val="cyan"/>
        </w:rPr>
        <w:lastRenderedPageBreak/>
        <w:t>interoperability of NATO forces</w:t>
      </w:r>
      <w:r w:rsidRPr="00CF5436">
        <w:rPr>
          <w:rStyle w:val="StyleUnderline"/>
        </w:rPr>
        <w:t xml:space="preserve"> stationed </w:t>
      </w:r>
      <w:r w:rsidRPr="00D30957">
        <w:rPr>
          <w:rStyle w:val="StyleUnderline"/>
          <w:highlight w:val="cyan"/>
        </w:rPr>
        <w:t>in</w:t>
      </w:r>
      <w:r w:rsidRPr="00CF5436">
        <w:rPr>
          <w:rStyle w:val="StyleUnderline"/>
        </w:rPr>
        <w:t xml:space="preserve"> the </w:t>
      </w:r>
      <w:r w:rsidRPr="00D30957">
        <w:rPr>
          <w:rStyle w:val="StyleUnderline"/>
          <w:highlight w:val="cyan"/>
        </w:rPr>
        <w:t>Arctic</w:t>
      </w:r>
      <w:r w:rsidRPr="00CF5436">
        <w:rPr>
          <w:rStyle w:val="StyleUnderline"/>
        </w:rPr>
        <w:t xml:space="preserve">, acting as the </w:t>
      </w:r>
      <w:r w:rsidRPr="00D30957">
        <w:rPr>
          <w:rStyle w:val="Emphasis"/>
          <w:highlight w:val="cyan"/>
        </w:rPr>
        <w:t>main voice of Arctic affairs</w:t>
      </w:r>
      <w:r w:rsidRPr="00CF5436">
        <w:rPr>
          <w:rStyle w:val="Emphasis"/>
        </w:rPr>
        <w:t xml:space="preserve"> in the Alliance</w:t>
      </w:r>
      <w:r w:rsidRPr="00CF5436">
        <w:rPr>
          <w:rStyle w:val="StyleUnderline"/>
        </w:rPr>
        <w:t xml:space="preserve"> </w:t>
      </w:r>
      <w:r w:rsidRPr="00D30957">
        <w:rPr>
          <w:rStyle w:val="StyleUnderline"/>
          <w:highlight w:val="cyan"/>
        </w:rPr>
        <w:t xml:space="preserve">at the </w:t>
      </w:r>
      <w:r w:rsidRPr="00D30957">
        <w:rPr>
          <w:rStyle w:val="Emphasis"/>
          <w:highlight w:val="cyan"/>
        </w:rPr>
        <w:t>tactical level.</w:t>
      </w:r>
    </w:p>
    <w:p w14:paraId="7E9BBD50" w14:textId="77777777" w:rsidR="00DF4C69" w:rsidRPr="00CF5436" w:rsidRDefault="00DF4C69" w:rsidP="00DF4C69">
      <w:pPr>
        <w:rPr>
          <w:sz w:val="10"/>
        </w:rPr>
      </w:pPr>
      <w:r w:rsidRPr="00CF5436">
        <w:rPr>
          <w:sz w:val="10"/>
        </w:rPr>
        <w:t xml:space="preserve">The goal of the </w:t>
      </w:r>
      <w:r w:rsidRPr="00D30957">
        <w:rPr>
          <w:rStyle w:val="StyleUnderline"/>
          <w:highlight w:val="cyan"/>
        </w:rPr>
        <w:t>Command</w:t>
      </w:r>
      <w:r w:rsidRPr="00CF5436">
        <w:rPr>
          <w:rStyle w:val="StyleUnderline"/>
        </w:rPr>
        <w:t xml:space="preserve"> would</w:t>
      </w:r>
      <w:r w:rsidRPr="00CF5436">
        <w:rPr>
          <w:sz w:val="10"/>
        </w:rPr>
        <w:t xml:space="preserve"> be to </w:t>
      </w:r>
      <w:r w:rsidRPr="00CF5436">
        <w:rPr>
          <w:rStyle w:val="StyleUnderline"/>
        </w:rPr>
        <w:t xml:space="preserve">better </w:t>
      </w:r>
      <w:r w:rsidRPr="00D30957">
        <w:rPr>
          <w:rStyle w:val="Emphasis"/>
          <w:highlight w:val="cyan"/>
        </w:rPr>
        <w:t>coordinate activities, actions, and responses</w:t>
      </w:r>
      <w:r w:rsidRPr="00CF5436">
        <w:rPr>
          <w:rStyle w:val="Emphasis"/>
        </w:rPr>
        <w:t xml:space="preserve"> to developing situations</w:t>
      </w:r>
      <w:r w:rsidRPr="00CF5436">
        <w:rPr>
          <w:rStyle w:val="StyleUnderline"/>
        </w:rPr>
        <w:t xml:space="preserve"> in the Arctic on both sides of the ocean </w:t>
      </w:r>
      <w:r w:rsidRPr="00D30957">
        <w:rPr>
          <w:rStyle w:val="StyleUnderline"/>
          <w:highlight w:val="cyan"/>
        </w:rPr>
        <w:t>and</w:t>
      </w:r>
      <w:r w:rsidRPr="00CF5436">
        <w:rPr>
          <w:rStyle w:val="StyleUnderline"/>
        </w:rPr>
        <w:t xml:space="preserve"> to </w:t>
      </w:r>
      <w:r w:rsidRPr="00D30957">
        <w:rPr>
          <w:rStyle w:val="StyleUnderline"/>
          <w:highlight w:val="cyan"/>
        </w:rPr>
        <w:t>streamline</w:t>
      </w:r>
      <w:r w:rsidRPr="00CF5436">
        <w:rPr>
          <w:rStyle w:val="StyleUnderline"/>
        </w:rPr>
        <w:t xml:space="preserve"> the </w:t>
      </w:r>
      <w:r w:rsidRPr="00D30957">
        <w:rPr>
          <w:rStyle w:val="StyleUnderline"/>
          <w:highlight w:val="cyan"/>
        </w:rPr>
        <w:t>flow of Arctic-related information</w:t>
      </w:r>
      <w:r w:rsidRPr="00CF5436">
        <w:rPr>
          <w:rStyle w:val="StyleUnderline"/>
        </w:rPr>
        <w:t xml:space="preserve"> between allies</w:t>
      </w:r>
      <w:r w:rsidRPr="00CF5436">
        <w:rPr>
          <w:sz w:val="10"/>
        </w:rPr>
        <w:t>. Arctic-specific training, especially at sea, would also be an important aspect of the Command. Its structure would closely follow that of NATO’s Maritime Command, incorporating elements from the Allied Air Command as well.</w:t>
      </w:r>
    </w:p>
    <w:p w14:paraId="37BAB0C1" w14:textId="77777777" w:rsidR="00DF4C69" w:rsidRPr="00CF5436" w:rsidRDefault="00DF4C69" w:rsidP="00DF4C69">
      <w:pPr>
        <w:rPr>
          <w:sz w:val="10"/>
        </w:rPr>
      </w:pPr>
      <w:r w:rsidRPr="00CF5436">
        <w:rPr>
          <w:sz w:val="10"/>
        </w:rPr>
        <w:t xml:space="preserve">Through the Arctic Command, </w:t>
      </w:r>
      <w:r w:rsidRPr="00D30957">
        <w:rPr>
          <w:rStyle w:val="Emphasis"/>
          <w:highlight w:val="cyan"/>
        </w:rPr>
        <w:t>NATO</w:t>
      </w:r>
      <w:r w:rsidRPr="00D30957">
        <w:rPr>
          <w:rStyle w:val="StyleUnderline"/>
          <w:highlight w:val="cyan"/>
        </w:rPr>
        <w:t xml:space="preserve"> would </w:t>
      </w:r>
      <w:r w:rsidRPr="00D30957">
        <w:rPr>
          <w:rStyle w:val="Emphasis"/>
          <w:highlight w:val="cyan"/>
        </w:rPr>
        <w:t>consolidate</w:t>
      </w:r>
      <w:r w:rsidRPr="00CF5436">
        <w:rPr>
          <w:rStyle w:val="StyleUnderline"/>
        </w:rPr>
        <w:t xml:space="preserve"> multinational </w:t>
      </w:r>
      <w:r w:rsidRPr="00D30957">
        <w:rPr>
          <w:rStyle w:val="StyleUnderline"/>
          <w:highlight w:val="cyan"/>
        </w:rPr>
        <w:t>security concerns regarding the region and facilitate</w:t>
      </w:r>
      <w:r w:rsidRPr="00CF5436">
        <w:rPr>
          <w:rStyle w:val="StyleUnderline"/>
        </w:rPr>
        <w:t xml:space="preserve"> a </w:t>
      </w:r>
      <w:r w:rsidRPr="00D30957">
        <w:rPr>
          <w:rStyle w:val="Emphasis"/>
          <w:highlight w:val="cyan"/>
        </w:rPr>
        <w:t>coordinated and collaborative decision-making process</w:t>
      </w:r>
      <w:r w:rsidRPr="00CF5436">
        <w:rPr>
          <w:rStyle w:val="StyleUnderline"/>
        </w:rPr>
        <w:t xml:space="preserve"> for member states to resolve them.</w:t>
      </w:r>
      <w:r w:rsidRPr="00CF5436">
        <w:rPr>
          <w:sz w:val="10"/>
        </w:rPr>
        <w:t xml:space="preserve"> This </w:t>
      </w:r>
      <w:r w:rsidRPr="00CF5436">
        <w:rPr>
          <w:rStyle w:val="StyleUnderline"/>
        </w:rPr>
        <w:t xml:space="preserve">cooperation could even extend to collaborative efforts </w:t>
      </w:r>
      <w:r w:rsidRPr="00CF5436">
        <w:rPr>
          <w:rStyle w:val="Emphasis"/>
        </w:rPr>
        <w:t>outside the Alliance</w:t>
      </w:r>
      <w:r w:rsidRPr="00CF5436">
        <w:rPr>
          <w:sz w:val="10"/>
        </w:rPr>
        <w:t xml:space="preserve">, such as joint resolutions on the Arctic Council and scientific research initiatives. Additionally, </w:t>
      </w:r>
      <w:r w:rsidRPr="00CF5436">
        <w:rPr>
          <w:rStyle w:val="StyleUnderline"/>
        </w:rPr>
        <w:t>the mere</w:t>
      </w:r>
      <w:r w:rsidRPr="00CF5436">
        <w:rPr>
          <w:sz w:val="10"/>
        </w:rPr>
        <w:t xml:space="preserve"> existence of the Command and </w:t>
      </w:r>
      <w:r w:rsidRPr="00CF5436">
        <w:rPr>
          <w:rStyle w:val="StyleUnderline"/>
        </w:rPr>
        <w:t xml:space="preserve">presence of </w:t>
      </w:r>
      <w:r w:rsidRPr="00D30957">
        <w:rPr>
          <w:rStyle w:val="StyleUnderline"/>
        </w:rPr>
        <w:t>NATO</w:t>
      </w:r>
      <w:r w:rsidRPr="00CF5436">
        <w:rPr>
          <w:rStyle w:val="StyleUnderline"/>
        </w:rPr>
        <w:t xml:space="preserve"> personnel in the region would </w:t>
      </w:r>
      <w:r w:rsidRPr="00D30957">
        <w:rPr>
          <w:rStyle w:val="StyleUnderline"/>
          <w:highlight w:val="cyan"/>
        </w:rPr>
        <w:t>hold</w:t>
      </w:r>
      <w:r w:rsidRPr="00CF5436">
        <w:rPr>
          <w:rStyle w:val="StyleUnderline"/>
        </w:rPr>
        <w:t xml:space="preserve"> </w:t>
      </w:r>
      <w:r w:rsidRPr="00D30957">
        <w:rPr>
          <w:rStyle w:val="Emphasis"/>
          <w:highlight w:val="cyan"/>
        </w:rPr>
        <w:t>significant</w:t>
      </w:r>
      <w:r w:rsidRPr="00CF5436">
        <w:rPr>
          <w:rStyle w:val="Emphasis"/>
        </w:rPr>
        <w:t xml:space="preserve"> </w:t>
      </w:r>
      <w:r w:rsidRPr="00D30957">
        <w:rPr>
          <w:rStyle w:val="Emphasis"/>
          <w:highlight w:val="cyan"/>
        </w:rPr>
        <w:t>influence</w:t>
      </w:r>
      <w:r w:rsidRPr="00D30957">
        <w:rPr>
          <w:rStyle w:val="StyleUnderline"/>
          <w:highlight w:val="cyan"/>
        </w:rPr>
        <w:t xml:space="preserve"> and send a </w:t>
      </w:r>
      <w:r w:rsidRPr="00D30957">
        <w:rPr>
          <w:rStyle w:val="Emphasis"/>
          <w:highlight w:val="cyan"/>
        </w:rPr>
        <w:t>strong message</w:t>
      </w:r>
      <w:r w:rsidRPr="00CF5436">
        <w:rPr>
          <w:rStyle w:val="StyleUnderline"/>
        </w:rPr>
        <w:t xml:space="preserve"> to the Alliance’s adversaries.</w:t>
      </w:r>
      <w:r w:rsidRPr="00CF5436">
        <w:rPr>
          <w:sz w:val="10"/>
        </w:rPr>
        <w:t xml:space="preserve"> Although NATO would always seek a diplomatic solution first, the Alliance needs to be able to credibly enforce a coherent Arctic policy that respects the international rule of law and institutional norms. For this, the Arctic Command is a perfect tool.</w:t>
      </w:r>
    </w:p>
    <w:p w14:paraId="101BBE59" w14:textId="77777777" w:rsidR="00DF4C69" w:rsidRPr="00CF5436" w:rsidRDefault="00DF4C69" w:rsidP="00DF4C69">
      <w:pPr>
        <w:rPr>
          <w:sz w:val="10"/>
        </w:rPr>
      </w:pPr>
      <w:r w:rsidRPr="00CF5436">
        <w:rPr>
          <w:sz w:val="10"/>
        </w:rPr>
        <w:t>Conclusion</w:t>
      </w:r>
    </w:p>
    <w:p w14:paraId="136214D5" w14:textId="77777777" w:rsidR="00DF4C69" w:rsidRPr="00CF5436" w:rsidRDefault="00DF4C69" w:rsidP="00DF4C69">
      <w:pPr>
        <w:rPr>
          <w:sz w:val="10"/>
        </w:rPr>
      </w:pPr>
      <w:r w:rsidRPr="00CF5436">
        <w:rPr>
          <w:rStyle w:val="StyleUnderline"/>
        </w:rPr>
        <w:t xml:space="preserve">The need for a </w:t>
      </w:r>
      <w:r w:rsidRPr="00CF5436">
        <w:rPr>
          <w:rStyle w:val="Emphasis"/>
        </w:rPr>
        <w:t>unified and NATO-led Command in the Arctic</w:t>
      </w:r>
      <w:r w:rsidRPr="00CF5436">
        <w:rPr>
          <w:rStyle w:val="StyleUnderline"/>
        </w:rPr>
        <w:t xml:space="preserve"> has become evident in the past few years.</w:t>
      </w:r>
      <w:r w:rsidRPr="00CF5436">
        <w:rPr>
          <w:sz w:val="10"/>
        </w:rPr>
        <w:t xml:space="preserve"> As adversaries gain a foothold in the Arctic, </w:t>
      </w:r>
      <w:r w:rsidRPr="00D30957">
        <w:rPr>
          <w:rStyle w:val="StyleUnderline"/>
          <w:highlight w:val="cyan"/>
        </w:rPr>
        <w:t xml:space="preserve">NATO needs to </w:t>
      </w:r>
      <w:r w:rsidRPr="00D30957">
        <w:rPr>
          <w:rStyle w:val="Emphasis"/>
          <w:highlight w:val="cyan"/>
        </w:rPr>
        <w:t>take the initiative</w:t>
      </w:r>
      <w:r w:rsidRPr="00CF5436">
        <w:rPr>
          <w:rStyle w:val="StyleUnderline"/>
        </w:rPr>
        <w:t xml:space="preserve"> and develop the necessary capabilities to operate in the region for a prolonged </w:t>
      </w:r>
      <w:proofErr w:type="gramStart"/>
      <w:r w:rsidRPr="00CF5436">
        <w:rPr>
          <w:rStyle w:val="StyleUnderline"/>
        </w:rPr>
        <w:t>period of time</w:t>
      </w:r>
      <w:proofErr w:type="gramEnd"/>
      <w:r w:rsidRPr="00CF5436">
        <w:rPr>
          <w:rStyle w:val="StyleUnderline"/>
        </w:rPr>
        <w:t>.</w:t>
      </w:r>
      <w:r w:rsidRPr="00CF5436">
        <w:rPr>
          <w:sz w:val="10"/>
        </w:rPr>
        <w:t xml:space="preserve"> The harsh climate calls for specialized training, outfitting of equipment, and enhanced cooperation over a vast operational theater. </w:t>
      </w:r>
      <w:r w:rsidRPr="00D30957">
        <w:rPr>
          <w:rStyle w:val="Emphasis"/>
          <w:highlight w:val="cyan"/>
        </w:rPr>
        <w:t>Alone, NATO’s Arctic member states stand no chance</w:t>
      </w:r>
      <w:r w:rsidRPr="00CF5436">
        <w:rPr>
          <w:rStyle w:val="Emphasis"/>
        </w:rPr>
        <w:t xml:space="preserve"> of safeguarding their individual interests in the region.</w:t>
      </w:r>
      <w:r w:rsidRPr="00CF5436">
        <w:rPr>
          <w:rStyle w:val="StyleUnderline"/>
        </w:rPr>
        <w:t xml:space="preserve"> Unified, they can become the </w:t>
      </w:r>
      <w:r w:rsidRPr="00CF5436">
        <w:rPr>
          <w:rStyle w:val="Emphasis"/>
        </w:rPr>
        <w:t>powerhouse</w:t>
      </w:r>
      <w:r w:rsidRPr="00CF5436">
        <w:rPr>
          <w:rStyle w:val="StyleUnderline"/>
        </w:rPr>
        <w:t xml:space="preserve"> of the Arctic.</w:t>
      </w:r>
      <w:r w:rsidRPr="00CF5436">
        <w:rPr>
          <w:sz w:val="10"/>
        </w:rPr>
        <w:t xml:space="preserve"> Cooperation will ensure a prosperous future for themselves and the </w:t>
      </w:r>
      <w:proofErr w:type="gramStart"/>
      <w:r w:rsidRPr="00CF5436">
        <w:rPr>
          <w:sz w:val="10"/>
        </w:rPr>
        <w:t>region as a whole, paving</w:t>
      </w:r>
      <w:proofErr w:type="gramEnd"/>
      <w:r w:rsidRPr="00CF5436">
        <w:rPr>
          <w:sz w:val="10"/>
        </w:rPr>
        <w:t xml:space="preserve"> the way for sustainable development and cooperation on this rapidly evolving frontier.</w:t>
      </w:r>
    </w:p>
    <w:p w14:paraId="34C5E135" w14:textId="77777777" w:rsidR="00DF4C69" w:rsidRDefault="00DF4C69" w:rsidP="00DF4C69"/>
    <w:p w14:paraId="5585272C" w14:textId="4560B9AC" w:rsidR="00DF4C69" w:rsidRDefault="00C40070" w:rsidP="00C40070">
      <w:pPr>
        <w:pStyle w:val="Heading3"/>
      </w:pPr>
      <w:r>
        <w:lastRenderedPageBreak/>
        <w:t>Solvency---Say Yes---2NC</w:t>
      </w:r>
    </w:p>
    <w:p w14:paraId="279D5DB2" w14:textId="77777777" w:rsidR="00C40070" w:rsidRDefault="00C40070" w:rsidP="00C40070">
      <w:pPr>
        <w:pStyle w:val="Heading4"/>
      </w:pPr>
      <w:r>
        <w:rPr>
          <w:u w:val="single"/>
        </w:rPr>
        <w:t>Political psychology</w:t>
      </w:r>
      <w:r>
        <w:t xml:space="preserve"> proves collaboration </w:t>
      </w:r>
      <w:r>
        <w:rPr>
          <w:u w:val="single"/>
        </w:rPr>
        <w:t>overwhelms</w:t>
      </w:r>
      <w:r>
        <w:t xml:space="preserve"> preference. </w:t>
      </w:r>
    </w:p>
    <w:p w14:paraId="5B205007" w14:textId="77777777" w:rsidR="00C40070" w:rsidRPr="007433D1" w:rsidRDefault="00C40070" w:rsidP="00C40070">
      <w:proofErr w:type="spellStart"/>
      <w:r>
        <w:rPr>
          <w:rStyle w:val="Style13ptBold"/>
        </w:rPr>
        <w:t>Calmels</w:t>
      </w:r>
      <w:proofErr w:type="spellEnd"/>
      <w:r>
        <w:rPr>
          <w:rStyle w:val="Style13ptBold"/>
        </w:rPr>
        <w:t xml:space="preserve"> ’20 </w:t>
      </w:r>
      <w:r w:rsidRPr="007433D1">
        <w:t>[Christelle; July 22; PhD Student at Sciences Po’s Centre for International Studies (CERI) and Associate PhD Student at the Institute of Strategic Research of the Military School; European Security, “NATO’s 360-Degree Approach to Security: Alliance Cohesion and Adaptation After the Crimean Crisis,” p. 2]</w:t>
      </w:r>
    </w:p>
    <w:p w14:paraId="01AAF8A2" w14:textId="77777777" w:rsidR="00C40070" w:rsidRDefault="00C40070" w:rsidP="00C40070">
      <w:pPr>
        <w:rPr>
          <w:sz w:val="16"/>
        </w:rPr>
      </w:pPr>
      <w:r w:rsidRPr="00742B47">
        <w:rPr>
          <w:sz w:val="16"/>
        </w:rPr>
        <w:t xml:space="preserve">To answer this question, </w:t>
      </w:r>
      <w:r w:rsidRPr="00C0578A">
        <w:rPr>
          <w:rStyle w:val="StyleUnderline"/>
          <w:highlight w:val="cyan"/>
        </w:rPr>
        <w:t>this</w:t>
      </w:r>
      <w:r w:rsidRPr="00742B47">
        <w:rPr>
          <w:rStyle w:val="StyleUnderline"/>
        </w:rPr>
        <w:t xml:space="preserve"> article </w:t>
      </w:r>
      <w:r w:rsidRPr="00C0578A">
        <w:rPr>
          <w:rStyle w:val="StyleUnderline"/>
          <w:highlight w:val="cyan"/>
        </w:rPr>
        <w:t>relies on</w:t>
      </w:r>
      <w:r w:rsidRPr="00742B47">
        <w:rPr>
          <w:rStyle w:val="StyleUnderline"/>
        </w:rPr>
        <w:t xml:space="preserve"> the </w:t>
      </w:r>
      <w:r w:rsidRPr="00C0578A">
        <w:rPr>
          <w:rStyle w:val="Emphasis"/>
          <w:szCs w:val="26"/>
          <w:highlight w:val="cyan"/>
        </w:rPr>
        <w:t>socio-psychologically rooted</w:t>
      </w:r>
      <w:r w:rsidRPr="00C0578A">
        <w:rPr>
          <w:rStyle w:val="StyleUnderline"/>
          <w:sz w:val="24"/>
          <w:szCs w:val="26"/>
          <w:highlight w:val="cyan"/>
        </w:rPr>
        <w:t xml:space="preserve"> </w:t>
      </w:r>
      <w:r w:rsidRPr="00C0578A">
        <w:rPr>
          <w:rStyle w:val="StyleUnderline"/>
          <w:highlight w:val="cyan"/>
        </w:rPr>
        <w:t>alliance</w:t>
      </w:r>
      <w:r w:rsidRPr="00742B47">
        <w:rPr>
          <w:rStyle w:val="StyleUnderline"/>
        </w:rPr>
        <w:t xml:space="preserve"> cohesion </w:t>
      </w:r>
      <w:r w:rsidRPr="00C0578A">
        <w:rPr>
          <w:rStyle w:val="Emphasis"/>
          <w:highlight w:val="cyan"/>
        </w:rPr>
        <w:t>lit</w:t>
      </w:r>
      <w:r w:rsidRPr="00742B47">
        <w:rPr>
          <w:rStyle w:val="StyleUnderline"/>
        </w:rPr>
        <w:t>erature</w:t>
      </w:r>
      <w:r w:rsidRPr="00742B47">
        <w:rPr>
          <w:sz w:val="16"/>
        </w:rPr>
        <w:t xml:space="preserve"> (Liska 1962, </w:t>
      </w:r>
      <w:proofErr w:type="spellStart"/>
      <w:r w:rsidRPr="00742B47">
        <w:rPr>
          <w:sz w:val="16"/>
        </w:rPr>
        <w:t>Holsti</w:t>
      </w:r>
      <w:proofErr w:type="spellEnd"/>
      <w:r w:rsidRPr="00742B47">
        <w:rPr>
          <w:sz w:val="16"/>
        </w:rPr>
        <w:t xml:space="preserve"> et al. 1973, Stein 1976, Thompson and Rapkin 1981, </w:t>
      </w:r>
      <w:proofErr w:type="spellStart"/>
      <w:r w:rsidRPr="00742B47">
        <w:rPr>
          <w:sz w:val="16"/>
        </w:rPr>
        <w:t>Kupchan</w:t>
      </w:r>
      <w:proofErr w:type="spellEnd"/>
      <w:r w:rsidRPr="00742B47">
        <w:rPr>
          <w:sz w:val="16"/>
        </w:rPr>
        <w:t xml:space="preserve"> 1988, McCalla 1996, </w:t>
      </w:r>
      <w:proofErr w:type="spellStart"/>
      <w:r w:rsidRPr="00742B47">
        <w:rPr>
          <w:sz w:val="16"/>
        </w:rPr>
        <w:t>Weitsman</w:t>
      </w:r>
      <w:proofErr w:type="spellEnd"/>
      <w:r w:rsidRPr="00742B47">
        <w:rPr>
          <w:sz w:val="16"/>
        </w:rPr>
        <w:t xml:space="preserve"> 2003, 2004, </w:t>
      </w:r>
      <w:proofErr w:type="spellStart"/>
      <w:r w:rsidRPr="00742B47">
        <w:rPr>
          <w:sz w:val="16"/>
        </w:rPr>
        <w:t>Malici</w:t>
      </w:r>
      <w:proofErr w:type="spellEnd"/>
      <w:r w:rsidRPr="00742B47">
        <w:rPr>
          <w:sz w:val="16"/>
        </w:rPr>
        <w:t xml:space="preserve"> 2005, Kim 2008, Park and Moon 2014). According to Patricia </w:t>
      </w:r>
      <w:proofErr w:type="spellStart"/>
      <w:r w:rsidRPr="00742B47">
        <w:rPr>
          <w:sz w:val="16"/>
        </w:rPr>
        <w:t>Weitsman</w:t>
      </w:r>
      <w:proofErr w:type="spellEnd"/>
      <w:r w:rsidRPr="00742B47">
        <w:rPr>
          <w:sz w:val="16"/>
        </w:rPr>
        <w:t xml:space="preserve">, </w:t>
      </w:r>
      <w:r w:rsidRPr="00742B47">
        <w:rPr>
          <w:rStyle w:val="StyleUnderline"/>
        </w:rPr>
        <w:t xml:space="preserve">cohesion is “the </w:t>
      </w:r>
      <w:r w:rsidRPr="00C0578A">
        <w:rPr>
          <w:rStyle w:val="Emphasis"/>
          <w:highlight w:val="cyan"/>
        </w:rPr>
        <w:t>ability</w:t>
      </w:r>
      <w:r w:rsidRPr="00742B47">
        <w:rPr>
          <w:rStyle w:val="StyleUnderline"/>
        </w:rPr>
        <w:t xml:space="preserve"> of states </w:t>
      </w:r>
      <w:r w:rsidRPr="00C0578A">
        <w:rPr>
          <w:rStyle w:val="StyleUnderline"/>
          <w:highlight w:val="cyan"/>
        </w:rPr>
        <w:t xml:space="preserve">to </w:t>
      </w:r>
      <w:r w:rsidRPr="00C0578A">
        <w:rPr>
          <w:rStyle w:val="Emphasis"/>
          <w:highlight w:val="cyan"/>
        </w:rPr>
        <w:t>agree</w:t>
      </w:r>
      <w:r w:rsidRPr="00742B47">
        <w:rPr>
          <w:rStyle w:val="StyleUnderline"/>
        </w:rPr>
        <w:t xml:space="preserve"> on goals and strategies toward attaining those goals”</w:t>
      </w:r>
      <w:r w:rsidRPr="00742B47">
        <w:rPr>
          <w:sz w:val="16"/>
        </w:rPr>
        <w:t xml:space="preserve"> (2003, p. 85). Following this definition, </w:t>
      </w:r>
      <w:r w:rsidRPr="00742B47">
        <w:rPr>
          <w:rStyle w:val="StyleUnderline"/>
        </w:rPr>
        <w:t xml:space="preserve">cohesion </w:t>
      </w:r>
      <w:r w:rsidRPr="00C0578A">
        <w:rPr>
          <w:rStyle w:val="StyleUnderline"/>
          <w:highlight w:val="cyan"/>
        </w:rPr>
        <w:t>manifests</w:t>
      </w:r>
      <w:r w:rsidRPr="00742B47">
        <w:rPr>
          <w:rStyle w:val="StyleUnderline"/>
        </w:rPr>
        <w:t xml:space="preserve"> itself </w:t>
      </w:r>
      <w:r w:rsidRPr="00C0578A">
        <w:rPr>
          <w:rStyle w:val="StyleUnderline"/>
          <w:highlight w:val="cyan"/>
        </w:rPr>
        <w:t xml:space="preserve">through </w:t>
      </w:r>
      <w:r w:rsidRPr="00C0578A">
        <w:rPr>
          <w:rStyle w:val="Emphasis"/>
          <w:highlight w:val="cyan"/>
        </w:rPr>
        <w:t>coop</w:t>
      </w:r>
      <w:r w:rsidRPr="00742B47">
        <w:rPr>
          <w:rStyle w:val="Emphasis"/>
        </w:rPr>
        <w:t xml:space="preserve">erative </w:t>
      </w:r>
      <w:proofErr w:type="spellStart"/>
      <w:r w:rsidRPr="00C0578A">
        <w:rPr>
          <w:rStyle w:val="Emphasis"/>
          <w:highlight w:val="cyan"/>
        </w:rPr>
        <w:t>behaviour</w:t>
      </w:r>
      <w:proofErr w:type="spellEnd"/>
      <w:r w:rsidRPr="00C0578A">
        <w:rPr>
          <w:rStyle w:val="StyleUnderline"/>
          <w:highlight w:val="cyan"/>
        </w:rPr>
        <w:t xml:space="preserve"> such as </w:t>
      </w:r>
      <w:r w:rsidRPr="00C0578A">
        <w:rPr>
          <w:rStyle w:val="Emphasis"/>
          <w:highlight w:val="cyan"/>
        </w:rPr>
        <w:t>consultations</w:t>
      </w:r>
      <w:r w:rsidRPr="00742B47">
        <w:rPr>
          <w:sz w:val="16"/>
        </w:rPr>
        <w:t xml:space="preserve">, mutual concessions, and responsiveness towards each other’s needs generating collective gains.1 If that </w:t>
      </w:r>
      <w:proofErr w:type="spellStart"/>
      <w:r w:rsidRPr="00742B47">
        <w:rPr>
          <w:sz w:val="16"/>
        </w:rPr>
        <w:t>behaviour</w:t>
      </w:r>
      <w:proofErr w:type="spellEnd"/>
      <w:r w:rsidRPr="00742B47">
        <w:rPr>
          <w:sz w:val="16"/>
        </w:rPr>
        <w:t xml:space="preserve"> is typical and even expected within an alliance, the proponents of cohesion theory point out that conflicting strategic interests and threat perceptions may be detrimental to group cohesion (Liska 1962, pp. 97–129, </w:t>
      </w:r>
      <w:proofErr w:type="spellStart"/>
      <w:r w:rsidRPr="00742B47">
        <w:rPr>
          <w:sz w:val="16"/>
        </w:rPr>
        <w:t>Holsti</w:t>
      </w:r>
      <w:proofErr w:type="spellEnd"/>
      <w:r w:rsidRPr="00742B47">
        <w:rPr>
          <w:sz w:val="16"/>
        </w:rPr>
        <w:t xml:space="preserve"> et al. 1973, p. 17, Thompson and Rapkin 1981, p. 615, </w:t>
      </w:r>
      <w:proofErr w:type="spellStart"/>
      <w:r w:rsidRPr="00742B47">
        <w:rPr>
          <w:sz w:val="16"/>
        </w:rPr>
        <w:t>Malici</w:t>
      </w:r>
      <w:proofErr w:type="spellEnd"/>
      <w:r w:rsidRPr="00742B47">
        <w:rPr>
          <w:sz w:val="16"/>
        </w:rPr>
        <w:t xml:space="preserve"> 2005, p. 93). This article responds to their argument by </w:t>
      </w:r>
      <w:proofErr w:type="spellStart"/>
      <w:r w:rsidRPr="00742B47">
        <w:rPr>
          <w:sz w:val="16"/>
        </w:rPr>
        <w:t>hypothesising</w:t>
      </w:r>
      <w:proofErr w:type="spellEnd"/>
      <w:r w:rsidRPr="00742B47">
        <w:rPr>
          <w:sz w:val="16"/>
        </w:rPr>
        <w:t xml:space="preserve"> that </w:t>
      </w:r>
      <w:r w:rsidRPr="00C0578A">
        <w:rPr>
          <w:rStyle w:val="StyleUnderline"/>
          <w:highlight w:val="cyan"/>
        </w:rPr>
        <w:t xml:space="preserve">consensus-based bargaining </w:t>
      </w:r>
      <w:r w:rsidRPr="00C0578A">
        <w:rPr>
          <w:rStyle w:val="Emphasis"/>
          <w:highlight w:val="cyan"/>
        </w:rPr>
        <w:t>within</w:t>
      </w:r>
      <w:r w:rsidRPr="00742B47">
        <w:rPr>
          <w:rStyle w:val="StyleUnderline"/>
        </w:rPr>
        <w:t xml:space="preserve"> the Atlantic Alliance </w:t>
      </w:r>
      <w:r w:rsidRPr="00C0578A">
        <w:rPr>
          <w:rStyle w:val="StyleUnderline"/>
          <w:highlight w:val="cyan"/>
        </w:rPr>
        <w:t>allows</w:t>
      </w:r>
      <w:r w:rsidRPr="00742B47">
        <w:rPr>
          <w:rStyle w:val="StyleUnderline"/>
        </w:rPr>
        <w:t xml:space="preserve"> for the </w:t>
      </w:r>
      <w:r w:rsidRPr="00C0578A">
        <w:rPr>
          <w:rStyle w:val="Emphasis"/>
          <w:highlight w:val="cyan"/>
        </w:rPr>
        <w:t>bridging</w:t>
      </w:r>
      <w:r w:rsidRPr="00742B47">
        <w:rPr>
          <w:rStyle w:val="Emphasis"/>
        </w:rPr>
        <w:t xml:space="preserve"> of </w:t>
      </w:r>
      <w:r w:rsidRPr="00C0578A">
        <w:rPr>
          <w:rStyle w:val="Emphasis"/>
          <w:highlight w:val="cyan"/>
        </w:rPr>
        <w:t>divergent</w:t>
      </w:r>
      <w:r w:rsidRPr="00742B47">
        <w:rPr>
          <w:rStyle w:val="Emphasis"/>
        </w:rPr>
        <w:t xml:space="preserve"> threat </w:t>
      </w:r>
      <w:r w:rsidRPr="00C0578A">
        <w:rPr>
          <w:rStyle w:val="Emphasis"/>
          <w:highlight w:val="cyan"/>
        </w:rPr>
        <w:t>perceptions</w:t>
      </w:r>
      <w:r w:rsidRPr="00742B47">
        <w:rPr>
          <w:rStyle w:val="StyleUnderline"/>
        </w:rPr>
        <w:t xml:space="preserve"> among allies </w:t>
      </w:r>
      <w:r w:rsidRPr="00C0578A">
        <w:rPr>
          <w:rStyle w:val="StyleUnderline"/>
          <w:highlight w:val="cyan"/>
        </w:rPr>
        <w:t xml:space="preserve">and </w:t>
      </w:r>
      <w:r w:rsidRPr="00C0578A">
        <w:rPr>
          <w:rStyle w:val="Emphasis"/>
          <w:highlight w:val="cyan"/>
        </w:rPr>
        <w:t>fosters</w:t>
      </w:r>
      <w:r w:rsidRPr="00742B47">
        <w:rPr>
          <w:rStyle w:val="StyleUnderline"/>
        </w:rPr>
        <w:t xml:space="preserve"> a </w:t>
      </w:r>
      <w:r w:rsidRPr="00C0578A">
        <w:rPr>
          <w:rStyle w:val="Emphasis"/>
          <w:highlight w:val="cyan"/>
        </w:rPr>
        <w:t>shared understanding</w:t>
      </w:r>
      <w:r w:rsidRPr="00742B47">
        <w:rPr>
          <w:rStyle w:val="StyleUnderline"/>
        </w:rPr>
        <w:t xml:space="preserve"> of their respective issues</w:t>
      </w:r>
      <w:r w:rsidRPr="00742B47">
        <w:rPr>
          <w:sz w:val="16"/>
        </w:rPr>
        <w:t xml:space="preserve">. According to this hypothesis, the birth of the 360- degree concept and its implementation shall then embody this spirit of compromise. We further </w:t>
      </w:r>
      <w:proofErr w:type="spellStart"/>
      <w:r w:rsidRPr="00742B47">
        <w:rPr>
          <w:sz w:val="16"/>
        </w:rPr>
        <w:t>hypothesise</w:t>
      </w:r>
      <w:proofErr w:type="spellEnd"/>
      <w:r w:rsidRPr="00742B47">
        <w:rPr>
          <w:sz w:val="16"/>
        </w:rPr>
        <w:t xml:space="preserve"> that it is rendered possible by the very nature of NATO. Scholars no longer dispute the fact that NATO is a pluralist security community (Pouliot and Lachmann 2004). It means that it is composed of independent governments sharing “core values derived from common institutions, and mutual responsiveness – a matter of mutual identity and loyalty, a sense of ‘we-ness,’” and determined to resolve their disputes peacefully (Adler and Barnett 1998, p. 7). </w:t>
      </w:r>
      <w:r w:rsidRPr="00742B47">
        <w:rPr>
          <w:rStyle w:val="StyleUnderline"/>
        </w:rPr>
        <w:t xml:space="preserve">NATO </w:t>
      </w:r>
      <w:r w:rsidRPr="00C0578A">
        <w:rPr>
          <w:rStyle w:val="StyleUnderline"/>
          <w:highlight w:val="cyan"/>
        </w:rPr>
        <w:t>allies</w:t>
      </w:r>
      <w:r w:rsidRPr="00742B47">
        <w:rPr>
          <w:rStyle w:val="StyleUnderline"/>
        </w:rPr>
        <w:t xml:space="preserve"> are</w:t>
      </w:r>
      <w:r w:rsidRPr="00742B47">
        <w:rPr>
          <w:sz w:val="16"/>
        </w:rPr>
        <w:t xml:space="preserve"> then </w:t>
      </w:r>
      <w:proofErr w:type="spellStart"/>
      <w:r w:rsidRPr="00742B47">
        <w:rPr>
          <w:rStyle w:val="StyleUnderline"/>
        </w:rPr>
        <w:t>incentivised</w:t>
      </w:r>
      <w:proofErr w:type="spellEnd"/>
      <w:r w:rsidRPr="00742B47">
        <w:rPr>
          <w:rStyle w:val="StyleUnderline"/>
        </w:rPr>
        <w:t xml:space="preserve"> to</w:t>
      </w:r>
      <w:r w:rsidRPr="00742B47">
        <w:rPr>
          <w:sz w:val="16"/>
        </w:rPr>
        <w:t xml:space="preserve"> talk and </w:t>
      </w:r>
      <w:r w:rsidRPr="00C0578A">
        <w:rPr>
          <w:rStyle w:val="Emphasis"/>
          <w:highlight w:val="cyan"/>
        </w:rPr>
        <w:t>coop</w:t>
      </w:r>
      <w:r w:rsidRPr="00742B47">
        <w:rPr>
          <w:rStyle w:val="StyleUnderline"/>
        </w:rPr>
        <w:t>erate not only because of the consensus rule but</w:t>
      </w:r>
      <w:r w:rsidRPr="00742B47">
        <w:rPr>
          <w:sz w:val="16"/>
        </w:rPr>
        <w:t xml:space="preserve"> also </w:t>
      </w:r>
      <w:r w:rsidRPr="00C0578A">
        <w:rPr>
          <w:rStyle w:val="StyleUnderline"/>
          <w:highlight w:val="cyan"/>
        </w:rPr>
        <w:t xml:space="preserve">because they form </w:t>
      </w:r>
      <w:r w:rsidRPr="00C0578A">
        <w:rPr>
          <w:rStyle w:val="Emphasis"/>
          <w:highlight w:val="cyan"/>
        </w:rPr>
        <w:t>a</w:t>
      </w:r>
      <w:r w:rsidRPr="00742B47">
        <w:rPr>
          <w:rStyle w:val="StyleUnderline"/>
        </w:rPr>
        <w:t xml:space="preserve">n </w:t>
      </w:r>
      <w:proofErr w:type="spellStart"/>
      <w:r w:rsidRPr="00742B47">
        <w:rPr>
          <w:rStyle w:val="Emphasis"/>
        </w:rPr>
        <w:t>institutionalised</w:t>
      </w:r>
      <w:proofErr w:type="spellEnd"/>
      <w:r w:rsidRPr="00742B47">
        <w:rPr>
          <w:rStyle w:val="Emphasis"/>
        </w:rPr>
        <w:t xml:space="preserve"> </w:t>
      </w:r>
      <w:r w:rsidRPr="00C0578A">
        <w:rPr>
          <w:rStyle w:val="Emphasis"/>
          <w:szCs w:val="26"/>
          <w:highlight w:val="cyan"/>
        </w:rPr>
        <w:t>“community of values”</w:t>
      </w:r>
      <w:r w:rsidRPr="00742B47">
        <w:rPr>
          <w:rStyle w:val="StyleUnderline"/>
        </w:rPr>
        <w:t xml:space="preserve"> concerned by regional order</w:t>
      </w:r>
      <w:r w:rsidRPr="00742B47">
        <w:rPr>
          <w:sz w:val="16"/>
        </w:rPr>
        <w:t xml:space="preserve"> (Risse-Kappen 1997, Park and Moon 2014).</w:t>
      </w:r>
    </w:p>
    <w:p w14:paraId="25F7A632" w14:textId="77777777" w:rsidR="00C06975" w:rsidRDefault="00C06975" w:rsidP="00C06975">
      <w:pPr>
        <w:pStyle w:val="Heading4"/>
      </w:pPr>
      <w:r>
        <w:t xml:space="preserve">Opponents will </w:t>
      </w:r>
      <w:r>
        <w:rPr>
          <w:u w:val="single"/>
        </w:rPr>
        <w:t>abstain</w:t>
      </w:r>
      <w:r>
        <w:t xml:space="preserve">, not </w:t>
      </w:r>
      <w:r>
        <w:rPr>
          <w:u w:val="single"/>
        </w:rPr>
        <w:t>veto</w:t>
      </w:r>
      <w:r>
        <w:t xml:space="preserve">. </w:t>
      </w:r>
    </w:p>
    <w:p w14:paraId="28AF8A22" w14:textId="77777777" w:rsidR="00C06975" w:rsidRPr="00935BDC" w:rsidRDefault="00C06975" w:rsidP="00C06975">
      <w:r>
        <w:rPr>
          <w:rStyle w:val="Style13ptBold"/>
        </w:rPr>
        <w:t xml:space="preserve">Movsisyan ‘8 </w:t>
      </w:r>
      <w:r w:rsidRPr="00935BDC">
        <w:t>[Suren; January 2008; Researcher at the Copenhagen Business School, Ph.D. in Economics, M.Sc. from Texas A&amp;M University; 21st Century, ““Decision Making by Consensus in International Organizations as a Form of Negotiation,” p. 83-84]</w:t>
      </w:r>
    </w:p>
    <w:p w14:paraId="7152F624" w14:textId="77777777" w:rsidR="00C06975" w:rsidRPr="005D5432" w:rsidRDefault="00C06975" w:rsidP="00C06975">
      <w:pPr>
        <w:rPr>
          <w:sz w:val="16"/>
        </w:rPr>
      </w:pPr>
      <w:r w:rsidRPr="005D5432">
        <w:rPr>
          <w:sz w:val="16"/>
        </w:rPr>
        <w:t xml:space="preserve">However, </w:t>
      </w:r>
      <w:r w:rsidRPr="00B620EC">
        <w:rPr>
          <w:rStyle w:val="StyleUnderline"/>
        </w:rPr>
        <w:t>despite intensive negotiations</w:t>
      </w:r>
      <w:r w:rsidRPr="005D5432">
        <w:rPr>
          <w:sz w:val="16"/>
        </w:rPr>
        <w:t xml:space="preserve"> taken place </w:t>
      </w:r>
      <w:r w:rsidRPr="00094E38">
        <w:rPr>
          <w:rStyle w:val="StyleUnderline"/>
        </w:rPr>
        <w:t>to achieve</w:t>
      </w:r>
      <w:r w:rsidRPr="005D5432">
        <w:rPr>
          <w:sz w:val="16"/>
        </w:rPr>
        <w:t xml:space="preserve"> a </w:t>
      </w:r>
      <w:r w:rsidRPr="00094E38">
        <w:rPr>
          <w:rStyle w:val="StyleUnderline"/>
        </w:rPr>
        <w:t>consensus</w:t>
      </w:r>
      <w:r w:rsidRPr="005D5432">
        <w:rPr>
          <w:sz w:val="16"/>
        </w:rPr>
        <w:t xml:space="preserve"> in multilateral conferences, </w:t>
      </w:r>
      <w:r w:rsidRPr="00094E38">
        <w:rPr>
          <w:rStyle w:val="StyleUnderline"/>
        </w:rPr>
        <w:t xml:space="preserve">there are </w:t>
      </w:r>
      <w:r w:rsidRPr="00094E38">
        <w:rPr>
          <w:rStyle w:val="Emphasis"/>
        </w:rPr>
        <w:t xml:space="preserve">procedural </w:t>
      </w:r>
      <w:r w:rsidRPr="00AC758B">
        <w:rPr>
          <w:rStyle w:val="Emphasis"/>
          <w:highlight w:val="cyan"/>
        </w:rPr>
        <w:t>devices</w:t>
      </w:r>
      <w:r w:rsidRPr="005D5432">
        <w:rPr>
          <w:sz w:val="16"/>
        </w:rPr>
        <w:t xml:space="preserve"> or modus operandi </w:t>
      </w:r>
      <w:r w:rsidRPr="00094E38">
        <w:rPr>
          <w:rStyle w:val="StyleUnderline"/>
        </w:rPr>
        <w:t xml:space="preserve">that </w:t>
      </w:r>
      <w:r w:rsidRPr="00AC758B">
        <w:rPr>
          <w:rStyle w:val="Emphasis"/>
          <w:highlight w:val="cyan"/>
        </w:rPr>
        <w:t>foster consensus</w:t>
      </w:r>
      <w:r w:rsidRPr="00094E38">
        <w:rPr>
          <w:rStyle w:val="StyleUnderline"/>
        </w:rPr>
        <w:t xml:space="preserve"> and make it stronger. </w:t>
      </w:r>
      <w:r w:rsidRPr="00AC758B">
        <w:rPr>
          <w:rStyle w:val="StyleUnderline"/>
          <w:highlight w:val="cyan"/>
        </w:rPr>
        <w:t>One of them, “</w:t>
      </w:r>
      <w:r w:rsidRPr="00AC758B">
        <w:rPr>
          <w:rStyle w:val="Emphasis"/>
          <w:highlight w:val="cyan"/>
        </w:rPr>
        <w:t>silence</w:t>
      </w:r>
      <w:r w:rsidRPr="00094E38">
        <w:rPr>
          <w:rStyle w:val="Emphasis"/>
        </w:rPr>
        <w:t xml:space="preserve"> procedure</w:t>
      </w:r>
      <w:r w:rsidRPr="00094E38">
        <w:rPr>
          <w:rStyle w:val="StyleUnderline"/>
        </w:rPr>
        <w:t>,” is a</w:t>
      </w:r>
      <w:r w:rsidRPr="005D5432">
        <w:rPr>
          <w:sz w:val="16"/>
        </w:rPr>
        <w:t xml:space="preserve"> procedural </w:t>
      </w:r>
      <w:r w:rsidRPr="00094E38">
        <w:rPr>
          <w:rStyle w:val="StyleUnderline"/>
        </w:rPr>
        <w:t>device</w:t>
      </w:r>
      <w:r w:rsidRPr="005D5432">
        <w:rPr>
          <w:sz w:val="16"/>
        </w:rPr>
        <w:t xml:space="preserve"> of multilateral conferences </w:t>
      </w:r>
      <w:r w:rsidRPr="00094E38">
        <w:rPr>
          <w:rStyle w:val="StyleUnderline"/>
        </w:rPr>
        <w:t xml:space="preserve">“under which </w:t>
      </w:r>
      <w:r w:rsidRPr="00AC758B">
        <w:rPr>
          <w:rStyle w:val="StyleUnderline"/>
          <w:highlight w:val="cyan"/>
        </w:rPr>
        <w:t>any member</w:t>
      </w:r>
      <w:r w:rsidRPr="00094E38">
        <w:rPr>
          <w:rStyle w:val="StyleUnderline"/>
        </w:rPr>
        <w:t xml:space="preserve"> government </w:t>
      </w:r>
      <w:r w:rsidRPr="00AC758B">
        <w:rPr>
          <w:rStyle w:val="StyleUnderline"/>
          <w:highlight w:val="cyan"/>
        </w:rPr>
        <w:t>objecting</w:t>
      </w:r>
      <w:r w:rsidRPr="00094E38">
        <w:rPr>
          <w:rStyle w:val="StyleUnderline"/>
        </w:rPr>
        <w:t xml:space="preserve"> to the request </w:t>
      </w:r>
      <w:r w:rsidRPr="00AC758B">
        <w:rPr>
          <w:rStyle w:val="StyleUnderline"/>
          <w:highlight w:val="cyan"/>
        </w:rPr>
        <w:t>must</w:t>
      </w:r>
      <w:r w:rsidRPr="00094E38">
        <w:rPr>
          <w:rStyle w:val="StyleUnderline"/>
        </w:rPr>
        <w:t xml:space="preserve"> send him a </w:t>
      </w:r>
      <w:r w:rsidRPr="00094E38">
        <w:rPr>
          <w:rStyle w:val="Emphasis"/>
        </w:rPr>
        <w:t>formal letter</w:t>
      </w:r>
      <w:r w:rsidRPr="00094E38">
        <w:rPr>
          <w:rStyle w:val="StyleUnderline"/>
        </w:rPr>
        <w:t xml:space="preserve"> </w:t>
      </w:r>
      <w:r w:rsidRPr="00AC758B">
        <w:rPr>
          <w:rStyle w:val="StyleUnderline"/>
          <w:highlight w:val="cyan"/>
        </w:rPr>
        <w:t>stat</w:t>
      </w:r>
      <w:r w:rsidRPr="00094E38">
        <w:rPr>
          <w:rStyle w:val="StyleUnderline"/>
        </w:rPr>
        <w:t xml:space="preserve">ing its </w:t>
      </w:r>
      <w:r w:rsidRPr="00AC758B">
        <w:rPr>
          <w:rStyle w:val="Emphasis"/>
          <w:highlight w:val="cyan"/>
        </w:rPr>
        <w:t>opposition</w:t>
      </w:r>
      <w:r w:rsidRPr="00094E38">
        <w:rPr>
          <w:rStyle w:val="StyleUnderline"/>
        </w:rPr>
        <w:t>”</w:t>
      </w:r>
      <w:r w:rsidRPr="005D5432">
        <w:rPr>
          <w:sz w:val="16"/>
        </w:rPr>
        <w:t xml:space="preserve"> [4, p. 1]. </w:t>
      </w:r>
      <w:r w:rsidRPr="00094E38">
        <w:rPr>
          <w:rStyle w:val="StyleUnderline"/>
        </w:rPr>
        <w:t xml:space="preserve">Being one of specific characteristics of the NATO </w:t>
      </w:r>
      <w:r w:rsidRPr="00094E38">
        <w:rPr>
          <w:rStyle w:val="Emphasis"/>
        </w:rPr>
        <w:t>decision-making procedure</w:t>
      </w:r>
      <w:r w:rsidRPr="00094E38">
        <w:rPr>
          <w:rStyle w:val="StyleUnderline"/>
        </w:rPr>
        <w:t>, “silence procedure” can be applied for all</w:t>
      </w:r>
      <w:r w:rsidRPr="005D5432">
        <w:rPr>
          <w:sz w:val="16"/>
        </w:rPr>
        <w:t xml:space="preserve"> those </w:t>
      </w:r>
      <w:r w:rsidRPr="00094E38">
        <w:rPr>
          <w:rStyle w:val="StyleUnderline"/>
        </w:rPr>
        <w:t xml:space="preserve">decisions that require </w:t>
      </w:r>
      <w:r w:rsidRPr="00094E38">
        <w:rPr>
          <w:rStyle w:val="Emphasis"/>
        </w:rPr>
        <w:t>consensus</w:t>
      </w:r>
      <w:r w:rsidRPr="005D5432">
        <w:rPr>
          <w:sz w:val="16"/>
        </w:rPr>
        <w:t xml:space="preserve">. To understand how decisions by consensus in NATO are achieved, what are peculiarities of “silence procedure” we will start from the brief organizational structure and </w:t>
      </w:r>
      <w:proofErr w:type="spellStart"/>
      <w:r w:rsidRPr="005D5432">
        <w:rPr>
          <w:sz w:val="16"/>
        </w:rPr>
        <w:t>analyse</w:t>
      </w:r>
      <w:proofErr w:type="spellEnd"/>
      <w:r w:rsidRPr="005D5432">
        <w:rPr>
          <w:sz w:val="16"/>
        </w:rPr>
        <w:t xml:space="preserve"> its 2003 decision making crisis related to NATO’s </w:t>
      </w:r>
      <w:proofErr w:type="spellStart"/>
      <w:r w:rsidRPr="005D5432">
        <w:rPr>
          <w:sz w:val="16"/>
        </w:rPr>
        <w:t>defence</w:t>
      </w:r>
      <w:proofErr w:type="spellEnd"/>
      <w:r w:rsidRPr="005D5432">
        <w:rPr>
          <w:sz w:val="16"/>
        </w:rPr>
        <w:t xml:space="preserve"> system provision to Turkey in the lights of possible US attacks on Iraq.</w:t>
      </w:r>
    </w:p>
    <w:p w14:paraId="16B9C156" w14:textId="77777777" w:rsidR="00C06975" w:rsidRPr="005D5432" w:rsidRDefault="00C06975" w:rsidP="00C06975">
      <w:pPr>
        <w:rPr>
          <w:sz w:val="16"/>
        </w:rPr>
      </w:pPr>
      <w:r w:rsidRPr="00094E38">
        <w:rPr>
          <w:rStyle w:val="StyleUnderline"/>
        </w:rPr>
        <w:t>Important decision in NATO made by</w:t>
      </w:r>
      <w:r w:rsidRPr="005D5432">
        <w:rPr>
          <w:sz w:val="16"/>
        </w:rPr>
        <w:t xml:space="preserve"> North Atlantic Council </w:t>
      </w:r>
      <w:r w:rsidRPr="00094E38">
        <w:rPr>
          <w:rStyle w:val="StyleUnderline"/>
        </w:rPr>
        <w:t>(</w:t>
      </w:r>
      <w:r w:rsidRPr="00094E38">
        <w:rPr>
          <w:rStyle w:val="Emphasis"/>
        </w:rPr>
        <w:t>NAC</w:t>
      </w:r>
      <w:r w:rsidRPr="00094E38">
        <w:rPr>
          <w:rStyle w:val="StyleUnderline"/>
        </w:rPr>
        <w:t>)</w:t>
      </w:r>
      <w:r w:rsidRPr="005D5432">
        <w:rPr>
          <w:sz w:val="16"/>
        </w:rPr>
        <w:t xml:space="preserve"> or Military Committee (MC) with its </w:t>
      </w:r>
      <w:proofErr w:type="spellStart"/>
      <w:r w:rsidRPr="005D5432">
        <w:rPr>
          <w:sz w:val="16"/>
        </w:rPr>
        <w:t>Defence</w:t>
      </w:r>
      <w:proofErr w:type="spellEnd"/>
      <w:r w:rsidRPr="005D5432">
        <w:rPr>
          <w:sz w:val="16"/>
        </w:rPr>
        <w:t xml:space="preserve"> and Planning Committee as a subdivision. There are 19 members in NAC and 18 members in MC as France withdrew from the alliance military committee in </w:t>
      </w:r>
      <w:proofErr w:type="gramStart"/>
      <w:r w:rsidRPr="005D5432">
        <w:rPr>
          <w:sz w:val="16"/>
        </w:rPr>
        <w:t>1966, but</w:t>
      </w:r>
      <w:proofErr w:type="gramEnd"/>
      <w:r w:rsidRPr="005D5432">
        <w:rPr>
          <w:sz w:val="16"/>
        </w:rPr>
        <w:t xml:space="preserve"> have an observer without a voting right. According to the CRS Report for Congress, the both NAC and MC “achieve consensus through a process in which no government states its objection</w:t>
      </w:r>
      <w:proofErr w:type="gramStart"/>
      <w:r w:rsidRPr="005D5432">
        <w:rPr>
          <w:sz w:val="16"/>
        </w:rPr>
        <w:t>” ”</w:t>
      </w:r>
      <w:proofErr w:type="gramEnd"/>
      <w:r w:rsidRPr="005D5432">
        <w:rPr>
          <w:sz w:val="16"/>
        </w:rPr>
        <w:t xml:space="preserve"> [4, p. 3]. </w:t>
      </w:r>
      <w:r w:rsidRPr="00AC758B">
        <w:rPr>
          <w:rStyle w:val="StyleUnderline"/>
          <w:highlight w:val="cyan"/>
        </w:rPr>
        <w:t>“Silence</w:t>
      </w:r>
      <w:r w:rsidRPr="00094E38">
        <w:rPr>
          <w:rStyle w:val="StyleUnderline"/>
        </w:rPr>
        <w:t xml:space="preserve"> procedure” is used to </w:t>
      </w:r>
      <w:r w:rsidRPr="00AC758B">
        <w:rPr>
          <w:rStyle w:val="Emphasis"/>
          <w:highlight w:val="cyan"/>
        </w:rPr>
        <w:t>circumvent</w:t>
      </w:r>
      <w:r w:rsidRPr="00094E38">
        <w:rPr>
          <w:rStyle w:val="Emphasis"/>
        </w:rPr>
        <w:t xml:space="preserve"> confrontations</w:t>
      </w:r>
      <w:r w:rsidRPr="00094E38">
        <w:rPr>
          <w:rStyle w:val="StyleUnderline"/>
        </w:rPr>
        <w:t xml:space="preserve"> during</w:t>
      </w:r>
      <w:r w:rsidRPr="005D5432">
        <w:rPr>
          <w:sz w:val="16"/>
        </w:rPr>
        <w:t xml:space="preserve"> large </w:t>
      </w:r>
      <w:r w:rsidRPr="00AC758B">
        <w:rPr>
          <w:rStyle w:val="StyleUnderline"/>
          <w:highlight w:val="cyan"/>
        </w:rPr>
        <w:t xml:space="preserve">discussions and </w:t>
      </w:r>
      <w:r w:rsidRPr="00AC758B">
        <w:rPr>
          <w:rStyle w:val="Emphasis"/>
          <w:highlight w:val="cyan"/>
        </w:rPr>
        <w:t>escape</w:t>
      </w:r>
      <w:r w:rsidRPr="00094E38">
        <w:rPr>
          <w:rStyle w:val="StyleUnderline"/>
        </w:rPr>
        <w:t xml:space="preserve"> unnecessary </w:t>
      </w:r>
      <w:r w:rsidRPr="00094E38">
        <w:rPr>
          <w:rStyle w:val="Emphasis"/>
        </w:rPr>
        <w:t xml:space="preserve">media </w:t>
      </w:r>
      <w:r w:rsidRPr="00AC758B">
        <w:rPr>
          <w:rStyle w:val="Emphasis"/>
          <w:highlight w:val="cyan"/>
        </w:rPr>
        <w:t>coverage</w:t>
      </w:r>
      <w:r w:rsidRPr="00094E38">
        <w:rPr>
          <w:rStyle w:val="StyleUnderline"/>
        </w:rPr>
        <w:t xml:space="preserve"> over </w:t>
      </w:r>
      <w:r w:rsidRPr="00094E38">
        <w:rPr>
          <w:rStyle w:val="Emphasis"/>
        </w:rPr>
        <w:t>sensitive issues</w:t>
      </w:r>
      <w:r w:rsidRPr="005D5432">
        <w:rPr>
          <w:sz w:val="16"/>
        </w:rPr>
        <w:t>.</w:t>
      </w:r>
    </w:p>
    <w:p w14:paraId="6F3AB643" w14:textId="77777777" w:rsidR="00C06975" w:rsidRDefault="00C06975" w:rsidP="00C06975">
      <w:pPr>
        <w:rPr>
          <w:sz w:val="16"/>
        </w:rPr>
      </w:pPr>
      <w:r w:rsidRPr="00094E38">
        <w:rPr>
          <w:rStyle w:val="StyleUnderline"/>
        </w:rPr>
        <w:t xml:space="preserve">Secretary General set a </w:t>
      </w:r>
      <w:r w:rsidRPr="00094E38">
        <w:rPr>
          <w:rStyle w:val="Emphasis"/>
        </w:rPr>
        <w:t>deadline</w:t>
      </w:r>
      <w:r w:rsidRPr="00094E38">
        <w:rPr>
          <w:rStyle w:val="StyleUnderline"/>
        </w:rPr>
        <w:t xml:space="preserve"> to receive a letter from</w:t>
      </w:r>
      <w:r w:rsidRPr="005D5432">
        <w:rPr>
          <w:sz w:val="16"/>
        </w:rPr>
        <w:t xml:space="preserve"> member </w:t>
      </w:r>
      <w:r w:rsidRPr="00094E38">
        <w:rPr>
          <w:rStyle w:val="StyleUnderline"/>
        </w:rPr>
        <w:t>states opposing an issue</w:t>
      </w:r>
      <w:r w:rsidRPr="005D5432">
        <w:rPr>
          <w:sz w:val="16"/>
        </w:rPr>
        <w:t>.</w:t>
      </w:r>
      <w:r w:rsidRPr="00094E38">
        <w:rPr>
          <w:rStyle w:val="StyleUnderline"/>
        </w:rPr>
        <w:t xml:space="preserve"> </w:t>
      </w:r>
      <w:r w:rsidRPr="005D5432">
        <w:rPr>
          <w:sz w:val="16"/>
        </w:rPr>
        <w:t xml:space="preserve">Gallis states that </w:t>
      </w:r>
      <w:r w:rsidRPr="00094E38">
        <w:rPr>
          <w:rStyle w:val="StyleUnderline"/>
        </w:rPr>
        <w:t xml:space="preserve">“by </w:t>
      </w:r>
      <w:r w:rsidRPr="00094E38">
        <w:rPr>
          <w:rStyle w:val="Emphasis"/>
        </w:rPr>
        <w:t>not sending</w:t>
      </w:r>
      <w:r w:rsidRPr="00094E38">
        <w:rPr>
          <w:rStyle w:val="StyleUnderline"/>
        </w:rPr>
        <w:t xml:space="preserve"> a letter … within specified time period, </w:t>
      </w:r>
      <w:r w:rsidRPr="00AC758B">
        <w:rPr>
          <w:rStyle w:val="StyleUnderline"/>
          <w:highlight w:val="cyan"/>
        </w:rPr>
        <w:t xml:space="preserve">a government can </w:t>
      </w:r>
      <w:r w:rsidRPr="00AC758B">
        <w:rPr>
          <w:rStyle w:val="Emphasis"/>
          <w:highlight w:val="cyan"/>
        </w:rPr>
        <w:t>avoid</w:t>
      </w:r>
      <w:r w:rsidRPr="00094E38">
        <w:rPr>
          <w:rStyle w:val="Emphasis"/>
        </w:rPr>
        <w:t xml:space="preserve"> the step</w:t>
      </w:r>
      <w:r w:rsidRPr="00094E38">
        <w:rPr>
          <w:rStyle w:val="StyleUnderline"/>
        </w:rPr>
        <w:t xml:space="preserve"> of </w:t>
      </w:r>
      <w:r w:rsidRPr="00AC758B">
        <w:rPr>
          <w:rStyle w:val="StyleUnderline"/>
          <w:highlight w:val="cyan"/>
        </w:rPr>
        <w:t>stating its</w:t>
      </w:r>
      <w:r w:rsidRPr="00094E38">
        <w:rPr>
          <w:rStyle w:val="StyleUnderline"/>
        </w:rPr>
        <w:t xml:space="preserve"> </w:t>
      </w:r>
      <w:r w:rsidRPr="00094E38">
        <w:rPr>
          <w:rStyle w:val="Emphasis"/>
        </w:rPr>
        <w:t xml:space="preserve">explicit </w:t>
      </w:r>
      <w:r w:rsidRPr="00AC758B">
        <w:rPr>
          <w:rStyle w:val="Emphasis"/>
          <w:highlight w:val="cyan"/>
        </w:rPr>
        <w:t>objection</w:t>
      </w:r>
      <w:r w:rsidRPr="00094E38">
        <w:rPr>
          <w:rStyle w:val="StyleUnderline"/>
        </w:rPr>
        <w:t xml:space="preserve"> to a policy </w:t>
      </w:r>
      <w:r w:rsidRPr="00AC758B">
        <w:rPr>
          <w:rStyle w:val="StyleUnderline"/>
          <w:highlight w:val="cyan"/>
        </w:rPr>
        <w:t>if it believes</w:t>
      </w:r>
      <w:r w:rsidRPr="00094E38">
        <w:rPr>
          <w:rStyle w:val="StyleUnderline"/>
        </w:rPr>
        <w:t xml:space="preserve"> </w:t>
      </w:r>
      <w:r w:rsidRPr="00094E38">
        <w:rPr>
          <w:rStyle w:val="Emphasis"/>
        </w:rPr>
        <w:t xml:space="preserve">other </w:t>
      </w:r>
      <w:r w:rsidRPr="00AC758B">
        <w:rPr>
          <w:rStyle w:val="Emphasis"/>
          <w:highlight w:val="cyan"/>
        </w:rPr>
        <w:t>allies</w:t>
      </w:r>
      <w:r w:rsidRPr="00AC758B">
        <w:rPr>
          <w:rStyle w:val="StyleUnderline"/>
          <w:highlight w:val="cyan"/>
        </w:rPr>
        <w:t xml:space="preserve"> are set on</w:t>
      </w:r>
      <w:r w:rsidRPr="00094E38">
        <w:rPr>
          <w:rStyle w:val="StyleUnderline"/>
        </w:rPr>
        <w:t xml:space="preserve"> a </w:t>
      </w:r>
      <w:r w:rsidRPr="00094E38">
        <w:rPr>
          <w:rStyle w:val="Emphasis"/>
        </w:rPr>
        <w:t xml:space="preserve">course of </w:t>
      </w:r>
      <w:r w:rsidRPr="00AC758B">
        <w:rPr>
          <w:rStyle w:val="Emphasis"/>
          <w:highlight w:val="cyan"/>
        </w:rPr>
        <w:t>action</w:t>
      </w:r>
      <w:proofErr w:type="gramStart"/>
      <w:r w:rsidRPr="00094E38">
        <w:rPr>
          <w:rStyle w:val="StyleUnderline"/>
        </w:rPr>
        <w:t>”</w:t>
      </w:r>
      <w:r w:rsidRPr="005D5432">
        <w:rPr>
          <w:sz w:val="16"/>
        </w:rPr>
        <w:t xml:space="preserve"> ”</w:t>
      </w:r>
      <w:proofErr w:type="gramEnd"/>
      <w:r w:rsidRPr="005D5432">
        <w:rPr>
          <w:sz w:val="16"/>
        </w:rPr>
        <w:t xml:space="preserve"> [4, p. 3]. </w:t>
      </w:r>
      <w:r w:rsidRPr="00AC758B">
        <w:rPr>
          <w:rStyle w:val="StyleUnderline"/>
          <w:highlight w:val="cyan"/>
        </w:rPr>
        <w:t>In the case of</w:t>
      </w:r>
      <w:r w:rsidRPr="00094E38">
        <w:rPr>
          <w:rStyle w:val="StyleUnderline"/>
        </w:rPr>
        <w:t xml:space="preserve"> </w:t>
      </w:r>
      <w:proofErr w:type="spellStart"/>
      <w:r w:rsidRPr="00094E38">
        <w:rPr>
          <w:rStyle w:val="StyleUnderline"/>
        </w:rPr>
        <w:lastRenderedPageBreak/>
        <w:t>defence</w:t>
      </w:r>
      <w:proofErr w:type="spellEnd"/>
      <w:r w:rsidRPr="00094E38">
        <w:rPr>
          <w:rStyle w:val="StyleUnderline"/>
        </w:rPr>
        <w:t xml:space="preserve"> system</w:t>
      </w:r>
      <w:r w:rsidRPr="005D5432">
        <w:rPr>
          <w:sz w:val="16"/>
        </w:rPr>
        <w:t xml:space="preserve"> provision </w:t>
      </w:r>
      <w:r w:rsidRPr="00094E38">
        <w:rPr>
          <w:rStyle w:val="StyleUnderline"/>
        </w:rPr>
        <w:t xml:space="preserve">for </w:t>
      </w:r>
      <w:r w:rsidRPr="00AC758B">
        <w:rPr>
          <w:rStyle w:val="StyleUnderline"/>
          <w:highlight w:val="cyan"/>
        </w:rPr>
        <w:t>Turkey</w:t>
      </w:r>
      <w:r w:rsidRPr="005D5432">
        <w:rPr>
          <w:sz w:val="16"/>
        </w:rPr>
        <w:t xml:space="preserve"> in 2003, </w:t>
      </w:r>
      <w:r w:rsidRPr="00AC758B">
        <w:rPr>
          <w:rStyle w:val="Emphasis"/>
          <w:highlight w:val="cyan"/>
        </w:rPr>
        <w:t>three</w:t>
      </w:r>
      <w:r w:rsidRPr="00094E38">
        <w:rPr>
          <w:rStyle w:val="Emphasis"/>
        </w:rPr>
        <w:t xml:space="preserve"> countries</w:t>
      </w:r>
      <w:r w:rsidRPr="00094E38">
        <w:rPr>
          <w:rStyle w:val="StyleUnderline"/>
        </w:rPr>
        <w:t xml:space="preserve"> including France, Germany and Belgium </w:t>
      </w:r>
      <w:r w:rsidRPr="00AC758B">
        <w:rPr>
          <w:rStyle w:val="StyleUnderline"/>
          <w:highlight w:val="cyan"/>
        </w:rPr>
        <w:t>objected</w:t>
      </w:r>
      <w:r w:rsidRPr="005D5432">
        <w:rPr>
          <w:sz w:val="16"/>
        </w:rPr>
        <w:t xml:space="preserve"> the decision in NAC and sent a formal letter as was required. </w:t>
      </w:r>
      <w:r w:rsidRPr="00AC758B">
        <w:rPr>
          <w:rStyle w:val="StyleUnderline"/>
          <w:highlight w:val="cyan"/>
        </w:rPr>
        <w:t>Nevertheless, the</w:t>
      </w:r>
      <w:r w:rsidRPr="00094E38">
        <w:rPr>
          <w:rStyle w:val="StyleUnderline"/>
        </w:rPr>
        <w:t xml:space="preserve"> discussion of this issue by </w:t>
      </w:r>
      <w:r w:rsidRPr="00AC758B">
        <w:rPr>
          <w:rStyle w:val="StyleUnderline"/>
          <w:highlight w:val="cyan"/>
        </w:rPr>
        <w:t>US initiative</w:t>
      </w:r>
      <w:r w:rsidRPr="00094E38">
        <w:rPr>
          <w:rStyle w:val="StyleUnderline"/>
        </w:rPr>
        <w:t xml:space="preserve"> was </w:t>
      </w:r>
      <w:r w:rsidRPr="00AC758B">
        <w:rPr>
          <w:rStyle w:val="Emphasis"/>
          <w:highlight w:val="cyan"/>
        </w:rPr>
        <w:t>passed</w:t>
      </w:r>
      <w:r w:rsidRPr="005D5432">
        <w:rPr>
          <w:sz w:val="16"/>
        </w:rPr>
        <w:t xml:space="preserve"> to the MC, where France is not a member. </w:t>
      </w:r>
      <w:r w:rsidRPr="00094E38">
        <w:rPr>
          <w:rStyle w:val="StyleUnderline"/>
        </w:rPr>
        <w:t xml:space="preserve">Here, </w:t>
      </w:r>
      <w:r w:rsidRPr="00AC758B">
        <w:rPr>
          <w:rStyle w:val="StyleUnderline"/>
          <w:highlight w:val="cyan"/>
        </w:rPr>
        <w:t>Germany</w:t>
      </w:r>
      <w:r w:rsidRPr="00094E38">
        <w:rPr>
          <w:rStyle w:val="StyleUnderline"/>
        </w:rPr>
        <w:t xml:space="preserve"> </w:t>
      </w:r>
      <w:r w:rsidRPr="00094E38">
        <w:rPr>
          <w:rStyle w:val="Emphasis"/>
        </w:rPr>
        <w:t>changed its position</w:t>
      </w:r>
      <w:r w:rsidRPr="00094E38">
        <w:rPr>
          <w:rStyle w:val="StyleUnderline"/>
        </w:rPr>
        <w:t xml:space="preserve"> and </w:t>
      </w:r>
      <w:r w:rsidRPr="00AC758B">
        <w:rPr>
          <w:rStyle w:val="Emphasis"/>
          <w:highlight w:val="cyan"/>
        </w:rPr>
        <w:t>dropped opposition</w:t>
      </w:r>
      <w:r w:rsidRPr="00AC758B">
        <w:rPr>
          <w:rStyle w:val="StyleUnderline"/>
          <w:highlight w:val="cyan"/>
        </w:rPr>
        <w:t xml:space="preserve"> leaving</w:t>
      </w:r>
      <w:r w:rsidRPr="00094E38">
        <w:rPr>
          <w:rStyle w:val="StyleUnderline"/>
        </w:rPr>
        <w:t xml:space="preserve"> Belgium in </w:t>
      </w:r>
      <w:r w:rsidRPr="00094E38">
        <w:rPr>
          <w:rStyle w:val="Emphasis"/>
        </w:rPr>
        <w:t>isolation</w:t>
      </w:r>
      <w:r w:rsidRPr="00094E38">
        <w:rPr>
          <w:rStyle w:val="StyleUnderline"/>
        </w:rPr>
        <w:t xml:space="preserve"> and with </w:t>
      </w:r>
      <w:r w:rsidRPr="00AC758B">
        <w:rPr>
          <w:rStyle w:val="Emphasis"/>
          <w:highlight w:val="cyan"/>
        </w:rPr>
        <w:t>no choice</w:t>
      </w:r>
      <w:r w:rsidRPr="00AC758B">
        <w:rPr>
          <w:rStyle w:val="StyleUnderline"/>
          <w:highlight w:val="cyan"/>
        </w:rPr>
        <w:t xml:space="preserve"> but to </w:t>
      </w:r>
      <w:r w:rsidRPr="00AC758B">
        <w:rPr>
          <w:rStyle w:val="Emphasis"/>
          <w:highlight w:val="cyan"/>
        </w:rPr>
        <w:t>act</w:t>
      </w:r>
      <w:r w:rsidRPr="00094E38">
        <w:rPr>
          <w:rStyle w:val="Emphasis"/>
        </w:rPr>
        <w:t xml:space="preserve"> in the same way</w:t>
      </w:r>
      <w:r w:rsidRPr="005D5432">
        <w:rPr>
          <w:sz w:val="16"/>
        </w:rPr>
        <w:t xml:space="preserve"> [4]. In other words,</w:t>
      </w:r>
      <w:r w:rsidRPr="00094E38">
        <w:rPr>
          <w:rStyle w:val="StyleUnderline"/>
        </w:rPr>
        <w:t xml:space="preserve"> the discussions to achieve consensus </w:t>
      </w:r>
      <w:r w:rsidRPr="00094E38">
        <w:rPr>
          <w:rStyle w:val="Emphasis"/>
        </w:rPr>
        <w:t>include intensive negotiations</w:t>
      </w:r>
      <w:r w:rsidRPr="00094E38">
        <w:rPr>
          <w:rStyle w:val="StyleUnderline"/>
        </w:rPr>
        <w:t xml:space="preserve"> among all parties involved. “Silence procedure” is one of the modes that </w:t>
      </w:r>
      <w:r w:rsidRPr="00094E38">
        <w:rPr>
          <w:rStyle w:val="Emphasis"/>
        </w:rPr>
        <w:t>foster consensus decision</w:t>
      </w:r>
      <w:r w:rsidRPr="00094E38">
        <w:rPr>
          <w:rStyle w:val="StyleUnderline"/>
        </w:rPr>
        <w:t xml:space="preserve"> making to </w:t>
      </w:r>
      <w:r w:rsidRPr="00094E38">
        <w:rPr>
          <w:rStyle w:val="Emphasis"/>
        </w:rPr>
        <w:t>achieve unanimity</w:t>
      </w:r>
      <w:r w:rsidRPr="005D5432">
        <w:rPr>
          <w:sz w:val="16"/>
        </w:rPr>
        <w:t>. This case explicitly shows that consensus decision making is negotiation by another name.</w:t>
      </w:r>
    </w:p>
    <w:p w14:paraId="7EDAABA4" w14:textId="77777777" w:rsidR="00C06975" w:rsidRDefault="00C06975" w:rsidP="00C40070">
      <w:pPr>
        <w:rPr>
          <w:sz w:val="16"/>
        </w:rPr>
      </w:pPr>
    </w:p>
    <w:p w14:paraId="31C3C236" w14:textId="77777777" w:rsidR="00C40070" w:rsidRDefault="00C40070" w:rsidP="00C40070">
      <w:pPr>
        <w:pStyle w:val="Heading4"/>
      </w:pPr>
      <w:r>
        <w:t xml:space="preserve">Once consultation has </w:t>
      </w:r>
      <w:r>
        <w:rPr>
          <w:u w:val="single"/>
        </w:rPr>
        <w:t>begun</w:t>
      </w:r>
      <w:r>
        <w:t xml:space="preserve">, </w:t>
      </w:r>
      <w:r>
        <w:rPr>
          <w:u w:val="single"/>
        </w:rPr>
        <w:t>reputational</w:t>
      </w:r>
      <w:r>
        <w:t xml:space="preserve"> concerns over </w:t>
      </w:r>
      <w:r>
        <w:rPr>
          <w:u w:val="single"/>
        </w:rPr>
        <w:t>breakdown</w:t>
      </w:r>
      <w:r>
        <w:t xml:space="preserve"> AND added </w:t>
      </w:r>
      <w:r>
        <w:rPr>
          <w:u w:val="single"/>
        </w:rPr>
        <w:t>sweeteners</w:t>
      </w:r>
      <w:r>
        <w:t xml:space="preserve"> ensure a deal. </w:t>
      </w:r>
    </w:p>
    <w:p w14:paraId="3DFE72CD" w14:textId="77777777" w:rsidR="00C40070" w:rsidRPr="007433D1" w:rsidRDefault="00C40070" w:rsidP="00C40070">
      <w:pPr>
        <w:rPr>
          <w:rStyle w:val="Style13ptBold"/>
        </w:rPr>
      </w:pPr>
      <w:r>
        <w:rPr>
          <w:rStyle w:val="Style13ptBold"/>
        </w:rPr>
        <w:t xml:space="preserve">Kardas ‘4 </w:t>
      </w:r>
      <w:r w:rsidRPr="007433D1">
        <w:t>[Saban; 2004; Research Assistant in the Department of International Relations at Middle East Technical University and in the Department of International Relations at Sakarya University, Ph.D. Candidate in the Department of Political Science at the University of Utah; Journal of International Affairs, “Inserting Flexibility into NATO? Lessons for NATO from the EU,” https://dergipark.org.tr/en/download/article-file/816711]</w:t>
      </w:r>
    </w:p>
    <w:p w14:paraId="6586EC80" w14:textId="77777777" w:rsidR="00C40070" w:rsidRPr="007433D1" w:rsidRDefault="00C40070" w:rsidP="00C40070">
      <w:pPr>
        <w:rPr>
          <w:sz w:val="16"/>
        </w:rPr>
      </w:pPr>
      <w:r w:rsidRPr="007433D1">
        <w:rPr>
          <w:sz w:val="16"/>
        </w:rPr>
        <w:t>Putting NATO decision-making into question</w:t>
      </w:r>
    </w:p>
    <w:p w14:paraId="042BD607" w14:textId="77777777" w:rsidR="00C40070" w:rsidRDefault="00C40070" w:rsidP="00C40070">
      <w:pPr>
        <w:rPr>
          <w:sz w:val="16"/>
        </w:rPr>
      </w:pPr>
      <w:r w:rsidRPr="007433D1">
        <w:rPr>
          <w:rStyle w:val="StyleUnderline"/>
        </w:rPr>
        <w:t>In an ever-expanding organization</w:t>
      </w:r>
      <w:r w:rsidRPr="007433D1">
        <w:rPr>
          <w:sz w:val="16"/>
        </w:rPr>
        <w:t xml:space="preserve">, both in terms of its membership and the type and scope of its roles and missions, </w:t>
      </w:r>
      <w:r w:rsidRPr="007433D1">
        <w:rPr>
          <w:rStyle w:val="StyleUnderline"/>
        </w:rPr>
        <w:t xml:space="preserve">the question of </w:t>
      </w:r>
      <w:r w:rsidRPr="007433D1">
        <w:rPr>
          <w:rStyle w:val="Emphasis"/>
        </w:rPr>
        <w:t>decision-making</w:t>
      </w:r>
      <w:r w:rsidRPr="007433D1">
        <w:rPr>
          <w:rStyle w:val="StyleUnderline"/>
        </w:rPr>
        <w:t xml:space="preserve"> begs more attention than it currently gets in NATO</w:t>
      </w:r>
      <w:r w:rsidRPr="007433D1">
        <w:rPr>
          <w:sz w:val="16"/>
        </w:rPr>
        <w:t xml:space="preserve">. To be sure, political bargaining always allows for a considerable degree of flexibility in an intergovernmental forum. </w:t>
      </w:r>
      <w:r w:rsidRPr="007433D1">
        <w:rPr>
          <w:rStyle w:val="StyleUnderline"/>
        </w:rPr>
        <w:t xml:space="preserve">Even the considerations of how serious </w:t>
      </w:r>
      <w:proofErr w:type="gramStart"/>
      <w:r w:rsidRPr="007433D1">
        <w:rPr>
          <w:rStyle w:val="StyleUnderline"/>
        </w:rPr>
        <w:t xml:space="preserve">are the </w:t>
      </w:r>
      <w:r w:rsidRPr="007433D1">
        <w:rPr>
          <w:rStyle w:val="Emphasis"/>
          <w:highlight w:val="cyan"/>
        </w:rPr>
        <w:t>implications</w:t>
      </w:r>
      <w:r w:rsidRPr="007433D1">
        <w:rPr>
          <w:rStyle w:val="StyleUnderline"/>
          <w:highlight w:val="cyan"/>
        </w:rPr>
        <w:t xml:space="preserve"> of</w:t>
      </w:r>
      <w:proofErr w:type="gramEnd"/>
      <w:r w:rsidRPr="007433D1">
        <w:rPr>
          <w:rStyle w:val="StyleUnderline"/>
          <w:highlight w:val="cyan"/>
        </w:rPr>
        <w:t xml:space="preserve"> </w:t>
      </w:r>
      <w:r w:rsidRPr="007433D1">
        <w:rPr>
          <w:rStyle w:val="Emphasis"/>
          <w:highlight w:val="cyan"/>
        </w:rPr>
        <w:t>failing to overcome</w:t>
      </w:r>
      <w:r w:rsidRPr="007433D1">
        <w:rPr>
          <w:rStyle w:val="StyleUnderline"/>
        </w:rPr>
        <w:t xml:space="preserve"> their </w:t>
      </w:r>
      <w:r w:rsidRPr="007433D1">
        <w:rPr>
          <w:rStyle w:val="StyleUnderline"/>
          <w:highlight w:val="cyan"/>
        </w:rPr>
        <w:t>disagreement on</w:t>
      </w:r>
      <w:r w:rsidRPr="007433D1">
        <w:rPr>
          <w:rStyle w:val="StyleUnderline"/>
        </w:rPr>
        <w:t xml:space="preserve"> the organization’s </w:t>
      </w:r>
      <w:r w:rsidRPr="007433D1">
        <w:rPr>
          <w:rStyle w:val="Emphasis"/>
          <w:highlight w:val="cyan"/>
        </w:rPr>
        <w:t>prestige</w:t>
      </w:r>
      <w:r w:rsidRPr="007433D1">
        <w:rPr>
          <w:rStyle w:val="StyleUnderline"/>
        </w:rPr>
        <w:t xml:space="preserve"> and </w:t>
      </w:r>
      <w:r w:rsidRPr="007433D1">
        <w:rPr>
          <w:rStyle w:val="Emphasis"/>
        </w:rPr>
        <w:t>credibility</w:t>
      </w:r>
      <w:r w:rsidRPr="007433D1">
        <w:rPr>
          <w:rStyle w:val="StyleUnderline"/>
        </w:rPr>
        <w:t xml:space="preserve"> might </w:t>
      </w:r>
      <w:r w:rsidRPr="007433D1">
        <w:rPr>
          <w:rStyle w:val="Emphasis"/>
          <w:highlight w:val="cyan"/>
        </w:rPr>
        <w:t>incite</w:t>
      </w:r>
      <w:r w:rsidRPr="007433D1">
        <w:rPr>
          <w:rStyle w:val="Emphasis"/>
        </w:rPr>
        <w:t xml:space="preserve"> the </w:t>
      </w:r>
      <w:r w:rsidRPr="007433D1">
        <w:rPr>
          <w:rStyle w:val="Emphasis"/>
          <w:highlight w:val="cyan"/>
        </w:rPr>
        <w:t>members</w:t>
      </w:r>
      <w:r w:rsidRPr="007433D1">
        <w:rPr>
          <w:rStyle w:val="StyleUnderline"/>
          <w:highlight w:val="cyan"/>
        </w:rPr>
        <w:t xml:space="preserve"> to reach</w:t>
      </w:r>
      <w:r w:rsidRPr="007433D1">
        <w:rPr>
          <w:rStyle w:val="StyleUnderline"/>
        </w:rPr>
        <w:t xml:space="preserve"> a </w:t>
      </w:r>
      <w:r w:rsidRPr="007433D1">
        <w:rPr>
          <w:rStyle w:val="StyleUnderline"/>
          <w:highlight w:val="cyan"/>
        </w:rPr>
        <w:t>solution</w:t>
      </w:r>
      <w:r w:rsidRPr="007433D1">
        <w:rPr>
          <w:sz w:val="16"/>
        </w:rPr>
        <w:t xml:space="preserve">, as Lord Robertson wished. </w:t>
      </w:r>
      <w:proofErr w:type="gramStart"/>
      <w:r w:rsidRPr="007433D1">
        <w:rPr>
          <w:sz w:val="16"/>
        </w:rPr>
        <w:t>Last but not least</w:t>
      </w:r>
      <w:proofErr w:type="gramEnd"/>
      <w:r w:rsidRPr="007433D1">
        <w:rPr>
          <w:sz w:val="16"/>
        </w:rPr>
        <w:t xml:space="preserve">, </w:t>
      </w:r>
      <w:r w:rsidRPr="007433D1">
        <w:rPr>
          <w:rStyle w:val="StyleUnderline"/>
          <w:highlight w:val="cyan"/>
        </w:rPr>
        <w:t>there could</w:t>
      </w:r>
      <w:r w:rsidRPr="007433D1">
        <w:rPr>
          <w:rStyle w:val="StyleUnderline"/>
        </w:rPr>
        <w:t xml:space="preserve"> always </w:t>
      </w:r>
      <w:r w:rsidRPr="007433D1">
        <w:rPr>
          <w:rStyle w:val="StyleUnderline"/>
          <w:highlight w:val="cyan"/>
        </w:rPr>
        <w:t>be</w:t>
      </w:r>
      <w:r w:rsidRPr="007433D1">
        <w:rPr>
          <w:rStyle w:val="StyleUnderline"/>
        </w:rPr>
        <w:t xml:space="preserve"> some </w:t>
      </w:r>
      <w:r w:rsidRPr="007433D1">
        <w:rPr>
          <w:rStyle w:val="Emphasis"/>
          <w:highlight w:val="cyan"/>
        </w:rPr>
        <w:t>last-minute</w:t>
      </w:r>
      <w:r w:rsidRPr="007433D1">
        <w:rPr>
          <w:rStyle w:val="Emphasis"/>
        </w:rPr>
        <w:t xml:space="preserve"> compromise </w:t>
      </w:r>
      <w:r w:rsidRPr="007433D1">
        <w:rPr>
          <w:rStyle w:val="Emphasis"/>
          <w:highlight w:val="cyan"/>
        </w:rPr>
        <w:t>packages</w:t>
      </w:r>
      <w:r w:rsidRPr="007433D1">
        <w:rPr>
          <w:rStyle w:val="StyleUnderline"/>
          <w:highlight w:val="cyan"/>
        </w:rPr>
        <w:t xml:space="preserve"> to </w:t>
      </w:r>
      <w:r w:rsidRPr="007433D1">
        <w:rPr>
          <w:rStyle w:val="Emphasis"/>
          <w:highlight w:val="cyan"/>
        </w:rPr>
        <w:t>overcome</w:t>
      </w:r>
      <w:r w:rsidRPr="007433D1">
        <w:rPr>
          <w:rStyle w:val="StyleUnderline"/>
        </w:rPr>
        <w:t xml:space="preserve"> the </w:t>
      </w:r>
      <w:r w:rsidRPr="007433D1">
        <w:rPr>
          <w:rStyle w:val="StyleUnderline"/>
          <w:highlight w:val="cyan"/>
        </w:rPr>
        <w:t>deadlocks</w:t>
      </w:r>
      <w:r w:rsidRPr="007433D1">
        <w:rPr>
          <w:rStyle w:val="StyleUnderline"/>
        </w:rPr>
        <w:t>, like the one proposed by Belgium</w:t>
      </w:r>
      <w:r w:rsidRPr="007433D1">
        <w:rPr>
          <w:sz w:val="16"/>
        </w:rPr>
        <w:t xml:space="preserve"> to end the quagmire </w:t>
      </w:r>
      <w:r w:rsidRPr="007433D1">
        <w:rPr>
          <w:rStyle w:val="StyleUnderline"/>
        </w:rPr>
        <w:t>over supporting Turkey</w:t>
      </w:r>
      <w:r w:rsidRPr="007433D1">
        <w:rPr>
          <w:sz w:val="16"/>
        </w:rPr>
        <w:t>. But if NATO is to continue its adaptation to the new international security agenda, there is a need to develop some formal, well-defined mechanisms within NATO’s institutional structure, rather than waiting for ad hoc quick-fix solutions in a future crisis of similar gravity. Hence, it is high time to shift the emphasis to and delve deeper into whether NATO’s decision-making procedures could be streamlined to enhance the relevancy and effectiveness of the organization.</w:t>
      </w:r>
    </w:p>
    <w:p w14:paraId="18B054A9" w14:textId="77777777" w:rsidR="00A0659E" w:rsidRPr="00F77AA2" w:rsidRDefault="00A0659E" w:rsidP="00A0659E">
      <w:pPr>
        <w:pStyle w:val="Heading4"/>
      </w:pPr>
      <w:r>
        <w:t xml:space="preserve">U.S. recommendations will be </w:t>
      </w:r>
      <w:r>
        <w:rPr>
          <w:u w:val="single"/>
        </w:rPr>
        <w:t>adopted</w:t>
      </w:r>
      <w:r>
        <w:t xml:space="preserve"> by the NAC, becoming </w:t>
      </w:r>
      <w:r>
        <w:rPr>
          <w:u w:val="single"/>
        </w:rPr>
        <w:t>effectively binding</w:t>
      </w:r>
      <w:r>
        <w:t xml:space="preserve"> on </w:t>
      </w:r>
      <w:r>
        <w:rPr>
          <w:u w:val="single"/>
        </w:rPr>
        <w:t>all</w:t>
      </w:r>
      <w:r>
        <w:t xml:space="preserve"> members, but the </w:t>
      </w:r>
      <w:r>
        <w:rPr>
          <w:u w:val="single"/>
        </w:rPr>
        <w:t>process</w:t>
      </w:r>
      <w:r>
        <w:t xml:space="preserve"> of collective formulation </w:t>
      </w:r>
      <w:r>
        <w:rPr>
          <w:u w:val="single"/>
        </w:rPr>
        <w:t>without</w:t>
      </w:r>
      <w:r>
        <w:t xml:space="preserve"> setting </w:t>
      </w:r>
      <w:r>
        <w:rPr>
          <w:u w:val="single"/>
        </w:rPr>
        <w:t>prior</w:t>
      </w:r>
      <w:r>
        <w:t xml:space="preserve">, </w:t>
      </w:r>
      <w:r>
        <w:rPr>
          <w:u w:val="single"/>
        </w:rPr>
        <w:t>fixed</w:t>
      </w:r>
      <w:r>
        <w:t xml:space="preserve"> policy is key to legitimacy and </w:t>
      </w:r>
      <w:r>
        <w:rPr>
          <w:u w:val="single"/>
        </w:rPr>
        <w:t>acceptance</w:t>
      </w:r>
      <w:r>
        <w:t xml:space="preserve">. </w:t>
      </w:r>
    </w:p>
    <w:p w14:paraId="3FAC8CD2" w14:textId="77777777" w:rsidR="00A0659E" w:rsidRPr="00F77AA2" w:rsidRDefault="00A0659E" w:rsidP="00A0659E">
      <w:pPr>
        <w:rPr>
          <w:rStyle w:val="Style13ptBold"/>
        </w:rPr>
      </w:pPr>
      <w:r>
        <w:rPr>
          <w:rStyle w:val="Style13ptBold"/>
        </w:rPr>
        <w:t xml:space="preserve">Sperling ’19 </w:t>
      </w:r>
      <w:r w:rsidRPr="00F77AA2">
        <w:t>[James and Mark Webber; 2019; Professor of Political Science at the University of Akron, PhD from the University of California at Santa Barbara; Professor of International Politics at the University of Birmingham, PhD from the University of Birmingham, Master of Social Science from the University of Birmingham, BA from the University of Warwick; Review of International Studies, “Trump's Foreign Policy and NATO: Exit and Voice,” vol. 45]</w:t>
      </w:r>
    </w:p>
    <w:p w14:paraId="59A31B52" w14:textId="77777777" w:rsidR="00A0659E" w:rsidRPr="003204F4" w:rsidRDefault="00A0659E" w:rsidP="00A0659E">
      <w:r w:rsidRPr="003204F4">
        <w:t xml:space="preserve">If exit is a credible option for the US, why has it not taken place? The answer lies in the institutional character of the Alliance. Institutional analysis of NATO is often seen as a counter to realism. The latter views alliances as mechanisms of balancing or </w:t>
      </w:r>
      <w:proofErr w:type="spellStart"/>
      <w:r w:rsidRPr="003204F4">
        <w:t>bandwagoning</w:t>
      </w:r>
      <w:proofErr w:type="spellEnd"/>
      <w:r w:rsidRPr="003204F4">
        <w:t xml:space="preserve"> in the international system with alliance formation, stability, and durability </w:t>
      </w:r>
      <w:proofErr w:type="gramStart"/>
      <w:r w:rsidRPr="003204F4">
        <w:t>being a reflection of</w:t>
      </w:r>
      <w:proofErr w:type="gramEnd"/>
      <w:r w:rsidRPr="003204F4">
        <w:t xml:space="preserve"> power configurations among states. Realism can account for the formation of NATO, its cohesion when confronted with a commonly </w:t>
      </w:r>
      <w:proofErr w:type="spellStart"/>
      <w:r w:rsidRPr="003204F4">
        <w:t>recognised</w:t>
      </w:r>
      <w:proofErr w:type="spellEnd"/>
      <w:r w:rsidRPr="003204F4">
        <w:t xml:space="preserve"> existential threat such as the Soviet Union, and its adaptation after the Cold War as the US harnessed the Alliance to new security tasks. </w:t>
      </w:r>
      <w:r w:rsidRPr="00F77AA2">
        <w:rPr>
          <w:rStyle w:val="StyleUnderline"/>
        </w:rPr>
        <w:t xml:space="preserve">Here, </w:t>
      </w:r>
      <w:r w:rsidRPr="004067D5">
        <w:rPr>
          <w:rStyle w:val="Emphasis"/>
          <w:highlight w:val="cyan"/>
        </w:rPr>
        <w:t>what matters</w:t>
      </w:r>
      <w:r w:rsidRPr="004067D5">
        <w:rPr>
          <w:rStyle w:val="StyleUnderline"/>
          <w:highlight w:val="cyan"/>
        </w:rPr>
        <w:t xml:space="preserve"> is</w:t>
      </w:r>
      <w:r w:rsidRPr="00F77AA2">
        <w:rPr>
          <w:rStyle w:val="StyleUnderline"/>
        </w:rPr>
        <w:t xml:space="preserve"> national and especially </w:t>
      </w:r>
      <w:r w:rsidRPr="004067D5">
        <w:rPr>
          <w:rStyle w:val="Emphasis"/>
          <w:highlight w:val="cyan"/>
        </w:rPr>
        <w:t>America</w:t>
      </w:r>
      <w:r w:rsidRPr="00F77AA2">
        <w:rPr>
          <w:rStyle w:val="StyleUnderline"/>
        </w:rPr>
        <w:t xml:space="preserve">n preferences </w:t>
      </w:r>
      <w:r w:rsidRPr="004067D5">
        <w:rPr>
          <w:rStyle w:val="Emphasis"/>
          <w:highlight w:val="cyan"/>
        </w:rPr>
        <w:lastRenderedPageBreak/>
        <w:t>not NATO</w:t>
      </w:r>
      <w:r w:rsidRPr="00F77AA2">
        <w:rPr>
          <w:rStyle w:val="StyleUnderline"/>
        </w:rPr>
        <w:t>’s institutional qualities</w:t>
      </w:r>
      <w:r w:rsidRPr="003204F4">
        <w:t xml:space="preserve">. 33 Discounting institutions in this case is, however, misplaced. </w:t>
      </w:r>
      <w:r w:rsidRPr="00F77AA2">
        <w:rPr>
          <w:rStyle w:val="StyleUnderline"/>
        </w:rPr>
        <w:t xml:space="preserve">NATO’s permanent mechanisms of </w:t>
      </w:r>
      <w:r w:rsidRPr="004067D5">
        <w:rPr>
          <w:rStyle w:val="Emphasis"/>
          <w:highlight w:val="cyan"/>
        </w:rPr>
        <w:t>intra-alliance</w:t>
      </w:r>
      <w:r w:rsidRPr="00F77AA2">
        <w:rPr>
          <w:rStyle w:val="Emphasis"/>
        </w:rPr>
        <w:t xml:space="preserve"> political </w:t>
      </w:r>
      <w:r w:rsidRPr="004067D5">
        <w:rPr>
          <w:rStyle w:val="Emphasis"/>
          <w:highlight w:val="cyan"/>
        </w:rPr>
        <w:t>consultation</w:t>
      </w:r>
      <w:r w:rsidRPr="00F77AA2">
        <w:rPr>
          <w:rStyle w:val="StyleUnderline"/>
        </w:rPr>
        <w:t xml:space="preserve"> alongside a standing command structure</w:t>
      </w:r>
      <w:r w:rsidRPr="003204F4">
        <w:t xml:space="preserve"> (embracing </w:t>
      </w:r>
      <w:proofErr w:type="spellStart"/>
      <w:r w:rsidRPr="003204F4">
        <w:t>defence</w:t>
      </w:r>
      <w:proofErr w:type="spellEnd"/>
      <w:r w:rsidRPr="003204F4">
        <w:t xml:space="preserve"> planning, </w:t>
      </w:r>
      <w:proofErr w:type="spellStart"/>
      <w:r w:rsidRPr="003204F4">
        <w:t>standardisation</w:t>
      </w:r>
      <w:proofErr w:type="spellEnd"/>
      <w:r w:rsidRPr="003204F4">
        <w:t xml:space="preserve">, interoperability, and a recurrent rather than one-off ability to deploy) </w:t>
      </w:r>
      <w:r w:rsidRPr="004067D5">
        <w:rPr>
          <w:rStyle w:val="StyleUnderline"/>
          <w:highlight w:val="cyan"/>
        </w:rPr>
        <w:t xml:space="preserve">are </w:t>
      </w:r>
      <w:r w:rsidRPr="004067D5">
        <w:rPr>
          <w:rStyle w:val="Emphasis"/>
          <w:highlight w:val="cyan"/>
        </w:rPr>
        <w:t>unique</w:t>
      </w:r>
      <w:r w:rsidRPr="003204F4">
        <w:t xml:space="preserve"> among both historical alliances and contemporary international </w:t>
      </w:r>
      <w:proofErr w:type="spellStart"/>
      <w:r w:rsidRPr="003204F4">
        <w:t>organisations</w:t>
      </w:r>
      <w:proofErr w:type="spellEnd"/>
      <w:r w:rsidRPr="003204F4">
        <w:t xml:space="preserve">. 34 Two consequences follow from the presence of these arrangements. First, NATO has assumed an elevated status in American strategic calculations. Here, the burden of defending allies is offset by NATO’s political role in aligning allied preferences with those of the US. </w:t>
      </w:r>
      <w:bookmarkStart w:id="1" w:name="_Hlk145719376"/>
      <w:bookmarkStart w:id="2" w:name="_Hlk145714132"/>
      <w:r w:rsidRPr="00F77AA2">
        <w:rPr>
          <w:rStyle w:val="StyleUnderline"/>
        </w:rPr>
        <w:t>NATO’s institutional mechanisms (</w:t>
      </w:r>
      <w:r w:rsidRPr="004067D5">
        <w:rPr>
          <w:rStyle w:val="StyleUnderline"/>
          <w:highlight w:val="cyan"/>
        </w:rPr>
        <w:t xml:space="preserve">the </w:t>
      </w:r>
      <w:r w:rsidRPr="004067D5">
        <w:rPr>
          <w:rStyle w:val="Emphasis"/>
          <w:highlight w:val="cyan"/>
        </w:rPr>
        <w:t>N</w:t>
      </w:r>
      <w:r w:rsidRPr="003204F4">
        <w:t xml:space="preserve">orth </w:t>
      </w:r>
      <w:r w:rsidRPr="004067D5">
        <w:rPr>
          <w:rStyle w:val="Emphasis"/>
          <w:highlight w:val="cyan"/>
        </w:rPr>
        <w:t>A</w:t>
      </w:r>
      <w:r w:rsidRPr="003204F4">
        <w:t xml:space="preserve">tlantic </w:t>
      </w:r>
      <w:r w:rsidRPr="004067D5">
        <w:rPr>
          <w:rStyle w:val="Emphasis"/>
          <w:highlight w:val="cyan"/>
        </w:rPr>
        <w:t>C</w:t>
      </w:r>
      <w:r w:rsidRPr="003204F4">
        <w:t xml:space="preserve">ouncil above all) </w:t>
      </w:r>
      <w:r w:rsidRPr="004067D5">
        <w:rPr>
          <w:rStyle w:val="StyleUnderline"/>
          <w:highlight w:val="cyan"/>
        </w:rPr>
        <w:t>make</w:t>
      </w:r>
      <w:r w:rsidRPr="00F77AA2">
        <w:rPr>
          <w:rStyle w:val="StyleUnderline"/>
        </w:rPr>
        <w:t xml:space="preserve"> that </w:t>
      </w:r>
      <w:r w:rsidRPr="004067D5">
        <w:rPr>
          <w:rStyle w:val="Emphasis"/>
          <w:highlight w:val="cyan"/>
        </w:rPr>
        <w:t>alignment</w:t>
      </w:r>
      <w:r w:rsidRPr="004067D5">
        <w:rPr>
          <w:rStyle w:val="StyleUnderline"/>
          <w:highlight w:val="cyan"/>
        </w:rPr>
        <w:t xml:space="preserve"> possible</w:t>
      </w:r>
      <w:r w:rsidRPr="00F77AA2">
        <w:rPr>
          <w:rStyle w:val="StyleUnderline"/>
        </w:rPr>
        <w:t xml:space="preserve">, ensure it is </w:t>
      </w:r>
      <w:r w:rsidRPr="004067D5">
        <w:rPr>
          <w:rStyle w:val="Emphasis"/>
          <w:highlight w:val="cyan"/>
        </w:rPr>
        <w:t>embedded</w:t>
      </w:r>
      <w:r w:rsidRPr="004067D5">
        <w:rPr>
          <w:rStyle w:val="StyleUnderline"/>
          <w:highlight w:val="cyan"/>
        </w:rPr>
        <w:t>, and</w:t>
      </w:r>
      <w:r w:rsidRPr="00F77AA2">
        <w:rPr>
          <w:rStyle w:val="StyleUnderline"/>
        </w:rPr>
        <w:t xml:space="preserve"> deliver efficiencies and gains </w:t>
      </w:r>
      <w:r w:rsidRPr="004067D5">
        <w:rPr>
          <w:rStyle w:val="StyleUnderline"/>
          <w:highlight w:val="cyan"/>
        </w:rPr>
        <w:t xml:space="preserve">to </w:t>
      </w:r>
      <w:r w:rsidRPr="004067D5">
        <w:rPr>
          <w:rStyle w:val="Emphasis"/>
          <w:highlight w:val="cyan"/>
        </w:rPr>
        <w:t>all allies</w:t>
      </w:r>
      <w:r w:rsidRPr="00F77AA2">
        <w:rPr>
          <w:rStyle w:val="StyleUnderline"/>
        </w:rPr>
        <w:t xml:space="preserve"> in the process</w:t>
      </w:r>
      <w:r w:rsidRPr="003204F4">
        <w:t xml:space="preserve">. NATO thus takes on alliance-centric tasks (the security of Europe and the </w:t>
      </w:r>
      <w:proofErr w:type="spellStart"/>
      <w:r w:rsidRPr="003204F4">
        <w:t>stabilisation</w:t>
      </w:r>
      <w:proofErr w:type="spellEnd"/>
      <w:r w:rsidRPr="003204F4">
        <w:t xml:space="preserve"> of its periphery) that are of clear benefit to </w:t>
      </w:r>
      <w:proofErr w:type="gramStart"/>
      <w:r w:rsidRPr="003204F4">
        <w:t>Europeans</w:t>
      </w:r>
      <w:proofErr w:type="gramEnd"/>
      <w:r w:rsidRPr="003204F4">
        <w:t xml:space="preserve"> but which provide, simultaneously, an important security externality to the US. </w:t>
      </w:r>
      <w:r w:rsidRPr="00F77AA2">
        <w:rPr>
          <w:rStyle w:val="StyleUnderline"/>
        </w:rPr>
        <w:t xml:space="preserve">Second, </w:t>
      </w:r>
      <w:proofErr w:type="spellStart"/>
      <w:r w:rsidRPr="004067D5">
        <w:rPr>
          <w:rStyle w:val="StyleUnderline"/>
          <w:highlight w:val="cyan"/>
        </w:rPr>
        <w:t>institutionalisation</w:t>
      </w:r>
      <w:proofErr w:type="spellEnd"/>
      <w:r w:rsidRPr="00F77AA2">
        <w:rPr>
          <w:rStyle w:val="StyleUnderline"/>
        </w:rPr>
        <w:t xml:space="preserve"> has assumed a </w:t>
      </w:r>
      <w:r w:rsidRPr="00F77AA2">
        <w:rPr>
          <w:rStyle w:val="Emphasis"/>
        </w:rPr>
        <w:t>social character</w:t>
      </w:r>
      <w:r w:rsidRPr="00F77AA2">
        <w:rPr>
          <w:rStyle w:val="StyleUnderline"/>
        </w:rPr>
        <w:t xml:space="preserve"> – the sophistication </w:t>
      </w:r>
      <w:r w:rsidRPr="004067D5">
        <w:rPr>
          <w:rStyle w:val="StyleUnderline"/>
          <w:highlight w:val="cyan"/>
        </w:rPr>
        <w:t xml:space="preserve">and </w:t>
      </w:r>
      <w:r w:rsidRPr="004067D5">
        <w:rPr>
          <w:rStyle w:val="Emphasis"/>
          <w:highlight w:val="cyan"/>
        </w:rPr>
        <w:t>permanency</w:t>
      </w:r>
      <w:r w:rsidRPr="00F77AA2">
        <w:rPr>
          <w:rStyle w:val="StyleUnderline"/>
        </w:rPr>
        <w:t xml:space="preserve"> of intra-alliance mechanisms provide ample opportunities for voice and </w:t>
      </w:r>
      <w:r w:rsidRPr="004067D5">
        <w:rPr>
          <w:rStyle w:val="StyleUnderline"/>
          <w:highlight w:val="cyan"/>
        </w:rPr>
        <w:t>renders that</w:t>
      </w:r>
      <w:r w:rsidRPr="00F77AA2">
        <w:rPr>
          <w:rStyle w:val="StyleUnderline"/>
        </w:rPr>
        <w:t xml:space="preserve"> articulation </w:t>
      </w:r>
      <w:r w:rsidRPr="004067D5">
        <w:rPr>
          <w:rStyle w:val="Emphasis"/>
          <w:highlight w:val="cyan"/>
        </w:rPr>
        <w:t>legitimate</w:t>
      </w:r>
      <w:r w:rsidRPr="003204F4">
        <w:t xml:space="preserve">. </w:t>
      </w:r>
      <w:bookmarkEnd w:id="1"/>
      <w:r w:rsidRPr="003204F4">
        <w:t xml:space="preserve">One need not </w:t>
      </w:r>
      <w:proofErr w:type="spellStart"/>
      <w:r w:rsidRPr="003204F4">
        <w:t>characterise</w:t>
      </w:r>
      <w:proofErr w:type="spellEnd"/>
      <w:r w:rsidRPr="003204F4">
        <w:t xml:space="preserve"> NATO as a community </w:t>
      </w:r>
      <w:proofErr w:type="spellStart"/>
      <w:r w:rsidRPr="003204F4">
        <w:t>organisation</w:t>
      </w:r>
      <w:proofErr w:type="spellEnd"/>
      <w:r w:rsidRPr="003204F4">
        <w:t xml:space="preserve"> of democratic values 35 </w:t>
      </w:r>
      <w:proofErr w:type="gramStart"/>
      <w:r w:rsidRPr="003204F4">
        <w:t>in order to</w:t>
      </w:r>
      <w:proofErr w:type="gramEnd"/>
      <w:r w:rsidRPr="003204F4">
        <w:t xml:space="preserve"> allow for this outcome. It can be seen also as </w:t>
      </w:r>
      <w:r w:rsidRPr="00F77AA2">
        <w:rPr>
          <w:rStyle w:val="StyleUnderline"/>
        </w:rPr>
        <w:t xml:space="preserve">the </w:t>
      </w:r>
      <w:r w:rsidRPr="003204F4">
        <w:rPr>
          <w:rStyle w:val="StyleUnderline"/>
        </w:rPr>
        <w:t>consequence</w:t>
      </w:r>
      <w:r w:rsidRPr="00F77AA2">
        <w:rPr>
          <w:rStyle w:val="StyleUnderline"/>
        </w:rPr>
        <w:t xml:space="preserve"> of</w:t>
      </w:r>
      <w:r w:rsidRPr="003204F4">
        <w:t xml:space="preserve"> more formal properties that pertain to a sophisticated multilateral security arrangement: </w:t>
      </w:r>
      <w:r w:rsidRPr="00F77AA2">
        <w:rPr>
          <w:rStyle w:val="StyleUnderline"/>
        </w:rPr>
        <w:t xml:space="preserve">acceptance of the </w:t>
      </w:r>
      <w:r w:rsidRPr="00F77AA2">
        <w:rPr>
          <w:rStyle w:val="Emphasis"/>
        </w:rPr>
        <w:t xml:space="preserve">principle of </w:t>
      </w:r>
      <w:r w:rsidRPr="004067D5">
        <w:rPr>
          <w:rStyle w:val="Emphasis"/>
          <w:highlight w:val="cyan"/>
        </w:rPr>
        <w:t>consultation</w:t>
      </w:r>
      <w:r w:rsidRPr="003204F4">
        <w:t xml:space="preserve">, agreement on common security threats and, in NATO’s case, a sense of shared </w:t>
      </w:r>
      <w:proofErr w:type="spellStart"/>
      <w:r w:rsidRPr="003204F4">
        <w:t>endeavour</w:t>
      </w:r>
      <w:proofErr w:type="spellEnd"/>
      <w:r w:rsidRPr="003204F4">
        <w:t xml:space="preserve"> built up over a decades’ long history. 36 These properties are certainly open to exploitation. However, even the most powerful ally will be wont to play within the multilateral </w:t>
      </w:r>
      <w:bookmarkStart w:id="3" w:name="_Hlk145714862"/>
      <w:r w:rsidRPr="004067D5">
        <w:rPr>
          <w:rStyle w:val="StyleUnderline"/>
          <w:highlight w:val="cyan"/>
        </w:rPr>
        <w:t>rules</w:t>
      </w:r>
      <w:r w:rsidRPr="00F77AA2">
        <w:rPr>
          <w:rStyle w:val="StyleUnderline"/>
        </w:rPr>
        <w:t xml:space="preserve"> of the game</w:t>
      </w:r>
      <w:r w:rsidRPr="003204F4">
        <w:t xml:space="preserve">. These, after all, </w:t>
      </w:r>
      <w:r w:rsidRPr="004067D5">
        <w:rPr>
          <w:rStyle w:val="StyleUnderline"/>
          <w:highlight w:val="cyan"/>
        </w:rPr>
        <w:t xml:space="preserve">are </w:t>
      </w:r>
      <w:r w:rsidRPr="004067D5">
        <w:rPr>
          <w:rStyle w:val="Emphasis"/>
          <w:highlight w:val="cyan"/>
        </w:rPr>
        <w:t xml:space="preserve">stacked in its </w:t>
      </w:r>
      <w:proofErr w:type="spellStart"/>
      <w:r w:rsidRPr="004067D5">
        <w:rPr>
          <w:rStyle w:val="Emphasis"/>
          <w:highlight w:val="cyan"/>
        </w:rPr>
        <w:t>favour</w:t>
      </w:r>
      <w:proofErr w:type="spellEnd"/>
      <w:r w:rsidRPr="004067D5">
        <w:rPr>
          <w:rStyle w:val="StyleUnderline"/>
          <w:highlight w:val="cyan"/>
        </w:rPr>
        <w:t xml:space="preserve"> and</w:t>
      </w:r>
      <w:r w:rsidRPr="00F77AA2">
        <w:rPr>
          <w:rStyle w:val="StyleUnderline"/>
        </w:rPr>
        <w:t xml:space="preserve"> so </w:t>
      </w:r>
      <w:r w:rsidRPr="004067D5">
        <w:rPr>
          <w:rStyle w:val="StyleUnderline"/>
          <w:highlight w:val="cyan"/>
        </w:rPr>
        <w:t xml:space="preserve">offer a </w:t>
      </w:r>
      <w:r w:rsidRPr="004067D5">
        <w:rPr>
          <w:rStyle w:val="Emphasis"/>
          <w:highlight w:val="cyan"/>
        </w:rPr>
        <w:t>reliable means</w:t>
      </w:r>
      <w:r w:rsidRPr="004067D5">
        <w:rPr>
          <w:rStyle w:val="StyleUnderline"/>
          <w:highlight w:val="cyan"/>
        </w:rPr>
        <w:t xml:space="preserve"> of</w:t>
      </w:r>
      <w:r w:rsidRPr="00F77AA2">
        <w:rPr>
          <w:rStyle w:val="StyleUnderline"/>
        </w:rPr>
        <w:t xml:space="preserve"> exercising </w:t>
      </w:r>
      <w:r w:rsidRPr="00F77AA2">
        <w:rPr>
          <w:rStyle w:val="Emphasis"/>
        </w:rPr>
        <w:t>leadership</w:t>
      </w:r>
      <w:r w:rsidRPr="00F77AA2">
        <w:rPr>
          <w:rStyle w:val="StyleUnderline"/>
        </w:rPr>
        <w:t xml:space="preserve"> and </w:t>
      </w:r>
      <w:r w:rsidRPr="004067D5">
        <w:rPr>
          <w:rStyle w:val="StyleUnderline"/>
          <w:highlight w:val="cyan"/>
        </w:rPr>
        <w:t>getting</w:t>
      </w:r>
      <w:r w:rsidRPr="00F77AA2">
        <w:rPr>
          <w:rStyle w:val="StyleUnderline"/>
        </w:rPr>
        <w:t xml:space="preserve"> </w:t>
      </w:r>
      <w:r w:rsidRPr="00F77AA2">
        <w:rPr>
          <w:rStyle w:val="Emphasis"/>
        </w:rPr>
        <w:t xml:space="preserve">fellow </w:t>
      </w:r>
      <w:r w:rsidRPr="004067D5">
        <w:rPr>
          <w:rStyle w:val="Emphasis"/>
          <w:highlight w:val="cyan"/>
        </w:rPr>
        <w:t>allies</w:t>
      </w:r>
      <w:r w:rsidRPr="004067D5">
        <w:rPr>
          <w:rStyle w:val="StyleUnderline"/>
          <w:highlight w:val="cyan"/>
        </w:rPr>
        <w:t xml:space="preserve"> to </w:t>
      </w:r>
      <w:r w:rsidRPr="004067D5">
        <w:rPr>
          <w:rStyle w:val="Emphasis"/>
          <w:highlight w:val="cyan"/>
        </w:rPr>
        <w:t>toe the line</w:t>
      </w:r>
      <w:r w:rsidRPr="003204F4">
        <w:t>. 37</w:t>
      </w:r>
      <w:bookmarkEnd w:id="2"/>
    </w:p>
    <w:p w14:paraId="615BFA1F" w14:textId="77777777" w:rsidR="00A0659E" w:rsidRDefault="00A0659E" w:rsidP="00A0659E">
      <w:r w:rsidRPr="003204F4">
        <w:t xml:space="preserve">All of this is not simply realism by another route. </w:t>
      </w:r>
      <w:r w:rsidRPr="00F77AA2">
        <w:rPr>
          <w:rStyle w:val="StyleUnderline"/>
        </w:rPr>
        <w:t xml:space="preserve">Institutions act as </w:t>
      </w:r>
      <w:r w:rsidRPr="004067D5">
        <w:rPr>
          <w:rStyle w:val="StyleUnderline"/>
          <w:highlight w:val="cyan"/>
        </w:rPr>
        <w:t xml:space="preserve">a </w:t>
      </w:r>
      <w:r w:rsidRPr="004067D5">
        <w:rPr>
          <w:rStyle w:val="Emphasis"/>
          <w:highlight w:val="cyan"/>
        </w:rPr>
        <w:t>vehicle</w:t>
      </w:r>
      <w:r w:rsidRPr="00F77AA2">
        <w:rPr>
          <w:rStyle w:val="StyleUnderline"/>
        </w:rPr>
        <w:t xml:space="preserve"> with</w:t>
      </w:r>
      <w:r w:rsidRPr="004067D5">
        <w:rPr>
          <w:rStyle w:val="Emphasis"/>
          <w:highlight w:val="cyan"/>
        </w:rPr>
        <w:t>in</w:t>
      </w:r>
      <w:r w:rsidRPr="004067D5">
        <w:rPr>
          <w:rStyle w:val="StyleUnderline"/>
          <w:highlight w:val="cyan"/>
        </w:rPr>
        <w:t xml:space="preserve"> which</w:t>
      </w:r>
      <w:r w:rsidRPr="00F77AA2">
        <w:rPr>
          <w:rStyle w:val="StyleUnderline"/>
        </w:rPr>
        <w:t xml:space="preserve"> the </w:t>
      </w:r>
      <w:r w:rsidRPr="004067D5">
        <w:rPr>
          <w:rStyle w:val="Emphasis"/>
          <w:highlight w:val="cyan"/>
        </w:rPr>
        <w:t>demands</w:t>
      </w:r>
      <w:r w:rsidRPr="00F77AA2">
        <w:rPr>
          <w:rStyle w:val="StyleUnderline"/>
        </w:rPr>
        <w:t xml:space="preserve"> of the powerful </w:t>
      </w:r>
      <w:r w:rsidRPr="004067D5">
        <w:rPr>
          <w:rStyle w:val="StyleUnderline"/>
          <w:highlight w:val="cyan"/>
        </w:rPr>
        <w:t>are articulated</w:t>
      </w:r>
      <w:r w:rsidRPr="00F77AA2">
        <w:rPr>
          <w:rStyle w:val="StyleUnderline"/>
        </w:rPr>
        <w:t xml:space="preserve"> and modified</w:t>
      </w:r>
      <w:r w:rsidRPr="003204F4">
        <w:t xml:space="preserve">. The institution, in other words, exerts its own effect. The interaction of exit and voice in NATO bears out this assumption. A member as powerful as the US could well hold the view that NATO is underperforming its core </w:t>
      </w:r>
      <w:proofErr w:type="spellStart"/>
      <w:r w:rsidRPr="003204F4">
        <w:t>defence</w:t>
      </w:r>
      <w:proofErr w:type="spellEnd"/>
      <w:r w:rsidRPr="003204F4">
        <w:t xml:space="preserve"> function or is neglecting other tasks the US considers important. Equally, it might believe that the cost of contributing to NATO’s public security goods is too great particularly if other allies are seen to be shirking their responsibilities. </w:t>
      </w:r>
      <w:r w:rsidRPr="004067D5">
        <w:rPr>
          <w:rStyle w:val="Emphasis"/>
          <w:highlight w:val="cyan"/>
        </w:rPr>
        <w:t>America’s</w:t>
      </w:r>
      <w:r w:rsidRPr="00F77AA2">
        <w:rPr>
          <w:rStyle w:val="StyleUnderline"/>
        </w:rPr>
        <w:t xml:space="preserve"> history of </w:t>
      </w:r>
      <w:r w:rsidRPr="004067D5">
        <w:rPr>
          <w:rStyle w:val="StyleUnderline"/>
          <w:highlight w:val="cyan"/>
        </w:rPr>
        <w:t>engagement</w:t>
      </w:r>
      <w:r w:rsidRPr="00F77AA2">
        <w:rPr>
          <w:rStyle w:val="StyleUnderline"/>
        </w:rPr>
        <w:t xml:space="preserve"> with NATO</w:t>
      </w:r>
      <w:r w:rsidRPr="003204F4">
        <w:t xml:space="preserve"> has been </w:t>
      </w:r>
      <w:proofErr w:type="spellStart"/>
      <w:r w:rsidRPr="003204F4">
        <w:t>characterised</w:t>
      </w:r>
      <w:proofErr w:type="spellEnd"/>
      <w:r w:rsidRPr="003204F4">
        <w:t xml:space="preserve"> by the periodic recurrence of such tensions yet, as we shall see below, throughout it has exercised the option of voice. Voice </w:t>
      </w:r>
      <w:r w:rsidRPr="004067D5">
        <w:rPr>
          <w:rStyle w:val="StyleUnderline"/>
          <w:highlight w:val="cyan"/>
        </w:rPr>
        <w:t xml:space="preserve">has </w:t>
      </w:r>
      <w:r w:rsidRPr="004067D5">
        <w:rPr>
          <w:rStyle w:val="Emphasis"/>
          <w:highlight w:val="cyan"/>
        </w:rPr>
        <w:t>proven effective</w:t>
      </w:r>
      <w:r w:rsidRPr="00F77AA2">
        <w:rPr>
          <w:rStyle w:val="StyleUnderline"/>
        </w:rPr>
        <w:t xml:space="preserve"> both </w:t>
      </w:r>
      <w:r w:rsidRPr="004067D5">
        <w:rPr>
          <w:rStyle w:val="StyleUnderline"/>
          <w:highlight w:val="cyan"/>
        </w:rPr>
        <w:t>in</w:t>
      </w:r>
      <w:r w:rsidRPr="00F77AA2">
        <w:rPr>
          <w:rStyle w:val="StyleUnderline"/>
        </w:rPr>
        <w:t xml:space="preserve"> expressing dissatisfaction with NATO’s allies and </w:t>
      </w:r>
      <w:r w:rsidRPr="004067D5">
        <w:rPr>
          <w:rStyle w:val="Emphasis"/>
          <w:highlight w:val="cyan"/>
        </w:rPr>
        <w:t>advocating changes</w:t>
      </w:r>
      <w:r w:rsidRPr="00F77AA2">
        <w:rPr>
          <w:rStyle w:val="StyleUnderline"/>
        </w:rPr>
        <w:t xml:space="preserve"> to allied business</w:t>
      </w:r>
      <w:r w:rsidRPr="003204F4">
        <w:t xml:space="preserve">. NATO’s </w:t>
      </w:r>
      <w:proofErr w:type="spellStart"/>
      <w:r w:rsidRPr="003204F4">
        <w:t>institutionalisation</w:t>
      </w:r>
      <w:proofErr w:type="spellEnd"/>
      <w:r w:rsidRPr="003204F4">
        <w:t xml:space="preserve">, in other words, has served to </w:t>
      </w:r>
      <w:proofErr w:type="spellStart"/>
      <w:r w:rsidRPr="003204F4">
        <w:t>minimise</w:t>
      </w:r>
      <w:proofErr w:type="spellEnd"/>
      <w:r w:rsidRPr="003204F4">
        <w:t xml:space="preserve"> the cost, and to </w:t>
      </w:r>
      <w:proofErr w:type="spellStart"/>
      <w:r w:rsidRPr="003204F4">
        <w:t>maximise</w:t>
      </w:r>
      <w:proofErr w:type="spellEnd"/>
      <w:r w:rsidRPr="003204F4">
        <w:t xml:space="preserve"> the benefits of exercising voice, just as it has served to </w:t>
      </w:r>
      <w:proofErr w:type="spellStart"/>
      <w:r w:rsidRPr="003204F4">
        <w:t>minimise</w:t>
      </w:r>
      <w:proofErr w:type="spellEnd"/>
      <w:r w:rsidRPr="003204F4">
        <w:t xml:space="preserve"> the benefits and to </w:t>
      </w:r>
      <w:proofErr w:type="spellStart"/>
      <w:r w:rsidRPr="003204F4">
        <w:t>maximise</w:t>
      </w:r>
      <w:proofErr w:type="spellEnd"/>
      <w:r w:rsidRPr="003204F4">
        <w:t xml:space="preserve"> the cost of exit. 38</w:t>
      </w:r>
    </w:p>
    <w:bookmarkEnd w:id="3"/>
    <w:p w14:paraId="2B7F8B25" w14:textId="77777777" w:rsidR="00A0659E" w:rsidRDefault="00A0659E" w:rsidP="00A0659E">
      <w:pPr>
        <w:pStyle w:val="Heading4"/>
      </w:pPr>
      <w:r>
        <w:rPr>
          <w:u w:val="single"/>
        </w:rPr>
        <w:t>Every country</w:t>
      </w:r>
      <w:r>
        <w:t xml:space="preserve"> follows on. </w:t>
      </w:r>
    </w:p>
    <w:p w14:paraId="5709D777" w14:textId="77777777" w:rsidR="00A0659E" w:rsidRPr="00FB5C9A" w:rsidRDefault="00A0659E" w:rsidP="00A0659E">
      <w:pPr>
        <w:rPr>
          <w:rStyle w:val="Style13ptBold"/>
        </w:rPr>
      </w:pPr>
      <w:r>
        <w:rPr>
          <w:rStyle w:val="Style13ptBold"/>
        </w:rPr>
        <w:t xml:space="preserve">Becker ’20 </w:t>
      </w:r>
      <w:r w:rsidRPr="00FB5C9A">
        <w:t xml:space="preserve">[Jordan and Robert Bell; 2020; Senior Transatlantic Fellow at the Institute for European Studies at the Vrije Universiteit Brussel, PhD from King’s College London; CEO of National Security </w:t>
      </w:r>
      <w:proofErr w:type="spellStart"/>
      <w:r w:rsidRPr="00FB5C9A">
        <w:t>Counsel</w:t>
      </w:r>
      <w:proofErr w:type="spellEnd"/>
      <w:r w:rsidRPr="00FB5C9A">
        <w:t>, Distinguished Professor of the Practice at the Sam Nunn School of International Affairs at Georgia Tech, PhD Candidate in International Relations at the Fletcher School at Tufts University, Former Senior Civilian Representative of the Secretary of Defense in Europe and the Defense Advisor to the U.S. Ambassador to the North Atlantic Treaty Organization; European Security, “Defense Planning in the Fog of Peace: The Transatlantic Currency Conversion Conundrum,” vol. 29]</w:t>
      </w:r>
    </w:p>
    <w:p w14:paraId="2F9BE5F2" w14:textId="77777777" w:rsidR="00A0659E" w:rsidRPr="007E2712" w:rsidRDefault="00A0659E" w:rsidP="00A0659E">
      <w:pPr>
        <w:rPr>
          <w:sz w:val="16"/>
        </w:rPr>
      </w:pPr>
      <w:r w:rsidRPr="007E2712">
        <w:rPr>
          <w:sz w:val="16"/>
        </w:rPr>
        <w:t>Theory: what problem is the transatlantic security community trying to solve?</w:t>
      </w:r>
    </w:p>
    <w:p w14:paraId="0AD1361B" w14:textId="77777777" w:rsidR="00A0659E" w:rsidRPr="007E2712" w:rsidRDefault="00A0659E" w:rsidP="00A0659E">
      <w:pPr>
        <w:rPr>
          <w:sz w:val="16"/>
        </w:rPr>
      </w:pPr>
      <w:r w:rsidRPr="00B7693E">
        <w:rPr>
          <w:rStyle w:val="StyleUnderline"/>
        </w:rPr>
        <w:lastRenderedPageBreak/>
        <w:t>We define strategy as</w:t>
      </w:r>
      <w:r w:rsidRPr="007E2712">
        <w:rPr>
          <w:sz w:val="16"/>
        </w:rPr>
        <w:t xml:space="preserve"> “the direction and use of any or all of the assets of a security community, including its military instrument, for the purposes of </w:t>
      </w:r>
      <w:r w:rsidRPr="00B7693E">
        <w:rPr>
          <w:rStyle w:val="Emphasis"/>
        </w:rPr>
        <w:t>policy</w:t>
      </w:r>
      <w:r w:rsidRPr="00B7693E">
        <w:rPr>
          <w:rStyle w:val="StyleUnderline"/>
        </w:rPr>
        <w:t xml:space="preserve"> as </w:t>
      </w:r>
      <w:r w:rsidRPr="00B7693E">
        <w:rPr>
          <w:rStyle w:val="Emphasis"/>
        </w:rPr>
        <w:t>decided by politics</w:t>
      </w:r>
      <w:r w:rsidRPr="007E2712">
        <w:rPr>
          <w:sz w:val="16"/>
        </w:rPr>
        <w:t xml:space="preserve">” (Gray 2010, p. 262). To the extent that </w:t>
      </w:r>
      <w:r w:rsidRPr="00B7693E">
        <w:rPr>
          <w:rStyle w:val="StyleUnderline"/>
        </w:rPr>
        <w:t>NATO</w:t>
      </w:r>
      <w:r w:rsidRPr="007E2712">
        <w:rPr>
          <w:sz w:val="16"/>
        </w:rPr>
        <w:t xml:space="preserve"> and the EU are security communities, they practice strategy together. In so doing, the transatlantic community </w:t>
      </w:r>
      <w:r w:rsidRPr="00B7693E">
        <w:rPr>
          <w:rStyle w:val="StyleUnderline"/>
        </w:rPr>
        <w:t xml:space="preserve">seeks to </w:t>
      </w:r>
      <w:r w:rsidRPr="00B7693E">
        <w:rPr>
          <w:rStyle w:val="Emphasis"/>
        </w:rPr>
        <w:t>shape</w:t>
      </w:r>
      <w:r w:rsidRPr="00B7693E">
        <w:rPr>
          <w:rStyle w:val="StyleUnderline"/>
        </w:rPr>
        <w:t xml:space="preserve"> the </w:t>
      </w:r>
      <w:proofErr w:type="spellStart"/>
      <w:r w:rsidRPr="00B7693E">
        <w:rPr>
          <w:rStyle w:val="StyleUnderline"/>
        </w:rPr>
        <w:t>behaviour</w:t>
      </w:r>
      <w:proofErr w:type="spellEnd"/>
      <w:r w:rsidRPr="00B7693E">
        <w:rPr>
          <w:rStyle w:val="StyleUnderline"/>
        </w:rPr>
        <w:t xml:space="preserve"> of</w:t>
      </w:r>
      <w:r w:rsidRPr="007E2712">
        <w:rPr>
          <w:sz w:val="16"/>
        </w:rPr>
        <w:t xml:space="preserve"> rivals and threats, but also of </w:t>
      </w:r>
      <w:r w:rsidRPr="00B7693E">
        <w:rPr>
          <w:rStyle w:val="StyleUnderline"/>
        </w:rPr>
        <w:t xml:space="preserve">its </w:t>
      </w:r>
      <w:r w:rsidRPr="00B7693E">
        <w:rPr>
          <w:rStyle w:val="Emphasis"/>
        </w:rPr>
        <w:t>own members</w:t>
      </w:r>
      <w:r w:rsidRPr="007E2712">
        <w:rPr>
          <w:sz w:val="16"/>
        </w:rPr>
        <w:t>.</w:t>
      </w:r>
    </w:p>
    <w:p w14:paraId="17155E56" w14:textId="77777777" w:rsidR="00A0659E" w:rsidRPr="007E2712" w:rsidRDefault="00A0659E" w:rsidP="00A0659E">
      <w:pPr>
        <w:rPr>
          <w:sz w:val="16"/>
        </w:rPr>
      </w:pPr>
      <w:r w:rsidRPr="007E2712">
        <w:rPr>
          <w:sz w:val="16"/>
        </w:rPr>
        <w:t xml:space="preserve">We </w:t>
      </w:r>
      <w:proofErr w:type="spellStart"/>
      <w:r w:rsidRPr="007E2712">
        <w:rPr>
          <w:sz w:val="16"/>
        </w:rPr>
        <w:t>theorise</w:t>
      </w:r>
      <w:proofErr w:type="spellEnd"/>
      <w:r w:rsidRPr="007E2712">
        <w:rPr>
          <w:sz w:val="16"/>
        </w:rPr>
        <w:t xml:space="preserve"> that since end of the Cold War, the transatlantic community has performed strategy and defense planning in a “fog of peace”, in which it lacks an agreed-upon strategic rival and clear threat. This fog of peace presents challenges to strategists and defense planners, as strategy is generally focused on addressing such rivals and threats. Intra-allied debates about actions in Northeast Syria are one example of how such a fog can manifest, but it also manifests in more prosaic ways in recurrent defense planning, the focus of our research.</w:t>
      </w:r>
    </w:p>
    <w:p w14:paraId="29D0C962" w14:textId="77777777" w:rsidR="00A0659E" w:rsidRPr="007E2712" w:rsidRDefault="00A0659E" w:rsidP="00A0659E">
      <w:pPr>
        <w:rPr>
          <w:sz w:val="12"/>
          <w:szCs w:val="18"/>
        </w:rPr>
      </w:pPr>
      <w:r w:rsidRPr="007E2712">
        <w:rPr>
          <w:sz w:val="16"/>
        </w:rPr>
        <w:t xml:space="preserve">We argue that in such a context, </w:t>
      </w:r>
      <w:r w:rsidRPr="00B7693E">
        <w:rPr>
          <w:rStyle w:val="StyleUnderline"/>
        </w:rPr>
        <w:t>strategy and defense planning</w:t>
      </w:r>
      <w:r w:rsidRPr="007E2712">
        <w:rPr>
          <w:sz w:val="16"/>
        </w:rPr>
        <w:t xml:space="preserve"> in the transatlantic community </w:t>
      </w:r>
      <w:r w:rsidRPr="00B7693E">
        <w:rPr>
          <w:rStyle w:val="StyleUnderline"/>
        </w:rPr>
        <w:t>respond</w:t>
      </w:r>
      <w:r w:rsidRPr="007E2712">
        <w:rPr>
          <w:sz w:val="16"/>
        </w:rPr>
        <w:t xml:space="preserve"> less to external geostrategic dynamics than </w:t>
      </w:r>
      <w:r w:rsidRPr="00B7693E">
        <w:rPr>
          <w:rStyle w:val="StyleUnderline"/>
        </w:rPr>
        <w:t xml:space="preserve">to dynamics </w:t>
      </w:r>
      <w:r w:rsidRPr="00B7693E">
        <w:rPr>
          <w:rStyle w:val="Emphasis"/>
        </w:rPr>
        <w:t>internal</w:t>
      </w:r>
      <w:r w:rsidRPr="00B7693E">
        <w:rPr>
          <w:rStyle w:val="StyleUnderline"/>
        </w:rPr>
        <w:t xml:space="preserve"> to the community itself</w:t>
      </w:r>
      <w:r w:rsidRPr="007E2712">
        <w:rPr>
          <w:sz w:val="12"/>
          <w:szCs w:val="18"/>
        </w:rPr>
        <w:t>. “Strategy is always subject to a domestic, and possibly allied, audit on criteria far removed from strict military-strategic utility” (Gray 2010). In a fog of peace, this domestic and allied audit is the nearest approximation of a “final audit” (McMaster 2008) of war. The empirical component of this paper examines how states in the transatlantic security community audit one another, and how they insure themselves and one another against war during times of (relative) peace.</w:t>
      </w:r>
    </w:p>
    <w:p w14:paraId="49CA7AA9" w14:textId="77777777" w:rsidR="00A0659E" w:rsidRPr="007E2712" w:rsidRDefault="00A0659E" w:rsidP="00A0659E">
      <w:pPr>
        <w:rPr>
          <w:sz w:val="12"/>
          <w:szCs w:val="18"/>
        </w:rPr>
      </w:pPr>
      <w:r w:rsidRPr="007E2712">
        <w:rPr>
          <w:sz w:val="12"/>
          <w:szCs w:val="18"/>
        </w:rPr>
        <w:t>As the EU and, primarily, NATO, practice strategy, so too does each individual member of the transatlantic community. More specifically, each ally strikes its own balance between focusing on “challenges posed by Russia” and “threats emanating from …the Middle East and North Africa” (NATO 2014).</w:t>
      </w:r>
    </w:p>
    <w:p w14:paraId="77D078DD" w14:textId="77777777" w:rsidR="00A0659E" w:rsidRPr="007E2712" w:rsidRDefault="00A0659E" w:rsidP="00A0659E">
      <w:pPr>
        <w:rPr>
          <w:sz w:val="12"/>
          <w:szCs w:val="18"/>
        </w:rPr>
      </w:pPr>
      <w:r w:rsidRPr="007E2712">
        <w:rPr>
          <w:sz w:val="12"/>
          <w:szCs w:val="18"/>
        </w:rPr>
        <w:t>Moreover, European geostrategy plays out internally, as well as externally. While NATO’s purpose may no longer be precisely to “keep the Soviet Union out, the Americans in, and the Germans down” (Ismay 1952), it continues to deter and defend against Russia, maintain the transatlantic bond, and help manage the intra-European balance of power by tethering potential adversaries to one another, thereby diffusing latent conflicts (</w:t>
      </w:r>
      <w:proofErr w:type="spellStart"/>
      <w:r w:rsidRPr="007E2712">
        <w:rPr>
          <w:sz w:val="12"/>
          <w:szCs w:val="18"/>
        </w:rPr>
        <w:t>Weitsman</w:t>
      </w:r>
      <w:proofErr w:type="spellEnd"/>
      <w:r w:rsidRPr="007E2712">
        <w:rPr>
          <w:sz w:val="12"/>
          <w:szCs w:val="18"/>
        </w:rPr>
        <w:t xml:space="preserve"> 2004).</w:t>
      </w:r>
    </w:p>
    <w:p w14:paraId="13B99D77" w14:textId="77777777" w:rsidR="00A0659E" w:rsidRPr="007E2712" w:rsidRDefault="00A0659E" w:rsidP="00A0659E">
      <w:pPr>
        <w:rPr>
          <w:sz w:val="12"/>
          <w:szCs w:val="18"/>
        </w:rPr>
      </w:pPr>
      <w:r w:rsidRPr="007E2712">
        <w:rPr>
          <w:sz w:val="12"/>
          <w:szCs w:val="18"/>
        </w:rPr>
        <w:t xml:space="preserve">Defense planning and burden sharing are thus political and strategic issues, and both NATO and the EU, with their overlapping memberships and the “single set of forces” (Papaioannou 2019) that applies to the 22 states that are members of both, play important (but different) roles in how the transatlantic community addresses them. Defense planning is “the practice of military strategy in grand </w:t>
      </w:r>
      <w:proofErr w:type="gramStart"/>
      <w:r w:rsidRPr="007E2712">
        <w:rPr>
          <w:sz w:val="12"/>
          <w:szCs w:val="18"/>
        </w:rPr>
        <w:t>strategy, and</w:t>
      </w:r>
      <w:proofErr w:type="gramEnd"/>
      <w:r w:rsidRPr="007E2712">
        <w:rPr>
          <w:sz w:val="12"/>
          <w:szCs w:val="18"/>
        </w:rPr>
        <w:t xml:space="preserve"> is conducted in a thoroughly political process” (Gray 2014). The coexistence of the NDPP and the EU’s CARD means that both </w:t>
      </w:r>
      <w:proofErr w:type="spellStart"/>
      <w:r w:rsidRPr="007E2712">
        <w:rPr>
          <w:sz w:val="12"/>
          <w:szCs w:val="18"/>
        </w:rPr>
        <w:t>organisations</w:t>
      </w:r>
      <w:proofErr w:type="spellEnd"/>
      <w:r w:rsidRPr="007E2712">
        <w:rPr>
          <w:sz w:val="12"/>
          <w:szCs w:val="18"/>
        </w:rPr>
        <w:t xml:space="preserve"> are engaged in the defense planning processes of their members. While NDPP and CARD arise from the same requirements and both aim to </w:t>
      </w:r>
      <w:proofErr w:type="spellStart"/>
      <w:r w:rsidRPr="007E2712">
        <w:rPr>
          <w:sz w:val="12"/>
          <w:szCs w:val="18"/>
        </w:rPr>
        <w:t>synchronise</w:t>
      </w:r>
      <w:proofErr w:type="spellEnd"/>
      <w:r w:rsidRPr="007E2712">
        <w:rPr>
          <w:sz w:val="12"/>
          <w:szCs w:val="18"/>
        </w:rPr>
        <w:t xml:space="preserve"> defense planning among allies, NDPP is a much more developed process. The empirical focus of this paper will therefore be on NDPP.</w:t>
      </w:r>
    </w:p>
    <w:p w14:paraId="52DA965A" w14:textId="77777777" w:rsidR="00A0659E" w:rsidRPr="007E2712" w:rsidRDefault="00A0659E" w:rsidP="00A0659E">
      <w:pPr>
        <w:rPr>
          <w:sz w:val="16"/>
        </w:rPr>
      </w:pPr>
      <w:r w:rsidRPr="00B7693E">
        <w:rPr>
          <w:rStyle w:val="StyleUnderline"/>
        </w:rPr>
        <w:t xml:space="preserve">Defense </w:t>
      </w:r>
      <w:r w:rsidRPr="00A820FA">
        <w:rPr>
          <w:rStyle w:val="StyleUnderline"/>
          <w:highlight w:val="cyan"/>
        </w:rPr>
        <w:t>planning is</w:t>
      </w:r>
      <w:r w:rsidRPr="00B7693E">
        <w:rPr>
          <w:rStyle w:val="StyleUnderline"/>
        </w:rPr>
        <w:t xml:space="preserve"> the </w:t>
      </w:r>
      <w:r w:rsidRPr="00A820FA">
        <w:rPr>
          <w:rStyle w:val="Emphasis"/>
          <w:highlight w:val="cyan"/>
        </w:rPr>
        <w:t>key</w:t>
      </w:r>
      <w:r w:rsidRPr="00B7693E">
        <w:rPr>
          <w:rStyle w:val="Emphasis"/>
        </w:rPr>
        <w:t xml:space="preserve"> process</w:t>
      </w:r>
      <w:r w:rsidRPr="007E2712">
        <w:rPr>
          <w:sz w:val="16"/>
        </w:rPr>
        <w:t xml:space="preserve"> by which communities seek to convert the currency of political will into strategic effect. Most conventionally, they seek </w:t>
      </w:r>
      <w:r w:rsidRPr="00D32715">
        <w:rPr>
          <w:rStyle w:val="StyleUnderline"/>
        </w:rPr>
        <w:t>to create</w:t>
      </w:r>
      <w:r w:rsidRPr="007E2712">
        <w:rPr>
          <w:sz w:val="16"/>
        </w:rPr>
        <w:t xml:space="preserve"> and maintain </w:t>
      </w:r>
      <w:r w:rsidRPr="00B7693E">
        <w:rPr>
          <w:rStyle w:val="StyleUnderline"/>
        </w:rPr>
        <w:t>capabilities that</w:t>
      </w:r>
      <w:r w:rsidRPr="007E2712">
        <w:rPr>
          <w:sz w:val="16"/>
        </w:rPr>
        <w:t xml:space="preserve"> they </w:t>
      </w:r>
      <w:r w:rsidRPr="007E2712">
        <w:rPr>
          <w:i/>
          <w:iCs/>
          <w:sz w:val="16"/>
        </w:rPr>
        <w:t>think</w:t>
      </w:r>
      <w:r w:rsidRPr="007E2712">
        <w:rPr>
          <w:sz w:val="16"/>
        </w:rPr>
        <w:t xml:space="preserve"> will influence the </w:t>
      </w:r>
      <w:proofErr w:type="spellStart"/>
      <w:r w:rsidRPr="007E2712">
        <w:rPr>
          <w:sz w:val="16"/>
        </w:rPr>
        <w:t>behaviour</w:t>
      </w:r>
      <w:proofErr w:type="spellEnd"/>
      <w:r w:rsidRPr="007E2712">
        <w:rPr>
          <w:sz w:val="16"/>
        </w:rPr>
        <w:t xml:space="preserve"> of adversaries. Processes like NDPP also seek </w:t>
      </w:r>
      <w:r w:rsidRPr="00D32715">
        <w:rPr>
          <w:rStyle w:val="StyleUnderline"/>
          <w:highlight w:val="cyan"/>
        </w:rPr>
        <w:t xml:space="preserve">to </w:t>
      </w:r>
      <w:r w:rsidRPr="00D32715">
        <w:rPr>
          <w:rStyle w:val="Emphasis"/>
          <w:highlight w:val="cyan"/>
        </w:rPr>
        <w:t>create</w:t>
      </w:r>
      <w:r w:rsidRPr="00D32715">
        <w:rPr>
          <w:rStyle w:val="Emphasis"/>
        </w:rPr>
        <w:t xml:space="preserve"> strategic </w:t>
      </w:r>
      <w:r w:rsidRPr="00D32715">
        <w:rPr>
          <w:rStyle w:val="Emphasis"/>
          <w:highlight w:val="cyan"/>
        </w:rPr>
        <w:t xml:space="preserve">effect </w:t>
      </w:r>
      <w:r w:rsidRPr="00D32715">
        <w:rPr>
          <w:rStyle w:val="Emphasis"/>
          <w:i/>
          <w:highlight w:val="cyan"/>
        </w:rPr>
        <w:t>within</w:t>
      </w:r>
      <w:r w:rsidRPr="00B7693E">
        <w:rPr>
          <w:rStyle w:val="StyleUnderline"/>
        </w:rPr>
        <w:t xml:space="preserve"> the transatlantic community – </w:t>
      </w:r>
      <w:r w:rsidRPr="00A820FA">
        <w:rPr>
          <w:rStyle w:val="StyleUnderline"/>
          <w:highlight w:val="cyan"/>
        </w:rPr>
        <w:t>allies</w:t>
      </w:r>
      <w:r w:rsidRPr="00B7693E">
        <w:rPr>
          <w:rStyle w:val="StyleUnderline"/>
        </w:rPr>
        <w:t xml:space="preserve"> explicitly attempt to </w:t>
      </w:r>
      <w:r w:rsidRPr="00A820FA">
        <w:rPr>
          <w:rStyle w:val="Emphasis"/>
          <w:highlight w:val="cyan"/>
        </w:rPr>
        <w:t>influence</w:t>
      </w:r>
      <w:r w:rsidRPr="00B7693E">
        <w:rPr>
          <w:rStyle w:val="Emphasis"/>
        </w:rPr>
        <w:t xml:space="preserve"> one </w:t>
      </w:r>
      <w:r w:rsidRPr="00A820FA">
        <w:rPr>
          <w:rStyle w:val="Emphasis"/>
          <w:highlight w:val="cyan"/>
        </w:rPr>
        <w:t>another’s</w:t>
      </w:r>
      <w:r w:rsidRPr="00B7693E">
        <w:rPr>
          <w:rStyle w:val="Emphasis"/>
        </w:rPr>
        <w:t xml:space="preserve"> national defense </w:t>
      </w:r>
      <w:r w:rsidRPr="00A820FA">
        <w:rPr>
          <w:rStyle w:val="Emphasis"/>
          <w:highlight w:val="cyan"/>
        </w:rPr>
        <w:t>planning</w:t>
      </w:r>
      <w:r w:rsidRPr="007E2712">
        <w:rPr>
          <w:sz w:val="16"/>
        </w:rPr>
        <w:t>. It is thus not surprising that the first step of the NDPP that allies defined and agreed together is “establish political guidance” (NATO 2018b).</w:t>
      </w:r>
    </w:p>
    <w:p w14:paraId="26C6D669" w14:textId="77777777" w:rsidR="00A0659E" w:rsidRPr="007E2712" w:rsidRDefault="00A0659E" w:rsidP="00A0659E">
      <w:pPr>
        <w:rPr>
          <w:sz w:val="16"/>
        </w:rPr>
      </w:pPr>
      <w:r w:rsidRPr="007E2712">
        <w:rPr>
          <w:sz w:val="16"/>
        </w:rPr>
        <w:t xml:space="preserve">While it is beyond the scope of this paper to measure the extent to which </w:t>
      </w:r>
      <w:r w:rsidRPr="00FB5C9A">
        <w:rPr>
          <w:rStyle w:val="Emphasis"/>
        </w:rPr>
        <w:t>allies influence</w:t>
      </w:r>
      <w:r w:rsidRPr="00FB5C9A">
        <w:rPr>
          <w:rStyle w:val="StyleUnderline"/>
        </w:rPr>
        <w:t xml:space="preserve"> one </w:t>
      </w:r>
      <w:r w:rsidRPr="00FB5C9A">
        <w:rPr>
          <w:rStyle w:val="Emphasis"/>
        </w:rPr>
        <w:t>another’s planning</w:t>
      </w:r>
      <w:r w:rsidRPr="00FB5C9A">
        <w:rPr>
          <w:rStyle w:val="StyleUnderline"/>
        </w:rPr>
        <w:t>, there</w:t>
      </w:r>
      <w:r w:rsidRPr="007E2712">
        <w:rPr>
          <w:rStyle w:val="StyleUnderline"/>
        </w:rPr>
        <w:t xml:space="preserve"> is </w:t>
      </w:r>
      <w:r w:rsidRPr="007E2712">
        <w:rPr>
          <w:rStyle w:val="Emphasis"/>
        </w:rPr>
        <w:t>ample ev</w:t>
      </w:r>
      <w:r w:rsidRPr="00FB5C9A">
        <w:rPr>
          <w:rStyle w:val="StyleUnderline"/>
        </w:rPr>
        <w:t xml:space="preserve">idence </w:t>
      </w:r>
      <w:r w:rsidRPr="007E2712">
        <w:rPr>
          <w:rStyle w:val="StyleUnderline"/>
        </w:rPr>
        <w:t xml:space="preserve">of such </w:t>
      </w:r>
      <w:r w:rsidRPr="007E2712">
        <w:rPr>
          <w:rStyle w:val="Emphasis"/>
        </w:rPr>
        <w:t>influence</w:t>
      </w:r>
      <w:r w:rsidRPr="007E2712">
        <w:rPr>
          <w:rStyle w:val="StyleUnderline"/>
        </w:rPr>
        <w:t xml:space="preserve"> occurring</w:t>
      </w:r>
      <w:r w:rsidRPr="007E2712">
        <w:rPr>
          <w:sz w:val="16"/>
        </w:rPr>
        <w:t xml:space="preserve">. In the area of burden-sharing, the fact that every ally has increased defense spending since 2014 and “the majority of NATO Allies now have plans to reach the 2% guideline, spending 2% of GDP by 2024” (Stoltenberg 2019) demonstrates that this is the case – it is difficult to argue that such plans would exist in the absence of the Wales pledge. </w:t>
      </w:r>
      <w:r w:rsidRPr="007E2712">
        <w:rPr>
          <w:rStyle w:val="StyleUnderline"/>
        </w:rPr>
        <w:t xml:space="preserve">At the national level, </w:t>
      </w:r>
      <w:r w:rsidRPr="00A820FA">
        <w:rPr>
          <w:rStyle w:val="Emphasis"/>
          <w:highlight w:val="cyan"/>
        </w:rPr>
        <w:t>examples</w:t>
      </w:r>
      <w:r w:rsidRPr="00A820FA">
        <w:rPr>
          <w:rStyle w:val="StyleUnderline"/>
          <w:highlight w:val="cyan"/>
        </w:rPr>
        <w:t xml:space="preserve"> of the</w:t>
      </w:r>
      <w:r w:rsidRPr="007E2712">
        <w:rPr>
          <w:rStyle w:val="StyleUnderline"/>
        </w:rPr>
        <w:t xml:space="preserve"> Wales </w:t>
      </w:r>
      <w:r w:rsidRPr="00A820FA">
        <w:rPr>
          <w:rStyle w:val="StyleUnderline"/>
          <w:highlight w:val="cyan"/>
        </w:rPr>
        <w:t xml:space="preserve">pledge </w:t>
      </w:r>
      <w:r w:rsidRPr="00A820FA">
        <w:rPr>
          <w:rStyle w:val="Emphasis"/>
          <w:highlight w:val="cyan"/>
        </w:rPr>
        <w:t>affecting</w:t>
      </w:r>
      <w:r w:rsidRPr="007E2712">
        <w:rPr>
          <w:rStyle w:val="Emphasis"/>
        </w:rPr>
        <w:t xml:space="preserve"> national </w:t>
      </w:r>
      <w:r w:rsidRPr="00A820FA">
        <w:rPr>
          <w:rStyle w:val="Emphasis"/>
          <w:highlight w:val="cyan"/>
        </w:rPr>
        <w:t>planning</w:t>
      </w:r>
      <w:r w:rsidRPr="00A820FA">
        <w:rPr>
          <w:rStyle w:val="StyleUnderline"/>
          <w:highlight w:val="cyan"/>
        </w:rPr>
        <w:t xml:space="preserve"> abound</w:t>
      </w:r>
      <w:r w:rsidRPr="007E2712">
        <w:rPr>
          <w:sz w:val="16"/>
        </w:rPr>
        <w:t xml:space="preserve">. The 2015 UK National Security Strategy states that the UK will “Meet the NATO pledge to spend 2% of our GDP on </w:t>
      </w:r>
      <w:proofErr w:type="spellStart"/>
      <w:r w:rsidRPr="007E2712">
        <w:rPr>
          <w:sz w:val="16"/>
        </w:rPr>
        <w:t>defence</w:t>
      </w:r>
      <w:proofErr w:type="spellEnd"/>
      <w:r w:rsidRPr="007E2712">
        <w:rPr>
          <w:sz w:val="16"/>
        </w:rPr>
        <w:t xml:space="preserve">” (United Kingdom 2015). Slovakia’s (2016) White Paper on national defense “reaffirms its political commitment to the </w:t>
      </w:r>
      <w:proofErr w:type="spellStart"/>
      <w:r w:rsidRPr="007E2712">
        <w:rPr>
          <w:sz w:val="16"/>
        </w:rPr>
        <w:t>Defence</w:t>
      </w:r>
      <w:proofErr w:type="spellEnd"/>
      <w:r w:rsidRPr="007E2712">
        <w:rPr>
          <w:sz w:val="16"/>
        </w:rPr>
        <w:t xml:space="preserve"> Investment Pledge”. </w:t>
      </w:r>
      <w:r w:rsidRPr="00A820FA">
        <w:rPr>
          <w:rStyle w:val="StyleUnderline"/>
          <w:highlight w:val="cyan"/>
        </w:rPr>
        <w:t>Even</w:t>
      </w:r>
      <w:r w:rsidRPr="007E2712">
        <w:rPr>
          <w:rStyle w:val="StyleUnderline"/>
        </w:rPr>
        <w:t xml:space="preserve"> Canada, one of the </w:t>
      </w:r>
      <w:r w:rsidRPr="00A820FA">
        <w:rPr>
          <w:rStyle w:val="Emphasis"/>
          <w:highlight w:val="cyan"/>
        </w:rPr>
        <w:t>countries</w:t>
      </w:r>
      <w:r w:rsidRPr="00A820FA">
        <w:rPr>
          <w:rStyle w:val="StyleUnderline"/>
          <w:highlight w:val="cyan"/>
        </w:rPr>
        <w:t xml:space="preserve"> who </w:t>
      </w:r>
      <w:r w:rsidRPr="00A820FA">
        <w:rPr>
          <w:rStyle w:val="Emphasis"/>
          <w:highlight w:val="cyan"/>
        </w:rPr>
        <w:t>resist</w:t>
      </w:r>
      <w:r w:rsidRPr="007E2712">
        <w:rPr>
          <w:rStyle w:val="StyleUnderline"/>
        </w:rPr>
        <w:t>ed agreeing the Wales pledge the most</w:t>
      </w:r>
      <w:r w:rsidRPr="007E2712">
        <w:rPr>
          <w:sz w:val="16"/>
        </w:rPr>
        <w:t xml:space="preserve"> (Anonymous 2019), </w:t>
      </w:r>
      <w:r w:rsidRPr="00A820FA">
        <w:rPr>
          <w:rStyle w:val="Emphasis"/>
          <w:highlight w:val="cyan"/>
        </w:rPr>
        <w:t>incorporated it</w:t>
      </w:r>
      <w:r w:rsidRPr="00A820FA">
        <w:rPr>
          <w:rStyle w:val="StyleUnderline"/>
          <w:highlight w:val="cyan"/>
        </w:rPr>
        <w:t xml:space="preserve"> into</w:t>
      </w:r>
      <w:r w:rsidRPr="007E2712">
        <w:rPr>
          <w:rStyle w:val="StyleUnderline"/>
        </w:rPr>
        <w:t xml:space="preserve"> its </w:t>
      </w:r>
      <w:r w:rsidRPr="00A820FA">
        <w:rPr>
          <w:rStyle w:val="Emphasis"/>
          <w:highlight w:val="cyan"/>
        </w:rPr>
        <w:t>national</w:t>
      </w:r>
      <w:r w:rsidRPr="007E2712">
        <w:rPr>
          <w:rStyle w:val="StyleUnderline"/>
        </w:rPr>
        <w:t xml:space="preserve"> defense </w:t>
      </w:r>
      <w:r w:rsidRPr="00A820FA">
        <w:rPr>
          <w:rStyle w:val="StyleUnderline"/>
          <w:highlight w:val="cyan"/>
        </w:rPr>
        <w:t>planning</w:t>
      </w:r>
      <w:r w:rsidRPr="007E2712">
        <w:rPr>
          <w:sz w:val="16"/>
        </w:rPr>
        <w:t xml:space="preserve"> (Canada 2017). France, known for jealously guarding its sovereignty within and beyond NATO, explicitly affirmed its commitment to meeting NATO’s 2% defense spending guideline in its 2017 strategic review (France 2017). These are but a few examples among many, but they demonstrate that </w:t>
      </w:r>
      <w:r w:rsidRPr="007E2712">
        <w:rPr>
          <w:rStyle w:val="StyleUnderline"/>
        </w:rPr>
        <w:t>states</w:t>
      </w:r>
      <w:r w:rsidRPr="007E2712">
        <w:rPr>
          <w:sz w:val="16"/>
        </w:rPr>
        <w:t xml:space="preserve"> with varying geostrategic and economic positions, as well as strategic cultures, </w:t>
      </w:r>
      <w:r w:rsidRPr="007E2712">
        <w:rPr>
          <w:rStyle w:val="StyleUnderline"/>
        </w:rPr>
        <w:t>are</w:t>
      </w:r>
      <w:r w:rsidRPr="007E2712">
        <w:rPr>
          <w:sz w:val="16"/>
        </w:rPr>
        <w:t xml:space="preserve"> in fact </w:t>
      </w:r>
      <w:r w:rsidRPr="007E2712">
        <w:rPr>
          <w:rStyle w:val="Emphasis"/>
        </w:rPr>
        <w:t>influenced</w:t>
      </w:r>
      <w:r w:rsidRPr="007E2712">
        <w:rPr>
          <w:rStyle w:val="StyleUnderline"/>
        </w:rPr>
        <w:t xml:space="preserve"> by NATO defense planning agreements</w:t>
      </w:r>
      <w:r w:rsidRPr="007E2712">
        <w:rPr>
          <w:sz w:val="16"/>
        </w:rPr>
        <w:t xml:space="preserve">. Moreover, NATO </w:t>
      </w:r>
      <w:r w:rsidRPr="00A820FA">
        <w:rPr>
          <w:rStyle w:val="StyleUnderline"/>
          <w:highlight w:val="cyan"/>
        </w:rPr>
        <w:t>allies</w:t>
      </w:r>
      <w:r w:rsidRPr="007E2712">
        <w:rPr>
          <w:sz w:val="16"/>
        </w:rPr>
        <w:t xml:space="preserve"> Denmark and Norway have </w:t>
      </w:r>
      <w:r w:rsidRPr="00A820FA">
        <w:rPr>
          <w:rStyle w:val="Emphasis"/>
          <w:highlight w:val="cyan"/>
        </w:rPr>
        <w:t>incorporate</w:t>
      </w:r>
      <w:r w:rsidRPr="007E2712">
        <w:rPr>
          <w:sz w:val="16"/>
        </w:rPr>
        <w:t xml:space="preserve">d </w:t>
      </w:r>
      <w:r w:rsidRPr="00A820FA">
        <w:rPr>
          <w:rStyle w:val="StyleUnderline"/>
          <w:highlight w:val="cyan"/>
        </w:rPr>
        <w:t>NATO</w:t>
      </w:r>
      <w:r w:rsidRPr="007E2712">
        <w:rPr>
          <w:sz w:val="16"/>
        </w:rPr>
        <w:t xml:space="preserve"> defense planning </w:t>
      </w:r>
      <w:r w:rsidRPr="00A820FA">
        <w:rPr>
          <w:rStyle w:val="StyleUnderline"/>
          <w:highlight w:val="cyan"/>
        </w:rPr>
        <w:t xml:space="preserve">guidelines into their </w:t>
      </w:r>
      <w:r w:rsidRPr="00A820FA">
        <w:rPr>
          <w:rStyle w:val="Emphasis"/>
          <w:highlight w:val="cyan"/>
        </w:rPr>
        <w:t>national strategies</w:t>
      </w:r>
      <w:r w:rsidRPr="007E2712">
        <w:rPr>
          <w:rStyle w:val="Emphasis"/>
        </w:rPr>
        <w:t xml:space="preserve"> and </w:t>
      </w:r>
      <w:proofErr w:type="spellStart"/>
      <w:r w:rsidRPr="007E2712">
        <w:rPr>
          <w:rStyle w:val="Emphasis"/>
        </w:rPr>
        <w:t>behaviour</w:t>
      </w:r>
      <w:proofErr w:type="spellEnd"/>
      <w:r w:rsidRPr="007E2712">
        <w:rPr>
          <w:sz w:val="16"/>
        </w:rPr>
        <w:t xml:space="preserve">, resulting in very different </w:t>
      </w:r>
      <w:proofErr w:type="spellStart"/>
      <w:r w:rsidRPr="007E2712">
        <w:rPr>
          <w:sz w:val="16"/>
        </w:rPr>
        <w:t>behaviour</w:t>
      </w:r>
      <w:proofErr w:type="spellEnd"/>
      <w:r w:rsidRPr="007E2712">
        <w:rPr>
          <w:sz w:val="16"/>
        </w:rPr>
        <w:t xml:space="preserve"> (quantitatively and qualitatively) from their non-allied </w:t>
      </w:r>
      <w:proofErr w:type="spellStart"/>
      <w:r w:rsidRPr="007E2712">
        <w:rPr>
          <w:sz w:val="16"/>
        </w:rPr>
        <w:t>neighbours</w:t>
      </w:r>
      <w:proofErr w:type="spellEnd"/>
      <w:r w:rsidRPr="007E2712">
        <w:rPr>
          <w:sz w:val="16"/>
        </w:rPr>
        <w:t xml:space="preserve"> Finland and Sweden (Becker 2018).</w:t>
      </w:r>
    </w:p>
    <w:p w14:paraId="351C3A36" w14:textId="77777777" w:rsidR="00A0659E" w:rsidRPr="00A820FA" w:rsidRDefault="00A0659E" w:rsidP="00A0659E">
      <w:pPr>
        <w:rPr>
          <w:sz w:val="16"/>
        </w:rPr>
      </w:pPr>
      <w:r w:rsidRPr="007E2712">
        <w:rPr>
          <w:sz w:val="16"/>
        </w:rPr>
        <w:t>While the requirement for security communities to identify ends and then choose ways to achieve them with the means available is perennial, the specific conduct of defense planning varies as a function of the strategic context. An example of this variation is NATO’s shifting relative emphasis over time on collective defense, crisis management, and cooperative security.</w:t>
      </w:r>
    </w:p>
    <w:p w14:paraId="7B20141B" w14:textId="77777777" w:rsidR="00A0659E" w:rsidRDefault="00A0659E" w:rsidP="00C40070">
      <w:pPr>
        <w:rPr>
          <w:sz w:val="16"/>
        </w:rPr>
      </w:pPr>
    </w:p>
    <w:p w14:paraId="1A0B8E9E" w14:textId="0CBD0B34" w:rsidR="00D06B8F" w:rsidRDefault="00D06B8F" w:rsidP="00D06B8F">
      <w:pPr>
        <w:pStyle w:val="Heading3"/>
      </w:pPr>
      <w:r w:rsidRPr="00D06B8F">
        <w:lastRenderedPageBreak/>
        <w:t>Solvency----Say Yes---Turkey---2NC</w:t>
      </w:r>
    </w:p>
    <w:p w14:paraId="0878B6A6" w14:textId="6C1BB74B" w:rsidR="00D06B8F" w:rsidRDefault="00D06B8F" w:rsidP="00D06B8F">
      <w:pPr>
        <w:pStyle w:val="Heading4"/>
      </w:pPr>
      <w:r>
        <w:t xml:space="preserve">Turkey says yes to action in the arctic </w:t>
      </w:r>
    </w:p>
    <w:p w14:paraId="6C9008AE" w14:textId="56938E25" w:rsidR="00D06B8F" w:rsidRPr="00050FA5" w:rsidRDefault="00D06B8F" w:rsidP="00D06B8F">
      <w:r w:rsidRPr="00050FA5">
        <w:rPr>
          <w:rStyle w:val="Style13ptBold"/>
        </w:rPr>
        <w:t>Coffey ’22</w:t>
      </w:r>
      <w:r w:rsidRPr="00050FA5">
        <w:t xml:space="preserve"> [Luke</w:t>
      </w:r>
      <w:r w:rsidR="00050FA5" w:rsidRPr="00050FA5">
        <w:t>;</w:t>
      </w:r>
      <w:r w:rsidRPr="00050FA5">
        <w:t xml:space="preserve"> </w:t>
      </w:r>
      <w:r w:rsidR="00050FA5" w:rsidRPr="00050FA5">
        <w:t>former Senior Special Advisor to the UK Defense Secretary, MS in politics and government from the London School of Economics; “Türkiye in the Arctic: A strategic mission with a strong cultural angle</w:t>
      </w:r>
      <w:r w:rsidR="00050FA5">
        <w:t xml:space="preserve">,” TRT World, </w:t>
      </w:r>
      <w:hyperlink r:id="rId18" w:history="1">
        <w:r w:rsidR="00050FA5" w:rsidRPr="00362B51">
          <w:rPr>
            <w:rStyle w:val="Hyperlink"/>
          </w:rPr>
          <w:t>https://www.trtworld.com/opinion/turkiye-in-the-arctic-a-strategic-mission-with-a-strong-cultural-angle-12783083</w:t>
        </w:r>
      </w:hyperlink>
      <w:r w:rsidR="00050FA5">
        <w:t xml:space="preserve">] </w:t>
      </w:r>
      <w:proofErr w:type="spellStart"/>
      <w:r w:rsidR="00050FA5">
        <w:t>owen</w:t>
      </w:r>
      <w:proofErr w:type="spellEnd"/>
    </w:p>
    <w:p w14:paraId="706B0BF6" w14:textId="77777777" w:rsidR="00D06B8F" w:rsidRPr="00D06B8F" w:rsidRDefault="00D06B8F" w:rsidP="00D06B8F">
      <w:pPr>
        <w:rPr>
          <w:sz w:val="16"/>
          <w:lang w:val="en-CA" w:eastAsia="zh-CN"/>
        </w:rPr>
      </w:pPr>
      <w:r w:rsidRPr="00D06B8F">
        <w:rPr>
          <w:sz w:val="16"/>
          <w:lang w:val="en-CA" w:eastAsia="zh-CN"/>
        </w:rPr>
        <w:t xml:space="preserve">No stranger to circumpolar scientific exploration and research, Türkiye’s focus in recent years has been on earth’s southern pole in Antarctica.  But when it comes to the Arctic, there are </w:t>
      </w:r>
      <w:r w:rsidRPr="00D06B8F">
        <w:rPr>
          <w:rStyle w:val="Emphasis"/>
          <w:lang w:val="en-CA" w:eastAsia="zh-CN"/>
        </w:rPr>
        <w:t xml:space="preserve">three </w:t>
      </w:r>
      <w:r w:rsidRPr="00D06B8F">
        <w:rPr>
          <w:rStyle w:val="StyleUnderline"/>
          <w:lang w:val="en-CA" w:eastAsia="zh-CN"/>
        </w:rPr>
        <w:t xml:space="preserve">main reasons why </w:t>
      </w:r>
      <w:r w:rsidRPr="00D06B8F">
        <w:rPr>
          <w:rStyle w:val="StyleUnderline"/>
          <w:highlight w:val="cyan"/>
          <w:lang w:val="en-CA" w:eastAsia="zh-CN"/>
        </w:rPr>
        <w:t>Ankara</w:t>
      </w:r>
      <w:r w:rsidRPr="00D06B8F">
        <w:rPr>
          <w:rStyle w:val="StyleUnderline"/>
          <w:lang w:val="en-CA" w:eastAsia="zh-CN"/>
        </w:rPr>
        <w:t xml:space="preserve">'s presence in the Arctic is </w:t>
      </w:r>
      <w:r w:rsidRPr="00D06B8F">
        <w:rPr>
          <w:rStyle w:val="Emphasis"/>
          <w:lang w:val="en-CA" w:eastAsia="zh-CN"/>
        </w:rPr>
        <w:t>important</w:t>
      </w:r>
      <w:r w:rsidRPr="00D06B8F">
        <w:rPr>
          <w:sz w:val="16"/>
          <w:lang w:val="en-CA" w:eastAsia="zh-CN"/>
        </w:rPr>
        <w:t xml:space="preserve">. First, the region is becoming a focal point of geopolitics. Understandably, as more </w:t>
      </w:r>
      <w:r w:rsidRPr="00D06B8F">
        <w:rPr>
          <w:rStyle w:val="StyleUnderline"/>
          <w:lang w:val="en-CA" w:eastAsia="zh-CN"/>
        </w:rPr>
        <w:t xml:space="preserve">countries </w:t>
      </w:r>
      <w:r w:rsidRPr="00D06B8F">
        <w:rPr>
          <w:rStyle w:val="StyleUnderline"/>
          <w:highlight w:val="cyan"/>
          <w:lang w:val="en-CA" w:eastAsia="zh-CN"/>
        </w:rPr>
        <w:t>seek</w:t>
      </w:r>
      <w:r w:rsidRPr="00D06B8F">
        <w:rPr>
          <w:rStyle w:val="StyleUnderline"/>
          <w:lang w:val="en-CA" w:eastAsia="zh-CN"/>
        </w:rPr>
        <w:t xml:space="preserve"> greater </w:t>
      </w:r>
      <w:r w:rsidRPr="00D06B8F">
        <w:rPr>
          <w:rStyle w:val="StyleUnderline"/>
          <w:highlight w:val="cyan"/>
          <w:lang w:val="en-CA" w:eastAsia="zh-CN"/>
        </w:rPr>
        <w:t>involvement</w:t>
      </w:r>
      <w:r w:rsidRPr="00D06B8F">
        <w:rPr>
          <w:rStyle w:val="StyleUnderline"/>
          <w:lang w:val="en-CA" w:eastAsia="zh-CN"/>
        </w:rPr>
        <w:t xml:space="preserve"> in the region, Türkiye does </w:t>
      </w:r>
      <w:r w:rsidRPr="00D06B8F">
        <w:rPr>
          <w:rStyle w:val="StyleUnderline"/>
          <w:highlight w:val="cyan"/>
          <w:lang w:val="en-CA" w:eastAsia="zh-CN"/>
        </w:rPr>
        <w:t xml:space="preserve">not want to be </w:t>
      </w:r>
      <w:r w:rsidRPr="00D06B8F">
        <w:rPr>
          <w:rStyle w:val="Emphasis"/>
          <w:highlight w:val="cyan"/>
          <w:lang w:val="en-CA" w:eastAsia="zh-CN"/>
        </w:rPr>
        <w:t>left behind</w:t>
      </w:r>
      <w:r w:rsidRPr="00D06B8F">
        <w:rPr>
          <w:rStyle w:val="StyleUnderline"/>
          <w:lang w:val="en-CA" w:eastAsia="zh-CN"/>
        </w:rPr>
        <w:t xml:space="preserve">. </w:t>
      </w:r>
      <w:r w:rsidRPr="00D06B8F">
        <w:rPr>
          <w:sz w:val="16"/>
          <w:lang w:val="en-CA" w:eastAsia="zh-CN"/>
        </w:rPr>
        <w:t xml:space="preserve">Secondly, as </w:t>
      </w:r>
      <w:r w:rsidRPr="00D06B8F">
        <w:rPr>
          <w:rStyle w:val="Emphasis"/>
          <w:highlight w:val="cyan"/>
          <w:lang w:val="en-CA" w:eastAsia="zh-CN"/>
        </w:rPr>
        <w:t>econ</w:t>
      </w:r>
      <w:r w:rsidRPr="00D06B8F">
        <w:rPr>
          <w:rStyle w:val="Emphasis"/>
          <w:lang w:val="en-CA" w:eastAsia="zh-CN"/>
        </w:rPr>
        <w:t xml:space="preserve">omic </w:t>
      </w:r>
      <w:r w:rsidRPr="00D06B8F">
        <w:rPr>
          <w:rStyle w:val="Emphasis"/>
          <w:highlight w:val="cyan"/>
          <w:lang w:val="en-CA" w:eastAsia="zh-CN"/>
        </w:rPr>
        <w:t>opportunities</w:t>
      </w:r>
      <w:r w:rsidRPr="00D06B8F">
        <w:rPr>
          <w:rStyle w:val="StyleUnderline"/>
          <w:lang w:val="en-CA" w:eastAsia="zh-CN"/>
        </w:rPr>
        <w:t xml:space="preserve"> appear </w:t>
      </w:r>
      <w:r w:rsidRPr="00D06B8F">
        <w:rPr>
          <w:rStyle w:val="StyleUnderline"/>
          <w:highlight w:val="cyan"/>
          <w:lang w:val="en-CA" w:eastAsia="zh-CN"/>
        </w:rPr>
        <w:t>in the Arctic</w:t>
      </w:r>
      <w:r w:rsidRPr="00D06B8F">
        <w:rPr>
          <w:rStyle w:val="StyleUnderline"/>
          <w:lang w:val="en-CA" w:eastAsia="zh-CN"/>
        </w:rPr>
        <w:t xml:space="preserve">, Türkiye will want to be well placed to be more involved. </w:t>
      </w:r>
      <w:r w:rsidRPr="00D06B8F">
        <w:rPr>
          <w:sz w:val="16"/>
          <w:lang w:val="en-CA" w:eastAsia="zh-CN"/>
        </w:rPr>
        <w:t xml:space="preserve">Finally, the </w:t>
      </w:r>
      <w:r w:rsidRPr="00D06B8F">
        <w:rPr>
          <w:rStyle w:val="StyleUnderline"/>
          <w:highlight w:val="cyan"/>
          <w:lang w:val="en-CA" w:eastAsia="zh-CN"/>
        </w:rPr>
        <w:t>Arctic</w:t>
      </w:r>
      <w:r w:rsidRPr="00D06B8F">
        <w:rPr>
          <w:rStyle w:val="StyleUnderline"/>
          <w:lang w:val="en-CA" w:eastAsia="zh-CN"/>
        </w:rPr>
        <w:t xml:space="preserve"> region is </w:t>
      </w:r>
      <w:r w:rsidRPr="00D06B8F">
        <w:rPr>
          <w:rStyle w:val="StyleUnderline"/>
          <w:highlight w:val="cyan"/>
          <w:lang w:val="en-CA" w:eastAsia="zh-CN"/>
        </w:rPr>
        <w:t xml:space="preserve">home to </w:t>
      </w:r>
      <w:r w:rsidRPr="00D06B8F">
        <w:rPr>
          <w:rStyle w:val="Emphasis"/>
          <w:highlight w:val="cyan"/>
          <w:lang w:val="en-CA" w:eastAsia="zh-CN"/>
        </w:rPr>
        <w:t>hundreds of thousands</w:t>
      </w:r>
      <w:r w:rsidRPr="00D06B8F">
        <w:rPr>
          <w:rStyle w:val="StyleUnderline"/>
          <w:lang w:val="en-CA" w:eastAsia="zh-CN"/>
        </w:rPr>
        <w:t xml:space="preserve"> </w:t>
      </w:r>
      <w:r w:rsidRPr="00D06B8F">
        <w:rPr>
          <w:rStyle w:val="StyleUnderline"/>
          <w:highlight w:val="cyan"/>
          <w:lang w:val="en-CA" w:eastAsia="zh-CN"/>
        </w:rPr>
        <w:t xml:space="preserve">of </w:t>
      </w:r>
      <w:r w:rsidRPr="00D06B8F">
        <w:rPr>
          <w:rStyle w:val="Emphasis"/>
          <w:highlight w:val="cyan"/>
          <w:lang w:val="en-CA" w:eastAsia="zh-CN"/>
        </w:rPr>
        <w:t>ethnic</w:t>
      </w:r>
      <w:r w:rsidRPr="00D06B8F">
        <w:rPr>
          <w:rStyle w:val="Emphasis"/>
          <w:lang w:val="en-CA" w:eastAsia="zh-CN"/>
        </w:rPr>
        <w:t>ally</w:t>
      </w:r>
      <w:r w:rsidRPr="00D06B8F">
        <w:rPr>
          <w:rStyle w:val="Emphasis"/>
          <w:highlight w:val="cyan"/>
          <w:lang w:val="en-CA" w:eastAsia="zh-CN"/>
        </w:rPr>
        <w:t xml:space="preserve"> Turk</w:t>
      </w:r>
      <w:r w:rsidRPr="00D06B8F">
        <w:rPr>
          <w:rStyle w:val="Emphasis"/>
          <w:lang w:val="en-CA" w:eastAsia="zh-CN"/>
        </w:rPr>
        <w:t>ic people</w:t>
      </w:r>
      <w:r w:rsidRPr="00D06B8F">
        <w:rPr>
          <w:rStyle w:val="StyleUnderline"/>
          <w:lang w:val="en-CA" w:eastAsia="zh-CN"/>
        </w:rPr>
        <w:t xml:space="preserve">, such as the </w:t>
      </w:r>
      <w:r w:rsidRPr="00D06B8F">
        <w:rPr>
          <w:rStyle w:val="Emphasis"/>
          <w:lang w:val="en-CA" w:eastAsia="zh-CN"/>
        </w:rPr>
        <w:t>Yakut</w:t>
      </w:r>
      <w:r w:rsidRPr="00D06B8F">
        <w:rPr>
          <w:rStyle w:val="Emphasis"/>
          <w:highlight w:val="cyan"/>
          <w:lang w:val="en-CA" w:eastAsia="zh-CN"/>
        </w:rPr>
        <w:t>s</w:t>
      </w:r>
      <w:r w:rsidRPr="00D06B8F">
        <w:rPr>
          <w:rStyle w:val="StyleUnderline"/>
          <w:lang w:val="en-CA" w:eastAsia="zh-CN"/>
        </w:rPr>
        <w:t xml:space="preserve"> and </w:t>
      </w:r>
      <w:proofErr w:type="spellStart"/>
      <w:r w:rsidRPr="00D06B8F">
        <w:rPr>
          <w:rStyle w:val="StyleUnderline"/>
          <w:lang w:val="en-CA" w:eastAsia="zh-CN"/>
        </w:rPr>
        <w:t>Dolgans</w:t>
      </w:r>
      <w:proofErr w:type="spellEnd"/>
      <w:r w:rsidRPr="00D06B8F">
        <w:rPr>
          <w:rStyle w:val="StyleUnderline"/>
          <w:lang w:val="en-CA" w:eastAsia="zh-CN"/>
        </w:rPr>
        <w:t xml:space="preserve">. </w:t>
      </w:r>
      <w:r w:rsidRPr="00D06B8F">
        <w:rPr>
          <w:rStyle w:val="StyleUnderline"/>
          <w:highlight w:val="cyan"/>
          <w:lang w:val="en-CA" w:eastAsia="zh-CN"/>
        </w:rPr>
        <w:t>Ankara</w:t>
      </w:r>
      <w:r w:rsidRPr="00D06B8F">
        <w:rPr>
          <w:sz w:val="16"/>
          <w:lang w:val="en-CA" w:eastAsia="zh-CN"/>
        </w:rPr>
        <w:t xml:space="preserve"> has been </w:t>
      </w:r>
      <w:r w:rsidRPr="00D06B8F">
        <w:rPr>
          <w:rStyle w:val="StyleUnderline"/>
          <w:highlight w:val="cyan"/>
          <w:lang w:val="en-CA" w:eastAsia="zh-CN"/>
        </w:rPr>
        <w:t>keen to promote</w:t>
      </w:r>
      <w:r w:rsidRPr="00D06B8F">
        <w:rPr>
          <w:rStyle w:val="StyleUnderline"/>
          <w:lang w:val="en-CA" w:eastAsia="zh-CN"/>
        </w:rPr>
        <w:t xml:space="preserve"> a </w:t>
      </w:r>
      <w:r w:rsidRPr="00D06B8F">
        <w:rPr>
          <w:rStyle w:val="Emphasis"/>
          <w:highlight w:val="cyan"/>
          <w:lang w:val="en-CA" w:eastAsia="zh-CN"/>
        </w:rPr>
        <w:t>common heritage</w:t>
      </w:r>
      <w:r w:rsidRPr="00D06B8F">
        <w:rPr>
          <w:rStyle w:val="StyleUnderline"/>
          <w:lang w:val="en-CA" w:eastAsia="zh-CN"/>
        </w:rPr>
        <w:t xml:space="preserve"> and culture between Turkic states and people in recent years</w:t>
      </w:r>
      <w:r w:rsidRPr="00D06B8F">
        <w:rPr>
          <w:sz w:val="16"/>
          <w:lang w:val="en-CA" w:eastAsia="zh-CN"/>
        </w:rPr>
        <w:t>—the Arctic region is no exception.  </w:t>
      </w:r>
    </w:p>
    <w:p w14:paraId="55B6CDA8" w14:textId="77777777" w:rsidR="00D06B8F" w:rsidRPr="00D06B8F" w:rsidRDefault="00D06B8F" w:rsidP="00D06B8F">
      <w:pPr>
        <w:rPr>
          <w:sz w:val="16"/>
          <w:lang w:val="en-CA" w:eastAsia="zh-CN"/>
        </w:rPr>
      </w:pPr>
      <w:r w:rsidRPr="00D06B8F">
        <w:rPr>
          <w:sz w:val="16"/>
          <w:lang w:val="en-CA" w:eastAsia="zh-CN"/>
        </w:rPr>
        <w:t xml:space="preserve">President </w:t>
      </w:r>
      <w:r w:rsidRPr="00D06B8F">
        <w:rPr>
          <w:rStyle w:val="StyleUnderline"/>
          <w:highlight w:val="cyan"/>
          <w:lang w:val="en-CA" w:eastAsia="zh-CN"/>
        </w:rPr>
        <w:t>Erdogan</w:t>
      </w:r>
      <w:r w:rsidRPr="00D06B8F">
        <w:rPr>
          <w:sz w:val="16"/>
          <w:lang w:val="en-CA" w:eastAsia="zh-CN"/>
        </w:rPr>
        <w:t xml:space="preserve"> and other Turkish policymakers have </w:t>
      </w:r>
      <w:r w:rsidRPr="00D06B8F">
        <w:rPr>
          <w:rStyle w:val="StyleUnderline"/>
          <w:lang w:val="en-CA" w:eastAsia="zh-CN"/>
        </w:rPr>
        <w:t>recognized the growing importance of the Arctic region.</w:t>
      </w:r>
      <w:r w:rsidRPr="00D06B8F">
        <w:rPr>
          <w:sz w:val="16"/>
          <w:lang w:val="en-CA" w:eastAsia="zh-CN"/>
        </w:rPr>
        <w:t xml:space="preserve"> In 2015, Türkiye </w:t>
      </w:r>
      <w:r w:rsidRPr="00D06B8F">
        <w:rPr>
          <w:rStyle w:val="StyleUnderline"/>
          <w:highlight w:val="cyan"/>
          <w:lang w:val="en-CA" w:eastAsia="zh-CN"/>
        </w:rPr>
        <w:t xml:space="preserve">applied for </w:t>
      </w:r>
      <w:r w:rsidRPr="00D06B8F">
        <w:rPr>
          <w:rStyle w:val="Emphasis"/>
          <w:highlight w:val="cyan"/>
          <w:lang w:val="en-CA" w:eastAsia="zh-CN"/>
        </w:rPr>
        <w:t>Observer status</w:t>
      </w:r>
      <w:r w:rsidRPr="00D06B8F">
        <w:rPr>
          <w:rStyle w:val="StyleUnderline"/>
          <w:highlight w:val="cyan"/>
          <w:lang w:val="en-CA" w:eastAsia="zh-CN"/>
        </w:rPr>
        <w:t xml:space="preserve"> in </w:t>
      </w:r>
      <w:r w:rsidRPr="00D06B8F">
        <w:rPr>
          <w:rStyle w:val="StyleUnderline"/>
          <w:lang w:val="en-CA" w:eastAsia="zh-CN"/>
        </w:rPr>
        <w:t xml:space="preserve">the </w:t>
      </w:r>
      <w:r w:rsidRPr="00D06B8F">
        <w:rPr>
          <w:rStyle w:val="StyleUnderline"/>
          <w:highlight w:val="cyan"/>
          <w:lang w:val="en-CA" w:eastAsia="zh-CN"/>
        </w:rPr>
        <w:t>A</w:t>
      </w:r>
      <w:r w:rsidRPr="00D06B8F">
        <w:rPr>
          <w:rStyle w:val="StyleUnderline"/>
          <w:lang w:val="en-CA" w:eastAsia="zh-CN"/>
        </w:rPr>
        <w:t xml:space="preserve">rctic </w:t>
      </w:r>
      <w:r w:rsidRPr="00D06B8F">
        <w:rPr>
          <w:rStyle w:val="StyleUnderline"/>
          <w:highlight w:val="cyan"/>
          <w:lang w:val="en-CA" w:eastAsia="zh-CN"/>
        </w:rPr>
        <w:t>C</w:t>
      </w:r>
      <w:r w:rsidRPr="00D06B8F">
        <w:rPr>
          <w:rStyle w:val="StyleUnderline"/>
          <w:lang w:val="en-CA" w:eastAsia="zh-CN"/>
        </w:rPr>
        <w:t>ouncil</w:t>
      </w:r>
      <w:r w:rsidRPr="00D06B8F">
        <w:rPr>
          <w:sz w:val="16"/>
          <w:lang w:val="en-CA" w:eastAsia="zh-CN"/>
        </w:rPr>
        <w:t xml:space="preserve">—the world’s premier multilateral Arctic organization. However, with the breakdown in relations between Russia and its fellow Arctic states over the incursion on Ukraine, the Arctic Council has all but stopped functioning. This makes the </w:t>
      </w:r>
      <w:r w:rsidRPr="00D06B8F">
        <w:rPr>
          <w:rStyle w:val="StyleUnderline"/>
          <w:highlight w:val="cyan"/>
          <w:lang w:val="en-CA" w:eastAsia="zh-CN"/>
        </w:rPr>
        <w:t>accession of</w:t>
      </w:r>
      <w:r w:rsidRPr="00D06B8F">
        <w:rPr>
          <w:rStyle w:val="StyleUnderline"/>
          <w:lang w:val="en-CA" w:eastAsia="zh-CN"/>
        </w:rPr>
        <w:t xml:space="preserve"> the </w:t>
      </w:r>
      <w:r w:rsidRPr="00D06B8F">
        <w:rPr>
          <w:rStyle w:val="Emphasis"/>
          <w:highlight w:val="cyan"/>
          <w:lang w:val="en-CA" w:eastAsia="zh-CN"/>
        </w:rPr>
        <w:t>Svalbard Treaty</w:t>
      </w:r>
      <w:r w:rsidRPr="00D06B8F">
        <w:rPr>
          <w:sz w:val="16"/>
          <w:lang w:val="en-CA" w:eastAsia="zh-CN"/>
        </w:rPr>
        <w:t xml:space="preserve"> the quickest and most direct way for Türkiye to get a stake in the Arctic region. </w:t>
      </w:r>
    </w:p>
    <w:p w14:paraId="6781BA41" w14:textId="5DBAC395" w:rsidR="000519DF" w:rsidRPr="00E17D4A" w:rsidRDefault="00D06B8F" w:rsidP="00C40070">
      <w:pPr>
        <w:rPr>
          <w:u w:val="single"/>
          <w:lang w:val="en-CA" w:eastAsia="zh-CN"/>
        </w:rPr>
      </w:pPr>
      <w:r w:rsidRPr="00D06B8F">
        <w:rPr>
          <w:sz w:val="16"/>
          <w:lang w:val="en-CA" w:eastAsia="zh-CN"/>
        </w:rPr>
        <w:t xml:space="preserve">Global interest in the Arctic will only increase in the years to come. As other nations devote resources and assets in the region to secure their national interests, </w:t>
      </w:r>
      <w:r w:rsidRPr="00D06B8F">
        <w:rPr>
          <w:rStyle w:val="StyleUnderline"/>
          <w:lang w:val="en-CA" w:eastAsia="zh-CN"/>
        </w:rPr>
        <w:t>Türkiye</w:t>
      </w:r>
      <w:r w:rsidRPr="00D06B8F">
        <w:rPr>
          <w:sz w:val="16"/>
          <w:lang w:val="en-CA" w:eastAsia="zh-CN"/>
        </w:rPr>
        <w:t xml:space="preserve"> will </w:t>
      </w:r>
      <w:r w:rsidRPr="00D06B8F">
        <w:rPr>
          <w:rStyle w:val="StyleUnderline"/>
          <w:lang w:val="en-CA" w:eastAsia="zh-CN"/>
        </w:rPr>
        <w:t>not want to fall behind.</w:t>
      </w:r>
    </w:p>
    <w:p w14:paraId="4CA9B7F6" w14:textId="77777777" w:rsidR="00D06B8F" w:rsidRPr="002673AB" w:rsidRDefault="00D06B8F" w:rsidP="00D06B8F">
      <w:pPr>
        <w:pStyle w:val="Heading4"/>
        <w:rPr>
          <w:rFonts w:cs="Calibri"/>
        </w:rPr>
      </w:pPr>
      <w:r w:rsidRPr="000D4289">
        <w:rPr>
          <w:rFonts w:cs="Calibri"/>
        </w:rPr>
        <w:t>Turkey says yes</w:t>
      </w:r>
    </w:p>
    <w:p w14:paraId="26032818" w14:textId="77777777" w:rsidR="00D06B8F" w:rsidRPr="000D4289" w:rsidRDefault="00D06B8F" w:rsidP="00D06B8F">
      <w:r w:rsidRPr="000D4289">
        <w:rPr>
          <w:rStyle w:val="Style13ptBold"/>
        </w:rPr>
        <w:t>Waldman 19</w:t>
      </w:r>
      <w:r w:rsidRPr="000D4289">
        <w:t xml:space="preserve"> (Simon Waldman, an associate fellow at the Henry Jackson Society and a visiting research fellow at King's College London; “Despite Turkey’s drift from the West, Nato is still Ankara’s best security guarantor”; National News; 12/10/19; https://www.thenationalnews.com/opinion/comment/despite-turkey-s-drift-from-the-west-nato-is-still-ankara-s-best-security-guarantor-1.949535 </w:t>
      </w:r>
      <w:proofErr w:type="spellStart"/>
      <w:r w:rsidRPr="000D4289">
        <w:t>kp</w:t>
      </w:r>
      <w:proofErr w:type="spellEnd"/>
      <w:r w:rsidRPr="000D4289">
        <w:t>)</w:t>
      </w:r>
    </w:p>
    <w:p w14:paraId="6225DE62" w14:textId="77777777" w:rsidR="00D06B8F" w:rsidRPr="000D4289" w:rsidRDefault="00D06B8F" w:rsidP="00D06B8F">
      <w:pPr>
        <w:rPr>
          <w:sz w:val="16"/>
        </w:rPr>
      </w:pPr>
      <w:r w:rsidRPr="000D4289">
        <w:rPr>
          <w:sz w:val="16"/>
        </w:rPr>
        <w:t xml:space="preserve">So, </w:t>
      </w:r>
      <w:r w:rsidRPr="000D4289">
        <w:rPr>
          <w:u w:val="single"/>
        </w:rPr>
        <w:t>while Turkey has been drifting from its</w:t>
      </w:r>
      <w:r w:rsidRPr="000D4289">
        <w:rPr>
          <w:sz w:val="16"/>
        </w:rPr>
        <w:t xml:space="preserve"> traditional </w:t>
      </w:r>
      <w:r w:rsidRPr="000D4289">
        <w:rPr>
          <w:u w:val="single"/>
        </w:rPr>
        <w:t xml:space="preserve">allies in the West, </w:t>
      </w:r>
      <w:r w:rsidRPr="000D4289">
        <w:rPr>
          <w:highlight w:val="cyan"/>
          <w:u w:val="single"/>
        </w:rPr>
        <w:t xml:space="preserve">Ankara knows it is </w:t>
      </w:r>
      <w:r w:rsidRPr="000D4289">
        <w:rPr>
          <w:rStyle w:val="Emphasis"/>
          <w:highlight w:val="cyan"/>
        </w:rPr>
        <w:t>not prudent</w:t>
      </w:r>
      <w:r w:rsidRPr="000D4289">
        <w:rPr>
          <w:highlight w:val="cyan"/>
          <w:u w:val="single"/>
        </w:rPr>
        <w:t xml:space="preserve"> to</w:t>
      </w:r>
      <w:r w:rsidRPr="000D4289">
        <w:rPr>
          <w:u w:val="single"/>
        </w:rPr>
        <w:t xml:space="preserve"> completely </w:t>
      </w:r>
      <w:r w:rsidRPr="000D4289">
        <w:rPr>
          <w:highlight w:val="cyan"/>
          <w:u w:val="single"/>
        </w:rPr>
        <w:t>throw in its lot with Russia and Iran</w:t>
      </w:r>
      <w:r w:rsidRPr="000D4289">
        <w:rPr>
          <w:u w:val="single"/>
        </w:rPr>
        <w:t xml:space="preserve">. Turkey </w:t>
      </w:r>
      <w:proofErr w:type="spellStart"/>
      <w:r w:rsidRPr="000D4289">
        <w:rPr>
          <w:highlight w:val="cyan"/>
          <w:u w:val="single"/>
        </w:rPr>
        <w:t>recognises</w:t>
      </w:r>
      <w:proofErr w:type="spellEnd"/>
      <w:r w:rsidRPr="000D4289">
        <w:rPr>
          <w:sz w:val="16"/>
        </w:rPr>
        <w:t xml:space="preserve"> </w:t>
      </w:r>
      <w:r w:rsidRPr="000519DF">
        <w:rPr>
          <w:sz w:val="16"/>
        </w:rPr>
        <w:t xml:space="preserve">the </w:t>
      </w:r>
      <w:r w:rsidRPr="000519DF">
        <w:rPr>
          <w:u w:val="single"/>
        </w:rPr>
        <w:t xml:space="preserve">benefits of its relations with Europe, its </w:t>
      </w:r>
      <w:r w:rsidRPr="000519DF">
        <w:rPr>
          <w:rStyle w:val="Emphasis"/>
        </w:rPr>
        <w:t>largest trading partner</w:t>
      </w:r>
      <w:r w:rsidRPr="000519DF">
        <w:rPr>
          <w:u w:val="single"/>
        </w:rPr>
        <w:t>,</w:t>
      </w:r>
      <w:r w:rsidRPr="000D4289">
        <w:rPr>
          <w:u w:val="single"/>
        </w:rPr>
        <w:t xml:space="preserve"> the </w:t>
      </w:r>
      <w:r w:rsidRPr="000519DF">
        <w:rPr>
          <w:highlight w:val="cyan"/>
          <w:u w:val="single"/>
        </w:rPr>
        <w:t>utility of ties with the US</w:t>
      </w:r>
      <w:r w:rsidRPr="000D4289">
        <w:rPr>
          <w:u w:val="single"/>
        </w:rPr>
        <w:t>, and</w:t>
      </w:r>
      <w:r w:rsidRPr="000D4289">
        <w:rPr>
          <w:sz w:val="16"/>
        </w:rPr>
        <w:t xml:space="preserve"> by extension, the </w:t>
      </w:r>
      <w:r w:rsidRPr="000D4289">
        <w:rPr>
          <w:rStyle w:val="Emphasis"/>
        </w:rPr>
        <w:t>Nato</w:t>
      </w:r>
      <w:r w:rsidRPr="000D4289">
        <w:rPr>
          <w:sz w:val="16"/>
        </w:rPr>
        <w:t xml:space="preserve"> alliance.</w:t>
      </w:r>
    </w:p>
    <w:p w14:paraId="61D1423F" w14:textId="77777777" w:rsidR="00D06B8F" w:rsidRPr="000D4289" w:rsidRDefault="00D06B8F" w:rsidP="00D06B8F">
      <w:pPr>
        <w:rPr>
          <w:u w:val="single"/>
        </w:rPr>
      </w:pPr>
      <w:r w:rsidRPr="000D4289">
        <w:rPr>
          <w:highlight w:val="cyan"/>
          <w:u w:val="single"/>
        </w:rPr>
        <w:t xml:space="preserve">Without Nato, </w:t>
      </w:r>
      <w:r w:rsidRPr="000D4289">
        <w:rPr>
          <w:rStyle w:val="Emphasis"/>
          <w:highlight w:val="cyan"/>
        </w:rPr>
        <w:t>Turkey is weak</w:t>
      </w:r>
      <w:r w:rsidRPr="000D4289">
        <w:rPr>
          <w:sz w:val="16"/>
        </w:rPr>
        <w:t xml:space="preserve">. Turkey may have the second-largest army within the alliance but </w:t>
      </w:r>
      <w:r w:rsidRPr="000D4289">
        <w:rPr>
          <w:highlight w:val="cyan"/>
          <w:u w:val="single"/>
        </w:rPr>
        <w:t>after</w:t>
      </w:r>
      <w:r w:rsidRPr="000D4289">
        <w:rPr>
          <w:u w:val="single"/>
        </w:rPr>
        <w:t xml:space="preserve"> years of </w:t>
      </w:r>
      <w:r w:rsidRPr="000D4289">
        <w:rPr>
          <w:highlight w:val="cyan"/>
          <w:u w:val="single"/>
        </w:rPr>
        <w:t>purges</w:t>
      </w:r>
      <w:r w:rsidRPr="000D4289">
        <w:rPr>
          <w:u w:val="single"/>
        </w:rPr>
        <w:t xml:space="preserve"> within the officer ranks</w:t>
      </w:r>
      <w:r w:rsidRPr="000D4289">
        <w:rPr>
          <w:sz w:val="16"/>
        </w:rPr>
        <w:t xml:space="preserve">, especially after the 2016 attempted coup, </w:t>
      </w:r>
      <w:r w:rsidRPr="000D4289">
        <w:rPr>
          <w:highlight w:val="cyan"/>
          <w:u w:val="single"/>
        </w:rPr>
        <w:t>Turkey</w:t>
      </w:r>
      <w:r w:rsidRPr="000D4289">
        <w:rPr>
          <w:u w:val="single"/>
        </w:rPr>
        <w:t xml:space="preserve"> has </w:t>
      </w:r>
      <w:r w:rsidRPr="000D4289">
        <w:rPr>
          <w:rStyle w:val="Emphasis"/>
          <w:highlight w:val="cyan"/>
        </w:rPr>
        <w:t>lost personnel</w:t>
      </w:r>
      <w:r w:rsidRPr="000D4289">
        <w:rPr>
          <w:u w:val="single"/>
        </w:rPr>
        <w:t xml:space="preserve"> with significant experience and expertise. </w:t>
      </w:r>
      <w:r w:rsidRPr="000D4289">
        <w:rPr>
          <w:highlight w:val="cyan"/>
          <w:u w:val="single"/>
        </w:rPr>
        <w:t xml:space="preserve">It will take </w:t>
      </w:r>
      <w:r w:rsidRPr="000D4289">
        <w:rPr>
          <w:rStyle w:val="Emphasis"/>
          <w:highlight w:val="cyan"/>
        </w:rPr>
        <w:t>years</w:t>
      </w:r>
      <w:r w:rsidRPr="000D4289">
        <w:rPr>
          <w:u w:val="single"/>
        </w:rPr>
        <w:t xml:space="preserve"> for its armed forces </w:t>
      </w:r>
      <w:r w:rsidRPr="000D4289">
        <w:rPr>
          <w:rStyle w:val="Emphasis"/>
          <w:highlight w:val="cyan"/>
        </w:rPr>
        <w:t>to</w:t>
      </w:r>
      <w:r w:rsidRPr="000D4289">
        <w:rPr>
          <w:rStyle w:val="Emphasis"/>
        </w:rPr>
        <w:t xml:space="preserve"> fully </w:t>
      </w:r>
      <w:r w:rsidRPr="000D4289">
        <w:rPr>
          <w:rStyle w:val="Emphasis"/>
          <w:highlight w:val="cyan"/>
        </w:rPr>
        <w:t>recover</w:t>
      </w:r>
      <w:r w:rsidRPr="000D4289">
        <w:rPr>
          <w:u w:val="single"/>
        </w:rPr>
        <w:t>.</w:t>
      </w:r>
    </w:p>
    <w:p w14:paraId="33E75343" w14:textId="77777777" w:rsidR="00D06B8F" w:rsidRPr="000D4289" w:rsidRDefault="00D06B8F" w:rsidP="00D06B8F">
      <w:pPr>
        <w:rPr>
          <w:sz w:val="16"/>
        </w:rPr>
      </w:pPr>
      <w:r w:rsidRPr="002673AB">
        <w:rPr>
          <w:sz w:val="16"/>
          <w:szCs w:val="16"/>
        </w:rPr>
        <w:t xml:space="preserve">Nato offers Turkey a security umbrella that Ankara does not wish to lose. Article 4 of the North Atlantic treaty calls for Nato members to “consult” with each other if they feel that their security is at risk. Article 5 considers an attack against one member-state an attack against them all. </w:t>
      </w:r>
      <w:r w:rsidRPr="006608C3">
        <w:rPr>
          <w:u w:val="single"/>
        </w:rPr>
        <w:t xml:space="preserve">From the </w:t>
      </w:r>
      <w:r w:rsidRPr="002673AB">
        <w:rPr>
          <w:highlight w:val="cyan"/>
          <w:u w:val="single"/>
        </w:rPr>
        <w:t xml:space="preserve">presence of </w:t>
      </w:r>
      <w:r w:rsidRPr="002673AB">
        <w:rPr>
          <w:rStyle w:val="Emphasis"/>
          <w:highlight w:val="cyan"/>
        </w:rPr>
        <w:t>Nato bases</w:t>
      </w:r>
      <w:r w:rsidRPr="002673AB">
        <w:rPr>
          <w:highlight w:val="cyan"/>
          <w:u w:val="single"/>
        </w:rPr>
        <w:t xml:space="preserve"> in Turkish territory</w:t>
      </w:r>
      <w:r w:rsidRPr="006608C3">
        <w:rPr>
          <w:u w:val="single"/>
        </w:rPr>
        <w:t xml:space="preserve"> to the </w:t>
      </w:r>
      <w:r w:rsidRPr="002673AB">
        <w:rPr>
          <w:highlight w:val="cyan"/>
          <w:u w:val="single"/>
        </w:rPr>
        <w:t>use</w:t>
      </w:r>
      <w:r w:rsidRPr="006608C3">
        <w:rPr>
          <w:u w:val="single"/>
        </w:rPr>
        <w:t xml:space="preserve"> of </w:t>
      </w:r>
      <w:r w:rsidRPr="002673AB">
        <w:rPr>
          <w:rStyle w:val="Emphasis"/>
          <w:highlight w:val="cyan"/>
        </w:rPr>
        <w:t>Nato</w:t>
      </w:r>
      <w:r w:rsidRPr="006608C3">
        <w:rPr>
          <w:rStyle w:val="Emphasis"/>
        </w:rPr>
        <w:t xml:space="preserve"> hardware</w:t>
      </w:r>
      <w:r w:rsidRPr="006608C3">
        <w:rPr>
          <w:u w:val="single"/>
        </w:rPr>
        <w:t xml:space="preserve">, </w:t>
      </w:r>
      <w:r w:rsidRPr="002673AB">
        <w:rPr>
          <w:highlight w:val="cyan"/>
          <w:u w:val="single"/>
        </w:rPr>
        <w:t>Turkey’s security is all but guaranteed</w:t>
      </w:r>
      <w:r w:rsidRPr="006608C3">
        <w:rPr>
          <w:sz w:val="16"/>
        </w:rPr>
        <w:t xml:space="preserve">. Meanwhile, </w:t>
      </w:r>
      <w:r w:rsidRPr="002673AB">
        <w:rPr>
          <w:highlight w:val="cyan"/>
          <w:u w:val="single"/>
        </w:rPr>
        <w:t>Turkish officers</w:t>
      </w:r>
      <w:r w:rsidRPr="006608C3">
        <w:rPr>
          <w:u w:val="single"/>
        </w:rPr>
        <w:t xml:space="preserve"> in Brussels </w:t>
      </w:r>
      <w:r w:rsidRPr="002673AB">
        <w:rPr>
          <w:highlight w:val="cyan"/>
          <w:u w:val="single"/>
        </w:rPr>
        <w:t>have access to</w:t>
      </w:r>
      <w:r w:rsidRPr="006608C3">
        <w:rPr>
          <w:u w:val="single"/>
        </w:rPr>
        <w:t xml:space="preserve"> training and </w:t>
      </w:r>
      <w:r w:rsidRPr="002673AB">
        <w:rPr>
          <w:rStyle w:val="Emphasis"/>
          <w:highlight w:val="cyan"/>
        </w:rPr>
        <w:t>intel</w:t>
      </w:r>
      <w:r w:rsidRPr="006608C3">
        <w:rPr>
          <w:rStyle w:val="Emphasis"/>
        </w:rPr>
        <w:t>ligence-</w:t>
      </w:r>
      <w:r w:rsidRPr="002673AB">
        <w:rPr>
          <w:rStyle w:val="Emphasis"/>
          <w:highlight w:val="cyan"/>
        </w:rPr>
        <w:t>sharing</w:t>
      </w:r>
      <w:r w:rsidRPr="006608C3">
        <w:rPr>
          <w:sz w:val="16"/>
        </w:rPr>
        <w:t xml:space="preserve">, and </w:t>
      </w:r>
      <w:r w:rsidRPr="006608C3">
        <w:rPr>
          <w:u w:val="single"/>
        </w:rPr>
        <w:t xml:space="preserve">it is </w:t>
      </w:r>
      <w:r w:rsidRPr="002673AB">
        <w:rPr>
          <w:highlight w:val="cyan"/>
          <w:u w:val="single"/>
        </w:rPr>
        <w:t>through Nato</w:t>
      </w:r>
      <w:r w:rsidRPr="006608C3">
        <w:rPr>
          <w:u w:val="single"/>
        </w:rPr>
        <w:t xml:space="preserve"> that </w:t>
      </w:r>
      <w:r w:rsidRPr="002673AB">
        <w:rPr>
          <w:highlight w:val="cyan"/>
          <w:u w:val="single"/>
        </w:rPr>
        <w:t>Turkey can be involved in</w:t>
      </w:r>
      <w:r w:rsidRPr="006608C3">
        <w:rPr>
          <w:u w:val="single"/>
        </w:rPr>
        <w:t xml:space="preserve"> joint </w:t>
      </w:r>
      <w:r w:rsidRPr="002673AB">
        <w:rPr>
          <w:highlight w:val="cyan"/>
          <w:u w:val="single"/>
        </w:rPr>
        <w:t xml:space="preserve">missions where </w:t>
      </w:r>
      <w:r w:rsidRPr="002673AB">
        <w:rPr>
          <w:rStyle w:val="Emphasis"/>
          <w:highlight w:val="cyan"/>
        </w:rPr>
        <w:t>valuable experience is gained</w:t>
      </w:r>
      <w:r w:rsidRPr="002673AB">
        <w:rPr>
          <w:sz w:val="16"/>
          <w:highlight w:val="cyan"/>
        </w:rPr>
        <w:t>.</w:t>
      </w:r>
    </w:p>
    <w:p w14:paraId="4C720C27" w14:textId="77777777" w:rsidR="00D06B8F" w:rsidRPr="000D4289" w:rsidRDefault="00D06B8F" w:rsidP="00D06B8F">
      <w:pPr>
        <w:rPr>
          <w:u w:val="single"/>
        </w:rPr>
      </w:pPr>
      <w:r w:rsidRPr="000D4289">
        <w:rPr>
          <w:sz w:val="16"/>
        </w:rPr>
        <w:lastRenderedPageBreak/>
        <w:t xml:space="preserve">What this means is that at times </w:t>
      </w:r>
      <w:r w:rsidRPr="000D4289">
        <w:rPr>
          <w:u w:val="single"/>
        </w:rPr>
        <w:t xml:space="preserve">the West can and should </w:t>
      </w:r>
      <w:r w:rsidRPr="000D4289">
        <w:rPr>
          <w:rStyle w:val="Emphasis"/>
        </w:rPr>
        <w:t>stand firm</w:t>
      </w:r>
      <w:r w:rsidRPr="000D4289">
        <w:rPr>
          <w:rStyle w:val="StyleUnderline"/>
        </w:rPr>
        <w:t xml:space="preserve"> </w:t>
      </w:r>
      <w:r w:rsidRPr="000D4289">
        <w:rPr>
          <w:u w:val="single"/>
        </w:rPr>
        <w:t>when facing pressure from Ankara</w:t>
      </w:r>
      <w:r w:rsidRPr="000D4289">
        <w:rPr>
          <w:sz w:val="16"/>
        </w:rPr>
        <w:t xml:space="preserve">. Despite Turkey’s drift from the West, Ankara knows that Nato continues to provide Turkey’s greatest </w:t>
      </w:r>
      <w:r w:rsidRPr="000D4289">
        <w:rPr>
          <w:rStyle w:val="Emphasis"/>
          <w:highlight w:val="cyan"/>
        </w:rPr>
        <w:t>security guarantee</w:t>
      </w:r>
      <w:r w:rsidRPr="000D4289">
        <w:rPr>
          <w:sz w:val="16"/>
        </w:rPr>
        <w:t xml:space="preserve">. This </w:t>
      </w:r>
      <w:r w:rsidRPr="000D4289">
        <w:rPr>
          <w:highlight w:val="cyan"/>
          <w:u w:val="single"/>
        </w:rPr>
        <w:t>gives</w:t>
      </w:r>
      <w:r w:rsidRPr="000D4289">
        <w:rPr>
          <w:u w:val="single"/>
        </w:rPr>
        <w:t xml:space="preserve"> the </w:t>
      </w:r>
      <w:r w:rsidRPr="000D4289">
        <w:rPr>
          <w:highlight w:val="cyan"/>
          <w:u w:val="single"/>
        </w:rPr>
        <w:t>West</w:t>
      </w:r>
      <w:r w:rsidRPr="000D4289">
        <w:rPr>
          <w:sz w:val="16"/>
        </w:rPr>
        <w:t xml:space="preserve"> at least some </w:t>
      </w:r>
      <w:r w:rsidRPr="000D4289">
        <w:rPr>
          <w:rStyle w:val="Emphasis"/>
          <w:highlight w:val="cyan"/>
        </w:rPr>
        <w:t>leverage</w:t>
      </w:r>
      <w:r w:rsidRPr="000D4289">
        <w:rPr>
          <w:rStyle w:val="Emphasis"/>
        </w:rPr>
        <w:t xml:space="preserve"> over Turkey</w:t>
      </w:r>
      <w:r w:rsidRPr="000D4289">
        <w:rPr>
          <w:sz w:val="16"/>
        </w:rPr>
        <w:t xml:space="preserve"> and </w:t>
      </w:r>
      <w:r w:rsidRPr="000D4289">
        <w:rPr>
          <w:u w:val="single"/>
        </w:rPr>
        <w:t>when the occasion calls, should not be afraid to use it.</w:t>
      </w:r>
    </w:p>
    <w:p w14:paraId="1B9E6BE1" w14:textId="77777777" w:rsidR="00C40070" w:rsidRPr="00C40070" w:rsidRDefault="00C40070" w:rsidP="00C40070"/>
    <w:p w14:paraId="104F98EF" w14:textId="6A2D7B12" w:rsidR="00F35ED3" w:rsidRDefault="00DF4C69" w:rsidP="00DF4C69">
      <w:pPr>
        <w:pStyle w:val="Heading3"/>
      </w:pPr>
      <w:r>
        <w:lastRenderedPageBreak/>
        <w:t>Solvency----Say Yes---Canada---2NC</w:t>
      </w:r>
    </w:p>
    <w:p w14:paraId="1C08858F" w14:textId="70F30874" w:rsidR="009F2D9E" w:rsidRDefault="005F7D15" w:rsidP="005F7D15">
      <w:pPr>
        <w:pStyle w:val="Heading4"/>
      </w:pPr>
      <w:r>
        <w:t xml:space="preserve">Canada </w:t>
      </w:r>
      <w:r w:rsidR="00C50783">
        <w:t xml:space="preserve">says yes---training exercises prove. </w:t>
      </w:r>
    </w:p>
    <w:p w14:paraId="1FD43471" w14:textId="631A5C82" w:rsidR="00B36584" w:rsidRPr="00B36584" w:rsidRDefault="00B36584" w:rsidP="00B36584">
      <w:r w:rsidRPr="00B36584">
        <w:rPr>
          <w:rStyle w:val="Style13ptBold"/>
        </w:rPr>
        <w:t>Huebert ’19</w:t>
      </w:r>
      <w:r>
        <w:t xml:space="preserve"> [Rob; PhD in poli sci from Dalhousie University, professor in poli sci at </w:t>
      </w:r>
      <w:proofErr w:type="spellStart"/>
      <w:r>
        <w:t>UCalgary</w:t>
      </w:r>
      <w:proofErr w:type="spellEnd"/>
      <w:r>
        <w:t xml:space="preserve">; “Canada and NATO in the Arctic: Responding to </w:t>
      </w:r>
      <w:r w:rsidRPr="00B36584">
        <w:t xml:space="preserve">Russia,” </w:t>
      </w:r>
      <w:r w:rsidRPr="00B36584">
        <w:rPr>
          <w:i/>
          <w:iCs/>
        </w:rPr>
        <w:t xml:space="preserve">Canada’s Arctic Agenda: Into the </w:t>
      </w:r>
      <w:r w:rsidR="007B3C1B" w:rsidRPr="00B36584">
        <w:rPr>
          <w:i/>
          <w:iCs/>
        </w:rPr>
        <w:t>Vortex</w:t>
      </w:r>
      <w:r w:rsidR="007B3C1B" w:rsidRPr="00B36584">
        <w:t>,</w:t>
      </w:r>
      <w:r w:rsidR="007B3C1B" w:rsidRPr="00B36584">
        <w:rPr>
          <w:i/>
          <w:iCs/>
          <w:color w:val="222222"/>
          <w:sz w:val="20"/>
          <w:szCs w:val="20"/>
          <w:shd w:val="clear" w:color="auto" w:fill="FFFFFF"/>
        </w:rPr>
        <w:t xml:space="preserve"> </w:t>
      </w:r>
      <w:r w:rsidR="007B3C1B" w:rsidRPr="00B36584">
        <w:t>Center</w:t>
      </w:r>
      <w:r w:rsidRPr="00B36584">
        <w:t xml:space="preserve"> for International Governance Studies, 2019</w:t>
      </w:r>
      <w:r>
        <w:t xml:space="preserve">] </w:t>
      </w:r>
      <w:proofErr w:type="spellStart"/>
      <w:r>
        <w:t>owen</w:t>
      </w:r>
      <w:proofErr w:type="spellEnd"/>
    </w:p>
    <w:p w14:paraId="349FDF60" w14:textId="77777777" w:rsidR="005F7D15" w:rsidRPr="00B833A5" w:rsidRDefault="005F7D15" w:rsidP="005F7D15">
      <w:pPr>
        <w:rPr>
          <w:sz w:val="16"/>
        </w:rPr>
      </w:pPr>
      <w:r w:rsidRPr="00B833A5">
        <w:rPr>
          <w:sz w:val="16"/>
        </w:rPr>
        <w:t xml:space="preserve">Training </w:t>
      </w:r>
    </w:p>
    <w:p w14:paraId="35A3093F" w14:textId="77777777" w:rsidR="005F7D15" w:rsidRPr="00B833A5" w:rsidRDefault="005F7D15" w:rsidP="005F7D15">
      <w:pPr>
        <w:rPr>
          <w:sz w:val="16"/>
        </w:rPr>
      </w:pPr>
      <w:r w:rsidRPr="00B833A5">
        <w:rPr>
          <w:rStyle w:val="StyleUnderline"/>
          <w:highlight w:val="cyan"/>
        </w:rPr>
        <w:t>Canada</w:t>
      </w:r>
      <w:r w:rsidRPr="00B833A5">
        <w:rPr>
          <w:rStyle w:val="StyleUnderline"/>
        </w:rPr>
        <w:t xml:space="preserve"> had been </w:t>
      </w:r>
      <w:r w:rsidRPr="00B833A5">
        <w:rPr>
          <w:rStyle w:val="StyleUnderline"/>
          <w:highlight w:val="cyan"/>
        </w:rPr>
        <w:t>resist</w:t>
      </w:r>
      <w:r w:rsidRPr="00B833A5">
        <w:rPr>
          <w:rStyle w:val="StyleUnderline"/>
        </w:rPr>
        <w:t>ant to providing troops to</w:t>
      </w:r>
      <w:r w:rsidRPr="00B833A5">
        <w:rPr>
          <w:sz w:val="16"/>
        </w:rPr>
        <w:t xml:space="preserve"> NATO </w:t>
      </w:r>
      <w:r w:rsidRPr="00B833A5">
        <w:rPr>
          <w:rStyle w:val="StyleUnderline"/>
        </w:rPr>
        <w:t>northern exercises</w:t>
      </w:r>
      <w:r w:rsidRPr="00B833A5">
        <w:rPr>
          <w:sz w:val="16"/>
        </w:rPr>
        <w:t xml:space="preserve"> throughout much of the post-Cold War era. This is </w:t>
      </w:r>
      <w:r w:rsidRPr="00B833A5">
        <w:rPr>
          <w:rStyle w:val="StyleUnderline"/>
          <w:highlight w:val="cyan"/>
        </w:rPr>
        <w:t xml:space="preserve">now </w:t>
      </w:r>
      <w:r w:rsidRPr="00B833A5">
        <w:rPr>
          <w:rStyle w:val="Emphasis"/>
          <w:highlight w:val="cyan"/>
        </w:rPr>
        <w:t>changing</w:t>
      </w:r>
      <w:r w:rsidRPr="00B833A5">
        <w:rPr>
          <w:sz w:val="16"/>
        </w:rPr>
        <w:t xml:space="preserve">, and </w:t>
      </w:r>
      <w:r w:rsidRPr="00B833A5">
        <w:rPr>
          <w:rStyle w:val="StyleUnderline"/>
        </w:rPr>
        <w:t xml:space="preserve">Canada is increasingly </w:t>
      </w:r>
      <w:r w:rsidRPr="00B833A5">
        <w:rPr>
          <w:rStyle w:val="StyleUnderline"/>
          <w:highlight w:val="cyan"/>
        </w:rPr>
        <w:t>committing</w:t>
      </w:r>
      <w:r w:rsidRPr="00B833A5">
        <w:rPr>
          <w:sz w:val="16"/>
          <w:highlight w:val="cyan"/>
        </w:rPr>
        <w:t xml:space="preserve"> </w:t>
      </w:r>
      <w:r w:rsidRPr="00B833A5">
        <w:rPr>
          <w:sz w:val="16"/>
        </w:rPr>
        <w:t xml:space="preserve">a </w:t>
      </w:r>
      <w:r w:rsidRPr="00B833A5">
        <w:rPr>
          <w:rStyle w:val="Emphasis"/>
          <w:highlight w:val="cyan"/>
        </w:rPr>
        <w:t>much more</w:t>
      </w:r>
      <w:r w:rsidRPr="00B833A5">
        <w:rPr>
          <w:sz w:val="16"/>
        </w:rPr>
        <w:t xml:space="preserve"> significant element of its forces to participate in these exercises. In February </w:t>
      </w:r>
      <w:r w:rsidRPr="00B833A5">
        <w:rPr>
          <w:rStyle w:val="StyleUnderline"/>
        </w:rPr>
        <w:t>20</w:t>
      </w:r>
      <w:r w:rsidRPr="00B833A5">
        <w:rPr>
          <w:rStyle w:val="StyleUnderline"/>
          <w:highlight w:val="cyan"/>
        </w:rPr>
        <w:t>16</w:t>
      </w:r>
      <w:r w:rsidRPr="00B833A5">
        <w:rPr>
          <w:rStyle w:val="StyleUnderline"/>
        </w:rPr>
        <w:t xml:space="preserve">, Canada </w:t>
      </w:r>
      <w:r w:rsidRPr="00B833A5">
        <w:rPr>
          <w:rStyle w:val="StyleUnderline"/>
          <w:highlight w:val="cyan"/>
        </w:rPr>
        <w:t>deployed</w:t>
      </w:r>
      <w:r w:rsidRPr="00B833A5">
        <w:rPr>
          <w:sz w:val="16"/>
        </w:rPr>
        <w:t xml:space="preserve"> the </w:t>
      </w:r>
      <w:r w:rsidRPr="00B833A5">
        <w:rPr>
          <w:rStyle w:val="StyleUnderline"/>
        </w:rPr>
        <w:t xml:space="preserve">2 Canadian </w:t>
      </w:r>
      <w:r w:rsidRPr="00B833A5">
        <w:rPr>
          <w:rStyle w:val="StyleUnderline"/>
          <w:highlight w:val="cyan"/>
        </w:rPr>
        <w:t>Mechanized Brigade</w:t>
      </w:r>
      <w:r w:rsidRPr="00B833A5">
        <w:rPr>
          <w:rStyle w:val="StyleUnderline"/>
        </w:rPr>
        <w:t xml:space="preserve"> Group</w:t>
      </w:r>
      <w:r w:rsidRPr="00B833A5">
        <w:rPr>
          <w:sz w:val="16"/>
        </w:rPr>
        <w:t xml:space="preserve"> and the 3rd Battalion of the Royal Canadian Regiment to participate in the large-scale Norwegian Cold Response exercise. Cold Response involved over </w:t>
      </w:r>
      <w:r w:rsidRPr="00B833A5">
        <w:rPr>
          <w:rStyle w:val="Emphasis"/>
          <w:highlight w:val="cyan"/>
        </w:rPr>
        <w:t>15,000</w:t>
      </w:r>
      <w:r w:rsidRPr="00B833A5">
        <w:rPr>
          <w:rStyle w:val="StyleUnderline"/>
          <w:highlight w:val="cyan"/>
        </w:rPr>
        <w:t xml:space="preserve"> troops</w:t>
      </w:r>
      <w:r w:rsidRPr="00B833A5">
        <w:rPr>
          <w:sz w:val="16"/>
        </w:rPr>
        <w:t xml:space="preserve"> and included </w:t>
      </w:r>
      <w:proofErr w:type="gramStart"/>
      <w:r w:rsidRPr="00B833A5">
        <w:rPr>
          <w:rStyle w:val="StyleUnderline"/>
        </w:rPr>
        <w:t>a large number of</w:t>
      </w:r>
      <w:proofErr w:type="gramEnd"/>
      <w:r w:rsidRPr="00B833A5">
        <w:rPr>
          <w:rStyle w:val="StyleUnderline"/>
        </w:rPr>
        <w:t xml:space="preserve"> NATO and Swedish troops</w:t>
      </w:r>
      <w:r w:rsidRPr="00B833A5">
        <w:rPr>
          <w:sz w:val="16"/>
        </w:rPr>
        <w:t xml:space="preserve"> (Department of National </w:t>
      </w:r>
      <w:proofErr w:type="spellStart"/>
      <w:r w:rsidRPr="00B833A5">
        <w:rPr>
          <w:sz w:val="16"/>
        </w:rPr>
        <w:t>Defence</w:t>
      </w:r>
      <w:proofErr w:type="spellEnd"/>
      <w:r w:rsidRPr="00B833A5">
        <w:rPr>
          <w:sz w:val="16"/>
        </w:rPr>
        <w:t xml:space="preserve"> 2016). </w:t>
      </w:r>
    </w:p>
    <w:p w14:paraId="6ECE5350" w14:textId="77777777" w:rsidR="005F7D15" w:rsidRPr="00B833A5" w:rsidRDefault="005F7D15" w:rsidP="005F7D15">
      <w:pPr>
        <w:rPr>
          <w:sz w:val="16"/>
        </w:rPr>
      </w:pPr>
      <w:r w:rsidRPr="00B833A5">
        <w:rPr>
          <w:sz w:val="16"/>
        </w:rPr>
        <w:t xml:space="preserve">Late in June of the same year, </w:t>
      </w:r>
      <w:r w:rsidRPr="00B833A5">
        <w:rPr>
          <w:rStyle w:val="StyleUnderline"/>
        </w:rPr>
        <w:t>Canada sent</w:t>
      </w:r>
      <w:r w:rsidRPr="00B833A5">
        <w:rPr>
          <w:sz w:val="16"/>
        </w:rPr>
        <w:t xml:space="preserve"> the submarine HMCS </w:t>
      </w:r>
      <w:r w:rsidRPr="00B833A5">
        <w:rPr>
          <w:rStyle w:val="StyleUnderline"/>
          <w:highlight w:val="cyan"/>
        </w:rPr>
        <w:t>Windsor</w:t>
      </w:r>
      <w:r w:rsidRPr="00B833A5">
        <w:rPr>
          <w:rStyle w:val="StyleUnderline"/>
        </w:rPr>
        <w:t xml:space="preserve"> to </w:t>
      </w:r>
      <w:r w:rsidRPr="00B833A5">
        <w:rPr>
          <w:rStyle w:val="StyleUnderline"/>
          <w:highlight w:val="cyan"/>
        </w:rPr>
        <w:t>participate in</w:t>
      </w:r>
      <w:r w:rsidRPr="00B833A5">
        <w:rPr>
          <w:rStyle w:val="StyleUnderline"/>
        </w:rPr>
        <w:t xml:space="preserve"> the 10-day NATO </w:t>
      </w:r>
      <w:r w:rsidRPr="00B833A5">
        <w:rPr>
          <w:rStyle w:val="StyleUnderline"/>
          <w:highlight w:val="cyan"/>
        </w:rPr>
        <w:t>anti-submarine exercise</w:t>
      </w:r>
      <w:r w:rsidRPr="00B833A5">
        <w:rPr>
          <w:sz w:val="16"/>
        </w:rPr>
        <w:t xml:space="preserve"> Dynamic Mongoose. This exercise took place off Norwegian waters and toward the area of the Atlantic Ocean bounded by Greenland, Iceland and the United Kingdom — known as the GIUK Gap — and involved eight NATO members. At the end of the exercise, NATO asked the Windsor to remain in the area to cover increased Russian submarine activity in the region (Royal Canadian Navy 2016). </w:t>
      </w:r>
    </w:p>
    <w:p w14:paraId="69835080" w14:textId="7E8689DC" w:rsidR="005F7D15" w:rsidRPr="00B833A5" w:rsidRDefault="005F7D15" w:rsidP="005F7D15">
      <w:pPr>
        <w:rPr>
          <w:sz w:val="16"/>
        </w:rPr>
      </w:pPr>
      <w:r w:rsidRPr="00B833A5">
        <w:rPr>
          <w:sz w:val="16"/>
        </w:rPr>
        <w:t xml:space="preserve">More recently (November 2018), </w:t>
      </w:r>
      <w:r w:rsidRPr="00B833A5">
        <w:rPr>
          <w:rStyle w:val="StyleUnderline"/>
        </w:rPr>
        <w:t xml:space="preserve">Canada concluded its participation in </w:t>
      </w:r>
      <w:r w:rsidRPr="00B833A5">
        <w:rPr>
          <w:rStyle w:val="Emphasis"/>
          <w:highlight w:val="cyan"/>
        </w:rPr>
        <w:t>Trident Juncture</w:t>
      </w:r>
      <w:r w:rsidRPr="00B833A5">
        <w:rPr>
          <w:sz w:val="16"/>
        </w:rPr>
        <w:t>, one of the</w:t>
      </w:r>
      <w:r w:rsidRPr="00B833A5">
        <w:rPr>
          <w:rStyle w:val="Emphasis"/>
        </w:rPr>
        <w:t xml:space="preserve"> </w:t>
      </w:r>
      <w:r w:rsidRPr="00B833A5">
        <w:rPr>
          <w:rStyle w:val="Emphasis"/>
          <w:highlight w:val="cyan"/>
        </w:rPr>
        <w:t xml:space="preserve">largest </w:t>
      </w:r>
      <w:r w:rsidRPr="00B833A5">
        <w:rPr>
          <w:rStyle w:val="StyleUnderline"/>
          <w:highlight w:val="cyan"/>
        </w:rPr>
        <w:t>NATO</w:t>
      </w:r>
      <w:r w:rsidRPr="00B833A5">
        <w:rPr>
          <w:rStyle w:val="StyleUnderline"/>
        </w:rPr>
        <w:t xml:space="preserve"> </w:t>
      </w:r>
      <w:r w:rsidRPr="00B833A5">
        <w:rPr>
          <w:rStyle w:val="StyleUnderline"/>
          <w:highlight w:val="cyan"/>
        </w:rPr>
        <w:t>exercises</w:t>
      </w:r>
      <w:r w:rsidRPr="00B833A5">
        <w:rPr>
          <w:rStyle w:val="StyleUnderline"/>
        </w:rPr>
        <w:t xml:space="preserve"> to take place </w:t>
      </w:r>
      <w:r w:rsidR="00B833A5" w:rsidRPr="00B833A5">
        <w:rPr>
          <w:rStyle w:val="StyleUnderline"/>
          <w:highlight w:val="cyan"/>
        </w:rPr>
        <w:t>in</w:t>
      </w:r>
      <w:r w:rsidR="00B833A5" w:rsidRPr="00B833A5">
        <w:rPr>
          <w:rStyle w:val="StyleUnderline"/>
        </w:rPr>
        <w:t xml:space="preserve"> </w:t>
      </w:r>
      <w:r w:rsidRPr="00B833A5">
        <w:rPr>
          <w:rStyle w:val="StyleUnderline"/>
        </w:rPr>
        <w:t xml:space="preserve">the </w:t>
      </w:r>
      <w:r w:rsidRPr="00B833A5">
        <w:rPr>
          <w:rStyle w:val="StyleUnderline"/>
          <w:highlight w:val="cyan"/>
        </w:rPr>
        <w:t>Arctic</w:t>
      </w:r>
      <w:r w:rsidRPr="00B833A5">
        <w:rPr>
          <w:sz w:val="16"/>
        </w:rPr>
        <w:t xml:space="preserve"> region </w:t>
      </w:r>
      <w:r w:rsidRPr="00B833A5">
        <w:rPr>
          <w:rStyle w:val="StyleUnderline"/>
          <w:highlight w:val="cyan"/>
        </w:rPr>
        <w:t>since the</w:t>
      </w:r>
      <w:r w:rsidRPr="00B833A5">
        <w:rPr>
          <w:rStyle w:val="StyleUnderline"/>
        </w:rPr>
        <w:t xml:space="preserve"> end of the </w:t>
      </w:r>
      <w:r w:rsidRPr="00B833A5">
        <w:rPr>
          <w:rStyle w:val="StyleUnderline"/>
          <w:highlight w:val="cyan"/>
        </w:rPr>
        <w:t>Cold War</w:t>
      </w:r>
      <w:r w:rsidRPr="00B833A5">
        <w:rPr>
          <w:sz w:val="16"/>
        </w:rPr>
        <w:t xml:space="preserve">. Canada’s involvement included the deployment of eight CF-188 Hornets, an aerial </w:t>
      </w:r>
      <w:proofErr w:type="spellStart"/>
      <w:r w:rsidRPr="00B833A5">
        <w:rPr>
          <w:sz w:val="16"/>
        </w:rPr>
        <w:t>refuelling</w:t>
      </w:r>
      <w:proofErr w:type="spellEnd"/>
      <w:r w:rsidRPr="00B833A5">
        <w:rPr>
          <w:sz w:val="16"/>
        </w:rPr>
        <w:t xml:space="preserve"> tanker and 1,000 personnel from 5 Canadian Mechanized Brigade Group. The Royal Canadian Navy deployed two frigates and two Maritime Coastal </w:t>
      </w:r>
      <w:proofErr w:type="spellStart"/>
      <w:r w:rsidRPr="00B833A5">
        <w:rPr>
          <w:sz w:val="16"/>
        </w:rPr>
        <w:t>Defence</w:t>
      </w:r>
      <w:proofErr w:type="spellEnd"/>
      <w:r w:rsidRPr="00B833A5">
        <w:rPr>
          <w:sz w:val="16"/>
        </w:rPr>
        <w:t xml:space="preserve"> vessels to the exercise (Department of National </w:t>
      </w:r>
      <w:proofErr w:type="spellStart"/>
      <w:r w:rsidRPr="00B833A5">
        <w:rPr>
          <w:sz w:val="16"/>
        </w:rPr>
        <w:t>Defence</w:t>
      </w:r>
      <w:proofErr w:type="spellEnd"/>
      <w:r w:rsidRPr="00B833A5">
        <w:rPr>
          <w:sz w:val="16"/>
        </w:rPr>
        <w:t xml:space="preserve"> 2018).</w:t>
      </w:r>
    </w:p>
    <w:p w14:paraId="10AC215E" w14:textId="0CD98545" w:rsidR="009F2D9E" w:rsidRDefault="005F7D15" w:rsidP="009F2D9E">
      <w:pPr>
        <w:rPr>
          <w:sz w:val="16"/>
        </w:rPr>
      </w:pPr>
      <w:r w:rsidRPr="00B833A5">
        <w:rPr>
          <w:sz w:val="16"/>
        </w:rPr>
        <w:t xml:space="preserve">Canada is also </w:t>
      </w:r>
      <w:r w:rsidRPr="00B833A5">
        <w:rPr>
          <w:rStyle w:val="StyleUnderline"/>
          <w:highlight w:val="cyan"/>
        </w:rPr>
        <w:t>invit</w:t>
      </w:r>
      <w:r w:rsidRPr="00B833A5">
        <w:rPr>
          <w:rStyle w:val="StyleUnderline"/>
        </w:rPr>
        <w:t>ing</w:t>
      </w:r>
      <w:r w:rsidRPr="00B833A5">
        <w:rPr>
          <w:sz w:val="16"/>
        </w:rPr>
        <w:t xml:space="preserve"> and involving a wider range of </w:t>
      </w:r>
      <w:r w:rsidRPr="00B833A5">
        <w:rPr>
          <w:rStyle w:val="StyleUnderline"/>
          <w:highlight w:val="cyan"/>
        </w:rPr>
        <w:t>NATO members</w:t>
      </w:r>
      <w:r w:rsidRPr="00B833A5">
        <w:rPr>
          <w:rStyle w:val="StyleUnderline"/>
        </w:rPr>
        <w:t xml:space="preserve"> to </w:t>
      </w:r>
      <w:r w:rsidRPr="00B833A5">
        <w:rPr>
          <w:rStyle w:val="StyleUnderline"/>
          <w:highlight w:val="cyan"/>
        </w:rPr>
        <w:t xml:space="preserve">participate </w:t>
      </w:r>
      <w:r w:rsidRPr="00B833A5">
        <w:rPr>
          <w:rStyle w:val="StyleUnderline"/>
        </w:rPr>
        <w:t xml:space="preserve">in Canadian exercises </w:t>
      </w:r>
      <w:r w:rsidRPr="00B833A5">
        <w:rPr>
          <w:rStyle w:val="StyleUnderline"/>
          <w:highlight w:val="cyan"/>
        </w:rPr>
        <w:t>on</w:t>
      </w:r>
      <w:r w:rsidRPr="00B833A5">
        <w:rPr>
          <w:rStyle w:val="StyleUnderline"/>
        </w:rPr>
        <w:t xml:space="preserve"> </w:t>
      </w:r>
      <w:r w:rsidRPr="00B833A5">
        <w:rPr>
          <w:rStyle w:val="Emphasis"/>
          <w:highlight w:val="cyan"/>
        </w:rPr>
        <w:t>Canadian</w:t>
      </w:r>
      <w:r w:rsidRPr="00B833A5">
        <w:rPr>
          <w:rStyle w:val="StyleUnderline"/>
        </w:rPr>
        <w:t xml:space="preserve"> northern </w:t>
      </w:r>
      <w:r w:rsidRPr="00B833A5">
        <w:rPr>
          <w:rStyle w:val="Emphasis"/>
          <w:highlight w:val="cyan"/>
        </w:rPr>
        <w:t>soil</w:t>
      </w:r>
      <w:r w:rsidRPr="00B833A5">
        <w:rPr>
          <w:sz w:val="16"/>
        </w:rPr>
        <w:t xml:space="preserve">. Most recently, in March 2019, </w:t>
      </w:r>
      <w:r w:rsidRPr="00B833A5">
        <w:rPr>
          <w:rStyle w:val="StyleUnderline"/>
          <w:highlight w:val="cyan"/>
        </w:rPr>
        <w:t>France, Norway, Denmark, Sweden and Finland all sent divers</w:t>
      </w:r>
      <w:r w:rsidRPr="00B833A5">
        <w:rPr>
          <w:sz w:val="16"/>
        </w:rPr>
        <w:t xml:space="preserve"> to participate in Operation Nanook. This means that there is now an </w:t>
      </w:r>
      <w:r w:rsidRPr="00B833A5">
        <w:rPr>
          <w:rStyle w:val="StyleUnderline"/>
        </w:rPr>
        <w:t xml:space="preserve">expansion </w:t>
      </w:r>
      <w:r w:rsidRPr="00B833A5">
        <w:rPr>
          <w:rStyle w:val="Emphasis"/>
          <w:highlight w:val="cyan"/>
        </w:rPr>
        <w:t>beyond the normal</w:t>
      </w:r>
      <w:r w:rsidRPr="00B833A5">
        <w:rPr>
          <w:rStyle w:val="StyleUnderline"/>
          <w:highlight w:val="cyan"/>
        </w:rPr>
        <w:t xml:space="preserve"> Arctic NATO</w:t>
      </w:r>
      <w:r w:rsidRPr="00B833A5">
        <w:rPr>
          <w:rStyle w:val="StyleUnderline"/>
        </w:rPr>
        <w:t xml:space="preserve"> </w:t>
      </w:r>
      <w:r w:rsidRPr="00B833A5">
        <w:rPr>
          <w:rStyle w:val="StyleUnderline"/>
          <w:highlight w:val="cyan"/>
        </w:rPr>
        <w:t>states</w:t>
      </w:r>
      <w:r w:rsidRPr="00B833A5">
        <w:rPr>
          <w:rStyle w:val="StyleUnderline"/>
        </w:rPr>
        <w:t xml:space="preserve"> to include France and</w:t>
      </w:r>
      <w:r w:rsidRPr="00B833A5">
        <w:rPr>
          <w:sz w:val="16"/>
        </w:rPr>
        <w:t xml:space="preserve"> two non-NATO countries — </w:t>
      </w:r>
      <w:r w:rsidRPr="00B833A5">
        <w:rPr>
          <w:rStyle w:val="StyleUnderline"/>
        </w:rPr>
        <w:t>Sweden and Finland</w:t>
      </w:r>
      <w:r w:rsidRPr="00B833A5">
        <w:rPr>
          <w:sz w:val="16"/>
        </w:rPr>
        <w:t xml:space="preserve"> (Department of National </w:t>
      </w:r>
      <w:proofErr w:type="spellStart"/>
      <w:r w:rsidRPr="00B833A5">
        <w:rPr>
          <w:sz w:val="16"/>
        </w:rPr>
        <w:t>Defence</w:t>
      </w:r>
      <w:proofErr w:type="spellEnd"/>
      <w:r w:rsidRPr="00B833A5">
        <w:rPr>
          <w:sz w:val="16"/>
        </w:rPr>
        <w:t xml:space="preserve"> 2019).</w:t>
      </w:r>
    </w:p>
    <w:p w14:paraId="733150F0" w14:textId="77777777" w:rsidR="00DF4C69" w:rsidRDefault="00DF4C69" w:rsidP="00DF4C69">
      <w:pPr>
        <w:pStyle w:val="Heading4"/>
      </w:pPr>
      <w:r>
        <w:t xml:space="preserve">Canada </w:t>
      </w:r>
      <w:r w:rsidRPr="009472E4">
        <w:rPr>
          <w:u w:val="single"/>
        </w:rPr>
        <w:t>says yes</w:t>
      </w:r>
      <w:r>
        <w:t xml:space="preserve">---it’s </w:t>
      </w:r>
      <w:r w:rsidRPr="009472E4">
        <w:rPr>
          <w:u w:val="single"/>
        </w:rPr>
        <w:t>beneficial</w:t>
      </w:r>
      <w:r>
        <w:t xml:space="preserve"> for them in </w:t>
      </w:r>
      <w:r w:rsidRPr="009472E4">
        <w:rPr>
          <w:u w:val="single"/>
        </w:rPr>
        <w:t>trade talks</w:t>
      </w:r>
      <w:r>
        <w:t>.</w:t>
      </w:r>
    </w:p>
    <w:p w14:paraId="45FB0152" w14:textId="77777777" w:rsidR="00DF4C69" w:rsidRPr="00CA068E" w:rsidRDefault="00DF4C69" w:rsidP="00DF4C69">
      <w:pPr>
        <w:rPr>
          <w:rStyle w:val="Style13ptBold"/>
        </w:rPr>
      </w:pPr>
      <w:r>
        <w:rPr>
          <w:rStyle w:val="Style13ptBold"/>
        </w:rPr>
        <w:t xml:space="preserve">Sarkisian 6/18 </w:t>
      </w:r>
      <w:r w:rsidRPr="00CA068E">
        <w:t xml:space="preserve">[Arty Sarkisian is a Reporter for Nunatsiaq News. “Arctic </w:t>
      </w:r>
      <w:proofErr w:type="spellStart"/>
      <w:r w:rsidRPr="00CA068E">
        <w:t>defence</w:t>
      </w:r>
      <w:proofErr w:type="spellEnd"/>
      <w:r w:rsidRPr="00CA068E">
        <w:t xml:space="preserve"> might be part of Carney-Trump trade talks.” https://www.arctictoday.com/arctic-defence-might-be-part-of-carney-trump-trade-talks/] //aka</w:t>
      </w:r>
    </w:p>
    <w:p w14:paraId="496E837A" w14:textId="77777777" w:rsidR="00DF4C69" w:rsidRPr="00CA068E" w:rsidRDefault="00DF4C69" w:rsidP="00DF4C69">
      <w:pPr>
        <w:rPr>
          <w:rStyle w:val="StyleUnderline"/>
        </w:rPr>
      </w:pPr>
      <w:r w:rsidRPr="00D30957">
        <w:rPr>
          <w:rStyle w:val="StyleUnderline"/>
          <w:highlight w:val="cyan"/>
        </w:rPr>
        <w:t xml:space="preserve">Arctic security might be a </w:t>
      </w:r>
      <w:r w:rsidRPr="00D30957">
        <w:rPr>
          <w:rStyle w:val="Emphasis"/>
          <w:highlight w:val="cyan"/>
        </w:rPr>
        <w:t>cornerstone</w:t>
      </w:r>
      <w:r w:rsidRPr="00D30957">
        <w:rPr>
          <w:rStyle w:val="StyleUnderline"/>
          <w:highlight w:val="cyan"/>
        </w:rPr>
        <w:t xml:space="preserve"> of negotiations between Canada and</w:t>
      </w:r>
      <w:r w:rsidRPr="00CA068E">
        <w:rPr>
          <w:rStyle w:val="StyleUnderline"/>
        </w:rPr>
        <w:t xml:space="preserve"> the </w:t>
      </w:r>
      <w:r w:rsidRPr="00D30957">
        <w:rPr>
          <w:rStyle w:val="StyleUnderline"/>
          <w:highlight w:val="cyan"/>
        </w:rPr>
        <w:t>U.S.</w:t>
      </w:r>
      <w:r w:rsidRPr="00CA068E">
        <w:rPr>
          <w:rStyle w:val="StyleUnderline"/>
        </w:rPr>
        <w:t xml:space="preserve"> as Prime Minister Mark Carney and President Donald Trump put a 30-day deadline on reaching a deal for a </w:t>
      </w:r>
      <w:r w:rsidRPr="00CA068E">
        <w:rPr>
          <w:rStyle w:val="Emphasis"/>
        </w:rPr>
        <w:t>new “economic and security relationship”</w:t>
      </w:r>
      <w:r w:rsidRPr="00CA068E">
        <w:rPr>
          <w:rStyle w:val="StyleUnderline"/>
        </w:rPr>
        <w:t xml:space="preserve"> between the two countries.</w:t>
      </w:r>
    </w:p>
    <w:p w14:paraId="2FB6AD3F" w14:textId="77777777" w:rsidR="00DF4C69" w:rsidRPr="00CA068E" w:rsidRDefault="00DF4C69" w:rsidP="00DF4C69">
      <w:pPr>
        <w:rPr>
          <w:sz w:val="10"/>
        </w:rPr>
      </w:pPr>
      <w:r w:rsidRPr="00CA068E">
        <w:rPr>
          <w:sz w:val="10"/>
        </w:rPr>
        <w:t>“I’m looking forward to continuing this work at this summit and in the weeks ahead,” Carney said on social media about the negotiations, which occurred Monday during the G7 summit in Kananaskis, Alta., before Trump’s early exit to deal with a war between Iran and Israel.</w:t>
      </w:r>
    </w:p>
    <w:p w14:paraId="0E212022" w14:textId="77777777" w:rsidR="00DF4C69" w:rsidRPr="00CA068E" w:rsidRDefault="00DF4C69" w:rsidP="00DF4C69">
      <w:pPr>
        <w:rPr>
          <w:sz w:val="10"/>
        </w:rPr>
      </w:pPr>
      <w:r w:rsidRPr="00CA068E">
        <w:rPr>
          <w:sz w:val="10"/>
        </w:rPr>
        <w:t xml:space="preserve">As part of the negotiations, </w:t>
      </w:r>
      <w:r w:rsidRPr="00D30957">
        <w:rPr>
          <w:rStyle w:val="StyleUnderline"/>
          <w:highlight w:val="cyan"/>
        </w:rPr>
        <w:t>Canada might commit to</w:t>
      </w:r>
      <w:r w:rsidRPr="00D30957">
        <w:rPr>
          <w:rStyle w:val="StyleUnderline"/>
        </w:rPr>
        <w:t xml:space="preserve"> building</w:t>
      </w:r>
      <w:r w:rsidRPr="00CA068E">
        <w:rPr>
          <w:rStyle w:val="StyleUnderline"/>
        </w:rPr>
        <w:t xml:space="preserve"> </w:t>
      </w:r>
      <w:r w:rsidRPr="00CA068E">
        <w:rPr>
          <w:rStyle w:val="Emphasis"/>
        </w:rPr>
        <w:t xml:space="preserve">more </w:t>
      </w:r>
      <w:r w:rsidRPr="00D30957">
        <w:rPr>
          <w:rStyle w:val="Emphasis"/>
          <w:highlight w:val="cyan"/>
        </w:rPr>
        <w:t>Arctic security</w:t>
      </w:r>
      <w:r w:rsidRPr="00CA068E">
        <w:rPr>
          <w:rStyle w:val="Emphasis"/>
        </w:rPr>
        <w:t xml:space="preserve"> infrastructure</w:t>
      </w:r>
      <w:r w:rsidRPr="00CA068E">
        <w:rPr>
          <w:rStyle w:val="StyleUnderline"/>
        </w:rPr>
        <w:t xml:space="preserve"> and beefing up its overall </w:t>
      </w:r>
      <w:proofErr w:type="spellStart"/>
      <w:r w:rsidRPr="00CA068E">
        <w:rPr>
          <w:rStyle w:val="Emphasis"/>
        </w:rPr>
        <w:t>defence</w:t>
      </w:r>
      <w:proofErr w:type="spellEnd"/>
      <w:r w:rsidRPr="00CA068E">
        <w:rPr>
          <w:rStyle w:val="Emphasis"/>
        </w:rPr>
        <w:t xml:space="preserve"> spending</w:t>
      </w:r>
      <w:r w:rsidRPr="00CA068E">
        <w:rPr>
          <w:sz w:val="10"/>
        </w:rPr>
        <w:t>, CBC News has reported.</w:t>
      </w:r>
    </w:p>
    <w:p w14:paraId="27DA6E74" w14:textId="77777777" w:rsidR="00DF4C69" w:rsidRPr="00CA068E" w:rsidRDefault="00DF4C69" w:rsidP="00DF4C69">
      <w:pPr>
        <w:rPr>
          <w:sz w:val="10"/>
        </w:rPr>
      </w:pPr>
      <w:r w:rsidRPr="00D30957">
        <w:rPr>
          <w:rStyle w:val="StyleUnderline"/>
          <w:highlight w:val="cyan"/>
        </w:rPr>
        <w:t xml:space="preserve">It’s </w:t>
      </w:r>
      <w:r w:rsidRPr="00D30957">
        <w:rPr>
          <w:rStyle w:val="Emphasis"/>
          <w:highlight w:val="cyan"/>
        </w:rPr>
        <w:t>“natural”</w:t>
      </w:r>
      <w:r w:rsidRPr="00D30957">
        <w:rPr>
          <w:rStyle w:val="StyleUnderline"/>
          <w:highlight w:val="cyan"/>
        </w:rPr>
        <w:t xml:space="preserve"> that Arctic</w:t>
      </w:r>
      <w:r w:rsidRPr="00CA068E">
        <w:rPr>
          <w:rStyle w:val="StyleUnderline"/>
        </w:rPr>
        <w:t xml:space="preserve"> </w:t>
      </w:r>
      <w:proofErr w:type="spellStart"/>
      <w:r w:rsidRPr="00CA068E">
        <w:rPr>
          <w:rStyle w:val="StyleUnderline"/>
        </w:rPr>
        <w:t>defence</w:t>
      </w:r>
      <w:proofErr w:type="spellEnd"/>
      <w:r w:rsidRPr="00CA068E">
        <w:rPr>
          <w:rStyle w:val="StyleUnderline"/>
        </w:rPr>
        <w:t xml:space="preserve"> </w:t>
      </w:r>
      <w:r w:rsidRPr="00D30957">
        <w:rPr>
          <w:rStyle w:val="StyleUnderline"/>
          <w:highlight w:val="cyan"/>
        </w:rPr>
        <w:t>is part of those conversations</w:t>
      </w:r>
      <w:r w:rsidRPr="00D30957">
        <w:rPr>
          <w:sz w:val="10"/>
          <w:highlight w:val="cyan"/>
        </w:rPr>
        <w:t>,</w:t>
      </w:r>
      <w:r w:rsidRPr="00CA068E">
        <w:rPr>
          <w:sz w:val="10"/>
        </w:rPr>
        <w:t xml:space="preserve"> said retired Col. Pierre Leblanc, a commander of the Canadian Forces Northern Area from 1995 to 2000.</w:t>
      </w:r>
    </w:p>
    <w:p w14:paraId="01CC112A" w14:textId="77777777" w:rsidR="00DF4C69" w:rsidRPr="00CA068E" w:rsidRDefault="00DF4C69" w:rsidP="00DF4C69">
      <w:pPr>
        <w:rPr>
          <w:sz w:val="10"/>
        </w:rPr>
      </w:pPr>
      <w:r w:rsidRPr="00CA068E">
        <w:rPr>
          <w:sz w:val="10"/>
        </w:rPr>
        <w:t xml:space="preserve">For the U.S., an increased military presence in the Arctic would make a bigger and more effective Golden Dome over North America — a Trump-proposed missile </w:t>
      </w:r>
      <w:proofErr w:type="spellStart"/>
      <w:r w:rsidRPr="00CA068E">
        <w:rPr>
          <w:sz w:val="10"/>
        </w:rPr>
        <w:t>defence</w:t>
      </w:r>
      <w:proofErr w:type="spellEnd"/>
      <w:r w:rsidRPr="00CA068E">
        <w:rPr>
          <w:sz w:val="10"/>
        </w:rPr>
        <w:t xml:space="preserve"> system that Canada is in talks to join, Leblanc said.</w:t>
      </w:r>
    </w:p>
    <w:p w14:paraId="0CBB3481" w14:textId="77777777" w:rsidR="00DF4C69" w:rsidRPr="00CA068E" w:rsidRDefault="00DF4C69" w:rsidP="00DF4C69">
      <w:pPr>
        <w:rPr>
          <w:sz w:val="10"/>
        </w:rPr>
      </w:pPr>
      <w:r w:rsidRPr="00CA068E">
        <w:rPr>
          <w:sz w:val="10"/>
        </w:rPr>
        <w:t xml:space="preserve">“Trump is doing us a service by squeezing us to do more on </w:t>
      </w:r>
      <w:proofErr w:type="spellStart"/>
      <w:r w:rsidRPr="00CA068E">
        <w:rPr>
          <w:sz w:val="10"/>
        </w:rPr>
        <w:t>defence</w:t>
      </w:r>
      <w:proofErr w:type="spellEnd"/>
      <w:r w:rsidRPr="00CA068E">
        <w:rPr>
          <w:sz w:val="10"/>
        </w:rPr>
        <w:t xml:space="preserve">,” Leblanc said, noting that for years different U.S. administrations have been “irritated” by the lack of </w:t>
      </w:r>
      <w:proofErr w:type="spellStart"/>
      <w:r w:rsidRPr="00CA068E">
        <w:rPr>
          <w:sz w:val="10"/>
        </w:rPr>
        <w:t>defence</w:t>
      </w:r>
      <w:proofErr w:type="spellEnd"/>
      <w:r w:rsidRPr="00CA068E">
        <w:rPr>
          <w:sz w:val="10"/>
        </w:rPr>
        <w:t xml:space="preserve"> spending in Canada.</w:t>
      </w:r>
    </w:p>
    <w:p w14:paraId="04D9EDD8" w14:textId="77777777" w:rsidR="00DF4C69" w:rsidRPr="00CA068E" w:rsidRDefault="00DF4C69" w:rsidP="00DF4C69">
      <w:pPr>
        <w:rPr>
          <w:sz w:val="10"/>
        </w:rPr>
      </w:pPr>
      <w:r w:rsidRPr="00CA068E">
        <w:rPr>
          <w:sz w:val="10"/>
        </w:rPr>
        <w:t xml:space="preserve">In the past few years, the federal government made several commitments to national and specifically Arctic security. </w:t>
      </w:r>
      <w:r w:rsidRPr="00CA068E">
        <w:rPr>
          <w:rStyle w:val="StyleUnderline"/>
        </w:rPr>
        <w:t xml:space="preserve">Arctic operational support hubs were </w:t>
      </w:r>
      <w:r w:rsidRPr="00CA068E">
        <w:rPr>
          <w:rStyle w:val="Emphasis"/>
        </w:rPr>
        <w:t>key pillars</w:t>
      </w:r>
      <w:r w:rsidRPr="00CA068E">
        <w:rPr>
          <w:sz w:val="10"/>
        </w:rPr>
        <w:t xml:space="preserve"> of the government’s </w:t>
      </w:r>
      <w:proofErr w:type="gramStart"/>
      <w:r w:rsidRPr="00CA068E">
        <w:rPr>
          <w:sz w:val="10"/>
        </w:rPr>
        <w:t>$81.1-billion</w:t>
      </w:r>
      <w:proofErr w:type="gramEnd"/>
      <w:r w:rsidRPr="00CA068E">
        <w:rPr>
          <w:sz w:val="10"/>
        </w:rPr>
        <w:t xml:space="preserve"> </w:t>
      </w:r>
      <w:proofErr w:type="spellStart"/>
      <w:r w:rsidRPr="00CA068E">
        <w:rPr>
          <w:sz w:val="10"/>
        </w:rPr>
        <w:t>defence</w:t>
      </w:r>
      <w:proofErr w:type="spellEnd"/>
      <w:r w:rsidRPr="00CA068E">
        <w:rPr>
          <w:sz w:val="10"/>
        </w:rPr>
        <w:t xml:space="preserve"> policy that was introduced in April 2024.</w:t>
      </w:r>
    </w:p>
    <w:p w14:paraId="37862BAF" w14:textId="77777777" w:rsidR="00DF4C69" w:rsidRPr="00CA068E" w:rsidRDefault="00DF4C69" w:rsidP="00DF4C69">
      <w:pPr>
        <w:rPr>
          <w:sz w:val="10"/>
        </w:rPr>
      </w:pPr>
      <w:r w:rsidRPr="00CA068E">
        <w:rPr>
          <w:sz w:val="10"/>
        </w:rPr>
        <w:lastRenderedPageBreak/>
        <w:t>Then-</w:t>
      </w:r>
      <w:proofErr w:type="spellStart"/>
      <w:r w:rsidRPr="00CA068E">
        <w:rPr>
          <w:sz w:val="10"/>
        </w:rPr>
        <w:t>defence</w:t>
      </w:r>
      <w:proofErr w:type="spellEnd"/>
      <w:r w:rsidRPr="00CA068E">
        <w:rPr>
          <w:sz w:val="10"/>
        </w:rPr>
        <w:t xml:space="preserve"> minister Bill Blair announced on March 6 that those hubs will be built in Iqaluit, Inuvik and Yellowknife at a total cost of $2.67 billion over 20 years.</w:t>
      </w:r>
    </w:p>
    <w:p w14:paraId="3146BA4F" w14:textId="77777777" w:rsidR="00DF4C69" w:rsidRPr="00CA068E" w:rsidRDefault="00DF4C69" w:rsidP="00DF4C69">
      <w:pPr>
        <w:rPr>
          <w:sz w:val="10"/>
        </w:rPr>
      </w:pPr>
      <w:r w:rsidRPr="00CA068E">
        <w:rPr>
          <w:sz w:val="10"/>
        </w:rPr>
        <w:t xml:space="preserve">But Leblanc said these projects won’t compensate for years of federal underspending in </w:t>
      </w:r>
      <w:proofErr w:type="spellStart"/>
      <w:r w:rsidRPr="00CA068E">
        <w:rPr>
          <w:sz w:val="10"/>
        </w:rPr>
        <w:t>defence</w:t>
      </w:r>
      <w:proofErr w:type="spellEnd"/>
      <w:r w:rsidRPr="00CA068E">
        <w:rPr>
          <w:sz w:val="10"/>
        </w:rPr>
        <w:t>.</w:t>
      </w:r>
    </w:p>
    <w:p w14:paraId="01664491" w14:textId="77777777" w:rsidR="00DF4C69" w:rsidRPr="00CA068E" w:rsidRDefault="00DF4C69" w:rsidP="00DF4C69">
      <w:pPr>
        <w:rPr>
          <w:sz w:val="10"/>
        </w:rPr>
      </w:pPr>
      <w:r w:rsidRPr="00CA068E">
        <w:rPr>
          <w:sz w:val="10"/>
        </w:rPr>
        <w:t xml:space="preserve">“There are no ifs and buts. Right now, it is time to increase our </w:t>
      </w:r>
      <w:proofErr w:type="spellStart"/>
      <w:r w:rsidRPr="00CA068E">
        <w:rPr>
          <w:sz w:val="10"/>
        </w:rPr>
        <w:t>defence</w:t>
      </w:r>
      <w:proofErr w:type="spellEnd"/>
      <w:r w:rsidRPr="00CA068E">
        <w:rPr>
          <w:sz w:val="10"/>
        </w:rPr>
        <w:t>,” he said.</w:t>
      </w:r>
    </w:p>
    <w:p w14:paraId="4B611650" w14:textId="77777777" w:rsidR="00DF4C69" w:rsidRPr="00CA068E" w:rsidRDefault="00DF4C69" w:rsidP="00DF4C69">
      <w:pPr>
        <w:rPr>
          <w:sz w:val="10"/>
        </w:rPr>
      </w:pPr>
      <w:r w:rsidRPr="00CA068E">
        <w:rPr>
          <w:sz w:val="10"/>
        </w:rPr>
        <w:t>Relations between the U.S. and Canada have deteriorated since Trump was elected in November. The president has mused several times about Canada becoming the 51st state and imposed several packages of tariffs on Canadian goods, including 25 per cent on Canadian automobiles, steel and aluminum; and 10 per cent on energy and potash.</w:t>
      </w:r>
    </w:p>
    <w:p w14:paraId="66A1D846" w14:textId="77777777" w:rsidR="00DF4C69" w:rsidRPr="00CA068E" w:rsidRDefault="00DF4C69" w:rsidP="00DF4C69">
      <w:pPr>
        <w:rPr>
          <w:sz w:val="10"/>
        </w:rPr>
      </w:pPr>
      <w:r w:rsidRPr="00CA068E">
        <w:rPr>
          <w:sz w:val="10"/>
        </w:rPr>
        <w:t>Canada responded with its own retaliatory tariffs, including 25 per cent on $30 billion worth of American imports and another 25 per cent on steel and aluminum.</w:t>
      </w:r>
    </w:p>
    <w:p w14:paraId="69F2D93B" w14:textId="77777777" w:rsidR="00DF4C69" w:rsidRPr="00E32FC6" w:rsidRDefault="00DF4C69" w:rsidP="00DF4C69">
      <w:pPr>
        <w:rPr>
          <w:sz w:val="10"/>
        </w:rPr>
      </w:pPr>
      <w:r w:rsidRPr="00CA068E">
        <w:rPr>
          <w:sz w:val="10"/>
        </w:rPr>
        <w:t xml:space="preserve">When asked last Thursday, Premier P.J. </w:t>
      </w:r>
      <w:proofErr w:type="spellStart"/>
      <w:r w:rsidRPr="00CA068E">
        <w:rPr>
          <w:sz w:val="10"/>
        </w:rPr>
        <w:t>Akeeagok</w:t>
      </w:r>
      <w:proofErr w:type="spellEnd"/>
      <w:r w:rsidRPr="00CA068E">
        <w:rPr>
          <w:sz w:val="10"/>
        </w:rPr>
        <w:t xml:space="preserve"> declined to comment on the talks between Trump and Carney as he “was not a part” of those conversations.</w:t>
      </w:r>
    </w:p>
    <w:p w14:paraId="29753034" w14:textId="77777777" w:rsidR="002A7BDE" w:rsidRDefault="002A7BDE" w:rsidP="002A7BDE">
      <w:pPr>
        <w:pStyle w:val="Heading3"/>
      </w:pPr>
      <w:r>
        <w:lastRenderedPageBreak/>
        <w:t>Solvency---AT: Signal---2NC</w:t>
      </w:r>
    </w:p>
    <w:p w14:paraId="0FC707EC" w14:textId="77777777" w:rsidR="002A7BDE" w:rsidRDefault="002A7BDE" w:rsidP="002A7BDE">
      <w:pPr>
        <w:pStyle w:val="Heading4"/>
      </w:pPr>
      <w:r>
        <w:t>It’s offense---</w:t>
      </w:r>
      <w:r>
        <w:rPr>
          <w:u w:val="single"/>
        </w:rPr>
        <w:t>unity</w:t>
      </w:r>
      <w:r>
        <w:t xml:space="preserve"> sends a </w:t>
      </w:r>
      <w:r>
        <w:rPr>
          <w:u w:val="single"/>
        </w:rPr>
        <w:t>stronger</w:t>
      </w:r>
      <w:r>
        <w:t xml:space="preserve"> signal. </w:t>
      </w:r>
    </w:p>
    <w:p w14:paraId="618791B8" w14:textId="77777777" w:rsidR="002A7BDE" w:rsidRDefault="002A7BDE" w:rsidP="002A7BDE">
      <w:pPr>
        <w:rPr>
          <w:rStyle w:val="Style13ptBold"/>
        </w:rPr>
      </w:pPr>
      <w:proofErr w:type="spellStart"/>
      <w:r>
        <w:rPr>
          <w:rStyle w:val="Style13ptBold"/>
        </w:rPr>
        <w:t>Cimbala</w:t>
      </w:r>
      <w:proofErr w:type="spellEnd"/>
      <w:r>
        <w:rPr>
          <w:rStyle w:val="Style13ptBold"/>
        </w:rPr>
        <w:t xml:space="preserve"> ’17 </w:t>
      </w:r>
      <w:r w:rsidRPr="00790151">
        <w:t>[Stephen and Peter Forster; Distinguished Professor of Political Science at Pennsylvania State University, PhD in Political Science from the University of Wisconsin; Ph.D. and Associate Dean and Senior Lecturer at Pennsylvania State University; Defense and Security Analysis, “The US NATO and Military Burden Sharing: Post-Cold War Accomplishments and Future Prospects,” vol. 33]</w:t>
      </w:r>
    </w:p>
    <w:p w14:paraId="28EE2765" w14:textId="77777777" w:rsidR="002A7BDE" w:rsidRPr="00790151" w:rsidRDefault="002A7BDE" w:rsidP="002A7BDE">
      <w:pPr>
        <w:rPr>
          <w:sz w:val="16"/>
        </w:rPr>
      </w:pPr>
      <w:r w:rsidRPr="00790151">
        <w:rPr>
          <w:rStyle w:val="StyleUnderline"/>
        </w:rPr>
        <w:t xml:space="preserve">For American and allied European </w:t>
      </w:r>
      <w:proofErr w:type="gramStart"/>
      <w:r w:rsidRPr="00790151">
        <w:rPr>
          <w:rStyle w:val="StyleUnderline"/>
        </w:rPr>
        <w:t>policy-makers</w:t>
      </w:r>
      <w:proofErr w:type="gramEnd"/>
      <w:r w:rsidRPr="00790151">
        <w:rPr>
          <w:rStyle w:val="StyleUnderline"/>
        </w:rPr>
        <w:t xml:space="preserve">, </w:t>
      </w:r>
      <w:r w:rsidRPr="00790151">
        <w:rPr>
          <w:rStyle w:val="Emphasis"/>
          <w:highlight w:val="cyan"/>
        </w:rPr>
        <w:t>one lesson</w:t>
      </w:r>
      <w:r w:rsidRPr="00790151">
        <w:rPr>
          <w:rStyle w:val="StyleUnderline"/>
        </w:rPr>
        <w:t xml:space="preserve"> from their</w:t>
      </w:r>
      <w:r w:rsidRPr="00790151">
        <w:rPr>
          <w:sz w:val="16"/>
        </w:rPr>
        <w:t xml:space="preserve"> twentieth century </w:t>
      </w:r>
      <w:r w:rsidRPr="00790151">
        <w:rPr>
          <w:rStyle w:val="StyleUnderline"/>
        </w:rPr>
        <w:t xml:space="preserve">experience </w:t>
      </w:r>
      <w:r w:rsidRPr="00790151">
        <w:rPr>
          <w:rStyle w:val="Emphasis"/>
          <w:highlight w:val="cyan"/>
        </w:rPr>
        <w:t>transcended all others</w:t>
      </w:r>
      <w:r w:rsidRPr="00790151">
        <w:rPr>
          <w:rStyle w:val="StyleUnderline"/>
          <w:highlight w:val="cyan"/>
        </w:rPr>
        <w:t>. When</w:t>
      </w:r>
      <w:r w:rsidRPr="00790151">
        <w:rPr>
          <w:rStyle w:val="StyleUnderline"/>
        </w:rPr>
        <w:t xml:space="preserve"> the great democracies of North </w:t>
      </w:r>
      <w:r w:rsidRPr="00790151">
        <w:rPr>
          <w:rStyle w:val="StyleUnderline"/>
          <w:highlight w:val="cyan"/>
        </w:rPr>
        <w:t xml:space="preserve">America and </w:t>
      </w:r>
      <w:r w:rsidRPr="00790151">
        <w:rPr>
          <w:rStyle w:val="Emphasis"/>
          <w:highlight w:val="cyan"/>
        </w:rPr>
        <w:t>Europe stood together</w:t>
      </w:r>
      <w:r w:rsidRPr="00790151">
        <w:rPr>
          <w:rStyle w:val="StyleUnderline"/>
          <w:highlight w:val="cyan"/>
        </w:rPr>
        <w:t xml:space="preserve">, they were an </w:t>
      </w:r>
      <w:r w:rsidRPr="00790151">
        <w:rPr>
          <w:rStyle w:val="Emphasis"/>
          <w:highlight w:val="cyan"/>
        </w:rPr>
        <w:t>irresistible force</w:t>
      </w:r>
      <w:r w:rsidRPr="00790151">
        <w:rPr>
          <w:rStyle w:val="StyleUnderline"/>
        </w:rPr>
        <w:t xml:space="preserve"> for peace, prosperity and stability. </w:t>
      </w:r>
      <w:r w:rsidRPr="00790151">
        <w:rPr>
          <w:rStyle w:val="StyleUnderline"/>
          <w:highlight w:val="cyan"/>
        </w:rPr>
        <w:t>When</w:t>
      </w:r>
      <w:r w:rsidRPr="00790151">
        <w:rPr>
          <w:sz w:val="16"/>
        </w:rPr>
        <w:t xml:space="preserve">, on the other hand, </w:t>
      </w:r>
      <w:r w:rsidRPr="00790151">
        <w:rPr>
          <w:rStyle w:val="StyleUnderline"/>
        </w:rPr>
        <w:t xml:space="preserve">the great </w:t>
      </w:r>
      <w:r w:rsidRPr="00790151">
        <w:rPr>
          <w:rStyle w:val="StyleUnderline"/>
          <w:highlight w:val="cyan"/>
        </w:rPr>
        <w:t>democracies</w:t>
      </w:r>
      <w:r w:rsidRPr="00790151">
        <w:rPr>
          <w:rStyle w:val="StyleUnderline"/>
        </w:rPr>
        <w:t xml:space="preserve"> of the West </w:t>
      </w:r>
      <w:r w:rsidRPr="00790151">
        <w:rPr>
          <w:rStyle w:val="Emphasis"/>
          <w:highlight w:val="cyan"/>
        </w:rPr>
        <w:t>failed</w:t>
      </w:r>
      <w:r w:rsidRPr="00790151">
        <w:rPr>
          <w:rStyle w:val="StyleUnderline"/>
          <w:highlight w:val="cyan"/>
        </w:rPr>
        <w:t xml:space="preserve"> to </w:t>
      </w:r>
      <w:r w:rsidRPr="00790151">
        <w:rPr>
          <w:rStyle w:val="Emphasis"/>
          <w:highlight w:val="cyan"/>
        </w:rPr>
        <w:t>coordinate</w:t>
      </w:r>
      <w:r w:rsidRPr="00790151">
        <w:rPr>
          <w:rStyle w:val="StyleUnderline"/>
        </w:rPr>
        <w:t xml:space="preserve"> their foreign policies, </w:t>
      </w:r>
      <w:r w:rsidRPr="00790151">
        <w:rPr>
          <w:rStyle w:val="StyleUnderline"/>
          <w:highlight w:val="cyan"/>
        </w:rPr>
        <w:t>defense strategies</w:t>
      </w:r>
      <w:r w:rsidRPr="00790151">
        <w:rPr>
          <w:rStyle w:val="StyleUnderline"/>
        </w:rPr>
        <w:t xml:space="preserve"> and military actions, </w:t>
      </w:r>
      <w:r w:rsidRPr="00790151">
        <w:rPr>
          <w:rStyle w:val="Emphasis"/>
          <w:highlight w:val="cyan"/>
        </w:rPr>
        <w:t>chaos</w:t>
      </w:r>
      <w:r w:rsidRPr="00790151">
        <w:rPr>
          <w:rStyle w:val="StyleUnderline"/>
          <w:highlight w:val="cyan"/>
        </w:rPr>
        <w:t xml:space="preserve"> was invited</w:t>
      </w:r>
      <w:r w:rsidRPr="00790151">
        <w:rPr>
          <w:sz w:val="16"/>
        </w:rPr>
        <w:t xml:space="preserve">, and the door was opened to the triumph of evil. </w:t>
      </w:r>
      <w:r w:rsidRPr="00790151">
        <w:rPr>
          <w:rStyle w:val="Emphasis"/>
          <w:highlight w:val="cyan"/>
        </w:rPr>
        <w:t>Synchronization</w:t>
      </w:r>
      <w:r w:rsidRPr="00790151">
        <w:rPr>
          <w:rStyle w:val="StyleUnderline"/>
        </w:rPr>
        <w:t xml:space="preserve"> of strategies and foreign policies</w:t>
      </w:r>
      <w:r w:rsidRPr="00790151">
        <w:rPr>
          <w:sz w:val="16"/>
        </w:rPr>
        <w:t xml:space="preserve"> among democratic states </w:t>
      </w:r>
      <w:r w:rsidRPr="00790151">
        <w:rPr>
          <w:rStyle w:val="StyleUnderline"/>
        </w:rPr>
        <w:t xml:space="preserve">faced with hard challenges </w:t>
      </w:r>
      <w:r w:rsidRPr="00790151">
        <w:rPr>
          <w:rStyle w:val="StyleUnderline"/>
          <w:highlight w:val="cyan"/>
        </w:rPr>
        <w:t xml:space="preserve">required </w:t>
      </w:r>
      <w:r w:rsidRPr="00790151">
        <w:rPr>
          <w:rStyle w:val="Emphasis"/>
          <w:highlight w:val="cyan"/>
        </w:rPr>
        <w:t>bargaining</w:t>
      </w:r>
      <w:r w:rsidRPr="00790151">
        <w:rPr>
          <w:rStyle w:val="StyleUnderline"/>
        </w:rPr>
        <w:t xml:space="preserve"> and coalition building</w:t>
      </w:r>
      <w:r w:rsidRPr="00790151">
        <w:rPr>
          <w:sz w:val="16"/>
        </w:rPr>
        <w:t>. From the beginning to the end of the Cold War and even afterward, burden sharing was the electric current that makes possible the congruity of aims and means by which Western democracies accomplished their stated purposes.</w:t>
      </w:r>
    </w:p>
    <w:p w14:paraId="536A2894" w14:textId="77777777" w:rsidR="002A7BDE" w:rsidRPr="00790151" w:rsidRDefault="002A7BDE" w:rsidP="002A7BDE">
      <w:pPr>
        <w:pStyle w:val="Heading4"/>
      </w:pPr>
      <w:r>
        <w:t xml:space="preserve">It’ll enter the </w:t>
      </w:r>
      <w:r>
        <w:rPr>
          <w:u w:val="single"/>
        </w:rPr>
        <w:t>Strategic Concept</w:t>
      </w:r>
      <w:r>
        <w:t xml:space="preserve">---that resonates </w:t>
      </w:r>
      <w:r>
        <w:rPr>
          <w:u w:val="single"/>
        </w:rPr>
        <w:t>globally</w:t>
      </w:r>
      <w:r>
        <w:t xml:space="preserve">. </w:t>
      </w:r>
    </w:p>
    <w:p w14:paraId="2AA39C45" w14:textId="77777777" w:rsidR="002A7BDE" w:rsidRPr="00790151" w:rsidRDefault="002A7BDE" w:rsidP="002A7BDE">
      <w:proofErr w:type="spellStart"/>
      <w:r>
        <w:rPr>
          <w:rStyle w:val="Style13ptBold"/>
        </w:rPr>
        <w:t>Zapolskis</w:t>
      </w:r>
      <w:proofErr w:type="spellEnd"/>
      <w:r>
        <w:rPr>
          <w:rStyle w:val="Style13ptBold"/>
        </w:rPr>
        <w:t xml:space="preserve"> ’10 </w:t>
      </w:r>
      <w:r w:rsidRPr="00790151">
        <w:t xml:space="preserve">[Martynas; 2010; PhD Candidate at the Institute of International Relations and Political Science at Vilnius University; Lithuanian Foreign Policy Review, “Redefining the </w:t>
      </w:r>
      <w:proofErr w:type="spellStart"/>
      <w:r w:rsidRPr="00790151">
        <w:t>EuroAtlantic</w:t>
      </w:r>
      <w:proofErr w:type="spellEnd"/>
      <w:r w:rsidRPr="00790151">
        <w:t xml:space="preserve"> Security Agenda: What is the Role for the New NATO Strategic Concept?” p. 41-44]</w:t>
      </w:r>
    </w:p>
    <w:p w14:paraId="61AEC91F" w14:textId="77777777" w:rsidR="002A7BDE" w:rsidRPr="00611C01" w:rsidRDefault="002A7BDE" w:rsidP="002A7BDE">
      <w:pPr>
        <w:rPr>
          <w:sz w:val="16"/>
        </w:rPr>
      </w:pPr>
      <w:r w:rsidRPr="00611C01">
        <w:rPr>
          <w:sz w:val="16"/>
        </w:rPr>
        <w:t xml:space="preserve">2.3. </w:t>
      </w:r>
      <w:r w:rsidRPr="00611C01">
        <w:rPr>
          <w:rStyle w:val="StyleUnderline"/>
        </w:rPr>
        <w:t xml:space="preserve">Strategic Concept </w:t>
      </w:r>
      <w:r w:rsidRPr="00611C01">
        <w:rPr>
          <w:rStyle w:val="StyleUnderline"/>
          <w:highlight w:val="cyan"/>
        </w:rPr>
        <w:t xml:space="preserve">as </w:t>
      </w:r>
      <w:r w:rsidRPr="00611C01">
        <w:rPr>
          <w:rStyle w:val="Emphasis"/>
          <w:highlight w:val="cyan"/>
        </w:rPr>
        <w:t>practical guidance</w:t>
      </w:r>
      <w:r w:rsidRPr="00611C01">
        <w:rPr>
          <w:rStyle w:val="StyleUnderline"/>
          <w:highlight w:val="cyan"/>
        </w:rPr>
        <w:t xml:space="preserve"> for </w:t>
      </w:r>
      <w:r w:rsidRPr="00611C01">
        <w:rPr>
          <w:rStyle w:val="Emphasis"/>
          <w:highlight w:val="cyan"/>
        </w:rPr>
        <w:t>reforms</w:t>
      </w:r>
      <w:r w:rsidRPr="00611C01">
        <w:rPr>
          <w:rStyle w:val="StyleUnderline"/>
        </w:rPr>
        <w:t xml:space="preserve"> and capabilities</w:t>
      </w:r>
    </w:p>
    <w:p w14:paraId="0966A419" w14:textId="77777777" w:rsidR="002A7BDE" w:rsidRPr="00611C01" w:rsidRDefault="002A7BDE" w:rsidP="002A7BDE">
      <w:pPr>
        <w:rPr>
          <w:sz w:val="16"/>
        </w:rPr>
      </w:pPr>
      <w:r w:rsidRPr="00611C01">
        <w:rPr>
          <w:sz w:val="16"/>
        </w:rPr>
        <w:t xml:space="preserve">What needs to be done to ensure the practical value of the new Strategic Concept? This is one of the central questions for the strategists and policy makers of NATO. </w:t>
      </w:r>
      <w:r w:rsidRPr="00611C01">
        <w:rPr>
          <w:rStyle w:val="StyleUnderline"/>
        </w:rPr>
        <w:t>The</w:t>
      </w:r>
      <w:r w:rsidRPr="00611C01">
        <w:rPr>
          <w:sz w:val="16"/>
        </w:rPr>
        <w:t xml:space="preserve"> new </w:t>
      </w:r>
      <w:r w:rsidRPr="00611C01">
        <w:rPr>
          <w:rStyle w:val="StyleUnderline"/>
          <w:highlight w:val="cyan"/>
        </w:rPr>
        <w:t>SC has</w:t>
      </w:r>
      <w:r w:rsidRPr="00611C01">
        <w:rPr>
          <w:rStyle w:val="StyleUnderline"/>
        </w:rPr>
        <w:t xml:space="preserve"> the </w:t>
      </w:r>
      <w:r w:rsidRPr="00611C01">
        <w:rPr>
          <w:rStyle w:val="StyleUnderline"/>
          <w:highlight w:val="cyan"/>
        </w:rPr>
        <w:t>potential to become</w:t>
      </w:r>
      <w:r w:rsidRPr="00611C01">
        <w:rPr>
          <w:rStyle w:val="StyleUnderline"/>
        </w:rPr>
        <w:t xml:space="preserve"> a </w:t>
      </w:r>
      <w:r w:rsidRPr="00611C01">
        <w:rPr>
          <w:rStyle w:val="Emphasis"/>
          <w:highlight w:val="cyan"/>
        </w:rPr>
        <w:t>real strategy</w:t>
      </w:r>
      <w:r w:rsidRPr="00611C01">
        <w:rPr>
          <w:rStyle w:val="StyleUnderline"/>
        </w:rPr>
        <w:t xml:space="preserve">, i.e. to provide </w:t>
      </w:r>
      <w:r w:rsidRPr="00611C01">
        <w:rPr>
          <w:rStyle w:val="Emphasis"/>
        </w:rPr>
        <w:t>practical guidelines</w:t>
      </w:r>
      <w:r w:rsidRPr="00611C01">
        <w:rPr>
          <w:rStyle w:val="StyleUnderline"/>
        </w:rPr>
        <w:t xml:space="preserve"> for the development of NATO capabilities</w:t>
      </w:r>
      <w:r w:rsidRPr="00611C01">
        <w:rPr>
          <w:sz w:val="16"/>
        </w:rPr>
        <w:t>.</w:t>
      </w:r>
    </w:p>
    <w:p w14:paraId="41B213E5" w14:textId="77777777" w:rsidR="002A7BDE" w:rsidRPr="00611C01" w:rsidRDefault="002A7BDE" w:rsidP="002A7BDE">
      <w:pPr>
        <w:rPr>
          <w:sz w:val="16"/>
        </w:rPr>
      </w:pPr>
      <w:r w:rsidRPr="00611C01">
        <w:rPr>
          <w:sz w:val="16"/>
        </w:rPr>
        <w:t xml:space="preserve">According to the NATO </w:t>
      </w:r>
      <w:proofErr w:type="spellStart"/>
      <w:r w:rsidRPr="00611C01">
        <w:rPr>
          <w:sz w:val="16"/>
        </w:rPr>
        <w:t>defence</w:t>
      </w:r>
      <w:proofErr w:type="spellEnd"/>
      <w:r w:rsidRPr="00611C01">
        <w:rPr>
          <w:sz w:val="16"/>
        </w:rPr>
        <w:t xml:space="preserve"> planning process, namely </w:t>
      </w:r>
      <w:r w:rsidRPr="00611C01">
        <w:rPr>
          <w:rStyle w:val="StyleUnderline"/>
        </w:rPr>
        <w:t xml:space="preserve">the </w:t>
      </w:r>
      <w:r w:rsidRPr="00611C01">
        <w:rPr>
          <w:rStyle w:val="StyleUnderline"/>
          <w:highlight w:val="cyan"/>
        </w:rPr>
        <w:t xml:space="preserve">SC is the </w:t>
      </w:r>
      <w:r w:rsidRPr="00611C01">
        <w:rPr>
          <w:rStyle w:val="Emphasis"/>
          <w:highlight w:val="cyan"/>
        </w:rPr>
        <w:t>main</w:t>
      </w:r>
      <w:r w:rsidRPr="00611C01">
        <w:rPr>
          <w:rStyle w:val="Emphasis"/>
        </w:rPr>
        <w:t xml:space="preserve"> strategic </w:t>
      </w:r>
      <w:r w:rsidRPr="00611C01">
        <w:rPr>
          <w:rStyle w:val="Emphasis"/>
          <w:highlight w:val="cyan"/>
        </w:rPr>
        <w:t>document</w:t>
      </w:r>
      <w:r w:rsidRPr="00611C01">
        <w:rPr>
          <w:rStyle w:val="StyleUnderline"/>
        </w:rPr>
        <w:t>, providing</w:t>
      </w:r>
      <w:r w:rsidRPr="00611C01">
        <w:rPr>
          <w:sz w:val="16"/>
        </w:rPr>
        <w:t xml:space="preserve"> an overall assessment of the strategic environment and </w:t>
      </w:r>
      <w:r w:rsidRPr="00611C01">
        <w:rPr>
          <w:rStyle w:val="StyleUnderline"/>
        </w:rPr>
        <w:t xml:space="preserve">the </w:t>
      </w:r>
      <w:r w:rsidRPr="00611C01">
        <w:rPr>
          <w:rStyle w:val="Emphasis"/>
        </w:rPr>
        <w:t>highest level of guidance</w:t>
      </w:r>
      <w:r w:rsidRPr="00611C01">
        <w:rPr>
          <w:rStyle w:val="StyleUnderline"/>
        </w:rPr>
        <w:t xml:space="preserve"> on political and military means</w:t>
      </w:r>
      <w:r w:rsidRPr="00611C01">
        <w:rPr>
          <w:sz w:val="16"/>
        </w:rPr>
        <w:t xml:space="preserve">, which should be </w:t>
      </w:r>
      <w:r w:rsidRPr="00611C01">
        <w:rPr>
          <w:rStyle w:val="StyleUnderline"/>
        </w:rPr>
        <w:t>used in achieving NATO’s</w:t>
      </w:r>
      <w:r w:rsidRPr="00611C01">
        <w:rPr>
          <w:sz w:val="16"/>
        </w:rPr>
        <w:t xml:space="preserve"> fundamental security </w:t>
      </w:r>
      <w:r w:rsidRPr="00611C01">
        <w:rPr>
          <w:rStyle w:val="StyleUnderline"/>
        </w:rPr>
        <w:t>tasks</w:t>
      </w:r>
      <w:r w:rsidRPr="00611C01">
        <w:rPr>
          <w:sz w:val="16"/>
        </w:rPr>
        <w:t>.42</w:t>
      </w:r>
    </w:p>
    <w:p w14:paraId="67B21699" w14:textId="77777777" w:rsidR="002A7BDE" w:rsidRPr="00611C01" w:rsidRDefault="002A7BDE" w:rsidP="002A7BDE">
      <w:pPr>
        <w:rPr>
          <w:sz w:val="16"/>
        </w:rPr>
      </w:pPr>
      <w:r w:rsidRPr="00611C01">
        <w:rPr>
          <w:rStyle w:val="Emphasis"/>
          <w:highlight w:val="cyan"/>
        </w:rPr>
        <w:t>U.S.</w:t>
      </w:r>
      <w:r w:rsidRPr="00611C01">
        <w:rPr>
          <w:rStyle w:val="StyleUnderline"/>
          <w:highlight w:val="cyan"/>
        </w:rPr>
        <w:t xml:space="preserve"> </w:t>
      </w:r>
      <w:r w:rsidRPr="00611C01">
        <w:rPr>
          <w:rStyle w:val="Emphasis"/>
          <w:highlight w:val="cyan"/>
        </w:rPr>
        <w:t>Sec</w:t>
      </w:r>
      <w:r w:rsidRPr="00611C01">
        <w:rPr>
          <w:sz w:val="16"/>
        </w:rPr>
        <w:t xml:space="preserve">retary of </w:t>
      </w:r>
      <w:proofErr w:type="spellStart"/>
      <w:r w:rsidRPr="00611C01">
        <w:rPr>
          <w:rStyle w:val="Emphasis"/>
          <w:highlight w:val="cyan"/>
        </w:rPr>
        <w:t>Def</w:t>
      </w:r>
      <w:r w:rsidRPr="00611C01">
        <w:rPr>
          <w:sz w:val="16"/>
        </w:rPr>
        <w:t>ence</w:t>
      </w:r>
      <w:proofErr w:type="spellEnd"/>
      <w:r w:rsidRPr="00611C01">
        <w:rPr>
          <w:sz w:val="16"/>
        </w:rPr>
        <w:t xml:space="preserve"> Gates recently </w:t>
      </w:r>
      <w:r w:rsidRPr="00611C01">
        <w:rPr>
          <w:rStyle w:val="StyleUnderline"/>
          <w:highlight w:val="cyan"/>
        </w:rPr>
        <w:t>emphasized</w:t>
      </w:r>
      <w:r w:rsidRPr="00611C01">
        <w:rPr>
          <w:rStyle w:val="StyleUnderline"/>
        </w:rPr>
        <w:t xml:space="preserve"> that the new </w:t>
      </w:r>
      <w:r w:rsidRPr="00611C01">
        <w:rPr>
          <w:rStyle w:val="StyleUnderline"/>
          <w:highlight w:val="cyan"/>
        </w:rPr>
        <w:t xml:space="preserve">SC </w:t>
      </w:r>
      <w:proofErr w:type="gramStart"/>
      <w:r w:rsidRPr="00611C01">
        <w:rPr>
          <w:rStyle w:val="StyleUnderline"/>
          <w:highlight w:val="cyan"/>
        </w:rPr>
        <w:t xml:space="preserve">has </w:t>
      </w:r>
      <w:r w:rsidRPr="00686908">
        <w:rPr>
          <w:rStyle w:val="StyleUnderline"/>
          <w:highlight w:val="cyan"/>
        </w:rPr>
        <w:t>to</w:t>
      </w:r>
      <w:proofErr w:type="gramEnd"/>
      <w:r w:rsidRPr="00686908">
        <w:rPr>
          <w:rStyle w:val="StyleUnderline"/>
          <w:highlight w:val="cyan"/>
        </w:rPr>
        <w:t xml:space="preserve"> be </w:t>
      </w:r>
      <w:r w:rsidRPr="00686908">
        <w:rPr>
          <w:rStyle w:val="Emphasis"/>
          <w:szCs w:val="26"/>
          <w:highlight w:val="cyan"/>
        </w:rPr>
        <w:t>more</w:t>
      </w:r>
      <w:r w:rsidRPr="00686908">
        <w:rPr>
          <w:rStyle w:val="Emphasis"/>
          <w:szCs w:val="26"/>
        </w:rPr>
        <w:t xml:space="preserve"> than “just </w:t>
      </w:r>
      <w:r w:rsidRPr="00686908">
        <w:rPr>
          <w:rStyle w:val="Emphasis"/>
          <w:szCs w:val="26"/>
          <w:highlight w:val="cyan"/>
        </w:rPr>
        <w:t>words on paper”</w:t>
      </w:r>
      <w:r w:rsidRPr="00686908">
        <w:rPr>
          <w:rStyle w:val="StyleUnderline"/>
          <w:sz w:val="24"/>
          <w:szCs w:val="26"/>
          <w:highlight w:val="cyan"/>
        </w:rPr>
        <w:t xml:space="preserve"> </w:t>
      </w:r>
      <w:r w:rsidRPr="00686908">
        <w:rPr>
          <w:rStyle w:val="StyleUnderline"/>
          <w:highlight w:val="cyan"/>
        </w:rPr>
        <w:t>and</w:t>
      </w:r>
      <w:r w:rsidRPr="00611C01">
        <w:rPr>
          <w:sz w:val="16"/>
        </w:rPr>
        <w:t xml:space="preserve"> should </w:t>
      </w:r>
      <w:r w:rsidRPr="00686908">
        <w:rPr>
          <w:rStyle w:val="StyleUnderline"/>
          <w:highlight w:val="cyan"/>
        </w:rPr>
        <w:t>actually reflect</w:t>
      </w:r>
      <w:r w:rsidRPr="00611C01">
        <w:rPr>
          <w:sz w:val="16"/>
        </w:rPr>
        <w:t xml:space="preserve"> “NATO’s </w:t>
      </w:r>
      <w:r w:rsidRPr="00611C01">
        <w:rPr>
          <w:rStyle w:val="StyleUnderline"/>
          <w:highlight w:val="cyan"/>
        </w:rPr>
        <w:t>operational</w:t>
      </w:r>
      <w:r w:rsidRPr="00611C01">
        <w:rPr>
          <w:rStyle w:val="StyleUnderline"/>
        </w:rPr>
        <w:t xml:space="preserve"> and institutional </w:t>
      </w:r>
      <w:r w:rsidRPr="00611C01">
        <w:rPr>
          <w:rStyle w:val="StyleUnderline"/>
          <w:highlight w:val="cyan"/>
        </w:rPr>
        <w:t>structures</w:t>
      </w:r>
      <w:r w:rsidRPr="00611C01">
        <w:rPr>
          <w:sz w:val="16"/>
        </w:rPr>
        <w:t xml:space="preserve">”.43 Secretary Gates called for more action in such fields as missile </w:t>
      </w:r>
      <w:proofErr w:type="spellStart"/>
      <w:r w:rsidRPr="00611C01">
        <w:rPr>
          <w:sz w:val="16"/>
        </w:rPr>
        <w:t>defence</w:t>
      </w:r>
      <w:proofErr w:type="spellEnd"/>
      <w:r w:rsidRPr="00611C01">
        <w:rPr>
          <w:sz w:val="16"/>
        </w:rPr>
        <w:t xml:space="preserve">, cooperation with partners and non-military multinational organizations. According to him, “despite the need to spend more on vital equipment for ongoing missions, the alliance has been unwilling to fundamentally change how it sets priorities and allocates resources”.44 The </w:t>
      </w:r>
      <w:r w:rsidRPr="00611C01">
        <w:rPr>
          <w:rStyle w:val="StyleUnderline"/>
        </w:rPr>
        <w:t xml:space="preserve">progress can be achieved by </w:t>
      </w:r>
      <w:r w:rsidRPr="00611C01">
        <w:rPr>
          <w:rStyle w:val="Emphasis"/>
        </w:rPr>
        <w:t>ensuring political commitment</w:t>
      </w:r>
      <w:r w:rsidRPr="00611C01">
        <w:rPr>
          <w:rStyle w:val="StyleUnderline"/>
        </w:rPr>
        <w:t xml:space="preserve"> of NATO leaders</w:t>
      </w:r>
      <w:r w:rsidRPr="00611C01">
        <w:rPr>
          <w:sz w:val="16"/>
        </w:rPr>
        <w:t xml:space="preserve"> and by “developing new ways to maintain capabilities through multinational procurement, more common funding, or reallocating resources based on collective rather than national priorities”.45</w:t>
      </w:r>
    </w:p>
    <w:p w14:paraId="3619E6B1" w14:textId="77777777" w:rsidR="002A7BDE" w:rsidRPr="00611C01" w:rsidRDefault="002A7BDE" w:rsidP="002A7BDE">
      <w:pPr>
        <w:rPr>
          <w:sz w:val="12"/>
          <w:szCs w:val="18"/>
        </w:rPr>
      </w:pPr>
      <w:r w:rsidRPr="00611C01">
        <w:rPr>
          <w:sz w:val="12"/>
          <w:szCs w:val="18"/>
        </w:rPr>
        <w:t xml:space="preserve">NATO Secretary General is also repeatedly calling for the prioritization of resource projects, collective solutions to capability development (multinational </w:t>
      </w:r>
      <w:proofErr w:type="spellStart"/>
      <w:r w:rsidRPr="00611C01">
        <w:rPr>
          <w:sz w:val="12"/>
          <w:szCs w:val="18"/>
        </w:rPr>
        <w:t>defence</w:t>
      </w:r>
      <w:proofErr w:type="spellEnd"/>
      <w:r w:rsidRPr="00611C01">
        <w:rPr>
          <w:sz w:val="12"/>
          <w:szCs w:val="18"/>
        </w:rPr>
        <w:t xml:space="preserve"> acquisitions), more common funding, specializations of tasks, pooling resources and avoiding the duplication of capabilities and structures.46</w:t>
      </w:r>
    </w:p>
    <w:p w14:paraId="1AB3D87D" w14:textId="77777777" w:rsidR="002A7BDE" w:rsidRPr="00611C01" w:rsidRDefault="002A7BDE" w:rsidP="002A7BDE">
      <w:pPr>
        <w:rPr>
          <w:sz w:val="12"/>
          <w:szCs w:val="18"/>
        </w:rPr>
      </w:pPr>
      <w:r w:rsidRPr="00611C01">
        <w:rPr>
          <w:sz w:val="12"/>
          <w:szCs w:val="18"/>
        </w:rPr>
        <w:t xml:space="preserve">Besides for the problem of building capabilities, the question of reforming NATO is very relevant. R. Gates has harshly criticized NATO’s institutional machinery and shrinking </w:t>
      </w:r>
      <w:proofErr w:type="spellStart"/>
      <w:r w:rsidRPr="00611C01">
        <w:rPr>
          <w:sz w:val="12"/>
          <w:szCs w:val="18"/>
        </w:rPr>
        <w:t>defence</w:t>
      </w:r>
      <w:proofErr w:type="spellEnd"/>
      <w:r w:rsidRPr="00611C01">
        <w:rPr>
          <w:sz w:val="12"/>
          <w:szCs w:val="18"/>
        </w:rPr>
        <w:t xml:space="preserve"> budgets of the European states: “the Alliance faces very serious, long-term, systemic problems. ... We also </w:t>
      </w:r>
      <w:proofErr w:type="gramStart"/>
      <w:r w:rsidRPr="00611C01">
        <w:rPr>
          <w:sz w:val="12"/>
          <w:szCs w:val="18"/>
        </w:rPr>
        <w:t>have to</w:t>
      </w:r>
      <w:proofErr w:type="gramEnd"/>
      <w:r w:rsidRPr="00611C01">
        <w:rPr>
          <w:sz w:val="12"/>
          <w:szCs w:val="18"/>
        </w:rPr>
        <w:t xml:space="preserve"> acknowledge and address excess infrastructure and outdated command structures that bear little resemblance to NATO’s real-world needs. ... The demilitarization of Europe has gone from a blessing in the 20th century to an impediment to achieving real security and lasting peace.”47</w:t>
      </w:r>
    </w:p>
    <w:p w14:paraId="0084F221" w14:textId="77777777" w:rsidR="002A7BDE" w:rsidRPr="00611C01" w:rsidRDefault="002A7BDE" w:rsidP="002A7BDE">
      <w:pPr>
        <w:rPr>
          <w:sz w:val="12"/>
          <w:szCs w:val="18"/>
        </w:rPr>
      </w:pPr>
      <w:r w:rsidRPr="00611C01">
        <w:rPr>
          <w:sz w:val="12"/>
          <w:szCs w:val="18"/>
        </w:rPr>
        <w:t>The current SC is rather explicit about capabilities – it provides guidelines for the development of NATO’s forces, describes missions and requirements of Alliance’s military forces, provides the main characteristics of NATO’s conventional and nuclear forces, etc.48</w:t>
      </w:r>
    </w:p>
    <w:p w14:paraId="074990BE" w14:textId="77777777" w:rsidR="002A7BDE" w:rsidRPr="00611C01" w:rsidRDefault="002A7BDE" w:rsidP="002A7BDE">
      <w:pPr>
        <w:rPr>
          <w:sz w:val="12"/>
          <w:szCs w:val="18"/>
        </w:rPr>
      </w:pPr>
      <w:r w:rsidRPr="00611C01">
        <w:rPr>
          <w:rStyle w:val="StyleUnderline"/>
        </w:rPr>
        <w:t xml:space="preserve">The new </w:t>
      </w:r>
      <w:r w:rsidRPr="00611C01">
        <w:rPr>
          <w:rStyle w:val="StyleUnderline"/>
          <w:highlight w:val="cyan"/>
        </w:rPr>
        <w:t>SC could</w:t>
      </w:r>
      <w:r w:rsidRPr="00611C01">
        <w:rPr>
          <w:rStyle w:val="StyleUnderline"/>
        </w:rPr>
        <w:t xml:space="preserve"> provide </w:t>
      </w:r>
      <w:r w:rsidRPr="00611C01">
        <w:rPr>
          <w:rStyle w:val="Emphasis"/>
          <w:highlight w:val="cyan"/>
        </w:rPr>
        <w:t>direct</w:t>
      </w:r>
      <w:r w:rsidRPr="00611C01">
        <w:rPr>
          <w:rStyle w:val="Emphasis"/>
        </w:rPr>
        <w:t>ions</w:t>
      </w:r>
      <w:r w:rsidRPr="00611C01">
        <w:rPr>
          <w:rStyle w:val="StyleUnderline"/>
        </w:rPr>
        <w:t xml:space="preserve"> for </w:t>
      </w:r>
      <w:r w:rsidRPr="00611C01">
        <w:rPr>
          <w:rStyle w:val="Emphasis"/>
        </w:rPr>
        <w:t xml:space="preserve">NATO </w:t>
      </w:r>
      <w:r w:rsidRPr="00611C01">
        <w:rPr>
          <w:rStyle w:val="Emphasis"/>
          <w:highlight w:val="cyan"/>
        </w:rPr>
        <w:t>transformation</w:t>
      </w:r>
      <w:r w:rsidRPr="00611C01">
        <w:rPr>
          <w:sz w:val="16"/>
        </w:rPr>
        <w:t xml:space="preserve"> in various fields: </w:t>
      </w:r>
      <w:r w:rsidRPr="00611C01">
        <w:rPr>
          <w:sz w:val="12"/>
          <w:szCs w:val="18"/>
        </w:rPr>
        <w:t xml:space="preserve">1) optimizing decision making (qualified majority could be used at some decision-making levels instead of the consensus rule, which is still applied to all NATO decisions); 2) improving early warning systems (intelligence sharing, planning, and information power); 3) enhancing multinational military formations; 4) operationalizing comprehensive approach (ensuring that civil-military cooperation exists at various levels of the command chain; preparing for hybrid operations); 5) creating new mechanisms of sharing operational costs (searching alternatives for the current principle “costs lie where they fall”); 6) </w:t>
      </w:r>
      <w:r w:rsidRPr="00611C01">
        <w:rPr>
          <w:sz w:val="12"/>
          <w:szCs w:val="18"/>
        </w:rPr>
        <w:lastRenderedPageBreak/>
        <w:t xml:space="preserve">promoting </w:t>
      </w:r>
      <w:proofErr w:type="spellStart"/>
      <w:r w:rsidRPr="00611C01">
        <w:rPr>
          <w:sz w:val="12"/>
          <w:szCs w:val="18"/>
        </w:rPr>
        <w:t>defence</w:t>
      </w:r>
      <w:proofErr w:type="spellEnd"/>
      <w:r w:rsidRPr="00611C01">
        <w:rPr>
          <w:sz w:val="12"/>
          <w:szCs w:val="18"/>
        </w:rPr>
        <w:t xml:space="preserve"> industrial cooperation (enhanced NATO-EU coordination in the field of </w:t>
      </w:r>
      <w:proofErr w:type="spellStart"/>
      <w:r w:rsidRPr="00611C01">
        <w:rPr>
          <w:sz w:val="12"/>
          <w:szCs w:val="18"/>
        </w:rPr>
        <w:t>defence</w:t>
      </w:r>
      <w:proofErr w:type="spellEnd"/>
      <w:r w:rsidRPr="00611C01">
        <w:rPr>
          <w:sz w:val="12"/>
          <w:szCs w:val="18"/>
        </w:rPr>
        <w:t xml:space="preserve"> acquisitions); 7) focusing on deployable conventional forces and commonly funded force enablers (strategic and theatre lift, C4ISR),49 etc.</w:t>
      </w:r>
    </w:p>
    <w:p w14:paraId="2C4277B5" w14:textId="77777777" w:rsidR="002A7BDE" w:rsidRPr="00611C01" w:rsidRDefault="002A7BDE" w:rsidP="002A7BDE">
      <w:pPr>
        <w:rPr>
          <w:rStyle w:val="Emphasis"/>
        </w:rPr>
      </w:pPr>
      <w:r w:rsidRPr="00611C01">
        <w:rPr>
          <w:rStyle w:val="StyleUnderline"/>
        </w:rPr>
        <w:t xml:space="preserve">2.4. Strategic concept </w:t>
      </w:r>
      <w:r w:rsidRPr="00611C01">
        <w:rPr>
          <w:rStyle w:val="StyleUnderline"/>
          <w:highlight w:val="cyan"/>
        </w:rPr>
        <w:t xml:space="preserve">as a </w:t>
      </w:r>
      <w:r w:rsidRPr="00611C01">
        <w:rPr>
          <w:rStyle w:val="Emphasis"/>
          <w:highlight w:val="cyan"/>
        </w:rPr>
        <w:t>message</w:t>
      </w:r>
      <w:r w:rsidRPr="00611C01">
        <w:rPr>
          <w:rStyle w:val="StyleUnderline"/>
        </w:rPr>
        <w:t xml:space="preserve"> to publics and </w:t>
      </w:r>
      <w:r w:rsidRPr="00611C01">
        <w:rPr>
          <w:rStyle w:val="StyleUnderline"/>
          <w:highlight w:val="cyan"/>
        </w:rPr>
        <w:t xml:space="preserve">the </w:t>
      </w:r>
      <w:r w:rsidRPr="00611C01">
        <w:rPr>
          <w:rStyle w:val="Emphasis"/>
          <w:highlight w:val="cyan"/>
        </w:rPr>
        <w:t>outside world</w:t>
      </w:r>
    </w:p>
    <w:p w14:paraId="0CF71FF4" w14:textId="77777777" w:rsidR="002A7BDE" w:rsidRPr="00611C01" w:rsidRDefault="002A7BDE" w:rsidP="002A7BDE">
      <w:pPr>
        <w:rPr>
          <w:sz w:val="12"/>
          <w:szCs w:val="18"/>
        </w:rPr>
      </w:pPr>
      <w:r w:rsidRPr="00611C01">
        <w:rPr>
          <w:sz w:val="12"/>
          <w:szCs w:val="18"/>
        </w:rPr>
        <w:t xml:space="preserve">Political support from the governments of member states is </w:t>
      </w:r>
      <w:proofErr w:type="gramStart"/>
      <w:r w:rsidRPr="00611C01">
        <w:rPr>
          <w:sz w:val="12"/>
          <w:szCs w:val="18"/>
        </w:rPr>
        <w:t>absolutely essential</w:t>
      </w:r>
      <w:proofErr w:type="gramEnd"/>
      <w:r w:rsidRPr="00611C01">
        <w:rPr>
          <w:sz w:val="12"/>
          <w:szCs w:val="18"/>
        </w:rPr>
        <w:t xml:space="preserve"> for the efficiency of NATO. Notably, political support for the </w:t>
      </w:r>
      <w:proofErr w:type="spellStart"/>
      <w:r w:rsidRPr="00611C01">
        <w:rPr>
          <w:sz w:val="12"/>
          <w:szCs w:val="18"/>
        </w:rPr>
        <w:t>defence</w:t>
      </w:r>
      <w:proofErr w:type="spellEnd"/>
      <w:r w:rsidRPr="00611C01">
        <w:rPr>
          <w:sz w:val="12"/>
          <w:szCs w:val="18"/>
        </w:rPr>
        <w:t xml:space="preserve"> spending can be highly influenced by public opinion. </w:t>
      </w:r>
      <w:proofErr w:type="gramStart"/>
      <w:r w:rsidRPr="00611C01">
        <w:rPr>
          <w:sz w:val="12"/>
          <w:szCs w:val="18"/>
        </w:rPr>
        <w:t>In light of</w:t>
      </w:r>
      <w:proofErr w:type="gramEnd"/>
      <w:r w:rsidRPr="00611C01">
        <w:rPr>
          <w:sz w:val="12"/>
          <w:szCs w:val="18"/>
        </w:rPr>
        <w:t xml:space="preserve"> the current economic recession, </w:t>
      </w:r>
      <w:proofErr w:type="spellStart"/>
      <w:r w:rsidRPr="00611C01">
        <w:rPr>
          <w:sz w:val="12"/>
          <w:szCs w:val="18"/>
        </w:rPr>
        <w:t>defence</w:t>
      </w:r>
      <w:proofErr w:type="spellEnd"/>
      <w:r w:rsidRPr="00611C01">
        <w:rPr>
          <w:sz w:val="12"/>
          <w:szCs w:val="18"/>
        </w:rPr>
        <w:t xml:space="preserve"> expenditures are often seen as unfair waste of money, which could be reallocated for various social needs and invested in economic development. These tendencies are particularly relevant in Europe. Shrinking </w:t>
      </w:r>
      <w:proofErr w:type="spellStart"/>
      <w:r w:rsidRPr="00611C01">
        <w:rPr>
          <w:sz w:val="12"/>
          <w:szCs w:val="18"/>
        </w:rPr>
        <w:t>defence</w:t>
      </w:r>
      <w:proofErr w:type="spellEnd"/>
      <w:r w:rsidRPr="00611C01">
        <w:rPr>
          <w:sz w:val="12"/>
          <w:szCs w:val="18"/>
        </w:rPr>
        <w:t xml:space="preserve"> budgets in many Central and Eastern European countries during the last few years is a good illustration of this problem. Economic downturn has distracted attention from security problems.</w:t>
      </w:r>
    </w:p>
    <w:p w14:paraId="7F919084" w14:textId="77777777" w:rsidR="002A7BDE" w:rsidRPr="00611C01" w:rsidRDefault="002A7BDE" w:rsidP="002A7BDE">
      <w:pPr>
        <w:rPr>
          <w:sz w:val="12"/>
          <w:szCs w:val="18"/>
        </w:rPr>
      </w:pPr>
      <w:r w:rsidRPr="00611C01">
        <w:rPr>
          <w:sz w:val="12"/>
          <w:szCs w:val="18"/>
        </w:rPr>
        <w:t>At the same time, the Alliance is suffering from various misperceptions and stereotypes. In the eyes of public, NATO it is often seen as an old-fashioned institution. The mission in Afghanistan is often considered as having nothing to do with the primary interests of participating countries. Some politicians are constantly complaining about diverting resources to Afghanistan, instead of funding education or social programs.</w:t>
      </w:r>
    </w:p>
    <w:p w14:paraId="0E621B58" w14:textId="77777777" w:rsidR="002A7BDE" w:rsidRPr="00611C01" w:rsidRDefault="002A7BDE" w:rsidP="002A7BDE">
      <w:pPr>
        <w:rPr>
          <w:sz w:val="12"/>
          <w:szCs w:val="18"/>
        </w:rPr>
      </w:pPr>
      <w:r w:rsidRPr="00611C01">
        <w:rPr>
          <w:sz w:val="16"/>
        </w:rPr>
        <w:t xml:space="preserve">In this context, </w:t>
      </w:r>
      <w:r w:rsidRPr="00611C01">
        <w:rPr>
          <w:rStyle w:val="StyleUnderline"/>
        </w:rPr>
        <w:t xml:space="preserve">the new </w:t>
      </w:r>
      <w:r w:rsidRPr="00611C01">
        <w:rPr>
          <w:rStyle w:val="StyleUnderline"/>
          <w:highlight w:val="cyan"/>
        </w:rPr>
        <w:t>SC can be</w:t>
      </w:r>
      <w:r w:rsidRPr="00611C01">
        <w:rPr>
          <w:rStyle w:val="StyleUnderline"/>
        </w:rPr>
        <w:t xml:space="preserve"> seen as </w:t>
      </w:r>
      <w:r w:rsidRPr="00611C01">
        <w:rPr>
          <w:rStyle w:val="StyleUnderline"/>
          <w:highlight w:val="cyan"/>
        </w:rPr>
        <w:t xml:space="preserve">an opportunity to </w:t>
      </w:r>
      <w:r w:rsidRPr="00611C01">
        <w:rPr>
          <w:rStyle w:val="Emphasis"/>
          <w:highlight w:val="cyan"/>
        </w:rPr>
        <w:t>explain</w:t>
      </w:r>
      <w:r w:rsidRPr="00611C01">
        <w:rPr>
          <w:rStyle w:val="StyleUnderline"/>
        </w:rPr>
        <w:t xml:space="preserve"> and justify the relevance of the Alliance to society. To this end, the adoption of the new SC needs to be supported by intensive campaign of public relations</w:t>
      </w:r>
      <w:r w:rsidRPr="00611C01">
        <w:rPr>
          <w:sz w:val="12"/>
          <w:szCs w:val="18"/>
        </w:rPr>
        <w:t xml:space="preserve">. Effective public diplomacy and the use of media are key elements of rebuilding the relevance of NATO in the eyes of the citizens. According to former NATO Secretary General Scheffer, the new SC </w:t>
      </w:r>
      <w:proofErr w:type="gramStart"/>
      <w:r w:rsidRPr="00611C01">
        <w:rPr>
          <w:sz w:val="12"/>
          <w:szCs w:val="18"/>
        </w:rPr>
        <w:t>has to</w:t>
      </w:r>
      <w:proofErr w:type="gramEnd"/>
      <w:r w:rsidRPr="00611C01">
        <w:rPr>
          <w:sz w:val="12"/>
          <w:szCs w:val="18"/>
        </w:rPr>
        <w:t xml:space="preserve"> “ensure that NATO remains understood by our publics, and relevant to their security needs”.50 The preparation for a new strategy is even more important in terms of explaining the role of NATO to the outside world. The transformation of the Alliance after the Cold War from a regional alliance of collective </w:t>
      </w:r>
      <w:proofErr w:type="spellStart"/>
      <w:r w:rsidRPr="00611C01">
        <w:rPr>
          <w:sz w:val="12"/>
          <w:szCs w:val="18"/>
        </w:rPr>
        <w:t>defence</w:t>
      </w:r>
      <w:proofErr w:type="spellEnd"/>
      <w:r w:rsidRPr="00611C01">
        <w:rPr>
          <w:sz w:val="12"/>
          <w:szCs w:val="18"/>
        </w:rPr>
        <w:t xml:space="preserve"> to a global cooperative security system51 has raised many questions and suspicions among other international players. NATO’s engagement in Afghanistan and active development of partnerships is seen a challenge in such countries as Russia and China. The role of the Alliance is not entirely evident even to some partner countries. According to the conclusions of the special seminar, which was specifically devoted to examine the issue of partnerships in the context of the new SC, “many partners have the sense that NATO is actively seeking their contributions to current operations, but they don’t see a clear strategic direction in the relationships.”52 For example, although the Alliance is cooperating with the Persian Gulf countries through Istanbul Cooperation Initiative, it is not clear as to whether NATO is seeking to ensure its own security interests in the region, promote regional security or strengthen security of particular regimes.53</w:t>
      </w:r>
    </w:p>
    <w:p w14:paraId="64BFB2BE" w14:textId="77777777" w:rsidR="002A7BDE" w:rsidRPr="00582E4F" w:rsidRDefault="002A7BDE" w:rsidP="002A7BDE">
      <w:pPr>
        <w:rPr>
          <w:sz w:val="16"/>
        </w:rPr>
      </w:pPr>
      <w:r w:rsidRPr="00611C01">
        <w:rPr>
          <w:sz w:val="12"/>
          <w:szCs w:val="18"/>
        </w:rPr>
        <w:t>The misperceptions of NATO’s role can be well observed in Russia’s foreign policy. Russia still considers NATO as one of the main external military dangers (</w:t>
      </w:r>
      <w:proofErr w:type="spellStart"/>
      <w:r w:rsidRPr="00611C01">
        <w:rPr>
          <w:sz w:val="12"/>
          <w:szCs w:val="18"/>
        </w:rPr>
        <w:t>основная</w:t>
      </w:r>
      <w:proofErr w:type="spellEnd"/>
      <w:r w:rsidRPr="00611C01">
        <w:rPr>
          <w:sz w:val="12"/>
          <w:szCs w:val="18"/>
        </w:rPr>
        <w:t xml:space="preserve"> </w:t>
      </w:r>
      <w:proofErr w:type="spellStart"/>
      <w:r w:rsidRPr="00611C01">
        <w:rPr>
          <w:sz w:val="12"/>
          <w:szCs w:val="18"/>
        </w:rPr>
        <w:t>военная</w:t>
      </w:r>
      <w:proofErr w:type="spellEnd"/>
      <w:r w:rsidRPr="00611C01">
        <w:rPr>
          <w:sz w:val="12"/>
          <w:szCs w:val="18"/>
        </w:rPr>
        <w:t xml:space="preserve"> </w:t>
      </w:r>
      <w:proofErr w:type="spellStart"/>
      <w:r w:rsidRPr="00611C01">
        <w:rPr>
          <w:sz w:val="12"/>
          <w:szCs w:val="18"/>
        </w:rPr>
        <w:t>опасность</w:t>
      </w:r>
      <w:proofErr w:type="spellEnd"/>
      <w:r w:rsidRPr="00611C01">
        <w:rPr>
          <w:sz w:val="12"/>
          <w:szCs w:val="18"/>
        </w:rPr>
        <w:t xml:space="preserve">) for Russia’s security in its military doctrine.54 </w:t>
      </w:r>
      <w:r w:rsidRPr="00611C01">
        <w:rPr>
          <w:rStyle w:val="StyleUnderline"/>
          <w:highlight w:val="cyan"/>
        </w:rPr>
        <w:t>Other</w:t>
      </w:r>
      <w:r w:rsidRPr="00611C01">
        <w:rPr>
          <w:rStyle w:val="StyleUnderline"/>
        </w:rPr>
        <w:t xml:space="preserve"> major </w:t>
      </w:r>
      <w:r w:rsidRPr="00611C01">
        <w:rPr>
          <w:rStyle w:val="StyleUnderline"/>
          <w:highlight w:val="cyan"/>
        </w:rPr>
        <w:t>powers</w:t>
      </w:r>
      <w:r w:rsidRPr="00611C01">
        <w:rPr>
          <w:sz w:val="16"/>
        </w:rPr>
        <w:t xml:space="preserve"> also </w:t>
      </w:r>
      <w:r w:rsidRPr="00611C01">
        <w:rPr>
          <w:rStyle w:val="StyleUnderline"/>
          <w:highlight w:val="cyan"/>
        </w:rPr>
        <w:t xml:space="preserve">might be </w:t>
      </w:r>
      <w:r w:rsidRPr="00611C01">
        <w:rPr>
          <w:rStyle w:val="Emphasis"/>
          <w:highlight w:val="cyan"/>
        </w:rPr>
        <w:t>confused</w:t>
      </w:r>
      <w:r w:rsidRPr="00611C01">
        <w:rPr>
          <w:rStyle w:val="StyleUnderline"/>
        </w:rPr>
        <w:t xml:space="preserve"> about NATO’s global outreach</w:t>
      </w:r>
      <w:r w:rsidRPr="00611C01">
        <w:rPr>
          <w:sz w:val="16"/>
        </w:rPr>
        <w:t xml:space="preserve">. Accordingly, </w:t>
      </w:r>
      <w:r w:rsidRPr="00611C01">
        <w:rPr>
          <w:rStyle w:val="StyleUnderline"/>
        </w:rPr>
        <w:t xml:space="preserve">the </w:t>
      </w:r>
      <w:r w:rsidRPr="00611C01">
        <w:rPr>
          <w:rStyle w:val="StyleUnderline"/>
          <w:highlight w:val="cyan"/>
        </w:rPr>
        <w:t>new SC</w:t>
      </w:r>
      <w:r w:rsidRPr="00611C01">
        <w:rPr>
          <w:rStyle w:val="StyleUnderline"/>
        </w:rPr>
        <w:t xml:space="preserve"> gives a chance to </w:t>
      </w:r>
      <w:r w:rsidRPr="00686908">
        <w:rPr>
          <w:rStyle w:val="Emphasis"/>
          <w:szCs w:val="26"/>
          <w:highlight w:val="cyan"/>
        </w:rPr>
        <w:t>send a clear message</w:t>
      </w:r>
      <w:r w:rsidRPr="00686908">
        <w:rPr>
          <w:rStyle w:val="StyleUnderline"/>
          <w:sz w:val="24"/>
          <w:szCs w:val="26"/>
          <w:highlight w:val="cyan"/>
        </w:rPr>
        <w:t xml:space="preserve"> </w:t>
      </w:r>
      <w:r w:rsidRPr="00611C01">
        <w:rPr>
          <w:rStyle w:val="StyleUnderline"/>
          <w:highlight w:val="cyan"/>
        </w:rPr>
        <w:t>about</w:t>
      </w:r>
      <w:r w:rsidRPr="00611C01">
        <w:rPr>
          <w:rStyle w:val="StyleUnderline"/>
        </w:rPr>
        <w:t xml:space="preserve"> NATO’s </w:t>
      </w:r>
      <w:r w:rsidRPr="00611C01">
        <w:rPr>
          <w:rStyle w:val="Emphasis"/>
          <w:highlight w:val="cyan"/>
        </w:rPr>
        <w:t>ambitions</w:t>
      </w:r>
      <w:r w:rsidRPr="00611C01">
        <w:rPr>
          <w:rStyle w:val="StyleUnderline"/>
          <w:highlight w:val="cyan"/>
        </w:rPr>
        <w:t xml:space="preserve"> and</w:t>
      </w:r>
      <w:r w:rsidRPr="00611C01">
        <w:rPr>
          <w:rStyle w:val="StyleUnderline"/>
        </w:rPr>
        <w:t xml:space="preserve"> its </w:t>
      </w:r>
      <w:r w:rsidRPr="00611C01">
        <w:rPr>
          <w:rStyle w:val="Emphasis"/>
          <w:highlight w:val="cyan"/>
        </w:rPr>
        <w:t>attitude</w:t>
      </w:r>
      <w:r w:rsidRPr="00611C01">
        <w:rPr>
          <w:rStyle w:val="StyleUnderline"/>
          <w:highlight w:val="cyan"/>
        </w:rPr>
        <w:t xml:space="preserve"> towards other</w:t>
      </w:r>
      <w:r w:rsidRPr="00611C01">
        <w:rPr>
          <w:rStyle w:val="StyleUnderline"/>
        </w:rPr>
        <w:t xml:space="preserve"> </w:t>
      </w:r>
      <w:r w:rsidRPr="00611C01">
        <w:rPr>
          <w:rStyle w:val="Emphasis"/>
        </w:rPr>
        <w:t xml:space="preserve">international </w:t>
      </w:r>
      <w:r w:rsidRPr="00611C01">
        <w:rPr>
          <w:rStyle w:val="Emphasis"/>
          <w:highlight w:val="cyan"/>
        </w:rPr>
        <w:t>players</w:t>
      </w:r>
      <w:r w:rsidRPr="00611C01">
        <w:rPr>
          <w:sz w:val="16"/>
        </w:rPr>
        <w:t>.</w:t>
      </w:r>
    </w:p>
    <w:p w14:paraId="4A27C805" w14:textId="0CBB7C00" w:rsidR="00DF4C69" w:rsidRDefault="002A7BDE" w:rsidP="002A7BDE">
      <w:pPr>
        <w:pStyle w:val="Heading3"/>
      </w:pPr>
      <w:r>
        <w:lastRenderedPageBreak/>
        <w:t xml:space="preserve">Solvency---Delay---2NC </w:t>
      </w:r>
    </w:p>
    <w:p w14:paraId="060D7221" w14:textId="12924E12" w:rsidR="002A7BDE" w:rsidRDefault="002A7BDE" w:rsidP="002A7BDE">
      <w:pPr>
        <w:pStyle w:val="Heading4"/>
      </w:pPr>
      <w:r>
        <w:t xml:space="preserve">Approval is </w:t>
      </w:r>
      <w:r>
        <w:rPr>
          <w:u w:val="single"/>
        </w:rPr>
        <w:t>rapid</w:t>
      </w:r>
      <w:r>
        <w:t xml:space="preserve">. </w:t>
      </w:r>
    </w:p>
    <w:p w14:paraId="4CE000ED" w14:textId="77777777" w:rsidR="002A7BDE" w:rsidRPr="006D10AB" w:rsidRDefault="002A7BDE" w:rsidP="002A7BDE">
      <w:r>
        <w:rPr>
          <w:rStyle w:val="Style13ptBold"/>
        </w:rPr>
        <w:t xml:space="preserve">Yilmaz ’15 </w:t>
      </w:r>
      <w:r w:rsidRPr="006D10AB">
        <w:t xml:space="preserve">[Sait; March 30; Professor of International Security at </w:t>
      </w:r>
      <w:proofErr w:type="spellStart"/>
      <w:r w:rsidRPr="006D10AB">
        <w:t>Yeditepe</w:t>
      </w:r>
      <w:proofErr w:type="spellEnd"/>
      <w:r w:rsidRPr="006D10AB">
        <w:t xml:space="preserve"> University, PhD in International Relations from Gazi University, MA in International Relations from the University of Oklahoma, MA in Strategy-Defense from the Army Military College; Lecture Delivered to Multinational Maritime Security Center of Excellence, “Maritime Security and Crisis Management,” https://www.academia.edu/11660117/Maritime_Security_and_Crisis_Management_in_NATO] </w:t>
      </w:r>
    </w:p>
    <w:p w14:paraId="489072FE" w14:textId="77777777" w:rsidR="002A7BDE" w:rsidRPr="006D10AB" w:rsidRDefault="002A7BDE" w:rsidP="002A7BDE">
      <w:pPr>
        <w:rPr>
          <w:sz w:val="16"/>
        </w:rPr>
      </w:pPr>
      <w:r w:rsidRPr="006D10AB">
        <w:rPr>
          <w:sz w:val="16"/>
        </w:rPr>
        <w:t>The NAC: at the heart of NATO</w:t>
      </w:r>
    </w:p>
    <w:p w14:paraId="68984D84" w14:textId="77777777" w:rsidR="002A7BDE" w:rsidRPr="006D10AB" w:rsidRDefault="002A7BDE" w:rsidP="002A7BDE">
      <w:pPr>
        <w:pStyle w:val="ListParagraph"/>
        <w:numPr>
          <w:ilvl w:val="0"/>
          <w:numId w:val="15"/>
        </w:numPr>
        <w:rPr>
          <w:sz w:val="16"/>
        </w:rPr>
      </w:pPr>
      <w:r w:rsidRPr="006D10AB">
        <w:rPr>
          <w:sz w:val="16"/>
        </w:rPr>
        <w:t xml:space="preserve">The North Atlantic Council </w:t>
      </w:r>
      <w:r w:rsidRPr="006D10AB">
        <w:rPr>
          <w:rStyle w:val="StyleUnderline"/>
          <w:highlight w:val="cyan"/>
        </w:rPr>
        <w:t xml:space="preserve">(NAC) is the </w:t>
      </w:r>
      <w:r w:rsidRPr="006D10AB">
        <w:rPr>
          <w:rStyle w:val="Emphasis"/>
          <w:highlight w:val="cyan"/>
        </w:rPr>
        <w:t>principal</w:t>
      </w:r>
      <w:r w:rsidRPr="006D10AB">
        <w:rPr>
          <w:rStyle w:val="StyleUnderline"/>
        </w:rPr>
        <w:t xml:space="preserve"> political decision-making </w:t>
      </w:r>
      <w:r w:rsidRPr="006D10AB">
        <w:rPr>
          <w:rStyle w:val="StyleUnderline"/>
          <w:highlight w:val="cyan"/>
        </w:rPr>
        <w:t>body at NATO</w:t>
      </w:r>
      <w:r w:rsidRPr="006D10AB">
        <w:rPr>
          <w:sz w:val="16"/>
        </w:rPr>
        <w:t xml:space="preserve">. Each member country has a seat at the NAC. </w:t>
      </w:r>
    </w:p>
    <w:p w14:paraId="35E2B997" w14:textId="77777777" w:rsidR="002A7BDE" w:rsidRPr="006D10AB" w:rsidRDefault="002A7BDE" w:rsidP="002A7BDE">
      <w:pPr>
        <w:pStyle w:val="ListParagraph"/>
        <w:numPr>
          <w:ilvl w:val="0"/>
          <w:numId w:val="15"/>
        </w:numPr>
        <w:rPr>
          <w:sz w:val="16"/>
        </w:rPr>
      </w:pPr>
      <w:r w:rsidRPr="006D10AB">
        <w:rPr>
          <w:rStyle w:val="StyleUnderline"/>
          <w:highlight w:val="cyan"/>
        </w:rPr>
        <w:t>It meets</w:t>
      </w:r>
      <w:r w:rsidRPr="006D10AB">
        <w:rPr>
          <w:rStyle w:val="StyleUnderline"/>
        </w:rPr>
        <w:t xml:space="preserve"> at least </w:t>
      </w:r>
      <w:r w:rsidRPr="006D10AB">
        <w:rPr>
          <w:rStyle w:val="Emphasis"/>
          <w:highlight w:val="cyan"/>
        </w:rPr>
        <w:t>once a week</w:t>
      </w:r>
      <w:r w:rsidRPr="006D10AB">
        <w:rPr>
          <w:rStyle w:val="StyleUnderline"/>
        </w:rPr>
        <w:t xml:space="preserve"> or </w:t>
      </w:r>
      <w:r w:rsidRPr="006D10AB">
        <w:rPr>
          <w:rStyle w:val="Emphasis"/>
        </w:rPr>
        <w:t>whenever</w:t>
      </w:r>
      <w:r w:rsidRPr="006D10AB">
        <w:rPr>
          <w:rStyle w:val="StyleUnderline"/>
        </w:rPr>
        <w:t xml:space="preserve"> the need arises, at different levels</w:t>
      </w:r>
      <w:r w:rsidRPr="006D10AB">
        <w:rPr>
          <w:sz w:val="16"/>
        </w:rPr>
        <w:t>. It is chaired by the Secretary General who helps members reach agreement on key issues.</w:t>
      </w:r>
    </w:p>
    <w:p w14:paraId="55F69A44" w14:textId="77777777" w:rsidR="002A7BDE" w:rsidRPr="006D10AB" w:rsidRDefault="002A7BDE" w:rsidP="002A7BDE">
      <w:pPr>
        <w:rPr>
          <w:sz w:val="16"/>
        </w:rPr>
      </w:pPr>
      <w:r w:rsidRPr="006D10AB">
        <w:rPr>
          <w:sz w:val="16"/>
        </w:rPr>
        <w:t>Consensus</w:t>
      </w:r>
    </w:p>
    <w:p w14:paraId="7088F652" w14:textId="77777777" w:rsidR="002A7BDE" w:rsidRPr="006D10AB" w:rsidRDefault="002A7BDE" w:rsidP="002A7BDE">
      <w:pPr>
        <w:pStyle w:val="ListParagraph"/>
        <w:numPr>
          <w:ilvl w:val="0"/>
          <w:numId w:val="16"/>
        </w:numPr>
        <w:rPr>
          <w:sz w:val="16"/>
        </w:rPr>
      </w:pPr>
      <w:r w:rsidRPr="006D10AB">
        <w:rPr>
          <w:sz w:val="16"/>
        </w:rPr>
        <w:t xml:space="preserve">Consensus decision-making means that there is no voting at NATO. </w:t>
      </w:r>
    </w:p>
    <w:p w14:paraId="515E9CE7" w14:textId="77777777" w:rsidR="002A7BDE" w:rsidRPr="006D10AB" w:rsidRDefault="002A7BDE" w:rsidP="002A7BDE">
      <w:pPr>
        <w:pStyle w:val="ListParagraph"/>
        <w:numPr>
          <w:ilvl w:val="0"/>
          <w:numId w:val="16"/>
        </w:numPr>
        <w:rPr>
          <w:sz w:val="16"/>
        </w:rPr>
      </w:pPr>
      <w:r w:rsidRPr="006D10AB">
        <w:rPr>
          <w:sz w:val="16"/>
        </w:rPr>
        <w:t>Consultations take place until a decision that is acceptable to all is reached.</w:t>
      </w:r>
    </w:p>
    <w:p w14:paraId="35B62029" w14:textId="77777777" w:rsidR="002A7BDE" w:rsidRDefault="002A7BDE" w:rsidP="002A7BDE">
      <w:pPr>
        <w:pStyle w:val="ListParagraph"/>
        <w:numPr>
          <w:ilvl w:val="0"/>
          <w:numId w:val="16"/>
        </w:numPr>
        <w:rPr>
          <w:sz w:val="16"/>
        </w:rPr>
      </w:pPr>
      <w:r w:rsidRPr="006D10AB">
        <w:rPr>
          <w:rStyle w:val="StyleUnderline"/>
        </w:rPr>
        <w:t xml:space="preserve">In general, this </w:t>
      </w:r>
      <w:r w:rsidRPr="006D10AB">
        <w:rPr>
          <w:rStyle w:val="Emphasis"/>
          <w:highlight w:val="cyan"/>
        </w:rPr>
        <w:t>negotiation</w:t>
      </w:r>
      <w:r w:rsidRPr="006D10AB">
        <w:rPr>
          <w:rStyle w:val="StyleUnderline"/>
        </w:rPr>
        <w:t xml:space="preserve"> process </w:t>
      </w:r>
      <w:r w:rsidRPr="006D10AB">
        <w:rPr>
          <w:rStyle w:val="StyleUnderline"/>
          <w:highlight w:val="cyan"/>
        </w:rPr>
        <w:t xml:space="preserve">is </w:t>
      </w:r>
      <w:r w:rsidRPr="006D10AB">
        <w:rPr>
          <w:rStyle w:val="Emphasis"/>
          <w:highlight w:val="cyan"/>
        </w:rPr>
        <w:t>rapid</w:t>
      </w:r>
      <w:r w:rsidRPr="006D10AB">
        <w:rPr>
          <w:rStyle w:val="StyleUnderline"/>
          <w:highlight w:val="cyan"/>
        </w:rPr>
        <w:t xml:space="preserve"> since members consult</w:t>
      </w:r>
      <w:r w:rsidRPr="006D10AB">
        <w:rPr>
          <w:rStyle w:val="StyleUnderline"/>
        </w:rPr>
        <w:t xml:space="preserve"> each other </w:t>
      </w:r>
      <w:r w:rsidRPr="006D10AB">
        <w:rPr>
          <w:rStyle w:val="StyleUnderline"/>
          <w:highlight w:val="cyan"/>
        </w:rPr>
        <w:t xml:space="preserve">on a </w:t>
      </w:r>
      <w:r w:rsidRPr="006D10AB">
        <w:rPr>
          <w:rStyle w:val="Emphasis"/>
          <w:highlight w:val="cyan"/>
        </w:rPr>
        <w:t>regular basis</w:t>
      </w:r>
      <w:r w:rsidRPr="006D10AB">
        <w:rPr>
          <w:rStyle w:val="StyleUnderline"/>
          <w:highlight w:val="cyan"/>
        </w:rPr>
        <w:t xml:space="preserve"> and</w:t>
      </w:r>
      <w:r w:rsidRPr="006D10AB">
        <w:rPr>
          <w:rStyle w:val="StyleUnderline"/>
        </w:rPr>
        <w:t xml:space="preserve"> therefore often </w:t>
      </w:r>
      <w:r w:rsidRPr="006D10AB">
        <w:rPr>
          <w:rStyle w:val="Emphasis"/>
          <w:highlight w:val="cyan"/>
        </w:rPr>
        <w:t>know</w:t>
      </w:r>
      <w:r w:rsidRPr="006D10AB">
        <w:rPr>
          <w:rStyle w:val="StyleUnderline"/>
          <w:highlight w:val="cyan"/>
        </w:rPr>
        <w:t xml:space="preserve"> and </w:t>
      </w:r>
      <w:r w:rsidRPr="006D10AB">
        <w:rPr>
          <w:rStyle w:val="Emphasis"/>
          <w:highlight w:val="cyan"/>
        </w:rPr>
        <w:t>understand</w:t>
      </w:r>
      <w:r w:rsidRPr="006D10AB">
        <w:rPr>
          <w:rStyle w:val="StyleUnderline"/>
        </w:rPr>
        <w:t xml:space="preserve"> each other's </w:t>
      </w:r>
      <w:r w:rsidRPr="006D10AB">
        <w:rPr>
          <w:rStyle w:val="StyleUnderline"/>
          <w:highlight w:val="cyan"/>
        </w:rPr>
        <w:t xml:space="preserve">positions </w:t>
      </w:r>
      <w:r w:rsidRPr="006D10AB">
        <w:rPr>
          <w:rStyle w:val="Emphasis"/>
          <w:highlight w:val="cyan"/>
        </w:rPr>
        <w:t>in advance</w:t>
      </w:r>
      <w:r w:rsidRPr="006D10AB">
        <w:rPr>
          <w:sz w:val="16"/>
        </w:rPr>
        <w:t>.</w:t>
      </w:r>
    </w:p>
    <w:p w14:paraId="21F11BDA" w14:textId="77777777" w:rsidR="00C06975" w:rsidRPr="00A74EA1" w:rsidRDefault="00C06975" w:rsidP="00C06975">
      <w:pPr>
        <w:pStyle w:val="Heading4"/>
      </w:pPr>
      <w:r w:rsidRPr="00A74EA1">
        <w:t>Approval happens in a day</w:t>
      </w:r>
    </w:p>
    <w:p w14:paraId="39C64187" w14:textId="77777777" w:rsidR="00C06975" w:rsidRDefault="00C06975" w:rsidP="00C06975">
      <w:r w:rsidRPr="005B198E">
        <w:rPr>
          <w:rStyle w:val="Style13ptBold"/>
        </w:rPr>
        <w:t>Michel 14</w:t>
      </w:r>
      <w:r w:rsidRPr="004B7D1C">
        <w:t xml:space="preserve"> [Leo G.</w:t>
      </w:r>
      <w:r>
        <w:t>, Distinguished Research Fellow in the Center for Strategic Research, Institute for National Strategic Studies at the National Defense University and M.A. Degree from The Johns Hopkins School for Advanced International Studies, “NATO Decision-Making: The ‘Consensus Rule’ Endures Despite Challenges”, in NATO’s Post-Cold War Politics: The Changing Provision of Security, Ed. Mayer, p. 108]</w:t>
      </w:r>
    </w:p>
    <w:p w14:paraId="05CCAEE4" w14:textId="77777777" w:rsidR="00C06975" w:rsidRPr="00AD5B78" w:rsidRDefault="00C06975" w:rsidP="00C06975">
      <w:r w:rsidRPr="00AD5B78">
        <w:rPr>
          <w:rStyle w:val="StyleUnderline"/>
        </w:rPr>
        <w:t>In many cases, a written decision or statement of position is deemed necessary</w:t>
      </w:r>
      <w:r>
        <w:t xml:space="preserve">, and some or </w:t>
      </w:r>
      <w:proofErr w:type="gramStart"/>
      <w:r>
        <w:t>all of</w:t>
      </w:r>
      <w:proofErr w:type="gramEnd"/>
      <w:r>
        <w:t xml:space="preserve"> the Permanent Representatives might not be able to provide their respective national positions without the approval of senior authorities in their capital. </w:t>
      </w:r>
      <w:r w:rsidRPr="00AD5B78">
        <w:rPr>
          <w:rStyle w:val="StyleUnderline"/>
        </w:rPr>
        <w:t xml:space="preserve">In such cases, the </w:t>
      </w:r>
      <w:r w:rsidRPr="00820EB6">
        <w:rPr>
          <w:rStyle w:val="Emphasis"/>
          <w:highlight w:val="cyan"/>
        </w:rPr>
        <w:t>Sec</w:t>
      </w:r>
      <w:r w:rsidRPr="00AD5B78">
        <w:rPr>
          <w:rStyle w:val="StyleUnderline"/>
        </w:rPr>
        <w:t xml:space="preserve">retary </w:t>
      </w:r>
      <w:r w:rsidRPr="00820EB6">
        <w:rPr>
          <w:rStyle w:val="Emphasis"/>
          <w:highlight w:val="cyan"/>
        </w:rPr>
        <w:t>Gen</w:t>
      </w:r>
      <w:r w:rsidRPr="00AD5B78">
        <w:rPr>
          <w:rStyle w:val="StyleUnderline"/>
        </w:rPr>
        <w:t>eral</w:t>
      </w:r>
      <w:r>
        <w:t xml:space="preserve">, MC Chairman, or relevant committee chairperson </w:t>
      </w:r>
      <w:r w:rsidRPr="00820EB6">
        <w:rPr>
          <w:rStyle w:val="StyleUnderline"/>
          <w:highlight w:val="cyan"/>
        </w:rPr>
        <w:t>will circulate the draft proposal</w:t>
      </w:r>
      <w:r w:rsidRPr="00AD5B78">
        <w:rPr>
          <w:rStyle w:val="StyleUnderline"/>
        </w:rPr>
        <w:t xml:space="preserve"> under a ‘silence procedure’ </w:t>
      </w:r>
      <w:r w:rsidRPr="00820EB6">
        <w:rPr>
          <w:rStyle w:val="StyleUnderline"/>
          <w:highlight w:val="cyan"/>
        </w:rPr>
        <w:t xml:space="preserve">with a </w:t>
      </w:r>
      <w:r w:rsidRPr="00820EB6">
        <w:rPr>
          <w:rStyle w:val="Emphasis"/>
          <w:highlight w:val="cyan"/>
        </w:rPr>
        <w:t>specific deadline</w:t>
      </w:r>
      <w:r w:rsidRPr="00820EB6">
        <w:rPr>
          <w:rStyle w:val="StyleUnderline"/>
          <w:highlight w:val="cyan"/>
        </w:rPr>
        <w:t>, normally</w:t>
      </w:r>
      <w:r w:rsidRPr="00AD5B78">
        <w:rPr>
          <w:rStyle w:val="StyleUnderline"/>
        </w:rPr>
        <w:t xml:space="preserve"> at least </w:t>
      </w:r>
      <w:r w:rsidRPr="00820EB6">
        <w:rPr>
          <w:rStyle w:val="Emphasis"/>
          <w:highlight w:val="cyan"/>
        </w:rPr>
        <w:t>24 hours</w:t>
      </w:r>
      <w:r w:rsidRPr="00AD5B78">
        <w:rPr>
          <w:rStyle w:val="StyleUnderline"/>
        </w:rPr>
        <w:t xml:space="preserve">. This gives allied delegations time to consult with their respective governments. </w:t>
      </w:r>
      <w:r w:rsidRPr="00820EB6">
        <w:rPr>
          <w:rStyle w:val="StyleUnderline"/>
          <w:highlight w:val="cyan"/>
        </w:rPr>
        <w:t>If no ally ‘breaks silence’</w:t>
      </w:r>
      <w:r w:rsidRPr="00B63DCB">
        <w:t xml:space="preserve"> –</w:t>
      </w:r>
      <w:r>
        <w:t xml:space="preserve"> that is, if no ally notifies the IS or IMS in writing of its objection before the deadline – </w:t>
      </w:r>
      <w:r w:rsidRPr="00AD5B78">
        <w:rPr>
          <w:rStyle w:val="StyleUnderline"/>
        </w:rPr>
        <w:t xml:space="preserve">the </w:t>
      </w:r>
      <w:r w:rsidRPr="00820EB6">
        <w:rPr>
          <w:rStyle w:val="StyleUnderline"/>
          <w:highlight w:val="cyan"/>
        </w:rPr>
        <w:t>proposal is</w:t>
      </w:r>
      <w:r w:rsidRPr="00AD5B78">
        <w:rPr>
          <w:rStyle w:val="StyleUnderline"/>
        </w:rPr>
        <w:t xml:space="preserve"> considered </w:t>
      </w:r>
      <w:r w:rsidRPr="00820EB6">
        <w:rPr>
          <w:rStyle w:val="Emphasis"/>
          <w:highlight w:val="cyan"/>
        </w:rPr>
        <w:t>approved</w:t>
      </w:r>
      <w:r>
        <w:t xml:space="preserve">. If one or more ally breaks silence, the proposal is normally </w:t>
      </w:r>
      <w:proofErr w:type="gramStart"/>
      <w:r>
        <w:t>referred back</w:t>
      </w:r>
      <w:proofErr w:type="gramEnd"/>
      <w:r>
        <w:t xml:space="preserve"> to the relevant body for further work to reach consensus. In most cases, the ally that breaks silence will offer additional information, alternative wording, or some rationale for its objection, but it is not obliged to do so.</w:t>
      </w:r>
    </w:p>
    <w:p w14:paraId="2E76E30C" w14:textId="77777777" w:rsidR="00C06975" w:rsidRPr="00C06975" w:rsidRDefault="00C06975" w:rsidP="00C06975">
      <w:pPr>
        <w:rPr>
          <w:sz w:val="16"/>
        </w:rPr>
      </w:pPr>
    </w:p>
    <w:p w14:paraId="4144C384" w14:textId="163D9F9F" w:rsidR="002A7BDE" w:rsidRDefault="008B03B4" w:rsidP="008B03B4">
      <w:pPr>
        <w:pStyle w:val="Heading3"/>
      </w:pPr>
      <w:r>
        <w:lastRenderedPageBreak/>
        <w:t xml:space="preserve">Solvency---AT: Trump---2NC </w:t>
      </w:r>
    </w:p>
    <w:p w14:paraId="41C882B4" w14:textId="10E2DEB6" w:rsidR="008B03B4" w:rsidRDefault="008B03B4" w:rsidP="008B03B4">
      <w:pPr>
        <w:pStyle w:val="Heading4"/>
      </w:pPr>
      <w:r>
        <w:t xml:space="preserve">NATO </w:t>
      </w:r>
      <w:r w:rsidRPr="00956961">
        <w:rPr>
          <w:u w:val="single"/>
        </w:rPr>
        <w:t>can</w:t>
      </w:r>
      <w:r>
        <w:t xml:space="preserve"> change Trump’s mind---prefer </w:t>
      </w:r>
      <w:r w:rsidRPr="00956961">
        <w:rPr>
          <w:u w:val="single"/>
        </w:rPr>
        <w:t>empirical</w:t>
      </w:r>
      <w:r>
        <w:t xml:space="preserve"> evidence.</w:t>
      </w:r>
    </w:p>
    <w:p w14:paraId="444B0297" w14:textId="77777777" w:rsidR="008B03B4" w:rsidRPr="006915EB" w:rsidRDefault="008B03B4" w:rsidP="008B03B4">
      <w:r w:rsidRPr="006915EB">
        <w:rPr>
          <w:rStyle w:val="Style13ptBold"/>
        </w:rPr>
        <w:t>Schuette ’21</w:t>
      </w:r>
      <w:r>
        <w:t xml:space="preserve"> [Leonard August; </w:t>
      </w:r>
      <w:r w:rsidRPr="006915EB">
        <w:t>Senior Researcher at the Munich Security Conference</w:t>
      </w:r>
      <w:r>
        <w:t>, s</w:t>
      </w:r>
      <w:r w:rsidRPr="006915EB">
        <w:t>tudied in Cambridge, Maastricht, Oxford, St Andrews, and Paris</w:t>
      </w:r>
      <w:r>
        <w:t xml:space="preserve">, </w:t>
      </w:r>
      <w:r w:rsidRPr="006915EB">
        <w:t xml:space="preserve">gained think tank experience as the O’Donnell Fellow at the Centre for European Reform in London and DAAD Fellow at the </w:t>
      </w:r>
      <w:proofErr w:type="gramStart"/>
      <w:r w:rsidRPr="006915EB">
        <w:t>American-German</w:t>
      </w:r>
      <w:proofErr w:type="gramEnd"/>
      <w:r w:rsidRPr="006915EB">
        <w:t xml:space="preserve"> Institute at Johns Hopkins University in Washington, DC.</w:t>
      </w:r>
      <w:r>
        <w:t xml:space="preserve"> November 1; “</w:t>
      </w:r>
      <w:r w:rsidRPr="006915EB">
        <w:t>Why NATO survived Trump: the neglected role of Secretary-General Stoltenber</w:t>
      </w:r>
      <w:r>
        <w:t>g,” International Affairs, Vol. 97, Issue 6, Oxford Academic, pp. 1863-1881; //ff]</w:t>
      </w:r>
    </w:p>
    <w:p w14:paraId="0CAF3479" w14:textId="77777777" w:rsidR="008B03B4" w:rsidRPr="000664FB" w:rsidRDefault="008B03B4" w:rsidP="008B03B4">
      <w:pPr>
        <w:rPr>
          <w:sz w:val="16"/>
        </w:rPr>
      </w:pPr>
      <w:r w:rsidRPr="000664FB">
        <w:rPr>
          <w:sz w:val="16"/>
        </w:rPr>
        <w:t>Secretary-General Stoltenberg and Trump's burden-sharing demands: agenda-setting and brokering</w:t>
      </w:r>
    </w:p>
    <w:p w14:paraId="387CC2BA" w14:textId="77777777" w:rsidR="008B03B4" w:rsidRPr="000664FB" w:rsidRDefault="008B03B4" w:rsidP="008B03B4">
      <w:pPr>
        <w:rPr>
          <w:sz w:val="16"/>
        </w:rPr>
      </w:pPr>
      <w:r w:rsidRPr="00956961">
        <w:rPr>
          <w:u w:val="single"/>
        </w:rPr>
        <w:t xml:space="preserve">Trump's complaints about </w:t>
      </w:r>
      <w:r w:rsidRPr="000664FB">
        <w:rPr>
          <w:rStyle w:val="Emphasis"/>
        </w:rPr>
        <w:t>inequitable burden-sharing</w:t>
      </w:r>
      <w:r w:rsidRPr="00956961">
        <w:rPr>
          <w:u w:val="single"/>
        </w:rPr>
        <w:t xml:space="preserve"> dominated his discourse on NATO in the early stages of his presidency, when he went so far as to make US collective </w:t>
      </w:r>
      <w:proofErr w:type="spellStart"/>
      <w:r w:rsidRPr="00956961">
        <w:rPr>
          <w:u w:val="single"/>
        </w:rPr>
        <w:t>defence</w:t>
      </w:r>
      <w:proofErr w:type="spellEnd"/>
      <w:r w:rsidRPr="00956961">
        <w:rPr>
          <w:u w:val="single"/>
        </w:rPr>
        <w:t xml:space="preserve"> guarantees </w:t>
      </w:r>
      <w:r w:rsidRPr="000664FB">
        <w:rPr>
          <w:rStyle w:val="Emphasis"/>
        </w:rPr>
        <w:t>conditional on allies</w:t>
      </w:r>
      <w:r w:rsidRPr="00956961">
        <w:rPr>
          <w:u w:val="single"/>
        </w:rPr>
        <w:t xml:space="preserve"> meeting the 2 per cent </w:t>
      </w:r>
      <w:proofErr w:type="spellStart"/>
      <w:r w:rsidRPr="00956961">
        <w:rPr>
          <w:u w:val="single"/>
        </w:rPr>
        <w:t>defence</w:t>
      </w:r>
      <w:proofErr w:type="spellEnd"/>
      <w:r w:rsidRPr="00956961">
        <w:rPr>
          <w:u w:val="single"/>
        </w:rPr>
        <w:t xml:space="preserve"> spending rule</w:t>
      </w:r>
      <w:r w:rsidRPr="000664FB">
        <w:rPr>
          <w:sz w:val="16"/>
        </w:rPr>
        <w:t xml:space="preserve">.36 </w:t>
      </w:r>
      <w:r w:rsidRPr="00956961">
        <w:rPr>
          <w:u w:val="single"/>
        </w:rPr>
        <w:t xml:space="preserve">Threatening to </w:t>
      </w:r>
      <w:r w:rsidRPr="000664FB">
        <w:rPr>
          <w:rStyle w:val="Emphasis"/>
        </w:rPr>
        <w:t>upend</w:t>
      </w:r>
      <w:r w:rsidRPr="000664FB">
        <w:rPr>
          <w:rStyle w:val="StyleUnderline"/>
        </w:rPr>
        <w:t xml:space="preserve"> </w:t>
      </w:r>
      <w:r w:rsidRPr="00956961">
        <w:rPr>
          <w:u w:val="single"/>
        </w:rPr>
        <w:t xml:space="preserve">the 70-year-long US grand strategy towards Europe </w:t>
      </w:r>
      <w:r w:rsidRPr="000664FB">
        <w:rPr>
          <w:rStyle w:val="Emphasis"/>
        </w:rPr>
        <w:t>at a stroke</w:t>
      </w:r>
      <w:r w:rsidRPr="00956961">
        <w:rPr>
          <w:u w:val="single"/>
        </w:rPr>
        <w:t xml:space="preserve">, he demanded that allies must ‘pay up, including for past deficiencies, </w:t>
      </w:r>
      <w:r w:rsidRPr="000664FB">
        <w:rPr>
          <w:rStyle w:val="Emphasis"/>
        </w:rPr>
        <w:t>or they have to get out</w:t>
      </w:r>
      <w:r w:rsidRPr="00956961">
        <w:rPr>
          <w:u w:val="single"/>
        </w:rPr>
        <w:t xml:space="preserve">. And </w:t>
      </w:r>
      <w:r w:rsidRPr="000664FB">
        <w:rPr>
          <w:rStyle w:val="Emphasis"/>
        </w:rPr>
        <w:t>if that breaks up NATO, it breaks up NATO</w:t>
      </w:r>
      <w:r w:rsidRPr="000664FB">
        <w:rPr>
          <w:sz w:val="16"/>
        </w:rPr>
        <w:t xml:space="preserve">.’37 </w:t>
      </w:r>
      <w:r w:rsidRPr="00956961">
        <w:rPr>
          <w:u w:val="single"/>
        </w:rPr>
        <w:t xml:space="preserve">He also </w:t>
      </w:r>
      <w:r w:rsidRPr="000664FB">
        <w:rPr>
          <w:rStyle w:val="Emphasis"/>
        </w:rPr>
        <w:t>questioned</w:t>
      </w:r>
      <w:r w:rsidRPr="00956961">
        <w:rPr>
          <w:u w:val="single"/>
        </w:rPr>
        <w:t xml:space="preserve"> the </w:t>
      </w:r>
      <w:r w:rsidRPr="000664FB">
        <w:rPr>
          <w:rStyle w:val="Emphasis"/>
        </w:rPr>
        <w:t>underlying logic</w:t>
      </w:r>
      <w:r w:rsidRPr="00956961">
        <w:rPr>
          <w:u w:val="single"/>
        </w:rPr>
        <w:t xml:space="preserve"> of </w:t>
      </w:r>
      <w:r w:rsidRPr="000664FB">
        <w:rPr>
          <w:rStyle w:val="Emphasis"/>
        </w:rPr>
        <w:t>unconditional support</w:t>
      </w:r>
      <w:r w:rsidRPr="00956961">
        <w:rPr>
          <w:u w:val="single"/>
        </w:rPr>
        <w:t xml:space="preserve"> for allies when positing that he would only defend Baltic allies against Russian aggression if they had ‘fulfilled </w:t>
      </w:r>
      <w:r w:rsidRPr="000664FB">
        <w:rPr>
          <w:rStyle w:val="Emphasis"/>
        </w:rPr>
        <w:t>their obligations</w:t>
      </w:r>
      <w:r w:rsidRPr="00956961">
        <w:rPr>
          <w:u w:val="single"/>
        </w:rPr>
        <w:t xml:space="preserve"> to us’</w:t>
      </w:r>
      <w:r w:rsidRPr="000664FB">
        <w:rPr>
          <w:sz w:val="16"/>
        </w:rPr>
        <w:t xml:space="preserve">.38 </w:t>
      </w:r>
      <w:r w:rsidRPr="00956961">
        <w:rPr>
          <w:u w:val="single"/>
        </w:rPr>
        <w:t xml:space="preserve">The issue therefore posed a </w:t>
      </w:r>
      <w:r w:rsidRPr="000664FB">
        <w:rPr>
          <w:rStyle w:val="Emphasis"/>
        </w:rPr>
        <w:t>veritable threat</w:t>
      </w:r>
      <w:r w:rsidRPr="00956961">
        <w:rPr>
          <w:u w:val="single"/>
        </w:rPr>
        <w:t xml:space="preserve"> to the </w:t>
      </w:r>
      <w:r w:rsidRPr="000664FB">
        <w:rPr>
          <w:rStyle w:val="Emphasis"/>
        </w:rPr>
        <w:t>very survival of NATO</w:t>
      </w:r>
      <w:r w:rsidRPr="00956961">
        <w:rPr>
          <w:u w:val="single"/>
        </w:rPr>
        <w:t xml:space="preserve">. Had Trump carried out his threat to revoke US guarantees </w:t>
      </w:r>
      <w:proofErr w:type="gramStart"/>
      <w:r w:rsidRPr="00956961">
        <w:rPr>
          <w:u w:val="single"/>
        </w:rPr>
        <w:t>in the event that</w:t>
      </w:r>
      <w:proofErr w:type="gramEnd"/>
      <w:r w:rsidRPr="00956961">
        <w:rPr>
          <w:u w:val="single"/>
        </w:rPr>
        <w:t xml:space="preserve"> allied </w:t>
      </w:r>
      <w:proofErr w:type="spellStart"/>
      <w:r w:rsidRPr="00956961">
        <w:rPr>
          <w:u w:val="single"/>
        </w:rPr>
        <w:t>defence</w:t>
      </w:r>
      <w:proofErr w:type="spellEnd"/>
      <w:r w:rsidRPr="00956961">
        <w:rPr>
          <w:u w:val="single"/>
        </w:rPr>
        <w:t xml:space="preserve"> spending did not meet his demands, this would in effect have </w:t>
      </w:r>
      <w:r w:rsidRPr="000664FB">
        <w:rPr>
          <w:rStyle w:val="Emphasis"/>
        </w:rPr>
        <w:t>terminated the alliance built on the principle of unconditional solidarity</w:t>
      </w:r>
      <w:r w:rsidRPr="00956961">
        <w:rPr>
          <w:u w:val="single"/>
        </w:rPr>
        <w:t xml:space="preserve"> in the face of external threats</w:t>
      </w:r>
      <w:r w:rsidRPr="000664FB">
        <w:rPr>
          <w:sz w:val="16"/>
        </w:rPr>
        <w:t>.</w:t>
      </w:r>
    </w:p>
    <w:p w14:paraId="254718F6" w14:textId="77777777" w:rsidR="008B03B4" w:rsidRPr="000664FB" w:rsidRDefault="008B03B4" w:rsidP="008B03B4">
      <w:pPr>
        <w:rPr>
          <w:sz w:val="16"/>
        </w:rPr>
      </w:pPr>
      <w:r w:rsidRPr="00956961">
        <w:rPr>
          <w:u w:val="single"/>
        </w:rPr>
        <w:t>Trump's demands for greater transatlantic burden-sharing were largely shared by NATO's institutional actors</w:t>
      </w:r>
      <w:r w:rsidRPr="000664FB">
        <w:rPr>
          <w:sz w:val="16"/>
        </w:rPr>
        <w:t xml:space="preserve">, which had long been supportive of greater allied </w:t>
      </w:r>
      <w:proofErr w:type="spellStart"/>
      <w:r w:rsidRPr="000664FB">
        <w:rPr>
          <w:sz w:val="16"/>
        </w:rPr>
        <w:t>defence</w:t>
      </w:r>
      <w:proofErr w:type="spellEnd"/>
      <w:r w:rsidRPr="000664FB">
        <w:rPr>
          <w:sz w:val="16"/>
        </w:rPr>
        <w:t xml:space="preserve"> investment to meet the diverse security challenges in an increasingly hostile international landscape.39 Adaptation would therefore not pose a threat to the integrity of NATO; </w:t>
      </w:r>
      <w:r w:rsidRPr="00956961">
        <w:rPr>
          <w:u w:val="single"/>
        </w:rPr>
        <w:t xml:space="preserve">the main risk for the NATO leadership lay in allies not increasing their </w:t>
      </w:r>
      <w:proofErr w:type="spellStart"/>
      <w:r w:rsidRPr="00956961">
        <w:rPr>
          <w:u w:val="single"/>
        </w:rPr>
        <w:t>defence</w:t>
      </w:r>
      <w:proofErr w:type="spellEnd"/>
      <w:r w:rsidRPr="00956961">
        <w:rPr>
          <w:u w:val="single"/>
        </w:rPr>
        <w:t xml:space="preserve"> spending sufficiently to </w:t>
      </w:r>
      <w:r w:rsidRPr="000664FB">
        <w:rPr>
          <w:rStyle w:val="Emphasis"/>
        </w:rPr>
        <w:t>satisfy Trump</w:t>
      </w:r>
      <w:r w:rsidRPr="00956961">
        <w:rPr>
          <w:u w:val="single"/>
        </w:rPr>
        <w:t xml:space="preserve">. As a result, they had to walk a fine line. On the one hand, they needed to </w:t>
      </w:r>
      <w:r w:rsidRPr="000664FB">
        <w:rPr>
          <w:rStyle w:val="Emphasis"/>
        </w:rPr>
        <w:t>side with Trump in public</w:t>
      </w:r>
      <w:r w:rsidRPr="00956961">
        <w:rPr>
          <w:u w:val="single"/>
        </w:rPr>
        <w:t xml:space="preserve"> and put pressure on allies to spend more on </w:t>
      </w:r>
      <w:proofErr w:type="spellStart"/>
      <w:r w:rsidRPr="00956961">
        <w:rPr>
          <w:u w:val="single"/>
        </w:rPr>
        <w:t>defence</w:t>
      </w:r>
      <w:proofErr w:type="spellEnd"/>
      <w:r w:rsidRPr="00956961">
        <w:rPr>
          <w:u w:val="single"/>
        </w:rPr>
        <w:t xml:space="preserve">. On the other hand, they had to sell even modest increases as </w:t>
      </w:r>
      <w:r w:rsidRPr="000664FB">
        <w:rPr>
          <w:rStyle w:val="Emphasis"/>
        </w:rPr>
        <w:t>successes to please Trump</w:t>
      </w:r>
      <w:r w:rsidRPr="000664FB">
        <w:rPr>
          <w:sz w:val="16"/>
        </w:rPr>
        <w:t xml:space="preserve">. Indeed, senior officials were aware that allies would not immediately be able to increase </w:t>
      </w:r>
      <w:proofErr w:type="spellStart"/>
      <w:r w:rsidRPr="000664FB">
        <w:rPr>
          <w:sz w:val="16"/>
        </w:rPr>
        <w:t>defence</w:t>
      </w:r>
      <w:proofErr w:type="spellEnd"/>
      <w:r w:rsidRPr="000664FB">
        <w:rPr>
          <w:sz w:val="16"/>
        </w:rPr>
        <w:t xml:space="preserve"> spending sharply, given the political complexity and long-term nature of budgetary allocations and spending plans.40 </w:t>
      </w:r>
      <w:r w:rsidRPr="00956961">
        <w:rPr>
          <w:u w:val="single"/>
        </w:rPr>
        <w:t xml:space="preserve">In order to lobby allies and simultaneously convince Trump, and in the absence of formal means to compel allies to increase </w:t>
      </w:r>
      <w:proofErr w:type="spellStart"/>
      <w:r w:rsidRPr="00956961">
        <w:rPr>
          <w:u w:val="single"/>
        </w:rPr>
        <w:t>defence</w:t>
      </w:r>
      <w:proofErr w:type="spellEnd"/>
      <w:r w:rsidRPr="00956961">
        <w:rPr>
          <w:u w:val="single"/>
        </w:rPr>
        <w:t xml:space="preserve"> spending, </w:t>
      </w:r>
      <w:r w:rsidRPr="000664FB">
        <w:rPr>
          <w:rStyle w:val="Emphasis"/>
        </w:rPr>
        <w:t>Stoltenberg</w:t>
      </w:r>
      <w:r w:rsidRPr="00956961">
        <w:rPr>
          <w:u w:val="single"/>
        </w:rPr>
        <w:t xml:space="preserve"> used public communications strategies and procedural means to set the agenda and </w:t>
      </w:r>
      <w:r w:rsidRPr="000664FB">
        <w:rPr>
          <w:rStyle w:val="Emphasis"/>
        </w:rPr>
        <w:t>broker compromises</w:t>
      </w:r>
      <w:r w:rsidRPr="00956961">
        <w:rPr>
          <w:u w:val="single"/>
        </w:rPr>
        <w:t xml:space="preserve"> in the background</w:t>
      </w:r>
      <w:r w:rsidRPr="000664FB">
        <w:rPr>
          <w:sz w:val="16"/>
        </w:rPr>
        <w:t>.</w:t>
      </w:r>
    </w:p>
    <w:p w14:paraId="33956278" w14:textId="77777777" w:rsidR="008B03B4" w:rsidRPr="000664FB" w:rsidRDefault="008B03B4" w:rsidP="008B03B4">
      <w:pPr>
        <w:rPr>
          <w:sz w:val="16"/>
        </w:rPr>
      </w:pPr>
      <w:r w:rsidRPr="00956961">
        <w:rPr>
          <w:u w:val="single"/>
        </w:rPr>
        <w:t xml:space="preserve">The Secretary-General chose the </w:t>
      </w:r>
      <w:r w:rsidRPr="000664FB">
        <w:rPr>
          <w:rStyle w:val="Emphasis"/>
        </w:rPr>
        <w:t xml:space="preserve">public realm </w:t>
      </w:r>
      <w:r w:rsidRPr="00956961">
        <w:rPr>
          <w:u w:val="single"/>
        </w:rPr>
        <w:t xml:space="preserve">as the principal venue through which to pursue his strategy. In close liaison with NATO's public diplomacy division, he used his prominent position to put </w:t>
      </w:r>
      <w:r w:rsidRPr="000664FB">
        <w:rPr>
          <w:rStyle w:val="Emphasis"/>
        </w:rPr>
        <w:t>public pressure on allies</w:t>
      </w:r>
      <w:r w:rsidRPr="00956961">
        <w:rPr>
          <w:u w:val="single"/>
        </w:rPr>
        <w:t xml:space="preserve"> to increase their </w:t>
      </w:r>
      <w:proofErr w:type="spellStart"/>
      <w:r w:rsidRPr="00956961">
        <w:rPr>
          <w:u w:val="single"/>
        </w:rPr>
        <w:t>defence</w:t>
      </w:r>
      <w:proofErr w:type="spellEnd"/>
      <w:r w:rsidRPr="00956961">
        <w:rPr>
          <w:u w:val="single"/>
        </w:rPr>
        <w:t xml:space="preserve"> spending and </w:t>
      </w:r>
      <w:r w:rsidRPr="000664FB">
        <w:rPr>
          <w:rStyle w:val="Emphasis"/>
        </w:rPr>
        <w:t>credit the US president</w:t>
      </w:r>
      <w:r w:rsidRPr="00956961">
        <w:rPr>
          <w:u w:val="single"/>
        </w:rPr>
        <w:t xml:space="preserve"> for allegedly achieving greater burden-sharing</w:t>
      </w:r>
      <w:r w:rsidRPr="000664FB">
        <w:rPr>
          <w:sz w:val="16"/>
        </w:rPr>
        <w:t xml:space="preserve">.41 </w:t>
      </w:r>
      <w:r w:rsidRPr="00956961">
        <w:rPr>
          <w:u w:val="single"/>
        </w:rPr>
        <w:t>As early as the day prior to Trump's inauguration</w:t>
      </w:r>
      <w:r w:rsidRPr="000664FB">
        <w:rPr>
          <w:sz w:val="16"/>
        </w:rPr>
        <w:t xml:space="preserve"> on 20 January 2017, </w:t>
      </w:r>
      <w:r w:rsidRPr="00956961">
        <w:rPr>
          <w:u w:val="single"/>
        </w:rPr>
        <w:t xml:space="preserve">Stoltenberg expressed </w:t>
      </w:r>
      <w:r w:rsidRPr="000664FB">
        <w:rPr>
          <w:rStyle w:val="Emphasis"/>
        </w:rPr>
        <w:t>‘absolute confidence’</w:t>
      </w:r>
      <w:r w:rsidRPr="00956961">
        <w:rPr>
          <w:u w:val="single"/>
        </w:rPr>
        <w:t xml:space="preserve"> that President Trump was committed to NATO and </w:t>
      </w:r>
      <w:r w:rsidRPr="000664FB">
        <w:rPr>
          <w:rStyle w:val="Emphasis"/>
        </w:rPr>
        <w:t>lauded Trump</w:t>
      </w:r>
      <w:r w:rsidRPr="00956961">
        <w:rPr>
          <w:u w:val="single"/>
        </w:rPr>
        <w:t xml:space="preserve"> for his </w:t>
      </w:r>
      <w:r w:rsidRPr="000664FB">
        <w:rPr>
          <w:rStyle w:val="Emphasis"/>
        </w:rPr>
        <w:t>‘strong message’</w:t>
      </w:r>
      <w:r w:rsidRPr="00956961">
        <w:rPr>
          <w:u w:val="single"/>
        </w:rPr>
        <w:t xml:space="preserve"> on </w:t>
      </w:r>
      <w:proofErr w:type="spellStart"/>
      <w:r w:rsidRPr="00956961">
        <w:rPr>
          <w:u w:val="single"/>
        </w:rPr>
        <w:t>defence</w:t>
      </w:r>
      <w:proofErr w:type="spellEnd"/>
      <w:r w:rsidRPr="00956961">
        <w:rPr>
          <w:u w:val="single"/>
        </w:rPr>
        <w:t xml:space="preserve"> spending, pledging to ‘work with President Trump on how to adapt NATO’</w:t>
      </w:r>
      <w:r w:rsidRPr="000664FB">
        <w:rPr>
          <w:sz w:val="16"/>
        </w:rPr>
        <w:t xml:space="preserve">.42 </w:t>
      </w:r>
      <w:r w:rsidRPr="00956961">
        <w:rPr>
          <w:u w:val="single"/>
        </w:rPr>
        <w:t xml:space="preserve">On his first visit to Washington in April 2017, Stoltenberg </w:t>
      </w:r>
      <w:r w:rsidRPr="00E67A83">
        <w:rPr>
          <w:rStyle w:val="Emphasis"/>
        </w:rPr>
        <w:t>embraced Trump's criticism</w:t>
      </w:r>
      <w:r w:rsidRPr="00956961">
        <w:rPr>
          <w:u w:val="single"/>
        </w:rPr>
        <w:t xml:space="preserve"> of allies' insufficient </w:t>
      </w:r>
      <w:proofErr w:type="spellStart"/>
      <w:r w:rsidRPr="00956961">
        <w:rPr>
          <w:u w:val="single"/>
        </w:rPr>
        <w:t>defence</w:t>
      </w:r>
      <w:proofErr w:type="spellEnd"/>
      <w:r w:rsidRPr="00956961">
        <w:rPr>
          <w:u w:val="single"/>
        </w:rPr>
        <w:t xml:space="preserve"> spending, and also </w:t>
      </w:r>
      <w:r w:rsidRPr="00E67A83">
        <w:rPr>
          <w:rStyle w:val="Emphasis"/>
        </w:rPr>
        <w:t>expressed gratitude to Trump</w:t>
      </w:r>
      <w:r w:rsidRPr="00956961">
        <w:rPr>
          <w:u w:val="single"/>
        </w:rPr>
        <w:t xml:space="preserve"> for his ‘strong commitment to Europe’</w:t>
      </w:r>
      <w:r w:rsidRPr="000664FB">
        <w:rPr>
          <w:sz w:val="16"/>
        </w:rPr>
        <w:t xml:space="preserve">.43 </w:t>
      </w:r>
      <w:r w:rsidRPr="00956961">
        <w:rPr>
          <w:u w:val="single"/>
        </w:rPr>
        <w:t xml:space="preserve">And </w:t>
      </w:r>
      <w:r w:rsidRPr="00E67A83">
        <w:rPr>
          <w:rStyle w:val="Emphasis"/>
        </w:rPr>
        <w:t>appeasing Trump and playing to his ego</w:t>
      </w:r>
      <w:r w:rsidRPr="00956961">
        <w:rPr>
          <w:u w:val="single"/>
        </w:rPr>
        <w:t xml:space="preserve"> seemed to be the purpose of Stoltenberg's visit to the White House in May 2018, when he thanked the US President for his ‘</w:t>
      </w:r>
      <w:r w:rsidRPr="00E67A83">
        <w:rPr>
          <w:rStyle w:val="Emphasis"/>
        </w:rPr>
        <w:t>leadership</w:t>
      </w:r>
      <w:r w:rsidRPr="00956961">
        <w:rPr>
          <w:u w:val="single"/>
        </w:rPr>
        <w:t xml:space="preserve"> … on the </w:t>
      </w:r>
      <w:r w:rsidRPr="00956961">
        <w:rPr>
          <w:u w:val="single"/>
        </w:rPr>
        <w:lastRenderedPageBreak/>
        <w:t xml:space="preserve">issue of </w:t>
      </w:r>
      <w:proofErr w:type="spellStart"/>
      <w:r w:rsidRPr="00956961">
        <w:rPr>
          <w:u w:val="single"/>
        </w:rPr>
        <w:t>defence</w:t>
      </w:r>
      <w:proofErr w:type="spellEnd"/>
      <w:r w:rsidRPr="00956961">
        <w:rPr>
          <w:u w:val="single"/>
        </w:rPr>
        <w:t xml:space="preserve"> spending [which] has </w:t>
      </w:r>
      <w:r w:rsidRPr="00E67A83">
        <w:rPr>
          <w:rStyle w:val="Emphasis"/>
        </w:rPr>
        <w:t>really helped to make a difference</w:t>
      </w:r>
      <w:r w:rsidRPr="00E67A83">
        <w:rPr>
          <w:rStyle w:val="StyleUnderline"/>
        </w:rPr>
        <w:t>’</w:t>
      </w:r>
      <w:r w:rsidRPr="00956961">
        <w:rPr>
          <w:u w:val="single"/>
        </w:rPr>
        <w:t>, a sentiment he echoed at the Brussels summit in July 2018</w:t>
      </w:r>
      <w:r w:rsidRPr="000664FB">
        <w:rPr>
          <w:sz w:val="16"/>
        </w:rPr>
        <w:t>.44</w:t>
      </w:r>
    </w:p>
    <w:p w14:paraId="04EF6BEA" w14:textId="77777777" w:rsidR="008B03B4" w:rsidRPr="000664FB" w:rsidRDefault="008B03B4" w:rsidP="008B03B4">
      <w:pPr>
        <w:rPr>
          <w:sz w:val="16"/>
        </w:rPr>
      </w:pPr>
      <w:r w:rsidRPr="00286072">
        <w:rPr>
          <w:u w:val="single"/>
        </w:rPr>
        <w:t xml:space="preserve">In 2019, the Secretary-General intensified his </w:t>
      </w:r>
      <w:r w:rsidRPr="00E67A83">
        <w:rPr>
          <w:rStyle w:val="Emphasis"/>
        </w:rPr>
        <w:t>tailored communicative efforts</w:t>
      </w:r>
      <w:r w:rsidRPr="00286072">
        <w:rPr>
          <w:u w:val="single"/>
        </w:rPr>
        <w:t xml:space="preserve"> aimed at Trump, repeatedly referring to what emerged as NATO's </w:t>
      </w:r>
      <w:r w:rsidRPr="00E67A83">
        <w:rPr>
          <w:rStyle w:val="Emphasis"/>
        </w:rPr>
        <w:t>new mantra on burden-sharing</w:t>
      </w:r>
      <w:r w:rsidRPr="00286072">
        <w:rPr>
          <w:u w:val="single"/>
        </w:rPr>
        <w:t xml:space="preserve">. In the run-up to Trump's State of the Union speech in February, Stoltenberg appeared on the President's </w:t>
      </w:r>
      <w:proofErr w:type="spellStart"/>
      <w:r w:rsidRPr="00E67A83">
        <w:rPr>
          <w:rStyle w:val="Emphasis"/>
        </w:rPr>
        <w:t>favourite</w:t>
      </w:r>
      <w:proofErr w:type="spellEnd"/>
      <w:r w:rsidRPr="00E67A83">
        <w:rPr>
          <w:rStyle w:val="Emphasis"/>
        </w:rPr>
        <w:t xml:space="preserve"> US news channel</w:t>
      </w:r>
      <w:r w:rsidRPr="00286072">
        <w:rPr>
          <w:u w:val="single"/>
        </w:rPr>
        <w:t xml:space="preserve">, Fox, </w:t>
      </w:r>
      <w:r w:rsidRPr="00E67A83">
        <w:rPr>
          <w:rStyle w:val="Emphasis"/>
        </w:rPr>
        <w:t>crediting him</w:t>
      </w:r>
      <w:r w:rsidRPr="00286072">
        <w:rPr>
          <w:u w:val="single"/>
        </w:rPr>
        <w:t xml:space="preserve"> for an ‘extra $100 billion’ allies would have added to their </w:t>
      </w:r>
      <w:proofErr w:type="spellStart"/>
      <w:r w:rsidRPr="00286072">
        <w:rPr>
          <w:u w:val="single"/>
        </w:rPr>
        <w:t>defence</w:t>
      </w:r>
      <w:proofErr w:type="spellEnd"/>
      <w:r w:rsidRPr="00286072">
        <w:rPr>
          <w:u w:val="single"/>
        </w:rPr>
        <w:t xml:space="preserve"> spending by the end of 2020</w:t>
      </w:r>
      <w:r w:rsidRPr="000664FB">
        <w:rPr>
          <w:sz w:val="16"/>
        </w:rPr>
        <w:t xml:space="preserve">.45 </w:t>
      </w:r>
      <w:r w:rsidRPr="00286072">
        <w:rPr>
          <w:u w:val="single"/>
        </w:rPr>
        <w:t xml:space="preserve">When invited by Speaker of the House Nancy Pelosi to be the first secretary-general of any IO to speak in front of both Houses of Congress in April 2019, he </w:t>
      </w:r>
      <w:r w:rsidRPr="00E67A83">
        <w:rPr>
          <w:rStyle w:val="Emphasis"/>
        </w:rPr>
        <w:t>lauded President Trump's positive impact</w:t>
      </w:r>
      <w:r w:rsidRPr="00286072">
        <w:rPr>
          <w:u w:val="single"/>
        </w:rPr>
        <w:t xml:space="preserve"> on the alliance and again referred to the burden-sharing slogan</w:t>
      </w:r>
      <w:r w:rsidRPr="000664FB">
        <w:rPr>
          <w:sz w:val="16"/>
        </w:rPr>
        <w:t xml:space="preserve">.46 </w:t>
      </w:r>
      <w:r w:rsidRPr="00286072">
        <w:rPr>
          <w:u w:val="single"/>
        </w:rPr>
        <w:t xml:space="preserve">Prior to the London leaders' summit in December 2019, Stoltenberg reiterated to Trump that ‘your leadership on </w:t>
      </w:r>
      <w:proofErr w:type="spellStart"/>
      <w:r w:rsidRPr="00286072">
        <w:rPr>
          <w:u w:val="single"/>
        </w:rPr>
        <w:t>defence</w:t>
      </w:r>
      <w:proofErr w:type="spellEnd"/>
      <w:r w:rsidRPr="00286072">
        <w:rPr>
          <w:u w:val="single"/>
        </w:rPr>
        <w:t xml:space="preserve"> spending is having a real impact’, citing new </w:t>
      </w:r>
      <w:proofErr w:type="spellStart"/>
      <w:r w:rsidRPr="00286072">
        <w:rPr>
          <w:u w:val="single"/>
        </w:rPr>
        <w:t>defence</w:t>
      </w:r>
      <w:proofErr w:type="spellEnd"/>
      <w:r w:rsidRPr="00286072">
        <w:rPr>
          <w:u w:val="single"/>
        </w:rPr>
        <w:t xml:space="preserve"> spending figures that showed a $130 billion increase to members' </w:t>
      </w:r>
      <w:proofErr w:type="spellStart"/>
      <w:r w:rsidRPr="00286072">
        <w:rPr>
          <w:u w:val="single"/>
        </w:rPr>
        <w:t>defence</w:t>
      </w:r>
      <w:proofErr w:type="spellEnd"/>
      <w:r w:rsidRPr="00286072">
        <w:rPr>
          <w:u w:val="single"/>
        </w:rPr>
        <w:t xml:space="preserve"> spending budgets, expected to rise to $400 billion by 2024</w:t>
      </w:r>
      <w:r w:rsidRPr="000664FB">
        <w:rPr>
          <w:sz w:val="16"/>
        </w:rPr>
        <w:t>.47</w:t>
      </w:r>
    </w:p>
    <w:p w14:paraId="700BAD12" w14:textId="77777777" w:rsidR="008B03B4" w:rsidRPr="000664FB" w:rsidRDefault="008B03B4" w:rsidP="008B03B4">
      <w:pPr>
        <w:rPr>
          <w:sz w:val="16"/>
        </w:rPr>
      </w:pPr>
      <w:r w:rsidRPr="000664FB">
        <w:rPr>
          <w:sz w:val="16"/>
        </w:rPr>
        <w:t xml:space="preserve">Thus, </w:t>
      </w:r>
      <w:r w:rsidRPr="00286072">
        <w:rPr>
          <w:u w:val="single"/>
        </w:rPr>
        <w:t xml:space="preserve">the Secretary-General </w:t>
      </w:r>
      <w:r w:rsidRPr="00E67A83">
        <w:rPr>
          <w:rStyle w:val="Emphasis"/>
        </w:rPr>
        <w:t>strategically promoted</w:t>
      </w:r>
      <w:r w:rsidRPr="00286072">
        <w:rPr>
          <w:u w:val="single"/>
        </w:rPr>
        <w:t xml:space="preserve"> the view that Trump had </w:t>
      </w:r>
      <w:r w:rsidRPr="00E67A83">
        <w:rPr>
          <w:rStyle w:val="Emphasis"/>
        </w:rPr>
        <w:t>prevailed over opposition</w:t>
      </w:r>
      <w:r w:rsidRPr="00286072">
        <w:rPr>
          <w:u w:val="single"/>
        </w:rPr>
        <w:t xml:space="preserve"> from other member states</w:t>
      </w:r>
      <w:r w:rsidRPr="000664FB">
        <w:rPr>
          <w:sz w:val="16"/>
        </w:rPr>
        <w:t xml:space="preserve">. Importantly, </w:t>
      </w:r>
      <w:r w:rsidRPr="00286072">
        <w:rPr>
          <w:u w:val="single"/>
        </w:rPr>
        <w:t xml:space="preserve">the Secretary-General always chose to compare the spending figures to 2016—the year of Trump's election—rather than 2015, when the allies' budgets first showed increases, to </w:t>
      </w:r>
      <w:r w:rsidRPr="00E67A83">
        <w:rPr>
          <w:rStyle w:val="Emphasis"/>
        </w:rPr>
        <w:t>obscure the possibility</w:t>
      </w:r>
      <w:r w:rsidRPr="00286072">
        <w:rPr>
          <w:u w:val="single"/>
        </w:rPr>
        <w:t xml:space="preserve"> that factors </w:t>
      </w:r>
      <w:r w:rsidRPr="00E67A83">
        <w:rPr>
          <w:rStyle w:val="Emphasis"/>
        </w:rPr>
        <w:t>other than Trump</w:t>
      </w:r>
      <w:r w:rsidRPr="00286072">
        <w:rPr>
          <w:u w:val="single"/>
        </w:rPr>
        <w:t xml:space="preserve"> could be responsible</w:t>
      </w:r>
      <w:r w:rsidRPr="000664FB">
        <w:rPr>
          <w:sz w:val="16"/>
        </w:rPr>
        <w:t xml:space="preserve">.48 </w:t>
      </w:r>
      <w:r w:rsidRPr="00286072">
        <w:rPr>
          <w:u w:val="single"/>
        </w:rPr>
        <w:t xml:space="preserve">The Secretary-General not only understood the </w:t>
      </w:r>
      <w:r w:rsidRPr="00E67A83">
        <w:rPr>
          <w:rStyle w:val="Emphasis"/>
        </w:rPr>
        <w:t>power of the media in public discourse</w:t>
      </w:r>
      <w:r w:rsidRPr="00286072">
        <w:rPr>
          <w:u w:val="single"/>
        </w:rPr>
        <w:t xml:space="preserve"> in general and for the US president—reportedly an </w:t>
      </w:r>
      <w:r w:rsidRPr="00E67A83">
        <w:rPr>
          <w:rStyle w:val="Emphasis"/>
        </w:rPr>
        <w:t>avid consumer of US television</w:t>
      </w:r>
      <w:r w:rsidRPr="00286072">
        <w:rPr>
          <w:u w:val="single"/>
        </w:rPr>
        <w:t xml:space="preserve">—in particular, but also consciously adopted a </w:t>
      </w:r>
      <w:r w:rsidRPr="00E67A83">
        <w:rPr>
          <w:rStyle w:val="Emphasis"/>
        </w:rPr>
        <w:t>simplistic and servile</w:t>
      </w:r>
      <w:r w:rsidRPr="00286072">
        <w:rPr>
          <w:u w:val="single"/>
        </w:rPr>
        <w:t xml:space="preserve"> communication style to </w:t>
      </w:r>
      <w:r w:rsidRPr="00E67A83">
        <w:rPr>
          <w:rStyle w:val="Emphasis"/>
        </w:rPr>
        <w:t>flatter the egocentric Trump</w:t>
      </w:r>
      <w:r w:rsidRPr="000664FB">
        <w:rPr>
          <w:sz w:val="16"/>
        </w:rPr>
        <w:t xml:space="preserve">.49 One interviewee adds that </w:t>
      </w:r>
      <w:r w:rsidRPr="00286072">
        <w:rPr>
          <w:u w:val="single"/>
        </w:rPr>
        <w:t xml:space="preserve">Stoltenberg would always present the </w:t>
      </w:r>
      <w:proofErr w:type="spellStart"/>
      <w:r w:rsidRPr="00286072">
        <w:rPr>
          <w:u w:val="single"/>
        </w:rPr>
        <w:t>defence</w:t>
      </w:r>
      <w:proofErr w:type="spellEnd"/>
      <w:r w:rsidRPr="00286072">
        <w:rPr>
          <w:u w:val="single"/>
        </w:rPr>
        <w:t xml:space="preserve"> spending figures in </w:t>
      </w:r>
      <w:r w:rsidRPr="00E67A83">
        <w:rPr>
          <w:rStyle w:val="Emphasis"/>
        </w:rPr>
        <w:t>very simple bar charts</w:t>
      </w:r>
      <w:r w:rsidRPr="00286072">
        <w:rPr>
          <w:u w:val="single"/>
        </w:rPr>
        <w:t xml:space="preserve"> to </w:t>
      </w:r>
      <w:r w:rsidRPr="00E67A83">
        <w:rPr>
          <w:rStyle w:val="Emphasis"/>
        </w:rPr>
        <w:t>capture the president's attention</w:t>
      </w:r>
      <w:r w:rsidRPr="00286072">
        <w:rPr>
          <w:u w:val="single"/>
        </w:rPr>
        <w:t xml:space="preserve"> and cater for his alleged </w:t>
      </w:r>
      <w:r w:rsidRPr="00E67A83">
        <w:rPr>
          <w:rStyle w:val="Emphasis"/>
        </w:rPr>
        <w:t>short attention span</w:t>
      </w:r>
      <w:r w:rsidRPr="00286072">
        <w:rPr>
          <w:u w:val="single"/>
        </w:rPr>
        <w:t xml:space="preserve"> and </w:t>
      </w:r>
      <w:r w:rsidRPr="00E67A83">
        <w:rPr>
          <w:rStyle w:val="Emphasis"/>
        </w:rPr>
        <w:t>inattention to detail</w:t>
      </w:r>
      <w:r w:rsidRPr="000664FB">
        <w:rPr>
          <w:sz w:val="16"/>
        </w:rPr>
        <w:t>.50</w:t>
      </w:r>
    </w:p>
    <w:p w14:paraId="0AFB8D2B" w14:textId="77777777" w:rsidR="008B03B4" w:rsidRPr="000664FB" w:rsidRDefault="008B03B4" w:rsidP="008B03B4">
      <w:pPr>
        <w:rPr>
          <w:sz w:val="16"/>
        </w:rPr>
      </w:pPr>
      <w:r w:rsidRPr="00286072">
        <w:rPr>
          <w:u w:val="single"/>
        </w:rPr>
        <w:t xml:space="preserve">Stoltenberg also used his procedural powers as chair of the North Atlantic Council to set the burden-sharing agenda at the </w:t>
      </w:r>
      <w:r w:rsidRPr="00E67A83">
        <w:rPr>
          <w:rStyle w:val="Emphasis"/>
        </w:rPr>
        <w:t>most perilous moment for NATO</w:t>
      </w:r>
      <w:r w:rsidRPr="00286072">
        <w:rPr>
          <w:u w:val="single"/>
        </w:rPr>
        <w:t xml:space="preserve"> during the Trump presidency—the NATO summit in July 2018. Trump's </w:t>
      </w:r>
      <w:r w:rsidRPr="00E67A83">
        <w:rPr>
          <w:rStyle w:val="Emphasis"/>
        </w:rPr>
        <w:t>‘America First’ rhetoric</w:t>
      </w:r>
      <w:r w:rsidRPr="00286072">
        <w:rPr>
          <w:u w:val="single"/>
        </w:rPr>
        <w:t xml:space="preserve"> had been particularly pronounced during that summer, and in June he had refused to sign the </w:t>
      </w:r>
      <w:r w:rsidRPr="00E67A83">
        <w:rPr>
          <w:rStyle w:val="Emphasis"/>
        </w:rPr>
        <w:t>G7</w:t>
      </w:r>
      <w:r w:rsidRPr="00286072">
        <w:rPr>
          <w:u w:val="single"/>
        </w:rPr>
        <w:t xml:space="preserve"> statement. Trump was also due to fly to Helsinki for a controversial bilateral meeting with President Vladimir Putin right after the NATO summit, and there was a </w:t>
      </w:r>
      <w:r w:rsidRPr="00E67A83">
        <w:rPr>
          <w:rStyle w:val="Emphasis"/>
        </w:rPr>
        <w:t>distinct fear among officials</w:t>
      </w:r>
      <w:r w:rsidRPr="00286072">
        <w:rPr>
          <w:u w:val="single"/>
        </w:rPr>
        <w:t xml:space="preserve"> that he might decide at short notice to </w:t>
      </w:r>
      <w:r w:rsidRPr="00E67A83">
        <w:rPr>
          <w:rStyle w:val="Emphasis"/>
        </w:rPr>
        <w:t>skip</w:t>
      </w:r>
      <w:r w:rsidRPr="00286072">
        <w:rPr>
          <w:u w:val="single"/>
        </w:rPr>
        <w:t xml:space="preserve"> the NATO summit</w:t>
      </w:r>
      <w:r w:rsidRPr="000664FB">
        <w:rPr>
          <w:sz w:val="16"/>
        </w:rPr>
        <w:t xml:space="preserve">.51 </w:t>
      </w:r>
      <w:r w:rsidRPr="00286072">
        <w:rPr>
          <w:u w:val="single"/>
        </w:rPr>
        <w:t>While in the event Trump did attend the summit, he bore out officials' concerns when he unleashed a personal attack on German Chancellor Angela Merkel at a bilateral meeting on the first day of the summit</w:t>
      </w:r>
      <w:r w:rsidRPr="000664FB">
        <w:rPr>
          <w:sz w:val="16"/>
        </w:rPr>
        <w:t xml:space="preserve"> (11 July). </w:t>
      </w:r>
      <w:r w:rsidRPr="00286072">
        <w:rPr>
          <w:u w:val="single"/>
        </w:rPr>
        <w:t xml:space="preserve">The next day, </w:t>
      </w:r>
      <w:r w:rsidRPr="00E67A83">
        <w:rPr>
          <w:rStyle w:val="Emphasis"/>
        </w:rPr>
        <w:t>tensions escalated further</w:t>
      </w:r>
      <w:r w:rsidRPr="00286072">
        <w:rPr>
          <w:u w:val="single"/>
        </w:rPr>
        <w:t xml:space="preserve">, and the summit was on the </w:t>
      </w:r>
      <w:r w:rsidRPr="00E67A83">
        <w:rPr>
          <w:rStyle w:val="Emphasis"/>
        </w:rPr>
        <w:t>verge of collapse</w:t>
      </w:r>
      <w:r w:rsidRPr="00286072">
        <w:rPr>
          <w:u w:val="single"/>
        </w:rPr>
        <w:t xml:space="preserve"> when President Trump hijacked a working meeting originally aimed at fostering relations with Ukraine and Georgia to threaten fellow allied leaders that the</w:t>
      </w:r>
      <w:r w:rsidRPr="00E67A83">
        <w:rPr>
          <w:sz w:val="16"/>
        </w:rPr>
        <w:t xml:space="preserve"> </w:t>
      </w:r>
      <w:r w:rsidRPr="00E67A83">
        <w:rPr>
          <w:rStyle w:val="Emphasis"/>
        </w:rPr>
        <w:t>U</w:t>
      </w:r>
      <w:r w:rsidRPr="00E67A83">
        <w:rPr>
          <w:sz w:val="16"/>
        </w:rPr>
        <w:t xml:space="preserve">nited </w:t>
      </w:r>
      <w:r w:rsidRPr="00E67A83">
        <w:rPr>
          <w:rStyle w:val="Emphasis"/>
        </w:rPr>
        <w:t>S</w:t>
      </w:r>
      <w:r w:rsidRPr="00E67A83">
        <w:rPr>
          <w:sz w:val="16"/>
        </w:rPr>
        <w:t xml:space="preserve">tates </w:t>
      </w:r>
      <w:r w:rsidRPr="00E67A83">
        <w:rPr>
          <w:rStyle w:val="StyleUnderline"/>
        </w:rPr>
        <w:t xml:space="preserve">would </w:t>
      </w:r>
      <w:r w:rsidRPr="00E67A83">
        <w:rPr>
          <w:rStyle w:val="Emphasis"/>
        </w:rPr>
        <w:t>‘go its own way’</w:t>
      </w:r>
      <w:r w:rsidRPr="00286072">
        <w:rPr>
          <w:u w:val="single"/>
        </w:rPr>
        <w:t xml:space="preserve"> should his burden-sharing </w:t>
      </w:r>
      <w:r w:rsidRPr="00E67A83">
        <w:rPr>
          <w:rStyle w:val="Emphasis"/>
        </w:rPr>
        <w:t>demands not be met</w:t>
      </w:r>
      <w:r w:rsidRPr="000664FB">
        <w:rPr>
          <w:sz w:val="16"/>
        </w:rPr>
        <w:t xml:space="preserve">.52 According to one interviewee, </w:t>
      </w:r>
      <w:r w:rsidRPr="00286072">
        <w:rPr>
          <w:u w:val="single"/>
        </w:rPr>
        <w:t xml:space="preserve">the US delegation had </w:t>
      </w:r>
      <w:r w:rsidRPr="00E67A83">
        <w:rPr>
          <w:rStyle w:val="Emphasis"/>
        </w:rPr>
        <w:t>‘no idea what was happening’</w:t>
      </w:r>
      <w:r w:rsidRPr="000664FB">
        <w:rPr>
          <w:sz w:val="16"/>
        </w:rPr>
        <w:t>.53</w:t>
      </w:r>
    </w:p>
    <w:p w14:paraId="6F63673C" w14:textId="77777777" w:rsidR="008B03B4" w:rsidRPr="000664FB" w:rsidRDefault="008B03B4" w:rsidP="008B03B4">
      <w:pPr>
        <w:rPr>
          <w:sz w:val="16"/>
        </w:rPr>
      </w:pPr>
      <w:r w:rsidRPr="000664FB">
        <w:rPr>
          <w:sz w:val="16"/>
        </w:rPr>
        <w:t xml:space="preserve">Sensing the impending danger, </w:t>
      </w:r>
      <w:r w:rsidRPr="00286072">
        <w:rPr>
          <w:u w:val="single"/>
        </w:rPr>
        <w:t xml:space="preserve">Stoltenberg used his procedural powers as chair of the North Atlantic Council to turn the working meeting into an impromptu crisis meeting on burden-sharing. This was a highly unusual, strategic decision by the Secretary-General, as NATO summits tend to be ritualistic and formulaic. It proved to be of </w:t>
      </w:r>
      <w:r w:rsidRPr="00E67A83">
        <w:rPr>
          <w:rStyle w:val="Emphasis"/>
        </w:rPr>
        <w:t>critical importance in appeasing Trump</w:t>
      </w:r>
      <w:r w:rsidRPr="00286072">
        <w:rPr>
          <w:u w:val="single"/>
        </w:rPr>
        <w:t xml:space="preserve">, playing to the </w:t>
      </w:r>
      <w:r w:rsidRPr="00E67A83">
        <w:rPr>
          <w:rStyle w:val="Emphasis"/>
        </w:rPr>
        <w:t>narcissistic propensities</w:t>
      </w:r>
      <w:r w:rsidRPr="00286072">
        <w:rPr>
          <w:u w:val="single"/>
        </w:rPr>
        <w:t xml:space="preserve"> of the US president by </w:t>
      </w:r>
      <w:r w:rsidRPr="009B22B0">
        <w:rPr>
          <w:rStyle w:val="Emphasis"/>
        </w:rPr>
        <w:t>allowing him to vent</w:t>
      </w:r>
      <w:r w:rsidRPr="00286072">
        <w:rPr>
          <w:u w:val="single"/>
        </w:rPr>
        <w:t xml:space="preserve"> his frustration and </w:t>
      </w:r>
      <w:r w:rsidRPr="009B22B0">
        <w:rPr>
          <w:rStyle w:val="Emphasis"/>
        </w:rPr>
        <w:t>put pressure on Europeans</w:t>
      </w:r>
      <w:r w:rsidRPr="00286072">
        <w:rPr>
          <w:u w:val="single"/>
        </w:rPr>
        <w:t xml:space="preserve"> to make concessions before </w:t>
      </w:r>
      <w:r w:rsidRPr="009B22B0">
        <w:rPr>
          <w:rStyle w:val="Emphasis"/>
        </w:rPr>
        <w:t>taking credit for almost all NATO reforms</w:t>
      </w:r>
      <w:r w:rsidRPr="00286072">
        <w:rPr>
          <w:u w:val="single"/>
        </w:rPr>
        <w:t xml:space="preserve"> undertaken since 2014 in the subsequent press conference, letting him </w:t>
      </w:r>
      <w:r w:rsidRPr="009B22B0">
        <w:rPr>
          <w:rStyle w:val="Emphasis"/>
        </w:rPr>
        <w:t>walk away with a sense of victory</w:t>
      </w:r>
      <w:r w:rsidRPr="000664FB">
        <w:rPr>
          <w:sz w:val="16"/>
        </w:rPr>
        <w:t>.54</w:t>
      </w:r>
    </w:p>
    <w:p w14:paraId="537C66FA" w14:textId="77777777" w:rsidR="008B03B4" w:rsidRPr="000664FB" w:rsidRDefault="008B03B4" w:rsidP="008B03B4">
      <w:pPr>
        <w:rPr>
          <w:sz w:val="16"/>
        </w:rPr>
      </w:pPr>
      <w:r w:rsidRPr="00FF0D94">
        <w:rPr>
          <w:u w:val="single"/>
        </w:rPr>
        <w:lastRenderedPageBreak/>
        <w:t>Alongside the agenda-setting strategy, Stoltenberg also sought to exert complementary diplomatic pressures and broker compromises among other member states</w:t>
      </w:r>
      <w:r w:rsidRPr="000664FB">
        <w:rPr>
          <w:sz w:val="16"/>
        </w:rPr>
        <w:t xml:space="preserve">. His private office included several senior seconded officials, and he used them as ears and mouths in the capitals.55 He also regularly toured those capitals </w:t>
      </w:r>
      <w:r w:rsidRPr="00FF0D94">
        <w:rPr>
          <w:u w:val="single"/>
        </w:rPr>
        <w:t xml:space="preserve">to </w:t>
      </w:r>
      <w:r w:rsidRPr="009B22B0">
        <w:rPr>
          <w:rStyle w:val="Emphasis"/>
        </w:rPr>
        <w:t>persuade Europeans and Canada</w:t>
      </w:r>
      <w:r w:rsidRPr="00FF0D94">
        <w:rPr>
          <w:u w:val="single"/>
        </w:rPr>
        <w:t xml:space="preserve"> of the need for </w:t>
      </w:r>
      <w:r w:rsidRPr="009B22B0">
        <w:rPr>
          <w:rStyle w:val="Emphasis"/>
        </w:rPr>
        <w:t xml:space="preserve">greater </w:t>
      </w:r>
      <w:proofErr w:type="spellStart"/>
      <w:r w:rsidRPr="009B22B0">
        <w:rPr>
          <w:rStyle w:val="Emphasis"/>
        </w:rPr>
        <w:t>defence</w:t>
      </w:r>
      <w:proofErr w:type="spellEnd"/>
      <w:r w:rsidRPr="009B22B0">
        <w:rPr>
          <w:rStyle w:val="Emphasis"/>
        </w:rPr>
        <w:t xml:space="preserve"> spending</w:t>
      </w:r>
      <w:r w:rsidRPr="00FF0D94">
        <w:rPr>
          <w:u w:val="single"/>
        </w:rPr>
        <w:t>. While some allies felt unease about Stoltenberg's overriding focus</w:t>
      </w:r>
      <w:r w:rsidRPr="000664FB">
        <w:rPr>
          <w:sz w:val="16"/>
        </w:rPr>
        <w:t xml:space="preserve"> on </w:t>
      </w:r>
      <w:proofErr w:type="spellStart"/>
      <w:r w:rsidRPr="000664FB">
        <w:rPr>
          <w:sz w:val="16"/>
        </w:rPr>
        <w:t>defence</w:t>
      </w:r>
      <w:proofErr w:type="spellEnd"/>
      <w:r w:rsidRPr="000664FB">
        <w:rPr>
          <w:sz w:val="16"/>
        </w:rPr>
        <w:t xml:space="preserve"> spending as the principal indicator of burden-sharing, </w:t>
      </w:r>
      <w:r w:rsidRPr="00FF0D94">
        <w:rPr>
          <w:u w:val="single"/>
        </w:rPr>
        <w:t xml:space="preserve">his </w:t>
      </w:r>
      <w:r w:rsidRPr="009B22B0">
        <w:rPr>
          <w:rStyle w:val="Emphasis"/>
        </w:rPr>
        <w:t>reputation</w:t>
      </w:r>
      <w:r w:rsidRPr="00FF0D94">
        <w:rPr>
          <w:u w:val="single"/>
        </w:rPr>
        <w:t xml:space="preserve"> as an </w:t>
      </w:r>
      <w:r w:rsidRPr="009B22B0">
        <w:rPr>
          <w:rStyle w:val="Emphasis"/>
        </w:rPr>
        <w:t>honest broker</w:t>
      </w:r>
      <w:r w:rsidRPr="00FF0D94">
        <w:rPr>
          <w:u w:val="single"/>
        </w:rPr>
        <w:t xml:space="preserve"> and </w:t>
      </w:r>
      <w:r w:rsidRPr="009B22B0">
        <w:rPr>
          <w:rStyle w:val="Emphasis"/>
        </w:rPr>
        <w:t>skilled mediator</w:t>
      </w:r>
      <w:r w:rsidRPr="00FF0D94">
        <w:rPr>
          <w:u w:val="single"/>
        </w:rPr>
        <w:t xml:space="preserve"> allowed him to overcome these concerns</w:t>
      </w:r>
      <w:r w:rsidRPr="000664FB">
        <w:rPr>
          <w:sz w:val="16"/>
        </w:rPr>
        <w:t xml:space="preserve">.56 </w:t>
      </w:r>
      <w:r w:rsidRPr="00FF0D94">
        <w:rPr>
          <w:u w:val="single"/>
        </w:rPr>
        <w:t xml:space="preserve">He also tended </w:t>
      </w:r>
      <w:r w:rsidRPr="009B22B0">
        <w:rPr>
          <w:rStyle w:val="Emphasis"/>
        </w:rPr>
        <w:t>explicitly to invoke the threat of US withdrawal</w:t>
      </w:r>
      <w:r w:rsidRPr="00FF0D94">
        <w:rPr>
          <w:u w:val="single"/>
        </w:rPr>
        <w:t xml:space="preserve"> to strengthen his case</w:t>
      </w:r>
      <w:r w:rsidRPr="000664FB">
        <w:rPr>
          <w:sz w:val="16"/>
        </w:rPr>
        <w:t xml:space="preserve">.57 In November 2019, senior officials in Stoltenberg's private office helped broker a new common funding formula for NATO's budget. </w:t>
      </w:r>
      <w:r w:rsidRPr="00FF0D94">
        <w:rPr>
          <w:u w:val="single"/>
        </w:rPr>
        <w:t xml:space="preserve">In order to </w:t>
      </w:r>
      <w:r w:rsidRPr="009B22B0">
        <w:rPr>
          <w:rStyle w:val="Emphasis"/>
        </w:rPr>
        <w:t>alleviate Trump's criticism</w:t>
      </w:r>
      <w:r w:rsidRPr="00FF0D94">
        <w:rPr>
          <w:u w:val="single"/>
        </w:rPr>
        <w:t xml:space="preserve"> of allied, and in particular German, under-spending, Stoltenberg's office </w:t>
      </w:r>
      <w:r w:rsidRPr="009B22B0">
        <w:rPr>
          <w:rStyle w:val="Emphasis"/>
        </w:rPr>
        <w:t>worked behind the scenes</w:t>
      </w:r>
      <w:r w:rsidRPr="00FF0D94">
        <w:rPr>
          <w:u w:val="single"/>
        </w:rPr>
        <w:t xml:space="preserve"> with officials from the German chancellery and the US National Security Council to increase German contributions to match the reduced US level</w:t>
      </w:r>
      <w:r w:rsidRPr="000664FB">
        <w:rPr>
          <w:sz w:val="16"/>
        </w:rPr>
        <w:t xml:space="preserve">.58 </w:t>
      </w:r>
      <w:r w:rsidRPr="00FF0D94">
        <w:rPr>
          <w:u w:val="single"/>
        </w:rPr>
        <w:t>While this was largely symbolic</w:t>
      </w:r>
      <w:r w:rsidRPr="000664FB">
        <w:rPr>
          <w:sz w:val="16"/>
        </w:rPr>
        <w:t xml:space="preserve">, given the relatively insignificant sums involved, </w:t>
      </w:r>
      <w:r w:rsidRPr="00FF0D94">
        <w:rPr>
          <w:u w:val="single"/>
        </w:rPr>
        <w:t xml:space="preserve">it subsequently allowed Stoltenberg to </w:t>
      </w:r>
      <w:r w:rsidRPr="009B22B0">
        <w:rPr>
          <w:rStyle w:val="Emphasis"/>
        </w:rPr>
        <w:t>claim another public victory for Trump</w:t>
      </w:r>
      <w:r w:rsidRPr="00FF0D94">
        <w:rPr>
          <w:u w:val="single"/>
        </w:rPr>
        <w:t>'s burden-sharing agenda</w:t>
      </w:r>
      <w:r w:rsidRPr="000664FB">
        <w:rPr>
          <w:sz w:val="16"/>
        </w:rPr>
        <w:t>.</w:t>
      </w:r>
    </w:p>
    <w:p w14:paraId="66875A29" w14:textId="77777777" w:rsidR="008B03B4" w:rsidRPr="000664FB" w:rsidRDefault="008B03B4" w:rsidP="008B03B4">
      <w:pPr>
        <w:rPr>
          <w:sz w:val="16"/>
        </w:rPr>
      </w:pPr>
      <w:r w:rsidRPr="000664FB">
        <w:rPr>
          <w:sz w:val="16"/>
        </w:rPr>
        <w:t xml:space="preserve">By the end of 2019, </w:t>
      </w:r>
      <w:r w:rsidRPr="00FF0D94">
        <w:rPr>
          <w:u w:val="single"/>
        </w:rPr>
        <w:t xml:space="preserve">Trump had </w:t>
      </w:r>
      <w:r w:rsidRPr="009B22B0">
        <w:rPr>
          <w:rStyle w:val="Emphasis"/>
        </w:rPr>
        <w:t>proclaimed his satisfaction at several points</w:t>
      </w:r>
      <w:r w:rsidRPr="00FF0D94">
        <w:rPr>
          <w:u w:val="single"/>
        </w:rPr>
        <w:t xml:space="preserve"> that ‘people are paying and I'm very happy with the fact that they're paying’</w:t>
      </w:r>
      <w:r w:rsidRPr="000664FB">
        <w:rPr>
          <w:sz w:val="16"/>
        </w:rPr>
        <w:t xml:space="preserve">,59 </w:t>
      </w:r>
      <w:r w:rsidRPr="00FF0D94">
        <w:rPr>
          <w:u w:val="single"/>
        </w:rPr>
        <w:t xml:space="preserve">despite the fact that increases were </w:t>
      </w:r>
      <w:r w:rsidRPr="009B22B0">
        <w:rPr>
          <w:rStyle w:val="Emphasis"/>
        </w:rPr>
        <w:t>well below</w:t>
      </w:r>
      <w:r w:rsidRPr="00FF0D94">
        <w:rPr>
          <w:u w:val="single"/>
        </w:rPr>
        <w:t xml:space="preserve"> his demand</w:t>
      </w:r>
      <w:r w:rsidRPr="000664FB">
        <w:rPr>
          <w:sz w:val="16"/>
        </w:rPr>
        <w:t xml:space="preserve"> that every ally meet the 2 per cent target (not to mention spending 4 per cent of GDP on </w:t>
      </w:r>
      <w:proofErr w:type="spellStart"/>
      <w:r w:rsidRPr="000664FB">
        <w:rPr>
          <w:sz w:val="16"/>
        </w:rPr>
        <w:t>defence</w:t>
      </w:r>
      <w:proofErr w:type="spellEnd"/>
      <w:r w:rsidRPr="000664FB">
        <w:rPr>
          <w:sz w:val="16"/>
        </w:rPr>
        <w:t xml:space="preserve">, a demand he made at the 2018 summit). While national </w:t>
      </w:r>
      <w:proofErr w:type="spellStart"/>
      <w:r w:rsidRPr="000664FB">
        <w:rPr>
          <w:sz w:val="16"/>
        </w:rPr>
        <w:t>defence</w:t>
      </w:r>
      <w:proofErr w:type="spellEnd"/>
      <w:r w:rsidRPr="000664FB">
        <w:rPr>
          <w:sz w:val="16"/>
        </w:rPr>
        <w:t xml:space="preserve"> budgets have been on the rise since 2015, only seven out of 29 allies met the target in 2019 and only 15 had set out plans to reach 2 per cent of GDP of overall </w:t>
      </w:r>
      <w:proofErr w:type="spellStart"/>
      <w:r w:rsidRPr="000664FB">
        <w:rPr>
          <w:sz w:val="16"/>
        </w:rPr>
        <w:t>defence</w:t>
      </w:r>
      <w:proofErr w:type="spellEnd"/>
      <w:r w:rsidRPr="000664FB">
        <w:rPr>
          <w:sz w:val="16"/>
        </w:rPr>
        <w:t xml:space="preserve"> spending by 2024.60 There is therefore a correlation between Trump's conversion on burden-sharing and Stoltenberg's strategic responses; indeed, there are several pieces of evidence that suggest that the Secretary-General and senior officials played a causal role in that conversion.</w:t>
      </w:r>
    </w:p>
    <w:p w14:paraId="719AD2D3" w14:textId="77777777" w:rsidR="008B03B4" w:rsidRPr="000664FB" w:rsidRDefault="008B03B4" w:rsidP="008B03B4">
      <w:pPr>
        <w:rPr>
          <w:sz w:val="16"/>
        </w:rPr>
      </w:pPr>
      <w:r w:rsidRPr="000664FB">
        <w:rPr>
          <w:sz w:val="16"/>
        </w:rPr>
        <w:t xml:space="preserve">First, </w:t>
      </w:r>
      <w:r w:rsidRPr="00FF0D94">
        <w:rPr>
          <w:u w:val="single"/>
        </w:rPr>
        <w:t xml:space="preserve">Trump's </w:t>
      </w:r>
      <w:r w:rsidRPr="009B22B0">
        <w:rPr>
          <w:rStyle w:val="Emphasis"/>
        </w:rPr>
        <w:t>own comments</w:t>
      </w:r>
      <w:r w:rsidRPr="00FF0D94">
        <w:rPr>
          <w:u w:val="single"/>
        </w:rPr>
        <w:t xml:space="preserve"> suggest that Stoltenberg played a </w:t>
      </w:r>
      <w:r w:rsidRPr="009B22B0">
        <w:rPr>
          <w:rStyle w:val="Emphasis"/>
        </w:rPr>
        <w:t>critical role in persuading him</w:t>
      </w:r>
      <w:r w:rsidRPr="000664FB">
        <w:rPr>
          <w:sz w:val="16"/>
        </w:rPr>
        <w:t xml:space="preserve">. Throughout his tenure, </w:t>
      </w:r>
      <w:r w:rsidRPr="00FF0D94">
        <w:rPr>
          <w:u w:val="single"/>
        </w:rPr>
        <w:t xml:space="preserve">NATO's Secretary-General maintained an </w:t>
      </w:r>
      <w:r w:rsidRPr="009B22B0">
        <w:rPr>
          <w:rStyle w:val="Emphasis"/>
        </w:rPr>
        <w:t>amicable relationship</w:t>
      </w:r>
      <w:r w:rsidRPr="00FF0D94">
        <w:rPr>
          <w:u w:val="single"/>
        </w:rPr>
        <w:t xml:space="preserve"> with Trump</w:t>
      </w:r>
      <w:r w:rsidRPr="000664FB">
        <w:rPr>
          <w:sz w:val="16"/>
        </w:rPr>
        <w:t xml:space="preserve">, a rarity for any leader.61 </w:t>
      </w:r>
      <w:r w:rsidRPr="009B22B0">
        <w:rPr>
          <w:rStyle w:val="Emphasis"/>
        </w:rPr>
        <w:t>Trump heaped lavish praise</w:t>
      </w:r>
      <w:r w:rsidRPr="00FF0D94">
        <w:rPr>
          <w:u w:val="single"/>
        </w:rPr>
        <w:t xml:space="preserve"> on Stoltenberg, describing their relationship as ‘outstanding’ and stating that he had ‘done an </w:t>
      </w:r>
      <w:r w:rsidRPr="009B22B0">
        <w:rPr>
          <w:rStyle w:val="Emphasis"/>
        </w:rPr>
        <w:t>excellent job</w:t>
      </w:r>
      <w:r w:rsidRPr="00FF0D94">
        <w:rPr>
          <w:u w:val="single"/>
        </w:rPr>
        <w:t>’—a judgement reinforced when Trump supported extending Stoltenberg's term as secretary-general for another two years. Crucially, he established a direct link between Stoltenberg and burden-sharing, exclaiming that ‘</w:t>
      </w:r>
      <w:r w:rsidRPr="009B22B0">
        <w:rPr>
          <w:rStyle w:val="Emphasis"/>
        </w:rPr>
        <w:t>the media never gives me credit but he gave me credit</w:t>
      </w:r>
      <w:r w:rsidRPr="00FF0D94">
        <w:rPr>
          <w:u w:val="single"/>
        </w:rPr>
        <w:t>, now we're up to way over $100 billion’</w:t>
      </w:r>
      <w:r w:rsidRPr="000664FB">
        <w:rPr>
          <w:sz w:val="16"/>
        </w:rPr>
        <w:t xml:space="preserve">.62 Moreover, </w:t>
      </w:r>
      <w:r w:rsidRPr="00B44A0E">
        <w:rPr>
          <w:u w:val="single"/>
        </w:rPr>
        <w:t xml:space="preserve">Stoltenberg's $100 billion slogan evidently </w:t>
      </w:r>
      <w:r w:rsidRPr="009B22B0">
        <w:rPr>
          <w:rStyle w:val="Emphasis"/>
        </w:rPr>
        <w:t>gained traction</w:t>
      </w:r>
      <w:r w:rsidRPr="00B44A0E">
        <w:rPr>
          <w:u w:val="single"/>
        </w:rPr>
        <w:t xml:space="preserve"> with Trump, especially after the Secretary-General trumpeted it on </w:t>
      </w:r>
      <w:r w:rsidRPr="009B22B0">
        <w:rPr>
          <w:rStyle w:val="Emphasis"/>
        </w:rPr>
        <w:t>Fox News</w:t>
      </w:r>
      <w:r w:rsidRPr="00B44A0E">
        <w:rPr>
          <w:u w:val="single"/>
        </w:rPr>
        <w:t xml:space="preserve">, an announcement which Trump </w:t>
      </w:r>
      <w:r w:rsidRPr="009B22B0">
        <w:rPr>
          <w:rStyle w:val="Emphasis"/>
        </w:rPr>
        <w:t>immediately retweeted</w:t>
      </w:r>
      <w:r w:rsidRPr="00B44A0E">
        <w:rPr>
          <w:u w:val="single"/>
        </w:rPr>
        <w:t xml:space="preserve"> and then cited for the first time in his State of the Union address just one week later</w:t>
      </w:r>
      <w:r w:rsidRPr="000664FB">
        <w:rPr>
          <w:sz w:val="16"/>
        </w:rPr>
        <w:t>.63</w:t>
      </w:r>
    </w:p>
    <w:p w14:paraId="5B96D320" w14:textId="77777777" w:rsidR="008B03B4" w:rsidRPr="000664FB" w:rsidRDefault="008B03B4" w:rsidP="008B03B4">
      <w:pPr>
        <w:rPr>
          <w:sz w:val="16"/>
        </w:rPr>
      </w:pPr>
      <w:r w:rsidRPr="000664FB">
        <w:rPr>
          <w:sz w:val="16"/>
        </w:rPr>
        <w:t xml:space="preserve">Second, </w:t>
      </w:r>
      <w:r w:rsidRPr="00A42FF9">
        <w:rPr>
          <w:u w:val="single"/>
        </w:rPr>
        <w:t xml:space="preserve">several closely involved </w:t>
      </w:r>
      <w:r w:rsidRPr="009B22B0">
        <w:rPr>
          <w:rStyle w:val="Emphasis"/>
        </w:rPr>
        <w:t>national and NATO officials confirm</w:t>
      </w:r>
      <w:r w:rsidRPr="00A42FF9">
        <w:rPr>
          <w:u w:val="single"/>
        </w:rPr>
        <w:t xml:space="preserve"> that Trump began changing his stance </w:t>
      </w:r>
      <w:r w:rsidRPr="009B22B0">
        <w:rPr>
          <w:rStyle w:val="Emphasis"/>
        </w:rPr>
        <w:t>after encounters with Stoltenberg</w:t>
      </w:r>
      <w:r w:rsidRPr="00A42FF9">
        <w:rPr>
          <w:rStyle w:val="StyleUnderline"/>
        </w:rPr>
        <w:t xml:space="preserve">, whose </w:t>
      </w:r>
      <w:r w:rsidRPr="009B22B0">
        <w:rPr>
          <w:rStyle w:val="Emphasis"/>
        </w:rPr>
        <w:t>adroit flattery</w:t>
      </w:r>
      <w:r w:rsidRPr="00A42FF9">
        <w:rPr>
          <w:rStyle w:val="StyleUnderline"/>
        </w:rPr>
        <w:t xml:space="preserve"> pushed the </w:t>
      </w:r>
      <w:r w:rsidRPr="009B22B0">
        <w:rPr>
          <w:rStyle w:val="Emphasis"/>
        </w:rPr>
        <w:t>right buttons</w:t>
      </w:r>
      <w:r w:rsidRPr="00A42FF9">
        <w:rPr>
          <w:rStyle w:val="StyleUnderline"/>
        </w:rPr>
        <w:t xml:space="preserve"> with the president</w:t>
      </w:r>
      <w:r w:rsidRPr="000664FB">
        <w:rPr>
          <w:sz w:val="16"/>
        </w:rPr>
        <w:t xml:space="preserve">.64 Close observers confirm this impression: </w:t>
      </w:r>
      <w:r w:rsidRPr="00A42FF9">
        <w:rPr>
          <w:u w:val="single"/>
        </w:rPr>
        <w:t xml:space="preserve">the then British Ambassador in Washington characterized Stoltenberg as the </w:t>
      </w:r>
      <w:r w:rsidRPr="009B22B0">
        <w:rPr>
          <w:rStyle w:val="Emphasis"/>
        </w:rPr>
        <w:t>‘master Trump-whisperer’</w:t>
      </w:r>
      <w:r w:rsidRPr="000664FB">
        <w:rPr>
          <w:sz w:val="16"/>
        </w:rPr>
        <w:t xml:space="preserve">,65 while one interviewee noted that </w:t>
      </w:r>
      <w:r w:rsidRPr="00A42FF9">
        <w:rPr>
          <w:u w:val="single"/>
        </w:rPr>
        <w:t xml:space="preserve">the Secretary-General was always one of the first points of contact when </w:t>
      </w:r>
      <w:proofErr w:type="spellStart"/>
      <w:r w:rsidRPr="00A42FF9">
        <w:rPr>
          <w:u w:val="single"/>
        </w:rPr>
        <w:t>defence</w:t>
      </w:r>
      <w:proofErr w:type="spellEnd"/>
      <w:r w:rsidRPr="00A42FF9">
        <w:rPr>
          <w:u w:val="single"/>
        </w:rPr>
        <w:t xml:space="preserve"> decisions were impending and that ‘Trump looked to Stoltenberg for advice’</w:t>
      </w:r>
      <w:r w:rsidRPr="000664FB">
        <w:rPr>
          <w:sz w:val="16"/>
        </w:rPr>
        <w:t>.66</w:t>
      </w:r>
    </w:p>
    <w:p w14:paraId="442E50CF" w14:textId="77777777" w:rsidR="008B03B4" w:rsidRPr="000664FB" w:rsidRDefault="008B03B4" w:rsidP="008B03B4">
      <w:pPr>
        <w:rPr>
          <w:sz w:val="16"/>
        </w:rPr>
      </w:pPr>
      <w:r w:rsidRPr="000664FB">
        <w:rPr>
          <w:sz w:val="16"/>
        </w:rPr>
        <w:t xml:space="preserve">Third, </w:t>
      </w:r>
      <w:r w:rsidRPr="000664FB">
        <w:rPr>
          <w:u w:val="single"/>
        </w:rPr>
        <w:t xml:space="preserve">the beginning of Trump's conversion can be traced to the 2018 summit, which was a critical moment for the alliance. The </w:t>
      </w:r>
      <w:r w:rsidRPr="009B22B0">
        <w:rPr>
          <w:rStyle w:val="Emphasis"/>
        </w:rPr>
        <w:t>outcome of the summit</w:t>
      </w:r>
      <w:r w:rsidRPr="000664FB">
        <w:rPr>
          <w:u w:val="single"/>
        </w:rPr>
        <w:t xml:space="preserve"> hung in the balance; US officials attending the summit feared that Trump would announce the </w:t>
      </w:r>
      <w:r w:rsidRPr="009B22B0">
        <w:rPr>
          <w:rStyle w:val="Emphasis"/>
        </w:rPr>
        <w:t>US withdrawal from NATO</w:t>
      </w:r>
      <w:r w:rsidRPr="000664FB">
        <w:rPr>
          <w:u w:val="single"/>
        </w:rPr>
        <w:t xml:space="preserve"> at the press conference</w:t>
      </w:r>
      <w:r w:rsidRPr="000664FB">
        <w:rPr>
          <w:sz w:val="16"/>
        </w:rPr>
        <w:t xml:space="preserve"> on 12 July </w:t>
      </w:r>
      <w:r w:rsidRPr="000664FB">
        <w:rPr>
          <w:u w:val="single"/>
        </w:rPr>
        <w:t xml:space="preserve">and had even instructed lawyers to </w:t>
      </w:r>
      <w:proofErr w:type="spellStart"/>
      <w:r w:rsidRPr="000664FB">
        <w:rPr>
          <w:u w:val="single"/>
        </w:rPr>
        <w:t>analyse</w:t>
      </w:r>
      <w:proofErr w:type="spellEnd"/>
      <w:r w:rsidRPr="000664FB">
        <w:rPr>
          <w:u w:val="single"/>
        </w:rPr>
        <w:t xml:space="preserve"> NATO's founding treaty for advice on the legal mechanisms</w:t>
      </w:r>
      <w:r w:rsidRPr="000664FB">
        <w:rPr>
          <w:sz w:val="16"/>
        </w:rPr>
        <w:t xml:space="preserve"> (though Congress would have prevented a formal withdrawal). Secretary </w:t>
      </w:r>
      <w:r w:rsidRPr="009B22B0">
        <w:rPr>
          <w:rStyle w:val="Emphasis"/>
        </w:rPr>
        <w:t>Mattis</w:t>
      </w:r>
      <w:r w:rsidRPr="000664FB">
        <w:rPr>
          <w:u w:val="single"/>
        </w:rPr>
        <w:t xml:space="preserve"> was strikingly absent from the stage when Trump gave the press conference and, in private, implied his willingness to </w:t>
      </w:r>
      <w:r w:rsidRPr="009B22B0">
        <w:rPr>
          <w:rStyle w:val="Emphasis"/>
        </w:rPr>
        <w:t>resign that day</w:t>
      </w:r>
      <w:r w:rsidRPr="000664FB">
        <w:rPr>
          <w:sz w:val="16"/>
        </w:rPr>
        <w:t xml:space="preserve">.67 </w:t>
      </w:r>
      <w:r w:rsidRPr="000664FB">
        <w:rPr>
          <w:u w:val="single"/>
        </w:rPr>
        <w:t xml:space="preserve">Without Stoltenberg's unscripted and spontaneous decision to call the emergency session, all indicators suggests that Trump would at least have caused </w:t>
      </w:r>
      <w:r w:rsidRPr="009B22B0">
        <w:rPr>
          <w:rStyle w:val="Emphasis"/>
        </w:rPr>
        <w:t>severe damage to the alliance</w:t>
      </w:r>
      <w:r w:rsidRPr="000664FB">
        <w:rPr>
          <w:sz w:val="16"/>
        </w:rPr>
        <w:t>.</w:t>
      </w:r>
    </w:p>
    <w:p w14:paraId="780A64C3" w14:textId="77777777" w:rsidR="008B03B4" w:rsidRPr="008B03B4" w:rsidRDefault="008B03B4" w:rsidP="008B03B4"/>
    <w:p w14:paraId="78F33D08" w14:textId="2E56946F" w:rsidR="00DF4C69" w:rsidRDefault="00DF4C69" w:rsidP="00DF4C69">
      <w:pPr>
        <w:pStyle w:val="Heading2"/>
      </w:pPr>
      <w:r>
        <w:lastRenderedPageBreak/>
        <w:t xml:space="preserve">Aff </w:t>
      </w:r>
    </w:p>
    <w:p w14:paraId="1A4B3E3D" w14:textId="0D22F376" w:rsidR="00281330" w:rsidRDefault="00281330" w:rsidP="00281330">
      <w:pPr>
        <w:pStyle w:val="Heading3"/>
      </w:pPr>
      <w:r>
        <w:lastRenderedPageBreak/>
        <w:t>2AC---Say No---Canada</w:t>
      </w:r>
    </w:p>
    <w:p w14:paraId="36EE28AC" w14:textId="7223E23D" w:rsidR="009F2D9E" w:rsidRDefault="009F2D9E" w:rsidP="009F2D9E">
      <w:pPr>
        <w:pStyle w:val="Heading4"/>
      </w:pPr>
      <w:r>
        <w:t>Canada vetoes</w:t>
      </w:r>
      <w:r w:rsidR="00B833A5">
        <w:t xml:space="preserve">. </w:t>
      </w:r>
    </w:p>
    <w:p w14:paraId="75DFB407" w14:textId="7CE5A004" w:rsidR="009F2D9E" w:rsidRPr="009F2D9E" w:rsidRDefault="009F2D9E" w:rsidP="009F2D9E">
      <w:r w:rsidRPr="009F2D9E">
        <w:rPr>
          <w:rStyle w:val="Style13ptBold"/>
        </w:rPr>
        <w:t>Devlen ’21</w:t>
      </w:r>
      <w:r>
        <w:t xml:space="preserve"> [Balkan, PhD. Senior Fellow at Macdonald-Laurier Institute; Annika Schulz, Graduate Student at Leiden University; Charlotte Duval-</w:t>
      </w:r>
      <w:proofErr w:type="spellStart"/>
      <w:r>
        <w:t>Lantoine</w:t>
      </w:r>
      <w:proofErr w:type="spellEnd"/>
      <w:r>
        <w:t xml:space="preserve">, Fellow at Canadian Global Affairs Institute; Kristen </w:t>
      </w:r>
      <w:proofErr w:type="spellStart"/>
      <w:r>
        <w:t>Csenkey</w:t>
      </w:r>
      <w:proofErr w:type="spellEnd"/>
      <w:r>
        <w:t>, PhD Candidate at Balsillie School of International Affairs; “A Not So Frozen 2035: The Future of NATO in the European Arctic and High North,” Defense and Security Foresight Group, June 2021]</w:t>
      </w:r>
      <w:r w:rsidR="008118FD">
        <w:t xml:space="preserve"> </w:t>
      </w:r>
      <w:proofErr w:type="spellStart"/>
      <w:r w:rsidR="008118FD">
        <w:t>owen</w:t>
      </w:r>
      <w:proofErr w:type="spellEnd"/>
    </w:p>
    <w:p w14:paraId="6F4A2747" w14:textId="63590069" w:rsidR="009F2D9E" w:rsidRPr="00C50783" w:rsidRDefault="009F2D9E" w:rsidP="009F2D9E">
      <w:pPr>
        <w:rPr>
          <w:sz w:val="16"/>
        </w:rPr>
      </w:pPr>
      <w:r w:rsidRPr="00C50783">
        <w:rPr>
          <w:rStyle w:val="StyleUnderline"/>
          <w:highlight w:val="cyan"/>
        </w:rPr>
        <w:t>Canada</w:t>
      </w:r>
      <w:r w:rsidRPr="009F2D9E">
        <w:rPr>
          <w:rStyle w:val="StyleUnderline"/>
        </w:rPr>
        <w:t xml:space="preserve"> has been </w:t>
      </w:r>
      <w:r w:rsidRPr="00C50783">
        <w:rPr>
          <w:rStyle w:val="Emphasis"/>
          <w:highlight w:val="cyan"/>
        </w:rPr>
        <w:t>consistent</w:t>
      </w:r>
      <w:r w:rsidRPr="00C50783">
        <w:rPr>
          <w:rStyle w:val="StyleUnderline"/>
          <w:highlight w:val="cyan"/>
        </w:rPr>
        <w:t xml:space="preserve"> in</w:t>
      </w:r>
      <w:r w:rsidRPr="00C50783">
        <w:rPr>
          <w:sz w:val="16"/>
        </w:rPr>
        <w:t xml:space="preserve"> its </w:t>
      </w:r>
      <w:r w:rsidRPr="00C50783">
        <w:rPr>
          <w:rStyle w:val="Emphasis"/>
          <w:highlight w:val="cyan"/>
        </w:rPr>
        <w:t>opposition</w:t>
      </w:r>
      <w:r w:rsidRPr="00C50783">
        <w:rPr>
          <w:rStyle w:val="StyleUnderline"/>
          <w:highlight w:val="cyan"/>
        </w:rPr>
        <w:t xml:space="preserve"> to</w:t>
      </w:r>
      <w:r w:rsidRPr="009F2D9E">
        <w:rPr>
          <w:rStyle w:val="StyleUnderline"/>
        </w:rPr>
        <w:t xml:space="preserve"> an </w:t>
      </w:r>
      <w:r w:rsidRPr="00C50783">
        <w:rPr>
          <w:rStyle w:val="StyleUnderline"/>
          <w:highlight w:val="cyan"/>
        </w:rPr>
        <w:t xml:space="preserve">allied involvement in the </w:t>
      </w:r>
      <w:r w:rsidRPr="00C50783">
        <w:rPr>
          <w:rStyle w:val="Emphasis"/>
          <w:highlight w:val="cyan"/>
        </w:rPr>
        <w:t>Arctic</w:t>
      </w:r>
      <w:r w:rsidRPr="00C50783">
        <w:rPr>
          <w:sz w:val="16"/>
        </w:rPr>
        <w:t xml:space="preserve">. This is well </w:t>
      </w:r>
      <w:r w:rsidRPr="009F2D9E">
        <w:rPr>
          <w:rStyle w:val="StyleUnderline"/>
        </w:rPr>
        <w:t>illustrated by</w:t>
      </w:r>
      <w:r w:rsidRPr="00C50783">
        <w:rPr>
          <w:sz w:val="16"/>
        </w:rPr>
        <w:t xml:space="preserve"> then-Canadian </w:t>
      </w:r>
      <w:r w:rsidRPr="009F2D9E">
        <w:rPr>
          <w:rStyle w:val="StyleUnderline"/>
        </w:rPr>
        <w:t xml:space="preserve">Prime Minister Stephen </w:t>
      </w:r>
      <w:r w:rsidRPr="00C50783">
        <w:rPr>
          <w:rStyle w:val="Emphasis"/>
          <w:highlight w:val="cyan"/>
        </w:rPr>
        <w:t>Harper</w:t>
      </w:r>
      <w:r w:rsidRPr="00C50783">
        <w:rPr>
          <w:rStyle w:val="StyleUnderline"/>
          <w:highlight w:val="cyan"/>
        </w:rPr>
        <w:t xml:space="preserve"> telli</w:t>
      </w:r>
      <w:r w:rsidRPr="009F2D9E">
        <w:rPr>
          <w:rStyle w:val="StyleUnderline"/>
        </w:rPr>
        <w:t xml:space="preserve">ng </w:t>
      </w:r>
      <w:r w:rsidRPr="00C50783">
        <w:rPr>
          <w:sz w:val="16"/>
        </w:rPr>
        <w:t>then-</w:t>
      </w:r>
      <w:r w:rsidRPr="009F2D9E">
        <w:rPr>
          <w:rStyle w:val="StyleUnderline"/>
        </w:rPr>
        <w:t xml:space="preserve">Secretary General </w:t>
      </w:r>
      <w:r w:rsidRPr="00C50783">
        <w:rPr>
          <w:rStyle w:val="StyleUnderline"/>
          <w:highlight w:val="cyan"/>
        </w:rPr>
        <w:t>Anders</w:t>
      </w:r>
      <w:r w:rsidRPr="00C50783">
        <w:rPr>
          <w:sz w:val="16"/>
        </w:rPr>
        <w:t xml:space="preserve"> Fogh Rasmussen </w:t>
      </w:r>
      <w:r w:rsidRPr="009F2D9E">
        <w:rPr>
          <w:rStyle w:val="StyleUnderline"/>
        </w:rPr>
        <w:t xml:space="preserve">that he did </w:t>
      </w:r>
      <w:r w:rsidRPr="00C50783">
        <w:rPr>
          <w:rStyle w:val="Emphasis"/>
          <w:highlight w:val="cyan"/>
        </w:rPr>
        <w:t>not see a role</w:t>
      </w:r>
      <w:r w:rsidRPr="00C50783">
        <w:rPr>
          <w:rStyle w:val="StyleUnderline"/>
          <w:highlight w:val="cyan"/>
        </w:rPr>
        <w:t xml:space="preserve"> for NATO in the region</w:t>
      </w:r>
      <w:r w:rsidRPr="00C50783">
        <w:rPr>
          <w:sz w:val="16"/>
        </w:rPr>
        <w:t xml:space="preserve">. In fact, he </w:t>
      </w:r>
      <w:r w:rsidRPr="00C50783">
        <w:rPr>
          <w:rStyle w:val="StyleUnderline"/>
          <w:highlight w:val="cyan"/>
        </w:rPr>
        <w:t>expressed perceiving</w:t>
      </w:r>
      <w:r w:rsidRPr="009F2D9E">
        <w:rPr>
          <w:rStyle w:val="StyleUnderline"/>
        </w:rPr>
        <w:t xml:space="preserve"> the </w:t>
      </w:r>
      <w:r w:rsidRPr="00C50783">
        <w:rPr>
          <w:rStyle w:val="StyleUnderline"/>
          <w:highlight w:val="cyan"/>
        </w:rPr>
        <w:t>push</w:t>
      </w:r>
      <w:r w:rsidRPr="009F2D9E">
        <w:rPr>
          <w:rStyle w:val="StyleUnderline"/>
        </w:rPr>
        <w:t xml:space="preserve"> from non-Arctic states to increase allied engagement in the region </w:t>
      </w:r>
      <w:r w:rsidRPr="00C50783">
        <w:rPr>
          <w:rStyle w:val="StyleUnderline"/>
          <w:highlight w:val="cyan"/>
        </w:rPr>
        <w:t>as</w:t>
      </w:r>
      <w:r w:rsidRPr="009F2D9E">
        <w:rPr>
          <w:rStyle w:val="StyleUnderline"/>
        </w:rPr>
        <w:t xml:space="preserve"> their </w:t>
      </w:r>
      <w:r w:rsidRPr="00C50783">
        <w:rPr>
          <w:rStyle w:val="Emphasis"/>
          <w:highlight w:val="cyan"/>
        </w:rPr>
        <w:t>attempt to expand</w:t>
      </w:r>
      <w:r w:rsidRPr="009F2D9E">
        <w:rPr>
          <w:rStyle w:val="StyleUnderline"/>
        </w:rPr>
        <w:t xml:space="preserve"> their </w:t>
      </w:r>
      <w:r w:rsidRPr="00C50783">
        <w:rPr>
          <w:rStyle w:val="Emphasis"/>
          <w:highlight w:val="cyan"/>
        </w:rPr>
        <w:t>influence</w:t>
      </w:r>
      <w:r w:rsidRPr="00C50783">
        <w:rPr>
          <w:sz w:val="16"/>
        </w:rPr>
        <w:t xml:space="preserve"> in the High North (Bergh 2012, 17). At the same time, Prime Minister Harper </w:t>
      </w:r>
      <w:r w:rsidRPr="00C50783">
        <w:rPr>
          <w:rStyle w:val="StyleUnderline"/>
          <w:highlight w:val="cyan"/>
        </w:rPr>
        <w:t>made clear</w:t>
      </w:r>
      <w:r w:rsidRPr="009F2D9E">
        <w:rPr>
          <w:rStyle w:val="StyleUnderline"/>
        </w:rPr>
        <w:t xml:space="preserve"> that he did </w:t>
      </w:r>
      <w:r w:rsidRPr="00C50783">
        <w:rPr>
          <w:rStyle w:val="Emphasis"/>
          <w:highlight w:val="cyan"/>
        </w:rPr>
        <w:t>not consider Russia a threat</w:t>
      </w:r>
      <w:r w:rsidRPr="00C50783">
        <w:rPr>
          <w:sz w:val="16"/>
        </w:rPr>
        <w:t xml:space="preserve"> (</w:t>
      </w:r>
      <w:proofErr w:type="spellStart"/>
      <w:r w:rsidRPr="00C50783">
        <w:rPr>
          <w:sz w:val="16"/>
        </w:rPr>
        <w:t>Landriault</w:t>
      </w:r>
      <w:proofErr w:type="spellEnd"/>
      <w:r w:rsidRPr="00C50783">
        <w:rPr>
          <w:sz w:val="16"/>
        </w:rPr>
        <w:t xml:space="preserve"> 2020, 258).</w:t>
      </w:r>
    </w:p>
    <w:p w14:paraId="0FACC3BC" w14:textId="60EE1C0B" w:rsidR="00281330" w:rsidRDefault="009F2D9E" w:rsidP="00281330">
      <w:pPr>
        <w:rPr>
          <w:sz w:val="16"/>
        </w:rPr>
      </w:pPr>
      <w:r w:rsidRPr="00C50783">
        <w:rPr>
          <w:sz w:val="16"/>
        </w:rPr>
        <w:t xml:space="preserve">The factors keeping NATO out of the Arctic were Canada’s </w:t>
      </w:r>
      <w:r w:rsidRPr="00C50783">
        <w:rPr>
          <w:rStyle w:val="StyleUnderline"/>
        </w:rPr>
        <w:t>reluctan</w:t>
      </w:r>
      <w:r w:rsidRPr="009F2D9E">
        <w:rPr>
          <w:rStyle w:val="StyleUnderline"/>
        </w:rPr>
        <w:t>ce to have NATO play a greater role in the region</w:t>
      </w:r>
      <w:r w:rsidRPr="00C50783">
        <w:rPr>
          <w:sz w:val="16"/>
        </w:rPr>
        <w:t xml:space="preserve">, the fact that </w:t>
      </w:r>
      <w:r w:rsidRPr="00C50783">
        <w:rPr>
          <w:rStyle w:val="StyleUnderline"/>
        </w:rPr>
        <w:t>Arctic states</w:t>
      </w:r>
      <w:r w:rsidRPr="009F2D9E">
        <w:rPr>
          <w:rStyle w:val="StyleUnderline"/>
        </w:rPr>
        <w:t xml:space="preserve"> are a minority among allies</w:t>
      </w:r>
      <w:r w:rsidRPr="00C50783">
        <w:rPr>
          <w:sz w:val="16"/>
        </w:rPr>
        <w:t xml:space="preserve">, and the threat environment was mainly characterized by terrorism and remaining Cold-War era territorial tensions in the Black Sea and the Balkans (NATO 2010). A statement by Secretary General Rasmussen encapsulated this situation quite clearly: </w:t>
      </w:r>
      <w:r w:rsidRPr="00C50783">
        <w:rPr>
          <w:rStyle w:val="StyleUnderline"/>
          <w:highlight w:val="cyan"/>
        </w:rPr>
        <w:t>NATO</w:t>
      </w:r>
      <w:r w:rsidRPr="007B3C1B">
        <w:rPr>
          <w:rStyle w:val="StyleUnderline"/>
        </w:rPr>
        <w:t xml:space="preserve"> would </w:t>
      </w:r>
      <w:r w:rsidRPr="00C50783">
        <w:rPr>
          <w:rStyle w:val="Emphasis"/>
          <w:highlight w:val="cyan"/>
        </w:rPr>
        <w:t>not increase</w:t>
      </w:r>
      <w:r w:rsidRPr="00C50783">
        <w:rPr>
          <w:rStyle w:val="StyleUnderline"/>
          <w:highlight w:val="cyan"/>
        </w:rPr>
        <w:t xml:space="preserve"> </w:t>
      </w:r>
      <w:r w:rsidRPr="007B3C1B">
        <w:rPr>
          <w:rStyle w:val="StyleUnderline"/>
        </w:rPr>
        <w:t xml:space="preserve">its </w:t>
      </w:r>
      <w:r w:rsidRPr="00C50783">
        <w:rPr>
          <w:rStyle w:val="StyleUnderline"/>
          <w:highlight w:val="cyan"/>
        </w:rPr>
        <w:t>activities</w:t>
      </w:r>
      <w:r w:rsidRPr="009F2D9E">
        <w:rPr>
          <w:rStyle w:val="StyleUnderline"/>
        </w:rPr>
        <w:t xml:space="preserve"> in the High North</w:t>
      </w:r>
      <w:r w:rsidRPr="007B3C1B">
        <w:rPr>
          <w:rStyle w:val="StyleUnderline"/>
        </w:rPr>
        <w:t>, a decision</w:t>
      </w:r>
      <w:r w:rsidRPr="009F2D9E">
        <w:rPr>
          <w:rStyle w:val="StyleUnderline"/>
        </w:rPr>
        <w:t xml:space="preserve"> “simply </w:t>
      </w:r>
      <w:r w:rsidRPr="00C50783">
        <w:rPr>
          <w:rStyle w:val="StyleUnderline"/>
          <w:highlight w:val="cyan"/>
        </w:rPr>
        <w:t>reflecting</w:t>
      </w:r>
      <w:r w:rsidRPr="00C50783">
        <w:rPr>
          <w:rStyle w:val="StyleUnderline"/>
        </w:rPr>
        <w:t xml:space="preserve"> the</w:t>
      </w:r>
      <w:r w:rsidRPr="009F2D9E">
        <w:rPr>
          <w:rStyle w:val="StyleUnderline"/>
        </w:rPr>
        <w:t xml:space="preserve"> </w:t>
      </w:r>
      <w:r w:rsidRPr="00C50783">
        <w:rPr>
          <w:rStyle w:val="StyleUnderline"/>
          <w:highlight w:val="cyan"/>
        </w:rPr>
        <w:t>consensual level of ambition</w:t>
      </w:r>
      <w:r w:rsidRPr="009F2D9E">
        <w:rPr>
          <w:rStyle w:val="StyleUnderline"/>
        </w:rPr>
        <w:t xml:space="preserve"> currently </w:t>
      </w:r>
      <w:r w:rsidRPr="00C50783">
        <w:rPr>
          <w:rStyle w:val="StyleUnderline"/>
          <w:highlight w:val="cyan"/>
        </w:rPr>
        <w:t>set by</w:t>
      </w:r>
      <w:r w:rsidRPr="00C50783">
        <w:rPr>
          <w:rStyle w:val="StyleUnderline"/>
        </w:rPr>
        <w:t xml:space="preserve"> the</w:t>
      </w:r>
      <w:r w:rsidRPr="009F2D9E">
        <w:rPr>
          <w:rStyle w:val="StyleUnderline"/>
        </w:rPr>
        <w:t xml:space="preserve"> </w:t>
      </w:r>
      <w:r w:rsidRPr="007B3C1B">
        <w:rPr>
          <w:rStyle w:val="StyleUnderline"/>
        </w:rPr>
        <w:t xml:space="preserve">28 </w:t>
      </w:r>
      <w:r w:rsidRPr="007B3C1B">
        <w:rPr>
          <w:rStyle w:val="StyleUnderline"/>
          <w:highlight w:val="cyan"/>
        </w:rPr>
        <w:t>member</w:t>
      </w:r>
      <w:r w:rsidRPr="007B3C1B">
        <w:rPr>
          <w:rStyle w:val="StyleUnderline"/>
        </w:rPr>
        <w:t xml:space="preserve"> </w:t>
      </w:r>
      <w:r w:rsidRPr="007B3C1B">
        <w:rPr>
          <w:rStyle w:val="StyleUnderline"/>
          <w:highlight w:val="cyan"/>
        </w:rPr>
        <w:t>s</w:t>
      </w:r>
      <w:r w:rsidRPr="007B3C1B">
        <w:rPr>
          <w:rStyle w:val="StyleUnderline"/>
        </w:rPr>
        <w:t>tates</w:t>
      </w:r>
      <w:r w:rsidRPr="009F2D9E">
        <w:rPr>
          <w:rStyle w:val="StyleUnderline"/>
        </w:rPr>
        <w:t>”</w:t>
      </w:r>
      <w:r w:rsidRPr="00C50783">
        <w:rPr>
          <w:sz w:val="16"/>
        </w:rPr>
        <w:t xml:space="preserve"> (Smith-Windsor 2013, 1).</w:t>
      </w:r>
    </w:p>
    <w:p w14:paraId="6420F1EA" w14:textId="31F83E94" w:rsidR="002F0240" w:rsidRPr="002F0240" w:rsidRDefault="002F0240" w:rsidP="002F0240">
      <w:pPr>
        <w:pStyle w:val="Heading3"/>
      </w:pPr>
      <w:r>
        <w:lastRenderedPageBreak/>
        <w:t>1AR---Say No---Canada</w:t>
      </w:r>
    </w:p>
    <w:p w14:paraId="71DDB652" w14:textId="77777777" w:rsidR="00281330" w:rsidRDefault="00281330" w:rsidP="00281330">
      <w:pPr>
        <w:pStyle w:val="Heading4"/>
      </w:pPr>
      <w:r>
        <w:t xml:space="preserve">Canada </w:t>
      </w:r>
      <w:r w:rsidRPr="0057659D">
        <w:rPr>
          <w:u w:val="single"/>
        </w:rPr>
        <w:t>says no</w:t>
      </w:r>
      <w:r>
        <w:t xml:space="preserve">---it believes </w:t>
      </w:r>
      <w:r w:rsidRPr="0057659D">
        <w:rPr>
          <w:u w:val="single"/>
        </w:rPr>
        <w:t>any</w:t>
      </w:r>
      <w:r>
        <w:t xml:space="preserve"> NATO Arctic policy hurts its </w:t>
      </w:r>
      <w:r w:rsidRPr="0057659D">
        <w:rPr>
          <w:u w:val="single"/>
        </w:rPr>
        <w:t>sovereignty</w:t>
      </w:r>
      <w:r>
        <w:t xml:space="preserve">. </w:t>
      </w:r>
    </w:p>
    <w:p w14:paraId="61A85C60" w14:textId="702FEDDA" w:rsidR="00281330" w:rsidRPr="0057659D" w:rsidRDefault="00281330" w:rsidP="00281330">
      <w:pPr>
        <w:rPr>
          <w:b/>
          <w:bCs/>
          <w:sz w:val="26"/>
        </w:rPr>
      </w:pPr>
      <w:r>
        <w:rPr>
          <w:rStyle w:val="Style13ptBold"/>
        </w:rPr>
        <w:t xml:space="preserve">Coffey and Kochis </w:t>
      </w:r>
      <w:r w:rsidR="006A4631">
        <w:rPr>
          <w:rStyle w:val="Style13ptBold"/>
        </w:rPr>
        <w:t xml:space="preserve">’21 </w:t>
      </w:r>
      <w:r w:rsidRPr="0057659D">
        <w:t xml:space="preserve">[Luke Coffey </w:t>
      </w:r>
      <w:proofErr w:type="gramStart"/>
      <w:r w:rsidRPr="0057659D">
        <w:t>is</w:t>
      </w:r>
      <w:proofErr w:type="gramEnd"/>
      <w:r w:rsidRPr="0057659D">
        <w:t xml:space="preserve"> Director of the Douglas and Sarah Allison Center for Foreign Policy, of the Kathryn and Shelby Cullom Davis Institute for National Security and Foreign Policy, at The Heritage Foundation. Daniel Kochis is Senior Policy Analyst in European Affairs in the Margaret Thatcher Center for Freedom, of the Davis Institute. “NATO Summit 2021: The Arctic Can No Longer Be an Afterthought.” https://www.heritage.org/defense/report/nato-summit-2021-the-arctic-can-no-longer-be-afterthought] //aka</w:t>
      </w:r>
    </w:p>
    <w:p w14:paraId="12ECC0FE" w14:textId="77777777" w:rsidR="00281330" w:rsidRPr="002760BC" w:rsidRDefault="00281330" w:rsidP="00281330">
      <w:pPr>
        <w:rPr>
          <w:rStyle w:val="StyleUnderline"/>
        </w:rPr>
      </w:pPr>
      <w:r w:rsidRPr="002760BC">
        <w:rPr>
          <w:sz w:val="10"/>
        </w:rPr>
        <w:t xml:space="preserve">The North Atlantic Treaty Organization (NATO) summit in Brussels on June 14, 2021, offers an opportunity for the Alliance to finally come to grips with the Arctic, a strategically important region toward which the Alliance has been slow to turn its attention. </w:t>
      </w:r>
      <w:r w:rsidRPr="002760BC">
        <w:rPr>
          <w:rStyle w:val="StyleUnderline"/>
          <w:highlight w:val="cyan"/>
        </w:rPr>
        <w:t xml:space="preserve">NATO has </w:t>
      </w:r>
      <w:r w:rsidRPr="002760BC">
        <w:rPr>
          <w:rStyle w:val="Emphasis"/>
          <w:highlight w:val="cyan"/>
        </w:rPr>
        <w:t>no agreed position</w:t>
      </w:r>
      <w:r w:rsidRPr="002760BC">
        <w:rPr>
          <w:rStyle w:val="StyleUnderline"/>
          <w:highlight w:val="cyan"/>
        </w:rPr>
        <w:t xml:space="preserve"> on its role in the Arctic region</w:t>
      </w:r>
      <w:r w:rsidRPr="002760BC">
        <w:rPr>
          <w:rStyle w:val="StyleUnderline"/>
        </w:rPr>
        <w:t>, and past summits have largely skirted the issue on account of internal divisions in the Alliance.</w:t>
      </w:r>
    </w:p>
    <w:p w14:paraId="1FB49C41" w14:textId="77777777" w:rsidR="00281330" w:rsidRPr="002760BC" w:rsidRDefault="00281330" w:rsidP="00281330">
      <w:pPr>
        <w:rPr>
          <w:sz w:val="10"/>
        </w:rPr>
      </w:pPr>
      <w:r w:rsidRPr="002760BC">
        <w:rPr>
          <w:sz w:val="10"/>
        </w:rPr>
        <w:t>Although the Arctic region has been an area of low conflict among the Arctic powers, NATO should consider the implications of Russia’s recent aggressive military behavior. NATO is a collective security organization designed to defend the territorial integrity of its members. Five NATO members (Canada, Denmark, Iceland, Norway, and the United States) are Arctic countries, and each has territory above the Arctic Circle. In addition, two closely allied nations (Finland and Sweden) also have Arctic territory.</w:t>
      </w:r>
    </w:p>
    <w:p w14:paraId="6EDB2421" w14:textId="77777777" w:rsidR="00281330" w:rsidRPr="002760BC" w:rsidRDefault="00281330" w:rsidP="00281330">
      <w:pPr>
        <w:rPr>
          <w:sz w:val="10"/>
        </w:rPr>
      </w:pPr>
      <w:r w:rsidRPr="002760BC">
        <w:rPr>
          <w:sz w:val="10"/>
        </w:rPr>
        <w:t xml:space="preserve">The Alliance has rightly focused on bolstering collective defense in the Baltic Sea and Black Sea regions in recent </w:t>
      </w:r>
      <w:proofErr w:type="gramStart"/>
      <w:r w:rsidRPr="002760BC">
        <w:rPr>
          <w:sz w:val="10"/>
        </w:rPr>
        <w:t>years, yet</w:t>
      </w:r>
      <w:proofErr w:type="gramEnd"/>
      <w:r w:rsidRPr="002760BC">
        <w:rPr>
          <w:sz w:val="10"/>
        </w:rPr>
        <w:t xml:space="preserve"> still has not agreed on a common policy concerning the security in the Arctic. It is past time for this strategic gap to be rectified, and NATO should do so at the upcoming Brussels Summit.</w:t>
      </w:r>
    </w:p>
    <w:p w14:paraId="680600DE" w14:textId="77777777" w:rsidR="00281330" w:rsidRPr="002760BC" w:rsidRDefault="00281330" w:rsidP="00281330">
      <w:pPr>
        <w:rPr>
          <w:sz w:val="10"/>
        </w:rPr>
      </w:pPr>
      <w:r w:rsidRPr="002760BC">
        <w:rPr>
          <w:sz w:val="10"/>
        </w:rPr>
        <w:t>NATO Is an Arctic Alliance</w:t>
      </w:r>
    </w:p>
    <w:p w14:paraId="495C40A8" w14:textId="77777777" w:rsidR="00281330" w:rsidRPr="002760BC" w:rsidRDefault="00281330" w:rsidP="00281330">
      <w:pPr>
        <w:rPr>
          <w:sz w:val="10"/>
        </w:rPr>
      </w:pPr>
      <w:r w:rsidRPr="002760BC">
        <w:rPr>
          <w:sz w:val="10"/>
        </w:rPr>
        <w:t xml:space="preserve">Norway is the leading voice inside the Alliance for promoting NATO’s role in the Arctic. Norway is the only country in the world with permanent military headquarters above the Arctic Circle, and it has invested extensively in Arctic defense capabilities. In October 2020, Norway announced the reopening of the </w:t>
      </w:r>
      <w:proofErr w:type="spellStart"/>
      <w:r w:rsidRPr="002760BC">
        <w:rPr>
          <w:sz w:val="10"/>
        </w:rPr>
        <w:t>Olavsvern</w:t>
      </w:r>
      <w:proofErr w:type="spellEnd"/>
      <w:r w:rsidRPr="002760BC">
        <w:rPr>
          <w:sz w:val="10"/>
        </w:rPr>
        <w:t xml:space="preserve"> bunker, a mountainside submarine base near Tromsø, closed in 2002, which has “9,800ft of deep-water underground docks that can house and refit nuclear submarines.”1 The base is open to U.S. Seawolf-class nuclear submarines.2</w:t>
      </w:r>
    </w:p>
    <w:p w14:paraId="7329381B" w14:textId="77777777" w:rsidR="00281330" w:rsidRPr="002760BC" w:rsidRDefault="00281330" w:rsidP="00281330">
      <w:pPr>
        <w:rPr>
          <w:sz w:val="10"/>
        </w:rPr>
      </w:pPr>
      <w:r w:rsidRPr="002760BC">
        <w:rPr>
          <w:sz w:val="10"/>
        </w:rPr>
        <w:t xml:space="preserve">The U.S. has begun to pay increased attention to the Arctic theater in Europe in recent years. One way has been through a beefed-up military presence in Norway. In April 2021, the two nations signed the Supplementary Defense Cooperation Agreement, which in part allows the U.S. to build additional infrastructure at </w:t>
      </w:r>
      <w:proofErr w:type="spellStart"/>
      <w:r w:rsidRPr="002760BC">
        <w:rPr>
          <w:sz w:val="10"/>
        </w:rPr>
        <w:t>Rygge</w:t>
      </w:r>
      <w:proofErr w:type="spellEnd"/>
      <w:r w:rsidRPr="002760BC">
        <w:rPr>
          <w:sz w:val="10"/>
        </w:rPr>
        <w:t xml:space="preserve"> and Sola Air Stations in southern Norway, as well as </w:t>
      </w:r>
      <w:proofErr w:type="spellStart"/>
      <w:r w:rsidRPr="002760BC">
        <w:rPr>
          <w:sz w:val="10"/>
        </w:rPr>
        <w:t>Evenes</w:t>
      </w:r>
      <w:proofErr w:type="spellEnd"/>
      <w:r w:rsidRPr="002760BC">
        <w:rPr>
          <w:sz w:val="10"/>
        </w:rPr>
        <w:t xml:space="preserve"> Air Station and the naval base at </w:t>
      </w:r>
      <w:proofErr w:type="spellStart"/>
      <w:r w:rsidRPr="002760BC">
        <w:rPr>
          <w:sz w:val="10"/>
        </w:rPr>
        <w:t>Ramsund</w:t>
      </w:r>
      <w:proofErr w:type="spellEnd"/>
      <w:r w:rsidRPr="002760BC">
        <w:rPr>
          <w:sz w:val="10"/>
        </w:rPr>
        <w:t>, both of which are located above the Arctic Circle.3</w:t>
      </w:r>
    </w:p>
    <w:p w14:paraId="0F5A642A" w14:textId="77777777" w:rsidR="00281330" w:rsidRPr="002760BC" w:rsidRDefault="00281330" w:rsidP="00281330">
      <w:pPr>
        <w:rPr>
          <w:sz w:val="10"/>
        </w:rPr>
      </w:pPr>
      <w:r w:rsidRPr="002760BC">
        <w:rPr>
          <w:sz w:val="10"/>
        </w:rPr>
        <w:t xml:space="preserve">Construction at </w:t>
      </w:r>
      <w:proofErr w:type="spellStart"/>
      <w:r w:rsidRPr="002760BC">
        <w:rPr>
          <w:sz w:val="10"/>
        </w:rPr>
        <w:t>Evenes</w:t>
      </w:r>
      <w:proofErr w:type="spellEnd"/>
      <w:r w:rsidRPr="002760BC">
        <w:rPr>
          <w:sz w:val="10"/>
        </w:rPr>
        <w:t xml:space="preserve"> will support Norwegian and Allied maritime patrol aircraft in monitoring Russian submarine activity. Norwegian Foreign Minister Ine Eriksen </w:t>
      </w:r>
      <w:proofErr w:type="spellStart"/>
      <w:r w:rsidRPr="002760BC">
        <w:rPr>
          <w:sz w:val="10"/>
        </w:rPr>
        <w:t>Soereide</w:t>
      </w:r>
      <w:proofErr w:type="spellEnd"/>
      <w:r w:rsidRPr="002760BC">
        <w:rPr>
          <w:sz w:val="10"/>
        </w:rPr>
        <w:t xml:space="preserve"> stated that the “agreement reaffirms Norway’s close relationship with the U.S. and confirms Norway’s key position on the northern flank of NATO.”4 In August 2020, the Marine Corps announced the end of heel-to-toe rotations of 700 marines to Norway, which began in 2017, opting for shorter, more sporadic, deployments.5 The first new deployment in October 2020 consisted of 400 marines; the second deployment, from January to March 2021, consisted of 1,000 Marines, arriving for Arctic warfare training.6</w:t>
      </w:r>
    </w:p>
    <w:p w14:paraId="19C15895" w14:textId="77777777" w:rsidR="00281330" w:rsidRPr="002760BC" w:rsidRDefault="00281330" w:rsidP="00281330">
      <w:pPr>
        <w:rPr>
          <w:sz w:val="10"/>
        </w:rPr>
      </w:pPr>
      <w:r w:rsidRPr="002760BC">
        <w:rPr>
          <w:sz w:val="10"/>
        </w:rPr>
        <w:t>In addition to ground forces, in February and March 2021, four B-1 Lancers were based at Ørland Main Air Station in southern Norway, the first time the aircraft have been based in Norway.7 The Lancers conducted training exercises with allies Denmark, Germany, Italy, Norway, and Poland,8 while also practicing landing and refueling at Bodø Air Base above the Arctic Circle.9</w:t>
      </w:r>
    </w:p>
    <w:p w14:paraId="296FFDE2" w14:textId="77777777" w:rsidR="00281330" w:rsidRPr="002760BC" w:rsidRDefault="00281330" w:rsidP="00281330">
      <w:pPr>
        <w:rPr>
          <w:rStyle w:val="StyleUnderline"/>
        </w:rPr>
      </w:pPr>
      <w:r w:rsidRPr="002760BC">
        <w:rPr>
          <w:rStyle w:val="StyleUnderline"/>
        </w:rPr>
        <w:t xml:space="preserve">Canada has likewise invested heavily in Arctic defense capabilities. However, unlike Norway, </w:t>
      </w:r>
      <w:r w:rsidRPr="002760BC">
        <w:rPr>
          <w:rStyle w:val="StyleUnderline"/>
          <w:highlight w:val="cyan"/>
        </w:rPr>
        <w:t>Canada has</w:t>
      </w:r>
      <w:r w:rsidRPr="002760BC">
        <w:rPr>
          <w:rStyle w:val="StyleUnderline"/>
        </w:rPr>
        <w:t xml:space="preserve"> </w:t>
      </w:r>
      <w:r w:rsidRPr="002760BC">
        <w:rPr>
          <w:rStyle w:val="Emphasis"/>
          <w:highlight w:val="cyan"/>
        </w:rPr>
        <w:t>stymied past efforts by NATO to play a larger role in the region.</w:t>
      </w:r>
      <w:r w:rsidRPr="002760BC">
        <w:rPr>
          <w:rStyle w:val="StyleUnderline"/>
        </w:rPr>
        <w:t xml:space="preserve"> </w:t>
      </w:r>
      <w:proofErr w:type="gramStart"/>
      <w:r w:rsidRPr="002760BC">
        <w:rPr>
          <w:rStyle w:val="StyleUnderline"/>
        </w:rPr>
        <w:t>Generally speaking, there</w:t>
      </w:r>
      <w:proofErr w:type="gramEnd"/>
      <w:r w:rsidRPr="002760BC">
        <w:rPr>
          <w:rStyle w:val="StyleUnderline"/>
        </w:rPr>
        <w:t xml:space="preserve"> is a </w:t>
      </w:r>
      <w:r w:rsidRPr="002760BC">
        <w:rPr>
          <w:rStyle w:val="StyleUnderline"/>
          <w:highlight w:val="cyan"/>
        </w:rPr>
        <w:t>concern in</w:t>
      </w:r>
      <w:r w:rsidRPr="002760BC">
        <w:rPr>
          <w:rStyle w:val="StyleUnderline"/>
        </w:rPr>
        <w:t xml:space="preserve"> </w:t>
      </w:r>
      <w:r w:rsidRPr="002760BC">
        <w:rPr>
          <w:rStyle w:val="StyleUnderline"/>
          <w:highlight w:val="cyan"/>
        </w:rPr>
        <w:t>Canada that a NATO role in the Arctic would afford non</w:t>
      </w:r>
      <w:r w:rsidRPr="002760BC">
        <w:rPr>
          <w:rStyle w:val="StyleUnderline"/>
        </w:rPr>
        <w:t xml:space="preserve">-Arctic NATO </w:t>
      </w:r>
      <w:r w:rsidRPr="002760BC">
        <w:rPr>
          <w:rStyle w:val="StyleUnderline"/>
          <w:highlight w:val="cyan"/>
        </w:rPr>
        <w:t>countries influence in an area</w:t>
      </w:r>
      <w:r w:rsidRPr="002760BC">
        <w:rPr>
          <w:rStyle w:val="StyleUnderline"/>
        </w:rPr>
        <w:t xml:space="preserve"> where they otherwise would have none.</w:t>
      </w:r>
    </w:p>
    <w:p w14:paraId="486B91F4" w14:textId="77777777" w:rsidR="00281330" w:rsidRPr="002760BC" w:rsidRDefault="00281330" w:rsidP="00281330">
      <w:pPr>
        <w:rPr>
          <w:rStyle w:val="StyleUnderline"/>
        </w:rPr>
      </w:pPr>
      <w:r w:rsidRPr="002760BC">
        <w:rPr>
          <w:rStyle w:val="StyleUnderline"/>
        </w:rPr>
        <w:t xml:space="preserve">As a sovereign nation-state, </w:t>
      </w:r>
      <w:r w:rsidRPr="002760BC">
        <w:rPr>
          <w:rStyle w:val="StyleUnderline"/>
          <w:highlight w:val="cyan"/>
        </w:rPr>
        <w:t>Canada has a prerogative to determine which role</w:t>
      </w:r>
      <w:r w:rsidRPr="002760BC">
        <w:rPr>
          <w:rStyle w:val="StyleUnderline"/>
        </w:rPr>
        <w:t xml:space="preserve">, if any, </w:t>
      </w:r>
      <w:r w:rsidRPr="002760BC">
        <w:rPr>
          <w:rStyle w:val="StyleUnderline"/>
          <w:highlight w:val="cyan"/>
        </w:rPr>
        <w:t>NATO should play in</w:t>
      </w:r>
      <w:r w:rsidRPr="002760BC">
        <w:rPr>
          <w:rStyle w:val="StyleUnderline"/>
        </w:rPr>
        <w:t xml:space="preserve"> </w:t>
      </w:r>
      <w:r w:rsidRPr="002760BC">
        <w:rPr>
          <w:rStyle w:val="StyleUnderline"/>
          <w:highlight w:val="cyan"/>
        </w:rPr>
        <w:t>Canada’s Arctic region.</w:t>
      </w:r>
      <w:r w:rsidRPr="002760BC">
        <w:rPr>
          <w:rStyle w:val="StyleUnderline"/>
        </w:rPr>
        <w:t xml:space="preserve"> However, as a collective-security alliance, NATO cannot ignore the Arctic altogether, and the Alliance should not remain divided on the issue.</w:t>
      </w:r>
    </w:p>
    <w:p w14:paraId="2420DF44" w14:textId="3D66450E" w:rsidR="00281330" w:rsidRDefault="00281330" w:rsidP="002F0240">
      <w:pPr>
        <w:pStyle w:val="Heading3"/>
      </w:pPr>
      <w:r>
        <w:lastRenderedPageBreak/>
        <w:t>2AC---Say No---Turkey</w:t>
      </w:r>
    </w:p>
    <w:p w14:paraId="1C21F8A4" w14:textId="77777777" w:rsidR="00281330" w:rsidRPr="00FC1B9F" w:rsidRDefault="00281330" w:rsidP="00281330"/>
    <w:p w14:paraId="5E4C6340" w14:textId="77777777" w:rsidR="00281330" w:rsidRDefault="00281330" w:rsidP="00281330">
      <w:pPr>
        <w:pStyle w:val="Heading4"/>
      </w:pPr>
      <w:r>
        <w:t xml:space="preserve">Turkey </w:t>
      </w:r>
      <w:r>
        <w:rPr>
          <w:u w:val="single"/>
        </w:rPr>
        <w:t>blocks</w:t>
      </w:r>
      <w:r w:rsidRPr="00FC1B9F">
        <w:rPr>
          <w:u w:val="single"/>
        </w:rPr>
        <w:t xml:space="preserve"> the plan</w:t>
      </w:r>
      <w:r>
        <w:t xml:space="preserve">---at best, he </w:t>
      </w:r>
      <w:r w:rsidRPr="00C44B29">
        <w:rPr>
          <w:u w:val="single"/>
        </w:rPr>
        <w:t>delays</w:t>
      </w:r>
      <w:r>
        <w:t xml:space="preserve"> it so that it can no longer solve </w:t>
      </w:r>
      <w:r w:rsidRPr="00C44B29">
        <w:rPr>
          <w:u w:val="single"/>
        </w:rPr>
        <w:t>in time</w:t>
      </w:r>
      <w:r>
        <w:t xml:space="preserve">. </w:t>
      </w:r>
    </w:p>
    <w:p w14:paraId="33886684" w14:textId="77777777" w:rsidR="00281330" w:rsidRPr="00C44B29" w:rsidRDefault="00281330" w:rsidP="00281330">
      <w:r>
        <w:rPr>
          <w:rStyle w:val="Style13ptBold"/>
        </w:rPr>
        <w:t xml:space="preserve">Crowley and Erlanger 22 </w:t>
      </w:r>
      <w:r w:rsidRPr="00C44B29">
        <w:t>[Michael Crowley is a reporter covering the State Department and U.S. foreign policy for The New York Time who attended Yale University. Steven Erlanger is the chief diplomatic correspondent for The New York Times, covering Europe. He studied political philosophy and government at Harvard. “For NATO, Turkey Is a Disruptive Ally.” https://www.nytimes.com/2022/05/30/us/politics/turkey-nato-russia.html] //aka</w:t>
      </w:r>
    </w:p>
    <w:p w14:paraId="12D1AEBF" w14:textId="77777777" w:rsidR="00281330" w:rsidRPr="00FC1B9F" w:rsidRDefault="00281330" w:rsidP="00281330">
      <w:pPr>
        <w:rPr>
          <w:rStyle w:val="Emphasis"/>
        </w:rPr>
      </w:pPr>
      <w:r w:rsidRPr="00C44B29">
        <w:rPr>
          <w:sz w:val="14"/>
        </w:rPr>
        <w:t xml:space="preserve">WASHINGTON — </w:t>
      </w:r>
      <w:r w:rsidRPr="00C44B29">
        <w:rPr>
          <w:rStyle w:val="StyleUnderline"/>
          <w:highlight w:val="cyan"/>
        </w:rPr>
        <w:t>When</w:t>
      </w:r>
      <w:r w:rsidRPr="00C44B29">
        <w:rPr>
          <w:rStyle w:val="StyleUnderline"/>
        </w:rPr>
        <w:t xml:space="preserve"> President</w:t>
      </w:r>
      <w:r w:rsidRPr="00FC1B9F">
        <w:rPr>
          <w:rStyle w:val="StyleUnderline"/>
        </w:rPr>
        <w:t xml:space="preserve"> Recep Tayyip </w:t>
      </w:r>
      <w:r w:rsidRPr="00C44B29">
        <w:rPr>
          <w:rStyle w:val="StyleUnderline"/>
          <w:highlight w:val="cyan"/>
        </w:rPr>
        <w:t>Erdogan</w:t>
      </w:r>
      <w:r w:rsidRPr="00FC1B9F">
        <w:rPr>
          <w:rStyle w:val="StyleUnderline"/>
        </w:rPr>
        <w:t xml:space="preserve"> of Turkey </w:t>
      </w:r>
      <w:r w:rsidRPr="00C44B29">
        <w:rPr>
          <w:rStyle w:val="StyleUnderline"/>
          <w:highlight w:val="cyan"/>
        </w:rPr>
        <w:t>threatened</w:t>
      </w:r>
      <w:r w:rsidRPr="00FC1B9F">
        <w:rPr>
          <w:rStyle w:val="StyleUnderline"/>
        </w:rPr>
        <w:t xml:space="preserve"> this month </w:t>
      </w:r>
      <w:r w:rsidRPr="00C44B29">
        <w:rPr>
          <w:rStyle w:val="StyleUnderline"/>
          <w:highlight w:val="cyan"/>
        </w:rPr>
        <w:t>to block NATO</w:t>
      </w:r>
      <w:r w:rsidRPr="00FC1B9F">
        <w:rPr>
          <w:rStyle w:val="StyleUnderline"/>
        </w:rPr>
        <w:t xml:space="preserve"> </w:t>
      </w:r>
      <w:r w:rsidRPr="00C44B29">
        <w:rPr>
          <w:rStyle w:val="StyleUnderline"/>
          <w:highlight w:val="cyan"/>
        </w:rPr>
        <w:t>membership for Finland and Sweden</w:t>
      </w:r>
      <w:r w:rsidRPr="00FC1B9F">
        <w:rPr>
          <w:rStyle w:val="StyleUnderline"/>
        </w:rPr>
        <w:t xml:space="preserve">, Western </w:t>
      </w:r>
      <w:r w:rsidRPr="00C44B29">
        <w:rPr>
          <w:rStyle w:val="StyleUnderline"/>
          <w:highlight w:val="cyan"/>
        </w:rPr>
        <w:t>officials were</w:t>
      </w:r>
      <w:r w:rsidRPr="00FC1B9F">
        <w:rPr>
          <w:rStyle w:val="StyleUnderline"/>
        </w:rPr>
        <w:t xml:space="preserve"> exasperated — </w:t>
      </w:r>
      <w:r w:rsidRPr="00FC1B9F">
        <w:rPr>
          <w:rStyle w:val="Emphasis"/>
        </w:rPr>
        <w:t xml:space="preserve">but </w:t>
      </w:r>
      <w:r w:rsidRPr="00C44B29">
        <w:rPr>
          <w:rStyle w:val="Emphasis"/>
          <w:highlight w:val="cyan"/>
        </w:rPr>
        <w:t>not shocked.</w:t>
      </w:r>
    </w:p>
    <w:p w14:paraId="1129923B" w14:textId="77777777" w:rsidR="00281330" w:rsidRPr="00C44B29" w:rsidRDefault="00281330" w:rsidP="00281330">
      <w:pPr>
        <w:rPr>
          <w:sz w:val="14"/>
        </w:rPr>
      </w:pPr>
      <w:r w:rsidRPr="00C44B29">
        <w:rPr>
          <w:sz w:val="14"/>
        </w:rPr>
        <w:t xml:space="preserve">Within an alliance that operates by consensus, the </w:t>
      </w:r>
      <w:r w:rsidRPr="00C44B29">
        <w:rPr>
          <w:rStyle w:val="StyleUnderline"/>
          <w:highlight w:val="cyan"/>
        </w:rPr>
        <w:t>Turkish strongman</w:t>
      </w:r>
      <w:r w:rsidRPr="00FC1B9F">
        <w:rPr>
          <w:rStyle w:val="StyleUnderline"/>
        </w:rPr>
        <w:t xml:space="preserve"> has come to be </w:t>
      </w:r>
      <w:r w:rsidRPr="00C44B29">
        <w:rPr>
          <w:rStyle w:val="StyleUnderline"/>
          <w:highlight w:val="cyan"/>
        </w:rPr>
        <w:t>seen as</w:t>
      </w:r>
      <w:r w:rsidRPr="00FC1B9F">
        <w:rPr>
          <w:rStyle w:val="StyleUnderline"/>
        </w:rPr>
        <w:t xml:space="preserve"> something of </w:t>
      </w:r>
      <w:r w:rsidRPr="00C44B29">
        <w:rPr>
          <w:rStyle w:val="StyleUnderline"/>
          <w:highlight w:val="cyan"/>
        </w:rPr>
        <w:t>a stickup</w:t>
      </w:r>
      <w:r w:rsidRPr="00FC1B9F">
        <w:rPr>
          <w:rStyle w:val="StyleUnderline"/>
        </w:rPr>
        <w:t xml:space="preserve"> </w:t>
      </w:r>
      <w:r w:rsidRPr="00C44B29">
        <w:rPr>
          <w:rStyle w:val="StyleUnderline"/>
          <w:highlight w:val="cyan"/>
        </w:rPr>
        <w:t>artist.</w:t>
      </w:r>
      <w:r w:rsidRPr="00FC1B9F">
        <w:rPr>
          <w:rStyle w:val="StyleUnderline"/>
        </w:rPr>
        <w:t xml:space="preserve"> In 2009, he blocked the </w:t>
      </w:r>
      <w:r w:rsidRPr="00C44B29">
        <w:rPr>
          <w:rStyle w:val="StyleUnderline"/>
        </w:rPr>
        <w:t>appointment o</w:t>
      </w:r>
      <w:r w:rsidRPr="00FC1B9F">
        <w:rPr>
          <w:rStyle w:val="StyleUnderline"/>
        </w:rPr>
        <w:t>f a new NATO chief from Denmark</w:t>
      </w:r>
      <w:r w:rsidRPr="00C44B29">
        <w:rPr>
          <w:sz w:val="14"/>
        </w:rPr>
        <w:t>, complaining that the country was too tolerant of cartoons of the Prophet Muhammad and too sympathetic to “Kurdish terrorists” based in Turkey. It took hours of cajoling by Western leaders, and a face-to-face promise from President Barack Obama that NATO would appoint a Turk to a leadership position, to satisfy Mr. Erdogan.</w:t>
      </w:r>
    </w:p>
    <w:p w14:paraId="02DBA7CC" w14:textId="77777777" w:rsidR="00281330" w:rsidRPr="00C44B29" w:rsidRDefault="00281330" w:rsidP="00281330">
      <w:pPr>
        <w:rPr>
          <w:sz w:val="14"/>
        </w:rPr>
      </w:pPr>
      <w:r w:rsidRPr="00C44B29">
        <w:rPr>
          <w:sz w:val="14"/>
        </w:rPr>
        <w:t xml:space="preserve">After a rupture in relations between Turkey and Israel the next year, Mr. </w:t>
      </w:r>
      <w:r w:rsidRPr="00FC1B9F">
        <w:rPr>
          <w:rStyle w:val="StyleUnderline"/>
        </w:rPr>
        <w:t>Erdogan prevented the alliance from working with the Jewish state</w:t>
      </w:r>
      <w:r w:rsidRPr="00C44B29">
        <w:rPr>
          <w:sz w:val="14"/>
        </w:rPr>
        <w:t xml:space="preserve"> for six years. A few years later, Mr. Erdogan </w:t>
      </w:r>
      <w:r w:rsidRPr="00C44B29">
        <w:rPr>
          <w:rStyle w:val="StyleUnderline"/>
          <w:highlight w:val="cyan"/>
        </w:rPr>
        <w:t>delayed for months a NATO plan</w:t>
      </w:r>
      <w:r w:rsidRPr="00FC1B9F">
        <w:rPr>
          <w:rStyle w:val="StyleUnderline"/>
        </w:rPr>
        <w:t xml:space="preserve"> to fortify Eastern European countries against Russia</w:t>
      </w:r>
      <w:r w:rsidRPr="00C44B29">
        <w:rPr>
          <w:sz w:val="14"/>
        </w:rPr>
        <w:t xml:space="preserve">, again citing Kurdish militants and demanding that the alliance declare ones operating in Syria to be terrorists. In 2020, Mr. Erdogan </w:t>
      </w:r>
      <w:r w:rsidRPr="00FC1B9F">
        <w:rPr>
          <w:rStyle w:val="StyleUnderline"/>
        </w:rPr>
        <w:t>sent a gas-exploration ship backed by fighter jets close to Greek waters</w:t>
      </w:r>
      <w:r w:rsidRPr="00C44B29">
        <w:rPr>
          <w:sz w:val="14"/>
        </w:rPr>
        <w:t>, causing France to send ships in support of Greece, also a NATO member.</w:t>
      </w:r>
    </w:p>
    <w:p w14:paraId="3FC0DFBA" w14:textId="77777777" w:rsidR="00281330" w:rsidRPr="00FC1B9F" w:rsidRDefault="00281330" w:rsidP="00281330">
      <w:pPr>
        <w:rPr>
          <w:rStyle w:val="StyleUnderline"/>
        </w:rPr>
      </w:pPr>
      <w:r w:rsidRPr="00C44B29">
        <w:rPr>
          <w:sz w:val="14"/>
        </w:rPr>
        <w:t xml:space="preserve">Now </w:t>
      </w:r>
      <w:r w:rsidRPr="00FC1B9F">
        <w:rPr>
          <w:rStyle w:val="StyleUnderline"/>
        </w:rPr>
        <w:t xml:space="preserve">the </w:t>
      </w:r>
      <w:r w:rsidRPr="00C44B29">
        <w:rPr>
          <w:rStyle w:val="StyleUnderline"/>
          <w:highlight w:val="cyan"/>
        </w:rPr>
        <w:t>Turkish leader is</w:t>
      </w:r>
      <w:r w:rsidRPr="00FC1B9F">
        <w:rPr>
          <w:rStyle w:val="StyleUnderline"/>
        </w:rPr>
        <w:t xml:space="preserve"> back in the role of </w:t>
      </w:r>
      <w:r w:rsidRPr="00C44B29">
        <w:rPr>
          <w:rStyle w:val="StyleUnderline"/>
          <w:highlight w:val="cyan"/>
        </w:rPr>
        <w:t>obstructionist</w:t>
      </w:r>
      <w:r w:rsidRPr="00FC1B9F">
        <w:rPr>
          <w:rStyle w:val="StyleUnderline"/>
        </w:rPr>
        <w:t xml:space="preserve">, and is once again </w:t>
      </w:r>
      <w:r w:rsidRPr="00C44B29">
        <w:rPr>
          <w:rStyle w:val="StyleUnderline"/>
          <w:highlight w:val="cyan"/>
        </w:rPr>
        <w:t>invoking the Kurds</w:t>
      </w:r>
      <w:r w:rsidRPr="00FC1B9F">
        <w:rPr>
          <w:rStyle w:val="StyleUnderline"/>
        </w:rPr>
        <w:t xml:space="preserve">, as he </w:t>
      </w:r>
      <w:r w:rsidRPr="00C44B29">
        <w:rPr>
          <w:rStyle w:val="StyleUnderline"/>
          <w:highlight w:val="cyan"/>
        </w:rPr>
        <w:t>charges that Sweden and Finland sympathize with</w:t>
      </w:r>
      <w:r w:rsidRPr="00FC1B9F">
        <w:rPr>
          <w:rStyle w:val="StyleUnderline"/>
        </w:rPr>
        <w:t xml:space="preserve"> the Kurdish </w:t>
      </w:r>
      <w:r w:rsidRPr="00C44B29">
        <w:rPr>
          <w:rStyle w:val="StyleUnderline"/>
          <w:highlight w:val="cyan"/>
        </w:rPr>
        <w:t>militants</w:t>
      </w:r>
      <w:r w:rsidRPr="00FC1B9F">
        <w:rPr>
          <w:rStyle w:val="StyleUnderline"/>
        </w:rPr>
        <w:t xml:space="preserve"> he has made his main enemy.</w:t>
      </w:r>
    </w:p>
    <w:p w14:paraId="6553B943" w14:textId="77777777" w:rsidR="00281330" w:rsidRPr="00C44B29" w:rsidRDefault="00281330" w:rsidP="00281330">
      <w:pPr>
        <w:rPr>
          <w:sz w:val="14"/>
        </w:rPr>
      </w:pPr>
      <w:r w:rsidRPr="00C44B29">
        <w:rPr>
          <w:sz w:val="14"/>
        </w:rPr>
        <w:t>“These countries have almost become guesthouses for terrorist organizations,” he said this month. “It is not possible for us to be in favor.”</w:t>
      </w:r>
    </w:p>
    <w:p w14:paraId="57F73640" w14:textId="77777777" w:rsidR="00281330" w:rsidRPr="00FC1B9F" w:rsidRDefault="00281330" w:rsidP="00281330">
      <w:pPr>
        <w:rPr>
          <w:rStyle w:val="StyleUnderline"/>
        </w:rPr>
      </w:pPr>
      <w:r w:rsidRPr="00FC1B9F">
        <w:rPr>
          <w:rStyle w:val="StyleUnderline"/>
        </w:rPr>
        <w:t>Mr. Erdogan’s stance is a reminder of a long-festering problem for NATO, which currently has 30 members.</w:t>
      </w:r>
      <w:r w:rsidRPr="00C44B29">
        <w:rPr>
          <w:sz w:val="14"/>
        </w:rPr>
        <w:t xml:space="preserve"> Russia’s invasion of Ukraine may have given the alliance a new sense of mission, but </w:t>
      </w:r>
      <w:r w:rsidRPr="00C44B29">
        <w:rPr>
          <w:rStyle w:val="StyleUnderline"/>
          <w:highlight w:val="cyan"/>
        </w:rPr>
        <w:t>NATO must</w:t>
      </w:r>
      <w:r w:rsidRPr="00FC1B9F">
        <w:rPr>
          <w:rStyle w:val="StyleUnderline"/>
        </w:rPr>
        <w:t xml:space="preserve"> still </w:t>
      </w:r>
      <w:r w:rsidRPr="00C44B29">
        <w:rPr>
          <w:rStyle w:val="StyleUnderline"/>
          <w:highlight w:val="cyan"/>
        </w:rPr>
        <w:t>contend with a</w:t>
      </w:r>
      <w:r w:rsidRPr="00FC1B9F">
        <w:rPr>
          <w:rStyle w:val="StyleUnderline"/>
        </w:rPr>
        <w:t xml:space="preserve">n authoritarian </w:t>
      </w:r>
      <w:r w:rsidRPr="00C44B29">
        <w:rPr>
          <w:rStyle w:val="StyleUnderline"/>
          <w:highlight w:val="cyan"/>
        </w:rPr>
        <w:t>leader willing to use</w:t>
      </w:r>
      <w:r w:rsidRPr="00FC1B9F">
        <w:rPr>
          <w:rStyle w:val="StyleUnderline"/>
        </w:rPr>
        <w:t xml:space="preserve"> his </w:t>
      </w:r>
      <w:r w:rsidRPr="00C44B29">
        <w:rPr>
          <w:rStyle w:val="StyleUnderline"/>
          <w:highlight w:val="cyan"/>
        </w:rPr>
        <w:t>leverage to gain political points</w:t>
      </w:r>
      <w:r w:rsidRPr="00FC1B9F">
        <w:rPr>
          <w:rStyle w:val="StyleUnderline"/>
        </w:rPr>
        <w:t xml:space="preserve"> at home </w:t>
      </w:r>
      <w:r w:rsidRPr="00C44B29">
        <w:rPr>
          <w:rStyle w:val="StyleUnderline"/>
          <w:highlight w:val="cyan"/>
        </w:rPr>
        <w:t xml:space="preserve">by </w:t>
      </w:r>
      <w:r w:rsidRPr="00C44B29">
        <w:rPr>
          <w:rStyle w:val="Emphasis"/>
          <w:highlight w:val="cyan"/>
        </w:rPr>
        <w:t>blocking</w:t>
      </w:r>
      <w:r w:rsidRPr="00C44B29">
        <w:rPr>
          <w:rStyle w:val="Emphasis"/>
        </w:rPr>
        <w:t xml:space="preserve"> </w:t>
      </w:r>
      <w:r w:rsidRPr="00C44B29">
        <w:rPr>
          <w:rStyle w:val="Emphasis"/>
          <w:highlight w:val="cyan"/>
        </w:rPr>
        <w:t>consensus</w:t>
      </w:r>
      <w:r w:rsidRPr="00C44B29">
        <w:rPr>
          <w:rStyle w:val="StyleUnderline"/>
          <w:highlight w:val="cyan"/>
        </w:rPr>
        <w:t xml:space="preserve"> — at least for a time.</w:t>
      </w:r>
    </w:p>
    <w:p w14:paraId="41E91934" w14:textId="77777777" w:rsidR="00281330" w:rsidRPr="00C44B29" w:rsidRDefault="00281330" w:rsidP="00281330">
      <w:pPr>
        <w:rPr>
          <w:sz w:val="14"/>
        </w:rPr>
      </w:pPr>
      <w:r w:rsidRPr="00C44B29">
        <w:rPr>
          <w:sz w:val="14"/>
        </w:rPr>
        <w:t xml:space="preserve">It is a situation that </w:t>
      </w:r>
      <w:r w:rsidRPr="00FC1B9F">
        <w:rPr>
          <w:rStyle w:val="StyleUnderline"/>
        </w:rPr>
        <w:t>plays to the advantage of</w:t>
      </w:r>
      <w:r w:rsidRPr="00C44B29">
        <w:rPr>
          <w:sz w:val="14"/>
        </w:rPr>
        <w:t xml:space="preserve"> President Vladimir V. </w:t>
      </w:r>
      <w:r w:rsidRPr="00FC1B9F">
        <w:rPr>
          <w:rStyle w:val="StyleUnderline"/>
        </w:rPr>
        <w:t>Putin</w:t>
      </w:r>
      <w:r w:rsidRPr="00C44B29">
        <w:rPr>
          <w:sz w:val="14"/>
        </w:rPr>
        <w:t xml:space="preserve"> of Russia, who has grown friendlier with Mr. Erdogan in recent years. For the Russian leader, the rejection of Swedish and Finnish admission into NATO would be a significant victory.</w:t>
      </w:r>
    </w:p>
    <w:p w14:paraId="2678C592" w14:textId="77777777" w:rsidR="00281330" w:rsidRPr="00C44B29" w:rsidRDefault="00281330" w:rsidP="00281330">
      <w:pPr>
        <w:rPr>
          <w:sz w:val="14"/>
        </w:rPr>
      </w:pPr>
      <w:r w:rsidRPr="00C44B29">
        <w:rPr>
          <w:sz w:val="14"/>
        </w:rPr>
        <w:t>The quandary would be simpler were it not for Turkey’s importance to the alliance. The country joined NATO in 1952 after aligning with the West against the Soviet Union; Turkey gives the alliance a crucial strategic position at the intersection of Europe and Asia, astride both the Middle East and the Black Sea. It hosts a major U.S. air base where American nuclear weapons are stored, and Mr. Erdogan has blocked Russian warships headed toward Ukraine.</w:t>
      </w:r>
    </w:p>
    <w:p w14:paraId="0240382D" w14:textId="77777777" w:rsidR="00281330" w:rsidRPr="00C44B29" w:rsidRDefault="00281330" w:rsidP="00281330">
      <w:pPr>
        <w:rPr>
          <w:sz w:val="14"/>
        </w:rPr>
      </w:pPr>
      <w:r w:rsidRPr="00C44B29">
        <w:rPr>
          <w:sz w:val="14"/>
        </w:rPr>
        <w:t xml:space="preserve">Mr. Erdogan met with President Vladimir V. Putin of Russia in September. The rejection of Sweden and Finland into NATO would be a significant victory for Mr. </w:t>
      </w:r>
      <w:proofErr w:type="spellStart"/>
      <w:r w:rsidRPr="00C44B29">
        <w:rPr>
          <w:sz w:val="14"/>
        </w:rPr>
        <w:t>Putin.Credit</w:t>
      </w:r>
      <w:proofErr w:type="spellEnd"/>
      <w:r w:rsidRPr="00C44B29">
        <w:rPr>
          <w:sz w:val="14"/>
        </w:rPr>
        <w:t>...Sputnik, via Reuters</w:t>
      </w:r>
    </w:p>
    <w:p w14:paraId="74B7CA6C" w14:textId="77777777" w:rsidR="00281330" w:rsidRPr="00C44B29" w:rsidRDefault="00281330" w:rsidP="00281330">
      <w:pPr>
        <w:rPr>
          <w:sz w:val="14"/>
        </w:rPr>
      </w:pPr>
      <w:r w:rsidRPr="00C44B29">
        <w:rPr>
          <w:sz w:val="14"/>
        </w:rPr>
        <w:t xml:space="preserve">But under Mr. Erdogan, </w:t>
      </w:r>
      <w:r w:rsidRPr="00C44B29">
        <w:rPr>
          <w:rStyle w:val="Emphasis"/>
          <w:highlight w:val="cyan"/>
        </w:rPr>
        <w:t>Turkey</w:t>
      </w:r>
      <w:r w:rsidRPr="00C44B29">
        <w:rPr>
          <w:rStyle w:val="Emphasis"/>
        </w:rPr>
        <w:t xml:space="preserve"> has increasingly </w:t>
      </w:r>
      <w:r w:rsidRPr="00C44B29">
        <w:rPr>
          <w:rStyle w:val="Emphasis"/>
          <w:highlight w:val="cyan"/>
        </w:rPr>
        <w:t>become a problem to be managed.</w:t>
      </w:r>
      <w:r w:rsidRPr="00C44B29">
        <w:rPr>
          <w:sz w:val="14"/>
        </w:rPr>
        <w:t xml:space="preserve"> As prime minister and then as president, he has tilted his country away from Europe while practicing an authoritarian and populist brand of Islamist politics, especially since a failed coup attempt in 2016.</w:t>
      </w:r>
    </w:p>
    <w:p w14:paraId="49DD744B" w14:textId="77777777" w:rsidR="00281330" w:rsidRPr="00C44B29" w:rsidRDefault="00281330" w:rsidP="00281330">
      <w:pPr>
        <w:rPr>
          <w:sz w:val="14"/>
        </w:rPr>
      </w:pPr>
      <w:r w:rsidRPr="00C44B29">
        <w:rPr>
          <w:u w:val="single"/>
        </w:rPr>
        <w:t xml:space="preserve">He has </w:t>
      </w:r>
      <w:r w:rsidRPr="00C44B29">
        <w:rPr>
          <w:highlight w:val="cyan"/>
          <w:u w:val="single"/>
        </w:rPr>
        <w:t>purchased a</w:t>
      </w:r>
      <w:r w:rsidRPr="00C44B29">
        <w:rPr>
          <w:u w:val="single"/>
        </w:rPr>
        <w:t xml:space="preserve">n advanced </w:t>
      </w:r>
      <w:r w:rsidRPr="00C44B29">
        <w:rPr>
          <w:highlight w:val="cyan"/>
          <w:u w:val="single"/>
        </w:rPr>
        <w:t>missile system from Russia that NATO officials call a threat</w:t>
      </w:r>
      <w:r w:rsidRPr="00C44B29">
        <w:rPr>
          <w:u w:val="single"/>
        </w:rPr>
        <w:t xml:space="preserve"> to their integrated defense systems</w:t>
      </w:r>
      <w:r w:rsidRPr="00C44B29">
        <w:rPr>
          <w:sz w:val="14"/>
        </w:rPr>
        <w:t>, and in 2019 he mounted a military incursion to battle Kurds in northern Syria who were aiding the fight against the Islamic State with U.S. support.</w:t>
      </w:r>
    </w:p>
    <w:p w14:paraId="4FC33098" w14:textId="77777777" w:rsidR="00281330" w:rsidRPr="00C44B29" w:rsidRDefault="00281330" w:rsidP="00281330">
      <w:pPr>
        <w:rPr>
          <w:sz w:val="14"/>
        </w:rPr>
      </w:pPr>
      <w:r w:rsidRPr="00C44B29">
        <w:rPr>
          <w:sz w:val="14"/>
        </w:rPr>
        <w:t>Want to stay updated on what’s happening in Eastern Europe, the Middle East and Northern Europe? Sign up for Your Places: Global Update, and we’ll send our latest coverage to your inbox.</w:t>
      </w:r>
    </w:p>
    <w:p w14:paraId="0E2C1EC6" w14:textId="77777777" w:rsidR="00281330" w:rsidRPr="00C44B29" w:rsidRDefault="00281330" w:rsidP="00281330">
      <w:pPr>
        <w:rPr>
          <w:sz w:val="14"/>
        </w:rPr>
      </w:pPr>
      <w:r w:rsidRPr="00C44B29">
        <w:rPr>
          <w:sz w:val="14"/>
        </w:rPr>
        <w:t>“In my four years there, it was quite often 27 against one,” said Ivo H. Daalder, a U.S. ambassador to NATO during the Obama administration, when the alliance had 28 members.</w:t>
      </w:r>
    </w:p>
    <w:p w14:paraId="4DA54674" w14:textId="77777777" w:rsidR="00281330" w:rsidRPr="00C44B29" w:rsidRDefault="00281330" w:rsidP="00281330">
      <w:pPr>
        <w:rPr>
          <w:sz w:val="14"/>
        </w:rPr>
      </w:pPr>
      <w:r w:rsidRPr="00C44B29">
        <w:rPr>
          <w:sz w:val="14"/>
        </w:rPr>
        <w:lastRenderedPageBreak/>
        <w:t>Mr. Erdogan’s objections to the membership of Sweden and Finland have even renewed questions about whether NATO might be better off without Turkey.</w:t>
      </w:r>
    </w:p>
    <w:p w14:paraId="588CB6A4" w14:textId="77777777" w:rsidR="00281330" w:rsidRPr="00C44B29" w:rsidRDefault="00281330" w:rsidP="00281330">
      <w:pPr>
        <w:rPr>
          <w:sz w:val="14"/>
        </w:rPr>
      </w:pPr>
      <w:r w:rsidRPr="00C44B29">
        <w:rPr>
          <w:sz w:val="14"/>
        </w:rPr>
        <w:t xml:space="preserve">An opinion </w:t>
      </w:r>
      <w:proofErr w:type="gramStart"/>
      <w:r w:rsidRPr="00C44B29">
        <w:rPr>
          <w:sz w:val="14"/>
        </w:rPr>
        <w:t>essay</w:t>
      </w:r>
      <w:proofErr w:type="gramEnd"/>
      <w:r w:rsidRPr="00C44B29">
        <w:rPr>
          <w:sz w:val="14"/>
        </w:rPr>
        <w:t xml:space="preserve"> this month that was co-written by Joseph I. Lieberman, a former independent U.S. senator from Connecticut, argued that Mr. Erdogan’s Turkey would flunk the alliance’s standards for democratic governance in prospective new member states. The essay, published by The Wall Street Journal, warned that Ankara’s policies, including a coziness with Mr. Putin, had undermined NATO’s interests and that the alliance should explore ways of ejecting Turkey.</w:t>
      </w:r>
    </w:p>
    <w:p w14:paraId="29479E00" w14:textId="77777777" w:rsidR="00281330" w:rsidRPr="00C44B29" w:rsidRDefault="00281330" w:rsidP="00281330">
      <w:pPr>
        <w:rPr>
          <w:sz w:val="14"/>
        </w:rPr>
      </w:pPr>
      <w:r w:rsidRPr="00C44B29">
        <w:rPr>
          <w:sz w:val="14"/>
        </w:rPr>
        <w:t xml:space="preserve">“Turkey is a member of NATO, but under Mr. </w:t>
      </w:r>
      <w:r w:rsidRPr="00C44B29">
        <w:rPr>
          <w:u w:val="single"/>
        </w:rPr>
        <w:t>Erdogan</w:t>
      </w:r>
      <w:r w:rsidRPr="00C44B29">
        <w:rPr>
          <w:sz w:val="14"/>
        </w:rPr>
        <w:t xml:space="preserve"> it </w:t>
      </w:r>
      <w:r w:rsidRPr="00C44B29">
        <w:rPr>
          <w:u w:val="single"/>
        </w:rPr>
        <w:t>no longer subscribes to the values that underpin this great alliance</w:t>
      </w:r>
      <w:r w:rsidRPr="00C44B29">
        <w:rPr>
          <w:sz w:val="14"/>
        </w:rPr>
        <w:t>,” wrote Mr. Lieberman and Mark D. Wallace, the chief executive of the Turkish Democracy Project, a group critical of Mr. Erdogan.</w:t>
      </w:r>
    </w:p>
    <w:p w14:paraId="3B853979" w14:textId="77777777" w:rsidR="00281330" w:rsidRPr="00C44B29" w:rsidRDefault="00281330" w:rsidP="00281330">
      <w:pPr>
        <w:rPr>
          <w:sz w:val="14"/>
        </w:rPr>
      </w:pPr>
      <w:r w:rsidRPr="00C44B29">
        <w:rPr>
          <w:sz w:val="14"/>
        </w:rPr>
        <w:t>Some members of Congress have said as much. “Turkey under Erdogan should not and cannot be seen as an ally,” Senator Bob Menendez of New Jersey, the top Democrat on the Senate Foreign Relations Committee, said after Turkey’s 2019 incursion into Syria.</w:t>
      </w:r>
    </w:p>
    <w:p w14:paraId="00FA97C6" w14:textId="77777777" w:rsidR="00281330" w:rsidRPr="00C44B29" w:rsidRDefault="00281330" w:rsidP="00281330">
      <w:pPr>
        <w:rPr>
          <w:sz w:val="14"/>
        </w:rPr>
      </w:pPr>
      <w:r w:rsidRPr="00C44B29">
        <w:rPr>
          <w:sz w:val="14"/>
        </w:rPr>
        <w:t>But NATO is a military alliance, and Turkey, with the second-largest army in the organization, an advanced defense industry and its crucial geographic position, plays a vital role.</w:t>
      </w:r>
    </w:p>
    <w:p w14:paraId="289D3EFA" w14:textId="77777777" w:rsidR="00281330" w:rsidRPr="00C44B29" w:rsidRDefault="00281330" w:rsidP="00281330">
      <w:pPr>
        <w:rPr>
          <w:sz w:val="14"/>
        </w:rPr>
      </w:pPr>
      <w:r w:rsidRPr="00C44B29">
        <w:rPr>
          <w:sz w:val="14"/>
        </w:rPr>
        <w:t>Western officials say that Turkey would only cause more problems as a resentful NATO outsider — and one that could align itself more closely with Russia.</w:t>
      </w:r>
    </w:p>
    <w:p w14:paraId="3385D191" w14:textId="77777777" w:rsidR="00281330" w:rsidRPr="00C44B29" w:rsidRDefault="00281330" w:rsidP="00281330">
      <w:pPr>
        <w:rPr>
          <w:sz w:val="14"/>
        </w:rPr>
      </w:pPr>
      <w:r w:rsidRPr="00C44B29">
        <w:rPr>
          <w:sz w:val="14"/>
        </w:rPr>
        <w:t>“Turkey has undermined its own image,” said Alper Coskun, a former Turkish diplomat who is now a senior fellow at the Carnegie Endowment for International Peace. But, he added, “it is still a critical member of the alliance.”</w:t>
      </w:r>
    </w:p>
    <w:p w14:paraId="2FC5775D" w14:textId="77777777" w:rsidR="00281330" w:rsidRPr="00C44B29" w:rsidRDefault="00281330" w:rsidP="00281330">
      <w:pPr>
        <w:rPr>
          <w:sz w:val="14"/>
        </w:rPr>
      </w:pPr>
      <w:r w:rsidRPr="00C44B29">
        <w:rPr>
          <w:sz w:val="14"/>
        </w:rPr>
        <w:t>Once again, the question is what will mollify Mr. Erdogan and ensure his support for admitting Sweden and Finland.</w:t>
      </w:r>
    </w:p>
    <w:p w14:paraId="4580F826" w14:textId="77777777" w:rsidR="00281330" w:rsidRPr="00C44B29" w:rsidRDefault="00281330" w:rsidP="00281330">
      <w:pPr>
        <w:rPr>
          <w:sz w:val="14"/>
        </w:rPr>
      </w:pPr>
      <w:r w:rsidRPr="00C44B29">
        <w:rPr>
          <w:sz w:val="14"/>
        </w:rPr>
        <w:t>President Biden underscored U.S. support for the move when he hosted the two nations’ leaders at the White House this month and praised a larger NATO as a check against Russian power. “Biden took an extremely exposed, high-visibility position by inviting them to Washington,” said James F. Jeffrey, a U.S. ambassador to Turkey during the Obama administration.</w:t>
      </w:r>
    </w:p>
    <w:p w14:paraId="7FBCA553" w14:textId="77777777" w:rsidR="00281330" w:rsidRPr="00C44B29" w:rsidRDefault="00281330" w:rsidP="00281330">
      <w:pPr>
        <w:rPr>
          <w:sz w:val="14"/>
        </w:rPr>
      </w:pPr>
      <w:r w:rsidRPr="00C44B29">
        <w:rPr>
          <w:sz w:val="14"/>
        </w:rPr>
        <w:t>Most analysts believe that Mr. Erdogan will not ultimately block the accession of Sweden and Finland, but that he wants to highlight Turkey’s own security concerns and make domestic political gains before elections in his country next year.</w:t>
      </w:r>
    </w:p>
    <w:p w14:paraId="031F6FBF" w14:textId="77777777" w:rsidR="00281330" w:rsidRPr="00C44B29" w:rsidRDefault="00281330" w:rsidP="00281330">
      <w:pPr>
        <w:rPr>
          <w:sz w:val="14"/>
        </w:rPr>
      </w:pPr>
      <w:r w:rsidRPr="00C44B29">
        <w:rPr>
          <w:sz w:val="14"/>
        </w:rPr>
        <w:t xml:space="preserve">President Biden underscored U.S. support for admitting Finland and Sweden into NATO when he hosted the two nations’ leaders at the White House this </w:t>
      </w:r>
      <w:proofErr w:type="spellStart"/>
      <w:proofErr w:type="gramStart"/>
      <w:r w:rsidRPr="00C44B29">
        <w:rPr>
          <w:sz w:val="14"/>
        </w:rPr>
        <w:t>month.Credit</w:t>
      </w:r>
      <w:proofErr w:type="spellEnd"/>
      <w:proofErr w:type="gramEnd"/>
      <w:r w:rsidRPr="00C44B29">
        <w:rPr>
          <w:sz w:val="14"/>
        </w:rPr>
        <w:t>...Sarah Silbiger for The New York Times</w:t>
      </w:r>
    </w:p>
    <w:p w14:paraId="680E98F9" w14:textId="77777777" w:rsidR="00281330" w:rsidRPr="00C44B29" w:rsidRDefault="00281330" w:rsidP="00281330">
      <w:pPr>
        <w:rPr>
          <w:sz w:val="14"/>
        </w:rPr>
      </w:pPr>
      <w:r w:rsidRPr="00C44B29">
        <w:rPr>
          <w:sz w:val="14"/>
        </w:rPr>
        <w:t>Mr. Erdogan is mainly concerned with Sweden’s longtime support for the Kurdistan Workers’ Party, or P.K.K., which seeks an independent Kurdish state on territory partly within Turkey’s borders.</w:t>
      </w:r>
    </w:p>
    <w:p w14:paraId="130F7735" w14:textId="77777777" w:rsidR="00281330" w:rsidRPr="00C44B29" w:rsidRDefault="00281330" w:rsidP="00281330">
      <w:pPr>
        <w:rPr>
          <w:sz w:val="14"/>
        </w:rPr>
      </w:pPr>
      <w:r w:rsidRPr="00C44B29">
        <w:rPr>
          <w:sz w:val="14"/>
        </w:rPr>
        <w:t>The P.K.K., which has attacked nonmilitary targets and killed civilians in Turkey, is outlawed in that country and is designated by both the United States and the European Union as a terrorist organization, although some governments, including Sweden, view it more sympathetically as a Kurdish nationalist movement.</w:t>
      </w:r>
    </w:p>
    <w:p w14:paraId="535CE234" w14:textId="77777777" w:rsidR="00281330" w:rsidRPr="00C44B29" w:rsidRDefault="00281330" w:rsidP="00281330">
      <w:pPr>
        <w:rPr>
          <w:sz w:val="14"/>
        </w:rPr>
      </w:pPr>
      <w:r w:rsidRPr="00C44B29">
        <w:rPr>
          <w:sz w:val="14"/>
        </w:rPr>
        <w:t>The United States has also backed its affiliated fighters in Syria, the Y.P.G., or People’s Protection Units, who helped to battle the Islamic State and whom Mr. Erdogan attacked in his 2019 incursion into the country.</w:t>
      </w:r>
    </w:p>
    <w:p w14:paraId="2D5EB657" w14:textId="77777777" w:rsidR="00281330" w:rsidRPr="00C44B29" w:rsidRDefault="00281330" w:rsidP="00281330">
      <w:pPr>
        <w:rPr>
          <w:sz w:val="14"/>
        </w:rPr>
      </w:pPr>
      <w:r w:rsidRPr="00C44B29">
        <w:rPr>
          <w:sz w:val="14"/>
        </w:rPr>
        <w:t>The Turkish president wants the Y.P.G. to be designated as a terrorist group as well.</w:t>
      </w:r>
    </w:p>
    <w:p w14:paraId="2585EC18" w14:textId="77777777" w:rsidR="00281330" w:rsidRPr="00C44B29" w:rsidRDefault="00281330" w:rsidP="00281330">
      <w:pPr>
        <w:rPr>
          <w:sz w:val="14"/>
        </w:rPr>
      </w:pPr>
      <w:r w:rsidRPr="00C44B29">
        <w:rPr>
          <w:sz w:val="14"/>
        </w:rPr>
        <w:t>Mr. Erdogan accuses both Finland and Sweden of harboring followers of Fethullah Gulen, a Turkish cleric living in U.S. exile, whom he blames for the 2016 coup. Turkey is requesting the extradition of roughly 35 people it says are involved with Kurdish separatists or Mr. Gulen.</w:t>
      </w:r>
    </w:p>
    <w:p w14:paraId="1DBF08F2" w14:textId="77777777" w:rsidR="00281330" w:rsidRPr="00C44B29" w:rsidRDefault="00281330" w:rsidP="00281330">
      <w:pPr>
        <w:rPr>
          <w:sz w:val="14"/>
        </w:rPr>
      </w:pPr>
      <w:r w:rsidRPr="00C44B29">
        <w:rPr>
          <w:sz w:val="14"/>
        </w:rPr>
        <w:t>Mr. Erdogan also objects to Swedish and Finnish arms embargoes against his country, which were imposed after the 2019 incursion into Syria. Sweden is already discussing lifting the embargo given current events in Ukraine.</w:t>
      </w:r>
    </w:p>
    <w:p w14:paraId="44C6F68B" w14:textId="77777777" w:rsidR="00281330" w:rsidRPr="00C44B29" w:rsidRDefault="00281330" w:rsidP="00281330">
      <w:pPr>
        <w:rPr>
          <w:sz w:val="14"/>
        </w:rPr>
      </w:pPr>
      <w:r w:rsidRPr="00C44B29">
        <w:rPr>
          <w:sz w:val="14"/>
        </w:rPr>
        <w:t>Some analysts say that Mr. Erdogan’s government views the P.K.K. much the way Washington saw Al Qaeda 20 years ago, and that the West cannot dismiss the concerns if it hopes to do business with Turkey.</w:t>
      </w:r>
    </w:p>
    <w:p w14:paraId="1FED090A" w14:textId="77777777" w:rsidR="00281330" w:rsidRPr="00C44B29" w:rsidRDefault="00281330" w:rsidP="00281330">
      <w:pPr>
        <w:rPr>
          <w:sz w:val="14"/>
        </w:rPr>
      </w:pPr>
      <w:r w:rsidRPr="00C44B29">
        <w:rPr>
          <w:sz w:val="14"/>
        </w:rPr>
        <w:t>Biden administration officials downplay the standoff and expect Mr. Erdogan to reach a compromise with Finland and Sweden. Turkish officials met in Ankara with Finnish and Swedish counterparts for several hours last week.</w:t>
      </w:r>
    </w:p>
    <w:p w14:paraId="6380969A" w14:textId="77777777" w:rsidR="00281330" w:rsidRPr="00C44B29" w:rsidRDefault="00281330" w:rsidP="00281330">
      <w:pPr>
        <w:rPr>
          <w:sz w:val="14"/>
        </w:rPr>
      </w:pPr>
      <w:r w:rsidRPr="00C44B29">
        <w:rPr>
          <w:sz w:val="14"/>
        </w:rPr>
        <w:t xml:space="preserve">Julianne Smith, the U.S. ambassador to NATO, said in an interview that “this appears to be an issue that they have with Sweden and Finland, so we’ll leave it in their hands.” She added that the United States would </w:t>
      </w:r>
      <w:proofErr w:type="gramStart"/>
      <w:r w:rsidRPr="00C44B29">
        <w:rPr>
          <w:sz w:val="14"/>
        </w:rPr>
        <w:t>provide assistance</w:t>
      </w:r>
      <w:proofErr w:type="gramEnd"/>
      <w:r w:rsidRPr="00C44B29">
        <w:rPr>
          <w:sz w:val="14"/>
        </w:rPr>
        <w:t xml:space="preserve"> if needed.</w:t>
      </w:r>
    </w:p>
    <w:p w14:paraId="571E8735" w14:textId="77777777" w:rsidR="00281330" w:rsidRPr="00C44B29" w:rsidRDefault="00281330" w:rsidP="00281330">
      <w:pPr>
        <w:rPr>
          <w:sz w:val="14"/>
        </w:rPr>
      </w:pPr>
      <w:r w:rsidRPr="00C44B29">
        <w:rPr>
          <w:sz w:val="14"/>
        </w:rPr>
        <w:t>Appearing with Finland’s foreign minister in Washington on Friday, Secretary of State Antony J. Blinken said he was “confident that we will work through this process swiftly, and that things will move forward with both countries.”</w:t>
      </w:r>
    </w:p>
    <w:p w14:paraId="4935E05C" w14:textId="77777777" w:rsidR="00281330" w:rsidRPr="00C44B29" w:rsidRDefault="00281330" w:rsidP="00281330">
      <w:pPr>
        <w:rPr>
          <w:sz w:val="14"/>
        </w:rPr>
      </w:pPr>
      <w:r w:rsidRPr="00C44B29">
        <w:rPr>
          <w:sz w:val="14"/>
        </w:rPr>
        <w:t>Emre Peker, a London-based director for Europe at the Eurasia Group, a private consulting firm, said that he did not believe that Mr. Erdogan was seeking concessions from Washington. He expressed confidence that Turkey could work out an agreement with Sweden and Finland with the mediation of the NATO secretary general, Jens Stoltenberg.</w:t>
      </w:r>
    </w:p>
    <w:p w14:paraId="32ECF6AD" w14:textId="77777777" w:rsidR="00281330" w:rsidRPr="00C44B29" w:rsidRDefault="00281330" w:rsidP="00281330">
      <w:pPr>
        <w:rPr>
          <w:sz w:val="14"/>
        </w:rPr>
      </w:pPr>
      <w:r w:rsidRPr="00C44B29">
        <w:rPr>
          <w:sz w:val="14"/>
        </w:rPr>
        <w:t>Mr. Erdogan’s main priorities are getting his country’s security concerns about Kurdish separatists heard and getting the arms embargoes lifted, Mr. Peker said.</w:t>
      </w:r>
    </w:p>
    <w:p w14:paraId="47C008BD" w14:textId="77777777" w:rsidR="00281330" w:rsidRPr="00C44B29" w:rsidRDefault="00281330" w:rsidP="00281330">
      <w:pPr>
        <w:rPr>
          <w:sz w:val="14"/>
        </w:rPr>
      </w:pPr>
      <w:r w:rsidRPr="00C44B29">
        <w:rPr>
          <w:sz w:val="14"/>
        </w:rPr>
        <w:t>Some American analysts are skeptical. Eric S. Edelman, a former U.S. ambassador to Turkey and Finland, warned that Mr. Erdogan could be seeking to curry favor with Mr. Putin — or at least ease the anger in Moscow over the sale of lethal drones to Ukraine’s military by a private Turkish company.</w:t>
      </w:r>
    </w:p>
    <w:p w14:paraId="2D1C15D9" w14:textId="77777777" w:rsidR="00281330" w:rsidRPr="00C44B29" w:rsidRDefault="00281330" w:rsidP="00281330">
      <w:pPr>
        <w:rPr>
          <w:sz w:val="14"/>
        </w:rPr>
      </w:pPr>
      <w:r w:rsidRPr="00C44B29">
        <w:rPr>
          <w:sz w:val="14"/>
        </w:rPr>
        <w:t>“He has this very complicated relationship with Putin that he has to maintain,” Mr. Edelman said. “This is a good way of throwing a little bone to Putin — ‘I’m still useful to you.’”</w:t>
      </w:r>
    </w:p>
    <w:p w14:paraId="297F01D8" w14:textId="77777777" w:rsidR="00281330" w:rsidRPr="00C44B29" w:rsidRDefault="00281330" w:rsidP="00281330">
      <w:pPr>
        <w:rPr>
          <w:sz w:val="14"/>
        </w:rPr>
      </w:pPr>
      <w:r w:rsidRPr="00C44B29">
        <w:rPr>
          <w:sz w:val="14"/>
        </w:rPr>
        <w:lastRenderedPageBreak/>
        <w:t xml:space="preserve">A protest in Istanbul against Russia’s invasion of Ukraine. Most analysts believe Mr. Erdogan ultimately will not block Sweden and Finland from joining </w:t>
      </w:r>
      <w:proofErr w:type="spellStart"/>
      <w:r w:rsidRPr="00C44B29">
        <w:rPr>
          <w:sz w:val="14"/>
        </w:rPr>
        <w:t>NATO.Credit</w:t>
      </w:r>
      <w:proofErr w:type="spellEnd"/>
      <w:r w:rsidRPr="00C44B29">
        <w:rPr>
          <w:sz w:val="14"/>
        </w:rPr>
        <w:t>...Burak Kara/Getty Images</w:t>
      </w:r>
    </w:p>
    <w:p w14:paraId="08769769" w14:textId="77777777" w:rsidR="00281330" w:rsidRPr="00C44B29" w:rsidRDefault="00281330" w:rsidP="00281330">
      <w:pPr>
        <w:rPr>
          <w:sz w:val="14"/>
        </w:rPr>
      </w:pPr>
      <w:r w:rsidRPr="00C44B29">
        <w:rPr>
          <w:sz w:val="14"/>
        </w:rPr>
        <w:t>Others believe the Turkish leader wants a payoff from Washington. Mr. Erdogan is angry that the United States denied Turkey access to the F-35 stealth fighter after his 2017 purchase of the Russian S-400 missile system. Turkey is now lobbying instead to buy enhanced F-16 fighters but has met stiff resistance in Congress from the likes of Mr. Menendez.</w:t>
      </w:r>
    </w:p>
    <w:p w14:paraId="489B45C0" w14:textId="77777777" w:rsidR="00281330" w:rsidRPr="00C44B29" w:rsidRDefault="00281330" w:rsidP="00281330">
      <w:pPr>
        <w:rPr>
          <w:sz w:val="14"/>
        </w:rPr>
      </w:pPr>
      <w:r w:rsidRPr="00C44B29">
        <w:rPr>
          <w:sz w:val="14"/>
        </w:rPr>
        <w:t>Mr. Erdogan may also be seeking presidential attention. He had a friendly rapport with President Donald J. Trump, but Mr. Biden has kept his distance.</w:t>
      </w:r>
    </w:p>
    <w:p w14:paraId="07CFAFD8" w14:textId="77777777" w:rsidR="00281330" w:rsidRPr="00C44B29" w:rsidRDefault="00281330" w:rsidP="00281330">
      <w:pPr>
        <w:rPr>
          <w:sz w:val="14"/>
        </w:rPr>
      </w:pPr>
      <w:r w:rsidRPr="00C44B29">
        <w:rPr>
          <w:sz w:val="14"/>
        </w:rPr>
        <w:t>“This is a man who needs to be at center stage,” said Mr. Daalder, the former U.S. ambassador to NATO. “This is a way to say: ‘Hey, I’m still here. You need to pay attention to my issues.’”</w:t>
      </w:r>
    </w:p>
    <w:p w14:paraId="4599A3D2" w14:textId="77777777" w:rsidR="00281330" w:rsidRPr="00C44B29" w:rsidRDefault="00281330" w:rsidP="00281330">
      <w:pPr>
        <w:rPr>
          <w:sz w:val="14"/>
        </w:rPr>
      </w:pPr>
      <w:r w:rsidRPr="00C44B29">
        <w:rPr>
          <w:sz w:val="14"/>
        </w:rPr>
        <w:t>Mr. Peker believes that an agreement can be negotiated between Turkey and the Nordic countries before a NATO summit in Madrid next month, which would allow for the accession protocols to be signed there.</w:t>
      </w:r>
    </w:p>
    <w:p w14:paraId="322E8B87" w14:textId="77777777" w:rsidR="00281330" w:rsidRPr="00C44B29" w:rsidRDefault="00281330" w:rsidP="00281330">
      <w:pPr>
        <w:rPr>
          <w:sz w:val="14"/>
        </w:rPr>
      </w:pPr>
      <w:r w:rsidRPr="00C44B29">
        <w:rPr>
          <w:sz w:val="14"/>
        </w:rPr>
        <w:t>More likely, some analysts say, Mr. Biden will have to make a nod toward Mr. Erdogan in Madrid to clinch his assent, as Mr. Obama had to do at a NATO summit in 2009 to secure the appointment of Anders Fogh Rasmussen as secretary general.</w:t>
      </w:r>
    </w:p>
    <w:p w14:paraId="3EAB8486" w14:textId="77777777" w:rsidR="00281330" w:rsidRPr="00C44B29" w:rsidRDefault="00281330" w:rsidP="00281330">
      <w:pPr>
        <w:rPr>
          <w:sz w:val="14"/>
        </w:rPr>
      </w:pPr>
      <w:r w:rsidRPr="00C44B29">
        <w:rPr>
          <w:sz w:val="14"/>
        </w:rPr>
        <w:t>At a talk hosted by the Council on Foreign Relations last week, Representative Adam Smith, Democrat of Washington and the chairman of the House Armed Services Committee, suggested that the stakes of Swedish and Finnish membership were great enough to warrant direct U.S. involvement.</w:t>
      </w:r>
    </w:p>
    <w:p w14:paraId="5507D149" w14:textId="77777777" w:rsidR="00281330" w:rsidRPr="00C44B29" w:rsidRDefault="00281330" w:rsidP="00281330">
      <w:pPr>
        <w:rPr>
          <w:sz w:val="14"/>
        </w:rPr>
      </w:pPr>
      <w:r w:rsidRPr="00C44B29">
        <w:rPr>
          <w:sz w:val="14"/>
        </w:rPr>
        <w:t xml:space="preserve">“We need to sit </w:t>
      </w:r>
      <w:proofErr w:type="gramStart"/>
      <w:r w:rsidRPr="00C44B29">
        <w:rPr>
          <w:sz w:val="14"/>
        </w:rPr>
        <w:t>down</w:t>
      </w:r>
      <w:proofErr w:type="gramEnd"/>
      <w:r w:rsidRPr="00C44B29">
        <w:rPr>
          <w:sz w:val="14"/>
        </w:rPr>
        <w:t xml:space="preserve"> and we need to cut a deal,” Mr. Smith said. “And we need to get aggressive about it, like now.”</w:t>
      </w:r>
    </w:p>
    <w:p w14:paraId="1C5DAC50" w14:textId="1B1DA6E2" w:rsidR="00B95F70" w:rsidRDefault="00B95F70" w:rsidP="00B95F70">
      <w:pPr>
        <w:pStyle w:val="Heading3"/>
      </w:pPr>
      <w:r>
        <w:lastRenderedPageBreak/>
        <w:t>2AC---Gridlock</w:t>
      </w:r>
    </w:p>
    <w:p w14:paraId="50A84BA2" w14:textId="77777777" w:rsidR="00B95F70" w:rsidRDefault="00B95F70" w:rsidP="00B95F70">
      <w:pPr>
        <w:pStyle w:val="Heading4"/>
      </w:pPr>
      <w:r>
        <w:t xml:space="preserve">Negotiations get </w:t>
      </w:r>
      <w:r w:rsidRPr="00C64B2C">
        <w:rPr>
          <w:u w:val="single"/>
        </w:rPr>
        <w:t>gridlocked</w:t>
      </w:r>
      <w:r>
        <w:t xml:space="preserve">. </w:t>
      </w:r>
    </w:p>
    <w:p w14:paraId="636A6622" w14:textId="77777777" w:rsidR="00B95F70" w:rsidRPr="00C64B2C" w:rsidRDefault="00B95F70" w:rsidP="00B95F70">
      <w:r w:rsidRPr="00C64B2C">
        <w:rPr>
          <w:rStyle w:val="Style13ptBold"/>
        </w:rPr>
        <w:t>Chen ’16</w:t>
      </w:r>
      <w:r>
        <w:t xml:space="preserve"> [Ping-Kuei; Doctor of Philosophy in Government and Politics from the University of Maryland. “Holding Hands While Parting Ways: Examining Alliance Treaty Renegotiation,” </w:t>
      </w:r>
      <w:r w:rsidRPr="00C64B2C">
        <w:t>https://api.drum.lib.umd.edu/server/api/core/bitstreams/156b2495-5c14-448c-a822-4e9ebe6aa981/content</w:t>
      </w:r>
      <w:r>
        <w:t>; //ff]</w:t>
      </w:r>
    </w:p>
    <w:p w14:paraId="03DD0FDB" w14:textId="77777777" w:rsidR="00B95F70" w:rsidRPr="00E314F7" w:rsidRDefault="00B95F70" w:rsidP="00B95F70">
      <w:pPr>
        <w:rPr>
          <w:sz w:val="16"/>
        </w:rPr>
      </w:pPr>
      <w:r w:rsidRPr="005A7647">
        <w:rPr>
          <w:u w:val="single"/>
        </w:rPr>
        <w:t xml:space="preserve">During bargaining, alliance members interact and communicate their </w:t>
      </w:r>
      <w:r w:rsidRPr="005A7647">
        <w:rPr>
          <w:rStyle w:val="Emphasis"/>
        </w:rPr>
        <w:t>demands for future</w:t>
      </w:r>
      <w:r w:rsidRPr="005A7647">
        <w:rPr>
          <w:u w:val="single"/>
        </w:rPr>
        <w:t xml:space="preserve"> security cooperation</w:t>
      </w:r>
      <w:r w:rsidRPr="00E314F7">
        <w:rPr>
          <w:sz w:val="16"/>
        </w:rPr>
        <w:t xml:space="preserve">. Allies not only try to determine a set of mutually acceptable </w:t>
      </w:r>
      <w:proofErr w:type="gramStart"/>
      <w:r w:rsidRPr="00E314F7">
        <w:rPr>
          <w:sz w:val="16"/>
        </w:rPr>
        <w:t>solutions, but</w:t>
      </w:r>
      <w:proofErr w:type="gramEnd"/>
      <w:r w:rsidRPr="00E314F7">
        <w:rPr>
          <w:sz w:val="16"/>
        </w:rPr>
        <w:t xml:space="preserve"> also evaluate whether the alliance is worth preserving. In the attempt to find a solution to their differences, </w:t>
      </w:r>
      <w:r w:rsidRPr="005A7647">
        <w:rPr>
          <w:u w:val="single"/>
        </w:rPr>
        <w:t xml:space="preserve">members may encounter difficulties during negotiation, since their </w:t>
      </w:r>
      <w:r w:rsidRPr="00E314F7">
        <w:rPr>
          <w:rStyle w:val="Emphasis"/>
        </w:rPr>
        <w:t>interests</w:t>
      </w:r>
      <w:r w:rsidRPr="005A7647">
        <w:rPr>
          <w:u w:val="single"/>
        </w:rPr>
        <w:t xml:space="preserve"> are </w:t>
      </w:r>
      <w:r w:rsidRPr="00E314F7">
        <w:rPr>
          <w:rStyle w:val="Emphasis"/>
        </w:rPr>
        <w:t>unlikely to overlap</w:t>
      </w:r>
      <w:r w:rsidRPr="005A7647">
        <w:rPr>
          <w:u w:val="single"/>
        </w:rPr>
        <w:t xml:space="preserve"> completely</w:t>
      </w:r>
      <w:r w:rsidRPr="00E314F7">
        <w:rPr>
          <w:sz w:val="16"/>
        </w:rPr>
        <w:t>.</w:t>
      </w:r>
    </w:p>
    <w:p w14:paraId="52B5EE71" w14:textId="77777777" w:rsidR="00B95F70" w:rsidRPr="00E314F7" w:rsidRDefault="00B95F70" w:rsidP="00B95F70">
      <w:pPr>
        <w:rPr>
          <w:sz w:val="16"/>
        </w:rPr>
      </w:pPr>
      <w:r w:rsidRPr="00E314F7">
        <w:rPr>
          <w:sz w:val="16"/>
        </w:rPr>
        <w:t xml:space="preserve">Morrow (1994) suggests that two problems may hinder coordination in alliance politics. First, a distributional problem occurs when </w:t>
      </w:r>
      <w:r w:rsidRPr="005A7647">
        <w:rPr>
          <w:u w:val="single"/>
        </w:rPr>
        <w:t xml:space="preserve">members have </w:t>
      </w:r>
      <w:r w:rsidRPr="00E314F7">
        <w:rPr>
          <w:rStyle w:val="Emphasis"/>
        </w:rPr>
        <w:t>different preferences</w:t>
      </w:r>
      <w:r w:rsidRPr="005A7647">
        <w:rPr>
          <w:u w:val="single"/>
        </w:rPr>
        <w:t xml:space="preserve"> among all available </w:t>
      </w:r>
      <w:r w:rsidRPr="00E314F7">
        <w:rPr>
          <w:rStyle w:val="Emphasis"/>
        </w:rPr>
        <w:t>solutions</w:t>
      </w:r>
      <w:r w:rsidRPr="00E314F7">
        <w:rPr>
          <w:sz w:val="16"/>
        </w:rPr>
        <w:t xml:space="preserve">. The other problem is informational problem. </w:t>
      </w:r>
      <w:r w:rsidRPr="005A7647">
        <w:rPr>
          <w:u w:val="single"/>
        </w:rPr>
        <w:t xml:space="preserve">Allies may </w:t>
      </w:r>
      <w:r w:rsidRPr="00E314F7">
        <w:rPr>
          <w:rStyle w:val="Emphasis"/>
        </w:rPr>
        <w:t>conceal available options</w:t>
      </w:r>
      <w:r w:rsidRPr="005A7647">
        <w:rPr>
          <w:u w:val="single"/>
        </w:rPr>
        <w:t xml:space="preserve"> from each other </w:t>
      </w:r>
      <w:proofErr w:type="gramStart"/>
      <w:r w:rsidRPr="005A7647">
        <w:rPr>
          <w:u w:val="single"/>
        </w:rPr>
        <w:t>in order to</w:t>
      </w:r>
      <w:proofErr w:type="gramEnd"/>
      <w:r w:rsidRPr="005A7647">
        <w:rPr>
          <w:u w:val="single"/>
        </w:rPr>
        <w:t xml:space="preserve"> advance their own interests</w:t>
      </w:r>
      <w:r w:rsidRPr="00E314F7">
        <w:rPr>
          <w:sz w:val="16"/>
        </w:rPr>
        <w:t xml:space="preserve">. These two problems intertwine. As Morrow argues, “Distributional interests </w:t>
      </w:r>
      <w:r w:rsidRPr="005A7647">
        <w:rPr>
          <w:u w:val="single"/>
        </w:rPr>
        <w:t xml:space="preserve">prevent the </w:t>
      </w:r>
      <w:r w:rsidRPr="00E314F7">
        <w:rPr>
          <w:rStyle w:val="Emphasis"/>
        </w:rPr>
        <w:t>honest sharing of information</w:t>
      </w:r>
      <w:r w:rsidRPr="00E314F7">
        <w:rPr>
          <w:sz w:val="16"/>
        </w:rPr>
        <w:t xml:space="preserve">.” This dictum applies to intra-alliance bargaining because, </w:t>
      </w:r>
      <w:r w:rsidRPr="005A7647">
        <w:rPr>
          <w:u w:val="single"/>
        </w:rPr>
        <w:t xml:space="preserve">even in a security alliance, members are </w:t>
      </w:r>
      <w:r w:rsidRPr="00E314F7">
        <w:rPr>
          <w:rStyle w:val="Emphasis"/>
        </w:rPr>
        <w:t>not fully aware</w:t>
      </w:r>
      <w:r w:rsidRPr="005A7647">
        <w:rPr>
          <w:u w:val="single"/>
        </w:rPr>
        <w:t xml:space="preserve"> of each other’s intentions. Members sometimes have an </w:t>
      </w:r>
      <w:r w:rsidRPr="00E314F7">
        <w:rPr>
          <w:rStyle w:val="Emphasis"/>
        </w:rPr>
        <w:t>incentive</w:t>
      </w:r>
      <w:r w:rsidRPr="005A7647">
        <w:rPr>
          <w:u w:val="single"/>
        </w:rPr>
        <w:t xml:space="preserve"> to </w:t>
      </w:r>
      <w:r w:rsidRPr="00E314F7">
        <w:rPr>
          <w:rStyle w:val="Emphasis"/>
        </w:rPr>
        <w:t>misrepresent or hide</w:t>
      </w:r>
      <w:r w:rsidRPr="005A7647">
        <w:rPr>
          <w:u w:val="single"/>
        </w:rPr>
        <w:t xml:space="preserve"> their true intent</w:t>
      </w:r>
      <w:r w:rsidRPr="00E314F7">
        <w:rPr>
          <w:sz w:val="16"/>
        </w:rPr>
        <w:t xml:space="preserve"> in terms of maximizing their own security </w:t>
      </w:r>
      <w:proofErr w:type="gramStart"/>
      <w:r w:rsidRPr="00E314F7">
        <w:rPr>
          <w:sz w:val="16"/>
        </w:rPr>
        <w:t xml:space="preserve">benefit, </w:t>
      </w:r>
      <w:r w:rsidRPr="005A7647">
        <w:rPr>
          <w:u w:val="single"/>
        </w:rPr>
        <w:t>and</w:t>
      </w:r>
      <w:proofErr w:type="gramEnd"/>
      <w:r w:rsidRPr="005A7647">
        <w:rPr>
          <w:u w:val="single"/>
        </w:rPr>
        <w:t xml:space="preserve"> so may </w:t>
      </w:r>
      <w:r w:rsidRPr="00E314F7">
        <w:rPr>
          <w:rStyle w:val="Emphasis"/>
        </w:rPr>
        <w:t>withhold information</w:t>
      </w:r>
      <w:r w:rsidRPr="005A7647">
        <w:rPr>
          <w:u w:val="single"/>
        </w:rPr>
        <w:t xml:space="preserve"> regarding their security interests or falling short of their </w:t>
      </w:r>
      <w:r w:rsidRPr="00E314F7">
        <w:rPr>
          <w:rStyle w:val="Emphasis"/>
        </w:rPr>
        <w:t>commitments</w:t>
      </w:r>
      <w:r w:rsidRPr="005A7647">
        <w:rPr>
          <w:u w:val="single"/>
        </w:rPr>
        <w:t xml:space="preserve"> in order to achieve unexpressed policy goals</w:t>
      </w:r>
      <w:r w:rsidRPr="00E314F7">
        <w:rPr>
          <w:sz w:val="16"/>
        </w:rPr>
        <w:t>.</w:t>
      </w:r>
    </w:p>
    <w:p w14:paraId="2889537F" w14:textId="77777777" w:rsidR="00B95F70" w:rsidRPr="00E314F7" w:rsidRDefault="00B95F70" w:rsidP="00B95F70">
      <w:pPr>
        <w:rPr>
          <w:sz w:val="16"/>
        </w:rPr>
      </w:pPr>
      <w:r w:rsidRPr="00E314F7">
        <w:rPr>
          <w:sz w:val="16"/>
        </w:rPr>
        <w:t xml:space="preserve">These distributional and informational problems give rise to three predicaments during intra-alliance bargaining: </w:t>
      </w:r>
      <w:r w:rsidRPr="009B0437">
        <w:rPr>
          <w:u w:val="single"/>
        </w:rPr>
        <w:t>alliance members may</w:t>
      </w:r>
      <w:r w:rsidRPr="00E314F7">
        <w:rPr>
          <w:sz w:val="16"/>
        </w:rPr>
        <w:t xml:space="preserve"> (1) </w:t>
      </w:r>
      <w:r w:rsidRPr="009B0437">
        <w:rPr>
          <w:u w:val="single"/>
        </w:rPr>
        <w:t xml:space="preserve">be </w:t>
      </w:r>
      <w:r w:rsidRPr="00E314F7">
        <w:rPr>
          <w:rStyle w:val="Emphasis"/>
        </w:rPr>
        <w:t>unaware</w:t>
      </w:r>
      <w:r w:rsidRPr="009B0437">
        <w:rPr>
          <w:u w:val="single"/>
        </w:rPr>
        <w:t xml:space="preserve"> that they have an interest divergence</w:t>
      </w:r>
      <w:r w:rsidRPr="00E314F7">
        <w:rPr>
          <w:sz w:val="16"/>
        </w:rPr>
        <w:t xml:space="preserve">; (2) acknowledge the existence of interest </w:t>
      </w:r>
      <w:proofErr w:type="gramStart"/>
      <w:r w:rsidRPr="00E314F7">
        <w:rPr>
          <w:sz w:val="16"/>
        </w:rPr>
        <w:t>divergence, but</w:t>
      </w:r>
      <w:proofErr w:type="gramEnd"/>
      <w:r w:rsidRPr="00E314F7">
        <w:rPr>
          <w:sz w:val="16"/>
        </w:rPr>
        <w:t xml:space="preserve"> </w:t>
      </w:r>
      <w:r w:rsidRPr="009B0437">
        <w:rPr>
          <w:u w:val="single"/>
        </w:rPr>
        <w:t xml:space="preserve">be </w:t>
      </w:r>
      <w:r w:rsidRPr="00E314F7">
        <w:rPr>
          <w:rStyle w:val="Emphasis"/>
        </w:rPr>
        <w:t>uncertain</w:t>
      </w:r>
      <w:r w:rsidRPr="009B0437">
        <w:rPr>
          <w:u w:val="single"/>
        </w:rPr>
        <w:t xml:space="preserve"> about a mutually acceptable solution; or</w:t>
      </w:r>
      <w:r w:rsidRPr="00E314F7">
        <w:rPr>
          <w:sz w:val="16"/>
        </w:rPr>
        <w:t xml:space="preserve"> (3) </w:t>
      </w:r>
      <w:r w:rsidRPr="009B0437">
        <w:rPr>
          <w:u w:val="single"/>
        </w:rPr>
        <w:t xml:space="preserve">be </w:t>
      </w:r>
      <w:r w:rsidRPr="00E314F7">
        <w:rPr>
          <w:rStyle w:val="Emphasis"/>
        </w:rPr>
        <w:t>unsure</w:t>
      </w:r>
      <w:r w:rsidRPr="009B0437">
        <w:rPr>
          <w:u w:val="single"/>
        </w:rPr>
        <w:t xml:space="preserve"> whether other members will keep their commitments in the future</w:t>
      </w:r>
      <w:r w:rsidRPr="00E314F7">
        <w:rPr>
          <w:sz w:val="16"/>
        </w:rPr>
        <w:t>.</w:t>
      </w:r>
    </w:p>
    <w:p w14:paraId="3754FEF0" w14:textId="77777777" w:rsidR="00B95F70" w:rsidRPr="00E314F7" w:rsidRDefault="00B95F70" w:rsidP="00B95F70">
      <w:pPr>
        <w:rPr>
          <w:sz w:val="16"/>
        </w:rPr>
      </w:pPr>
      <w:r w:rsidRPr="00E314F7">
        <w:rPr>
          <w:sz w:val="16"/>
        </w:rPr>
        <w:t>To overcome these difficulties, allies rely on information revealed during intra-alliance bargaining when deciding on the future of an alliance. First, both sides need to recognize the existence of interest divergence and the need for a solution. Bargaining needs to focus on clarifying the problem when one or more partners fail even to see it, and sometimes this act of clarification can in fact be the most difficult discussion involved in bargaining.</w:t>
      </w:r>
    </w:p>
    <w:p w14:paraId="52C501D2" w14:textId="77777777" w:rsidR="00B95F70" w:rsidRPr="00E314F7" w:rsidRDefault="00B95F70" w:rsidP="00B95F70">
      <w:pPr>
        <w:rPr>
          <w:sz w:val="16"/>
        </w:rPr>
      </w:pPr>
      <w:r w:rsidRPr="00E314F7">
        <w:rPr>
          <w:sz w:val="16"/>
        </w:rPr>
        <w:t xml:space="preserve">Second, if both members recognize the interest divergence, they can move on to negotiate an arrangement. Successful bargaining requires allies to agree on one among a set of mutually acceptable options. </w:t>
      </w:r>
      <w:r w:rsidRPr="009B0437">
        <w:rPr>
          <w:u w:val="single"/>
        </w:rPr>
        <w:t xml:space="preserve">A </w:t>
      </w:r>
      <w:r w:rsidRPr="00E314F7">
        <w:rPr>
          <w:rStyle w:val="Emphasis"/>
        </w:rPr>
        <w:t>distributional problem</w:t>
      </w:r>
      <w:r w:rsidRPr="009B0437">
        <w:rPr>
          <w:u w:val="single"/>
        </w:rPr>
        <w:t xml:space="preserve"> may occur</w:t>
      </w:r>
      <w:r w:rsidRPr="00E314F7">
        <w:rPr>
          <w:sz w:val="16"/>
        </w:rPr>
        <w:t xml:space="preserve">, however, </w:t>
      </w:r>
      <w:r w:rsidRPr="009B0437">
        <w:rPr>
          <w:u w:val="single"/>
        </w:rPr>
        <w:t xml:space="preserve">when allies have </w:t>
      </w:r>
      <w:r w:rsidRPr="00E314F7">
        <w:rPr>
          <w:rStyle w:val="Emphasis"/>
        </w:rPr>
        <w:t>uncertainties</w:t>
      </w:r>
      <w:r w:rsidRPr="009B0437">
        <w:rPr>
          <w:u w:val="single"/>
        </w:rPr>
        <w:t xml:space="preserve"> regarding each other’s updated security interests</w:t>
      </w:r>
      <w:r w:rsidRPr="00E314F7">
        <w:rPr>
          <w:sz w:val="16"/>
        </w:rPr>
        <w:t xml:space="preserve"> and hence regarding what arrangements might satisfy these interests. Dialogue can clarify matters, but </w:t>
      </w:r>
      <w:r w:rsidRPr="009B0437">
        <w:rPr>
          <w:u w:val="single"/>
        </w:rPr>
        <w:t xml:space="preserve">a member may become </w:t>
      </w:r>
      <w:r w:rsidRPr="00E314F7">
        <w:rPr>
          <w:rStyle w:val="Emphasis"/>
        </w:rPr>
        <w:t>suspicious</w:t>
      </w:r>
      <w:r w:rsidRPr="009B0437">
        <w:rPr>
          <w:u w:val="single"/>
        </w:rPr>
        <w:t xml:space="preserve"> about the claims that an ally makes if these claims </w:t>
      </w:r>
      <w:r w:rsidRPr="00E314F7">
        <w:rPr>
          <w:rStyle w:val="Emphasis"/>
        </w:rPr>
        <w:t>differ</w:t>
      </w:r>
      <w:r w:rsidRPr="009B0437">
        <w:rPr>
          <w:u w:val="single"/>
        </w:rPr>
        <w:t xml:space="preserve"> from its </w:t>
      </w:r>
      <w:r w:rsidRPr="00E314F7">
        <w:rPr>
          <w:rStyle w:val="Emphasis"/>
        </w:rPr>
        <w:t>own reading</w:t>
      </w:r>
      <w:r w:rsidRPr="009B0437">
        <w:rPr>
          <w:u w:val="single"/>
        </w:rPr>
        <w:t xml:space="preserve"> of the situation</w:t>
      </w:r>
      <w:r w:rsidRPr="00E314F7">
        <w:rPr>
          <w:sz w:val="16"/>
        </w:rPr>
        <w:t xml:space="preserve">. Since an alliance relationship allows allies to interact more frequently, each ally is confident of its own understanding of the evolving security needs of its partners. </w:t>
      </w:r>
      <w:r w:rsidRPr="009B0437">
        <w:rPr>
          <w:u w:val="single"/>
        </w:rPr>
        <w:t xml:space="preserve">When there is a </w:t>
      </w:r>
      <w:r w:rsidRPr="00E314F7">
        <w:rPr>
          <w:rStyle w:val="Emphasis"/>
        </w:rPr>
        <w:t>perception gap</w:t>
      </w:r>
      <w:r w:rsidRPr="009B0437">
        <w:rPr>
          <w:u w:val="single"/>
        </w:rPr>
        <w:t xml:space="preserve"> among members</w:t>
      </w:r>
      <w:r w:rsidRPr="00E314F7">
        <w:rPr>
          <w:sz w:val="16"/>
        </w:rPr>
        <w:t xml:space="preserve"> concerning the security benefit that one or another enjoys or about the kind of cooperation that best furthers the alliance’s common interests, </w:t>
      </w:r>
      <w:r w:rsidRPr="009B0437">
        <w:rPr>
          <w:u w:val="single"/>
        </w:rPr>
        <w:t xml:space="preserve">agreement may be </w:t>
      </w:r>
      <w:r w:rsidRPr="00E314F7">
        <w:rPr>
          <w:rStyle w:val="Emphasis"/>
        </w:rPr>
        <w:t>difficult</w:t>
      </w:r>
      <w:r w:rsidRPr="009B0437">
        <w:rPr>
          <w:u w:val="single"/>
        </w:rPr>
        <w:t xml:space="preserve"> to reach</w:t>
      </w:r>
      <w:r w:rsidRPr="00E314F7">
        <w:rPr>
          <w:sz w:val="16"/>
        </w:rPr>
        <w:t>. Allies must genuinely communicate their own preferences and be able to verify each other’s claims.</w:t>
      </w:r>
    </w:p>
    <w:p w14:paraId="6AE3BDD0" w14:textId="77777777" w:rsidR="00B95F70" w:rsidRPr="00E314F7" w:rsidRDefault="00B95F70" w:rsidP="00B95F70">
      <w:pPr>
        <w:rPr>
          <w:sz w:val="16"/>
        </w:rPr>
      </w:pPr>
      <w:r w:rsidRPr="00E314F7">
        <w:rPr>
          <w:sz w:val="16"/>
        </w:rPr>
        <w:t xml:space="preserve">Finally, </w:t>
      </w:r>
      <w:r w:rsidRPr="009B0437">
        <w:rPr>
          <w:u w:val="single"/>
        </w:rPr>
        <w:t xml:space="preserve">members naturally </w:t>
      </w:r>
      <w:r w:rsidRPr="00E314F7">
        <w:rPr>
          <w:rStyle w:val="Emphasis"/>
        </w:rPr>
        <w:t>want to know</w:t>
      </w:r>
      <w:r w:rsidRPr="009B0437">
        <w:rPr>
          <w:u w:val="single"/>
        </w:rPr>
        <w:t xml:space="preserve"> the extent to which the other members value and are committed to the alliance. When their security interests have </w:t>
      </w:r>
      <w:r w:rsidRPr="00E314F7">
        <w:rPr>
          <w:rStyle w:val="Emphasis"/>
        </w:rPr>
        <w:t>changed</w:t>
      </w:r>
      <w:r w:rsidRPr="009B0437">
        <w:rPr>
          <w:u w:val="single"/>
        </w:rPr>
        <w:t xml:space="preserve">, they will not agree to negotiate unless they still consider each other </w:t>
      </w:r>
      <w:r w:rsidRPr="00E314F7">
        <w:rPr>
          <w:rStyle w:val="Emphasis"/>
        </w:rPr>
        <w:t>reliable</w:t>
      </w:r>
      <w:r w:rsidRPr="00E314F7">
        <w:rPr>
          <w:sz w:val="16"/>
        </w:rPr>
        <w:t xml:space="preserve">. When members agree to revise a treaty, </w:t>
      </w:r>
      <w:r w:rsidRPr="009B0437">
        <w:rPr>
          <w:u w:val="single"/>
        </w:rPr>
        <w:t xml:space="preserve">a major goal is to ensure that any </w:t>
      </w:r>
      <w:r w:rsidRPr="00E314F7">
        <w:rPr>
          <w:rStyle w:val="Emphasis"/>
        </w:rPr>
        <w:t>new obligations</w:t>
      </w:r>
      <w:r w:rsidRPr="009B0437">
        <w:rPr>
          <w:u w:val="single"/>
        </w:rPr>
        <w:t xml:space="preserve"> will induce </w:t>
      </w:r>
      <w:r w:rsidRPr="00E314F7">
        <w:rPr>
          <w:rStyle w:val="Emphasis"/>
        </w:rPr>
        <w:t>sustained cooperation</w:t>
      </w:r>
      <w:r w:rsidRPr="009B0437">
        <w:rPr>
          <w:u w:val="single"/>
        </w:rPr>
        <w:t xml:space="preserve">. An alliance will soon </w:t>
      </w:r>
      <w:r w:rsidRPr="00E314F7">
        <w:rPr>
          <w:rStyle w:val="Emphasis"/>
        </w:rPr>
        <w:t>fall apart</w:t>
      </w:r>
      <w:r w:rsidRPr="009B0437">
        <w:rPr>
          <w:u w:val="single"/>
        </w:rPr>
        <w:t xml:space="preserve"> if bargaining reveals that a member has </w:t>
      </w:r>
      <w:r w:rsidRPr="00E314F7">
        <w:rPr>
          <w:rStyle w:val="Emphasis"/>
        </w:rPr>
        <w:t>no interest</w:t>
      </w:r>
      <w:r w:rsidRPr="009B0437">
        <w:rPr>
          <w:u w:val="single"/>
        </w:rPr>
        <w:t xml:space="preserve"> in maintaining it</w:t>
      </w:r>
      <w:r w:rsidRPr="00E314F7">
        <w:rPr>
          <w:sz w:val="16"/>
        </w:rPr>
        <w:t xml:space="preserve">. </w:t>
      </w:r>
    </w:p>
    <w:p w14:paraId="3DF5BD50" w14:textId="77777777" w:rsidR="00B95F70" w:rsidRPr="00E314F7" w:rsidRDefault="00B95F70" w:rsidP="00B95F70">
      <w:pPr>
        <w:rPr>
          <w:sz w:val="16"/>
        </w:rPr>
      </w:pPr>
      <w:r w:rsidRPr="00E314F7">
        <w:rPr>
          <w:sz w:val="16"/>
        </w:rPr>
        <w:t xml:space="preserve">When allies are consistently candid during renegotiation, their differences are likely to be resolved. However, as mentioned in the context of studies of burden sharing, </w:t>
      </w:r>
      <w:r w:rsidRPr="009B0437">
        <w:rPr>
          <w:u w:val="single"/>
        </w:rPr>
        <w:t xml:space="preserve">allies have </w:t>
      </w:r>
      <w:r w:rsidRPr="00E314F7">
        <w:rPr>
          <w:rStyle w:val="Emphasis"/>
        </w:rPr>
        <w:t>incentives</w:t>
      </w:r>
      <w:r w:rsidRPr="009B0437">
        <w:rPr>
          <w:u w:val="single"/>
        </w:rPr>
        <w:t xml:space="preserve"> to </w:t>
      </w:r>
      <w:r w:rsidRPr="00E314F7">
        <w:rPr>
          <w:rStyle w:val="Emphasis"/>
        </w:rPr>
        <w:t>take advantage</w:t>
      </w:r>
      <w:r w:rsidRPr="009B0437">
        <w:rPr>
          <w:u w:val="single"/>
        </w:rPr>
        <w:t xml:space="preserve"> of their partners that are founded on the </w:t>
      </w:r>
      <w:r w:rsidRPr="00E314F7">
        <w:rPr>
          <w:rStyle w:val="Emphasis"/>
        </w:rPr>
        <w:lastRenderedPageBreak/>
        <w:t>assumption</w:t>
      </w:r>
      <w:r w:rsidRPr="009B0437">
        <w:rPr>
          <w:u w:val="single"/>
        </w:rPr>
        <w:t xml:space="preserve"> that the interests of the latter in maintaining the alliance will lead them to grant </w:t>
      </w:r>
      <w:r w:rsidRPr="00E314F7">
        <w:rPr>
          <w:rStyle w:val="Emphasis"/>
        </w:rPr>
        <w:t>concessions</w:t>
      </w:r>
      <w:r w:rsidRPr="009B0437">
        <w:rPr>
          <w:u w:val="single"/>
        </w:rPr>
        <w:t xml:space="preserve"> during negotiations </w:t>
      </w:r>
      <w:proofErr w:type="gramStart"/>
      <w:r w:rsidRPr="009B0437">
        <w:rPr>
          <w:u w:val="single"/>
        </w:rPr>
        <w:t>as a means to</w:t>
      </w:r>
      <w:proofErr w:type="gramEnd"/>
      <w:r w:rsidRPr="009B0437">
        <w:rPr>
          <w:u w:val="single"/>
        </w:rPr>
        <w:t xml:space="preserve"> </w:t>
      </w:r>
      <w:r w:rsidRPr="00E314F7">
        <w:rPr>
          <w:rStyle w:val="Emphasis"/>
        </w:rPr>
        <w:t>salvage</w:t>
      </w:r>
      <w:r w:rsidRPr="009B0437">
        <w:rPr>
          <w:u w:val="single"/>
        </w:rPr>
        <w:t xml:space="preserve"> the imperiled relationship</w:t>
      </w:r>
      <w:r w:rsidRPr="00E314F7">
        <w:rPr>
          <w:sz w:val="16"/>
        </w:rPr>
        <w:t xml:space="preserve">. In other words, </w:t>
      </w:r>
      <w:r w:rsidRPr="009B0437">
        <w:rPr>
          <w:u w:val="single"/>
        </w:rPr>
        <w:t xml:space="preserve">some members may </w:t>
      </w:r>
      <w:proofErr w:type="gramStart"/>
      <w:r w:rsidRPr="009B0437">
        <w:rPr>
          <w:u w:val="single"/>
        </w:rPr>
        <w:t>enter into</w:t>
      </w:r>
      <w:proofErr w:type="gramEnd"/>
      <w:r w:rsidRPr="009B0437">
        <w:rPr>
          <w:u w:val="single"/>
        </w:rPr>
        <w:t xml:space="preserve"> </w:t>
      </w:r>
      <w:r w:rsidRPr="00E314F7">
        <w:rPr>
          <w:rStyle w:val="Emphasis"/>
        </w:rPr>
        <w:t>renegotiation</w:t>
      </w:r>
      <w:r w:rsidRPr="009B0437">
        <w:rPr>
          <w:u w:val="single"/>
        </w:rPr>
        <w:t xml:space="preserve"> with the belief that abrogation would be </w:t>
      </w:r>
      <w:r w:rsidRPr="00E314F7">
        <w:rPr>
          <w:rStyle w:val="Emphasis"/>
        </w:rPr>
        <w:t>too costly</w:t>
      </w:r>
      <w:r w:rsidRPr="009B0437">
        <w:rPr>
          <w:u w:val="single"/>
        </w:rPr>
        <w:t xml:space="preserve"> for the other members</w:t>
      </w:r>
      <w:r w:rsidRPr="00E314F7">
        <w:rPr>
          <w:sz w:val="16"/>
        </w:rPr>
        <w:t xml:space="preserve">. In addition, an uncommitted partner is unlikely to engage in negotiation and more likely simply to abandon the alliance immediately. A member that is willing to renegotiate, by contrast, still values and therefore seeks to preserve the alliance. </w:t>
      </w:r>
      <w:r w:rsidRPr="009B0437">
        <w:rPr>
          <w:u w:val="single"/>
        </w:rPr>
        <w:t>Each member</w:t>
      </w:r>
      <w:r w:rsidRPr="00E314F7">
        <w:rPr>
          <w:sz w:val="16"/>
        </w:rPr>
        <w:t xml:space="preserve"> thus </w:t>
      </w:r>
      <w:r w:rsidRPr="009B0437">
        <w:rPr>
          <w:u w:val="single"/>
        </w:rPr>
        <w:t xml:space="preserve">starts bargaining under the assumption that the others are unlikely to give up easily, a situation that </w:t>
      </w:r>
      <w:r w:rsidRPr="00E314F7">
        <w:rPr>
          <w:rStyle w:val="Emphasis"/>
        </w:rPr>
        <w:t>leaves rooms</w:t>
      </w:r>
      <w:r w:rsidRPr="009B0437">
        <w:rPr>
          <w:u w:val="single"/>
        </w:rPr>
        <w:t xml:space="preserve"> for allies to </w:t>
      </w:r>
      <w:r w:rsidRPr="00E314F7">
        <w:rPr>
          <w:rStyle w:val="Emphasis"/>
        </w:rPr>
        <w:t>misrepresent</w:t>
      </w:r>
      <w:r w:rsidRPr="009B0437">
        <w:rPr>
          <w:u w:val="single"/>
        </w:rPr>
        <w:t xml:space="preserve"> their security interests and </w:t>
      </w:r>
      <w:r w:rsidRPr="00E314F7">
        <w:rPr>
          <w:rStyle w:val="Emphasis"/>
        </w:rPr>
        <w:t>levels of commitment</w:t>
      </w:r>
      <w:r w:rsidRPr="00E314F7">
        <w:rPr>
          <w:sz w:val="16"/>
        </w:rPr>
        <w:t>.</w:t>
      </w:r>
    </w:p>
    <w:p w14:paraId="176C7D5B" w14:textId="77777777" w:rsidR="00B95F70" w:rsidRPr="00E314F7" w:rsidRDefault="00B95F70" w:rsidP="00B95F70">
      <w:pPr>
        <w:rPr>
          <w:sz w:val="16"/>
        </w:rPr>
      </w:pPr>
      <w:r w:rsidRPr="00E314F7">
        <w:rPr>
          <w:u w:val="single"/>
        </w:rPr>
        <w:t xml:space="preserve">Even in an alliance relationship, a member’s commitment to the alliance is </w:t>
      </w:r>
      <w:r w:rsidRPr="00E314F7">
        <w:rPr>
          <w:rStyle w:val="Emphasis"/>
        </w:rPr>
        <w:t>private information</w:t>
      </w:r>
      <w:r w:rsidRPr="00E314F7">
        <w:rPr>
          <w:u w:val="single"/>
        </w:rPr>
        <w:t xml:space="preserve">. Both the challenger and the partner have an incentive to misrepresent their true intentions in the pursuit of leverage during bargaining. Expressing discontent may gain concessions from other allies as well as </w:t>
      </w:r>
      <w:r w:rsidRPr="00E314F7">
        <w:rPr>
          <w:rStyle w:val="Emphasis"/>
        </w:rPr>
        <w:t>testing the loyalty</w:t>
      </w:r>
      <w:r w:rsidRPr="00E314F7">
        <w:rPr>
          <w:u w:val="single"/>
        </w:rPr>
        <w:t xml:space="preserve"> of each</w:t>
      </w:r>
      <w:r w:rsidRPr="00E314F7">
        <w:rPr>
          <w:sz w:val="16"/>
        </w:rPr>
        <w:t xml:space="preserve">. A challenger may, </w:t>
      </w:r>
      <w:proofErr w:type="gramStart"/>
      <w:r w:rsidRPr="00E314F7">
        <w:rPr>
          <w:sz w:val="16"/>
        </w:rPr>
        <w:t>in the course of</w:t>
      </w:r>
      <w:proofErr w:type="gramEnd"/>
      <w:r w:rsidRPr="00E314F7">
        <w:rPr>
          <w:sz w:val="16"/>
        </w:rPr>
        <w:t xml:space="preserve"> renegotiation, threaten to withdraw from the alliance when it is in fact willing to accept an arrangement; a partner may misjudge a challenger’s resolve and fail to accommodate its needs; a challenger may misperceive its partner as dissatisfied and decide to withdraw from the alliance preemptively. Therefore, even though intra-alliance bargaining stands a good chance, and may represent the only chance, of resolving disagreement among members, there is no guarantee that this process will succeed. </w:t>
      </w:r>
    </w:p>
    <w:p w14:paraId="3ACB4B9F" w14:textId="66A08D92" w:rsidR="00281330" w:rsidRDefault="00441C48" w:rsidP="00441C48">
      <w:pPr>
        <w:pStyle w:val="Heading3"/>
      </w:pPr>
      <w:r>
        <w:lastRenderedPageBreak/>
        <w:t>2AC---</w:t>
      </w:r>
      <w:proofErr w:type="gramStart"/>
      <w:r>
        <w:t>Non Binding</w:t>
      </w:r>
      <w:proofErr w:type="gramEnd"/>
      <w:r>
        <w:t xml:space="preserve"> Perm </w:t>
      </w:r>
    </w:p>
    <w:p w14:paraId="7423AC79" w14:textId="77777777" w:rsidR="00441C48" w:rsidRPr="009C2D77" w:rsidRDefault="00441C48" w:rsidP="00441C48">
      <w:pPr>
        <w:pStyle w:val="Heading4"/>
        <w:rPr>
          <w:b w:val="0"/>
          <w:bCs/>
        </w:rPr>
      </w:pPr>
      <w:r>
        <w:t xml:space="preserve">They </w:t>
      </w:r>
      <w:r w:rsidRPr="009C2D77">
        <w:rPr>
          <w:u w:val="single"/>
        </w:rPr>
        <w:t>don’t care</w:t>
      </w:r>
      <w:r>
        <w:t xml:space="preserve">. </w:t>
      </w:r>
      <w:r>
        <w:rPr>
          <w:b w:val="0"/>
          <w:bCs/>
        </w:rPr>
        <w:t xml:space="preserve">Only </w:t>
      </w:r>
      <w:r w:rsidRPr="009C2D77">
        <w:rPr>
          <w:b w:val="0"/>
          <w:bCs/>
          <w:u w:val="single"/>
        </w:rPr>
        <w:t>non-binding</w:t>
      </w:r>
      <w:r>
        <w:rPr>
          <w:b w:val="0"/>
          <w:bCs/>
        </w:rPr>
        <w:t xml:space="preserve"> consultation is expected for issues related to NATO. </w:t>
      </w:r>
    </w:p>
    <w:p w14:paraId="179CA6B4" w14:textId="77777777" w:rsidR="00441C48" w:rsidRDefault="00441C48" w:rsidP="00441C48">
      <w:r w:rsidRPr="009E719E">
        <w:rPr>
          <w:rStyle w:val="Style13ptBold"/>
        </w:rPr>
        <w:t>Yost ’10</w:t>
      </w:r>
      <w:r>
        <w:t xml:space="preserve"> [David; Professor at Naval Postgraduate School. March 10; “NATO’s evolving purposes and the next Strategic Concept,” </w:t>
      </w:r>
      <w:r w:rsidRPr="009C2D77">
        <w:rPr>
          <w:i/>
          <w:iCs/>
        </w:rPr>
        <w:t>International Affairs</w:t>
      </w:r>
      <w:r>
        <w:t>, Vol. 86, Issue 2, pp. 493; //ff]</w:t>
      </w:r>
    </w:p>
    <w:p w14:paraId="6FB40DE5" w14:textId="77777777" w:rsidR="00441C48" w:rsidRPr="009C2D77" w:rsidRDefault="00441C48" w:rsidP="00441C48">
      <w:pPr>
        <w:rPr>
          <w:sz w:val="16"/>
        </w:rPr>
      </w:pPr>
      <w:r w:rsidRPr="009C2D77">
        <w:rPr>
          <w:sz w:val="16"/>
        </w:rPr>
        <w:t>The North Atlantic Council first referred to WMD proliferation as one of the ‘new security risks and challenges of a global nature’ facing the alliance in 1990.8 The Allies referred to WMD proliferation as a risk for ‘Alliance security interests’ in the 1991 Strategic Concept, 9 and pointed out in the 1999 Strategic Concept that it ‘can pose a direct military threat to the Allies’ populations, territory, andforces’.10 In the same document the Allies stated that ‘The Alliance will enhance its political efforts to reduce dangers arising from the proliferation of weapons of mass destruction and their means of delivery.’ The Allies added that, ‘By deterring the use of NBC [nuclear, biological and chemical] weapons’, NATO’s forces ‘contribute to Alliance efforts aimed at preventing the proliferation of these weapons and their delivery means’. 11 The main institutional consequences have been the alliance’s WMD Centre and the committees at NATO Headquarters that</w:t>
      </w:r>
    </w:p>
    <w:p w14:paraId="69860778" w14:textId="77777777" w:rsidR="00441C48" w:rsidRPr="009C2D77" w:rsidRDefault="00441C48" w:rsidP="00441C48">
      <w:pPr>
        <w:rPr>
          <w:sz w:val="16"/>
        </w:rPr>
      </w:pPr>
      <w:r w:rsidRPr="009C2D77">
        <w:rPr>
          <w:sz w:val="16"/>
        </w:rPr>
        <w:t>[FOOTNOTE OMITTED]</w:t>
      </w:r>
    </w:p>
    <w:p w14:paraId="55D97B68" w14:textId="77777777" w:rsidR="00441C48" w:rsidRPr="009C2D77" w:rsidRDefault="00441C48" w:rsidP="00441C48">
      <w:pPr>
        <w:rPr>
          <w:sz w:val="16"/>
        </w:rPr>
      </w:pPr>
      <w:r w:rsidRPr="009C2D77">
        <w:rPr>
          <w:sz w:val="16"/>
        </w:rPr>
        <w:t xml:space="preserve">deal with WMD proliferation. 12 Despite the political and strategic importance that the allies accord to addressing WMD proliferation, they have not attempted to coordinate their positions on nuclear non-proliferation matters either in the UN or in the review conferences of the Treaty on the Non-Proliferation of </w:t>
      </w:r>
      <w:proofErr w:type="gramStart"/>
      <w:r w:rsidRPr="009C2D77">
        <w:rPr>
          <w:sz w:val="16"/>
        </w:rPr>
        <w:t>Nuclear Weapons</w:t>
      </w:r>
      <w:proofErr w:type="gramEnd"/>
      <w:r w:rsidRPr="009C2D77">
        <w:rPr>
          <w:sz w:val="16"/>
        </w:rPr>
        <w:t xml:space="preserve"> (NPT). </w:t>
      </w:r>
      <w:r w:rsidRPr="009C2D77">
        <w:rPr>
          <w:u w:val="single"/>
        </w:rPr>
        <w:t xml:space="preserve">As Roberto Zadra, the </w:t>
      </w:r>
      <w:r w:rsidRPr="009C2D77">
        <w:rPr>
          <w:rStyle w:val="Emphasis"/>
        </w:rPr>
        <w:t>deputy head</w:t>
      </w:r>
      <w:r w:rsidRPr="009C2D77">
        <w:rPr>
          <w:u w:val="single"/>
        </w:rPr>
        <w:t xml:space="preserve"> of NATO’s WMD Centre, wrote</w:t>
      </w:r>
      <w:r w:rsidRPr="009C2D77">
        <w:rPr>
          <w:sz w:val="16"/>
        </w:rPr>
        <w:t xml:space="preserve"> in 2007</w:t>
      </w:r>
      <w:r w:rsidRPr="009C2D77">
        <w:rPr>
          <w:u w:val="single"/>
        </w:rPr>
        <w:t>:</w:t>
      </w:r>
    </w:p>
    <w:p w14:paraId="13602571" w14:textId="77777777" w:rsidR="00441C48" w:rsidRPr="009C2D77" w:rsidRDefault="00441C48" w:rsidP="00441C48">
      <w:pPr>
        <w:rPr>
          <w:sz w:val="16"/>
        </w:rPr>
      </w:pPr>
      <w:r w:rsidRPr="009C2D77">
        <w:rPr>
          <w:u w:val="single"/>
        </w:rPr>
        <w:t xml:space="preserve">The Allies </w:t>
      </w:r>
      <w:r w:rsidRPr="009C2D77">
        <w:rPr>
          <w:rStyle w:val="Emphasis"/>
        </w:rPr>
        <w:t>have agreed</w:t>
      </w:r>
      <w:r w:rsidRPr="009C2D77">
        <w:rPr>
          <w:u w:val="single"/>
        </w:rPr>
        <w:t xml:space="preserve"> to </w:t>
      </w:r>
      <w:r w:rsidRPr="009C2D77">
        <w:rPr>
          <w:rStyle w:val="Emphasis"/>
        </w:rPr>
        <w:t>limit themselves</w:t>
      </w:r>
      <w:r w:rsidRPr="009C2D77">
        <w:rPr>
          <w:u w:val="single"/>
        </w:rPr>
        <w:t xml:space="preserve"> to the monitoring of developments, to </w:t>
      </w:r>
      <w:r w:rsidRPr="009C2D77">
        <w:rPr>
          <w:rStyle w:val="Emphasis"/>
        </w:rPr>
        <w:t>informal</w:t>
      </w:r>
      <w:r w:rsidRPr="009C2D77">
        <w:rPr>
          <w:u w:val="single"/>
        </w:rPr>
        <w:t xml:space="preserve"> information exchanges, and to </w:t>
      </w:r>
      <w:r w:rsidRPr="009C2D77">
        <w:rPr>
          <w:rStyle w:val="Emphasis"/>
        </w:rPr>
        <w:t>non-binding consultations</w:t>
      </w:r>
      <w:r w:rsidRPr="009C2D77">
        <w:rPr>
          <w:sz w:val="16"/>
        </w:rPr>
        <w:t xml:space="preserve"> … NATO’s role in terms of non-proliferation efforts, i.e. political and diplomatic efforts, remains relatively small. Declarations from NATO Summits and Communiqués from Foreign and Defense Ministers’ meetings usually emphasize the Alliance’s support for the NPT and its goals, but </w:t>
      </w:r>
      <w:r w:rsidRPr="009C2D77">
        <w:rPr>
          <w:u w:val="single"/>
        </w:rPr>
        <w:t xml:space="preserve">there is </w:t>
      </w:r>
      <w:r w:rsidRPr="009C2D77">
        <w:rPr>
          <w:rStyle w:val="Emphasis"/>
        </w:rPr>
        <w:t>little measurable follow-up</w:t>
      </w:r>
      <w:r w:rsidRPr="009C2D77">
        <w:rPr>
          <w:u w:val="single"/>
        </w:rPr>
        <w:t xml:space="preserve"> in terms of concrete action</w:t>
      </w:r>
      <w:r w:rsidRPr="009C2D77">
        <w:rPr>
          <w:sz w:val="16"/>
        </w:rPr>
        <w:t>. These Communiqués are nonetheless important as they demonstrate the Alliance’s overall commitment to the principles and objectives of the NPT.13 general ‘toolbox’ for ad hoc security operations.</w:t>
      </w:r>
    </w:p>
    <w:p w14:paraId="6F503C3C" w14:textId="77777777" w:rsidR="00441C48" w:rsidRPr="00441C48" w:rsidRDefault="00441C48" w:rsidP="00441C48"/>
    <w:p w14:paraId="3507FFC1" w14:textId="17B6083A" w:rsidR="00281330" w:rsidRDefault="00281330" w:rsidP="002F0240">
      <w:pPr>
        <w:pStyle w:val="Heading3"/>
      </w:pPr>
      <w:r>
        <w:lastRenderedPageBreak/>
        <w:t>2AC---NATO Dead</w:t>
      </w:r>
    </w:p>
    <w:p w14:paraId="0EEB68A8" w14:textId="77777777" w:rsidR="00281330" w:rsidRDefault="00281330" w:rsidP="00281330">
      <w:pPr>
        <w:pStyle w:val="Heading4"/>
      </w:pPr>
      <w:r>
        <w:t xml:space="preserve">NATO is </w:t>
      </w:r>
      <w:r w:rsidRPr="006470AA">
        <w:rPr>
          <w:u w:val="single"/>
        </w:rPr>
        <w:t>cooked</w:t>
      </w:r>
      <w:r>
        <w:t xml:space="preserve">. </w:t>
      </w:r>
    </w:p>
    <w:p w14:paraId="781AAAD4" w14:textId="77777777" w:rsidR="00281330" w:rsidRPr="00DF6582" w:rsidRDefault="00281330" w:rsidP="00281330">
      <w:pPr>
        <w:rPr>
          <w:rStyle w:val="Style13ptBold"/>
        </w:rPr>
      </w:pPr>
      <w:r w:rsidRPr="00DF6582">
        <w:rPr>
          <w:rStyle w:val="Style13ptBold"/>
        </w:rPr>
        <w:t>Toth 2/24</w:t>
      </w:r>
      <w:r>
        <w:rPr>
          <w:rStyle w:val="Style13ptBold"/>
        </w:rPr>
        <w:t xml:space="preserve"> </w:t>
      </w:r>
      <w:r w:rsidRPr="00DF6582">
        <w:t>[Albert Toth is The Independent's Audience Reporter. He covers and commissions trending stories, topical features, and general news – with a special interest in social affairs and UK politics. “Could Nato soon be over – and what might replace it?” https://www.independent.co.uk/news/world/europe/nato-ukraine-countries-russia-us-uk-trump-b2703566.html]//aka</w:t>
      </w:r>
    </w:p>
    <w:p w14:paraId="321870E4" w14:textId="77777777" w:rsidR="00281330" w:rsidRPr="00192CEA" w:rsidRDefault="00281330" w:rsidP="00281330">
      <w:pPr>
        <w:rPr>
          <w:sz w:val="10"/>
        </w:rPr>
      </w:pPr>
      <w:r w:rsidRPr="00192CEA">
        <w:rPr>
          <w:sz w:val="10"/>
        </w:rPr>
        <w:t xml:space="preserve">The North Atlantic Treaty </w:t>
      </w:r>
      <w:proofErr w:type="spellStart"/>
      <w:r w:rsidRPr="00192CEA">
        <w:rPr>
          <w:sz w:val="10"/>
        </w:rPr>
        <w:t>Organisation</w:t>
      </w:r>
      <w:proofErr w:type="spellEnd"/>
      <w:r w:rsidRPr="00192CEA">
        <w:rPr>
          <w:sz w:val="10"/>
        </w:rPr>
        <w:t xml:space="preserve"> (Nato) binds 32 countries across the Western world in a powerful collective security agreement.</w:t>
      </w:r>
    </w:p>
    <w:p w14:paraId="6EAFA7A1" w14:textId="77777777" w:rsidR="00281330" w:rsidRPr="00192CEA" w:rsidRDefault="00281330" w:rsidP="00281330">
      <w:pPr>
        <w:rPr>
          <w:sz w:val="10"/>
        </w:rPr>
      </w:pPr>
      <w:r w:rsidRPr="00192CEA">
        <w:rPr>
          <w:sz w:val="10"/>
        </w:rPr>
        <w:t>Formed during the Cold War in 1949, it has been seen as an opposing force to Moscow since its inception – and in many ways continues to be so.</w:t>
      </w:r>
    </w:p>
    <w:p w14:paraId="63BEAC4B" w14:textId="77777777" w:rsidR="00281330" w:rsidRPr="006470AA" w:rsidRDefault="00281330" w:rsidP="00281330">
      <w:pPr>
        <w:rPr>
          <w:rStyle w:val="Emphasis"/>
        </w:rPr>
      </w:pPr>
      <w:r w:rsidRPr="006470AA">
        <w:rPr>
          <w:rStyle w:val="StyleUnderline"/>
        </w:rPr>
        <w:t xml:space="preserve">But as Russia’s war in Ukraine approaches a possible end, </w:t>
      </w:r>
      <w:r w:rsidRPr="00DF6582">
        <w:rPr>
          <w:rStyle w:val="Emphasis"/>
          <w:highlight w:val="cyan"/>
        </w:rPr>
        <w:t>powerful members</w:t>
      </w:r>
      <w:r w:rsidRPr="006470AA">
        <w:rPr>
          <w:rStyle w:val="Emphasis"/>
        </w:rPr>
        <w:t xml:space="preserve"> have begun </w:t>
      </w:r>
      <w:r w:rsidRPr="00DF6582">
        <w:rPr>
          <w:rStyle w:val="Emphasis"/>
          <w:highlight w:val="cyan"/>
        </w:rPr>
        <w:t>publicly</w:t>
      </w:r>
      <w:r w:rsidRPr="006470AA">
        <w:rPr>
          <w:rStyle w:val="Emphasis"/>
        </w:rPr>
        <w:t xml:space="preserve"> </w:t>
      </w:r>
      <w:r w:rsidRPr="00DF6582">
        <w:rPr>
          <w:rStyle w:val="Emphasis"/>
          <w:highlight w:val="cyan"/>
        </w:rPr>
        <w:t>doubting</w:t>
      </w:r>
      <w:r w:rsidRPr="006470AA">
        <w:rPr>
          <w:rStyle w:val="Emphasis"/>
        </w:rPr>
        <w:t xml:space="preserve"> their </w:t>
      </w:r>
      <w:r w:rsidRPr="00DF6582">
        <w:rPr>
          <w:rStyle w:val="Emphasis"/>
          <w:highlight w:val="cyan"/>
        </w:rPr>
        <w:t>commitment</w:t>
      </w:r>
      <w:r w:rsidRPr="006470AA">
        <w:rPr>
          <w:rStyle w:val="Emphasis"/>
        </w:rPr>
        <w:t xml:space="preserve"> to the </w:t>
      </w:r>
      <w:proofErr w:type="spellStart"/>
      <w:r w:rsidRPr="006470AA">
        <w:rPr>
          <w:rStyle w:val="Emphasis"/>
        </w:rPr>
        <w:t>organisation</w:t>
      </w:r>
      <w:proofErr w:type="spellEnd"/>
      <w:r w:rsidRPr="006470AA">
        <w:rPr>
          <w:rStyle w:val="Emphasis"/>
        </w:rPr>
        <w:t>.</w:t>
      </w:r>
    </w:p>
    <w:p w14:paraId="24E4AD2A" w14:textId="77777777" w:rsidR="00281330" w:rsidRPr="00192CEA" w:rsidRDefault="00281330" w:rsidP="00281330">
      <w:pPr>
        <w:rPr>
          <w:sz w:val="10"/>
        </w:rPr>
      </w:pPr>
      <w:proofErr w:type="spellStart"/>
      <w:r w:rsidRPr="006470AA">
        <w:rPr>
          <w:rStyle w:val="StyleUnderline"/>
        </w:rPr>
        <w:t>Freidrich</w:t>
      </w:r>
      <w:proofErr w:type="spellEnd"/>
      <w:r w:rsidRPr="006470AA">
        <w:rPr>
          <w:rStyle w:val="StyleUnderline"/>
        </w:rPr>
        <w:t xml:space="preserve"> </w:t>
      </w:r>
      <w:r w:rsidRPr="00DF6582">
        <w:rPr>
          <w:rStyle w:val="StyleUnderline"/>
          <w:highlight w:val="cyan"/>
        </w:rPr>
        <w:t>Merz</w:t>
      </w:r>
      <w:r w:rsidRPr="006470AA">
        <w:rPr>
          <w:rStyle w:val="StyleUnderline"/>
        </w:rPr>
        <w:t xml:space="preserve">, the man set to be Germany’s next chancellor, was </w:t>
      </w:r>
      <w:r w:rsidRPr="00DF6582">
        <w:rPr>
          <w:rStyle w:val="Emphasis"/>
          <w:highlight w:val="cyan"/>
        </w:rPr>
        <w:t>quick to question the future of Nato</w:t>
      </w:r>
      <w:r w:rsidRPr="006470AA">
        <w:rPr>
          <w:rStyle w:val="StyleUnderline"/>
        </w:rPr>
        <w:t xml:space="preserve"> following his election victory. </w:t>
      </w:r>
      <w:r w:rsidRPr="00192CEA">
        <w:rPr>
          <w:sz w:val="10"/>
        </w:rPr>
        <w:t xml:space="preserve">The previously avowed Atlanticist has taken a firm stance against Trump’s rhetoric on </w:t>
      </w:r>
      <w:proofErr w:type="gramStart"/>
      <w:r w:rsidRPr="00192CEA">
        <w:rPr>
          <w:sz w:val="10"/>
        </w:rPr>
        <w:t>Europe, and</w:t>
      </w:r>
      <w:proofErr w:type="gramEnd"/>
      <w:r w:rsidRPr="00192CEA">
        <w:rPr>
          <w:sz w:val="10"/>
        </w:rPr>
        <w:t xml:space="preserve"> has </w:t>
      </w:r>
      <w:proofErr w:type="spellStart"/>
      <w:r w:rsidRPr="00192CEA">
        <w:rPr>
          <w:sz w:val="10"/>
        </w:rPr>
        <w:t>signalled</w:t>
      </w:r>
      <w:proofErr w:type="spellEnd"/>
      <w:r w:rsidRPr="00192CEA">
        <w:rPr>
          <w:sz w:val="10"/>
        </w:rPr>
        <w:t xml:space="preserve"> a desire for stronger ties on the continent.</w:t>
      </w:r>
    </w:p>
    <w:p w14:paraId="73D3D7A8" w14:textId="77777777" w:rsidR="00281330" w:rsidRPr="006470AA" w:rsidRDefault="00281330" w:rsidP="00281330">
      <w:pPr>
        <w:rPr>
          <w:rStyle w:val="Emphasis"/>
        </w:rPr>
      </w:pPr>
      <w:proofErr w:type="spellStart"/>
      <w:r w:rsidRPr="006470AA">
        <w:rPr>
          <w:rStyle w:val="Emphasis"/>
        </w:rPr>
        <w:t>Freidrich</w:t>
      </w:r>
      <w:proofErr w:type="spellEnd"/>
      <w:r w:rsidRPr="006470AA">
        <w:rPr>
          <w:rStyle w:val="Emphasis"/>
        </w:rPr>
        <w:t xml:space="preserve"> </w:t>
      </w:r>
      <w:r w:rsidRPr="00DF6582">
        <w:rPr>
          <w:rStyle w:val="Emphasis"/>
          <w:highlight w:val="cyan"/>
        </w:rPr>
        <w:t>Merz</w:t>
      </w:r>
      <w:r w:rsidRPr="006470AA">
        <w:rPr>
          <w:rStyle w:val="Emphasis"/>
        </w:rPr>
        <w:t xml:space="preserve"> has </w:t>
      </w:r>
      <w:r w:rsidRPr="00DF6582">
        <w:rPr>
          <w:rStyle w:val="Emphasis"/>
          <w:highlight w:val="cyan"/>
        </w:rPr>
        <w:t>questioned whether Nato will continue to exist</w:t>
      </w:r>
    </w:p>
    <w:p w14:paraId="2105391A" w14:textId="77777777" w:rsidR="00281330" w:rsidRPr="00192CEA" w:rsidRDefault="00281330" w:rsidP="00281330">
      <w:pPr>
        <w:rPr>
          <w:sz w:val="10"/>
        </w:rPr>
      </w:pPr>
      <w:r w:rsidRPr="00192CEA">
        <w:rPr>
          <w:sz w:val="10"/>
        </w:rPr>
        <w:t>open image in gallery</w:t>
      </w:r>
    </w:p>
    <w:p w14:paraId="606C51AA" w14:textId="77777777" w:rsidR="00281330" w:rsidRPr="00192CEA" w:rsidRDefault="00281330" w:rsidP="00281330">
      <w:pPr>
        <w:rPr>
          <w:sz w:val="10"/>
        </w:rPr>
      </w:pPr>
      <w:proofErr w:type="spellStart"/>
      <w:r w:rsidRPr="00192CEA">
        <w:rPr>
          <w:sz w:val="10"/>
        </w:rPr>
        <w:t>Freidrich</w:t>
      </w:r>
      <w:proofErr w:type="spellEnd"/>
      <w:r w:rsidRPr="00192CEA">
        <w:rPr>
          <w:sz w:val="10"/>
        </w:rPr>
        <w:t xml:space="preserve"> Merz has questioned whether Nato will continue to exist (AFP via Getty Images)</w:t>
      </w:r>
    </w:p>
    <w:p w14:paraId="3685E1F1" w14:textId="77777777" w:rsidR="00281330" w:rsidRPr="00192CEA" w:rsidRDefault="00281330" w:rsidP="00281330">
      <w:pPr>
        <w:rPr>
          <w:sz w:val="10"/>
        </w:rPr>
      </w:pPr>
      <w:r w:rsidRPr="00192CEA">
        <w:rPr>
          <w:sz w:val="10"/>
        </w:rPr>
        <w:t xml:space="preserve">Speaking in a debate on Sunday, </w:t>
      </w:r>
      <w:proofErr w:type="spellStart"/>
      <w:r w:rsidRPr="00192CEA">
        <w:rPr>
          <w:sz w:val="10"/>
        </w:rPr>
        <w:t>Mr</w:t>
      </w:r>
      <w:proofErr w:type="spellEnd"/>
      <w:r w:rsidRPr="00192CEA">
        <w:rPr>
          <w:sz w:val="10"/>
        </w:rPr>
        <w:t xml:space="preserve"> </w:t>
      </w:r>
      <w:r w:rsidRPr="00DF6582">
        <w:rPr>
          <w:rStyle w:val="StyleUnderline"/>
          <w:highlight w:val="cyan"/>
        </w:rPr>
        <w:t>Merz said Nato may not even be talked about</w:t>
      </w:r>
      <w:r w:rsidRPr="006470AA">
        <w:rPr>
          <w:rStyle w:val="StyleUnderline"/>
        </w:rPr>
        <w:t xml:space="preserve"> “in its current form”</w:t>
      </w:r>
      <w:r w:rsidRPr="00192CEA">
        <w:rPr>
          <w:sz w:val="10"/>
        </w:rPr>
        <w:t xml:space="preserve"> at the </w:t>
      </w:r>
      <w:proofErr w:type="spellStart"/>
      <w:r w:rsidRPr="00192CEA">
        <w:rPr>
          <w:sz w:val="10"/>
        </w:rPr>
        <w:t>organisation’s</w:t>
      </w:r>
      <w:proofErr w:type="spellEnd"/>
      <w:r w:rsidRPr="00192CEA">
        <w:rPr>
          <w:sz w:val="10"/>
        </w:rPr>
        <w:t xml:space="preserve"> summit in July, adding that he wondered “whether we will have to establish an independent European </w:t>
      </w:r>
      <w:proofErr w:type="spellStart"/>
      <w:r w:rsidRPr="00192CEA">
        <w:rPr>
          <w:sz w:val="10"/>
        </w:rPr>
        <w:t>defence</w:t>
      </w:r>
      <w:proofErr w:type="spellEnd"/>
      <w:r w:rsidRPr="00192CEA">
        <w:rPr>
          <w:sz w:val="10"/>
        </w:rPr>
        <w:t xml:space="preserve"> capability much more quickly."</w:t>
      </w:r>
    </w:p>
    <w:p w14:paraId="4939A5B4" w14:textId="77777777" w:rsidR="00281330" w:rsidRPr="00192CEA" w:rsidRDefault="00281330" w:rsidP="00281330">
      <w:pPr>
        <w:rPr>
          <w:sz w:val="10"/>
        </w:rPr>
      </w:pPr>
      <w:r w:rsidRPr="00192CEA">
        <w:rPr>
          <w:sz w:val="10"/>
        </w:rPr>
        <w:t xml:space="preserve">"I would never have thought that I would have to say something like this in a TV show but, </w:t>
      </w:r>
      <w:r w:rsidRPr="006470AA">
        <w:rPr>
          <w:rStyle w:val="StyleUnderline"/>
        </w:rPr>
        <w:t xml:space="preserve">after Donald </w:t>
      </w:r>
      <w:r w:rsidRPr="00DF6582">
        <w:rPr>
          <w:rStyle w:val="StyleUnderline"/>
          <w:highlight w:val="cyan"/>
        </w:rPr>
        <w:t>Trump's</w:t>
      </w:r>
      <w:r w:rsidRPr="006470AA">
        <w:rPr>
          <w:rStyle w:val="StyleUnderline"/>
        </w:rPr>
        <w:t xml:space="preserve"> remarks last week... it is clear that this government does not care much about the fate of Europe</w:t>
      </w:r>
      <w:r w:rsidRPr="00192CEA">
        <w:rPr>
          <w:sz w:val="10"/>
        </w:rPr>
        <w:t>," he said.</w:t>
      </w:r>
    </w:p>
    <w:p w14:paraId="4396CB59" w14:textId="77777777" w:rsidR="00281330" w:rsidRPr="00192CEA" w:rsidRDefault="00281330" w:rsidP="00281330">
      <w:pPr>
        <w:rPr>
          <w:sz w:val="10"/>
        </w:rPr>
      </w:pPr>
      <w:r w:rsidRPr="00192CEA">
        <w:rPr>
          <w:sz w:val="10"/>
        </w:rPr>
        <w:t>"My absolute priority will be to strengthen Europe as quickly as possible so that, step by step, we can really achieve independence from the USA.”</w:t>
      </w:r>
    </w:p>
    <w:p w14:paraId="0B03F0D3" w14:textId="77777777" w:rsidR="00281330" w:rsidRPr="00192CEA" w:rsidRDefault="00281330" w:rsidP="00281330">
      <w:pPr>
        <w:rPr>
          <w:sz w:val="10"/>
        </w:rPr>
      </w:pPr>
      <w:r w:rsidRPr="00192CEA">
        <w:rPr>
          <w:sz w:val="10"/>
        </w:rPr>
        <w:t>A post-US Nato?</w:t>
      </w:r>
    </w:p>
    <w:p w14:paraId="313A79D0" w14:textId="77777777" w:rsidR="00281330" w:rsidRPr="006470AA" w:rsidRDefault="00281330" w:rsidP="00281330">
      <w:pPr>
        <w:rPr>
          <w:rStyle w:val="StyleUnderline"/>
        </w:rPr>
      </w:pPr>
      <w:r w:rsidRPr="00192CEA">
        <w:rPr>
          <w:sz w:val="10"/>
        </w:rPr>
        <w:t xml:space="preserve">It was a strong message to send to President Trump on the eve of his party’s victory. </w:t>
      </w:r>
      <w:r w:rsidRPr="006470AA">
        <w:rPr>
          <w:rStyle w:val="StyleUnderline"/>
        </w:rPr>
        <w:t xml:space="preserve">But the US leader, in his own way, has also begun to </w:t>
      </w:r>
      <w:r w:rsidRPr="00DF6582">
        <w:rPr>
          <w:rStyle w:val="StyleUnderline"/>
          <w:highlight w:val="cyan"/>
        </w:rPr>
        <w:t>question</w:t>
      </w:r>
      <w:r w:rsidRPr="006470AA">
        <w:rPr>
          <w:rStyle w:val="StyleUnderline"/>
        </w:rPr>
        <w:t xml:space="preserve"> </w:t>
      </w:r>
      <w:r w:rsidRPr="00DF6582">
        <w:rPr>
          <w:rStyle w:val="StyleUnderline"/>
          <w:highlight w:val="cyan"/>
        </w:rPr>
        <w:t>Nato’s future.</w:t>
      </w:r>
    </w:p>
    <w:p w14:paraId="2B5FEC04" w14:textId="77777777" w:rsidR="00281330" w:rsidRPr="00192CEA" w:rsidRDefault="00281330" w:rsidP="00281330">
      <w:pPr>
        <w:rPr>
          <w:sz w:val="10"/>
        </w:rPr>
      </w:pPr>
      <w:r w:rsidRPr="00192CEA">
        <w:rPr>
          <w:sz w:val="10"/>
        </w:rPr>
        <w:t xml:space="preserve">Shortly after beginning his second term – once removed – the US president said he wanted to see all Nato allied nations reach a target of five per cent GDP on </w:t>
      </w:r>
      <w:proofErr w:type="spellStart"/>
      <w:r w:rsidRPr="00192CEA">
        <w:rPr>
          <w:sz w:val="10"/>
        </w:rPr>
        <w:t>defence</w:t>
      </w:r>
      <w:proofErr w:type="spellEnd"/>
      <w:r w:rsidRPr="00192CEA">
        <w:rPr>
          <w:sz w:val="10"/>
        </w:rPr>
        <w:t xml:space="preserve"> spending. He has also </w:t>
      </w:r>
      <w:proofErr w:type="spellStart"/>
      <w:r w:rsidRPr="00192CEA">
        <w:rPr>
          <w:sz w:val="10"/>
        </w:rPr>
        <w:t>criticised</w:t>
      </w:r>
      <w:proofErr w:type="spellEnd"/>
      <w:r w:rsidRPr="00192CEA">
        <w:rPr>
          <w:sz w:val="10"/>
        </w:rPr>
        <w:t xml:space="preserve"> European nations for spending less on military aid for Ukraine than the US during Russia’s invasion of the country.</w:t>
      </w:r>
    </w:p>
    <w:p w14:paraId="19EE2BEC" w14:textId="77777777" w:rsidR="00281330" w:rsidRPr="00192CEA" w:rsidRDefault="00281330" w:rsidP="00281330">
      <w:pPr>
        <w:rPr>
          <w:sz w:val="10"/>
        </w:rPr>
      </w:pPr>
      <w:r w:rsidRPr="00192CEA">
        <w:rPr>
          <w:sz w:val="10"/>
        </w:rPr>
        <w:t>Donald Trump and Emmanuel Macron met at the White House on Monday</w:t>
      </w:r>
    </w:p>
    <w:p w14:paraId="6117C7BC" w14:textId="77777777" w:rsidR="00281330" w:rsidRPr="00192CEA" w:rsidRDefault="00281330" w:rsidP="00281330">
      <w:pPr>
        <w:rPr>
          <w:sz w:val="10"/>
        </w:rPr>
      </w:pPr>
      <w:r w:rsidRPr="00192CEA">
        <w:rPr>
          <w:sz w:val="10"/>
        </w:rPr>
        <w:t>open image in gallery</w:t>
      </w:r>
    </w:p>
    <w:p w14:paraId="685670AE" w14:textId="77777777" w:rsidR="00281330" w:rsidRPr="00192CEA" w:rsidRDefault="00281330" w:rsidP="00281330">
      <w:pPr>
        <w:rPr>
          <w:sz w:val="10"/>
        </w:rPr>
      </w:pPr>
      <w:r w:rsidRPr="00192CEA">
        <w:rPr>
          <w:sz w:val="10"/>
        </w:rPr>
        <w:t>Donald Trump and Emmanuel Macron met at the White House on Monday (AP)</w:t>
      </w:r>
    </w:p>
    <w:p w14:paraId="572DA6F0" w14:textId="77777777" w:rsidR="00281330" w:rsidRPr="00192CEA" w:rsidRDefault="00281330" w:rsidP="00281330">
      <w:pPr>
        <w:rPr>
          <w:sz w:val="10"/>
        </w:rPr>
      </w:pPr>
      <w:r w:rsidRPr="00192CEA">
        <w:rPr>
          <w:sz w:val="10"/>
        </w:rPr>
        <w:t xml:space="preserve">Dropping his predecessor Joe Biden’s approach, </w:t>
      </w:r>
      <w:proofErr w:type="spellStart"/>
      <w:r w:rsidRPr="00192CEA">
        <w:rPr>
          <w:sz w:val="10"/>
        </w:rPr>
        <w:t>Mr</w:t>
      </w:r>
      <w:proofErr w:type="spellEnd"/>
      <w:r w:rsidRPr="00192CEA">
        <w:rPr>
          <w:sz w:val="10"/>
        </w:rPr>
        <w:t xml:space="preserve"> </w:t>
      </w:r>
      <w:r w:rsidRPr="006470AA">
        <w:rPr>
          <w:rStyle w:val="StyleUnderline"/>
        </w:rPr>
        <w:t xml:space="preserve">Trump was quick to begin </w:t>
      </w:r>
      <w:r w:rsidRPr="00DF6582">
        <w:rPr>
          <w:rStyle w:val="StyleUnderline"/>
          <w:highlight w:val="cyan"/>
        </w:rPr>
        <w:t>working with Russian officials</w:t>
      </w:r>
      <w:r w:rsidRPr="00192CEA">
        <w:rPr>
          <w:sz w:val="10"/>
        </w:rPr>
        <w:t xml:space="preserve"> to find a ‘peace deal’ and end the fighting on Ukrainian soil. European countries, his administration says, must commit troops to any peacekeeping effort but they will not be joined by US soldiers.</w:t>
      </w:r>
    </w:p>
    <w:p w14:paraId="0D6A3C54" w14:textId="77777777" w:rsidR="00281330" w:rsidRPr="00192CEA" w:rsidRDefault="00281330" w:rsidP="00281330">
      <w:pPr>
        <w:rPr>
          <w:sz w:val="10"/>
        </w:rPr>
      </w:pPr>
      <w:r w:rsidRPr="00192CEA">
        <w:rPr>
          <w:sz w:val="10"/>
        </w:rPr>
        <w:t xml:space="preserve">New US </w:t>
      </w:r>
      <w:proofErr w:type="spellStart"/>
      <w:r w:rsidRPr="00192CEA">
        <w:rPr>
          <w:sz w:val="10"/>
        </w:rPr>
        <w:t>Defence</w:t>
      </w:r>
      <w:proofErr w:type="spellEnd"/>
      <w:r w:rsidRPr="00192CEA">
        <w:rPr>
          <w:sz w:val="10"/>
        </w:rPr>
        <w:t xml:space="preserve"> Secretary Pete Hegseth explained to reporters earlier in the month that this is because the work would be considered a non-Nato mission, not covered under Article 5, which guarantees collective security for allied nations.</w:t>
      </w:r>
    </w:p>
    <w:p w14:paraId="3F990EA6" w14:textId="77777777" w:rsidR="00281330" w:rsidRPr="00192CEA" w:rsidRDefault="00281330" w:rsidP="00281330">
      <w:pPr>
        <w:rPr>
          <w:sz w:val="10"/>
        </w:rPr>
      </w:pPr>
      <w:r w:rsidRPr="00192CEA">
        <w:rPr>
          <w:sz w:val="10"/>
        </w:rPr>
        <w:t>For some leaders, the comments point in a clear direction: Europe will soon be on its own in Nato. Effectively, it may well be already.</w:t>
      </w:r>
    </w:p>
    <w:p w14:paraId="6DD3CF9E" w14:textId="77777777" w:rsidR="00281330" w:rsidRPr="00192CEA" w:rsidRDefault="00281330" w:rsidP="00281330">
      <w:pPr>
        <w:rPr>
          <w:sz w:val="10"/>
        </w:rPr>
      </w:pPr>
      <w:r w:rsidRPr="00192CEA">
        <w:rPr>
          <w:sz w:val="10"/>
        </w:rPr>
        <w:t>Calls for an ‘army of Europe’</w:t>
      </w:r>
    </w:p>
    <w:p w14:paraId="71D0CE04" w14:textId="77777777" w:rsidR="00281330" w:rsidRPr="006470AA" w:rsidRDefault="00281330" w:rsidP="00281330">
      <w:pPr>
        <w:rPr>
          <w:rStyle w:val="StyleUnderline"/>
        </w:rPr>
      </w:pPr>
      <w:r w:rsidRPr="00192CEA">
        <w:rPr>
          <w:sz w:val="10"/>
        </w:rPr>
        <w:t xml:space="preserve">Speaking on Friday, </w:t>
      </w:r>
      <w:proofErr w:type="spellStart"/>
      <w:r w:rsidRPr="00192CEA">
        <w:rPr>
          <w:sz w:val="10"/>
        </w:rPr>
        <w:t>Mr</w:t>
      </w:r>
      <w:proofErr w:type="spellEnd"/>
      <w:r w:rsidRPr="00192CEA">
        <w:rPr>
          <w:sz w:val="10"/>
        </w:rPr>
        <w:t xml:space="preserve"> Merz told the German broadcaster: </w:t>
      </w:r>
      <w:r w:rsidRPr="006470AA">
        <w:rPr>
          <w:rStyle w:val="StyleUnderline"/>
        </w:rPr>
        <w:t xml:space="preserve">“We must prepare for the possibility that Donald Trump </w:t>
      </w:r>
      <w:r w:rsidRPr="00DF6582">
        <w:rPr>
          <w:rStyle w:val="StyleUnderline"/>
          <w:highlight w:val="cyan"/>
        </w:rPr>
        <w:t>will no longer uphold</w:t>
      </w:r>
      <w:r w:rsidRPr="006470AA">
        <w:rPr>
          <w:rStyle w:val="StyleUnderline"/>
        </w:rPr>
        <w:t xml:space="preserve"> </w:t>
      </w:r>
      <w:r w:rsidRPr="00DF6582">
        <w:rPr>
          <w:rStyle w:val="StyleUnderline"/>
          <w:highlight w:val="cyan"/>
        </w:rPr>
        <w:t>NATO’s mutual defense</w:t>
      </w:r>
      <w:r w:rsidRPr="006470AA">
        <w:rPr>
          <w:rStyle w:val="StyleUnderline"/>
        </w:rPr>
        <w:t xml:space="preserve"> commitment unconditionally,”</w:t>
      </w:r>
    </w:p>
    <w:p w14:paraId="727C65C3" w14:textId="77777777" w:rsidR="00281330" w:rsidRPr="00192CEA" w:rsidRDefault="00281330" w:rsidP="00281330">
      <w:pPr>
        <w:rPr>
          <w:sz w:val="10"/>
        </w:rPr>
      </w:pPr>
      <w:r w:rsidRPr="00192CEA">
        <w:rPr>
          <w:sz w:val="10"/>
        </w:rPr>
        <w:t>“That is why, in my view, it is crucial that Europeans make the greatest possible efforts to ensure that we are at least capable of defending the European continent on our own.”</w:t>
      </w:r>
    </w:p>
    <w:p w14:paraId="2958E2DA" w14:textId="77777777" w:rsidR="00281330" w:rsidRPr="00192CEA" w:rsidRDefault="00281330" w:rsidP="00281330">
      <w:pPr>
        <w:rPr>
          <w:sz w:val="10"/>
        </w:rPr>
      </w:pPr>
      <w:r w:rsidRPr="00192CEA">
        <w:rPr>
          <w:sz w:val="10"/>
        </w:rPr>
        <w:t>The likely German chancellor has long been a proponent of a ‘European army,’ a concept quickly gathering more support.</w:t>
      </w:r>
    </w:p>
    <w:p w14:paraId="52038628" w14:textId="77777777" w:rsidR="00281330" w:rsidRPr="00192CEA" w:rsidRDefault="00281330" w:rsidP="00281330">
      <w:pPr>
        <w:rPr>
          <w:sz w:val="10"/>
        </w:rPr>
      </w:pPr>
      <w:r w:rsidRPr="00192CEA">
        <w:rPr>
          <w:sz w:val="10"/>
        </w:rPr>
        <w:t>Prime Minister Sir Keir Starmer with President Volodymyr Zelensky during his visit to Ukraine in January (PA)</w:t>
      </w:r>
    </w:p>
    <w:p w14:paraId="6C3E98E0" w14:textId="77777777" w:rsidR="00281330" w:rsidRPr="00192CEA" w:rsidRDefault="00281330" w:rsidP="00281330">
      <w:pPr>
        <w:rPr>
          <w:sz w:val="10"/>
        </w:rPr>
      </w:pPr>
      <w:r w:rsidRPr="00192CEA">
        <w:rPr>
          <w:sz w:val="10"/>
        </w:rPr>
        <w:t>open image in gallery</w:t>
      </w:r>
    </w:p>
    <w:p w14:paraId="387BBC3E" w14:textId="77777777" w:rsidR="00281330" w:rsidRPr="00192CEA" w:rsidRDefault="00281330" w:rsidP="00281330">
      <w:pPr>
        <w:rPr>
          <w:sz w:val="10"/>
        </w:rPr>
      </w:pPr>
      <w:r w:rsidRPr="00192CEA">
        <w:rPr>
          <w:sz w:val="10"/>
        </w:rPr>
        <w:lastRenderedPageBreak/>
        <w:t>Prime Minister Sir Keir Starmer with President Volodymyr Zelensky during his visit to Ukraine in January (PA) (PA Wire)</w:t>
      </w:r>
    </w:p>
    <w:p w14:paraId="7DF15B87" w14:textId="77777777" w:rsidR="00281330" w:rsidRPr="00192CEA" w:rsidRDefault="00281330" w:rsidP="00281330">
      <w:pPr>
        <w:rPr>
          <w:sz w:val="10"/>
        </w:rPr>
      </w:pPr>
      <w:r w:rsidRPr="00192CEA">
        <w:rPr>
          <w:sz w:val="10"/>
        </w:rPr>
        <w:t>Ukrainian president Volodymyr Zelensky called for its creation in a statement to the Munich Security Conference earlier in February, arguing that “America might say no to Europe on issues that threaten it” because “the old days are over”.</w:t>
      </w:r>
    </w:p>
    <w:p w14:paraId="2F515569" w14:textId="77777777" w:rsidR="00281330" w:rsidRPr="00192CEA" w:rsidRDefault="00281330" w:rsidP="00281330">
      <w:pPr>
        <w:rPr>
          <w:sz w:val="10"/>
        </w:rPr>
      </w:pPr>
      <w:r w:rsidRPr="00192CEA">
        <w:rPr>
          <w:sz w:val="10"/>
        </w:rPr>
        <w:t xml:space="preserve">Other leaders continue to call for unification in the face of Russian aggression. UK prime minister Sir Keir Starmer has said he is ready to put British troops on the ground in Ukraine “if necessary,” later backing President Trump’s calls for Nato members to boost </w:t>
      </w:r>
      <w:proofErr w:type="spellStart"/>
      <w:r w:rsidRPr="00192CEA">
        <w:rPr>
          <w:sz w:val="10"/>
        </w:rPr>
        <w:t>defence</w:t>
      </w:r>
      <w:proofErr w:type="spellEnd"/>
      <w:r w:rsidRPr="00192CEA">
        <w:rPr>
          <w:sz w:val="10"/>
        </w:rPr>
        <w:t xml:space="preserve"> spending.</w:t>
      </w:r>
    </w:p>
    <w:p w14:paraId="5E46714A" w14:textId="77777777" w:rsidR="00281330" w:rsidRPr="00192CEA" w:rsidRDefault="00281330" w:rsidP="00281330">
      <w:pPr>
        <w:rPr>
          <w:sz w:val="10"/>
        </w:rPr>
      </w:pPr>
      <w:r w:rsidRPr="00192CEA">
        <w:rPr>
          <w:sz w:val="10"/>
        </w:rPr>
        <w:t>However, he added that this must come with continued support from the US, saying that a "security guarantee is essential for a lasting peace, because only the US can deter Putin from attacking again."</w:t>
      </w:r>
    </w:p>
    <w:p w14:paraId="4F74FD0C" w14:textId="77777777" w:rsidR="00281330" w:rsidRPr="00192CEA" w:rsidRDefault="00281330" w:rsidP="00281330">
      <w:pPr>
        <w:rPr>
          <w:sz w:val="10"/>
        </w:rPr>
      </w:pPr>
      <w:r w:rsidRPr="00192CEA">
        <w:rPr>
          <w:sz w:val="10"/>
        </w:rPr>
        <w:t>What is Nato?</w:t>
      </w:r>
    </w:p>
    <w:p w14:paraId="561C950B" w14:textId="77777777" w:rsidR="00281330" w:rsidRPr="00192CEA" w:rsidRDefault="00281330" w:rsidP="00281330">
      <w:pPr>
        <w:rPr>
          <w:sz w:val="10"/>
        </w:rPr>
      </w:pPr>
      <w:r w:rsidRPr="00192CEA">
        <w:rPr>
          <w:sz w:val="10"/>
        </w:rPr>
        <w:t>Founded in 1949, the North Atlantic Treaty Organization was formed by 12 nations to counter the threat to European security posed by the Soviet Union during the Cold War.</w:t>
      </w:r>
    </w:p>
    <w:p w14:paraId="218E9F1D" w14:textId="77777777" w:rsidR="00281330" w:rsidRPr="00192CEA" w:rsidRDefault="00281330" w:rsidP="00281330">
      <w:pPr>
        <w:rPr>
          <w:sz w:val="10"/>
        </w:rPr>
      </w:pPr>
      <w:r w:rsidRPr="00192CEA">
        <w:rPr>
          <w:sz w:val="10"/>
        </w:rPr>
        <w:t>Nato’s ranks have grown since the Washington Treaty was signed 75 years ago, most recently to 32 countries after Sweden joined last year, worried by an increasingly aggressive Russia.</w:t>
      </w:r>
    </w:p>
    <w:p w14:paraId="777AE663" w14:textId="77777777" w:rsidR="00281330" w:rsidRPr="00192CEA" w:rsidRDefault="00281330" w:rsidP="00281330">
      <w:pPr>
        <w:rPr>
          <w:sz w:val="10"/>
        </w:rPr>
      </w:pPr>
      <w:r w:rsidRPr="00192CEA">
        <w:rPr>
          <w:sz w:val="10"/>
        </w:rPr>
        <w:t>Nato’s collective security guarantee – Article 5 of the treaty – underpins its credibility. It's a political commitment by all member countries to come to the aid of any member whose sovereignty or territory might be under attack. Ukraine would meet those criteria, but it is only a partner, not a member.</w:t>
      </w:r>
    </w:p>
    <w:p w14:paraId="40E54F6A" w14:textId="77777777" w:rsidR="00281330" w:rsidRPr="00192CEA" w:rsidRDefault="00281330" w:rsidP="00281330">
      <w:pPr>
        <w:rPr>
          <w:sz w:val="10"/>
        </w:rPr>
      </w:pPr>
      <w:r w:rsidRPr="00192CEA">
        <w:rPr>
          <w:sz w:val="10"/>
        </w:rPr>
        <w:t>Foreign ministers including the UK’s Ernest Bevan discuss the Washington draft of the North Atlantic Treaty, 14 March 1949</w:t>
      </w:r>
    </w:p>
    <w:p w14:paraId="38245B1E" w14:textId="77777777" w:rsidR="00281330" w:rsidRPr="00192CEA" w:rsidRDefault="00281330" w:rsidP="00281330">
      <w:pPr>
        <w:rPr>
          <w:sz w:val="10"/>
        </w:rPr>
      </w:pPr>
      <w:r w:rsidRPr="00192CEA">
        <w:rPr>
          <w:sz w:val="10"/>
        </w:rPr>
        <w:t>open image in gallery</w:t>
      </w:r>
    </w:p>
    <w:p w14:paraId="65C85DEB" w14:textId="77777777" w:rsidR="00281330" w:rsidRPr="00192CEA" w:rsidRDefault="00281330" w:rsidP="00281330">
      <w:pPr>
        <w:rPr>
          <w:sz w:val="10"/>
        </w:rPr>
      </w:pPr>
      <w:r w:rsidRPr="00192CEA">
        <w:rPr>
          <w:sz w:val="10"/>
        </w:rPr>
        <w:t>Foreign ministers including the UK’s Ernest Bevan discuss the Washington draft of the North Atlantic Treaty, 14 March 1949 (Getty Images)</w:t>
      </w:r>
    </w:p>
    <w:p w14:paraId="52C80046" w14:textId="77777777" w:rsidR="00281330" w:rsidRPr="006470AA" w:rsidRDefault="00281330" w:rsidP="00281330">
      <w:pPr>
        <w:rPr>
          <w:rStyle w:val="StyleUnderline"/>
        </w:rPr>
      </w:pPr>
      <w:r w:rsidRPr="00192CEA">
        <w:rPr>
          <w:sz w:val="10"/>
        </w:rPr>
        <w:t xml:space="preserve">Nato’s doors are open to any European country that wants to join and can meet the requirements and obligations. </w:t>
      </w:r>
      <w:r w:rsidRPr="006470AA">
        <w:rPr>
          <w:rStyle w:val="StyleUnderline"/>
        </w:rPr>
        <w:t>Importantly, Nato takes its decisions by consensus, so every member has a veto.</w:t>
      </w:r>
    </w:p>
    <w:p w14:paraId="5DBF5997" w14:textId="77777777" w:rsidR="00281330" w:rsidRPr="00192CEA" w:rsidRDefault="00281330" w:rsidP="00281330">
      <w:pPr>
        <w:rPr>
          <w:sz w:val="10"/>
        </w:rPr>
      </w:pPr>
      <w:r w:rsidRPr="00192CEA">
        <w:rPr>
          <w:sz w:val="10"/>
        </w:rPr>
        <w:t xml:space="preserve">The United States spends much more on </w:t>
      </w:r>
      <w:proofErr w:type="spellStart"/>
      <w:r w:rsidRPr="00192CEA">
        <w:rPr>
          <w:sz w:val="10"/>
        </w:rPr>
        <w:t>defence</w:t>
      </w:r>
      <w:proofErr w:type="spellEnd"/>
      <w:r w:rsidRPr="00192CEA">
        <w:rPr>
          <w:sz w:val="10"/>
        </w:rPr>
        <w:t xml:space="preserve"> than any other ally and far outweighs its partners in terms of military muscle. This means it is often considered the most powerful member.</w:t>
      </w:r>
    </w:p>
    <w:p w14:paraId="10DCDFBB" w14:textId="77777777" w:rsidR="00281330" w:rsidRPr="00192CEA" w:rsidRDefault="00281330" w:rsidP="00281330">
      <w:pPr>
        <w:rPr>
          <w:sz w:val="10"/>
        </w:rPr>
      </w:pPr>
      <w:r w:rsidRPr="00192CEA">
        <w:rPr>
          <w:sz w:val="10"/>
        </w:rPr>
        <w:t>Nato’s day-to-day work is led by its secretary-general — former Dutch Prime Minister Mark Rutte.</w:t>
      </w:r>
    </w:p>
    <w:p w14:paraId="047FD5AA" w14:textId="77777777" w:rsidR="00281330" w:rsidRPr="00192CEA" w:rsidRDefault="00281330" w:rsidP="00281330">
      <w:pPr>
        <w:rPr>
          <w:sz w:val="10"/>
        </w:rPr>
      </w:pPr>
      <w:r w:rsidRPr="00192CEA">
        <w:rPr>
          <w:sz w:val="10"/>
        </w:rPr>
        <w:t xml:space="preserve">The </w:t>
      </w:r>
      <w:proofErr w:type="spellStart"/>
      <w:r w:rsidRPr="00192CEA">
        <w:rPr>
          <w:sz w:val="10"/>
        </w:rPr>
        <w:t>organisation’s</w:t>
      </w:r>
      <w:proofErr w:type="spellEnd"/>
      <w:r w:rsidRPr="00192CEA">
        <w:rPr>
          <w:sz w:val="10"/>
        </w:rPr>
        <w:t xml:space="preserve"> top civilian official chairs almost weekly meetings of ambassadors in the North Atlantic Council at its Brussels headquarters. He chairs other “NACs” at ministerial level and summits of heads of state and government.</w:t>
      </w:r>
    </w:p>
    <w:p w14:paraId="37348E3C" w14:textId="77777777" w:rsidR="00281330" w:rsidRPr="00192CEA" w:rsidRDefault="00281330" w:rsidP="00281330">
      <w:pPr>
        <w:rPr>
          <w:sz w:val="10"/>
        </w:rPr>
      </w:pPr>
      <w:r w:rsidRPr="00192CEA">
        <w:rPr>
          <w:sz w:val="10"/>
        </w:rPr>
        <w:t>Nato’s military headquarters is based nearby in Mons, Belgium. It is always run by a top US officer. The current supreme allied commander Europe is Army General Christopher Cavoli.</w:t>
      </w:r>
    </w:p>
    <w:p w14:paraId="76416577" w14:textId="77777777" w:rsidR="00281330" w:rsidRPr="00192CEA" w:rsidRDefault="00281330" w:rsidP="00281330">
      <w:pPr>
        <w:rPr>
          <w:sz w:val="10"/>
        </w:rPr>
      </w:pPr>
      <w:r w:rsidRPr="00192CEA">
        <w:rPr>
          <w:sz w:val="10"/>
        </w:rPr>
        <w:t>Current members include:</w:t>
      </w:r>
    </w:p>
    <w:p w14:paraId="45DE85FC" w14:textId="77777777" w:rsidR="00281330" w:rsidRPr="00192CEA" w:rsidRDefault="00281330" w:rsidP="00281330">
      <w:pPr>
        <w:rPr>
          <w:sz w:val="10"/>
        </w:rPr>
      </w:pPr>
      <w:r w:rsidRPr="00192CEA">
        <w:rPr>
          <w:sz w:val="10"/>
        </w:rPr>
        <w:t>Albania (2009)</w:t>
      </w:r>
    </w:p>
    <w:p w14:paraId="04C6E2DA" w14:textId="77777777" w:rsidR="00281330" w:rsidRPr="00192CEA" w:rsidRDefault="00281330" w:rsidP="00281330">
      <w:pPr>
        <w:rPr>
          <w:sz w:val="10"/>
        </w:rPr>
      </w:pPr>
      <w:r w:rsidRPr="00192CEA">
        <w:rPr>
          <w:sz w:val="10"/>
        </w:rPr>
        <w:t>Belgium (1949)</w:t>
      </w:r>
    </w:p>
    <w:p w14:paraId="5CF9718D" w14:textId="77777777" w:rsidR="00281330" w:rsidRPr="00192CEA" w:rsidRDefault="00281330" w:rsidP="00281330">
      <w:pPr>
        <w:rPr>
          <w:sz w:val="10"/>
        </w:rPr>
      </w:pPr>
      <w:r w:rsidRPr="00192CEA">
        <w:rPr>
          <w:sz w:val="10"/>
        </w:rPr>
        <w:t>Bulgaria (2004)</w:t>
      </w:r>
    </w:p>
    <w:p w14:paraId="68861C71" w14:textId="77777777" w:rsidR="00281330" w:rsidRPr="00192CEA" w:rsidRDefault="00281330" w:rsidP="00281330">
      <w:pPr>
        <w:rPr>
          <w:sz w:val="10"/>
        </w:rPr>
      </w:pPr>
      <w:r w:rsidRPr="00192CEA">
        <w:rPr>
          <w:sz w:val="10"/>
        </w:rPr>
        <w:t>Canada (1949)</w:t>
      </w:r>
    </w:p>
    <w:p w14:paraId="7BFDFC4E" w14:textId="77777777" w:rsidR="00281330" w:rsidRPr="00192CEA" w:rsidRDefault="00281330" w:rsidP="00281330">
      <w:pPr>
        <w:rPr>
          <w:sz w:val="10"/>
        </w:rPr>
      </w:pPr>
      <w:r w:rsidRPr="00192CEA">
        <w:rPr>
          <w:sz w:val="10"/>
        </w:rPr>
        <w:t>Croatia (2009)</w:t>
      </w:r>
    </w:p>
    <w:p w14:paraId="59C533B2" w14:textId="77777777" w:rsidR="00281330" w:rsidRPr="00192CEA" w:rsidRDefault="00281330" w:rsidP="00281330">
      <w:pPr>
        <w:rPr>
          <w:sz w:val="10"/>
        </w:rPr>
      </w:pPr>
      <w:r w:rsidRPr="00192CEA">
        <w:rPr>
          <w:sz w:val="10"/>
        </w:rPr>
        <w:t>Czechia (1999)</w:t>
      </w:r>
    </w:p>
    <w:p w14:paraId="7D5D1B23" w14:textId="77777777" w:rsidR="00281330" w:rsidRPr="00192CEA" w:rsidRDefault="00281330" w:rsidP="00281330">
      <w:pPr>
        <w:rPr>
          <w:sz w:val="10"/>
        </w:rPr>
      </w:pPr>
      <w:r w:rsidRPr="00192CEA">
        <w:rPr>
          <w:sz w:val="10"/>
        </w:rPr>
        <w:t>Denmark (1949)</w:t>
      </w:r>
    </w:p>
    <w:p w14:paraId="77E707FF" w14:textId="77777777" w:rsidR="00281330" w:rsidRPr="00192CEA" w:rsidRDefault="00281330" w:rsidP="00281330">
      <w:pPr>
        <w:rPr>
          <w:sz w:val="10"/>
        </w:rPr>
      </w:pPr>
      <w:r w:rsidRPr="00192CEA">
        <w:rPr>
          <w:sz w:val="10"/>
        </w:rPr>
        <w:t>Estonia (2004)</w:t>
      </w:r>
    </w:p>
    <w:p w14:paraId="752AAC42" w14:textId="77777777" w:rsidR="00281330" w:rsidRPr="00192CEA" w:rsidRDefault="00281330" w:rsidP="00281330">
      <w:pPr>
        <w:rPr>
          <w:sz w:val="10"/>
        </w:rPr>
      </w:pPr>
      <w:r w:rsidRPr="00192CEA">
        <w:rPr>
          <w:sz w:val="10"/>
        </w:rPr>
        <w:t>Finland (2023)</w:t>
      </w:r>
    </w:p>
    <w:p w14:paraId="011F4C1A" w14:textId="77777777" w:rsidR="00281330" w:rsidRPr="00192CEA" w:rsidRDefault="00281330" w:rsidP="00281330">
      <w:pPr>
        <w:rPr>
          <w:sz w:val="10"/>
        </w:rPr>
      </w:pPr>
      <w:r w:rsidRPr="00192CEA">
        <w:rPr>
          <w:sz w:val="10"/>
        </w:rPr>
        <w:t>France (1949)</w:t>
      </w:r>
    </w:p>
    <w:p w14:paraId="28B7391E" w14:textId="77777777" w:rsidR="00281330" w:rsidRPr="00192CEA" w:rsidRDefault="00281330" w:rsidP="00281330">
      <w:pPr>
        <w:rPr>
          <w:sz w:val="10"/>
        </w:rPr>
      </w:pPr>
      <w:r w:rsidRPr="00192CEA">
        <w:rPr>
          <w:sz w:val="10"/>
        </w:rPr>
        <w:t>Germany (1955)</w:t>
      </w:r>
    </w:p>
    <w:p w14:paraId="18170C2B" w14:textId="77777777" w:rsidR="00281330" w:rsidRPr="00192CEA" w:rsidRDefault="00281330" w:rsidP="00281330">
      <w:pPr>
        <w:rPr>
          <w:sz w:val="10"/>
        </w:rPr>
      </w:pPr>
      <w:r w:rsidRPr="00192CEA">
        <w:rPr>
          <w:sz w:val="10"/>
        </w:rPr>
        <w:t>Greece (1952)</w:t>
      </w:r>
    </w:p>
    <w:p w14:paraId="473A8B8D" w14:textId="77777777" w:rsidR="00281330" w:rsidRPr="00192CEA" w:rsidRDefault="00281330" w:rsidP="00281330">
      <w:pPr>
        <w:rPr>
          <w:sz w:val="10"/>
        </w:rPr>
      </w:pPr>
      <w:r w:rsidRPr="00192CEA">
        <w:rPr>
          <w:sz w:val="10"/>
        </w:rPr>
        <w:t>Hungary (1999)</w:t>
      </w:r>
    </w:p>
    <w:p w14:paraId="2C086BB7" w14:textId="77777777" w:rsidR="00281330" w:rsidRPr="00192CEA" w:rsidRDefault="00281330" w:rsidP="00281330">
      <w:pPr>
        <w:rPr>
          <w:sz w:val="10"/>
        </w:rPr>
      </w:pPr>
      <w:r w:rsidRPr="00192CEA">
        <w:rPr>
          <w:sz w:val="10"/>
        </w:rPr>
        <w:t>Iceland (1949)</w:t>
      </w:r>
    </w:p>
    <w:p w14:paraId="5A191249" w14:textId="77777777" w:rsidR="00281330" w:rsidRPr="00192CEA" w:rsidRDefault="00281330" w:rsidP="00281330">
      <w:pPr>
        <w:rPr>
          <w:sz w:val="10"/>
        </w:rPr>
      </w:pPr>
      <w:r w:rsidRPr="00192CEA">
        <w:rPr>
          <w:sz w:val="10"/>
        </w:rPr>
        <w:t>Italy (1949)</w:t>
      </w:r>
    </w:p>
    <w:p w14:paraId="0EDF6D50" w14:textId="77777777" w:rsidR="00281330" w:rsidRPr="00192CEA" w:rsidRDefault="00281330" w:rsidP="00281330">
      <w:pPr>
        <w:rPr>
          <w:sz w:val="10"/>
        </w:rPr>
      </w:pPr>
      <w:r w:rsidRPr="00192CEA">
        <w:rPr>
          <w:sz w:val="10"/>
        </w:rPr>
        <w:t>Latvia (2004)</w:t>
      </w:r>
    </w:p>
    <w:p w14:paraId="2C715408" w14:textId="77777777" w:rsidR="00281330" w:rsidRPr="00192CEA" w:rsidRDefault="00281330" w:rsidP="00281330">
      <w:pPr>
        <w:rPr>
          <w:sz w:val="10"/>
        </w:rPr>
      </w:pPr>
      <w:r w:rsidRPr="00192CEA">
        <w:rPr>
          <w:sz w:val="10"/>
        </w:rPr>
        <w:t>Lithuania (2004)</w:t>
      </w:r>
    </w:p>
    <w:p w14:paraId="12B172B4" w14:textId="77777777" w:rsidR="00281330" w:rsidRPr="00192CEA" w:rsidRDefault="00281330" w:rsidP="00281330">
      <w:pPr>
        <w:rPr>
          <w:sz w:val="10"/>
        </w:rPr>
      </w:pPr>
      <w:r w:rsidRPr="00192CEA">
        <w:rPr>
          <w:sz w:val="10"/>
        </w:rPr>
        <w:t>Luxembourg (1949)</w:t>
      </w:r>
    </w:p>
    <w:p w14:paraId="3C8A14EB" w14:textId="77777777" w:rsidR="00281330" w:rsidRPr="00192CEA" w:rsidRDefault="00281330" w:rsidP="00281330">
      <w:pPr>
        <w:rPr>
          <w:sz w:val="10"/>
        </w:rPr>
      </w:pPr>
      <w:r w:rsidRPr="00192CEA">
        <w:rPr>
          <w:sz w:val="10"/>
        </w:rPr>
        <w:t>Montenegro (2017)</w:t>
      </w:r>
    </w:p>
    <w:p w14:paraId="185157AF" w14:textId="77777777" w:rsidR="00281330" w:rsidRPr="00192CEA" w:rsidRDefault="00281330" w:rsidP="00281330">
      <w:pPr>
        <w:rPr>
          <w:sz w:val="10"/>
        </w:rPr>
      </w:pPr>
      <w:r w:rsidRPr="00192CEA">
        <w:rPr>
          <w:sz w:val="10"/>
        </w:rPr>
        <w:t>Netherlands (1949)</w:t>
      </w:r>
    </w:p>
    <w:p w14:paraId="039DA606" w14:textId="77777777" w:rsidR="00281330" w:rsidRPr="00192CEA" w:rsidRDefault="00281330" w:rsidP="00281330">
      <w:pPr>
        <w:rPr>
          <w:sz w:val="10"/>
        </w:rPr>
      </w:pPr>
      <w:r w:rsidRPr="00192CEA">
        <w:rPr>
          <w:sz w:val="10"/>
        </w:rPr>
        <w:t>North Macedonia (2020)</w:t>
      </w:r>
    </w:p>
    <w:p w14:paraId="51F6F8AA" w14:textId="77777777" w:rsidR="00281330" w:rsidRPr="00192CEA" w:rsidRDefault="00281330" w:rsidP="00281330">
      <w:pPr>
        <w:rPr>
          <w:sz w:val="10"/>
        </w:rPr>
      </w:pPr>
      <w:r w:rsidRPr="00192CEA">
        <w:rPr>
          <w:sz w:val="10"/>
        </w:rPr>
        <w:t>Norway (1949)</w:t>
      </w:r>
    </w:p>
    <w:p w14:paraId="0AAE6C5A" w14:textId="77777777" w:rsidR="00281330" w:rsidRPr="00192CEA" w:rsidRDefault="00281330" w:rsidP="00281330">
      <w:pPr>
        <w:rPr>
          <w:sz w:val="10"/>
        </w:rPr>
      </w:pPr>
      <w:r w:rsidRPr="00192CEA">
        <w:rPr>
          <w:sz w:val="10"/>
        </w:rPr>
        <w:t>Poland (1999)</w:t>
      </w:r>
    </w:p>
    <w:p w14:paraId="607F5CF5" w14:textId="77777777" w:rsidR="00281330" w:rsidRPr="00192CEA" w:rsidRDefault="00281330" w:rsidP="00281330">
      <w:pPr>
        <w:rPr>
          <w:sz w:val="10"/>
        </w:rPr>
      </w:pPr>
      <w:r w:rsidRPr="00192CEA">
        <w:rPr>
          <w:sz w:val="10"/>
        </w:rPr>
        <w:t>Portugal (1949)</w:t>
      </w:r>
    </w:p>
    <w:p w14:paraId="111E1FEA" w14:textId="77777777" w:rsidR="00281330" w:rsidRPr="00192CEA" w:rsidRDefault="00281330" w:rsidP="00281330">
      <w:pPr>
        <w:rPr>
          <w:sz w:val="10"/>
        </w:rPr>
      </w:pPr>
      <w:r w:rsidRPr="00192CEA">
        <w:rPr>
          <w:sz w:val="10"/>
        </w:rPr>
        <w:lastRenderedPageBreak/>
        <w:t>Romania (2004)</w:t>
      </w:r>
    </w:p>
    <w:p w14:paraId="4BBAFF9E" w14:textId="77777777" w:rsidR="00281330" w:rsidRPr="00192CEA" w:rsidRDefault="00281330" w:rsidP="00281330">
      <w:pPr>
        <w:rPr>
          <w:sz w:val="10"/>
        </w:rPr>
      </w:pPr>
      <w:r w:rsidRPr="00192CEA">
        <w:rPr>
          <w:sz w:val="10"/>
        </w:rPr>
        <w:t>Slovakia (2004)</w:t>
      </w:r>
    </w:p>
    <w:p w14:paraId="5FED1F4C" w14:textId="77777777" w:rsidR="00281330" w:rsidRPr="00192CEA" w:rsidRDefault="00281330" w:rsidP="00281330">
      <w:pPr>
        <w:rPr>
          <w:sz w:val="10"/>
        </w:rPr>
      </w:pPr>
      <w:r w:rsidRPr="00192CEA">
        <w:rPr>
          <w:sz w:val="10"/>
        </w:rPr>
        <w:t>Slovenia (2004)</w:t>
      </w:r>
    </w:p>
    <w:p w14:paraId="26D68AB7" w14:textId="77777777" w:rsidR="00281330" w:rsidRPr="00192CEA" w:rsidRDefault="00281330" w:rsidP="00281330">
      <w:pPr>
        <w:rPr>
          <w:sz w:val="10"/>
        </w:rPr>
      </w:pPr>
      <w:r w:rsidRPr="00192CEA">
        <w:rPr>
          <w:sz w:val="10"/>
        </w:rPr>
        <w:t>Spain (1982)</w:t>
      </w:r>
    </w:p>
    <w:p w14:paraId="0F945BBC" w14:textId="77777777" w:rsidR="00281330" w:rsidRPr="00192CEA" w:rsidRDefault="00281330" w:rsidP="00281330">
      <w:pPr>
        <w:rPr>
          <w:sz w:val="10"/>
        </w:rPr>
      </w:pPr>
      <w:r w:rsidRPr="00192CEA">
        <w:rPr>
          <w:sz w:val="10"/>
        </w:rPr>
        <w:t>Sweden (2024)</w:t>
      </w:r>
    </w:p>
    <w:p w14:paraId="498FF930" w14:textId="77777777" w:rsidR="00281330" w:rsidRPr="00192CEA" w:rsidRDefault="00281330" w:rsidP="00281330">
      <w:pPr>
        <w:rPr>
          <w:sz w:val="10"/>
        </w:rPr>
      </w:pPr>
      <w:r w:rsidRPr="00192CEA">
        <w:rPr>
          <w:sz w:val="10"/>
        </w:rPr>
        <w:t>Turkey (1952)</w:t>
      </w:r>
    </w:p>
    <w:p w14:paraId="335781A0" w14:textId="77777777" w:rsidR="00281330" w:rsidRPr="00192CEA" w:rsidRDefault="00281330" w:rsidP="00281330">
      <w:pPr>
        <w:rPr>
          <w:sz w:val="10"/>
        </w:rPr>
      </w:pPr>
      <w:r w:rsidRPr="00192CEA">
        <w:rPr>
          <w:sz w:val="10"/>
        </w:rPr>
        <w:t>United Kingdom (1949)</w:t>
      </w:r>
    </w:p>
    <w:p w14:paraId="3F14B323" w14:textId="77777777" w:rsidR="00281330" w:rsidRDefault="00281330" w:rsidP="00281330">
      <w:pPr>
        <w:rPr>
          <w:sz w:val="10"/>
        </w:rPr>
      </w:pPr>
      <w:r w:rsidRPr="00192CEA">
        <w:rPr>
          <w:sz w:val="10"/>
        </w:rPr>
        <w:t>United States (1949)</w:t>
      </w:r>
    </w:p>
    <w:p w14:paraId="0F0D3CC6" w14:textId="77777777" w:rsidR="00A0659E" w:rsidRDefault="00A0659E" w:rsidP="00A0659E">
      <w:pPr>
        <w:pStyle w:val="Heading3"/>
      </w:pPr>
      <w:r>
        <w:lastRenderedPageBreak/>
        <w:t>Deficit---Say No---Generic---2AC</w:t>
      </w:r>
    </w:p>
    <w:p w14:paraId="09E13560" w14:textId="77777777" w:rsidR="00A0659E" w:rsidRDefault="00A0659E" w:rsidP="00A0659E">
      <w:pPr>
        <w:pStyle w:val="Heading4"/>
      </w:pPr>
      <w:r>
        <w:t xml:space="preserve">NATO says </w:t>
      </w:r>
      <w:r w:rsidRPr="00CD032F">
        <w:rPr>
          <w:u w:val="single"/>
        </w:rPr>
        <w:t>no</w:t>
      </w:r>
      <w:r>
        <w:t>.</w:t>
      </w:r>
    </w:p>
    <w:p w14:paraId="1FC95541" w14:textId="77777777" w:rsidR="00A0659E" w:rsidRPr="007079F9" w:rsidRDefault="00A0659E" w:rsidP="00A0659E">
      <w:r w:rsidRPr="007079F9">
        <w:rPr>
          <w:rStyle w:val="Style13ptBold"/>
        </w:rPr>
        <w:t>Lucas ’22</w:t>
      </w:r>
      <w:r>
        <w:t xml:space="preserve"> [Edward; </w:t>
      </w:r>
      <w:r w:rsidRPr="007079F9">
        <w:t>nonresident fellow at the Center for European Policy Analysis.</w:t>
      </w:r>
      <w:r>
        <w:t xml:space="preserve"> June 7; “</w:t>
      </w:r>
      <w:r w:rsidRPr="007079F9">
        <w:t>NATO Is Out of Shape and Out of Date</w:t>
      </w:r>
      <w:r>
        <w:t xml:space="preserve">,” Foreign Policy, </w:t>
      </w:r>
      <w:r w:rsidRPr="007079F9">
        <w:t>https://foreignpolicy.com/2022/06/07/nato-ukraine-russia-war-alliance-reform-geopolitics-military/</w:t>
      </w:r>
      <w:r>
        <w:t>; //ff]</w:t>
      </w:r>
    </w:p>
    <w:p w14:paraId="09D86CFE" w14:textId="77777777" w:rsidR="00A0659E" w:rsidRPr="007079F9" w:rsidRDefault="00A0659E" w:rsidP="00A0659E">
      <w:pPr>
        <w:rPr>
          <w:sz w:val="16"/>
        </w:rPr>
      </w:pPr>
      <w:r w:rsidRPr="007079F9">
        <w:rPr>
          <w:sz w:val="16"/>
        </w:rPr>
        <w:t xml:space="preserve">Yet </w:t>
      </w:r>
      <w:r w:rsidRPr="007079F9">
        <w:rPr>
          <w:u w:val="single"/>
        </w:rPr>
        <w:t xml:space="preserve">look a little </w:t>
      </w:r>
      <w:r w:rsidRPr="007079F9">
        <w:rPr>
          <w:rStyle w:val="Emphasis"/>
        </w:rPr>
        <w:t>more closely</w:t>
      </w:r>
      <w:r w:rsidRPr="007079F9">
        <w:rPr>
          <w:u w:val="single"/>
        </w:rPr>
        <w:t xml:space="preserve">, and the picture is </w:t>
      </w:r>
      <w:r w:rsidRPr="007079F9">
        <w:rPr>
          <w:rStyle w:val="Emphasis"/>
        </w:rPr>
        <w:t>far less rosy</w:t>
      </w:r>
      <w:r w:rsidRPr="007079F9">
        <w:rPr>
          <w:sz w:val="16"/>
        </w:rPr>
        <w:t xml:space="preserve">. Notwithstanding its apparent unity of purpose since the start of Russia’s war, </w:t>
      </w:r>
      <w:r w:rsidRPr="007079F9">
        <w:rPr>
          <w:u w:val="single"/>
        </w:rPr>
        <w:t xml:space="preserve">NATO looks </w:t>
      </w:r>
      <w:r w:rsidRPr="007079F9">
        <w:rPr>
          <w:rStyle w:val="Emphasis"/>
        </w:rPr>
        <w:t>out of shape</w:t>
      </w:r>
      <w:r w:rsidRPr="007079F9">
        <w:rPr>
          <w:u w:val="single"/>
        </w:rPr>
        <w:t xml:space="preserve"> and </w:t>
      </w:r>
      <w:r w:rsidRPr="007079F9">
        <w:rPr>
          <w:rStyle w:val="Emphasis"/>
        </w:rPr>
        <w:t>out of date</w:t>
      </w:r>
      <w:r w:rsidRPr="007079F9">
        <w:rPr>
          <w:sz w:val="16"/>
        </w:rPr>
        <w:t xml:space="preserve">. In the run-up to their summit, </w:t>
      </w:r>
      <w:r w:rsidRPr="007079F9">
        <w:rPr>
          <w:u w:val="single"/>
        </w:rPr>
        <w:t xml:space="preserve">the allies have been </w:t>
      </w:r>
      <w:r w:rsidRPr="007079F9">
        <w:rPr>
          <w:rStyle w:val="Emphasis"/>
        </w:rPr>
        <w:t>furiously haggling</w:t>
      </w:r>
      <w:r w:rsidRPr="007079F9">
        <w:rPr>
          <w:u w:val="single"/>
        </w:rPr>
        <w:t xml:space="preserve"> over the language in their </w:t>
      </w:r>
      <w:r w:rsidRPr="007079F9">
        <w:rPr>
          <w:rStyle w:val="Emphasis"/>
        </w:rPr>
        <w:t>new strategic concept</w:t>
      </w:r>
      <w:r w:rsidRPr="007079F9">
        <w:rPr>
          <w:sz w:val="16"/>
        </w:rPr>
        <w:t xml:space="preserve">, which will frame the alliance’s mission for the coming years and will be unveiled in Madrid. What will it say about Russia? About China? What sacrifices and risks are the member states </w:t>
      </w:r>
      <w:proofErr w:type="gramStart"/>
      <w:r w:rsidRPr="007079F9">
        <w:rPr>
          <w:sz w:val="16"/>
        </w:rPr>
        <w:t>really willing</w:t>
      </w:r>
      <w:proofErr w:type="gramEnd"/>
      <w:r w:rsidRPr="007079F9">
        <w:rPr>
          <w:sz w:val="16"/>
        </w:rPr>
        <w:t xml:space="preserve"> to accept? </w:t>
      </w:r>
      <w:r w:rsidRPr="007079F9">
        <w:rPr>
          <w:u w:val="single"/>
        </w:rPr>
        <w:t xml:space="preserve">Are they willing to pool </w:t>
      </w:r>
      <w:r w:rsidRPr="007079F9">
        <w:rPr>
          <w:rStyle w:val="Emphasis"/>
        </w:rPr>
        <w:t>sovereignty</w:t>
      </w:r>
      <w:r w:rsidRPr="007079F9">
        <w:rPr>
          <w:u w:val="single"/>
        </w:rPr>
        <w:t xml:space="preserve"> </w:t>
      </w:r>
      <w:proofErr w:type="gramStart"/>
      <w:r w:rsidRPr="007079F9">
        <w:rPr>
          <w:u w:val="single"/>
        </w:rPr>
        <w:t>in order to</w:t>
      </w:r>
      <w:proofErr w:type="gramEnd"/>
      <w:r w:rsidRPr="007079F9">
        <w:rPr>
          <w:u w:val="single"/>
        </w:rPr>
        <w:t xml:space="preserve"> streamline </w:t>
      </w:r>
      <w:r w:rsidRPr="007079F9">
        <w:rPr>
          <w:rStyle w:val="Emphasis"/>
        </w:rPr>
        <w:t>decision-making</w:t>
      </w:r>
      <w:r w:rsidRPr="007079F9">
        <w:rPr>
          <w:u w:val="single"/>
        </w:rPr>
        <w:t>?</w:t>
      </w:r>
    </w:p>
    <w:p w14:paraId="4ED9FF99" w14:textId="77777777" w:rsidR="00A0659E" w:rsidRPr="007079F9" w:rsidRDefault="00A0659E" w:rsidP="00A0659E">
      <w:pPr>
        <w:rPr>
          <w:sz w:val="16"/>
        </w:rPr>
      </w:pPr>
      <w:r w:rsidRPr="007079F9">
        <w:rPr>
          <w:rStyle w:val="Emphasis"/>
        </w:rPr>
        <w:t>Nothing</w:t>
      </w:r>
      <w:r w:rsidRPr="007079F9">
        <w:rPr>
          <w:sz w:val="16"/>
        </w:rPr>
        <w:t xml:space="preserve"> in recent weeks </w:t>
      </w:r>
      <w:r w:rsidRPr="007079F9">
        <w:rPr>
          <w:u w:val="single"/>
        </w:rPr>
        <w:t xml:space="preserve">suggests that these questions will get </w:t>
      </w:r>
      <w:r w:rsidRPr="007079F9">
        <w:rPr>
          <w:rStyle w:val="Emphasis"/>
        </w:rPr>
        <w:t>clear answers</w:t>
      </w:r>
      <w:r w:rsidRPr="007079F9">
        <w:rPr>
          <w:sz w:val="16"/>
        </w:rPr>
        <w:t xml:space="preserve">. For starters, </w:t>
      </w:r>
      <w:r w:rsidRPr="007079F9">
        <w:rPr>
          <w:u w:val="single"/>
        </w:rPr>
        <w:t>the</w:t>
      </w:r>
      <w:r w:rsidRPr="007079F9">
        <w:rPr>
          <w:sz w:val="16"/>
        </w:rPr>
        <w:t xml:space="preserve"> 30-strong </w:t>
      </w:r>
      <w:r w:rsidRPr="007079F9">
        <w:rPr>
          <w:u w:val="single"/>
        </w:rPr>
        <w:t xml:space="preserve">alliance is </w:t>
      </w:r>
      <w:r w:rsidRPr="007079F9">
        <w:rPr>
          <w:rStyle w:val="Emphasis"/>
        </w:rPr>
        <w:t>unwieldy</w:t>
      </w:r>
      <w:r w:rsidRPr="007079F9">
        <w:rPr>
          <w:u w:val="single"/>
        </w:rPr>
        <w:t xml:space="preserve">. In military terms, only a </w:t>
      </w:r>
      <w:r w:rsidRPr="007079F9">
        <w:rPr>
          <w:rStyle w:val="Emphasis"/>
        </w:rPr>
        <w:t>handful of members matter</w:t>
      </w:r>
      <w:r w:rsidRPr="007079F9">
        <w:rPr>
          <w:sz w:val="16"/>
        </w:rPr>
        <w:t>—above all, the United States—</w:t>
      </w:r>
      <w:r w:rsidRPr="007079F9">
        <w:rPr>
          <w:u w:val="single"/>
        </w:rPr>
        <w:t xml:space="preserve">but in </w:t>
      </w:r>
      <w:r w:rsidRPr="007079F9">
        <w:rPr>
          <w:rStyle w:val="Emphasis"/>
        </w:rPr>
        <w:t>political terms</w:t>
      </w:r>
      <w:r w:rsidRPr="007079F9">
        <w:rPr>
          <w:u w:val="single"/>
        </w:rPr>
        <w:t>, even little Luxembourg and Iceland get a voice</w:t>
      </w:r>
      <w:r w:rsidRPr="007079F9">
        <w:rPr>
          <w:sz w:val="16"/>
        </w:rPr>
        <w:t xml:space="preserve">. Worse, </w:t>
      </w:r>
      <w:r w:rsidRPr="007079F9">
        <w:rPr>
          <w:u w:val="single"/>
        </w:rPr>
        <w:t xml:space="preserve">the </w:t>
      </w:r>
      <w:r w:rsidRPr="007079F9">
        <w:rPr>
          <w:rStyle w:val="Emphasis"/>
        </w:rPr>
        <w:t>political divides</w:t>
      </w:r>
      <w:r w:rsidRPr="007079F9">
        <w:rPr>
          <w:u w:val="single"/>
        </w:rPr>
        <w:t xml:space="preserve"> are </w:t>
      </w:r>
      <w:r w:rsidRPr="007079F9">
        <w:rPr>
          <w:rStyle w:val="Emphasis"/>
        </w:rPr>
        <w:t>huge</w:t>
      </w:r>
      <w:r w:rsidRPr="007079F9">
        <w:rPr>
          <w:u w:val="single"/>
        </w:rPr>
        <w:t>. Turkey under</w:t>
      </w:r>
      <w:r w:rsidRPr="007079F9">
        <w:rPr>
          <w:sz w:val="16"/>
        </w:rPr>
        <w:t xml:space="preserve"> President Recep Tayyip </w:t>
      </w:r>
      <w:r w:rsidRPr="007079F9">
        <w:rPr>
          <w:rStyle w:val="Emphasis"/>
        </w:rPr>
        <w:t>Erdogan</w:t>
      </w:r>
      <w:r w:rsidRPr="007079F9">
        <w:rPr>
          <w:u w:val="single"/>
        </w:rPr>
        <w:t xml:space="preserve"> is a semi-authoritarian state that </w:t>
      </w:r>
      <w:r w:rsidRPr="007079F9">
        <w:rPr>
          <w:rStyle w:val="Emphasis"/>
        </w:rPr>
        <w:t>flirts with Russia</w:t>
      </w:r>
      <w:r w:rsidRPr="007079F9">
        <w:rPr>
          <w:u w:val="single"/>
        </w:rPr>
        <w:t xml:space="preserve"> and </w:t>
      </w:r>
      <w:r w:rsidRPr="007079F9">
        <w:rPr>
          <w:rStyle w:val="Emphasis"/>
        </w:rPr>
        <w:t>fumes</w:t>
      </w:r>
      <w:r w:rsidRPr="007079F9">
        <w:rPr>
          <w:u w:val="single"/>
        </w:rPr>
        <w:t xml:space="preserve"> at what it considers European </w:t>
      </w:r>
      <w:r w:rsidRPr="007079F9">
        <w:rPr>
          <w:rStyle w:val="Emphasis"/>
        </w:rPr>
        <w:t>meddling</w:t>
      </w:r>
      <w:r w:rsidRPr="007079F9">
        <w:rPr>
          <w:u w:val="single"/>
        </w:rPr>
        <w:t xml:space="preserve"> over </w:t>
      </w:r>
      <w:r w:rsidRPr="007079F9">
        <w:rPr>
          <w:rStyle w:val="Emphasis"/>
        </w:rPr>
        <w:t>human rights</w:t>
      </w:r>
      <w:r w:rsidRPr="007079F9">
        <w:rPr>
          <w:u w:val="single"/>
        </w:rPr>
        <w:t>. Hungary under</w:t>
      </w:r>
      <w:r w:rsidRPr="007079F9">
        <w:rPr>
          <w:sz w:val="16"/>
        </w:rPr>
        <w:t xml:space="preserve"> Prime Minister Viktor </w:t>
      </w:r>
      <w:r w:rsidRPr="007079F9">
        <w:rPr>
          <w:rStyle w:val="Emphasis"/>
        </w:rPr>
        <w:t>Orban</w:t>
      </w:r>
      <w:r w:rsidRPr="007079F9">
        <w:rPr>
          <w:u w:val="single"/>
        </w:rPr>
        <w:t xml:space="preserve"> is taking a different but </w:t>
      </w:r>
      <w:r w:rsidRPr="007079F9">
        <w:rPr>
          <w:rStyle w:val="Emphasis"/>
        </w:rPr>
        <w:t>downward path</w:t>
      </w:r>
      <w:r w:rsidRPr="007079F9">
        <w:rPr>
          <w:u w:val="single"/>
        </w:rPr>
        <w:t xml:space="preserve">, fusing wealth and power into a new </w:t>
      </w:r>
      <w:r w:rsidRPr="007079F9">
        <w:rPr>
          <w:rStyle w:val="Emphasis"/>
        </w:rPr>
        <w:t>system of control</w:t>
      </w:r>
      <w:r w:rsidRPr="007079F9">
        <w:rPr>
          <w:u w:val="single"/>
        </w:rPr>
        <w:t xml:space="preserve"> at home and </w:t>
      </w:r>
      <w:r w:rsidRPr="007079F9">
        <w:rPr>
          <w:rStyle w:val="Emphasis"/>
        </w:rPr>
        <w:t>undermining</w:t>
      </w:r>
      <w:r w:rsidRPr="007079F9">
        <w:rPr>
          <w:u w:val="single"/>
        </w:rPr>
        <w:t xml:space="preserve"> U.S. and European attempts to put </w:t>
      </w:r>
      <w:r w:rsidRPr="007079F9">
        <w:rPr>
          <w:rStyle w:val="Emphasis"/>
        </w:rPr>
        <w:t>pressure</w:t>
      </w:r>
      <w:r w:rsidRPr="007079F9">
        <w:rPr>
          <w:u w:val="single"/>
        </w:rPr>
        <w:t xml:space="preserve"> on </w:t>
      </w:r>
      <w:r w:rsidRPr="007079F9">
        <w:rPr>
          <w:rStyle w:val="Emphasis"/>
        </w:rPr>
        <w:t>Russia and China</w:t>
      </w:r>
      <w:r w:rsidRPr="007079F9">
        <w:rPr>
          <w:u w:val="single"/>
        </w:rPr>
        <w:t xml:space="preserve">. </w:t>
      </w:r>
      <w:r w:rsidRPr="007079F9">
        <w:rPr>
          <w:rStyle w:val="Emphasis"/>
        </w:rPr>
        <w:t>Macron’s relentless posturing</w:t>
      </w:r>
      <w:r w:rsidRPr="007079F9">
        <w:rPr>
          <w:rStyle w:val="StyleUnderline"/>
        </w:rPr>
        <w:t xml:space="preserve"> </w:t>
      </w:r>
      <w:r w:rsidRPr="007079F9">
        <w:rPr>
          <w:u w:val="single"/>
        </w:rPr>
        <w:t xml:space="preserve">and German Chancellor Olaf </w:t>
      </w:r>
      <w:r w:rsidRPr="007079F9">
        <w:rPr>
          <w:rStyle w:val="Emphasis"/>
        </w:rPr>
        <w:t>Scholz’s foot-dragging</w:t>
      </w:r>
      <w:r w:rsidRPr="007079F9">
        <w:rPr>
          <w:u w:val="single"/>
        </w:rPr>
        <w:t xml:space="preserve"> create </w:t>
      </w:r>
      <w:r w:rsidRPr="007079F9">
        <w:rPr>
          <w:rStyle w:val="Emphasis"/>
        </w:rPr>
        <w:t>constant obstacles and distractions</w:t>
      </w:r>
      <w:r w:rsidRPr="007079F9">
        <w:rPr>
          <w:sz w:val="16"/>
        </w:rPr>
        <w:t xml:space="preserve">. The two leader’s weaknesses, on glorious display since the start of the war, have already enriched the language: Scholzen is a German neologism for “dither,” while </w:t>
      </w:r>
      <w:proofErr w:type="spellStart"/>
      <w:r w:rsidRPr="007079F9">
        <w:rPr>
          <w:sz w:val="16"/>
        </w:rPr>
        <w:t>makronic</w:t>
      </w:r>
      <w:proofErr w:type="spellEnd"/>
      <w:r w:rsidRPr="007079F9">
        <w:rPr>
          <w:sz w:val="16"/>
        </w:rPr>
        <w:t xml:space="preserve"> in Polish (and its equivalent in Ukrainian) can be roughly translated as “</w:t>
      </w:r>
      <w:r w:rsidRPr="007079F9">
        <w:rPr>
          <w:rStyle w:val="Emphasis"/>
        </w:rPr>
        <w:t>vacuous grandstanding</w:t>
      </w:r>
      <w:r w:rsidRPr="007079F9">
        <w:rPr>
          <w:u w:val="single"/>
        </w:rPr>
        <w:t xml:space="preserve"> while </w:t>
      </w:r>
      <w:r w:rsidRPr="007079F9">
        <w:rPr>
          <w:rStyle w:val="Emphasis"/>
        </w:rPr>
        <w:t>doing nothing</w:t>
      </w:r>
      <w:r w:rsidRPr="007079F9">
        <w:rPr>
          <w:sz w:val="16"/>
        </w:rPr>
        <w:t>.”</w:t>
      </w:r>
    </w:p>
    <w:p w14:paraId="1C2F7AAF" w14:textId="77777777" w:rsidR="00A0659E" w:rsidRPr="007079F9" w:rsidRDefault="00A0659E" w:rsidP="00A0659E">
      <w:pPr>
        <w:rPr>
          <w:sz w:val="16"/>
        </w:rPr>
      </w:pPr>
      <w:r w:rsidRPr="007079F9">
        <w:rPr>
          <w:u w:val="single"/>
        </w:rPr>
        <w:t xml:space="preserve">Macron and Scholz </w:t>
      </w:r>
      <w:r w:rsidRPr="007079F9">
        <w:rPr>
          <w:rStyle w:val="Emphasis"/>
        </w:rPr>
        <w:t>corrode decision-making</w:t>
      </w:r>
      <w:r w:rsidRPr="007079F9">
        <w:rPr>
          <w:u w:val="single"/>
        </w:rPr>
        <w:t xml:space="preserve"> with their foibles and thus place a </w:t>
      </w:r>
      <w:r w:rsidRPr="007079F9">
        <w:rPr>
          <w:rStyle w:val="Emphasis"/>
        </w:rPr>
        <w:t>big question mark</w:t>
      </w:r>
      <w:r w:rsidRPr="007079F9">
        <w:rPr>
          <w:u w:val="single"/>
        </w:rPr>
        <w:t xml:space="preserve"> over the alliance’s </w:t>
      </w:r>
      <w:r w:rsidRPr="007079F9">
        <w:rPr>
          <w:rStyle w:val="Emphasis"/>
        </w:rPr>
        <w:t>credibility and cohesion</w:t>
      </w:r>
      <w:r w:rsidRPr="007079F9">
        <w:rPr>
          <w:u w:val="single"/>
        </w:rPr>
        <w:t xml:space="preserve">. Any threat or provocation from Russia is unlikely to be </w:t>
      </w:r>
      <w:r w:rsidRPr="007079F9">
        <w:rPr>
          <w:rStyle w:val="Emphasis"/>
        </w:rPr>
        <w:t>clear or conveniently timed</w:t>
      </w:r>
      <w:r w:rsidRPr="007079F9">
        <w:rPr>
          <w:u w:val="single"/>
        </w:rPr>
        <w:t xml:space="preserve">. More likely it will be something </w:t>
      </w:r>
      <w:r w:rsidRPr="007079F9">
        <w:rPr>
          <w:rStyle w:val="Emphasis"/>
        </w:rPr>
        <w:t>deliberately ambiguous</w:t>
      </w:r>
      <w:r w:rsidRPr="007079F9">
        <w:rPr>
          <w:u w:val="single"/>
        </w:rPr>
        <w:t xml:space="preserve">, such as a Russian drone that “accidentally” strays onto the territory of a front-line state and hits a target. </w:t>
      </w:r>
      <w:r w:rsidRPr="007079F9">
        <w:rPr>
          <w:rStyle w:val="Emphasis"/>
        </w:rPr>
        <w:t>Some</w:t>
      </w:r>
      <w:r w:rsidRPr="007079F9">
        <w:rPr>
          <w:u w:val="single"/>
        </w:rPr>
        <w:t xml:space="preserve"> countries would favor a tough response. </w:t>
      </w:r>
      <w:r w:rsidRPr="007079F9">
        <w:rPr>
          <w:rStyle w:val="Emphasis"/>
        </w:rPr>
        <w:t>Others</w:t>
      </w:r>
      <w:r w:rsidRPr="007079F9">
        <w:rPr>
          <w:u w:val="single"/>
        </w:rPr>
        <w:t xml:space="preserve"> would fear escalation and want dialogue. Still others would take the ambiguity as a </w:t>
      </w:r>
      <w:r w:rsidRPr="00673A8A">
        <w:rPr>
          <w:rStyle w:val="Emphasis"/>
        </w:rPr>
        <w:t>convenient excuse to do nothing</w:t>
      </w:r>
      <w:r w:rsidRPr="007079F9">
        <w:rPr>
          <w:u w:val="single"/>
        </w:rPr>
        <w:t>. Would the</w:t>
      </w:r>
      <w:r w:rsidRPr="007079F9">
        <w:rPr>
          <w:sz w:val="16"/>
        </w:rPr>
        <w:t xml:space="preserve"> 30—soon to be </w:t>
      </w:r>
      <w:r w:rsidRPr="007079F9">
        <w:rPr>
          <w:u w:val="single"/>
        </w:rPr>
        <w:t>32</w:t>
      </w:r>
      <w:r w:rsidRPr="007079F9">
        <w:rPr>
          <w:sz w:val="16"/>
        </w:rPr>
        <w:t>—</w:t>
      </w:r>
      <w:r w:rsidRPr="007079F9">
        <w:rPr>
          <w:u w:val="single"/>
        </w:rPr>
        <w:t>national representatives in the</w:t>
      </w:r>
      <w:r w:rsidRPr="007079F9">
        <w:rPr>
          <w:sz w:val="16"/>
        </w:rPr>
        <w:t xml:space="preserve"> </w:t>
      </w:r>
      <w:r w:rsidRPr="00673A8A">
        <w:rPr>
          <w:rStyle w:val="Emphasis"/>
        </w:rPr>
        <w:t>N</w:t>
      </w:r>
      <w:r w:rsidRPr="007079F9">
        <w:rPr>
          <w:sz w:val="16"/>
        </w:rPr>
        <w:t xml:space="preserve">orth </w:t>
      </w:r>
      <w:r w:rsidRPr="00673A8A">
        <w:rPr>
          <w:rStyle w:val="Emphasis"/>
        </w:rPr>
        <w:t>A</w:t>
      </w:r>
      <w:r w:rsidRPr="007079F9">
        <w:rPr>
          <w:sz w:val="16"/>
        </w:rPr>
        <w:t xml:space="preserve">tlantic </w:t>
      </w:r>
      <w:r w:rsidRPr="00673A8A">
        <w:rPr>
          <w:rStyle w:val="Emphasis"/>
        </w:rPr>
        <w:t>C</w:t>
      </w:r>
      <w:r w:rsidRPr="007079F9">
        <w:rPr>
          <w:sz w:val="16"/>
        </w:rPr>
        <w:t xml:space="preserve">ouncil, </w:t>
      </w:r>
      <w:r w:rsidRPr="007079F9">
        <w:rPr>
          <w:u w:val="single"/>
        </w:rPr>
        <w:t xml:space="preserve">the alliance’s deliberative body, </w:t>
      </w:r>
      <w:r w:rsidRPr="00673A8A">
        <w:rPr>
          <w:rStyle w:val="Emphasis"/>
        </w:rPr>
        <w:t>really make</w:t>
      </w:r>
      <w:r w:rsidRPr="007079F9">
        <w:rPr>
          <w:u w:val="single"/>
        </w:rPr>
        <w:t xml:space="preserve"> a speedy and tough decision on how to react? More likely, some of them would plead for </w:t>
      </w:r>
      <w:r w:rsidRPr="00673A8A">
        <w:rPr>
          <w:rStyle w:val="Emphasis"/>
        </w:rPr>
        <w:t>delay, diplomacy, and compromise</w:t>
      </w:r>
      <w:r w:rsidRPr="007079F9">
        <w:rPr>
          <w:u w:val="single"/>
        </w:rPr>
        <w:t xml:space="preserve">. Those </w:t>
      </w:r>
      <w:proofErr w:type="gramStart"/>
      <w:r w:rsidRPr="007079F9">
        <w:rPr>
          <w:u w:val="single"/>
        </w:rPr>
        <w:t>actually facing</w:t>
      </w:r>
      <w:proofErr w:type="gramEnd"/>
      <w:r w:rsidRPr="007079F9">
        <w:rPr>
          <w:u w:val="single"/>
        </w:rPr>
        <w:t xml:space="preserve"> the possibility of attack would be </w:t>
      </w:r>
      <w:r w:rsidRPr="00673A8A">
        <w:rPr>
          <w:rStyle w:val="Emphasis"/>
        </w:rPr>
        <w:t>far more hawkish</w:t>
      </w:r>
      <w:r w:rsidRPr="007079F9">
        <w:rPr>
          <w:u w:val="single"/>
        </w:rPr>
        <w:t xml:space="preserve">, preferring a sharp military confrontation to even the smallest Russian victory. “Not one inch, not one soul,” a senior military figure from one of the </w:t>
      </w:r>
      <w:r w:rsidRPr="00673A8A">
        <w:rPr>
          <w:rStyle w:val="Emphasis"/>
        </w:rPr>
        <w:t>Baltic states</w:t>
      </w:r>
      <w:r w:rsidRPr="007079F9">
        <w:rPr>
          <w:sz w:val="16"/>
        </w:rPr>
        <w:t xml:space="preserve">, speaking anonymously, </w:t>
      </w:r>
      <w:r w:rsidRPr="007079F9">
        <w:rPr>
          <w:u w:val="single"/>
        </w:rPr>
        <w:t>told</w:t>
      </w:r>
      <w:r w:rsidRPr="007079F9">
        <w:rPr>
          <w:sz w:val="16"/>
        </w:rPr>
        <w:t xml:space="preserve"> me. “</w:t>
      </w:r>
      <w:r w:rsidRPr="00673A8A">
        <w:rPr>
          <w:rStyle w:val="StyleUnderline"/>
        </w:rPr>
        <w:t xml:space="preserve">We have seen what they did in </w:t>
      </w:r>
      <w:r w:rsidRPr="00673A8A">
        <w:rPr>
          <w:rStyle w:val="Emphasis"/>
        </w:rPr>
        <w:t>Ukraine</w:t>
      </w:r>
      <w:r w:rsidRPr="007079F9">
        <w:rPr>
          <w:sz w:val="16"/>
        </w:rPr>
        <w:t>.”</w:t>
      </w:r>
    </w:p>
    <w:p w14:paraId="648246D7" w14:textId="77777777" w:rsidR="00A0659E" w:rsidRPr="00673A8A" w:rsidRDefault="00A0659E" w:rsidP="00A0659E">
      <w:pPr>
        <w:pStyle w:val="Heading4"/>
        <w:rPr>
          <w:b w:val="0"/>
          <w:bCs/>
        </w:rPr>
      </w:pPr>
      <w:r>
        <w:t>They need an “</w:t>
      </w:r>
      <w:r w:rsidRPr="00A22FD9">
        <w:rPr>
          <w:u w:val="single"/>
        </w:rPr>
        <w:t>integrity check</w:t>
      </w:r>
      <w:r>
        <w:t xml:space="preserve">” to be </w:t>
      </w:r>
      <w:r w:rsidRPr="00A22FD9">
        <w:rPr>
          <w:u w:val="single"/>
        </w:rPr>
        <w:t>convinced</w:t>
      </w:r>
      <w:r>
        <w:t xml:space="preserve"> to say </w:t>
      </w:r>
      <w:r w:rsidRPr="00A22FD9">
        <w:rPr>
          <w:u w:val="single"/>
        </w:rPr>
        <w:t>yes</w:t>
      </w:r>
      <w:r>
        <w:t xml:space="preserve">. </w:t>
      </w:r>
      <w:r w:rsidRPr="00673A8A">
        <w:rPr>
          <w:b w:val="0"/>
          <w:bCs/>
        </w:rPr>
        <w:t xml:space="preserve">Trump </w:t>
      </w:r>
      <w:r w:rsidRPr="00673A8A">
        <w:rPr>
          <w:b w:val="0"/>
          <w:bCs/>
          <w:u w:val="single"/>
        </w:rPr>
        <w:t>doesn’t give them one</w:t>
      </w:r>
      <w:r w:rsidRPr="00673A8A">
        <w:rPr>
          <w:b w:val="0"/>
          <w:bCs/>
        </w:rPr>
        <w:t xml:space="preserve">. </w:t>
      </w:r>
    </w:p>
    <w:p w14:paraId="74E499F1" w14:textId="77777777" w:rsidR="00A0659E" w:rsidRDefault="00A0659E" w:rsidP="00A0659E">
      <w:r w:rsidRPr="00673A8A">
        <w:rPr>
          <w:rStyle w:val="Style13ptBold"/>
        </w:rPr>
        <w:t>Cooper ’21</w:t>
      </w:r>
      <w:r>
        <w:t xml:space="preserve"> [R. Clarke; </w:t>
      </w:r>
      <w:r w:rsidRPr="00673A8A">
        <w:t>distinguished fellow with the Atlantic Council’s Middle East Programs</w:t>
      </w:r>
      <w:r>
        <w:t>. September 3; “</w:t>
      </w:r>
      <w:r w:rsidRPr="00673A8A">
        <w:t>American security cooperation needs an ‘integrity check</w:t>
      </w:r>
      <w:r>
        <w:t>,</w:t>
      </w:r>
      <w:r w:rsidRPr="00673A8A">
        <w:t>’</w:t>
      </w:r>
      <w:r>
        <w:t xml:space="preserve">” Atlantic Council, </w:t>
      </w:r>
      <w:r w:rsidRPr="00673A8A">
        <w:t>https://www.atlanticcouncil.org/blogs/new-atlanticist/american-security-cooperation-needs-an-integrity-check/</w:t>
      </w:r>
      <w:r>
        <w:t>; //ff]</w:t>
      </w:r>
    </w:p>
    <w:p w14:paraId="00F2ABB7" w14:textId="77777777" w:rsidR="00A0659E" w:rsidRPr="00673A8A" w:rsidRDefault="00A0659E" w:rsidP="00A0659E">
      <w:pPr>
        <w:rPr>
          <w:sz w:val="16"/>
        </w:rPr>
      </w:pPr>
      <w:r w:rsidRPr="00673A8A">
        <w:rPr>
          <w:sz w:val="16"/>
        </w:rPr>
        <w:t xml:space="preserve">Yet </w:t>
      </w:r>
      <w:r w:rsidRPr="00673A8A">
        <w:rPr>
          <w:u w:val="single"/>
        </w:rPr>
        <w:t>successful</w:t>
      </w:r>
      <w:r w:rsidRPr="00673A8A">
        <w:rPr>
          <w:sz w:val="16"/>
        </w:rPr>
        <w:t xml:space="preserve"> security </w:t>
      </w:r>
      <w:r w:rsidRPr="00673A8A">
        <w:rPr>
          <w:rStyle w:val="Emphasis"/>
        </w:rPr>
        <w:t>cooperation</w:t>
      </w:r>
      <w:r w:rsidRPr="00673A8A">
        <w:rPr>
          <w:sz w:val="16"/>
        </w:rPr>
        <w:t>—which includes arms transfers, training, security assistance, treaties, or agreements—</w:t>
      </w:r>
      <w:r w:rsidRPr="00673A8A">
        <w:rPr>
          <w:u w:val="single"/>
        </w:rPr>
        <w:t xml:space="preserve">is built around two key principles: </w:t>
      </w:r>
      <w:r w:rsidRPr="00673A8A">
        <w:rPr>
          <w:rStyle w:val="Emphasis"/>
        </w:rPr>
        <w:t>trust</w:t>
      </w:r>
      <w:r w:rsidRPr="00673A8A">
        <w:rPr>
          <w:u w:val="single"/>
        </w:rPr>
        <w:t xml:space="preserve"> and </w:t>
      </w:r>
      <w:r w:rsidRPr="00673A8A">
        <w:rPr>
          <w:rStyle w:val="Emphasis"/>
        </w:rPr>
        <w:t>integrity of commitment</w:t>
      </w:r>
      <w:r w:rsidRPr="00673A8A">
        <w:rPr>
          <w:u w:val="single"/>
        </w:rPr>
        <w:t xml:space="preserve">, both of which are </w:t>
      </w:r>
      <w:r w:rsidRPr="00673A8A">
        <w:rPr>
          <w:rStyle w:val="Emphasis"/>
        </w:rPr>
        <w:t>at risk</w:t>
      </w:r>
      <w:r w:rsidRPr="00673A8A">
        <w:rPr>
          <w:u w:val="single"/>
        </w:rPr>
        <w:t xml:space="preserve"> today</w:t>
      </w:r>
      <w:r w:rsidRPr="00673A8A">
        <w:rPr>
          <w:sz w:val="16"/>
        </w:rPr>
        <w:t xml:space="preserve"> thanks to the haphazard US withdrawal from Afghanistan. </w:t>
      </w:r>
    </w:p>
    <w:p w14:paraId="78B23403" w14:textId="77777777" w:rsidR="00A0659E" w:rsidRPr="00673A8A" w:rsidRDefault="00A0659E" w:rsidP="00A0659E">
      <w:pPr>
        <w:rPr>
          <w:sz w:val="16"/>
        </w:rPr>
      </w:pPr>
      <w:r w:rsidRPr="00673A8A">
        <w:rPr>
          <w:sz w:val="16"/>
        </w:rPr>
        <w:lastRenderedPageBreak/>
        <w:t xml:space="preserve">In the US military, </w:t>
      </w:r>
      <w:r w:rsidRPr="00673A8A">
        <w:rPr>
          <w:u w:val="single"/>
        </w:rPr>
        <w:t xml:space="preserve">the term </w:t>
      </w:r>
      <w:r w:rsidRPr="00673A8A">
        <w:rPr>
          <w:rStyle w:val="Emphasis"/>
        </w:rPr>
        <w:t>“integrity check”</w:t>
      </w:r>
      <w:r w:rsidRPr="00673A8A">
        <w:rPr>
          <w:u w:val="single"/>
        </w:rPr>
        <w:t xml:space="preserve"> refers to a concern about an individual’s or unit’s </w:t>
      </w:r>
      <w:r w:rsidRPr="00673A8A">
        <w:rPr>
          <w:rStyle w:val="Emphasis"/>
        </w:rPr>
        <w:t>capability</w:t>
      </w:r>
      <w:r w:rsidRPr="00673A8A">
        <w:rPr>
          <w:u w:val="single"/>
        </w:rPr>
        <w:t xml:space="preserve"> or </w:t>
      </w:r>
      <w:r w:rsidRPr="00673A8A">
        <w:rPr>
          <w:rStyle w:val="Emphasis"/>
        </w:rPr>
        <w:t>trustworthiness</w:t>
      </w:r>
      <w:r w:rsidRPr="00673A8A">
        <w:rPr>
          <w:sz w:val="16"/>
        </w:rPr>
        <w:t xml:space="preserve">. Following the debacle in Kabul, </w:t>
      </w:r>
      <w:r w:rsidRPr="00673A8A">
        <w:rPr>
          <w:u w:val="single"/>
        </w:rPr>
        <w:t>the</w:t>
      </w:r>
      <w:r w:rsidRPr="00673A8A">
        <w:rPr>
          <w:sz w:val="16"/>
        </w:rPr>
        <w:t xml:space="preserve"> </w:t>
      </w:r>
      <w:r w:rsidRPr="00673A8A">
        <w:rPr>
          <w:rStyle w:val="Emphasis"/>
        </w:rPr>
        <w:t>U</w:t>
      </w:r>
      <w:r w:rsidRPr="00673A8A">
        <w:rPr>
          <w:sz w:val="16"/>
        </w:rPr>
        <w:t xml:space="preserve">nited </w:t>
      </w:r>
      <w:r w:rsidRPr="00673A8A">
        <w:rPr>
          <w:rStyle w:val="Emphasis"/>
        </w:rPr>
        <w:t>S</w:t>
      </w:r>
      <w:r w:rsidRPr="00673A8A">
        <w:rPr>
          <w:sz w:val="16"/>
        </w:rPr>
        <w:t xml:space="preserve">tates </w:t>
      </w:r>
      <w:r w:rsidRPr="00673A8A">
        <w:rPr>
          <w:u w:val="single"/>
        </w:rPr>
        <w:t xml:space="preserve">and its </w:t>
      </w:r>
      <w:r w:rsidRPr="00673A8A">
        <w:rPr>
          <w:rStyle w:val="Emphasis"/>
        </w:rPr>
        <w:t>global</w:t>
      </w:r>
      <w:r w:rsidRPr="00673A8A">
        <w:rPr>
          <w:sz w:val="16"/>
        </w:rPr>
        <w:t xml:space="preserve"> security </w:t>
      </w:r>
      <w:r w:rsidRPr="00673A8A">
        <w:rPr>
          <w:rStyle w:val="Emphasis"/>
        </w:rPr>
        <w:t>cooperation posture</w:t>
      </w:r>
      <w:r w:rsidRPr="00673A8A">
        <w:rPr>
          <w:u w:val="single"/>
        </w:rPr>
        <w:t xml:space="preserve"> is in </w:t>
      </w:r>
      <w:r w:rsidRPr="00673A8A">
        <w:rPr>
          <w:rStyle w:val="Emphasis"/>
        </w:rPr>
        <w:t>dire need</w:t>
      </w:r>
      <w:r w:rsidRPr="00673A8A">
        <w:rPr>
          <w:u w:val="single"/>
        </w:rPr>
        <w:t xml:space="preserve"> of one</w:t>
      </w:r>
      <w:r w:rsidRPr="00673A8A">
        <w:rPr>
          <w:sz w:val="16"/>
        </w:rPr>
        <w:t>.</w:t>
      </w:r>
    </w:p>
    <w:p w14:paraId="6782618E" w14:textId="77777777" w:rsidR="00A0659E" w:rsidRPr="00673A8A" w:rsidRDefault="00A0659E" w:rsidP="00A0659E">
      <w:pPr>
        <w:rPr>
          <w:sz w:val="16"/>
        </w:rPr>
      </w:pPr>
      <w:r w:rsidRPr="00673A8A">
        <w:rPr>
          <w:u w:val="single"/>
        </w:rPr>
        <w:t xml:space="preserve">Just look at the </w:t>
      </w:r>
      <w:r w:rsidRPr="00673A8A">
        <w:rPr>
          <w:rStyle w:val="Emphasis"/>
        </w:rPr>
        <w:t>anger expressed</w:t>
      </w:r>
      <w:r w:rsidRPr="00673A8A">
        <w:rPr>
          <w:u w:val="single"/>
        </w:rPr>
        <w:t xml:space="preserve"> by stalwart </w:t>
      </w:r>
      <w:r w:rsidRPr="00673A8A">
        <w:rPr>
          <w:rStyle w:val="Emphasis"/>
        </w:rPr>
        <w:t>NATO allies</w:t>
      </w:r>
      <w:r w:rsidRPr="00673A8A">
        <w:rPr>
          <w:u w:val="single"/>
        </w:rPr>
        <w:t xml:space="preserve"> such as the</w:t>
      </w:r>
      <w:r w:rsidRPr="00673A8A">
        <w:rPr>
          <w:sz w:val="16"/>
        </w:rPr>
        <w:t xml:space="preserve"> </w:t>
      </w:r>
      <w:r w:rsidRPr="00673A8A">
        <w:rPr>
          <w:rStyle w:val="Emphasis"/>
        </w:rPr>
        <w:t>U</w:t>
      </w:r>
      <w:r w:rsidRPr="00673A8A">
        <w:rPr>
          <w:sz w:val="16"/>
        </w:rPr>
        <w:t xml:space="preserve">nited </w:t>
      </w:r>
      <w:r w:rsidRPr="00673A8A">
        <w:rPr>
          <w:rStyle w:val="Emphasis"/>
        </w:rPr>
        <w:t>K</w:t>
      </w:r>
      <w:r w:rsidRPr="00673A8A">
        <w:rPr>
          <w:sz w:val="16"/>
        </w:rPr>
        <w:t xml:space="preserve">ingdom, </w:t>
      </w:r>
      <w:r w:rsidRPr="00673A8A">
        <w:rPr>
          <w:u w:val="single"/>
        </w:rPr>
        <w:t xml:space="preserve">which in the aftermath of 9/11 </w:t>
      </w:r>
      <w:r w:rsidRPr="00673A8A">
        <w:rPr>
          <w:rStyle w:val="Emphasis"/>
        </w:rPr>
        <w:t>unquestionably joined in</w:t>
      </w:r>
      <w:r w:rsidRPr="00673A8A">
        <w:rPr>
          <w:u w:val="single"/>
        </w:rPr>
        <w:t xml:space="preserve"> to invoke the Washington Treaty’s </w:t>
      </w:r>
      <w:r w:rsidRPr="00673A8A">
        <w:rPr>
          <w:rStyle w:val="Emphasis"/>
        </w:rPr>
        <w:t>Article 5</w:t>
      </w:r>
      <w:r w:rsidRPr="00673A8A">
        <w:rPr>
          <w:rStyle w:val="StyleUnderline"/>
        </w:rPr>
        <w:t xml:space="preserve"> </w:t>
      </w:r>
      <w:r w:rsidRPr="00673A8A">
        <w:rPr>
          <w:u w:val="single"/>
        </w:rPr>
        <w:t xml:space="preserve">for collective self-defense (the </w:t>
      </w:r>
      <w:r w:rsidRPr="00673A8A">
        <w:rPr>
          <w:rStyle w:val="Emphasis"/>
        </w:rPr>
        <w:t>first time</w:t>
      </w:r>
      <w:r w:rsidRPr="00673A8A">
        <w:rPr>
          <w:u w:val="single"/>
        </w:rPr>
        <w:t xml:space="preserve"> the Alliance ever did so). That </w:t>
      </w:r>
      <w:r w:rsidRPr="00673A8A">
        <w:rPr>
          <w:rStyle w:val="Emphasis"/>
        </w:rPr>
        <w:t>NATO</w:t>
      </w:r>
      <w:r w:rsidRPr="00673A8A">
        <w:rPr>
          <w:u w:val="single"/>
        </w:rPr>
        <w:t xml:space="preserve"> launched its first operations outside the Euro-Atlantic area and began a </w:t>
      </w:r>
      <w:r w:rsidRPr="00673A8A">
        <w:rPr>
          <w:rStyle w:val="Emphasis"/>
        </w:rPr>
        <w:t>far-reaching transformation of capabilities</w:t>
      </w:r>
      <w:r w:rsidRPr="00673A8A">
        <w:rPr>
          <w:u w:val="single"/>
        </w:rPr>
        <w:t xml:space="preserve"> signaled its </w:t>
      </w:r>
      <w:r w:rsidRPr="00673A8A">
        <w:rPr>
          <w:rStyle w:val="Emphasis"/>
        </w:rPr>
        <w:t>trust</w:t>
      </w:r>
      <w:r w:rsidRPr="00673A8A">
        <w:rPr>
          <w:u w:val="single"/>
        </w:rPr>
        <w:t xml:space="preserve"> in the</w:t>
      </w:r>
      <w:r w:rsidRPr="00673A8A">
        <w:rPr>
          <w:sz w:val="16"/>
        </w:rPr>
        <w:t xml:space="preserve"> </w:t>
      </w:r>
      <w:r w:rsidRPr="00673A8A">
        <w:rPr>
          <w:rStyle w:val="Emphasis"/>
        </w:rPr>
        <w:t>U</w:t>
      </w:r>
      <w:r w:rsidRPr="00673A8A">
        <w:rPr>
          <w:sz w:val="16"/>
        </w:rPr>
        <w:t xml:space="preserve">nited </w:t>
      </w:r>
      <w:r w:rsidRPr="00673A8A">
        <w:rPr>
          <w:rStyle w:val="Emphasis"/>
        </w:rPr>
        <w:t>S</w:t>
      </w:r>
      <w:r w:rsidRPr="00673A8A">
        <w:rPr>
          <w:sz w:val="16"/>
        </w:rPr>
        <w:t xml:space="preserve">tates’ </w:t>
      </w:r>
      <w:r w:rsidRPr="00673A8A">
        <w:rPr>
          <w:rStyle w:val="Emphasis"/>
        </w:rPr>
        <w:t>reliability</w:t>
      </w:r>
      <w:r w:rsidRPr="00673A8A">
        <w:rPr>
          <w:u w:val="single"/>
        </w:rPr>
        <w:t xml:space="preserve"> when it came to</w:t>
      </w:r>
      <w:r w:rsidRPr="00673A8A">
        <w:rPr>
          <w:sz w:val="16"/>
        </w:rPr>
        <w:t xml:space="preserve"> security </w:t>
      </w:r>
      <w:r w:rsidRPr="00673A8A">
        <w:rPr>
          <w:rStyle w:val="Emphasis"/>
        </w:rPr>
        <w:t>cooperation</w:t>
      </w:r>
      <w:r w:rsidRPr="00673A8A">
        <w:rPr>
          <w:sz w:val="16"/>
        </w:rPr>
        <w:t>.</w:t>
      </w:r>
    </w:p>
    <w:p w14:paraId="0FE583BE" w14:textId="77777777" w:rsidR="00A0659E" w:rsidRPr="00673A8A" w:rsidRDefault="00A0659E" w:rsidP="00A0659E">
      <w:pPr>
        <w:rPr>
          <w:sz w:val="16"/>
        </w:rPr>
      </w:pPr>
      <w:r w:rsidRPr="00673A8A">
        <w:rPr>
          <w:sz w:val="16"/>
        </w:rPr>
        <w:t xml:space="preserve">Now, </w:t>
      </w:r>
      <w:r w:rsidRPr="00673A8A">
        <w:rPr>
          <w:u w:val="single"/>
        </w:rPr>
        <w:t xml:space="preserve">treaty allies and partner nations are </w:t>
      </w:r>
      <w:r w:rsidRPr="00673A8A">
        <w:rPr>
          <w:rStyle w:val="Emphasis"/>
        </w:rPr>
        <w:t>reassessing</w:t>
      </w:r>
      <w:r w:rsidRPr="00673A8A">
        <w:rPr>
          <w:u w:val="single"/>
        </w:rPr>
        <w:t xml:space="preserve"> their bilateral</w:t>
      </w:r>
      <w:r w:rsidRPr="00673A8A">
        <w:rPr>
          <w:sz w:val="16"/>
        </w:rPr>
        <w:t xml:space="preserve"> security </w:t>
      </w:r>
      <w:r w:rsidRPr="00673A8A">
        <w:rPr>
          <w:rStyle w:val="Emphasis"/>
        </w:rPr>
        <w:t>relationships</w:t>
      </w:r>
      <w:r w:rsidRPr="00673A8A">
        <w:rPr>
          <w:u w:val="single"/>
        </w:rPr>
        <w:t xml:space="preserve"> with the</w:t>
      </w:r>
      <w:r w:rsidRPr="00673A8A">
        <w:rPr>
          <w:sz w:val="16"/>
        </w:rPr>
        <w:t xml:space="preserve"> </w:t>
      </w:r>
      <w:r w:rsidRPr="00673A8A">
        <w:rPr>
          <w:rStyle w:val="Emphasis"/>
        </w:rPr>
        <w:t>U</w:t>
      </w:r>
      <w:r w:rsidRPr="00673A8A">
        <w:rPr>
          <w:sz w:val="16"/>
        </w:rPr>
        <w:t xml:space="preserve">nited </w:t>
      </w:r>
      <w:r w:rsidRPr="00673A8A">
        <w:rPr>
          <w:rStyle w:val="Emphasis"/>
        </w:rPr>
        <w:t>S</w:t>
      </w:r>
      <w:r w:rsidRPr="00673A8A">
        <w:rPr>
          <w:sz w:val="16"/>
        </w:rPr>
        <w:t xml:space="preserve">tates. </w:t>
      </w:r>
      <w:r w:rsidRPr="00673A8A">
        <w:rPr>
          <w:u w:val="single"/>
        </w:rPr>
        <w:t xml:space="preserve">It’s not just the NATO states </w:t>
      </w:r>
      <w:r w:rsidRPr="00673A8A">
        <w:rPr>
          <w:rStyle w:val="Emphasis"/>
        </w:rPr>
        <w:t>caught off-guard</w:t>
      </w:r>
      <w:r w:rsidRPr="00673A8A">
        <w:rPr>
          <w:u w:val="single"/>
        </w:rPr>
        <w:t xml:space="preserve"> by the </w:t>
      </w:r>
      <w:r w:rsidRPr="00673A8A">
        <w:rPr>
          <w:rStyle w:val="Emphasis"/>
        </w:rPr>
        <w:t>haphazard departure</w:t>
      </w:r>
      <w:r w:rsidRPr="00673A8A">
        <w:rPr>
          <w:sz w:val="16"/>
        </w:rPr>
        <w:t xml:space="preserve"> from Afghanistan </w:t>
      </w:r>
      <w:r w:rsidRPr="00673A8A">
        <w:rPr>
          <w:u w:val="single"/>
        </w:rPr>
        <w:t xml:space="preserve">that will </w:t>
      </w:r>
      <w:r w:rsidRPr="00673A8A">
        <w:rPr>
          <w:rStyle w:val="Emphasis"/>
        </w:rPr>
        <w:t>think twice</w:t>
      </w:r>
      <w:r w:rsidRPr="00673A8A">
        <w:rPr>
          <w:u w:val="single"/>
        </w:rPr>
        <w:t xml:space="preserve"> before embarking upon </w:t>
      </w:r>
      <w:r w:rsidRPr="00673A8A">
        <w:rPr>
          <w:rStyle w:val="Emphasis"/>
        </w:rPr>
        <w:t>future</w:t>
      </w:r>
      <w:r w:rsidRPr="00673A8A">
        <w:rPr>
          <w:u w:val="single"/>
        </w:rPr>
        <w:t xml:space="preserve"> military campaigns with the</w:t>
      </w:r>
      <w:r w:rsidRPr="00673A8A">
        <w:rPr>
          <w:sz w:val="16"/>
        </w:rPr>
        <w:t xml:space="preserve"> </w:t>
      </w:r>
      <w:r w:rsidRPr="00673A8A">
        <w:rPr>
          <w:rStyle w:val="Emphasis"/>
        </w:rPr>
        <w:t>U</w:t>
      </w:r>
      <w:r w:rsidRPr="00673A8A">
        <w:rPr>
          <w:sz w:val="16"/>
        </w:rPr>
        <w:t xml:space="preserve">nited </w:t>
      </w:r>
      <w:r w:rsidRPr="00673A8A">
        <w:rPr>
          <w:rStyle w:val="Emphasis"/>
        </w:rPr>
        <w:t>S</w:t>
      </w:r>
      <w:r w:rsidRPr="00673A8A">
        <w:rPr>
          <w:sz w:val="16"/>
        </w:rPr>
        <w:t>tates. Resolute defense partners in the Middle East and the Indo-Pacific—including Saudi Arabia, Jordan, Qatar, Japan, South Korea, and Taiwan—likely also need overt reassurance, such as a clear national-security strategy and declared recommitments.</w:t>
      </w:r>
    </w:p>
    <w:p w14:paraId="72FBCCDD" w14:textId="77777777" w:rsidR="00A0659E" w:rsidRDefault="00A0659E" w:rsidP="00A0659E">
      <w:pPr>
        <w:pStyle w:val="Heading3"/>
      </w:pPr>
      <w:r>
        <w:lastRenderedPageBreak/>
        <w:t>Deficit---Say No---Military---2AC</w:t>
      </w:r>
    </w:p>
    <w:p w14:paraId="40EF2702" w14:textId="77777777" w:rsidR="00A0659E" w:rsidRPr="00B33940" w:rsidRDefault="00A0659E" w:rsidP="00A0659E">
      <w:pPr>
        <w:pStyle w:val="Heading4"/>
      </w:pPr>
      <w:r>
        <w:t xml:space="preserve">Germany, France, and Baltic states say no to the </w:t>
      </w:r>
      <w:r w:rsidRPr="00B33940">
        <w:rPr>
          <w:u w:val="single"/>
        </w:rPr>
        <w:t>counterplan</w:t>
      </w:r>
      <w:r>
        <w:t xml:space="preserve"> but not the </w:t>
      </w:r>
      <w:r w:rsidRPr="00B33940">
        <w:rPr>
          <w:u w:val="single"/>
        </w:rPr>
        <w:t>plan</w:t>
      </w:r>
      <w:r>
        <w:t xml:space="preserve">. </w:t>
      </w:r>
    </w:p>
    <w:p w14:paraId="31B840C8" w14:textId="77777777" w:rsidR="00A0659E" w:rsidRDefault="00A0659E" w:rsidP="00A0659E">
      <w:r w:rsidRPr="00B33940">
        <w:rPr>
          <w:rStyle w:val="Style13ptBold"/>
        </w:rPr>
        <w:t>Kühn ’18</w:t>
      </w:r>
      <w:r>
        <w:t xml:space="preserve"> [Ulrich; nonresident scholar at the Carnegie Endowment for International Peace, and a senior research associate at the Vienna Center for Disarmament and Non-Proliferation/James Martin Center for Nonproliferation Studies. “Preventing Escalation in the Baltics,” Carnegie Endowment for International Peace, </w:t>
      </w:r>
      <w:r w:rsidRPr="00B33940">
        <w:t>https://carnegie-production-assets.s3.amazonaws.com/static/files/Kuhn_Baltics_INT_final_WEB.pdf</w:t>
      </w:r>
      <w:r>
        <w:t>; //ff]</w:t>
      </w:r>
    </w:p>
    <w:p w14:paraId="049A1652" w14:textId="77777777" w:rsidR="00A0659E" w:rsidRPr="00B33940" w:rsidRDefault="00A0659E" w:rsidP="00A0659E">
      <w:pPr>
        <w:rPr>
          <w:sz w:val="16"/>
        </w:rPr>
      </w:pPr>
      <w:r w:rsidRPr="00B33940">
        <w:rPr>
          <w:sz w:val="16"/>
        </w:rPr>
        <w:t>Deterrence by Denial</w:t>
      </w:r>
    </w:p>
    <w:p w14:paraId="2656FD37" w14:textId="77777777" w:rsidR="00A0659E" w:rsidRPr="00B33940" w:rsidRDefault="00A0659E" w:rsidP="00A0659E">
      <w:pPr>
        <w:rPr>
          <w:sz w:val="16"/>
        </w:rPr>
      </w:pPr>
      <w:r w:rsidRPr="00B33940">
        <w:rPr>
          <w:u w:val="single"/>
        </w:rPr>
        <w:t xml:space="preserve">If </w:t>
      </w:r>
      <w:r w:rsidRPr="00B33940">
        <w:rPr>
          <w:rStyle w:val="Emphasis"/>
        </w:rPr>
        <w:t>NATO</w:t>
      </w:r>
      <w:r w:rsidRPr="00B33940">
        <w:rPr>
          <w:u w:val="single"/>
        </w:rPr>
        <w:t xml:space="preserve"> wants to </w:t>
      </w:r>
      <w:r w:rsidRPr="00B33940">
        <w:rPr>
          <w:rStyle w:val="Emphasis"/>
        </w:rPr>
        <w:t>deny</w:t>
      </w:r>
      <w:r w:rsidRPr="00B33940">
        <w:rPr>
          <w:u w:val="single"/>
        </w:rPr>
        <w:t xml:space="preserve"> Russia the </w:t>
      </w:r>
      <w:r w:rsidRPr="00B33940">
        <w:rPr>
          <w:rStyle w:val="Emphasis"/>
        </w:rPr>
        <w:t>ability</w:t>
      </w:r>
      <w:r w:rsidRPr="00B33940">
        <w:rPr>
          <w:u w:val="single"/>
        </w:rPr>
        <w:t xml:space="preserve"> to successfully </w:t>
      </w:r>
      <w:r w:rsidRPr="00B33940">
        <w:rPr>
          <w:rStyle w:val="Emphasis"/>
        </w:rPr>
        <w:t>attack</w:t>
      </w:r>
      <w:r w:rsidRPr="00B33940">
        <w:rPr>
          <w:sz w:val="16"/>
        </w:rPr>
        <w:t xml:space="preserve"> one or more Baltic states, </w:t>
      </w:r>
      <w:r w:rsidRPr="00B33940">
        <w:rPr>
          <w:u w:val="single"/>
        </w:rPr>
        <w:t xml:space="preserve">it has little choice but to </w:t>
      </w:r>
      <w:r w:rsidRPr="00B33940">
        <w:rPr>
          <w:rStyle w:val="Emphasis"/>
        </w:rPr>
        <w:t>deploy forces</w:t>
      </w:r>
      <w:r w:rsidRPr="00B33940">
        <w:rPr>
          <w:u w:val="single"/>
        </w:rPr>
        <w:t xml:space="preserve"> on a much larger scale</w:t>
      </w:r>
      <w:r w:rsidRPr="00B33940">
        <w:rPr>
          <w:sz w:val="16"/>
        </w:rPr>
        <w:t xml:space="preserve"> than it currently does. Such forces could be deployed gradually to avoid giving Russia a </w:t>
      </w:r>
      <w:proofErr w:type="gramStart"/>
      <w:r w:rsidRPr="00B33940">
        <w:rPr>
          <w:sz w:val="16"/>
        </w:rPr>
        <w:t>casus belli</w:t>
      </w:r>
      <w:proofErr w:type="gramEnd"/>
      <w:r w:rsidRPr="00B33940">
        <w:rPr>
          <w:sz w:val="16"/>
        </w:rPr>
        <w:t xml:space="preserve"> and to make such deployments more palatable to skeptical NATO members. The 2017 RAND study proposed deployments of around 35,000 personnel, with an additional reinforcement capability of up to about 70,000 personnel;169 this would certainly prevent a Russian military fait accompli and force Moscow to fight a bloody and drawn-out conventional war, should it attack. These deployments would also, perhaps, eliminate most of the difficulties—and some of the resulting escalation pathways—that stem from the alliance’s current need to reinforce troops rapidly and on a large scale in a crisis. In addition, these troop deployments would raise the costs to Moscow of deliberately forcing a military crisis with NATO.</w:t>
      </w:r>
    </w:p>
    <w:p w14:paraId="723CEE02" w14:textId="77777777" w:rsidR="00A0659E" w:rsidRPr="00B33940" w:rsidRDefault="00A0659E" w:rsidP="00A0659E">
      <w:pPr>
        <w:rPr>
          <w:sz w:val="16"/>
        </w:rPr>
      </w:pPr>
      <w:r w:rsidRPr="00B33940">
        <w:rPr>
          <w:u w:val="single"/>
        </w:rPr>
        <w:t xml:space="preserve">While such measures might mitigate the short-term risk of deliberate Russian escalation, they would create </w:t>
      </w:r>
      <w:proofErr w:type="gramStart"/>
      <w:r w:rsidRPr="00B33940">
        <w:rPr>
          <w:u w:val="single"/>
        </w:rPr>
        <w:t>a number of</w:t>
      </w:r>
      <w:proofErr w:type="gramEnd"/>
      <w:r w:rsidRPr="00B33940">
        <w:rPr>
          <w:u w:val="single"/>
        </w:rPr>
        <w:t xml:space="preserve"> </w:t>
      </w:r>
      <w:r w:rsidRPr="00B33940">
        <w:rPr>
          <w:rStyle w:val="Emphasis"/>
        </w:rPr>
        <w:t>severe political trade-offs</w:t>
      </w:r>
      <w:r w:rsidRPr="00B33940">
        <w:rPr>
          <w:sz w:val="16"/>
        </w:rPr>
        <w:t xml:space="preserve">. First, a deterrence-by-denial approach </w:t>
      </w:r>
      <w:r w:rsidRPr="00B33940">
        <w:rPr>
          <w:u w:val="single"/>
        </w:rPr>
        <w:t xml:space="preserve">would risk </w:t>
      </w:r>
      <w:r w:rsidRPr="00B33940">
        <w:rPr>
          <w:rStyle w:val="Emphasis"/>
        </w:rPr>
        <w:t>overstretching</w:t>
      </w:r>
      <w:r w:rsidRPr="00B33940">
        <w:rPr>
          <w:u w:val="single"/>
        </w:rPr>
        <w:t xml:space="preserve"> the </w:t>
      </w:r>
      <w:r w:rsidRPr="00B33940">
        <w:rPr>
          <w:rStyle w:val="Emphasis"/>
        </w:rPr>
        <w:t>delicate political consensus</w:t>
      </w:r>
      <w:r w:rsidRPr="00B33940">
        <w:rPr>
          <w:u w:val="single"/>
        </w:rPr>
        <w:t xml:space="preserve"> among NATO members about conventional </w:t>
      </w:r>
      <w:r w:rsidRPr="00B33940">
        <w:rPr>
          <w:rStyle w:val="Emphasis"/>
        </w:rPr>
        <w:t>deterrence and assurance</w:t>
      </w:r>
      <w:r w:rsidRPr="00B33940">
        <w:rPr>
          <w:u w:val="single"/>
        </w:rPr>
        <w:t xml:space="preserve">. </w:t>
      </w:r>
      <w:proofErr w:type="gramStart"/>
      <w:r w:rsidRPr="00B33940">
        <w:rPr>
          <w:u w:val="single"/>
        </w:rPr>
        <w:t>A number of</w:t>
      </w:r>
      <w:proofErr w:type="gramEnd"/>
      <w:r w:rsidRPr="00B33940">
        <w:rPr>
          <w:u w:val="single"/>
        </w:rPr>
        <w:t xml:space="preserve"> member states, perhaps led by </w:t>
      </w:r>
      <w:r w:rsidRPr="00B33940">
        <w:rPr>
          <w:rStyle w:val="Emphasis"/>
        </w:rPr>
        <w:t>Germany</w:t>
      </w:r>
      <w:r w:rsidRPr="00B33940">
        <w:rPr>
          <w:u w:val="single"/>
        </w:rPr>
        <w:t xml:space="preserve"> and </w:t>
      </w:r>
      <w:r w:rsidRPr="00B33940">
        <w:rPr>
          <w:rStyle w:val="Emphasis"/>
        </w:rPr>
        <w:t>France</w:t>
      </w:r>
      <w:r w:rsidRPr="00B33940">
        <w:rPr>
          <w:u w:val="single"/>
        </w:rPr>
        <w:t xml:space="preserve">, would </w:t>
      </w:r>
      <w:r w:rsidRPr="00B33940">
        <w:rPr>
          <w:rStyle w:val="Emphasis"/>
        </w:rPr>
        <w:t>not support</w:t>
      </w:r>
      <w:r w:rsidRPr="00B33940">
        <w:rPr>
          <w:u w:val="single"/>
        </w:rPr>
        <w:t xml:space="preserve"> such a policy and would seek to </w:t>
      </w:r>
      <w:r w:rsidRPr="00B33940">
        <w:rPr>
          <w:rStyle w:val="Emphasis"/>
        </w:rPr>
        <w:t>block it</w:t>
      </w:r>
      <w:r w:rsidRPr="00B33940">
        <w:rPr>
          <w:sz w:val="16"/>
        </w:rPr>
        <w:t xml:space="preserve">. Even more importantly, perhaps, </w:t>
      </w:r>
      <w:r w:rsidRPr="00B33940">
        <w:rPr>
          <w:u w:val="single"/>
        </w:rPr>
        <w:t xml:space="preserve">not even the </w:t>
      </w:r>
      <w:r w:rsidRPr="00B33940">
        <w:rPr>
          <w:rStyle w:val="Emphasis"/>
        </w:rPr>
        <w:t>Baltic states</w:t>
      </w:r>
      <w:r w:rsidRPr="00B33940">
        <w:rPr>
          <w:u w:val="single"/>
        </w:rPr>
        <w:t xml:space="preserve"> are supportive of such a </w:t>
      </w:r>
      <w:r w:rsidRPr="00B33940">
        <w:rPr>
          <w:rStyle w:val="Emphasis"/>
        </w:rPr>
        <w:t>maximalist approach</w:t>
      </w:r>
      <w:r w:rsidRPr="00B33940">
        <w:rPr>
          <w:u w:val="single"/>
        </w:rPr>
        <w:t xml:space="preserve">. While many Baltic officials and experts would like to see greater </w:t>
      </w:r>
      <w:r w:rsidRPr="00B33940">
        <w:rPr>
          <w:rStyle w:val="Emphasis"/>
        </w:rPr>
        <w:t>U.S. military engagement</w:t>
      </w:r>
      <w:r w:rsidRPr="00B33940">
        <w:rPr>
          <w:u w:val="single"/>
        </w:rPr>
        <w:t xml:space="preserve"> in the region, some of them are </w:t>
      </w:r>
      <w:r w:rsidRPr="00B33940">
        <w:rPr>
          <w:rStyle w:val="Emphasis"/>
        </w:rPr>
        <w:t>highly skeptical</w:t>
      </w:r>
      <w:r w:rsidRPr="00B33940">
        <w:rPr>
          <w:u w:val="single"/>
        </w:rPr>
        <w:t xml:space="preserve"> of the assumptions underlying the </w:t>
      </w:r>
      <w:r w:rsidRPr="00B33940">
        <w:rPr>
          <w:rStyle w:val="Emphasis"/>
        </w:rPr>
        <w:t>RAND war games</w:t>
      </w:r>
      <w:r w:rsidRPr="00B33940">
        <w:rPr>
          <w:u w:val="single"/>
        </w:rPr>
        <w:t xml:space="preserve"> and think that they are too </w:t>
      </w:r>
      <w:r w:rsidRPr="00B33940">
        <w:rPr>
          <w:rStyle w:val="Emphasis"/>
        </w:rPr>
        <w:t>pessimistic</w:t>
      </w:r>
      <w:r w:rsidRPr="00B33940">
        <w:rPr>
          <w:u w:val="single"/>
        </w:rPr>
        <w:t xml:space="preserve"> about </w:t>
      </w:r>
      <w:r w:rsidRPr="00B33940">
        <w:rPr>
          <w:rStyle w:val="Emphasis"/>
        </w:rPr>
        <w:t>Baltic defenses</w:t>
      </w:r>
      <w:r w:rsidRPr="00B33940">
        <w:rPr>
          <w:sz w:val="16"/>
        </w:rPr>
        <w:t xml:space="preserve">. While they would like to see a strong, unified allied response to the growing threat from Russia, </w:t>
      </w:r>
      <w:r w:rsidRPr="00B33940">
        <w:rPr>
          <w:u w:val="single"/>
        </w:rPr>
        <w:t xml:space="preserve">they also recognize the need to avoid </w:t>
      </w:r>
      <w:r w:rsidRPr="00B33940">
        <w:rPr>
          <w:rStyle w:val="Emphasis"/>
        </w:rPr>
        <w:t>unnecessarily escalating</w:t>
      </w:r>
      <w:r w:rsidRPr="00B33940">
        <w:rPr>
          <w:u w:val="single"/>
        </w:rPr>
        <w:t xml:space="preserve"> general tensions with </w:t>
      </w:r>
      <w:r w:rsidRPr="00B33940">
        <w:rPr>
          <w:rStyle w:val="Emphasis"/>
        </w:rPr>
        <w:t>Russia</w:t>
      </w:r>
      <w:r w:rsidRPr="00B33940">
        <w:rPr>
          <w:sz w:val="16"/>
        </w:rPr>
        <w:t xml:space="preserve">.170 Also, against the background of often contentious debates within NATO about financial and military burden sharing, </w:t>
      </w:r>
      <w:r w:rsidRPr="00B33940">
        <w:rPr>
          <w:u w:val="single"/>
        </w:rPr>
        <w:t xml:space="preserve">it would </w:t>
      </w:r>
      <w:r w:rsidRPr="00B33940">
        <w:rPr>
          <w:rStyle w:val="Emphasis"/>
        </w:rPr>
        <w:t>not be clear at all</w:t>
      </w:r>
      <w:r w:rsidRPr="00B33940">
        <w:rPr>
          <w:u w:val="single"/>
        </w:rPr>
        <w:t xml:space="preserve"> who would provide the </w:t>
      </w:r>
      <w:r w:rsidRPr="00B33940">
        <w:rPr>
          <w:rStyle w:val="Emphasis"/>
        </w:rPr>
        <w:t>necessary funds and forces</w:t>
      </w:r>
      <w:r w:rsidRPr="00B33940">
        <w:rPr>
          <w:u w:val="single"/>
        </w:rPr>
        <w:t xml:space="preserve"> for such a </w:t>
      </w:r>
      <w:r w:rsidRPr="00B33940">
        <w:rPr>
          <w:rStyle w:val="Emphasis"/>
        </w:rPr>
        <w:t>large military footprint</w:t>
      </w:r>
      <w:r w:rsidRPr="00B33940">
        <w:rPr>
          <w:sz w:val="16"/>
        </w:rPr>
        <w:t>. Neither the United States nor most other allies currently seem to be both willing and capable.</w:t>
      </w:r>
    </w:p>
    <w:p w14:paraId="2683CA6C" w14:textId="77777777" w:rsidR="00A0659E" w:rsidRPr="005D388F" w:rsidRDefault="00A0659E" w:rsidP="00A0659E"/>
    <w:p w14:paraId="3499E5AF" w14:textId="77777777" w:rsidR="00A0659E" w:rsidRPr="00192CEA" w:rsidRDefault="00A0659E" w:rsidP="00281330">
      <w:pPr>
        <w:rPr>
          <w:sz w:val="10"/>
        </w:rPr>
      </w:pPr>
    </w:p>
    <w:p w14:paraId="65AA0E94" w14:textId="7838D7E5" w:rsidR="00BB77C6" w:rsidRDefault="007D60E0" w:rsidP="007D60E0">
      <w:pPr>
        <w:pStyle w:val="Heading3"/>
        <w:rPr>
          <w:lang w:val="en-CA"/>
        </w:rPr>
      </w:pPr>
      <w:r>
        <w:rPr>
          <w:lang w:val="en-CA"/>
        </w:rPr>
        <w:lastRenderedPageBreak/>
        <w:t>2AC---No Nato Impact</w:t>
      </w:r>
    </w:p>
    <w:p w14:paraId="7254F5A7" w14:textId="10CD8AA1" w:rsidR="004F24FA" w:rsidRPr="004F24FA" w:rsidRDefault="004F24FA" w:rsidP="004F24FA">
      <w:pPr>
        <w:pStyle w:val="Heading4"/>
        <w:rPr>
          <w:rStyle w:val="Style13ptBold"/>
          <w:b/>
          <w:bCs w:val="0"/>
          <w:lang w:val="en-CA"/>
        </w:rPr>
      </w:pPr>
      <w:r w:rsidRPr="004F24FA">
        <w:rPr>
          <w:rStyle w:val="Style13ptBold"/>
          <w:b/>
          <w:bCs w:val="0"/>
          <w:lang w:val="en-CA"/>
        </w:rPr>
        <w:t xml:space="preserve">No </w:t>
      </w:r>
      <w:r>
        <w:rPr>
          <w:rStyle w:val="Style13ptBold"/>
          <w:b/>
          <w:bCs w:val="0"/>
          <w:lang w:val="en-CA"/>
        </w:rPr>
        <w:t>NATO</w:t>
      </w:r>
      <w:r w:rsidRPr="004F24FA">
        <w:rPr>
          <w:rStyle w:val="Style13ptBold"/>
          <w:b/>
          <w:bCs w:val="0"/>
          <w:lang w:val="en-CA"/>
        </w:rPr>
        <w:t xml:space="preserve"> impact</w:t>
      </w:r>
    </w:p>
    <w:p w14:paraId="3053A0B1" w14:textId="5C36B8DF" w:rsidR="007D60E0" w:rsidRPr="004F24FA" w:rsidRDefault="007D60E0" w:rsidP="004F24FA">
      <w:r w:rsidRPr="004F24FA">
        <w:rPr>
          <w:rStyle w:val="Style13ptBold"/>
        </w:rPr>
        <w:t>Bandow ’24</w:t>
      </w:r>
      <w:r w:rsidRPr="004F24FA">
        <w:t xml:space="preserve"> [Doug; JD from Stanford, </w:t>
      </w:r>
      <w:r w:rsidR="004F24FA" w:rsidRPr="004F24FA">
        <w:t>Senior Fellow at the Cato Institute; Cato Institute, “Trump Is Blunt and Right About NATO</w:t>
      </w:r>
      <w:r w:rsidR="004F24FA">
        <w:t>,</w:t>
      </w:r>
      <w:r w:rsidR="004F24FA" w:rsidRPr="004F24FA">
        <w:t>“</w:t>
      </w:r>
      <w:r w:rsidR="004F24FA">
        <w:t xml:space="preserve"> February 22, </w:t>
      </w:r>
      <w:hyperlink r:id="rId19" w:history="1">
        <w:r w:rsidR="004F24FA" w:rsidRPr="00287973">
          <w:rPr>
            <w:rStyle w:val="Hyperlink"/>
          </w:rPr>
          <w:t>https://www.cato.org/commentary/trump-blunt-right-about-nato</w:t>
        </w:r>
      </w:hyperlink>
      <w:r w:rsidR="004F24FA">
        <w:t xml:space="preserve">] </w:t>
      </w:r>
      <w:proofErr w:type="spellStart"/>
      <w:r w:rsidR="004F24FA">
        <w:t>owen</w:t>
      </w:r>
      <w:proofErr w:type="spellEnd"/>
    </w:p>
    <w:p w14:paraId="62B14BE6" w14:textId="6EFD5B38" w:rsidR="007D60E0" w:rsidRPr="007D60E0" w:rsidRDefault="007D60E0" w:rsidP="007D60E0">
      <w:pPr>
        <w:rPr>
          <w:sz w:val="16"/>
        </w:rPr>
      </w:pPr>
      <w:r w:rsidRPr="007D60E0">
        <w:rPr>
          <w:sz w:val="16"/>
        </w:rPr>
        <w:t xml:space="preserve">Russia’s invasion of </w:t>
      </w:r>
      <w:r w:rsidRPr="007D60E0">
        <w:rPr>
          <w:rStyle w:val="StyleUnderline"/>
          <w:highlight w:val="cyan"/>
        </w:rPr>
        <w:t>Ukraine</w:t>
      </w:r>
      <w:r w:rsidRPr="007D60E0">
        <w:rPr>
          <w:sz w:val="16"/>
        </w:rPr>
        <w:t xml:space="preserve"> has </w:t>
      </w:r>
      <w:r w:rsidRPr="007D60E0">
        <w:rPr>
          <w:rStyle w:val="Emphasis"/>
          <w:highlight w:val="cyan"/>
        </w:rPr>
        <w:t>spurred</w:t>
      </w:r>
      <w:r w:rsidRPr="007D60E0">
        <w:rPr>
          <w:rStyle w:val="StyleUnderline"/>
          <w:highlight w:val="cyan"/>
        </w:rPr>
        <w:t xml:space="preserve"> Europe</w:t>
      </w:r>
      <w:r w:rsidRPr="007D60E0">
        <w:rPr>
          <w:rStyle w:val="StyleUnderline"/>
        </w:rPr>
        <w:t xml:space="preserve">an governments </w:t>
      </w:r>
      <w:r w:rsidRPr="007D60E0">
        <w:rPr>
          <w:rStyle w:val="StyleUnderline"/>
          <w:highlight w:val="cyan"/>
        </w:rPr>
        <w:t xml:space="preserve">to spend </w:t>
      </w:r>
      <w:r w:rsidRPr="007D60E0">
        <w:rPr>
          <w:rStyle w:val="Emphasis"/>
          <w:highlight w:val="cyan"/>
        </w:rPr>
        <w:t>more</w:t>
      </w:r>
      <w:r w:rsidRPr="007D60E0">
        <w:rPr>
          <w:sz w:val="16"/>
        </w:rPr>
        <w:t>. NATO Secretary General Jens Stoltenberg said 18 of 31 members will meet the alliance’s two percent of GDP standard this year, three times the number in 2016.</w:t>
      </w:r>
    </w:p>
    <w:p w14:paraId="46B9A274" w14:textId="7BAA1B21" w:rsidR="007D60E0" w:rsidRPr="007D60E0" w:rsidRDefault="007D60E0" w:rsidP="007D60E0">
      <w:pPr>
        <w:rPr>
          <w:sz w:val="16"/>
        </w:rPr>
      </w:pPr>
      <w:r w:rsidRPr="007D60E0">
        <w:rPr>
          <w:sz w:val="16"/>
        </w:rPr>
        <w:t>Trump’s comment should accelerate this process, probably more than all the complaining, whining, and demanding of prior presidents combined. He claimed that the leader of an unidentified large European country asked if Trump would send in the American cavalry if that nation failed to meet its NATO obligations. Trump responded: “I said: ‘You didn’t pay? You’re delinquent?’… ‘</w:t>
      </w:r>
      <w:proofErr w:type="gramStart"/>
      <w:r w:rsidRPr="007D60E0">
        <w:rPr>
          <w:sz w:val="16"/>
        </w:rPr>
        <w:t>No</w:t>
      </w:r>
      <w:proofErr w:type="gramEnd"/>
      <w:r w:rsidRPr="007D60E0">
        <w:rPr>
          <w:sz w:val="16"/>
        </w:rPr>
        <w:t xml:space="preserve"> I would not protect you. In </w:t>
      </w:r>
      <w:proofErr w:type="gramStart"/>
      <w:r w:rsidRPr="007D60E0">
        <w:rPr>
          <w:sz w:val="16"/>
        </w:rPr>
        <w:t>fact</w:t>
      </w:r>
      <w:proofErr w:type="gramEnd"/>
      <w:r w:rsidRPr="007D60E0">
        <w:rPr>
          <w:sz w:val="16"/>
        </w:rPr>
        <w:t xml:space="preserve"> I would encourage them to do whatever they want. You </w:t>
      </w:r>
      <w:proofErr w:type="spellStart"/>
      <w:r w:rsidRPr="007D60E0">
        <w:rPr>
          <w:sz w:val="16"/>
        </w:rPr>
        <w:t>gotta</w:t>
      </w:r>
      <w:proofErr w:type="spellEnd"/>
      <w:r w:rsidRPr="007D60E0">
        <w:rPr>
          <w:sz w:val="16"/>
        </w:rPr>
        <w:t xml:space="preserve"> pay.’”</w:t>
      </w:r>
    </w:p>
    <w:p w14:paraId="5A9A0532" w14:textId="77777777" w:rsidR="007D60E0" w:rsidRPr="007D60E0" w:rsidRDefault="007D60E0" w:rsidP="007D60E0">
      <w:pPr>
        <w:rPr>
          <w:sz w:val="16"/>
        </w:rPr>
      </w:pPr>
      <w:r w:rsidRPr="007D60E0">
        <w:rPr>
          <w:sz w:val="16"/>
        </w:rPr>
        <w:t>Donald Trump’s limitations are obvious, but he understands Europe, its addiction to U.S. military welfare, and the resulting cost to this nation.</w:t>
      </w:r>
    </w:p>
    <w:p w14:paraId="61C62CD3" w14:textId="77777777" w:rsidR="007D60E0" w:rsidRPr="007D60E0" w:rsidRDefault="007D60E0" w:rsidP="007D60E0">
      <w:pPr>
        <w:rPr>
          <w:sz w:val="16"/>
        </w:rPr>
      </w:pPr>
      <w:r w:rsidRPr="007D60E0">
        <w:rPr>
          <w:sz w:val="16"/>
        </w:rPr>
        <w:t xml:space="preserve">No serious person should take Trump’s comments as a formal policy statement. Rather, it sounds like a witty riposte to a whiny Eurocrat seeking to justify his or her government’s irresponsible refusal to fulfill a state’s most fundamental duty, protecting its citizens. What American angered by decades of European </w:t>
      </w:r>
      <w:proofErr w:type="gramStart"/>
      <w:r w:rsidRPr="007D60E0">
        <w:rPr>
          <w:sz w:val="16"/>
        </w:rPr>
        <w:t>cheap-riding</w:t>
      </w:r>
      <w:proofErr w:type="gramEnd"/>
      <w:r w:rsidRPr="007D60E0">
        <w:rPr>
          <w:sz w:val="16"/>
        </w:rPr>
        <w:t xml:space="preserve"> did not secretly cheer Trump’s statement, especially when a febrile gaggle of European officials responded by wailing that Uncle Sam might stop playing Uncle Sucker?</w:t>
      </w:r>
    </w:p>
    <w:p w14:paraId="0AB27671" w14:textId="0FE4CEF8" w:rsidR="007D60E0" w:rsidRPr="007D60E0" w:rsidRDefault="007D60E0" w:rsidP="007D60E0">
      <w:pPr>
        <w:rPr>
          <w:sz w:val="16"/>
        </w:rPr>
      </w:pPr>
      <w:r w:rsidRPr="007D60E0">
        <w:rPr>
          <w:sz w:val="16"/>
        </w:rPr>
        <w:t>One of the more stunning admissions came from the usual unidentified source, in this case an anonymous European diplomat speaking to Fox News: “When Trump came along, it woke us up to the fact that the U.S. might not always act in European interest, especially if it goes against American interest.” That was quite the admission, as the source granted: “It sounds naive saying it out loud, but that was the assumption a lot of people made.”</w:t>
      </w:r>
    </w:p>
    <w:p w14:paraId="7B769414" w14:textId="77777777" w:rsidR="007D60E0" w:rsidRPr="007D60E0" w:rsidRDefault="007D60E0" w:rsidP="007D60E0">
      <w:pPr>
        <w:rPr>
          <w:sz w:val="16"/>
        </w:rPr>
      </w:pPr>
      <w:r w:rsidRPr="007D60E0">
        <w:rPr>
          <w:sz w:val="16"/>
        </w:rPr>
        <w:t>Imagine! The problem is not that Europeans gloried in getting American officials to put Europe first—that is to be expected. Rather, the outrage is that American officials did so. And apparently did so routinely, without the slightest sense of shame. It took the undiplomatic, untutored, potty-mouthed Donald Trump to restore a sense of sanity to the U.S.–Europe relationship.</w:t>
      </w:r>
    </w:p>
    <w:p w14:paraId="0F1BCAF7" w14:textId="77777777" w:rsidR="007D60E0" w:rsidRPr="007D60E0" w:rsidRDefault="007D60E0" w:rsidP="007D60E0">
      <w:pPr>
        <w:rPr>
          <w:sz w:val="16"/>
        </w:rPr>
      </w:pPr>
      <w:r w:rsidRPr="007D60E0">
        <w:rPr>
          <w:sz w:val="16"/>
        </w:rPr>
        <w:t xml:space="preserve">Treating the Pentagon as an international welfare agency for well-heeled clients is not the only problem with NATO today. Creating an alliance so heavily dependent on one nation encourages other states to fantasize at America’s expense. Their representatives often concoct </w:t>
      </w:r>
      <w:r w:rsidRPr="007D60E0">
        <w:rPr>
          <w:rStyle w:val="StyleUnderline"/>
        </w:rPr>
        <w:t>grand military schemes for “</w:t>
      </w:r>
      <w:r w:rsidRPr="007D60E0">
        <w:rPr>
          <w:rStyle w:val="StyleUnderline"/>
          <w:highlight w:val="cyan"/>
        </w:rPr>
        <w:t>NATO</w:t>
      </w:r>
      <w:r w:rsidRPr="007D60E0">
        <w:rPr>
          <w:rStyle w:val="StyleUnderline"/>
        </w:rPr>
        <w:t xml:space="preserve">”—in practice </w:t>
      </w:r>
      <w:r w:rsidRPr="007D60E0">
        <w:rPr>
          <w:rStyle w:val="Emphasis"/>
          <w:highlight w:val="cyan"/>
        </w:rPr>
        <w:t>mean</w:t>
      </w:r>
      <w:r w:rsidRPr="007D60E0">
        <w:rPr>
          <w:rStyle w:val="StyleUnderline"/>
        </w:rPr>
        <w:t xml:space="preserve">ing </w:t>
      </w:r>
      <w:r w:rsidRPr="007D60E0">
        <w:rPr>
          <w:rStyle w:val="StyleUnderline"/>
          <w:highlight w:val="cyan"/>
        </w:rPr>
        <w:t xml:space="preserve">the </w:t>
      </w:r>
      <w:r w:rsidRPr="007D60E0">
        <w:rPr>
          <w:rStyle w:val="Emphasis"/>
          <w:highlight w:val="cyan"/>
        </w:rPr>
        <w:t>U.S.</w:t>
      </w:r>
    </w:p>
    <w:p w14:paraId="38461769" w14:textId="3DF20361" w:rsidR="007D60E0" w:rsidRPr="007D60E0" w:rsidRDefault="007D60E0" w:rsidP="007D60E0">
      <w:pPr>
        <w:rPr>
          <w:sz w:val="16"/>
        </w:rPr>
      </w:pPr>
      <w:r w:rsidRPr="007D60E0">
        <w:rPr>
          <w:sz w:val="16"/>
        </w:rPr>
        <w:t>For instance, shortly after Russia invaded Ukraine, a medley of </w:t>
      </w:r>
      <w:r w:rsidRPr="007D60E0">
        <w:rPr>
          <w:rStyle w:val="StyleUnderline"/>
        </w:rPr>
        <w:t>Baltic government </w:t>
      </w:r>
      <w:r w:rsidRPr="007D60E0">
        <w:rPr>
          <w:rStyle w:val="StyleUnderline"/>
          <w:highlight w:val="cyan"/>
        </w:rPr>
        <w:t>officials proposed</w:t>
      </w:r>
      <w:r w:rsidRPr="007D60E0">
        <w:rPr>
          <w:sz w:val="16"/>
        </w:rPr>
        <w:t xml:space="preserve"> imposing a “no-fly zone” over the latter. To be effective, such a ban would require </w:t>
      </w:r>
      <w:r w:rsidRPr="007D60E0">
        <w:rPr>
          <w:rStyle w:val="Emphasis"/>
          <w:highlight w:val="cyan"/>
        </w:rPr>
        <w:t>shooting down</w:t>
      </w:r>
      <w:r w:rsidRPr="007D60E0">
        <w:rPr>
          <w:rStyle w:val="StyleUnderline"/>
          <w:highlight w:val="cyan"/>
        </w:rPr>
        <w:t xml:space="preserve"> planes</w:t>
      </w:r>
      <w:r w:rsidRPr="007D60E0">
        <w:rPr>
          <w:rStyle w:val="StyleUnderline"/>
        </w:rPr>
        <w:t xml:space="preserve"> operating </w:t>
      </w:r>
      <w:r w:rsidRPr="007D60E0">
        <w:rPr>
          <w:rStyle w:val="StyleUnderline"/>
          <w:highlight w:val="cyan"/>
        </w:rPr>
        <w:t>over Russia</w:t>
      </w:r>
      <w:r w:rsidRPr="007D60E0">
        <w:rPr>
          <w:rStyle w:val="StyleUnderline"/>
        </w:rPr>
        <w:t xml:space="preserve"> as well, </w:t>
      </w:r>
      <w:r w:rsidRPr="007D60E0">
        <w:rPr>
          <w:rStyle w:val="StyleUnderline"/>
          <w:highlight w:val="cyan"/>
        </w:rPr>
        <w:t>lead</w:t>
      </w:r>
      <w:r w:rsidRPr="007D60E0">
        <w:rPr>
          <w:rStyle w:val="StyleUnderline"/>
        </w:rPr>
        <w:t>ing </w:t>
      </w:r>
      <w:r w:rsidRPr="007D60E0">
        <w:rPr>
          <w:rStyle w:val="StyleUnderline"/>
          <w:highlight w:val="cyan"/>
        </w:rPr>
        <w:t>to</w:t>
      </w:r>
      <w:r w:rsidRPr="007D60E0">
        <w:rPr>
          <w:rStyle w:val="StyleUnderline"/>
        </w:rPr>
        <w:t xml:space="preserve"> </w:t>
      </w:r>
      <w:r w:rsidRPr="007D60E0">
        <w:rPr>
          <w:rStyle w:val="Emphasis"/>
        </w:rPr>
        <w:t xml:space="preserve">full-scale </w:t>
      </w:r>
      <w:r w:rsidRPr="007D60E0">
        <w:rPr>
          <w:rStyle w:val="StyleUnderline"/>
          <w:highlight w:val="cyan"/>
        </w:rPr>
        <w:t>war.</w:t>
      </w:r>
      <w:r w:rsidRPr="007D60E0">
        <w:rPr>
          <w:sz w:val="16"/>
        </w:rPr>
        <w:t xml:space="preserve"> Yet neither individually nor collectively do Estonia, Latvia, and Lithuania possess anything approaching an “air force.” Obviously, they wouldn’t be enforcing a no-fly zone.</w:t>
      </w:r>
    </w:p>
    <w:p w14:paraId="73FCDB07" w14:textId="7FF0D242" w:rsidR="007D60E0" w:rsidRPr="007D60E0" w:rsidRDefault="007D60E0" w:rsidP="007D60E0">
      <w:pPr>
        <w:rPr>
          <w:sz w:val="16"/>
        </w:rPr>
      </w:pPr>
      <w:r w:rsidRPr="007D60E0">
        <w:rPr>
          <w:sz w:val="16"/>
        </w:rPr>
        <w:t>More recently, Estonia’s President Alar Karis pushed for naval confrontation with Moscow: “Western countries should establish a military presence in part of the Black Sea to ensure the safe movement of commercial and humanitarian aid vessels.” Estonia, however, has precisely six boats, two for coastal combat and four for mining. They are backed by two planes and two helicopters—for transport. Evidently someone other than Tallinn would have to do the confronting.</w:t>
      </w:r>
    </w:p>
    <w:p w14:paraId="466B8B1C" w14:textId="01776AD5" w:rsidR="007D60E0" w:rsidRPr="007D60E0" w:rsidRDefault="007D60E0" w:rsidP="007D60E0">
      <w:pPr>
        <w:rPr>
          <w:sz w:val="16"/>
        </w:rPr>
      </w:pPr>
      <w:r w:rsidRPr="007D60E0">
        <w:rPr>
          <w:sz w:val="16"/>
        </w:rPr>
        <w:t>Foreign commentators promote equally ambitious plans. Simon Tisdall, columnist for the United Kingdom’s Guardian newspaper, decided that the sword was, in fact, more powerful than the pen and wrote a column urging use of “NATO’s overwhelming power to decisively turn the military tide” in Ukraine. Yet the U.K. military is shrinking and isn’t likely to be turning “the military tide” in Europe or elsewhere.</w:t>
      </w:r>
    </w:p>
    <w:p w14:paraId="26C49CD8" w14:textId="6C0E6BC2" w:rsidR="007D60E0" w:rsidRPr="007D60E0" w:rsidRDefault="007D60E0" w:rsidP="007D60E0">
      <w:pPr>
        <w:rPr>
          <w:sz w:val="16"/>
        </w:rPr>
      </w:pPr>
      <w:r w:rsidRPr="007D60E0">
        <w:rPr>
          <w:sz w:val="16"/>
        </w:rPr>
        <w:t xml:space="preserve">Two weeks ago, Peter Bator, Slovakia’s Permanent Representative to NATO, came to the U.S. to complain to Americans that the alliance—meaning them, the Americans—had not intervened on behalf of Ukraine. Rather melodramatically, he imagined his grandchildren saying, “You were the most powerful military organization in the </w:t>
      </w:r>
      <w:proofErr w:type="gramStart"/>
      <w:r w:rsidRPr="007D60E0">
        <w:rPr>
          <w:sz w:val="16"/>
        </w:rPr>
        <w:t>world</w:t>
      </w:r>
      <w:proofErr w:type="gramEnd"/>
      <w:r w:rsidRPr="007D60E0">
        <w:rPr>
          <w:sz w:val="16"/>
        </w:rPr>
        <w:t xml:space="preserve"> and you decided not to militarily support Ukraine. Please explain this to me.” Tragically, he couldn’t. “I would have difficulties,” he admitted. He said he could “find many fine arguments” of a “theoretical rhetorical” nature but would “still have problems just explaining it to myself.” So off to war the transatlantic alliance should go!</w:t>
      </w:r>
    </w:p>
    <w:p w14:paraId="5FC1E4FB" w14:textId="05B6BE2A" w:rsidR="007D60E0" w:rsidRPr="007D60E0" w:rsidRDefault="007D60E0" w:rsidP="007D60E0">
      <w:pPr>
        <w:rPr>
          <w:sz w:val="16"/>
        </w:rPr>
      </w:pPr>
      <w:r w:rsidRPr="007D60E0">
        <w:rPr>
          <w:rStyle w:val="StyleUnderline"/>
          <w:highlight w:val="cyan"/>
        </w:rPr>
        <w:t>Slovakia has only</w:t>
      </w:r>
      <w:r w:rsidRPr="007D60E0">
        <w:rPr>
          <w:sz w:val="16"/>
        </w:rPr>
        <w:t xml:space="preserve"> 17,950 people in the military and deploys just </w:t>
      </w:r>
      <w:r w:rsidRPr="007D60E0">
        <w:rPr>
          <w:rStyle w:val="StyleUnderline"/>
          <w:highlight w:val="cyan"/>
        </w:rPr>
        <w:t>30</w:t>
      </w:r>
      <w:r w:rsidRPr="007D60E0">
        <w:rPr>
          <w:rStyle w:val="StyleUnderline"/>
        </w:rPr>
        <w:t xml:space="preserve"> main battle </w:t>
      </w:r>
      <w:r w:rsidRPr="007D60E0">
        <w:rPr>
          <w:rStyle w:val="StyleUnderline"/>
          <w:highlight w:val="cyan"/>
        </w:rPr>
        <w:t>tanks</w:t>
      </w:r>
      <w:r w:rsidRPr="007D60E0">
        <w:rPr>
          <w:sz w:val="16"/>
        </w:rPr>
        <w:t>, 60 artillery pieces, 19 combat aircraft, and 37 helicopters. Obviously, that doesn’t constitute “the most powerful military organization in the world.” Bator must be thinking of borrowing someone else’s armed forces “to militarily support Ukraine.” Probably not those of the Baltic states or London. I wonder whose?</w:t>
      </w:r>
    </w:p>
    <w:p w14:paraId="2C7A5B35" w14:textId="77777777" w:rsidR="007D60E0" w:rsidRPr="007D60E0" w:rsidRDefault="007D60E0" w:rsidP="007D60E0">
      <w:pPr>
        <w:rPr>
          <w:sz w:val="16"/>
        </w:rPr>
      </w:pPr>
      <w:r w:rsidRPr="007D60E0">
        <w:rPr>
          <w:sz w:val="16"/>
        </w:rPr>
        <w:lastRenderedPageBreak/>
        <w:t xml:space="preserve">It is one thing to be self-sacrificing and generous with one’s own life. Indeed, that’s just Biblical. Alas, that’s not what Bator expects. He is offering to sacrifice the lives of others—in this case, Americans. If NATO ends up at war with Russia, we all know who would be doing the bulk of the fighting and </w:t>
      </w:r>
      <w:proofErr w:type="gramStart"/>
      <w:r w:rsidRPr="007D60E0">
        <w:rPr>
          <w:sz w:val="16"/>
        </w:rPr>
        <w:t>dying—Americans</w:t>
      </w:r>
      <w:proofErr w:type="gramEnd"/>
      <w:r w:rsidRPr="007D60E0">
        <w:rPr>
          <w:sz w:val="16"/>
        </w:rPr>
        <w:t xml:space="preserve">. If the conflict were to go nuclear, we know whom the Russian ICBMs would be </w:t>
      </w:r>
      <w:proofErr w:type="gramStart"/>
      <w:r w:rsidRPr="007D60E0">
        <w:rPr>
          <w:sz w:val="16"/>
        </w:rPr>
        <w:t>targeting—Americans</w:t>
      </w:r>
      <w:proofErr w:type="gramEnd"/>
      <w:r w:rsidRPr="007D60E0">
        <w:rPr>
          <w:sz w:val="16"/>
        </w:rPr>
        <w:t xml:space="preserve"> again. As for Slovakians, Bator undoubtedly would lead them in praising the U.S. for remaining steadfast for all that is good and wonderful as its cities burn and people perish. After all, that is Washington’s role in NATO, and he would probably express his satisfaction when talking to his grandchildren. What could be better than that?</w:t>
      </w:r>
    </w:p>
    <w:p w14:paraId="6D09DAEA" w14:textId="3EB3C443" w:rsidR="007D60E0" w:rsidRPr="007D60E0" w:rsidRDefault="007D60E0" w:rsidP="007D60E0">
      <w:pPr>
        <w:rPr>
          <w:sz w:val="16"/>
        </w:rPr>
      </w:pPr>
      <w:r w:rsidRPr="007D60E0">
        <w:rPr>
          <w:sz w:val="16"/>
        </w:rPr>
        <w:t xml:space="preserve">It has long been evident to all that the </w:t>
      </w:r>
      <w:r w:rsidRPr="007D60E0">
        <w:rPr>
          <w:rStyle w:val="StyleUnderline"/>
        </w:rPr>
        <w:t xml:space="preserve">transatlantic </w:t>
      </w:r>
      <w:r w:rsidRPr="007D60E0">
        <w:rPr>
          <w:rStyle w:val="StyleUnderline"/>
          <w:highlight w:val="cyan"/>
        </w:rPr>
        <w:t xml:space="preserve">alliance is </w:t>
      </w:r>
      <w:r w:rsidRPr="007D60E0">
        <w:rPr>
          <w:rStyle w:val="Emphasis"/>
          <w:highlight w:val="cyan"/>
        </w:rPr>
        <w:t>unbalanced</w:t>
      </w:r>
      <w:r w:rsidRPr="007D60E0">
        <w:rPr>
          <w:rStyle w:val="Emphasis"/>
        </w:rPr>
        <w:t>.</w:t>
      </w:r>
      <w:r w:rsidRPr="007D60E0">
        <w:rPr>
          <w:sz w:val="16"/>
        </w:rPr>
        <w:t xml:space="preserve"> When it was created in 1949, even its proponents insisted that the U.S. would not provide a permanent garrison. Dwight D. Eisenhower declared, “We </w:t>
      </w:r>
      <w:r w:rsidRPr="007D60E0">
        <w:rPr>
          <w:rStyle w:val="StyleUnderline"/>
          <w:highlight w:val="cyan"/>
        </w:rPr>
        <w:t>cannot</w:t>
      </w:r>
      <w:r w:rsidRPr="007D60E0">
        <w:rPr>
          <w:rStyle w:val="StyleUnderline"/>
        </w:rPr>
        <w:t xml:space="preserve"> be a </w:t>
      </w:r>
      <w:r w:rsidRPr="007D60E0">
        <w:rPr>
          <w:rStyle w:val="Emphasis"/>
        </w:rPr>
        <w:t>modern Rome</w:t>
      </w:r>
      <w:r w:rsidRPr="007D60E0">
        <w:rPr>
          <w:rStyle w:val="StyleUnderline"/>
        </w:rPr>
        <w:t xml:space="preserve"> </w:t>
      </w:r>
      <w:r w:rsidRPr="007D60E0">
        <w:rPr>
          <w:rStyle w:val="StyleUnderline"/>
          <w:highlight w:val="cyan"/>
        </w:rPr>
        <w:t>guard</w:t>
      </w:r>
      <w:r w:rsidRPr="007D60E0">
        <w:rPr>
          <w:rStyle w:val="StyleUnderline"/>
        </w:rPr>
        <w:t xml:space="preserve">ing the </w:t>
      </w:r>
      <w:r w:rsidRPr="007D60E0">
        <w:rPr>
          <w:rStyle w:val="StyleUnderline"/>
          <w:highlight w:val="cyan"/>
        </w:rPr>
        <w:t>far frontiers</w:t>
      </w:r>
      <w:r w:rsidRPr="007D60E0">
        <w:rPr>
          <w:sz w:val="16"/>
        </w:rPr>
        <w:t xml:space="preserve"> with our legions if for no other reason than that these are not, politically, our frontiers. What we must do is to assist these people [to] regain their confidence and get on their own military feet.”</w:t>
      </w:r>
    </w:p>
    <w:p w14:paraId="2E203AF8" w14:textId="1273AE09" w:rsidR="007D60E0" w:rsidRPr="007D60E0" w:rsidRDefault="007D60E0" w:rsidP="007D60E0">
      <w:pPr>
        <w:rPr>
          <w:sz w:val="16"/>
        </w:rPr>
      </w:pPr>
      <w:r w:rsidRPr="007D60E0">
        <w:rPr>
          <w:sz w:val="16"/>
        </w:rPr>
        <w:t xml:space="preserve">Unfortunately, the Americans stayed even as the Europeans recovered. And spent the last </w:t>
      </w:r>
      <w:r w:rsidRPr="007D60E0">
        <w:rPr>
          <w:rStyle w:val="StyleUnderline"/>
          <w:highlight w:val="cyan"/>
        </w:rPr>
        <w:t xml:space="preserve">75 years </w:t>
      </w:r>
      <w:proofErr w:type="gramStart"/>
      <w:r w:rsidRPr="007D60E0">
        <w:rPr>
          <w:rStyle w:val="Emphasis"/>
          <w:highlight w:val="cyan"/>
        </w:rPr>
        <w:t>cheap-riding</w:t>
      </w:r>
      <w:proofErr w:type="gramEnd"/>
      <w:r w:rsidRPr="007D60E0">
        <w:rPr>
          <w:rStyle w:val="StyleUnderline"/>
        </w:rPr>
        <w:t xml:space="preserve"> on the U.S</w:t>
      </w:r>
      <w:r w:rsidRPr="007D60E0">
        <w:rPr>
          <w:sz w:val="16"/>
        </w:rPr>
        <w:t xml:space="preserve">. NATO officials are now celebrating that a majority of members, supposedly gravely threatened by Moscow, are finally devoting two cents on the Euro to their defense. Meanwhile, the </w:t>
      </w:r>
      <w:r w:rsidRPr="007D60E0">
        <w:rPr>
          <w:rStyle w:val="StyleUnderline"/>
          <w:highlight w:val="cyan"/>
        </w:rPr>
        <w:t>expansion of NATO</w:t>
      </w:r>
      <w:r w:rsidRPr="007D60E0">
        <w:rPr>
          <w:sz w:val="16"/>
        </w:rPr>
        <w:t xml:space="preserve"> helped radicalize not just Vladimir Putin but the Russian public and was an </w:t>
      </w:r>
      <w:r w:rsidRPr="007D60E0">
        <w:rPr>
          <w:rStyle w:val="StyleUnderline"/>
        </w:rPr>
        <w:t xml:space="preserve">important </w:t>
      </w:r>
      <w:r w:rsidRPr="007D60E0">
        <w:rPr>
          <w:rStyle w:val="Emphasis"/>
          <w:highlight w:val="cyan"/>
        </w:rPr>
        <w:t>trigger</w:t>
      </w:r>
      <w:r w:rsidRPr="007D60E0">
        <w:rPr>
          <w:rStyle w:val="StyleUnderline"/>
        </w:rPr>
        <w:t xml:space="preserve"> for</w:t>
      </w:r>
      <w:r w:rsidRPr="007D60E0">
        <w:rPr>
          <w:sz w:val="16"/>
        </w:rPr>
        <w:t xml:space="preserve"> Moscow’s </w:t>
      </w:r>
      <w:r w:rsidRPr="007D60E0">
        <w:rPr>
          <w:rStyle w:val="StyleUnderline"/>
        </w:rPr>
        <w:t xml:space="preserve">invasion of </w:t>
      </w:r>
      <w:r w:rsidRPr="007D60E0">
        <w:rPr>
          <w:rStyle w:val="StyleUnderline"/>
          <w:highlight w:val="cyan"/>
        </w:rPr>
        <w:t>Ukraine</w:t>
      </w:r>
      <w:r w:rsidRPr="007D60E0">
        <w:rPr>
          <w:sz w:val="16"/>
        </w:rPr>
        <w:t>. Sixteen years ago, Fiona Hill, who gained notoriety after serving with the Trump National Security Council, warned President George W. Bush that inducting Ukraine and Georgia into NATO was “a provocative move that would likely provoke pre-emptive Russian military action.”</w:t>
      </w:r>
    </w:p>
    <w:p w14:paraId="12CF4E1F" w14:textId="35F4AD8A" w:rsidR="002A7FD4" w:rsidRDefault="007D60E0" w:rsidP="007D60E0">
      <w:pPr>
        <w:rPr>
          <w:rStyle w:val="StyleUnderline"/>
        </w:rPr>
      </w:pPr>
      <w:r w:rsidRPr="007D60E0">
        <w:rPr>
          <w:sz w:val="16"/>
        </w:rPr>
        <w:t xml:space="preserve">Perhaps most perversely, Washington has turned an alliance intended to augment U.S. security into an international dole. In recent years, </w:t>
      </w:r>
      <w:r w:rsidRPr="007D60E0">
        <w:rPr>
          <w:rStyle w:val="StyleUnderline"/>
        </w:rPr>
        <w:t>NATO’s expansion policy</w:t>
      </w:r>
      <w:r w:rsidRPr="007D60E0">
        <w:rPr>
          <w:sz w:val="16"/>
        </w:rPr>
        <w:t xml:space="preserve"> has been bizarre, </w:t>
      </w:r>
      <w:r w:rsidRPr="007D60E0">
        <w:rPr>
          <w:rStyle w:val="StyleUnderline"/>
        </w:rPr>
        <w:t xml:space="preserve">including nations whose </w:t>
      </w:r>
      <w:r w:rsidRPr="007D60E0">
        <w:rPr>
          <w:rStyle w:val="StyleUnderline"/>
          <w:highlight w:val="cyan"/>
        </w:rPr>
        <w:t xml:space="preserve">militaries amount to </w:t>
      </w:r>
      <w:r w:rsidRPr="007D60E0">
        <w:rPr>
          <w:rStyle w:val="Emphasis"/>
          <w:highlight w:val="cyan"/>
        </w:rPr>
        <w:t>rounding errors</w:t>
      </w:r>
      <w:r w:rsidRPr="007D60E0">
        <w:rPr>
          <w:sz w:val="16"/>
        </w:rPr>
        <w:t xml:space="preserve">. Even the latest additions, </w:t>
      </w:r>
      <w:r w:rsidRPr="007D60E0">
        <w:rPr>
          <w:rStyle w:val="StyleUnderline"/>
          <w:highlight w:val="cyan"/>
        </w:rPr>
        <w:t>Finland</w:t>
      </w:r>
      <w:r w:rsidRPr="007D60E0">
        <w:rPr>
          <w:sz w:val="16"/>
          <w:highlight w:val="cyan"/>
        </w:rPr>
        <w:t>,</w:t>
      </w:r>
      <w:r w:rsidRPr="007D60E0">
        <w:rPr>
          <w:sz w:val="16"/>
        </w:rPr>
        <w:t xml:space="preserve"> added last year, and potentially </w:t>
      </w:r>
      <w:r w:rsidRPr="007D60E0">
        <w:rPr>
          <w:rStyle w:val="StyleUnderline"/>
          <w:highlight w:val="cyan"/>
        </w:rPr>
        <w:t>Sweden</w:t>
      </w:r>
      <w:r w:rsidRPr="007D60E0">
        <w:rPr>
          <w:sz w:val="16"/>
          <w:highlight w:val="cyan"/>
        </w:rPr>
        <w:t>,</w:t>
      </w:r>
      <w:r w:rsidRPr="007D60E0">
        <w:rPr>
          <w:sz w:val="16"/>
        </w:rPr>
        <w:t xml:space="preserve"> which awaits approval from Hungary’s parliament, </w:t>
      </w:r>
      <w:r w:rsidRPr="007D60E0">
        <w:rPr>
          <w:rStyle w:val="StyleUnderline"/>
          <w:highlight w:val="cyan"/>
        </w:rPr>
        <w:t>are</w:t>
      </w:r>
      <w:r w:rsidRPr="007D60E0">
        <w:rPr>
          <w:rStyle w:val="StyleUnderline"/>
        </w:rPr>
        <w:t xml:space="preserve"> only </w:t>
      </w:r>
      <w:r w:rsidRPr="007D60E0">
        <w:rPr>
          <w:rStyle w:val="StyleUnderline"/>
          <w:highlight w:val="cyan"/>
        </w:rPr>
        <w:t>minor powers</w:t>
      </w:r>
      <w:r w:rsidRPr="007D60E0">
        <w:rPr>
          <w:sz w:val="16"/>
        </w:rPr>
        <w:t xml:space="preserve"> despite their PR buildup. (What sets Helsinki apart is its outsize reserve.) </w:t>
      </w:r>
      <w:r w:rsidRPr="007D60E0">
        <w:rPr>
          <w:rStyle w:val="StyleUnderline"/>
        </w:rPr>
        <w:t>Nor do they make America more secure.</w:t>
      </w:r>
      <w:r w:rsidRPr="007D60E0">
        <w:rPr>
          <w:sz w:val="16"/>
        </w:rPr>
        <w:t xml:space="preserve"> Rather, </w:t>
      </w:r>
      <w:r w:rsidRPr="007D60E0">
        <w:rPr>
          <w:rStyle w:val="StyleUnderline"/>
        </w:rPr>
        <w:t xml:space="preserve">the U.S. has again </w:t>
      </w:r>
      <w:r w:rsidRPr="007D60E0">
        <w:rPr>
          <w:rStyle w:val="Emphasis"/>
        </w:rPr>
        <w:t>expanded its responsibilities</w:t>
      </w:r>
      <w:r w:rsidRPr="007D60E0">
        <w:rPr>
          <w:rStyle w:val="StyleUnderline"/>
        </w:rPr>
        <w:t xml:space="preserve"> in confronting a major conventional military power which possesses nuclear weapons.</w:t>
      </w:r>
    </w:p>
    <w:p w14:paraId="657876D3" w14:textId="77777777" w:rsidR="00441C48" w:rsidRPr="004E4752" w:rsidRDefault="00441C48" w:rsidP="00441C48"/>
    <w:p w14:paraId="59735D4F" w14:textId="77777777" w:rsidR="00441C48" w:rsidRDefault="00441C48" w:rsidP="00441C48">
      <w:pPr>
        <w:pStyle w:val="Heading4"/>
      </w:pPr>
      <w:r>
        <w:t xml:space="preserve">NATO is perceived as </w:t>
      </w:r>
      <w:r w:rsidRPr="003B4BCD">
        <w:rPr>
          <w:u w:val="single"/>
        </w:rPr>
        <w:t>weak</w:t>
      </w:r>
      <w:r>
        <w:t xml:space="preserve"> by </w:t>
      </w:r>
      <w:r w:rsidRPr="003B4BCD">
        <w:rPr>
          <w:u w:val="single"/>
        </w:rPr>
        <w:t>adversarial states</w:t>
      </w:r>
      <w:r>
        <w:t>---</w:t>
      </w:r>
      <w:r w:rsidRPr="003B4BCD">
        <w:rPr>
          <w:b w:val="0"/>
          <w:bCs/>
        </w:rPr>
        <w:t xml:space="preserve">that means </w:t>
      </w:r>
      <w:r w:rsidRPr="003B4BCD">
        <w:rPr>
          <w:b w:val="0"/>
          <w:bCs/>
          <w:u w:val="single"/>
        </w:rPr>
        <w:t>one consultation</w:t>
      </w:r>
      <w:r w:rsidRPr="003B4BCD">
        <w:rPr>
          <w:b w:val="0"/>
          <w:bCs/>
        </w:rPr>
        <w:t xml:space="preserve"> can’t solve the </w:t>
      </w:r>
      <w:r w:rsidRPr="003B4BCD">
        <w:rPr>
          <w:b w:val="0"/>
          <w:bCs/>
          <w:u w:val="single"/>
        </w:rPr>
        <w:t>net benefit</w:t>
      </w:r>
      <w:r w:rsidRPr="003B4BCD">
        <w:rPr>
          <w:b w:val="0"/>
          <w:bCs/>
        </w:rPr>
        <w:t>.</w:t>
      </w:r>
      <w:r>
        <w:t xml:space="preserve"> </w:t>
      </w:r>
    </w:p>
    <w:p w14:paraId="39CF85AD" w14:textId="77777777" w:rsidR="00441C48" w:rsidRDefault="00441C48" w:rsidP="00441C48">
      <w:proofErr w:type="spellStart"/>
      <w:r w:rsidRPr="005E7964">
        <w:rPr>
          <w:rStyle w:val="Style13ptBold"/>
        </w:rPr>
        <w:t>Martisiute</w:t>
      </w:r>
      <w:proofErr w:type="spellEnd"/>
      <w:r w:rsidRPr="005E7964">
        <w:rPr>
          <w:rStyle w:val="Style13ptBold"/>
        </w:rPr>
        <w:t xml:space="preserve"> 6/25</w:t>
      </w:r>
      <w:r>
        <w:t xml:space="preserve"> [</w:t>
      </w:r>
      <w:r w:rsidRPr="003B4BCD">
        <w:t xml:space="preserve">Maria </w:t>
      </w:r>
      <w:proofErr w:type="spellStart"/>
      <w:r w:rsidRPr="003B4BCD">
        <w:t>Martisiute</w:t>
      </w:r>
      <w:proofErr w:type="spellEnd"/>
      <w:r w:rsidRPr="003B4BCD">
        <w:t xml:space="preserve"> is a Policy Analyst at the European Policy Centre focusing on </w:t>
      </w:r>
      <w:proofErr w:type="spellStart"/>
      <w:r w:rsidRPr="003B4BCD">
        <w:t>defence</w:t>
      </w:r>
      <w:proofErr w:type="spellEnd"/>
      <w:r w:rsidRPr="003B4BCD">
        <w:t>, security and foreign affairs.</w:t>
      </w:r>
      <w:r>
        <w:t xml:space="preserve"> “</w:t>
      </w:r>
      <w:r w:rsidRPr="00E21E50">
        <w:t>NATO’s warfighting posture must hold Russia at risk</w:t>
      </w:r>
      <w:r>
        <w:t xml:space="preserve">.” </w:t>
      </w:r>
      <w:r w:rsidRPr="00E21E50">
        <w:t>https://www.epc.eu/publication/natos-warfighting-posture-must-hold-russia-at-risk/</w:t>
      </w:r>
      <w:r>
        <w:t>] //aka</w:t>
      </w:r>
    </w:p>
    <w:p w14:paraId="69481FDA" w14:textId="77777777" w:rsidR="00441C48" w:rsidRPr="003B4BCD" w:rsidRDefault="00441C48" w:rsidP="00441C48">
      <w:pPr>
        <w:rPr>
          <w:sz w:val="14"/>
        </w:rPr>
      </w:pPr>
      <w:r w:rsidRPr="003B4BCD">
        <w:rPr>
          <w:sz w:val="14"/>
        </w:rPr>
        <w:t>Reality check</w:t>
      </w:r>
    </w:p>
    <w:p w14:paraId="0EFADE84" w14:textId="77777777" w:rsidR="00441C48" w:rsidRPr="003B4BCD" w:rsidRDefault="00441C48" w:rsidP="00441C48">
      <w:pPr>
        <w:rPr>
          <w:rStyle w:val="StyleUnderline"/>
        </w:rPr>
      </w:pPr>
      <w:r w:rsidRPr="003B4BCD">
        <w:rPr>
          <w:rStyle w:val="StyleUnderline"/>
          <w:highlight w:val="cyan"/>
        </w:rPr>
        <w:t>NATO’s</w:t>
      </w:r>
      <w:r w:rsidRPr="003B4BCD">
        <w:rPr>
          <w:rStyle w:val="StyleUnderline"/>
        </w:rPr>
        <w:t xml:space="preserve"> current </w:t>
      </w:r>
      <w:r w:rsidRPr="003B4BCD">
        <w:rPr>
          <w:rStyle w:val="StyleUnderline"/>
          <w:highlight w:val="cyan"/>
        </w:rPr>
        <w:t>thinking</w:t>
      </w:r>
      <w:r w:rsidRPr="003B4BCD">
        <w:rPr>
          <w:rStyle w:val="StyleUnderline"/>
        </w:rPr>
        <w:t xml:space="preserve"> is </w:t>
      </w:r>
      <w:r w:rsidRPr="003B4BCD">
        <w:rPr>
          <w:rStyle w:val="StyleUnderline"/>
          <w:highlight w:val="cyan"/>
        </w:rPr>
        <w:t>that, because Russia has not rolled tanks into NATO territory, deterrence has not</w:t>
      </w:r>
      <w:r w:rsidRPr="003B4BCD">
        <w:rPr>
          <w:rStyle w:val="StyleUnderline"/>
        </w:rPr>
        <w:t xml:space="preserve"> </w:t>
      </w:r>
      <w:r w:rsidRPr="003B4BCD">
        <w:rPr>
          <w:rStyle w:val="StyleUnderline"/>
          <w:highlight w:val="cyan"/>
        </w:rPr>
        <w:t>failed.</w:t>
      </w:r>
      <w:r w:rsidRPr="003B4BCD">
        <w:rPr>
          <w:sz w:val="14"/>
        </w:rPr>
        <w:t xml:space="preserve"> Nevertheless, there should be no surprise if Russian President Vladimir Putin changes his calculus and tests NATO sooner. </w:t>
      </w:r>
      <w:r w:rsidRPr="003B4BCD">
        <w:rPr>
          <w:rStyle w:val="StyleUnderline"/>
          <w:highlight w:val="cyan"/>
        </w:rPr>
        <w:t>One should not be</w:t>
      </w:r>
      <w:r w:rsidRPr="003B4BCD">
        <w:rPr>
          <w:rStyle w:val="StyleUnderline"/>
        </w:rPr>
        <w:t xml:space="preserve"> </w:t>
      </w:r>
      <w:r w:rsidRPr="003B4BCD">
        <w:rPr>
          <w:rStyle w:val="StyleUnderline"/>
          <w:highlight w:val="cyan"/>
        </w:rPr>
        <w:t>complacent in thinking</w:t>
      </w:r>
      <w:r w:rsidRPr="003B4BCD">
        <w:rPr>
          <w:rStyle w:val="StyleUnderline"/>
        </w:rPr>
        <w:t xml:space="preserve"> that </w:t>
      </w:r>
      <w:r w:rsidRPr="003B4BCD">
        <w:rPr>
          <w:rStyle w:val="StyleUnderline"/>
          <w:highlight w:val="cyan"/>
        </w:rPr>
        <w:t>NATO’s deterrence posture works</w:t>
      </w:r>
      <w:r w:rsidRPr="003B4BCD">
        <w:rPr>
          <w:rStyle w:val="StyleUnderline"/>
        </w:rPr>
        <w:t xml:space="preserve"> as intended</w:t>
      </w:r>
      <w:r w:rsidRPr="003B4BCD">
        <w:rPr>
          <w:sz w:val="14"/>
        </w:rPr>
        <w:t xml:space="preserve"> when, after three years of war, Russia continues to insist on achieving its military objectives in Ukraine, on NATO’s withdrawal to its borders of 1997, and continues to conduct hybrid attacks against NATO allies. </w:t>
      </w:r>
      <w:r w:rsidRPr="003B4BCD">
        <w:rPr>
          <w:rStyle w:val="StyleUnderline"/>
        </w:rPr>
        <w:t xml:space="preserve">It is concerning that </w:t>
      </w:r>
      <w:r w:rsidRPr="003B4BCD">
        <w:rPr>
          <w:rStyle w:val="StyleUnderline"/>
          <w:highlight w:val="cyan"/>
        </w:rPr>
        <w:t>NATO lacks comparable military capabilities</w:t>
      </w:r>
      <w:r w:rsidRPr="003B4BCD">
        <w:rPr>
          <w:rStyle w:val="StyleUnderline"/>
        </w:rPr>
        <w:t xml:space="preserve"> during an active war in Europe, while facing the prospect of armed aggression before 2030</w:t>
      </w:r>
      <w:r w:rsidRPr="003B4BCD">
        <w:rPr>
          <w:sz w:val="14"/>
        </w:rPr>
        <w:t xml:space="preserve">, if not sooner. </w:t>
      </w:r>
      <w:r w:rsidRPr="003B4BCD">
        <w:rPr>
          <w:rStyle w:val="StyleUnderline"/>
        </w:rPr>
        <w:t xml:space="preserve">These are not hypothetical scenarios - German </w:t>
      </w:r>
      <w:r w:rsidRPr="003B4BCD">
        <w:rPr>
          <w:rStyle w:val="StyleUnderline"/>
          <w:highlight w:val="cyan"/>
        </w:rPr>
        <w:t>intelligence warned</w:t>
      </w:r>
      <w:r w:rsidRPr="003B4BCD">
        <w:rPr>
          <w:rStyle w:val="StyleUnderline"/>
        </w:rPr>
        <w:t xml:space="preserve"> recently that </w:t>
      </w:r>
      <w:r w:rsidRPr="003B4BCD">
        <w:rPr>
          <w:rStyle w:val="Emphasis"/>
          <w:highlight w:val="cyan"/>
        </w:rPr>
        <w:t>Russia is looking to “test” NATO</w:t>
      </w:r>
      <w:r w:rsidRPr="003B4BCD">
        <w:rPr>
          <w:rStyle w:val="StyleUnderline"/>
        </w:rPr>
        <w:t xml:space="preserve"> in the Baltics.</w:t>
      </w:r>
    </w:p>
    <w:p w14:paraId="49372C25" w14:textId="77777777" w:rsidR="00441C48" w:rsidRPr="003B4BCD" w:rsidRDefault="00441C48" w:rsidP="00441C48">
      <w:pPr>
        <w:rPr>
          <w:sz w:val="14"/>
        </w:rPr>
      </w:pPr>
      <w:r w:rsidRPr="003B4BCD">
        <w:rPr>
          <w:sz w:val="14"/>
        </w:rPr>
        <w:t xml:space="preserve">Allies must </w:t>
      </w:r>
      <w:proofErr w:type="spellStart"/>
      <w:r w:rsidRPr="003B4BCD">
        <w:rPr>
          <w:sz w:val="14"/>
        </w:rPr>
        <w:t>recognise</w:t>
      </w:r>
      <w:proofErr w:type="spellEnd"/>
      <w:r w:rsidRPr="003B4BCD">
        <w:rPr>
          <w:sz w:val="14"/>
        </w:rPr>
        <w:t xml:space="preserve"> the limits of their current deterrence posture if they are to change Putin’s calculus as he attempts to rewrite history. NATO must also understand that a failure to stop Russia now encourages future aggression. </w:t>
      </w:r>
      <w:r w:rsidRPr="003B4BCD">
        <w:rPr>
          <w:rStyle w:val="Emphasis"/>
        </w:rPr>
        <w:t xml:space="preserve">The </w:t>
      </w:r>
      <w:r w:rsidRPr="003B4BCD">
        <w:rPr>
          <w:rStyle w:val="Emphasis"/>
          <w:highlight w:val="cyan"/>
        </w:rPr>
        <w:t>weakness of NATO dates to 2008</w:t>
      </w:r>
      <w:r w:rsidRPr="003B4BCD">
        <w:rPr>
          <w:sz w:val="14"/>
        </w:rPr>
        <w:t>, when its flawed decision to promise eventual membership to Georgia and Ukraine—without saying when or how—gave Russia an incentive to attack Georgia and later Ukraine, and to launch hybrid attacks across Europe, raising the risk of war with NATO itself.</w:t>
      </w:r>
    </w:p>
    <w:p w14:paraId="64A55823" w14:textId="77777777" w:rsidR="00441C48" w:rsidRPr="003B4BCD" w:rsidRDefault="00441C48" w:rsidP="00441C48">
      <w:pPr>
        <w:rPr>
          <w:rStyle w:val="Emphasis"/>
        </w:rPr>
      </w:pPr>
      <w:r w:rsidRPr="003B4BCD">
        <w:rPr>
          <w:sz w:val="14"/>
        </w:rPr>
        <w:t xml:space="preserve">US President Donald </w:t>
      </w:r>
      <w:r w:rsidRPr="003B4BCD">
        <w:rPr>
          <w:rStyle w:val="StyleUnderline"/>
          <w:highlight w:val="cyan"/>
        </w:rPr>
        <w:t>Trump’s reluctance to get tough with Putin gives Russia confidence in attacking Ukraine and</w:t>
      </w:r>
      <w:r w:rsidRPr="003B4BCD">
        <w:rPr>
          <w:rStyle w:val="StyleUnderline"/>
        </w:rPr>
        <w:t xml:space="preserve"> </w:t>
      </w:r>
      <w:r w:rsidRPr="003B4BCD">
        <w:rPr>
          <w:rStyle w:val="StyleUnderline"/>
          <w:highlight w:val="cyan"/>
        </w:rPr>
        <w:t>beyond.</w:t>
      </w:r>
      <w:r w:rsidRPr="003B4BCD">
        <w:rPr>
          <w:rStyle w:val="StyleUnderline"/>
        </w:rPr>
        <w:t xml:space="preserve"> Trump’s willingness to repeat Russian narratives and resume trade </w:t>
      </w:r>
      <w:r w:rsidRPr="003B4BCD">
        <w:rPr>
          <w:rStyle w:val="StyleUnderline"/>
          <w:highlight w:val="cyan"/>
        </w:rPr>
        <w:t xml:space="preserve">signals to Putin that </w:t>
      </w:r>
      <w:r w:rsidRPr="003B4BCD">
        <w:rPr>
          <w:rStyle w:val="Emphasis"/>
          <w:highlight w:val="cyan"/>
        </w:rPr>
        <w:t>NATO is</w:t>
      </w:r>
      <w:r w:rsidRPr="003B4BCD">
        <w:rPr>
          <w:rStyle w:val="Emphasis"/>
        </w:rPr>
        <w:t xml:space="preserve"> </w:t>
      </w:r>
      <w:r w:rsidRPr="003B4BCD">
        <w:rPr>
          <w:rStyle w:val="Emphasis"/>
          <w:highlight w:val="cyan"/>
        </w:rPr>
        <w:t>weak and divided.</w:t>
      </w:r>
      <w:r w:rsidRPr="003B4BCD">
        <w:rPr>
          <w:rStyle w:val="StyleUnderline"/>
        </w:rPr>
        <w:t xml:space="preserve"> </w:t>
      </w:r>
      <w:r w:rsidRPr="003B4BCD">
        <w:rPr>
          <w:sz w:val="14"/>
        </w:rPr>
        <w:t xml:space="preserve">If Putin sways Trump into blocking Ukraine’s NATO accession as a “root cause” of the war, it will create a precedent to invoke Baltic-Nordic NATO membership as grounds for a future conflict. Would Trump risk the US stock market over an incursion into Narva in Estonia, or Kybartai in </w:t>
      </w:r>
      <w:r w:rsidRPr="003B4BCD">
        <w:rPr>
          <w:sz w:val="14"/>
        </w:rPr>
        <w:lastRenderedPageBreak/>
        <w:t xml:space="preserve">Lithuania, especially after sealing multi-billion trade deal with Moscow? If President Trump excused Russian attacks on Ukrainian civilians as a mistake, he could similarly dismiss as a misunderstanding a potential incident in a NATO country that was once part of Soviet territory. </w:t>
      </w:r>
      <w:r w:rsidRPr="003B4BCD">
        <w:rPr>
          <w:rStyle w:val="StyleUnderline"/>
        </w:rPr>
        <w:t xml:space="preserve">The US is in NATO, but </w:t>
      </w:r>
      <w:r w:rsidRPr="003B4BCD">
        <w:rPr>
          <w:rStyle w:val="StyleUnderline"/>
          <w:highlight w:val="cyan"/>
        </w:rPr>
        <w:t>Putin knows</w:t>
      </w:r>
      <w:r w:rsidRPr="003B4BCD">
        <w:rPr>
          <w:rStyle w:val="StyleUnderline"/>
        </w:rPr>
        <w:t xml:space="preserve"> that </w:t>
      </w:r>
      <w:r w:rsidRPr="003B4BCD">
        <w:rPr>
          <w:rStyle w:val="Emphasis"/>
          <w:highlight w:val="cyan"/>
        </w:rPr>
        <w:t>Trump does not have faith in</w:t>
      </w:r>
      <w:r w:rsidRPr="003B4BCD">
        <w:rPr>
          <w:rStyle w:val="Emphasis"/>
        </w:rPr>
        <w:t xml:space="preserve"> its </w:t>
      </w:r>
      <w:r w:rsidRPr="003B4BCD">
        <w:rPr>
          <w:rStyle w:val="Emphasis"/>
          <w:highlight w:val="cyan"/>
        </w:rPr>
        <w:t>shared values.</w:t>
      </w:r>
    </w:p>
    <w:p w14:paraId="3633289B" w14:textId="77777777" w:rsidR="00441C48" w:rsidRPr="003B4BCD" w:rsidRDefault="00441C48" w:rsidP="00441C48">
      <w:pPr>
        <w:rPr>
          <w:sz w:val="14"/>
        </w:rPr>
      </w:pPr>
      <w:r w:rsidRPr="003B4BCD">
        <w:rPr>
          <w:sz w:val="14"/>
        </w:rPr>
        <w:t xml:space="preserve">The reality is that </w:t>
      </w:r>
      <w:r w:rsidRPr="003B4BCD">
        <w:rPr>
          <w:rStyle w:val="StyleUnderline"/>
        </w:rPr>
        <w:t xml:space="preserve">Putin is so committed to continuing his war in Ukraine that he left the </w:t>
      </w:r>
      <w:r w:rsidRPr="003B4BCD">
        <w:rPr>
          <w:rStyle w:val="StyleUnderline"/>
          <w:highlight w:val="cyan"/>
        </w:rPr>
        <w:t>US</w:t>
      </w:r>
      <w:r w:rsidRPr="003B4BCD">
        <w:rPr>
          <w:rStyle w:val="StyleUnderline"/>
        </w:rPr>
        <w:t xml:space="preserve">-brokered </w:t>
      </w:r>
      <w:r w:rsidRPr="003B4BCD">
        <w:rPr>
          <w:rStyle w:val="StyleUnderline"/>
          <w:highlight w:val="cyan"/>
        </w:rPr>
        <w:t>peace</w:t>
      </w:r>
      <w:r w:rsidRPr="003B4BCD">
        <w:rPr>
          <w:rStyle w:val="StyleUnderline"/>
        </w:rPr>
        <w:t xml:space="preserve"> </w:t>
      </w:r>
      <w:r w:rsidRPr="003B4BCD">
        <w:rPr>
          <w:rStyle w:val="StyleUnderline"/>
          <w:highlight w:val="cyan"/>
        </w:rPr>
        <w:t>process in tatters, exposing</w:t>
      </w:r>
      <w:r w:rsidRPr="003B4BCD">
        <w:rPr>
          <w:rStyle w:val="StyleUnderline"/>
        </w:rPr>
        <w:t xml:space="preserve"> the </w:t>
      </w:r>
      <w:r w:rsidRPr="003B4BCD">
        <w:rPr>
          <w:rStyle w:val="Emphasis"/>
          <w:highlight w:val="cyan"/>
        </w:rPr>
        <w:t>diplomatic weakness of</w:t>
      </w:r>
      <w:r w:rsidRPr="003B4BCD">
        <w:rPr>
          <w:rStyle w:val="Emphasis"/>
        </w:rPr>
        <w:t xml:space="preserve"> both </w:t>
      </w:r>
      <w:r w:rsidRPr="003B4BCD">
        <w:rPr>
          <w:rStyle w:val="Emphasis"/>
          <w:highlight w:val="cyan"/>
        </w:rPr>
        <w:t>America and Europe</w:t>
      </w:r>
      <w:r w:rsidRPr="003B4BCD">
        <w:rPr>
          <w:rStyle w:val="StyleUnderline"/>
          <w:highlight w:val="cyan"/>
        </w:rPr>
        <w:t>.</w:t>
      </w:r>
      <w:r w:rsidRPr="003B4BCD">
        <w:rPr>
          <w:sz w:val="14"/>
        </w:rPr>
        <w:t xml:space="preserve"> The conscription of another 160,000 men, combat training for high schoolers, growing ties with China, and a military build-up near Finland suggest that </w:t>
      </w:r>
      <w:r w:rsidRPr="003B4BCD">
        <w:rPr>
          <w:rStyle w:val="StyleUnderline"/>
        </w:rPr>
        <w:t>Russia may test NATO amid Europe’s hurried rearmament and American retrenchment of its European deployments.</w:t>
      </w:r>
      <w:r w:rsidRPr="003B4BCD">
        <w:rPr>
          <w:sz w:val="14"/>
        </w:rPr>
        <w:t xml:space="preserve"> Meanwhile, China enables Russia’s destruction of European security by diplomatic cover, through the export of dual-use goods, support for Russian weapons manufacturing, and with Chinese volunteers on the frontline. Beijing continues to learn from Russian war experience in Europe, enabling it to threaten stability in Asia.</w:t>
      </w:r>
    </w:p>
    <w:p w14:paraId="63A99FBE" w14:textId="77777777" w:rsidR="00441C48" w:rsidRDefault="00441C48" w:rsidP="00441C48"/>
    <w:p w14:paraId="7D622944" w14:textId="77777777" w:rsidR="00441C48" w:rsidRDefault="00441C48" w:rsidP="00441C48">
      <w:pPr>
        <w:pStyle w:val="Heading4"/>
      </w:pPr>
      <w:r>
        <w:t xml:space="preserve">The summit </w:t>
      </w:r>
      <w:r w:rsidRPr="00E21E50">
        <w:rPr>
          <w:u w:val="single"/>
        </w:rPr>
        <w:t>solved nothing</w:t>
      </w:r>
      <w:r>
        <w:t>---</w:t>
      </w:r>
      <w:r w:rsidRPr="007A6EE1">
        <w:rPr>
          <w:b w:val="0"/>
          <w:bCs/>
        </w:rPr>
        <w:t xml:space="preserve">NATO is still as </w:t>
      </w:r>
      <w:r w:rsidRPr="007A6EE1">
        <w:rPr>
          <w:b w:val="0"/>
          <w:bCs/>
          <w:u w:val="single"/>
        </w:rPr>
        <w:t>obsolete</w:t>
      </w:r>
      <w:r w:rsidRPr="007A6EE1">
        <w:rPr>
          <w:b w:val="0"/>
          <w:bCs/>
        </w:rPr>
        <w:t xml:space="preserve"> as it was before and </w:t>
      </w:r>
      <w:r w:rsidRPr="007A6EE1">
        <w:rPr>
          <w:b w:val="0"/>
          <w:bCs/>
          <w:u w:val="single"/>
        </w:rPr>
        <w:t>alternative</w:t>
      </w:r>
      <w:r w:rsidRPr="007A6EE1">
        <w:rPr>
          <w:b w:val="0"/>
          <w:bCs/>
        </w:rPr>
        <w:t xml:space="preserve"> forums for defense are </w:t>
      </w:r>
      <w:r w:rsidRPr="007A6EE1">
        <w:rPr>
          <w:b w:val="0"/>
          <w:bCs/>
          <w:u w:val="single"/>
        </w:rPr>
        <w:t>key</w:t>
      </w:r>
      <w:r w:rsidRPr="007A6EE1">
        <w:rPr>
          <w:b w:val="0"/>
          <w:bCs/>
        </w:rPr>
        <w:t>.</w:t>
      </w:r>
      <w:r>
        <w:t xml:space="preserve"> </w:t>
      </w:r>
    </w:p>
    <w:p w14:paraId="39D60F76" w14:textId="77777777" w:rsidR="00441C48" w:rsidRPr="007A6EE1" w:rsidRDefault="00441C48" w:rsidP="00441C48">
      <w:pPr>
        <w:rPr>
          <w:rStyle w:val="Style13ptBold"/>
        </w:rPr>
      </w:pPr>
      <w:r>
        <w:rPr>
          <w:rStyle w:val="Style13ptBold"/>
        </w:rPr>
        <w:t xml:space="preserve">Kettle 6/26 </w:t>
      </w:r>
      <w:r w:rsidRPr="007A6EE1">
        <w:t>[Martin Kettle is a Guardian associate editor and columnist. “Without dignity, leaders fell at Trump’s feet in The Hague – and for what? All Nato’s key problems remain.” https://www.theguardian.com/commentisfree/2025/jun/26/trump-the-hague-nato-europe-defence] //aka</w:t>
      </w:r>
    </w:p>
    <w:p w14:paraId="641C0226" w14:textId="77777777" w:rsidR="00441C48" w:rsidRPr="00E21E50" w:rsidRDefault="00441C48" w:rsidP="00441C48">
      <w:pPr>
        <w:rPr>
          <w:b/>
          <w:iCs/>
          <w:u w:val="single"/>
        </w:rPr>
      </w:pPr>
      <w:r w:rsidRPr="00E21E50">
        <w:rPr>
          <w:u w:val="single"/>
        </w:rPr>
        <w:t xml:space="preserve">Nato’s </w:t>
      </w:r>
      <w:r w:rsidRPr="007A6EE1">
        <w:rPr>
          <w:highlight w:val="cyan"/>
          <w:u w:val="single"/>
        </w:rPr>
        <w:t xml:space="preserve">Hague summit was an </w:t>
      </w:r>
      <w:r w:rsidRPr="007A6EE1">
        <w:rPr>
          <w:b/>
          <w:bCs/>
          <w:highlight w:val="cyan"/>
          <w:u w:val="single"/>
        </w:rPr>
        <w:t>orchestrated grovel</w:t>
      </w:r>
      <w:r w:rsidRPr="00E21E50">
        <w:rPr>
          <w:u w:val="single"/>
        </w:rPr>
        <w:t xml:space="preserve"> at the feet of Donald Trump.</w:t>
      </w:r>
      <w:r w:rsidRPr="007A6EE1">
        <w:rPr>
          <w:sz w:val="12"/>
        </w:rPr>
        <w:t xml:space="preserve"> The originally planned two-day meeting was truncated into a single morning’s official business to flatter the president’s ego and accommodate his short attention span. The agenda was cynically narrowed to focus on the </w:t>
      </w:r>
      <w:proofErr w:type="spellStart"/>
      <w:r w:rsidRPr="007A6EE1">
        <w:rPr>
          <w:sz w:val="12"/>
        </w:rPr>
        <w:t>defence</w:t>
      </w:r>
      <w:proofErr w:type="spellEnd"/>
      <w:r w:rsidRPr="007A6EE1">
        <w:rPr>
          <w:sz w:val="12"/>
        </w:rPr>
        <w:t xml:space="preserve"> spending hikes he demands from US allies. </w:t>
      </w:r>
      <w:r w:rsidRPr="007A6EE1">
        <w:rPr>
          <w:highlight w:val="cyan"/>
          <w:u w:val="single"/>
        </w:rPr>
        <w:t>Issues that may provoke</w:t>
      </w:r>
      <w:r w:rsidRPr="00E21E50">
        <w:rPr>
          <w:u w:val="single"/>
        </w:rPr>
        <w:t xml:space="preserve"> or embarrass </w:t>
      </w:r>
      <w:r w:rsidRPr="007A6EE1">
        <w:rPr>
          <w:highlight w:val="cyan"/>
          <w:u w:val="single"/>
        </w:rPr>
        <w:t>Trump</w:t>
      </w:r>
      <w:r w:rsidRPr="00E21E50">
        <w:rPr>
          <w:u w:val="single"/>
        </w:rPr>
        <w:t xml:space="preserve"> – the Ukraine conflict, or whether the Iranian nuclear threat has </w:t>
      </w:r>
      <w:proofErr w:type="gramStart"/>
      <w:r w:rsidRPr="00E21E50">
        <w:rPr>
          <w:u w:val="single"/>
        </w:rPr>
        <w:t>actually been</w:t>
      </w:r>
      <w:proofErr w:type="gramEnd"/>
      <w:r w:rsidRPr="00E21E50">
        <w:rPr>
          <w:u w:val="single"/>
        </w:rPr>
        <w:t xml:space="preserve"> eliminated by US bombing – were </w:t>
      </w:r>
      <w:r w:rsidRPr="007A6EE1">
        <w:rPr>
          <w:rStyle w:val="Emphasis"/>
          <w:highlight w:val="cyan"/>
        </w:rPr>
        <w:t>relegated to the sidelines.</w:t>
      </w:r>
    </w:p>
    <w:p w14:paraId="218B554E" w14:textId="77777777" w:rsidR="00441C48" w:rsidRPr="00E21E50" w:rsidRDefault="00441C48" w:rsidP="00441C48">
      <w:pPr>
        <w:rPr>
          <w:rStyle w:val="Emphasis"/>
        </w:rPr>
      </w:pPr>
      <w:r w:rsidRPr="007A6EE1">
        <w:rPr>
          <w:sz w:val="12"/>
        </w:rPr>
        <w:t xml:space="preserve">Instead, </w:t>
      </w:r>
      <w:r w:rsidRPr="00E21E50">
        <w:rPr>
          <w:rStyle w:val="StyleUnderline"/>
        </w:rPr>
        <w:t xml:space="preserve">the flattery throttle was </w:t>
      </w:r>
      <w:proofErr w:type="gramStart"/>
      <w:r w:rsidRPr="00E21E50">
        <w:rPr>
          <w:rStyle w:val="StyleUnderline"/>
        </w:rPr>
        <w:t>opened up</w:t>
      </w:r>
      <w:proofErr w:type="gramEnd"/>
      <w:r w:rsidRPr="00E21E50">
        <w:rPr>
          <w:rStyle w:val="StyleUnderline"/>
        </w:rPr>
        <w:t xml:space="preserve"> to maximum, with Nato’s secretary general Mark Rutte leading the assembled fawning.</w:t>
      </w:r>
      <w:r w:rsidRPr="007A6EE1">
        <w:rPr>
          <w:sz w:val="12"/>
        </w:rPr>
        <w:t xml:space="preserve"> On Tuesday, Rutte hymned Trump’s brilliance over Iran; yesterday, he garlanded him as the vindicated visionary of Nato’s drive towards the 5% of GDP spending goal. No one spoiled the party. As the president’s own former adviser Fiona Hill put it yesterday, </w:t>
      </w:r>
      <w:r w:rsidRPr="00E21E50">
        <w:rPr>
          <w:rStyle w:val="StyleUnderline"/>
        </w:rPr>
        <w:t xml:space="preserve">Nato seemed briefly to have </w:t>
      </w:r>
      <w:r w:rsidRPr="007A6EE1">
        <w:rPr>
          <w:rStyle w:val="StyleUnderline"/>
          <w:highlight w:val="cyan"/>
        </w:rPr>
        <w:t>turned into the</w:t>
      </w:r>
      <w:r w:rsidRPr="00E21E50">
        <w:rPr>
          <w:rStyle w:val="StyleUnderline"/>
        </w:rPr>
        <w:t xml:space="preserve"> </w:t>
      </w:r>
      <w:r w:rsidRPr="007A6EE1">
        <w:rPr>
          <w:rStyle w:val="Emphasis"/>
          <w:highlight w:val="cyan"/>
        </w:rPr>
        <w:t>North Atlantic Trump Organization.</w:t>
      </w:r>
    </w:p>
    <w:p w14:paraId="79546195" w14:textId="77777777" w:rsidR="00441C48" w:rsidRPr="00E21E50" w:rsidRDefault="00441C48" w:rsidP="00441C48">
      <w:pPr>
        <w:rPr>
          <w:b/>
          <w:iCs/>
          <w:u w:val="single"/>
        </w:rPr>
      </w:pPr>
      <w:r w:rsidRPr="007A6EE1">
        <w:rPr>
          <w:sz w:val="12"/>
        </w:rPr>
        <w:t xml:space="preserve">For Rutte and most of the alliance leaders, however, this was 24 hours of self-abasement with a specific goal. </w:t>
      </w:r>
      <w:r w:rsidRPr="00E21E50">
        <w:rPr>
          <w:rStyle w:val="StyleUnderline"/>
        </w:rPr>
        <w:t>The purpose of this first Nato summit of the second Trump presidency was to keep the US as fully on board as possible with the transatlantic alliance. Nothing else mattered.</w:t>
      </w:r>
      <w:r w:rsidRPr="007A6EE1">
        <w:rPr>
          <w:sz w:val="12"/>
        </w:rPr>
        <w:t xml:space="preserve"> Any repetition of the shocks that JD Vance and Pete Hegseth delivered to Europe at the Munich security conference in February was to be avoided at all costs. In pursuit of that objective, </w:t>
      </w:r>
      <w:r w:rsidRPr="00E21E50">
        <w:rPr>
          <w:rStyle w:val="Emphasis"/>
        </w:rPr>
        <w:t>no humiliation or hypocrisy was too gross.</w:t>
      </w:r>
    </w:p>
    <w:p w14:paraId="35307F93" w14:textId="77777777" w:rsidR="00441C48" w:rsidRPr="00E21E50" w:rsidRDefault="00441C48" w:rsidP="00441C48">
      <w:pPr>
        <w:rPr>
          <w:rStyle w:val="StyleUnderline"/>
        </w:rPr>
      </w:pPr>
      <w:r w:rsidRPr="007A6EE1">
        <w:rPr>
          <w:sz w:val="12"/>
        </w:rPr>
        <w:t xml:space="preserve">So, was it mission accomplished for Nato? Maybe yes, judging by Trump’s generally good </w:t>
      </w:r>
      <w:proofErr w:type="spellStart"/>
      <w:r w:rsidRPr="007A6EE1">
        <w:rPr>
          <w:sz w:val="12"/>
        </w:rPr>
        <w:t>behaviour</w:t>
      </w:r>
      <w:proofErr w:type="spellEnd"/>
      <w:r w:rsidRPr="007A6EE1">
        <w:rPr>
          <w:sz w:val="12"/>
        </w:rPr>
        <w:t xml:space="preserve"> in The Hague. The 5% pledge was “very big news”, he announced. The US was still committed to Nato’s article 5 collective-</w:t>
      </w:r>
      <w:proofErr w:type="spellStart"/>
      <w:r w:rsidRPr="007A6EE1">
        <w:rPr>
          <w:sz w:val="12"/>
        </w:rPr>
        <w:t>defence</w:t>
      </w:r>
      <w:proofErr w:type="spellEnd"/>
      <w:r w:rsidRPr="007A6EE1">
        <w:rPr>
          <w:sz w:val="12"/>
        </w:rPr>
        <w:t xml:space="preserve"> doctrine, he appeared to say at his post-summit press conference, though his curious choice of words – “We are here to help them protect their country” – will not reassure everyone. The leaders have nevertheless emerged with what Henry James called “the equanimity of a result”. </w:t>
      </w:r>
      <w:r w:rsidRPr="00E21E50">
        <w:rPr>
          <w:rStyle w:val="StyleUnderline"/>
        </w:rPr>
        <w:t>The Nato summit got what it was designed to get.</w:t>
      </w:r>
    </w:p>
    <w:p w14:paraId="209AFA34" w14:textId="77777777" w:rsidR="00441C48" w:rsidRPr="00E21E50" w:rsidRDefault="00441C48" w:rsidP="00441C48">
      <w:pPr>
        <w:rPr>
          <w:u w:val="single"/>
        </w:rPr>
      </w:pPr>
      <w:r w:rsidRPr="00E21E50">
        <w:rPr>
          <w:rStyle w:val="StyleUnderline"/>
        </w:rPr>
        <w:t xml:space="preserve">But in </w:t>
      </w:r>
      <w:r w:rsidRPr="00E21E50">
        <w:rPr>
          <w:rStyle w:val="Emphasis"/>
        </w:rPr>
        <w:t xml:space="preserve">every </w:t>
      </w:r>
      <w:proofErr w:type="gramStart"/>
      <w:r w:rsidRPr="00E21E50">
        <w:rPr>
          <w:rStyle w:val="Emphasis"/>
        </w:rPr>
        <w:t>longer term</w:t>
      </w:r>
      <w:proofErr w:type="gramEnd"/>
      <w:r w:rsidRPr="00E21E50">
        <w:rPr>
          <w:rStyle w:val="Emphasis"/>
        </w:rPr>
        <w:t xml:space="preserve"> way,</w:t>
      </w:r>
      <w:r w:rsidRPr="00E21E50">
        <w:rPr>
          <w:rStyle w:val="StyleUnderline"/>
        </w:rPr>
        <w:t xml:space="preserve"> this </w:t>
      </w:r>
      <w:r w:rsidRPr="007A6EE1">
        <w:rPr>
          <w:rStyle w:val="StyleUnderline"/>
          <w:highlight w:val="cyan"/>
        </w:rPr>
        <w:t xml:space="preserve">appeasement of Trump </w:t>
      </w:r>
      <w:r w:rsidRPr="007A6EE1">
        <w:rPr>
          <w:rStyle w:val="Emphasis"/>
          <w:highlight w:val="cyan"/>
        </w:rPr>
        <w:t>solves nothing.</w:t>
      </w:r>
      <w:r w:rsidRPr="007A6EE1">
        <w:rPr>
          <w:sz w:val="12"/>
        </w:rPr>
        <w:t xml:space="preserve"> In political terms </w:t>
      </w:r>
      <w:r w:rsidRPr="00E21E50">
        <w:rPr>
          <w:rStyle w:val="StyleUnderline"/>
        </w:rPr>
        <w:t xml:space="preserve">the Hague </w:t>
      </w:r>
      <w:r w:rsidRPr="007A6EE1">
        <w:rPr>
          <w:rStyle w:val="StyleUnderline"/>
          <w:highlight w:val="cyan"/>
        </w:rPr>
        <w:t>summit</w:t>
      </w:r>
      <w:r w:rsidRPr="00E21E50">
        <w:rPr>
          <w:rStyle w:val="StyleUnderline"/>
        </w:rPr>
        <w:t xml:space="preserve"> </w:t>
      </w:r>
      <w:r w:rsidRPr="007A6EE1">
        <w:rPr>
          <w:rStyle w:val="StyleUnderline"/>
          <w:highlight w:val="cyan"/>
        </w:rPr>
        <w:t>does not mark</w:t>
      </w:r>
      <w:r w:rsidRPr="00E21E50">
        <w:rPr>
          <w:rStyle w:val="StyleUnderline"/>
        </w:rPr>
        <w:t xml:space="preserve"> the </w:t>
      </w:r>
      <w:r w:rsidRPr="007A6EE1">
        <w:rPr>
          <w:rStyle w:val="StyleUnderline"/>
          <w:highlight w:val="cyan"/>
        </w:rPr>
        <w:t>resumption of normal relationships, let alone</w:t>
      </w:r>
      <w:r w:rsidRPr="00E21E50">
        <w:rPr>
          <w:rStyle w:val="StyleUnderline"/>
        </w:rPr>
        <w:t xml:space="preserve"> the </w:t>
      </w:r>
      <w:r w:rsidRPr="007A6EE1">
        <w:rPr>
          <w:rStyle w:val="StyleUnderline"/>
          <w:highlight w:val="cyan"/>
        </w:rPr>
        <w:t>beginning of</w:t>
      </w:r>
      <w:r w:rsidRPr="00E21E50">
        <w:rPr>
          <w:rStyle w:val="StyleUnderline"/>
        </w:rPr>
        <w:t xml:space="preserve"> a new Nato </w:t>
      </w:r>
      <w:r w:rsidRPr="007A6EE1">
        <w:rPr>
          <w:rStyle w:val="StyleUnderline"/>
          <w:highlight w:val="cyan"/>
        </w:rPr>
        <w:t>golden age.</w:t>
      </w:r>
      <w:r w:rsidRPr="00E21E50">
        <w:rPr>
          <w:rStyle w:val="StyleUnderline"/>
        </w:rPr>
        <w:t xml:space="preserve"> Such things are </w:t>
      </w:r>
      <w:r w:rsidRPr="007A6EE1">
        <w:rPr>
          <w:rStyle w:val="Emphasis"/>
          <w:highlight w:val="cyan"/>
        </w:rPr>
        <w:t>not possible in the Trump era</w:t>
      </w:r>
      <w:r w:rsidRPr="007A6EE1">
        <w:rPr>
          <w:rStyle w:val="StyleUnderline"/>
          <w:highlight w:val="cyan"/>
        </w:rPr>
        <w:t>.</w:t>
      </w:r>
      <w:r w:rsidRPr="007A6EE1">
        <w:rPr>
          <w:sz w:val="12"/>
        </w:rPr>
        <w:t xml:space="preserve"> Politically, the summit was a bunker buster dodged. True, things have not got worse, an outcome that many, including Rutte, will regard as a kind of achievement. However, </w:t>
      </w:r>
      <w:r w:rsidRPr="007A6EE1">
        <w:rPr>
          <w:rStyle w:val="StyleUnderline"/>
          <w:highlight w:val="cyan"/>
        </w:rPr>
        <w:t xml:space="preserve">none of Nato’s other </w:t>
      </w:r>
      <w:r w:rsidRPr="007A6EE1">
        <w:rPr>
          <w:rStyle w:val="Emphasis"/>
          <w:highlight w:val="cyan"/>
        </w:rPr>
        <w:t>preexisting difficulties</w:t>
      </w:r>
      <w:r w:rsidRPr="007A6EE1">
        <w:rPr>
          <w:rStyle w:val="StyleUnderline"/>
          <w:highlight w:val="cyan"/>
        </w:rPr>
        <w:t xml:space="preserve"> has been solved.</w:t>
      </w:r>
      <w:r w:rsidRPr="00E21E50">
        <w:rPr>
          <w:rStyle w:val="StyleUnderline"/>
        </w:rPr>
        <w:t xml:space="preserve"> Most remain firmly in place.</w:t>
      </w:r>
    </w:p>
    <w:p w14:paraId="747D6186" w14:textId="77777777" w:rsidR="00441C48" w:rsidRPr="007A6EE1" w:rsidRDefault="00441C48" w:rsidP="00441C48">
      <w:pPr>
        <w:rPr>
          <w:sz w:val="12"/>
        </w:rPr>
      </w:pPr>
      <w:r w:rsidRPr="007A6EE1">
        <w:rPr>
          <w:sz w:val="12"/>
        </w:rPr>
        <w:t>'Daddy has to sometimes use strong language': Nato chief on Trump's Israel-Iran outburst – video</w:t>
      </w:r>
    </w:p>
    <w:p w14:paraId="09133A35" w14:textId="77777777" w:rsidR="00441C48" w:rsidRPr="007A6EE1" w:rsidRDefault="00441C48" w:rsidP="00441C48">
      <w:pPr>
        <w:rPr>
          <w:sz w:val="12"/>
        </w:rPr>
      </w:pPr>
      <w:r w:rsidRPr="007A6EE1">
        <w:rPr>
          <w:sz w:val="12"/>
        </w:rPr>
        <w:t>0:24</w:t>
      </w:r>
    </w:p>
    <w:p w14:paraId="41ACC5B7" w14:textId="77777777" w:rsidR="00441C48" w:rsidRPr="007A6EE1" w:rsidRDefault="00441C48" w:rsidP="00441C48">
      <w:pPr>
        <w:rPr>
          <w:sz w:val="12"/>
        </w:rPr>
      </w:pPr>
      <w:r w:rsidRPr="007A6EE1">
        <w:rPr>
          <w:sz w:val="12"/>
        </w:rPr>
        <w:t>'Daddy has to sometimes use strong language': Nato chief on Trump's Israel-Iran outburst – video</w:t>
      </w:r>
    </w:p>
    <w:p w14:paraId="1C29DBBE" w14:textId="77777777" w:rsidR="00441C48" w:rsidRPr="007A6EE1" w:rsidRDefault="00441C48" w:rsidP="00441C48">
      <w:pPr>
        <w:rPr>
          <w:sz w:val="12"/>
        </w:rPr>
      </w:pPr>
      <w:r w:rsidRPr="007A6EE1">
        <w:rPr>
          <w:sz w:val="12"/>
        </w:rPr>
        <w:lastRenderedPageBreak/>
        <w:t xml:space="preserve">Of these, four stand out. </w:t>
      </w:r>
      <w:r w:rsidRPr="00E21E50">
        <w:rPr>
          <w:rStyle w:val="StyleUnderline"/>
        </w:rPr>
        <w:t xml:space="preserve">The first and most immediate is Ukraine. There has been </w:t>
      </w:r>
      <w:r w:rsidRPr="007A6EE1">
        <w:rPr>
          <w:rStyle w:val="StyleUnderline"/>
          <w:highlight w:val="cyan"/>
        </w:rPr>
        <w:t>no change in Trump’s impatience</w:t>
      </w:r>
      <w:r w:rsidRPr="00E21E50">
        <w:rPr>
          <w:rStyle w:val="StyleUnderline"/>
        </w:rPr>
        <w:t xml:space="preserve"> </w:t>
      </w:r>
      <w:r w:rsidRPr="007A6EE1">
        <w:rPr>
          <w:rStyle w:val="StyleUnderline"/>
          <w:highlight w:val="cyan"/>
        </w:rPr>
        <w:t>with Ukraine</w:t>
      </w:r>
      <w:r w:rsidRPr="00E21E50">
        <w:rPr>
          <w:rStyle w:val="StyleUnderline"/>
        </w:rPr>
        <w:t xml:space="preserve">, his belief in a ceasefire or his </w:t>
      </w:r>
      <w:r w:rsidRPr="007A6EE1">
        <w:rPr>
          <w:rStyle w:val="StyleUnderline"/>
          <w:highlight w:val="cyan"/>
        </w:rPr>
        <w:t>unwillingness to renew</w:t>
      </w:r>
      <w:r w:rsidRPr="00E21E50">
        <w:rPr>
          <w:rStyle w:val="StyleUnderline"/>
        </w:rPr>
        <w:t xml:space="preserve"> US military </w:t>
      </w:r>
      <w:r w:rsidRPr="007A6EE1">
        <w:rPr>
          <w:rStyle w:val="StyleUnderline"/>
          <w:highlight w:val="cyan"/>
        </w:rPr>
        <w:t>aid.</w:t>
      </w:r>
      <w:r w:rsidRPr="00E21E50">
        <w:rPr>
          <w:rStyle w:val="StyleUnderline"/>
        </w:rPr>
        <w:t xml:space="preserve"> But </w:t>
      </w:r>
      <w:r w:rsidRPr="007A6EE1">
        <w:rPr>
          <w:rStyle w:val="StyleUnderline"/>
          <w:highlight w:val="cyan"/>
        </w:rPr>
        <w:t>nor can</w:t>
      </w:r>
      <w:r w:rsidRPr="00E21E50">
        <w:rPr>
          <w:rStyle w:val="StyleUnderline"/>
        </w:rPr>
        <w:t xml:space="preserve"> the </w:t>
      </w:r>
      <w:r w:rsidRPr="007A6EE1">
        <w:rPr>
          <w:rStyle w:val="StyleUnderline"/>
          <w:highlight w:val="cyan"/>
        </w:rPr>
        <w:t>other</w:t>
      </w:r>
      <w:r w:rsidRPr="00E21E50">
        <w:rPr>
          <w:rStyle w:val="StyleUnderline"/>
        </w:rPr>
        <w:t xml:space="preserve"> Nato </w:t>
      </w:r>
      <w:r w:rsidRPr="007A6EE1">
        <w:rPr>
          <w:rStyle w:val="StyleUnderline"/>
          <w:highlight w:val="cyan"/>
        </w:rPr>
        <w:t>members supply</w:t>
      </w:r>
      <w:r w:rsidRPr="00E21E50">
        <w:rPr>
          <w:rStyle w:val="StyleUnderline"/>
        </w:rPr>
        <w:t xml:space="preserve"> the aid that </w:t>
      </w:r>
      <w:r w:rsidRPr="007A6EE1">
        <w:rPr>
          <w:rStyle w:val="StyleUnderline"/>
          <w:highlight w:val="cyan"/>
        </w:rPr>
        <w:t>Ukraine</w:t>
      </w:r>
      <w:r w:rsidRPr="00E21E50">
        <w:rPr>
          <w:rStyle w:val="StyleUnderline"/>
        </w:rPr>
        <w:t xml:space="preserve"> needs. </w:t>
      </w:r>
      <w:proofErr w:type="gramStart"/>
      <w:r w:rsidRPr="00E21E50">
        <w:rPr>
          <w:rStyle w:val="StyleUnderline"/>
        </w:rPr>
        <w:t>So</w:t>
      </w:r>
      <w:proofErr w:type="gramEnd"/>
      <w:r w:rsidRPr="00E21E50">
        <w:rPr>
          <w:rStyle w:val="StyleUnderline"/>
        </w:rPr>
        <w:t xml:space="preserve"> the war grinds on, in part because of Trump. Some believe </w:t>
      </w:r>
      <w:r w:rsidRPr="00E21E50">
        <w:rPr>
          <w:rStyle w:val="Emphasis"/>
        </w:rPr>
        <w:t xml:space="preserve">the </w:t>
      </w:r>
      <w:r w:rsidRPr="007A6EE1">
        <w:rPr>
          <w:rStyle w:val="Emphasis"/>
          <w:highlight w:val="cyan"/>
        </w:rPr>
        <w:t>war could</w:t>
      </w:r>
      <w:r w:rsidRPr="00E21E50">
        <w:rPr>
          <w:rStyle w:val="Emphasis"/>
        </w:rPr>
        <w:t xml:space="preserve"> even </w:t>
      </w:r>
      <w:r w:rsidRPr="007A6EE1">
        <w:rPr>
          <w:rStyle w:val="Emphasis"/>
          <w:highlight w:val="cyan"/>
        </w:rPr>
        <w:t>become permanent.</w:t>
      </w:r>
      <w:r w:rsidRPr="007A6EE1">
        <w:rPr>
          <w:sz w:val="12"/>
        </w:rPr>
        <w:t xml:space="preserve"> “Rather than assuming the war can be ended through a comprehensive battlefield victory or a negotiated compromise,” the Carnegie Endowment analyst and former Ukrainian </w:t>
      </w:r>
      <w:proofErr w:type="spellStart"/>
      <w:r w:rsidRPr="007A6EE1">
        <w:rPr>
          <w:sz w:val="12"/>
        </w:rPr>
        <w:t>defence</w:t>
      </w:r>
      <w:proofErr w:type="spellEnd"/>
      <w:r w:rsidRPr="007A6EE1">
        <w:rPr>
          <w:sz w:val="12"/>
        </w:rPr>
        <w:t xml:space="preserve"> minister Andriy </w:t>
      </w:r>
      <w:proofErr w:type="spellStart"/>
      <w:r w:rsidRPr="007A6EE1">
        <w:rPr>
          <w:sz w:val="12"/>
        </w:rPr>
        <w:t>Zagorodnyuk</w:t>
      </w:r>
      <w:proofErr w:type="spellEnd"/>
      <w:r w:rsidRPr="007A6EE1">
        <w:rPr>
          <w:sz w:val="12"/>
        </w:rPr>
        <w:t xml:space="preserve"> wrote earlier this month, “Ukraine and its allies must plan to build a viable, sovereign and secure state under constant military pressure.” Trump would not be interested in that.</w:t>
      </w:r>
    </w:p>
    <w:p w14:paraId="0CDFCED6" w14:textId="77777777" w:rsidR="00441C48" w:rsidRPr="00E21E50" w:rsidRDefault="00441C48" w:rsidP="00441C48">
      <w:pPr>
        <w:rPr>
          <w:rStyle w:val="StyleUnderline"/>
        </w:rPr>
      </w:pPr>
      <w:r w:rsidRPr="007A6EE1">
        <w:rPr>
          <w:sz w:val="12"/>
        </w:rPr>
        <w:t xml:space="preserve">The second difficulty is Trump’s sheer unpredictability. Everything was well choreographed in The Hague, but for how long will this </w:t>
      </w:r>
      <w:proofErr w:type="gramStart"/>
      <w:r w:rsidRPr="007A6EE1">
        <w:rPr>
          <w:sz w:val="12"/>
        </w:rPr>
        <w:t>last?</w:t>
      </w:r>
      <w:proofErr w:type="gramEnd"/>
      <w:r w:rsidRPr="007A6EE1">
        <w:rPr>
          <w:sz w:val="12"/>
        </w:rPr>
        <w:t xml:space="preserve"> No one can say for sure. The world is still absorbing the implications of Trump’s impulsive handling of Iran, in which military action was repudiated in </w:t>
      </w:r>
      <w:proofErr w:type="spellStart"/>
      <w:r w:rsidRPr="007A6EE1">
        <w:rPr>
          <w:sz w:val="12"/>
        </w:rPr>
        <w:t>favour</w:t>
      </w:r>
      <w:proofErr w:type="spellEnd"/>
      <w:r w:rsidRPr="007A6EE1">
        <w:rPr>
          <w:sz w:val="12"/>
        </w:rPr>
        <w:t xml:space="preserve"> of diplomacy one day, before war was launched the next, followed by the proclamation of peace on the one after that. </w:t>
      </w:r>
      <w:r w:rsidRPr="00E21E50">
        <w:rPr>
          <w:rStyle w:val="StyleUnderline"/>
        </w:rPr>
        <w:t xml:space="preserve">The Iran bombing has reminded the US’s </w:t>
      </w:r>
      <w:r w:rsidRPr="007A6EE1">
        <w:rPr>
          <w:rStyle w:val="StyleUnderline"/>
          <w:highlight w:val="cyan"/>
        </w:rPr>
        <w:t>Nato</w:t>
      </w:r>
      <w:r w:rsidRPr="00E21E50">
        <w:rPr>
          <w:rStyle w:val="StyleUnderline"/>
        </w:rPr>
        <w:t xml:space="preserve"> allies of </w:t>
      </w:r>
      <w:r w:rsidRPr="00E21E50">
        <w:rPr>
          <w:rStyle w:val="Emphasis"/>
        </w:rPr>
        <w:t xml:space="preserve">just how </w:t>
      </w:r>
      <w:r w:rsidRPr="007A6EE1">
        <w:rPr>
          <w:rStyle w:val="Emphasis"/>
          <w:highlight w:val="cyan"/>
        </w:rPr>
        <w:t>little sway</w:t>
      </w:r>
      <w:r w:rsidRPr="00E21E50">
        <w:rPr>
          <w:rStyle w:val="Emphasis"/>
        </w:rPr>
        <w:t xml:space="preserve"> they actually possess </w:t>
      </w:r>
      <w:r w:rsidRPr="007A6EE1">
        <w:rPr>
          <w:rStyle w:val="Emphasis"/>
          <w:highlight w:val="cyan"/>
        </w:rPr>
        <w:t>over</w:t>
      </w:r>
      <w:r w:rsidRPr="00E21E50">
        <w:rPr>
          <w:rStyle w:val="Emphasis"/>
        </w:rPr>
        <w:t xml:space="preserve"> the </w:t>
      </w:r>
      <w:proofErr w:type="gramStart"/>
      <w:r w:rsidRPr="007A6EE1">
        <w:rPr>
          <w:rStyle w:val="Emphasis"/>
          <w:highlight w:val="cyan"/>
        </w:rPr>
        <w:t>president</w:t>
      </w:r>
      <w:r w:rsidRPr="00E21E50">
        <w:rPr>
          <w:rStyle w:val="StyleUnderline"/>
        </w:rPr>
        <w:t>, and</w:t>
      </w:r>
      <w:proofErr w:type="gramEnd"/>
      <w:r w:rsidRPr="00E21E50">
        <w:rPr>
          <w:rStyle w:val="StyleUnderline"/>
        </w:rPr>
        <w:t xml:space="preserve"> has underscored the difficulty of second-guessing Trump’s actions.</w:t>
      </w:r>
    </w:p>
    <w:p w14:paraId="010E8DCF" w14:textId="77777777" w:rsidR="00441C48" w:rsidRPr="007A6EE1" w:rsidRDefault="00441C48" w:rsidP="00441C48">
      <w:pPr>
        <w:rPr>
          <w:sz w:val="12"/>
        </w:rPr>
      </w:pPr>
      <w:r w:rsidRPr="007A6EE1">
        <w:rPr>
          <w:sz w:val="12"/>
        </w:rPr>
        <w:t xml:space="preserve">This feeds through into the third problem. </w:t>
      </w:r>
      <w:r w:rsidRPr="00E21E50">
        <w:rPr>
          <w:rStyle w:val="StyleUnderline"/>
        </w:rPr>
        <w:t xml:space="preserve">The commitment to </w:t>
      </w:r>
      <w:r w:rsidRPr="007A6EE1">
        <w:rPr>
          <w:rStyle w:val="StyleUnderline"/>
          <w:highlight w:val="cyan"/>
        </w:rPr>
        <w:t>spend</w:t>
      </w:r>
      <w:r w:rsidRPr="00E21E50">
        <w:rPr>
          <w:rStyle w:val="StyleUnderline"/>
        </w:rPr>
        <w:t xml:space="preserve"> 5% of GDP </w:t>
      </w:r>
      <w:r w:rsidRPr="007A6EE1">
        <w:rPr>
          <w:rStyle w:val="StyleUnderline"/>
          <w:highlight w:val="cyan"/>
        </w:rPr>
        <w:t xml:space="preserve">on </w:t>
      </w:r>
      <w:proofErr w:type="spellStart"/>
      <w:r w:rsidRPr="007A6EE1">
        <w:rPr>
          <w:rStyle w:val="StyleUnderline"/>
          <w:highlight w:val="cyan"/>
        </w:rPr>
        <w:t>defence</w:t>
      </w:r>
      <w:proofErr w:type="spellEnd"/>
      <w:r w:rsidRPr="007A6EE1">
        <w:rPr>
          <w:rStyle w:val="StyleUnderline"/>
          <w:highlight w:val="cyan"/>
        </w:rPr>
        <w:t xml:space="preserve"> is</w:t>
      </w:r>
      <w:r w:rsidRPr="00E21E50">
        <w:rPr>
          <w:rStyle w:val="StyleUnderline"/>
        </w:rPr>
        <w:t xml:space="preserve"> a policy goal </w:t>
      </w:r>
      <w:r w:rsidRPr="007A6EE1">
        <w:rPr>
          <w:rStyle w:val="Emphasis"/>
          <w:highlight w:val="cyan"/>
        </w:rPr>
        <w:t>not a present reality.</w:t>
      </w:r>
      <w:r w:rsidRPr="007A6EE1">
        <w:rPr>
          <w:sz w:val="12"/>
          <w:highlight w:val="cyan"/>
        </w:rPr>
        <w:t xml:space="preserve"> T</w:t>
      </w:r>
      <w:r w:rsidRPr="007A6EE1">
        <w:rPr>
          <w:sz w:val="12"/>
        </w:rPr>
        <w:t>he UK, for instance, aims to get to 5% by 2035, and it will only do so through some jiggery-pokery over what can legitimately be classified as security, as the government’s new national security strategy document, published on Tuesday to coincide with the Nato summit, makes clear.</w:t>
      </w:r>
    </w:p>
    <w:p w14:paraId="2662FC2B" w14:textId="77777777" w:rsidR="00441C48" w:rsidRPr="007A6EE1" w:rsidRDefault="00441C48" w:rsidP="00441C48">
      <w:pPr>
        <w:rPr>
          <w:sz w:val="12"/>
        </w:rPr>
      </w:pPr>
      <w:r w:rsidRPr="00E21E50">
        <w:rPr>
          <w:rStyle w:val="Emphasis"/>
        </w:rPr>
        <w:t>Ten years is a long time. Much will change.</w:t>
      </w:r>
      <w:r w:rsidRPr="007A6EE1">
        <w:rPr>
          <w:sz w:val="12"/>
        </w:rPr>
        <w:t xml:space="preserve"> Trump’s successors may be more committed to Nato, or they may be even more unreliable than he is. There could be regime change in other places too. No one knows. Warfare is certain to change, as the drone revolution has shown. Nato needs to be careful not to bring 20th-century assumptions to bear on 21st-century planning. The national security strategy document rightly posits this period as an era of “radical uncertainty”. Yet investors, including investors in high value hi-tech industries such as </w:t>
      </w:r>
      <w:proofErr w:type="spellStart"/>
      <w:r w:rsidRPr="007A6EE1">
        <w:rPr>
          <w:sz w:val="12"/>
        </w:rPr>
        <w:t>defence</w:t>
      </w:r>
      <w:proofErr w:type="spellEnd"/>
      <w:r w:rsidRPr="007A6EE1">
        <w:rPr>
          <w:sz w:val="12"/>
        </w:rPr>
        <w:t>, abhor uncertainty.</w:t>
      </w:r>
    </w:p>
    <w:p w14:paraId="3E70B96A" w14:textId="77777777" w:rsidR="00441C48" w:rsidRPr="007A6EE1" w:rsidRDefault="00441C48" w:rsidP="00441C48">
      <w:pPr>
        <w:rPr>
          <w:sz w:val="12"/>
        </w:rPr>
      </w:pPr>
      <w:r w:rsidRPr="007A6EE1">
        <w:rPr>
          <w:sz w:val="12"/>
        </w:rPr>
        <w:t>Trump is angry with a world that won’t give him easy deals</w:t>
      </w:r>
    </w:p>
    <w:p w14:paraId="0585FAE7" w14:textId="77777777" w:rsidR="00441C48" w:rsidRPr="007A6EE1" w:rsidRDefault="00441C48" w:rsidP="00441C48">
      <w:pPr>
        <w:rPr>
          <w:sz w:val="12"/>
        </w:rPr>
      </w:pPr>
      <w:r w:rsidRPr="007A6EE1">
        <w:rPr>
          <w:sz w:val="12"/>
        </w:rPr>
        <w:t>Rafael Behr</w:t>
      </w:r>
    </w:p>
    <w:p w14:paraId="7FF7348C" w14:textId="77777777" w:rsidR="00441C48" w:rsidRPr="007A6EE1" w:rsidRDefault="00441C48" w:rsidP="00441C48">
      <w:pPr>
        <w:rPr>
          <w:sz w:val="12"/>
        </w:rPr>
      </w:pPr>
      <w:r w:rsidRPr="007A6EE1">
        <w:rPr>
          <w:sz w:val="12"/>
        </w:rPr>
        <w:t>Rafael Behr</w:t>
      </w:r>
    </w:p>
    <w:p w14:paraId="49A7EDBF" w14:textId="77777777" w:rsidR="00441C48" w:rsidRPr="007A6EE1" w:rsidRDefault="00441C48" w:rsidP="00441C48">
      <w:pPr>
        <w:rPr>
          <w:sz w:val="12"/>
        </w:rPr>
      </w:pPr>
      <w:r w:rsidRPr="007A6EE1">
        <w:rPr>
          <w:sz w:val="12"/>
        </w:rPr>
        <w:t>Read more</w:t>
      </w:r>
    </w:p>
    <w:p w14:paraId="4A58A136" w14:textId="77777777" w:rsidR="00441C48" w:rsidRPr="007A6EE1" w:rsidRDefault="00441C48" w:rsidP="00441C48">
      <w:pPr>
        <w:rPr>
          <w:sz w:val="12"/>
        </w:rPr>
      </w:pPr>
      <w:r w:rsidRPr="007A6EE1">
        <w:rPr>
          <w:sz w:val="12"/>
        </w:rPr>
        <w:t xml:space="preserve">Which brings us to the fourth problem. </w:t>
      </w:r>
      <w:r w:rsidRPr="007A6EE1">
        <w:rPr>
          <w:rStyle w:val="StyleUnderline"/>
          <w:highlight w:val="cyan"/>
        </w:rPr>
        <w:t xml:space="preserve">Patching things up with Trump may </w:t>
      </w:r>
      <w:r w:rsidRPr="007A6EE1">
        <w:rPr>
          <w:rStyle w:val="Emphasis"/>
          <w:highlight w:val="cyan"/>
        </w:rPr>
        <w:t>solve nothing</w:t>
      </w:r>
      <w:r w:rsidRPr="00E21E50">
        <w:rPr>
          <w:rStyle w:val="StyleUnderline"/>
        </w:rPr>
        <w:t xml:space="preserve"> because he marches to his own drum.</w:t>
      </w:r>
      <w:r w:rsidRPr="007A6EE1">
        <w:rPr>
          <w:sz w:val="12"/>
        </w:rPr>
        <w:t xml:space="preserve"> But </w:t>
      </w:r>
      <w:r w:rsidRPr="00E21E50">
        <w:rPr>
          <w:rStyle w:val="Emphasis"/>
        </w:rPr>
        <w:t xml:space="preserve">the </w:t>
      </w:r>
      <w:r w:rsidRPr="007A6EE1">
        <w:rPr>
          <w:rStyle w:val="Emphasis"/>
          <w:highlight w:val="cyan"/>
        </w:rPr>
        <w:t>threats do not go away</w:t>
      </w:r>
      <w:r w:rsidRPr="00E21E50">
        <w:rPr>
          <w:rStyle w:val="Emphasis"/>
        </w:rPr>
        <w:t>.</w:t>
      </w:r>
      <w:r w:rsidRPr="007A6EE1">
        <w:rPr>
          <w:sz w:val="12"/>
        </w:rPr>
        <w:t xml:space="preserve"> This means that the </w:t>
      </w:r>
      <w:r w:rsidRPr="00E21E50">
        <w:rPr>
          <w:rStyle w:val="StyleUnderline"/>
        </w:rPr>
        <w:t xml:space="preserve">European Nato </w:t>
      </w:r>
      <w:r w:rsidRPr="007A6EE1">
        <w:rPr>
          <w:rStyle w:val="StyleUnderline"/>
          <w:highlight w:val="cyan"/>
        </w:rPr>
        <w:t>nations</w:t>
      </w:r>
      <w:r w:rsidRPr="00E21E50">
        <w:rPr>
          <w:rStyle w:val="StyleUnderline"/>
        </w:rPr>
        <w:t xml:space="preserve"> and Canada </w:t>
      </w:r>
      <w:proofErr w:type="gramStart"/>
      <w:r w:rsidRPr="007A6EE1">
        <w:rPr>
          <w:rStyle w:val="StyleUnderline"/>
          <w:highlight w:val="cyan"/>
        </w:rPr>
        <w:t>have to</w:t>
      </w:r>
      <w:proofErr w:type="gramEnd"/>
      <w:r w:rsidRPr="007A6EE1">
        <w:rPr>
          <w:rStyle w:val="StyleUnderline"/>
          <w:highlight w:val="cyan"/>
        </w:rPr>
        <w:t xml:space="preserve"> forge a viable</w:t>
      </w:r>
      <w:r w:rsidRPr="00E21E50">
        <w:rPr>
          <w:rStyle w:val="StyleUnderline"/>
        </w:rPr>
        <w:t xml:space="preserve"> </w:t>
      </w:r>
      <w:r w:rsidRPr="007A6EE1">
        <w:rPr>
          <w:rStyle w:val="StyleUnderline"/>
          <w:highlight w:val="cyan"/>
        </w:rPr>
        <w:t>system</w:t>
      </w:r>
      <w:r w:rsidRPr="00E21E50">
        <w:rPr>
          <w:rStyle w:val="StyleUnderline"/>
        </w:rPr>
        <w:t xml:space="preserve"> of collective </w:t>
      </w:r>
      <w:proofErr w:type="spellStart"/>
      <w:r w:rsidRPr="00E21E50">
        <w:rPr>
          <w:rStyle w:val="StyleUnderline"/>
        </w:rPr>
        <w:t>defence</w:t>
      </w:r>
      <w:proofErr w:type="spellEnd"/>
      <w:r w:rsidRPr="00E21E50">
        <w:rPr>
          <w:rStyle w:val="StyleUnderline"/>
        </w:rPr>
        <w:t xml:space="preserve"> against hostile threats that is </w:t>
      </w:r>
      <w:r w:rsidRPr="007A6EE1">
        <w:rPr>
          <w:rStyle w:val="StyleUnderline"/>
          <w:highlight w:val="cyan"/>
        </w:rPr>
        <w:t>not</w:t>
      </w:r>
      <w:r w:rsidRPr="007A6EE1">
        <w:rPr>
          <w:sz w:val="12"/>
          <w:highlight w:val="cyan"/>
        </w:rPr>
        <w:t xml:space="preserve"> </w:t>
      </w:r>
      <w:r w:rsidRPr="007A6EE1">
        <w:rPr>
          <w:rStyle w:val="StyleUnderline"/>
          <w:highlight w:val="cyan"/>
        </w:rPr>
        <w:t>dependent on</w:t>
      </w:r>
      <w:r w:rsidRPr="00E21E50">
        <w:rPr>
          <w:rStyle w:val="StyleUnderline"/>
        </w:rPr>
        <w:t xml:space="preserve"> the </w:t>
      </w:r>
      <w:r w:rsidRPr="007A6EE1">
        <w:rPr>
          <w:rStyle w:val="StyleUnderline"/>
          <w:highlight w:val="cyan"/>
        </w:rPr>
        <w:t>whims of the person in</w:t>
      </w:r>
      <w:r w:rsidRPr="00E21E50">
        <w:rPr>
          <w:rStyle w:val="StyleUnderline"/>
        </w:rPr>
        <w:t xml:space="preserve"> the </w:t>
      </w:r>
      <w:r w:rsidRPr="007A6EE1">
        <w:rPr>
          <w:rStyle w:val="StyleUnderline"/>
          <w:highlight w:val="cyan"/>
        </w:rPr>
        <w:t>White House</w:t>
      </w:r>
      <w:r w:rsidRPr="00E21E50">
        <w:rPr>
          <w:rStyle w:val="StyleUnderline"/>
        </w:rPr>
        <w:t xml:space="preserve"> at every turn</w:t>
      </w:r>
      <w:r w:rsidRPr="007A6EE1">
        <w:rPr>
          <w:sz w:val="12"/>
        </w:rPr>
        <w:t>. That is a very large task. But Washington cannot have a veto on whether the nations of Europe defend themselves against, say, Russian aggressions.</w:t>
      </w:r>
    </w:p>
    <w:p w14:paraId="452D72E1" w14:textId="77777777" w:rsidR="00441C48" w:rsidRPr="007A6EE1" w:rsidRDefault="00441C48" w:rsidP="00441C48">
      <w:pPr>
        <w:rPr>
          <w:sz w:val="12"/>
        </w:rPr>
      </w:pPr>
      <w:r w:rsidRPr="007A6EE1">
        <w:rPr>
          <w:sz w:val="12"/>
        </w:rPr>
        <w:t xml:space="preserve">There is no real choice in the circumstances. The allies are faced with the huge task of gradually reducing their long dependency on the US’s technology and armaments without provoking a complete rupture with the US. At the same time, they must increase their own and Europe’s </w:t>
      </w:r>
      <w:proofErr w:type="spellStart"/>
      <w:r w:rsidRPr="007A6EE1">
        <w:rPr>
          <w:sz w:val="12"/>
        </w:rPr>
        <w:t>defence</w:t>
      </w:r>
      <w:proofErr w:type="spellEnd"/>
      <w:r w:rsidRPr="007A6EE1">
        <w:rPr>
          <w:sz w:val="12"/>
        </w:rPr>
        <w:t xml:space="preserve"> capacity. It is a devilishly difficult course, with which Britain’s political leaders, never mind Britain’s security world, would be profoundly uncomfortable. Yet that is the one on which we are embarked.</w:t>
      </w:r>
    </w:p>
    <w:p w14:paraId="7B9CE88B" w14:textId="77777777" w:rsidR="00441C48" w:rsidRDefault="00441C48" w:rsidP="00441C48"/>
    <w:p w14:paraId="4D920F49" w14:textId="77777777" w:rsidR="00441C48" w:rsidRPr="004A406B" w:rsidRDefault="00441C48" w:rsidP="00441C48">
      <w:pPr>
        <w:pStyle w:val="Heading4"/>
        <w:rPr>
          <w:b w:val="0"/>
          <w:bCs/>
        </w:rPr>
      </w:pPr>
      <w:r>
        <w:t xml:space="preserve">NATO can’t </w:t>
      </w:r>
      <w:r w:rsidRPr="007A6EE1">
        <w:rPr>
          <w:u w:val="single"/>
        </w:rPr>
        <w:t>practically resolve</w:t>
      </w:r>
      <w:r>
        <w:t xml:space="preserve"> global security situations---</w:t>
      </w:r>
      <w:r w:rsidRPr="004A406B">
        <w:rPr>
          <w:b w:val="0"/>
          <w:bCs/>
        </w:rPr>
        <w:t xml:space="preserve">low </w:t>
      </w:r>
      <w:r w:rsidRPr="004A406B">
        <w:rPr>
          <w:b w:val="0"/>
          <w:bCs/>
          <w:u w:val="single"/>
        </w:rPr>
        <w:t>spending</w:t>
      </w:r>
      <w:r w:rsidRPr="004A406B">
        <w:rPr>
          <w:b w:val="0"/>
          <w:bCs/>
        </w:rPr>
        <w:t xml:space="preserve">, empty </w:t>
      </w:r>
      <w:r w:rsidRPr="004A406B">
        <w:rPr>
          <w:b w:val="0"/>
          <w:bCs/>
          <w:u w:val="single"/>
        </w:rPr>
        <w:t>promises</w:t>
      </w:r>
      <w:r w:rsidRPr="004A406B">
        <w:rPr>
          <w:b w:val="0"/>
          <w:bCs/>
        </w:rPr>
        <w:t xml:space="preserve">, and appeasement of </w:t>
      </w:r>
      <w:r w:rsidRPr="004A406B">
        <w:rPr>
          <w:b w:val="0"/>
          <w:bCs/>
          <w:u w:val="single"/>
        </w:rPr>
        <w:t>Trump</w:t>
      </w:r>
      <w:r w:rsidRPr="004A406B">
        <w:rPr>
          <w:b w:val="0"/>
          <w:bCs/>
        </w:rPr>
        <w:t>.</w:t>
      </w:r>
    </w:p>
    <w:p w14:paraId="776147D8" w14:textId="77777777" w:rsidR="00441C48" w:rsidRPr="00075C1F" w:rsidRDefault="00441C48" w:rsidP="00441C48">
      <w:r>
        <w:rPr>
          <w:rStyle w:val="Style13ptBold"/>
        </w:rPr>
        <w:t xml:space="preserve">Lucas 6/25 </w:t>
      </w:r>
      <w:r w:rsidRPr="00075C1F">
        <w:t xml:space="preserve">[Edward Lucas is a writer and consultant </w:t>
      </w:r>
      <w:proofErr w:type="spellStart"/>
      <w:r w:rsidRPr="00075C1F">
        <w:t>specialising</w:t>
      </w:r>
      <w:proofErr w:type="spellEnd"/>
      <w:r w:rsidRPr="00075C1F">
        <w:t xml:space="preserve"> in European and transatlantic security at The Times. Formerly a senior editor at The Economist, he is a senior fellow at the Center for European Policy Analysis (CEPA). “Nato’s Potemkin summit sends lethal signals.” https://www.thetimes.com/comment/columnists/article/natos-potemkin-summit-sends-lethal-signals-mjq3xfqrc] //aka</w:t>
      </w:r>
    </w:p>
    <w:p w14:paraId="6A0E31FC" w14:textId="77777777" w:rsidR="00441C48" w:rsidRPr="007A6EE1" w:rsidRDefault="00441C48" w:rsidP="00441C48">
      <w:pPr>
        <w:rPr>
          <w:u w:val="single"/>
        </w:rPr>
      </w:pPr>
      <w:r w:rsidRPr="00075C1F">
        <w:rPr>
          <w:rStyle w:val="Emphasis"/>
          <w:highlight w:val="cyan"/>
        </w:rPr>
        <w:t>Cowardice</w:t>
      </w:r>
      <w:r w:rsidRPr="007A6EE1">
        <w:rPr>
          <w:rStyle w:val="Emphasis"/>
        </w:rPr>
        <w:t xml:space="preserve"> ill befits a military alliance. But it </w:t>
      </w:r>
      <w:r w:rsidRPr="00075C1F">
        <w:rPr>
          <w:rStyle w:val="Emphasis"/>
          <w:highlight w:val="cyan"/>
        </w:rPr>
        <w:t>dominated</w:t>
      </w:r>
      <w:r w:rsidRPr="007A6EE1">
        <w:rPr>
          <w:rStyle w:val="Emphasis"/>
        </w:rPr>
        <w:t xml:space="preserve"> yesterday’s </w:t>
      </w:r>
      <w:r w:rsidRPr="00075C1F">
        <w:rPr>
          <w:rStyle w:val="Emphasis"/>
          <w:highlight w:val="cyan"/>
        </w:rPr>
        <w:t>Nato summit</w:t>
      </w:r>
      <w:r w:rsidRPr="007A6EE1">
        <w:rPr>
          <w:rStyle w:val="Emphasis"/>
        </w:rPr>
        <w:t xml:space="preserve"> in the Hague.</w:t>
      </w:r>
      <w:r w:rsidRPr="00075C1F">
        <w:rPr>
          <w:sz w:val="14"/>
        </w:rPr>
        <w:t xml:space="preserve"> The alliance leaders who gathered in the Dutch city showed that they were </w:t>
      </w:r>
      <w:r w:rsidRPr="007A6EE1">
        <w:rPr>
          <w:rStyle w:val="StyleUnderline"/>
        </w:rPr>
        <w:t xml:space="preserve">more </w:t>
      </w:r>
      <w:r w:rsidRPr="00075C1F">
        <w:rPr>
          <w:rStyle w:val="StyleUnderline"/>
        </w:rPr>
        <w:t>frightened</w:t>
      </w:r>
      <w:r w:rsidRPr="007A6EE1">
        <w:rPr>
          <w:rStyle w:val="StyleUnderline"/>
        </w:rPr>
        <w:t xml:space="preserve"> of Donald Trump than of Vladimir Putin.</w:t>
      </w:r>
    </w:p>
    <w:p w14:paraId="3DA08ECD" w14:textId="77777777" w:rsidR="00441C48" w:rsidRPr="00075C1F" w:rsidRDefault="00441C48" w:rsidP="00441C48">
      <w:pPr>
        <w:rPr>
          <w:u w:val="single"/>
        </w:rPr>
      </w:pPr>
      <w:r w:rsidRPr="007A6EE1">
        <w:rPr>
          <w:rStyle w:val="StyleUnderline"/>
        </w:rPr>
        <w:t xml:space="preserve">To appease the US president, they </w:t>
      </w:r>
      <w:r w:rsidRPr="00075C1F">
        <w:rPr>
          <w:rStyle w:val="StyleUnderline"/>
          <w:highlight w:val="cyan"/>
        </w:rPr>
        <w:t>cut the agenda short, sidelined Ukraine, downplayed</w:t>
      </w:r>
      <w:r w:rsidRPr="007A6EE1">
        <w:rPr>
          <w:rStyle w:val="StyleUnderline"/>
        </w:rPr>
        <w:t xml:space="preserve"> the </w:t>
      </w:r>
      <w:r w:rsidRPr="00075C1F">
        <w:rPr>
          <w:rStyle w:val="StyleUnderline"/>
          <w:highlight w:val="cyan"/>
        </w:rPr>
        <w:t>threat from</w:t>
      </w:r>
      <w:r w:rsidRPr="007A6EE1">
        <w:rPr>
          <w:rStyle w:val="StyleUnderline"/>
        </w:rPr>
        <w:t xml:space="preserve"> </w:t>
      </w:r>
      <w:r w:rsidRPr="00075C1F">
        <w:rPr>
          <w:rStyle w:val="StyleUnderline"/>
          <w:highlight w:val="cyan"/>
        </w:rPr>
        <w:t xml:space="preserve">Russia, </w:t>
      </w:r>
      <w:r w:rsidRPr="00075C1F">
        <w:rPr>
          <w:rStyle w:val="Emphasis"/>
          <w:highlight w:val="cyan"/>
        </w:rPr>
        <w:t>made empty promises and dodged urgent decisions</w:t>
      </w:r>
      <w:r w:rsidRPr="00075C1F">
        <w:rPr>
          <w:rStyle w:val="StyleUnderline"/>
          <w:highlight w:val="cyan"/>
        </w:rPr>
        <w:t>.</w:t>
      </w:r>
      <w:r w:rsidRPr="007A6EE1">
        <w:rPr>
          <w:rStyle w:val="StyleUnderline"/>
        </w:rPr>
        <w:t xml:space="preserve"> It worked — for now.</w:t>
      </w:r>
    </w:p>
    <w:p w14:paraId="53932AC9" w14:textId="77777777" w:rsidR="00441C48" w:rsidRPr="00075C1F" w:rsidRDefault="00441C48" w:rsidP="00441C48">
      <w:pPr>
        <w:rPr>
          <w:sz w:val="14"/>
        </w:rPr>
      </w:pPr>
      <w:r w:rsidRPr="00075C1F">
        <w:rPr>
          <w:sz w:val="14"/>
        </w:rPr>
        <w:t xml:space="preserve">Prince Grigory Potemkin would have approved. To impress Catherine the Great and her hangers-on during her tour of newly conquered Crimea in 1787, the Russian courtier erected (according to legend) portable fake villages. </w:t>
      </w:r>
      <w:r w:rsidRPr="00075C1F">
        <w:rPr>
          <w:rStyle w:val="Emphasis"/>
          <w:highlight w:val="cyan"/>
        </w:rPr>
        <w:t>Behind</w:t>
      </w:r>
      <w:r w:rsidRPr="00075C1F">
        <w:rPr>
          <w:rStyle w:val="Emphasis"/>
        </w:rPr>
        <w:t xml:space="preserve"> the </w:t>
      </w:r>
      <w:r w:rsidRPr="00075C1F">
        <w:rPr>
          <w:rStyle w:val="Emphasis"/>
          <w:highlight w:val="cyan"/>
        </w:rPr>
        <w:t>facades was empty space.</w:t>
      </w:r>
      <w:r w:rsidRPr="00075C1F">
        <w:rPr>
          <w:rStyle w:val="StyleUnderline"/>
        </w:rPr>
        <w:t xml:space="preserve"> Now his modern counterparts are striving to impress another potentate</w:t>
      </w:r>
      <w:r w:rsidRPr="00075C1F">
        <w:rPr>
          <w:sz w:val="14"/>
        </w:rPr>
        <w:t>, the emperor Donald I.</w:t>
      </w:r>
    </w:p>
    <w:p w14:paraId="4FDD3277" w14:textId="77777777" w:rsidR="00441C48" w:rsidRPr="00075C1F" w:rsidRDefault="00441C48" w:rsidP="00441C48">
      <w:pPr>
        <w:rPr>
          <w:sz w:val="14"/>
        </w:rPr>
      </w:pPr>
      <w:r w:rsidRPr="00075C1F">
        <w:rPr>
          <w:sz w:val="14"/>
        </w:rPr>
        <w:lastRenderedPageBreak/>
        <w:t xml:space="preserve">• ‘Daddy’ Trump takes </w:t>
      </w:r>
      <w:proofErr w:type="spellStart"/>
      <w:r w:rsidRPr="00075C1F">
        <w:rPr>
          <w:sz w:val="14"/>
        </w:rPr>
        <w:t>centre</w:t>
      </w:r>
      <w:proofErr w:type="spellEnd"/>
      <w:r w:rsidRPr="00075C1F">
        <w:rPr>
          <w:sz w:val="14"/>
        </w:rPr>
        <w:t xml:space="preserve"> stage as Nato bows to his demands</w:t>
      </w:r>
    </w:p>
    <w:p w14:paraId="73E5EA13" w14:textId="77777777" w:rsidR="00441C48" w:rsidRPr="00075C1F" w:rsidRDefault="00441C48" w:rsidP="00441C48">
      <w:pPr>
        <w:rPr>
          <w:sz w:val="14"/>
        </w:rPr>
      </w:pPr>
      <w:r w:rsidRPr="00075C1F">
        <w:rPr>
          <w:sz w:val="14"/>
        </w:rPr>
        <w:t xml:space="preserve">Foremost among them was Nato’s secretary-general, Mark Rutte. The former Dutch prime minister took the national characteristic of pragmatism to new levels in his obsequious treatment of the US president. He phrased a text message (duly posted on social media by the world’s most powerful leader) in a near-parody of </w:t>
      </w:r>
      <w:proofErr w:type="spellStart"/>
      <w:r w:rsidRPr="00075C1F">
        <w:rPr>
          <w:sz w:val="14"/>
        </w:rPr>
        <w:t>Trumpspeak</w:t>
      </w:r>
      <w:proofErr w:type="spellEnd"/>
      <w:r w:rsidRPr="00075C1F">
        <w:rPr>
          <w:sz w:val="14"/>
        </w:rPr>
        <w:t xml:space="preserve">. It thanked “Donald” for making the allies agree a new </w:t>
      </w:r>
      <w:proofErr w:type="spellStart"/>
      <w:r w:rsidRPr="00075C1F">
        <w:rPr>
          <w:sz w:val="14"/>
        </w:rPr>
        <w:t>defence</w:t>
      </w:r>
      <w:proofErr w:type="spellEnd"/>
      <w:r w:rsidRPr="00075C1F">
        <w:rPr>
          <w:sz w:val="14"/>
        </w:rPr>
        <w:t>-spending target of 5 per cent of GDP, gushing “Europe is going to pay in a BIG way, as they should, and it will be your win”.</w:t>
      </w:r>
    </w:p>
    <w:p w14:paraId="5651DBDA" w14:textId="77777777" w:rsidR="00441C48" w:rsidRPr="00075C1F" w:rsidRDefault="00441C48" w:rsidP="00441C48">
      <w:pPr>
        <w:rPr>
          <w:sz w:val="14"/>
        </w:rPr>
      </w:pPr>
      <w:r w:rsidRPr="00075C1F">
        <w:rPr>
          <w:sz w:val="14"/>
        </w:rPr>
        <w:t>Hard-pressed countries close to Russia are already meeting or even beating the 5 per cent level. But they cannot make up for foot-dragging elsewhere. “Lithuania can spend 100 per cent … but it would still not be enough to cover for those who are not meeting their commitments,” says Gabrielius Landsbergis, his country’s former foreign minister. Spain says it will do all that’s required of it but without spending 5 per cent. Belgium and Slovakia are wavering publicly; others mutter privately that the target is too high.</w:t>
      </w:r>
    </w:p>
    <w:p w14:paraId="1D6C2B44" w14:textId="77777777" w:rsidR="00441C48" w:rsidRPr="00075C1F" w:rsidRDefault="00441C48" w:rsidP="00441C48">
      <w:pPr>
        <w:rPr>
          <w:rStyle w:val="StyleUnderline"/>
        </w:rPr>
      </w:pPr>
      <w:r w:rsidRPr="00075C1F">
        <w:rPr>
          <w:sz w:val="14"/>
        </w:rPr>
        <w:t xml:space="preserve">Luckily for them and for Putin, wiggle room abounds. The 5 per cent includes 1.5 per cent for other security spending. That can cover admirable efforts to help Ukraine, boost resilience and catch Russian spies. </w:t>
      </w:r>
      <w:r w:rsidRPr="00075C1F">
        <w:rPr>
          <w:rStyle w:val="StyleUnderline"/>
        </w:rPr>
        <w:t xml:space="preserve">It is also an easy fudge for those wanting to cook their books. Even more conveniently, the </w:t>
      </w:r>
      <w:r w:rsidRPr="00075C1F">
        <w:rPr>
          <w:rStyle w:val="StyleUnderline"/>
          <w:highlight w:val="cyan"/>
        </w:rPr>
        <w:t xml:space="preserve">deadline is a </w:t>
      </w:r>
      <w:r w:rsidRPr="00075C1F">
        <w:rPr>
          <w:rStyle w:val="Emphasis"/>
          <w:highlight w:val="cyan"/>
        </w:rPr>
        <w:t>comfy 2035</w:t>
      </w:r>
      <w:r w:rsidRPr="00075C1F">
        <w:rPr>
          <w:rStyle w:val="StyleUnderline"/>
        </w:rPr>
        <w:t>, by when few if any of the politicians thronging the Hague this week will still be in office.</w:t>
      </w:r>
    </w:p>
    <w:p w14:paraId="59C486D9" w14:textId="77777777" w:rsidR="00441C48" w:rsidRPr="00075C1F" w:rsidRDefault="00441C48" w:rsidP="00441C48">
      <w:pPr>
        <w:rPr>
          <w:rStyle w:val="Emphasis"/>
        </w:rPr>
      </w:pPr>
      <w:r w:rsidRPr="00075C1F">
        <w:rPr>
          <w:sz w:val="14"/>
        </w:rPr>
        <w:t xml:space="preserve">More importantly, extravagant military spending is politically unpopular and economically crippling. “It destroyed the Soviet Union,” noted a summit participant reflectively. The European Nato allies combined are ten times richer than Russia. If they spent even their existing </w:t>
      </w:r>
      <w:proofErr w:type="spellStart"/>
      <w:r w:rsidRPr="00075C1F">
        <w:rPr>
          <w:sz w:val="14"/>
        </w:rPr>
        <w:t>defence</w:t>
      </w:r>
      <w:proofErr w:type="spellEnd"/>
      <w:r w:rsidRPr="00075C1F">
        <w:rPr>
          <w:sz w:val="14"/>
        </w:rPr>
        <w:t xml:space="preserve"> budgets properly, the job would be done. </w:t>
      </w:r>
      <w:r w:rsidRPr="00075C1F">
        <w:rPr>
          <w:rStyle w:val="Emphasis"/>
          <w:highlight w:val="cyan"/>
        </w:rPr>
        <w:t>Promising to spend</w:t>
      </w:r>
      <w:r w:rsidRPr="00075C1F">
        <w:rPr>
          <w:rStyle w:val="Emphasis"/>
        </w:rPr>
        <w:t xml:space="preserve"> a lot of </w:t>
      </w:r>
      <w:r w:rsidRPr="00075C1F">
        <w:rPr>
          <w:rStyle w:val="Emphasis"/>
          <w:highlight w:val="cyan"/>
        </w:rPr>
        <w:t>money in the future does not fill</w:t>
      </w:r>
      <w:r w:rsidRPr="00075C1F">
        <w:rPr>
          <w:rStyle w:val="Emphasis"/>
        </w:rPr>
        <w:t xml:space="preserve"> the dangerous </w:t>
      </w:r>
      <w:r w:rsidRPr="00075C1F">
        <w:rPr>
          <w:rStyle w:val="Emphasis"/>
          <w:highlight w:val="cyan"/>
        </w:rPr>
        <w:t xml:space="preserve">holes in </w:t>
      </w:r>
      <w:proofErr w:type="spellStart"/>
      <w:r w:rsidRPr="00075C1F">
        <w:rPr>
          <w:rStyle w:val="Emphasis"/>
          <w:highlight w:val="cyan"/>
        </w:rPr>
        <w:t>defence</w:t>
      </w:r>
      <w:proofErr w:type="spellEnd"/>
      <w:r w:rsidRPr="00075C1F">
        <w:rPr>
          <w:rStyle w:val="Emphasis"/>
          <w:highlight w:val="cyan"/>
        </w:rPr>
        <w:t xml:space="preserve"> and</w:t>
      </w:r>
      <w:r w:rsidRPr="00075C1F">
        <w:rPr>
          <w:rStyle w:val="Emphasis"/>
        </w:rPr>
        <w:t xml:space="preserve"> </w:t>
      </w:r>
      <w:r w:rsidRPr="00075C1F">
        <w:rPr>
          <w:rStyle w:val="Emphasis"/>
          <w:highlight w:val="cyan"/>
        </w:rPr>
        <w:t>deterrence right now.</w:t>
      </w:r>
    </w:p>
    <w:p w14:paraId="6376270B" w14:textId="77777777" w:rsidR="00441C48" w:rsidRPr="00075C1F" w:rsidRDefault="00441C48" w:rsidP="00441C48">
      <w:pPr>
        <w:rPr>
          <w:sz w:val="14"/>
        </w:rPr>
      </w:pPr>
      <w:r w:rsidRPr="00075C1F">
        <w:rPr>
          <w:sz w:val="14"/>
        </w:rPr>
        <w:t>• Trump swears on live TV — but is he the first president to do so?</w:t>
      </w:r>
    </w:p>
    <w:p w14:paraId="46C4C6A2" w14:textId="77777777" w:rsidR="00441C48" w:rsidRPr="00075C1F" w:rsidRDefault="00441C48" w:rsidP="00441C48">
      <w:pPr>
        <w:rPr>
          <w:sz w:val="14"/>
        </w:rPr>
      </w:pPr>
      <w:r w:rsidRPr="00075C1F">
        <w:rPr>
          <w:sz w:val="14"/>
        </w:rPr>
        <w:t xml:space="preserve">The upbeat tone this week stemmed mainly from the knowledge that even greater disasters were averted. For a start, the summit happened; only a few months ago, holding it looked risky. Trump turned up. He did not lose his temper. He and his administration still pay at least lip service to the </w:t>
      </w:r>
      <w:proofErr w:type="spellStart"/>
      <w:r w:rsidRPr="00075C1F">
        <w:rPr>
          <w:sz w:val="14"/>
        </w:rPr>
        <w:t>defence</w:t>
      </w:r>
      <w:proofErr w:type="spellEnd"/>
      <w:r w:rsidRPr="00075C1F">
        <w:rPr>
          <w:sz w:val="14"/>
        </w:rPr>
        <w:t xml:space="preserve"> of Europe. Despite his on-off bromance with Putin, the summit communiqué did mention Russia as a “long-term” threat (“immediate” would be a better adjective); Trump declined to endorse that explicitly, merely calling the Russian leader “misguided”.</w:t>
      </w:r>
    </w:p>
    <w:p w14:paraId="06051570" w14:textId="77777777" w:rsidR="00441C48" w:rsidRPr="00075C1F" w:rsidRDefault="00441C48" w:rsidP="00441C48">
      <w:pPr>
        <w:rPr>
          <w:sz w:val="14"/>
        </w:rPr>
      </w:pPr>
      <w:r w:rsidRPr="00075C1F">
        <w:rPr>
          <w:sz w:val="14"/>
        </w:rPr>
        <w:t xml:space="preserve">Nato’s previous promises to Ukraine were not repeated, but they were not cancelled either. Volodymyr Zelensky was excluded from the leaders’ </w:t>
      </w:r>
      <w:proofErr w:type="gramStart"/>
      <w:r w:rsidRPr="00075C1F">
        <w:rPr>
          <w:sz w:val="14"/>
        </w:rPr>
        <w:t>meeting, but</w:t>
      </w:r>
      <w:proofErr w:type="gramEnd"/>
      <w:r w:rsidRPr="00075C1F">
        <w:rPr>
          <w:sz w:val="14"/>
        </w:rPr>
        <w:t xml:space="preserve"> </w:t>
      </w:r>
      <w:proofErr w:type="spellStart"/>
      <w:r w:rsidRPr="00075C1F">
        <w:rPr>
          <w:sz w:val="14"/>
        </w:rPr>
        <w:t>lionised</w:t>
      </w:r>
      <w:proofErr w:type="spellEnd"/>
      <w:r w:rsidRPr="00075C1F">
        <w:rPr>
          <w:sz w:val="14"/>
        </w:rPr>
        <w:t xml:space="preserve"> elsewhere. Even the Ukrainian leader’s one-on-one with the US president was civil. He “couldn’t have been nicer”, said Trump, hinting that he might sell Ukraine some sorely needed Patriot air-</w:t>
      </w:r>
      <w:proofErr w:type="spellStart"/>
      <w:r w:rsidRPr="00075C1F">
        <w:rPr>
          <w:sz w:val="14"/>
        </w:rPr>
        <w:t>defence</w:t>
      </w:r>
      <w:proofErr w:type="spellEnd"/>
      <w:r w:rsidRPr="00075C1F">
        <w:rPr>
          <w:sz w:val="14"/>
        </w:rPr>
        <w:t xml:space="preserve"> systems.</w:t>
      </w:r>
    </w:p>
    <w:p w14:paraId="0C142256" w14:textId="77777777" w:rsidR="00441C48" w:rsidRPr="00075C1F" w:rsidRDefault="00441C48" w:rsidP="00441C48">
      <w:pPr>
        <w:rPr>
          <w:sz w:val="14"/>
        </w:rPr>
      </w:pPr>
      <w:r w:rsidRPr="00075C1F">
        <w:rPr>
          <w:sz w:val="14"/>
        </w:rPr>
        <w:t>That welcome news came at a press conference which showed the US president in a mostly sunny, self-congratulatory mood. Most importantly, he admitted that his Nato counterparts had changed his view of the alliance, revealing “these people really love their countries; it’s not a rip-off”. After decades in which he has disparaged Nato in splenetic terms, that counts as a glowing endorsement.</w:t>
      </w:r>
    </w:p>
    <w:p w14:paraId="7B75FD01" w14:textId="77777777" w:rsidR="00441C48" w:rsidRPr="00075C1F" w:rsidRDefault="00441C48" w:rsidP="00441C48">
      <w:pPr>
        <w:rPr>
          <w:sz w:val="14"/>
        </w:rPr>
      </w:pPr>
      <w:r w:rsidRPr="00075C1F">
        <w:rPr>
          <w:sz w:val="14"/>
        </w:rPr>
        <w:t>Only hours earlier he had caused conniptions by casting doubt on Nato’s core collective-</w:t>
      </w:r>
      <w:proofErr w:type="spellStart"/>
      <w:r w:rsidRPr="00075C1F">
        <w:rPr>
          <w:sz w:val="14"/>
        </w:rPr>
        <w:t>defence</w:t>
      </w:r>
      <w:proofErr w:type="spellEnd"/>
      <w:r w:rsidRPr="00075C1F">
        <w:rPr>
          <w:sz w:val="14"/>
        </w:rPr>
        <w:t xml:space="preserve"> pledge. The US commitment to defending Europe, he said, depended on which of the “numerous definitions” of Article 5 was involved. As so often with Trump’s statements, this had a grain of truth. The 145 words in the Atlantic Charter’s most-cited clause only encourage, not oblige, members to come to each other’s </w:t>
      </w:r>
      <w:proofErr w:type="spellStart"/>
      <w:r w:rsidRPr="00075C1F">
        <w:rPr>
          <w:sz w:val="14"/>
        </w:rPr>
        <w:t>defence</w:t>
      </w:r>
      <w:proofErr w:type="spellEnd"/>
      <w:r w:rsidRPr="00075C1F">
        <w:rPr>
          <w:sz w:val="14"/>
        </w:rPr>
        <w:t xml:space="preserve"> when attacked.</w:t>
      </w:r>
    </w:p>
    <w:p w14:paraId="7877FF4E" w14:textId="77777777" w:rsidR="00441C48" w:rsidRPr="00075C1F" w:rsidRDefault="00441C48" w:rsidP="00441C48">
      <w:pPr>
        <w:rPr>
          <w:sz w:val="14"/>
        </w:rPr>
      </w:pPr>
      <w:r w:rsidRPr="00075C1F">
        <w:rPr>
          <w:rStyle w:val="StyleUnderline"/>
        </w:rPr>
        <w:t xml:space="preserve">Measured against the scale of the challenge, not the potential for disaster, </w:t>
      </w:r>
      <w:r w:rsidRPr="00075C1F">
        <w:rPr>
          <w:rStyle w:val="Emphasis"/>
        </w:rPr>
        <w:t>the scorecard looks different.</w:t>
      </w:r>
      <w:r w:rsidRPr="00075C1F">
        <w:rPr>
          <w:sz w:val="14"/>
        </w:rPr>
        <w:t xml:space="preserve"> </w:t>
      </w:r>
      <w:r w:rsidRPr="00075C1F">
        <w:rPr>
          <w:rStyle w:val="StyleUnderline"/>
        </w:rPr>
        <w:t xml:space="preserve">The intense </w:t>
      </w:r>
      <w:r w:rsidRPr="00075C1F">
        <w:rPr>
          <w:rStyle w:val="StyleUnderline"/>
          <w:highlight w:val="cyan"/>
        </w:rPr>
        <w:t>focus on Trump’s mood and</w:t>
      </w:r>
      <w:r w:rsidRPr="00075C1F">
        <w:rPr>
          <w:rStyle w:val="StyleUnderline"/>
        </w:rPr>
        <w:t xml:space="preserve"> choice of </w:t>
      </w:r>
      <w:r w:rsidRPr="00075C1F">
        <w:rPr>
          <w:rStyle w:val="StyleUnderline"/>
          <w:highlight w:val="cyan"/>
        </w:rPr>
        <w:t>words highlights</w:t>
      </w:r>
      <w:r w:rsidRPr="00075C1F">
        <w:rPr>
          <w:rStyle w:val="StyleUnderline"/>
        </w:rPr>
        <w:t xml:space="preserve"> the </w:t>
      </w:r>
      <w:r w:rsidRPr="00075C1F">
        <w:rPr>
          <w:rStyle w:val="StyleUnderline"/>
          <w:highlight w:val="cyan"/>
        </w:rPr>
        <w:t xml:space="preserve">alliance’s </w:t>
      </w:r>
      <w:r w:rsidRPr="00075C1F">
        <w:rPr>
          <w:rStyle w:val="Emphasis"/>
          <w:highlight w:val="cyan"/>
        </w:rPr>
        <w:t>vulnerability to the</w:t>
      </w:r>
      <w:r w:rsidRPr="00075C1F">
        <w:rPr>
          <w:rStyle w:val="Emphasis"/>
        </w:rPr>
        <w:t xml:space="preserve"> </w:t>
      </w:r>
      <w:r w:rsidRPr="00075C1F">
        <w:rPr>
          <w:rStyle w:val="Emphasis"/>
          <w:highlight w:val="cyan"/>
        </w:rPr>
        <w:t>president’s caprice.</w:t>
      </w:r>
      <w:r w:rsidRPr="00075C1F">
        <w:rPr>
          <w:sz w:val="14"/>
        </w:rPr>
        <w:t xml:space="preserve"> Nato relies on the US to plug numerous holes. They include skimpy stockpiles of munitions and spare parts, air and missile </w:t>
      </w:r>
      <w:proofErr w:type="spellStart"/>
      <w:r w:rsidRPr="00075C1F">
        <w:rPr>
          <w:sz w:val="14"/>
        </w:rPr>
        <w:t>defence</w:t>
      </w:r>
      <w:proofErr w:type="spellEnd"/>
      <w:r w:rsidRPr="00075C1F">
        <w:rPr>
          <w:sz w:val="14"/>
        </w:rPr>
        <w:t>, long-range firepower, and the vital “enablers” such as intelligence and logistics. These assets are already thinly stretched: “only one of everything” says General Ben Hodges, the former US army commander in Europe. The best that can be said is that if allies find Trump’s approach confusing, Putin will too. Sometimes ambiguity trumps clarity.</w:t>
      </w:r>
    </w:p>
    <w:p w14:paraId="2E8A3B6A" w14:textId="77777777" w:rsidR="00441C48" w:rsidRDefault="00441C48" w:rsidP="00441C48">
      <w:pPr>
        <w:rPr>
          <w:sz w:val="14"/>
        </w:rPr>
      </w:pPr>
      <w:r w:rsidRPr="00075C1F">
        <w:rPr>
          <w:rStyle w:val="StyleUnderline"/>
        </w:rPr>
        <w:t xml:space="preserve">But </w:t>
      </w:r>
      <w:r w:rsidRPr="00075C1F">
        <w:rPr>
          <w:rStyle w:val="Emphasis"/>
        </w:rPr>
        <w:t xml:space="preserve">the </w:t>
      </w:r>
      <w:r w:rsidRPr="00075C1F">
        <w:rPr>
          <w:rStyle w:val="Emphasis"/>
          <w:highlight w:val="cyan"/>
        </w:rPr>
        <w:t>delays and dithering are</w:t>
      </w:r>
      <w:r w:rsidRPr="00075C1F">
        <w:rPr>
          <w:rStyle w:val="Emphasis"/>
        </w:rPr>
        <w:t xml:space="preserve"> still </w:t>
      </w:r>
      <w:r w:rsidRPr="00075C1F">
        <w:rPr>
          <w:rStyle w:val="Emphasis"/>
          <w:highlight w:val="cyan"/>
        </w:rPr>
        <w:t>ingrained.</w:t>
      </w:r>
      <w:r w:rsidRPr="00075C1F">
        <w:rPr>
          <w:sz w:val="14"/>
        </w:rPr>
        <w:t xml:space="preserve"> As Landsbergis noted: “Ukraine is falling through the cracks.” As the summit buzzed and blathered, Russian drone and rocket attacks killed scores of Ukrainian civilians, barely making a headline. Cowardice looks cheap when others pay the bill.</w:t>
      </w:r>
    </w:p>
    <w:p w14:paraId="08161087" w14:textId="77777777" w:rsidR="00441C48" w:rsidRPr="004E4752" w:rsidRDefault="00441C48" w:rsidP="00441C48"/>
    <w:p w14:paraId="45C303E0" w14:textId="77777777" w:rsidR="00441C48" w:rsidRDefault="00441C48" w:rsidP="007D60E0">
      <w:pPr>
        <w:rPr>
          <w:rStyle w:val="StyleUnderline"/>
        </w:rPr>
      </w:pPr>
    </w:p>
    <w:p w14:paraId="038FAA06" w14:textId="1052BE1B" w:rsidR="002A7FD4" w:rsidRPr="002A7FD4" w:rsidRDefault="002A7FD4" w:rsidP="002A7FD4">
      <w:pPr>
        <w:pStyle w:val="Heading3"/>
      </w:pPr>
      <w:r w:rsidRPr="002A7FD4">
        <w:lastRenderedPageBreak/>
        <w:t>1AR---No Nato---Eastward Expansion</w:t>
      </w:r>
    </w:p>
    <w:p w14:paraId="2A5004F2" w14:textId="77777777" w:rsidR="002A7FD4" w:rsidRPr="00FC5FD8" w:rsidRDefault="002A7FD4" w:rsidP="002A7FD4">
      <w:pPr>
        <w:pStyle w:val="Heading4"/>
        <w:rPr>
          <w:b w:val="0"/>
          <w:bCs/>
        </w:rPr>
      </w:pPr>
      <w:r>
        <w:t xml:space="preserve">NATO is </w:t>
      </w:r>
      <w:r w:rsidRPr="00FC5FD8">
        <w:rPr>
          <w:u w:val="single"/>
        </w:rPr>
        <w:t>obsolete</w:t>
      </w:r>
      <w:r>
        <w:t xml:space="preserve">. </w:t>
      </w:r>
      <w:r>
        <w:rPr>
          <w:b w:val="0"/>
          <w:bCs/>
        </w:rPr>
        <w:t xml:space="preserve">It’s more likely to </w:t>
      </w:r>
      <w:r w:rsidRPr="00FC5FD8">
        <w:rPr>
          <w:b w:val="0"/>
          <w:bCs/>
          <w:u w:val="single"/>
        </w:rPr>
        <w:t>anger</w:t>
      </w:r>
      <w:r>
        <w:rPr>
          <w:b w:val="0"/>
          <w:bCs/>
        </w:rPr>
        <w:t xml:space="preserve"> Russia. </w:t>
      </w:r>
    </w:p>
    <w:p w14:paraId="5ADA8E88" w14:textId="77777777" w:rsidR="002A7FD4" w:rsidRDefault="002A7FD4" w:rsidP="002A7FD4">
      <w:r w:rsidRPr="00FC5FD8">
        <w:rPr>
          <w:rStyle w:val="Style13ptBold"/>
        </w:rPr>
        <w:t>Jacobs ’22</w:t>
      </w:r>
      <w:r>
        <w:t xml:space="preserve"> [Seth; </w:t>
      </w:r>
      <w:r w:rsidRPr="00FC5FD8">
        <w:t>history professor who studies the political and cultural history of the U.S. in the 20th century</w:t>
      </w:r>
      <w:r>
        <w:t>. H</w:t>
      </w:r>
      <w:r w:rsidRPr="00FC5FD8">
        <w:t>is research focuses on the connection between U.S. domestic culture and foreign policy.</w:t>
      </w:r>
      <w:r>
        <w:t xml:space="preserve"> Summer; “On NATO,” Boston College Magazine, </w:t>
      </w:r>
      <w:r w:rsidRPr="00FC5FD8">
        <w:t>https://www.bc.edu/content/bc-web/sites/bc-magazine/summer-2022/features/new-world-order-/on-nato.html</w:t>
      </w:r>
      <w:r>
        <w:t>; //ff]</w:t>
      </w:r>
    </w:p>
    <w:p w14:paraId="0D9AD059" w14:textId="77777777" w:rsidR="002A7FD4" w:rsidRPr="00BC6564" w:rsidRDefault="002A7FD4" w:rsidP="002A7FD4">
      <w:pPr>
        <w:rPr>
          <w:sz w:val="16"/>
        </w:rPr>
      </w:pPr>
      <w:r w:rsidRPr="00BC6564">
        <w:rPr>
          <w:sz w:val="16"/>
        </w:rPr>
        <w:t xml:space="preserve">Three decades on, </w:t>
      </w:r>
      <w:r w:rsidRPr="00FC5FD8">
        <w:rPr>
          <w:u w:val="single"/>
        </w:rPr>
        <w:t xml:space="preserve">we are still </w:t>
      </w:r>
      <w:r w:rsidRPr="00BC6564">
        <w:rPr>
          <w:rStyle w:val="Emphasis"/>
        </w:rPr>
        <w:t>stuck</w:t>
      </w:r>
      <w:r w:rsidRPr="00FC5FD8">
        <w:rPr>
          <w:u w:val="single"/>
        </w:rPr>
        <w:t xml:space="preserve"> with the alliance</w:t>
      </w:r>
      <w:r w:rsidRPr="00BC6564">
        <w:rPr>
          <w:sz w:val="16"/>
        </w:rPr>
        <w:t xml:space="preserve">, and as recent events demonstrate, it is no laughing matter. </w:t>
      </w:r>
      <w:r w:rsidRPr="00FC5FD8">
        <w:rPr>
          <w:u w:val="single"/>
        </w:rPr>
        <w:t xml:space="preserve">NATO has become </w:t>
      </w:r>
      <w:r w:rsidRPr="00BC6564">
        <w:rPr>
          <w:rStyle w:val="Emphasis"/>
        </w:rPr>
        <w:t>obsolete</w:t>
      </w:r>
      <w:r w:rsidRPr="00BC6564">
        <w:rPr>
          <w:sz w:val="16"/>
        </w:rPr>
        <w:t xml:space="preserve">. Indeed, Washington’s whole </w:t>
      </w:r>
      <w:r w:rsidRPr="00FC5FD8">
        <w:rPr>
          <w:u w:val="single"/>
        </w:rPr>
        <w:t xml:space="preserve">Europe-first orientation is </w:t>
      </w:r>
      <w:r w:rsidRPr="00BC6564">
        <w:rPr>
          <w:rStyle w:val="Emphasis"/>
        </w:rPr>
        <w:t>anachronistic</w:t>
      </w:r>
      <w:r w:rsidRPr="00FC5FD8">
        <w:rPr>
          <w:u w:val="single"/>
        </w:rPr>
        <w:t xml:space="preserve">, a wasteful, expensive holdover from the </w:t>
      </w:r>
      <w:r w:rsidRPr="00BC6564">
        <w:rPr>
          <w:rStyle w:val="Emphasis"/>
        </w:rPr>
        <w:t>cold war</w:t>
      </w:r>
      <w:r w:rsidRPr="00FC5FD8">
        <w:rPr>
          <w:u w:val="single"/>
        </w:rPr>
        <w:t xml:space="preserve"> that ought to have been abandoned </w:t>
      </w:r>
      <w:r w:rsidRPr="00BC6564">
        <w:rPr>
          <w:rStyle w:val="Emphasis"/>
        </w:rPr>
        <w:t>years ago</w:t>
      </w:r>
      <w:r w:rsidRPr="00FC5FD8">
        <w:rPr>
          <w:u w:val="single"/>
        </w:rPr>
        <w:t xml:space="preserve"> and that </w:t>
      </w:r>
      <w:r w:rsidRPr="00BC6564">
        <w:rPr>
          <w:rStyle w:val="Emphasis"/>
        </w:rPr>
        <w:t>distracts</w:t>
      </w:r>
      <w:r w:rsidRPr="00FC5FD8">
        <w:rPr>
          <w:u w:val="single"/>
        </w:rPr>
        <w:t xml:space="preserve"> us from the true dangers we face abroad</w:t>
      </w:r>
      <w:r w:rsidRPr="00BC6564">
        <w:rPr>
          <w:sz w:val="16"/>
        </w:rPr>
        <w:t>.</w:t>
      </w:r>
    </w:p>
    <w:p w14:paraId="0737B11D" w14:textId="77777777" w:rsidR="002A7FD4" w:rsidRPr="00BC6564" w:rsidRDefault="002A7FD4" w:rsidP="002A7FD4">
      <w:pPr>
        <w:rPr>
          <w:sz w:val="16"/>
        </w:rPr>
      </w:pPr>
      <w:r w:rsidRPr="00BC6564">
        <w:rPr>
          <w:sz w:val="16"/>
        </w:rPr>
        <w:t xml:space="preserve">Mearsheimer, to his credit, deplored this development more vehemently than anyone. A self-described “unrepentant realist,” he had no patience for the aggressive internationalism that defined Western statecraft in the Clinton, Bush, and Obama presidencies. </w:t>
      </w:r>
      <w:r w:rsidRPr="00FC5FD8">
        <w:rPr>
          <w:u w:val="single"/>
        </w:rPr>
        <w:t>NATO as an anti-Soviet bloc made sense</w:t>
      </w:r>
      <w:r w:rsidRPr="00BC6564">
        <w:rPr>
          <w:sz w:val="16"/>
        </w:rPr>
        <w:t xml:space="preserve"> to him; </w:t>
      </w:r>
      <w:r w:rsidRPr="00FC5FD8">
        <w:rPr>
          <w:u w:val="single"/>
        </w:rPr>
        <w:t xml:space="preserve">NATO as an </w:t>
      </w:r>
      <w:r w:rsidRPr="00BC6564">
        <w:rPr>
          <w:rStyle w:val="Emphasis"/>
        </w:rPr>
        <w:t>ever-expanding</w:t>
      </w:r>
      <w:r w:rsidRPr="00FC5FD8">
        <w:rPr>
          <w:u w:val="single"/>
        </w:rPr>
        <w:t xml:space="preserve"> club of vaguely like-minded nations was </w:t>
      </w:r>
      <w:r w:rsidRPr="00BC6564">
        <w:rPr>
          <w:rStyle w:val="Emphasis"/>
        </w:rPr>
        <w:t>foolish</w:t>
      </w:r>
      <w:r w:rsidRPr="00FC5FD8">
        <w:rPr>
          <w:u w:val="single"/>
        </w:rPr>
        <w:t xml:space="preserve">—and dangerous. According to the tenets of </w:t>
      </w:r>
      <w:r w:rsidRPr="00BC6564">
        <w:rPr>
          <w:rStyle w:val="Emphasis"/>
        </w:rPr>
        <w:t>realism</w:t>
      </w:r>
      <w:r w:rsidRPr="00FC5FD8">
        <w:rPr>
          <w:u w:val="single"/>
        </w:rPr>
        <w:t xml:space="preserve">, when one great power trespasses upon another’s sphere of influence, the result is nearly </w:t>
      </w:r>
      <w:r w:rsidRPr="00BC6564">
        <w:rPr>
          <w:rStyle w:val="Emphasis"/>
        </w:rPr>
        <w:t>always conflict</w:t>
      </w:r>
      <w:r w:rsidRPr="00FC5FD8">
        <w:rPr>
          <w:u w:val="single"/>
        </w:rPr>
        <w:t>, and</w:t>
      </w:r>
      <w:r w:rsidRPr="00BC6564">
        <w:rPr>
          <w:sz w:val="16"/>
        </w:rPr>
        <w:t xml:space="preserve"> Mearsheimer insisted that </w:t>
      </w:r>
      <w:r w:rsidRPr="00FC5FD8">
        <w:rPr>
          <w:u w:val="single"/>
        </w:rPr>
        <w:t xml:space="preserve">that was the case with </w:t>
      </w:r>
      <w:r w:rsidRPr="00BC6564">
        <w:rPr>
          <w:rStyle w:val="Emphasis"/>
        </w:rPr>
        <w:t>NATO’s eastward march</w:t>
      </w:r>
      <w:r w:rsidRPr="00FC5FD8">
        <w:rPr>
          <w:u w:val="single"/>
        </w:rPr>
        <w:t xml:space="preserve">. It did not matter </w:t>
      </w:r>
      <w:proofErr w:type="gramStart"/>
      <w:r w:rsidRPr="00FC5FD8">
        <w:rPr>
          <w:u w:val="single"/>
        </w:rPr>
        <w:t>that officials</w:t>
      </w:r>
      <w:proofErr w:type="gramEnd"/>
      <w:r w:rsidRPr="00FC5FD8">
        <w:rPr>
          <w:u w:val="single"/>
        </w:rPr>
        <w:t xml:space="preserve"> from the</w:t>
      </w:r>
      <w:r w:rsidRPr="00BC6564">
        <w:rPr>
          <w:sz w:val="16"/>
        </w:rPr>
        <w:t xml:space="preserve"> </w:t>
      </w:r>
      <w:r w:rsidRPr="00BC6564">
        <w:rPr>
          <w:rStyle w:val="Emphasis"/>
        </w:rPr>
        <w:t>U</w:t>
      </w:r>
      <w:r w:rsidRPr="00BC6564">
        <w:rPr>
          <w:sz w:val="16"/>
        </w:rPr>
        <w:t xml:space="preserve">nited </w:t>
      </w:r>
      <w:r w:rsidRPr="00BC6564">
        <w:rPr>
          <w:rStyle w:val="Emphasis"/>
        </w:rPr>
        <w:t>S</w:t>
      </w:r>
      <w:r w:rsidRPr="00BC6564">
        <w:rPr>
          <w:sz w:val="16"/>
        </w:rPr>
        <w:t>tates a</w:t>
      </w:r>
      <w:r w:rsidRPr="00FC5FD8">
        <w:rPr>
          <w:u w:val="single"/>
        </w:rPr>
        <w:t>nd its European allies insisted that they had no designs on Russia</w:t>
      </w:r>
      <w:r w:rsidRPr="00BC6564">
        <w:rPr>
          <w:sz w:val="16"/>
        </w:rPr>
        <w:t xml:space="preserve">. Russian President Vladimir </w:t>
      </w:r>
      <w:r w:rsidRPr="00BC6564">
        <w:rPr>
          <w:rStyle w:val="Emphasis"/>
        </w:rPr>
        <w:t>Putin was not convinced</w:t>
      </w:r>
      <w:r w:rsidRPr="00FC5FD8">
        <w:rPr>
          <w:u w:val="single"/>
        </w:rPr>
        <w:t xml:space="preserve">. He </w:t>
      </w:r>
      <w:r w:rsidRPr="00BC6564">
        <w:rPr>
          <w:rStyle w:val="Emphasis"/>
        </w:rPr>
        <w:t>perceived</w:t>
      </w:r>
      <w:r w:rsidRPr="00FC5FD8">
        <w:rPr>
          <w:u w:val="single"/>
        </w:rPr>
        <w:t xml:space="preserve"> their </w:t>
      </w:r>
      <w:r w:rsidRPr="00BC6564">
        <w:rPr>
          <w:rStyle w:val="Emphasis"/>
        </w:rPr>
        <w:t>encroachment</w:t>
      </w:r>
      <w:r w:rsidRPr="00FC5FD8">
        <w:rPr>
          <w:u w:val="single"/>
        </w:rPr>
        <w:t xml:space="preserve"> as an </w:t>
      </w:r>
      <w:r w:rsidRPr="00BC6564">
        <w:rPr>
          <w:rStyle w:val="Emphasis"/>
        </w:rPr>
        <w:t>existential threat</w:t>
      </w:r>
      <w:r w:rsidRPr="00FC5FD8">
        <w:rPr>
          <w:u w:val="single"/>
        </w:rPr>
        <w:t xml:space="preserve"> and responded </w:t>
      </w:r>
      <w:r w:rsidRPr="00BC6564">
        <w:rPr>
          <w:rStyle w:val="Emphasis"/>
        </w:rPr>
        <w:t>violently</w:t>
      </w:r>
      <w:r w:rsidRPr="00FC5FD8">
        <w:rPr>
          <w:u w:val="single"/>
        </w:rPr>
        <w:t xml:space="preserve">, first by annexing </w:t>
      </w:r>
      <w:r w:rsidRPr="00BC6564">
        <w:rPr>
          <w:rStyle w:val="Emphasis"/>
        </w:rPr>
        <w:t>Crimea</w:t>
      </w:r>
      <w:r w:rsidRPr="00BC6564">
        <w:rPr>
          <w:sz w:val="16"/>
        </w:rPr>
        <w:t xml:space="preserve"> in 2014, </w:t>
      </w:r>
      <w:r w:rsidRPr="00FC5FD8">
        <w:rPr>
          <w:u w:val="single"/>
        </w:rPr>
        <w:t xml:space="preserve">then by invading </w:t>
      </w:r>
      <w:r w:rsidRPr="00BC6564">
        <w:rPr>
          <w:rStyle w:val="Emphasis"/>
        </w:rPr>
        <w:t>Ukraine</w:t>
      </w:r>
      <w:r w:rsidRPr="00BC6564">
        <w:rPr>
          <w:sz w:val="16"/>
        </w:rPr>
        <w:t xml:space="preserve"> in 2022. While </w:t>
      </w:r>
      <w:r w:rsidRPr="00FC5FD8">
        <w:rPr>
          <w:u w:val="single"/>
        </w:rPr>
        <w:t xml:space="preserve">most pundits in the West </w:t>
      </w:r>
      <w:r w:rsidRPr="00BC6564">
        <w:rPr>
          <w:rStyle w:val="Emphasis"/>
        </w:rPr>
        <w:t>denounced</w:t>
      </w:r>
      <w:r w:rsidRPr="00FC5FD8">
        <w:rPr>
          <w:u w:val="single"/>
        </w:rPr>
        <w:t xml:space="preserve"> Putin’s barefaced breach of </w:t>
      </w:r>
      <w:r w:rsidRPr="00BC6564">
        <w:rPr>
          <w:rStyle w:val="Emphasis"/>
        </w:rPr>
        <w:t>international law</w:t>
      </w:r>
      <w:r w:rsidRPr="00BC6564">
        <w:rPr>
          <w:sz w:val="16"/>
        </w:rPr>
        <w:t xml:space="preserve">, Mearsheimer proclaimed that </w:t>
      </w:r>
      <w:r w:rsidRPr="00BC6564">
        <w:rPr>
          <w:rStyle w:val="Emphasis"/>
        </w:rPr>
        <w:t>NATO was to blame</w:t>
      </w:r>
      <w:r w:rsidRPr="00BC6564">
        <w:rPr>
          <w:sz w:val="16"/>
        </w:rPr>
        <w:t xml:space="preserve">, that </w:t>
      </w:r>
      <w:r w:rsidRPr="00FC5FD8">
        <w:rPr>
          <w:u w:val="single"/>
        </w:rPr>
        <w:t xml:space="preserve">its leaders ought to have recognized that their apparent intent to incorporate </w:t>
      </w:r>
      <w:r w:rsidRPr="00BC6564">
        <w:rPr>
          <w:rStyle w:val="Emphasis"/>
        </w:rPr>
        <w:t>Russia’s bordering countries</w:t>
      </w:r>
      <w:r w:rsidRPr="00FC5FD8">
        <w:rPr>
          <w:u w:val="single"/>
        </w:rPr>
        <w:t xml:space="preserve"> into </w:t>
      </w:r>
      <w:r w:rsidRPr="00BC6564">
        <w:rPr>
          <w:rStyle w:val="Emphasis"/>
        </w:rPr>
        <w:t>their alliance</w:t>
      </w:r>
      <w:r w:rsidRPr="00FC5FD8">
        <w:rPr>
          <w:u w:val="single"/>
        </w:rPr>
        <w:t xml:space="preserve"> would trigger war, and that Putin was </w:t>
      </w:r>
      <w:r w:rsidRPr="00BC6564">
        <w:rPr>
          <w:rStyle w:val="Emphasis"/>
        </w:rPr>
        <w:t>only doing</w:t>
      </w:r>
      <w:r w:rsidRPr="00FC5FD8">
        <w:rPr>
          <w:u w:val="single"/>
        </w:rPr>
        <w:t xml:space="preserve"> what an American president would do if, say, Iran built a military association and invited </w:t>
      </w:r>
      <w:r w:rsidRPr="00BC6564">
        <w:rPr>
          <w:rStyle w:val="Emphasis"/>
        </w:rPr>
        <w:t>Mexico and Canada</w:t>
      </w:r>
      <w:r w:rsidRPr="00FC5FD8">
        <w:rPr>
          <w:u w:val="single"/>
        </w:rPr>
        <w:t xml:space="preserve"> to join</w:t>
      </w:r>
      <w:r w:rsidRPr="00BC6564">
        <w:rPr>
          <w:sz w:val="16"/>
        </w:rPr>
        <w:t>. In a gauntlet-flinging guest essay for the Economist in March and a follow-up interview in the New Yorker, Mearsheimer condemned NATO for naiveté and called for a pragmatic solution to the crisis that would keep Ukraine as a neutral country and leave Putin in power, with Crimea and the Donbas in his grasp.</w:t>
      </w:r>
    </w:p>
    <w:p w14:paraId="7E9263A6" w14:textId="77777777" w:rsidR="002A7FD4" w:rsidRPr="00BC6564" w:rsidRDefault="002A7FD4" w:rsidP="002A7FD4">
      <w:pPr>
        <w:rPr>
          <w:sz w:val="16"/>
        </w:rPr>
      </w:pPr>
      <w:r w:rsidRPr="00BC6564">
        <w:rPr>
          <w:sz w:val="16"/>
        </w:rPr>
        <w:t xml:space="preserve">I am not a realist, repentant or otherwise, and I have problems with Mearsheimer’s glibness and moral relativism. Nonetheless, I agree with him that </w:t>
      </w:r>
      <w:r w:rsidRPr="00FC5FD8">
        <w:rPr>
          <w:u w:val="single"/>
        </w:rPr>
        <w:t xml:space="preserve">NATO </w:t>
      </w:r>
      <w:r w:rsidRPr="00BC6564">
        <w:rPr>
          <w:rStyle w:val="Emphasis"/>
        </w:rPr>
        <w:t>no longer</w:t>
      </w:r>
      <w:r w:rsidRPr="00FC5FD8">
        <w:rPr>
          <w:u w:val="single"/>
        </w:rPr>
        <w:t xml:space="preserve"> serves a coherent purpose. The principal geopolitical challenge to U.S. primacy in the 21st century comes from </w:t>
      </w:r>
      <w:r w:rsidRPr="00BC6564">
        <w:rPr>
          <w:rStyle w:val="Emphasis"/>
        </w:rPr>
        <w:t>China</w:t>
      </w:r>
      <w:r w:rsidRPr="00BC6564">
        <w:rPr>
          <w:u w:val="single"/>
        </w:rPr>
        <w:t xml:space="preserve">. That is where America’s focus should be. Russia might still qualify as a great power in terms of boots on the ground, but its economy is </w:t>
      </w:r>
      <w:r w:rsidRPr="00BC6564">
        <w:rPr>
          <w:rStyle w:val="Emphasis"/>
        </w:rPr>
        <w:t>one-dimensional</w:t>
      </w:r>
      <w:r w:rsidRPr="00BC6564">
        <w:rPr>
          <w:u w:val="single"/>
        </w:rPr>
        <w:t xml:space="preserve"> and shot through with </w:t>
      </w:r>
      <w:r w:rsidRPr="00BC6564">
        <w:rPr>
          <w:rStyle w:val="Emphasis"/>
        </w:rPr>
        <w:t>corruption</w:t>
      </w:r>
      <w:r w:rsidRPr="00BC6564">
        <w:rPr>
          <w:u w:val="single"/>
        </w:rPr>
        <w:t xml:space="preserve">, its population </w:t>
      </w:r>
      <w:r w:rsidRPr="00BC6564">
        <w:rPr>
          <w:rStyle w:val="Emphasis"/>
        </w:rPr>
        <w:t>shrinking and aging</w:t>
      </w:r>
      <w:r w:rsidRPr="00BC6564">
        <w:rPr>
          <w:u w:val="single"/>
        </w:rPr>
        <w:t xml:space="preserve">, its weapons and equipment </w:t>
      </w:r>
      <w:r w:rsidRPr="00BC6564">
        <w:rPr>
          <w:rStyle w:val="Emphasis"/>
        </w:rPr>
        <w:t>outmoded</w:t>
      </w:r>
      <w:r w:rsidRPr="00BC6564">
        <w:rPr>
          <w:u w:val="single"/>
        </w:rPr>
        <w:t xml:space="preserve">, and its troops </w:t>
      </w:r>
      <w:r w:rsidRPr="00BC6564">
        <w:rPr>
          <w:rStyle w:val="Emphasis"/>
        </w:rPr>
        <w:t>demoralized</w:t>
      </w:r>
      <w:r w:rsidRPr="00BC6564">
        <w:rPr>
          <w:u w:val="single"/>
        </w:rPr>
        <w:t xml:space="preserve">. By no stretch of the imagination could it overrun Europe as the old Soviet Union once seemed capable of doing. </w:t>
      </w:r>
      <w:r w:rsidRPr="00BC6564">
        <w:rPr>
          <w:rStyle w:val="Emphasis"/>
        </w:rPr>
        <w:t xml:space="preserve">Britain and France </w:t>
      </w:r>
      <w:r w:rsidRPr="00BC6564">
        <w:rPr>
          <w:u w:val="single"/>
        </w:rPr>
        <w:t>have nuclear weapons. They do not need the</w:t>
      </w:r>
      <w:r w:rsidRPr="00BC6564">
        <w:rPr>
          <w:sz w:val="16"/>
        </w:rPr>
        <w:t xml:space="preserve"> </w:t>
      </w:r>
      <w:r w:rsidRPr="00BC6564">
        <w:rPr>
          <w:rStyle w:val="Emphasis"/>
        </w:rPr>
        <w:t>U</w:t>
      </w:r>
      <w:r w:rsidRPr="00BC6564">
        <w:rPr>
          <w:sz w:val="16"/>
        </w:rPr>
        <w:t xml:space="preserve">nited </w:t>
      </w:r>
      <w:r w:rsidRPr="00BC6564">
        <w:rPr>
          <w:rStyle w:val="Emphasis"/>
        </w:rPr>
        <w:t>S</w:t>
      </w:r>
      <w:r w:rsidRPr="00BC6564">
        <w:rPr>
          <w:sz w:val="16"/>
        </w:rPr>
        <w:t xml:space="preserve">tates </w:t>
      </w:r>
      <w:r w:rsidRPr="00BC6564">
        <w:rPr>
          <w:u w:val="single"/>
        </w:rPr>
        <w:t>to defend them</w:t>
      </w:r>
      <w:r w:rsidRPr="00BC6564">
        <w:rPr>
          <w:sz w:val="16"/>
        </w:rPr>
        <w:t xml:space="preserve">. Why, then, does Washington continue to station forces in Europe and bear most of the cost of this transatlantic military partnership? </w:t>
      </w:r>
    </w:p>
    <w:p w14:paraId="5105C766" w14:textId="77777777" w:rsidR="002A7FD4" w:rsidRPr="00BC6564" w:rsidRDefault="002A7FD4" w:rsidP="002A7FD4">
      <w:pPr>
        <w:rPr>
          <w:sz w:val="16"/>
        </w:rPr>
      </w:pPr>
      <w:r w:rsidRPr="00BC6564">
        <w:rPr>
          <w:sz w:val="16"/>
        </w:rPr>
        <w:t xml:space="preserve">Institutional factors play a role, of course—NATO employs many bureaucrats who have a stake in its preservation, and no business dissolves itself voluntarily—but the main reason, in my opinion, is that </w:t>
      </w:r>
      <w:r w:rsidRPr="00BC6564">
        <w:rPr>
          <w:u w:val="single"/>
        </w:rPr>
        <w:t xml:space="preserve">Americans have yet to outgrow the </w:t>
      </w:r>
      <w:r w:rsidRPr="00BC6564">
        <w:rPr>
          <w:rStyle w:val="Emphasis"/>
        </w:rPr>
        <w:t>delusions</w:t>
      </w:r>
      <w:r w:rsidRPr="00BC6564">
        <w:rPr>
          <w:u w:val="single"/>
        </w:rPr>
        <w:t xml:space="preserve"> that prevailed in</w:t>
      </w:r>
      <w:r w:rsidRPr="00BC6564">
        <w:rPr>
          <w:sz w:val="16"/>
        </w:rPr>
        <w:t xml:space="preserve"> what neoconservative columnist Charles Krauthammer called </w:t>
      </w:r>
      <w:r w:rsidRPr="00BC6564">
        <w:rPr>
          <w:u w:val="single"/>
        </w:rPr>
        <w:t>the “</w:t>
      </w:r>
      <w:r w:rsidRPr="00BC6564">
        <w:rPr>
          <w:rStyle w:val="Emphasis"/>
        </w:rPr>
        <w:t>unipolar moment</w:t>
      </w:r>
      <w:r w:rsidRPr="00BC6564">
        <w:rPr>
          <w:u w:val="single"/>
        </w:rPr>
        <w:t>,” that heady time after the cold war ended and no one appeared to threaten the security of the</w:t>
      </w:r>
      <w:r w:rsidRPr="00BC6564">
        <w:rPr>
          <w:sz w:val="16"/>
        </w:rPr>
        <w:t xml:space="preserve"> </w:t>
      </w:r>
      <w:r w:rsidRPr="00BC6564">
        <w:rPr>
          <w:rStyle w:val="Emphasis"/>
        </w:rPr>
        <w:t>U</w:t>
      </w:r>
      <w:r w:rsidRPr="00BC6564">
        <w:rPr>
          <w:sz w:val="16"/>
        </w:rPr>
        <w:t xml:space="preserve">nited </w:t>
      </w:r>
      <w:r w:rsidRPr="00BC6564">
        <w:rPr>
          <w:rStyle w:val="Emphasis"/>
        </w:rPr>
        <w:t>S</w:t>
      </w:r>
      <w:r w:rsidRPr="00BC6564">
        <w:rPr>
          <w:sz w:val="16"/>
        </w:rPr>
        <w:t xml:space="preserve">tates. Flush with victory, Washington policymakers believed that </w:t>
      </w:r>
      <w:r w:rsidRPr="00BC6564">
        <w:rPr>
          <w:u w:val="single"/>
        </w:rPr>
        <w:t xml:space="preserve">they could use this period of unprecedented economic, military, diplomatic, and geopolitical supremacy to remake the world in the </w:t>
      </w:r>
      <w:r w:rsidRPr="00BC6564">
        <w:rPr>
          <w:rStyle w:val="Emphasis"/>
        </w:rPr>
        <w:t>American image</w:t>
      </w:r>
      <w:r w:rsidRPr="00BC6564">
        <w:rPr>
          <w:u w:val="single"/>
        </w:rPr>
        <w:t xml:space="preserve">, and they thought NATO was the </w:t>
      </w:r>
      <w:r w:rsidRPr="00BC6564">
        <w:rPr>
          <w:rStyle w:val="Emphasis"/>
        </w:rPr>
        <w:t>perfect vehicle</w:t>
      </w:r>
      <w:r w:rsidRPr="00BC6564">
        <w:rPr>
          <w:sz w:val="16"/>
        </w:rPr>
        <w:t xml:space="preserve"> for accomplishing this goal on the Eurasian landmass. </w:t>
      </w:r>
      <w:proofErr w:type="gramStart"/>
      <w:r w:rsidRPr="00BC6564">
        <w:rPr>
          <w:sz w:val="16"/>
        </w:rPr>
        <w:t>Thus</w:t>
      </w:r>
      <w:proofErr w:type="gramEnd"/>
      <w:r w:rsidRPr="00BC6564">
        <w:rPr>
          <w:sz w:val="16"/>
        </w:rPr>
        <w:t xml:space="preserve"> they changed NATO’s original mandate and set about trying to foster liberal democracies in new member states like Hungary, Estonia, Bulgaria, and Slovakia. (Of course, the War on Terror saw this pattern extended to the greater Middle East, as the George W. Bush administration sought to democratize Afghanistan and Iraq.) A widely held </w:t>
      </w:r>
      <w:r w:rsidRPr="00BC6564">
        <w:rPr>
          <w:sz w:val="16"/>
        </w:rPr>
        <w:lastRenderedPageBreak/>
        <w:t>assumption was that increasing the number of liberal democracies would make war less likely, since democracies do not fight one another. NATO aggrandizement would therefore create a broad zone of peace from the Elbe River to the gates of Russia, and perhaps beyond.</w:t>
      </w:r>
    </w:p>
    <w:p w14:paraId="65BF63B4" w14:textId="77777777" w:rsidR="002A7FD4" w:rsidRPr="00BC6564" w:rsidRDefault="002A7FD4" w:rsidP="002A7FD4">
      <w:pPr>
        <w:rPr>
          <w:sz w:val="16"/>
        </w:rPr>
      </w:pPr>
      <w:r w:rsidRPr="00BC6564">
        <w:rPr>
          <w:u w:val="single"/>
        </w:rPr>
        <w:t xml:space="preserve">Events have not played out in that fashion. Far from nourishing democracy, NATO has </w:t>
      </w:r>
      <w:r w:rsidRPr="00BC6564">
        <w:rPr>
          <w:rStyle w:val="Emphasis"/>
        </w:rPr>
        <w:t>seen the rise</w:t>
      </w:r>
      <w:r w:rsidRPr="00BC6564">
        <w:rPr>
          <w:u w:val="single"/>
        </w:rPr>
        <w:t xml:space="preserve"> of </w:t>
      </w:r>
      <w:r w:rsidRPr="00BC6564">
        <w:rPr>
          <w:rStyle w:val="Emphasis"/>
        </w:rPr>
        <w:t>far-right nationalist political movements</w:t>
      </w:r>
      <w:r w:rsidRPr="00BC6564">
        <w:rPr>
          <w:u w:val="single"/>
        </w:rPr>
        <w:t xml:space="preserve"> in four of its oldest and most powerful members—</w:t>
      </w:r>
      <w:r w:rsidRPr="00BC6564">
        <w:rPr>
          <w:rStyle w:val="Emphasis"/>
        </w:rPr>
        <w:t>Britain</w:t>
      </w:r>
      <w:r w:rsidRPr="00BC6564">
        <w:rPr>
          <w:sz w:val="16"/>
        </w:rPr>
        <w:t xml:space="preserve">, </w:t>
      </w:r>
      <w:r w:rsidRPr="00BC6564">
        <w:rPr>
          <w:rStyle w:val="Emphasis"/>
        </w:rPr>
        <w:t>Germany</w:t>
      </w:r>
      <w:r w:rsidRPr="00BC6564">
        <w:rPr>
          <w:sz w:val="16"/>
        </w:rPr>
        <w:t xml:space="preserve">, </w:t>
      </w:r>
      <w:r w:rsidRPr="00BC6564">
        <w:rPr>
          <w:rStyle w:val="Emphasis"/>
        </w:rPr>
        <w:t>France</w:t>
      </w:r>
      <w:r w:rsidRPr="00BC6564">
        <w:rPr>
          <w:sz w:val="16"/>
        </w:rPr>
        <w:t xml:space="preserve">, </w:t>
      </w:r>
      <w:r w:rsidRPr="00BC6564">
        <w:rPr>
          <w:u w:val="single"/>
        </w:rPr>
        <w:t>and the</w:t>
      </w:r>
      <w:r w:rsidRPr="00BC6564">
        <w:rPr>
          <w:sz w:val="16"/>
        </w:rPr>
        <w:t xml:space="preserve"> </w:t>
      </w:r>
      <w:r w:rsidRPr="00BC6564">
        <w:rPr>
          <w:rStyle w:val="Emphasis"/>
        </w:rPr>
        <w:t>U</w:t>
      </w:r>
      <w:r w:rsidRPr="00BC6564">
        <w:rPr>
          <w:sz w:val="16"/>
        </w:rPr>
        <w:t xml:space="preserve">nited </w:t>
      </w:r>
      <w:r w:rsidRPr="00BC6564">
        <w:rPr>
          <w:rStyle w:val="Emphasis"/>
        </w:rPr>
        <w:t>S</w:t>
      </w:r>
      <w:r w:rsidRPr="00BC6564">
        <w:rPr>
          <w:sz w:val="16"/>
        </w:rPr>
        <w:t xml:space="preserve">tates—while Viktor </w:t>
      </w:r>
      <w:r w:rsidRPr="00BC6564">
        <w:rPr>
          <w:rStyle w:val="Emphasis"/>
        </w:rPr>
        <w:t>Orbán’s</w:t>
      </w:r>
      <w:r w:rsidRPr="00BC6564">
        <w:rPr>
          <w:u w:val="single"/>
        </w:rPr>
        <w:t xml:space="preserve"> second term as Hungarian prime minister witnessed an erosion of </w:t>
      </w:r>
      <w:r w:rsidRPr="00BC6564">
        <w:rPr>
          <w:rStyle w:val="Emphasis"/>
        </w:rPr>
        <w:t>press freedom</w:t>
      </w:r>
      <w:r w:rsidRPr="00BC6564">
        <w:rPr>
          <w:u w:val="single"/>
        </w:rPr>
        <w:t xml:space="preserve">, a decrease in </w:t>
      </w:r>
      <w:r w:rsidRPr="00BC6564">
        <w:rPr>
          <w:rStyle w:val="Emphasis"/>
        </w:rPr>
        <w:t>judicial independence</w:t>
      </w:r>
      <w:r w:rsidRPr="00BC6564">
        <w:rPr>
          <w:u w:val="single"/>
        </w:rPr>
        <w:t xml:space="preserve">, and Hungary’s descent by eleven places on the </w:t>
      </w:r>
      <w:r w:rsidRPr="00BC6564">
        <w:rPr>
          <w:rStyle w:val="Emphasis"/>
        </w:rPr>
        <w:t>Democracy Index</w:t>
      </w:r>
      <w:r w:rsidRPr="00BC6564">
        <w:rPr>
          <w:u w:val="single"/>
        </w:rPr>
        <w:t>. Similar democratic backsliding has characterized</w:t>
      </w:r>
      <w:r w:rsidRPr="00BC6564">
        <w:rPr>
          <w:sz w:val="16"/>
        </w:rPr>
        <w:t xml:space="preserve"> Recep Tayyip </w:t>
      </w:r>
      <w:r w:rsidRPr="00BC6564">
        <w:rPr>
          <w:u w:val="single"/>
        </w:rPr>
        <w:t xml:space="preserve">Erdoğan’s </w:t>
      </w:r>
      <w:r w:rsidRPr="00BC6564">
        <w:rPr>
          <w:rStyle w:val="Emphasis"/>
        </w:rPr>
        <w:t>Turkey</w:t>
      </w:r>
      <w:r w:rsidRPr="00BC6564">
        <w:rPr>
          <w:u w:val="single"/>
        </w:rPr>
        <w:t xml:space="preserve"> and</w:t>
      </w:r>
      <w:r w:rsidRPr="00BC6564">
        <w:rPr>
          <w:sz w:val="16"/>
        </w:rPr>
        <w:t xml:space="preserve"> Jaroslaw </w:t>
      </w:r>
      <w:r w:rsidRPr="00BC6564">
        <w:rPr>
          <w:u w:val="single"/>
        </w:rPr>
        <w:t xml:space="preserve">Kaczynski’s </w:t>
      </w:r>
      <w:r w:rsidRPr="00BC6564">
        <w:rPr>
          <w:rStyle w:val="Emphasis"/>
        </w:rPr>
        <w:t>Poland</w:t>
      </w:r>
      <w:r w:rsidRPr="00BC6564">
        <w:rPr>
          <w:sz w:val="16"/>
        </w:rPr>
        <w:t xml:space="preserve">. As for being a force for peace, the carnage in </w:t>
      </w:r>
      <w:r w:rsidRPr="00BC6564">
        <w:rPr>
          <w:u w:val="single"/>
        </w:rPr>
        <w:t xml:space="preserve">Ukraine serves as </w:t>
      </w:r>
      <w:r w:rsidRPr="00BC6564">
        <w:rPr>
          <w:rStyle w:val="Emphasis"/>
        </w:rPr>
        <w:t>eloquent testimony</w:t>
      </w:r>
      <w:r w:rsidRPr="00BC6564">
        <w:rPr>
          <w:u w:val="single"/>
        </w:rPr>
        <w:t xml:space="preserve"> to NATO’s </w:t>
      </w:r>
      <w:r w:rsidRPr="00BC6564">
        <w:rPr>
          <w:rStyle w:val="Emphasis"/>
        </w:rPr>
        <w:t>failure</w:t>
      </w:r>
      <w:r w:rsidRPr="00BC6564">
        <w:rPr>
          <w:sz w:val="16"/>
        </w:rPr>
        <w:t xml:space="preserve"> in this regard. Mearsheimer’s diagnosis of the origins of the conflict may be wrong—Putin might have tried to integrate neighboring nations into a greater Russia regardless of Western actions—but </w:t>
      </w:r>
      <w:r w:rsidRPr="00BC6564">
        <w:rPr>
          <w:u w:val="single"/>
        </w:rPr>
        <w:t xml:space="preserve">NATO did </w:t>
      </w:r>
      <w:r w:rsidRPr="00BC6564">
        <w:rPr>
          <w:rStyle w:val="Emphasis"/>
        </w:rPr>
        <w:t>nothing</w:t>
      </w:r>
      <w:r w:rsidRPr="00BC6564">
        <w:rPr>
          <w:u w:val="single"/>
        </w:rPr>
        <w:t xml:space="preserve"> to halt his aggression</w:t>
      </w:r>
      <w:r w:rsidRPr="00BC6564">
        <w:rPr>
          <w:sz w:val="16"/>
        </w:rPr>
        <w:t xml:space="preserve">. And, of course, there is the perennial free-riding problem, with </w:t>
      </w:r>
      <w:r w:rsidRPr="00BC6564">
        <w:rPr>
          <w:u w:val="single"/>
        </w:rPr>
        <w:t xml:space="preserve">America’s allies counting on Washington to protect them even if their economies are robust enough to </w:t>
      </w:r>
      <w:r w:rsidRPr="00BC6564">
        <w:rPr>
          <w:rStyle w:val="Emphasis"/>
        </w:rPr>
        <w:t>pay for their own defense</w:t>
      </w:r>
      <w:r w:rsidRPr="00BC6564">
        <w:rPr>
          <w:u w:val="single"/>
        </w:rPr>
        <w:t xml:space="preserve">. Moving NATO eastward has increased the number of countries America is </w:t>
      </w:r>
      <w:r w:rsidRPr="00BC6564">
        <w:rPr>
          <w:rStyle w:val="Emphasis"/>
        </w:rPr>
        <w:t>obliged to safeguard</w:t>
      </w:r>
      <w:r w:rsidRPr="00BC6564">
        <w:rPr>
          <w:sz w:val="16"/>
        </w:rPr>
        <w:t xml:space="preserve"> at a time when a COVID-induced recession makes such commitments unaffordable.</w:t>
      </w:r>
    </w:p>
    <w:p w14:paraId="7A60CD73" w14:textId="77777777" w:rsidR="002A7FD4" w:rsidRDefault="002A7FD4" w:rsidP="002A7FD4">
      <w:pPr>
        <w:rPr>
          <w:sz w:val="16"/>
        </w:rPr>
      </w:pPr>
      <w:r w:rsidRPr="00BC6564">
        <w:rPr>
          <w:sz w:val="16"/>
        </w:rPr>
        <w:t xml:space="preserve">Clearly, </w:t>
      </w:r>
      <w:r w:rsidRPr="00BC6564">
        <w:rPr>
          <w:u w:val="single"/>
        </w:rPr>
        <w:t xml:space="preserve">NATO has </w:t>
      </w:r>
      <w:r w:rsidRPr="00BC6564">
        <w:rPr>
          <w:rStyle w:val="Emphasis"/>
        </w:rPr>
        <w:t>outlived</w:t>
      </w:r>
      <w:r w:rsidRPr="00BC6564">
        <w:rPr>
          <w:u w:val="single"/>
        </w:rPr>
        <w:t xml:space="preserve"> its usefulness to the</w:t>
      </w:r>
      <w:r w:rsidRPr="00BC6564">
        <w:rPr>
          <w:sz w:val="16"/>
        </w:rPr>
        <w:t xml:space="preserve"> </w:t>
      </w:r>
      <w:r w:rsidRPr="00BC6564">
        <w:rPr>
          <w:rStyle w:val="Emphasis"/>
        </w:rPr>
        <w:t>U</w:t>
      </w:r>
      <w:r w:rsidRPr="00BC6564">
        <w:rPr>
          <w:sz w:val="16"/>
        </w:rPr>
        <w:t xml:space="preserve">nited </w:t>
      </w:r>
      <w:r w:rsidRPr="00BC6564">
        <w:rPr>
          <w:rStyle w:val="Emphasis"/>
        </w:rPr>
        <w:t>S</w:t>
      </w:r>
      <w:r w:rsidRPr="00BC6564">
        <w:rPr>
          <w:sz w:val="16"/>
        </w:rPr>
        <w:t xml:space="preserve">tates. The Biden administration </w:t>
      </w:r>
      <w:r w:rsidRPr="00BC6564">
        <w:rPr>
          <w:u w:val="single"/>
        </w:rPr>
        <w:t xml:space="preserve">should </w:t>
      </w:r>
      <w:r w:rsidRPr="00BC6564">
        <w:rPr>
          <w:rStyle w:val="Emphasis"/>
        </w:rPr>
        <w:t>disengage</w:t>
      </w:r>
      <w:r w:rsidRPr="00BC6564">
        <w:rPr>
          <w:u w:val="single"/>
        </w:rPr>
        <w:t xml:space="preserve"> from the alliance as soon as practicable</w:t>
      </w:r>
      <w:r w:rsidRPr="00BC6564">
        <w:rPr>
          <w:sz w:val="16"/>
        </w:rPr>
        <w:t>. This can be done diplomatically, with some face-saving rhetoric and assurances that the departure of U.S. troops will not adversely affect Euro-American investment or trade. We could also remind nations like Spain and Turkey that they remain free to arm themselves to the teeth with American-made weapons—provided, of course, that they foot the bill. Then Washington should recalibrate its grand strategy to conform to the changed global balance of power.</w:t>
      </w:r>
    </w:p>
    <w:p w14:paraId="5F4354F8" w14:textId="0D044D82" w:rsidR="002A7FD4" w:rsidRDefault="002A7FD4" w:rsidP="002A7FD4">
      <w:pPr>
        <w:pStyle w:val="Heading3"/>
      </w:pPr>
      <w:r>
        <w:lastRenderedPageBreak/>
        <w:t>1AR---No Nato---Allies Cheat</w:t>
      </w:r>
    </w:p>
    <w:p w14:paraId="6EB6A58B" w14:textId="77777777" w:rsidR="002A7FD4" w:rsidRDefault="002A7FD4" w:rsidP="002A7FD4">
      <w:pPr>
        <w:pStyle w:val="Heading4"/>
        <w:spacing w:before="30" w:line="278" w:lineRule="atLeast"/>
        <w:rPr>
          <w:rFonts w:cs="Calibri"/>
          <w:color w:val="000000"/>
          <w:szCs w:val="26"/>
        </w:rPr>
      </w:pPr>
      <w:r>
        <w:rPr>
          <w:rFonts w:cs="Calibri"/>
          <w:color w:val="000000"/>
          <w:szCs w:val="26"/>
        </w:rPr>
        <w:t xml:space="preserve">Nobody’s </w:t>
      </w:r>
      <w:r w:rsidRPr="00500E49">
        <w:rPr>
          <w:rFonts w:cs="Calibri"/>
          <w:color w:val="000000"/>
          <w:szCs w:val="26"/>
          <w:u w:val="single"/>
        </w:rPr>
        <w:t>committed</w:t>
      </w:r>
      <w:r w:rsidRPr="00B704F0">
        <w:rPr>
          <w:rFonts w:cs="Calibri"/>
          <w:b w:val="0"/>
          <w:bCs/>
          <w:color w:val="000000"/>
          <w:szCs w:val="26"/>
        </w:rPr>
        <w:t xml:space="preserve">---allies </w:t>
      </w:r>
      <w:r w:rsidRPr="00B704F0">
        <w:rPr>
          <w:rFonts w:cs="Calibri"/>
          <w:b w:val="0"/>
          <w:bCs/>
          <w:color w:val="000000"/>
          <w:szCs w:val="26"/>
          <w:u w:val="single"/>
        </w:rPr>
        <w:t>cheat</w:t>
      </w:r>
      <w:r w:rsidRPr="00B704F0">
        <w:rPr>
          <w:rFonts w:cs="Calibri"/>
          <w:b w:val="0"/>
          <w:bCs/>
          <w:color w:val="000000"/>
          <w:szCs w:val="26"/>
        </w:rPr>
        <w:t xml:space="preserve"> with Russia</w:t>
      </w:r>
      <w:r>
        <w:rPr>
          <w:rFonts w:cs="Calibri"/>
          <w:b w:val="0"/>
          <w:bCs/>
          <w:color w:val="000000"/>
          <w:szCs w:val="26"/>
        </w:rPr>
        <w:t xml:space="preserve">, </w:t>
      </w:r>
      <w:r w:rsidRPr="00B704F0">
        <w:rPr>
          <w:rFonts w:cs="Calibri"/>
          <w:b w:val="0"/>
          <w:bCs/>
          <w:color w:val="000000"/>
          <w:szCs w:val="26"/>
        </w:rPr>
        <w:t>ski</w:t>
      </w:r>
      <w:r>
        <w:rPr>
          <w:rFonts w:cs="Calibri"/>
          <w:b w:val="0"/>
          <w:bCs/>
          <w:color w:val="000000"/>
          <w:szCs w:val="26"/>
        </w:rPr>
        <w:t xml:space="preserve">rt </w:t>
      </w:r>
      <w:r w:rsidRPr="00B704F0">
        <w:rPr>
          <w:rFonts w:cs="Calibri"/>
          <w:b w:val="0"/>
          <w:bCs/>
          <w:color w:val="000000"/>
          <w:szCs w:val="26"/>
          <w:u w:val="single"/>
        </w:rPr>
        <w:t>consensus</w:t>
      </w:r>
      <w:r>
        <w:rPr>
          <w:rFonts w:cs="Calibri"/>
          <w:b w:val="0"/>
          <w:bCs/>
          <w:color w:val="000000"/>
          <w:szCs w:val="26"/>
        </w:rPr>
        <w:t xml:space="preserve"> processes, and have </w:t>
      </w:r>
      <w:r w:rsidRPr="00B704F0">
        <w:rPr>
          <w:rFonts w:cs="Calibri"/>
          <w:b w:val="0"/>
          <w:bCs/>
          <w:color w:val="000000"/>
          <w:szCs w:val="26"/>
          <w:u w:val="single"/>
        </w:rPr>
        <w:t>diverging opinions</w:t>
      </w:r>
      <w:r>
        <w:rPr>
          <w:rFonts w:cs="Calibri"/>
          <w:color w:val="000000"/>
          <w:szCs w:val="26"/>
        </w:rPr>
        <w:t xml:space="preserve">. </w:t>
      </w:r>
    </w:p>
    <w:p w14:paraId="6FF9AD92" w14:textId="77777777" w:rsidR="002A7FD4" w:rsidRDefault="002A7FD4" w:rsidP="002A7FD4">
      <w:r w:rsidRPr="00500E49">
        <w:rPr>
          <w:rStyle w:val="Style13ptBold"/>
        </w:rPr>
        <w:t>Berry ’19</w:t>
      </w:r>
      <w:r>
        <w:t xml:space="preserve"> [Oscar; staff writer at Harvard International Review, Harvard University graduate with focus on </w:t>
      </w:r>
      <w:r w:rsidRPr="00500E49">
        <w:t xml:space="preserve">international relations, military history, and energy markets </w:t>
      </w:r>
      <w:r>
        <w:t xml:space="preserve">relating to </w:t>
      </w:r>
      <w:r w:rsidRPr="00500E49">
        <w:t>modern geopolitics</w:t>
      </w:r>
      <w:r>
        <w:t>. November 6; “</w:t>
      </w:r>
      <w:r w:rsidRPr="00500E49">
        <w:t>Empty Meetings and Broken Promises: How NATO is Failing to do its Job</w:t>
      </w:r>
      <w:r>
        <w:t xml:space="preserve">,” Harvard International Review, </w:t>
      </w:r>
      <w:r w:rsidRPr="00500E49">
        <w:t>https://hir.harvard.edu/empty-meetings-and-broken-promises-how-nato-is-failing-to-do-its-job/</w:t>
      </w:r>
      <w:r>
        <w:t>; //ff]</w:t>
      </w:r>
    </w:p>
    <w:p w14:paraId="58849F6A" w14:textId="77777777" w:rsidR="002A7FD4" w:rsidRPr="00B704F0" w:rsidRDefault="002A7FD4" w:rsidP="002A7FD4">
      <w:pPr>
        <w:rPr>
          <w:sz w:val="16"/>
        </w:rPr>
      </w:pPr>
      <w:r w:rsidRPr="00B704F0">
        <w:rPr>
          <w:sz w:val="16"/>
        </w:rPr>
        <w:t xml:space="preserve">Ever since its foundation in 1949, the North Atlantic Treaty Organization (NATO) has had a straightforward strategy to maintain peace in Europe: “keep the Soviet Union out, the United States in, and the Germans down,”. For the past 70 years, this strategy has been incredibly successful, preventing interstate wars between its member nations, forcing the United States to maintain a large military presence in Europe, and keeping the Soviet Union isolated, eventually leading to their total collapse. However, in recent years, </w:t>
      </w:r>
      <w:r w:rsidRPr="00500E49">
        <w:rPr>
          <w:u w:val="single"/>
        </w:rPr>
        <w:t xml:space="preserve">NATO has been suffering from a </w:t>
      </w:r>
      <w:r w:rsidRPr="00B704F0">
        <w:rPr>
          <w:rStyle w:val="Emphasis"/>
        </w:rPr>
        <w:t>crisis of purpose</w:t>
      </w:r>
      <w:r w:rsidRPr="00500E49">
        <w:rPr>
          <w:u w:val="single"/>
        </w:rPr>
        <w:t xml:space="preserve">, and many of its members are </w:t>
      </w:r>
      <w:r w:rsidRPr="00B704F0">
        <w:rPr>
          <w:rStyle w:val="Emphasis"/>
        </w:rPr>
        <w:t>no longer convinced</w:t>
      </w:r>
      <w:r w:rsidRPr="00500E49">
        <w:rPr>
          <w:u w:val="single"/>
        </w:rPr>
        <w:t xml:space="preserve"> of the value of being in the alliance</w:t>
      </w:r>
      <w:r w:rsidRPr="00B704F0">
        <w:rPr>
          <w:sz w:val="16"/>
        </w:rPr>
        <w:t xml:space="preserve">. While the most inflammatory example of this has been President Donald Trump’s position that NATO has become “obsolete”, the truth is that </w:t>
      </w:r>
      <w:r w:rsidRPr="00500E49">
        <w:rPr>
          <w:u w:val="single"/>
        </w:rPr>
        <w:t xml:space="preserve">the organization is facing </w:t>
      </w:r>
      <w:r w:rsidRPr="00B704F0">
        <w:rPr>
          <w:rStyle w:val="Emphasis"/>
        </w:rPr>
        <w:t>serious structural problems</w:t>
      </w:r>
      <w:r w:rsidRPr="00500E49">
        <w:rPr>
          <w:u w:val="single"/>
        </w:rPr>
        <w:t xml:space="preserve"> that are inhibiting its ability to ensure European security</w:t>
      </w:r>
      <w:r w:rsidRPr="00B704F0">
        <w:rPr>
          <w:sz w:val="16"/>
        </w:rPr>
        <w:t>.</w:t>
      </w:r>
    </w:p>
    <w:p w14:paraId="72E49C91" w14:textId="77777777" w:rsidR="002A7FD4" w:rsidRPr="00B704F0" w:rsidRDefault="002A7FD4" w:rsidP="002A7FD4">
      <w:pPr>
        <w:rPr>
          <w:sz w:val="16"/>
        </w:rPr>
      </w:pPr>
      <w:r w:rsidRPr="00B704F0">
        <w:rPr>
          <w:sz w:val="16"/>
        </w:rPr>
        <w:t xml:space="preserve">In 2014, the pro-Russian Ukrainian government was toppled by a massive protest movement. In the chaotic aftermath, Russian special forces seized the strategically significant state of Crimea and helped two eastern states break off and form an independent pro-Russian nation. Ever since, Ukraine has been engaged in a protracted “soft war” against militias and secret military units, supplied and armed by Russia, that has </w:t>
      </w:r>
      <w:proofErr w:type="spellStart"/>
      <w:proofErr w:type="gramStart"/>
      <w:r w:rsidRPr="00B704F0">
        <w:rPr>
          <w:sz w:val="16"/>
        </w:rPr>
        <w:t>lead</w:t>
      </w:r>
      <w:proofErr w:type="spellEnd"/>
      <w:proofErr w:type="gramEnd"/>
      <w:r w:rsidRPr="00B704F0">
        <w:rPr>
          <w:sz w:val="16"/>
        </w:rPr>
        <w:t xml:space="preserve"> to the deaths of tens of thousands and been a constant source of instability in Kiev. While Ukraine is not a member of NATO and is therefore not subject to its protections, </w:t>
      </w:r>
      <w:r w:rsidRPr="00500E49">
        <w:rPr>
          <w:u w:val="single"/>
        </w:rPr>
        <w:t xml:space="preserve">Russia’s aggressive actions have made neighboring nations fearful of being next on the target list, consequently </w:t>
      </w:r>
      <w:r w:rsidRPr="00B704F0">
        <w:rPr>
          <w:rStyle w:val="Emphasis"/>
        </w:rPr>
        <w:t>dividing the military alliance</w:t>
      </w:r>
      <w:r w:rsidRPr="00500E49">
        <w:rPr>
          <w:u w:val="single"/>
        </w:rPr>
        <w:t xml:space="preserve"> on how to secure </w:t>
      </w:r>
      <w:proofErr w:type="spellStart"/>
      <w:proofErr w:type="gramStart"/>
      <w:r w:rsidRPr="00500E49">
        <w:rPr>
          <w:u w:val="single"/>
        </w:rPr>
        <w:t>it’s</w:t>
      </w:r>
      <w:proofErr w:type="spellEnd"/>
      <w:proofErr w:type="gramEnd"/>
      <w:r w:rsidRPr="00500E49">
        <w:rPr>
          <w:u w:val="single"/>
        </w:rPr>
        <w:t xml:space="preserve"> eastern front from </w:t>
      </w:r>
      <w:proofErr w:type="spellStart"/>
      <w:r w:rsidRPr="00500E49">
        <w:rPr>
          <w:u w:val="single"/>
        </w:rPr>
        <w:t>it’s</w:t>
      </w:r>
      <w:proofErr w:type="spellEnd"/>
      <w:r w:rsidRPr="00500E49">
        <w:rPr>
          <w:u w:val="single"/>
        </w:rPr>
        <w:t xml:space="preserve"> old enemy</w:t>
      </w:r>
      <w:r w:rsidRPr="00B704F0">
        <w:rPr>
          <w:sz w:val="16"/>
        </w:rPr>
        <w:t>.</w:t>
      </w:r>
    </w:p>
    <w:p w14:paraId="47575891" w14:textId="77777777" w:rsidR="002A7FD4" w:rsidRPr="00B704F0" w:rsidRDefault="002A7FD4" w:rsidP="002A7FD4">
      <w:pPr>
        <w:rPr>
          <w:sz w:val="16"/>
        </w:rPr>
      </w:pPr>
      <w:r w:rsidRPr="00B704F0">
        <w:rPr>
          <w:sz w:val="16"/>
        </w:rPr>
        <w:t xml:space="preserve">Case in point, </w:t>
      </w:r>
      <w:r w:rsidRPr="00B704F0">
        <w:rPr>
          <w:rStyle w:val="Emphasis"/>
        </w:rPr>
        <w:t>Germany</w:t>
      </w:r>
      <w:r w:rsidRPr="00500E49">
        <w:rPr>
          <w:u w:val="single"/>
        </w:rPr>
        <w:t xml:space="preserve"> was once the frontline against the Soviet Union during the Cold War</w:t>
      </w:r>
      <w:r w:rsidRPr="00B704F0">
        <w:rPr>
          <w:sz w:val="16"/>
        </w:rPr>
        <w:t xml:space="preserve">. However, </w:t>
      </w:r>
      <w:r w:rsidRPr="00500E49">
        <w:rPr>
          <w:u w:val="single"/>
        </w:rPr>
        <w:t xml:space="preserve">with the dissolution of the USSR, it is </w:t>
      </w:r>
      <w:r w:rsidRPr="00B704F0">
        <w:rPr>
          <w:rStyle w:val="Emphasis"/>
        </w:rPr>
        <w:t>now separated</w:t>
      </w:r>
      <w:r w:rsidRPr="00500E49">
        <w:rPr>
          <w:u w:val="single"/>
        </w:rPr>
        <w:t xml:space="preserve"> from its successor state Russia by nations such as Poland, Ukraine, and the Baltic States, and it </w:t>
      </w:r>
      <w:r w:rsidRPr="00B704F0">
        <w:rPr>
          <w:rStyle w:val="Emphasis"/>
        </w:rPr>
        <w:t>no longer</w:t>
      </w:r>
      <w:r w:rsidRPr="00500E49">
        <w:rPr>
          <w:u w:val="single"/>
        </w:rPr>
        <w:t xml:space="preserve"> faces a </w:t>
      </w:r>
      <w:r w:rsidRPr="00B704F0">
        <w:rPr>
          <w:rStyle w:val="Emphasis"/>
        </w:rPr>
        <w:t>direct</w:t>
      </w:r>
      <w:r w:rsidRPr="00500E49">
        <w:rPr>
          <w:u w:val="single"/>
        </w:rPr>
        <w:t xml:space="preserve"> physical threat from the Red Army. As a result, Germany has </w:t>
      </w:r>
      <w:r w:rsidRPr="00B704F0">
        <w:rPr>
          <w:rStyle w:val="Emphasis"/>
        </w:rPr>
        <w:t>slashed its spending</w:t>
      </w:r>
      <w:r w:rsidRPr="00B704F0">
        <w:rPr>
          <w:rStyle w:val="StyleUnderline"/>
        </w:rPr>
        <w:t xml:space="preserve"> </w:t>
      </w:r>
      <w:r w:rsidRPr="00500E49">
        <w:rPr>
          <w:u w:val="single"/>
        </w:rPr>
        <w:t xml:space="preserve">on defense, disbanded </w:t>
      </w:r>
      <w:r w:rsidRPr="00B704F0">
        <w:rPr>
          <w:rStyle w:val="Emphasis"/>
        </w:rPr>
        <w:t>dozens</w:t>
      </w:r>
      <w:r w:rsidRPr="00500E49">
        <w:rPr>
          <w:u w:val="single"/>
        </w:rPr>
        <w:t xml:space="preserve"> of brigades, and </w:t>
      </w:r>
      <w:r w:rsidRPr="00B704F0">
        <w:rPr>
          <w:rStyle w:val="Emphasis"/>
        </w:rPr>
        <w:t>resisted calls</w:t>
      </w:r>
      <w:r w:rsidRPr="00500E49">
        <w:rPr>
          <w:u w:val="single"/>
        </w:rPr>
        <w:t xml:space="preserve"> by the US and those same former-Soviet nations to provide </w:t>
      </w:r>
      <w:r w:rsidRPr="00B704F0">
        <w:rPr>
          <w:rStyle w:val="Emphasis"/>
        </w:rPr>
        <w:t>concrete military support</w:t>
      </w:r>
      <w:r w:rsidRPr="00500E49">
        <w:rPr>
          <w:u w:val="single"/>
        </w:rPr>
        <w:t xml:space="preserve"> to shore up NATO’s new front line in the east from recent Russian aggression</w:t>
      </w:r>
      <w:r w:rsidRPr="00B704F0">
        <w:rPr>
          <w:sz w:val="16"/>
        </w:rPr>
        <w:t xml:space="preserve">. Although the two are not consistently cooperative allies, </w:t>
      </w:r>
      <w:r w:rsidRPr="00500E49">
        <w:rPr>
          <w:u w:val="single"/>
        </w:rPr>
        <w:t xml:space="preserve">Germany’s economic growth and subsequent need for more markets have driven it to </w:t>
      </w:r>
      <w:r w:rsidRPr="00B704F0">
        <w:rPr>
          <w:rStyle w:val="Emphasis"/>
        </w:rPr>
        <w:t>engage in more long-term cooperation with Russia</w:t>
      </w:r>
      <w:r w:rsidRPr="00B704F0">
        <w:rPr>
          <w:sz w:val="16"/>
        </w:rPr>
        <w:t xml:space="preserve">. For example, while it has sanctioned Russia over its invasion of eastern Ukraine, </w:t>
      </w:r>
      <w:r w:rsidRPr="00500E49">
        <w:rPr>
          <w:u w:val="single"/>
        </w:rPr>
        <w:t xml:space="preserve">it has also partnered with Moscow to build a massive new </w:t>
      </w:r>
      <w:r w:rsidRPr="00B704F0">
        <w:rPr>
          <w:rStyle w:val="Emphasis"/>
        </w:rPr>
        <w:t>pipeline</w:t>
      </w:r>
      <w:r w:rsidRPr="00500E49">
        <w:rPr>
          <w:u w:val="single"/>
        </w:rPr>
        <w:t xml:space="preserve"> in Nord Stream 2, which would compound Europe’s </w:t>
      </w:r>
      <w:r w:rsidRPr="00B704F0">
        <w:rPr>
          <w:rStyle w:val="Emphasis"/>
        </w:rPr>
        <w:t>energy dependence</w:t>
      </w:r>
      <w:r w:rsidRPr="00500E49">
        <w:rPr>
          <w:u w:val="single"/>
        </w:rPr>
        <w:t xml:space="preserve"> on the east, and has continually tried to negotiate to </w:t>
      </w:r>
      <w:r w:rsidRPr="00B704F0">
        <w:rPr>
          <w:rStyle w:val="Emphasis"/>
        </w:rPr>
        <w:t>remove</w:t>
      </w:r>
      <w:r w:rsidRPr="00500E49">
        <w:rPr>
          <w:u w:val="single"/>
        </w:rPr>
        <w:t xml:space="preserve"> those same </w:t>
      </w:r>
      <w:r>
        <w:rPr>
          <w:u w:val="single"/>
        </w:rPr>
        <w:t>0</w:t>
      </w:r>
      <w:r w:rsidRPr="00500E49">
        <w:rPr>
          <w:u w:val="single"/>
        </w:rPr>
        <w:t xml:space="preserve">. NATO members </w:t>
      </w:r>
      <w:r w:rsidRPr="00B704F0">
        <w:rPr>
          <w:rStyle w:val="Emphasis"/>
        </w:rPr>
        <w:t>France</w:t>
      </w:r>
      <w:r w:rsidRPr="00B704F0">
        <w:rPr>
          <w:sz w:val="16"/>
        </w:rPr>
        <w:t xml:space="preserve">, </w:t>
      </w:r>
      <w:r w:rsidRPr="00B704F0">
        <w:rPr>
          <w:rStyle w:val="Emphasis"/>
        </w:rPr>
        <w:t>Italy</w:t>
      </w:r>
      <w:r w:rsidRPr="00B704F0">
        <w:rPr>
          <w:sz w:val="16"/>
        </w:rPr>
        <w:t xml:space="preserve">, </w:t>
      </w:r>
      <w:r w:rsidRPr="00B704F0">
        <w:rPr>
          <w:rStyle w:val="Emphasis"/>
        </w:rPr>
        <w:t>Hungary</w:t>
      </w:r>
      <w:r w:rsidRPr="00500E49">
        <w:rPr>
          <w:u w:val="single"/>
        </w:rPr>
        <w:t xml:space="preserve"> and </w:t>
      </w:r>
      <w:r w:rsidRPr="00B704F0">
        <w:rPr>
          <w:rStyle w:val="Emphasis"/>
        </w:rPr>
        <w:t>Turkey</w:t>
      </w:r>
      <w:r w:rsidRPr="00500E49">
        <w:rPr>
          <w:u w:val="single"/>
        </w:rPr>
        <w:t xml:space="preserve">, just to name a few, have also shown themselves to be </w:t>
      </w:r>
      <w:r w:rsidRPr="00B704F0">
        <w:rPr>
          <w:rStyle w:val="Emphasis"/>
        </w:rPr>
        <w:t>hesitant</w:t>
      </w:r>
      <w:r w:rsidRPr="00500E49">
        <w:rPr>
          <w:u w:val="single"/>
        </w:rPr>
        <w:t xml:space="preserve"> to categorize Russia as an </w:t>
      </w:r>
      <w:r w:rsidRPr="00B704F0">
        <w:rPr>
          <w:rStyle w:val="Emphasis"/>
        </w:rPr>
        <w:t>enemy</w:t>
      </w:r>
      <w:r w:rsidRPr="00500E49">
        <w:rPr>
          <w:u w:val="single"/>
        </w:rPr>
        <w:t xml:space="preserve"> and </w:t>
      </w:r>
      <w:r w:rsidRPr="00B704F0">
        <w:rPr>
          <w:rStyle w:val="Emphasis"/>
        </w:rPr>
        <w:t>blocked moves</w:t>
      </w:r>
      <w:r w:rsidRPr="00500E49">
        <w:rPr>
          <w:u w:val="single"/>
        </w:rPr>
        <w:t xml:space="preserve"> within the organization to mobilize more resources and forces to counter the perceived threat from the east</w:t>
      </w:r>
      <w:r w:rsidRPr="00B704F0">
        <w:rPr>
          <w:sz w:val="16"/>
        </w:rPr>
        <w:t>.</w:t>
      </w:r>
    </w:p>
    <w:p w14:paraId="7CED901C" w14:textId="77777777" w:rsidR="002A7FD4" w:rsidRPr="00B704F0" w:rsidRDefault="002A7FD4" w:rsidP="002A7FD4">
      <w:pPr>
        <w:rPr>
          <w:sz w:val="16"/>
        </w:rPr>
      </w:pPr>
      <w:r w:rsidRPr="00B704F0">
        <w:rPr>
          <w:sz w:val="16"/>
        </w:rPr>
        <w:t xml:space="preserve">On the other hand, ever since Russia’s 2014 invasion of eastern Ukraine, NATO members </w:t>
      </w:r>
      <w:r w:rsidRPr="00B704F0">
        <w:rPr>
          <w:rStyle w:val="Emphasis"/>
        </w:rPr>
        <w:t>Poland</w:t>
      </w:r>
      <w:r w:rsidRPr="00B704F0">
        <w:rPr>
          <w:u w:val="single"/>
        </w:rPr>
        <w:t xml:space="preserve"> and </w:t>
      </w:r>
      <w:r w:rsidRPr="00B704F0">
        <w:rPr>
          <w:rStyle w:val="Emphasis"/>
        </w:rPr>
        <w:t>Romania</w:t>
      </w:r>
      <w:r w:rsidRPr="00B704F0">
        <w:rPr>
          <w:u w:val="single"/>
        </w:rPr>
        <w:t xml:space="preserve"> have been front and center in trying to </w:t>
      </w:r>
      <w:r w:rsidRPr="00B704F0">
        <w:rPr>
          <w:rStyle w:val="Emphasis"/>
        </w:rPr>
        <w:t>resist Russian pressure</w:t>
      </w:r>
      <w:r w:rsidRPr="00B704F0">
        <w:rPr>
          <w:sz w:val="16"/>
        </w:rPr>
        <w:t xml:space="preserve"> imposed on former Soviet nations. While NATO nations have joined together to condemn and sanction Russia for its actions as well as rotate more troops into Poland and the Baltic countries for training exercises, these eastern nations have long been demanding something more concrete: permanently stationed armed brigades. </w:t>
      </w:r>
      <w:r w:rsidRPr="00B704F0">
        <w:rPr>
          <w:u w:val="single"/>
        </w:rPr>
        <w:t xml:space="preserve">These nations believe that current NATO actions are </w:t>
      </w:r>
      <w:r w:rsidRPr="00B704F0">
        <w:rPr>
          <w:rStyle w:val="Emphasis"/>
        </w:rPr>
        <w:t>wildly insufficient</w:t>
      </w:r>
      <w:r w:rsidRPr="00B704F0">
        <w:rPr>
          <w:sz w:val="16"/>
        </w:rPr>
        <w:t xml:space="preserve"> to counter the growing Russian </w:t>
      </w:r>
      <w:proofErr w:type="gramStart"/>
      <w:r w:rsidRPr="00B704F0">
        <w:rPr>
          <w:sz w:val="16"/>
        </w:rPr>
        <w:t>threat, and</w:t>
      </w:r>
      <w:proofErr w:type="gramEnd"/>
      <w:r w:rsidRPr="00B704F0">
        <w:rPr>
          <w:sz w:val="16"/>
        </w:rPr>
        <w:t xml:space="preserve"> have become increasingly exasperated at the lack of concerted action taken by the alliance. The United States is also in agreement and has continually been frustrated by NATO members’ lack of military preparedness and investment in their own defense. Even though the old days of the Cold War are long gone, US foreign policy still identifies Russia as an enemy to be </w:t>
      </w:r>
      <w:proofErr w:type="gramStart"/>
      <w:r w:rsidRPr="00B704F0">
        <w:rPr>
          <w:sz w:val="16"/>
        </w:rPr>
        <w:t>contained, and</w:t>
      </w:r>
      <w:proofErr w:type="gramEnd"/>
      <w:r w:rsidRPr="00B704F0">
        <w:rPr>
          <w:sz w:val="16"/>
        </w:rPr>
        <w:t xml:space="preserve"> has been eager to support former-Soviet nations defending themselves </w:t>
      </w:r>
      <w:r w:rsidRPr="00B704F0">
        <w:rPr>
          <w:sz w:val="16"/>
        </w:rPr>
        <w:lastRenderedPageBreak/>
        <w:t xml:space="preserve">against Putin’s ambitions. However, as </w:t>
      </w:r>
      <w:r w:rsidRPr="00B704F0">
        <w:rPr>
          <w:u w:val="single"/>
        </w:rPr>
        <w:t xml:space="preserve">all matters of policy and military deployment </w:t>
      </w:r>
      <w:proofErr w:type="gramStart"/>
      <w:r w:rsidRPr="00B704F0">
        <w:rPr>
          <w:u w:val="single"/>
        </w:rPr>
        <w:t>have to</w:t>
      </w:r>
      <w:proofErr w:type="gramEnd"/>
      <w:r w:rsidRPr="00B704F0">
        <w:rPr>
          <w:u w:val="single"/>
        </w:rPr>
        <w:t xml:space="preserve"> be made by </w:t>
      </w:r>
      <w:r w:rsidRPr="00B704F0">
        <w:rPr>
          <w:rStyle w:val="Emphasis"/>
        </w:rPr>
        <w:t>consensus</w:t>
      </w:r>
      <w:r w:rsidRPr="00B704F0">
        <w:rPr>
          <w:u w:val="single"/>
        </w:rPr>
        <w:t xml:space="preserve"> from NATO’s 29 members, and with wildly </w:t>
      </w:r>
      <w:r w:rsidRPr="00B704F0">
        <w:rPr>
          <w:rStyle w:val="Emphasis"/>
        </w:rPr>
        <w:t>divergent priorities</w:t>
      </w:r>
      <w:r w:rsidRPr="00B704F0">
        <w:rPr>
          <w:u w:val="single"/>
        </w:rPr>
        <w:t xml:space="preserve"> from all sides, members have increasingly taken to simply </w:t>
      </w:r>
      <w:r w:rsidRPr="00B704F0">
        <w:rPr>
          <w:rStyle w:val="Emphasis"/>
        </w:rPr>
        <w:t>bypassing</w:t>
      </w:r>
      <w:r w:rsidRPr="00B704F0">
        <w:rPr>
          <w:u w:val="single"/>
        </w:rPr>
        <w:t xml:space="preserve"> the NATO decision-making process </w:t>
      </w:r>
      <w:r w:rsidRPr="00B704F0">
        <w:rPr>
          <w:rStyle w:val="Emphasis"/>
        </w:rPr>
        <w:t>entirely</w:t>
      </w:r>
      <w:r w:rsidRPr="00B704F0">
        <w:rPr>
          <w:sz w:val="16"/>
        </w:rPr>
        <w:t xml:space="preserve"> and pursuing bilateral or trilateral negotiation.</w:t>
      </w:r>
    </w:p>
    <w:p w14:paraId="40BE6F6B" w14:textId="77777777" w:rsidR="002A7FD4" w:rsidRPr="00B704F0" w:rsidRDefault="002A7FD4" w:rsidP="002A7FD4">
      <w:pPr>
        <w:rPr>
          <w:sz w:val="16"/>
        </w:rPr>
      </w:pPr>
      <w:r w:rsidRPr="00B704F0">
        <w:rPr>
          <w:sz w:val="16"/>
        </w:rPr>
        <w:t>In the face of increasing Russian pressure and a lack of concerted action by NATO, Poland has reached out to the United States directly for protection. After a relatively short negotiation period, the US has deployed two new infantry brigades to Polish bases, strengthened its armored contingent in the region, and agreed on a plan to build a new forward-deployment base in Poland which would house an additional 1,000 US troops. With the speed at which these decisions were taken, other nations have fallen into a similar pattern of negotiations.</w:t>
      </w:r>
    </w:p>
    <w:p w14:paraId="64C52F44" w14:textId="77777777" w:rsidR="002A7FD4" w:rsidRPr="00B704F0" w:rsidRDefault="002A7FD4" w:rsidP="002A7FD4">
      <w:pPr>
        <w:rPr>
          <w:sz w:val="16"/>
        </w:rPr>
      </w:pPr>
      <w:r w:rsidRPr="00B704F0">
        <w:rPr>
          <w:sz w:val="16"/>
        </w:rPr>
        <w:t xml:space="preserve">Just last month, </w:t>
      </w:r>
      <w:r w:rsidRPr="00B704F0">
        <w:rPr>
          <w:rStyle w:val="Emphasis"/>
        </w:rPr>
        <w:t>Romania</w:t>
      </w:r>
      <w:r w:rsidRPr="00B704F0">
        <w:rPr>
          <w:sz w:val="16"/>
        </w:rPr>
        <w:t xml:space="preserve"> announced that it was going to build a new military base close to the Black Sea Coast to serve as a forward deployment point for US troops stationed nearby. Like Poland, it fears Russian attempts to restore its prior control over the region, such as its covert invasion of eastern Ukraine in 2014. </w:t>
      </w:r>
      <w:r w:rsidRPr="00B704F0">
        <w:rPr>
          <w:rStyle w:val="Emphasis"/>
        </w:rPr>
        <w:t>Bulgaria</w:t>
      </w:r>
      <w:r w:rsidRPr="00B704F0">
        <w:rPr>
          <w:sz w:val="16"/>
        </w:rPr>
        <w:t xml:space="preserve"> too is building up its military forces, partnering with the US to invest in expanding one of its major bases and purchasing </w:t>
      </w:r>
      <w:proofErr w:type="gramStart"/>
      <w:r w:rsidRPr="00B704F0">
        <w:rPr>
          <w:sz w:val="16"/>
        </w:rPr>
        <w:t>a large number of</w:t>
      </w:r>
      <w:proofErr w:type="gramEnd"/>
      <w:r w:rsidRPr="00B704F0">
        <w:rPr>
          <w:sz w:val="16"/>
        </w:rPr>
        <w:t xml:space="preserve"> tanks and missile systems from the United States. </w:t>
      </w:r>
      <w:r w:rsidRPr="00B704F0">
        <w:rPr>
          <w:rStyle w:val="Emphasis"/>
        </w:rPr>
        <w:t>Lithuania</w:t>
      </w:r>
      <w:r w:rsidRPr="00B704F0">
        <w:rPr>
          <w:sz w:val="16"/>
        </w:rPr>
        <w:t xml:space="preserve"> has agreed to host a rotating US motorized brigade and purchased new US military equipment to train with. Yet it is significant that </w:t>
      </w:r>
      <w:r w:rsidRPr="00B704F0">
        <w:rPr>
          <w:u w:val="single"/>
        </w:rPr>
        <w:t xml:space="preserve">these decisions were made between Romanian and Bulgarian and US defense officials. Just like </w:t>
      </w:r>
      <w:r w:rsidRPr="00B704F0">
        <w:rPr>
          <w:rStyle w:val="Emphasis"/>
        </w:rPr>
        <w:t>so many other</w:t>
      </w:r>
      <w:r w:rsidRPr="00B704F0">
        <w:rPr>
          <w:u w:val="single"/>
        </w:rPr>
        <w:t xml:space="preserve"> security decisions these days, they were made </w:t>
      </w:r>
      <w:r w:rsidRPr="00B704F0">
        <w:rPr>
          <w:rStyle w:val="Emphasis"/>
        </w:rPr>
        <w:t>outside, not inside, the NATO framework</w:t>
      </w:r>
      <w:r w:rsidRPr="00B704F0">
        <w:rPr>
          <w:u w:val="single"/>
        </w:rPr>
        <w:t xml:space="preserve">, further demonstrating its </w:t>
      </w:r>
      <w:r w:rsidRPr="00B704F0">
        <w:rPr>
          <w:rStyle w:val="Emphasis"/>
        </w:rPr>
        <w:t>debilitating ability</w:t>
      </w:r>
      <w:r w:rsidRPr="00B704F0">
        <w:rPr>
          <w:u w:val="single"/>
        </w:rPr>
        <w:t xml:space="preserve"> to galvanize </w:t>
      </w:r>
      <w:r w:rsidRPr="00B704F0">
        <w:rPr>
          <w:rStyle w:val="Emphasis"/>
        </w:rPr>
        <w:t>concerted action</w:t>
      </w:r>
      <w:r w:rsidRPr="00B704F0">
        <w:rPr>
          <w:sz w:val="16"/>
        </w:rPr>
        <w:t>.</w:t>
      </w:r>
    </w:p>
    <w:p w14:paraId="7BB323E8" w14:textId="77777777" w:rsidR="002A7FD4" w:rsidRPr="00B704F0" w:rsidRDefault="002A7FD4" w:rsidP="002A7FD4"/>
    <w:p w14:paraId="4C09AD73" w14:textId="77777777" w:rsidR="002A7FD4" w:rsidRPr="007D60E0" w:rsidRDefault="002A7FD4" w:rsidP="007D60E0">
      <w:pPr>
        <w:rPr>
          <w:sz w:val="16"/>
        </w:rPr>
      </w:pPr>
    </w:p>
    <w:p w14:paraId="12AEAD53" w14:textId="77777777" w:rsidR="007D60E0" w:rsidRPr="007D60E0" w:rsidRDefault="007D60E0" w:rsidP="007D60E0">
      <w:pPr>
        <w:rPr>
          <w:sz w:val="16"/>
        </w:rPr>
      </w:pPr>
    </w:p>
    <w:p w14:paraId="1EDCBC94" w14:textId="153B3BB5" w:rsidR="002A7FD4" w:rsidRPr="002A7FD4" w:rsidRDefault="004F24FA" w:rsidP="002A7FD4">
      <w:pPr>
        <w:pStyle w:val="Heading3"/>
        <w:rPr>
          <w:lang w:val="en-CA"/>
        </w:rPr>
      </w:pPr>
      <w:r>
        <w:rPr>
          <w:lang w:val="en-CA"/>
        </w:rPr>
        <w:lastRenderedPageBreak/>
        <w:t>1AR---No Nato</w:t>
      </w:r>
      <w:r w:rsidR="002A7FD4">
        <w:rPr>
          <w:lang w:val="en-CA"/>
        </w:rPr>
        <w:t>---Finances</w:t>
      </w:r>
    </w:p>
    <w:p w14:paraId="369EEC35" w14:textId="6B84EAA9" w:rsidR="00C006E9" w:rsidRDefault="00C006E9" w:rsidP="00C006E9">
      <w:pPr>
        <w:pStyle w:val="Heading4"/>
        <w:rPr>
          <w:lang w:val="en-CA"/>
        </w:rPr>
      </w:pPr>
      <w:r>
        <w:rPr>
          <w:lang w:val="en-CA"/>
        </w:rPr>
        <w:t xml:space="preserve">It’s financially unsustainable AND Europe alone solves </w:t>
      </w:r>
    </w:p>
    <w:p w14:paraId="6B299DB5" w14:textId="44283E5D" w:rsidR="00C006E9" w:rsidRPr="00C006E9" w:rsidRDefault="00C006E9" w:rsidP="00C006E9">
      <w:pPr>
        <w:rPr>
          <w:lang w:val="en-CA" w:eastAsia="zh-CN"/>
        </w:rPr>
      </w:pPr>
      <w:r w:rsidRPr="00C006E9">
        <w:rPr>
          <w:rStyle w:val="Style13ptBold"/>
        </w:rPr>
        <w:t>Bandow ‘5-22</w:t>
      </w:r>
      <w:r w:rsidRPr="00C006E9">
        <w:t xml:space="preserve"> [Doug; JD from Stanford, Senior Fellow at the Cato Institute; Cato Institute, “</w:t>
      </w:r>
      <w:r w:rsidRPr="00C006E9">
        <w:rPr>
          <w:lang w:val="en-CA" w:eastAsia="zh-CN"/>
        </w:rPr>
        <w:t>America Can’t Afford to Protect Europe from Russia</w:t>
      </w:r>
      <w:r>
        <w:rPr>
          <w:lang w:val="en-CA" w:eastAsia="zh-CN"/>
        </w:rPr>
        <w:t xml:space="preserve"> </w:t>
      </w:r>
      <w:r w:rsidRPr="00C006E9">
        <w:t>February 22,</w:t>
      </w:r>
      <w:r>
        <w:t xml:space="preserve"> </w:t>
      </w:r>
      <w:hyperlink r:id="rId20" w:history="1">
        <w:r w:rsidRPr="00287973">
          <w:rPr>
            <w:rStyle w:val="Hyperlink"/>
          </w:rPr>
          <w:t>https://www.cato.org/commentary/america-cant-afford-protect-europe-russia</w:t>
        </w:r>
      </w:hyperlink>
      <w:r>
        <w:t xml:space="preserve">] </w:t>
      </w:r>
      <w:proofErr w:type="spellStart"/>
      <w:r w:rsidRPr="00C006E9">
        <w:t>owen</w:t>
      </w:r>
      <w:proofErr w:type="spellEnd"/>
    </w:p>
    <w:p w14:paraId="48DDE4A8" w14:textId="77777777" w:rsidR="00C006E9" w:rsidRPr="00C006E9" w:rsidRDefault="00C006E9" w:rsidP="00C006E9">
      <w:pPr>
        <w:rPr>
          <w:sz w:val="16"/>
        </w:rPr>
      </w:pPr>
      <w:r w:rsidRPr="00C006E9">
        <w:rPr>
          <w:sz w:val="16"/>
        </w:rPr>
        <w:t xml:space="preserve">Of course, </w:t>
      </w:r>
      <w:r w:rsidRPr="00C006E9">
        <w:rPr>
          <w:rStyle w:val="StyleUnderline"/>
          <w:highlight w:val="cyan"/>
        </w:rPr>
        <w:t>Moscow</w:t>
      </w:r>
      <w:r w:rsidRPr="00C006E9">
        <w:rPr>
          <w:rStyle w:val="StyleUnderline"/>
        </w:rPr>
        <w:t xml:space="preserve"> is </w:t>
      </w:r>
      <w:r w:rsidRPr="00C006E9">
        <w:rPr>
          <w:rStyle w:val="StyleUnderline"/>
          <w:highlight w:val="cyan"/>
        </w:rPr>
        <w:t>using up</w:t>
      </w:r>
      <w:r w:rsidRPr="00C006E9">
        <w:rPr>
          <w:rStyle w:val="StyleUnderline"/>
        </w:rPr>
        <w:t xml:space="preserve"> </w:t>
      </w:r>
      <w:r w:rsidRPr="00C006E9">
        <w:rPr>
          <w:rStyle w:val="Emphasis"/>
        </w:rPr>
        <w:t xml:space="preserve">much of its </w:t>
      </w:r>
      <w:r w:rsidRPr="00C006E9">
        <w:rPr>
          <w:rStyle w:val="Emphasis"/>
          <w:highlight w:val="cyan"/>
        </w:rPr>
        <w:t>manpower</w:t>
      </w:r>
      <w:r w:rsidRPr="00C006E9">
        <w:rPr>
          <w:sz w:val="16"/>
        </w:rPr>
        <w:t xml:space="preserve"> and materiel </w:t>
      </w:r>
      <w:r w:rsidRPr="00C006E9">
        <w:rPr>
          <w:rStyle w:val="StyleUnderline"/>
          <w:highlight w:val="cyan"/>
        </w:rPr>
        <w:t>to fight</w:t>
      </w:r>
      <w:r w:rsidRPr="00C006E9">
        <w:rPr>
          <w:rStyle w:val="StyleUnderline"/>
        </w:rPr>
        <w:t xml:space="preserve"> a </w:t>
      </w:r>
      <w:r w:rsidRPr="00C006E9">
        <w:rPr>
          <w:rStyle w:val="Emphasis"/>
        </w:rPr>
        <w:t xml:space="preserve">brutal </w:t>
      </w:r>
      <w:r w:rsidRPr="00C006E9">
        <w:rPr>
          <w:rStyle w:val="StyleUnderline"/>
        </w:rPr>
        <w:t xml:space="preserve">war against </w:t>
      </w:r>
      <w:r w:rsidRPr="00C006E9">
        <w:rPr>
          <w:rStyle w:val="StyleUnderline"/>
          <w:highlight w:val="cyan"/>
        </w:rPr>
        <w:t>Ukraine.</w:t>
      </w:r>
      <w:r w:rsidRPr="00C006E9">
        <w:rPr>
          <w:sz w:val="16"/>
        </w:rPr>
        <w:t xml:space="preserve"> However, the Putin government has demonstrated that even a weaker economy under sanction can act quickly to produce significant quantities of weapons. Surely the </w:t>
      </w:r>
      <w:r w:rsidRPr="00C006E9">
        <w:rPr>
          <w:rStyle w:val="StyleUnderline"/>
          <w:highlight w:val="cyan"/>
        </w:rPr>
        <w:t>Europeans could do more</w:t>
      </w:r>
      <w:r w:rsidRPr="00C006E9">
        <w:rPr>
          <w:sz w:val="16"/>
        </w:rPr>
        <w:t>—</w:t>
      </w:r>
      <w:r w:rsidRPr="00C006E9">
        <w:rPr>
          <w:rStyle w:val="Emphasis"/>
          <w:highlight w:val="cyan"/>
        </w:rPr>
        <w:t>if they believed</w:t>
      </w:r>
      <w:r w:rsidRPr="00C006E9">
        <w:rPr>
          <w:rStyle w:val="StyleUnderline"/>
        </w:rPr>
        <w:t xml:space="preserve"> that doing so </w:t>
      </w:r>
      <w:r w:rsidRPr="00C006E9">
        <w:rPr>
          <w:rStyle w:val="StyleUnderline"/>
          <w:highlight w:val="cyan"/>
        </w:rPr>
        <w:t xml:space="preserve">was </w:t>
      </w:r>
      <w:r w:rsidRPr="00C006E9">
        <w:rPr>
          <w:rStyle w:val="Emphasis"/>
          <w:highlight w:val="cyan"/>
        </w:rPr>
        <w:t>important</w:t>
      </w:r>
      <w:r w:rsidRPr="00C006E9">
        <w:rPr>
          <w:rStyle w:val="StyleUnderline"/>
        </w:rPr>
        <w:t>.</w:t>
      </w:r>
      <w:r w:rsidRPr="00C006E9">
        <w:rPr>
          <w:sz w:val="16"/>
        </w:rPr>
        <w:t xml:space="preserve"> Instead, they continue to go easy both on aid to Ukraine and their own defense. While expecting the U.S. to continue to protect them during what promises to be, if they have their way, a very, very long transition to a truly European defense of Europe.</w:t>
      </w:r>
    </w:p>
    <w:p w14:paraId="0399CFDC" w14:textId="6C00EC69" w:rsidR="00C006E9" w:rsidRPr="00C006E9" w:rsidRDefault="00C006E9" w:rsidP="00C006E9">
      <w:pPr>
        <w:rPr>
          <w:sz w:val="16"/>
        </w:rPr>
      </w:pPr>
      <w:r w:rsidRPr="00C006E9">
        <w:rPr>
          <w:sz w:val="16"/>
        </w:rPr>
        <w:t>Although it is difficult to imagine an American case against a European defense of Europe, U.S. policymakers, in contrast to Americans more generally, have long benefited from a helplessly dependent Europe that typically lined up behind American initiatives while wielding American-made weapons. Edward Lucas of the Center for European Policy Analysis warned that, in the future, on issues of mutual interest there “will be far more a partnership of equals. On other issues—such as global financial management, conflict in the Middle East, and international law—Europeans will have their own ideas and their own priorities.” Indeed, Kishore Mahbubani, celebrated author with Singapore’s Asia Research Institute, has called on Europe to formally set a new course, indicating its willingness “to quit NATO,” reach a deal with Russia, “with each side accommodating the other’s core interests,” and “work out a new strategic compact with China.”</w:t>
      </w:r>
    </w:p>
    <w:p w14:paraId="3EC7E1B2" w14:textId="2878352C" w:rsidR="00C006E9" w:rsidRPr="00C006E9" w:rsidRDefault="00C006E9" w:rsidP="00C006E9">
      <w:pPr>
        <w:rPr>
          <w:rStyle w:val="StyleUnderline"/>
        </w:rPr>
      </w:pPr>
      <w:r w:rsidRPr="00C006E9">
        <w:rPr>
          <w:sz w:val="16"/>
        </w:rPr>
        <w:t xml:space="preserve">No doubt, such an approach would horrify Washington policymakers, including many around Trump. For instance, Secretary of State Marco Rubio rejected suggestions that the U.S. might leave the transatlantic alliance: “The United States is as active in NATO as it has ever been.” However, Americans should imagine a better future, one in which </w:t>
      </w:r>
      <w:r w:rsidRPr="00C006E9">
        <w:rPr>
          <w:rStyle w:val="StyleUnderline"/>
        </w:rPr>
        <w:t>Europe</w:t>
      </w:r>
      <w:r w:rsidRPr="00C006E9">
        <w:rPr>
          <w:sz w:val="16"/>
        </w:rPr>
        <w:t xml:space="preserve">, with </w:t>
      </w:r>
      <w:r w:rsidRPr="00C006E9">
        <w:rPr>
          <w:rStyle w:val="StyleUnderline"/>
        </w:rPr>
        <w:t xml:space="preserve">more than </w:t>
      </w:r>
      <w:r w:rsidRPr="00C006E9">
        <w:rPr>
          <w:rStyle w:val="Emphasis"/>
          <w:highlight w:val="cyan"/>
        </w:rPr>
        <w:t>ten times</w:t>
      </w:r>
      <w:r w:rsidRPr="00C006E9">
        <w:rPr>
          <w:rStyle w:val="StyleUnderline"/>
          <w:highlight w:val="cyan"/>
        </w:rPr>
        <w:t xml:space="preserve"> Russia’s</w:t>
      </w:r>
      <w:r w:rsidRPr="00C006E9">
        <w:rPr>
          <w:rStyle w:val="Emphasis"/>
          <w:highlight w:val="cyan"/>
        </w:rPr>
        <w:t xml:space="preserve"> GDP</w:t>
      </w:r>
      <w:r w:rsidRPr="00C006E9">
        <w:rPr>
          <w:rStyle w:val="StyleUnderline"/>
        </w:rPr>
        <w:t xml:space="preserve"> and </w:t>
      </w:r>
      <w:r w:rsidRPr="00C006E9">
        <w:rPr>
          <w:rStyle w:val="Emphasis"/>
          <w:highlight w:val="cyan"/>
        </w:rPr>
        <w:t>three times</w:t>
      </w:r>
      <w:r w:rsidRPr="00C006E9">
        <w:rPr>
          <w:rStyle w:val="StyleUnderline"/>
        </w:rPr>
        <w:t xml:space="preserve"> Russia’s </w:t>
      </w:r>
      <w:r w:rsidRPr="00C006E9">
        <w:rPr>
          <w:rStyle w:val="Emphasis"/>
          <w:highlight w:val="cyan"/>
        </w:rPr>
        <w:t>population</w:t>
      </w:r>
      <w:r w:rsidRPr="00C006E9">
        <w:rPr>
          <w:sz w:val="16"/>
        </w:rPr>
        <w:t xml:space="preserve">, not the U.S., </w:t>
      </w:r>
      <w:r w:rsidRPr="00C006E9">
        <w:rPr>
          <w:rStyle w:val="StyleUnderline"/>
        </w:rPr>
        <w:t xml:space="preserve">stood up to Moscow while trying to engineer better relations </w:t>
      </w:r>
      <w:r w:rsidRPr="00C006E9">
        <w:rPr>
          <w:sz w:val="16"/>
        </w:rPr>
        <w:t xml:space="preserve">with it. And in which Europe deployed its own forces to protect more distant interests, such as European commerce targeted by Yemen’s Houthis. Most Americans would applaud such a result. </w:t>
      </w:r>
      <w:r w:rsidRPr="00C006E9">
        <w:rPr>
          <w:rStyle w:val="StyleUnderline"/>
        </w:rPr>
        <w:t>Burden shedding</w:t>
      </w:r>
      <w:r w:rsidRPr="00C006E9">
        <w:rPr>
          <w:sz w:val="16"/>
        </w:rPr>
        <w:t xml:space="preserve">, not sharing, </w:t>
      </w:r>
      <w:r w:rsidRPr="00C006E9">
        <w:rPr>
          <w:rStyle w:val="StyleUnderline"/>
        </w:rPr>
        <w:t>should be Washington’s strategy for the future.</w:t>
      </w:r>
    </w:p>
    <w:p w14:paraId="152A3B0A" w14:textId="56F19587" w:rsidR="00C006E9" w:rsidRPr="00C006E9" w:rsidRDefault="00C006E9" w:rsidP="00C006E9">
      <w:pPr>
        <w:rPr>
          <w:sz w:val="16"/>
        </w:rPr>
      </w:pPr>
      <w:r w:rsidRPr="00C006E9">
        <w:rPr>
          <w:sz w:val="16"/>
        </w:rPr>
        <w:t xml:space="preserve">This is especially the case since its traditional determination to dominate allies and adversaries alike is bankrupt. The </w:t>
      </w:r>
      <w:r w:rsidRPr="0008155F">
        <w:rPr>
          <w:rStyle w:val="StyleUnderline"/>
          <w:highlight w:val="cyan"/>
        </w:rPr>
        <w:t>U.S.</w:t>
      </w:r>
      <w:r w:rsidRPr="00C006E9">
        <w:rPr>
          <w:rStyle w:val="StyleUnderline"/>
        </w:rPr>
        <w:t xml:space="preserve"> is running </w:t>
      </w:r>
      <w:r w:rsidRPr="0008155F">
        <w:rPr>
          <w:rStyle w:val="Emphasis"/>
          <w:highlight w:val="cyan"/>
        </w:rPr>
        <w:t xml:space="preserve">unsustainable </w:t>
      </w:r>
      <w:r w:rsidRPr="0008155F">
        <w:rPr>
          <w:rStyle w:val="StyleUnderline"/>
          <w:highlight w:val="cyan"/>
        </w:rPr>
        <w:t>deficits</w:t>
      </w:r>
      <w:r w:rsidRPr="00C006E9">
        <w:rPr>
          <w:rStyle w:val="StyleUnderline"/>
        </w:rPr>
        <w:t>,</w:t>
      </w:r>
      <w:r w:rsidRPr="00C006E9">
        <w:rPr>
          <w:sz w:val="16"/>
        </w:rPr>
        <w:t xml:space="preserve"> more than </w:t>
      </w:r>
      <w:r w:rsidRPr="00C006E9">
        <w:rPr>
          <w:rStyle w:val="StyleUnderline"/>
        </w:rPr>
        <w:t>$</w:t>
      </w:r>
      <w:r w:rsidRPr="0008155F">
        <w:rPr>
          <w:rStyle w:val="StyleUnderline"/>
          <w:highlight w:val="cyan"/>
        </w:rPr>
        <w:t>2 trillion</w:t>
      </w:r>
      <w:r w:rsidRPr="00C006E9">
        <w:rPr>
          <w:rStyle w:val="StyleUnderline"/>
        </w:rPr>
        <w:t xml:space="preserve"> annually</w:t>
      </w:r>
      <w:r w:rsidRPr="00C006E9">
        <w:rPr>
          <w:sz w:val="16"/>
        </w:rPr>
        <w:t xml:space="preserve">, nearing the post-World War II </w:t>
      </w:r>
      <w:r w:rsidRPr="0008155F">
        <w:rPr>
          <w:rStyle w:val="Emphasis"/>
          <w:highlight w:val="cyan"/>
        </w:rPr>
        <w:t>record</w:t>
      </w:r>
      <w:r w:rsidRPr="00C006E9">
        <w:rPr>
          <w:rStyle w:val="StyleUnderline"/>
        </w:rPr>
        <w:t xml:space="preserve"> of </w:t>
      </w:r>
      <w:r w:rsidRPr="00C006E9">
        <w:rPr>
          <w:rStyle w:val="Emphasis"/>
        </w:rPr>
        <w:t>106 percent</w:t>
      </w:r>
      <w:r w:rsidRPr="00C006E9">
        <w:rPr>
          <w:rStyle w:val="StyleUnderline"/>
        </w:rPr>
        <w:t xml:space="preserve"> </w:t>
      </w:r>
      <w:r w:rsidRPr="0008155F">
        <w:rPr>
          <w:rStyle w:val="StyleUnderline"/>
          <w:highlight w:val="cyan"/>
        </w:rPr>
        <w:t>debt to GDP</w:t>
      </w:r>
      <w:r w:rsidRPr="00C006E9">
        <w:rPr>
          <w:sz w:val="16"/>
        </w:rPr>
        <w:t xml:space="preserve">, and </w:t>
      </w:r>
      <w:r w:rsidRPr="0008155F">
        <w:rPr>
          <w:rStyle w:val="Emphasis"/>
          <w:highlight w:val="cyan"/>
        </w:rPr>
        <w:t>drown</w:t>
      </w:r>
      <w:r w:rsidRPr="00C006E9">
        <w:rPr>
          <w:rStyle w:val="Emphasis"/>
        </w:rPr>
        <w:t>ing</w:t>
      </w:r>
      <w:r w:rsidRPr="00C006E9">
        <w:rPr>
          <w:rStyle w:val="StyleUnderline"/>
        </w:rPr>
        <w:t xml:space="preserve"> </w:t>
      </w:r>
      <w:r w:rsidRPr="0008155F">
        <w:rPr>
          <w:rStyle w:val="StyleUnderline"/>
          <w:highlight w:val="cyan"/>
        </w:rPr>
        <w:t>in</w:t>
      </w:r>
      <w:r w:rsidRPr="00C006E9">
        <w:rPr>
          <w:rStyle w:val="StyleUnderline"/>
        </w:rPr>
        <w:t xml:space="preserve"> rising </w:t>
      </w:r>
      <w:r w:rsidRPr="0008155F">
        <w:rPr>
          <w:rStyle w:val="StyleUnderline"/>
          <w:highlight w:val="cyan"/>
        </w:rPr>
        <w:t>interest</w:t>
      </w:r>
      <w:r w:rsidRPr="00C006E9">
        <w:rPr>
          <w:rStyle w:val="StyleUnderline"/>
        </w:rPr>
        <w:t xml:space="preserve"> payments</w:t>
      </w:r>
      <w:r w:rsidRPr="00C006E9">
        <w:rPr>
          <w:sz w:val="16"/>
        </w:rPr>
        <w:t xml:space="preserve">, more than $1 trillion a year. All these at a time without a hot war, pandemic, or financial crisis. Passage of the GOP tax bill will fuel the debt rise, which could become a tsunami if the </w:t>
      </w:r>
      <w:r w:rsidRPr="00C006E9">
        <w:rPr>
          <w:rStyle w:val="StyleUnderline"/>
        </w:rPr>
        <w:t xml:space="preserve">economy falls into a </w:t>
      </w:r>
      <w:r w:rsidRPr="0008155F">
        <w:rPr>
          <w:rStyle w:val="Emphasis"/>
          <w:highlight w:val="cyan"/>
        </w:rPr>
        <w:t>recession.</w:t>
      </w:r>
      <w:r w:rsidRPr="00C006E9">
        <w:rPr>
          <w:sz w:val="16"/>
        </w:rPr>
        <w:t xml:space="preserve"> Over the long term, spending, deficits, interest payments, and debt are </w:t>
      </w:r>
      <w:r w:rsidRPr="00C006E9">
        <w:rPr>
          <w:rStyle w:val="StyleUnderline"/>
        </w:rPr>
        <w:t xml:space="preserve">headed </w:t>
      </w:r>
      <w:r w:rsidRPr="0008155F">
        <w:rPr>
          <w:rStyle w:val="StyleUnderline"/>
        </w:rPr>
        <w:t>ever upward</w:t>
      </w:r>
      <w:r w:rsidRPr="0008155F">
        <w:rPr>
          <w:sz w:val="16"/>
        </w:rPr>
        <w:t xml:space="preserve">, with </w:t>
      </w:r>
      <w:r w:rsidRPr="0008155F">
        <w:rPr>
          <w:rStyle w:val="StyleUnderline"/>
        </w:rPr>
        <w:t>no limit in</w:t>
      </w:r>
      <w:r w:rsidRPr="00C006E9">
        <w:rPr>
          <w:rStyle w:val="StyleUnderline"/>
        </w:rPr>
        <w:t xml:space="preserve"> sight. With</w:t>
      </w:r>
      <w:r w:rsidRPr="00C006E9">
        <w:rPr>
          <w:sz w:val="16"/>
        </w:rPr>
        <w:t xml:space="preserve"> draconian </w:t>
      </w:r>
      <w:r w:rsidRPr="0008155F">
        <w:rPr>
          <w:rStyle w:val="StyleUnderline"/>
          <w:highlight w:val="cyan"/>
        </w:rPr>
        <w:t>cuts in</w:t>
      </w:r>
      <w:r w:rsidRPr="00C006E9">
        <w:rPr>
          <w:rStyle w:val="StyleUnderline"/>
        </w:rPr>
        <w:t xml:space="preserve"> </w:t>
      </w:r>
      <w:r w:rsidRPr="0008155F">
        <w:rPr>
          <w:rStyle w:val="Emphasis"/>
          <w:highlight w:val="cyan"/>
        </w:rPr>
        <w:t>S</w:t>
      </w:r>
      <w:r w:rsidRPr="00C006E9">
        <w:rPr>
          <w:rStyle w:val="StyleUnderline"/>
        </w:rPr>
        <w:t xml:space="preserve">ocial </w:t>
      </w:r>
      <w:r w:rsidRPr="0008155F">
        <w:rPr>
          <w:rStyle w:val="Emphasis"/>
          <w:highlight w:val="cyan"/>
        </w:rPr>
        <w:t>S</w:t>
      </w:r>
      <w:r w:rsidRPr="00C006E9">
        <w:rPr>
          <w:rStyle w:val="StyleUnderline"/>
        </w:rPr>
        <w:t xml:space="preserve">ecurity, Medicare, and Medicaid </w:t>
      </w:r>
      <w:r w:rsidRPr="0008155F">
        <w:rPr>
          <w:rStyle w:val="Emphasis"/>
          <w:highlight w:val="cyan"/>
        </w:rPr>
        <w:t>unlikely,</w:t>
      </w:r>
      <w:r w:rsidRPr="00C006E9">
        <w:rPr>
          <w:sz w:val="16"/>
        </w:rPr>
        <w:t xml:space="preserve"> the </w:t>
      </w:r>
      <w:r w:rsidRPr="0008155F">
        <w:rPr>
          <w:rStyle w:val="StyleUnderline"/>
          <w:highlight w:val="cyan"/>
        </w:rPr>
        <w:t>Pentagon will</w:t>
      </w:r>
      <w:r w:rsidRPr="00C006E9">
        <w:rPr>
          <w:rStyle w:val="StyleUnderline"/>
        </w:rPr>
        <w:t xml:space="preserve"> eventually </w:t>
      </w:r>
      <w:r w:rsidRPr="0008155F">
        <w:rPr>
          <w:rStyle w:val="StyleUnderline"/>
          <w:highlight w:val="cyan"/>
        </w:rPr>
        <w:t>be</w:t>
      </w:r>
      <w:r w:rsidRPr="0008155F">
        <w:rPr>
          <w:rStyle w:val="StyleUnderline"/>
        </w:rPr>
        <w:t>come the</w:t>
      </w:r>
      <w:r w:rsidRPr="00C006E9">
        <w:rPr>
          <w:rStyle w:val="StyleUnderline"/>
        </w:rPr>
        <w:t xml:space="preserve"> </w:t>
      </w:r>
      <w:r w:rsidRPr="00C006E9">
        <w:rPr>
          <w:rStyle w:val="Emphasis"/>
        </w:rPr>
        <w:t xml:space="preserve">prime budget </w:t>
      </w:r>
      <w:r w:rsidRPr="0008155F">
        <w:rPr>
          <w:rStyle w:val="Emphasis"/>
          <w:highlight w:val="cyan"/>
        </w:rPr>
        <w:t>target</w:t>
      </w:r>
      <w:r w:rsidRPr="0008155F">
        <w:rPr>
          <w:sz w:val="16"/>
          <w:highlight w:val="cyan"/>
        </w:rPr>
        <w:t>.</w:t>
      </w:r>
      <w:r w:rsidRPr="00C006E9">
        <w:rPr>
          <w:sz w:val="16"/>
        </w:rPr>
        <w:t xml:space="preserve"> Taxes will almost certainly be raised along the way, but which U.S. politician will propose making Americans pay even more so Europeans can pay even less?</w:t>
      </w:r>
    </w:p>
    <w:p w14:paraId="1027AC27" w14:textId="77777777" w:rsidR="00C006E9" w:rsidRPr="00C006E9" w:rsidRDefault="00C006E9" w:rsidP="00C006E9">
      <w:pPr>
        <w:rPr>
          <w:sz w:val="16"/>
        </w:rPr>
      </w:pPr>
      <w:r w:rsidRPr="00C006E9">
        <w:rPr>
          <w:sz w:val="16"/>
        </w:rPr>
        <w:t xml:space="preserve">Kallas, Meloni, and many other Europeans still hope to play Uncle Sam for Uncle Sucker. However, the </w:t>
      </w:r>
      <w:r w:rsidRPr="0008155F">
        <w:rPr>
          <w:rStyle w:val="StyleUnderline"/>
          <w:highlight w:val="cyan"/>
        </w:rPr>
        <w:t>American people</w:t>
      </w:r>
      <w:r w:rsidRPr="00C006E9">
        <w:rPr>
          <w:rStyle w:val="StyleUnderline"/>
        </w:rPr>
        <w:t xml:space="preserve"> elected Donald </w:t>
      </w:r>
      <w:r w:rsidRPr="0008155F">
        <w:rPr>
          <w:rStyle w:val="Emphasis"/>
          <w:highlight w:val="cyan"/>
        </w:rPr>
        <w:t>Trump</w:t>
      </w:r>
      <w:r w:rsidRPr="00C006E9">
        <w:rPr>
          <w:rStyle w:val="StyleUnderline"/>
        </w:rPr>
        <w:t xml:space="preserve"> to </w:t>
      </w:r>
      <w:r w:rsidRPr="0008155F">
        <w:rPr>
          <w:rStyle w:val="StyleUnderline"/>
          <w:highlight w:val="cyan"/>
        </w:rPr>
        <w:t>say no more</w:t>
      </w:r>
      <w:r w:rsidRPr="00C006E9">
        <w:rPr>
          <w:sz w:val="16"/>
        </w:rPr>
        <w:t>. It is time for Washington to treat Europeans as friends, adults, and allies, rather than suffer them as clients, dependents, and deadbeats.</w:t>
      </w:r>
    </w:p>
    <w:p w14:paraId="5D040C83" w14:textId="77777777" w:rsidR="00C006E9" w:rsidRPr="00C006E9" w:rsidRDefault="00C006E9" w:rsidP="00C006E9"/>
    <w:p w14:paraId="2D698EC7" w14:textId="24528D89" w:rsidR="004F24FA" w:rsidRDefault="00441C48" w:rsidP="00441C48">
      <w:pPr>
        <w:pStyle w:val="Heading3"/>
        <w:rPr>
          <w:lang w:val="en-CA"/>
        </w:rPr>
      </w:pPr>
      <w:r>
        <w:rPr>
          <w:lang w:val="en-CA"/>
        </w:rPr>
        <w:lastRenderedPageBreak/>
        <w:t xml:space="preserve">2AC---No </w:t>
      </w:r>
      <w:proofErr w:type="spellStart"/>
      <w:r>
        <w:rPr>
          <w:lang w:val="en-CA"/>
        </w:rPr>
        <w:t>Multilat</w:t>
      </w:r>
      <w:proofErr w:type="spellEnd"/>
    </w:p>
    <w:p w14:paraId="42DDC257" w14:textId="4BD26FD4" w:rsidR="00441C48" w:rsidRPr="00441C48" w:rsidRDefault="00441C48" w:rsidP="00441C48">
      <w:pPr>
        <w:pStyle w:val="Heading4"/>
      </w:pPr>
      <w:proofErr w:type="spellStart"/>
      <w:r w:rsidRPr="00441C48">
        <w:t>Multilat</w:t>
      </w:r>
      <w:proofErr w:type="spellEnd"/>
      <w:r w:rsidRPr="00441C48">
        <w:t xml:space="preserve"> is unworkable</w:t>
      </w:r>
    </w:p>
    <w:p w14:paraId="0BA2BF43" w14:textId="1C1D873F" w:rsidR="00441C48" w:rsidRPr="00441C48" w:rsidRDefault="00441C48" w:rsidP="00441C48">
      <w:r w:rsidRPr="00441C48">
        <w:rPr>
          <w:rStyle w:val="Style13ptBold"/>
        </w:rPr>
        <w:t>Pinto ’22</w:t>
      </w:r>
      <w:r w:rsidRPr="00441C48">
        <w:t xml:space="preserve"> [Teresa; PhD in global studies from Nova University; GIS Reports, “The failures of multilateralism</w:t>
      </w:r>
      <w:r>
        <w:t xml:space="preserve">,” March 30, </w:t>
      </w:r>
      <w:hyperlink r:id="rId21" w:history="1">
        <w:r w:rsidRPr="00287973">
          <w:rPr>
            <w:rStyle w:val="Hyperlink"/>
          </w:rPr>
          <w:t>https://www.gisreportsonline.com/r/multilateralism-crisis/</w:t>
        </w:r>
      </w:hyperlink>
      <w:r>
        <w:t xml:space="preserve">] </w:t>
      </w:r>
      <w:proofErr w:type="spellStart"/>
      <w:r>
        <w:t>owen</w:t>
      </w:r>
      <w:proofErr w:type="spellEnd"/>
    </w:p>
    <w:p w14:paraId="13335896" w14:textId="77777777" w:rsidR="00441C48" w:rsidRPr="00441C48" w:rsidRDefault="00441C48" w:rsidP="00441C48">
      <w:pPr>
        <w:rPr>
          <w:rStyle w:val="StyleUnderline"/>
        </w:rPr>
      </w:pPr>
      <w:r w:rsidRPr="009708AD">
        <w:rPr>
          <w:rStyle w:val="StyleUnderline"/>
          <w:highlight w:val="cyan"/>
        </w:rPr>
        <w:t>Multilat</w:t>
      </w:r>
      <w:r w:rsidRPr="00A94D68">
        <w:rPr>
          <w:sz w:val="16"/>
        </w:rPr>
        <w:t xml:space="preserve">eralism is </w:t>
      </w:r>
      <w:r w:rsidRPr="009708AD">
        <w:rPr>
          <w:rStyle w:val="StyleUnderline"/>
          <w:highlight w:val="cyan"/>
        </w:rPr>
        <w:t xml:space="preserve">in </w:t>
      </w:r>
      <w:r w:rsidRPr="009708AD">
        <w:rPr>
          <w:rStyle w:val="Emphasis"/>
          <w:highlight w:val="cyan"/>
        </w:rPr>
        <w:t>crisis</w:t>
      </w:r>
      <w:r w:rsidRPr="00A94D68">
        <w:rPr>
          <w:sz w:val="16"/>
        </w:rPr>
        <w:t xml:space="preserve">. </w:t>
      </w:r>
      <w:r w:rsidRPr="00441C48">
        <w:rPr>
          <w:rStyle w:val="StyleUnderline"/>
        </w:rPr>
        <w:t xml:space="preserve">Power </w:t>
      </w:r>
      <w:r w:rsidRPr="009708AD">
        <w:rPr>
          <w:rStyle w:val="Emphasis"/>
          <w:highlight w:val="cyan"/>
        </w:rPr>
        <w:t>competition</w:t>
      </w:r>
      <w:r w:rsidRPr="009708AD">
        <w:rPr>
          <w:sz w:val="16"/>
        </w:rPr>
        <w:t xml:space="preserve"> is</w:t>
      </w:r>
      <w:r w:rsidRPr="00A94D68">
        <w:rPr>
          <w:sz w:val="16"/>
        </w:rPr>
        <w:t xml:space="preserve"> </w:t>
      </w:r>
      <w:r w:rsidRPr="009708AD">
        <w:rPr>
          <w:rStyle w:val="StyleUnderline"/>
          <w:highlight w:val="cyan"/>
        </w:rPr>
        <w:t>increas</w:t>
      </w:r>
      <w:r w:rsidRPr="00441C48">
        <w:rPr>
          <w:rStyle w:val="StyleUnderline"/>
        </w:rPr>
        <w:t xml:space="preserve">ing, </w:t>
      </w:r>
      <w:r w:rsidRPr="009708AD">
        <w:rPr>
          <w:rStyle w:val="Emphasis"/>
          <w:highlight w:val="cyan"/>
        </w:rPr>
        <w:t>globalization</w:t>
      </w:r>
      <w:r w:rsidRPr="008A416A">
        <w:rPr>
          <w:rStyle w:val="Emphasis"/>
        </w:rPr>
        <w:t xml:space="preserve"> is </w:t>
      </w:r>
      <w:r w:rsidRPr="009708AD">
        <w:rPr>
          <w:rStyle w:val="Emphasis"/>
          <w:highlight w:val="cyan"/>
        </w:rPr>
        <w:t>slow</w:t>
      </w:r>
      <w:r w:rsidRPr="008A416A">
        <w:rPr>
          <w:rStyle w:val="Emphasis"/>
        </w:rPr>
        <w:t>ing</w:t>
      </w:r>
      <w:r w:rsidRPr="00A94D68">
        <w:rPr>
          <w:sz w:val="16"/>
        </w:rPr>
        <w:t xml:space="preserve">, and the </w:t>
      </w:r>
      <w:r w:rsidRPr="009708AD">
        <w:rPr>
          <w:rStyle w:val="StyleUnderline"/>
          <w:highlight w:val="cyan"/>
        </w:rPr>
        <w:t>West</w:t>
      </w:r>
      <w:r w:rsidRPr="00A94D68">
        <w:rPr>
          <w:sz w:val="16"/>
        </w:rPr>
        <w:t xml:space="preserve"> </w:t>
      </w:r>
      <w:r w:rsidRPr="00441C48">
        <w:rPr>
          <w:rStyle w:val="StyleUnderline"/>
        </w:rPr>
        <w:t xml:space="preserve">finds itself with no choice but to </w:t>
      </w:r>
      <w:r w:rsidRPr="009708AD">
        <w:rPr>
          <w:rStyle w:val="StyleUnderline"/>
          <w:highlight w:val="cyan"/>
        </w:rPr>
        <w:t xml:space="preserve">return to </w:t>
      </w:r>
      <w:r w:rsidRPr="009708AD">
        <w:rPr>
          <w:rStyle w:val="Emphasis"/>
          <w:highlight w:val="cyan"/>
        </w:rPr>
        <w:t>realism</w:t>
      </w:r>
      <w:r w:rsidRPr="00A94D68">
        <w:rPr>
          <w:sz w:val="16"/>
        </w:rPr>
        <w:t xml:space="preserve"> and realpolitik. The </w:t>
      </w:r>
      <w:r w:rsidRPr="009708AD">
        <w:rPr>
          <w:rStyle w:val="Emphasis"/>
          <w:highlight w:val="cyan"/>
        </w:rPr>
        <w:t>U</w:t>
      </w:r>
      <w:r w:rsidRPr="00441C48">
        <w:rPr>
          <w:rStyle w:val="StyleUnderline"/>
        </w:rPr>
        <w:t xml:space="preserve">nited </w:t>
      </w:r>
      <w:r w:rsidRPr="009708AD">
        <w:rPr>
          <w:rStyle w:val="Emphasis"/>
          <w:highlight w:val="cyan"/>
        </w:rPr>
        <w:t>N</w:t>
      </w:r>
      <w:r w:rsidRPr="00441C48">
        <w:rPr>
          <w:rStyle w:val="StyleUnderline"/>
        </w:rPr>
        <w:t xml:space="preserve">ations has </w:t>
      </w:r>
      <w:r w:rsidRPr="009708AD">
        <w:rPr>
          <w:rStyle w:val="Emphasis"/>
        </w:rPr>
        <w:t xml:space="preserve">repeatedly </w:t>
      </w:r>
      <w:r w:rsidRPr="009708AD">
        <w:rPr>
          <w:rStyle w:val="Emphasis"/>
          <w:highlight w:val="cyan"/>
        </w:rPr>
        <w:t>failed</w:t>
      </w:r>
      <w:r w:rsidRPr="00441C48">
        <w:rPr>
          <w:rStyle w:val="StyleUnderline"/>
        </w:rPr>
        <w:t xml:space="preserve"> to maintain peace and security.</w:t>
      </w:r>
      <w:r w:rsidRPr="00A94D68">
        <w:rPr>
          <w:sz w:val="16"/>
        </w:rPr>
        <w:t xml:space="preserve"> The </w:t>
      </w:r>
      <w:r w:rsidRPr="00441C48">
        <w:rPr>
          <w:rStyle w:val="StyleUnderline"/>
        </w:rPr>
        <w:t>United Kingdom has left the European Union</w:t>
      </w:r>
      <w:r w:rsidRPr="00A94D68">
        <w:rPr>
          <w:sz w:val="16"/>
        </w:rPr>
        <w:t xml:space="preserve">. </w:t>
      </w:r>
      <w:r w:rsidRPr="009708AD">
        <w:rPr>
          <w:rStyle w:val="StyleUnderline"/>
          <w:highlight w:val="cyan"/>
        </w:rPr>
        <w:t>Trade</w:t>
      </w:r>
      <w:r w:rsidRPr="00441C48">
        <w:rPr>
          <w:rStyle w:val="StyleUnderline"/>
        </w:rPr>
        <w:t xml:space="preserve"> is </w:t>
      </w:r>
      <w:r w:rsidRPr="009708AD">
        <w:rPr>
          <w:rStyle w:val="StyleUnderline"/>
          <w:highlight w:val="cyan"/>
        </w:rPr>
        <w:t>becom</w:t>
      </w:r>
      <w:r w:rsidRPr="00441C48">
        <w:rPr>
          <w:rStyle w:val="StyleUnderline"/>
        </w:rPr>
        <w:t xml:space="preserve">ing </w:t>
      </w:r>
      <w:r w:rsidRPr="008A416A">
        <w:rPr>
          <w:rStyle w:val="Emphasis"/>
        </w:rPr>
        <w:t xml:space="preserve">increasingly </w:t>
      </w:r>
      <w:r w:rsidRPr="009708AD">
        <w:rPr>
          <w:rStyle w:val="Emphasis"/>
          <w:highlight w:val="cyan"/>
        </w:rPr>
        <w:t>regional</w:t>
      </w:r>
      <w:r w:rsidRPr="009708AD">
        <w:rPr>
          <w:rStyle w:val="StyleUnderline"/>
          <w:highlight w:val="cyan"/>
        </w:rPr>
        <w:t>.</w:t>
      </w:r>
    </w:p>
    <w:p w14:paraId="33DA1EED" w14:textId="77777777" w:rsidR="00441C48" w:rsidRPr="00A94D68" w:rsidRDefault="00441C48" w:rsidP="00441C48">
      <w:pPr>
        <w:rPr>
          <w:sz w:val="16"/>
        </w:rPr>
      </w:pPr>
      <w:r w:rsidRPr="00A94D68">
        <w:rPr>
          <w:sz w:val="16"/>
        </w:rPr>
        <w:t>Such issues were predictable to a certain extent. More realistic and efficient multilateral frameworks would have contributed to mitigating the negative effects of disintegration and conflict.</w:t>
      </w:r>
    </w:p>
    <w:p w14:paraId="51E138EC" w14:textId="77777777" w:rsidR="00441C48" w:rsidRPr="00A94D68" w:rsidRDefault="00441C48" w:rsidP="00441C48">
      <w:pPr>
        <w:rPr>
          <w:sz w:val="16"/>
        </w:rPr>
      </w:pPr>
      <w:r w:rsidRPr="00A94D68">
        <w:rPr>
          <w:sz w:val="16"/>
        </w:rPr>
        <w:t>From hyper-globalization to regionalization</w:t>
      </w:r>
    </w:p>
    <w:p w14:paraId="485192DF" w14:textId="77777777" w:rsidR="00441C48" w:rsidRPr="00441C48" w:rsidRDefault="00441C48" w:rsidP="00441C48">
      <w:pPr>
        <w:rPr>
          <w:rStyle w:val="StyleUnderline"/>
        </w:rPr>
      </w:pPr>
      <w:r w:rsidRPr="00441C48">
        <w:rPr>
          <w:rStyle w:val="StyleUnderline"/>
        </w:rPr>
        <w:t>Since 20</w:t>
      </w:r>
      <w:r w:rsidRPr="009708AD">
        <w:rPr>
          <w:rStyle w:val="Emphasis"/>
          <w:highlight w:val="cyan"/>
        </w:rPr>
        <w:t>08</w:t>
      </w:r>
      <w:r w:rsidRPr="00441C48">
        <w:rPr>
          <w:rStyle w:val="StyleUnderline"/>
        </w:rPr>
        <w:t>,</w:t>
      </w:r>
      <w:r w:rsidRPr="00A94D68">
        <w:rPr>
          <w:sz w:val="16"/>
        </w:rPr>
        <w:t xml:space="preserve"> and after decades of accelerated expansion, the </w:t>
      </w:r>
      <w:r w:rsidRPr="008A416A">
        <w:rPr>
          <w:rStyle w:val="Emphasis"/>
        </w:rPr>
        <w:t>global integration</w:t>
      </w:r>
      <w:r w:rsidRPr="00441C48">
        <w:rPr>
          <w:rStyle w:val="StyleUnderline"/>
        </w:rPr>
        <w:t xml:space="preserve"> of trade</w:t>
      </w:r>
      <w:r w:rsidRPr="00A94D68">
        <w:rPr>
          <w:sz w:val="16"/>
        </w:rPr>
        <w:t xml:space="preserve">, markets and finance </w:t>
      </w:r>
      <w:r w:rsidRPr="00441C48">
        <w:rPr>
          <w:rStyle w:val="StyleUnderline"/>
        </w:rPr>
        <w:t xml:space="preserve">has </w:t>
      </w:r>
      <w:r w:rsidRPr="008A416A">
        <w:rPr>
          <w:rStyle w:val="Emphasis"/>
        </w:rPr>
        <w:t xml:space="preserve">slowed </w:t>
      </w:r>
      <w:r w:rsidRPr="00441C48">
        <w:rPr>
          <w:rStyle w:val="StyleUnderline"/>
        </w:rPr>
        <w:t>down</w:t>
      </w:r>
      <w:r w:rsidRPr="00A94D68">
        <w:rPr>
          <w:sz w:val="16"/>
        </w:rPr>
        <w:t>, with some suggesting that we are in a period of “</w:t>
      </w:r>
      <w:proofErr w:type="spellStart"/>
      <w:r w:rsidRPr="00A94D68">
        <w:rPr>
          <w:sz w:val="16"/>
        </w:rPr>
        <w:t>slowbalization</w:t>
      </w:r>
      <w:proofErr w:type="spellEnd"/>
      <w:r w:rsidRPr="00A94D68">
        <w:rPr>
          <w:sz w:val="16"/>
        </w:rPr>
        <w:t>” or even “deglobalization.”</w:t>
      </w:r>
      <w:r w:rsidRPr="00441C48">
        <w:rPr>
          <w:rStyle w:val="StyleUnderline"/>
        </w:rPr>
        <w:t xml:space="preserve"> </w:t>
      </w:r>
      <w:r w:rsidRPr="009708AD">
        <w:rPr>
          <w:rStyle w:val="StyleUnderline"/>
          <w:highlight w:val="cyan"/>
        </w:rPr>
        <w:t>Trade conflicts</w:t>
      </w:r>
      <w:r w:rsidRPr="00441C48">
        <w:rPr>
          <w:rStyle w:val="StyleUnderline"/>
        </w:rPr>
        <w:t xml:space="preserve"> between China and the United States, </w:t>
      </w:r>
      <w:r w:rsidRPr="009708AD">
        <w:rPr>
          <w:rStyle w:val="StyleUnderline"/>
          <w:highlight w:val="cyan"/>
        </w:rPr>
        <w:t>Brexit</w:t>
      </w:r>
      <w:r w:rsidRPr="00441C48">
        <w:rPr>
          <w:rStyle w:val="StyleUnderline"/>
        </w:rPr>
        <w:t xml:space="preserve"> and</w:t>
      </w:r>
      <w:r w:rsidRPr="00A94D68">
        <w:rPr>
          <w:sz w:val="16"/>
        </w:rPr>
        <w:t xml:space="preserve"> the effects of the </w:t>
      </w:r>
      <w:r w:rsidRPr="009708AD">
        <w:rPr>
          <w:rStyle w:val="StyleUnderline"/>
          <w:highlight w:val="cyan"/>
        </w:rPr>
        <w:t>Covid</w:t>
      </w:r>
      <w:r w:rsidRPr="00441C48">
        <w:rPr>
          <w:rStyle w:val="StyleUnderline"/>
        </w:rPr>
        <w:t>-19</w:t>
      </w:r>
      <w:r w:rsidRPr="00A94D68">
        <w:rPr>
          <w:sz w:val="16"/>
        </w:rPr>
        <w:t xml:space="preserve"> pandemic on global value chains have exposed and </w:t>
      </w:r>
      <w:r w:rsidRPr="00441C48">
        <w:rPr>
          <w:rStyle w:val="StyleUnderline"/>
        </w:rPr>
        <w:t>accelerated these shifts.</w:t>
      </w:r>
    </w:p>
    <w:p w14:paraId="7C7C4661" w14:textId="77777777" w:rsidR="00441C48" w:rsidRPr="00A94D68" w:rsidRDefault="00441C48" w:rsidP="00441C48">
      <w:pPr>
        <w:rPr>
          <w:sz w:val="16"/>
        </w:rPr>
      </w:pPr>
      <w:r w:rsidRPr="00A94D68">
        <w:rPr>
          <w:sz w:val="16"/>
        </w:rPr>
        <w:t xml:space="preserve">Multilateral mechanisms, like the </w:t>
      </w:r>
      <w:r w:rsidRPr="00441C48">
        <w:rPr>
          <w:rStyle w:val="StyleUnderline"/>
        </w:rPr>
        <w:t xml:space="preserve">Doha </w:t>
      </w:r>
      <w:r w:rsidRPr="00A94D68">
        <w:rPr>
          <w:sz w:val="16"/>
        </w:rPr>
        <w:t>Development Agenda of the World Trade Organization (</w:t>
      </w:r>
      <w:r w:rsidRPr="009708AD">
        <w:rPr>
          <w:rStyle w:val="StyleUnderline"/>
          <w:highlight w:val="cyan"/>
        </w:rPr>
        <w:t>WTO</w:t>
      </w:r>
      <w:r w:rsidRPr="00A94D68">
        <w:rPr>
          <w:sz w:val="16"/>
        </w:rPr>
        <w:t xml:space="preserve">), have </w:t>
      </w:r>
      <w:r w:rsidRPr="00441C48">
        <w:rPr>
          <w:rStyle w:val="StyleUnderline"/>
        </w:rPr>
        <w:t xml:space="preserve">largely </w:t>
      </w:r>
      <w:r w:rsidRPr="009708AD">
        <w:rPr>
          <w:rStyle w:val="StyleUnderline"/>
          <w:highlight w:val="cyan"/>
        </w:rPr>
        <w:t>fail</w:t>
      </w:r>
      <w:r w:rsidRPr="00441C48">
        <w:rPr>
          <w:rStyle w:val="StyleUnderline"/>
        </w:rPr>
        <w:t>ed</w:t>
      </w:r>
      <w:r w:rsidRPr="00A94D68">
        <w:rPr>
          <w:sz w:val="16"/>
        </w:rPr>
        <w:t xml:space="preserve">. Such letdowns </w:t>
      </w:r>
      <w:r w:rsidRPr="009708AD">
        <w:rPr>
          <w:rStyle w:val="StyleUnderline"/>
          <w:highlight w:val="cyan"/>
        </w:rPr>
        <w:t>reveal</w:t>
      </w:r>
      <w:r w:rsidRPr="00441C48">
        <w:rPr>
          <w:rStyle w:val="StyleUnderline"/>
        </w:rPr>
        <w:t xml:space="preserve"> </w:t>
      </w:r>
      <w:r w:rsidRPr="00A94D68">
        <w:rPr>
          <w:sz w:val="16"/>
        </w:rPr>
        <w:t xml:space="preserve">not only the WTO’s </w:t>
      </w:r>
      <w:r w:rsidRPr="009708AD">
        <w:rPr>
          <w:rStyle w:val="StyleUnderline"/>
          <w:highlight w:val="cyan"/>
        </w:rPr>
        <w:t>structural inefficiencies</w:t>
      </w:r>
      <w:r w:rsidRPr="00A94D68">
        <w:rPr>
          <w:sz w:val="16"/>
        </w:rPr>
        <w:t xml:space="preserve"> but also the </w:t>
      </w:r>
      <w:r w:rsidRPr="00441C48">
        <w:rPr>
          <w:rStyle w:val="StyleUnderline"/>
        </w:rPr>
        <w:t>unrealistic nature of its goals</w:t>
      </w:r>
      <w:r w:rsidRPr="00A94D68">
        <w:rPr>
          <w:sz w:val="16"/>
        </w:rPr>
        <w:t>, which aim to control trade on a global scale and reach consensus among more than 160 states with different and sometimes irreconcilable interests.</w:t>
      </w:r>
    </w:p>
    <w:p w14:paraId="542C579A" w14:textId="77777777" w:rsidR="00BE690E" w:rsidRDefault="00BE690E" w:rsidP="00BE690E">
      <w:pPr>
        <w:pStyle w:val="Heading1"/>
      </w:pPr>
      <w:r>
        <w:lastRenderedPageBreak/>
        <w:t>Consult Japan CP</w:t>
      </w:r>
    </w:p>
    <w:p w14:paraId="44297F91" w14:textId="77777777" w:rsidR="00BE690E" w:rsidRDefault="00BE690E" w:rsidP="00BE690E">
      <w:pPr>
        <w:pStyle w:val="Heading2"/>
        <w:rPr>
          <w:lang w:val="en-GB"/>
        </w:rPr>
      </w:pPr>
      <w:r>
        <w:rPr>
          <w:lang w:val="en-GB"/>
        </w:rPr>
        <w:lastRenderedPageBreak/>
        <w:t>1NC</w:t>
      </w:r>
    </w:p>
    <w:p w14:paraId="070FC89A" w14:textId="77777777" w:rsidR="00BE690E" w:rsidRDefault="00BE690E" w:rsidP="00BE690E">
      <w:pPr>
        <w:pStyle w:val="Heading4"/>
      </w:pPr>
      <w:r>
        <w:t xml:space="preserve">The United States federal government should enter a prior and binding consultation with Japan over </w:t>
      </w:r>
      <w:r w:rsidRPr="00085ED0">
        <w:rPr>
          <w:highlight w:val="cyan"/>
        </w:rPr>
        <w:t>[plan]</w:t>
      </w:r>
      <w:r>
        <w:t xml:space="preserve">. The </w:t>
      </w:r>
      <w:r w:rsidRPr="008D3462">
        <w:t>United</w:t>
      </w:r>
      <w:r>
        <w:t xml:space="preserve"> States federal government should accept Japan’s recommendation. </w:t>
      </w:r>
    </w:p>
    <w:p w14:paraId="038F7725" w14:textId="77777777" w:rsidR="00BE690E" w:rsidRDefault="00BE690E" w:rsidP="00BE690E"/>
    <w:p w14:paraId="31DA6696" w14:textId="77777777" w:rsidR="00BE690E" w:rsidRDefault="00BE690E" w:rsidP="00BE690E">
      <w:pPr>
        <w:pStyle w:val="Heading4"/>
        <w:rPr>
          <w:b w:val="0"/>
          <w:bCs/>
          <w:lang w:val="en-GB"/>
        </w:rPr>
      </w:pPr>
      <w:r>
        <w:rPr>
          <w:lang w:val="en-GB"/>
        </w:rPr>
        <w:t xml:space="preserve">Coordination with Japan in the Arctic can </w:t>
      </w:r>
      <w:r>
        <w:rPr>
          <w:u w:val="single"/>
          <w:lang w:val="en-GB"/>
        </w:rPr>
        <w:t>drive</w:t>
      </w:r>
      <w:r>
        <w:rPr>
          <w:lang w:val="en-GB"/>
        </w:rPr>
        <w:t xml:space="preserve"> broader </w:t>
      </w:r>
      <w:proofErr w:type="gramStart"/>
      <w:r>
        <w:rPr>
          <w:lang w:val="en-GB"/>
        </w:rPr>
        <w:t>Japanese-American</w:t>
      </w:r>
      <w:proofErr w:type="gramEnd"/>
      <w:r>
        <w:rPr>
          <w:lang w:val="en-GB"/>
        </w:rPr>
        <w:t xml:space="preserve"> relations</w:t>
      </w:r>
      <w:r>
        <w:rPr>
          <w:b w:val="0"/>
          <w:bCs/>
          <w:lang w:val="en-GB"/>
        </w:rPr>
        <w:t>-solves regional stability</w:t>
      </w:r>
    </w:p>
    <w:p w14:paraId="229E5F69" w14:textId="77777777" w:rsidR="00BE690E" w:rsidRPr="00FB4E0A" w:rsidRDefault="00BE690E" w:rsidP="00BE690E">
      <w:pPr>
        <w:rPr>
          <w:rStyle w:val="Style13ptBold"/>
        </w:rPr>
      </w:pPr>
      <w:r>
        <w:rPr>
          <w:rStyle w:val="Style13ptBold"/>
        </w:rPr>
        <w:t xml:space="preserve">Stoll ’25 </w:t>
      </w:r>
      <w:r w:rsidRPr="00C30E37">
        <w:t>[Winter 2025. Viktor Stoll. Journal of Arctic Security. Ted Stevens Center for Arctic Security Studies. “Japan as a Great Polar Power”. https://tedstevensarcticcenter.org/wp-content/uploads/2025/02/JAS-Vol-2-Winter-2025.pdf#page=21.06]/</w:t>
      </w:r>
    </w:p>
    <w:p w14:paraId="30BF0D99" w14:textId="77777777" w:rsidR="00BE690E" w:rsidRDefault="00BE690E" w:rsidP="00BE690E">
      <w:pPr>
        <w:rPr>
          <w:sz w:val="16"/>
          <w:lang w:val="en-GB"/>
        </w:rPr>
      </w:pPr>
      <w:r w:rsidRPr="005F1DC5">
        <w:rPr>
          <w:sz w:val="16"/>
          <w:lang w:val="en-GB"/>
        </w:rPr>
        <w:t xml:space="preserve">Ultimately, </w:t>
      </w:r>
      <w:r w:rsidRPr="00085ED0">
        <w:rPr>
          <w:highlight w:val="cyan"/>
          <w:u w:val="single"/>
          <w:lang w:val="en-GB"/>
        </w:rPr>
        <w:t xml:space="preserve">Japan </w:t>
      </w:r>
      <w:r w:rsidRPr="00085ED0">
        <w:rPr>
          <w:rStyle w:val="Emphasis"/>
          <w:highlight w:val="cyan"/>
          <w:lang w:val="en-GB"/>
        </w:rPr>
        <w:t>cannot afford</w:t>
      </w:r>
      <w:r w:rsidRPr="00085ED0">
        <w:rPr>
          <w:highlight w:val="cyan"/>
          <w:u w:val="single"/>
          <w:lang w:val="en-GB"/>
        </w:rPr>
        <w:t xml:space="preserve"> to be uninvolved in</w:t>
      </w:r>
      <w:r w:rsidRPr="00EE49D9">
        <w:rPr>
          <w:u w:val="single"/>
          <w:lang w:val="en-GB"/>
        </w:rPr>
        <w:t xml:space="preserve"> the </w:t>
      </w:r>
      <w:r w:rsidRPr="00085ED0">
        <w:rPr>
          <w:highlight w:val="cyan"/>
          <w:u w:val="single"/>
          <w:lang w:val="en-GB"/>
        </w:rPr>
        <w:t>Arctic</w:t>
      </w:r>
      <w:r w:rsidRPr="005F1DC5">
        <w:rPr>
          <w:sz w:val="16"/>
          <w:lang w:val="en-GB"/>
        </w:rPr>
        <w:t>. Historically</w:t>
      </w:r>
      <w:r w:rsidRPr="00EE49D9">
        <w:rPr>
          <w:u w:val="single"/>
          <w:lang w:val="en-GB"/>
        </w:rPr>
        <w:t>, Japan always maintained geopolitical angst emanating from its northern flank</w:t>
      </w:r>
      <w:r w:rsidRPr="005F1DC5">
        <w:rPr>
          <w:sz w:val="16"/>
          <w:lang w:val="en-GB"/>
        </w:rPr>
        <w:t xml:space="preserve">. Whether Mongols, in the 13th century, or the Czars in the 18th-19th century, or the Soviets in the 20th century, or a revanchist Russia and China today, Japanese threat horizons are dominated by northern strategic risk specifically, and the concern regarding resources of an island nation more broadly. </w:t>
      </w:r>
      <w:r w:rsidRPr="00085ED0">
        <w:rPr>
          <w:highlight w:val="cyan"/>
          <w:u w:val="single"/>
          <w:lang w:val="en-GB"/>
        </w:rPr>
        <w:t>If</w:t>
      </w:r>
      <w:r w:rsidRPr="00EE49D9">
        <w:rPr>
          <w:u w:val="single"/>
          <w:lang w:val="en-GB"/>
        </w:rPr>
        <w:t xml:space="preserve"> the Arctic is </w:t>
      </w:r>
      <w:r w:rsidRPr="00085ED0">
        <w:rPr>
          <w:rStyle w:val="Emphasis"/>
          <w:highlight w:val="cyan"/>
          <w:lang w:val="en-GB"/>
        </w:rPr>
        <w:t>closed by</w:t>
      </w:r>
      <w:r w:rsidRPr="00EE49D9">
        <w:rPr>
          <w:rStyle w:val="Emphasis"/>
          <w:lang w:val="en-GB"/>
        </w:rPr>
        <w:t xml:space="preserve"> a </w:t>
      </w:r>
      <w:r w:rsidRPr="00085ED0">
        <w:rPr>
          <w:rStyle w:val="Emphasis"/>
          <w:highlight w:val="cyan"/>
          <w:lang w:val="en-GB"/>
        </w:rPr>
        <w:t>competitor</w:t>
      </w:r>
      <w:r w:rsidRPr="00EE49D9">
        <w:rPr>
          <w:u w:val="single"/>
          <w:lang w:val="en-GB"/>
        </w:rPr>
        <w:t xml:space="preserve">—or worse a competitor </w:t>
      </w:r>
      <w:r w:rsidRPr="00EE49D9">
        <w:rPr>
          <w:rStyle w:val="Emphasis"/>
          <w:lang w:val="en-GB"/>
        </w:rPr>
        <w:t>increases their military</w:t>
      </w:r>
      <w:r w:rsidRPr="00EE49D9">
        <w:rPr>
          <w:u w:val="single"/>
          <w:lang w:val="en-GB"/>
        </w:rPr>
        <w:t xml:space="preserve"> posture in the region in a place like the Russian-occupied Kurils—the direct approaches to the </w:t>
      </w:r>
      <w:r w:rsidRPr="00085ED0">
        <w:rPr>
          <w:highlight w:val="cyan"/>
          <w:u w:val="single"/>
          <w:lang w:val="en-GB"/>
        </w:rPr>
        <w:t>Japanese home islands will be threatened</w:t>
      </w:r>
      <w:r w:rsidRPr="005F1DC5">
        <w:rPr>
          <w:sz w:val="16"/>
          <w:lang w:val="en-GB"/>
        </w:rPr>
        <w:t>. Furthermore</w:t>
      </w:r>
      <w:r w:rsidRPr="00EE49D9">
        <w:rPr>
          <w:u w:val="single"/>
          <w:lang w:val="en-GB"/>
        </w:rPr>
        <w:t>, such adversarial encroachment in the Arctic is increasing perceptions of strategic isolation – particularly those sea lines of communication (SLOC) reaching back to their only treaty ally, the United States</w:t>
      </w:r>
      <w:r w:rsidRPr="005F1DC5">
        <w:rPr>
          <w:sz w:val="16"/>
          <w:lang w:val="en-GB"/>
        </w:rPr>
        <w:t xml:space="preserve">. </w:t>
      </w:r>
      <w:r w:rsidRPr="00EE49D9">
        <w:rPr>
          <w:u w:val="single"/>
          <w:lang w:val="en-GB"/>
        </w:rPr>
        <w:t>Japan’s historical threat horizons remain essentially unchanged because of the geography of the Northern Pacific</w:t>
      </w:r>
      <w:r w:rsidRPr="005F1DC5">
        <w:rPr>
          <w:sz w:val="16"/>
          <w:lang w:val="en-GB"/>
        </w:rPr>
        <w:t xml:space="preserve">. There is no doubt that, as Nicholas </w:t>
      </w:r>
      <w:proofErr w:type="spellStart"/>
      <w:r w:rsidRPr="005F1DC5">
        <w:rPr>
          <w:sz w:val="16"/>
          <w:lang w:val="en-GB"/>
        </w:rPr>
        <w:t>Spykman</w:t>
      </w:r>
      <w:proofErr w:type="spellEnd"/>
      <w:r w:rsidRPr="005F1DC5">
        <w:rPr>
          <w:sz w:val="16"/>
          <w:lang w:val="en-GB"/>
        </w:rPr>
        <w:t xml:space="preserve"> surmised, geography is the most important influence in geopolitics because it is the most permanent (</w:t>
      </w:r>
      <w:proofErr w:type="spellStart"/>
      <w:r w:rsidRPr="005F1DC5">
        <w:rPr>
          <w:sz w:val="16"/>
          <w:lang w:val="en-GB"/>
        </w:rPr>
        <w:t>Spykman</w:t>
      </w:r>
      <w:proofErr w:type="spellEnd"/>
      <w:r w:rsidRPr="005F1DC5">
        <w:rPr>
          <w:sz w:val="16"/>
          <w:lang w:val="en-GB"/>
        </w:rPr>
        <w:t>, 1983).</w:t>
      </w:r>
      <w:r w:rsidRPr="005F1DC5">
        <w:rPr>
          <w:sz w:val="16"/>
        </w:rPr>
        <w:t xml:space="preserve"> </w:t>
      </w:r>
      <w:r w:rsidRPr="005F1DC5">
        <w:rPr>
          <w:sz w:val="16"/>
          <w:lang w:val="en-GB"/>
        </w:rPr>
        <w:t xml:space="preserve">Likewise, </w:t>
      </w:r>
      <w:r w:rsidRPr="00EE49D9">
        <w:rPr>
          <w:u w:val="single"/>
          <w:lang w:val="en-GB"/>
        </w:rPr>
        <w:t xml:space="preserve">based on the increasing geopolitical alignment of Japanese regional security interests with their constitutionally–directed alliance with the United States, something that has only increased in the last decade, the </w:t>
      </w:r>
      <w:r w:rsidRPr="00085ED0">
        <w:rPr>
          <w:highlight w:val="cyan"/>
          <w:u w:val="single"/>
          <w:lang w:val="en-GB"/>
        </w:rPr>
        <w:t xml:space="preserve">Japanese will be </w:t>
      </w:r>
      <w:r w:rsidRPr="00085ED0">
        <w:rPr>
          <w:rStyle w:val="Emphasis"/>
          <w:highlight w:val="cyan"/>
          <w:lang w:val="en-GB"/>
        </w:rPr>
        <w:t>pulled north</w:t>
      </w:r>
      <w:r w:rsidRPr="00085ED0">
        <w:rPr>
          <w:highlight w:val="cyan"/>
          <w:u w:val="single"/>
          <w:lang w:val="en-GB"/>
        </w:rPr>
        <w:t xml:space="preserve"> toward the Arctic</w:t>
      </w:r>
      <w:r w:rsidRPr="00EE49D9">
        <w:rPr>
          <w:u w:val="single"/>
          <w:lang w:val="en-GB"/>
        </w:rPr>
        <w:t xml:space="preserve"> to support alliance efforts to maintain their broader concept of a “Free and Open Indo-Pacific” in cooler climes</w:t>
      </w:r>
      <w:r w:rsidRPr="005F1DC5">
        <w:rPr>
          <w:sz w:val="16"/>
          <w:lang w:val="en-GB"/>
        </w:rPr>
        <w:t xml:space="preserve"> (Japanese Ministry of Foreign Affairs, 2021). As it does for all its efforts in Northeast Asia, </w:t>
      </w:r>
      <w:r w:rsidRPr="00EE49D9">
        <w:rPr>
          <w:u w:val="single"/>
          <w:lang w:val="en-GB"/>
        </w:rPr>
        <w:t xml:space="preserve">the </w:t>
      </w:r>
      <w:r w:rsidRPr="00085ED0">
        <w:rPr>
          <w:highlight w:val="cyan"/>
          <w:u w:val="single"/>
          <w:lang w:val="en-GB"/>
        </w:rPr>
        <w:t>U</w:t>
      </w:r>
      <w:r w:rsidRPr="009A76BE">
        <w:rPr>
          <w:u w:val="single"/>
          <w:lang w:val="en-GB"/>
        </w:rPr>
        <w:t xml:space="preserve">nited </w:t>
      </w:r>
      <w:r w:rsidRPr="00085ED0">
        <w:rPr>
          <w:highlight w:val="cyan"/>
          <w:u w:val="single"/>
          <w:lang w:val="en-GB"/>
        </w:rPr>
        <w:t>S</w:t>
      </w:r>
      <w:r w:rsidRPr="00EE49D9">
        <w:rPr>
          <w:u w:val="single"/>
          <w:lang w:val="en-GB"/>
        </w:rPr>
        <w:t xml:space="preserve">tates will continue to </w:t>
      </w:r>
      <w:r w:rsidRPr="00085ED0">
        <w:rPr>
          <w:highlight w:val="cyan"/>
          <w:u w:val="single"/>
          <w:lang w:val="en-GB"/>
        </w:rPr>
        <w:t xml:space="preserve">rely on forward-postured military forces in Japan </w:t>
      </w:r>
      <w:r w:rsidRPr="009A76BE">
        <w:rPr>
          <w:u w:val="single"/>
          <w:lang w:val="en-GB"/>
        </w:rPr>
        <w:t>for securing its Arctic interests</w:t>
      </w:r>
      <w:r w:rsidRPr="009A76BE">
        <w:rPr>
          <w:sz w:val="16"/>
          <w:lang w:val="en-GB"/>
        </w:rPr>
        <w:t xml:space="preserve">. </w:t>
      </w:r>
      <w:r w:rsidRPr="009A76BE">
        <w:rPr>
          <w:u w:val="single"/>
          <w:lang w:val="en-GB"/>
        </w:rPr>
        <w:t xml:space="preserve">This </w:t>
      </w:r>
      <w:r w:rsidRPr="00085ED0">
        <w:rPr>
          <w:rStyle w:val="Emphasis"/>
          <w:highlight w:val="cyan"/>
          <w:lang w:val="en-GB"/>
        </w:rPr>
        <w:t>US necessity</w:t>
      </w:r>
      <w:r w:rsidRPr="00085ED0">
        <w:rPr>
          <w:highlight w:val="cyan"/>
          <w:u w:val="single"/>
          <w:lang w:val="en-GB"/>
        </w:rPr>
        <w:t>, combined with Japan’s own</w:t>
      </w:r>
      <w:r w:rsidRPr="005A223F">
        <w:rPr>
          <w:u w:val="single"/>
          <w:lang w:val="en-GB"/>
        </w:rPr>
        <w:t xml:space="preserve"> </w:t>
      </w:r>
      <w:r w:rsidRPr="00085ED0">
        <w:rPr>
          <w:rStyle w:val="Emphasis"/>
          <w:highlight w:val="cyan"/>
          <w:lang w:val="en-GB"/>
        </w:rPr>
        <w:t>security interests</w:t>
      </w:r>
      <w:r w:rsidRPr="005A223F">
        <w:rPr>
          <w:u w:val="single"/>
          <w:lang w:val="en-GB"/>
        </w:rPr>
        <w:t xml:space="preserve"> in the region, will further </w:t>
      </w:r>
      <w:r w:rsidRPr="00085ED0">
        <w:rPr>
          <w:rStyle w:val="Emphasis"/>
          <w:highlight w:val="cyan"/>
          <w:lang w:val="en-GB"/>
        </w:rPr>
        <w:t>drive</w:t>
      </w:r>
      <w:r w:rsidRPr="00085ED0">
        <w:rPr>
          <w:rStyle w:val="Emphasis"/>
          <w:highlight w:val="cyan"/>
        </w:rPr>
        <w:t xml:space="preserve"> </w:t>
      </w:r>
      <w:r w:rsidRPr="00085ED0">
        <w:rPr>
          <w:rStyle w:val="Emphasis"/>
          <w:highlight w:val="cyan"/>
          <w:lang w:val="en-GB"/>
        </w:rPr>
        <w:t>U.S.-Japan coordination and cooperation</w:t>
      </w:r>
      <w:r w:rsidRPr="00085ED0">
        <w:rPr>
          <w:highlight w:val="cyan"/>
          <w:u w:val="single"/>
          <w:lang w:val="en-GB"/>
        </w:rPr>
        <w:t xml:space="preserve"> for </w:t>
      </w:r>
      <w:r w:rsidRPr="00085ED0">
        <w:rPr>
          <w:rStyle w:val="Emphasis"/>
          <w:highlight w:val="cyan"/>
          <w:lang w:val="en-GB"/>
        </w:rPr>
        <w:t>securing their shared interests</w:t>
      </w:r>
      <w:r w:rsidRPr="005F1DC5">
        <w:rPr>
          <w:sz w:val="16"/>
          <w:lang w:val="en-GB"/>
        </w:rPr>
        <w:t xml:space="preserve"> </w:t>
      </w:r>
      <w:r w:rsidRPr="005A223F">
        <w:rPr>
          <w:u w:val="single"/>
          <w:lang w:val="en-GB"/>
        </w:rPr>
        <w:t>against Sino-Russian inroads in the Arctic</w:t>
      </w:r>
      <w:r w:rsidRPr="005F1DC5">
        <w:rPr>
          <w:sz w:val="16"/>
          <w:lang w:val="en-GB"/>
        </w:rPr>
        <w:t xml:space="preserve">. There is little doubt </w:t>
      </w:r>
      <w:r w:rsidRPr="005A223F">
        <w:rPr>
          <w:u w:val="single"/>
          <w:lang w:val="en-GB"/>
        </w:rPr>
        <w:t xml:space="preserve">that </w:t>
      </w:r>
      <w:r w:rsidRPr="00085ED0">
        <w:rPr>
          <w:highlight w:val="cyan"/>
          <w:u w:val="single"/>
          <w:lang w:val="en-GB"/>
        </w:rPr>
        <w:t>Washington’s and Tokyo’s overlapping security interests will drive burden-sharing</w:t>
      </w:r>
      <w:r w:rsidRPr="005A223F">
        <w:rPr>
          <w:u w:val="single"/>
          <w:lang w:val="en-GB"/>
        </w:rPr>
        <w:t xml:space="preserve"> as they both seek to contain Russian and Chinese Arctic ambitions</w:t>
      </w:r>
      <w:r w:rsidRPr="005F1DC5">
        <w:rPr>
          <w:sz w:val="16"/>
          <w:lang w:val="en-GB"/>
        </w:rPr>
        <w:t xml:space="preserve">. Indeed, it already seems that this return to </w:t>
      </w:r>
      <w:proofErr w:type="spellStart"/>
      <w:r w:rsidRPr="005F1DC5">
        <w:rPr>
          <w:sz w:val="16"/>
          <w:lang w:val="en-GB"/>
        </w:rPr>
        <w:t>Hokushin-ron</w:t>
      </w:r>
      <w:proofErr w:type="spellEnd"/>
      <w:r w:rsidRPr="005F1DC5">
        <w:rPr>
          <w:sz w:val="16"/>
          <w:lang w:val="en-GB"/>
        </w:rPr>
        <w:t>, alongside its US allies is already underway. US Arctic-qualified soldiers from the 11th Airborne Division based in Alaska have just concluded a major bi-lateral exercise with Japan’s Northern Army</w:t>
      </w:r>
      <w:proofErr w:type="gramStart"/>
      <w:r w:rsidRPr="005F1DC5">
        <w:rPr>
          <w:sz w:val="16"/>
          <w:lang w:val="en-GB"/>
        </w:rPr>
        <w:t>—“</w:t>
      </w:r>
      <w:proofErr w:type="gramEnd"/>
      <w:r w:rsidRPr="005F1DC5">
        <w:rPr>
          <w:sz w:val="16"/>
          <w:lang w:val="en-GB"/>
        </w:rPr>
        <w:t xml:space="preserve">North Wind”—in the snow-swept expanses of Hokkaidō (Robson, 2024). </w:t>
      </w:r>
      <w:r w:rsidRPr="005A223F">
        <w:rPr>
          <w:u w:val="single"/>
          <w:lang w:val="en-GB"/>
        </w:rPr>
        <w:t>Japan is returning its strategic gaze to its north—to the Arctic—and preparing for the emerging challenges that face a Polar Great Power</w:t>
      </w:r>
      <w:r w:rsidRPr="005F1DC5">
        <w:rPr>
          <w:sz w:val="16"/>
          <w:lang w:val="en-GB"/>
        </w:rPr>
        <w:t>. Indeed, it appears that the Land of the Rising Sun and the Land of the Midnight Sun are converging, as they have throughout history, once again. In a possible twist of history, who knows if for the 100th anniversary of this article’s opening battle the grandson of 2LT Vada Miller may be reading about joint U.S.-Japan Arctic exercises to deter Russia being conducted out of Dutch Harbor. It would be a strange site, indeed, to see allied F-35’s emblazoned with the Stars and Stripes and Rising Sun roaring off into the Bering Sea to conduct bi-lateral combat air patrols—all while the nearby onion-domed Holy Ascension Russian Orthodox Church in Unalaska looks on.</w:t>
      </w:r>
    </w:p>
    <w:p w14:paraId="2C7960E1" w14:textId="77777777" w:rsidR="00BE690E" w:rsidRDefault="00BE690E" w:rsidP="00BE690E">
      <w:pPr>
        <w:rPr>
          <w:sz w:val="16"/>
          <w:lang w:val="en-GB"/>
        </w:rPr>
      </w:pPr>
    </w:p>
    <w:p w14:paraId="4786575A" w14:textId="77777777" w:rsidR="00BE690E" w:rsidRPr="007C690C" w:rsidRDefault="00BE690E" w:rsidP="00BE690E">
      <w:pPr>
        <w:pStyle w:val="Heading4"/>
        <w:rPr>
          <w:lang w:val="en-GB"/>
        </w:rPr>
      </w:pPr>
      <w:r>
        <w:rPr>
          <w:lang w:val="en-GB"/>
        </w:rPr>
        <w:lastRenderedPageBreak/>
        <w:t xml:space="preserve">The counterplan </w:t>
      </w:r>
      <w:r>
        <w:rPr>
          <w:u w:val="single"/>
          <w:lang w:val="en-GB"/>
        </w:rPr>
        <w:t>reinvigorates</w:t>
      </w:r>
      <w:r>
        <w:rPr>
          <w:lang w:val="en-GB"/>
        </w:rPr>
        <w:t xml:space="preserve"> relations and </w:t>
      </w:r>
      <w:r>
        <w:rPr>
          <w:u w:val="single"/>
          <w:lang w:val="en-GB"/>
        </w:rPr>
        <w:t>prevents</w:t>
      </w:r>
      <w:r>
        <w:rPr>
          <w:lang w:val="en-GB"/>
        </w:rPr>
        <w:t xml:space="preserve"> Japan from pursuing a nuclear arsenal</w:t>
      </w:r>
    </w:p>
    <w:p w14:paraId="07D1F9B5" w14:textId="77777777" w:rsidR="00BE690E" w:rsidRPr="001E24D3" w:rsidRDefault="00BE690E" w:rsidP="00BE690E">
      <w:pPr>
        <w:rPr>
          <w:b/>
          <w:bCs/>
          <w:sz w:val="26"/>
        </w:rPr>
      </w:pPr>
      <w:r>
        <w:rPr>
          <w:rStyle w:val="Style13ptBold"/>
        </w:rPr>
        <w:t xml:space="preserve">Halperin 2000 </w:t>
      </w:r>
      <w:r w:rsidRPr="00393163">
        <w:t>[Morton H. Halperin is an American analyst who deals with U.S. foreign policy, arms control, civil liberties, and the workings of bureaucracies. He served in the Johnson, Nixon, Clinton, and Obama administrations. Nautilus Institute for Security and Sustainability. “The Nuclear Dimension of the U.S.-Japan Alliance”. https://nautilus.org/napsnet/napsnet-special-reports/the-nuclear-dimension-of-the-u-s-japan-alliance/]/</w:t>
      </w:r>
    </w:p>
    <w:p w14:paraId="1D653859" w14:textId="77777777" w:rsidR="00BE690E" w:rsidRPr="00B46869" w:rsidRDefault="00BE690E" w:rsidP="00BE690E">
      <w:pPr>
        <w:rPr>
          <w:sz w:val="16"/>
          <w:lang w:val="en-GB"/>
        </w:rPr>
      </w:pPr>
      <w:r w:rsidRPr="00B46869">
        <w:rPr>
          <w:sz w:val="16"/>
          <w:lang w:val="en-GB"/>
        </w:rPr>
        <w:t xml:space="preserve">The </w:t>
      </w:r>
      <w:r w:rsidRPr="00085ED0">
        <w:rPr>
          <w:highlight w:val="cyan"/>
          <w:u w:val="single"/>
          <w:lang w:val="en-GB"/>
        </w:rPr>
        <w:t>US-Japan</w:t>
      </w:r>
      <w:r w:rsidRPr="00DE6D02">
        <w:rPr>
          <w:u w:val="single"/>
          <w:lang w:val="en-GB"/>
        </w:rPr>
        <w:t xml:space="preserve"> military </w:t>
      </w:r>
      <w:r w:rsidRPr="00085ED0">
        <w:rPr>
          <w:highlight w:val="cyan"/>
          <w:u w:val="single"/>
          <w:lang w:val="en-GB"/>
        </w:rPr>
        <w:t>alliance</w:t>
      </w:r>
      <w:r w:rsidRPr="00393163">
        <w:rPr>
          <w:u w:val="single"/>
          <w:lang w:val="en-GB"/>
        </w:rPr>
        <w:t xml:space="preserve"> is</w:t>
      </w:r>
      <w:r w:rsidRPr="00DE6D02">
        <w:rPr>
          <w:u w:val="single"/>
          <w:lang w:val="en-GB"/>
        </w:rPr>
        <w:t xml:space="preserve"> </w:t>
      </w:r>
      <w:r w:rsidRPr="00085ED0">
        <w:rPr>
          <w:highlight w:val="cyan"/>
          <w:u w:val="single"/>
          <w:lang w:val="en-GB"/>
        </w:rPr>
        <w:t xml:space="preserve">overlooked as a </w:t>
      </w:r>
      <w:r w:rsidRPr="00085ED0">
        <w:rPr>
          <w:rStyle w:val="Emphasis"/>
          <w:highlight w:val="cyan"/>
          <w:lang w:val="en-GB"/>
        </w:rPr>
        <w:t>crucial element</w:t>
      </w:r>
      <w:r w:rsidRPr="00085ED0">
        <w:rPr>
          <w:highlight w:val="cyan"/>
          <w:u w:val="single"/>
          <w:lang w:val="en-GB"/>
        </w:rPr>
        <w:t xml:space="preserve"> for</w:t>
      </w:r>
      <w:r w:rsidRPr="00DE6D02">
        <w:rPr>
          <w:u w:val="single"/>
          <w:lang w:val="en-GB"/>
        </w:rPr>
        <w:t xml:space="preserve"> either promoting or </w:t>
      </w:r>
      <w:r w:rsidRPr="00085ED0">
        <w:rPr>
          <w:highlight w:val="cyan"/>
          <w:u w:val="single"/>
          <w:lang w:val="en-GB"/>
        </w:rPr>
        <w:t>discouraging</w:t>
      </w:r>
      <w:r w:rsidRPr="00DE6D02">
        <w:rPr>
          <w:u w:val="single"/>
          <w:lang w:val="en-GB"/>
        </w:rPr>
        <w:t xml:space="preserve"> nuclear </w:t>
      </w:r>
      <w:r w:rsidRPr="00085ED0">
        <w:rPr>
          <w:highlight w:val="cyan"/>
          <w:u w:val="single"/>
          <w:lang w:val="en-GB"/>
        </w:rPr>
        <w:t>prolif</w:t>
      </w:r>
      <w:r w:rsidRPr="00DE6D02">
        <w:rPr>
          <w:u w:val="single"/>
          <w:lang w:val="en-GB"/>
        </w:rPr>
        <w:t>eration</w:t>
      </w:r>
      <w:r w:rsidRPr="00B46869">
        <w:rPr>
          <w:sz w:val="16"/>
          <w:lang w:val="en-GB"/>
        </w:rPr>
        <w:t xml:space="preserve">. </w:t>
      </w:r>
      <w:r w:rsidRPr="00085ED0">
        <w:rPr>
          <w:rStyle w:val="Emphasis"/>
          <w:highlight w:val="cyan"/>
          <w:lang w:val="en-GB"/>
        </w:rPr>
        <w:t>Future developments</w:t>
      </w:r>
      <w:r w:rsidRPr="00DE6D02">
        <w:rPr>
          <w:u w:val="single"/>
          <w:lang w:val="en-GB"/>
        </w:rPr>
        <w:t xml:space="preserve"> in the alliance </w:t>
      </w:r>
      <w:r w:rsidRPr="00085ED0">
        <w:rPr>
          <w:highlight w:val="cyan"/>
          <w:u w:val="single"/>
          <w:lang w:val="en-GB"/>
        </w:rPr>
        <w:t xml:space="preserve">will be a </w:t>
      </w:r>
      <w:r w:rsidRPr="00085ED0">
        <w:rPr>
          <w:rStyle w:val="Emphasis"/>
          <w:highlight w:val="cyan"/>
          <w:lang w:val="en-GB"/>
        </w:rPr>
        <w:t>major determining factor</w:t>
      </w:r>
      <w:r w:rsidRPr="00085ED0">
        <w:rPr>
          <w:highlight w:val="cyan"/>
          <w:u w:val="single"/>
          <w:lang w:val="en-GB"/>
        </w:rPr>
        <w:t xml:space="preserve"> for</w:t>
      </w:r>
      <w:r w:rsidRPr="00DE6D02">
        <w:rPr>
          <w:u w:val="single"/>
          <w:lang w:val="en-GB"/>
        </w:rPr>
        <w:t xml:space="preserve"> </w:t>
      </w:r>
      <w:r w:rsidRPr="00085ED0">
        <w:rPr>
          <w:highlight w:val="cyan"/>
          <w:u w:val="single"/>
          <w:lang w:val="en-GB"/>
        </w:rPr>
        <w:t>whether Japan</w:t>
      </w:r>
      <w:r w:rsidRPr="00DE6D02">
        <w:rPr>
          <w:u w:val="single"/>
          <w:lang w:val="en-GB"/>
        </w:rPr>
        <w:t xml:space="preserve"> decides to </w:t>
      </w:r>
      <w:r w:rsidRPr="00085ED0">
        <w:rPr>
          <w:highlight w:val="cyan"/>
          <w:u w:val="single"/>
          <w:lang w:val="en-GB"/>
        </w:rPr>
        <w:t>pursue</w:t>
      </w:r>
      <w:r w:rsidRPr="00DE6D02">
        <w:rPr>
          <w:u w:val="single"/>
          <w:lang w:val="en-GB"/>
        </w:rPr>
        <w:t xml:space="preserve"> an </w:t>
      </w:r>
      <w:r w:rsidRPr="00DE6D02">
        <w:rPr>
          <w:rStyle w:val="Emphasis"/>
          <w:lang w:val="en-GB"/>
        </w:rPr>
        <w:t xml:space="preserve">independent </w:t>
      </w:r>
      <w:r w:rsidRPr="00085ED0">
        <w:rPr>
          <w:rStyle w:val="Emphasis"/>
          <w:highlight w:val="cyan"/>
          <w:lang w:val="en-GB"/>
        </w:rPr>
        <w:t>nuc</w:t>
      </w:r>
      <w:r w:rsidRPr="00DE6D02">
        <w:rPr>
          <w:rStyle w:val="Emphasis"/>
          <w:lang w:val="en-GB"/>
        </w:rPr>
        <w:t>lear weapon</w:t>
      </w:r>
      <w:r w:rsidRPr="00085ED0">
        <w:rPr>
          <w:rStyle w:val="Emphasis"/>
          <w:highlight w:val="cyan"/>
          <w:lang w:val="en-GB"/>
        </w:rPr>
        <w:t>s</w:t>
      </w:r>
      <w:r w:rsidRPr="00DE6D02">
        <w:rPr>
          <w:u w:val="single"/>
          <w:lang w:val="en-GB"/>
        </w:rPr>
        <w:t xml:space="preserve"> capability</w:t>
      </w:r>
      <w:r w:rsidRPr="00B46869">
        <w:rPr>
          <w:sz w:val="16"/>
          <w:lang w:val="en-GB"/>
        </w:rPr>
        <w:t xml:space="preserve">. This paper looks at how US nuclear policy would affect Japan’s nuclear decisions, and concludes, contrary to conventional wisdom, that US sponsorship of a nuclear-free zone for Northeast Asia would be the most effective means of preventing Japan from going nuclear. </w:t>
      </w:r>
      <w:r w:rsidRPr="00DE6D02">
        <w:rPr>
          <w:u w:val="single"/>
          <w:lang w:val="en-GB"/>
        </w:rPr>
        <w:t xml:space="preserve">There is </w:t>
      </w:r>
      <w:r w:rsidRPr="00085ED0">
        <w:rPr>
          <w:highlight w:val="cyan"/>
          <w:u w:val="single"/>
          <w:lang w:val="en-GB"/>
        </w:rPr>
        <w:t>no guarantee that Japan would</w:t>
      </w:r>
      <w:r w:rsidRPr="00DE6D02">
        <w:rPr>
          <w:u w:val="single"/>
          <w:lang w:val="en-GB"/>
        </w:rPr>
        <w:t xml:space="preserve"> </w:t>
      </w:r>
      <w:r w:rsidRPr="00085ED0">
        <w:rPr>
          <w:highlight w:val="cyan"/>
          <w:u w:val="single"/>
          <w:lang w:val="en-GB"/>
        </w:rPr>
        <w:t>not pursue a nuclear option</w:t>
      </w:r>
      <w:r w:rsidRPr="00DE6D02">
        <w:rPr>
          <w:u w:val="single"/>
          <w:lang w:val="en-GB"/>
        </w:rPr>
        <w:t xml:space="preserve"> under the right circumstances,</w:t>
      </w:r>
      <w:r w:rsidRPr="00B46869">
        <w:rPr>
          <w:sz w:val="16"/>
          <w:lang w:val="en-GB"/>
        </w:rPr>
        <w:t xml:space="preserve"> </w:t>
      </w:r>
      <w:r w:rsidRPr="00DE6D02">
        <w:rPr>
          <w:u w:val="single"/>
          <w:lang w:val="en-GB"/>
        </w:rPr>
        <w:t xml:space="preserve">especially </w:t>
      </w:r>
      <w:r w:rsidRPr="00085ED0">
        <w:rPr>
          <w:highlight w:val="cyan"/>
          <w:u w:val="single"/>
          <w:lang w:val="en-GB"/>
        </w:rPr>
        <w:t>if the US</w:t>
      </w:r>
      <w:r w:rsidRPr="00DE6D02">
        <w:rPr>
          <w:u w:val="single"/>
          <w:lang w:val="en-GB"/>
        </w:rPr>
        <w:t xml:space="preserve"> </w:t>
      </w:r>
      <w:r w:rsidRPr="00B46869">
        <w:rPr>
          <w:sz w:val="16"/>
          <w:lang w:val="en-GB"/>
        </w:rPr>
        <w:t xml:space="preserve">either moves closer to China or </w:t>
      </w:r>
      <w:r w:rsidRPr="00085ED0">
        <w:rPr>
          <w:rStyle w:val="Emphasis"/>
          <w:highlight w:val="cyan"/>
          <w:lang w:val="en-GB"/>
        </w:rPr>
        <w:t>withdraws from Asia</w:t>
      </w:r>
      <w:r w:rsidRPr="00DE6D02">
        <w:rPr>
          <w:u w:val="single"/>
          <w:lang w:val="en-GB"/>
        </w:rPr>
        <w:t xml:space="preserve"> altogether</w:t>
      </w:r>
      <w:r w:rsidRPr="00B46869">
        <w:rPr>
          <w:sz w:val="16"/>
          <w:lang w:val="en-GB"/>
        </w:rPr>
        <w:t xml:space="preserve">. Historically, </w:t>
      </w:r>
      <w:r w:rsidRPr="00DE6D02">
        <w:rPr>
          <w:u w:val="single"/>
          <w:lang w:val="en-GB"/>
        </w:rPr>
        <w:t xml:space="preserve">the debate in Japan over whether to develop nuclear weapons has not </w:t>
      </w:r>
      <w:proofErr w:type="spellStart"/>
      <w:r w:rsidRPr="00DE6D02">
        <w:rPr>
          <w:u w:val="single"/>
          <w:lang w:val="en-GB"/>
        </w:rPr>
        <w:t>centered</w:t>
      </w:r>
      <w:proofErr w:type="spellEnd"/>
      <w:r w:rsidRPr="00DE6D02">
        <w:rPr>
          <w:u w:val="single"/>
          <w:lang w:val="en-GB"/>
        </w:rPr>
        <w:t xml:space="preserve"> </w:t>
      </w:r>
      <w:r w:rsidRPr="00B46869">
        <w:rPr>
          <w:sz w:val="16"/>
          <w:lang w:val="en-GB"/>
        </w:rPr>
        <w:t xml:space="preserve">around the credibility of the US nuclear deterrent, but rather </w:t>
      </w:r>
      <w:r w:rsidRPr="00DE6D02">
        <w:rPr>
          <w:u w:val="single"/>
          <w:lang w:val="en-GB"/>
        </w:rPr>
        <w:t xml:space="preserve">around the </w:t>
      </w:r>
      <w:r w:rsidRPr="00085ED0">
        <w:rPr>
          <w:highlight w:val="cyan"/>
          <w:u w:val="single"/>
          <w:lang w:val="en-GB"/>
        </w:rPr>
        <w:t>belief that possession of a</w:t>
      </w:r>
      <w:r w:rsidRPr="00DE6D02">
        <w:rPr>
          <w:u w:val="single"/>
          <w:lang w:val="en-GB"/>
        </w:rPr>
        <w:t xml:space="preserve"> </w:t>
      </w:r>
      <w:r w:rsidRPr="00085ED0">
        <w:rPr>
          <w:highlight w:val="cyan"/>
          <w:u w:val="single"/>
          <w:lang w:val="en-GB"/>
        </w:rPr>
        <w:t>nuc</w:t>
      </w:r>
      <w:r w:rsidRPr="00DE6D02">
        <w:rPr>
          <w:u w:val="single"/>
          <w:lang w:val="en-GB"/>
        </w:rPr>
        <w:t xml:space="preserve">lear weapons arsenal would </w:t>
      </w:r>
      <w:r w:rsidRPr="00085ED0">
        <w:rPr>
          <w:highlight w:val="cyan"/>
          <w:u w:val="single"/>
          <w:lang w:val="en-GB"/>
        </w:rPr>
        <w:t>allow Japan</w:t>
      </w:r>
      <w:r w:rsidRPr="00DE6D02">
        <w:rPr>
          <w:u w:val="single"/>
          <w:lang w:val="en-GB"/>
        </w:rPr>
        <w:t xml:space="preserve"> </w:t>
      </w:r>
      <w:r w:rsidRPr="00085ED0">
        <w:rPr>
          <w:highlight w:val="cyan"/>
          <w:u w:val="single"/>
          <w:lang w:val="en-GB"/>
        </w:rPr>
        <w:t>to pursue</w:t>
      </w:r>
      <w:r w:rsidRPr="00DE6D02">
        <w:rPr>
          <w:u w:val="single"/>
          <w:lang w:val="en-GB"/>
        </w:rPr>
        <w:t xml:space="preserve"> an </w:t>
      </w:r>
      <w:r w:rsidRPr="00085ED0">
        <w:rPr>
          <w:rStyle w:val="Emphasis"/>
          <w:highlight w:val="cyan"/>
          <w:lang w:val="en-GB"/>
        </w:rPr>
        <w:t>independent role</w:t>
      </w:r>
      <w:r w:rsidRPr="00085ED0">
        <w:rPr>
          <w:highlight w:val="cyan"/>
          <w:u w:val="single"/>
          <w:lang w:val="en-GB"/>
        </w:rPr>
        <w:t xml:space="preserve"> </w:t>
      </w:r>
      <w:r w:rsidRPr="001D222E">
        <w:rPr>
          <w:u w:val="single"/>
          <w:lang w:val="en-GB"/>
        </w:rPr>
        <w:t>in wo</w:t>
      </w:r>
      <w:r w:rsidRPr="00DE6D02">
        <w:rPr>
          <w:u w:val="single"/>
          <w:lang w:val="en-GB"/>
        </w:rPr>
        <w:t>rld affairs</w:t>
      </w:r>
      <w:r w:rsidRPr="00B46869">
        <w:rPr>
          <w:sz w:val="16"/>
          <w:lang w:val="en-GB"/>
        </w:rPr>
        <w:t xml:space="preserve">. </w:t>
      </w:r>
      <w:proofErr w:type="gramStart"/>
      <w:r w:rsidRPr="00B46869">
        <w:rPr>
          <w:sz w:val="16"/>
          <w:lang w:val="en-GB"/>
        </w:rPr>
        <w:t>Thus</w:t>
      </w:r>
      <w:proofErr w:type="gramEnd"/>
      <w:r w:rsidRPr="00B46869">
        <w:rPr>
          <w:sz w:val="16"/>
          <w:lang w:val="en-GB"/>
        </w:rPr>
        <w:t xml:space="preserve"> </w:t>
      </w:r>
      <w:r w:rsidRPr="00085ED0">
        <w:rPr>
          <w:highlight w:val="cyan"/>
          <w:u w:val="single"/>
          <w:lang w:val="en-GB"/>
        </w:rPr>
        <w:t>US</w:t>
      </w:r>
      <w:r w:rsidRPr="00DE6D02">
        <w:rPr>
          <w:u w:val="single"/>
          <w:lang w:val="en-GB"/>
        </w:rPr>
        <w:t xml:space="preserve"> </w:t>
      </w:r>
      <w:r w:rsidRPr="00085ED0">
        <w:rPr>
          <w:highlight w:val="cyan"/>
          <w:u w:val="single"/>
          <w:lang w:val="en-GB"/>
        </w:rPr>
        <w:t>policy</w:t>
      </w:r>
      <w:r w:rsidRPr="00DE6D02">
        <w:rPr>
          <w:u w:val="single"/>
          <w:lang w:val="en-GB"/>
        </w:rPr>
        <w:t xml:space="preserve"> toward its alliance with Japan will be a </w:t>
      </w:r>
      <w:r w:rsidRPr="00085ED0">
        <w:rPr>
          <w:rStyle w:val="Emphasis"/>
          <w:highlight w:val="cyan"/>
          <w:lang w:val="en-GB"/>
        </w:rPr>
        <w:t>major determining factor</w:t>
      </w:r>
      <w:r w:rsidRPr="00DE6D02">
        <w:rPr>
          <w:u w:val="single"/>
          <w:lang w:val="en-GB"/>
        </w:rPr>
        <w:t xml:space="preserve"> in Japan’s nuclear future,</w:t>
      </w:r>
      <w:r w:rsidRPr="00B46869">
        <w:rPr>
          <w:sz w:val="16"/>
          <w:lang w:val="en-GB"/>
        </w:rPr>
        <w:t xml:space="preserve"> along with such considerations as the possible development of a Korean nuclear capability or an expansion of Chinese nuclear capability. In addition to its bilateral relations with Japan, the United States’ overall nuclear policy will be a major determining factor in Japan’s nuclear choices. Current US nuclear policy exhibits a fundamental contradiction between the United States interest in building up its own nuclear policy and its support of efforts for global </w:t>
      </w:r>
      <w:proofErr w:type="spellStart"/>
      <w:r w:rsidRPr="00B46869">
        <w:rPr>
          <w:sz w:val="16"/>
          <w:lang w:val="en-GB"/>
        </w:rPr>
        <w:t>nonproliferation</w:t>
      </w:r>
      <w:proofErr w:type="spellEnd"/>
      <w:r w:rsidRPr="00B46869">
        <w:rPr>
          <w:sz w:val="16"/>
          <w:lang w:val="en-GB"/>
        </w:rPr>
        <w:t>. This contradiction can be overcome by stigmatizing nuclear weapons use through moving toward a no-first use policy and relying on the UN Security Council to respond to any nuclear weapons use.</w:t>
      </w:r>
      <w:r w:rsidRPr="00B46869">
        <w:rPr>
          <w:sz w:val="16"/>
        </w:rPr>
        <w:t xml:space="preserve"> </w:t>
      </w:r>
      <w:r w:rsidRPr="00B46869">
        <w:rPr>
          <w:sz w:val="16"/>
          <w:lang w:val="en-GB"/>
        </w:rPr>
        <w:t xml:space="preserve">Preventing the proliferation of nuclear weapons is increasingly cited as one of the most important, if not the most important, objective of U.S. policy in the post-cold war period. Speaking before the NATO-Russia Permanent Joint Council in December 1997, for example, Secretary of State Madeleine Albright said, “I trust we also agree that the gravest potential threat to our security in the next century may come from beyond Europe, from the proliferation of weapons of mass destruction.”1Furthermore, both NATO and the G-8 have emphasized the centrality of the proliferation problem.2 Specifically, U.S. officials suggest that the greatest danger to U.S. national security is the acquisition and use of nuclear weapons by rogue states or terrorist groups against the United States or its allies.3 Despite policymakers’ professed beliefs, however, operational and procurement policy for nuclear forces remains focused on deterring a deliberate surprise attack on U.S. territory by the strategic nuclear forces of Russia. 4 The strategic nuclear forces remain on alert ready to be targeted and fired at a range of military targets in Russia. However, any realistic appraisal of nuclear dangers would suggest that neither rogue states/terrorist groups nor a deliberate Russian attack is the right focus if the goal of U.S. national security policy is to prevent the use of nuclear weapons anywhere in the world. The most immediate danger is that India and Pakistan will stumble into a nuclear war following their nuclear tests and their apparent determination to deploy nuclear forces. A second danger will continue to be that Russian missiles will be fired on the United States by accident or </w:t>
      </w:r>
      <w:proofErr w:type="gramStart"/>
      <w:r w:rsidRPr="00B46869">
        <w:rPr>
          <w:sz w:val="16"/>
          <w:lang w:val="en-GB"/>
        </w:rPr>
        <w:t>as a result of</w:t>
      </w:r>
      <w:proofErr w:type="gramEnd"/>
      <w:r w:rsidRPr="00B46869">
        <w:rPr>
          <w:sz w:val="16"/>
          <w:lang w:val="en-GB"/>
        </w:rPr>
        <w:t xml:space="preserve"> unauthorized action. Over the longer run, these threats will be eclipsed by the danger that the non-proliferation regime will </w:t>
      </w:r>
      <w:proofErr w:type="gramStart"/>
      <w:r w:rsidRPr="00B46869">
        <w:rPr>
          <w:sz w:val="16"/>
          <w:lang w:val="en-GB"/>
        </w:rPr>
        <w:t>collapse</w:t>
      </w:r>
      <w:proofErr w:type="gramEnd"/>
      <w:r w:rsidRPr="00B46869">
        <w:rPr>
          <w:sz w:val="16"/>
          <w:lang w:val="en-GB"/>
        </w:rPr>
        <w:t xml:space="preserve"> and other states will develop nuclear weapons. A terrorist threat should, in my view, become a matter of serious concern only if there is much wider dispersal of nuclear weapons among states stemming from an open collapse of the non-proliferation regime. Preventing nuclear proliferation depends on addressing the problem not only on a global basis, but also region by region in key areas of the world. Specifically, preventing further proliferation in Northeast Asia- </w:t>
      </w:r>
      <w:proofErr w:type="gramStart"/>
      <w:r w:rsidRPr="00B46869">
        <w:rPr>
          <w:sz w:val="16"/>
          <w:lang w:val="en-GB"/>
        </w:rPr>
        <w:t>and in particular, in</w:t>
      </w:r>
      <w:proofErr w:type="gramEnd"/>
      <w:r w:rsidRPr="00B46869">
        <w:rPr>
          <w:sz w:val="16"/>
          <w:lang w:val="en-GB"/>
        </w:rPr>
        <w:t xml:space="preserve"> Japan- is the subject of this paper. If conflict is to occur among the major nuclear weapons powers, it is most likely to take place in Northeast Asia. The United States, Russia, and China all have substantial military forces in the region as well as major stakes in the area; in addition, there are many sources of potential conflict among the three and their allies within the region, including the future of both the Korean peninsula and Taiwan, and control of both natural resources and territory in local seas. Not only do these three most active nuclear weapons states confront each other in this area, but it is also the home to four other states – Japan, Taiwan, South Korea, and North Korea – that have contemplated the development of nuclear weapons and have the capacity to develop a serious nuclear weapons capability.5 Thus, there </w:t>
      </w:r>
      <w:r w:rsidRPr="00B46869">
        <w:rPr>
          <w:u w:val="single"/>
          <w:lang w:val="en-GB"/>
        </w:rPr>
        <w:t xml:space="preserve">is no doubt that the </w:t>
      </w:r>
      <w:r w:rsidRPr="001D222E">
        <w:rPr>
          <w:rStyle w:val="Emphasis"/>
          <w:lang w:val="en-GB"/>
        </w:rPr>
        <w:t>future</w:t>
      </w:r>
      <w:r w:rsidRPr="00B46869">
        <w:rPr>
          <w:u w:val="single"/>
          <w:lang w:val="en-GB"/>
        </w:rPr>
        <w:t xml:space="preserve"> of </w:t>
      </w:r>
      <w:r w:rsidRPr="001D222E">
        <w:rPr>
          <w:rStyle w:val="Emphasis"/>
          <w:lang w:val="en-GB"/>
        </w:rPr>
        <w:t>nuclear weapons</w:t>
      </w:r>
      <w:r w:rsidRPr="00B46869">
        <w:rPr>
          <w:u w:val="single"/>
          <w:lang w:val="en-GB"/>
        </w:rPr>
        <w:t xml:space="preserve"> in the international system will be determined in substantial part by what happens in </w:t>
      </w:r>
      <w:r w:rsidRPr="001D222E">
        <w:rPr>
          <w:rStyle w:val="Emphasis"/>
          <w:lang w:val="en-GB"/>
        </w:rPr>
        <w:t>Northeast Asia</w:t>
      </w:r>
      <w:r w:rsidRPr="00B46869">
        <w:rPr>
          <w:sz w:val="16"/>
          <w:lang w:val="en-GB"/>
        </w:rPr>
        <w:t xml:space="preserve">, and the future of international politics in this area will have a major impact on efforts to control nuclear proliferation. </w:t>
      </w:r>
      <w:proofErr w:type="gramStart"/>
      <w:r w:rsidRPr="00B46869">
        <w:rPr>
          <w:sz w:val="16"/>
          <w:lang w:val="en-GB"/>
        </w:rPr>
        <w:t>In order to</w:t>
      </w:r>
      <w:proofErr w:type="gramEnd"/>
      <w:r w:rsidRPr="00B46869">
        <w:rPr>
          <w:sz w:val="16"/>
          <w:lang w:val="en-GB"/>
        </w:rPr>
        <w:t xml:space="preserve"> understand the non-proliferation policy options – and their interaction – in Northeast Asia, this paper will first examine the purposes for which the United States maintains nuclear weapons and explore alternative scenarios for the development of U.S. nuclear policy; it will then examine choices for the Japanese nuclear program. After discussing these scenarios, the paper will propose U.S. policies designed to ensure that Japan remains both non-nuclear and confident that the U.S. nuclear umbrella will deter nuclear attacks on Japan, while strengthening prospects for cooperative security in Asia.</w:t>
      </w:r>
    </w:p>
    <w:p w14:paraId="4F2F6C86" w14:textId="77777777" w:rsidR="00BE690E" w:rsidRDefault="00BE690E" w:rsidP="00BE690E">
      <w:pPr>
        <w:rPr>
          <w:lang w:val="en-GB"/>
        </w:rPr>
      </w:pPr>
    </w:p>
    <w:p w14:paraId="69632160" w14:textId="77777777" w:rsidR="00BE690E" w:rsidRPr="00516A46" w:rsidRDefault="00BE690E" w:rsidP="00BE690E">
      <w:pPr>
        <w:pStyle w:val="Heading4"/>
        <w:rPr>
          <w:rStyle w:val="Emphasis"/>
          <w:b/>
          <w:bCs/>
          <w:sz w:val="26"/>
          <w:szCs w:val="26"/>
        </w:rPr>
      </w:pPr>
      <w:r>
        <w:rPr>
          <w:rStyle w:val="Emphasis"/>
          <w:b/>
          <w:bCs/>
          <w:sz w:val="26"/>
          <w:szCs w:val="26"/>
        </w:rPr>
        <w:t>Extinction</w:t>
      </w:r>
    </w:p>
    <w:p w14:paraId="1B0451C5" w14:textId="77777777" w:rsidR="00BE690E" w:rsidRPr="00516A46" w:rsidRDefault="00BE690E" w:rsidP="00BE690E">
      <w:pPr>
        <w:rPr>
          <w:rStyle w:val="Style13ptBold"/>
          <w:szCs w:val="26"/>
        </w:rPr>
      </w:pPr>
      <w:r>
        <w:rPr>
          <w:rStyle w:val="Style13ptBold"/>
        </w:rPr>
        <w:t xml:space="preserve">Acevedo et al ’23 </w:t>
      </w:r>
      <w:r w:rsidRPr="00356A39">
        <w:t xml:space="preserve">[2023. Ethan Acevedo, under the evaluation of Mike M. Mochizuki. Professor at the Elliott School of International Affairs. Advised by </w:t>
      </w:r>
      <w:proofErr w:type="spellStart"/>
      <w:r w:rsidRPr="00356A39">
        <w:t>robert</w:t>
      </w:r>
      <w:proofErr w:type="spellEnd"/>
      <w:r w:rsidRPr="00356A39">
        <w:t xml:space="preserve"> J. Pekkanen, Ph. D. Professor at the Henry M. Jackson School of International Studies. Henry M. Jackson School of </w:t>
      </w:r>
      <w:proofErr w:type="spellStart"/>
      <w:r w:rsidRPr="00356A39">
        <w:t>Internatioal</w:t>
      </w:r>
      <w:proofErr w:type="spellEnd"/>
      <w:r w:rsidRPr="00356A39">
        <w:t xml:space="preserve"> Studies. The Donald C. Hellmann Task Force Program. “Nuclear Jeopardy: The Dangers of Japanese Proliferation.” https://jsis.washington.edu/humanrights/wp-content/uploads/2022/10/23_TF-JSIS_495A_Pekkanen_Final-1.pdf]</w:t>
      </w:r>
    </w:p>
    <w:p w14:paraId="0FC1A9A4" w14:textId="77777777" w:rsidR="00BE690E" w:rsidRPr="00CB1C37" w:rsidRDefault="00BE690E" w:rsidP="00BE690E">
      <w:pPr>
        <w:rPr>
          <w:sz w:val="16"/>
        </w:rPr>
      </w:pPr>
      <w:r w:rsidRPr="00516A46">
        <w:rPr>
          <w:sz w:val="14"/>
        </w:rPr>
        <w:t xml:space="preserve">Following the conclusion of World War II, </w:t>
      </w:r>
      <w:r w:rsidRPr="00085ED0">
        <w:rPr>
          <w:highlight w:val="cyan"/>
          <w:u w:val="single"/>
        </w:rPr>
        <w:t>Japan</w:t>
      </w:r>
      <w:r w:rsidRPr="00EF2FAE">
        <w:rPr>
          <w:u w:val="single"/>
        </w:rPr>
        <w:t xml:space="preserve"> has managed to establish itself as a </w:t>
      </w:r>
      <w:r w:rsidRPr="00085ED0">
        <w:rPr>
          <w:highlight w:val="cyan"/>
          <w:u w:val="single"/>
        </w:rPr>
        <w:t>pacifist leader</w:t>
      </w:r>
      <w:r w:rsidRPr="00516A46">
        <w:rPr>
          <w:sz w:val="14"/>
        </w:rPr>
        <w:t xml:space="preserve"> after an extensive history of belligerence.56 As a result of its </w:t>
      </w:r>
      <w:proofErr w:type="gramStart"/>
      <w:r w:rsidRPr="00516A46">
        <w:rPr>
          <w:sz w:val="14"/>
        </w:rPr>
        <w:t>internationally-renowned</w:t>
      </w:r>
      <w:proofErr w:type="gramEnd"/>
      <w:r w:rsidRPr="00516A46">
        <w:rPr>
          <w:sz w:val="14"/>
        </w:rPr>
        <w:t xml:space="preserve"> reputation as a pacifist, non-nuclear state, </w:t>
      </w:r>
      <w:r w:rsidRPr="00EF2FAE">
        <w:rPr>
          <w:u w:val="single"/>
        </w:rPr>
        <w:t xml:space="preserve">Japanese </w:t>
      </w:r>
      <w:r w:rsidRPr="00085ED0">
        <w:rPr>
          <w:highlight w:val="cyan"/>
          <w:u w:val="single"/>
        </w:rPr>
        <w:t>nuclear prolif</w:t>
      </w:r>
      <w:r w:rsidRPr="00EF2FAE">
        <w:rPr>
          <w:u w:val="single"/>
        </w:rPr>
        <w:t xml:space="preserve">eration would </w:t>
      </w:r>
      <w:r w:rsidRPr="00085ED0">
        <w:rPr>
          <w:highlight w:val="cyan"/>
          <w:u w:val="single"/>
        </w:rPr>
        <w:t>spur</w:t>
      </w:r>
      <w:r w:rsidRPr="00EF2FAE">
        <w:rPr>
          <w:u w:val="single"/>
        </w:rPr>
        <w:t xml:space="preserve"> a </w:t>
      </w:r>
      <w:r w:rsidRPr="00EF2FAE">
        <w:rPr>
          <w:rStyle w:val="Emphasis"/>
        </w:rPr>
        <w:t xml:space="preserve">worldwide </w:t>
      </w:r>
      <w:r w:rsidRPr="00085ED0">
        <w:rPr>
          <w:rStyle w:val="Emphasis"/>
          <w:highlight w:val="cyan"/>
        </w:rPr>
        <w:t>reevaluation</w:t>
      </w:r>
      <w:r w:rsidRPr="00085ED0">
        <w:rPr>
          <w:highlight w:val="cyan"/>
          <w:u w:val="single"/>
        </w:rPr>
        <w:t xml:space="preserve"> of</w:t>
      </w:r>
      <w:r w:rsidRPr="00EF2FAE">
        <w:rPr>
          <w:u w:val="single"/>
        </w:rPr>
        <w:t xml:space="preserve"> the international </w:t>
      </w:r>
      <w:r w:rsidRPr="00085ED0">
        <w:rPr>
          <w:highlight w:val="cyan"/>
          <w:u w:val="single"/>
        </w:rPr>
        <w:t xml:space="preserve">threat environment </w:t>
      </w:r>
      <w:r w:rsidRPr="00356A39">
        <w:rPr>
          <w:u w:val="single"/>
        </w:rPr>
        <w:t>and</w:t>
      </w:r>
      <w:r w:rsidRPr="00EF2FAE">
        <w:rPr>
          <w:u w:val="single"/>
        </w:rPr>
        <w:t xml:space="preserve"> Japan’s idiosyncratic position within it. </w:t>
      </w:r>
      <w:r w:rsidRPr="00516A46">
        <w:rPr>
          <w:sz w:val="14"/>
        </w:rPr>
        <w:t xml:space="preserve">During the process of reevaluating the international threat environment, </w:t>
      </w:r>
      <w:r w:rsidRPr="00085ED0">
        <w:rPr>
          <w:rStyle w:val="Emphasis"/>
          <w:highlight w:val="cyan"/>
        </w:rPr>
        <w:t>global frameworks</w:t>
      </w:r>
      <w:r w:rsidRPr="00085ED0">
        <w:rPr>
          <w:highlight w:val="cyan"/>
          <w:u w:val="single"/>
        </w:rPr>
        <w:t xml:space="preserve"> of</w:t>
      </w:r>
      <w:r w:rsidRPr="00390A99">
        <w:rPr>
          <w:u w:val="single"/>
        </w:rPr>
        <w:t xml:space="preserve"> non-proliferation</w:t>
      </w:r>
      <w:r w:rsidRPr="00C80FF7">
        <w:rPr>
          <w:u w:val="single"/>
        </w:rPr>
        <w:t xml:space="preserve"> — such as the Treaty on the </w:t>
      </w:r>
      <w:r w:rsidRPr="00085ED0">
        <w:rPr>
          <w:highlight w:val="cyan"/>
          <w:u w:val="single"/>
        </w:rPr>
        <w:t>Non-Prolif</w:t>
      </w:r>
      <w:r w:rsidRPr="00390A99">
        <w:rPr>
          <w:u w:val="single"/>
        </w:rPr>
        <w:t>eration</w:t>
      </w:r>
      <w:r w:rsidRPr="00C80FF7">
        <w:rPr>
          <w:u w:val="single"/>
        </w:rPr>
        <w:t xml:space="preserve"> of </w:t>
      </w:r>
      <w:proofErr w:type="gramStart"/>
      <w:r w:rsidRPr="00C80FF7">
        <w:rPr>
          <w:u w:val="single"/>
        </w:rPr>
        <w:t>Nuclear Weapons</w:t>
      </w:r>
      <w:proofErr w:type="gramEnd"/>
      <w:r w:rsidRPr="00C80FF7">
        <w:rPr>
          <w:u w:val="single"/>
        </w:rPr>
        <w:t xml:space="preserve"> — would </w:t>
      </w:r>
      <w:r w:rsidRPr="00085ED0">
        <w:rPr>
          <w:rStyle w:val="Emphasis"/>
          <w:highlight w:val="cyan"/>
        </w:rPr>
        <w:t>likely be overturned</w:t>
      </w:r>
      <w:r w:rsidRPr="00C80FF7">
        <w:rPr>
          <w:u w:val="single"/>
        </w:rPr>
        <w:t xml:space="preserve"> as </w:t>
      </w:r>
      <w:r w:rsidRPr="00C80FF7">
        <w:rPr>
          <w:rStyle w:val="Emphasis"/>
        </w:rPr>
        <w:t>membership deteriorates</w:t>
      </w:r>
      <w:r w:rsidRPr="00C80FF7">
        <w:rPr>
          <w:u w:val="single"/>
        </w:rPr>
        <w:t xml:space="preserve">. </w:t>
      </w:r>
      <w:r w:rsidRPr="00516A46">
        <w:rPr>
          <w:sz w:val="14"/>
        </w:rPr>
        <w:t xml:space="preserve">Without a physical framework of non-proliferation and the associated symbolic loss of Japan as a non-nuclear power, the probable outcome would be a “domino effect” of widespread nuclearization that would contribute to an increasingly volatile global security landscape and ideologically strengthen unorthodox acts of proliferation. Treaty on the Non-Proliferation of </w:t>
      </w:r>
      <w:proofErr w:type="gramStart"/>
      <w:r w:rsidRPr="00516A46">
        <w:rPr>
          <w:sz w:val="14"/>
        </w:rPr>
        <w:t>Nuclear Weapons</w:t>
      </w:r>
      <w:proofErr w:type="gramEnd"/>
      <w:r w:rsidRPr="00516A46">
        <w:rPr>
          <w:sz w:val="14"/>
        </w:rPr>
        <w:t xml:space="preserve"> The Treaty on the Non-Proliferation of Nuclear Weapons (NPT) may not be a domestic, legally-binding agreement, but Japan has been a devoted proponent of and adherent to its core values; therefore, </w:t>
      </w:r>
      <w:r w:rsidRPr="00980DAA">
        <w:rPr>
          <w:u w:val="single"/>
        </w:rPr>
        <w:t>as a consequence of Japan’s potential proliferation, the NPT would lose a foundational member, thus reducing the efficacy of the treaty itself.</w:t>
      </w:r>
      <w:r w:rsidRPr="00516A46">
        <w:rPr>
          <w:sz w:val="14"/>
        </w:rPr>
        <w:t xml:space="preserve"> Despite Japan’s contemporary dedication to the NPT, the Diet’s ratification was delayed until 8 July 1976 — six years following the signing of the treaty — after a series of intense debates over Japan’s right to have a ‘free-hand on nuclear devices’ (Endicott 1977, 278). The ability of Japan to remove its ‘</w:t>
      </w:r>
      <w:proofErr w:type="gramStart"/>
      <w:r w:rsidRPr="00516A46">
        <w:rPr>
          <w:sz w:val="14"/>
        </w:rPr>
        <w:t>free-hand</w:t>
      </w:r>
      <w:proofErr w:type="gramEnd"/>
      <w:r w:rsidRPr="00516A46">
        <w:rPr>
          <w:sz w:val="14"/>
        </w:rPr>
        <w:t xml:space="preserve"> on nuclear devices’ and democratically decide its fate regarding such a contentious subject in and of itself demonstrates its true commitment to both the NPT as an entity and the general concept of non-proliferation itself. If Japan were to have faltered ideologically, it is logical to assume that they may have either protracted or prevented the domestic ratification of the NPT altogether. Additionally, with — at the time — such a diverse diet (both in the Upper and Lower Houses), partisan compromise indicated the visible importance of nuclear non-proliferation to Japan (Endicott 1977, 275–76). Although the NPT is adhered to by </w:t>
      </w:r>
      <w:proofErr w:type="gramStart"/>
      <w:r w:rsidRPr="00516A46">
        <w:rPr>
          <w:sz w:val="14"/>
        </w:rPr>
        <w:t>a majority of</w:t>
      </w:r>
      <w:proofErr w:type="gramEnd"/>
      <w:r w:rsidRPr="00516A46">
        <w:rPr>
          <w:sz w:val="14"/>
        </w:rPr>
        <w:t xml:space="preserve"> the world’s countries, it contains an article, Article X, which specifies that each party of the NPT maintains its sovereign right to withdraw from the treaty at any time given irregular circumstances (United Nations, n.d.). Essentially, this article renders the treaty non-binding, and its legitimacy is upheld by the membership of its constituents. Japan, as a visible proponent of non-proliferation and a non-nuclear state, serves as one of the major anchors for the non-nuclear constituents of the NPT. If Japan were to sever its commitment to the NPT as a previous proponent of non-proliferation, it would concurrently be severing its commitment to </w:t>
      </w:r>
      <w:proofErr w:type="gramStart"/>
      <w:r w:rsidRPr="00516A46">
        <w:rPr>
          <w:sz w:val="14"/>
        </w:rPr>
        <w:t>non-proliferation as a whole</w:t>
      </w:r>
      <w:proofErr w:type="gramEnd"/>
      <w:r w:rsidRPr="00516A46">
        <w:rPr>
          <w:sz w:val="14"/>
        </w:rPr>
        <w:t xml:space="preserve">. Violation of Japanese Pacifism and The Ideological Ramifications of Proliferation Even when possessing nuclear potential, </w:t>
      </w:r>
      <w:r w:rsidRPr="00E553EB">
        <w:rPr>
          <w:u w:val="single"/>
        </w:rPr>
        <w:t>Japan has maintained a steadfast commitment to pacifism</w:t>
      </w:r>
      <w:r w:rsidRPr="00516A46">
        <w:rPr>
          <w:sz w:val="14"/>
        </w:rPr>
        <w:t xml:space="preserve"> — a decision that would further exacerbate the global response to Japan’s hypocrisy in the event of its proliferation. In 1963, the US Secretary of Defense, Robert McNamara, reckoned that 20 nations had the ability to develop nuclear weapons by the early 1970s — Japan included (Davenport 2019, 2–3). McNamara’s estimate involving Japan, later researched in 1994, was proven correct. As uncovered and subsequently reported by the Asahi Shimbun, Japanese scholars — recruited by the Cabinet Research Office — had confirmed that Japan was entirely capable of constructing nuclear weapons during the 1960s; however, it was also uncovered that the construction was rendered improbable due to “political and other reasons” (Kurosaki 2017, 47).7 Unlike many countries intent on developing robust nuclear programs and not possessing the appropriate resources to do so, Japan holds the opposite set of traits. Its ability to proliferate — in and of itself — should be a cause for concern in the international community, yet Japan mitigates this concern through its practice of restraint and its national commitment to serve as a model for the rest of the world's non-proliferation efforts. The “political reasons” mentioned by the Asahi Shimbun are inherent to the modern Japanese political structure. Explicitly outlined in the Constitution of Japan (and discussed in greater detail in Chapter IV), Article 9 serves as a direct legal barrier to Japanese proliferation. Additionally, further symbolic statements by influential political figures, such as former PM Eisaku Sato’s Three Non-Nuclear Principles and reiterations by former PMs Naoto Kan and Yoshihiko Noda have assured both domestic and foreign entities that proliferation countervails the very fabric of the modern Japanese society (Ministry of Foreign Affairs of Japan, n.d. (B)). In the event of Japanese proliferation</w:t>
      </w:r>
      <w:r w:rsidRPr="00E553EB">
        <w:rPr>
          <w:u w:val="single"/>
        </w:rPr>
        <w:t xml:space="preserve">, </w:t>
      </w:r>
      <w:r w:rsidRPr="00085ED0">
        <w:rPr>
          <w:highlight w:val="cyan"/>
          <w:u w:val="single"/>
        </w:rPr>
        <w:t>Japan would lose</w:t>
      </w:r>
      <w:r w:rsidRPr="00E553EB">
        <w:rPr>
          <w:u w:val="single"/>
        </w:rPr>
        <w:t xml:space="preserve"> any semblance of </w:t>
      </w:r>
      <w:r w:rsidRPr="00085ED0">
        <w:rPr>
          <w:highlight w:val="cyan"/>
          <w:u w:val="single"/>
        </w:rPr>
        <w:t>legitimacy</w:t>
      </w:r>
      <w:r w:rsidRPr="00E553EB">
        <w:rPr>
          <w:u w:val="single"/>
        </w:rPr>
        <w:t xml:space="preserve"> as a benchmark for the non-proliferation movement, and the durable restraint of Japan as a motivator for other countries’ non-proliferation regimes would disappear.</w:t>
      </w:r>
      <w:r w:rsidRPr="00516A46">
        <w:rPr>
          <w:sz w:val="14"/>
        </w:rPr>
        <w:t xml:space="preserve"> When a role model goes against the very idea that it supported and valued, it will both lose its adherents and disenfranchise the ideology itself. Japan is an exemplar of advocating for and upholding non-proliferation, and if it is not possible for Japan to remain in said position, it is unlikely that another, less qualified country will thereafter be able to inherit it. The environment that this would produce is that of ideological anarchy surrounding non-proliferation. With their benchmark defunct, countries would no longer feel obligated, even on an informal basis, to practice restraint with regard to the production of nuclear weapons.8 The East Asian </w:t>
      </w:r>
      <w:r w:rsidRPr="00174E25">
        <w:rPr>
          <w:u w:val="single"/>
        </w:rPr>
        <w:t xml:space="preserve">Disequilibrium </w:t>
      </w:r>
      <w:proofErr w:type="gramStart"/>
      <w:r w:rsidRPr="00174E25">
        <w:rPr>
          <w:u w:val="single"/>
        </w:rPr>
        <w:t>With</w:t>
      </w:r>
      <w:proofErr w:type="gramEnd"/>
      <w:r w:rsidRPr="00174E25">
        <w:rPr>
          <w:u w:val="single"/>
        </w:rPr>
        <w:t xml:space="preserve"> the NPT rapidly disintegrating and the ideology of non-proliferation in a state of disrepair, </w:t>
      </w:r>
      <w:r w:rsidRPr="00085ED0">
        <w:rPr>
          <w:highlight w:val="cyan"/>
          <w:u w:val="single"/>
        </w:rPr>
        <w:t>Japan’s</w:t>
      </w:r>
      <w:r w:rsidRPr="00174E25">
        <w:rPr>
          <w:u w:val="single"/>
        </w:rPr>
        <w:t xml:space="preserve"> immediate </w:t>
      </w:r>
      <w:r w:rsidRPr="00085ED0">
        <w:rPr>
          <w:highlight w:val="cyan"/>
          <w:u w:val="single"/>
        </w:rPr>
        <w:t>neighbors would</w:t>
      </w:r>
      <w:r w:rsidRPr="00174E25">
        <w:rPr>
          <w:u w:val="single"/>
        </w:rPr>
        <w:t xml:space="preserve"> be the first to </w:t>
      </w:r>
      <w:r w:rsidRPr="00085ED0">
        <w:rPr>
          <w:highlight w:val="cyan"/>
          <w:u w:val="single"/>
        </w:rPr>
        <w:t>suffer</w:t>
      </w:r>
      <w:r w:rsidRPr="00174E25">
        <w:rPr>
          <w:u w:val="single"/>
        </w:rPr>
        <w:t xml:space="preserve"> from its proliferation</w:t>
      </w:r>
      <w:r w:rsidRPr="00516A46">
        <w:rPr>
          <w:sz w:val="14"/>
        </w:rPr>
        <w:t>. As it stands</w:t>
      </w:r>
      <w:r w:rsidRPr="00174E25">
        <w:rPr>
          <w:u w:val="single"/>
        </w:rPr>
        <w:t xml:space="preserve">, </w:t>
      </w:r>
      <w:r w:rsidRPr="00085ED0">
        <w:rPr>
          <w:highlight w:val="cyan"/>
          <w:u w:val="single"/>
        </w:rPr>
        <w:t>Japan, South Korea</w:t>
      </w:r>
      <w:r w:rsidRPr="00174E25">
        <w:rPr>
          <w:u w:val="single"/>
        </w:rPr>
        <w:t xml:space="preserve"> (ROK), and </w:t>
      </w:r>
      <w:r w:rsidRPr="00085ED0">
        <w:rPr>
          <w:highlight w:val="cyan"/>
          <w:u w:val="single"/>
        </w:rPr>
        <w:t>Taiwan</w:t>
      </w:r>
      <w:r w:rsidRPr="00174E25">
        <w:rPr>
          <w:u w:val="single"/>
        </w:rPr>
        <w:t xml:space="preserve"> (ROC) do not possess nuclear weapons despite their neighbors, North Korea (DPRK) and China (PRC), possessing them</w:t>
      </w:r>
      <w:r w:rsidRPr="00516A46">
        <w:rPr>
          <w:sz w:val="14"/>
        </w:rPr>
        <w:t xml:space="preserve">. Rather, </w:t>
      </w:r>
      <w:r w:rsidRPr="00174E25">
        <w:rPr>
          <w:u w:val="single"/>
        </w:rPr>
        <w:t xml:space="preserve">the </w:t>
      </w:r>
      <w:r w:rsidRPr="00085ED0">
        <w:rPr>
          <w:highlight w:val="cyan"/>
          <w:u w:val="single"/>
        </w:rPr>
        <w:t>nuclear umbrella</w:t>
      </w:r>
      <w:r w:rsidRPr="00174E25">
        <w:rPr>
          <w:u w:val="single"/>
        </w:rPr>
        <w:t xml:space="preserve"> under which Japan and the ROK </w:t>
      </w:r>
      <w:r w:rsidRPr="00456038">
        <w:rPr>
          <w:u w:val="single"/>
        </w:rPr>
        <w:t xml:space="preserve">exist </w:t>
      </w:r>
      <w:r w:rsidRPr="00085ED0">
        <w:rPr>
          <w:rStyle w:val="Emphasis"/>
          <w:highlight w:val="cyan"/>
        </w:rPr>
        <w:t>provide</w:t>
      </w:r>
      <w:r w:rsidRPr="00456038">
        <w:rPr>
          <w:rStyle w:val="Emphasis"/>
        </w:rPr>
        <w:t>s</w:t>
      </w:r>
      <w:r w:rsidRPr="00174E25">
        <w:rPr>
          <w:rStyle w:val="Emphasis"/>
        </w:rPr>
        <w:t xml:space="preserve"> </w:t>
      </w:r>
      <w:r w:rsidRPr="00085ED0">
        <w:rPr>
          <w:rStyle w:val="Emphasis"/>
          <w:highlight w:val="cyan"/>
        </w:rPr>
        <w:t xml:space="preserve">a </w:t>
      </w:r>
      <w:r w:rsidRPr="00085ED0">
        <w:rPr>
          <w:rStyle w:val="Emphasis"/>
          <w:highlight w:val="cyan"/>
        </w:rPr>
        <w:lastRenderedPageBreak/>
        <w:t>counterbalance</w:t>
      </w:r>
      <w:r w:rsidRPr="00085ED0">
        <w:rPr>
          <w:highlight w:val="cyan"/>
          <w:u w:val="single"/>
        </w:rPr>
        <w:t xml:space="preserve"> to</w:t>
      </w:r>
      <w:r w:rsidRPr="00174E25">
        <w:rPr>
          <w:u w:val="single"/>
        </w:rPr>
        <w:t xml:space="preserve"> the </w:t>
      </w:r>
      <w:r w:rsidRPr="00174E25">
        <w:rPr>
          <w:rStyle w:val="Emphasis"/>
        </w:rPr>
        <w:t xml:space="preserve">nuclear </w:t>
      </w:r>
      <w:r w:rsidRPr="00085ED0">
        <w:rPr>
          <w:rStyle w:val="Emphasis"/>
          <w:highlight w:val="cyan"/>
        </w:rPr>
        <w:t>capabilities</w:t>
      </w:r>
      <w:r w:rsidRPr="00085ED0">
        <w:rPr>
          <w:highlight w:val="cyan"/>
          <w:u w:val="single"/>
        </w:rPr>
        <w:t xml:space="preserve"> of </w:t>
      </w:r>
      <w:r w:rsidRPr="00456038">
        <w:rPr>
          <w:u w:val="single"/>
        </w:rPr>
        <w:t xml:space="preserve">the </w:t>
      </w:r>
      <w:r w:rsidRPr="00085ED0">
        <w:rPr>
          <w:rStyle w:val="Emphasis"/>
          <w:highlight w:val="cyan"/>
        </w:rPr>
        <w:t>DPRK</w:t>
      </w:r>
      <w:r w:rsidRPr="00174E25">
        <w:rPr>
          <w:u w:val="single"/>
        </w:rPr>
        <w:t xml:space="preserve"> and the </w:t>
      </w:r>
      <w:r w:rsidRPr="00174E25">
        <w:rPr>
          <w:rStyle w:val="Emphasis"/>
        </w:rPr>
        <w:t>PRC</w:t>
      </w:r>
      <w:r w:rsidRPr="00174E25">
        <w:rPr>
          <w:u w:val="single"/>
        </w:rPr>
        <w:t>.9 Japan’s acquisition of nuclear weapons would entirely confound this delicate balance</w:t>
      </w:r>
      <w:r w:rsidRPr="00516A46">
        <w:rPr>
          <w:sz w:val="14"/>
        </w:rPr>
        <w:t xml:space="preserve">. </w:t>
      </w:r>
      <w:proofErr w:type="spellStart"/>
      <w:r w:rsidRPr="00516A46">
        <w:rPr>
          <w:sz w:val="14"/>
        </w:rPr>
        <w:t>Onx</w:t>
      </w:r>
      <w:proofErr w:type="spellEnd"/>
      <w:r w:rsidRPr="00516A46">
        <w:rPr>
          <w:sz w:val="14"/>
        </w:rPr>
        <w:t xml:space="preserve">   the side of Japan’s allies</w:t>
      </w:r>
      <w:r w:rsidRPr="00174E25">
        <w:rPr>
          <w:u w:val="single"/>
        </w:rPr>
        <w:t>, the ROK and ROC may perceive a nuclearized Japan as a threat to their own sovereignties both directly and through the threat of nuclear escalation with their neighbors (the DPRK and PRC), and they may attempt to match Japan’s proliferation with their own campaigns of nuclear procurement</w:t>
      </w:r>
      <w:r w:rsidRPr="00516A46">
        <w:rPr>
          <w:sz w:val="14"/>
        </w:rPr>
        <w:t>. Presently, the President of the Republic of Korea, Yoon Suk-</w:t>
      </w:r>
      <w:proofErr w:type="spellStart"/>
      <w:r w:rsidRPr="00516A46">
        <w:rPr>
          <w:sz w:val="14"/>
        </w:rPr>
        <w:t>yeol</w:t>
      </w:r>
      <w:proofErr w:type="spellEnd"/>
      <w:r w:rsidRPr="00516A46">
        <w:rPr>
          <w:sz w:val="14"/>
        </w:rPr>
        <w:t xml:space="preserve"> has already expressed his willingness to begin the development of nuclear weapons, and — due to this existing willingness to proliferate — </w:t>
      </w:r>
      <w:r w:rsidRPr="00085ED0">
        <w:rPr>
          <w:highlight w:val="cyan"/>
          <w:u w:val="single"/>
        </w:rPr>
        <w:t>Japan’s prolif</w:t>
      </w:r>
      <w:r w:rsidRPr="00174E25">
        <w:rPr>
          <w:u w:val="single"/>
        </w:rPr>
        <w:t xml:space="preserve">eration </w:t>
      </w:r>
      <w:r w:rsidRPr="00085ED0">
        <w:rPr>
          <w:highlight w:val="cyan"/>
          <w:u w:val="single"/>
        </w:rPr>
        <w:t>would</w:t>
      </w:r>
      <w:r w:rsidRPr="00174E25">
        <w:rPr>
          <w:u w:val="single"/>
        </w:rPr>
        <w:t xml:space="preserve"> likely </w:t>
      </w:r>
      <w:r w:rsidRPr="00085ED0">
        <w:rPr>
          <w:highlight w:val="cyan"/>
          <w:u w:val="single"/>
        </w:rPr>
        <w:t>serve as the</w:t>
      </w:r>
      <w:r w:rsidRPr="00174E25">
        <w:rPr>
          <w:u w:val="single"/>
        </w:rPr>
        <w:t xml:space="preserve"> </w:t>
      </w:r>
      <w:r w:rsidRPr="00085ED0">
        <w:rPr>
          <w:rStyle w:val="Emphasis"/>
          <w:highlight w:val="cyan"/>
        </w:rPr>
        <w:t>catalyst</w:t>
      </w:r>
      <w:r w:rsidRPr="00085ED0">
        <w:rPr>
          <w:highlight w:val="cyan"/>
          <w:u w:val="single"/>
        </w:rPr>
        <w:t xml:space="preserve"> for the ROK’s</w:t>
      </w:r>
      <w:r w:rsidRPr="00174E25">
        <w:rPr>
          <w:u w:val="single"/>
        </w:rPr>
        <w:t xml:space="preserve"> proprietary </w:t>
      </w:r>
      <w:r w:rsidRPr="00085ED0">
        <w:rPr>
          <w:highlight w:val="cyan"/>
          <w:u w:val="single"/>
        </w:rPr>
        <w:t>development of nuc</w:t>
      </w:r>
      <w:r w:rsidRPr="00174E25">
        <w:rPr>
          <w:u w:val="single"/>
        </w:rPr>
        <w:t>lear weapon</w:t>
      </w:r>
      <w:r w:rsidRPr="00085ED0">
        <w:rPr>
          <w:highlight w:val="cyan"/>
          <w:u w:val="single"/>
        </w:rPr>
        <w:t>s</w:t>
      </w:r>
      <w:r w:rsidRPr="00174E25">
        <w:rPr>
          <w:u w:val="single"/>
        </w:rPr>
        <w:t xml:space="preserve"> </w:t>
      </w:r>
      <w:r w:rsidRPr="00516A46">
        <w:rPr>
          <w:sz w:val="14"/>
        </w:rPr>
        <w:t xml:space="preserve">50 and Sukin 2023). Regarding the ROC, the situation would be less dire on account of President Tsai Ing-wen’s staunchly anti-nuclear views; nevertheless, as non-proliferation loses its legitimacy and the ROC gains exposure to new regional threats, this attitude would likely change (AP News 2019). </w:t>
      </w:r>
      <w:r w:rsidRPr="00805CF1">
        <w:rPr>
          <w:u w:val="single"/>
        </w:rPr>
        <w:t xml:space="preserve">For Japan’s nuclear neighbors, with whom relations exist in a precarious state, its nuclear proliferation may give reason for the procurement of increasingly powerful nuclear arsenals </w:t>
      </w:r>
      <w:proofErr w:type="gramStart"/>
      <w:r w:rsidRPr="00805CF1">
        <w:rPr>
          <w:u w:val="single"/>
        </w:rPr>
        <w:t>in an attempt to</w:t>
      </w:r>
      <w:proofErr w:type="gramEnd"/>
      <w:r w:rsidRPr="00805CF1">
        <w:rPr>
          <w:u w:val="single"/>
        </w:rPr>
        <w:t xml:space="preserve"> preempt a potential strike from Japan and ‘rebalance’ the nuclear ecosystem</w:t>
      </w:r>
      <w:r w:rsidRPr="00805CF1">
        <w:rPr>
          <w:sz w:val="16"/>
        </w:rPr>
        <w:t xml:space="preserve">. With both effects in mind, </w:t>
      </w:r>
      <w:r w:rsidRPr="00085ED0">
        <w:rPr>
          <w:highlight w:val="cyan"/>
          <w:u w:val="single"/>
        </w:rPr>
        <w:t xml:space="preserve">an </w:t>
      </w:r>
      <w:r w:rsidRPr="00085ED0">
        <w:rPr>
          <w:rStyle w:val="Emphasis"/>
          <w:highlight w:val="cyan"/>
        </w:rPr>
        <w:t>arms race</w:t>
      </w:r>
      <w:r w:rsidRPr="00085ED0">
        <w:rPr>
          <w:highlight w:val="cyan"/>
          <w:u w:val="single"/>
        </w:rPr>
        <w:t xml:space="preserve"> among a nuclearized East Asia would occur</w:t>
      </w:r>
      <w:r w:rsidRPr="00805CF1">
        <w:rPr>
          <w:sz w:val="16"/>
        </w:rPr>
        <w:t xml:space="preserve"> at a minimum, and — in the worst case — </w:t>
      </w:r>
      <w:r w:rsidRPr="00805CF1">
        <w:rPr>
          <w:u w:val="single"/>
        </w:rPr>
        <w:t xml:space="preserve">the nuclear arms race originating in East Asia would </w:t>
      </w:r>
      <w:r w:rsidRPr="00CB1C37">
        <w:rPr>
          <w:rStyle w:val="Emphasis"/>
        </w:rPr>
        <w:t>spread sequentially</w:t>
      </w:r>
      <w:r w:rsidRPr="00805CF1">
        <w:rPr>
          <w:u w:val="single"/>
        </w:rPr>
        <w:t xml:space="preserve"> from country to country </w:t>
      </w:r>
      <w:r w:rsidRPr="00CB1C37">
        <w:rPr>
          <w:sz w:val="16"/>
        </w:rPr>
        <w:t>in a centrifugal manner.</w:t>
      </w:r>
    </w:p>
    <w:p w14:paraId="1395BF77" w14:textId="77777777" w:rsidR="00BE690E" w:rsidRPr="00690C17" w:rsidRDefault="00BE690E" w:rsidP="00BE690E">
      <w:pPr>
        <w:rPr>
          <w:lang w:val="en-GB"/>
        </w:rPr>
      </w:pPr>
    </w:p>
    <w:p w14:paraId="72DEE542" w14:textId="77777777" w:rsidR="00BE690E" w:rsidRDefault="00BE690E" w:rsidP="00BE690E"/>
    <w:p w14:paraId="6C0E1B8C" w14:textId="77777777" w:rsidR="00BE690E" w:rsidRDefault="00BE690E" w:rsidP="00BE690E"/>
    <w:p w14:paraId="7443AC63" w14:textId="77777777" w:rsidR="00BE690E" w:rsidRPr="00690C17" w:rsidRDefault="00BE690E" w:rsidP="00BE690E">
      <w:pPr>
        <w:pStyle w:val="Heading2"/>
      </w:pPr>
      <w:r>
        <w:lastRenderedPageBreak/>
        <w:t>Additional Modules</w:t>
      </w:r>
    </w:p>
    <w:p w14:paraId="63394CC5" w14:textId="77777777" w:rsidR="00BE690E" w:rsidRDefault="00BE690E" w:rsidP="00BE690E">
      <w:pPr>
        <w:pStyle w:val="Heading3"/>
        <w:rPr>
          <w:lang w:val="en-GB"/>
        </w:rPr>
      </w:pPr>
      <w:r>
        <w:rPr>
          <w:lang w:val="en-GB"/>
        </w:rPr>
        <w:lastRenderedPageBreak/>
        <w:t>Russia Alignment</w:t>
      </w:r>
    </w:p>
    <w:p w14:paraId="284316AE" w14:textId="77777777" w:rsidR="00BE690E" w:rsidRDefault="00BE690E" w:rsidP="00BE690E">
      <w:pPr>
        <w:pStyle w:val="Heading4"/>
        <w:rPr>
          <w:b w:val="0"/>
          <w:bCs/>
          <w:lang w:val="en-GB"/>
        </w:rPr>
      </w:pPr>
      <w:r>
        <w:rPr>
          <w:lang w:val="en-GB"/>
        </w:rPr>
        <w:t xml:space="preserve">Current lack of US alignment with Japan </w:t>
      </w:r>
      <w:r>
        <w:rPr>
          <w:u w:val="single"/>
          <w:lang w:val="en-GB"/>
        </w:rPr>
        <w:t>forces</w:t>
      </w:r>
      <w:r>
        <w:rPr>
          <w:lang w:val="en-GB"/>
        </w:rPr>
        <w:t xml:space="preserve"> cooperation with Russia</w:t>
      </w:r>
      <w:r>
        <w:rPr>
          <w:b w:val="0"/>
          <w:bCs/>
          <w:lang w:val="en-GB"/>
        </w:rPr>
        <w:t>- energy policy, shipping routes</w:t>
      </w:r>
    </w:p>
    <w:p w14:paraId="30C9E761" w14:textId="77777777" w:rsidR="00BE690E" w:rsidRPr="00B803BE" w:rsidRDefault="00BE690E" w:rsidP="00BE690E">
      <w:pPr>
        <w:rPr>
          <w:rStyle w:val="Style13ptBold"/>
        </w:rPr>
      </w:pPr>
      <w:proofErr w:type="spellStart"/>
      <w:r w:rsidRPr="004A0646">
        <w:rPr>
          <w:rStyle w:val="Style13ptBold"/>
          <w:lang w:val="pt-BR"/>
        </w:rPr>
        <w:t>Almazova-Ilyana</w:t>
      </w:r>
      <w:proofErr w:type="spellEnd"/>
      <w:r w:rsidRPr="004A0646">
        <w:rPr>
          <w:rStyle w:val="Style13ptBold"/>
          <w:lang w:val="pt-BR"/>
        </w:rPr>
        <w:t xml:space="preserve"> ’20 </w:t>
      </w:r>
      <w:r w:rsidRPr="004A0646">
        <w:rPr>
          <w:lang w:val="pt-BR"/>
        </w:rPr>
        <w:t xml:space="preserve">[July 2020. AB </w:t>
      </w:r>
      <w:proofErr w:type="spellStart"/>
      <w:r w:rsidRPr="004A0646">
        <w:rPr>
          <w:lang w:val="pt-BR"/>
        </w:rPr>
        <w:t>Almazova-Ilyana</w:t>
      </w:r>
      <w:proofErr w:type="spellEnd"/>
      <w:r w:rsidRPr="004A0646">
        <w:rPr>
          <w:lang w:val="pt-BR"/>
        </w:rPr>
        <w:t xml:space="preserve">. </w:t>
      </w:r>
      <w:r w:rsidRPr="00B803BE">
        <w:t>IOP conference series: Earth and environmental science. Vol. 539. No. 1. IOP Publishing. “National interests of Japan and its emerging Arctic policy”. https://iopscience.iop.org/article/10.1088/1755-1315/539/1/012048]/</w:t>
      </w:r>
    </w:p>
    <w:p w14:paraId="4CBE49BB" w14:textId="77777777" w:rsidR="00BE690E" w:rsidRDefault="00BE690E" w:rsidP="00BE690E">
      <w:pPr>
        <w:rPr>
          <w:sz w:val="16"/>
          <w:lang w:val="en-GB"/>
        </w:rPr>
      </w:pPr>
      <w:r w:rsidRPr="00AA4D3E">
        <w:rPr>
          <w:sz w:val="16"/>
          <w:lang w:val="en-GB"/>
        </w:rPr>
        <w:t xml:space="preserve">Now let us </w:t>
      </w:r>
      <w:proofErr w:type="spellStart"/>
      <w:r w:rsidRPr="00AA4D3E">
        <w:rPr>
          <w:sz w:val="16"/>
          <w:lang w:val="en-GB"/>
        </w:rPr>
        <w:t>analyze</w:t>
      </w:r>
      <w:proofErr w:type="spellEnd"/>
      <w:r w:rsidRPr="00AA4D3E">
        <w:rPr>
          <w:sz w:val="16"/>
          <w:lang w:val="en-GB"/>
        </w:rPr>
        <w:t xml:space="preserve"> </w:t>
      </w:r>
      <w:proofErr w:type="gramStart"/>
      <w:r w:rsidRPr="00AA4D3E">
        <w:rPr>
          <w:sz w:val="16"/>
          <w:lang w:val="en-GB"/>
        </w:rPr>
        <w:t>aforementioned findings</w:t>
      </w:r>
      <w:proofErr w:type="gramEnd"/>
      <w:r w:rsidRPr="00AA4D3E">
        <w:rPr>
          <w:sz w:val="16"/>
          <w:lang w:val="en-GB"/>
        </w:rPr>
        <w:t xml:space="preserve"> to highlight Japan’s national interests that are confronted by existing challenges and pursued in its policies in respect to its involvement in the Arctic. Firstly, among Japan’s interests in the region are those that fall under the term ‘security’ in its broader sense. There are not many concerns about traditional military security since all major stakeholders agree that the Arctic should stay a region of cooperation and retain its peaceful character [13]. Tonami Aki notes that Japanese research conducted under auspices of the Ministry of </w:t>
      </w:r>
      <w:proofErr w:type="spellStart"/>
      <w:r w:rsidRPr="00AA4D3E">
        <w:rPr>
          <w:sz w:val="16"/>
          <w:lang w:val="en-GB"/>
        </w:rPr>
        <w:t>Defense</w:t>
      </w:r>
      <w:proofErr w:type="spellEnd"/>
      <w:r w:rsidRPr="00AA4D3E">
        <w:rPr>
          <w:sz w:val="16"/>
          <w:lang w:val="en-GB"/>
        </w:rPr>
        <w:t xml:space="preserve"> ‘concluded that the changes in the Arctic do not pose direct security threats to Japan’ [14]. However, there are concerns about physical security </w:t>
      </w:r>
      <w:proofErr w:type="gramStart"/>
      <w:r w:rsidRPr="00AA4D3E">
        <w:rPr>
          <w:sz w:val="16"/>
          <w:lang w:val="en-GB"/>
        </w:rPr>
        <w:t>in regards to</w:t>
      </w:r>
      <w:proofErr w:type="gramEnd"/>
      <w:r w:rsidRPr="00AA4D3E">
        <w:rPr>
          <w:sz w:val="16"/>
          <w:lang w:val="en-GB"/>
        </w:rPr>
        <w:t xml:space="preserve"> natural disasters facilitated by rapid climate change in the Arctic. To address these worries Japan will need to continue extensive research on possible threats as well as develop reliable response mechanisms. </w:t>
      </w:r>
      <w:r w:rsidRPr="00BB5AB0">
        <w:rPr>
          <w:u w:val="single"/>
          <w:lang w:val="en-GB"/>
        </w:rPr>
        <w:t xml:space="preserve">Another </w:t>
      </w:r>
      <w:r w:rsidRPr="00085ED0">
        <w:rPr>
          <w:highlight w:val="cyan"/>
          <w:u w:val="single"/>
          <w:lang w:val="en-GB"/>
        </w:rPr>
        <w:t>Japanese interest</w:t>
      </w:r>
      <w:r w:rsidRPr="00BB5AB0">
        <w:rPr>
          <w:u w:val="single"/>
          <w:lang w:val="en-GB"/>
        </w:rPr>
        <w:t xml:space="preserve"> in question is </w:t>
      </w:r>
      <w:r w:rsidRPr="00085ED0">
        <w:rPr>
          <w:highlight w:val="cyan"/>
          <w:u w:val="single"/>
          <w:lang w:val="en-GB"/>
        </w:rPr>
        <w:t>linked to energy security.</w:t>
      </w:r>
      <w:r w:rsidRPr="00BB5AB0">
        <w:rPr>
          <w:u w:val="single"/>
          <w:lang w:val="en-GB"/>
        </w:rPr>
        <w:t xml:space="preserve"> A country that </w:t>
      </w:r>
      <w:r w:rsidRPr="00085ED0">
        <w:rPr>
          <w:highlight w:val="cyan"/>
          <w:u w:val="single"/>
          <w:lang w:val="en-GB"/>
        </w:rPr>
        <w:t>imports 90% of its energy</w:t>
      </w:r>
      <w:r w:rsidRPr="00BB5AB0">
        <w:rPr>
          <w:u w:val="single"/>
          <w:lang w:val="en-GB"/>
        </w:rPr>
        <w:t xml:space="preserve"> resources crucially </w:t>
      </w:r>
      <w:r w:rsidRPr="00085ED0">
        <w:rPr>
          <w:highlight w:val="cyan"/>
          <w:u w:val="single"/>
          <w:lang w:val="en-GB"/>
        </w:rPr>
        <w:t>needs</w:t>
      </w:r>
      <w:r w:rsidRPr="00BB5AB0">
        <w:rPr>
          <w:u w:val="single"/>
          <w:lang w:val="en-GB"/>
        </w:rPr>
        <w:t xml:space="preserve"> a </w:t>
      </w:r>
      <w:r w:rsidRPr="00085ED0">
        <w:rPr>
          <w:highlight w:val="cyan"/>
          <w:u w:val="single"/>
          <w:lang w:val="en-GB"/>
        </w:rPr>
        <w:t>diversification</w:t>
      </w:r>
      <w:r w:rsidRPr="00BB5AB0">
        <w:rPr>
          <w:u w:val="single"/>
          <w:lang w:val="en-GB"/>
        </w:rPr>
        <w:t xml:space="preserve"> of those both in terms of type and supplier.</w:t>
      </w:r>
      <w:r w:rsidRPr="00AA4D3E">
        <w:rPr>
          <w:sz w:val="16"/>
          <w:lang w:val="en-GB"/>
        </w:rPr>
        <w:t xml:space="preserve"> Currently Japan is reliant on Middle Eastern hydrocarbons.</w:t>
      </w:r>
      <w:r w:rsidRPr="00AA4D3E">
        <w:rPr>
          <w:sz w:val="16"/>
        </w:rPr>
        <w:t xml:space="preserve"> </w:t>
      </w:r>
      <w:r w:rsidRPr="00BB5AB0">
        <w:rPr>
          <w:u w:val="single"/>
          <w:lang w:val="en-GB"/>
        </w:rPr>
        <w:t xml:space="preserve">Investment in Arctic oil and gas extraction projects is but one way to overcome that. This might partly </w:t>
      </w:r>
      <w:r w:rsidRPr="00085ED0">
        <w:rPr>
          <w:highlight w:val="cyan"/>
          <w:u w:val="single"/>
          <w:lang w:val="en-GB"/>
        </w:rPr>
        <w:t>explain Tokyo’s</w:t>
      </w:r>
      <w:r w:rsidRPr="00BB5AB0">
        <w:rPr>
          <w:u w:val="single"/>
          <w:lang w:val="en-GB"/>
        </w:rPr>
        <w:t xml:space="preserve"> quite </w:t>
      </w:r>
      <w:r w:rsidRPr="00085ED0">
        <w:rPr>
          <w:rStyle w:val="Emphasis"/>
          <w:highlight w:val="cyan"/>
          <w:lang w:val="en-GB"/>
        </w:rPr>
        <w:t>independent approach</w:t>
      </w:r>
      <w:r w:rsidRPr="00085ED0">
        <w:rPr>
          <w:highlight w:val="cyan"/>
          <w:u w:val="single"/>
          <w:lang w:val="en-GB"/>
        </w:rPr>
        <w:t xml:space="preserve"> towards </w:t>
      </w:r>
      <w:r w:rsidRPr="00085ED0">
        <w:rPr>
          <w:rStyle w:val="Emphasis"/>
          <w:highlight w:val="cyan"/>
          <w:lang w:val="en-GB"/>
        </w:rPr>
        <w:t>relations with Russia</w:t>
      </w:r>
      <w:r w:rsidRPr="00BB5AB0">
        <w:rPr>
          <w:u w:val="single"/>
          <w:lang w:val="en-GB"/>
        </w:rPr>
        <w:t xml:space="preserve"> since it </w:t>
      </w:r>
      <w:r w:rsidRPr="00085ED0">
        <w:rPr>
          <w:rStyle w:val="Emphasis"/>
          <w:highlight w:val="cyan"/>
          <w:lang w:val="en-GB"/>
        </w:rPr>
        <w:t>does not follow US</w:t>
      </w:r>
      <w:r w:rsidRPr="00085ED0">
        <w:rPr>
          <w:rStyle w:val="Emphasis"/>
          <w:highlight w:val="cyan"/>
        </w:rPr>
        <w:t xml:space="preserve"> </w:t>
      </w:r>
      <w:r w:rsidRPr="00085ED0">
        <w:rPr>
          <w:rStyle w:val="Emphasis"/>
          <w:highlight w:val="cyan"/>
          <w:lang w:val="en-GB"/>
        </w:rPr>
        <w:t>and EU sanction policies</w:t>
      </w:r>
      <w:r w:rsidRPr="00BB5AB0">
        <w:rPr>
          <w:u w:val="single"/>
          <w:lang w:val="en-GB"/>
        </w:rPr>
        <w:t xml:space="preserve"> towards Russia after Ukraine crisis.</w:t>
      </w:r>
      <w:r w:rsidRPr="00AA4D3E">
        <w:rPr>
          <w:sz w:val="16"/>
          <w:lang w:val="en-GB"/>
        </w:rPr>
        <w:t xml:space="preserve"> </w:t>
      </w:r>
      <w:r w:rsidRPr="00085ED0">
        <w:rPr>
          <w:highlight w:val="cyan"/>
          <w:u w:val="single"/>
          <w:lang w:val="en-GB"/>
        </w:rPr>
        <w:t xml:space="preserve">Cooperation with Russia on Arctic mineral resources development seems to be an </w:t>
      </w:r>
      <w:r w:rsidRPr="00085ED0">
        <w:rPr>
          <w:rStyle w:val="Emphasis"/>
          <w:highlight w:val="cyan"/>
          <w:lang w:val="en-GB"/>
        </w:rPr>
        <w:t>important step</w:t>
      </w:r>
      <w:r w:rsidRPr="00085ED0">
        <w:rPr>
          <w:highlight w:val="cyan"/>
          <w:u w:val="single"/>
          <w:lang w:val="en-GB"/>
        </w:rPr>
        <w:t xml:space="preserve"> towards Japan’s energy security</w:t>
      </w:r>
      <w:r w:rsidRPr="00AA4D3E">
        <w:rPr>
          <w:sz w:val="16"/>
          <w:lang w:val="en-GB"/>
        </w:rPr>
        <w:t xml:space="preserve">. Final notion in the “security” section is the commonly overlooked food security. Certain marine species’ northward migration and threats associated with it that we mentioned above must be addressed to provide the nation with a healthy and rich diet. For an island state with limited land </w:t>
      </w:r>
      <w:proofErr w:type="gramStart"/>
      <w:r w:rsidRPr="00AA4D3E">
        <w:rPr>
          <w:sz w:val="16"/>
          <w:lang w:val="en-GB"/>
        </w:rPr>
        <w:t>space</w:t>
      </w:r>
      <w:proofErr w:type="gramEnd"/>
      <w:r w:rsidRPr="00AA4D3E">
        <w:rPr>
          <w:sz w:val="16"/>
          <w:lang w:val="en-GB"/>
        </w:rPr>
        <w:t xml:space="preserve"> it is a vital issue. </w:t>
      </w:r>
      <w:proofErr w:type="gramStart"/>
      <w:r w:rsidRPr="00AA4D3E">
        <w:rPr>
          <w:sz w:val="16"/>
          <w:lang w:val="en-GB"/>
        </w:rPr>
        <w:t>Again</w:t>
      </w:r>
      <w:proofErr w:type="gramEnd"/>
      <w:r w:rsidRPr="00AA4D3E">
        <w:rPr>
          <w:sz w:val="16"/>
          <w:lang w:val="en-GB"/>
        </w:rPr>
        <w:t xml:space="preserve"> this area heavily relies on research and risks assessment. Secondly, </w:t>
      </w:r>
      <w:r w:rsidRPr="00BB5AB0">
        <w:rPr>
          <w:u w:val="single"/>
          <w:lang w:val="en-GB"/>
        </w:rPr>
        <w:t xml:space="preserve">there are </w:t>
      </w:r>
      <w:r w:rsidRPr="00085ED0">
        <w:rPr>
          <w:highlight w:val="cyan"/>
          <w:u w:val="single"/>
          <w:lang w:val="en-GB"/>
        </w:rPr>
        <w:t xml:space="preserve">obvious </w:t>
      </w:r>
      <w:r w:rsidRPr="00085ED0">
        <w:rPr>
          <w:rStyle w:val="Emphasis"/>
          <w:highlight w:val="cyan"/>
          <w:lang w:val="en-GB"/>
        </w:rPr>
        <w:t>economic interests</w:t>
      </w:r>
      <w:r w:rsidRPr="00BB5AB0">
        <w:rPr>
          <w:u w:val="single"/>
          <w:lang w:val="en-GB"/>
        </w:rPr>
        <w:t xml:space="preserve"> to be met by Arctic exploration</w:t>
      </w:r>
      <w:r w:rsidRPr="00AA4D3E">
        <w:rPr>
          <w:sz w:val="16"/>
          <w:lang w:val="en-GB"/>
        </w:rPr>
        <w:t xml:space="preserve">. One aspect of it is energy resources development discussed above. From the economic point of view there are still debates over its cost-effectiveness, so Japan is quite prudent. The Arctic Routes started playing a significant role in Japan's shipping. The most significant one was the Northern Sea Route, which was connecting Japan and Europe. It was used for more frequent trade flows, as the Route was 40% shorter than the previously used one through the Suez Canal. In the light of the Economic Partnership Agreement between Japan and the EU that entered into force last year Japan is now particularly interested in the NSR shipping as it would benefit Japan-EU trade and help significantly increase trade volumes. </w:t>
      </w:r>
      <w:r w:rsidRPr="00E949AD">
        <w:rPr>
          <w:u w:val="single"/>
          <w:lang w:val="en-GB"/>
        </w:rPr>
        <w:t>Japan is also contemplating the possibility of becoming an Asian maritime hub in the beginning of the Arctic Sea Route</w:t>
      </w:r>
      <w:r w:rsidRPr="00AA4D3E">
        <w:rPr>
          <w:sz w:val="16"/>
          <w:lang w:val="en-GB"/>
        </w:rPr>
        <w:t xml:space="preserve">. Authorities of Hokkaido consider the </w:t>
      </w:r>
      <w:proofErr w:type="gramStart"/>
      <w:r w:rsidRPr="00AA4D3E">
        <w:rPr>
          <w:sz w:val="16"/>
          <w:lang w:val="en-GB"/>
        </w:rPr>
        <w:t>sea port</w:t>
      </w:r>
      <w:proofErr w:type="gramEnd"/>
      <w:r w:rsidRPr="00AA4D3E">
        <w:rPr>
          <w:sz w:val="16"/>
          <w:lang w:val="en-GB"/>
        </w:rPr>
        <w:t xml:space="preserve"> of </w:t>
      </w:r>
      <w:proofErr w:type="spellStart"/>
      <w:r w:rsidRPr="00AA4D3E">
        <w:rPr>
          <w:sz w:val="16"/>
          <w:lang w:val="en-GB"/>
        </w:rPr>
        <w:t>Tomakomai</w:t>
      </w:r>
      <w:proofErr w:type="spellEnd"/>
      <w:r w:rsidRPr="00AA4D3E">
        <w:rPr>
          <w:sz w:val="16"/>
          <w:lang w:val="en-GB"/>
        </w:rPr>
        <w:t xml:space="preserve"> as the potential </w:t>
      </w:r>
      <w:proofErr w:type="spellStart"/>
      <w:r w:rsidRPr="00AA4D3E">
        <w:rPr>
          <w:sz w:val="16"/>
          <w:lang w:val="en-GB"/>
        </w:rPr>
        <w:t>center</w:t>
      </w:r>
      <w:proofErr w:type="spellEnd"/>
      <w:r w:rsidRPr="00AA4D3E">
        <w:rPr>
          <w:sz w:val="16"/>
          <w:lang w:val="en-GB"/>
        </w:rPr>
        <w:t xml:space="preserve"> for Arctic shipping and trade. </w:t>
      </w:r>
      <w:r w:rsidRPr="00085ED0">
        <w:rPr>
          <w:highlight w:val="cyan"/>
          <w:u w:val="single"/>
          <w:lang w:val="en-GB"/>
        </w:rPr>
        <w:t xml:space="preserve">Realization of Japanese economic interests </w:t>
      </w:r>
      <w:r w:rsidRPr="00085ED0">
        <w:rPr>
          <w:rStyle w:val="Emphasis"/>
          <w:highlight w:val="cyan"/>
          <w:lang w:val="en-GB"/>
        </w:rPr>
        <w:t xml:space="preserve">relies heavily </w:t>
      </w:r>
      <w:r w:rsidRPr="00085ED0">
        <w:rPr>
          <w:highlight w:val="cyan"/>
          <w:u w:val="single"/>
          <w:lang w:val="en-GB"/>
        </w:rPr>
        <w:t>on Russian authorities and their commitment to make the NSR safe and viable route for Arctic shipping</w:t>
      </w:r>
      <w:r w:rsidRPr="00AA4D3E">
        <w:rPr>
          <w:sz w:val="16"/>
          <w:lang w:val="en-GB"/>
        </w:rPr>
        <w:t xml:space="preserve">. </w:t>
      </w:r>
      <w:r w:rsidRPr="00E949AD">
        <w:rPr>
          <w:u w:val="single"/>
          <w:lang w:val="en-GB"/>
        </w:rPr>
        <w:t>Russian government’s initiatives like ‘Arctic 2035’ strategy are promising to bring drastic infrastructure development and quality of life changes in the Russian Arctic.</w:t>
      </w:r>
      <w:r w:rsidRPr="00AA4D3E">
        <w:rPr>
          <w:sz w:val="16"/>
          <w:lang w:val="en-GB"/>
        </w:rPr>
        <w:t xml:space="preserve"> There are other areas of Japanese economy that attract Arctic states businesses, like shipbuilding, engineering and facility construction, but here Japan meets fierce competition from Korean and especially Chinese companies. Thirdly, </w:t>
      </w:r>
      <w:r w:rsidRPr="00085ED0">
        <w:rPr>
          <w:highlight w:val="cyan"/>
          <w:u w:val="single"/>
          <w:lang w:val="en-GB"/>
        </w:rPr>
        <w:t>Japan</w:t>
      </w:r>
      <w:r w:rsidRPr="00B65A9B">
        <w:rPr>
          <w:u w:val="single"/>
          <w:lang w:val="en-GB"/>
        </w:rPr>
        <w:t xml:space="preserve"> </w:t>
      </w:r>
      <w:r w:rsidRPr="00085ED0">
        <w:rPr>
          <w:highlight w:val="cyan"/>
          <w:u w:val="single"/>
          <w:lang w:val="en-GB"/>
        </w:rPr>
        <w:t>seeks stronger position and influence in international politics</w:t>
      </w:r>
      <w:r w:rsidRPr="00AA4D3E">
        <w:rPr>
          <w:sz w:val="16"/>
          <w:lang w:val="en-GB"/>
        </w:rPr>
        <w:t xml:space="preserve">. </w:t>
      </w:r>
      <w:r w:rsidRPr="00B65A9B">
        <w:rPr>
          <w:u w:val="single"/>
          <w:lang w:val="en-GB"/>
        </w:rPr>
        <w:t xml:space="preserve">It wants to </w:t>
      </w:r>
      <w:r w:rsidRPr="00085ED0">
        <w:rPr>
          <w:rStyle w:val="Emphasis"/>
          <w:highlight w:val="cyan"/>
          <w:lang w:val="en-GB"/>
        </w:rPr>
        <w:t>actively</w:t>
      </w:r>
      <w:r w:rsidRPr="00085ED0">
        <w:rPr>
          <w:rStyle w:val="Emphasis"/>
          <w:highlight w:val="cyan"/>
        </w:rPr>
        <w:t xml:space="preserve"> </w:t>
      </w:r>
      <w:r w:rsidRPr="00085ED0">
        <w:rPr>
          <w:rStyle w:val="Emphasis"/>
          <w:highlight w:val="cyan"/>
          <w:lang w:val="en-GB"/>
        </w:rPr>
        <w:t>participate in making the rules for Arctic affairs</w:t>
      </w:r>
      <w:r w:rsidRPr="00085ED0">
        <w:rPr>
          <w:highlight w:val="cyan"/>
          <w:u w:val="single"/>
          <w:lang w:val="en-GB"/>
        </w:rPr>
        <w:t>, not just following them</w:t>
      </w:r>
      <w:r w:rsidRPr="00AA4D3E">
        <w:rPr>
          <w:sz w:val="16"/>
          <w:lang w:val="en-GB"/>
        </w:rPr>
        <w:t xml:space="preserve"> – </w:t>
      </w:r>
      <w:r w:rsidRPr="00B65A9B">
        <w:rPr>
          <w:u w:val="single"/>
          <w:lang w:val="en-GB"/>
        </w:rPr>
        <w:t>a right that is currently almost exclusively enjoyed by the Arctic states.</w:t>
      </w:r>
      <w:r w:rsidRPr="00AA4D3E">
        <w:rPr>
          <w:sz w:val="16"/>
          <w:lang w:val="en-GB"/>
        </w:rPr>
        <w:t xml:space="preserve"> Considering impact that developments in the region have on the rest of the world this wish seems legitimate. Other dimension of this interest is competition between CJK countries. At the current point in time when the whole world is watching China continue its rise, Japan will certainly not put up with being just “China’s </w:t>
      </w:r>
      <w:proofErr w:type="spellStart"/>
      <w:r w:rsidRPr="00AA4D3E">
        <w:rPr>
          <w:sz w:val="16"/>
          <w:lang w:val="en-GB"/>
        </w:rPr>
        <w:t>neighbor</w:t>
      </w:r>
      <w:proofErr w:type="spellEnd"/>
      <w:r w:rsidRPr="00AA4D3E">
        <w:rPr>
          <w:sz w:val="16"/>
          <w:lang w:val="en-GB"/>
        </w:rPr>
        <w:t xml:space="preserve">”. High- aiming ambitions of South Korea also do not leave Japan a chance to just “go with the flow”. CJK countries keep constantly pushing each other forward, and despite all the rivalry it is more of an advantage for them. </w:t>
      </w:r>
      <w:proofErr w:type="gramStart"/>
      <w:r w:rsidRPr="00AA4D3E">
        <w:rPr>
          <w:sz w:val="16"/>
          <w:lang w:val="en-GB"/>
        </w:rPr>
        <w:t>In regards to</w:t>
      </w:r>
      <w:proofErr w:type="gramEnd"/>
      <w:r w:rsidRPr="00AA4D3E">
        <w:rPr>
          <w:sz w:val="16"/>
          <w:lang w:val="en-GB"/>
        </w:rPr>
        <w:t xml:space="preserve"> other East Asian states Japan has to promote positive global change, including dealing with Arctic challenges facilitated by climate change, to improve its image within the region. Overcoming militaristic perceptions of the past by doing good perfectly fits into the framework of Japanese public diplomacy to Southeast Asia. Last, but not least, </w:t>
      </w:r>
      <w:r w:rsidRPr="00AA4D3E">
        <w:rPr>
          <w:u w:val="single"/>
          <w:lang w:val="en-GB"/>
        </w:rPr>
        <w:t xml:space="preserve">Japan is deeply invested in tackling environmental problems in the Arctic. These issues are not only contextualized as security </w:t>
      </w:r>
      <w:proofErr w:type="gramStart"/>
      <w:r w:rsidRPr="00AA4D3E">
        <w:rPr>
          <w:u w:val="single"/>
          <w:lang w:val="en-GB"/>
        </w:rPr>
        <w:t>threats, but</w:t>
      </w:r>
      <w:proofErr w:type="gramEnd"/>
      <w:r w:rsidRPr="00AA4D3E">
        <w:rPr>
          <w:u w:val="single"/>
          <w:lang w:val="en-GB"/>
        </w:rPr>
        <w:t xml:space="preserve"> also comply with greater consensus on the need for urgent environmental action to protect the planet. </w:t>
      </w:r>
      <w:r w:rsidRPr="00AA4D3E">
        <w:rPr>
          <w:sz w:val="16"/>
          <w:lang w:val="en-GB"/>
        </w:rPr>
        <w:t xml:space="preserve">Japan shows great commitment to the United Nations Sustainable Development Goals and principles of the Paris Agreement. Japan utilizes its advanced research and observation carried out in the Arctic for over six decades now to positively contribute to the world developing sustainably and to uplift communities seriously affected by the climate change, first and foremost indigenous peoples of the Arctic. </w:t>
      </w:r>
    </w:p>
    <w:p w14:paraId="3B1F6E70" w14:textId="77777777" w:rsidR="00BE690E" w:rsidRDefault="00BE690E" w:rsidP="00BE690E">
      <w:pPr>
        <w:rPr>
          <w:sz w:val="16"/>
          <w:lang w:val="en-GB"/>
        </w:rPr>
      </w:pPr>
    </w:p>
    <w:p w14:paraId="3FDCA0EB" w14:textId="77777777" w:rsidR="00BE690E" w:rsidRDefault="00BE690E" w:rsidP="00BE690E">
      <w:pPr>
        <w:rPr>
          <w:sz w:val="16"/>
          <w:lang w:val="en-GB"/>
        </w:rPr>
      </w:pPr>
    </w:p>
    <w:p w14:paraId="0E16363C" w14:textId="77777777" w:rsidR="00BE690E" w:rsidRDefault="00BE690E" w:rsidP="00BE690E">
      <w:pPr>
        <w:rPr>
          <w:sz w:val="16"/>
          <w:lang w:val="en-GB"/>
        </w:rPr>
      </w:pPr>
    </w:p>
    <w:p w14:paraId="052B4DA1" w14:textId="77777777" w:rsidR="00BE690E" w:rsidRDefault="00BE690E" w:rsidP="00BE690E">
      <w:pPr>
        <w:rPr>
          <w:sz w:val="16"/>
          <w:lang w:val="en-GB"/>
        </w:rPr>
      </w:pPr>
    </w:p>
    <w:p w14:paraId="694DC4F2" w14:textId="77777777" w:rsidR="00BE690E" w:rsidRDefault="00BE690E" w:rsidP="00BE690E">
      <w:pPr>
        <w:pStyle w:val="Heading3"/>
        <w:rPr>
          <w:lang w:val="en-GB"/>
        </w:rPr>
      </w:pPr>
      <w:r>
        <w:rPr>
          <w:lang w:val="en-GB"/>
        </w:rPr>
        <w:lastRenderedPageBreak/>
        <w:t>US Alliance Scenario</w:t>
      </w:r>
    </w:p>
    <w:p w14:paraId="67895F3D" w14:textId="77777777" w:rsidR="00BE690E" w:rsidRDefault="00BE690E" w:rsidP="00BE690E">
      <w:pPr>
        <w:rPr>
          <w:sz w:val="16"/>
          <w:lang w:val="en-GB"/>
        </w:rPr>
      </w:pPr>
    </w:p>
    <w:p w14:paraId="1C179382" w14:textId="77777777" w:rsidR="00BE690E" w:rsidRPr="00281E91" w:rsidRDefault="00BE690E" w:rsidP="00BE690E">
      <w:pPr>
        <w:pStyle w:val="Heading4"/>
      </w:pPr>
      <w:r>
        <w:t xml:space="preserve">Japanese consultation over the </w:t>
      </w:r>
      <w:r>
        <w:rPr>
          <w:u w:val="single"/>
        </w:rPr>
        <w:t>plan</w:t>
      </w:r>
      <w:r>
        <w:t xml:space="preserve"> is key to </w:t>
      </w:r>
      <w:r>
        <w:rPr>
          <w:u w:val="single"/>
        </w:rPr>
        <w:t>broader</w:t>
      </w:r>
      <w:r>
        <w:t xml:space="preserve"> reinvigoration of the alliance</w:t>
      </w:r>
    </w:p>
    <w:p w14:paraId="4F82AEBA" w14:textId="77777777" w:rsidR="00BE690E" w:rsidRDefault="00BE690E" w:rsidP="00BE690E">
      <w:r>
        <w:rPr>
          <w:rStyle w:val="Style13ptBold"/>
        </w:rPr>
        <w:t xml:space="preserve">Tatsumi ’25 </w:t>
      </w:r>
      <w:r>
        <w:t>(4/4/2025, Yuki, “</w:t>
      </w:r>
      <w:r w:rsidRPr="00CD7C65">
        <w:t>Back to the Future? The Implications of Growing Strategic Competition in the Arctic for the US-Japan Alliance</w:t>
      </w:r>
      <w:r>
        <w:t>,”</w:t>
      </w:r>
      <w:r w:rsidRPr="00CD7C65">
        <w:t xml:space="preserve"> https://www.stimson.org/2025/implications-strategic-competition-arctic-us-japan-alliance/</w:t>
      </w:r>
      <w:r>
        <w:t>)</w:t>
      </w:r>
    </w:p>
    <w:p w14:paraId="637600DE" w14:textId="77777777" w:rsidR="00BE690E" w:rsidRDefault="00BE690E" w:rsidP="00BE690E">
      <w:pPr>
        <w:rPr>
          <w:sz w:val="16"/>
        </w:rPr>
      </w:pPr>
      <w:r w:rsidRPr="00B772E2">
        <w:rPr>
          <w:sz w:val="16"/>
        </w:rPr>
        <w:t xml:space="preserve">Fast forward to the 21st century, and </w:t>
      </w:r>
      <w:r w:rsidRPr="00085ED0">
        <w:rPr>
          <w:rStyle w:val="StyleUnderline"/>
          <w:highlight w:val="cyan"/>
        </w:rPr>
        <w:t>Japan</w:t>
      </w:r>
      <w:r w:rsidRPr="00CD7C65">
        <w:rPr>
          <w:rStyle w:val="StyleUnderline"/>
        </w:rPr>
        <w:t xml:space="preserve"> has </w:t>
      </w:r>
      <w:r w:rsidRPr="00085ED0">
        <w:rPr>
          <w:rStyle w:val="StyleUnderline"/>
          <w:highlight w:val="cyan"/>
        </w:rPr>
        <w:t>not</w:t>
      </w:r>
      <w:r w:rsidRPr="00CD7C65">
        <w:rPr>
          <w:rStyle w:val="StyleUnderline"/>
        </w:rPr>
        <w:t xml:space="preserve"> been </w:t>
      </w:r>
      <w:r w:rsidRPr="00085ED0">
        <w:rPr>
          <w:rStyle w:val="StyleUnderline"/>
          <w:highlight w:val="cyan"/>
        </w:rPr>
        <w:t>oblivious to</w:t>
      </w:r>
      <w:r w:rsidRPr="00CD7C65">
        <w:rPr>
          <w:rStyle w:val="StyleUnderline"/>
        </w:rPr>
        <w:t xml:space="preserve"> the rising </w:t>
      </w:r>
      <w:r w:rsidRPr="00085ED0">
        <w:rPr>
          <w:rStyle w:val="StyleUnderline"/>
          <w:highlight w:val="cyan"/>
        </w:rPr>
        <w:t>importance of</w:t>
      </w:r>
      <w:r w:rsidRPr="00CD7C65">
        <w:rPr>
          <w:rStyle w:val="StyleUnderline"/>
        </w:rPr>
        <w:t xml:space="preserve"> the </w:t>
      </w:r>
      <w:r w:rsidRPr="00085ED0">
        <w:rPr>
          <w:rStyle w:val="StyleUnderline"/>
          <w:highlight w:val="cyan"/>
        </w:rPr>
        <w:t>Arctic</w:t>
      </w:r>
      <w:r w:rsidRPr="00B772E2">
        <w:rPr>
          <w:sz w:val="16"/>
        </w:rPr>
        <w:t xml:space="preserve">, either. The Japanese government, following Japan’s ascendance to the Arctic Council as a permanent observer in 2013, issued its Arctic Policy in 2015 which focuses on (1) environment, (2) indigenous population, (3) science and technology, (4) promoting the rule of law, (5) utilization of the Arctic passage route, (6) natural resource development, and (7) regional security. This policy was incorporated into Japan’s Third Basic Plan for Ocean Policy, most recently updated in 2018. Despite the regional security consideration, Japan’s approach to the Arctic has been firmly rooted in three areas – scientific research, promotion of international cooperation, and sustainable development of the Arctic. However, </w:t>
      </w:r>
      <w:r w:rsidRPr="00CD7C65">
        <w:rPr>
          <w:rStyle w:val="StyleUnderline"/>
        </w:rPr>
        <w:t xml:space="preserve">as the </w:t>
      </w:r>
      <w:r w:rsidRPr="00085ED0">
        <w:rPr>
          <w:rStyle w:val="StyleUnderline"/>
          <w:highlight w:val="cyan"/>
        </w:rPr>
        <w:t>geostrategic competition</w:t>
      </w:r>
      <w:r w:rsidRPr="00CD7C65">
        <w:rPr>
          <w:rStyle w:val="StyleUnderline"/>
        </w:rPr>
        <w:t xml:space="preserve"> in the Arctic seems to </w:t>
      </w:r>
      <w:r w:rsidRPr="00085ED0">
        <w:rPr>
          <w:rStyle w:val="StyleUnderline"/>
          <w:highlight w:val="cyan"/>
        </w:rPr>
        <w:t>intensify</w:t>
      </w:r>
      <w:r w:rsidRPr="00CD7C65">
        <w:rPr>
          <w:rStyle w:val="StyleUnderline"/>
        </w:rPr>
        <w:t xml:space="preserve">, the </w:t>
      </w:r>
      <w:r w:rsidRPr="00085ED0">
        <w:rPr>
          <w:rStyle w:val="StyleUnderline"/>
          <w:highlight w:val="cyan"/>
        </w:rPr>
        <w:t xml:space="preserve">North Pacific </w:t>
      </w:r>
      <w:r w:rsidRPr="007912F0">
        <w:rPr>
          <w:rStyle w:val="StyleUnderline"/>
        </w:rPr>
        <w:t xml:space="preserve">may </w:t>
      </w:r>
      <w:r w:rsidRPr="00085ED0">
        <w:rPr>
          <w:rStyle w:val="StyleUnderline"/>
          <w:highlight w:val="cyan"/>
        </w:rPr>
        <w:t>re-enter</w:t>
      </w:r>
      <w:r w:rsidRPr="00CD7C65">
        <w:rPr>
          <w:rStyle w:val="StyleUnderline"/>
        </w:rPr>
        <w:t xml:space="preserve"> </w:t>
      </w:r>
      <w:r w:rsidRPr="00085ED0">
        <w:rPr>
          <w:rStyle w:val="StyleUnderline"/>
          <w:highlight w:val="cyan"/>
        </w:rPr>
        <w:t>Japan’s strategic landscape</w:t>
      </w:r>
      <w:r w:rsidRPr="00CD7C65">
        <w:rPr>
          <w:rStyle w:val="StyleUnderline"/>
        </w:rPr>
        <w:t>.</w:t>
      </w:r>
      <w:r>
        <w:rPr>
          <w:rStyle w:val="StyleUnderline"/>
        </w:rPr>
        <w:t xml:space="preserve"> </w:t>
      </w:r>
      <w:r w:rsidRPr="00CD7C65">
        <w:rPr>
          <w:rStyle w:val="StyleUnderline"/>
        </w:rPr>
        <w:t>Namely</w:t>
      </w:r>
      <w:r w:rsidRPr="00B772E2">
        <w:rPr>
          <w:sz w:val="16"/>
        </w:rPr>
        <w:t xml:space="preserve">, the greater interest by </w:t>
      </w:r>
      <w:r w:rsidRPr="00085ED0">
        <w:rPr>
          <w:rStyle w:val="StyleUnderline"/>
          <w:highlight w:val="cyan"/>
        </w:rPr>
        <w:t>China</w:t>
      </w:r>
      <w:r w:rsidRPr="00B772E2">
        <w:rPr>
          <w:sz w:val="16"/>
        </w:rPr>
        <w:t xml:space="preserve"> on engaging the Arctic countries through investments in infrastructure and energy developments in the region </w:t>
      </w:r>
      <w:r w:rsidRPr="00CD7C65">
        <w:rPr>
          <w:rStyle w:val="StyleUnderline"/>
        </w:rPr>
        <w:t xml:space="preserve">has </w:t>
      </w:r>
      <w:r w:rsidRPr="00085ED0">
        <w:rPr>
          <w:rStyle w:val="StyleUnderline"/>
          <w:highlight w:val="cyan"/>
        </w:rPr>
        <w:t xml:space="preserve">compelled Japan to work with U.S. </w:t>
      </w:r>
      <w:r w:rsidRPr="007912F0">
        <w:rPr>
          <w:rStyle w:val="StyleUnderline"/>
        </w:rPr>
        <w:t>and European partners to ensure that the Arctic remains “free and open and is governed</w:t>
      </w:r>
      <w:r w:rsidRPr="00CD7C65">
        <w:rPr>
          <w:rStyle w:val="StyleUnderline"/>
        </w:rPr>
        <w:t xml:space="preserve"> by the rule of law”.</w:t>
      </w:r>
      <w:r>
        <w:rPr>
          <w:rStyle w:val="StyleUnderline"/>
        </w:rPr>
        <w:t xml:space="preserve"> </w:t>
      </w:r>
      <w:r w:rsidRPr="00B772E2">
        <w:rPr>
          <w:sz w:val="16"/>
        </w:rPr>
        <w:t xml:space="preserve">Indeed, Japan has been reenergizing its outreach to Northern Europe – When then-foreign minister Yoko Kamikawa visited Sweden in January 2024, she unveiled Japan’s Northern European Diplomacy Initiative with four focus areas: the Arctic, gender issues, broader economic cooperation (including cooperation in science and technology), and defense. While cooperation in the Arctic under this initiative is centered in cooperation in scientific research, environmental preservation, and human resources development, the countries that have high stakes in the </w:t>
      </w:r>
      <w:proofErr w:type="spellStart"/>
      <w:proofErr w:type="gramStart"/>
      <w:r w:rsidRPr="00B772E2">
        <w:rPr>
          <w:sz w:val="16"/>
        </w:rPr>
        <w:t>Arcti,c</w:t>
      </w:r>
      <w:proofErr w:type="spellEnd"/>
      <w:proofErr w:type="gramEnd"/>
      <w:r w:rsidRPr="00B772E2">
        <w:rPr>
          <w:sz w:val="16"/>
        </w:rPr>
        <w:t xml:space="preserve"> such as Sweden, Norway, Denmark, and Finland have been identified as the countries with which Japan seeks to strengthen its defense relations. What’s more, China’s growing cooperation with Russia only aggravates Japan’s concern of China’s behavior in the Arctic. North Pacific in the U.S.-Japan Alliance Given the emergence of the Arctic as the next ground for geostrategic competition, security </w:t>
      </w:r>
      <w:r w:rsidRPr="00085ED0">
        <w:rPr>
          <w:rStyle w:val="StyleUnderline"/>
          <w:highlight w:val="cyan"/>
        </w:rPr>
        <w:t>cooperation</w:t>
      </w:r>
      <w:r w:rsidRPr="00CD7C65">
        <w:rPr>
          <w:rStyle w:val="StyleUnderline"/>
        </w:rPr>
        <w:t xml:space="preserve"> </w:t>
      </w:r>
      <w:r w:rsidRPr="00085ED0">
        <w:rPr>
          <w:rStyle w:val="StyleUnderline"/>
          <w:highlight w:val="cyan"/>
        </w:rPr>
        <w:t>in</w:t>
      </w:r>
      <w:r w:rsidRPr="00CD7C65">
        <w:rPr>
          <w:rStyle w:val="StyleUnderline"/>
        </w:rPr>
        <w:t xml:space="preserve"> the </w:t>
      </w:r>
      <w:r w:rsidRPr="00085ED0">
        <w:rPr>
          <w:rStyle w:val="StyleUnderline"/>
          <w:highlight w:val="cyan"/>
        </w:rPr>
        <w:t>Arctic</w:t>
      </w:r>
      <w:r w:rsidRPr="00B772E2">
        <w:rPr>
          <w:sz w:val="16"/>
        </w:rPr>
        <w:t xml:space="preserve"> and the broader North Pacific </w:t>
      </w:r>
      <w:r w:rsidRPr="00085ED0">
        <w:rPr>
          <w:rStyle w:val="StyleUnderline"/>
          <w:highlight w:val="cyan"/>
        </w:rPr>
        <w:t>may re-emerge</w:t>
      </w:r>
      <w:r w:rsidRPr="00CD7C65">
        <w:rPr>
          <w:rStyle w:val="StyleUnderline"/>
        </w:rPr>
        <w:t xml:space="preserve"> as places for </w:t>
      </w:r>
      <w:r w:rsidRPr="00085ED0">
        <w:rPr>
          <w:rStyle w:val="StyleUnderline"/>
          <w:highlight w:val="cyan"/>
        </w:rPr>
        <w:t>deeper U.S.-Japan alliance</w:t>
      </w:r>
      <w:r w:rsidRPr="00B772E2">
        <w:rPr>
          <w:sz w:val="16"/>
        </w:rPr>
        <w:t xml:space="preserve"> cooperation as Japan looks to push for greater cooperation with Northern European countries. </w:t>
      </w:r>
      <w:r w:rsidRPr="00CD7C65">
        <w:rPr>
          <w:rStyle w:val="StyleUnderline"/>
        </w:rPr>
        <w:t xml:space="preserve">In fact, despite rising tensions in the trans-Atlantic alliance over the handling of the Russia-Ukraine war and trade, the </w:t>
      </w:r>
      <w:r w:rsidRPr="00085ED0">
        <w:rPr>
          <w:rStyle w:val="StyleUnderline"/>
          <w:highlight w:val="cyan"/>
        </w:rPr>
        <w:t>Arctic provides a unique opportunity for greater cooperation</w:t>
      </w:r>
      <w:r w:rsidRPr="00B772E2">
        <w:rPr>
          <w:sz w:val="16"/>
        </w:rPr>
        <w:t xml:space="preserve">. Indeed, </w:t>
      </w:r>
      <w:r w:rsidRPr="00085ED0">
        <w:rPr>
          <w:rStyle w:val="StyleUnderline"/>
          <w:highlight w:val="cyan"/>
        </w:rPr>
        <w:t>Japan’s approach</w:t>
      </w:r>
      <w:r w:rsidRPr="00CD7C65">
        <w:rPr>
          <w:rStyle w:val="StyleUnderline"/>
        </w:rPr>
        <w:t xml:space="preserve"> to the Arctic—primarily </w:t>
      </w:r>
      <w:r w:rsidRPr="00085ED0">
        <w:rPr>
          <w:rStyle w:val="StyleUnderline"/>
          <w:highlight w:val="cyan"/>
        </w:rPr>
        <w:t>focused on scientific research</w:t>
      </w:r>
      <w:r w:rsidRPr="00CD7C65">
        <w:rPr>
          <w:rStyle w:val="StyleUnderline"/>
        </w:rPr>
        <w:t xml:space="preserve"> and environmental conservation—makes Tokyo well-positioned to facilitate</w:t>
      </w:r>
      <w:r w:rsidRPr="00B772E2">
        <w:rPr>
          <w:sz w:val="16"/>
        </w:rPr>
        <w:t xml:space="preserve"> the cooperation between the U.S., Japan, and North Europe at a critical juncture for the future of the trans-Atlantic alliance. In the context of the U.S.-Japan alliance, Japan can leverage the assets and capabilities that the Japan Maritime Self-Defense Force (JMSDF) has already developed to enhance its role in surveillance and intelligence-gathering in the North Pacific. Even after the Cold War, the JMSDF maintained its surveillance and intelligence-gathering operations in the North to keep not only North Korea’s but also China’s and Russia’s military behavior in check. These efforts may need to be enhanced once again, especially given the elevated level of military activities by China and Russia.</w:t>
      </w:r>
    </w:p>
    <w:p w14:paraId="410C22AF" w14:textId="77777777" w:rsidR="00BE690E" w:rsidRDefault="00BE690E" w:rsidP="00BE690E">
      <w:pPr>
        <w:rPr>
          <w:sz w:val="16"/>
        </w:rPr>
      </w:pPr>
    </w:p>
    <w:p w14:paraId="099B6BD8" w14:textId="77777777" w:rsidR="00BE690E" w:rsidRDefault="00BE690E" w:rsidP="00BE690E"/>
    <w:p w14:paraId="2A84EFE6" w14:textId="77777777" w:rsidR="00BE690E" w:rsidRPr="00281E91" w:rsidRDefault="00BE690E" w:rsidP="00BE690E">
      <w:pPr>
        <w:pStyle w:val="Heading4"/>
      </w:pPr>
      <w:r>
        <w:t xml:space="preserve">The CP is </w:t>
      </w:r>
      <w:r>
        <w:rPr>
          <w:u w:val="single"/>
        </w:rPr>
        <w:t>key</w:t>
      </w:r>
      <w:r>
        <w:t xml:space="preserve"> to reinvigorate the US-Japan Alliance</w:t>
      </w:r>
    </w:p>
    <w:p w14:paraId="48F40765" w14:textId="77777777" w:rsidR="00BE690E" w:rsidRPr="000500D4" w:rsidRDefault="00BE690E" w:rsidP="00BE690E">
      <w:proofErr w:type="spellStart"/>
      <w:r>
        <w:rPr>
          <w:rStyle w:val="Style13ptBold"/>
        </w:rPr>
        <w:t>Chanlett</w:t>
      </w:r>
      <w:proofErr w:type="spellEnd"/>
      <w:r>
        <w:rPr>
          <w:rStyle w:val="Style13ptBold"/>
        </w:rPr>
        <w:t xml:space="preserve">-Avery ’25 </w:t>
      </w:r>
      <w:r w:rsidRPr="000500D4">
        <w:t xml:space="preserve">[4/12/2025. Emma </w:t>
      </w:r>
      <w:proofErr w:type="spellStart"/>
      <w:r w:rsidRPr="000500D4">
        <w:t>Chanlett</w:t>
      </w:r>
      <w:proofErr w:type="spellEnd"/>
      <w:r w:rsidRPr="000500D4">
        <w:t>-Avery is the Director of Political-Security Affairs and Deputy Director of ASPI, Washing</w:t>
      </w:r>
      <w:r>
        <w:t>t</w:t>
      </w:r>
      <w:r w:rsidRPr="000500D4">
        <w:t>on, D.C. Office. Asian Society Policy Institute. “The Japan-U.S. Alliance at a Pivotal Moment and the Path Ahead”. https://asiasociety.org/policy-institute/japan-us-alliance-pivotal-moment-and-path-ahead]</w:t>
      </w:r>
    </w:p>
    <w:p w14:paraId="54CC9A69" w14:textId="77777777" w:rsidR="00BE690E" w:rsidRPr="00D76449" w:rsidRDefault="00BE690E" w:rsidP="00BE690E">
      <w:pPr>
        <w:rPr>
          <w:sz w:val="16"/>
        </w:rPr>
      </w:pPr>
      <w:r w:rsidRPr="00D76449">
        <w:rPr>
          <w:sz w:val="16"/>
        </w:rPr>
        <w:t>Overview</w:t>
      </w:r>
      <w:r>
        <w:rPr>
          <w:sz w:val="16"/>
        </w:rPr>
        <w:t xml:space="preserve"> </w:t>
      </w:r>
      <w:r w:rsidRPr="00D76449">
        <w:rPr>
          <w:sz w:val="16"/>
        </w:rPr>
        <w:t xml:space="preserve">On January 15, the Asia Society Policy Institute (ASPI) hosted a conference on the U.S.-Japan relationship, less than a week before Donald Trump was inaugurated for his second term as president. The conference, consisting of two public panels and three private sessions under Chatham House Rule, explored </w:t>
      </w:r>
      <w:r w:rsidRPr="00442277">
        <w:rPr>
          <w:rStyle w:val="Emphasis"/>
        </w:rPr>
        <w:t xml:space="preserve">the </w:t>
      </w:r>
      <w:r w:rsidRPr="00085ED0">
        <w:rPr>
          <w:rStyle w:val="Emphasis"/>
          <w:highlight w:val="cyan"/>
        </w:rPr>
        <w:t>U.S.-Japan alliance at</w:t>
      </w:r>
      <w:r w:rsidRPr="00442277">
        <w:rPr>
          <w:rStyle w:val="Emphasis"/>
        </w:rPr>
        <w:t xml:space="preserve"> a </w:t>
      </w:r>
      <w:r w:rsidRPr="00085ED0">
        <w:rPr>
          <w:rStyle w:val="Emphasis"/>
          <w:highlight w:val="cyan"/>
        </w:rPr>
        <w:t>pivotal moment</w:t>
      </w:r>
      <w:r w:rsidRPr="00D76449">
        <w:rPr>
          <w:sz w:val="16"/>
        </w:rPr>
        <w:t xml:space="preserve"> and delved into the security-related and economic implications for the two allies. Three weeks later, Prime Minister Shigeru </w:t>
      </w:r>
      <w:proofErr w:type="spellStart"/>
      <w:r w:rsidRPr="00D76449">
        <w:rPr>
          <w:sz w:val="16"/>
        </w:rPr>
        <w:t>Ishiba</w:t>
      </w:r>
      <w:proofErr w:type="spellEnd"/>
      <w:r w:rsidRPr="00D76449">
        <w:rPr>
          <w:sz w:val="16"/>
        </w:rPr>
        <w:t xml:space="preserve"> visited the White House, setting the tone for relations under a second Trump administration. What did the summit reveal about prospects for the partnership? How did this meeting measure up to the conclusions and observations that the conference reached? And how do the two countries forge the difficult path ahead?</w:t>
      </w:r>
      <w:r>
        <w:rPr>
          <w:sz w:val="16"/>
        </w:rPr>
        <w:t xml:space="preserve"> </w:t>
      </w:r>
      <w:proofErr w:type="spellStart"/>
      <w:r w:rsidRPr="00D76449">
        <w:rPr>
          <w:sz w:val="16"/>
        </w:rPr>
        <w:t>Ishiba</w:t>
      </w:r>
      <w:proofErr w:type="spellEnd"/>
      <w:r w:rsidRPr="00D76449">
        <w:rPr>
          <w:sz w:val="16"/>
        </w:rPr>
        <w:t xml:space="preserve"> and Trump: </w:t>
      </w:r>
      <w:r w:rsidRPr="00D76449">
        <w:rPr>
          <w:sz w:val="16"/>
        </w:rPr>
        <w:lastRenderedPageBreak/>
        <w:t>The Initial Encounter</w:t>
      </w:r>
      <w:r>
        <w:rPr>
          <w:sz w:val="16"/>
        </w:rPr>
        <w:t xml:space="preserve"> </w:t>
      </w:r>
      <w:r w:rsidRPr="00D76449">
        <w:rPr>
          <w:sz w:val="16"/>
        </w:rPr>
        <w:t xml:space="preserve">Early reviews of the summit are largely characterized by relief. </w:t>
      </w:r>
      <w:proofErr w:type="spellStart"/>
      <w:r w:rsidRPr="00D76449">
        <w:rPr>
          <w:sz w:val="16"/>
        </w:rPr>
        <w:t>Ishiba</w:t>
      </w:r>
      <w:proofErr w:type="spellEnd"/>
      <w:r w:rsidRPr="00D76449">
        <w:rPr>
          <w:sz w:val="16"/>
        </w:rPr>
        <w:t xml:space="preserve"> emerged unscathed from the meeting, able to list Japan’s priorities from the podium and asserting that Japan made the decision to double its defense spending on its own, not based on a U.S. demand. He complied with the expectation that he would praise Trump, calling him “powerful and sincere,” and claimed that Japanese investment in the United States gained momentum after the U.S. election.</w:t>
      </w:r>
      <w:r>
        <w:rPr>
          <w:sz w:val="16"/>
        </w:rPr>
        <w:t xml:space="preserve"> </w:t>
      </w:r>
      <w:r w:rsidRPr="00D76449">
        <w:rPr>
          <w:sz w:val="16"/>
        </w:rPr>
        <w:t xml:space="preserve">During the press conference, </w:t>
      </w:r>
      <w:proofErr w:type="spellStart"/>
      <w:r w:rsidRPr="00D76449">
        <w:rPr>
          <w:sz w:val="16"/>
        </w:rPr>
        <w:t>Ishiba</w:t>
      </w:r>
      <w:proofErr w:type="spellEnd"/>
      <w:r w:rsidRPr="00D76449">
        <w:rPr>
          <w:sz w:val="16"/>
        </w:rPr>
        <w:t xml:space="preserve"> ticked off a series of commitments that echoed those established in previous administrations: affirmation that Article 5 of the U.S.-Japan security treaty covers the Senkaku Islands, the continuation of the Quad (Australia, India, Japan, and the United States) and trilateral partnerships with South Korea and the Philippines, and an agreement of no change to the status quo through the use of force or coercion in the South China Sea or East China Sea. (The addition of the term "coercion" was new and could include economic measures not only military moves.) Trump made no mention of these Japanese priorities but focused his remarks on Japan’s investment in the United States.</w:t>
      </w:r>
      <w:r>
        <w:rPr>
          <w:sz w:val="16"/>
        </w:rPr>
        <w:t xml:space="preserve"> </w:t>
      </w:r>
      <w:r w:rsidRPr="00D76449">
        <w:rPr>
          <w:sz w:val="16"/>
        </w:rPr>
        <w:t xml:space="preserve">By emphasizing increased investment in the United States and lavishing praise on Trump, </w:t>
      </w:r>
      <w:proofErr w:type="spellStart"/>
      <w:r w:rsidRPr="00D76449">
        <w:rPr>
          <w:sz w:val="16"/>
        </w:rPr>
        <w:t>Ishiba</w:t>
      </w:r>
      <w:proofErr w:type="spellEnd"/>
      <w:r w:rsidRPr="00D76449">
        <w:rPr>
          <w:sz w:val="16"/>
        </w:rPr>
        <w:t xml:space="preserve"> avoided an anticipated demand by President Trump for Japan to raise its defense spending beyond the 2% of GDP goal that Japan has set. Trump made clear that energy exports would be a major priority and a possible remedy for the large trade deficit that exists with Japan. Tokyo could face pressure to invest heavily in an Alaskan pipeline that Trump has prioritized, even issuing an Executive Order outlining its benefits.</w:t>
      </w:r>
      <w:r>
        <w:rPr>
          <w:sz w:val="16"/>
        </w:rPr>
        <w:t xml:space="preserve"> </w:t>
      </w:r>
      <w:r w:rsidRPr="00D76449">
        <w:rPr>
          <w:sz w:val="16"/>
        </w:rPr>
        <w:t>Trump’s Early Moves and the Alliance</w:t>
      </w:r>
      <w:r>
        <w:rPr>
          <w:sz w:val="16"/>
        </w:rPr>
        <w:t xml:space="preserve"> </w:t>
      </w:r>
      <w:r w:rsidRPr="00D76449">
        <w:rPr>
          <w:sz w:val="16"/>
        </w:rPr>
        <w:t xml:space="preserve">While the outcome may have allayed fears of a disastrous launch and provided a reprieve for </w:t>
      </w:r>
      <w:proofErr w:type="spellStart"/>
      <w:r w:rsidRPr="00D76449">
        <w:rPr>
          <w:sz w:val="16"/>
        </w:rPr>
        <w:t>Ishiba</w:t>
      </w:r>
      <w:proofErr w:type="spellEnd"/>
      <w:r w:rsidRPr="00D76449">
        <w:rPr>
          <w:sz w:val="16"/>
        </w:rPr>
        <w:t xml:space="preserve"> from his domestic skeptics, the alliance has not yet executed the pivot to its role in the America First foreign policy. </w:t>
      </w:r>
      <w:r w:rsidRPr="00442277">
        <w:rPr>
          <w:rStyle w:val="StyleUnderline"/>
        </w:rPr>
        <w:t>One successful summit</w:t>
      </w:r>
      <w:r w:rsidRPr="00D76449">
        <w:rPr>
          <w:sz w:val="16"/>
        </w:rPr>
        <w:t>—including a Joint Statement that reiterated mostly previous language about the alliance—</w:t>
      </w:r>
      <w:r w:rsidRPr="00442277">
        <w:rPr>
          <w:rStyle w:val="StyleUnderline"/>
        </w:rPr>
        <w:t xml:space="preserve">may not soothe the anxiety that was a central theme among conference participants. In </w:t>
      </w:r>
      <w:r w:rsidRPr="00085ED0">
        <w:rPr>
          <w:rStyle w:val="StyleUnderline"/>
          <w:highlight w:val="cyan"/>
        </w:rPr>
        <w:t>Trump</w:t>
      </w:r>
      <w:r w:rsidRPr="00442277">
        <w:rPr>
          <w:rStyle w:val="StyleUnderline"/>
        </w:rPr>
        <w:t xml:space="preserve">’s first month in office, </w:t>
      </w:r>
      <w:r w:rsidRPr="00773252">
        <w:rPr>
          <w:rStyle w:val="StyleUnderline"/>
        </w:rPr>
        <w:t xml:space="preserve">his </w:t>
      </w:r>
      <w:r w:rsidRPr="00085ED0">
        <w:rPr>
          <w:rStyle w:val="StyleUnderline"/>
          <w:highlight w:val="cyan"/>
        </w:rPr>
        <w:t>admin</w:t>
      </w:r>
      <w:r w:rsidRPr="00442277">
        <w:rPr>
          <w:rStyle w:val="StyleUnderline"/>
        </w:rPr>
        <w:t xml:space="preserve">istration </w:t>
      </w:r>
      <w:r w:rsidRPr="00085ED0">
        <w:rPr>
          <w:rStyle w:val="StyleUnderline"/>
          <w:highlight w:val="cyan"/>
        </w:rPr>
        <w:t>made</w:t>
      </w:r>
      <w:r w:rsidRPr="00442277">
        <w:rPr>
          <w:rStyle w:val="StyleUnderline"/>
        </w:rPr>
        <w:t xml:space="preserve"> several </w:t>
      </w:r>
      <w:r w:rsidRPr="00085ED0">
        <w:rPr>
          <w:rStyle w:val="StyleUnderline"/>
          <w:highlight w:val="cyan"/>
        </w:rPr>
        <w:t>moves that could prove detrimental to the</w:t>
      </w:r>
      <w:r w:rsidRPr="00442277">
        <w:rPr>
          <w:rStyle w:val="StyleUnderline"/>
        </w:rPr>
        <w:t xml:space="preserve"> </w:t>
      </w:r>
      <w:r w:rsidRPr="00085ED0">
        <w:rPr>
          <w:rStyle w:val="StyleUnderline"/>
          <w:highlight w:val="cyan"/>
        </w:rPr>
        <w:t>relationship</w:t>
      </w:r>
      <w:r w:rsidRPr="00442277">
        <w:rPr>
          <w:rStyle w:val="StyleUnderline"/>
        </w:rPr>
        <w:t>.</w:t>
      </w:r>
      <w:r w:rsidRPr="00D76449">
        <w:rPr>
          <w:sz w:val="16"/>
        </w:rPr>
        <w:t xml:space="preserve"> </w:t>
      </w:r>
      <w:r w:rsidRPr="00442277">
        <w:rPr>
          <w:rStyle w:val="StyleUnderline"/>
        </w:rPr>
        <w:t>Chief among them was</w:t>
      </w:r>
      <w:r w:rsidRPr="00D76449">
        <w:rPr>
          <w:sz w:val="16"/>
        </w:rPr>
        <w:t xml:space="preserve"> the imposition of steel and aluminum </w:t>
      </w:r>
      <w:r w:rsidRPr="00085ED0">
        <w:rPr>
          <w:rStyle w:val="StyleUnderline"/>
          <w:highlight w:val="cyan"/>
        </w:rPr>
        <w:t>tariffs</w:t>
      </w:r>
      <w:r w:rsidRPr="00D76449">
        <w:rPr>
          <w:sz w:val="16"/>
        </w:rPr>
        <w:t xml:space="preserve"> without an exception for Japan, a policy direction predicted by ASPI’s economic roundtable. </w:t>
      </w:r>
      <w:proofErr w:type="gramStart"/>
      <w:r w:rsidRPr="00D76449">
        <w:rPr>
          <w:sz w:val="16"/>
        </w:rPr>
        <w:t>Trump’s</w:t>
      </w:r>
      <w:proofErr w:type="gramEnd"/>
      <w:r w:rsidRPr="00D76449">
        <w:rPr>
          <w:sz w:val="16"/>
        </w:rPr>
        <w:t xml:space="preserve"> threatened 25% tariffs on Mexico would damage Japan’s auto industry, which has shifted much of its production to Mexico. The thorny campaign-trail issue of Nippon Steel’s bid to buy U.S. Steel persisted, with Trump resisting the deal and striking a blow to the “friendshoring” framework to secure supply chains.</w:t>
      </w:r>
      <w:r>
        <w:rPr>
          <w:sz w:val="16"/>
        </w:rPr>
        <w:t xml:space="preserve"> </w:t>
      </w:r>
      <w:r w:rsidRPr="00D76449">
        <w:rPr>
          <w:sz w:val="16"/>
        </w:rPr>
        <w:t xml:space="preserve">The first weeks of Trump’s term brought other changes that will impact the U.S.-Japan relationship. </w:t>
      </w:r>
      <w:r w:rsidRPr="00442277">
        <w:rPr>
          <w:rStyle w:val="StyleUnderline"/>
        </w:rPr>
        <w:t>The</w:t>
      </w:r>
      <w:r w:rsidRPr="00D76449">
        <w:rPr>
          <w:sz w:val="16"/>
        </w:rPr>
        <w:t xml:space="preserve"> rapid </w:t>
      </w:r>
      <w:r w:rsidRPr="00085ED0">
        <w:rPr>
          <w:rStyle w:val="StyleUnderline"/>
          <w:highlight w:val="cyan"/>
        </w:rPr>
        <w:t>dismantlement of USAID</w:t>
      </w:r>
      <w:r w:rsidRPr="00D76449">
        <w:rPr>
          <w:sz w:val="16"/>
        </w:rPr>
        <w:t xml:space="preserve"> is likely to diminish U.S. soft power abroad, particularly in the Global South where Japan has focused diplomatic overtures and overseas development assistance. Elon Musk’s campaign to lay off large swathes of federal workers could hollow out the working-level employees who maintain the partnership across several agencies. As cautioned during the first conference panel, developing and sustaining efforts such as the nascent </w:t>
      </w:r>
      <w:proofErr w:type="gramStart"/>
      <w:r w:rsidRPr="00D76449">
        <w:rPr>
          <w:sz w:val="16"/>
        </w:rPr>
        <w:t>mini-laterals</w:t>
      </w:r>
      <w:proofErr w:type="gramEnd"/>
      <w:r w:rsidRPr="00D76449">
        <w:rPr>
          <w:sz w:val="16"/>
        </w:rPr>
        <w:t xml:space="preserve"> demand great amounts of staff time, energy, and patience; a reduction in workforce could stunt those initiatives. </w:t>
      </w:r>
      <w:proofErr w:type="gramStart"/>
      <w:r w:rsidRPr="00D76449">
        <w:rPr>
          <w:sz w:val="16"/>
        </w:rPr>
        <w:t>In the course of</w:t>
      </w:r>
      <w:proofErr w:type="gramEnd"/>
      <w:r w:rsidRPr="00D76449">
        <w:rPr>
          <w:sz w:val="16"/>
        </w:rPr>
        <w:t xml:space="preserve"> Cabinet confirmation hearings, Senate Republicans acquiesced to all of Trump’s nominees—</w:t>
      </w:r>
      <w:r w:rsidRPr="00442277">
        <w:rPr>
          <w:rStyle w:val="StyleUnderline"/>
        </w:rPr>
        <w:t>while Japan may have been heartened by the swift and unanimous confirmation of</w:t>
      </w:r>
      <w:r w:rsidRPr="00D76449">
        <w:rPr>
          <w:sz w:val="16"/>
        </w:rPr>
        <w:t xml:space="preserve"> Marco </w:t>
      </w:r>
      <w:r w:rsidRPr="00442277">
        <w:rPr>
          <w:rStyle w:val="StyleUnderline"/>
        </w:rPr>
        <w:t>Rubio as secretary of state, other national security figures such as</w:t>
      </w:r>
      <w:r w:rsidRPr="00D76449">
        <w:rPr>
          <w:sz w:val="16"/>
        </w:rPr>
        <w:t xml:space="preserve"> Defense Secretary Pete </w:t>
      </w:r>
      <w:r w:rsidRPr="00085ED0">
        <w:rPr>
          <w:rStyle w:val="StyleUnderline"/>
          <w:highlight w:val="cyan"/>
        </w:rPr>
        <w:t>Hegseth</w:t>
      </w:r>
      <w:r w:rsidRPr="00085ED0">
        <w:rPr>
          <w:sz w:val="16"/>
          <w:highlight w:val="cyan"/>
        </w:rPr>
        <w:t xml:space="preserve"> </w:t>
      </w:r>
      <w:r w:rsidRPr="00085ED0">
        <w:rPr>
          <w:rStyle w:val="StyleUnderline"/>
          <w:highlight w:val="cyan"/>
        </w:rPr>
        <w:t>and</w:t>
      </w:r>
      <w:r w:rsidRPr="00D76449">
        <w:rPr>
          <w:sz w:val="16"/>
        </w:rPr>
        <w:t xml:space="preserve"> Director of National Intelligence Tulsi </w:t>
      </w:r>
      <w:r w:rsidRPr="00085ED0">
        <w:rPr>
          <w:rStyle w:val="StyleUnderline"/>
          <w:highlight w:val="cyan"/>
        </w:rPr>
        <w:t>Gabbard provide less reassurance about the importance of alliances in U.S. foreign policy</w:t>
      </w:r>
      <w:r w:rsidRPr="00442277">
        <w:rPr>
          <w:rStyle w:val="StyleUnderline"/>
        </w:rPr>
        <w:t>.</w:t>
      </w:r>
      <w:r>
        <w:rPr>
          <w:rStyle w:val="StyleUnderline"/>
        </w:rPr>
        <w:t xml:space="preserve"> </w:t>
      </w:r>
      <w:r w:rsidRPr="00D76449">
        <w:rPr>
          <w:sz w:val="16"/>
        </w:rPr>
        <w:t xml:space="preserve">Perhaps most ominously, Trump reiterated his long-standing questioning of the value of the U.S.-Japan alliance specifically, calling it an “interesting” deal that is non-reciprocal in security commitments, followed by complaining that “[The Japanese] make a fortune with us economically. I </w:t>
      </w:r>
      <w:proofErr w:type="gramStart"/>
      <w:r w:rsidRPr="00D76449">
        <w:rPr>
          <w:sz w:val="16"/>
        </w:rPr>
        <w:t>actually ask</w:t>
      </w:r>
      <w:proofErr w:type="gramEnd"/>
      <w:r w:rsidRPr="00D76449">
        <w:rPr>
          <w:sz w:val="16"/>
        </w:rPr>
        <w:t xml:space="preserve"> who makes these deals?” This aside comment in the Oval Office could suggest that Trump views the Japan alliance through the same lens as NATO, and not as an exceptional case. In addition, during his confirmation hearing for Undersecretary of Defense for Policy, Elbridge Colby—widely expected to be an influential figure in the Administration—stated that Japan should be spending at least 3% of its GDP on defense.</w:t>
      </w:r>
      <w:r>
        <w:rPr>
          <w:sz w:val="16"/>
        </w:rPr>
        <w:t xml:space="preserve"> </w:t>
      </w:r>
      <w:r w:rsidRPr="00D76449">
        <w:rPr>
          <w:sz w:val="16"/>
        </w:rPr>
        <w:t>The Inheritance</w:t>
      </w:r>
      <w:r>
        <w:rPr>
          <w:sz w:val="16"/>
        </w:rPr>
        <w:t xml:space="preserve"> </w:t>
      </w:r>
      <w:r w:rsidRPr="00D76449">
        <w:rPr>
          <w:sz w:val="16"/>
        </w:rPr>
        <w:t xml:space="preserve">The consensus of conference participants was firm: the U.S.-Japan alliance has thrived both bilaterally and multilaterally, becoming a truly global partnership. Japan has stepped up its leadership, providing munitions in support of Ukraine, strategically deploying overseas security assistance (particularly with Indonesia and the Philippines), and conducting joint exercises with countries including Australia, to name just a few examples. Tokyo’s decision to significantly increase its defense spending has driven alliance modernization, </w:t>
      </w:r>
      <w:proofErr w:type="gramStart"/>
      <w:r w:rsidRPr="00D76449">
        <w:rPr>
          <w:sz w:val="16"/>
        </w:rPr>
        <w:t>enhancing</w:t>
      </w:r>
      <w:proofErr w:type="gramEnd"/>
      <w:r w:rsidRPr="00D76449">
        <w:rPr>
          <w:sz w:val="16"/>
        </w:rPr>
        <w:t xml:space="preserve"> interoperability and working toward a true bilateral command and control relationship. Japan will purchase hundreds of Tomahawk missiles from the United States, acquiring an offensive strike capability for the first time since World War II. The flourishing of new mini-laterals positioned the U.S.-Japan alliance firmly at the center of regional coordination, and Tokyo delivered on its designation as the “cornerstone” of peace and security in the Indo-Pacific. Beyond the region, Japan stepped up its cooperation with NATO, investing in the trans-Atlantic relationship and providing support for war-torn Ukraine.</w:t>
      </w:r>
      <w:r>
        <w:rPr>
          <w:sz w:val="16"/>
        </w:rPr>
        <w:t xml:space="preserve"> </w:t>
      </w:r>
      <w:r w:rsidRPr="00D76449">
        <w:rPr>
          <w:sz w:val="16"/>
        </w:rPr>
        <w:t>Despite Japan’s disappointment</w:t>
      </w:r>
      <w:r>
        <w:rPr>
          <w:sz w:val="16"/>
        </w:rPr>
        <w:t xml:space="preserve"> </w:t>
      </w:r>
      <w:r w:rsidRPr="00D76449">
        <w:rPr>
          <w:sz w:val="16"/>
        </w:rPr>
        <w:t>at the U.S. withdrawal from the Trans-Pacific Partnership, the two countries have developed meaningful economic security cooperation, with a focus on supply chain resilience for critical products such as semi-conductors and batteries. The two countries adopted a friendshoring practice, exemplified by Japanese investments in reshoring production and diversifying suppliers, though as participants noted, the Biden administration’s rejection of the Nippon Steel bid revealed the limits of this approach. Japan’s assiduous pursuit of Southeast Asian countries to sign on to the Biden administration’s Indo-Pacific Economic Partnership (IPEF) strengthened the only major U.S.-led trade initiative in the region. Agreements on Japanese investment in rare earth processing to reduce dependence on Chinese suppliers and agreements on digital trade filled out the bilateral economic relationship.</w:t>
      </w:r>
      <w:r>
        <w:rPr>
          <w:sz w:val="16"/>
        </w:rPr>
        <w:t xml:space="preserve"> </w:t>
      </w:r>
      <w:r w:rsidRPr="00D76449">
        <w:rPr>
          <w:sz w:val="16"/>
        </w:rPr>
        <w:t>Challenges on the Horizon</w:t>
      </w:r>
      <w:r>
        <w:rPr>
          <w:sz w:val="16"/>
        </w:rPr>
        <w:t xml:space="preserve"> </w:t>
      </w:r>
      <w:proofErr w:type="gramStart"/>
      <w:r w:rsidRPr="00D76449">
        <w:rPr>
          <w:sz w:val="16"/>
        </w:rPr>
        <w:t>At</w:t>
      </w:r>
      <w:proofErr w:type="gramEnd"/>
      <w:r w:rsidRPr="00D76449">
        <w:rPr>
          <w:sz w:val="16"/>
        </w:rPr>
        <w:t xml:space="preserve"> the White House, Trump made clear he will focus on the trade deficit with Japan, in a familiar transactional approach. In response, Japan has accelerated its investments in the United States, pledging to raise its total from $800 billion to $1 trillion—but faces a steep climb to overcome its current surplus of nearly $55 billion. Trump’s emphasis on Japanese investment in an Alaskan liquified natural gas (LNG) pipeline comes with an outsized price tag that may concern relevant Japanese companies if no assurances are provided that a future Democratic administration would allow for its completion on the previously protected Arctic National Wildlife Refuge.</w:t>
      </w:r>
      <w:r>
        <w:rPr>
          <w:sz w:val="16"/>
        </w:rPr>
        <w:t xml:space="preserve"> </w:t>
      </w:r>
      <w:r w:rsidRPr="00D76449">
        <w:rPr>
          <w:sz w:val="16"/>
        </w:rPr>
        <w:t xml:space="preserve">Conference speakers identified the particular concern of the upcoming expiration of a burden-sharing agreement that determines how much Japan pays to cover the cost of hosting U.S. troops on its territory. Host nation support negotiations—always contentious—were a target for the first Trump administration; the arrangement with South Korea collapsed when U.S. officials demanded that South Korea increase its contribution many-fold. For decades, Trump has complained that international alliances are a </w:t>
      </w:r>
      <w:r w:rsidRPr="00D76449">
        <w:rPr>
          <w:sz w:val="16"/>
        </w:rPr>
        <w:lastRenderedPageBreak/>
        <w:t xml:space="preserve">boon for the hosting countries, with the United States providing for the partner’s security without adequate reciprocal compensation. Japan’s commitment to double its defense spending may not sway Trump administration demands that Tokyo up its payments to the United States to defray the cost of the 50,000 military personnel stationed on the archipelago. </w:t>
      </w:r>
      <w:r w:rsidRPr="00442277">
        <w:rPr>
          <w:rStyle w:val="Emphasis"/>
        </w:rPr>
        <w:t xml:space="preserve">At the </w:t>
      </w:r>
      <w:r w:rsidRPr="00085ED0">
        <w:rPr>
          <w:rStyle w:val="Emphasis"/>
          <w:highlight w:val="cyan"/>
        </w:rPr>
        <w:t>heart of</w:t>
      </w:r>
      <w:r w:rsidRPr="00442277">
        <w:rPr>
          <w:rStyle w:val="Emphasis"/>
        </w:rPr>
        <w:t xml:space="preserve"> the </w:t>
      </w:r>
      <w:r w:rsidRPr="00085ED0">
        <w:rPr>
          <w:rStyle w:val="Emphasis"/>
          <w:highlight w:val="cyan"/>
        </w:rPr>
        <w:t>difference</w:t>
      </w:r>
      <w:r w:rsidRPr="00442277">
        <w:rPr>
          <w:rStyle w:val="Emphasis"/>
        </w:rPr>
        <w:t xml:space="preserve">, </w:t>
      </w:r>
      <w:r w:rsidRPr="00D76449">
        <w:rPr>
          <w:sz w:val="16"/>
        </w:rPr>
        <w:t xml:space="preserve">according to discussions at the conference, </w:t>
      </w:r>
      <w:r w:rsidRPr="00085ED0">
        <w:rPr>
          <w:rStyle w:val="Emphasis"/>
          <w:highlight w:val="cyan"/>
        </w:rPr>
        <w:t>is</w:t>
      </w:r>
      <w:r w:rsidRPr="00442277">
        <w:rPr>
          <w:rStyle w:val="Emphasis"/>
        </w:rPr>
        <w:t xml:space="preserve"> a </w:t>
      </w:r>
      <w:r w:rsidRPr="00085ED0">
        <w:rPr>
          <w:rStyle w:val="Emphasis"/>
          <w:highlight w:val="cyan"/>
        </w:rPr>
        <w:t>transactional versus cooperative</w:t>
      </w:r>
      <w:r w:rsidRPr="00442277">
        <w:rPr>
          <w:rStyle w:val="Emphasis"/>
        </w:rPr>
        <w:t xml:space="preserve">, collective </w:t>
      </w:r>
      <w:r w:rsidRPr="00085ED0">
        <w:rPr>
          <w:rStyle w:val="Emphasis"/>
          <w:highlight w:val="cyan"/>
        </w:rPr>
        <w:t>approach</w:t>
      </w:r>
      <w:r w:rsidRPr="00442277">
        <w:rPr>
          <w:rStyle w:val="Emphasis"/>
        </w:rPr>
        <w:t xml:space="preserve"> </w:t>
      </w:r>
      <w:r w:rsidRPr="00D76449">
        <w:rPr>
          <w:sz w:val="16"/>
        </w:rPr>
        <w:t>to providing for a U.S. forward-operating military presence in the Asia-Pacific theater.</w:t>
      </w:r>
    </w:p>
    <w:p w14:paraId="484C9D7D" w14:textId="77777777" w:rsidR="00BE690E" w:rsidRPr="00D76449" w:rsidRDefault="00BE690E" w:rsidP="00BE690E">
      <w:pPr>
        <w:rPr>
          <w:sz w:val="16"/>
        </w:rPr>
      </w:pPr>
    </w:p>
    <w:p w14:paraId="3E429B1A" w14:textId="77777777" w:rsidR="00BE690E" w:rsidRDefault="00BE690E" w:rsidP="00BE690E">
      <w:pPr>
        <w:pStyle w:val="Heading4"/>
      </w:pPr>
      <w:r>
        <w:t>Now is a key moment to revitalize the alliance</w:t>
      </w:r>
    </w:p>
    <w:p w14:paraId="1C45145B" w14:textId="77777777" w:rsidR="00BE690E" w:rsidRPr="000500D4" w:rsidRDefault="00BE690E" w:rsidP="00BE690E">
      <w:pPr>
        <w:rPr>
          <w:b/>
          <w:bCs/>
          <w:sz w:val="26"/>
        </w:rPr>
      </w:pPr>
      <w:r>
        <w:rPr>
          <w:rStyle w:val="Style13ptBold"/>
        </w:rPr>
        <w:t xml:space="preserve">Dutcher, ’25 </w:t>
      </w:r>
      <w:r>
        <w:t xml:space="preserve">(4/2/2025, </w:t>
      </w:r>
      <w:proofErr w:type="spellStart"/>
      <w:r>
        <w:t>Mizumi</w:t>
      </w:r>
      <w:proofErr w:type="spellEnd"/>
      <w:r>
        <w:t>, “</w:t>
      </w:r>
      <w:r w:rsidRPr="00442277">
        <w:t>The Advocate and the Anchor: Congress and the Future of the U.S.-Japan in the Indo-Pacific</w:t>
      </w:r>
      <w:r>
        <w:t xml:space="preserve">,” </w:t>
      </w:r>
      <w:r w:rsidRPr="00442277">
        <w:t>https://www.stimson.org/2025/the-advocate-and-the-anchor-congress-and-the-future-of-the-u-s-japan-in-the-indo-pacific/</w:t>
      </w:r>
      <w:r>
        <w:t>)</w:t>
      </w:r>
    </w:p>
    <w:p w14:paraId="212AADB8" w14:textId="77777777" w:rsidR="00BE690E" w:rsidRDefault="00BE690E" w:rsidP="00BE690E">
      <w:pPr>
        <w:rPr>
          <w:rStyle w:val="Emphasis"/>
        </w:rPr>
      </w:pPr>
      <w:r w:rsidRPr="00442277">
        <w:rPr>
          <w:rStyle w:val="StyleUnderline"/>
        </w:rPr>
        <w:t xml:space="preserve">The </w:t>
      </w:r>
      <w:r w:rsidRPr="00085ED0">
        <w:rPr>
          <w:rStyle w:val="StyleUnderline"/>
          <w:highlight w:val="cyan"/>
        </w:rPr>
        <w:t>U.S.-Japan security alliance</w:t>
      </w:r>
      <w:r w:rsidRPr="00442277">
        <w:rPr>
          <w:rStyle w:val="StyleUnderline"/>
        </w:rPr>
        <w:t xml:space="preserve"> has long been a </w:t>
      </w:r>
      <w:r w:rsidRPr="00085ED0">
        <w:rPr>
          <w:rStyle w:val="StyleUnderline"/>
          <w:highlight w:val="cyan"/>
        </w:rPr>
        <w:t>cornerstone of</w:t>
      </w:r>
      <w:r w:rsidRPr="00442277">
        <w:rPr>
          <w:rStyle w:val="StyleUnderline"/>
        </w:rPr>
        <w:t xml:space="preserve"> both nations’ </w:t>
      </w:r>
      <w:r w:rsidRPr="00085ED0">
        <w:rPr>
          <w:rStyle w:val="StyleUnderline"/>
          <w:highlight w:val="cyan"/>
        </w:rPr>
        <w:t>foreign policies,</w:t>
      </w:r>
      <w:r w:rsidRPr="00442277">
        <w:rPr>
          <w:rStyle w:val="StyleUnderline"/>
        </w:rPr>
        <w:t xml:space="preserve"> serving as a key mechanism for</w:t>
      </w:r>
      <w:r w:rsidRPr="00516A46">
        <w:rPr>
          <w:sz w:val="14"/>
        </w:rPr>
        <w:t xml:space="preserve"> ensuring regional </w:t>
      </w:r>
      <w:r w:rsidRPr="00442277">
        <w:rPr>
          <w:rStyle w:val="StyleUnderline"/>
        </w:rPr>
        <w:t>stability</w:t>
      </w:r>
      <w:r w:rsidRPr="00516A46">
        <w:rPr>
          <w:sz w:val="14"/>
        </w:rPr>
        <w:t xml:space="preserve">. </w:t>
      </w:r>
      <w:r w:rsidRPr="00442277">
        <w:rPr>
          <w:rStyle w:val="StyleUnderline"/>
        </w:rPr>
        <w:t>However</w:t>
      </w:r>
      <w:r w:rsidRPr="00516A46">
        <w:rPr>
          <w:sz w:val="14"/>
        </w:rPr>
        <w:t xml:space="preserve">, recent </w:t>
      </w:r>
      <w:r w:rsidRPr="00442277">
        <w:rPr>
          <w:rStyle w:val="StyleUnderline"/>
        </w:rPr>
        <w:t>public</w:t>
      </w:r>
      <w:r w:rsidRPr="00516A46">
        <w:rPr>
          <w:sz w:val="14"/>
        </w:rPr>
        <w:t xml:space="preserve"> opinion </w:t>
      </w:r>
      <w:r w:rsidRPr="00085ED0">
        <w:rPr>
          <w:rStyle w:val="StyleUnderline"/>
          <w:highlight w:val="cyan"/>
        </w:rPr>
        <w:t>polls</w:t>
      </w:r>
      <w:r w:rsidRPr="00516A46">
        <w:rPr>
          <w:sz w:val="14"/>
        </w:rPr>
        <w:t xml:space="preserve"> in both countries </w:t>
      </w:r>
      <w:r w:rsidRPr="00085ED0">
        <w:rPr>
          <w:rStyle w:val="StyleUnderline"/>
          <w:highlight w:val="cyan"/>
        </w:rPr>
        <w:t>suggest</w:t>
      </w:r>
      <w:r w:rsidRPr="00442277">
        <w:rPr>
          <w:rStyle w:val="StyleUnderline"/>
        </w:rPr>
        <w:t xml:space="preserve"> a </w:t>
      </w:r>
      <w:r w:rsidRPr="00085ED0">
        <w:rPr>
          <w:rStyle w:val="StyleUnderline"/>
          <w:highlight w:val="cyan"/>
        </w:rPr>
        <w:t>growing divergence</w:t>
      </w:r>
      <w:r w:rsidRPr="00516A46">
        <w:rPr>
          <w:sz w:val="14"/>
        </w:rPr>
        <w:t xml:space="preserve"> in perceptions </w:t>
      </w:r>
      <w:r w:rsidRPr="00442277">
        <w:rPr>
          <w:rStyle w:val="StyleUnderline"/>
        </w:rPr>
        <w:t>regarding the alliance</w:t>
      </w:r>
      <w:r w:rsidRPr="00516A46">
        <w:rPr>
          <w:sz w:val="14"/>
        </w:rPr>
        <w:t xml:space="preserve">’s role in the region. A recent poll conducted by the Japanese Cabinet Office found that 95% of Japanese respondents believe that strengthening the U.S.-Japan alliance is crucial for peace and stability in the Asia-Pacific region. In contrast, a survey by the Chicago Council on Global Affairs revealed that 43% of Americans believe the United States should “stay out” of world affairs—one of the highest levels recorded in the past 30 years. This perception gap between the two nations has widened over time. While Japanese public support for the alliance has remained consistently above 90% for over a decade, the percentage of Americans favoring global disengagement has surged from 29% in 2018 to 43% today. This inward-looking trend among Americans is increasingly reflected in government policy decisions. In his recent address to Congress, President Donald Trump devoted little time to foreign policy, with no mention of Asian diplomacy. Although he has repeatedly expressed his intent to confront China through tariffs, he has yet to provide a comprehensive strategy for addressing structural security concerns. Meanwhile, there are signs of a shift in the U.S. Congress’s stance on China. In the past, China policy was one of the rare areas where there was bipartisan agreement, but differences of opinion have surfaced and are becoming more pronounced, particularly within the Republican Party, which currently controls both the Senate and the House of Representatives. Some argue that the U.S.-Japan alliance should be strengthened </w:t>
      </w:r>
      <w:proofErr w:type="gramStart"/>
      <w:r w:rsidRPr="00516A46">
        <w:rPr>
          <w:sz w:val="14"/>
        </w:rPr>
        <w:t>in order to</w:t>
      </w:r>
      <w:proofErr w:type="gramEnd"/>
      <w:r w:rsidRPr="00516A46">
        <w:rPr>
          <w:sz w:val="14"/>
        </w:rPr>
        <w:t xml:space="preserve"> deter China, while others are more pragmatic and skeptical of the United States’ current capabilities to deter China, arguing that the U.S. alliance in Europe should be reviewed or even cut and that vast resources should be concentrated in the Indo-Pacific region. The latter group aligns with broader arguments for limiting U.S. diplomatic involvement and “America First” rhetoric. With U.S. policy toward China still lacking a clear direction, President </w:t>
      </w:r>
      <w:r w:rsidRPr="00085ED0">
        <w:rPr>
          <w:rStyle w:val="StyleUnderline"/>
          <w:highlight w:val="cyan"/>
        </w:rPr>
        <w:t>Trump fueled</w:t>
      </w:r>
      <w:r w:rsidRPr="00442277">
        <w:rPr>
          <w:rStyle w:val="StyleUnderline"/>
        </w:rPr>
        <w:t xml:space="preserve"> further </w:t>
      </w:r>
      <w:r w:rsidRPr="00085ED0">
        <w:rPr>
          <w:rStyle w:val="StyleUnderline"/>
          <w:highlight w:val="cyan"/>
        </w:rPr>
        <w:t>uncertainty</w:t>
      </w:r>
      <w:r w:rsidRPr="00516A46">
        <w:rPr>
          <w:sz w:val="14"/>
        </w:rPr>
        <w:t xml:space="preserve"> to regional stability </w:t>
      </w:r>
      <w:r w:rsidRPr="00442277">
        <w:rPr>
          <w:rStyle w:val="StyleUnderline"/>
        </w:rPr>
        <w:t>by signing an executive order to freeze all the U.S. foreign aid administered by U.S. Agency for International Development (USAID)</w:t>
      </w:r>
      <w:r w:rsidRPr="00516A46">
        <w:rPr>
          <w:sz w:val="14"/>
        </w:rPr>
        <w:t xml:space="preserve"> as well as a full review of all foreign aid programs. On March 10, Secretary of State Marco Rubio announced that 83% of the foreign aid programs have been terminated and that the remaining programs would be transferred under the State Department—thereby eliminating USAID—although this decision has been challenged by a U.S. District Court judge. This marks a significant reduction in U.S. global engagement. </w:t>
      </w:r>
      <w:r w:rsidRPr="00085ED0">
        <w:rPr>
          <w:rStyle w:val="StyleUnderline"/>
          <w:highlight w:val="cyan"/>
        </w:rPr>
        <w:t>Japan is concerned</w:t>
      </w:r>
      <w:r w:rsidRPr="00442277">
        <w:rPr>
          <w:rStyle w:val="StyleUnderline"/>
        </w:rPr>
        <w:t xml:space="preserve"> that the </w:t>
      </w:r>
      <w:r w:rsidRPr="00085ED0">
        <w:rPr>
          <w:rStyle w:val="StyleUnderline"/>
          <w:highlight w:val="cyan"/>
        </w:rPr>
        <w:t>reduction of American involvement</w:t>
      </w:r>
      <w:r w:rsidRPr="00442277">
        <w:rPr>
          <w:rStyle w:val="StyleUnderline"/>
        </w:rPr>
        <w:t xml:space="preserve"> in the region </w:t>
      </w:r>
      <w:r w:rsidRPr="00085ED0">
        <w:rPr>
          <w:rStyle w:val="StyleUnderline"/>
          <w:highlight w:val="cyan"/>
        </w:rPr>
        <w:t>risks creating a vacuum</w:t>
      </w:r>
      <w:r w:rsidRPr="00442277">
        <w:rPr>
          <w:rStyle w:val="StyleUnderline"/>
        </w:rPr>
        <w:t>, which China may quickly exploit</w:t>
      </w:r>
      <w:r w:rsidRPr="00516A46">
        <w:rPr>
          <w:sz w:val="14"/>
        </w:rPr>
        <w:t xml:space="preserve"> to expand its strategic influence in the Indo-Pacific. Essential Context </w:t>
      </w:r>
      <w:r w:rsidRPr="00442277">
        <w:rPr>
          <w:rStyle w:val="StyleUnderline"/>
        </w:rPr>
        <w:t>At a time when U.S. foreign policy seems more unpredictable than ever,</w:t>
      </w:r>
      <w:r w:rsidRPr="00516A46">
        <w:rPr>
          <w:sz w:val="14"/>
        </w:rPr>
        <w:t xml:space="preserve"> congressional </w:t>
      </w:r>
      <w:r w:rsidRPr="00085ED0">
        <w:rPr>
          <w:rStyle w:val="Emphasis"/>
          <w:highlight w:val="cyan"/>
        </w:rPr>
        <w:t>diplomacy</w:t>
      </w:r>
      <w:r w:rsidRPr="00085ED0">
        <w:rPr>
          <w:sz w:val="14"/>
          <w:highlight w:val="cyan"/>
        </w:rPr>
        <w:t xml:space="preserve"> </w:t>
      </w:r>
      <w:r w:rsidRPr="00085ED0">
        <w:rPr>
          <w:rStyle w:val="StyleUnderline"/>
          <w:highlight w:val="cyan"/>
        </w:rPr>
        <w:t>has taken on a new level of importance in reassuring</w:t>
      </w:r>
      <w:r w:rsidRPr="00516A46">
        <w:rPr>
          <w:sz w:val="14"/>
        </w:rPr>
        <w:t xml:space="preserve"> America’s allies, including </w:t>
      </w:r>
      <w:r w:rsidRPr="00085ED0">
        <w:rPr>
          <w:rStyle w:val="StyleUnderline"/>
          <w:highlight w:val="cyan"/>
        </w:rPr>
        <w:t>Japan</w:t>
      </w:r>
      <w:r w:rsidRPr="00516A46">
        <w:rPr>
          <w:sz w:val="14"/>
        </w:rPr>
        <w:t xml:space="preserve">. Unlike the executive branch, where foreign policy can change drastically from one administration to the next, Congress offers a degree of stability. The senior members of the Congressional Foreign Policy Committees and Congressional Armed Services Committees often have over a decade of experience in shaping global policy, giving them the institutional knowledge to provide consistency in U.S. international engagement. </w:t>
      </w:r>
      <w:r w:rsidRPr="00442277">
        <w:rPr>
          <w:rStyle w:val="StyleUnderline"/>
        </w:rPr>
        <w:t xml:space="preserve">By </w:t>
      </w:r>
      <w:r w:rsidRPr="00085ED0">
        <w:rPr>
          <w:rStyle w:val="StyleUnderline"/>
          <w:highlight w:val="cyan"/>
        </w:rPr>
        <w:t>strengthening</w:t>
      </w:r>
      <w:r w:rsidRPr="00516A46">
        <w:rPr>
          <w:sz w:val="14"/>
        </w:rPr>
        <w:t xml:space="preserve"> legislative </w:t>
      </w:r>
      <w:r w:rsidRPr="00085ED0">
        <w:rPr>
          <w:rStyle w:val="StyleUnderline"/>
          <w:highlight w:val="cyan"/>
        </w:rPr>
        <w:t>relationships</w:t>
      </w:r>
      <w:r w:rsidRPr="00516A46">
        <w:rPr>
          <w:sz w:val="14"/>
        </w:rPr>
        <w:t xml:space="preserve"> with key allies, </w:t>
      </w:r>
      <w:r w:rsidRPr="00085ED0">
        <w:rPr>
          <w:rStyle w:val="StyleUnderline"/>
          <w:highlight w:val="cyan"/>
        </w:rPr>
        <w:t>Congress can</w:t>
      </w:r>
      <w:r w:rsidRPr="00516A46">
        <w:rPr>
          <w:sz w:val="14"/>
        </w:rPr>
        <w:t xml:space="preserve"> act as a </w:t>
      </w:r>
      <w:r w:rsidRPr="00085ED0">
        <w:rPr>
          <w:rStyle w:val="StyleUnderline"/>
          <w:highlight w:val="cyan"/>
        </w:rPr>
        <w:t>stabiliz</w:t>
      </w:r>
      <w:r w:rsidRPr="00442277">
        <w:rPr>
          <w:rStyle w:val="StyleUnderline"/>
        </w:rPr>
        <w:t>i</w:t>
      </w:r>
      <w:r w:rsidRPr="00516A46">
        <w:rPr>
          <w:sz w:val="14"/>
        </w:rPr>
        <w:t xml:space="preserve">ng force in </w:t>
      </w:r>
      <w:r w:rsidRPr="00085ED0">
        <w:rPr>
          <w:rStyle w:val="StyleUnderline"/>
          <w:highlight w:val="cyan"/>
        </w:rPr>
        <w:t>uncertain times</w:t>
      </w:r>
      <w:r w:rsidRPr="00442277">
        <w:rPr>
          <w:rStyle w:val="StyleUnderline"/>
        </w:rPr>
        <w:t>, ensuring that America’s commitments remain strong</w:t>
      </w:r>
      <w:r w:rsidRPr="00516A46">
        <w:rPr>
          <w:sz w:val="14"/>
        </w:rPr>
        <w:t xml:space="preserve">. </w:t>
      </w:r>
      <w:r w:rsidRPr="00442277">
        <w:rPr>
          <w:rStyle w:val="StyleUnderline"/>
        </w:rPr>
        <w:t xml:space="preserve">Fortunately, the </w:t>
      </w:r>
      <w:r w:rsidRPr="00085ED0">
        <w:rPr>
          <w:rStyle w:val="StyleUnderline"/>
          <w:highlight w:val="cyan"/>
        </w:rPr>
        <w:t>U.S.-Japan</w:t>
      </w:r>
      <w:r w:rsidRPr="00442277">
        <w:rPr>
          <w:rStyle w:val="StyleUnderline"/>
        </w:rPr>
        <w:t xml:space="preserve"> </w:t>
      </w:r>
      <w:r w:rsidRPr="00085ED0">
        <w:rPr>
          <w:rStyle w:val="StyleUnderline"/>
          <w:highlight w:val="cyan"/>
        </w:rPr>
        <w:t>legislative relationship has a strong foundation</w:t>
      </w:r>
      <w:r w:rsidRPr="00442277">
        <w:rPr>
          <w:rStyle w:val="StyleUnderline"/>
        </w:rPr>
        <w:t xml:space="preserve">. </w:t>
      </w:r>
      <w:r w:rsidRPr="00085ED0">
        <w:rPr>
          <w:rStyle w:val="StyleUnderline"/>
          <w:highlight w:val="cyan"/>
        </w:rPr>
        <w:t>Bilateral exchanges</w:t>
      </w:r>
      <w:r w:rsidRPr="00442277">
        <w:rPr>
          <w:rStyle w:val="StyleUnderline"/>
        </w:rPr>
        <w:t xml:space="preserve"> </w:t>
      </w:r>
      <w:r w:rsidRPr="00085ED0">
        <w:rPr>
          <w:rStyle w:val="StyleUnderline"/>
          <w:highlight w:val="cyan"/>
        </w:rPr>
        <w:t>between</w:t>
      </w:r>
      <w:r w:rsidRPr="00442277">
        <w:rPr>
          <w:rStyle w:val="StyleUnderline"/>
        </w:rPr>
        <w:t xml:space="preserve"> Japanese and American </w:t>
      </w:r>
      <w:r w:rsidRPr="00085ED0">
        <w:rPr>
          <w:rStyle w:val="StyleUnderline"/>
          <w:highlight w:val="cyan"/>
        </w:rPr>
        <w:t>lawmakers</w:t>
      </w:r>
      <w:r w:rsidRPr="00442277">
        <w:rPr>
          <w:rStyle w:val="StyleUnderline"/>
        </w:rPr>
        <w:t xml:space="preserve"> began in 1968 and have continued for over five decades, making these exchanges some of the longest-standing diplomatic engagements between the two countries.</w:t>
      </w:r>
      <w:r w:rsidRPr="00516A46">
        <w:rPr>
          <w:sz w:val="14"/>
        </w:rPr>
        <w:t xml:space="preserve"> Aside from a brief pause during the COVID-19 pandemic, these exchanges have remained active, with more than 350 bipartisan delegations visiting Japan to date. Key participants in this longstanding initiative include Senator Bill Hagerty (R-TN), former U.S. Ambassador to Japan during the first Trump administration; Senator Dan Sullivan (R-AK), Chairman of the Subcommittee on Readiness in the Armed Services Committee; Representative Diana DeGette (D-CO), a member of the Congressional Study Group on Japan (CSGJ); and Representative Ami Bera (D-CA), ranking member of the East Asia and Pacific Subcommittee of the House Committee on Foreign Relations. </w:t>
      </w:r>
      <w:r w:rsidRPr="00442277">
        <w:rPr>
          <w:rStyle w:val="StyleUnderline"/>
        </w:rPr>
        <w:t>These</w:t>
      </w:r>
      <w:r w:rsidRPr="00516A46">
        <w:rPr>
          <w:sz w:val="14"/>
        </w:rPr>
        <w:t xml:space="preserve"> visits </w:t>
      </w:r>
      <w:r w:rsidRPr="00442277">
        <w:rPr>
          <w:rStyle w:val="StyleUnderline"/>
        </w:rPr>
        <w:t xml:space="preserve">are </w:t>
      </w:r>
      <w:r w:rsidRPr="00085ED0">
        <w:rPr>
          <w:rStyle w:val="StyleUnderline"/>
          <w:highlight w:val="cyan"/>
        </w:rPr>
        <w:t>essential for advancing</w:t>
      </w:r>
      <w:r w:rsidRPr="00516A46">
        <w:rPr>
          <w:sz w:val="14"/>
        </w:rPr>
        <w:t xml:space="preserve"> dialogue on issues such as </w:t>
      </w:r>
      <w:r w:rsidRPr="00085ED0">
        <w:rPr>
          <w:rStyle w:val="StyleUnderline"/>
          <w:highlight w:val="cyan"/>
        </w:rPr>
        <w:t>security</w:t>
      </w:r>
      <w:r w:rsidRPr="00516A46">
        <w:rPr>
          <w:sz w:val="14"/>
        </w:rPr>
        <w:t xml:space="preserve">, supply chain </w:t>
      </w:r>
      <w:r w:rsidRPr="00085ED0">
        <w:rPr>
          <w:rStyle w:val="StyleUnderline"/>
          <w:highlight w:val="cyan"/>
        </w:rPr>
        <w:t>stability, and intel</w:t>
      </w:r>
      <w:r w:rsidRPr="00442277">
        <w:rPr>
          <w:rStyle w:val="StyleUnderline"/>
        </w:rPr>
        <w:t>l</w:t>
      </w:r>
      <w:r w:rsidRPr="00516A46">
        <w:rPr>
          <w:sz w:val="14"/>
        </w:rPr>
        <w:t>igence-</w:t>
      </w:r>
      <w:r w:rsidRPr="00442277">
        <w:rPr>
          <w:rStyle w:val="StyleUnderline"/>
        </w:rPr>
        <w:t>sharing</w:t>
      </w:r>
      <w:r w:rsidRPr="00516A46">
        <w:rPr>
          <w:sz w:val="14"/>
        </w:rPr>
        <w:t xml:space="preserve">, and serve to reinforce diplomatic continuity across changing administrations. By engaging with Japanese lawmakers and bureaucrats who directly navigate regional challenges, bipartisan congressional delegations gain valuable firsthand insights that help shape U.S. policymaking. The extended nature of these trips fosters closer engagement among lawmakers, strengthening bipartisan cooperation in ways that Washington’s political climate often does not allow. The scope of cross-cultural interaction is expanding through exchange programs for members of Congress and congressional senior staff carried out by organizations such as the Association of Former Members of Congress (FMC), the Sasakawa Peace Foundation USA, the Japan Center for International Exchange (JCIE), and the Maureen and Mike Mansfield Foundation. In recent years, inter-parliamentary engagement has become increasingly active, extending beyond the Japan-U.S. relationship to include broader regional cooperation. </w:t>
      </w:r>
      <w:r w:rsidRPr="00442277">
        <w:rPr>
          <w:rStyle w:val="StyleUnderline"/>
        </w:rPr>
        <w:t>Congressional engagement is particularly well-positioned,</w:t>
      </w:r>
      <w:r w:rsidRPr="00516A46">
        <w:rPr>
          <w:sz w:val="14"/>
        </w:rPr>
        <w:t xml:space="preserve"> for instance, to strengthen the crucial United States-Japan- South Korea trilateral summit, launched in 2023, especially as it faces uncertainty with the departure of all three participating state leaders. Bipartisan </w:t>
      </w:r>
      <w:r w:rsidRPr="00516A46">
        <w:rPr>
          <w:sz w:val="14"/>
        </w:rPr>
        <w:lastRenderedPageBreak/>
        <w:t>delegations of U.S. legislators to the region can help the trilateral dialogue continue. One of the flagship programs run by the Japan-United States Friendship Commission provides a prime example of effective legislative diplomacy. It brings legislators from Japan, the United States, and South Korea together twice a year, and serves as an important forum for trilateral dialogue. Increasing the number of such forums will help the United States strengthen its latticelike network of Indo-Pacific alliances, which is key to closing the soft power gap exacerbated by the closure of USAID. There are many other recent examples of Congressional engagement in U.S.-led multilateral diplomacy. Last year, for example, a Congressional caucus on the Quad was established with bipartisan participation from both the Senate and House of Representatives. Additionally, the House of Representatives passed the Strengthening the Quad Act, a bill aimed at promoting greater human exchange among the Quad nations—the United States, India, Australia, and Japan—by facilitating congressional visits and discussions on critical issues such as economic cooperation and geopolitical risks. To ensure continuity in regional diplomacy, legislative engagement has become increasingly significant. Congressional backing for such mini-lateral frameworks reinforces the United States’ commitment to regional stability. Challenges The new U.S. administration is undertaking a fundamental reassessment of its international engagement. During a congressional hearing in January, Secretary of State Marco Rubio articulated this shift, reaffirming the administration’s commitment to an “America First” policy. “[U]</w:t>
      </w:r>
      <w:proofErr w:type="spellStart"/>
      <w:r w:rsidRPr="00516A46">
        <w:rPr>
          <w:sz w:val="14"/>
        </w:rPr>
        <w:t>ltimately</w:t>
      </w:r>
      <w:proofErr w:type="spellEnd"/>
      <w:r w:rsidRPr="00516A46">
        <w:rPr>
          <w:sz w:val="14"/>
        </w:rPr>
        <w:t xml:space="preserve">, under President Trump, the top priority of the United States Department of State will be the United States,” he stated. “American taxpayer dollars should only be spent to advance U.S. interests, and every penny should be scrutinized to ensure its sincerity and effectiveness.” This perspective signals a departure from the post-war consensus that alliances serve as strategic assets for the United States. Instead, there is an increasing perception that such partnerships place undue financial and security burdens on the United States—a viewpoint frequently expressed by President Trump. Furthering this retrenchment, the State Department placed a temporary freeze on the funding for key international exchange programs, including the Fulbright Program, which was established by Senator James William Fulbright in 1946 to foster global academic collaboration and diplomacy. It has facilitated the academic exchange of 6,700 Japanese students to the United States, including four Nobel laureates and four former Japanese prime ministers. This decision directly affects over 12,500 American students, cutting off a historically valuable investment in national security, economic prosperity, and future U.S. leadership. </w:t>
      </w:r>
      <w:r w:rsidRPr="00085ED0">
        <w:rPr>
          <w:highlight w:val="cyan"/>
          <w:u w:val="single"/>
        </w:rPr>
        <w:t>Congress holds immense power</w:t>
      </w:r>
      <w:r w:rsidRPr="00516A46">
        <w:rPr>
          <w:sz w:val="14"/>
        </w:rPr>
        <w:t xml:space="preserve">—the power of the purse, the power to conduct oversight, and the power </w:t>
      </w:r>
      <w:r w:rsidRPr="00F96EB0">
        <w:rPr>
          <w:u w:val="single"/>
        </w:rPr>
        <w:t xml:space="preserve">to </w:t>
      </w:r>
      <w:r w:rsidRPr="00085ED0">
        <w:rPr>
          <w:highlight w:val="cyan"/>
          <w:u w:val="single"/>
        </w:rPr>
        <w:t>influence fo</w:t>
      </w:r>
      <w:r w:rsidRPr="005E003F">
        <w:rPr>
          <w:u w:val="single"/>
        </w:rPr>
        <w:t>reign</w:t>
      </w:r>
      <w:r w:rsidRPr="00F96EB0">
        <w:rPr>
          <w:u w:val="single"/>
        </w:rPr>
        <w:t xml:space="preserve"> </w:t>
      </w:r>
      <w:r w:rsidRPr="00085ED0">
        <w:rPr>
          <w:highlight w:val="cyan"/>
          <w:u w:val="single"/>
        </w:rPr>
        <w:t>po</w:t>
      </w:r>
      <w:r w:rsidRPr="00F96EB0">
        <w:rPr>
          <w:u w:val="single"/>
        </w:rPr>
        <w:t>licy</w:t>
      </w:r>
      <w:r w:rsidRPr="00516A46">
        <w:rPr>
          <w:sz w:val="14"/>
        </w:rPr>
        <w:t xml:space="preserve">. When used </w:t>
      </w:r>
      <w:r w:rsidRPr="00F96EB0">
        <w:rPr>
          <w:u w:val="single"/>
        </w:rPr>
        <w:t>effectively, these tools ensure that U.S. commitments remain steady and strategic and allow Congress to check hasty executive actions.</w:t>
      </w:r>
      <w:r>
        <w:rPr>
          <w:u w:val="single"/>
        </w:rPr>
        <w:t xml:space="preserve"> </w:t>
      </w:r>
      <w:r w:rsidRPr="00516A46">
        <w:rPr>
          <w:sz w:val="14"/>
        </w:rPr>
        <w:t xml:space="preserve">But </w:t>
      </w:r>
      <w:r w:rsidRPr="00442277">
        <w:rPr>
          <w:rStyle w:val="StyleUnderline"/>
        </w:rPr>
        <w:t>there is a challenge</w:t>
      </w:r>
      <w:r w:rsidRPr="00516A46">
        <w:rPr>
          <w:sz w:val="14"/>
        </w:rPr>
        <w:t xml:space="preserve">: Congress can only act when bipartisan consensus exists on key priorities, including the Indo-Pacific region. That </w:t>
      </w:r>
      <w:r w:rsidRPr="00442277">
        <w:rPr>
          <w:rStyle w:val="StyleUnderline"/>
        </w:rPr>
        <w:t>consensus does not just appear; it must be cultivate</w:t>
      </w:r>
      <w:r w:rsidRPr="00516A46">
        <w:rPr>
          <w:sz w:val="14"/>
        </w:rPr>
        <w:t xml:space="preserve">d. This is why </w:t>
      </w:r>
      <w:r w:rsidRPr="00085ED0">
        <w:rPr>
          <w:rStyle w:val="Emphasis"/>
          <w:highlight w:val="cyan"/>
        </w:rPr>
        <w:t>Japan’s engagement</w:t>
      </w:r>
      <w:r w:rsidRPr="00516A46">
        <w:rPr>
          <w:sz w:val="14"/>
        </w:rPr>
        <w:t xml:space="preserve"> with legislators from both parties </w:t>
      </w:r>
      <w:r w:rsidRPr="00442277">
        <w:rPr>
          <w:rStyle w:val="Emphasis"/>
        </w:rPr>
        <w:t xml:space="preserve">is </w:t>
      </w:r>
      <w:r w:rsidRPr="00085ED0">
        <w:rPr>
          <w:rStyle w:val="Emphasis"/>
          <w:highlight w:val="cyan"/>
        </w:rPr>
        <w:t>more important than ever</w:t>
      </w:r>
      <w:r w:rsidRPr="00085ED0">
        <w:rPr>
          <w:sz w:val="14"/>
          <w:highlight w:val="cyan"/>
        </w:rPr>
        <w:t>.</w:t>
      </w:r>
      <w:r w:rsidRPr="00516A46">
        <w:rPr>
          <w:sz w:val="14"/>
        </w:rPr>
        <w:t xml:space="preserve"> </w:t>
      </w:r>
      <w:r w:rsidRPr="00085ED0">
        <w:rPr>
          <w:rStyle w:val="Emphasis"/>
          <w:highlight w:val="cyan"/>
        </w:rPr>
        <w:t>Strengthening ties</w:t>
      </w:r>
      <w:r w:rsidRPr="00516A46">
        <w:rPr>
          <w:sz w:val="14"/>
        </w:rPr>
        <w:t xml:space="preserve"> with Congress </w:t>
      </w:r>
      <w:r w:rsidRPr="00442277">
        <w:rPr>
          <w:rStyle w:val="Emphasis"/>
        </w:rPr>
        <w:t xml:space="preserve">is </w:t>
      </w:r>
      <w:r w:rsidRPr="00085ED0">
        <w:rPr>
          <w:rStyle w:val="Emphasis"/>
          <w:highlight w:val="cyan"/>
        </w:rPr>
        <w:t>critical to ensuring that the United States and Japan have strategic alignment.</w:t>
      </w:r>
    </w:p>
    <w:p w14:paraId="7D572A55" w14:textId="77777777" w:rsidR="00BE690E" w:rsidRPr="00516A46" w:rsidRDefault="00BE690E" w:rsidP="00BE690E">
      <w:pPr>
        <w:rPr>
          <w:rStyle w:val="Emphasis"/>
          <w:sz w:val="40"/>
          <w:szCs w:val="40"/>
        </w:rPr>
      </w:pPr>
    </w:p>
    <w:p w14:paraId="13FFEB74" w14:textId="77777777" w:rsidR="00BE690E" w:rsidRDefault="00BE690E" w:rsidP="00BE690E">
      <w:pPr>
        <w:rPr>
          <w:rStyle w:val="Emphasis"/>
        </w:rPr>
      </w:pPr>
    </w:p>
    <w:p w14:paraId="5BF87C42" w14:textId="77777777" w:rsidR="00BE690E" w:rsidRDefault="00BE690E" w:rsidP="00BE690E">
      <w:pPr>
        <w:pStyle w:val="Heading3"/>
        <w:rPr>
          <w:lang w:val="en-GB"/>
        </w:rPr>
      </w:pPr>
      <w:r>
        <w:rPr>
          <w:lang w:val="en-GB"/>
        </w:rPr>
        <w:lastRenderedPageBreak/>
        <w:t>Climate</w:t>
      </w:r>
    </w:p>
    <w:p w14:paraId="66C3D5E1" w14:textId="77777777" w:rsidR="00BE690E" w:rsidRDefault="00BE690E" w:rsidP="00BE690E">
      <w:pPr>
        <w:pStyle w:val="Heading4"/>
      </w:pPr>
      <w:r>
        <w:t xml:space="preserve">Involving Japan can reduce black carbon emissions in the Arctic </w:t>
      </w:r>
    </w:p>
    <w:p w14:paraId="01F0F3C8" w14:textId="77777777" w:rsidR="00BE690E" w:rsidRPr="00EF02CB" w:rsidRDefault="00BE690E" w:rsidP="00BE690E">
      <w:pPr>
        <w:rPr>
          <w:sz w:val="16"/>
          <w:szCs w:val="16"/>
        </w:rPr>
      </w:pPr>
      <w:proofErr w:type="spellStart"/>
      <w:r w:rsidRPr="007E0532">
        <w:rPr>
          <w:b/>
          <w:bCs/>
        </w:rPr>
        <w:t>Dervovic</w:t>
      </w:r>
      <w:proofErr w:type="spellEnd"/>
      <w:r w:rsidRPr="007E0532">
        <w:rPr>
          <w:b/>
          <w:bCs/>
        </w:rPr>
        <w:t xml:space="preserve"> et al ’25 </w:t>
      </w:r>
      <w:r>
        <w:rPr>
          <w:rStyle w:val="Style13ptBold"/>
          <w:sz w:val="16"/>
          <w:szCs w:val="16"/>
        </w:rPr>
        <w:t xml:space="preserve">Medy </w:t>
      </w:r>
      <w:proofErr w:type="spellStart"/>
      <w:r>
        <w:rPr>
          <w:rStyle w:val="Style13ptBold"/>
          <w:sz w:val="16"/>
          <w:szCs w:val="16"/>
        </w:rPr>
        <w:t>Dervovic</w:t>
      </w:r>
      <w:proofErr w:type="spellEnd"/>
      <w:r>
        <w:rPr>
          <w:rStyle w:val="Style13ptBold"/>
          <w:sz w:val="16"/>
          <w:szCs w:val="16"/>
        </w:rPr>
        <w:t xml:space="preserve"> is a PhD candidate in the department of law at Reykjavik University and a visiting researcher at the University of Lapland on Arctic Societies.</w:t>
      </w:r>
      <w:r>
        <w:rPr>
          <w:sz w:val="16"/>
          <w:szCs w:val="16"/>
        </w:rPr>
        <w:t xml:space="preserve"> O</w:t>
      </w:r>
      <w:r w:rsidRPr="0025321C">
        <w:rPr>
          <w:sz w:val="16"/>
          <w:szCs w:val="16"/>
        </w:rPr>
        <w:t>samu Inagaki is a researcher at the Polar Cooperation Research Centre (PCRC), Kobe University, Japan. </w:t>
      </w:r>
      <w:r>
        <w:rPr>
          <w:rStyle w:val="Style13ptBold"/>
          <w:sz w:val="16"/>
          <w:szCs w:val="16"/>
        </w:rPr>
        <w:t xml:space="preserve"> </w:t>
      </w:r>
      <w:r w:rsidRPr="00350D6F">
        <w:rPr>
          <w:sz w:val="16"/>
          <w:szCs w:val="16"/>
        </w:rPr>
        <w:t>Kentaro Nishimoto is Associate Professor at the School of Law, Tohoku University</w:t>
      </w:r>
      <w:r>
        <w:rPr>
          <w:sz w:val="16"/>
          <w:szCs w:val="16"/>
        </w:rPr>
        <w:t>, with</w:t>
      </w:r>
      <w:r w:rsidRPr="00350D6F">
        <w:rPr>
          <w:sz w:val="16"/>
          <w:szCs w:val="16"/>
        </w:rPr>
        <w:t xml:space="preserve"> research focused on the law of the sea</w:t>
      </w:r>
      <w:r>
        <w:rPr>
          <w:sz w:val="16"/>
          <w:szCs w:val="16"/>
        </w:rPr>
        <w:t xml:space="preserve"> and the Arctic</w:t>
      </w:r>
      <w:r w:rsidRPr="00350D6F">
        <w:rPr>
          <w:sz w:val="16"/>
          <w:szCs w:val="16"/>
        </w:rPr>
        <w:t>.</w:t>
      </w:r>
      <w:r>
        <w:rPr>
          <w:sz w:val="16"/>
          <w:szCs w:val="16"/>
        </w:rPr>
        <w:t xml:space="preserve"> </w:t>
      </w:r>
      <w:r w:rsidRPr="00AA7735">
        <w:rPr>
          <w:sz w:val="16"/>
          <w:szCs w:val="16"/>
        </w:rPr>
        <w:t>Akiho Shibata is professor of international law and Director, </w:t>
      </w:r>
      <w:r w:rsidRPr="00B61B5E">
        <w:rPr>
          <w:sz w:val="16"/>
          <w:szCs w:val="16"/>
        </w:rPr>
        <w:t>Polar Cooperation Research Centre (PCRC)</w:t>
      </w:r>
      <w:r w:rsidRPr="00AA7735">
        <w:rPr>
          <w:sz w:val="16"/>
          <w:szCs w:val="16"/>
        </w:rPr>
        <w:t>, Kobe University in Japan.</w:t>
      </w:r>
      <w:r>
        <w:rPr>
          <w:sz w:val="16"/>
          <w:szCs w:val="16"/>
        </w:rPr>
        <w:t xml:space="preserve"> “</w:t>
      </w:r>
      <w:r w:rsidRPr="00A271D8">
        <w:rPr>
          <w:sz w:val="16"/>
          <w:szCs w:val="16"/>
        </w:rPr>
        <w:t>Japan's Arctic Policy 2015-25: Suggestions for the Next Decade</w:t>
      </w:r>
      <w:r>
        <w:rPr>
          <w:sz w:val="16"/>
          <w:szCs w:val="16"/>
        </w:rPr>
        <w:t xml:space="preserve">,” </w:t>
      </w:r>
      <w:r w:rsidRPr="00256EA5">
        <w:rPr>
          <w:i/>
          <w:iCs/>
          <w:sz w:val="16"/>
          <w:szCs w:val="16"/>
        </w:rPr>
        <w:t xml:space="preserve">Polar Cooperation Research Centre (PCRC), Kobe </w:t>
      </w:r>
      <w:proofErr w:type="gramStart"/>
      <w:r w:rsidRPr="00256EA5">
        <w:rPr>
          <w:i/>
          <w:iCs/>
          <w:sz w:val="16"/>
          <w:szCs w:val="16"/>
        </w:rPr>
        <w:t>University</w:t>
      </w:r>
      <w:r>
        <w:rPr>
          <w:i/>
          <w:iCs/>
          <w:sz w:val="16"/>
          <w:szCs w:val="16"/>
        </w:rPr>
        <w:t xml:space="preserve">, </w:t>
      </w:r>
      <w:r w:rsidRPr="00EF02CB">
        <w:rPr>
          <w:i/>
          <w:iCs/>
          <w:sz w:val="16"/>
          <w:szCs w:val="16"/>
        </w:rPr>
        <w:t> </w:t>
      </w:r>
      <w:r w:rsidRPr="00256EA5">
        <w:rPr>
          <w:sz w:val="16"/>
          <w:szCs w:val="16"/>
        </w:rPr>
        <w:t>https://doi.org/10.24546/0100494092</w:t>
      </w:r>
      <w:proofErr w:type="gramEnd"/>
      <w:r>
        <w:rPr>
          <w:sz w:val="16"/>
          <w:szCs w:val="16"/>
        </w:rPr>
        <w:t>, Published March 2025, accessed June 28</w:t>
      </w:r>
      <w:r w:rsidRPr="00256EA5">
        <w:rPr>
          <w:sz w:val="16"/>
          <w:szCs w:val="16"/>
          <w:vertAlign w:val="superscript"/>
        </w:rPr>
        <w:t>th</w:t>
      </w:r>
      <w:r>
        <w:rPr>
          <w:sz w:val="16"/>
          <w:szCs w:val="16"/>
        </w:rPr>
        <w:t>, 2025 by NT-BH</w:t>
      </w:r>
    </w:p>
    <w:p w14:paraId="13C4E75F" w14:textId="77777777" w:rsidR="00BE690E" w:rsidRPr="007E0532" w:rsidRDefault="00BE690E" w:rsidP="00BE690E">
      <w:pPr>
        <w:rPr>
          <w:rStyle w:val="Style13ptBold"/>
          <w:sz w:val="16"/>
          <w:szCs w:val="16"/>
        </w:rPr>
      </w:pPr>
    </w:p>
    <w:p w14:paraId="03ECE555" w14:textId="77777777" w:rsidR="00BE690E" w:rsidRDefault="00BE690E" w:rsidP="00BE690E">
      <w:pPr>
        <w:rPr>
          <w:sz w:val="16"/>
          <w:szCs w:val="16"/>
        </w:rPr>
      </w:pPr>
      <w:r w:rsidRPr="00703B91">
        <w:rPr>
          <w:sz w:val="16"/>
          <w:szCs w:val="16"/>
        </w:rPr>
        <w:t xml:space="preserve">The 2015 Arctic Policy states that Japan will put its scientific knowledge and advanced technology to use for contributing to Arctic environmental cooperation. The 2018 Basic Plan states that Japan will </w:t>
      </w:r>
      <w:proofErr w:type="spellStart"/>
      <w:r w:rsidRPr="00703B91">
        <w:rPr>
          <w:sz w:val="16"/>
          <w:szCs w:val="16"/>
        </w:rPr>
        <w:t>utilise</w:t>
      </w:r>
      <w:proofErr w:type="spellEnd"/>
      <w:r w:rsidRPr="00703B91">
        <w:rPr>
          <w:sz w:val="16"/>
          <w:szCs w:val="16"/>
        </w:rPr>
        <w:t xml:space="preserve"> the experience of the government, academia, and corporations in its efforts to conserve and protect the Arctic marine environment. So far, </w:t>
      </w:r>
      <w:r w:rsidRPr="00D74478">
        <w:rPr>
          <w:rStyle w:val="StyleUnderline"/>
          <w:bCs/>
        </w:rPr>
        <w:t xml:space="preserve">the main approach of </w:t>
      </w:r>
      <w:r w:rsidRPr="00085ED0">
        <w:rPr>
          <w:rStyle w:val="StyleUnderline"/>
          <w:bCs/>
          <w:highlight w:val="cyan"/>
        </w:rPr>
        <w:t>Japan’s involvement</w:t>
      </w:r>
      <w:r w:rsidRPr="00D74478">
        <w:rPr>
          <w:rStyle w:val="StyleUnderline"/>
          <w:bCs/>
        </w:rPr>
        <w:t xml:space="preserve"> in and contribution to Arctic environmental cooperation has been to provide the </w:t>
      </w:r>
      <w:r w:rsidRPr="00085ED0">
        <w:rPr>
          <w:rStyle w:val="StyleUnderline"/>
          <w:bCs/>
          <w:highlight w:val="cyan"/>
        </w:rPr>
        <w:t>research results and technological developments</w:t>
      </w:r>
      <w:r w:rsidRPr="00D74478">
        <w:rPr>
          <w:rStyle w:val="StyleUnderline"/>
          <w:bCs/>
        </w:rPr>
        <w:t xml:space="preserve"> produced by </w:t>
      </w:r>
      <w:proofErr w:type="spellStart"/>
      <w:r w:rsidRPr="00D74478">
        <w:rPr>
          <w:rStyle w:val="StyleUnderline"/>
          <w:bCs/>
        </w:rPr>
        <w:t>ArCS</w:t>
      </w:r>
      <w:proofErr w:type="spellEnd"/>
      <w:r w:rsidRPr="00D74478">
        <w:rPr>
          <w:rStyle w:val="StyleUnderline"/>
          <w:bCs/>
        </w:rPr>
        <w:t xml:space="preserve">, </w:t>
      </w:r>
      <w:proofErr w:type="spellStart"/>
      <w:r w:rsidRPr="00D74478">
        <w:rPr>
          <w:rStyle w:val="StyleUnderline"/>
          <w:bCs/>
        </w:rPr>
        <w:t>ArCS</w:t>
      </w:r>
      <w:proofErr w:type="spellEnd"/>
      <w:r w:rsidRPr="00D74478">
        <w:rPr>
          <w:rStyle w:val="StyleUnderline"/>
          <w:bCs/>
        </w:rPr>
        <w:t xml:space="preserve"> II, and other government-funded projects.</w:t>
      </w:r>
      <w:r w:rsidRPr="00703B91">
        <w:rPr>
          <w:sz w:val="16"/>
          <w:szCs w:val="16"/>
        </w:rPr>
        <w:t xml:space="preserve"> For example, at the Third Arctic Science Ministerial in 2021, Japan introduced its contribution to the advancement of Arctic observation technology, including observations by its climate change observation satellite ‘</w:t>
      </w:r>
      <w:proofErr w:type="spellStart"/>
      <w:r w:rsidRPr="00703B91">
        <w:rPr>
          <w:sz w:val="16"/>
          <w:szCs w:val="16"/>
        </w:rPr>
        <w:t>Shikisai</w:t>
      </w:r>
      <w:proofErr w:type="spellEnd"/>
      <w:r w:rsidRPr="00703B91">
        <w:rPr>
          <w:sz w:val="16"/>
          <w:szCs w:val="16"/>
        </w:rPr>
        <w:t xml:space="preserve">’ (GCOM-C) and the greenhouse gas observation satellite ‘Ibuki’ (GOAST) (2021 Arctic Science Ministerial Report, 76–77). </w:t>
      </w:r>
      <w:r w:rsidRPr="00D74478">
        <w:rPr>
          <w:rFonts w:asciiTheme="minorHAnsi" w:hAnsiTheme="minorHAnsi" w:cstheme="minorHAnsi"/>
          <w:sz w:val="16"/>
          <w:szCs w:val="16"/>
        </w:rPr>
        <w:t xml:space="preserve">Beyond simply providing information was the development of the black carbon (BC) observation and measurement device COSMOS under </w:t>
      </w:r>
      <w:proofErr w:type="spellStart"/>
      <w:r w:rsidRPr="00D74478">
        <w:rPr>
          <w:rFonts w:asciiTheme="minorHAnsi" w:hAnsiTheme="minorHAnsi" w:cstheme="minorHAnsi"/>
          <w:sz w:val="16"/>
          <w:szCs w:val="16"/>
        </w:rPr>
        <w:t>ArCS</w:t>
      </w:r>
      <w:proofErr w:type="spellEnd"/>
      <w:r w:rsidRPr="00D74478">
        <w:rPr>
          <w:rFonts w:asciiTheme="minorHAnsi" w:hAnsiTheme="minorHAnsi" w:cstheme="minorHAnsi"/>
          <w:sz w:val="16"/>
          <w:szCs w:val="16"/>
        </w:rPr>
        <w:t xml:space="preserve"> II and making its use as the </w:t>
      </w:r>
      <w:proofErr w:type="spellStart"/>
      <w:r w:rsidRPr="00D74478">
        <w:rPr>
          <w:rFonts w:asciiTheme="minorHAnsi" w:hAnsiTheme="minorHAnsi" w:cstheme="minorHAnsi"/>
          <w:sz w:val="16"/>
          <w:szCs w:val="16"/>
        </w:rPr>
        <w:t>standardisation</w:t>
      </w:r>
      <w:proofErr w:type="spellEnd"/>
      <w:r w:rsidRPr="00D74478">
        <w:rPr>
          <w:rFonts w:asciiTheme="minorHAnsi" w:hAnsiTheme="minorHAnsi" w:cstheme="minorHAnsi"/>
          <w:sz w:val="16"/>
          <w:szCs w:val="16"/>
        </w:rPr>
        <w:t xml:space="preserve"> of BC observation scheme being </w:t>
      </w:r>
      <w:proofErr w:type="spellStart"/>
      <w:r w:rsidRPr="00D74478">
        <w:rPr>
          <w:rFonts w:asciiTheme="minorHAnsi" w:hAnsiTheme="minorHAnsi" w:cstheme="minorHAnsi"/>
          <w:sz w:val="16"/>
          <w:szCs w:val="16"/>
        </w:rPr>
        <w:t>recognised</w:t>
      </w:r>
      <w:proofErr w:type="spellEnd"/>
      <w:r w:rsidRPr="00D74478">
        <w:rPr>
          <w:rFonts w:asciiTheme="minorHAnsi" w:hAnsiTheme="minorHAnsi" w:cstheme="minorHAnsi"/>
          <w:sz w:val="16"/>
          <w:szCs w:val="16"/>
        </w:rPr>
        <w:t xml:space="preserve"> in the AMAP’s work.</w:t>
      </w:r>
      <w:r w:rsidRPr="00D74478">
        <w:rPr>
          <w:rStyle w:val="Emphasis"/>
        </w:rPr>
        <w:t xml:space="preserve"> This is one of the best examples of Japan’s substantive contribution in Arctic environmental cooperation (2023 </w:t>
      </w:r>
      <w:proofErr w:type="spellStart"/>
      <w:r w:rsidRPr="00D74478">
        <w:rPr>
          <w:rStyle w:val="Emphasis"/>
        </w:rPr>
        <w:t>ArCS</w:t>
      </w:r>
      <w:proofErr w:type="spellEnd"/>
      <w:r w:rsidRPr="00D74478">
        <w:rPr>
          <w:rStyle w:val="Emphasis"/>
        </w:rPr>
        <w:t xml:space="preserve"> II Report, 16). Other </w:t>
      </w:r>
      <w:r w:rsidRPr="00085ED0">
        <w:rPr>
          <w:rStyle w:val="Emphasis"/>
          <w:highlight w:val="cyan"/>
        </w:rPr>
        <w:t>contributions by Japan in addressing BC</w:t>
      </w:r>
      <w:r w:rsidRPr="00D74478">
        <w:rPr>
          <w:rStyle w:val="Emphasis"/>
        </w:rPr>
        <w:t xml:space="preserve"> in the Arctic are noteworthy. </w:t>
      </w:r>
      <w:r w:rsidRPr="00703B91">
        <w:rPr>
          <w:sz w:val="16"/>
          <w:szCs w:val="16"/>
        </w:rPr>
        <w:t xml:space="preserve">There is not yet a universal treaty generally regulating the emission of BC. </w:t>
      </w:r>
      <w:r w:rsidRPr="00816F6A">
        <w:rPr>
          <w:u w:val="single"/>
        </w:rPr>
        <w:t xml:space="preserve">The </w:t>
      </w:r>
      <w:r w:rsidRPr="00085ED0">
        <w:rPr>
          <w:highlight w:val="cyan"/>
          <w:u w:val="single"/>
        </w:rPr>
        <w:t>Arctic</w:t>
      </w:r>
      <w:r w:rsidRPr="00816F6A">
        <w:rPr>
          <w:u w:val="single"/>
        </w:rPr>
        <w:t xml:space="preserve"> </w:t>
      </w:r>
      <w:r w:rsidRPr="00085ED0">
        <w:rPr>
          <w:highlight w:val="cyan"/>
          <w:u w:val="single"/>
        </w:rPr>
        <w:t xml:space="preserve">Council adopted </w:t>
      </w:r>
      <w:r w:rsidRPr="00702526">
        <w:rPr>
          <w:u w:val="single"/>
        </w:rPr>
        <w:t xml:space="preserve">in 2015 the </w:t>
      </w:r>
      <w:r w:rsidRPr="00085ED0">
        <w:rPr>
          <w:highlight w:val="cyan"/>
          <w:u w:val="single"/>
        </w:rPr>
        <w:t>Framework</w:t>
      </w:r>
      <w:r w:rsidRPr="00702526">
        <w:rPr>
          <w:u w:val="single"/>
        </w:rPr>
        <w:t xml:space="preserve"> for Action on Enhanced BC and Methane</w:t>
      </w:r>
      <w:r w:rsidRPr="00816F6A">
        <w:rPr>
          <w:u w:val="single"/>
        </w:rPr>
        <w:t xml:space="preserve"> Emission Reductions and established the EGBCM to advise on its implementation. In accordance with this framework, </w:t>
      </w:r>
      <w:r w:rsidRPr="00085ED0">
        <w:rPr>
          <w:highlight w:val="cyan"/>
          <w:u w:val="single"/>
        </w:rPr>
        <w:t>Japan submitted national reports</w:t>
      </w:r>
      <w:r w:rsidRPr="00816F6A">
        <w:rPr>
          <w:u w:val="single"/>
        </w:rPr>
        <w:t xml:space="preserve"> in 2015, 2017, 2020, and 2024, stating its support for the Arctic Council’s efforts to reduce BC in the Arctic.</w:t>
      </w:r>
      <w:r w:rsidRPr="00703B91">
        <w:rPr>
          <w:sz w:val="16"/>
          <w:szCs w:val="16"/>
        </w:rPr>
        <w:t xml:space="preserve"> Japan also dispatched experts to the EGBCM (Observer Reports, 2016, 3; 2018, 5; 2020, 3). Japan’s scientific investigation into the indispensability of considering the size and chemical composition of soot particles when estimating their global warming effect was important (Ocean Report, 2019, 79). Japan’s research on the BC and other substances. </w:t>
      </w:r>
      <w:r w:rsidRPr="00017CE8">
        <w:rPr>
          <w:sz w:val="16"/>
          <w:szCs w:val="16"/>
        </w:rPr>
        <w:t>originating from Asia and their potential impacts on the Arctic environment and climate was conducted using the Environment Research and Technology Development Fund (Observer Report, 2020, 4). These efforts can be said to constitute Japan’s scientific and technological contributions to the implementation and development of the Arctic Council’s BC and Methane Framework for Action</w:t>
      </w:r>
      <w:r>
        <w:rPr>
          <w:sz w:val="16"/>
          <w:szCs w:val="16"/>
        </w:rPr>
        <w:t xml:space="preserve">. </w:t>
      </w:r>
    </w:p>
    <w:p w14:paraId="3226B2BD" w14:textId="77777777" w:rsidR="00BE690E" w:rsidRDefault="00BE690E" w:rsidP="00BE690E">
      <w:pPr>
        <w:pStyle w:val="Heading4"/>
      </w:pPr>
      <w:r>
        <w:t>Black carbon in the Arctic is uniquely damaging and creates positive feedback loops</w:t>
      </w:r>
    </w:p>
    <w:p w14:paraId="11A3D3BB" w14:textId="77777777" w:rsidR="00BE690E" w:rsidRPr="004F6507" w:rsidRDefault="00BE690E" w:rsidP="00BE690E">
      <w:pPr>
        <w:rPr>
          <w:sz w:val="16"/>
          <w:szCs w:val="16"/>
        </w:rPr>
      </w:pPr>
      <w:proofErr w:type="spellStart"/>
      <w:r w:rsidRPr="00F31A0E">
        <w:rPr>
          <w:b/>
          <w:bCs/>
        </w:rPr>
        <w:t>Gerretsen</w:t>
      </w:r>
      <w:proofErr w:type="spellEnd"/>
      <w:r w:rsidRPr="00F31A0E">
        <w:rPr>
          <w:b/>
          <w:bCs/>
        </w:rPr>
        <w:t xml:space="preserve"> 23</w:t>
      </w:r>
      <w:r w:rsidRPr="00F31A0E">
        <w:t> </w:t>
      </w:r>
      <w:r w:rsidRPr="004F6507">
        <w:rPr>
          <w:sz w:val="16"/>
          <w:szCs w:val="16"/>
        </w:rPr>
        <w:t xml:space="preserve">Isabelle </w:t>
      </w:r>
      <w:proofErr w:type="spellStart"/>
      <w:r w:rsidRPr="004F6507">
        <w:rPr>
          <w:sz w:val="16"/>
          <w:szCs w:val="16"/>
        </w:rPr>
        <w:t>Gerretsen</w:t>
      </w:r>
      <w:proofErr w:type="spellEnd"/>
      <w:r w:rsidRPr="004F6507">
        <w:rPr>
          <w:rFonts w:ascii="DM Sans" w:hAnsi="DM Sans"/>
          <w:color w:val="444444"/>
          <w:sz w:val="16"/>
          <w:szCs w:val="16"/>
          <w:shd w:val="clear" w:color="auto" w:fill="FCFCFB"/>
        </w:rPr>
        <w:t xml:space="preserve"> </w:t>
      </w:r>
      <w:r w:rsidRPr="004F6507">
        <w:rPr>
          <w:sz w:val="16"/>
          <w:szCs w:val="16"/>
        </w:rPr>
        <w:t xml:space="preserve">is a journalist who covers climate and environmental issues. “Black carbon: The ‘low-hanging fruit’ for cleaner shipping” </w:t>
      </w:r>
      <w:r w:rsidRPr="004F6507">
        <w:rPr>
          <w:i/>
          <w:iCs/>
          <w:sz w:val="16"/>
          <w:szCs w:val="16"/>
        </w:rPr>
        <w:t>Dialogue Earth</w:t>
      </w:r>
      <w:r w:rsidRPr="004F6507">
        <w:rPr>
          <w:sz w:val="16"/>
          <w:szCs w:val="16"/>
        </w:rPr>
        <w:t>. https://dialogue.earth/en/climate/black-carbon-the-low-hanging-fruit-for-cleaner-shipping/ Published April 4</w:t>
      </w:r>
      <w:r w:rsidRPr="004F6507">
        <w:rPr>
          <w:sz w:val="16"/>
          <w:szCs w:val="16"/>
          <w:vertAlign w:val="superscript"/>
        </w:rPr>
        <w:t>th</w:t>
      </w:r>
      <w:r w:rsidRPr="004F6507">
        <w:rPr>
          <w:sz w:val="16"/>
          <w:szCs w:val="16"/>
        </w:rPr>
        <w:t>, 2023, accessed June 29</w:t>
      </w:r>
      <w:r w:rsidRPr="004F6507">
        <w:rPr>
          <w:sz w:val="16"/>
          <w:szCs w:val="16"/>
          <w:vertAlign w:val="superscript"/>
        </w:rPr>
        <w:t>th</w:t>
      </w:r>
      <w:r w:rsidRPr="004F6507">
        <w:rPr>
          <w:sz w:val="16"/>
          <w:szCs w:val="16"/>
        </w:rPr>
        <w:t xml:space="preserve">, </w:t>
      </w:r>
      <w:proofErr w:type="gramStart"/>
      <w:r w:rsidRPr="004F6507">
        <w:rPr>
          <w:sz w:val="16"/>
          <w:szCs w:val="16"/>
        </w:rPr>
        <w:t>2025</w:t>
      </w:r>
      <w:proofErr w:type="gramEnd"/>
      <w:r w:rsidRPr="004F6507">
        <w:rPr>
          <w:sz w:val="16"/>
          <w:szCs w:val="16"/>
        </w:rPr>
        <w:t xml:space="preserve"> by NT-BH</w:t>
      </w:r>
    </w:p>
    <w:p w14:paraId="54FE62F5" w14:textId="77777777" w:rsidR="00BE690E" w:rsidRDefault="00BE690E" w:rsidP="00BE690E">
      <w:pPr>
        <w:rPr>
          <w:sz w:val="16"/>
          <w:szCs w:val="16"/>
        </w:rPr>
      </w:pPr>
      <w:r w:rsidRPr="004C38C8">
        <w:rPr>
          <w:sz w:val="16"/>
          <w:szCs w:val="16"/>
        </w:rPr>
        <w:t>Shipping is a highly polluting industry. Between 2007 and 2012, it was responsible for roughly</w:t>
      </w:r>
      <w:r>
        <w:rPr>
          <w:sz w:val="16"/>
          <w:szCs w:val="16"/>
        </w:rPr>
        <w:t xml:space="preserve"> </w:t>
      </w:r>
      <w:r w:rsidRPr="004F6507">
        <w:rPr>
          <w:sz w:val="16"/>
          <w:szCs w:val="16"/>
        </w:rPr>
        <w:t>3%</w:t>
      </w:r>
      <w:r>
        <w:rPr>
          <w:sz w:val="16"/>
          <w:szCs w:val="16"/>
        </w:rPr>
        <w:t xml:space="preserve"> </w:t>
      </w:r>
      <w:r w:rsidRPr="004C38C8">
        <w:rPr>
          <w:sz w:val="16"/>
          <w:szCs w:val="16"/>
        </w:rPr>
        <w:t xml:space="preserve">of global greenhouse gas emissions from fossil fuel use and industrial processes, or around one billion </w:t>
      </w:r>
      <w:proofErr w:type="spellStart"/>
      <w:r w:rsidRPr="004C38C8">
        <w:rPr>
          <w:sz w:val="16"/>
          <w:szCs w:val="16"/>
        </w:rPr>
        <w:t>tonnes</w:t>
      </w:r>
      <w:proofErr w:type="spellEnd"/>
      <w:r w:rsidRPr="004C38C8">
        <w:rPr>
          <w:sz w:val="16"/>
          <w:szCs w:val="16"/>
        </w:rPr>
        <w:t xml:space="preserve"> of CO2 equivalent per year.</w:t>
      </w:r>
      <w:r>
        <w:rPr>
          <w:sz w:val="16"/>
          <w:szCs w:val="16"/>
        </w:rPr>
        <w:t xml:space="preserve"> </w:t>
      </w:r>
      <w:r w:rsidRPr="00085ED0">
        <w:rPr>
          <w:rStyle w:val="StyleUnderline"/>
          <w:highlight w:val="cyan"/>
        </w:rPr>
        <w:t>Ship exhaust</w:t>
      </w:r>
      <w:r w:rsidRPr="004F6507">
        <w:rPr>
          <w:rStyle w:val="StyleUnderline"/>
        </w:rPr>
        <w:t xml:space="preserve"> may also </w:t>
      </w:r>
      <w:r w:rsidRPr="00085ED0">
        <w:rPr>
          <w:rStyle w:val="StyleUnderline"/>
          <w:highlight w:val="cyan"/>
        </w:rPr>
        <w:t>contain “black carbon</w:t>
      </w:r>
      <w:r w:rsidRPr="004F6507">
        <w:rPr>
          <w:rStyle w:val="StyleUnderline"/>
        </w:rPr>
        <w:t xml:space="preserve">” – sooty </w:t>
      </w:r>
      <w:r w:rsidRPr="00085ED0">
        <w:rPr>
          <w:rStyle w:val="StyleUnderline"/>
          <w:highlight w:val="cyan"/>
        </w:rPr>
        <w:t>particles that absorb sunlight</w:t>
      </w:r>
      <w:r w:rsidRPr="004F6507">
        <w:rPr>
          <w:rStyle w:val="StyleUnderline"/>
        </w:rPr>
        <w:t xml:space="preserve"> and trap </w:t>
      </w:r>
      <w:r w:rsidRPr="00085ED0">
        <w:rPr>
          <w:rStyle w:val="StyleUnderline"/>
          <w:highlight w:val="cyan"/>
        </w:rPr>
        <w:t>heat in the atmosphere</w:t>
      </w:r>
      <w:r w:rsidRPr="004F6507">
        <w:rPr>
          <w:rStyle w:val="StyleUnderline"/>
        </w:rPr>
        <w:t xml:space="preserve">, </w:t>
      </w:r>
      <w:r w:rsidRPr="00085ED0">
        <w:rPr>
          <w:rStyle w:val="StyleUnderline"/>
          <w:highlight w:val="cyan"/>
        </w:rPr>
        <w:t>contributing to</w:t>
      </w:r>
      <w:r w:rsidRPr="004F6507">
        <w:rPr>
          <w:rStyle w:val="StyleUnderline"/>
        </w:rPr>
        <w:t xml:space="preserve"> global </w:t>
      </w:r>
      <w:r w:rsidRPr="00085ED0">
        <w:rPr>
          <w:rStyle w:val="StyleUnderline"/>
          <w:highlight w:val="cyan"/>
        </w:rPr>
        <w:t>warming.</w:t>
      </w:r>
      <w:r w:rsidRPr="004F6507">
        <w:rPr>
          <w:rStyle w:val="StyleUnderline"/>
        </w:rPr>
        <w:t xml:space="preserve"> Black carbon rapidly </w:t>
      </w:r>
      <w:r w:rsidRPr="00085ED0">
        <w:rPr>
          <w:rStyle w:val="StyleUnderline"/>
          <w:highlight w:val="cyan"/>
        </w:rPr>
        <w:t>accelerates ice melt</w:t>
      </w:r>
      <w:r w:rsidRPr="004F6507">
        <w:rPr>
          <w:rStyle w:val="StyleUnderline"/>
        </w:rPr>
        <w:t xml:space="preserve"> when it lands, by darkening surfaces and thus reducing how much sunlight they reflect. At the same </w:t>
      </w:r>
      <w:proofErr w:type="gramStart"/>
      <w:r w:rsidRPr="004F6507">
        <w:rPr>
          <w:rStyle w:val="StyleUnderline"/>
        </w:rPr>
        <w:t>time</w:t>
      </w:r>
      <w:proofErr w:type="gramEnd"/>
      <w:r w:rsidRPr="004F6507">
        <w:rPr>
          <w:rStyle w:val="StyleUnderline"/>
        </w:rPr>
        <w:t xml:space="preserve"> it poses a serious health risk to coastal communities.</w:t>
      </w:r>
      <w:r>
        <w:rPr>
          <w:rStyle w:val="StyleUnderline"/>
        </w:rPr>
        <w:t xml:space="preserve"> </w:t>
      </w:r>
      <w:r w:rsidRPr="004C38C8">
        <w:rPr>
          <w:sz w:val="16"/>
          <w:szCs w:val="16"/>
        </w:rPr>
        <w:t>Environmental groups say this climate and health threat could easily be eradicated if ships were forced to use cleaner fuels.</w:t>
      </w:r>
      <w:r>
        <w:rPr>
          <w:sz w:val="16"/>
          <w:szCs w:val="16"/>
        </w:rPr>
        <w:t xml:space="preserve"> </w:t>
      </w:r>
      <w:r w:rsidRPr="004C38C8">
        <w:rPr>
          <w:sz w:val="16"/>
          <w:szCs w:val="16"/>
        </w:rPr>
        <w:t>The impact on warming</w:t>
      </w:r>
      <w:r>
        <w:rPr>
          <w:sz w:val="16"/>
          <w:szCs w:val="16"/>
        </w:rPr>
        <w:t xml:space="preserve"> </w:t>
      </w:r>
      <w:r w:rsidRPr="004C38C8">
        <w:rPr>
          <w:sz w:val="16"/>
          <w:szCs w:val="16"/>
        </w:rPr>
        <w:t xml:space="preserve">Black carbon is produced when ships burn heavy fuel oil, which is “a hazardous, toxic tar-like fuel”, says Andrew </w:t>
      </w:r>
      <w:proofErr w:type="spellStart"/>
      <w:r w:rsidRPr="004C38C8">
        <w:rPr>
          <w:sz w:val="16"/>
          <w:szCs w:val="16"/>
        </w:rPr>
        <w:t>Dumbrille</w:t>
      </w:r>
      <w:proofErr w:type="spellEnd"/>
      <w:r w:rsidRPr="004C38C8">
        <w:rPr>
          <w:sz w:val="16"/>
          <w:szCs w:val="16"/>
        </w:rPr>
        <w:t>, an advisor to both the Clean Arctic Alliance, a group of 20 nonprofits, and to the Inuit Circumpolar Council, which represents all Inuit from Alaska, Canada, Greenland and Chukotka on internationally important matters. “It is literally the stuff at the bottom of the barrel,” he says.</w:t>
      </w:r>
      <w:r>
        <w:rPr>
          <w:sz w:val="16"/>
          <w:szCs w:val="16"/>
        </w:rPr>
        <w:t xml:space="preserve"> </w:t>
      </w:r>
      <w:r w:rsidRPr="004C38C8">
        <w:rPr>
          <w:sz w:val="16"/>
          <w:szCs w:val="16"/>
        </w:rPr>
        <w:t>“You have to heat it up to use it… it’s like burning tar, one could walk on it,” he says. “Our global trade system is enabled by this highly polluting by-product fuel.”</w:t>
      </w:r>
      <w:r>
        <w:rPr>
          <w:sz w:val="16"/>
          <w:szCs w:val="16"/>
        </w:rPr>
        <w:t xml:space="preserve"> </w:t>
      </w:r>
      <w:r w:rsidRPr="004C38C8">
        <w:rPr>
          <w:sz w:val="16"/>
          <w:szCs w:val="16"/>
        </w:rPr>
        <w:t>Black carbon emissions are responsible for around</w:t>
      </w:r>
      <w:r>
        <w:rPr>
          <w:sz w:val="16"/>
          <w:szCs w:val="16"/>
        </w:rPr>
        <w:t xml:space="preserve"> </w:t>
      </w:r>
      <w:r w:rsidRPr="004F6507">
        <w:rPr>
          <w:sz w:val="16"/>
          <w:szCs w:val="16"/>
        </w:rPr>
        <w:t>20%</w:t>
      </w:r>
      <w:r>
        <w:rPr>
          <w:sz w:val="16"/>
          <w:szCs w:val="16"/>
        </w:rPr>
        <w:t xml:space="preserve"> </w:t>
      </w:r>
      <w:r w:rsidRPr="004C38C8">
        <w:rPr>
          <w:sz w:val="16"/>
          <w:szCs w:val="16"/>
        </w:rPr>
        <w:t>of the shipping industry’s climate impact over a 20-year period, according to the Clean Arctic Alliance.</w:t>
      </w:r>
      <w:r>
        <w:rPr>
          <w:sz w:val="16"/>
          <w:szCs w:val="16"/>
        </w:rPr>
        <w:t xml:space="preserve"> </w:t>
      </w:r>
      <w:r w:rsidRPr="004F6507">
        <w:rPr>
          <w:rStyle w:val="Emphasis"/>
        </w:rPr>
        <w:t xml:space="preserve">It is “especially damaging, and has a </w:t>
      </w:r>
      <w:r w:rsidRPr="00085ED0">
        <w:rPr>
          <w:rStyle w:val="Emphasis"/>
          <w:highlight w:val="cyan"/>
        </w:rPr>
        <w:t>disproportionate impact</w:t>
      </w:r>
      <w:r w:rsidRPr="004F6507">
        <w:rPr>
          <w:rStyle w:val="Emphasis"/>
        </w:rPr>
        <w:t xml:space="preserve">, </w:t>
      </w:r>
      <w:r w:rsidRPr="00085ED0">
        <w:rPr>
          <w:rStyle w:val="Emphasis"/>
          <w:highlight w:val="cyan"/>
        </w:rPr>
        <w:t>when</w:t>
      </w:r>
      <w:r w:rsidRPr="004F6507">
        <w:rPr>
          <w:rStyle w:val="Emphasis"/>
        </w:rPr>
        <w:t xml:space="preserve"> it is </w:t>
      </w:r>
      <w:r w:rsidRPr="00085ED0">
        <w:rPr>
          <w:rStyle w:val="Emphasis"/>
          <w:highlight w:val="cyan"/>
        </w:rPr>
        <w:t>released in</w:t>
      </w:r>
      <w:r w:rsidRPr="004F6507">
        <w:rPr>
          <w:rStyle w:val="Emphasis"/>
        </w:rPr>
        <w:t xml:space="preserve"> or near the </w:t>
      </w:r>
      <w:r w:rsidRPr="00085ED0">
        <w:rPr>
          <w:rStyle w:val="Emphasis"/>
          <w:highlight w:val="cyan"/>
        </w:rPr>
        <w:t>Arctic,</w:t>
      </w:r>
      <w:r w:rsidRPr="004F6507">
        <w:rPr>
          <w:rStyle w:val="Emphasis"/>
        </w:rPr>
        <w:t>” says Sian Prior, lead adviser to the alliance.</w:t>
      </w:r>
      <w:r>
        <w:rPr>
          <w:rStyle w:val="Emphasis"/>
        </w:rPr>
        <w:t xml:space="preserve"> </w:t>
      </w:r>
      <w:r w:rsidRPr="004C38C8">
        <w:rPr>
          <w:sz w:val="16"/>
          <w:szCs w:val="16"/>
        </w:rPr>
        <w:t>The Arctic is already warming almost four times faster than the global average, at 0.73C per decade compared to the global average of 0.19C per decade between 1979–</w:t>
      </w:r>
      <w:r w:rsidRPr="004C38C8">
        <w:rPr>
          <w:sz w:val="16"/>
          <w:szCs w:val="16"/>
        </w:rPr>
        <w:lastRenderedPageBreak/>
        <w:t>2021, according to a 2022</w:t>
      </w:r>
      <w:r>
        <w:rPr>
          <w:sz w:val="16"/>
          <w:szCs w:val="16"/>
        </w:rPr>
        <w:t xml:space="preserve"> </w:t>
      </w:r>
      <w:r w:rsidRPr="004F6507">
        <w:rPr>
          <w:sz w:val="16"/>
          <w:szCs w:val="16"/>
        </w:rPr>
        <w:t>study</w:t>
      </w:r>
      <w:r>
        <w:rPr>
          <w:sz w:val="16"/>
          <w:szCs w:val="16"/>
        </w:rPr>
        <w:t xml:space="preserve"> </w:t>
      </w:r>
      <w:r w:rsidRPr="004C38C8">
        <w:rPr>
          <w:sz w:val="16"/>
          <w:szCs w:val="16"/>
        </w:rPr>
        <w:t>by Finnish researchers.</w:t>
      </w:r>
      <w:r>
        <w:rPr>
          <w:sz w:val="16"/>
          <w:szCs w:val="16"/>
        </w:rPr>
        <w:t xml:space="preserve"> </w:t>
      </w:r>
      <w:r w:rsidRPr="004C38C8">
        <w:rPr>
          <w:sz w:val="16"/>
          <w:szCs w:val="16"/>
        </w:rPr>
        <w:t>“When black carbon settles in the polar environment… the surface starts absorbing more and more heat because it’s dark,” says Prior. “</w:t>
      </w:r>
      <w:proofErr w:type="gramStart"/>
      <w:r w:rsidRPr="004C38C8">
        <w:rPr>
          <w:sz w:val="16"/>
          <w:szCs w:val="16"/>
        </w:rPr>
        <w:t>So</w:t>
      </w:r>
      <w:proofErr w:type="gramEnd"/>
      <w:r w:rsidRPr="004C38C8">
        <w:rPr>
          <w:sz w:val="16"/>
          <w:szCs w:val="16"/>
        </w:rPr>
        <w:t xml:space="preserve"> you lose the</w:t>
      </w:r>
      <w:r>
        <w:rPr>
          <w:sz w:val="16"/>
          <w:szCs w:val="16"/>
        </w:rPr>
        <w:t xml:space="preserve"> </w:t>
      </w:r>
      <w:r w:rsidRPr="004F6507">
        <w:rPr>
          <w:sz w:val="16"/>
          <w:szCs w:val="16"/>
        </w:rPr>
        <w:t>albedo effect</w:t>
      </w:r>
      <w:r w:rsidRPr="004C38C8">
        <w:rPr>
          <w:sz w:val="16"/>
          <w:szCs w:val="16"/>
        </w:rPr>
        <w:t>, which is the reflectivity of the snow and the ice.”</w:t>
      </w:r>
      <w:r>
        <w:rPr>
          <w:sz w:val="16"/>
          <w:szCs w:val="16"/>
        </w:rPr>
        <w:t xml:space="preserve"> </w:t>
      </w:r>
      <w:r w:rsidRPr="004C38C8">
        <w:rPr>
          <w:sz w:val="16"/>
          <w:szCs w:val="16"/>
        </w:rPr>
        <w:t>This leads to a vicious cycle of warming. Less sea ice means more open, dark ocean which absorbs more heat and accelerates temperature rise, not just in the Arctic but worldwide.</w:t>
      </w:r>
      <w:r>
        <w:rPr>
          <w:sz w:val="16"/>
          <w:szCs w:val="16"/>
        </w:rPr>
        <w:t xml:space="preserve"> </w:t>
      </w:r>
      <w:r w:rsidRPr="004C38C8">
        <w:rPr>
          <w:sz w:val="16"/>
          <w:szCs w:val="16"/>
        </w:rPr>
        <w:t>“Some of that warming is going to be transported further south,” says Pam Pearson, director of the International Cryosphere Climate Initiative. “</w:t>
      </w:r>
      <w:proofErr w:type="gramStart"/>
      <w:r w:rsidRPr="004C38C8">
        <w:rPr>
          <w:sz w:val="16"/>
          <w:szCs w:val="16"/>
        </w:rPr>
        <w:t>So</w:t>
      </w:r>
      <w:proofErr w:type="gramEnd"/>
      <w:r w:rsidRPr="004C38C8">
        <w:rPr>
          <w:sz w:val="16"/>
          <w:szCs w:val="16"/>
        </w:rPr>
        <w:t xml:space="preserve"> a warmer Arctic also translates into warmer mid-latitudes because of black carbon.”</w:t>
      </w:r>
      <w:r>
        <w:rPr>
          <w:sz w:val="16"/>
          <w:szCs w:val="16"/>
        </w:rPr>
        <w:t xml:space="preserve"> </w:t>
      </w:r>
      <w:r w:rsidRPr="004C38C8">
        <w:rPr>
          <w:sz w:val="16"/>
          <w:szCs w:val="16"/>
        </w:rPr>
        <w:t xml:space="preserve">If the </w:t>
      </w:r>
      <w:proofErr w:type="gramStart"/>
      <w:r w:rsidRPr="004C38C8">
        <w:rPr>
          <w:sz w:val="16"/>
          <w:szCs w:val="16"/>
        </w:rPr>
        <w:t>Arctic sea</w:t>
      </w:r>
      <w:proofErr w:type="gramEnd"/>
      <w:r w:rsidRPr="004C38C8">
        <w:rPr>
          <w:sz w:val="16"/>
          <w:szCs w:val="16"/>
        </w:rPr>
        <w:t xml:space="preserve"> ice melts completely during the summer, there is going to be “so much more sea level rise and extreme weather globally,” says Pearson.</w:t>
      </w:r>
      <w:r>
        <w:rPr>
          <w:sz w:val="16"/>
          <w:szCs w:val="16"/>
        </w:rPr>
        <w:t xml:space="preserve"> </w:t>
      </w:r>
      <w:r w:rsidRPr="004C38C8">
        <w:rPr>
          <w:sz w:val="16"/>
          <w:szCs w:val="16"/>
        </w:rPr>
        <w:t>A 2021</w:t>
      </w:r>
      <w:r>
        <w:rPr>
          <w:sz w:val="16"/>
          <w:szCs w:val="16"/>
        </w:rPr>
        <w:t xml:space="preserve"> </w:t>
      </w:r>
      <w:r w:rsidRPr="004F6507">
        <w:rPr>
          <w:sz w:val="16"/>
          <w:szCs w:val="16"/>
        </w:rPr>
        <w:t>report</w:t>
      </w:r>
      <w:r>
        <w:rPr>
          <w:sz w:val="16"/>
          <w:szCs w:val="16"/>
        </w:rPr>
        <w:t xml:space="preserve"> </w:t>
      </w:r>
      <w:r w:rsidRPr="004C38C8">
        <w:rPr>
          <w:sz w:val="16"/>
          <w:szCs w:val="16"/>
        </w:rPr>
        <w:t>by the Climate Crisis Advisory Group warned that the Arctic is “ground zero” for cascading climate impacts across the planet.</w:t>
      </w:r>
      <w:r>
        <w:rPr>
          <w:sz w:val="16"/>
          <w:szCs w:val="16"/>
        </w:rPr>
        <w:t xml:space="preserve"> </w:t>
      </w:r>
      <w:r w:rsidRPr="004C38C8">
        <w:rPr>
          <w:sz w:val="16"/>
          <w:szCs w:val="16"/>
        </w:rPr>
        <w:t>Rising temperatures there are leading to</w:t>
      </w:r>
      <w:r>
        <w:rPr>
          <w:sz w:val="16"/>
          <w:szCs w:val="16"/>
        </w:rPr>
        <w:t xml:space="preserve"> </w:t>
      </w:r>
      <w:r w:rsidRPr="004F6507">
        <w:rPr>
          <w:sz w:val="16"/>
          <w:szCs w:val="16"/>
        </w:rPr>
        <w:t>warmer ocean temperatures</w:t>
      </w:r>
      <w:r>
        <w:rPr>
          <w:sz w:val="16"/>
          <w:szCs w:val="16"/>
        </w:rPr>
        <w:t xml:space="preserve"> </w:t>
      </w:r>
      <w:r w:rsidRPr="004C38C8">
        <w:rPr>
          <w:sz w:val="16"/>
          <w:szCs w:val="16"/>
        </w:rPr>
        <w:t>and shifts in atmospheric circulation, and are</w:t>
      </w:r>
      <w:r>
        <w:rPr>
          <w:sz w:val="16"/>
          <w:szCs w:val="16"/>
        </w:rPr>
        <w:t xml:space="preserve"> </w:t>
      </w:r>
      <w:r w:rsidRPr="004F6507">
        <w:rPr>
          <w:sz w:val="16"/>
          <w:szCs w:val="16"/>
        </w:rPr>
        <w:t>expected to weaken the jet stream</w:t>
      </w:r>
      <w:r w:rsidRPr="004C38C8">
        <w:rPr>
          <w:sz w:val="16"/>
          <w:szCs w:val="16"/>
        </w:rPr>
        <w:t>, leading to more</w:t>
      </w:r>
      <w:r>
        <w:rPr>
          <w:sz w:val="16"/>
          <w:szCs w:val="16"/>
        </w:rPr>
        <w:t xml:space="preserve"> </w:t>
      </w:r>
      <w:r w:rsidRPr="004F6507">
        <w:rPr>
          <w:sz w:val="16"/>
          <w:szCs w:val="16"/>
        </w:rPr>
        <w:t>extreme weather</w:t>
      </w:r>
      <w:r w:rsidRPr="004C38C8">
        <w:rPr>
          <w:sz w:val="16"/>
          <w:szCs w:val="16"/>
        </w:rPr>
        <w:t>.</w:t>
      </w:r>
      <w:r>
        <w:rPr>
          <w:sz w:val="16"/>
          <w:szCs w:val="16"/>
        </w:rPr>
        <w:t xml:space="preserve"> </w:t>
      </w:r>
      <w:r w:rsidRPr="004C38C8">
        <w:rPr>
          <w:sz w:val="16"/>
          <w:szCs w:val="16"/>
        </w:rPr>
        <w:t>The impact on Arctic communities</w:t>
      </w:r>
      <w:r>
        <w:rPr>
          <w:sz w:val="16"/>
          <w:szCs w:val="16"/>
        </w:rPr>
        <w:t xml:space="preserve"> </w:t>
      </w:r>
      <w:r w:rsidRPr="004C38C8">
        <w:rPr>
          <w:sz w:val="16"/>
          <w:szCs w:val="16"/>
        </w:rPr>
        <w:t xml:space="preserve">“The melting of sea ice is [causing] global climate disruption, but also local, cultural disruption,” says </w:t>
      </w:r>
      <w:proofErr w:type="spellStart"/>
      <w:r w:rsidRPr="004C38C8">
        <w:rPr>
          <w:sz w:val="16"/>
          <w:szCs w:val="16"/>
        </w:rPr>
        <w:t>Dumbrille</w:t>
      </w:r>
      <w:proofErr w:type="spellEnd"/>
      <w:r w:rsidRPr="004C38C8">
        <w:rPr>
          <w:sz w:val="16"/>
          <w:szCs w:val="16"/>
        </w:rPr>
        <w:t>. Black carbon’s impact is already being felt by indigenous communities living in the Arctic.</w:t>
      </w:r>
      <w:r>
        <w:rPr>
          <w:sz w:val="16"/>
          <w:szCs w:val="16"/>
        </w:rPr>
        <w:t xml:space="preserve"> </w:t>
      </w:r>
      <w:r w:rsidRPr="004C38C8">
        <w:rPr>
          <w:sz w:val="16"/>
          <w:szCs w:val="16"/>
        </w:rPr>
        <w:t xml:space="preserve">There </w:t>
      </w:r>
      <w:proofErr w:type="gramStart"/>
      <w:r w:rsidRPr="004C38C8">
        <w:rPr>
          <w:sz w:val="16"/>
          <w:szCs w:val="16"/>
        </w:rPr>
        <w:t>are</w:t>
      </w:r>
      <w:proofErr w:type="gramEnd"/>
      <w:r w:rsidRPr="004C38C8">
        <w:rPr>
          <w:sz w:val="16"/>
          <w:szCs w:val="16"/>
        </w:rPr>
        <w:t xml:space="preserve"> serious health risks associated with exposure to black carbon. A component of fine particulate matter, black carbon has been linked to lung and</w:t>
      </w:r>
      <w:r>
        <w:rPr>
          <w:sz w:val="16"/>
          <w:szCs w:val="16"/>
        </w:rPr>
        <w:t xml:space="preserve"> </w:t>
      </w:r>
      <w:r w:rsidRPr="004F6507">
        <w:rPr>
          <w:sz w:val="16"/>
          <w:szCs w:val="16"/>
        </w:rPr>
        <w:t>heart disease</w:t>
      </w:r>
      <w:r>
        <w:rPr>
          <w:sz w:val="16"/>
          <w:szCs w:val="16"/>
        </w:rPr>
        <w:t xml:space="preserve"> </w:t>
      </w:r>
      <w:r w:rsidRPr="004C38C8">
        <w:rPr>
          <w:sz w:val="16"/>
          <w:szCs w:val="16"/>
        </w:rPr>
        <w:t>and can impair</w:t>
      </w:r>
      <w:r>
        <w:rPr>
          <w:sz w:val="16"/>
          <w:szCs w:val="16"/>
        </w:rPr>
        <w:t xml:space="preserve"> </w:t>
      </w:r>
      <w:r w:rsidRPr="004F6507">
        <w:rPr>
          <w:sz w:val="16"/>
          <w:szCs w:val="16"/>
        </w:rPr>
        <w:t>cognitive</w:t>
      </w:r>
      <w:r>
        <w:rPr>
          <w:sz w:val="16"/>
          <w:szCs w:val="16"/>
        </w:rPr>
        <w:t xml:space="preserve"> </w:t>
      </w:r>
      <w:r w:rsidRPr="004C38C8">
        <w:rPr>
          <w:sz w:val="16"/>
          <w:szCs w:val="16"/>
        </w:rPr>
        <w:t>and</w:t>
      </w:r>
      <w:r>
        <w:rPr>
          <w:sz w:val="16"/>
          <w:szCs w:val="16"/>
        </w:rPr>
        <w:t xml:space="preserve"> </w:t>
      </w:r>
      <w:r w:rsidRPr="004F6507">
        <w:rPr>
          <w:sz w:val="16"/>
          <w:szCs w:val="16"/>
        </w:rPr>
        <w:t>immune functions</w:t>
      </w:r>
      <w:r w:rsidRPr="004C38C8">
        <w:rPr>
          <w:sz w:val="16"/>
          <w:szCs w:val="16"/>
        </w:rPr>
        <w:t>.</w:t>
      </w:r>
      <w:r>
        <w:rPr>
          <w:sz w:val="16"/>
          <w:szCs w:val="16"/>
        </w:rPr>
        <w:t xml:space="preserve"> </w:t>
      </w:r>
      <w:r w:rsidRPr="004C38C8">
        <w:rPr>
          <w:sz w:val="16"/>
          <w:szCs w:val="16"/>
        </w:rPr>
        <w:t xml:space="preserve">“Black carbon is changing our culture,” says Lisa </w:t>
      </w:r>
      <w:proofErr w:type="spellStart"/>
      <w:r w:rsidRPr="004C38C8">
        <w:rPr>
          <w:sz w:val="16"/>
          <w:szCs w:val="16"/>
        </w:rPr>
        <w:t>Koperqualuk</w:t>
      </w:r>
      <w:proofErr w:type="spellEnd"/>
      <w:r w:rsidRPr="004C38C8">
        <w:rPr>
          <w:sz w:val="16"/>
          <w:szCs w:val="16"/>
        </w:rPr>
        <w:t>, vice president international of the Inuit Circumpolar Council.</w:t>
      </w:r>
      <w:r>
        <w:rPr>
          <w:sz w:val="16"/>
          <w:szCs w:val="16"/>
        </w:rPr>
        <w:t xml:space="preserve"> </w:t>
      </w:r>
      <w:r w:rsidRPr="004C38C8">
        <w:rPr>
          <w:sz w:val="16"/>
          <w:szCs w:val="16"/>
        </w:rPr>
        <w:t>She explains that the rapid melting of ice is drastically changing the Inuit way of life by delaying harvesting seasons and making it more difficult for communities to travel. “We call the ice our highway,” she says. “We use it to travel and to go hunting on the edge of the sea ice.”</w:t>
      </w:r>
      <w:r>
        <w:rPr>
          <w:sz w:val="16"/>
          <w:szCs w:val="16"/>
        </w:rPr>
        <w:t xml:space="preserve"> </w:t>
      </w:r>
      <w:r w:rsidRPr="004C38C8">
        <w:rPr>
          <w:sz w:val="16"/>
          <w:szCs w:val="16"/>
        </w:rPr>
        <w:t xml:space="preserve">There are concerns that black carbon could contaminate the main food source for Inuit communities, seafood, according to </w:t>
      </w:r>
      <w:proofErr w:type="spellStart"/>
      <w:r w:rsidRPr="004C38C8">
        <w:rPr>
          <w:sz w:val="16"/>
          <w:szCs w:val="16"/>
        </w:rPr>
        <w:t>Koperqualuk</w:t>
      </w:r>
      <w:proofErr w:type="spellEnd"/>
      <w:r w:rsidRPr="004C38C8">
        <w:rPr>
          <w:sz w:val="16"/>
          <w:szCs w:val="16"/>
        </w:rPr>
        <w:t>. “The migration patterns of animals could also change [as the ocean warms] because there are some marine mammals that follow colder waters,” she says.</w:t>
      </w:r>
      <w:r>
        <w:rPr>
          <w:sz w:val="16"/>
          <w:szCs w:val="16"/>
        </w:rPr>
        <w:t xml:space="preserve"> </w:t>
      </w:r>
      <w:r w:rsidRPr="004C38C8">
        <w:rPr>
          <w:sz w:val="16"/>
          <w:szCs w:val="16"/>
        </w:rPr>
        <w:t xml:space="preserve">“The Arctic is a very important area to protect and to keep as pristine as possible, not only for our culture, but for the [entire] world,” says </w:t>
      </w:r>
      <w:proofErr w:type="spellStart"/>
      <w:r w:rsidRPr="004C38C8">
        <w:rPr>
          <w:sz w:val="16"/>
          <w:szCs w:val="16"/>
        </w:rPr>
        <w:t>Koperqualuk</w:t>
      </w:r>
      <w:proofErr w:type="spellEnd"/>
      <w:r w:rsidRPr="004C38C8">
        <w:rPr>
          <w:sz w:val="16"/>
          <w:szCs w:val="16"/>
        </w:rPr>
        <w:t xml:space="preserve">. “The Arctic is linked to the rest of the globe. </w:t>
      </w:r>
      <w:proofErr w:type="gramStart"/>
      <w:r w:rsidRPr="004C38C8">
        <w:rPr>
          <w:sz w:val="16"/>
          <w:szCs w:val="16"/>
        </w:rPr>
        <w:t>So</w:t>
      </w:r>
      <w:proofErr w:type="gramEnd"/>
      <w:r w:rsidRPr="004C38C8">
        <w:rPr>
          <w:sz w:val="16"/>
          <w:szCs w:val="16"/>
        </w:rPr>
        <w:t xml:space="preserve"> protecting it is protecting the world as well.”</w:t>
      </w:r>
      <w:r>
        <w:rPr>
          <w:sz w:val="16"/>
          <w:szCs w:val="16"/>
        </w:rPr>
        <w:t xml:space="preserve"> </w:t>
      </w:r>
      <w:r w:rsidRPr="004C38C8">
        <w:rPr>
          <w:sz w:val="16"/>
          <w:szCs w:val="16"/>
        </w:rPr>
        <w:t>The rise (and fall?) of black carbon</w:t>
      </w:r>
      <w:r>
        <w:rPr>
          <w:sz w:val="16"/>
          <w:szCs w:val="16"/>
        </w:rPr>
        <w:t xml:space="preserve"> </w:t>
      </w:r>
      <w:r w:rsidRPr="004C38C8">
        <w:rPr>
          <w:sz w:val="16"/>
          <w:szCs w:val="16"/>
        </w:rPr>
        <w:t>Between 2015 and 2019, the Arctic saw an</w:t>
      </w:r>
      <w:r>
        <w:rPr>
          <w:sz w:val="16"/>
          <w:szCs w:val="16"/>
        </w:rPr>
        <w:t xml:space="preserve"> </w:t>
      </w:r>
      <w:r w:rsidRPr="004F6507">
        <w:rPr>
          <w:sz w:val="16"/>
          <w:szCs w:val="16"/>
        </w:rPr>
        <w:t>85%</w:t>
      </w:r>
      <w:r>
        <w:rPr>
          <w:sz w:val="16"/>
          <w:szCs w:val="16"/>
        </w:rPr>
        <w:t xml:space="preserve"> </w:t>
      </w:r>
      <w:r w:rsidRPr="004C38C8">
        <w:rPr>
          <w:sz w:val="16"/>
          <w:szCs w:val="16"/>
        </w:rPr>
        <w:t>rise in black carbon due to increased shipping traffic.</w:t>
      </w:r>
      <w:r>
        <w:rPr>
          <w:sz w:val="16"/>
          <w:szCs w:val="16"/>
        </w:rPr>
        <w:t xml:space="preserve"> </w:t>
      </w:r>
      <w:r w:rsidRPr="004C38C8">
        <w:rPr>
          <w:sz w:val="16"/>
          <w:szCs w:val="16"/>
        </w:rPr>
        <w:t>“Black carbon emissions are increasing because there are more and more ships going to the Arctic. In recent years, there have been more oil tankers and bunker carriers going to the Arctic,” says Prior.</w:t>
      </w:r>
      <w:r>
        <w:rPr>
          <w:sz w:val="16"/>
          <w:szCs w:val="16"/>
        </w:rPr>
        <w:t xml:space="preserve"> </w:t>
      </w:r>
      <w:r w:rsidRPr="004C38C8">
        <w:rPr>
          <w:sz w:val="16"/>
          <w:szCs w:val="16"/>
        </w:rPr>
        <w:t>Maritime traffic grew by</w:t>
      </w:r>
      <w:r>
        <w:rPr>
          <w:sz w:val="16"/>
          <w:szCs w:val="16"/>
        </w:rPr>
        <w:t xml:space="preserve"> </w:t>
      </w:r>
      <w:r w:rsidRPr="004F6507">
        <w:rPr>
          <w:sz w:val="16"/>
          <w:szCs w:val="16"/>
        </w:rPr>
        <w:t>25%</w:t>
      </w:r>
      <w:r>
        <w:rPr>
          <w:sz w:val="16"/>
          <w:szCs w:val="16"/>
        </w:rPr>
        <w:t xml:space="preserve"> </w:t>
      </w:r>
      <w:r w:rsidRPr="004C38C8">
        <w:rPr>
          <w:sz w:val="16"/>
          <w:szCs w:val="16"/>
        </w:rPr>
        <w:t>between 2013 and 2019, while the distance covered by ships in the region increased by</w:t>
      </w:r>
      <w:r>
        <w:rPr>
          <w:sz w:val="16"/>
          <w:szCs w:val="16"/>
        </w:rPr>
        <w:t xml:space="preserve"> </w:t>
      </w:r>
      <w:r w:rsidRPr="004F6507">
        <w:rPr>
          <w:sz w:val="16"/>
          <w:szCs w:val="16"/>
        </w:rPr>
        <w:t>75%</w:t>
      </w:r>
      <w:r w:rsidRPr="004C38C8">
        <w:rPr>
          <w:sz w:val="16"/>
          <w:szCs w:val="16"/>
        </w:rPr>
        <w:t>.</w:t>
      </w:r>
      <w:r>
        <w:rPr>
          <w:sz w:val="16"/>
          <w:szCs w:val="16"/>
        </w:rPr>
        <w:t xml:space="preserve"> </w:t>
      </w:r>
      <w:r w:rsidRPr="004C38C8">
        <w:rPr>
          <w:sz w:val="16"/>
          <w:szCs w:val="16"/>
        </w:rPr>
        <w:t xml:space="preserve">The increase in shipping traffic in the Arctic is “very much related to the loss of sea ice,” says Prior. The ice is also “forming later in the year and melting earlier,” she says. This means that more ships </w:t>
      </w:r>
      <w:proofErr w:type="gramStart"/>
      <w:r w:rsidRPr="004C38C8">
        <w:rPr>
          <w:sz w:val="16"/>
          <w:szCs w:val="16"/>
        </w:rPr>
        <w:t>are able to</w:t>
      </w:r>
      <w:proofErr w:type="gramEnd"/>
      <w:r w:rsidRPr="004C38C8">
        <w:rPr>
          <w:sz w:val="16"/>
          <w:szCs w:val="16"/>
        </w:rPr>
        <w:t xml:space="preserve"> sail for longer periods in the Arctic region.</w:t>
      </w:r>
      <w:r>
        <w:rPr>
          <w:sz w:val="16"/>
          <w:szCs w:val="16"/>
        </w:rPr>
        <w:t xml:space="preserve"> </w:t>
      </w:r>
      <w:r w:rsidRPr="004C38C8">
        <w:rPr>
          <w:sz w:val="16"/>
          <w:szCs w:val="16"/>
        </w:rPr>
        <w:t>It’s leading to a “</w:t>
      </w:r>
      <w:r w:rsidRPr="004F6507">
        <w:rPr>
          <w:rStyle w:val="Emphasis"/>
        </w:rPr>
        <w:t>really</w:t>
      </w:r>
      <w:r w:rsidRPr="00085ED0">
        <w:rPr>
          <w:rStyle w:val="Emphasis"/>
          <w:highlight w:val="cyan"/>
        </w:rPr>
        <w:t xml:space="preserve"> nasty feedback loop,”</w:t>
      </w:r>
      <w:r w:rsidRPr="004C38C8">
        <w:rPr>
          <w:sz w:val="16"/>
          <w:szCs w:val="16"/>
        </w:rPr>
        <w:t xml:space="preserve"> says Pearson. “As you lose more sea ice, you get more ships, more emissions, [and] less sea ice.”</w:t>
      </w:r>
      <w:r>
        <w:rPr>
          <w:sz w:val="16"/>
          <w:szCs w:val="16"/>
        </w:rPr>
        <w:t xml:space="preserve"> </w:t>
      </w:r>
      <w:r w:rsidRPr="004C38C8">
        <w:rPr>
          <w:sz w:val="16"/>
          <w:szCs w:val="16"/>
        </w:rPr>
        <w:t>There is an easy way to rapidly cut black carbon emissions, according to environmental groups.</w:t>
      </w:r>
      <w:r>
        <w:rPr>
          <w:sz w:val="16"/>
          <w:szCs w:val="16"/>
        </w:rPr>
        <w:t xml:space="preserve"> </w:t>
      </w:r>
      <w:r w:rsidRPr="004C38C8">
        <w:rPr>
          <w:sz w:val="16"/>
          <w:szCs w:val="16"/>
        </w:rPr>
        <w:t>If all ships using heavy fuel oil were to switch to a cleaner distillate fuel (</w:t>
      </w:r>
      <w:proofErr w:type="gramStart"/>
      <w:r w:rsidRPr="004C38C8">
        <w:rPr>
          <w:sz w:val="16"/>
          <w:szCs w:val="16"/>
        </w:rPr>
        <w:t>similar to</w:t>
      </w:r>
      <w:proofErr w:type="gramEnd"/>
      <w:r w:rsidRPr="004C38C8">
        <w:rPr>
          <w:sz w:val="16"/>
          <w:szCs w:val="16"/>
        </w:rPr>
        <w:t xml:space="preserve"> diesel) there would be an immediate reduction of around 44% in black carbon emissions from these ships, according to the</w:t>
      </w:r>
      <w:r>
        <w:rPr>
          <w:sz w:val="16"/>
          <w:szCs w:val="16"/>
        </w:rPr>
        <w:t xml:space="preserve"> </w:t>
      </w:r>
      <w:r w:rsidRPr="004F6507">
        <w:rPr>
          <w:sz w:val="16"/>
          <w:szCs w:val="16"/>
        </w:rPr>
        <w:t>Clean Arctic Alliance</w:t>
      </w:r>
      <w:r w:rsidRPr="004C38C8">
        <w:rPr>
          <w:sz w:val="16"/>
          <w:szCs w:val="16"/>
        </w:rPr>
        <w:t>. If all ships also installed diesel particulate filters, which capture soot, black carbon could be reduced by over 90%.</w:t>
      </w:r>
      <w:r>
        <w:rPr>
          <w:sz w:val="16"/>
          <w:szCs w:val="16"/>
        </w:rPr>
        <w:t xml:space="preserve"> </w:t>
      </w:r>
      <w:r w:rsidRPr="004C38C8">
        <w:rPr>
          <w:sz w:val="16"/>
          <w:szCs w:val="16"/>
        </w:rPr>
        <w:t>Black carbon could rapidly disappear from the atmosphere if regulations were introduced</w:t>
      </w:r>
      <w:r>
        <w:rPr>
          <w:sz w:val="16"/>
          <w:szCs w:val="16"/>
        </w:rPr>
        <w:t xml:space="preserve"> </w:t>
      </w:r>
      <w:r w:rsidRPr="004C38C8">
        <w:rPr>
          <w:sz w:val="16"/>
          <w:szCs w:val="16"/>
        </w:rPr>
        <w:t>Black carbon is a short-lived climate pollutant with a</w:t>
      </w:r>
      <w:r>
        <w:rPr>
          <w:sz w:val="16"/>
          <w:szCs w:val="16"/>
        </w:rPr>
        <w:t xml:space="preserve"> </w:t>
      </w:r>
      <w:r w:rsidRPr="004F6507">
        <w:rPr>
          <w:sz w:val="16"/>
          <w:szCs w:val="16"/>
        </w:rPr>
        <w:t>lifespan of just a few days or weeks</w:t>
      </w:r>
      <w:r w:rsidRPr="004C38C8">
        <w:rPr>
          <w:sz w:val="16"/>
          <w:szCs w:val="16"/>
        </w:rPr>
        <w:t>, whereas CO2 can remain in the atmosphere for</w:t>
      </w:r>
      <w:r>
        <w:rPr>
          <w:sz w:val="16"/>
          <w:szCs w:val="16"/>
        </w:rPr>
        <w:t xml:space="preserve"> </w:t>
      </w:r>
      <w:r w:rsidRPr="004F6507">
        <w:rPr>
          <w:sz w:val="16"/>
          <w:szCs w:val="16"/>
        </w:rPr>
        <w:t xml:space="preserve">300 </w:t>
      </w:r>
      <w:r w:rsidRPr="004F6507">
        <w:rPr>
          <w:rStyle w:val="Emphasis"/>
        </w:rPr>
        <w:t>to</w:t>
      </w:r>
      <w:r w:rsidRPr="004F6507">
        <w:rPr>
          <w:sz w:val="16"/>
          <w:szCs w:val="16"/>
        </w:rPr>
        <w:t xml:space="preserve"> 1,000 years</w:t>
      </w:r>
      <w:r w:rsidRPr="004C38C8">
        <w:rPr>
          <w:sz w:val="16"/>
          <w:szCs w:val="16"/>
        </w:rPr>
        <w:t>. This means that black carbon could rapidly disappear from the atmosphere if regulations were introduced.</w:t>
      </w:r>
      <w:r>
        <w:rPr>
          <w:sz w:val="16"/>
          <w:szCs w:val="16"/>
        </w:rPr>
        <w:t xml:space="preserve"> </w:t>
      </w:r>
      <w:r w:rsidRPr="004C38C8">
        <w:rPr>
          <w:sz w:val="16"/>
          <w:szCs w:val="16"/>
        </w:rPr>
        <w:t>“Black carbon could be resolved very quickly, which is why we call it the ‘low hanging fruit’,” says Prior. “Whereas with carbon dioxide you’ve got a very potent warming gas that is staying in the atmosphere for hundreds of years.”</w:t>
      </w:r>
      <w:r>
        <w:rPr>
          <w:sz w:val="16"/>
          <w:szCs w:val="16"/>
        </w:rPr>
        <w:t xml:space="preserve"> </w:t>
      </w:r>
      <w:r w:rsidRPr="004C38C8">
        <w:rPr>
          <w:sz w:val="16"/>
          <w:szCs w:val="16"/>
        </w:rPr>
        <w:t>If the European Union required ships sailing in the Arctic to switch from bunker fuels to cleaner distillate fuels, it would reduce their black carbon emissions in Arctic waters by 50–80%, according to</w:t>
      </w:r>
      <w:r>
        <w:rPr>
          <w:sz w:val="16"/>
          <w:szCs w:val="16"/>
        </w:rPr>
        <w:t xml:space="preserve"> </w:t>
      </w:r>
      <w:r w:rsidRPr="004F6507">
        <w:rPr>
          <w:sz w:val="16"/>
          <w:szCs w:val="16"/>
        </w:rPr>
        <w:t>analysis</w:t>
      </w:r>
      <w:r>
        <w:rPr>
          <w:sz w:val="16"/>
          <w:szCs w:val="16"/>
        </w:rPr>
        <w:t xml:space="preserve"> </w:t>
      </w:r>
      <w:r w:rsidRPr="004C38C8">
        <w:rPr>
          <w:sz w:val="16"/>
          <w:szCs w:val="16"/>
        </w:rPr>
        <w:t>by the International Council on Clean Transportation (ICCT).</w:t>
      </w:r>
      <w:r>
        <w:rPr>
          <w:sz w:val="16"/>
          <w:szCs w:val="16"/>
        </w:rPr>
        <w:t xml:space="preserve"> </w:t>
      </w:r>
      <w:r w:rsidRPr="004C38C8">
        <w:rPr>
          <w:sz w:val="16"/>
          <w:szCs w:val="16"/>
        </w:rPr>
        <w:t xml:space="preserve">Technically, it is easy for ships to make the switch. “It’s seen as an overnight solution, because ship engines can run, and already do run, on both heavy bunker fuel and lighter distillate fuel,” says </w:t>
      </w:r>
      <w:proofErr w:type="spellStart"/>
      <w:r w:rsidRPr="004C38C8">
        <w:rPr>
          <w:sz w:val="16"/>
          <w:szCs w:val="16"/>
        </w:rPr>
        <w:t>Dumbrille</w:t>
      </w:r>
      <w:proofErr w:type="spellEnd"/>
      <w:r w:rsidRPr="004C38C8">
        <w:rPr>
          <w:sz w:val="16"/>
          <w:szCs w:val="16"/>
        </w:rPr>
        <w:t>.</w:t>
      </w:r>
      <w:r>
        <w:rPr>
          <w:sz w:val="16"/>
          <w:szCs w:val="16"/>
        </w:rPr>
        <w:t xml:space="preserve"> </w:t>
      </w:r>
      <w:r w:rsidRPr="004C38C8">
        <w:rPr>
          <w:sz w:val="16"/>
          <w:szCs w:val="16"/>
        </w:rPr>
        <w:t xml:space="preserve">“Most engines can just switch between the fuels. In fact, they often do already,” says Prior. “Ships often use the lighter diesel fuels in the coastal </w:t>
      </w:r>
      <w:proofErr w:type="gramStart"/>
      <w:r w:rsidRPr="004C38C8">
        <w:rPr>
          <w:sz w:val="16"/>
          <w:szCs w:val="16"/>
        </w:rPr>
        <w:t>waters, and</w:t>
      </w:r>
      <w:proofErr w:type="gramEnd"/>
      <w:r w:rsidRPr="004C38C8">
        <w:rPr>
          <w:sz w:val="16"/>
          <w:szCs w:val="16"/>
        </w:rPr>
        <w:t xml:space="preserve"> then switch over to the heavy fuels when they’re offshore.”</w:t>
      </w:r>
      <w:r>
        <w:rPr>
          <w:sz w:val="16"/>
          <w:szCs w:val="16"/>
        </w:rPr>
        <w:t xml:space="preserve"> </w:t>
      </w:r>
      <w:r w:rsidRPr="004C38C8">
        <w:rPr>
          <w:sz w:val="16"/>
          <w:szCs w:val="16"/>
        </w:rPr>
        <w:t xml:space="preserve">But uptake of distillate fuels is lagging due to cost. They are more expensive due to higher demand (especially from road vehicles) and because they require more refining, says </w:t>
      </w:r>
      <w:proofErr w:type="spellStart"/>
      <w:r w:rsidRPr="004C38C8">
        <w:rPr>
          <w:sz w:val="16"/>
          <w:szCs w:val="16"/>
        </w:rPr>
        <w:t>Dumbrille</w:t>
      </w:r>
      <w:proofErr w:type="spellEnd"/>
      <w:r w:rsidRPr="004C38C8">
        <w:rPr>
          <w:sz w:val="16"/>
          <w:szCs w:val="16"/>
        </w:rPr>
        <w:t>.</w:t>
      </w:r>
      <w:r>
        <w:rPr>
          <w:sz w:val="16"/>
          <w:szCs w:val="16"/>
        </w:rPr>
        <w:t xml:space="preserve"> </w:t>
      </w:r>
      <w:r w:rsidRPr="004C38C8">
        <w:rPr>
          <w:sz w:val="16"/>
          <w:szCs w:val="16"/>
        </w:rPr>
        <w:t xml:space="preserve">“It’s about twice as expensive to use the cleaner fuel,” says Bryan Comer, who leads the marine </w:t>
      </w:r>
      <w:proofErr w:type="spellStart"/>
      <w:r w:rsidRPr="004C38C8">
        <w:rPr>
          <w:sz w:val="16"/>
          <w:szCs w:val="16"/>
        </w:rPr>
        <w:t>programme</w:t>
      </w:r>
      <w:proofErr w:type="spellEnd"/>
      <w:r w:rsidRPr="004C38C8">
        <w:rPr>
          <w:sz w:val="16"/>
          <w:szCs w:val="16"/>
        </w:rPr>
        <w:t xml:space="preserve"> at the ICCT.</w:t>
      </w:r>
      <w:r>
        <w:rPr>
          <w:sz w:val="16"/>
          <w:szCs w:val="16"/>
        </w:rPr>
        <w:t xml:space="preserve"> </w:t>
      </w:r>
      <w:r w:rsidRPr="004C38C8">
        <w:rPr>
          <w:sz w:val="16"/>
          <w:szCs w:val="16"/>
        </w:rPr>
        <w:t>The need for stronger regulations</w:t>
      </w:r>
      <w:r>
        <w:rPr>
          <w:sz w:val="16"/>
          <w:szCs w:val="16"/>
        </w:rPr>
        <w:t xml:space="preserve"> </w:t>
      </w:r>
      <w:proofErr w:type="spellStart"/>
      <w:r w:rsidRPr="004C38C8">
        <w:rPr>
          <w:sz w:val="16"/>
          <w:szCs w:val="16"/>
        </w:rPr>
        <w:t>Regulations</w:t>
      </w:r>
      <w:proofErr w:type="spellEnd"/>
      <w:r w:rsidRPr="004C38C8">
        <w:rPr>
          <w:sz w:val="16"/>
          <w:szCs w:val="16"/>
        </w:rPr>
        <w:t xml:space="preserve"> </w:t>
      </w:r>
      <w:proofErr w:type="gramStart"/>
      <w:r w:rsidRPr="004C38C8">
        <w:rPr>
          <w:sz w:val="16"/>
          <w:szCs w:val="16"/>
        </w:rPr>
        <w:t>are</w:t>
      </w:r>
      <w:proofErr w:type="gramEnd"/>
      <w:r w:rsidRPr="004C38C8">
        <w:rPr>
          <w:sz w:val="16"/>
          <w:szCs w:val="16"/>
        </w:rPr>
        <w:t xml:space="preserve"> needed to force ship operators to switch to distillate fuel. In November 2021, the International Maritime Organization (IMO), the UN body overseeing shipping, adopted a resolution urging ship operators to switch to cleaner fuels in the Arctic in a bid to reduce black carbon emissions. But it was a voluntary measure, which relied on governments to introduce supportive policies. Environmental groups are calling for mandatory regulations to drastically slash black carbon emissions in the Arctic.</w:t>
      </w:r>
      <w:r>
        <w:rPr>
          <w:sz w:val="16"/>
          <w:szCs w:val="16"/>
        </w:rPr>
        <w:t xml:space="preserve"> </w:t>
      </w:r>
      <w:r w:rsidRPr="004C38C8">
        <w:rPr>
          <w:sz w:val="16"/>
          <w:szCs w:val="16"/>
        </w:rPr>
        <w:t xml:space="preserve">Regulations are already in place around the North American coastline, where the IMO introduced an emission control area (ECA) in 2012, requiring ships to limit their nitrogen oxide (NOx), </w:t>
      </w:r>
      <w:proofErr w:type="spellStart"/>
      <w:r w:rsidRPr="004C38C8">
        <w:rPr>
          <w:sz w:val="16"/>
          <w:szCs w:val="16"/>
        </w:rPr>
        <w:t>sulphur</w:t>
      </w:r>
      <w:proofErr w:type="spellEnd"/>
      <w:r w:rsidRPr="004C38C8">
        <w:rPr>
          <w:sz w:val="16"/>
          <w:szCs w:val="16"/>
        </w:rPr>
        <w:t xml:space="preserve"> oxide (</w:t>
      </w:r>
      <w:proofErr w:type="spellStart"/>
      <w:r w:rsidRPr="004C38C8">
        <w:rPr>
          <w:sz w:val="16"/>
          <w:szCs w:val="16"/>
        </w:rPr>
        <w:t>SOx</w:t>
      </w:r>
      <w:proofErr w:type="spellEnd"/>
      <w:r w:rsidRPr="004C38C8">
        <w:rPr>
          <w:sz w:val="16"/>
          <w:szCs w:val="16"/>
        </w:rPr>
        <w:t xml:space="preserve">) and particulate matter pollution. This regulation has </w:t>
      </w:r>
      <w:proofErr w:type="spellStart"/>
      <w:r w:rsidRPr="004C38C8">
        <w:rPr>
          <w:sz w:val="16"/>
          <w:szCs w:val="16"/>
        </w:rPr>
        <w:t>incentivised</w:t>
      </w:r>
      <w:proofErr w:type="spellEnd"/>
      <w:r w:rsidRPr="004C38C8">
        <w:rPr>
          <w:sz w:val="16"/>
          <w:szCs w:val="16"/>
        </w:rPr>
        <w:t xml:space="preserve"> many ship operators to switch to distillate fuel. ECAs have also been established in the Mediterranean, the North Sea and Baltic Sea.</w:t>
      </w:r>
      <w:r>
        <w:rPr>
          <w:sz w:val="16"/>
          <w:szCs w:val="16"/>
        </w:rPr>
        <w:t xml:space="preserve"> </w:t>
      </w:r>
      <w:r w:rsidRPr="004C38C8">
        <w:rPr>
          <w:sz w:val="16"/>
          <w:szCs w:val="16"/>
        </w:rPr>
        <w:t>Environmental groups would like the North America ECA to be extended to the Arctic.</w:t>
      </w:r>
      <w:r>
        <w:rPr>
          <w:sz w:val="16"/>
          <w:szCs w:val="16"/>
        </w:rPr>
        <w:t xml:space="preserve"> </w:t>
      </w:r>
      <w:r w:rsidRPr="004C38C8">
        <w:rPr>
          <w:sz w:val="16"/>
          <w:szCs w:val="16"/>
        </w:rPr>
        <w:t>“Arctic communities were overlooked when the North America ECA was established,” says Comer. “Some would argue that’s environmental injustice and environmental racism.”</w:t>
      </w:r>
      <w:r>
        <w:rPr>
          <w:sz w:val="16"/>
          <w:szCs w:val="16"/>
        </w:rPr>
        <w:t xml:space="preserve"> </w:t>
      </w:r>
      <w:r w:rsidRPr="004C38C8">
        <w:rPr>
          <w:sz w:val="16"/>
          <w:szCs w:val="16"/>
        </w:rPr>
        <w:t>It is important that existing loopholes, which enable ship operators to continue using heavy fuel oil, are removed from new IMO regulations, experts argue. Currently, many ships in the ECA use scrubbers to remove their exhaust fumes from the atmosphere and comply with regulations, without having to switch to a more expensive distillate fuel.</w:t>
      </w:r>
      <w:r>
        <w:rPr>
          <w:sz w:val="16"/>
          <w:szCs w:val="16"/>
        </w:rPr>
        <w:t xml:space="preserve"> </w:t>
      </w:r>
      <w:r w:rsidRPr="004C38C8">
        <w:rPr>
          <w:sz w:val="16"/>
          <w:szCs w:val="16"/>
        </w:rPr>
        <w:t xml:space="preserve">“There are loopholes within the ECA… so you can still carry on using heavy fuel oil but install a scrubber to reduce your </w:t>
      </w:r>
      <w:proofErr w:type="spellStart"/>
      <w:r w:rsidRPr="004C38C8">
        <w:rPr>
          <w:sz w:val="16"/>
          <w:szCs w:val="16"/>
        </w:rPr>
        <w:t>sulphur</w:t>
      </w:r>
      <w:proofErr w:type="spellEnd"/>
      <w:r w:rsidRPr="004C38C8">
        <w:rPr>
          <w:sz w:val="16"/>
          <w:szCs w:val="16"/>
        </w:rPr>
        <w:t xml:space="preserve"> emissions,” says Prior.</w:t>
      </w:r>
      <w:r>
        <w:rPr>
          <w:sz w:val="16"/>
          <w:szCs w:val="16"/>
        </w:rPr>
        <w:t xml:space="preserve"> </w:t>
      </w:r>
      <w:r w:rsidRPr="004C38C8">
        <w:rPr>
          <w:sz w:val="16"/>
          <w:szCs w:val="16"/>
        </w:rPr>
        <w:t>Although scrubbers reduce air pollution, they are still incredibly polluting as they dump the chemicals removed from the exhaust directly into the ocean. By using scrubbers, “you are taking an atmospheric pollution problem and turning it into an ocean pollution problem,” says Prior.</w:t>
      </w:r>
      <w:r>
        <w:rPr>
          <w:sz w:val="16"/>
          <w:szCs w:val="16"/>
        </w:rPr>
        <w:t xml:space="preserve"> </w:t>
      </w:r>
      <w:r w:rsidRPr="004C38C8">
        <w:rPr>
          <w:sz w:val="16"/>
          <w:szCs w:val="16"/>
        </w:rPr>
        <w:t xml:space="preserve">If the North American emissions control area is extended to the Arctic “you’d want to see that high </w:t>
      </w:r>
      <w:proofErr w:type="spellStart"/>
      <w:r w:rsidRPr="004C38C8">
        <w:rPr>
          <w:sz w:val="16"/>
          <w:szCs w:val="16"/>
        </w:rPr>
        <w:t>sulphur</w:t>
      </w:r>
      <w:proofErr w:type="spellEnd"/>
      <w:r w:rsidRPr="004C38C8">
        <w:rPr>
          <w:sz w:val="16"/>
          <w:szCs w:val="16"/>
        </w:rPr>
        <w:t xml:space="preserve"> fuels would not be allowed, even if ships have a scrubber,” says Comer. “Instead, they should be required to use distillate fuels.”</w:t>
      </w:r>
      <w:r>
        <w:rPr>
          <w:sz w:val="16"/>
          <w:szCs w:val="16"/>
        </w:rPr>
        <w:t xml:space="preserve"> </w:t>
      </w:r>
      <w:r w:rsidRPr="004C38C8">
        <w:rPr>
          <w:sz w:val="16"/>
          <w:szCs w:val="16"/>
        </w:rPr>
        <w:t>A proposal to extend the ECA is likely to be</w:t>
      </w:r>
      <w:r>
        <w:rPr>
          <w:sz w:val="16"/>
          <w:szCs w:val="16"/>
        </w:rPr>
        <w:t xml:space="preserve"> </w:t>
      </w:r>
      <w:r w:rsidRPr="004F6507">
        <w:rPr>
          <w:sz w:val="16"/>
          <w:szCs w:val="16"/>
        </w:rPr>
        <w:t>brought</w:t>
      </w:r>
      <w:r>
        <w:rPr>
          <w:sz w:val="16"/>
          <w:szCs w:val="16"/>
        </w:rPr>
        <w:t xml:space="preserve"> </w:t>
      </w:r>
      <w:r w:rsidRPr="004C38C8">
        <w:rPr>
          <w:sz w:val="16"/>
          <w:szCs w:val="16"/>
        </w:rPr>
        <w:t xml:space="preserve">to the IMO this year, but it won’t get much </w:t>
      </w:r>
      <w:proofErr w:type="gramStart"/>
      <w:r w:rsidRPr="004C38C8">
        <w:rPr>
          <w:sz w:val="16"/>
          <w:szCs w:val="16"/>
        </w:rPr>
        <w:t>air time</w:t>
      </w:r>
      <w:proofErr w:type="gramEnd"/>
      <w:r w:rsidRPr="004C38C8">
        <w:rPr>
          <w:sz w:val="16"/>
          <w:szCs w:val="16"/>
        </w:rPr>
        <w:t xml:space="preserve"> until 2024, says Comer. This year the IMO is set to review its long-term emissions reduction strategy and decide whether to</w:t>
      </w:r>
      <w:r>
        <w:rPr>
          <w:sz w:val="16"/>
          <w:szCs w:val="16"/>
        </w:rPr>
        <w:t xml:space="preserve"> </w:t>
      </w:r>
      <w:r w:rsidRPr="004F6507">
        <w:rPr>
          <w:sz w:val="16"/>
          <w:szCs w:val="16"/>
        </w:rPr>
        <w:t>adopt a net zero by 2050 target</w:t>
      </w:r>
      <w:r w:rsidRPr="004C38C8">
        <w:rPr>
          <w:sz w:val="16"/>
          <w:szCs w:val="16"/>
        </w:rPr>
        <w:t>.</w:t>
      </w:r>
      <w:r>
        <w:rPr>
          <w:sz w:val="16"/>
          <w:szCs w:val="16"/>
        </w:rPr>
        <w:t xml:space="preserve"> </w:t>
      </w:r>
      <w:r w:rsidRPr="004C38C8">
        <w:rPr>
          <w:sz w:val="16"/>
          <w:szCs w:val="16"/>
        </w:rPr>
        <w:t>The current IMO target, which campaigners say is</w:t>
      </w:r>
      <w:r>
        <w:rPr>
          <w:sz w:val="16"/>
          <w:szCs w:val="16"/>
        </w:rPr>
        <w:t xml:space="preserve"> </w:t>
      </w:r>
      <w:r w:rsidRPr="004F6507">
        <w:rPr>
          <w:sz w:val="16"/>
          <w:szCs w:val="16"/>
        </w:rPr>
        <w:t>woefully inadequate</w:t>
      </w:r>
      <w:r w:rsidRPr="004C38C8">
        <w:rPr>
          <w:sz w:val="16"/>
          <w:szCs w:val="16"/>
        </w:rPr>
        <w:t>, is to halve shipping emissions by 2050. Without further action, shipping emissions are projected to reach</w:t>
      </w:r>
      <w:r>
        <w:rPr>
          <w:sz w:val="16"/>
          <w:szCs w:val="16"/>
        </w:rPr>
        <w:t xml:space="preserve"> </w:t>
      </w:r>
      <w:r w:rsidRPr="004F6507">
        <w:rPr>
          <w:sz w:val="16"/>
          <w:szCs w:val="16"/>
        </w:rPr>
        <w:t>90-130%</w:t>
      </w:r>
      <w:r>
        <w:rPr>
          <w:sz w:val="16"/>
          <w:szCs w:val="16"/>
        </w:rPr>
        <w:t xml:space="preserve"> </w:t>
      </w:r>
      <w:r w:rsidRPr="004C38C8">
        <w:rPr>
          <w:sz w:val="16"/>
          <w:szCs w:val="16"/>
        </w:rPr>
        <w:t>of their 2008 levels by 2050.</w:t>
      </w:r>
      <w:r>
        <w:rPr>
          <w:sz w:val="16"/>
          <w:szCs w:val="16"/>
        </w:rPr>
        <w:t xml:space="preserve"> </w:t>
      </w:r>
      <w:r w:rsidRPr="004C38C8">
        <w:rPr>
          <w:sz w:val="16"/>
          <w:szCs w:val="16"/>
        </w:rPr>
        <w:t xml:space="preserve">“It is very inadequate,” says </w:t>
      </w:r>
      <w:proofErr w:type="spellStart"/>
      <w:r w:rsidRPr="004C38C8">
        <w:rPr>
          <w:sz w:val="16"/>
          <w:szCs w:val="16"/>
        </w:rPr>
        <w:t>Dumbrille</w:t>
      </w:r>
      <w:proofErr w:type="spellEnd"/>
      <w:r w:rsidRPr="004C38C8">
        <w:rPr>
          <w:sz w:val="16"/>
          <w:szCs w:val="16"/>
        </w:rPr>
        <w:t>. “To be aligned with the Paris Agreement, [the target] needs to be at least 100% by 2050, ideally 100% by 2040, and 50% by 2030.”</w:t>
      </w:r>
      <w:r>
        <w:rPr>
          <w:sz w:val="16"/>
          <w:szCs w:val="16"/>
        </w:rPr>
        <w:t xml:space="preserve"> </w:t>
      </w:r>
      <w:r w:rsidRPr="004C38C8">
        <w:rPr>
          <w:sz w:val="16"/>
          <w:szCs w:val="16"/>
        </w:rPr>
        <w:t>“If you’re thinking about a 50% reduction in greenhouse gas emissions by 2030, dealing with black carbon should be at the top of your list,” he says.</w:t>
      </w:r>
      <w:r>
        <w:rPr>
          <w:sz w:val="16"/>
          <w:szCs w:val="16"/>
        </w:rPr>
        <w:t xml:space="preserve"> </w:t>
      </w:r>
      <w:r w:rsidRPr="004C38C8">
        <w:rPr>
          <w:sz w:val="16"/>
          <w:szCs w:val="16"/>
        </w:rPr>
        <w:t xml:space="preserve">“I’m not </w:t>
      </w:r>
      <w:r w:rsidRPr="004C38C8">
        <w:rPr>
          <w:sz w:val="16"/>
          <w:szCs w:val="16"/>
        </w:rPr>
        <w:lastRenderedPageBreak/>
        <w:t xml:space="preserve">holding my breath at the moment… it’s going to take a couple more years,” says Prior, noting that there is still quite a lot of opposition within the industry. “It’s frustrating when [tackling black carbon] should be low-hanging fruit, especially compared to what needs to happen to </w:t>
      </w:r>
      <w:proofErr w:type="spellStart"/>
      <w:r w:rsidRPr="004C38C8">
        <w:rPr>
          <w:sz w:val="16"/>
          <w:szCs w:val="16"/>
        </w:rPr>
        <w:t>decarbonise</w:t>
      </w:r>
      <w:proofErr w:type="spellEnd"/>
      <w:r w:rsidRPr="004C38C8">
        <w:rPr>
          <w:sz w:val="16"/>
          <w:szCs w:val="16"/>
        </w:rPr>
        <w:t xml:space="preserve"> the whole sector.”</w:t>
      </w:r>
    </w:p>
    <w:p w14:paraId="3E27296B" w14:textId="77777777" w:rsidR="00BE690E" w:rsidRDefault="00BE690E" w:rsidP="00BE690E">
      <w:pPr>
        <w:rPr>
          <w:sz w:val="16"/>
          <w:szCs w:val="16"/>
        </w:rPr>
      </w:pPr>
    </w:p>
    <w:p w14:paraId="7F6CD498" w14:textId="77777777" w:rsidR="00BE690E" w:rsidRDefault="00BE690E" w:rsidP="00BE690E">
      <w:pPr>
        <w:rPr>
          <w:sz w:val="16"/>
          <w:szCs w:val="16"/>
        </w:rPr>
      </w:pPr>
    </w:p>
    <w:p w14:paraId="0D24CC8C" w14:textId="77777777" w:rsidR="00BE690E" w:rsidRDefault="00BE690E" w:rsidP="00BE690E">
      <w:pPr>
        <w:pStyle w:val="Heading2"/>
      </w:pPr>
      <w:r>
        <w:lastRenderedPageBreak/>
        <w:t>Impact</w:t>
      </w:r>
    </w:p>
    <w:p w14:paraId="57C7DDF7" w14:textId="77777777" w:rsidR="00BE690E" w:rsidRPr="0028710F" w:rsidRDefault="00BE690E" w:rsidP="00BE690E">
      <w:pPr>
        <w:pStyle w:val="Heading3"/>
      </w:pPr>
      <w:r>
        <w:lastRenderedPageBreak/>
        <w:t>Japan Nuclearization---Impact---2NC</w:t>
      </w:r>
    </w:p>
    <w:p w14:paraId="299B3508" w14:textId="77777777" w:rsidR="00BE690E" w:rsidRPr="002645AB" w:rsidRDefault="00BE690E" w:rsidP="00BE690E">
      <w:pPr>
        <w:pStyle w:val="Heading4"/>
      </w:pPr>
      <w:r>
        <w:t xml:space="preserve">Japan will see nukes as its </w:t>
      </w:r>
      <w:r>
        <w:rPr>
          <w:u w:val="single"/>
        </w:rPr>
        <w:t>only option</w:t>
      </w:r>
      <w:r>
        <w:t xml:space="preserve"> absent strong US support</w:t>
      </w:r>
    </w:p>
    <w:p w14:paraId="424E47C0" w14:textId="77777777" w:rsidR="00BE690E" w:rsidRPr="00E04A37" w:rsidRDefault="00BE690E" w:rsidP="00BE690E">
      <w:pPr>
        <w:rPr>
          <w:rStyle w:val="Style13ptBold"/>
        </w:rPr>
      </w:pPr>
      <w:proofErr w:type="spellStart"/>
      <w:r>
        <w:rPr>
          <w:rStyle w:val="Style13ptBold"/>
        </w:rPr>
        <w:t>Wolfsthal</w:t>
      </w:r>
      <w:proofErr w:type="spellEnd"/>
      <w:r>
        <w:rPr>
          <w:rStyle w:val="Style13ptBold"/>
        </w:rPr>
        <w:t xml:space="preserve"> et al ’25 </w:t>
      </w:r>
      <w:r w:rsidRPr="00B939B1">
        <w:t>[6/25. Jon B; Director of global risk at the Federation of American Scientists. Hans Kristensen and Matt Korda; Director and Associate director of the Nuclear Information Project at the Federation of American Scientists. The Washington Post. “What’s making some countries daydream about nukes again?”. https://www.washingtonpost.com/opinions/interactive/2025/fas-nuclear-weapon-proliferation-risk/?itid=sr_0_6c8a6362-b17e-4add-b5bc-9965e326d9f8]</w:t>
      </w:r>
    </w:p>
    <w:p w14:paraId="50237467" w14:textId="77777777" w:rsidR="00BE690E" w:rsidRDefault="00BE690E" w:rsidP="00BE690E">
      <w:pPr>
        <w:rPr>
          <w:sz w:val="16"/>
        </w:rPr>
      </w:pPr>
      <w:r w:rsidRPr="00CD0F2B">
        <w:rPr>
          <w:u w:val="single"/>
        </w:rPr>
        <w:t xml:space="preserve">For 80 years, the </w:t>
      </w:r>
      <w:r w:rsidRPr="00085ED0">
        <w:rPr>
          <w:highlight w:val="cyan"/>
          <w:u w:val="single"/>
        </w:rPr>
        <w:t>U</w:t>
      </w:r>
      <w:r w:rsidRPr="00CD0F2B">
        <w:rPr>
          <w:u w:val="single"/>
        </w:rPr>
        <w:t xml:space="preserve">nited </w:t>
      </w:r>
      <w:r w:rsidRPr="00085ED0">
        <w:rPr>
          <w:highlight w:val="cyan"/>
          <w:u w:val="single"/>
        </w:rPr>
        <w:t>S</w:t>
      </w:r>
      <w:r w:rsidRPr="00CD0F2B">
        <w:rPr>
          <w:u w:val="single"/>
        </w:rPr>
        <w:t xml:space="preserve">tates has </w:t>
      </w:r>
      <w:r w:rsidRPr="00085ED0">
        <w:rPr>
          <w:highlight w:val="cyan"/>
          <w:u w:val="single"/>
        </w:rPr>
        <w:t>invested</w:t>
      </w:r>
      <w:r w:rsidRPr="00CD0F2B">
        <w:rPr>
          <w:u w:val="single"/>
        </w:rPr>
        <w:t xml:space="preserve"> enormous effort in </w:t>
      </w:r>
      <w:r w:rsidRPr="00085ED0">
        <w:rPr>
          <w:highlight w:val="cyan"/>
          <w:u w:val="single"/>
        </w:rPr>
        <w:t>prevent</w:t>
      </w:r>
      <w:r w:rsidRPr="00CD0F2B">
        <w:rPr>
          <w:u w:val="single"/>
        </w:rPr>
        <w:t xml:space="preserve">ing </w:t>
      </w:r>
      <w:r w:rsidRPr="00085ED0">
        <w:rPr>
          <w:highlight w:val="cyan"/>
          <w:u w:val="single"/>
        </w:rPr>
        <w:t>countries from building</w:t>
      </w:r>
      <w:r w:rsidRPr="00CD0F2B">
        <w:rPr>
          <w:u w:val="single"/>
        </w:rPr>
        <w:t xml:space="preserve"> </w:t>
      </w:r>
      <w:r w:rsidRPr="00085ED0">
        <w:rPr>
          <w:highlight w:val="cyan"/>
          <w:u w:val="single"/>
        </w:rPr>
        <w:t>nuc</w:t>
      </w:r>
      <w:r w:rsidRPr="00CD0F2B">
        <w:rPr>
          <w:u w:val="single"/>
        </w:rPr>
        <w:t>lear arsenal</w:t>
      </w:r>
      <w:r w:rsidRPr="00085ED0">
        <w:rPr>
          <w:highlight w:val="cyan"/>
          <w:u w:val="single"/>
        </w:rPr>
        <w:t>s</w:t>
      </w:r>
      <w:r w:rsidRPr="00CD0F2B">
        <w:rPr>
          <w:u w:val="single"/>
        </w:rPr>
        <w:t>.</w:t>
      </w:r>
      <w:r w:rsidRPr="00E04A37">
        <w:rPr>
          <w:sz w:val="16"/>
        </w:rPr>
        <w:t xml:space="preserve"> It has </w:t>
      </w:r>
      <w:r w:rsidRPr="00CD0F2B">
        <w:rPr>
          <w:u w:val="single"/>
        </w:rPr>
        <w:t xml:space="preserve">done so through lengthy </w:t>
      </w:r>
      <w:r w:rsidRPr="00085ED0">
        <w:rPr>
          <w:highlight w:val="cyan"/>
          <w:u w:val="single"/>
        </w:rPr>
        <w:t>negotiations, trade incentives</w:t>
      </w:r>
      <w:r w:rsidRPr="00B939B1">
        <w:rPr>
          <w:u w:val="single"/>
        </w:rPr>
        <w:t>,</w:t>
      </w:r>
      <w:r w:rsidRPr="00CD0F2B">
        <w:rPr>
          <w:u w:val="single"/>
        </w:rPr>
        <w:t xml:space="preserve"> diplomatic engagement, </w:t>
      </w:r>
      <w:r w:rsidRPr="00085ED0">
        <w:rPr>
          <w:highlight w:val="cyan"/>
          <w:u w:val="single"/>
        </w:rPr>
        <w:t>treaties</w:t>
      </w:r>
      <w:r w:rsidRPr="00CD0F2B">
        <w:rPr>
          <w:u w:val="single"/>
        </w:rPr>
        <w:t xml:space="preserve"> and, on rare occasions, military force.</w:t>
      </w:r>
      <w:r>
        <w:rPr>
          <w:u w:val="single"/>
        </w:rPr>
        <w:t xml:space="preserve"> </w:t>
      </w:r>
      <w:r w:rsidRPr="00E04A37">
        <w:rPr>
          <w:sz w:val="16"/>
        </w:rPr>
        <w:t xml:space="preserve">The recent U.S. attack on Iran's nuclear facilities was aimed at the same goal: stopping Iran from becoming the world's 10th nuclear power. Whether that goal was achieved will not be known for some time. But by bombing now, the United States might have brought about the very thing it was trying to prevent. It is possible the attack might induce Iran to capitulate and end its nuclear ambitions. It is far more likely, however, that the U.S. strike will convince Iranian leaders once and for all that acquiring nuclear capability is the best way to secure the regime's survival. Regardless of how the Iran situation turns out, the appeal of nuclear weapons is growing elsewhere. Today, nine nations possess nuclear weapons, a fraction of the several dozen that are technically advanced enough to build them. In the worst case, the number of states with nuclear weapons could more than double in the next two decades. It is </w:t>
      </w:r>
      <w:r w:rsidRPr="00CD0F2B">
        <w:rPr>
          <w:rStyle w:val="Emphasis"/>
        </w:rPr>
        <w:t>hard to overstate</w:t>
      </w:r>
      <w:r w:rsidRPr="00CD0F2B">
        <w:rPr>
          <w:u w:val="single"/>
        </w:rPr>
        <w:t xml:space="preserve"> the </w:t>
      </w:r>
      <w:r w:rsidRPr="00085ED0">
        <w:rPr>
          <w:rStyle w:val="Emphasis"/>
          <w:highlight w:val="cyan"/>
        </w:rPr>
        <w:t>negative consequences</w:t>
      </w:r>
      <w:r w:rsidRPr="00CD0F2B">
        <w:rPr>
          <w:u w:val="single"/>
        </w:rPr>
        <w:t xml:space="preserve"> of wider </w:t>
      </w:r>
      <w:r w:rsidRPr="00085ED0">
        <w:rPr>
          <w:highlight w:val="cyan"/>
          <w:u w:val="single"/>
        </w:rPr>
        <w:t>nuclear prolif</w:t>
      </w:r>
      <w:r w:rsidRPr="00CD0F2B">
        <w:rPr>
          <w:u w:val="single"/>
        </w:rPr>
        <w:t>eration</w:t>
      </w:r>
      <w:r w:rsidRPr="00E04A37">
        <w:rPr>
          <w:sz w:val="16"/>
        </w:rPr>
        <w:t xml:space="preserve">. </w:t>
      </w:r>
      <w:r w:rsidRPr="00085ED0">
        <w:rPr>
          <w:highlight w:val="cyan"/>
          <w:u w:val="single"/>
        </w:rPr>
        <w:t>Every</w:t>
      </w:r>
      <w:r w:rsidRPr="00CD0F2B">
        <w:rPr>
          <w:u w:val="single"/>
        </w:rPr>
        <w:t xml:space="preserve"> nuclear </w:t>
      </w:r>
      <w:r w:rsidRPr="00085ED0">
        <w:rPr>
          <w:highlight w:val="cyan"/>
          <w:u w:val="single"/>
        </w:rPr>
        <w:t xml:space="preserve">arsenal </w:t>
      </w:r>
      <w:r w:rsidRPr="00085ED0">
        <w:rPr>
          <w:rStyle w:val="Emphasis"/>
          <w:highlight w:val="cyan"/>
        </w:rPr>
        <w:t>multiplies</w:t>
      </w:r>
      <w:r w:rsidRPr="00085ED0">
        <w:rPr>
          <w:highlight w:val="cyan"/>
          <w:u w:val="single"/>
        </w:rPr>
        <w:t xml:space="preserve"> the </w:t>
      </w:r>
      <w:r w:rsidRPr="00085ED0">
        <w:rPr>
          <w:rStyle w:val="Emphasis"/>
          <w:highlight w:val="cyan"/>
        </w:rPr>
        <w:t>risks</w:t>
      </w:r>
      <w:r w:rsidRPr="00085ED0">
        <w:rPr>
          <w:highlight w:val="cyan"/>
          <w:u w:val="single"/>
        </w:rPr>
        <w:t xml:space="preserve">: </w:t>
      </w:r>
      <w:r w:rsidRPr="00085ED0">
        <w:rPr>
          <w:rStyle w:val="Emphasis"/>
          <w:highlight w:val="cyan"/>
        </w:rPr>
        <w:t>deliberate</w:t>
      </w:r>
      <w:r w:rsidRPr="00CD0F2B">
        <w:rPr>
          <w:u w:val="single"/>
        </w:rPr>
        <w:t xml:space="preserve"> or </w:t>
      </w:r>
      <w:r w:rsidRPr="00085ED0">
        <w:rPr>
          <w:rStyle w:val="Emphasis"/>
          <w:highlight w:val="cyan"/>
        </w:rPr>
        <w:t>accidental use</w:t>
      </w:r>
      <w:r w:rsidRPr="00085ED0">
        <w:rPr>
          <w:highlight w:val="cyan"/>
          <w:u w:val="single"/>
        </w:rPr>
        <w:t xml:space="preserve">, </w:t>
      </w:r>
      <w:r w:rsidRPr="00085ED0">
        <w:rPr>
          <w:rStyle w:val="Emphasis"/>
          <w:highlight w:val="cyan"/>
        </w:rPr>
        <w:t>theft</w:t>
      </w:r>
      <w:r w:rsidRPr="00CD0F2B">
        <w:rPr>
          <w:u w:val="single"/>
        </w:rPr>
        <w:t xml:space="preserve"> and </w:t>
      </w:r>
      <w:r w:rsidRPr="00085ED0">
        <w:rPr>
          <w:rStyle w:val="Emphasis"/>
          <w:highlight w:val="cyan"/>
        </w:rPr>
        <w:t>diversion</w:t>
      </w:r>
      <w:r w:rsidRPr="00085ED0">
        <w:rPr>
          <w:highlight w:val="cyan"/>
          <w:u w:val="single"/>
        </w:rPr>
        <w:t xml:space="preserve">, </w:t>
      </w:r>
      <w:r w:rsidRPr="00085ED0">
        <w:rPr>
          <w:rStyle w:val="Emphasis"/>
          <w:highlight w:val="cyan"/>
        </w:rPr>
        <w:t>loss of control</w:t>
      </w:r>
      <w:r w:rsidRPr="00085ED0">
        <w:rPr>
          <w:highlight w:val="cyan"/>
          <w:u w:val="single"/>
        </w:rPr>
        <w:t xml:space="preserve">, </w:t>
      </w:r>
      <w:r w:rsidRPr="00085ED0">
        <w:rPr>
          <w:rStyle w:val="Emphasis"/>
          <w:highlight w:val="cyan"/>
        </w:rPr>
        <w:t>regional tension</w:t>
      </w:r>
      <w:r w:rsidRPr="00CD0F2B">
        <w:rPr>
          <w:u w:val="single"/>
        </w:rPr>
        <w:t xml:space="preserve"> and </w:t>
      </w:r>
      <w:r w:rsidRPr="00CD0F2B">
        <w:rPr>
          <w:rStyle w:val="Emphasis"/>
        </w:rPr>
        <w:t>escalation</w:t>
      </w:r>
      <w:r w:rsidRPr="00CD0F2B">
        <w:rPr>
          <w:u w:val="single"/>
        </w:rPr>
        <w:t>.</w:t>
      </w:r>
      <w:r w:rsidRPr="00E04A37">
        <w:rPr>
          <w:sz w:val="16"/>
        </w:rPr>
        <w:t xml:space="preserve"> </w:t>
      </w:r>
      <w:r w:rsidRPr="00085ED0">
        <w:rPr>
          <w:sz w:val="16"/>
          <w:highlight w:val="cyan"/>
        </w:rPr>
        <w:t>The</w:t>
      </w:r>
      <w:r w:rsidRPr="00E04A37">
        <w:rPr>
          <w:sz w:val="16"/>
        </w:rPr>
        <w:t xml:space="preserve"> new chairman of the Joint Chiefs of Staff, Gen. Dan Caine, recently made clear the dangers: "</w:t>
      </w:r>
      <w:r w:rsidRPr="00CD0F2B">
        <w:rPr>
          <w:u w:val="single"/>
        </w:rPr>
        <w:t xml:space="preserve">Nuclear </w:t>
      </w:r>
      <w:r w:rsidRPr="00085ED0">
        <w:rPr>
          <w:highlight w:val="cyan"/>
          <w:u w:val="single"/>
        </w:rPr>
        <w:t>proliferation</w:t>
      </w:r>
      <w:r w:rsidRPr="00CD0F2B">
        <w:rPr>
          <w:u w:val="single"/>
        </w:rPr>
        <w:t xml:space="preserve">, even among Allies, </w:t>
      </w:r>
      <w:r w:rsidRPr="00CD0F2B">
        <w:rPr>
          <w:rStyle w:val="Emphasis"/>
        </w:rPr>
        <w:t xml:space="preserve">significantly </w:t>
      </w:r>
      <w:r w:rsidRPr="00085ED0">
        <w:rPr>
          <w:rStyle w:val="Emphasis"/>
          <w:highlight w:val="cyan"/>
        </w:rPr>
        <w:t>limits</w:t>
      </w:r>
      <w:r w:rsidRPr="00CD0F2B">
        <w:rPr>
          <w:u w:val="single"/>
        </w:rPr>
        <w:t xml:space="preserve"> U.S. </w:t>
      </w:r>
      <w:r w:rsidRPr="00085ED0">
        <w:rPr>
          <w:highlight w:val="cyan"/>
          <w:u w:val="single"/>
        </w:rPr>
        <w:t>ability to manage escalation</w:t>
      </w:r>
      <w:r w:rsidRPr="00CD0F2B">
        <w:rPr>
          <w:u w:val="single"/>
        </w:rPr>
        <w:t xml:space="preserve"> risk</w:t>
      </w:r>
      <w:r w:rsidRPr="00E04A37">
        <w:rPr>
          <w:sz w:val="16"/>
        </w:rPr>
        <w:t>," he wrote. "</w:t>
      </w:r>
      <w:r w:rsidRPr="00CD0F2B">
        <w:rPr>
          <w:u w:val="single"/>
        </w:rPr>
        <w:t xml:space="preserve">It could </w:t>
      </w:r>
      <w:r w:rsidRPr="00085ED0">
        <w:rPr>
          <w:highlight w:val="cyan"/>
          <w:u w:val="single"/>
        </w:rPr>
        <w:t>trigger</w:t>
      </w:r>
      <w:r w:rsidRPr="00CD0F2B">
        <w:rPr>
          <w:u w:val="single"/>
        </w:rPr>
        <w:t xml:space="preserve"> </w:t>
      </w:r>
      <w:r w:rsidRPr="00CD0F2B">
        <w:rPr>
          <w:rStyle w:val="Emphasis"/>
        </w:rPr>
        <w:t xml:space="preserve">further </w:t>
      </w:r>
      <w:r w:rsidRPr="00085ED0">
        <w:rPr>
          <w:rStyle w:val="Emphasis"/>
          <w:highlight w:val="cyan"/>
        </w:rPr>
        <w:t>acceleration</w:t>
      </w:r>
      <w:r w:rsidRPr="00085ED0">
        <w:rPr>
          <w:highlight w:val="cyan"/>
          <w:u w:val="single"/>
        </w:rPr>
        <w:t xml:space="preserve"> of adversary efforts to modernize</w:t>
      </w:r>
      <w:r w:rsidRPr="00CD0F2B">
        <w:rPr>
          <w:u w:val="single"/>
        </w:rPr>
        <w:t xml:space="preserve"> and </w:t>
      </w:r>
      <w:r w:rsidRPr="00085ED0">
        <w:rPr>
          <w:highlight w:val="cyan"/>
          <w:u w:val="single"/>
        </w:rPr>
        <w:t>expand their</w:t>
      </w:r>
      <w:r w:rsidRPr="00CD0F2B">
        <w:rPr>
          <w:u w:val="single"/>
        </w:rPr>
        <w:t xml:space="preserve"> nuclear </w:t>
      </w:r>
      <w:r w:rsidRPr="00085ED0">
        <w:rPr>
          <w:highlight w:val="cyan"/>
          <w:u w:val="single"/>
        </w:rPr>
        <w:t>arsenals</w:t>
      </w:r>
      <w:r w:rsidRPr="00E04A37">
        <w:rPr>
          <w:sz w:val="16"/>
        </w:rPr>
        <w:t xml:space="preserve">. Additionally, </w:t>
      </w:r>
      <w:r w:rsidRPr="00CD0F2B">
        <w:rPr>
          <w:u w:val="single"/>
        </w:rPr>
        <w:t xml:space="preserve">it would irreparably </w:t>
      </w:r>
      <w:r w:rsidRPr="00085ED0">
        <w:rPr>
          <w:highlight w:val="cyan"/>
          <w:u w:val="single"/>
        </w:rPr>
        <w:t>erode</w:t>
      </w:r>
      <w:r w:rsidRPr="00CD0F2B">
        <w:rPr>
          <w:u w:val="single"/>
        </w:rPr>
        <w:t xml:space="preserve"> the Treaty on the Non-proliferation of Nuclear Weapons (</w:t>
      </w:r>
      <w:r w:rsidRPr="00085ED0">
        <w:rPr>
          <w:highlight w:val="cyan"/>
          <w:u w:val="single"/>
        </w:rPr>
        <w:t>NPT</w:t>
      </w:r>
      <w:r w:rsidRPr="00CD0F2B">
        <w:rPr>
          <w:u w:val="single"/>
        </w:rPr>
        <w:t>) and could encourage proliferation around the world."</w:t>
      </w:r>
      <w:r w:rsidRPr="00E04A37">
        <w:rPr>
          <w:sz w:val="16"/>
        </w:rPr>
        <w:t xml:space="preserve"> Seeing two countries that have nuclear weapons — Israel and the U.S. — attack Iran, a country that does not, is likely to create even greater interest among some vulnerable states to consider pursuing their own nuclear programs. The growing military ambitions of Russia and China, plus the uncertainty surrounding America's commitments to its allies, all add up to a potential surge of new nuclear-armed countries. The United States started to worry about Iran's nuclear ambitions in the late 1980s, about the same time it became known that North Korea was developing its own nuclear facilities. Since then, much of the U.S. focus has been on preventing potential adversaries, or so-called rogue states, from going nuclear. Yet </w:t>
      </w:r>
      <w:proofErr w:type="gramStart"/>
      <w:r w:rsidRPr="00133135">
        <w:rPr>
          <w:u w:val="single"/>
        </w:rPr>
        <w:t>the majority of</w:t>
      </w:r>
      <w:proofErr w:type="gramEnd"/>
      <w:r w:rsidRPr="00133135">
        <w:rPr>
          <w:u w:val="single"/>
        </w:rPr>
        <w:t xml:space="preserve"> nations that might decide to go nuclear are not rogue states, but </w:t>
      </w:r>
      <w:r w:rsidRPr="00085ED0">
        <w:rPr>
          <w:highlight w:val="cyan"/>
          <w:u w:val="single"/>
        </w:rPr>
        <w:t>U.S. allies</w:t>
      </w:r>
      <w:r w:rsidRPr="00133135">
        <w:rPr>
          <w:u w:val="single"/>
        </w:rPr>
        <w:t xml:space="preserve"> and partners</w:t>
      </w:r>
      <w:r w:rsidRPr="00E04A37">
        <w:rPr>
          <w:sz w:val="16"/>
        </w:rPr>
        <w:t xml:space="preserve">. They </w:t>
      </w:r>
      <w:r w:rsidRPr="00085ED0">
        <w:rPr>
          <w:highlight w:val="cyan"/>
          <w:u w:val="single"/>
        </w:rPr>
        <w:t>have</w:t>
      </w:r>
      <w:r w:rsidRPr="00133135">
        <w:rPr>
          <w:u w:val="single"/>
        </w:rPr>
        <w:t xml:space="preserve"> some or </w:t>
      </w:r>
      <w:proofErr w:type="gramStart"/>
      <w:r w:rsidRPr="00133135">
        <w:rPr>
          <w:u w:val="single"/>
        </w:rPr>
        <w:t>all of</w:t>
      </w:r>
      <w:proofErr w:type="gramEnd"/>
      <w:r w:rsidRPr="00133135">
        <w:rPr>
          <w:u w:val="single"/>
        </w:rPr>
        <w:t xml:space="preserve"> the </w:t>
      </w:r>
      <w:r w:rsidRPr="00085ED0">
        <w:rPr>
          <w:highlight w:val="cyan"/>
          <w:u w:val="single"/>
        </w:rPr>
        <w:t>necessary technical, economic and intellectual capabilities</w:t>
      </w:r>
      <w:r w:rsidRPr="00E04A37">
        <w:rPr>
          <w:sz w:val="16"/>
        </w:rPr>
        <w:t xml:space="preserve">. In Europe, they include Poland, Turkey and </w:t>
      </w:r>
      <w:proofErr w:type="gramStart"/>
      <w:r w:rsidRPr="00E04A37">
        <w:rPr>
          <w:sz w:val="16"/>
        </w:rPr>
        <w:t>Germany;</w:t>
      </w:r>
      <w:proofErr w:type="gramEnd"/>
      <w:r w:rsidRPr="00E04A37">
        <w:rPr>
          <w:sz w:val="16"/>
        </w:rPr>
        <w:t xml:space="preserve"> </w:t>
      </w:r>
      <w:r w:rsidRPr="00133135">
        <w:rPr>
          <w:u w:val="single"/>
        </w:rPr>
        <w:t xml:space="preserve">in Asia, South Korea, </w:t>
      </w:r>
      <w:r w:rsidRPr="00085ED0">
        <w:rPr>
          <w:rStyle w:val="Emphasis"/>
          <w:highlight w:val="cyan"/>
        </w:rPr>
        <w:t>Japan</w:t>
      </w:r>
      <w:r w:rsidRPr="00133135">
        <w:rPr>
          <w:u w:val="single"/>
        </w:rPr>
        <w:t xml:space="preserve"> and even Taiwan</w:t>
      </w:r>
      <w:r w:rsidRPr="00E04A37">
        <w:rPr>
          <w:sz w:val="16"/>
        </w:rPr>
        <w:t xml:space="preserve">. </w:t>
      </w:r>
      <w:r w:rsidRPr="00133135">
        <w:rPr>
          <w:u w:val="single"/>
        </w:rPr>
        <w:t xml:space="preserve">If these states were to </w:t>
      </w:r>
      <w:r w:rsidRPr="00085ED0">
        <w:rPr>
          <w:highlight w:val="cyan"/>
          <w:u w:val="single"/>
        </w:rPr>
        <w:t>go nuclear</w:t>
      </w:r>
      <w:r w:rsidRPr="00133135">
        <w:rPr>
          <w:u w:val="single"/>
        </w:rPr>
        <w:t xml:space="preserve">, </w:t>
      </w:r>
      <w:r w:rsidRPr="00085ED0">
        <w:rPr>
          <w:highlight w:val="cyan"/>
          <w:u w:val="single"/>
        </w:rPr>
        <w:t>others</w:t>
      </w:r>
      <w:r w:rsidRPr="00133135">
        <w:rPr>
          <w:u w:val="single"/>
        </w:rPr>
        <w:t xml:space="preserve"> might </w:t>
      </w:r>
      <w:r w:rsidRPr="00085ED0">
        <w:rPr>
          <w:highlight w:val="cyan"/>
          <w:u w:val="single"/>
        </w:rPr>
        <w:t>follow</w:t>
      </w:r>
      <w:r w:rsidRPr="00133135">
        <w:rPr>
          <w:u w:val="single"/>
        </w:rPr>
        <w:t xml:space="preserve">. In the past, proliferation has </w:t>
      </w:r>
      <w:r w:rsidRPr="00133135">
        <w:rPr>
          <w:rStyle w:val="Emphasis"/>
        </w:rPr>
        <w:t>driven more</w:t>
      </w:r>
      <w:r w:rsidRPr="00133135">
        <w:rPr>
          <w:u w:val="single"/>
        </w:rPr>
        <w:t xml:space="preserve"> proliferation.</w:t>
      </w:r>
      <w:r>
        <w:rPr>
          <w:u w:val="single"/>
        </w:rPr>
        <w:t xml:space="preserve"> </w:t>
      </w:r>
      <w:r w:rsidRPr="00E04A37">
        <w:rPr>
          <w:sz w:val="16"/>
        </w:rPr>
        <w:t xml:space="preserve">Will the U.S. strike against Iran reassure allies that the U.S. will take action to protect their security and interests? Some maintain that it will, but it is hard to see how one attack can undo the increasingly isolationist tendencies of the United States or reverse President Donald Trump's skepticism of international alliances. It is far too soon to tell what lessons other countries will draw from it. Why aren't there more nuclear states? One factor that has slowed the spread of nuclear weapons for eight decades is that they remain expensive and challenging to build — and the nation doing so takes on new risks, including accidents and unwanted escalation. One longtime government official has called this "nonproliferation inertia." Fortunately, it is not getting much easier to build an atomic bomb. Obtaining a supply of highly enriched uranium or plutonium is still a complex, costly and highly visible undertaking. </w:t>
      </w:r>
      <w:proofErr w:type="gramStart"/>
      <w:r w:rsidRPr="00E04A37">
        <w:rPr>
          <w:sz w:val="16"/>
        </w:rPr>
        <w:t>But,</w:t>
      </w:r>
      <w:proofErr w:type="gramEnd"/>
      <w:r w:rsidRPr="00E04A37">
        <w:rPr>
          <w:sz w:val="16"/>
        </w:rPr>
        <w:t xml:space="preserve"> sadly, </w:t>
      </w:r>
      <w:r w:rsidRPr="00133135">
        <w:rPr>
          <w:u w:val="single"/>
        </w:rPr>
        <w:t xml:space="preserve">it is getting </w:t>
      </w:r>
      <w:r w:rsidRPr="00085ED0">
        <w:rPr>
          <w:highlight w:val="cyan"/>
          <w:u w:val="single"/>
        </w:rPr>
        <w:t xml:space="preserve">easier to </w:t>
      </w:r>
      <w:r w:rsidRPr="00085ED0">
        <w:rPr>
          <w:rStyle w:val="Emphasis"/>
          <w:highlight w:val="cyan"/>
        </w:rPr>
        <w:t>doubt</w:t>
      </w:r>
      <w:r w:rsidRPr="00133135">
        <w:rPr>
          <w:u w:val="single"/>
        </w:rPr>
        <w:t xml:space="preserve"> the United States' </w:t>
      </w:r>
      <w:r w:rsidRPr="00085ED0">
        <w:rPr>
          <w:rStyle w:val="Emphasis"/>
          <w:highlight w:val="cyan"/>
        </w:rPr>
        <w:t>commitment</w:t>
      </w:r>
      <w:r w:rsidRPr="00085ED0">
        <w:rPr>
          <w:highlight w:val="cyan"/>
          <w:u w:val="single"/>
        </w:rPr>
        <w:t xml:space="preserve"> to </w:t>
      </w:r>
      <w:r w:rsidRPr="00085ED0">
        <w:rPr>
          <w:rStyle w:val="Emphasis"/>
          <w:highlight w:val="cyan"/>
        </w:rPr>
        <w:t>defend allies</w:t>
      </w:r>
      <w:r w:rsidRPr="00133135">
        <w:rPr>
          <w:u w:val="single"/>
        </w:rPr>
        <w:t xml:space="preserve"> that refrain from building their own nuclear weapons.</w:t>
      </w:r>
      <w:r w:rsidRPr="00E04A37">
        <w:rPr>
          <w:sz w:val="16"/>
        </w:rPr>
        <w:t xml:space="preserve"> </w:t>
      </w:r>
      <w:r w:rsidRPr="00085ED0">
        <w:rPr>
          <w:highlight w:val="cyan"/>
          <w:u w:val="single"/>
        </w:rPr>
        <w:t>Deterrence and reassurance depend on</w:t>
      </w:r>
      <w:r w:rsidRPr="00133135">
        <w:rPr>
          <w:u w:val="single"/>
        </w:rPr>
        <w:t xml:space="preserve"> both </w:t>
      </w:r>
      <w:r w:rsidRPr="00085ED0">
        <w:rPr>
          <w:rStyle w:val="Emphasis"/>
          <w:highlight w:val="cyan"/>
        </w:rPr>
        <w:t>military</w:t>
      </w:r>
      <w:r w:rsidRPr="00133135">
        <w:rPr>
          <w:u w:val="single"/>
        </w:rPr>
        <w:t xml:space="preserve"> </w:t>
      </w:r>
      <w:r w:rsidRPr="0077379A">
        <w:rPr>
          <w:u w:val="single"/>
        </w:rPr>
        <w:t xml:space="preserve">capability </w:t>
      </w:r>
      <w:r w:rsidRPr="00085ED0">
        <w:rPr>
          <w:highlight w:val="cyan"/>
          <w:u w:val="single"/>
        </w:rPr>
        <w:t xml:space="preserve">and </w:t>
      </w:r>
      <w:r w:rsidRPr="00085ED0">
        <w:rPr>
          <w:rStyle w:val="Emphasis"/>
          <w:highlight w:val="cyan"/>
        </w:rPr>
        <w:t>political</w:t>
      </w:r>
      <w:r w:rsidRPr="00085ED0">
        <w:rPr>
          <w:highlight w:val="cyan"/>
          <w:u w:val="single"/>
        </w:rPr>
        <w:t xml:space="preserve"> credibility</w:t>
      </w:r>
      <w:r w:rsidRPr="00E04A37">
        <w:rPr>
          <w:sz w:val="16"/>
        </w:rPr>
        <w:t xml:space="preserve">. The credibility of a promise to protect is the fragile part of the calculus. Who among </w:t>
      </w:r>
      <w:r w:rsidRPr="00133135">
        <w:rPr>
          <w:u w:val="single"/>
        </w:rPr>
        <w:t>U.S. allies now being hit with massive tariffs on their exports or called "freeloaders" by Trump</w:t>
      </w:r>
      <w:r w:rsidRPr="00E04A37">
        <w:rPr>
          <w:sz w:val="16"/>
        </w:rPr>
        <w:t xml:space="preserve"> officials believes the United States will go to war in their defense should they face attack from Russia or China? Indeed, </w:t>
      </w:r>
      <w:r w:rsidRPr="00085ED0">
        <w:rPr>
          <w:highlight w:val="cyan"/>
          <w:u w:val="single"/>
        </w:rPr>
        <w:t>Trump</w:t>
      </w:r>
      <w:r w:rsidRPr="00133135">
        <w:rPr>
          <w:u w:val="single"/>
        </w:rPr>
        <w:t xml:space="preserve"> has </w:t>
      </w:r>
      <w:r w:rsidRPr="00085ED0">
        <w:rPr>
          <w:highlight w:val="cyan"/>
          <w:u w:val="single"/>
        </w:rPr>
        <w:t>said</w:t>
      </w:r>
      <w:r w:rsidRPr="00133135">
        <w:rPr>
          <w:u w:val="single"/>
        </w:rPr>
        <w:t xml:space="preserve"> that </w:t>
      </w:r>
      <w:r w:rsidRPr="00085ED0">
        <w:rPr>
          <w:highlight w:val="cyan"/>
          <w:u w:val="single"/>
        </w:rPr>
        <w:t>Russia can do</w:t>
      </w:r>
      <w:r w:rsidRPr="00133135">
        <w:rPr>
          <w:u w:val="single"/>
        </w:rPr>
        <w:t xml:space="preserve"> "</w:t>
      </w:r>
      <w:r w:rsidRPr="00085ED0">
        <w:rPr>
          <w:rStyle w:val="Emphasis"/>
          <w:highlight w:val="cyan"/>
        </w:rPr>
        <w:t>whatever the hell they want</w:t>
      </w:r>
      <w:r w:rsidRPr="00133135">
        <w:rPr>
          <w:u w:val="single"/>
        </w:rPr>
        <w:t>" to U.S. allies who don't spend what he deems enough on their own defense</w:t>
      </w:r>
      <w:r w:rsidRPr="00E04A37">
        <w:rPr>
          <w:sz w:val="16"/>
        </w:rPr>
        <w:t>. In this environment</w:t>
      </w:r>
      <w:r w:rsidRPr="00133135">
        <w:rPr>
          <w:u w:val="single"/>
        </w:rPr>
        <w:t xml:space="preserve">, it is </w:t>
      </w:r>
      <w:r w:rsidRPr="00085ED0">
        <w:rPr>
          <w:rStyle w:val="Emphasis"/>
          <w:highlight w:val="cyan"/>
        </w:rPr>
        <w:t>hard to see</w:t>
      </w:r>
      <w:r w:rsidRPr="00133135">
        <w:rPr>
          <w:u w:val="single"/>
        </w:rPr>
        <w:t xml:space="preserve"> how </w:t>
      </w:r>
      <w:r w:rsidRPr="00085ED0">
        <w:rPr>
          <w:highlight w:val="cyan"/>
          <w:u w:val="single"/>
        </w:rPr>
        <w:t>U.S. allies</w:t>
      </w:r>
      <w:r w:rsidRPr="00133135">
        <w:rPr>
          <w:u w:val="single"/>
        </w:rPr>
        <w:t xml:space="preserve"> and partners can have </w:t>
      </w:r>
      <w:r w:rsidRPr="00085ED0">
        <w:rPr>
          <w:highlight w:val="cyan"/>
          <w:u w:val="single"/>
        </w:rPr>
        <w:t>high confidence</w:t>
      </w:r>
      <w:r w:rsidRPr="00133135">
        <w:rPr>
          <w:u w:val="single"/>
        </w:rPr>
        <w:t xml:space="preserve"> that Trump might put Seattle at risk for Seoul, or Boston for Berlin</w:t>
      </w:r>
      <w:r w:rsidRPr="00E04A37">
        <w:rPr>
          <w:sz w:val="16"/>
        </w:rPr>
        <w:t xml:space="preserve">. And one increasingly likely response to this growing unease is that </w:t>
      </w:r>
      <w:r w:rsidRPr="00085ED0">
        <w:rPr>
          <w:rStyle w:val="Emphasis"/>
          <w:highlight w:val="cyan"/>
        </w:rPr>
        <w:t>worst-case planning</w:t>
      </w:r>
      <w:r w:rsidRPr="00B13C03">
        <w:rPr>
          <w:u w:val="single"/>
        </w:rPr>
        <w:t xml:space="preserve"> can </w:t>
      </w:r>
      <w:r w:rsidRPr="00085ED0">
        <w:rPr>
          <w:highlight w:val="cyan"/>
          <w:u w:val="single"/>
        </w:rPr>
        <w:t>take</w:t>
      </w:r>
      <w:r w:rsidRPr="00B13C03">
        <w:rPr>
          <w:u w:val="single"/>
        </w:rPr>
        <w:t xml:space="preserve"> </w:t>
      </w:r>
      <w:r w:rsidRPr="00085ED0">
        <w:rPr>
          <w:highlight w:val="cyan"/>
          <w:u w:val="single"/>
        </w:rPr>
        <w:t>hold</w:t>
      </w:r>
      <w:r w:rsidRPr="00B13C03">
        <w:rPr>
          <w:u w:val="single"/>
        </w:rPr>
        <w:t>, driving nations to seek safety by building their own nuclear weapons.</w:t>
      </w:r>
      <w:r>
        <w:rPr>
          <w:u w:val="single"/>
        </w:rPr>
        <w:t xml:space="preserve"> </w:t>
      </w:r>
      <w:r w:rsidRPr="00B13C03">
        <w:rPr>
          <w:u w:val="single"/>
        </w:rPr>
        <w:t xml:space="preserve">A world </w:t>
      </w:r>
      <w:r w:rsidRPr="00B13C03">
        <w:rPr>
          <w:u w:val="single"/>
        </w:rPr>
        <w:lastRenderedPageBreak/>
        <w:t xml:space="preserve">filled with nuclear states is a </w:t>
      </w:r>
      <w:r w:rsidRPr="00B13C03">
        <w:rPr>
          <w:rStyle w:val="Emphasis"/>
        </w:rPr>
        <w:t>more dangerous world</w:t>
      </w:r>
      <w:r w:rsidRPr="00E04A37">
        <w:rPr>
          <w:sz w:val="16"/>
        </w:rPr>
        <w:t xml:space="preserve">. The </w:t>
      </w:r>
      <w:r w:rsidRPr="00B13C03">
        <w:rPr>
          <w:u w:val="single"/>
        </w:rPr>
        <w:t xml:space="preserve">United States and Soviet Union had multiple </w:t>
      </w:r>
      <w:r w:rsidRPr="00B13C03">
        <w:rPr>
          <w:rStyle w:val="Emphasis"/>
        </w:rPr>
        <w:t>close calls</w:t>
      </w:r>
      <w:r w:rsidRPr="00B13C03">
        <w:rPr>
          <w:u w:val="single"/>
        </w:rPr>
        <w:t xml:space="preserve"> during the Cold War:</w:t>
      </w:r>
      <w:r w:rsidRPr="00E04A37">
        <w:rPr>
          <w:sz w:val="16"/>
        </w:rPr>
        <w:t xml:space="preserve"> </w:t>
      </w:r>
      <w:r w:rsidRPr="0078208A">
        <w:rPr>
          <w:rStyle w:val="Emphasis"/>
        </w:rPr>
        <w:t>mistakes</w:t>
      </w:r>
      <w:r w:rsidRPr="0078208A">
        <w:rPr>
          <w:u w:val="single"/>
        </w:rPr>
        <w:t xml:space="preserve">, </w:t>
      </w:r>
      <w:r w:rsidRPr="0078208A">
        <w:rPr>
          <w:rStyle w:val="Emphasis"/>
        </w:rPr>
        <w:t>escalation</w:t>
      </w:r>
      <w:r w:rsidRPr="0078208A">
        <w:rPr>
          <w:u w:val="single"/>
        </w:rPr>
        <w:t xml:space="preserve"> and technical </w:t>
      </w:r>
      <w:r w:rsidRPr="0078208A">
        <w:rPr>
          <w:rStyle w:val="Emphasis"/>
        </w:rPr>
        <w:t>glitches</w:t>
      </w:r>
      <w:r w:rsidRPr="00E04A37">
        <w:rPr>
          <w:sz w:val="16"/>
        </w:rPr>
        <w:t xml:space="preserve">. We know that </w:t>
      </w:r>
      <w:r w:rsidRPr="0078208A">
        <w:rPr>
          <w:u w:val="single"/>
        </w:rPr>
        <w:t xml:space="preserve">a world with many </w:t>
      </w:r>
      <w:r w:rsidRPr="00085ED0">
        <w:rPr>
          <w:highlight w:val="cyan"/>
          <w:u w:val="single"/>
        </w:rPr>
        <w:t>more</w:t>
      </w:r>
      <w:r w:rsidRPr="0078208A">
        <w:rPr>
          <w:u w:val="single"/>
        </w:rPr>
        <w:t xml:space="preserve"> </w:t>
      </w:r>
      <w:r w:rsidRPr="00085ED0">
        <w:rPr>
          <w:highlight w:val="cyan"/>
          <w:u w:val="single"/>
        </w:rPr>
        <w:t>nuclear states</w:t>
      </w:r>
      <w:r w:rsidRPr="0078208A">
        <w:rPr>
          <w:u w:val="single"/>
        </w:rPr>
        <w:t xml:space="preserve"> will be </w:t>
      </w:r>
      <w:r w:rsidRPr="00085ED0">
        <w:rPr>
          <w:highlight w:val="cyan"/>
          <w:u w:val="single"/>
        </w:rPr>
        <w:t>plagued</w:t>
      </w:r>
      <w:r w:rsidRPr="0078208A">
        <w:rPr>
          <w:u w:val="single"/>
        </w:rPr>
        <w:t xml:space="preserve"> in the same way</w:t>
      </w:r>
      <w:r w:rsidRPr="00E04A37">
        <w:rPr>
          <w:sz w:val="16"/>
        </w:rPr>
        <w:t xml:space="preserve">. </w:t>
      </w:r>
      <w:r w:rsidRPr="0078208A">
        <w:rPr>
          <w:u w:val="single"/>
        </w:rPr>
        <w:t xml:space="preserve">Any small clash could risk a </w:t>
      </w:r>
      <w:r w:rsidRPr="00085ED0">
        <w:rPr>
          <w:rStyle w:val="Emphasis"/>
          <w:highlight w:val="cyan"/>
        </w:rPr>
        <w:t>wider nuclear conflict</w:t>
      </w:r>
      <w:r w:rsidRPr="00085ED0">
        <w:rPr>
          <w:sz w:val="16"/>
          <w:highlight w:val="cyan"/>
        </w:rPr>
        <w:t xml:space="preserve">. </w:t>
      </w:r>
      <w:r w:rsidRPr="0077379A">
        <w:rPr>
          <w:sz w:val="16"/>
        </w:rPr>
        <w:t>It is a</w:t>
      </w:r>
      <w:r w:rsidRPr="00E04A37">
        <w:rPr>
          <w:sz w:val="16"/>
        </w:rPr>
        <w:t xml:space="preserve"> matter of hard work and luck that it hasn't happened already. Will the same hold true for the new nuclear-armed powers? One need </w:t>
      </w:r>
      <w:proofErr w:type="gramStart"/>
      <w:r w:rsidRPr="00E04A37">
        <w:rPr>
          <w:sz w:val="16"/>
        </w:rPr>
        <w:t>look</w:t>
      </w:r>
      <w:proofErr w:type="gramEnd"/>
      <w:r w:rsidRPr="00E04A37">
        <w:rPr>
          <w:sz w:val="16"/>
        </w:rPr>
        <w:t xml:space="preserve"> no farther than India and Pakistan to see that having nuclear weapons has neither kept the peace nor prevented escalation on a regular basis. The attacks and counterattacks in May reminded the world that escalation remains a constant risk when nuclear states clash. </w:t>
      </w:r>
      <w:r w:rsidRPr="0078208A">
        <w:rPr>
          <w:u w:val="single"/>
        </w:rPr>
        <w:t xml:space="preserve">With nuclear weapons, leaders </w:t>
      </w:r>
      <w:proofErr w:type="gramStart"/>
      <w:r w:rsidRPr="0078208A">
        <w:rPr>
          <w:u w:val="single"/>
        </w:rPr>
        <w:t>have to</w:t>
      </w:r>
      <w:proofErr w:type="gramEnd"/>
      <w:r w:rsidRPr="0078208A">
        <w:rPr>
          <w:u w:val="single"/>
        </w:rPr>
        <w:t xml:space="preserve"> get </w:t>
      </w:r>
      <w:r w:rsidRPr="0078208A">
        <w:rPr>
          <w:rStyle w:val="Emphasis"/>
        </w:rPr>
        <w:t>every decision right</w:t>
      </w:r>
      <w:r w:rsidRPr="0078208A">
        <w:rPr>
          <w:u w:val="single"/>
        </w:rPr>
        <w:t xml:space="preserve"> all the time. The more countries that have nuclear weapons, the more our luck will be tested.</w:t>
      </w:r>
      <w:r>
        <w:rPr>
          <w:u w:val="single"/>
        </w:rPr>
        <w:t xml:space="preserve"> </w:t>
      </w:r>
      <w:r w:rsidRPr="00E04A37">
        <w:rPr>
          <w:sz w:val="16"/>
        </w:rPr>
        <w:t xml:space="preserve">The chain of global nuclear security is only as good as its weakest link. The United States has worked for many decades to help nations protect civilian research facilities with sensitive nuclear materials to avoid enriched uranium or plutonium from falling into the wrong hands. But more nuclear states will mean more targets for theft by bad actors — state and non-state — as well as by criminal networks and disgruntled employees. Even if one country manages its responsibilities well, a sudden change in government, coup or economic collapse can quickly turn a nuclear arsenal into an acute problem. Is the sky falling? The debate about whether nuclear weapons would inevitably spread or could be controlled and eliminated goes all the way back to the Manhattan Project. Some scientists, including J. Robert Oppenheimer, believed in creating a global system to control nuclear assets and eventually eliminate national control over nuclear weapons. Others thought the spread of nuclear technology was inevitable. It did spread at first, to U.S. friends such as Britain and France (with U.S. assistance), and adversaries such as the U.S.S.R. and China. But this slide toward a nuclear world was slowed. Remarkably, even among fierce adversaries, there was a consensus that a world filled with nuclear states would create unacceptably high risks of nuclear war. Thus, there is broad agreement on preventing Iran from obtaining a nuclear weapon, even as there has been disagreement on the best way to achieve that outcome. After rejecting military action in 2011 and 2012, the United States in 2015 persuaded Iran, Russia, China and the European Union to join a diplomatic initiative to head off Iran's nuclear ambitions. At the time, President Barack Obama said the choice was between that deal and war. Trump pulled out of the agreement in 2018 and has now chosen war. This is not the first time the United States has used military means to address a nuclear danger. Although the U.S. has relied heavily on diplomatic efforts to stop proliferation in the past, it has also used military strikes to preempt or prevent adversaries from developing nuclear weapons. In 1991, the first U.S.-led war against Iraq (to liberate Kuwait) destroyed a previously unknown and surprisingly well-developed Iraqi nuclear program. The 2003 invasion of Iraq, famously justified </w:t>
      </w:r>
      <w:proofErr w:type="gramStart"/>
      <w:r w:rsidRPr="00E04A37">
        <w:rPr>
          <w:sz w:val="16"/>
        </w:rPr>
        <w:t>on the basis of</w:t>
      </w:r>
      <w:proofErr w:type="gramEnd"/>
      <w:r w:rsidRPr="00E04A37">
        <w:rPr>
          <w:sz w:val="16"/>
        </w:rPr>
        <w:t xml:space="preserve"> flawed and falsified information that Iraq was developing a nuclear weapon, is rightly considered a serious strategic mistake. Despite the sporadic use of military tools, the most successful efforts to prevent proliferation were achieved through diplomacy, incentives and global engagement. These efforts gave birth to an effective set of global agreements and norms, centered around the Treaty on the Non-Proliferation of </w:t>
      </w:r>
      <w:proofErr w:type="gramStart"/>
      <w:r w:rsidRPr="00E04A37">
        <w:rPr>
          <w:sz w:val="16"/>
        </w:rPr>
        <w:t>Nuclear Weapons of 1968</w:t>
      </w:r>
      <w:proofErr w:type="gramEnd"/>
      <w:r w:rsidRPr="00E04A37">
        <w:rPr>
          <w:sz w:val="16"/>
        </w:rPr>
        <w:t xml:space="preserve">. Nearly all countries in the world, including Iran, are full members of the NPT, and the agreement is at the core of a system of overlapping norms, laws, technology controls, alliances and even verification regimes that have helped keep a lid on nuclear weapons. For more than 50 years, the U.S. has been the driver in these efforts. </w:t>
      </w:r>
      <w:r w:rsidRPr="00514F14">
        <w:rPr>
          <w:u w:val="single"/>
        </w:rPr>
        <w:t>In East Asia, U.S. pressure was brought to bear on allies such as Taiwan and South Korea on several occasions to keep them from building independent nuclear programs.</w:t>
      </w:r>
      <w:r w:rsidRPr="00E04A37">
        <w:rPr>
          <w:sz w:val="16"/>
        </w:rPr>
        <w:t xml:space="preserve"> South Africa's apartheid regime eliminated its arsenal of six nuclear weapons as part of the process of reintegrating into the international community and having global sanctions lifted. These global tools also came into play after the Cold War when Ukraine, Kazakhstan and Belarus, as newly independent states, inherited sizable nuclear arsenals from the former Soviet Union. Those nations debated for several years whether to keep them, and decided in the end, with U.S. support, to relinquish them back to Russia. (Russian nuclear weapons were recently redeployed to Belarus, now more fully under Moscow's influence.) At the time, these states determined that the burden of being a nuclear-armed state was not worth the payoff. But now the global consensus against nuclear arms is weakening. Who might go nuclear? Iran now faces an immediate decision on whether to race to build a bomb, if it can. It is not clear where Iran's stockpile of enriched uranium is located, and it is reasonable to assume that some Iranian officials have planned for the possibility of a U.S. attack by rebuilding enrichment capabilities at some unknown location. But aside from the prospect of a crash Iranian program, new nuclear states are unlikely to appear overnight. It would take a country years and billions of dollars to become a </w:t>
      </w:r>
      <w:proofErr w:type="spellStart"/>
      <w:r w:rsidRPr="00E04A37">
        <w:rPr>
          <w:sz w:val="16"/>
        </w:rPr>
        <w:t>fully fledged</w:t>
      </w:r>
      <w:proofErr w:type="spellEnd"/>
      <w:r w:rsidRPr="00E04A37">
        <w:rPr>
          <w:sz w:val="16"/>
        </w:rPr>
        <w:t xml:space="preserve"> nuclear state. Some nations, including those facing direct security threats from Russia and China, are debating whether they need their own nuclear weapons. In Poland, this debate is very public, while in other states such as Germany and Finland, it is happening more discreetly. And the Baltic states — with long memories of life under Soviet occupation — might also reconsider their nonnuclear status even if they don't have immediate access to nuclear material. Security experts in these states have speculated about this option for decades but, until now, believed they could count on the United States to keep the lid on. Those beliefs are being tested as never before. In East Asia, South Korean national security officials have discussed nuclear options for many years, and public support for a nuclear program in the face of a nuclear North Korea remains strong. </w:t>
      </w:r>
      <w:r w:rsidRPr="00085ED0">
        <w:rPr>
          <w:highlight w:val="cyan"/>
          <w:u w:val="single"/>
        </w:rPr>
        <w:t>Japan</w:t>
      </w:r>
      <w:r w:rsidRPr="00E04A37">
        <w:rPr>
          <w:sz w:val="16"/>
        </w:rPr>
        <w:t xml:space="preserve">, the only country to have suffered nuclear attacks, faces political barriers to going nuclear, but, </w:t>
      </w:r>
      <w:r w:rsidRPr="00085ED0">
        <w:rPr>
          <w:highlight w:val="cyan"/>
          <w:u w:val="single"/>
        </w:rPr>
        <w:t>in the face</w:t>
      </w:r>
      <w:r w:rsidRPr="00E04A37">
        <w:rPr>
          <w:u w:val="single"/>
        </w:rPr>
        <w:t xml:space="preserve"> </w:t>
      </w:r>
      <w:r w:rsidRPr="00085ED0">
        <w:rPr>
          <w:highlight w:val="cyan"/>
          <w:u w:val="single"/>
        </w:rPr>
        <w:t>of</w:t>
      </w:r>
      <w:r w:rsidRPr="00E04A37">
        <w:rPr>
          <w:u w:val="single"/>
        </w:rPr>
        <w:t xml:space="preserve"> an </w:t>
      </w:r>
      <w:r w:rsidRPr="00085ED0">
        <w:rPr>
          <w:highlight w:val="cyan"/>
          <w:u w:val="single"/>
        </w:rPr>
        <w:t>undependable U.S.</w:t>
      </w:r>
      <w:r w:rsidRPr="00E04A37">
        <w:rPr>
          <w:u w:val="single"/>
        </w:rPr>
        <w:t xml:space="preserve">, a </w:t>
      </w:r>
      <w:r w:rsidRPr="00085ED0">
        <w:rPr>
          <w:highlight w:val="cyan"/>
          <w:u w:val="single"/>
        </w:rPr>
        <w:t>nuclear No</w:t>
      </w:r>
      <w:r w:rsidRPr="0077379A">
        <w:rPr>
          <w:u w:val="single"/>
        </w:rPr>
        <w:t xml:space="preserve">rth </w:t>
      </w:r>
      <w:r w:rsidRPr="00085ED0">
        <w:rPr>
          <w:highlight w:val="cyan"/>
          <w:u w:val="single"/>
        </w:rPr>
        <w:t>Ko</w:t>
      </w:r>
      <w:r w:rsidRPr="0077379A">
        <w:rPr>
          <w:u w:val="single"/>
        </w:rPr>
        <w:t>rea</w:t>
      </w:r>
      <w:r w:rsidRPr="00E04A37">
        <w:rPr>
          <w:u w:val="single"/>
        </w:rPr>
        <w:t xml:space="preserve"> and an </w:t>
      </w:r>
      <w:r w:rsidRPr="00085ED0">
        <w:rPr>
          <w:highlight w:val="cyan"/>
          <w:u w:val="single"/>
        </w:rPr>
        <w:t xml:space="preserve">aggressive China, </w:t>
      </w:r>
      <w:r w:rsidRPr="0077379A">
        <w:rPr>
          <w:u w:val="single"/>
        </w:rPr>
        <w:t>it</w:t>
      </w:r>
      <w:r w:rsidRPr="00E04A37">
        <w:rPr>
          <w:u w:val="single"/>
        </w:rPr>
        <w:t xml:space="preserve"> is possible that </w:t>
      </w:r>
      <w:r w:rsidRPr="00085ED0">
        <w:rPr>
          <w:highlight w:val="cyan"/>
          <w:u w:val="single"/>
        </w:rPr>
        <w:t>public</w:t>
      </w:r>
      <w:r w:rsidRPr="00E04A37">
        <w:rPr>
          <w:u w:val="single"/>
        </w:rPr>
        <w:t xml:space="preserve"> </w:t>
      </w:r>
      <w:r w:rsidRPr="00085ED0">
        <w:rPr>
          <w:rStyle w:val="Emphasis"/>
          <w:highlight w:val="cyan"/>
        </w:rPr>
        <w:t>opinion will shift</w:t>
      </w:r>
      <w:r w:rsidRPr="00E04A37">
        <w:rPr>
          <w:sz w:val="16"/>
        </w:rPr>
        <w:t xml:space="preserve"> — and </w:t>
      </w:r>
      <w:r w:rsidRPr="00085ED0">
        <w:rPr>
          <w:highlight w:val="cyan"/>
          <w:u w:val="single"/>
        </w:rPr>
        <w:t>Japan is</w:t>
      </w:r>
      <w:r w:rsidRPr="00E04A37">
        <w:rPr>
          <w:u w:val="single"/>
        </w:rPr>
        <w:t xml:space="preserve"> an </w:t>
      </w:r>
      <w:r w:rsidRPr="00085ED0">
        <w:rPr>
          <w:rStyle w:val="Emphasis"/>
          <w:highlight w:val="cyan"/>
        </w:rPr>
        <w:t>advanced country</w:t>
      </w:r>
      <w:r w:rsidRPr="00E04A37">
        <w:rPr>
          <w:u w:val="single"/>
        </w:rPr>
        <w:t xml:space="preserve"> with </w:t>
      </w:r>
      <w:r w:rsidRPr="00085ED0">
        <w:rPr>
          <w:highlight w:val="cyan"/>
          <w:u w:val="single"/>
        </w:rPr>
        <w:t>extensive nuclear capabilities</w:t>
      </w:r>
      <w:r w:rsidRPr="00E04A37">
        <w:rPr>
          <w:u w:val="single"/>
        </w:rPr>
        <w:t>.</w:t>
      </w:r>
      <w:r w:rsidRPr="00E04A37">
        <w:rPr>
          <w:sz w:val="16"/>
        </w:rPr>
        <w:t xml:space="preserve"> Taiwan remains another possible nuclear state — having actively pursued nuclear weapons in the late 1970s, only to have its program shut down by the United States. The material Taiwan was to use for its program was shipped to the U.S. in 1981, and its small research reactor was dismantled. It is not clear whether and how quickly Taiwan could advance a new program, but the knowledge and technical base are there. If Iran does go nuclear, other countries in and around the Middle East may well follow suit, including Saudi Arabia and Turkey. Saudi leader Mohammed bin Salman told Fox News in 2023 that his country would "have to get" a nuclear weapon if Iran did so. The third group of countries that might consider going nuclear is states immediately affected by the first two. In the past, states that went nuclear sparked nuclear interest in at least one other state. Fear (unwarranted, as it turned out) that Nazi Germany was ahead in a race for a nuclear bomb was a major factor in </w:t>
      </w:r>
      <w:r w:rsidRPr="00E04A37">
        <w:rPr>
          <w:sz w:val="16"/>
        </w:rPr>
        <w:lastRenderedPageBreak/>
        <w:t xml:space="preserve">the U.S. launching the Manhattan Project. That caused the Soviet Union to follow suit. That led to China, which led to India, which led to Pakistan. If multiple states in the Middle East, Europe and Asia go nuclear, then the prospects of slowing further proliferation are remote at best. Faced with the prospect of multiple U.S. allies going nuclear, Washington might decide it is better to keep such nuclear friends inside a tent than force them out into the cold. Long opposed to India's nuclear program, the U.S. eventually embraced India as a strategic competitor to China and agreed to sell peaceful nuclear technology to India. Pakistan's nuclear program was overlooked for years when the United States needed Pakistan's help in fighting the Soviet occupation of Afghanistan. A similar dynamic could easily emerge in Europe, and even more so in Asia, where some might welcome a nuclear South Korea to further challenge China's strategic position. How much time do we have? Despite Trump's claim that Iran's nuclear facilities were "totally obliterated," the United States still faces a worst-case scenario: that Iran could become a nuclear state in short order. Beyond that, a few countries, most notably Japan, could produce a basic nuclear device </w:t>
      </w:r>
      <w:proofErr w:type="gramStart"/>
      <w:r w:rsidRPr="00E04A37">
        <w:rPr>
          <w:sz w:val="16"/>
        </w:rPr>
        <w:t>fairly quickly</w:t>
      </w:r>
      <w:proofErr w:type="gramEnd"/>
      <w:r w:rsidRPr="00E04A37">
        <w:rPr>
          <w:sz w:val="16"/>
        </w:rPr>
        <w:t xml:space="preserve"> if they diverted civilian plutonium or dedicated civilian uranium enrichment for a crash nuclear program. But most states do not have a ready source of such material — a feature, not a bug, of past nonproliferation efforts. It still requires a large, expensive industrial program to enrich uranium or produce and purify plutonium — as well as to build actual weapons and their delivery systems. In addition to the </w:t>
      </w:r>
      <w:proofErr w:type="gramStart"/>
      <w:r w:rsidRPr="00E04A37">
        <w:rPr>
          <w:sz w:val="16"/>
        </w:rPr>
        <w:t>time</w:t>
      </w:r>
      <w:proofErr w:type="gramEnd"/>
      <w:r w:rsidRPr="00E04A37">
        <w:rPr>
          <w:sz w:val="16"/>
        </w:rPr>
        <w:t xml:space="preserve"> it would take to produce these weapons, most states would also have to undo the legal and institutional constraints that exist on their nuclear capabilities. Assuming they choose not to violate international law, members of the NPT must provide 90 days' notice of a decision to withdraw from it. If they do, their nuclear partners have the right to request that all imported nuclear materials and technology be returned. Besides that, any European states that pursue nuclear weapons are subject to multilateral agreements with the International Atomic Energy Agency to inspect </w:t>
      </w:r>
      <w:proofErr w:type="gramStart"/>
      <w:r w:rsidRPr="00E04A37">
        <w:rPr>
          <w:sz w:val="16"/>
        </w:rPr>
        <w:t>all of</w:t>
      </w:r>
      <w:proofErr w:type="gramEnd"/>
      <w:r w:rsidRPr="00E04A37">
        <w:rPr>
          <w:sz w:val="16"/>
        </w:rPr>
        <w:t xml:space="preserve"> their nuclear facilities to ensure all activities are peaceful and accounted for. These agreements would also have to be abrogated. And in Europe, members of the European Union are also bound by E.U. law and E.U.-IAEA agreements. States would have to renegotiate their E.U. memberships or be forced to withdraw from the E.U. itself, a long and complex process. Similarly, the civilian nuclear programs in Japan and South Korea are the result of extensive nuclear cooperation with the United States and Europe — agreements based on the nonnuclear status of those states. Should that change, the U.S. and France retain the right to both shut down joint nuclear facilities and demand the return of materials produced with jointly owned or developed technology. These entanglements are a design feature of the global nonproliferation norm, intended to provide notice should a state pursue nuclear weapons, thus giving others time to respond. The question is what nations will do with that time and information. In Europe, with NATO states having relied on U.S. nuclear-extended deterrence for so long, French and British experts and officials are considering whether, and how, their military and nuclear arsenals can be used to discourage the potential demand for new independent nuclear arsenals. President Emmanuel Macron suggested in May that France might be willing to deploy its nuclear weapons outside French territory, something unthinkable in years past. It remains far from clear how this would work. Nor is it clear that British or French nuclear guarantees would deter Russia or reassure states feeling insecure because of Trump's actions and a weakened NATO. France is clearly trying to consider such options, with the French ambassador to Sweden stating clearly that France's nuclear "umbrella" could be applied to NATO states. The question is whether French or British commitments to protect European allies are seen as credible. France had promised to protect Poland before World War II, but that vow failed to shield Poland from either Germany or the Soviet Union. In part because of this history, a discussion has been taking place in Poland for more than a decade about how to deter Russian aggression. While the country has invested robustly in a conventional military buildup, nuclear sharing and even national nuclear options are increasingly being considered. As Poland's prime minister, Donald Tusk, has made clear, "At the moment — I say this with full responsibility — purchases of conventional weapons, the most traditional ones, are not enough." He cited a "profound change of American geopolitics." And </w:t>
      </w:r>
      <w:r w:rsidRPr="00E04A37">
        <w:rPr>
          <w:u w:val="single"/>
        </w:rPr>
        <w:t xml:space="preserve">in East Asia, </w:t>
      </w:r>
      <w:r w:rsidRPr="00085ED0">
        <w:rPr>
          <w:highlight w:val="cyan"/>
          <w:u w:val="single"/>
        </w:rPr>
        <w:t>if</w:t>
      </w:r>
      <w:r w:rsidRPr="00E04A37">
        <w:rPr>
          <w:u w:val="single"/>
        </w:rPr>
        <w:t xml:space="preserve"> states such as </w:t>
      </w:r>
      <w:r w:rsidRPr="00085ED0">
        <w:rPr>
          <w:highlight w:val="cyan"/>
          <w:u w:val="single"/>
        </w:rPr>
        <w:t>Japan</w:t>
      </w:r>
      <w:r w:rsidRPr="00E04A37">
        <w:rPr>
          <w:u w:val="single"/>
        </w:rPr>
        <w:t xml:space="preserve">, South Korea or Taiwan decide they </w:t>
      </w:r>
      <w:r w:rsidRPr="00085ED0">
        <w:rPr>
          <w:highlight w:val="cyan"/>
          <w:u w:val="single"/>
        </w:rPr>
        <w:t xml:space="preserve">need new nuclear protection, developing their own </w:t>
      </w:r>
      <w:r w:rsidRPr="0077379A">
        <w:rPr>
          <w:u w:val="single"/>
        </w:rPr>
        <w:t>national</w:t>
      </w:r>
      <w:r w:rsidRPr="00E04A37">
        <w:rPr>
          <w:u w:val="single"/>
        </w:rPr>
        <w:t xml:space="preserve"> </w:t>
      </w:r>
      <w:r w:rsidRPr="00085ED0">
        <w:rPr>
          <w:highlight w:val="cyan"/>
          <w:u w:val="single"/>
        </w:rPr>
        <w:t>programs</w:t>
      </w:r>
      <w:r w:rsidRPr="00E04A37">
        <w:rPr>
          <w:u w:val="single"/>
        </w:rPr>
        <w:t xml:space="preserve"> might be their </w:t>
      </w:r>
      <w:r w:rsidRPr="00085ED0">
        <w:rPr>
          <w:rStyle w:val="Emphasis"/>
          <w:highlight w:val="cyan"/>
        </w:rPr>
        <w:t>only</w:t>
      </w:r>
      <w:r w:rsidRPr="00E04A37">
        <w:rPr>
          <w:u w:val="single"/>
        </w:rPr>
        <w:t xml:space="preserve"> practical </w:t>
      </w:r>
      <w:r w:rsidRPr="00085ED0">
        <w:rPr>
          <w:highlight w:val="cyan"/>
          <w:u w:val="single"/>
        </w:rPr>
        <w:t>option</w:t>
      </w:r>
      <w:r w:rsidRPr="00E04A37">
        <w:rPr>
          <w:sz w:val="16"/>
        </w:rPr>
        <w:t>.</w:t>
      </w:r>
    </w:p>
    <w:p w14:paraId="7B358395" w14:textId="77777777" w:rsidR="00BE690E" w:rsidRDefault="00BE690E" w:rsidP="00BE690E">
      <w:pPr>
        <w:rPr>
          <w:sz w:val="16"/>
        </w:rPr>
      </w:pPr>
    </w:p>
    <w:p w14:paraId="4F05E81C" w14:textId="77777777" w:rsidR="00BE690E" w:rsidRPr="00E04A37" w:rsidRDefault="00BE690E" w:rsidP="00BE690E">
      <w:pPr>
        <w:rPr>
          <w:sz w:val="16"/>
        </w:rPr>
      </w:pPr>
    </w:p>
    <w:p w14:paraId="30A6531D" w14:textId="77777777" w:rsidR="00BE690E" w:rsidRDefault="00BE690E" w:rsidP="00BE690E">
      <w:pPr>
        <w:pStyle w:val="Heading4"/>
      </w:pPr>
      <w:r>
        <w:t xml:space="preserve">Internal political pressure will </w:t>
      </w:r>
      <w:r>
        <w:rPr>
          <w:u w:val="single"/>
        </w:rPr>
        <w:t>force</w:t>
      </w:r>
      <w:r>
        <w:t xml:space="preserve"> Japanese leaders to seek nuclearization</w:t>
      </w:r>
    </w:p>
    <w:p w14:paraId="77CF4A4F" w14:textId="77777777" w:rsidR="00BE690E" w:rsidRPr="00FC4092" w:rsidRDefault="00BE690E" w:rsidP="00BE690E">
      <w:pPr>
        <w:rPr>
          <w:b/>
          <w:bCs/>
          <w:sz w:val="26"/>
        </w:rPr>
      </w:pPr>
      <w:r>
        <w:rPr>
          <w:rStyle w:val="Style13ptBold"/>
        </w:rPr>
        <w:t xml:space="preserve">Deacon and Solingen ’23 </w:t>
      </w:r>
      <w:r w:rsidRPr="00FC4092">
        <w:t xml:space="preserve">[6/1. John; PhD student, UC Irvine School of Social Sciences. Etel; Distinguished Professor and the Thomas T. and Elizabeth C. Tierney Chair in Peace and Conflict Studies at the University of California Irvine, PhD from UCLA. East Asia Forum. “Japan’s nuclear dilemmas in a challenging new era.” https://eastasiaforum.org/2023/06/01/japans-nuclear-dilemmas-in-a-challenging-new-era/] </w:t>
      </w:r>
    </w:p>
    <w:p w14:paraId="6662C38A" w14:textId="77777777" w:rsidR="00BE690E" w:rsidRDefault="00BE690E" w:rsidP="00BE690E">
      <w:pPr>
        <w:rPr>
          <w:sz w:val="16"/>
        </w:rPr>
      </w:pPr>
      <w:r w:rsidRPr="00296D77">
        <w:rPr>
          <w:sz w:val="16"/>
        </w:rPr>
        <w:t xml:space="preserve">The dilemma is one Japan has faced for decades. In 1967, then prime minister Eisaku Sato introduced the Three Non-Nuclear Principles, adopted by the Diet, declaring that Japan will not possess, manufacture or introduce nuclear weapons. In 1968, Sato reaffirmed this goal in his Four Pillars of Nuclear Policy, adding commitments to work toward global nuclear disarmament, nuclear energy’s peaceful use and continued reliance on US extended deterrence. In 1976, Japan ratified the Non-Proliferation Treaty (NPT) and in 1997 the Comprehensive Nuclear Test Ban Treaty. Japan has consistently submitted draft resolutions supporting disarmament activities to the UN General Assembly and participated in programs such as the Non-Proliferation and Disarmament Initiative. But internal debate has persisted. A </w:t>
      </w:r>
      <w:r w:rsidRPr="002645AB">
        <w:rPr>
          <w:u w:val="single"/>
        </w:rPr>
        <w:t xml:space="preserve">series of </w:t>
      </w:r>
      <w:r w:rsidRPr="00085ED0">
        <w:rPr>
          <w:highlight w:val="cyan"/>
          <w:u w:val="single"/>
        </w:rPr>
        <w:t>senior politicians</w:t>
      </w:r>
      <w:r w:rsidRPr="002645AB">
        <w:rPr>
          <w:u w:val="single"/>
        </w:rPr>
        <w:t xml:space="preserve"> — including a former minister and vice minister of </w:t>
      </w:r>
      <w:proofErr w:type="spellStart"/>
      <w:r w:rsidRPr="002645AB">
        <w:rPr>
          <w:u w:val="single"/>
        </w:rPr>
        <w:t>defence</w:t>
      </w:r>
      <w:proofErr w:type="spellEnd"/>
      <w:r w:rsidRPr="002645AB">
        <w:rPr>
          <w:u w:val="single"/>
        </w:rPr>
        <w:t xml:space="preserve">, and a prominent opposition leader — have </w:t>
      </w:r>
      <w:r w:rsidRPr="00085ED0">
        <w:rPr>
          <w:rStyle w:val="Emphasis"/>
          <w:highlight w:val="cyan"/>
        </w:rPr>
        <w:t>expressed concern</w:t>
      </w:r>
      <w:r w:rsidRPr="00085ED0">
        <w:rPr>
          <w:highlight w:val="cyan"/>
          <w:u w:val="single"/>
        </w:rPr>
        <w:t xml:space="preserve"> about Japan’s lack of</w:t>
      </w:r>
      <w:r w:rsidRPr="002645AB">
        <w:rPr>
          <w:u w:val="single"/>
        </w:rPr>
        <w:t xml:space="preserve"> its own </w:t>
      </w:r>
      <w:r w:rsidRPr="00085ED0">
        <w:rPr>
          <w:highlight w:val="cyan"/>
          <w:u w:val="single"/>
        </w:rPr>
        <w:t xml:space="preserve">nuclear deterrent, especially </w:t>
      </w:r>
      <w:r w:rsidRPr="00085ED0">
        <w:rPr>
          <w:rStyle w:val="Emphasis"/>
          <w:highlight w:val="cyan"/>
        </w:rPr>
        <w:t>against China</w:t>
      </w:r>
      <w:r w:rsidRPr="00085ED0">
        <w:rPr>
          <w:sz w:val="16"/>
          <w:highlight w:val="cyan"/>
        </w:rPr>
        <w:t xml:space="preserve">. </w:t>
      </w:r>
      <w:r w:rsidRPr="00FC4092">
        <w:rPr>
          <w:u w:val="single"/>
        </w:rPr>
        <w:t xml:space="preserve">Former </w:t>
      </w:r>
      <w:r w:rsidRPr="00FC4092">
        <w:rPr>
          <w:u w:val="single"/>
        </w:rPr>
        <w:lastRenderedPageBreak/>
        <w:t>chief cabinet secretary Yasuo Fukuda claimed amending the Three</w:t>
      </w:r>
      <w:r w:rsidRPr="002645AB">
        <w:rPr>
          <w:u w:val="single"/>
        </w:rPr>
        <w:t xml:space="preserve"> Non-Nuclear Principles was ‘likely’ after his deputy declared possessing tactical nuclear weapons would be constitutional.</w:t>
      </w:r>
      <w:r>
        <w:rPr>
          <w:u w:val="single"/>
        </w:rPr>
        <w:t xml:space="preserve"> </w:t>
      </w:r>
      <w:r w:rsidRPr="002645AB">
        <w:rPr>
          <w:u w:val="single"/>
        </w:rPr>
        <w:t xml:space="preserve">A </w:t>
      </w:r>
      <w:r w:rsidRPr="00085ED0">
        <w:rPr>
          <w:rStyle w:val="Emphasis"/>
          <w:highlight w:val="cyan"/>
        </w:rPr>
        <w:t>nuclear-armed North Korea</w:t>
      </w:r>
      <w:r w:rsidRPr="00085ED0">
        <w:rPr>
          <w:highlight w:val="cyan"/>
          <w:u w:val="single"/>
        </w:rPr>
        <w:t xml:space="preserve"> sparked similar remarks</w:t>
      </w:r>
      <w:r w:rsidRPr="00296D77">
        <w:rPr>
          <w:sz w:val="16"/>
        </w:rPr>
        <w:t xml:space="preserve">. In 2006, </w:t>
      </w:r>
      <w:r w:rsidRPr="002645AB">
        <w:rPr>
          <w:u w:val="single"/>
        </w:rPr>
        <w:t>after North Korea’s first nuclear test, the Liberal Democratic Party’s Policy Research Council Chairman Shoichi Nakagawa proposed a public discussion of nuclear weapons acquisition</w:t>
      </w:r>
      <w:r w:rsidRPr="00296D77">
        <w:rPr>
          <w:sz w:val="16"/>
        </w:rPr>
        <w:t xml:space="preserve">. In 2017, </w:t>
      </w:r>
      <w:r w:rsidRPr="00085ED0">
        <w:rPr>
          <w:highlight w:val="cyan"/>
          <w:u w:val="single"/>
        </w:rPr>
        <w:t xml:space="preserve">former </w:t>
      </w:r>
      <w:proofErr w:type="spellStart"/>
      <w:r w:rsidRPr="00085ED0">
        <w:rPr>
          <w:highlight w:val="cyan"/>
          <w:u w:val="single"/>
        </w:rPr>
        <w:t>defence</w:t>
      </w:r>
      <w:proofErr w:type="spellEnd"/>
      <w:r w:rsidRPr="00085ED0">
        <w:rPr>
          <w:highlight w:val="cyan"/>
          <w:u w:val="single"/>
        </w:rPr>
        <w:t xml:space="preserve"> minister</w:t>
      </w:r>
      <w:r w:rsidRPr="002645AB">
        <w:rPr>
          <w:u w:val="single"/>
        </w:rPr>
        <w:t xml:space="preserve"> Shigeru </w:t>
      </w:r>
      <w:proofErr w:type="spellStart"/>
      <w:r w:rsidRPr="002645AB">
        <w:rPr>
          <w:u w:val="single"/>
        </w:rPr>
        <w:t>Ishiba</w:t>
      </w:r>
      <w:proofErr w:type="spellEnd"/>
      <w:r w:rsidRPr="002645AB">
        <w:rPr>
          <w:u w:val="single"/>
        </w:rPr>
        <w:t xml:space="preserve"> </w:t>
      </w:r>
      <w:r w:rsidRPr="00085ED0">
        <w:rPr>
          <w:highlight w:val="cyan"/>
          <w:u w:val="single"/>
        </w:rPr>
        <w:t>proposed hosting US</w:t>
      </w:r>
      <w:r w:rsidRPr="002645AB">
        <w:rPr>
          <w:u w:val="single"/>
        </w:rPr>
        <w:t xml:space="preserve"> </w:t>
      </w:r>
      <w:r w:rsidRPr="00085ED0">
        <w:rPr>
          <w:highlight w:val="cyan"/>
          <w:u w:val="single"/>
        </w:rPr>
        <w:t>nuc</w:t>
      </w:r>
      <w:r w:rsidRPr="002645AB">
        <w:rPr>
          <w:u w:val="single"/>
        </w:rPr>
        <w:t>lear weapon</w:t>
      </w:r>
      <w:r w:rsidRPr="00085ED0">
        <w:rPr>
          <w:highlight w:val="cyan"/>
          <w:u w:val="single"/>
        </w:rPr>
        <w:t>s</w:t>
      </w:r>
      <w:r w:rsidRPr="002645AB">
        <w:rPr>
          <w:u w:val="single"/>
        </w:rPr>
        <w:t xml:space="preserve"> on Japanese soil</w:t>
      </w:r>
      <w:r w:rsidRPr="00296D77">
        <w:rPr>
          <w:sz w:val="16"/>
        </w:rPr>
        <w:t xml:space="preserve"> but was dismissed by the </w:t>
      </w:r>
      <w:proofErr w:type="spellStart"/>
      <w:r w:rsidRPr="00296D77">
        <w:rPr>
          <w:sz w:val="16"/>
        </w:rPr>
        <w:t>defence</w:t>
      </w:r>
      <w:proofErr w:type="spellEnd"/>
      <w:r w:rsidRPr="00296D77">
        <w:rPr>
          <w:sz w:val="16"/>
        </w:rPr>
        <w:t xml:space="preserve"> minister at the time. Despite its technical capabilities, </w:t>
      </w:r>
      <w:r w:rsidRPr="00085ED0">
        <w:rPr>
          <w:highlight w:val="cyan"/>
          <w:u w:val="single"/>
        </w:rPr>
        <w:t>Japan</w:t>
      </w:r>
      <w:r w:rsidRPr="002645AB">
        <w:rPr>
          <w:u w:val="single"/>
        </w:rPr>
        <w:t xml:space="preserve"> continued to eschew acquisition, </w:t>
      </w:r>
      <w:r w:rsidRPr="00085ED0">
        <w:rPr>
          <w:rStyle w:val="Emphasis"/>
          <w:highlight w:val="cyan"/>
        </w:rPr>
        <w:t>relying</w:t>
      </w:r>
      <w:r w:rsidRPr="002645AB">
        <w:rPr>
          <w:u w:val="single"/>
        </w:rPr>
        <w:t xml:space="preserve"> instead </w:t>
      </w:r>
      <w:r w:rsidRPr="00085ED0">
        <w:rPr>
          <w:highlight w:val="cyan"/>
          <w:u w:val="single"/>
        </w:rPr>
        <w:t>on</w:t>
      </w:r>
      <w:r w:rsidRPr="002645AB">
        <w:rPr>
          <w:u w:val="single"/>
        </w:rPr>
        <w:t xml:space="preserve"> the </w:t>
      </w:r>
      <w:r w:rsidRPr="00085ED0">
        <w:rPr>
          <w:highlight w:val="cyan"/>
          <w:u w:val="single"/>
        </w:rPr>
        <w:t>U</w:t>
      </w:r>
      <w:r w:rsidRPr="002645AB">
        <w:rPr>
          <w:u w:val="single"/>
        </w:rPr>
        <w:t xml:space="preserve">nited </w:t>
      </w:r>
      <w:r w:rsidRPr="00085ED0">
        <w:rPr>
          <w:highlight w:val="cyan"/>
          <w:u w:val="single"/>
        </w:rPr>
        <w:t>S</w:t>
      </w:r>
      <w:r w:rsidRPr="002645AB">
        <w:rPr>
          <w:u w:val="single"/>
        </w:rPr>
        <w:t xml:space="preserve">tates’ </w:t>
      </w:r>
      <w:r w:rsidRPr="00085ED0">
        <w:rPr>
          <w:rStyle w:val="Emphasis"/>
          <w:highlight w:val="cyan"/>
        </w:rPr>
        <w:t>nuclear umbrella</w:t>
      </w:r>
      <w:r w:rsidRPr="002645AB">
        <w:rPr>
          <w:u w:val="single"/>
        </w:rPr>
        <w:t xml:space="preserve">. Japan’s </w:t>
      </w:r>
      <w:r w:rsidRPr="00085ED0">
        <w:rPr>
          <w:highlight w:val="cyan"/>
          <w:u w:val="single"/>
        </w:rPr>
        <w:t xml:space="preserve">security dilemmas intensified recently, as leaders and the public perceive heightened belligerence from its nuclear-armed </w:t>
      </w:r>
      <w:proofErr w:type="spellStart"/>
      <w:r w:rsidRPr="00085ED0">
        <w:rPr>
          <w:highlight w:val="cyan"/>
          <w:u w:val="single"/>
        </w:rPr>
        <w:t>neighbours</w:t>
      </w:r>
      <w:proofErr w:type="spellEnd"/>
      <w:r w:rsidRPr="00296D77">
        <w:rPr>
          <w:sz w:val="16"/>
        </w:rPr>
        <w:t xml:space="preserve">. North Korea’s recurrent nuclear and missile tests of growing sophistication into Japan’s vicinity, along with direct verbal threats, sometimes requires evacuating Japanese civilians. In his aggressive nuclear rhetoric, President Vladimir Putin’s Russia resembles North Korea and has suspended peace treaty negotiations with Japan over Northern Territories. Japan also perceives China’s ‘no limits’ embrace of Putin and ‘wolf warrior’ diplomacy to have replaced China’s ‘peaceful rise’. China’s East and South China Sea military activities and firing of ballistic missiles into Japan’s exclusive economic zone have escalated tensions. Equally concerning is China’s abandonment of its minimal nuclear deterrent capability of about 400 nuclear warheads, which is estimated to increase to 1500 by 2035. Putin’s nuclear rhetoric led even Chinese President Xi Jinping to call on the international community to ‘jointly oppose the use of, or threats to use, nuclear </w:t>
      </w:r>
      <w:proofErr w:type="gramStart"/>
      <w:r w:rsidRPr="00296D77">
        <w:rPr>
          <w:sz w:val="16"/>
        </w:rPr>
        <w:t>weapons’</w:t>
      </w:r>
      <w:proofErr w:type="gramEnd"/>
      <w:r w:rsidRPr="00296D77">
        <w:rPr>
          <w:sz w:val="16"/>
        </w:rPr>
        <w:t xml:space="preserve">. Russia’s invasion of Ukraine reignited Japan’s concerns, with former prime minister Shinzo Abe encouraging a national discussion on nuclear weapons-sharing arrangements with the United States. But Kishida, along with </w:t>
      </w:r>
      <w:proofErr w:type="spellStart"/>
      <w:r w:rsidRPr="00296D77">
        <w:rPr>
          <w:sz w:val="16"/>
        </w:rPr>
        <w:t>Defence</w:t>
      </w:r>
      <w:proofErr w:type="spellEnd"/>
      <w:r w:rsidRPr="00296D77">
        <w:rPr>
          <w:sz w:val="16"/>
        </w:rPr>
        <w:t xml:space="preserve"> Minister Nobuo Kishi, expressed that such an arrangement was ‘unacceptable given [Japan]’s stance of maintaining the Three Non-Nuclear Principles’. The durability of Japan’s commitment to abiding by the NPT raises an important consideration. Some </w:t>
      </w:r>
      <w:r w:rsidRPr="00085ED0">
        <w:rPr>
          <w:highlight w:val="cyan"/>
          <w:u w:val="single"/>
        </w:rPr>
        <w:t>security analysts have predicted Japan</w:t>
      </w:r>
      <w:r w:rsidRPr="007A157A">
        <w:rPr>
          <w:u w:val="single"/>
        </w:rPr>
        <w:t xml:space="preserve"> would </w:t>
      </w:r>
      <w:r w:rsidRPr="00085ED0">
        <w:rPr>
          <w:highlight w:val="cyan"/>
          <w:u w:val="single"/>
        </w:rPr>
        <w:t xml:space="preserve">seek its own nuclear deterrent </w:t>
      </w:r>
      <w:r w:rsidRPr="00FC4092">
        <w:rPr>
          <w:u w:val="single"/>
        </w:rPr>
        <w:t xml:space="preserve">in tandem </w:t>
      </w:r>
      <w:r w:rsidRPr="00085ED0">
        <w:rPr>
          <w:highlight w:val="cyan"/>
          <w:u w:val="single"/>
        </w:rPr>
        <w:t xml:space="preserve">with </w:t>
      </w:r>
      <w:r w:rsidRPr="00FC4092">
        <w:rPr>
          <w:u w:val="single"/>
        </w:rPr>
        <w:t xml:space="preserve">three of its </w:t>
      </w:r>
      <w:proofErr w:type="spellStart"/>
      <w:r w:rsidRPr="00085ED0">
        <w:rPr>
          <w:highlight w:val="cyan"/>
          <w:u w:val="single"/>
        </w:rPr>
        <w:t>neighbours</w:t>
      </w:r>
      <w:r w:rsidRPr="00FC4092">
        <w:rPr>
          <w:u w:val="single"/>
        </w:rPr>
        <w:t>’</w:t>
      </w:r>
      <w:proofErr w:type="spellEnd"/>
      <w:r w:rsidRPr="00FC4092">
        <w:rPr>
          <w:u w:val="single"/>
        </w:rPr>
        <w:t xml:space="preserve"> </w:t>
      </w:r>
      <w:proofErr w:type="spellStart"/>
      <w:r w:rsidRPr="00FC4092">
        <w:rPr>
          <w:u w:val="single"/>
        </w:rPr>
        <w:t>nuclearisation</w:t>
      </w:r>
      <w:proofErr w:type="spellEnd"/>
      <w:r w:rsidRPr="00FC4092">
        <w:rPr>
          <w:sz w:val="16"/>
        </w:rPr>
        <w:t>. Yet Japan’s decades-old nuclear</w:t>
      </w:r>
      <w:r w:rsidRPr="00296D77">
        <w:rPr>
          <w:sz w:val="16"/>
        </w:rPr>
        <w:t xml:space="preserve"> abstention defies those predictions, which neglected other considerations.</w:t>
      </w:r>
    </w:p>
    <w:p w14:paraId="75F4754C" w14:textId="77777777" w:rsidR="00BE690E" w:rsidRDefault="00BE690E" w:rsidP="00BE690E">
      <w:pPr>
        <w:rPr>
          <w:sz w:val="16"/>
        </w:rPr>
      </w:pPr>
    </w:p>
    <w:p w14:paraId="3E44E197" w14:textId="77777777" w:rsidR="00BE690E" w:rsidRDefault="00BE690E" w:rsidP="00BE690E">
      <w:pPr>
        <w:pStyle w:val="Heading4"/>
      </w:pPr>
      <w:r>
        <w:t xml:space="preserve">Japanese officials are </w:t>
      </w:r>
      <w:r>
        <w:rPr>
          <w:u w:val="single"/>
        </w:rPr>
        <w:t>publicly</w:t>
      </w:r>
      <w:r>
        <w:t xml:space="preserve"> calling for it</w:t>
      </w:r>
    </w:p>
    <w:p w14:paraId="738F36CB" w14:textId="77777777" w:rsidR="00BE690E" w:rsidRPr="00C3794A" w:rsidRDefault="00BE690E" w:rsidP="00BE690E">
      <w:pPr>
        <w:rPr>
          <w:rStyle w:val="Style13ptBold"/>
        </w:rPr>
      </w:pPr>
      <w:r>
        <w:rPr>
          <w:rStyle w:val="Style13ptBold"/>
        </w:rPr>
        <w:t xml:space="preserve">Sim ’25 </w:t>
      </w:r>
      <w:r w:rsidRPr="00436C69">
        <w:t>[6/12. Walter; Japan correspondent at The Straits Times with a focus on politics and socio-economic trends. The Straits Times. “Japan should review nuclear arms taboo, retired generals say.” https://www.straitstimes.com/asia/east-asia/japan-should-allow-nuclear-arms-on-its-soil-for-effective-deterrence-retired-military-officers]</w:t>
      </w:r>
    </w:p>
    <w:p w14:paraId="5835FAE3" w14:textId="77777777" w:rsidR="00BE690E" w:rsidRPr="0036790D" w:rsidRDefault="00BE690E" w:rsidP="00BE690E">
      <w:pPr>
        <w:rPr>
          <w:sz w:val="16"/>
        </w:rPr>
      </w:pPr>
      <w:r w:rsidRPr="0036790D">
        <w:rPr>
          <w:sz w:val="16"/>
        </w:rPr>
        <w:t xml:space="preserve">TOKYO – The </w:t>
      </w:r>
      <w:r w:rsidRPr="00492880">
        <w:rPr>
          <w:u w:val="single"/>
        </w:rPr>
        <w:t>volatile security environment facing Japan today has led its military experts to moot an idea that has long been taboo: that its Three Non-Nuclear Principles dating to 1967 should be reviewed.</w:t>
      </w:r>
      <w:r>
        <w:rPr>
          <w:u w:val="single"/>
        </w:rPr>
        <w:t xml:space="preserve"> </w:t>
      </w:r>
      <w:r w:rsidRPr="0036790D">
        <w:rPr>
          <w:sz w:val="16"/>
        </w:rPr>
        <w:t xml:space="preserve">As the world’s only country to have suffered atomic bombings, Japan vowed to never possess, produce and permit the introduction of nuclear weapons to its territory. But </w:t>
      </w:r>
      <w:r w:rsidRPr="00492880">
        <w:rPr>
          <w:u w:val="single"/>
        </w:rPr>
        <w:t>retired Self-</w:t>
      </w:r>
      <w:proofErr w:type="spellStart"/>
      <w:r w:rsidRPr="00492880">
        <w:rPr>
          <w:u w:val="single"/>
        </w:rPr>
        <w:t>Defence</w:t>
      </w:r>
      <w:proofErr w:type="spellEnd"/>
      <w:r w:rsidRPr="00492880">
        <w:rPr>
          <w:u w:val="single"/>
        </w:rPr>
        <w:t xml:space="preserve"> Forces (SDF) officers have lamented an unofficial fourth principle – never discuss – as they fret over the state of Japan’s </w:t>
      </w:r>
      <w:r w:rsidRPr="00492880">
        <w:rPr>
          <w:rStyle w:val="Emphasis"/>
        </w:rPr>
        <w:t xml:space="preserve">military preparedness </w:t>
      </w:r>
      <w:r w:rsidRPr="00492880">
        <w:rPr>
          <w:u w:val="single"/>
        </w:rPr>
        <w:t xml:space="preserve">with the country being surrounded by the </w:t>
      </w:r>
      <w:r w:rsidRPr="00492880">
        <w:rPr>
          <w:rStyle w:val="Emphasis"/>
        </w:rPr>
        <w:t>nuclear-armed states</w:t>
      </w:r>
      <w:r w:rsidRPr="00492880">
        <w:rPr>
          <w:u w:val="single"/>
        </w:rPr>
        <w:t xml:space="preserve"> of </w:t>
      </w:r>
      <w:r w:rsidRPr="00492880">
        <w:rPr>
          <w:rStyle w:val="Emphasis"/>
        </w:rPr>
        <w:t>China</w:t>
      </w:r>
      <w:r w:rsidRPr="00492880">
        <w:rPr>
          <w:u w:val="single"/>
        </w:rPr>
        <w:t xml:space="preserve">, </w:t>
      </w:r>
      <w:r w:rsidRPr="00492880">
        <w:rPr>
          <w:rStyle w:val="Emphasis"/>
        </w:rPr>
        <w:t>Russia</w:t>
      </w:r>
      <w:r w:rsidRPr="00492880">
        <w:rPr>
          <w:u w:val="single"/>
        </w:rPr>
        <w:t xml:space="preserve"> and </w:t>
      </w:r>
      <w:r w:rsidRPr="00492880">
        <w:rPr>
          <w:rStyle w:val="Emphasis"/>
        </w:rPr>
        <w:t>North Korea</w:t>
      </w:r>
      <w:r w:rsidRPr="00492880">
        <w:rPr>
          <w:u w:val="single"/>
        </w:rPr>
        <w:t xml:space="preserve">, and with the region becoming more </w:t>
      </w:r>
      <w:r w:rsidRPr="00492880">
        <w:rPr>
          <w:rStyle w:val="Emphasis"/>
        </w:rPr>
        <w:t>turbulent</w:t>
      </w:r>
      <w:r w:rsidRPr="0036790D">
        <w:rPr>
          <w:sz w:val="16"/>
        </w:rPr>
        <w:t xml:space="preserve">. </w:t>
      </w:r>
      <w:r w:rsidRPr="00492880">
        <w:rPr>
          <w:u w:val="single"/>
        </w:rPr>
        <w:t>Japan enjoys the protection of the nuclear umbrella of its security ally the United States</w:t>
      </w:r>
      <w:r w:rsidRPr="0036790D">
        <w:rPr>
          <w:sz w:val="16"/>
        </w:rPr>
        <w:t xml:space="preserve">. Yet in what has been described as “perverse logic”, </w:t>
      </w:r>
      <w:r w:rsidRPr="00492880">
        <w:rPr>
          <w:u w:val="single"/>
        </w:rPr>
        <w:t xml:space="preserve">the third principle of never permitting nuclear arms on Japanese territory </w:t>
      </w:r>
      <w:r w:rsidRPr="00492880">
        <w:rPr>
          <w:rStyle w:val="Emphasis"/>
        </w:rPr>
        <w:t>bars</w:t>
      </w:r>
      <w:r w:rsidRPr="00492880">
        <w:rPr>
          <w:u w:val="single"/>
        </w:rPr>
        <w:t xml:space="preserve"> the US from bringing such weapons onto Japanese soil and its nuclear-equipped vessels and bombers from travelling through its waters and airspace.</w:t>
      </w:r>
      <w:r>
        <w:rPr>
          <w:u w:val="single"/>
        </w:rPr>
        <w:t xml:space="preserve"> </w:t>
      </w:r>
      <w:r w:rsidRPr="0036790D">
        <w:rPr>
          <w:sz w:val="16"/>
        </w:rPr>
        <w:t xml:space="preserve">These </w:t>
      </w:r>
      <w:r w:rsidRPr="00492880">
        <w:rPr>
          <w:u w:val="single"/>
        </w:rPr>
        <w:t xml:space="preserve">retired officers said that Japan risks </w:t>
      </w:r>
      <w:r w:rsidRPr="00492880">
        <w:rPr>
          <w:rStyle w:val="Emphasis"/>
        </w:rPr>
        <w:t>hamstringing</w:t>
      </w:r>
      <w:r w:rsidRPr="00492880">
        <w:rPr>
          <w:u w:val="single"/>
        </w:rPr>
        <w:t xml:space="preserve"> itself with its antiquated policies</w:t>
      </w:r>
      <w:r w:rsidRPr="0036790D">
        <w:rPr>
          <w:sz w:val="16"/>
        </w:rPr>
        <w:t xml:space="preserve">. South Korea, another regional US ally, in 2023 resumed allowing American nuclear submarines to make port calls, having previously halted permission in 1981. The most recent call was in February, when the USS Alexandria docked in Busan. “Both </w:t>
      </w:r>
      <w:r w:rsidRPr="00815551">
        <w:rPr>
          <w:u w:val="single"/>
        </w:rPr>
        <w:t xml:space="preserve">the Japanese government and its people have </w:t>
      </w:r>
      <w:r w:rsidRPr="00815551">
        <w:rPr>
          <w:rStyle w:val="Emphasis"/>
        </w:rPr>
        <w:t>stopped thinking</w:t>
      </w:r>
      <w:r w:rsidRPr="00815551">
        <w:rPr>
          <w:u w:val="single"/>
        </w:rPr>
        <w:t xml:space="preserve"> about the operational aspects of how Japan itself can make the US nuclear umbrella effective</w:t>
      </w:r>
      <w:r w:rsidRPr="0036790D">
        <w:rPr>
          <w:sz w:val="16"/>
        </w:rPr>
        <w:t xml:space="preserve">,” according to a June 2 report released by the Sasakawa Peace Foundation think-tank. Its contributors included retired general Koji Yamazaki, a former Chief of Staff of the Joint Staff of the Japanese military. “In case of a Taiwan contingency, nuclear-equipped US land, sea, and air forces capable of striking China cannot be deployed or ported in Japan, which undermines our national security interests and reduces the effectiveness of the US extended nuclear deterrence,” the report said. It was referring to the possibility of China attacking the self-ruled island that Beijing claims as its own. “The principle should be revised to say, ‘Do not let (the enemy) strike Japan with nuclear </w:t>
      </w:r>
      <w:proofErr w:type="gramStart"/>
      <w:r w:rsidRPr="0036790D">
        <w:rPr>
          <w:sz w:val="16"/>
        </w:rPr>
        <w:t>weapons’</w:t>
      </w:r>
      <w:proofErr w:type="gramEnd"/>
      <w:r w:rsidRPr="0036790D">
        <w:rPr>
          <w:sz w:val="16"/>
        </w:rPr>
        <w:t xml:space="preserve">. The original wording, ‘Do not allow nuclear weapons into Japan’ is perverse as a security logic,” the report added. An earlier report, in March, by eight retired SDF officers, including retired general Ryoichi </w:t>
      </w:r>
      <w:proofErr w:type="spellStart"/>
      <w:r w:rsidRPr="0036790D">
        <w:rPr>
          <w:sz w:val="16"/>
        </w:rPr>
        <w:t>Oriki</w:t>
      </w:r>
      <w:proofErr w:type="spellEnd"/>
      <w:r w:rsidRPr="0036790D">
        <w:rPr>
          <w:sz w:val="16"/>
        </w:rPr>
        <w:t xml:space="preserve">, also a former Chief of Staff of the Joint Staff, called for the creation of strategic guidelines on nuclear </w:t>
      </w:r>
      <w:r w:rsidRPr="0036790D">
        <w:rPr>
          <w:sz w:val="16"/>
        </w:rPr>
        <w:lastRenderedPageBreak/>
        <w:t>issues, and the clarification of how Japan can simultaneously pursue the contradictory goals of nuclear deterrence and nuclear disarmament. “</w:t>
      </w:r>
      <w:r w:rsidRPr="00815551">
        <w:rPr>
          <w:u w:val="single"/>
        </w:rPr>
        <w:t xml:space="preserve">The time has come to </w:t>
      </w:r>
      <w:r w:rsidRPr="00815551">
        <w:rPr>
          <w:rStyle w:val="Emphasis"/>
        </w:rPr>
        <w:t>fundamentally</w:t>
      </w:r>
      <w:r w:rsidRPr="00815551">
        <w:rPr>
          <w:u w:val="single"/>
        </w:rPr>
        <w:t xml:space="preserve"> and </w:t>
      </w:r>
      <w:r w:rsidRPr="00815551">
        <w:rPr>
          <w:rStyle w:val="Emphasis"/>
        </w:rPr>
        <w:t>comprehensively</w:t>
      </w:r>
      <w:r w:rsidRPr="00815551">
        <w:rPr>
          <w:u w:val="single"/>
        </w:rPr>
        <w:t xml:space="preserve"> review our country’s nuclear weapon policy</w:t>
      </w:r>
      <w:r w:rsidRPr="0036790D">
        <w:rPr>
          <w:sz w:val="16"/>
        </w:rPr>
        <w:t xml:space="preserve">,” the report said. These </w:t>
      </w:r>
      <w:r w:rsidRPr="00815551">
        <w:rPr>
          <w:u w:val="single"/>
        </w:rPr>
        <w:t xml:space="preserve">retired officers are </w:t>
      </w:r>
      <w:r w:rsidRPr="00815551">
        <w:rPr>
          <w:rStyle w:val="Emphasis"/>
        </w:rPr>
        <w:t>planting the seeds</w:t>
      </w:r>
      <w:r w:rsidRPr="00815551">
        <w:rPr>
          <w:u w:val="single"/>
        </w:rPr>
        <w:t xml:space="preserve"> for </w:t>
      </w:r>
      <w:r w:rsidRPr="00815551">
        <w:rPr>
          <w:rStyle w:val="Emphasis"/>
        </w:rPr>
        <w:t>policy change</w:t>
      </w:r>
      <w:r w:rsidRPr="00815551">
        <w:rPr>
          <w:u w:val="single"/>
        </w:rPr>
        <w:t xml:space="preserve"> as Tokyo is spooked by developments in its </w:t>
      </w:r>
      <w:proofErr w:type="spellStart"/>
      <w:r w:rsidRPr="00815551">
        <w:rPr>
          <w:u w:val="single"/>
        </w:rPr>
        <w:t>neighbourhood</w:t>
      </w:r>
      <w:proofErr w:type="spellEnd"/>
      <w:r w:rsidRPr="0036790D">
        <w:rPr>
          <w:sz w:val="16"/>
        </w:rPr>
        <w:t xml:space="preserve">. </w:t>
      </w:r>
      <w:r w:rsidRPr="00815551">
        <w:rPr>
          <w:u w:val="single"/>
        </w:rPr>
        <w:t xml:space="preserve">China, which may possess 1,000 nuclear warheads by 2030, and has in recent years increased its military drills near Taiwan and its grey zone activity against it, could well </w:t>
      </w:r>
      <w:r w:rsidRPr="00815551">
        <w:rPr>
          <w:rStyle w:val="Emphasis"/>
        </w:rPr>
        <w:t>wage a nuclear war</w:t>
      </w:r>
      <w:r w:rsidRPr="00815551">
        <w:rPr>
          <w:u w:val="single"/>
        </w:rPr>
        <w:t xml:space="preserve"> in its bid to reunify the island.</w:t>
      </w:r>
      <w:r>
        <w:rPr>
          <w:u w:val="single"/>
        </w:rPr>
        <w:t xml:space="preserve"> </w:t>
      </w:r>
      <w:r w:rsidRPr="0036790D">
        <w:rPr>
          <w:sz w:val="16"/>
        </w:rPr>
        <w:t xml:space="preserve">North Korea’s ballistic missile development continues apace, while Russia has threatened to use its strategic nuclear forces on Ukraine. Events in Asia and beyond have led the US-based Bulletin of the Atomic Scientists to set its Doomsday Clock, which </w:t>
      </w:r>
      <w:proofErr w:type="spellStart"/>
      <w:r w:rsidRPr="0036790D">
        <w:rPr>
          <w:sz w:val="16"/>
        </w:rPr>
        <w:t>symbolises</w:t>
      </w:r>
      <w:proofErr w:type="spellEnd"/>
      <w:r w:rsidRPr="0036790D">
        <w:rPr>
          <w:sz w:val="16"/>
        </w:rPr>
        <w:t xml:space="preserve"> how close humanity is to its own destruction, at 89 seconds to midnight in January 2025 during its annual review, from the previous 90 seconds. This is the shortest it has ever been. Yet any broaching of the subject of nuclear weapons is taboo to the Japanese public – and would likely amount to political suicide for any politician who does so. Security hawks such as the late former prime minister Shinzo Abe had considered revising the Three Non-Nuclear </w:t>
      </w:r>
      <w:proofErr w:type="gramStart"/>
      <w:r w:rsidRPr="0036790D">
        <w:rPr>
          <w:sz w:val="16"/>
        </w:rPr>
        <w:t>Principles, but</w:t>
      </w:r>
      <w:proofErr w:type="gramEnd"/>
      <w:r w:rsidRPr="0036790D">
        <w:rPr>
          <w:sz w:val="16"/>
        </w:rPr>
        <w:t xml:space="preserve"> eventually backed down. But </w:t>
      </w:r>
      <w:r w:rsidRPr="00AF5512">
        <w:rPr>
          <w:u w:val="single"/>
        </w:rPr>
        <w:t xml:space="preserve">Japan has </w:t>
      </w:r>
      <w:r w:rsidRPr="00AF5512">
        <w:rPr>
          <w:rStyle w:val="Emphasis"/>
        </w:rPr>
        <w:t xml:space="preserve">refused to sign </w:t>
      </w:r>
      <w:r w:rsidRPr="00AF5512">
        <w:rPr>
          <w:u w:val="single"/>
        </w:rPr>
        <w:t xml:space="preserve">the 2017 Treaty on the Prohibition of </w:t>
      </w:r>
      <w:proofErr w:type="gramStart"/>
      <w:r w:rsidRPr="00AF5512">
        <w:rPr>
          <w:u w:val="single"/>
        </w:rPr>
        <w:t>Nuclear Weapons</w:t>
      </w:r>
      <w:proofErr w:type="gramEnd"/>
      <w:r w:rsidRPr="00AF5512">
        <w:rPr>
          <w:u w:val="single"/>
        </w:rPr>
        <w:t xml:space="preserve"> that bans nuclear arms totally and goes further than two older treaties to which it is a signatory</w:t>
      </w:r>
      <w:r w:rsidRPr="0036790D">
        <w:rPr>
          <w:sz w:val="16"/>
        </w:rPr>
        <w:t xml:space="preserve">. It is undeniable that </w:t>
      </w:r>
      <w:r w:rsidRPr="00AF5512">
        <w:rPr>
          <w:u w:val="single"/>
        </w:rPr>
        <w:t>Japan is at a crossroads of its nuclear policy</w:t>
      </w:r>
      <w:r w:rsidRPr="0036790D">
        <w:rPr>
          <w:sz w:val="16"/>
        </w:rPr>
        <w:t xml:space="preserve">, 80 years after the US dropped Little Boy and Fat Man on the cities of Hiroshima and Nagasaki, respectively. And this is worrisome for the region. On June 6, Singapore’s Foreign Minister Vivian Balakrishnan raised the </w:t>
      </w:r>
      <w:proofErr w:type="spellStart"/>
      <w:r w:rsidRPr="0036790D">
        <w:rPr>
          <w:sz w:val="16"/>
        </w:rPr>
        <w:t>spectre</w:t>
      </w:r>
      <w:proofErr w:type="spellEnd"/>
      <w:r w:rsidRPr="0036790D">
        <w:rPr>
          <w:sz w:val="16"/>
        </w:rPr>
        <w:t xml:space="preserve"> of North-east Asia being home to five nuclear powers – Russia, China, North Korea, South Korea and Japan – during a discussion at the Hudson Institute think-tank during his working visit to Washington. “A North-east Asia with five nuclear powers – which in fact has become more, not less likely – is actually a very dangerous circumstance,” he said during a fireside chat with Hudson’s Asia-Pacific security chair Patrick Cronin, noting that the weight of Japan’s wartime history could be inflammatory. However, he noted that the discussions have been triggered by the turbulence wrought by US President Donald Trump, which has caused allies to reassess the robustness of their security relationships. “For 80 years, the American security umbrella in North-east Asia in fact has been a key </w:t>
      </w:r>
      <w:proofErr w:type="spellStart"/>
      <w:r w:rsidRPr="0036790D">
        <w:rPr>
          <w:sz w:val="16"/>
        </w:rPr>
        <w:t>stabiliser</w:t>
      </w:r>
      <w:proofErr w:type="spellEnd"/>
      <w:r w:rsidRPr="0036790D">
        <w:rPr>
          <w:sz w:val="16"/>
        </w:rPr>
        <w:t xml:space="preserve"> for the relationships in a complicated part of the world,” he said. “One adverse effect of the turbulence, uncertainty in rules, security arrangements, and trust, is that, I fear, other leaders will be having unthinkable thoughts.” Such “unthinkable thoughts” might include a </w:t>
      </w:r>
      <w:r w:rsidRPr="00AF5512">
        <w:rPr>
          <w:u w:val="single"/>
        </w:rPr>
        <w:t>push towards manufacturing nuclear weapons. Japan is said to own enough stockpiles of plutonium, generated from spent nuclear plant fuel, to quickly produce 7,000 atomic bombs by some estimates.</w:t>
      </w:r>
      <w:r>
        <w:rPr>
          <w:u w:val="single"/>
        </w:rPr>
        <w:t xml:space="preserve"> </w:t>
      </w:r>
      <w:r w:rsidRPr="0036790D">
        <w:rPr>
          <w:sz w:val="16"/>
        </w:rPr>
        <w:t xml:space="preserve">Cabinet Office statistics show that Japan held 44.5 </w:t>
      </w:r>
      <w:proofErr w:type="spellStart"/>
      <w:r w:rsidRPr="0036790D">
        <w:rPr>
          <w:sz w:val="16"/>
        </w:rPr>
        <w:t>tonnes</w:t>
      </w:r>
      <w:proofErr w:type="spellEnd"/>
      <w:r w:rsidRPr="0036790D">
        <w:rPr>
          <w:sz w:val="16"/>
        </w:rPr>
        <w:t xml:space="preserve"> of plutonium as </w:t>
      </w:r>
      <w:proofErr w:type="gramStart"/>
      <w:r w:rsidRPr="0036790D">
        <w:rPr>
          <w:sz w:val="16"/>
        </w:rPr>
        <w:t>at</w:t>
      </w:r>
      <w:proofErr w:type="gramEnd"/>
      <w:r w:rsidRPr="0036790D">
        <w:rPr>
          <w:sz w:val="16"/>
        </w:rPr>
        <w:t xml:space="preserve"> December 2023, with 8.6 </w:t>
      </w:r>
      <w:proofErr w:type="spellStart"/>
      <w:r w:rsidRPr="0036790D">
        <w:rPr>
          <w:sz w:val="16"/>
        </w:rPr>
        <w:t>tonnes</w:t>
      </w:r>
      <w:proofErr w:type="spellEnd"/>
      <w:r w:rsidRPr="0036790D">
        <w:rPr>
          <w:sz w:val="16"/>
        </w:rPr>
        <w:t xml:space="preserve"> stored within the country and 35.8 </w:t>
      </w:r>
      <w:proofErr w:type="spellStart"/>
      <w:r w:rsidRPr="0036790D">
        <w:rPr>
          <w:sz w:val="16"/>
        </w:rPr>
        <w:t>tonnes</w:t>
      </w:r>
      <w:proofErr w:type="spellEnd"/>
      <w:r w:rsidRPr="0036790D">
        <w:rPr>
          <w:sz w:val="16"/>
        </w:rPr>
        <w:t xml:space="preserve"> kept overseas. Experts, however, see this step as unlikely given that Japan does not have the delivery platforms, which would take decades to either acquire or build. “</w:t>
      </w:r>
      <w:r w:rsidRPr="002D3082">
        <w:rPr>
          <w:u w:val="single"/>
        </w:rPr>
        <w:t>Japan needs deterrence to be credible, all of which needs to be developed beyond simply building a warhead</w:t>
      </w:r>
      <w:r w:rsidRPr="0036790D">
        <w:rPr>
          <w:sz w:val="16"/>
        </w:rPr>
        <w:t xml:space="preserve">,” Professor Heng Yee Kuang of The University of Tokyo’s Graduate School of Public Policy told The Straits Times. “Doctrine would also require attention. This will open an additional can of worms. Will the US help? How might regional partners react, beyond domestic opinion?” he said, noting the worst-case scenario of a </w:t>
      </w:r>
      <w:proofErr w:type="spellStart"/>
      <w:r w:rsidRPr="0036790D">
        <w:rPr>
          <w:sz w:val="16"/>
        </w:rPr>
        <w:t>destabilising</w:t>
      </w:r>
      <w:proofErr w:type="spellEnd"/>
      <w:r w:rsidRPr="0036790D">
        <w:rPr>
          <w:sz w:val="16"/>
        </w:rPr>
        <w:t xml:space="preserve"> nuclear arms race. </w:t>
      </w:r>
      <w:r w:rsidRPr="0036790D">
        <w:rPr>
          <w:u w:val="single"/>
        </w:rPr>
        <w:t>The introduction of nuclear weapons, however, is necessary for effective extended deterrence by the US-Japan alliance, the retired SDF officers argue.</w:t>
      </w:r>
      <w:r>
        <w:rPr>
          <w:u w:val="single"/>
        </w:rPr>
        <w:t xml:space="preserve"> </w:t>
      </w:r>
      <w:r w:rsidRPr="0036790D">
        <w:rPr>
          <w:sz w:val="16"/>
        </w:rPr>
        <w:t>“A Taiwan contingency has also been called a Japan contingency or a Japan-US contingency, and this possibility has been increasing,” Gen (Ret) Yamazaki told a Sasakawa Peace Foundation webinar on June 2. “</w:t>
      </w:r>
      <w:r w:rsidRPr="0036790D">
        <w:rPr>
          <w:u w:val="single"/>
        </w:rPr>
        <w:t xml:space="preserve">If China attempts to unify Taiwan by force, it could </w:t>
      </w:r>
      <w:r w:rsidRPr="0036790D">
        <w:rPr>
          <w:rStyle w:val="Emphasis"/>
        </w:rPr>
        <w:t>easily alienate</w:t>
      </w:r>
      <w:r w:rsidRPr="0036790D">
        <w:rPr>
          <w:u w:val="single"/>
        </w:rPr>
        <w:t xml:space="preserve"> Japan and the US by using tactical nuclear weapons</w:t>
      </w:r>
      <w:r w:rsidRPr="0036790D">
        <w:rPr>
          <w:sz w:val="16"/>
        </w:rPr>
        <w:t xml:space="preserve">,” he said, adding that </w:t>
      </w:r>
      <w:r w:rsidRPr="0036790D">
        <w:rPr>
          <w:u w:val="single"/>
        </w:rPr>
        <w:t xml:space="preserve">the US would clearly be hampered in its deterrence if it did not have nuclear weapons in the </w:t>
      </w:r>
      <w:proofErr w:type="spellStart"/>
      <w:r w:rsidRPr="0036790D">
        <w:rPr>
          <w:u w:val="single"/>
        </w:rPr>
        <w:t>neighbourhood</w:t>
      </w:r>
      <w:proofErr w:type="spellEnd"/>
      <w:r w:rsidRPr="0036790D">
        <w:rPr>
          <w:u w:val="single"/>
        </w:rPr>
        <w:t>.</w:t>
      </w:r>
      <w:r>
        <w:rPr>
          <w:u w:val="single"/>
        </w:rPr>
        <w:t xml:space="preserve"> </w:t>
      </w:r>
      <w:r w:rsidRPr="0036790D">
        <w:rPr>
          <w:sz w:val="16"/>
        </w:rPr>
        <w:t xml:space="preserve">Furthermore, SDF personnel must be trained to deepen their understanding and operational capabilities of nuclear weapons, said retired Lieutenant-General </w:t>
      </w:r>
      <w:proofErr w:type="spellStart"/>
      <w:r w:rsidRPr="0036790D">
        <w:rPr>
          <w:sz w:val="16"/>
        </w:rPr>
        <w:t>Sadamasa</w:t>
      </w:r>
      <w:proofErr w:type="spellEnd"/>
      <w:r w:rsidRPr="0036790D">
        <w:rPr>
          <w:sz w:val="16"/>
        </w:rPr>
        <w:t xml:space="preserve"> Oue, who was formerly commander of the Air Material Command of the Japan Air Self-</w:t>
      </w:r>
      <w:proofErr w:type="spellStart"/>
      <w:r w:rsidRPr="0036790D">
        <w:rPr>
          <w:sz w:val="16"/>
        </w:rPr>
        <w:t>Defence</w:t>
      </w:r>
      <w:proofErr w:type="spellEnd"/>
      <w:r w:rsidRPr="0036790D">
        <w:rPr>
          <w:sz w:val="16"/>
        </w:rPr>
        <w:t xml:space="preserve"> Force. “The SDF should be proactive in supporting the US military in their use of nuclear weapons,” he said. “This will strengthen trust between the two allies.”</w:t>
      </w:r>
    </w:p>
    <w:p w14:paraId="29E6BAF2" w14:textId="77777777" w:rsidR="00BE690E" w:rsidRDefault="00BE690E" w:rsidP="00BE690E">
      <w:pPr>
        <w:pStyle w:val="Heading3"/>
      </w:pPr>
      <w:r>
        <w:lastRenderedPageBreak/>
        <w:t xml:space="preserve">Japan </w:t>
      </w:r>
      <w:proofErr w:type="spellStart"/>
      <w:r>
        <w:t>Prolif</w:t>
      </w:r>
      <w:proofErr w:type="spellEnd"/>
      <w:r>
        <w:t xml:space="preserve"> Bad---2NC </w:t>
      </w:r>
    </w:p>
    <w:p w14:paraId="139E9FA6" w14:textId="77777777" w:rsidR="00BE690E" w:rsidRDefault="00BE690E" w:rsidP="00BE690E">
      <w:pPr>
        <w:pStyle w:val="Heading4"/>
      </w:pPr>
      <w:r>
        <w:t xml:space="preserve">Japan </w:t>
      </w:r>
      <w:proofErr w:type="spellStart"/>
      <w:r>
        <w:t>prolif</w:t>
      </w:r>
      <w:proofErr w:type="spellEnd"/>
      <w:r>
        <w:t xml:space="preserve"> is bad---decks their economy and leads to Asia </w:t>
      </w:r>
      <w:proofErr w:type="spellStart"/>
      <w:r>
        <w:t>prolif</w:t>
      </w:r>
      <w:proofErr w:type="spellEnd"/>
      <w:r>
        <w:t xml:space="preserve"> broadly. </w:t>
      </w:r>
    </w:p>
    <w:p w14:paraId="475F4C97" w14:textId="77777777" w:rsidR="00BE690E" w:rsidRPr="007A6F19" w:rsidRDefault="00BE690E" w:rsidP="00BE690E">
      <w:pPr>
        <w:rPr>
          <w:rStyle w:val="Style13ptBold"/>
        </w:rPr>
      </w:pPr>
      <w:r>
        <w:rPr>
          <w:rStyle w:val="Style13ptBold"/>
        </w:rPr>
        <w:t xml:space="preserve">Graham 17 </w:t>
      </w:r>
      <w:r w:rsidRPr="007A6F19">
        <w:t>[Euan Graham is a former Nonresident Fellow of the Lowy Institute and is the Executive Director of La Trobe Asia. “Why South Korea and Japan should not go nuclear.” https://www.lowyinstitute.org/the-interpreter/why-south-korea-japan-should-not-go-nuclear</w:t>
      </w:r>
      <w:r>
        <w:t>] //aka</w:t>
      </w:r>
    </w:p>
    <w:p w14:paraId="2E0A19EB" w14:textId="77777777" w:rsidR="00BE690E" w:rsidRDefault="00BE690E" w:rsidP="00BE690E">
      <w:r>
        <w:t>What if Japan developed nuclear weapons?</w:t>
      </w:r>
    </w:p>
    <w:p w14:paraId="549116C6" w14:textId="77777777" w:rsidR="00BE690E" w:rsidRDefault="00BE690E" w:rsidP="00BE690E">
      <w:r>
        <w:t xml:space="preserve">Conjecture about a nuclear-armed Japan happens more in the </w:t>
      </w:r>
      <w:proofErr w:type="gramStart"/>
      <w:r>
        <w:t>US  than</w:t>
      </w:r>
      <w:proofErr w:type="gramEnd"/>
      <w:r>
        <w:t xml:space="preserve"> in Japan itself, unsurprising for the only country to have experienced the devastation of nuclear weapons. However, discussion has increased in Tokyo </w:t>
      </w:r>
      <w:proofErr w:type="gramStart"/>
      <w:r>
        <w:t>in light of</w:t>
      </w:r>
      <w:proofErr w:type="gramEnd"/>
      <w:r>
        <w:t xml:space="preserve"> the Korea crisis. Shigeru </w:t>
      </w:r>
      <w:proofErr w:type="spellStart"/>
      <w:r>
        <w:t>Ishiba</w:t>
      </w:r>
      <w:proofErr w:type="spellEnd"/>
      <w:r>
        <w:t xml:space="preserve">, a former </w:t>
      </w:r>
      <w:proofErr w:type="spellStart"/>
      <w:r>
        <w:t>defence</w:t>
      </w:r>
      <w:proofErr w:type="spellEnd"/>
      <w:r>
        <w:t xml:space="preserve"> minister and potential successor to Shinzo Abe, has called for a more open debate on Japan’s non-nuclear stance.</w:t>
      </w:r>
    </w:p>
    <w:p w14:paraId="5D2391EE" w14:textId="77777777" w:rsidR="00BE690E" w:rsidRPr="007A6F19" w:rsidRDefault="00BE690E" w:rsidP="00BE690E">
      <w:pPr>
        <w:rPr>
          <w:rStyle w:val="StyleUnderline"/>
        </w:rPr>
      </w:pPr>
      <w:r>
        <w:t xml:space="preserve">Japan is one of the few states without nuclear weapons to have an enrichment </w:t>
      </w:r>
      <w:proofErr w:type="gramStart"/>
      <w:r>
        <w:t>facility, and</w:t>
      </w:r>
      <w:proofErr w:type="gramEnd"/>
      <w:r>
        <w:t xml:space="preserve"> has a domestic stockpile of 10 tons of plutonium, with 37 tons stored overseas. Unlike South Korea, </w:t>
      </w:r>
      <w:r w:rsidRPr="007A6F19">
        <w:rPr>
          <w:rStyle w:val="StyleUnderline"/>
        </w:rPr>
        <w:t>if the government desired, it could probably produce a device within a year. Japan would eventually be likely to develop submarine-launched ballistic missiles for a credible second-strike capability against North Korea and China.</w:t>
      </w:r>
    </w:p>
    <w:p w14:paraId="38A235CC" w14:textId="77777777" w:rsidR="00BE690E" w:rsidRDefault="00BE690E" w:rsidP="00BE690E">
      <w:r>
        <w:t>Bear in mind that the US alliance with the UK did not shatter when the latter developed nuclear arms, nor did the US abandon France in the face of de Gaulle’s nuclear force de frappe. Could Tokyo be a new London, and Seoul a new Paris?</w:t>
      </w:r>
    </w:p>
    <w:p w14:paraId="41F6A0E3" w14:textId="77777777" w:rsidR="00BE690E" w:rsidRPr="007A6F19" w:rsidRDefault="00BE690E" w:rsidP="00BE690E">
      <w:pPr>
        <w:rPr>
          <w:rStyle w:val="Emphasis"/>
        </w:rPr>
      </w:pPr>
      <w:r>
        <w:t xml:space="preserve">If we believe the structural realism of Kenneth Waltz, then the answer is 'yes'. However, </w:t>
      </w:r>
      <w:r w:rsidRPr="004A0646">
        <w:rPr>
          <w:rStyle w:val="Emphasis"/>
          <w:highlight w:val="cyan"/>
        </w:rPr>
        <w:t>Beijing and Tokyo</w:t>
      </w:r>
      <w:r w:rsidRPr="007A6F19">
        <w:rPr>
          <w:rStyle w:val="Emphasis"/>
        </w:rPr>
        <w:t xml:space="preserve"> are </w:t>
      </w:r>
      <w:r w:rsidRPr="004A0646">
        <w:rPr>
          <w:rStyle w:val="Emphasis"/>
          <w:highlight w:val="cyan"/>
        </w:rPr>
        <w:t>in conflict</w:t>
      </w:r>
      <w:r w:rsidRPr="007A6F19">
        <w:rPr>
          <w:rStyle w:val="Emphasis"/>
        </w:rPr>
        <w:t xml:space="preserve"> over broad questions of regional order and identity, as well as over territory.</w:t>
      </w:r>
      <w:r>
        <w:t xml:space="preserve"> </w:t>
      </w:r>
      <w:proofErr w:type="spellStart"/>
      <w:r>
        <w:t>Kausikan</w:t>
      </w:r>
      <w:proofErr w:type="spellEnd"/>
      <w:r>
        <w:t xml:space="preserve"> points out that </w:t>
      </w:r>
      <w:r w:rsidRPr="007A6F19">
        <w:rPr>
          <w:rStyle w:val="StyleUnderline"/>
        </w:rPr>
        <w:t xml:space="preserve">since Japan’s invasion of Chinese-aligned Korea in the 16th century, it has refused to be part of a Sino-centric order, and </w:t>
      </w:r>
      <w:r w:rsidRPr="004A0646">
        <w:rPr>
          <w:rStyle w:val="StyleUnderline"/>
          <w:highlight w:val="cyan"/>
        </w:rPr>
        <w:t>hence</w:t>
      </w:r>
      <w:r w:rsidRPr="007A6F19">
        <w:rPr>
          <w:rStyle w:val="StyleUnderline"/>
        </w:rPr>
        <w:t xml:space="preserve"> </w:t>
      </w:r>
      <w:r w:rsidRPr="004A0646">
        <w:rPr>
          <w:rStyle w:val="StyleUnderline"/>
          <w:highlight w:val="cyan"/>
        </w:rPr>
        <w:t>Tokyo needs a nuclear arsenal</w:t>
      </w:r>
      <w:r w:rsidRPr="007A6F19">
        <w:rPr>
          <w:rStyle w:val="StyleUnderline"/>
        </w:rPr>
        <w:t xml:space="preserve">. But </w:t>
      </w:r>
      <w:r w:rsidRPr="004A0646">
        <w:rPr>
          <w:rStyle w:val="Emphasis"/>
          <w:highlight w:val="cyan"/>
        </w:rPr>
        <w:t>the opposite is true. Such weapons</w:t>
      </w:r>
      <w:r w:rsidRPr="007A6F19">
        <w:rPr>
          <w:rStyle w:val="Emphasis"/>
        </w:rPr>
        <w:t xml:space="preserve"> would in fact only </w:t>
      </w:r>
      <w:r w:rsidRPr="004A0646">
        <w:rPr>
          <w:rStyle w:val="Emphasis"/>
          <w:highlight w:val="cyan"/>
        </w:rPr>
        <w:t>intensify</w:t>
      </w:r>
      <w:r w:rsidRPr="007A6F19">
        <w:rPr>
          <w:rStyle w:val="Emphasis"/>
        </w:rPr>
        <w:t xml:space="preserve"> that historical </w:t>
      </w:r>
      <w:r w:rsidRPr="004A0646">
        <w:rPr>
          <w:rStyle w:val="Emphasis"/>
          <w:highlight w:val="cyan"/>
        </w:rPr>
        <w:t>rivalry.</w:t>
      </w:r>
    </w:p>
    <w:p w14:paraId="2D86ECC6" w14:textId="77777777" w:rsidR="00BE690E" w:rsidRPr="007A6F19" w:rsidRDefault="00BE690E" w:rsidP="00BE690E">
      <w:pPr>
        <w:rPr>
          <w:rStyle w:val="Emphasis"/>
        </w:rPr>
      </w:pPr>
      <w:r w:rsidRPr="004A0646">
        <w:rPr>
          <w:rStyle w:val="StyleUnderline"/>
          <w:highlight w:val="cyan"/>
        </w:rPr>
        <w:t>How much security</w:t>
      </w:r>
      <w:r w:rsidRPr="007A6F19">
        <w:rPr>
          <w:rStyle w:val="StyleUnderline"/>
        </w:rPr>
        <w:t xml:space="preserve"> would </w:t>
      </w:r>
      <w:r w:rsidRPr="004A0646">
        <w:rPr>
          <w:rStyle w:val="StyleUnderline"/>
          <w:highlight w:val="cyan"/>
        </w:rPr>
        <w:t>nuclear weapons buy for</w:t>
      </w:r>
      <w:r w:rsidRPr="007A6F19">
        <w:rPr>
          <w:rStyle w:val="StyleUnderline"/>
        </w:rPr>
        <w:t xml:space="preserve"> South Korea and </w:t>
      </w:r>
      <w:r w:rsidRPr="004A0646">
        <w:rPr>
          <w:rStyle w:val="StyleUnderline"/>
          <w:highlight w:val="cyan"/>
        </w:rPr>
        <w:t xml:space="preserve">Japan? </w:t>
      </w:r>
      <w:r w:rsidRPr="004A0646">
        <w:rPr>
          <w:rStyle w:val="Emphasis"/>
          <w:highlight w:val="cyan"/>
        </w:rPr>
        <w:t>Less than</w:t>
      </w:r>
      <w:r w:rsidRPr="007A6F19">
        <w:rPr>
          <w:rStyle w:val="Emphasis"/>
        </w:rPr>
        <w:t xml:space="preserve"> widely </w:t>
      </w:r>
      <w:r w:rsidRPr="004A0646">
        <w:rPr>
          <w:rStyle w:val="Emphasis"/>
          <w:highlight w:val="cyan"/>
        </w:rPr>
        <w:t>assumed.</w:t>
      </w:r>
      <w:r w:rsidRPr="007A6F19">
        <w:rPr>
          <w:rStyle w:val="Emphasis"/>
        </w:rPr>
        <w:t xml:space="preserve"> </w:t>
      </w:r>
      <w:r>
        <w:t xml:space="preserve">They would provide a guarantee against large-scale invasion, but little else. </w:t>
      </w:r>
      <w:r w:rsidRPr="004A0646">
        <w:rPr>
          <w:rStyle w:val="StyleUnderline"/>
          <w:highlight w:val="cyan"/>
        </w:rPr>
        <w:t>Flashpoints</w:t>
      </w:r>
      <w:r w:rsidRPr="007A6F19">
        <w:rPr>
          <w:rStyle w:val="StyleUnderline"/>
        </w:rPr>
        <w:t xml:space="preserve"> such as the Senkaku Islands could trigger armed conflict not quite serious enough to warrant a nuclear response, or we could see a brushfire conflict across the DMZ, or the western maritime border, </w:t>
      </w:r>
      <w:r w:rsidRPr="004A0646">
        <w:rPr>
          <w:rStyle w:val="StyleUnderline"/>
          <w:highlight w:val="cyan"/>
        </w:rPr>
        <w:t>against a nuclear backdrop</w:t>
      </w:r>
      <w:r w:rsidRPr="007A6F19">
        <w:rPr>
          <w:rStyle w:val="StyleUnderline"/>
        </w:rPr>
        <w:t xml:space="preserve">. If this becomes a new norm, </w:t>
      </w:r>
      <w:r w:rsidRPr="007A6F19">
        <w:rPr>
          <w:rStyle w:val="Emphasis"/>
        </w:rPr>
        <w:t>the implications for regional security are obvious.</w:t>
      </w:r>
    </w:p>
    <w:p w14:paraId="2C362646" w14:textId="77777777" w:rsidR="00BE690E" w:rsidRDefault="00BE690E" w:rsidP="00BE690E">
      <w:pPr>
        <w:rPr>
          <w:rStyle w:val="Emphasis"/>
        </w:rPr>
      </w:pPr>
      <w:r>
        <w:t xml:space="preserve">Though the likelihood and consequences of South Korea and Japan joining the nuclear weapons club are very different, </w:t>
      </w:r>
      <w:r w:rsidRPr="007A6F19">
        <w:rPr>
          <w:rStyle w:val="StyleUnderline"/>
        </w:rPr>
        <w:t xml:space="preserve">one thing is true for the whole region: </w:t>
      </w:r>
      <w:r w:rsidRPr="007A6F19">
        <w:rPr>
          <w:rStyle w:val="Emphasis"/>
        </w:rPr>
        <w:t xml:space="preserve">proliferation of </w:t>
      </w:r>
      <w:r w:rsidRPr="004A0646">
        <w:rPr>
          <w:rStyle w:val="Emphasis"/>
          <w:highlight w:val="cyan"/>
        </w:rPr>
        <w:t>nuclear weapons</w:t>
      </w:r>
      <w:r w:rsidRPr="007A6F19">
        <w:rPr>
          <w:rStyle w:val="Emphasis"/>
        </w:rPr>
        <w:t xml:space="preserve"> in Asia </w:t>
      </w:r>
      <w:r w:rsidRPr="004A0646">
        <w:rPr>
          <w:rStyle w:val="Emphasis"/>
          <w:highlight w:val="cyan"/>
        </w:rPr>
        <w:t>will not make the region more secure</w:t>
      </w:r>
      <w:r w:rsidRPr="007A6F19">
        <w:rPr>
          <w:rStyle w:val="Emphasis"/>
        </w:rPr>
        <w:t>. At best, it is an expensive chimera; at worst, it will strike at the foundations of peace.</w:t>
      </w:r>
    </w:p>
    <w:p w14:paraId="346703B4" w14:textId="77777777" w:rsidR="00BE690E" w:rsidRPr="00F46B2C" w:rsidRDefault="00BE690E" w:rsidP="00BE690E">
      <w:pPr>
        <w:pStyle w:val="Heading4"/>
        <w:rPr>
          <w:rFonts w:cs="Times New Roman"/>
        </w:rPr>
      </w:pPr>
      <w:proofErr w:type="spellStart"/>
      <w:r w:rsidRPr="00F46B2C">
        <w:rPr>
          <w:rFonts w:cs="Times New Roman"/>
        </w:rPr>
        <w:t>Prolif</w:t>
      </w:r>
      <w:proofErr w:type="spellEnd"/>
      <w:r w:rsidRPr="00F46B2C">
        <w:rPr>
          <w:rFonts w:cs="Times New Roman"/>
        </w:rPr>
        <w:t xml:space="preserve"> </w:t>
      </w:r>
      <w:r>
        <w:rPr>
          <w:rFonts w:cs="Times New Roman"/>
        </w:rPr>
        <w:t>increases the risk of a nuclear exchange – extinction.</w:t>
      </w:r>
    </w:p>
    <w:p w14:paraId="6F05D3AC" w14:textId="77777777" w:rsidR="00BE690E" w:rsidRDefault="00BE690E" w:rsidP="00BE690E">
      <w:pPr>
        <w:spacing w:after="0"/>
        <w:rPr>
          <w:szCs w:val="16"/>
        </w:rPr>
      </w:pPr>
      <w:proofErr w:type="spellStart"/>
      <w:r w:rsidRPr="00F46B2C">
        <w:rPr>
          <w:rStyle w:val="Style13ptBold"/>
        </w:rPr>
        <w:t>Kroenig</w:t>
      </w:r>
      <w:proofErr w:type="spellEnd"/>
      <w:r w:rsidRPr="00F46B2C">
        <w:rPr>
          <w:rStyle w:val="Style13ptBold"/>
        </w:rPr>
        <w:t xml:space="preserve"> ‘15</w:t>
      </w:r>
      <w:r w:rsidRPr="00F46B2C">
        <w:rPr>
          <w:b/>
          <w:sz w:val="26"/>
          <w:szCs w:val="26"/>
        </w:rPr>
        <w:t xml:space="preserve"> </w:t>
      </w:r>
      <w:r w:rsidRPr="00F46B2C">
        <w:rPr>
          <w:szCs w:val="16"/>
        </w:rPr>
        <w:t xml:space="preserve">(Matthew </w:t>
      </w:r>
      <w:proofErr w:type="spellStart"/>
      <w:r w:rsidRPr="00F46B2C">
        <w:rPr>
          <w:szCs w:val="16"/>
        </w:rPr>
        <w:t>Kroenig</w:t>
      </w:r>
      <w:proofErr w:type="spellEnd"/>
      <w:r w:rsidRPr="00F46B2C">
        <w:rPr>
          <w:szCs w:val="16"/>
        </w:rPr>
        <w:t xml:space="preserve">; Associate Professor and International Relations Field Chair in the Department of Government and School of Foreign Service at Georgetown University; 2015, “The History of Proliferation Optimism: Does It Have a Future?”; </w:t>
      </w:r>
      <w:r w:rsidRPr="00F46B2C">
        <w:rPr>
          <w:i/>
          <w:iCs/>
          <w:szCs w:val="16"/>
        </w:rPr>
        <w:t>Journal of Strategic Studies</w:t>
      </w:r>
      <w:r w:rsidRPr="00F46B2C">
        <w:rPr>
          <w:szCs w:val="16"/>
        </w:rPr>
        <w:t>, Volume 38, Issue 1-2)</w:t>
      </w:r>
    </w:p>
    <w:p w14:paraId="4D967208" w14:textId="77777777" w:rsidR="00BE690E" w:rsidRPr="00F46B2C" w:rsidRDefault="00BE690E" w:rsidP="00BE690E">
      <w:pPr>
        <w:spacing w:after="0"/>
        <w:rPr>
          <w:szCs w:val="16"/>
        </w:rPr>
      </w:pPr>
    </w:p>
    <w:p w14:paraId="1FA18330" w14:textId="77777777" w:rsidR="00BE690E" w:rsidRPr="00D866BB" w:rsidRDefault="00BE690E" w:rsidP="00BE690E">
      <w:pPr>
        <w:spacing w:after="0"/>
        <w:rPr>
          <w:b/>
          <w:u w:val="single"/>
        </w:rPr>
      </w:pPr>
      <w:r w:rsidRPr="005256AA">
        <w:rPr>
          <w:rStyle w:val="StyleUnderline"/>
        </w:rPr>
        <w:t xml:space="preserve">The spread of nuclear weapons poses at least six </w:t>
      </w:r>
      <w:r w:rsidRPr="005256AA">
        <w:rPr>
          <w:rStyle w:val="Emphasis"/>
        </w:rPr>
        <w:t>severe threats</w:t>
      </w:r>
      <w:r w:rsidRPr="005256AA">
        <w:rPr>
          <w:rStyle w:val="StyleUnderline"/>
        </w:rPr>
        <w:t xml:space="preserve"> to international peace and security including: </w:t>
      </w:r>
      <w:r w:rsidRPr="005256AA">
        <w:rPr>
          <w:rStyle w:val="Emphasis"/>
        </w:rPr>
        <w:t>nuclear war</w:t>
      </w:r>
      <w:r w:rsidRPr="005256AA">
        <w:rPr>
          <w:rStyle w:val="StyleUnderline"/>
        </w:rPr>
        <w:t xml:space="preserve">, </w:t>
      </w:r>
      <w:r w:rsidRPr="005256AA">
        <w:rPr>
          <w:rStyle w:val="Emphasis"/>
        </w:rPr>
        <w:t>nuclear terrorism</w:t>
      </w:r>
      <w:r w:rsidRPr="005256AA">
        <w:rPr>
          <w:rStyle w:val="StyleUnderline"/>
        </w:rPr>
        <w:t>, global and</w:t>
      </w:r>
      <w:r w:rsidRPr="0097575D">
        <w:rPr>
          <w:sz w:val="16"/>
        </w:rPr>
        <w:t xml:space="preserve"> </w:t>
      </w:r>
      <w:r w:rsidRPr="005256AA">
        <w:rPr>
          <w:rStyle w:val="StyleUnderline"/>
        </w:rPr>
        <w:t>regional instability, constrained</w:t>
      </w:r>
      <w:r w:rsidRPr="00F46B2C">
        <w:rPr>
          <w:rStyle w:val="StyleUnderline"/>
        </w:rPr>
        <w:t xml:space="preserve"> US freedom of </w:t>
      </w:r>
      <w:r w:rsidRPr="00F46B2C">
        <w:rPr>
          <w:rStyle w:val="StyleUnderline"/>
        </w:rPr>
        <w:lastRenderedPageBreak/>
        <w:t xml:space="preserve">action, </w:t>
      </w:r>
      <w:r w:rsidRPr="00F46B2C">
        <w:rPr>
          <w:rStyle w:val="Emphasis"/>
        </w:rPr>
        <w:t>weakened alliances</w:t>
      </w:r>
      <w:r w:rsidRPr="00F46B2C">
        <w:rPr>
          <w:rStyle w:val="StyleUnderline"/>
        </w:rPr>
        <w:t>, and further nuclear proliferation.</w:t>
      </w:r>
      <w:r w:rsidRPr="0097575D">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F46B2C">
        <w:rPr>
          <w:rStyle w:val="StyleUnderline"/>
        </w:rPr>
        <w:t>we should be pessimistic about the likely consequences of nuclear proliferation</w:t>
      </w:r>
      <w:r w:rsidRPr="0097575D">
        <w:rPr>
          <w:sz w:val="16"/>
        </w:rPr>
        <w:t xml:space="preserve">. Many of these threats will be illuminated with a discussion of a case of much contemporary concern: Iran’s advanced nuclear program. Nuclear War </w:t>
      </w:r>
      <w:r w:rsidRPr="00F46B2C">
        <w:rPr>
          <w:rStyle w:val="StyleUnderline"/>
        </w:rPr>
        <w:t>The greatest threat</w:t>
      </w:r>
      <w:r w:rsidRPr="0097575D">
        <w:rPr>
          <w:sz w:val="16"/>
        </w:rPr>
        <w:t xml:space="preserve"> posed by the spread of nuclear weapons </w:t>
      </w:r>
      <w:r w:rsidRPr="00F46B2C">
        <w:rPr>
          <w:rStyle w:val="StyleUnderline"/>
        </w:rPr>
        <w:t xml:space="preserve">is nuclear war. </w:t>
      </w:r>
      <w:r w:rsidRPr="00EA2C68">
        <w:rPr>
          <w:rStyle w:val="StyleUnderline"/>
          <w:highlight w:val="cyan"/>
        </w:rPr>
        <w:t xml:space="preserve">The </w:t>
      </w:r>
      <w:r w:rsidRPr="00EA2C68">
        <w:rPr>
          <w:rStyle w:val="Emphasis"/>
          <w:highlight w:val="cyan"/>
        </w:rPr>
        <w:t>more states</w:t>
      </w:r>
      <w:r w:rsidRPr="00EA2C68">
        <w:rPr>
          <w:rStyle w:val="StyleUnderline"/>
          <w:highlight w:val="cyan"/>
        </w:rPr>
        <w:t xml:space="preserve"> in possession of nuclear weapons</w:t>
      </w:r>
      <w:r w:rsidRPr="0097575D">
        <w:rPr>
          <w:sz w:val="16"/>
          <w:highlight w:val="cyan"/>
        </w:rPr>
        <w:t xml:space="preserve">, </w:t>
      </w:r>
      <w:r w:rsidRPr="00EA2C68">
        <w:rPr>
          <w:rStyle w:val="StyleUnderline"/>
          <w:highlight w:val="cyan"/>
        </w:rPr>
        <w:t xml:space="preserve">the </w:t>
      </w:r>
      <w:r w:rsidRPr="00EA2C68">
        <w:rPr>
          <w:rStyle w:val="Emphasis"/>
          <w:highlight w:val="cyan"/>
        </w:rPr>
        <w:t>greater the probability</w:t>
      </w:r>
      <w:r w:rsidRPr="00F46B2C">
        <w:rPr>
          <w:rStyle w:val="StyleUnderline"/>
        </w:rPr>
        <w:t xml:space="preserve"> that somewhere, someday, </w:t>
      </w:r>
      <w:r w:rsidRPr="00EA2C68">
        <w:rPr>
          <w:rStyle w:val="StyleUnderline"/>
          <w:highlight w:val="cyan"/>
        </w:rPr>
        <w:t>there will be a</w:t>
      </w:r>
      <w:r w:rsidRPr="00F46B2C">
        <w:rPr>
          <w:rStyle w:val="StyleUnderline"/>
        </w:rPr>
        <w:t xml:space="preserve"> </w:t>
      </w:r>
      <w:r w:rsidRPr="00F46B2C">
        <w:rPr>
          <w:rStyle w:val="Emphasis"/>
        </w:rPr>
        <w:t xml:space="preserve">catastrophic </w:t>
      </w:r>
      <w:r w:rsidRPr="00EA2C68">
        <w:rPr>
          <w:rStyle w:val="Emphasis"/>
          <w:highlight w:val="cyan"/>
        </w:rPr>
        <w:t>nuclear</w:t>
      </w:r>
      <w:r w:rsidRPr="00EA2C68">
        <w:rPr>
          <w:rStyle w:val="StyleUnderline"/>
          <w:highlight w:val="cyan"/>
        </w:rPr>
        <w:t xml:space="preserve"> war</w:t>
      </w:r>
      <w:r w:rsidRPr="00F46B2C">
        <w:rPr>
          <w:rStyle w:val="StyleUnderline"/>
        </w:rPr>
        <w:t>.</w:t>
      </w:r>
      <w:r w:rsidRPr="0097575D">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EA2C68">
        <w:rPr>
          <w:rStyle w:val="StyleUnderline"/>
          <w:highlight w:val="cyan"/>
        </w:rPr>
        <w:t>Before</w:t>
      </w:r>
      <w:r w:rsidRPr="00F46B2C">
        <w:rPr>
          <w:rStyle w:val="StyleUnderline"/>
        </w:rPr>
        <w:t xml:space="preserve"> reaching a state of </w:t>
      </w:r>
      <w:r w:rsidRPr="00EA2C68">
        <w:rPr>
          <w:rStyle w:val="Emphasis"/>
          <w:highlight w:val="cyan"/>
        </w:rPr>
        <w:t>MAD</w:t>
      </w:r>
      <w:r w:rsidRPr="0097575D">
        <w:rPr>
          <w:sz w:val="16"/>
        </w:rPr>
        <w:t xml:space="preserve">, </w:t>
      </w:r>
      <w:r w:rsidRPr="00EA2C68">
        <w:rPr>
          <w:rStyle w:val="StyleUnderline"/>
          <w:highlight w:val="cyan"/>
        </w:rPr>
        <w:t>new</w:t>
      </w:r>
      <w:r w:rsidRPr="00F46B2C">
        <w:rPr>
          <w:rStyle w:val="StyleUnderline"/>
        </w:rPr>
        <w:t xml:space="preserve"> nuclear </w:t>
      </w:r>
      <w:r w:rsidRPr="00EA2C68">
        <w:rPr>
          <w:rStyle w:val="StyleUnderline"/>
          <w:highlight w:val="cyan"/>
        </w:rPr>
        <w:t xml:space="preserve">states </w:t>
      </w:r>
      <w:r w:rsidRPr="00F46B2C">
        <w:rPr>
          <w:rStyle w:val="StyleUnderline"/>
        </w:rPr>
        <w:t xml:space="preserve">go through a </w:t>
      </w:r>
      <w:r w:rsidRPr="00F46B2C">
        <w:rPr>
          <w:rStyle w:val="Emphasis"/>
        </w:rPr>
        <w:t>transition</w:t>
      </w:r>
      <w:r w:rsidRPr="00F46B2C">
        <w:rPr>
          <w:rStyle w:val="StyleUnderline"/>
        </w:rPr>
        <w:t xml:space="preserve"> period in which they</w:t>
      </w:r>
      <w:r w:rsidRPr="00EA2C68">
        <w:rPr>
          <w:rStyle w:val="StyleUnderline"/>
          <w:highlight w:val="cyan"/>
        </w:rPr>
        <w:t xml:space="preserve"> </w:t>
      </w:r>
      <w:r w:rsidRPr="00EA2C68">
        <w:rPr>
          <w:rStyle w:val="Emphasis"/>
          <w:highlight w:val="cyan"/>
        </w:rPr>
        <w:t>lack</w:t>
      </w:r>
      <w:r w:rsidRPr="00F46B2C">
        <w:rPr>
          <w:rStyle w:val="StyleUnderline"/>
        </w:rPr>
        <w:t xml:space="preserve"> a </w:t>
      </w:r>
      <w:r w:rsidRPr="00EA2C68">
        <w:rPr>
          <w:rStyle w:val="StyleUnderline"/>
          <w:highlight w:val="cyan"/>
        </w:rPr>
        <w:t>secure-</w:t>
      </w:r>
      <w:r w:rsidRPr="00EA2C68">
        <w:rPr>
          <w:rStyle w:val="Emphasis"/>
          <w:highlight w:val="cyan"/>
        </w:rPr>
        <w:t>second strike</w:t>
      </w:r>
      <w:r w:rsidRPr="00EA2C68">
        <w:rPr>
          <w:rStyle w:val="StyleUnderline"/>
          <w:highlight w:val="cyan"/>
        </w:rPr>
        <w:t xml:space="preserve"> capability</w:t>
      </w:r>
      <w:r w:rsidRPr="0097575D">
        <w:rPr>
          <w:sz w:val="16"/>
        </w:rPr>
        <w:t xml:space="preserve">. In this context, </w:t>
      </w:r>
      <w:r w:rsidRPr="00F46B2C">
        <w:rPr>
          <w:rStyle w:val="StyleUnderline"/>
        </w:rPr>
        <w:t xml:space="preserve">one or both states might believe that </w:t>
      </w:r>
      <w:r w:rsidRPr="00EA2C68">
        <w:rPr>
          <w:rStyle w:val="StyleUnderline"/>
          <w:highlight w:val="cyan"/>
        </w:rPr>
        <w:t xml:space="preserve">it has an </w:t>
      </w:r>
      <w:r w:rsidRPr="00EA2C68">
        <w:rPr>
          <w:rStyle w:val="Emphasis"/>
          <w:highlight w:val="cyan"/>
        </w:rPr>
        <w:t>incentive</w:t>
      </w:r>
      <w:r w:rsidRPr="00EA2C68">
        <w:rPr>
          <w:rStyle w:val="StyleUnderline"/>
          <w:highlight w:val="cyan"/>
        </w:rPr>
        <w:t xml:space="preserve"> to </w:t>
      </w:r>
      <w:r w:rsidRPr="00EA2C68">
        <w:rPr>
          <w:rStyle w:val="Emphasis"/>
          <w:highlight w:val="cyan"/>
        </w:rPr>
        <w:t>use</w:t>
      </w:r>
      <w:r w:rsidRPr="00F46B2C">
        <w:rPr>
          <w:rStyle w:val="StyleUnderline"/>
        </w:rPr>
        <w:t xml:space="preserve"> nuclear weapons </w:t>
      </w:r>
      <w:r w:rsidRPr="00EA2C68">
        <w:rPr>
          <w:rStyle w:val="Emphasis"/>
          <w:highlight w:val="cyan"/>
        </w:rPr>
        <w:t>first</w:t>
      </w:r>
      <w:r w:rsidRPr="0097575D">
        <w:rPr>
          <w:sz w:val="16"/>
        </w:rPr>
        <w:t xml:space="preserve">. For example, if Iran acquires nuclear weapons, neither Iran, nor its nuclear-armed rival, Israel, will have a secure, second-strike capability. Even though it is believed to have a large arsenal, </w:t>
      </w:r>
      <w:r w:rsidRPr="00F46B2C">
        <w:rPr>
          <w:rStyle w:val="StyleUnderline"/>
        </w:rPr>
        <w:t>given its small size and lack of strategic depth, Israel might not be confident that it could absorb a nuclear strike and respond with a devastating counterstrike</w:t>
      </w:r>
      <w:r w:rsidRPr="0097575D">
        <w:rPr>
          <w:sz w:val="16"/>
        </w:rPr>
        <w:t xml:space="preserve">. Similarly, </w:t>
      </w:r>
      <w:r w:rsidRPr="00F46B2C">
        <w:rPr>
          <w:rStyle w:val="StyleUnderline"/>
        </w:rPr>
        <w:t>Iran might eventually be able to build a large and survivable nuclear arsenal, but, when it first crosses the nuclear threshold, Tehran will have a small and vulnerable nuclear force</w:t>
      </w:r>
      <w:r w:rsidRPr="0097575D">
        <w:rPr>
          <w:sz w:val="16"/>
        </w:rPr>
        <w:t xml:space="preserve">. In these pre-MAD situations, there are at least three ways that nuclear war could occur. First, </w:t>
      </w:r>
      <w:r w:rsidRPr="00F46B2C">
        <w:rPr>
          <w:rStyle w:val="StyleUnderline"/>
        </w:rPr>
        <w:t>the state with the nuclear advantage might believe it has a</w:t>
      </w:r>
      <w:r w:rsidRPr="0097575D">
        <w:rPr>
          <w:sz w:val="16"/>
        </w:rPr>
        <w:t xml:space="preserve"> </w:t>
      </w:r>
      <w:r w:rsidRPr="00F46B2C">
        <w:rPr>
          <w:rStyle w:val="StyleUnderline"/>
        </w:rPr>
        <w:t>splendid first strike capability. In a crisis, Israel might</w:t>
      </w:r>
      <w:r w:rsidRPr="0097575D">
        <w:rPr>
          <w:sz w:val="16"/>
        </w:rPr>
        <w:t xml:space="preserve">, therefore, </w:t>
      </w:r>
      <w:r w:rsidRPr="00F46B2C">
        <w:rPr>
          <w:rStyle w:val="StyleUnderline"/>
        </w:rPr>
        <w:t xml:space="preserve">decide to launch </w:t>
      </w:r>
      <w:r w:rsidRPr="00EA2C68">
        <w:rPr>
          <w:rStyle w:val="StyleUnderline"/>
          <w:highlight w:val="cyan"/>
        </w:rPr>
        <w:t xml:space="preserve">a </w:t>
      </w:r>
      <w:r w:rsidRPr="00EA2C68">
        <w:rPr>
          <w:rStyle w:val="Emphasis"/>
          <w:highlight w:val="cyan"/>
        </w:rPr>
        <w:t>preventive</w:t>
      </w:r>
      <w:r w:rsidRPr="00F46B2C">
        <w:rPr>
          <w:rStyle w:val="Emphasis"/>
        </w:rPr>
        <w:t xml:space="preserve"> nuclear </w:t>
      </w:r>
      <w:r w:rsidRPr="00EA2C68">
        <w:rPr>
          <w:rStyle w:val="Emphasis"/>
          <w:highlight w:val="cyan"/>
        </w:rPr>
        <w:t>strike</w:t>
      </w:r>
      <w:r w:rsidRPr="00F46B2C">
        <w:rPr>
          <w:rStyle w:val="StyleUnderline"/>
        </w:rPr>
        <w:t xml:space="preserve"> to disarm Iran’s nuclear capabilities. </w:t>
      </w:r>
      <w:r w:rsidRPr="0097575D">
        <w:rPr>
          <w:sz w:val="16"/>
        </w:rPr>
        <w:t xml:space="preserve">Indeed, </w:t>
      </w:r>
      <w:r w:rsidRPr="00F46B2C">
        <w:rPr>
          <w:rStyle w:val="StyleUnderline"/>
        </w:rPr>
        <w:t>this</w:t>
      </w:r>
      <w:r w:rsidRPr="0097575D">
        <w:rPr>
          <w:sz w:val="16"/>
        </w:rPr>
        <w:t xml:space="preserve"> </w:t>
      </w:r>
      <w:r w:rsidRPr="00F46B2C">
        <w:rPr>
          <w:rStyle w:val="Emphasis"/>
        </w:rPr>
        <w:t>incentive</w:t>
      </w:r>
      <w:r w:rsidRPr="0097575D">
        <w:rPr>
          <w:sz w:val="16"/>
        </w:rPr>
        <w:t xml:space="preserve"> </w:t>
      </w:r>
      <w:r w:rsidRPr="00F46B2C">
        <w:rPr>
          <w:rStyle w:val="StyleUnderline"/>
        </w:rPr>
        <w:t xml:space="preserve">might be further increased by Israel’s aggressive strategic culture that </w:t>
      </w:r>
      <w:r w:rsidRPr="00EA2C68">
        <w:rPr>
          <w:rStyle w:val="StyleUnderline"/>
          <w:highlight w:val="cyan"/>
        </w:rPr>
        <w:t>emphasizes</w:t>
      </w:r>
      <w:r w:rsidRPr="00F46B2C">
        <w:rPr>
          <w:rStyle w:val="StyleUnderline"/>
        </w:rPr>
        <w:t xml:space="preserve"> </w:t>
      </w:r>
      <w:r w:rsidRPr="00F46B2C">
        <w:rPr>
          <w:rStyle w:val="Emphasis"/>
        </w:rPr>
        <w:t>preemptive action</w:t>
      </w:r>
      <w:r w:rsidRPr="00F46B2C">
        <w:rPr>
          <w:rStyle w:val="StyleUnderline"/>
        </w:rPr>
        <w:t>.</w:t>
      </w:r>
      <w:r w:rsidRPr="0097575D">
        <w:rPr>
          <w:sz w:val="16"/>
        </w:rPr>
        <w:t xml:space="preserve"> Second, </w:t>
      </w:r>
      <w:r w:rsidRPr="00F46B2C">
        <w:rPr>
          <w:rStyle w:val="StyleUnderline"/>
        </w:rPr>
        <w:t>the state with a small and vulnerable</w:t>
      </w:r>
      <w:r w:rsidRPr="0097575D">
        <w:rPr>
          <w:sz w:val="16"/>
        </w:rPr>
        <w:t xml:space="preserve"> nuclear arsenal, in this case Iran, </w:t>
      </w:r>
      <w:r w:rsidRPr="00F46B2C">
        <w:rPr>
          <w:rStyle w:val="StyleUnderline"/>
        </w:rPr>
        <w:t xml:space="preserve">might feel </w:t>
      </w:r>
      <w:r w:rsidRPr="00EA2C68">
        <w:rPr>
          <w:rStyle w:val="Emphasis"/>
          <w:highlight w:val="cyan"/>
        </w:rPr>
        <w:t xml:space="preserve">use </w:t>
      </w:r>
      <w:r w:rsidRPr="00F46B2C">
        <w:rPr>
          <w:rStyle w:val="Emphasis"/>
        </w:rPr>
        <w:t>th</w:t>
      </w:r>
      <w:r w:rsidRPr="00EA2C68">
        <w:rPr>
          <w:rStyle w:val="Emphasis"/>
          <w:highlight w:val="cyan"/>
        </w:rPr>
        <w:t xml:space="preserve">em or lose </w:t>
      </w:r>
      <w:r w:rsidRPr="00F46B2C">
        <w:rPr>
          <w:rStyle w:val="Emphasis"/>
        </w:rPr>
        <w:t>th</w:t>
      </w:r>
      <w:r w:rsidRPr="00EA2C68">
        <w:rPr>
          <w:rStyle w:val="Emphasis"/>
          <w:highlight w:val="cyan"/>
        </w:rPr>
        <w:t>em pressures</w:t>
      </w:r>
      <w:r w:rsidRPr="0097575D">
        <w:rPr>
          <w:sz w:val="16"/>
        </w:rPr>
        <w:t xml:space="preserve">. That is, </w:t>
      </w:r>
      <w:r w:rsidRPr="00F46B2C">
        <w:rPr>
          <w:rStyle w:val="StyleUnderline"/>
        </w:rPr>
        <w:t>in a crisis, Iran might decide to strike first rather than risk having its entire nuclear arsenal destroyed</w:t>
      </w:r>
      <w:r w:rsidRPr="0097575D">
        <w:rPr>
          <w:sz w:val="16"/>
        </w:rPr>
        <w:t xml:space="preserve">. Third, as Thomas Schelling has argued, </w:t>
      </w:r>
      <w:r w:rsidRPr="00F46B2C">
        <w:rPr>
          <w:rStyle w:val="StyleUnderline"/>
        </w:rPr>
        <w:t>nuclear war could result due to the reciprocal fear of surprise attack</w:t>
      </w:r>
      <w:r w:rsidRPr="0097575D">
        <w:rPr>
          <w:sz w:val="16"/>
        </w:rPr>
        <w:t xml:space="preserve">.49 If there are advantages to striking first, </w:t>
      </w:r>
      <w:r w:rsidRPr="00F46B2C">
        <w:rPr>
          <w:rStyle w:val="StyleUnderline"/>
        </w:rPr>
        <w:t>one state might start a nuclear war in the belief that war is inevitable and that it would be better to go first than to go second</w:t>
      </w:r>
      <w:r w:rsidRPr="0097575D">
        <w:rPr>
          <w:sz w:val="16"/>
        </w:rPr>
        <w:t xml:space="preserve">. Fortunately, there is no historic evidence of this dynamic occurring in a nuclear context, but it is still possible. In an </w:t>
      </w:r>
      <w:proofErr w:type="gramStart"/>
      <w:r w:rsidRPr="0097575D">
        <w:rPr>
          <w:sz w:val="16"/>
        </w:rPr>
        <w:t>Israeli–Iranian</w:t>
      </w:r>
      <w:proofErr w:type="gramEnd"/>
      <w:r w:rsidRPr="0097575D">
        <w:rPr>
          <w:sz w:val="16"/>
        </w:rPr>
        <w:t xml:space="preserve"> crisis, for example, Israel and Iran might both prefer to avoid a nuclear war, but decide to strike first rather than suffer a devastating first attack from an opponent. Even in a world of MAD, however, when both sides have secure, second-strike capabilities, </w:t>
      </w:r>
      <w:r w:rsidRPr="00F46B2C">
        <w:rPr>
          <w:rStyle w:val="Emphasis"/>
        </w:rPr>
        <w:t>there is still a risk of nuclear war</w:t>
      </w:r>
      <w:r w:rsidRPr="0097575D">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F46B2C">
        <w:rPr>
          <w:rStyle w:val="StyleUnderline"/>
        </w:rPr>
        <w:t>Iran’s theocratic government</w:t>
      </w:r>
      <w:r w:rsidRPr="0097575D">
        <w:rPr>
          <w:sz w:val="16"/>
        </w:rPr>
        <w:t xml:space="preserve">, despite its inflammatory rhetoric, has followed a </w:t>
      </w:r>
      <w:proofErr w:type="gramStart"/>
      <w:r w:rsidRPr="0097575D">
        <w:rPr>
          <w:sz w:val="16"/>
        </w:rPr>
        <w:t>fairly pragmatic</w:t>
      </w:r>
      <w:proofErr w:type="gramEnd"/>
      <w:r w:rsidRPr="0097575D">
        <w:rPr>
          <w:sz w:val="16"/>
        </w:rPr>
        <w:t xml:space="preserve"> foreign policy since 1979, but it </w:t>
      </w:r>
      <w:r w:rsidRPr="00F46B2C">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97575D">
        <w:rPr>
          <w:sz w:val="16"/>
        </w:rPr>
        <w:t xml:space="preserve"> knowing full well that it could result in self-destruction. One does not need to resort to irrationality, however, to imagine nuclear war under MAD. </w:t>
      </w:r>
      <w:proofErr w:type="gramStart"/>
      <w:r w:rsidRPr="0097575D">
        <w:rPr>
          <w:sz w:val="16"/>
        </w:rPr>
        <w:t>Nuclear weapons</w:t>
      </w:r>
      <w:proofErr w:type="gramEnd"/>
      <w:r w:rsidRPr="0097575D">
        <w:rPr>
          <w:sz w:val="16"/>
        </w:rPr>
        <w:t xml:space="preserve"> may deter leaders from intentionally launching full-scale wars, but they do not mean the end of international politics. As was discussed above, </w:t>
      </w:r>
      <w:r w:rsidRPr="00F46B2C">
        <w:rPr>
          <w:rStyle w:val="StyleUnderline"/>
        </w:rPr>
        <w:t>nuclear-armed states still have conflicts of interest and leaders</w:t>
      </w:r>
      <w:r w:rsidRPr="0097575D">
        <w:rPr>
          <w:sz w:val="16"/>
        </w:rPr>
        <w:t xml:space="preserve"> </w:t>
      </w:r>
      <w:r w:rsidRPr="00F46B2C">
        <w:rPr>
          <w:rStyle w:val="StyleUnderline"/>
        </w:rPr>
        <w:t>still seek to coerce nuclear-armed adversaries</w:t>
      </w:r>
      <w:r w:rsidRPr="0097575D">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w:t>
      </w:r>
      <w:proofErr w:type="gramStart"/>
      <w:r w:rsidRPr="0097575D">
        <w:rPr>
          <w:sz w:val="16"/>
        </w:rPr>
        <w:t>as a way to</w:t>
      </w:r>
      <w:proofErr w:type="gramEnd"/>
      <w:r w:rsidRPr="0097575D">
        <w:rPr>
          <w:sz w:val="16"/>
        </w:rPr>
        <w:t xml:space="preserve">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EA2C68">
        <w:rPr>
          <w:rStyle w:val="StyleUnderline"/>
          <w:highlight w:val="cyan"/>
        </w:rPr>
        <w:t>leaders</w:t>
      </w:r>
      <w:r w:rsidRPr="00F46B2C">
        <w:rPr>
          <w:rStyle w:val="StyleUnderline"/>
        </w:rPr>
        <w:t xml:space="preserve"> can make a ‘threat that leaves something to chance’.</w:t>
      </w:r>
      <w:r w:rsidRPr="0097575D">
        <w:rPr>
          <w:sz w:val="16"/>
        </w:rPr>
        <w:t xml:space="preserve">52 </w:t>
      </w:r>
      <w:r w:rsidRPr="00F46B2C">
        <w:rPr>
          <w:rStyle w:val="Emphasis"/>
        </w:rPr>
        <w:t xml:space="preserve">They </w:t>
      </w:r>
      <w:r w:rsidRPr="00EA2C68">
        <w:rPr>
          <w:rStyle w:val="Emphasis"/>
          <w:highlight w:val="cyan"/>
        </w:rPr>
        <w:t>can initiate a nuclear crisis</w:t>
      </w:r>
      <w:r w:rsidRPr="0097575D">
        <w:rPr>
          <w:sz w:val="16"/>
        </w:rPr>
        <w:t xml:space="preserve">. </w:t>
      </w:r>
      <w:r w:rsidRPr="00EA2C68">
        <w:rPr>
          <w:rStyle w:val="StyleUnderline"/>
          <w:highlight w:val="cyan"/>
        </w:rPr>
        <w:t xml:space="preserve">By playing </w:t>
      </w:r>
      <w:r w:rsidRPr="00F46B2C">
        <w:rPr>
          <w:rStyle w:val="StyleUnderline"/>
        </w:rPr>
        <w:t xml:space="preserve">these risky games of nuclear </w:t>
      </w:r>
      <w:r w:rsidRPr="00EA2C68">
        <w:rPr>
          <w:rStyle w:val="StyleUnderline"/>
          <w:highlight w:val="cyan"/>
        </w:rPr>
        <w:t>brink</w:t>
      </w:r>
      <w:r w:rsidRPr="004905FC">
        <w:rPr>
          <w:rStyle w:val="StyleUnderline"/>
        </w:rPr>
        <w:t>man</w:t>
      </w:r>
      <w:r w:rsidRPr="00EA2C68">
        <w:rPr>
          <w:rStyle w:val="StyleUnderline"/>
          <w:highlight w:val="cyan"/>
        </w:rPr>
        <w:t>ship</w:t>
      </w:r>
      <w:r w:rsidRPr="00F46B2C">
        <w:rPr>
          <w:rStyle w:val="StyleUnderline"/>
        </w:rPr>
        <w:t xml:space="preserve">, </w:t>
      </w:r>
      <w:r w:rsidRPr="00EA2C68">
        <w:rPr>
          <w:rStyle w:val="StyleUnderline"/>
          <w:highlight w:val="cyan"/>
        </w:rPr>
        <w:t>states can increase the risk</w:t>
      </w:r>
      <w:r w:rsidRPr="00F46B2C">
        <w:rPr>
          <w:rStyle w:val="StyleUnderline"/>
        </w:rPr>
        <w:t xml:space="preserve"> of nuclear war </w:t>
      </w:r>
      <w:proofErr w:type="gramStart"/>
      <w:r w:rsidRPr="00F46B2C">
        <w:rPr>
          <w:rStyle w:val="StyleUnderline"/>
        </w:rPr>
        <w:t xml:space="preserve">in an attempt </w:t>
      </w:r>
      <w:r w:rsidRPr="00EA2C68">
        <w:rPr>
          <w:rStyle w:val="Emphasis"/>
          <w:highlight w:val="cyan"/>
        </w:rPr>
        <w:t>to</w:t>
      </w:r>
      <w:proofErr w:type="gramEnd"/>
      <w:r w:rsidRPr="00EA2C68">
        <w:rPr>
          <w:rStyle w:val="Emphasis"/>
          <w:highlight w:val="cyan"/>
        </w:rPr>
        <w:t xml:space="preserve"> force a less </w:t>
      </w:r>
      <w:r w:rsidRPr="00EA2C68">
        <w:rPr>
          <w:rStyle w:val="Emphasis"/>
          <w:highlight w:val="cyan"/>
        </w:rPr>
        <w:lastRenderedPageBreak/>
        <w:t>resolved adversary</w:t>
      </w:r>
      <w:r w:rsidRPr="00EA2C68">
        <w:rPr>
          <w:rStyle w:val="StyleUnderline"/>
          <w:highlight w:val="cyan"/>
        </w:rPr>
        <w:t xml:space="preserve"> to </w:t>
      </w:r>
      <w:r w:rsidRPr="00EA2C68">
        <w:rPr>
          <w:rStyle w:val="Emphasis"/>
          <w:highlight w:val="cyan"/>
        </w:rPr>
        <w:t>back</w:t>
      </w:r>
      <w:r w:rsidRPr="00F46B2C">
        <w:rPr>
          <w:rStyle w:val="Emphasis"/>
        </w:rPr>
        <w:t xml:space="preserve"> </w:t>
      </w:r>
      <w:r w:rsidRPr="00EA2C68">
        <w:rPr>
          <w:rStyle w:val="Emphasis"/>
          <w:highlight w:val="cyan"/>
        </w:rPr>
        <w:t>down</w:t>
      </w:r>
      <w:r w:rsidRPr="00F46B2C">
        <w:rPr>
          <w:rStyle w:val="Emphasis"/>
        </w:rPr>
        <w:t>.</w:t>
      </w:r>
      <w:r w:rsidRPr="0097575D">
        <w:rPr>
          <w:sz w:val="16"/>
        </w:rPr>
        <w:t xml:space="preserve"> Historical </w:t>
      </w:r>
      <w:r w:rsidRPr="00F46B2C">
        <w:rPr>
          <w:rStyle w:val="StyleUnderline"/>
        </w:rPr>
        <w:t>crises have not resulted in nuclear war, but many of them</w:t>
      </w:r>
      <w:r w:rsidRPr="0097575D">
        <w:rPr>
          <w:sz w:val="16"/>
        </w:rPr>
        <w:t xml:space="preserve">, including the 1962 Cuban Missile Crisis, </w:t>
      </w:r>
      <w:r w:rsidRPr="00F46B2C">
        <w:rPr>
          <w:rStyle w:val="StyleUnderline"/>
        </w:rPr>
        <w:t xml:space="preserve">have </w:t>
      </w:r>
      <w:r w:rsidRPr="00F46B2C">
        <w:rPr>
          <w:rStyle w:val="Emphasis"/>
        </w:rPr>
        <w:t>come close</w:t>
      </w:r>
      <w:r w:rsidRPr="0097575D">
        <w:rPr>
          <w:sz w:val="16"/>
        </w:rPr>
        <w:t xml:space="preserve">. And scholars have documented historical incidents when accidents nearly led to war.53 </w:t>
      </w:r>
      <w:r w:rsidRPr="00F46B2C">
        <w:rPr>
          <w:rStyle w:val="StyleUnderline"/>
        </w:rPr>
        <w:t>When we think about future nuclear crisis dyads</w:t>
      </w:r>
      <w:r w:rsidRPr="0097575D">
        <w:rPr>
          <w:sz w:val="16"/>
        </w:rPr>
        <w:t xml:space="preserve">, such as Iran and Israel, </w:t>
      </w:r>
      <w:r w:rsidRPr="00F46B2C">
        <w:rPr>
          <w:rStyle w:val="StyleUnderline"/>
        </w:rPr>
        <w:t xml:space="preserve">with fewer sources of stability than existed during the Cold War, we can see that there is a real risk that </w:t>
      </w:r>
      <w:r w:rsidRPr="00EA2C68">
        <w:rPr>
          <w:rStyle w:val="Emphasis"/>
          <w:highlight w:val="cyan"/>
        </w:rPr>
        <w:t xml:space="preserve">a future crisis could result in a </w:t>
      </w:r>
      <w:r w:rsidRPr="00F46B2C">
        <w:rPr>
          <w:rStyle w:val="Emphasis"/>
        </w:rPr>
        <w:t xml:space="preserve">devastating </w:t>
      </w:r>
      <w:r w:rsidRPr="00EA2C68">
        <w:rPr>
          <w:rStyle w:val="Emphasis"/>
          <w:highlight w:val="cyan"/>
        </w:rPr>
        <w:t>nuclear exchange</w:t>
      </w:r>
      <w:r w:rsidRPr="0097575D">
        <w:rPr>
          <w:sz w:val="16"/>
        </w:rPr>
        <w:t xml:space="preserve">. Nuclear Terrorism </w:t>
      </w:r>
      <w:r w:rsidRPr="00AC14A1">
        <w:rPr>
          <w:rStyle w:val="StyleUnderline"/>
        </w:rPr>
        <w:t xml:space="preserve">The spread of nuclear weapons also </w:t>
      </w:r>
      <w:r w:rsidRPr="00AC14A1">
        <w:rPr>
          <w:rStyle w:val="Emphasis"/>
        </w:rPr>
        <w:t>increases the risk of nuclear terrorism</w:t>
      </w:r>
      <w:r w:rsidRPr="0097575D">
        <w:rPr>
          <w:sz w:val="16"/>
        </w:rPr>
        <w:t xml:space="preserve">.54 While September 11th was one of the greatest tragedies in American history, it would have been much worse had Osama </w:t>
      </w:r>
      <w:proofErr w:type="gramStart"/>
      <w:r w:rsidRPr="0097575D">
        <w:rPr>
          <w:sz w:val="16"/>
        </w:rPr>
        <w:t>Bin</w:t>
      </w:r>
      <w:proofErr w:type="gramEnd"/>
      <w:r w:rsidRPr="0097575D">
        <w:rPr>
          <w:sz w:val="16"/>
        </w:rPr>
        <w:t xml:space="preserve"> Laden possessed nuclear weapons. Bin </w:t>
      </w:r>
      <w:r w:rsidRPr="00AC14A1">
        <w:rPr>
          <w:rStyle w:val="StyleUnderline"/>
        </w:rPr>
        <w:t xml:space="preserve">Laden declared it a ‘religious duty’ for Al- </w:t>
      </w:r>
      <w:proofErr w:type="spellStart"/>
      <w:r w:rsidRPr="00AC14A1">
        <w:rPr>
          <w:rStyle w:val="StyleUnderline"/>
        </w:rPr>
        <w:t>Qa’eda</w:t>
      </w:r>
      <w:proofErr w:type="spellEnd"/>
      <w:r w:rsidRPr="00AC14A1">
        <w:rPr>
          <w:rStyle w:val="StyleUnderline"/>
        </w:rPr>
        <w:t xml:space="preserve"> to acquire</w:t>
      </w:r>
      <w:r w:rsidRPr="0097575D">
        <w:rPr>
          <w:sz w:val="16"/>
        </w:rPr>
        <w:t xml:space="preserve"> </w:t>
      </w:r>
      <w:r w:rsidRPr="00AC14A1">
        <w:rPr>
          <w:rStyle w:val="StyleUnderline"/>
        </w:rPr>
        <w:t>nuclear weapons and radical clerics have issued fatwas declaring it permissible to use nuclear weapons in Jihad against the West</w:t>
      </w:r>
      <w:r w:rsidRPr="0097575D">
        <w:rPr>
          <w:sz w:val="16"/>
        </w:rPr>
        <w:t xml:space="preserve">.55 </w:t>
      </w:r>
      <w:r w:rsidRPr="00AC14A1">
        <w:rPr>
          <w:rStyle w:val="StyleUnderline"/>
        </w:rPr>
        <w:t>Unlike states, which can be more easily deterred, there is little doubt that if terrorists acquired nuclear weapons, they would use them.56</w:t>
      </w:r>
      <w:r w:rsidRPr="0097575D">
        <w:rPr>
          <w:sz w:val="16"/>
        </w:rPr>
        <w:t xml:space="preserve"> Indeed, in recent years, many US politicians and security analysts have argued that nuclear terrorism poses the greatest threat to US national security.57 </w:t>
      </w:r>
      <w:r w:rsidRPr="00AC14A1">
        <w:rPr>
          <w:rStyle w:val="Emphasis"/>
        </w:rPr>
        <w:t>Analysts</w:t>
      </w:r>
      <w:r w:rsidRPr="0097575D">
        <w:rPr>
          <w:sz w:val="16"/>
        </w:rPr>
        <w:t xml:space="preserve"> </w:t>
      </w:r>
      <w:r w:rsidRPr="00AC14A1">
        <w:rPr>
          <w:rStyle w:val="StyleUnderline"/>
        </w:rPr>
        <w:t>have pointed out</w:t>
      </w:r>
      <w:r w:rsidRPr="0097575D">
        <w:rPr>
          <w:sz w:val="16"/>
        </w:rPr>
        <w:t xml:space="preserve"> the tremendous</w:t>
      </w:r>
      <w:r w:rsidRPr="00AC14A1">
        <w:rPr>
          <w:rStyle w:val="Emphasis"/>
          <w:sz w:val="16"/>
        </w:rPr>
        <w:t xml:space="preserve"> </w:t>
      </w:r>
      <w:r w:rsidRPr="00AC14A1">
        <w:rPr>
          <w:rStyle w:val="Emphasis"/>
        </w:rPr>
        <w:t>hurdles</w:t>
      </w:r>
      <w:r w:rsidRPr="0097575D">
        <w:rPr>
          <w:sz w:val="16"/>
        </w:rPr>
        <w:t xml:space="preserve"> </w:t>
      </w:r>
      <w:r w:rsidRPr="00AC14A1">
        <w:rPr>
          <w:rStyle w:val="StyleUnderline"/>
        </w:rPr>
        <w:t>that terrorists would have to overcome</w:t>
      </w:r>
      <w:r w:rsidRPr="0097575D">
        <w:rPr>
          <w:sz w:val="16"/>
        </w:rPr>
        <w:t xml:space="preserve"> </w:t>
      </w:r>
      <w:r w:rsidRPr="00AC14A1">
        <w:rPr>
          <w:rStyle w:val="StyleUnderline"/>
        </w:rPr>
        <w:t>in order to acquire nuclear weapons.58</w:t>
      </w:r>
      <w:r w:rsidRPr="0097575D">
        <w:rPr>
          <w:sz w:val="16"/>
        </w:rPr>
        <w:t xml:space="preserve"> </w:t>
      </w:r>
      <w:r w:rsidRPr="00AC14A1">
        <w:rPr>
          <w:rStyle w:val="Emphasis"/>
          <w:sz w:val="28"/>
        </w:rPr>
        <w:t>Nevertheless</w:t>
      </w:r>
      <w:r w:rsidRPr="0097575D">
        <w:rPr>
          <w:sz w:val="16"/>
        </w:rPr>
        <w:t xml:space="preserve">, </w:t>
      </w:r>
      <w:r w:rsidRPr="00AC14A1">
        <w:rPr>
          <w:rStyle w:val="StyleUnderline"/>
        </w:rPr>
        <w:t xml:space="preserve">as nuclear weapons spread, the possibility that they will </w:t>
      </w:r>
      <w:r w:rsidRPr="00AC14A1">
        <w:rPr>
          <w:rStyle w:val="Emphasis"/>
        </w:rPr>
        <w:t>eventually fall into terrorist hands increases</w:t>
      </w:r>
      <w:r w:rsidRPr="0097575D">
        <w:rPr>
          <w:sz w:val="16"/>
        </w:rPr>
        <w:t xml:space="preserve">. </w:t>
      </w:r>
      <w:r w:rsidRPr="00AC14A1">
        <w:rPr>
          <w:rStyle w:val="StyleUnderline"/>
        </w:rPr>
        <w:t xml:space="preserve">States could intentionally </w:t>
      </w:r>
      <w:r w:rsidRPr="00AC14A1">
        <w:rPr>
          <w:rStyle w:val="Emphasis"/>
        </w:rPr>
        <w:t>transfer nuclear weapons</w:t>
      </w:r>
      <w:r w:rsidRPr="0097575D">
        <w:rPr>
          <w:sz w:val="16"/>
        </w:rPr>
        <w:t xml:space="preserve">, </w:t>
      </w:r>
      <w:r w:rsidRPr="00AC14A1">
        <w:rPr>
          <w:rStyle w:val="StyleUnderline"/>
        </w:rPr>
        <w:t>or</w:t>
      </w:r>
      <w:r w:rsidRPr="0097575D">
        <w:rPr>
          <w:sz w:val="16"/>
        </w:rPr>
        <w:t xml:space="preserve"> the fissile material required to build them, </w:t>
      </w:r>
      <w:r w:rsidRPr="00AC14A1">
        <w:rPr>
          <w:rStyle w:val="StyleUnderline"/>
        </w:rPr>
        <w:t>to terrorist groups</w:t>
      </w:r>
      <w:r w:rsidRPr="0097575D">
        <w:rPr>
          <w:sz w:val="16"/>
        </w:rPr>
        <w:t xml:space="preserve">. There are good reasons why a state might be reluctant to transfer nuclear weapons to terrorists, but, </w:t>
      </w:r>
      <w:r w:rsidRPr="00AC14A1">
        <w:rPr>
          <w:rStyle w:val="StyleUnderline"/>
        </w:rPr>
        <w:t>as</w:t>
      </w:r>
      <w:r w:rsidRPr="0097575D">
        <w:rPr>
          <w:sz w:val="16"/>
        </w:rPr>
        <w:t xml:space="preserve"> nuclear </w:t>
      </w:r>
      <w:r w:rsidRPr="00AC14A1">
        <w:rPr>
          <w:rStyle w:val="Emphasis"/>
        </w:rPr>
        <w:t>weapons spread</w:t>
      </w:r>
      <w:r w:rsidRPr="0097575D">
        <w:rPr>
          <w:sz w:val="16"/>
        </w:rPr>
        <w:t xml:space="preserve">, </w:t>
      </w:r>
      <w:r w:rsidRPr="00AC14A1">
        <w:rPr>
          <w:rStyle w:val="StyleUnderline"/>
        </w:rPr>
        <w:t xml:space="preserve">the probability that a leader might someday </w:t>
      </w:r>
      <w:r w:rsidRPr="00AC14A1">
        <w:rPr>
          <w:rStyle w:val="Emphasis"/>
        </w:rPr>
        <w:t xml:space="preserve">purposely arm a terrorist group </w:t>
      </w:r>
      <w:proofErr w:type="gramStart"/>
      <w:r w:rsidRPr="00AC14A1">
        <w:rPr>
          <w:rStyle w:val="Emphasis"/>
        </w:rPr>
        <w:t>increases</w:t>
      </w:r>
      <w:proofErr w:type="gramEnd"/>
      <w:r w:rsidRPr="0097575D">
        <w:rPr>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AC14A1">
        <w:rPr>
          <w:rStyle w:val="StyleUnderline"/>
        </w:rPr>
        <w:t xml:space="preserve">a </w:t>
      </w:r>
      <w:r w:rsidRPr="00AC14A1">
        <w:rPr>
          <w:rStyle w:val="Emphasis"/>
        </w:rPr>
        <w:t>new nuclear state</w:t>
      </w:r>
      <w:r w:rsidRPr="00AC14A1">
        <w:rPr>
          <w:rStyle w:val="StyleUnderline"/>
        </w:rPr>
        <w:t xml:space="preserve">, with </w:t>
      </w:r>
      <w:r w:rsidRPr="00AC14A1">
        <w:rPr>
          <w:rStyle w:val="Emphasis"/>
        </w:rPr>
        <w:t>underdeveloped security</w:t>
      </w:r>
      <w:r w:rsidRPr="00AC14A1">
        <w:rPr>
          <w:rStyle w:val="StyleUnderline"/>
        </w:rPr>
        <w:t xml:space="preserve"> procedures, might be vulnerable to </w:t>
      </w:r>
      <w:r w:rsidRPr="00AC14A1">
        <w:rPr>
          <w:rStyle w:val="Emphasis"/>
        </w:rPr>
        <w:t>theft</w:t>
      </w:r>
      <w:r w:rsidRPr="00AC14A1">
        <w:rPr>
          <w:rStyle w:val="StyleUnderline"/>
        </w:rPr>
        <w:t>, allowing</w:t>
      </w:r>
      <w:r w:rsidRPr="00F46B2C">
        <w:rPr>
          <w:rStyle w:val="StyleUnderline"/>
        </w:rPr>
        <w:t xml:space="preserve"> terrorist groups or corrupt or </w:t>
      </w:r>
      <w:proofErr w:type="gramStart"/>
      <w:r w:rsidRPr="00F46B2C">
        <w:rPr>
          <w:rStyle w:val="StyleUnderline"/>
        </w:rPr>
        <w:t>ideologically-motivated</w:t>
      </w:r>
      <w:proofErr w:type="gramEnd"/>
      <w:r w:rsidRPr="00F46B2C">
        <w:rPr>
          <w:rStyle w:val="StyleUnderline"/>
        </w:rPr>
        <w:t xml:space="preserve"> insiders to transfer dangerous material to terrorists.</w:t>
      </w:r>
      <w:r w:rsidRPr="0097575D">
        <w:rPr>
          <w:sz w:val="16"/>
        </w:rPr>
        <w:t xml:space="preserve"> There is evidence, for example, that representatives from Pakistan’s atomic energy establishment met with Al-</w:t>
      </w:r>
      <w:proofErr w:type="spellStart"/>
      <w:r w:rsidRPr="0097575D">
        <w:rPr>
          <w:sz w:val="16"/>
        </w:rPr>
        <w:t>Qa’eda</w:t>
      </w:r>
      <w:proofErr w:type="spellEnd"/>
      <w:r w:rsidRPr="0097575D">
        <w:rPr>
          <w:sz w:val="16"/>
        </w:rPr>
        <w:t xml:space="preserve"> members to discuss a possible nuclear deal.59 Finally, </w:t>
      </w:r>
      <w:r w:rsidRPr="00EA2C68">
        <w:rPr>
          <w:rStyle w:val="StyleUnderline"/>
          <w:highlight w:val="cyan"/>
        </w:rPr>
        <w:t>a nuclear</w:t>
      </w:r>
      <w:r w:rsidRPr="00F46B2C">
        <w:rPr>
          <w:rStyle w:val="StyleUnderline"/>
        </w:rPr>
        <w:t xml:space="preserve">-armed </w:t>
      </w:r>
      <w:r w:rsidRPr="00EA2C68">
        <w:rPr>
          <w:rStyle w:val="StyleUnderline"/>
          <w:highlight w:val="cyan"/>
        </w:rPr>
        <w:t>state could collapse</w:t>
      </w:r>
      <w:r w:rsidRPr="0097575D">
        <w:rPr>
          <w:sz w:val="16"/>
        </w:rPr>
        <w:t xml:space="preserve">, </w:t>
      </w:r>
      <w:r w:rsidRPr="00EA2C68">
        <w:rPr>
          <w:rStyle w:val="StyleUnderline"/>
          <w:highlight w:val="cyan"/>
        </w:rPr>
        <w:t>resulting in</w:t>
      </w:r>
      <w:r w:rsidRPr="00F46B2C">
        <w:rPr>
          <w:rStyle w:val="StyleUnderline"/>
        </w:rPr>
        <w:t xml:space="preserve"> a breakdown of law and order and a </w:t>
      </w:r>
      <w:r w:rsidRPr="00EA2C68">
        <w:rPr>
          <w:rStyle w:val="StyleUnderline"/>
          <w:highlight w:val="cyan"/>
        </w:rPr>
        <w:t>loose nukes</w:t>
      </w:r>
      <w:r w:rsidRPr="00F46B2C">
        <w:rPr>
          <w:rStyle w:val="StyleUnderline"/>
        </w:rPr>
        <w:t xml:space="preserve"> problem</w:t>
      </w:r>
      <w:r w:rsidRPr="0097575D">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w:t>
      </w:r>
      <w:proofErr w:type="gramStart"/>
      <w:r w:rsidRPr="0097575D">
        <w:rPr>
          <w:sz w:val="16"/>
        </w:rPr>
        <w:t>actually become</w:t>
      </w:r>
      <w:proofErr w:type="gramEnd"/>
      <w:r w:rsidRPr="0097575D">
        <w:rPr>
          <w:sz w:val="16"/>
        </w:rPr>
        <w:t xml:space="preserve"> a nightmare if a nuclear-armed Iran suffered a breakdown in authority, forcing us to worry about the fate of Iran’s nuclear arsenal. </w:t>
      </w:r>
      <w:r w:rsidRPr="00F46B2C">
        <w:rPr>
          <w:rStyle w:val="Emphasis"/>
        </w:rPr>
        <w:t xml:space="preserve">Regional Instability </w:t>
      </w:r>
      <w:r w:rsidRPr="00AC14A1">
        <w:rPr>
          <w:rStyle w:val="StyleUnderline"/>
        </w:rPr>
        <w:t xml:space="preserve">The spread of nuclear weapons also </w:t>
      </w:r>
      <w:r w:rsidRPr="00AC14A1">
        <w:rPr>
          <w:rStyle w:val="Emphasis"/>
        </w:rPr>
        <w:t>emboldens nuclear powers</w:t>
      </w:r>
      <w:r w:rsidRPr="0097575D">
        <w:rPr>
          <w:sz w:val="16"/>
        </w:rPr>
        <w:t xml:space="preserve">, </w:t>
      </w:r>
      <w:r w:rsidRPr="00AC14A1">
        <w:rPr>
          <w:rStyle w:val="StyleUnderline"/>
        </w:rPr>
        <w:t xml:space="preserve">contributing to </w:t>
      </w:r>
      <w:r w:rsidRPr="00AC14A1">
        <w:rPr>
          <w:rStyle w:val="Emphasis"/>
        </w:rPr>
        <w:t>regional instability</w:t>
      </w:r>
      <w:r w:rsidRPr="0097575D">
        <w:rPr>
          <w:sz w:val="16"/>
        </w:rPr>
        <w:t xml:space="preserve">. </w:t>
      </w:r>
      <w:r w:rsidRPr="00AC14A1">
        <w:rPr>
          <w:rStyle w:val="StyleUnderline"/>
        </w:rPr>
        <w:t>States that lack nuclear weapons need to fear direct</w:t>
      </w:r>
      <w:r w:rsidRPr="0097575D">
        <w:rPr>
          <w:sz w:val="16"/>
        </w:rPr>
        <w:t xml:space="preserve"> </w:t>
      </w:r>
      <w:r w:rsidRPr="00AC14A1">
        <w:rPr>
          <w:rStyle w:val="StyleUnderline"/>
        </w:rPr>
        <w:t>military attack</w:t>
      </w:r>
      <w:r w:rsidRPr="00DD70AC">
        <w:rPr>
          <w:rStyle w:val="StyleUnderline"/>
        </w:rPr>
        <w:t xml:space="preserve"> from other states, but states with </w:t>
      </w:r>
      <w:r w:rsidRPr="00DD70AC">
        <w:rPr>
          <w:rStyle w:val="Emphasis"/>
        </w:rPr>
        <w:t>nuclear weapons</w:t>
      </w:r>
      <w:r w:rsidRPr="00DD70AC">
        <w:rPr>
          <w:rStyle w:val="StyleUnderline"/>
        </w:rPr>
        <w:t xml:space="preserve"> can be confident that they can deter an intentional military attack, giving them an incentive</w:t>
      </w:r>
      <w:r w:rsidRPr="0097575D">
        <w:rPr>
          <w:sz w:val="16"/>
        </w:rPr>
        <w:t xml:space="preserve"> </w:t>
      </w:r>
      <w:r w:rsidRPr="00DD70AC">
        <w:rPr>
          <w:rStyle w:val="StyleUnderline"/>
        </w:rPr>
        <w:t>to be more aggressive in the conduct of their foreign policy</w:t>
      </w:r>
      <w:r w:rsidRPr="0097575D">
        <w:rPr>
          <w:sz w:val="16"/>
        </w:rPr>
        <w:t>. In this way, n</w:t>
      </w:r>
      <w:r w:rsidRPr="00DD70AC">
        <w:rPr>
          <w:rStyle w:val="StyleUnderline"/>
        </w:rPr>
        <w:t xml:space="preserve">uclear weapons provide a shield under which states can feel free to engage in </w:t>
      </w:r>
      <w:r w:rsidRPr="00DD70AC">
        <w:rPr>
          <w:rStyle w:val="Emphasis"/>
        </w:rPr>
        <w:t>lower-level aggression</w:t>
      </w:r>
      <w:r w:rsidRPr="0097575D">
        <w:rPr>
          <w:sz w:val="16"/>
        </w:rPr>
        <w:t xml:space="preserve">. Indeed, international relations theories about the ‘stability-instability paradox’ maintain that stability at the nuclear level contributes to conventional instability.60 </w:t>
      </w:r>
      <w:r w:rsidRPr="00EA2C68">
        <w:rPr>
          <w:rStyle w:val="Emphasis"/>
          <w:highlight w:val="cyan"/>
        </w:rPr>
        <w:t>Historically</w:t>
      </w:r>
      <w:r w:rsidRPr="0097575D">
        <w:rPr>
          <w:sz w:val="16"/>
        </w:rPr>
        <w:t xml:space="preserve">, we have seen that </w:t>
      </w:r>
      <w:r w:rsidRPr="00F46B2C">
        <w:rPr>
          <w:rStyle w:val="StyleUnderline"/>
        </w:rPr>
        <w:t xml:space="preserve">the </w:t>
      </w:r>
      <w:r w:rsidRPr="00EA2C68">
        <w:rPr>
          <w:rStyle w:val="Emphasis"/>
          <w:highlight w:val="cyan"/>
        </w:rPr>
        <w:t>spread</w:t>
      </w:r>
      <w:r w:rsidRPr="00F46B2C">
        <w:rPr>
          <w:rStyle w:val="Emphasis"/>
        </w:rPr>
        <w:t xml:space="preserve"> of nuclear weapons</w:t>
      </w:r>
      <w:r w:rsidRPr="00F46B2C">
        <w:rPr>
          <w:rStyle w:val="StyleUnderline"/>
        </w:rPr>
        <w:t xml:space="preserve"> has emboldened their possessors and </w:t>
      </w:r>
      <w:r w:rsidRPr="00EA2C68">
        <w:rPr>
          <w:rStyle w:val="StyleUnderline"/>
          <w:highlight w:val="cyan"/>
        </w:rPr>
        <w:t xml:space="preserve">contributed to </w:t>
      </w:r>
      <w:r w:rsidRPr="00EA2C68">
        <w:rPr>
          <w:rStyle w:val="Emphasis"/>
          <w:highlight w:val="cyan"/>
        </w:rPr>
        <w:t>regional instability</w:t>
      </w:r>
      <w:r w:rsidRPr="0097575D">
        <w:rPr>
          <w:sz w:val="16"/>
        </w:rPr>
        <w:t xml:space="preserve">. </w:t>
      </w:r>
      <w:r w:rsidRPr="00F46B2C">
        <w:rPr>
          <w:rStyle w:val="StyleUnderline"/>
        </w:rPr>
        <w:t>Recent scholarly analyses have demonstrated that, after controlling for other relevant factors, nuclear-weapon states are more likely to engage in conflict than nonnuclear</w:t>
      </w:r>
      <w:r w:rsidRPr="0097575D">
        <w:rPr>
          <w:sz w:val="16"/>
        </w:rPr>
        <w:t>-</w:t>
      </w:r>
      <w:r w:rsidRPr="00F46B2C">
        <w:rPr>
          <w:rStyle w:val="StyleUnderline"/>
        </w:rPr>
        <w:t>weapon states</w:t>
      </w:r>
      <w:r w:rsidRPr="0097575D">
        <w:rPr>
          <w:sz w:val="16"/>
        </w:rPr>
        <w:t xml:space="preserve"> and that </w:t>
      </w:r>
      <w:r w:rsidRPr="00E162CB">
        <w:rPr>
          <w:rStyle w:val="StyleUnderline"/>
        </w:rPr>
        <w:t>this aggressiveness is more pronounced in new nuclear states</w:t>
      </w:r>
      <w:r w:rsidRPr="00F46B2C">
        <w:rPr>
          <w:rStyle w:val="StyleUnderline"/>
        </w:rPr>
        <w:t xml:space="preserve"> that have less experience with nuclear diplomacy.</w:t>
      </w:r>
      <w:r w:rsidRPr="0097575D">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2E4F2D">
        <w:rPr>
          <w:rStyle w:val="StyleUnderline"/>
        </w:rPr>
        <w:t>nuclear-armed Iran would likely step up support to terrorist and proxy groups and engage in more aggressive coercive diplomacy</w:t>
      </w:r>
      <w:r w:rsidRPr="0097575D">
        <w:rPr>
          <w:sz w:val="16"/>
        </w:rPr>
        <w:t xml:space="preserve">. With a nuclear-armed Iran increasingly throwing its weight around in the region, </w:t>
      </w:r>
      <w:r w:rsidRPr="002E4F2D">
        <w:rPr>
          <w:rStyle w:val="Emphasis"/>
        </w:rPr>
        <w:t>we could witness an even more crisis prone Middle East.</w:t>
      </w:r>
      <w:r w:rsidRPr="0097575D">
        <w:rPr>
          <w:sz w:val="16"/>
        </w:rPr>
        <w:t xml:space="preserve"> </w:t>
      </w:r>
      <w:r w:rsidRPr="002E4F2D">
        <w:rPr>
          <w:rStyle w:val="StyleUnderline"/>
        </w:rPr>
        <w:t>And in a poly-nuclear Middle East</w:t>
      </w:r>
      <w:r w:rsidRPr="0097575D">
        <w:rPr>
          <w:sz w:val="16"/>
        </w:rPr>
        <w:t xml:space="preserve"> with Israel, Iran, and, in the future, possibly other states, armed with nuclear weapons, </w:t>
      </w:r>
      <w:r w:rsidRPr="00F46B2C">
        <w:rPr>
          <w:rStyle w:val="Emphasis"/>
        </w:rPr>
        <w:t>any</w:t>
      </w:r>
      <w:r w:rsidRPr="00F46B2C">
        <w:rPr>
          <w:rStyle w:val="StyleUnderline"/>
        </w:rPr>
        <w:t xml:space="preserve"> one of those </w:t>
      </w:r>
      <w:r w:rsidRPr="00EA2C68">
        <w:rPr>
          <w:rStyle w:val="Emphasis"/>
          <w:highlight w:val="cyan"/>
        </w:rPr>
        <w:t>crises</w:t>
      </w:r>
      <w:r w:rsidRPr="00EA2C68">
        <w:rPr>
          <w:rStyle w:val="StyleUnderline"/>
          <w:highlight w:val="cyan"/>
        </w:rPr>
        <w:t xml:space="preserve"> could result in a </w:t>
      </w:r>
      <w:r w:rsidRPr="00EA2C68">
        <w:rPr>
          <w:rStyle w:val="Emphasis"/>
          <w:highlight w:val="cyan"/>
        </w:rPr>
        <w:t>catastrophic nuclear exchange</w:t>
      </w:r>
      <w:r w:rsidRPr="00F46B2C">
        <w:rPr>
          <w:rStyle w:val="StyleUnderline"/>
        </w:rPr>
        <w:t>.</w:t>
      </w:r>
    </w:p>
    <w:p w14:paraId="12327998" w14:textId="77777777" w:rsidR="00BE690E" w:rsidRDefault="00BE690E" w:rsidP="00BE690E">
      <w:pPr>
        <w:pStyle w:val="Heading2"/>
      </w:pPr>
      <w:r>
        <w:lastRenderedPageBreak/>
        <w:t>Solvency</w:t>
      </w:r>
    </w:p>
    <w:p w14:paraId="356F75B1" w14:textId="77777777" w:rsidR="00BE690E" w:rsidRDefault="00BE690E" w:rsidP="00BE690E">
      <w:pPr>
        <w:pStyle w:val="Heading3"/>
      </w:pPr>
      <w:r>
        <w:lastRenderedPageBreak/>
        <w:t>Solvency---General---2NC</w:t>
      </w:r>
    </w:p>
    <w:p w14:paraId="1002C6FE" w14:textId="77777777" w:rsidR="00BE690E" w:rsidRDefault="00BE690E" w:rsidP="00BE690E">
      <w:pPr>
        <w:pStyle w:val="Heading4"/>
      </w:pPr>
      <w:r>
        <w:t xml:space="preserve">Japan wants to be consulted---their own Arctic policy cites close government collaboration and consulting the Arctic Council. </w:t>
      </w:r>
    </w:p>
    <w:p w14:paraId="5598C0E2" w14:textId="77777777" w:rsidR="00BE690E" w:rsidRPr="00D614F1" w:rsidRDefault="00BE690E" w:rsidP="00BE690E">
      <w:r w:rsidRPr="00D614F1">
        <w:t xml:space="preserve">Akiho </w:t>
      </w:r>
      <w:r w:rsidRPr="00D614F1">
        <w:rPr>
          <w:rStyle w:val="Style13ptBold"/>
        </w:rPr>
        <w:t>Shibata et al</w:t>
      </w:r>
      <w:r w:rsidRPr="00D614F1">
        <w:t>, 20</w:t>
      </w:r>
      <w:r w:rsidRPr="00D614F1">
        <w:rPr>
          <w:rStyle w:val="Style13ptBold"/>
        </w:rPr>
        <w:t>15</w:t>
      </w:r>
      <w:r w:rsidRPr="00D614F1">
        <w:t>, Japan’s Arctic Policy 201</w:t>
      </w:r>
      <w:r>
        <w:t xml:space="preserve">5-2025 [Akiho Shibata is a professor at Kobe University; Principal Investigator, </w:t>
      </w:r>
      <w:proofErr w:type="spellStart"/>
      <w:r>
        <w:t>ArCS</w:t>
      </w:r>
      <w:proofErr w:type="spellEnd"/>
      <w:r>
        <w:t xml:space="preserve"> II Research Program on International Law] </w:t>
      </w:r>
      <w:hyperlink r:id="rId22" w:history="1">
        <w:r w:rsidRPr="00C5167F">
          <w:rPr>
            <w:rStyle w:val="Hyperlink"/>
          </w:rPr>
          <w:t>https://www.research.kobe-u.ac.jp/gsics-pcrc/pdf/ArCS2_Int'lLaw_BPS_12_E_PB_Mar_2025.pdf</w:t>
        </w:r>
      </w:hyperlink>
      <w:r>
        <w:t xml:space="preserve"> [</w:t>
      </w:r>
      <w:proofErr w:type="spellStart"/>
      <w:r>
        <w:t>maanyata</w:t>
      </w:r>
      <w:proofErr w:type="spellEnd"/>
      <w:r>
        <w:t>]</w:t>
      </w:r>
    </w:p>
    <w:p w14:paraId="602C8A4C" w14:textId="77777777" w:rsidR="00BE690E" w:rsidRDefault="00BE690E" w:rsidP="00BE690E">
      <w:pPr>
        <w:rPr>
          <w:rStyle w:val="StyleUnderline"/>
        </w:rPr>
      </w:pPr>
      <w:r w:rsidRPr="00D614F1">
        <w:rPr>
          <w:sz w:val="16"/>
        </w:rPr>
        <w:t xml:space="preserve">While the promotion of Arctic research and development would remain central to Japan's Arctic Policy, </w:t>
      </w:r>
      <w:r w:rsidRPr="00D614F1">
        <w:rPr>
          <w:rStyle w:val="StyleUnderline"/>
        </w:rPr>
        <w:t xml:space="preserve">there is </w:t>
      </w:r>
      <w:r w:rsidRPr="00085ED0">
        <w:rPr>
          <w:rStyle w:val="StyleUnderline"/>
          <w:highlight w:val="cyan"/>
        </w:rPr>
        <w:t>room for</w:t>
      </w:r>
      <w:r w:rsidRPr="00D614F1">
        <w:rPr>
          <w:rStyle w:val="StyleUnderline"/>
        </w:rPr>
        <w:t xml:space="preserve"> improvements to enhance measures for </w:t>
      </w:r>
      <w:r w:rsidRPr="00085ED0">
        <w:rPr>
          <w:rStyle w:val="Emphasis"/>
          <w:highlight w:val="cyan"/>
        </w:rPr>
        <w:t>more effective</w:t>
      </w:r>
      <w:r w:rsidRPr="00D614F1">
        <w:rPr>
          <w:rStyle w:val="Emphasis"/>
        </w:rPr>
        <w:t xml:space="preserve"> involvement in and </w:t>
      </w:r>
      <w:r w:rsidRPr="00085ED0">
        <w:rPr>
          <w:rStyle w:val="Emphasis"/>
          <w:highlight w:val="cyan"/>
        </w:rPr>
        <w:t>contribution to Arctic</w:t>
      </w:r>
      <w:r w:rsidRPr="00D614F1">
        <w:rPr>
          <w:rStyle w:val="Emphasis"/>
        </w:rPr>
        <w:t xml:space="preserve"> international </w:t>
      </w:r>
      <w:r w:rsidRPr="00085ED0">
        <w:rPr>
          <w:rStyle w:val="Emphasis"/>
          <w:highlight w:val="cyan"/>
        </w:rPr>
        <w:t>cooperation</w:t>
      </w:r>
      <w:r w:rsidRPr="00D614F1">
        <w:rPr>
          <w:sz w:val="16"/>
        </w:rPr>
        <w:t xml:space="preserve"> through Japan's research and development. The Arctic Council remains an important forum in this regard, despite some political sensitivities due to the Russian invasion of Ukraine. A clear government policy should strategically guide Japan's overall engagement with Arctic Council working groups and expert groups. When engaging in each of the working groups, </w:t>
      </w:r>
      <w:r w:rsidRPr="00085ED0">
        <w:rPr>
          <w:rStyle w:val="Emphasis"/>
          <w:highlight w:val="cyan"/>
        </w:rPr>
        <w:t>close collaboration should</w:t>
      </w:r>
      <w:r w:rsidRPr="00D614F1">
        <w:rPr>
          <w:rStyle w:val="Emphasis"/>
        </w:rPr>
        <w:t xml:space="preserve"> exist </w:t>
      </w:r>
      <w:r w:rsidRPr="00085ED0">
        <w:rPr>
          <w:rStyle w:val="Emphasis"/>
          <w:highlight w:val="cyan"/>
        </w:rPr>
        <w:t>among</w:t>
      </w:r>
      <w:r w:rsidRPr="00D614F1">
        <w:rPr>
          <w:rStyle w:val="StyleUnderline"/>
        </w:rPr>
        <w:t xml:space="preserve"> </w:t>
      </w:r>
      <w:r w:rsidRPr="00085ED0">
        <w:rPr>
          <w:rStyle w:val="Emphasis"/>
          <w:highlight w:val="cyan"/>
        </w:rPr>
        <w:t>relevant</w:t>
      </w:r>
      <w:r w:rsidRPr="00D614F1">
        <w:rPr>
          <w:rStyle w:val="Emphasis"/>
        </w:rPr>
        <w:t xml:space="preserve"> </w:t>
      </w:r>
      <w:r w:rsidRPr="00085ED0">
        <w:rPr>
          <w:rStyle w:val="Emphasis"/>
          <w:highlight w:val="cyan"/>
        </w:rPr>
        <w:t>government officials</w:t>
      </w:r>
      <w:r w:rsidRPr="00D614F1">
        <w:rPr>
          <w:rStyle w:val="Emphasis"/>
        </w:rPr>
        <w:t>,</w:t>
      </w:r>
      <w:r w:rsidRPr="00D614F1">
        <w:rPr>
          <w:rStyle w:val="StyleUnderline"/>
        </w:rPr>
        <w:t xml:space="preserve"> social science researchers who can understand the legal and policy implications of the discussions held there, and scientists with scientific and technological knowledge</w:t>
      </w:r>
      <w:r w:rsidRPr="00D614F1">
        <w:rPr>
          <w:sz w:val="16"/>
        </w:rPr>
        <w:t xml:space="preserve">. </w:t>
      </w:r>
      <w:r w:rsidRPr="00D614F1">
        <w:rPr>
          <w:rStyle w:val="StyleUnderline"/>
        </w:rPr>
        <w:t>One effective approach is</w:t>
      </w:r>
      <w:r w:rsidRPr="00D614F1">
        <w:rPr>
          <w:sz w:val="16"/>
        </w:rPr>
        <w:t xml:space="preserve"> to explore themes </w:t>
      </w:r>
      <w:r w:rsidRPr="00D614F1">
        <w:rPr>
          <w:rStyle w:val="StyleUnderline"/>
        </w:rPr>
        <w:t xml:space="preserve">where </w:t>
      </w:r>
      <w:r w:rsidRPr="00085ED0">
        <w:rPr>
          <w:rStyle w:val="Emphasis"/>
          <w:highlight w:val="cyan"/>
        </w:rPr>
        <w:t>Japan can</w:t>
      </w:r>
      <w:r w:rsidRPr="00D614F1">
        <w:rPr>
          <w:rStyle w:val="StyleUnderline"/>
        </w:rPr>
        <w:t xml:space="preserve"> </w:t>
      </w:r>
      <w:r w:rsidRPr="00085ED0">
        <w:rPr>
          <w:rStyle w:val="StyleUnderline"/>
          <w:highlight w:val="cyan"/>
        </w:rPr>
        <w:t>make substantive contributions</w:t>
      </w:r>
      <w:r w:rsidRPr="00D614F1">
        <w:rPr>
          <w:rStyle w:val="StyleUnderline"/>
        </w:rPr>
        <w:t xml:space="preserve"> </w:t>
      </w:r>
      <w:r w:rsidRPr="00085ED0">
        <w:rPr>
          <w:rStyle w:val="StyleUnderline"/>
          <w:highlight w:val="cyan"/>
        </w:rPr>
        <w:t xml:space="preserve">by </w:t>
      </w:r>
      <w:r w:rsidRPr="00085ED0">
        <w:rPr>
          <w:rStyle w:val="Emphasis"/>
          <w:highlight w:val="cyan"/>
        </w:rPr>
        <w:t>actively consult</w:t>
      </w:r>
      <w:r w:rsidRPr="00085ED0">
        <w:rPr>
          <w:rStyle w:val="StyleUnderline"/>
          <w:highlight w:val="cyan"/>
        </w:rPr>
        <w:t>ing</w:t>
      </w:r>
      <w:r w:rsidRPr="00D614F1">
        <w:rPr>
          <w:rStyle w:val="StyleUnderline"/>
        </w:rPr>
        <w:t xml:space="preserve"> </w:t>
      </w:r>
      <w:r w:rsidRPr="00085ED0">
        <w:rPr>
          <w:rStyle w:val="StyleUnderline"/>
          <w:highlight w:val="cyan"/>
        </w:rPr>
        <w:t>with</w:t>
      </w:r>
      <w:r w:rsidRPr="00D614F1">
        <w:rPr>
          <w:rStyle w:val="StyleUnderline"/>
        </w:rPr>
        <w:t xml:space="preserve"> working group secretariats</w:t>
      </w:r>
      <w:r w:rsidRPr="00D614F1">
        <w:rPr>
          <w:sz w:val="16"/>
        </w:rPr>
        <w:t xml:space="preserve">, who are </w:t>
      </w:r>
      <w:proofErr w:type="gramStart"/>
      <w:r w:rsidRPr="00D614F1">
        <w:rPr>
          <w:sz w:val="16"/>
        </w:rPr>
        <w:t>well aware</w:t>
      </w:r>
      <w:proofErr w:type="gramEnd"/>
      <w:r w:rsidRPr="00D614F1">
        <w:rPr>
          <w:sz w:val="16"/>
        </w:rPr>
        <w:t xml:space="preserve"> </w:t>
      </w:r>
      <w:r w:rsidRPr="00D614F1">
        <w:rPr>
          <w:rStyle w:val="StyleUnderline"/>
        </w:rPr>
        <w:t>of</w:t>
      </w:r>
      <w:r w:rsidRPr="00D614F1">
        <w:rPr>
          <w:sz w:val="16"/>
        </w:rPr>
        <w:t xml:space="preserve"> the </w:t>
      </w:r>
      <w:r w:rsidRPr="00085ED0">
        <w:rPr>
          <w:rStyle w:val="Emphasis"/>
          <w:highlight w:val="cyan"/>
        </w:rPr>
        <w:t>Arctic Council</w:t>
      </w:r>
      <w:r w:rsidRPr="00D614F1">
        <w:rPr>
          <w:sz w:val="16"/>
        </w:rPr>
        <w:t xml:space="preserve">'s needs. Amid the ongoing invasion of Ukraine, the role of the Council's chair is becoming increasingly important, and proactive communication with the </w:t>
      </w:r>
      <w:proofErr w:type="spellStart"/>
      <w:r w:rsidRPr="00D614F1">
        <w:rPr>
          <w:sz w:val="16"/>
        </w:rPr>
        <w:t>chairship</w:t>
      </w:r>
      <w:proofErr w:type="spellEnd"/>
      <w:r w:rsidRPr="00D614F1">
        <w:rPr>
          <w:sz w:val="16"/>
        </w:rPr>
        <w:t xml:space="preserve"> would also bring opportunities for </w:t>
      </w:r>
      <w:r w:rsidRPr="00D614F1">
        <w:rPr>
          <w:rStyle w:val="StyleUnderline"/>
        </w:rPr>
        <w:t>Japan to engage in the Arctic cooperation through research and development.</w:t>
      </w:r>
    </w:p>
    <w:p w14:paraId="27C26A8A" w14:textId="77777777" w:rsidR="00BE690E" w:rsidRDefault="00BE690E" w:rsidP="00BE690E">
      <w:pPr>
        <w:pStyle w:val="Heading3"/>
      </w:pPr>
      <w:r>
        <w:lastRenderedPageBreak/>
        <w:t>Solvency---Say Yes---2NC</w:t>
      </w:r>
    </w:p>
    <w:p w14:paraId="687DFD4F" w14:textId="77777777" w:rsidR="00BE690E" w:rsidRDefault="00BE690E" w:rsidP="00BE690E">
      <w:pPr>
        <w:pStyle w:val="Heading4"/>
      </w:pPr>
      <w:r>
        <w:t>Japan wants cooperation</w:t>
      </w:r>
    </w:p>
    <w:p w14:paraId="446B9CFC" w14:textId="77777777" w:rsidR="00BE690E" w:rsidRPr="00A73BCD" w:rsidRDefault="00BE690E" w:rsidP="00BE690E">
      <w:pPr>
        <w:rPr>
          <w:rStyle w:val="StyleUnderline"/>
        </w:rPr>
      </w:pPr>
      <w:r>
        <w:rPr>
          <w:rStyle w:val="Style13ptBold"/>
        </w:rPr>
        <w:t>Tatsumi</w:t>
      </w:r>
      <w:r w:rsidRPr="00A73BCD">
        <w:rPr>
          <w:rStyle w:val="Style13ptBold"/>
        </w:rPr>
        <w:t xml:space="preserve"> 25 </w:t>
      </w:r>
      <w:r>
        <w:t>[Y</w:t>
      </w:r>
      <w:r w:rsidRPr="00A73BCD">
        <w:t>uki Tatsumi is a Senior Fellow and Co-Director of the East Asia Program and Director of the Japan Program at the Stimson Center (</w:t>
      </w:r>
      <w:proofErr w:type="gramStart"/>
      <w:r w:rsidRPr="00A73BCD">
        <w:t>4-4-2025;</w:t>
      </w:r>
      <w:proofErr w:type="gramEnd"/>
      <w:r w:rsidRPr="00A73BCD">
        <w:t xml:space="preserve"> Back to the Future? The Implications of Growing Strategic Competition in the Arctic for the US-Japan Alliance • Stimson Center; 7-6-2025; Stimson Center; https://www.stimson.org/2025/implications-strategic-competition-arctic-us-japan-alliance/</w:t>
      </w:r>
      <w:r>
        <w:t>]</w:t>
      </w:r>
    </w:p>
    <w:p w14:paraId="6F724EDA" w14:textId="77777777" w:rsidR="00BE690E" w:rsidRDefault="00BE690E" w:rsidP="00BE690E">
      <w:pPr>
        <w:rPr>
          <w:sz w:val="14"/>
        </w:rPr>
      </w:pPr>
      <w:r w:rsidRPr="00085ED0">
        <w:rPr>
          <w:rStyle w:val="StyleUnderline"/>
          <w:highlight w:val="cyan"/>
        </w:rPr>
        <w:t>Given the emergence of the Arctic as the next ground for geostrategic competition</w:t>
      </w:r>
      <w:r w:rsidRPr="00BC7CAE">
        <w:rPr>
          <w:rStyle w:val="StyleUnderline"/>
        </w:rPr>
        <w:t xml:space="preserve">, security cooperation in </w:t>
      </w:r>
      <w:r w:rsidRPr="00085ED0">
        <w:rPr>
          <w:rStyle w:val="StyleUnderline"/>
          <w:highlight w:val="cyan"/>
        </w:rPr>
        <w:t>the Arctic</w:t>
      </w:r>
      <w:r w:rsidRPr="00BC7CAE">
        <w:rPr>
          <w:rStyle w:val="StyleUnderline"/>
        </w:rPr>
        <w:t xml:space="preserve"> and the broader North Pacific </w:t>
      </w:r>
      <w:r w:rsidRPr="00085ED0">
        <w:rPr>
          <w:rStyle w:val="StyleUnderline"/>
          <w:highlight w:val="cyan"/>
        </w:rPr>
        <w:t>may re-emerge as places for deeper U.S.-Japan alliance</w:t>
      </w:r>
      <w:r w:rsidRPr="00BC7CAE">
        <w:rPr>
          <w:sz w:val="14"/>
        </w:rPr>
        <w:t xml:space="preserve"> cooperation as Japan looks to push for greater cooperation with Northern European countries. In fact, </w:t>
      </w:r>
      <w:r w:rsidRPr="00BC7CAE">
        <w:rPr>
          <w:rStyle w:val="StyleUnderline"/>
        </w:rPr>
        <w:t>despite rising tensions in the trans-Atlantic alliance over the handling of the Russia-Ukraine war and trade, the Arctic provides a unique opportunity for greater cooperation.</w:t>
      </w:r>
      <w:r w:rsidRPr="00BC7CAE">
        <w:rPr>
          <w:sz w:val="14"/>
        </w:rPr>
        <w:t xml:space="preserve"> Indeed</w:t>
      </w:r>
      <w:r w:rsidRPr="00BC7CAE">
        <w:rPr>
          <w:rStyle w:val="StyleUnderline"/>
        </w:rPr>
        <w:t xml:space="preserve">, </w:t>
      </w:r>
      <w:r w:rsidRPr="00085ED0">
        <w:rPr>
          <w:rStyle w:val="StyleUnderline"/>
          <w:highlight w:val="cyan"/>
        </w:rPr>
        <w:t>Japan’s approach to the Arctic</w:t>
      </w:r>
      <w:r w:rsidRPr="00BC7CAE">
        <w:rPr>
          <w:rStyle w:val="StyleUnderline"/>
        </w:rPr>
        <w:t xml:space="preserve">—primarily </w:t>
      </w:r>
      <w:r w:rsidRPr="00085ED0">
        <w:rPr>
          <w:rStyle w:val="StyleUnderline"/>
          <w:highlight w:val="cyan"/>
        </w:rPr>
        <w:t>focused on scientific research and</w:t>
      </w:r>
      <w:r w:rsidRPr="00BC7CAE">
        <w:rPr>
          <w:rStyle w:val="StyleUnderline"/>
        </w:rPr>
        <w:t xml:space="preserve"> environmental </w:t>
      </w:r>
      <w:r w:rsidRPr="00085ED0">
        <w:rPr>
          <w:rStyle w:val="StyleUnderline"/>
          <w:highlight w:val="cyan"/>
        </w:rPr>
        <w:t>conservation</w:t>
      </w:r>
      <w:r w:rsidRPr="00BC7CAE">
        <w:rPr>
          <w:rStyle w:val="StyleUnderline"/>
        </w:rPr>
        <w:t>—</w:t>
      </w:r>
      <w:r w:rsidRPr="00085ED0">
        <w:rPr>
          <w:rStyle w:val="StyleUnderline"/>
          <w:highlight w:val="cyan"/>
        </w:rPr>
        <w:t>makes</w:t>
      </w:r>
      <w:r w:rsidRPr="00BC7CAE">
        <w:rPr>
          <w:rStyle w:val="StyleUnderline"/>
        </w:rPr>
        <w:t xml:space="preserve"> </w:t>
      </w:r>
      <w:r w:rsidRPr="00085ED0">
        <w:rPr>
          <w:rStyle w:val="StyleUnderline"/>
          <w:highlight w:val="cyan"/>
        </w:rPr>
        <w:t>Tokyo well-positioned to facilitate the cooperation between the U.S., Japan, and North Europe</w:t>
      </w:r>
      <w:r w:rsidRPr="00BC7CAE">
        <w:rPr>
          <w:sz w:val="14"/>
        </w:rPr>
        <w:t xml:space="preserve"> at a critical juncture for the future of the trans-Atlantic alliance. </w:t>
      </w:r>
      <w:r w:rsidRPr="00BC7CAE">
        <w:rPr>
          <w:rStyle w:val="StyleUnderline"/>
        </w:rPr>
        <w:t>In the context of the U.S.-Japan</w:t>
      </w:r>
      <w:r w:rsidRPr="00BC7CAE">
        <w:rPr>
          <w:sz w:val="14"/>
        </w:rPr>
        <w:t xml:space="preserve"> alliance, </w:t>
      </w:r>
      <w:r w:rsidRPr="00BC7CAE">
        <w:rPr>
          <w:rStyle w:val="StyleUnderline"/>
        </w:rPr>
        <w:t>Japan can leverage the assets and capabilities that the Japan Maritime Self-Defense Force (JMSDF) has already developed to enhance its role in surveillance and intelligence-gathering in the North Pacific</w:t>
      </w:r>
      <w:r w:rsidRPr="00BC7CAE">
        <w:rPr>
          <w:sz w:val="14"/>
        </w:rPr>
        <w:t xml:space="preserve">. Even after the Cold War, the JMSDF maintained its surveillance and intelligence-gathering operations in the North to keep not only North Korea’s but also China’s and Russia’s military behavior in check. These efforts may need to be enhanced once again, especially given the elevated level of military activities by China and Russia. The biggest challenge for Japan may lie in resource allocation. Japan has spent the last 10-15 years redirecting its defense investment and its force posture to focus more on defending the Southwestern Islands. The resurgence of the Cold War-era challenge from the North could complicate the ongoing effort, as Japan now </w:t>
      </w:r>
      <w:proofErr w:type="gramStart"/>
      <w:r w:rsidRPr="00BC7CAE">
        <w:rPr>
          <w:sz w:val="14"/>
        </w:rPr>
        <w:t>has to</w:t>
      </w:r>
      <w:proofErr w:type="gramEnd"/>
      <w:r w:rsidRPr="00BC7CAE">
        <w:rPr>
          <w:sz w:val="14"/>
        </w:rPr>
        <w:t xml:space="preserve"> respond to the security concern in the North once again. However, as Japan anticipates a U.S. request to “do more” in the U.S.-Japan alliance, enhancing its investment to support Japan’s capability for North Pacific security can offer a meaningful option. </w:t>
      </w:r>
    </w:p>
    <w:p w14:paraId="0F480333" w14:textId="77777777" w:rsidR="00BE690E" w:rsidRDefault="00BE690E" w:rsidP="00BE690E">
      <w:pPr>
        <w:pStyle w:val="Heading4"/>
      </w:pPr>
      <w:r>
        <w:t>Japan wants to cooperate with the US</w:t>
      </w:r>
    </w:p>
    <w:p w14:paraId="58AF74B2" w14:textId="77777777" w:rsidR="00BE690E" w:rsidRDefault="00BE690E" w:rsidP="00BE690E">
      <w:pPr>
        <w:tabs>
          <w:tab w:val="left" w:pos="5120"/>
        </w:tabs>
        <w:rPr>
          <w:sz w:val="14"/>
        </w:rPr>
      </w:pPr>
      <w:r w:rsidRPr="00A73BCD">
        <w:rPr>
          <w:rStyle w:val="Style13ptBold"/>
        </w:rPr>
        <w:t>Hayata 24</w:t>
      </w:r>
      <w:r>
        <w:rPr>
          <w:rStyle w:val="Style13ptBold"/>
        </w:rPr>
        <w:t xml:space="preserve"> </w:t>
      </w:r>
      <w:r>
        <w:t>[</w:t>
      </w:r>
      <w:proofErr w:type="spellStart"/>
      <w:r>
        <w:t>S</w:t>
      </w:r>
      <w:r w:rsidRPr="00926040">
        <w:t>akikio</w:t>
      </w:r>
      <w:proofErr w:type="spellEnd"/>
      <w:r w:rsidRPr="00926040">
        <w:t xml:space="preserve"> Hayata Research Fellow at the Ocean Policy Research Institute of the Sasakawa Peace Foundation in Japan (“Japan's Arctic Policy: Current Status and Challenges”, Asian Pacific </w:t>
      </w:r>
      <w:proofErr w:type="spellStart"/>
      <w:r w:rsidRPr="00926040">
        <w:t>Bulietin</w:t>
      </w:r>
      <w:proofErr w:type="spellEnd"/>
      <w:r w:rsidRPr="00926040">
        <w:t>, 8/15/</w:t>
      </w:r>
      <w:proofErr w:type="gramStart"/>
      <w:r w:rsidRPr="00926040">
        <w:t>24  https://scholarspace.manoa.hawaii.edu/server/api/core/bitstreams/1e59a719-5e4e-46b6-bb92-bc5e4d1d59f9/content</w:t>
      </w:r>
      <w:proofErr w:type="gramEnd"/>
      <w:r>
        <w:t>]</w:t>
      </w:r>
    </w:p>
    <w:p w14:paraId="5E1CC134" w14:textId="77777777" w:rsidR="00BE690E" w:rsidRDefault="00BE690E" w:rsidP="00BE690E">
      <w:pPr>
        <w:rPr>
          <w:sz w:val="12"/>
        </w:rPr>
      </w:pPr>
      <w:r w:rsidRPr="00085ED0">
        <w:rPr>
          <w:rStyle w:val="StyleUnderline"/>
          <w:highlight w:val="cyan"/>
        </w:rPr>
        <w:t>Science and science diplomacy have always been key priorities for Japan</w:t>
      </w:r>
      <w:r w:rsidRPr="00085ED0">
        <w:rPr>
          <w:sz w:val="12"/>
          <w:highlight w:val="cyan"/>
        </w:rPr>
        <w:t>.</w:t>
      </w:r>
      <w:r w:rsidRPr="00467CF2">
        <w:rPr>
          <w:sz w:val="12"/>
        </w:rPr>
        <w:t xml:space="preserve"> During the negotiations of the 2017 Agreement on Scientific Cooperation under the auspices of the Arctic Council, </w:t>
      </w:r>
      <w:r w:rsidRPr="00467CF2">
        <w:rPr>
          <w:rStyle w:val="StyleUnderline"/>
        </w:rPr>
        <w:t>Japan was one of the few key observer states that positively contributed to the negotiations</w:t>
      </w:r>
      <w:r w:rsidRPr="00467CF2">
        <w:rPr>
          <w:sz w:val="12"/>
        </w:rPr>
        <w:t xml:space="preserve">. </w:t>
      </w:r>
      <w:r w:rsidRPr="00085ED0">
        <w:rPr>
          <w:rStyle w:val="StyleUnderline"/>
          <w:highlight w:val="cyan"/>
        </w:rPr>
        <w:t>Japan has been actively involved in Arctic research</w:t>
      </w:r>
      <w:r w:rsidRPr="00467CF2">
        <w:rPr>
          <w:rStyle w:val="StyleUnderline"/>
        </w:rPr>
        <w:t xml:space="preserve"> </w:t>
      </w:r>
      <w:r w:rsidRPr="00085ED0">
        <w:rPr>
          <w:rStyle w:val="StyleUnderline"/>
          <w:highlight w:val="cyan"/>
        </w:rPr>
        <w:t>through various</w:t>
      </w:r>
      <w:r w:rsidRPr="00467CF2">
        <w:rPr>
          <w:rStyle w:val="StyleUnderline"/>
        </w:rPr>
        <w:t xml:space="preserve"> projects and </w:t>
      </w:r>
      <w:r w:rsidRPr="00085ED0">
        <w:rPr>
          <w:rStyle w:val="StyleUnderline"/>
          <w:highlight w:val="cyan"/>
        </w:rPr>
        <w:t>collaborations</w:t>
      </w:r>
      <w:r w:rsidRPr="00467CF2">
        <w:rPr>
          <w:sz w:val="12"/>
        </w:rPr>
        <w:t>. For example, the Arctic Challenge for Sustainability (</w:t>
      </w:r>
      <w:proofErr w:type="spellStart"/>
      <w:r w:rsidRPr="00467CF2">
        <w:rPr>
          <w:sz w:val="12"/>
        </w:rPr>
        <w:t>ArCS</w:t>
      </w:r>
      <w:proofErr w:type="spellEnd"/>
      <w:r w:rsidRPr="00467CF2">
        <w:rPr>
          <w:sz w:val="12"/>
        </w:rPr>
        <w:t xml:space="preserve">) project launched in 2015 aims to enhance Japan's Arctic research capabilities and promote international cooperation. This project elucidates changes in the climate and environment and clarifies their effects on human society. The </w:t>
      </w:r>
      <w:proofErr w:type="spellStart"/>
      <w:r w:rsidRPr="00467CF2">
        <w:rPr>
          <w:sz w:val="12"/>
        </w:rPr>
        <w:t>ArCS</w:t>
      </w:r>
      <w:proofErr w:type="spellEnd"/>
      <w:r w:rsidRPr="00467CF2">
        <w:rPr>
          <w:sz w:val="12"/>
        </w:rPr>
        <w:t xml:space="preserve"> project also provides accurate projections and environmental assessments to internal and external stakeholders, enabling them to make appropriate decisions regarding the sustainable development of the Arctic region. </w:t>
      </w:r>
      <w:r w:rsidRPr="00085ED0">
        <w:rPr>
          <w:rStyle w:val="StyleUnderline"/>
          <w:highlight w:val="cyan"/>
        </w:rPr>
        <w:t>Japan is also investing in</w:t>
      </w:r>
      <w:r w:rsidRPr="00467CF2">
        <w:rPr>
          <w:rStyle w:val="StyleUnderline"/>
        </w:rPr>
        <w:t xml:space="preserve"> advanced o</w:t>
      </w:r>
      <w:r w:rsidRPr="00085ED0">
        <w:rPr>
          <w:rStyle w:val="StyleUnderline"/>
          <w:highlight w:val="cyan"/>
        </w:rPr>
        <w:t>bservation tech</w:t>
      </w:r>
      <w:r w:rsidRPr="00467CF2">
        <w:rPr>
          <w:rStyle w:val="StyleUnderline"/>
        </w:rPr>
        <w:t xml:space="preserve">nologies such as satellite remote sensing and autonomous underwater vehicles </w:t>
      </w:r>
      <w:r w:rsidRPr="00085ED0">
        <w:rPr>
          <w:rStyle w:val="StyleUnderline"/>
          <w:highlight w:val="cyan"/>
        </w:rPr>
        <w:t>to monitor and study the Arctic environment</w:t>
      </w:r>
      <w:r w:rsidRPr="00467CF2">
        <w:rPr>
          <w:sz w:val="12"/>
        </w:rPr>
        <w:t xml:space="preserve">. These technologies provide critical data for understanding the impact of climate change and supporting evidence-based policymaking. Having briefly reviewed the history and content of Japan's Arctic policy, this article now touches upon the impact of Russia's invasion of Ukraine. The conflict has had significant repercussions for Arctic cooperation. In response, the Arctic States, excluding Russia, issued a joint statement condemning the invasion and suspended their participation in all Arctic Council meetings. This suspension halted cooperation and dialogue in all Arctic areas, including scientific research. While the Arctic Council's Working Groups and Expert Groups have resumed their activities in a limited fashion, prospects remain uncertain. In April 2023, the Cabinet approved the Fourth Basic Plan on Ocean Policy, which continues to position Arctic policy as a "key measure to be steadily promoted" in the Plan. The Plan also addresses the impact of the invasion of Ukraine as outlined below: Currently, due to the impact of Russia's invasion of Ukraine, some Arctic-related activities, including the Arctic Council, have been suspended, creating uncertainty about the future of the Arctic situation. However, our country remains committed to advancing the three pillars of its Arctic policy—research and development, international cooperation, and sustainable use. We will continue to exchange information with relevant countries and ensure thorough preparation for all possible scenarios (author’s translation). Since their resumption in 2024, Japan has dispatched experts and government officials to Arctic Council working groups and task forces, thereby enhancing its contributions to Arctic science. However, given the Council’s limited functionality, the efficacy of Japan’s contributions is questionable. </w:t>
      </w:r>
      <w:r w:rsidRPr="00085ED0">
        <w:rPr>
          <w:rStyle w:val="StyleUnderline"/>
          <w:highlight w:val="cyan"/>
        </w:rPr>
        <w:t>Despite the complications</w:t>
      </w:r>
      <w:r w:rsidRPr="00467CF2">
        <w:rPr>
          <w:rStyle w:val="StyleUnderline"/>
        </w:rPr>
        <w:t xml:space="preserve"> and tensions surrounding Arctic cooperation </w:t>
      </w:r>
      <w:proofErr w:type="gramStart"/>
      <w:r w:rsidRPr="00467CF2">
        <w:rPr>
          <w:rStyle w:val="StyleUnderline"/>
        </w:rPr>
        <w:t>at the moment</w:t>
      </w:r>
      <w:proofErr w:type="gramEnd"/>
      <w:r w:rsidRPr="00467CF2">
        <w:rPr>
          <w:sz w:val="12"/>
        </w:rPr>
        <w:t xml:space="preserve">, </w:t>
      </w:r>
      <w:r w:rsidRPr="00085ED0">
        <w:rPr>
          <w:rStyle w:val="StyleUnderline"/>
          <w:highlight w:val="cyan"/>
        </w:rPr>
        <w:t>Japan is committed to remaining an active and increasingly more prominent advocate for scientific endeavor</w:t>
      </w:r>
      <w:r w:rsidRPr="00467CF2">
        <w:rPr>
          <w:rStyle w:val="StyleUnderline"/>
        </w:rPr>
        <w:t xml:space="preserve">, </w:t>
      </w:r>
      <w:r w:rsidRPr="00085ED0">
        <w:rPr>
          <w:rStyle w:val="StyleUnderline"/>
          <w:highlight w:val="cyan"/>
        </w:rPr>
        <w:t>multinational collaboration, and sustainability in Arctic affairs</w:t>
      </w:r>
      <w:r w:rsidRPr="00467CF2">
        <w:rPr>
          <w:sz w:val="12"/>
        </w:rPr>
        <w:t xml:space="preserve">. This commitment is encapsulated in the Fourth Basic Plan. In accordance with the Plan, </w:t>
      </w:r>
      <w:r w:rsidRPr="00467CF2">
        <w:rPr>
          <w:rStyle w:val="StyleUnderline"/>
        </w:rPr>
        <w:t xml:space="preserve">Japan will “always consider the optimal combination of bilateral and multilateral approaches, further promote exchanges of views with Arctic and other </w:t>
      </w:r>
      <w:r w:rsidRPr="00467CF2">
        <w:rPr>
          <w:rStyle w:val="StyleUnderline"/>
        </w:rPr>
        <w:lastRenderedPageBreak/>
        <w:t>relevant countries, maximize the use of international frameworks related to the Arctic, strengthen the dissemination of our country's perspectives and achievements in observation and research</w:t>
      </w:r>
      <w:r w:rsidRPr="00467CF2">
        <w:rPr>
          <w:sz w:val="12"/>
        </w:rPr>
        <w:t>, and enhance our presence (author’s translation).”</w:t>
      </w:r>
    </w:p>
    <w:p w14:paraId="102CE15A" w14:textId="77777777" w:rsidR="00BE690E" w:rsidRDefault="00BE690E" w:rsidP="00BE690E">
      <w:pPr>
        <w:rPr>
          <w:sz w:val="12"/>
        </w:rPr>
      </w:pPr>
    </w:p>
    <w:p w14:paraId="24CDFE08" w14:textId="77777777" w:rsidR="00BE690E" w:rsidRDefault="00BE690E" w:rsidP="00BE690E">
      <w:pPr>
        <w:pStyle w:val="Heading4"/>
      </w:pPr>
      <w:r>
        <w:t>New Japanese Artic Policy prove say yes</w:t>
      </w:r>
    </w:p>
    <w:p w14:paraId="0D974590" w14:textId="77777777" w:rsidR="00BE690E" w:rsidRDefault="00BE690E" w:rsidP="00BE690E">
      <w:pPr>
        <w:rPr>
          <w:sz w:val="12"/>
        </w:rPr>
      </w:pPr>
      <w:r w:rsidRPr="00A6424E">
        <w:rPr>
          <w:rStyle w:val="Style13ptBold"/>
        </w:rPr>
        <w:t>Pham 24</w:t>
      </w:r>
      <w:r w:rsidRPr="00A6424E">
        <w:rPr>
          <w:sz w:val="12"/>
        </w:rPr>
        <w:t xml:space="preserve"> </w:t>
      </w:r>
      <w:r>
        <w:t>[K</w:t>
      </w:r>
      <w:r w:rsidRPr="00926040">
        <w:t xml:space="preserve">hang Pham is an Author at the Artic </w:t>
      </w:r>
      <w:proofErr w:type="gramStart"/>
      <w:r w:rsidRPr="00926040">
        <w:t>Institute  (</w:t>
      </w:r>
      <w:proofErr w:type="gramEnd"/>
      <w:r w:rsidRPr="00926040">
        <w:t>4-16-2024; Japan Steps Up Its Arctic Engagement; 7-6-2025; Arctic Institute - Center for Circumpolar Security Studies; https://www.thearcticinstitute.org/japan-steps-up-arctic-engagement</w:t>
      </w:r>
      <w:r>
        <w:t>]</w:t>
      </w:r>
    </w:p>
    <w:p w14:paraId="7F5451D1" w14:textId="77777777" w:rsidR="00BE690E" w:rsidRPr="004A0646" w:rsidRDefault="00BE690E" w:rsidP="00BE690E">
      <w:pPr>
        <w:rPr>
          <w:sz w:val="10"/>
        </w:rPr>
      </w:pPr>
      <w:r w:rsidRPr="00A6424E">
        <w:rPr>
          <w:sz w:val="10"/>
        </w:rPr>
        <w:t xml:space="preserve">Adopted in October 2015, </w:t>
      </w:r>
      <w:hyperlink r:id="rId23" w:tgtFrame="_blank" w:history="1">
        <w:r w:rsidRPr="00A6424E">
          <w:rPr>
            <w:rStyle w:val="Hyperlink"/>
            <w:bCs/>
            <w:sz w:val="12"/>
          </w:rPr>
          <w:t>Japan’s Arctic Policy</w:t>
        </w:r>
      </w:hyperlink>
      <w:r w:rsidRPr="00A6424E">
        <w:rPr>
          <w:sz w:val="10"/>
        </w:rPr>
        <w:t xml:space="preserve"> covered a wide range of topics. These included global environmental issues, indigenous peoples of the Arctic, science and technology, the rule of law, the promotion of international cooperation, the Arctic Sea Route, natural resources development, and national security. However, for a more comprehensive understanding of Japan’s engagement with the Arctic, one should look at Japan’s Basic Plan on Ocean Policy. The Plan provides a clearer picture of the evolving thought process behind Japanese policymaking related to the Arctic. The Basic Plan on Ocean Policy is reviewed and updated every five years to ensure its relevance and effectiveness in addressing the evolving maritime issues. The Arctic first appeared in the </w:t>
      </w:r>
      <w:hyperlink r:id="rId24" w:tgtFrame="_blank" w:history="1">
        <w:r w:rsidRPr="00A6424E">
          <w:rPr>
            <w:rStyle w:val="Hyperlink"/>
            <w:bCs/>
            <w:sz w:val="12"/>
          </w:rPr>
          <w:t>Second Basic Plan on Ocean Policy</w:t>
        </w:r>
      </w:hyperlink>
      <w:r w:rsidRPr="00A6424E">
        <w:rPr>
          <w:sz w:val="10"/>
        </w:rPr>
        <w:t xml:space="preserve"> in 2013. This plan outlined three directions for the Arctic: observing and studying the region from a global perspective, increasing international cooperation, and utilizing the Arctic Sea Route. On April 28, 2023, Japan released its </w:t>
      </w:r>
      <w:hyperlink r:id="rId25" w:tgtFrame="_blank" w:history="1">
        <w:r w:rsidRPr="00A6424E">
          <w:rPr>
            <w:rStyle w:val="Hyperlink"/>
            <w:bCs/>
            <w:sz w:val="12"/>
          </w:rPr>
          <w:t>fourth version</w:t>
        </w:r>
      </w:hyperlink>
      <w:r w:rsidRPr="00A6424E">
        <w:rPr>
          <w:sz w:val="10"/>
        </w:rPr>
        <w:t xml:space="preserve"> of the Basic Plan on Ocean Policy, which further demonstrated the country’s growing engagement in the Polar North. While the fundamental priorities around research, international cooperation, and sustainable utilization remain consistent across the Second and </w:t>
      </w:r>
      <w:hyperlink r:id="rId26" w:tgtFrame="_blank" w:history="1">
        <w:r w:rsidRPr="00A6424E">
          <w:rPr>
            <w:rStyle w:val="Hyperlink"/>
            <w:bCs/>
            <w:sz w:val="12"/>
          </w:rPr>
          <w:t>Third Basic Plan on Ocean Policy</w:t>
        </w:r>
      </w:hyperlink>
      <w:r w:rsidRPr="00A6424E">
        <w:rPr>
          <w:sz w:val="10"/>
        </w:rPr>
        <w:t xml:space="preserve">, the updated policy reveals meaningful evolutions that showcase Japan assuming a more assertive Arctic identity to match its interests with influence. The latest document is currently not available in English, and this op-ed provides a summary of its main Arctic-related content. </w:t>
      </w:r>
      <w:r w:rsidRPr="00A6424E">
        <w:rPr>
          <w:b/>
          <w:bCs/>
          <w:sz w:val="10"/>
        </w:rPr>
        <w:t xml:space="preserve">What’s new in Japan’s Arctic Engagement? </w:t>
      </w:r>
      <w:r w:rsidRPr="00085ED0">
        <w:rPr>
          <w:rStyle w:val="StyleUnderline"/>
          <w:highlight w:val="cyan"/>
        </w:rPr>
        <w:t>The Fourth Basic Plan on Ocean Policy reaffirms Japan’s commitment to</w:t>
      </w:r>
      <w:r w:rsidRPr="00A6424E">
        <w:rPr>
          <w:rStyle w:val="StyleUnderline"/>
        </w:rPr>
        <w:t xml:space="preserve"> (1) </w:t>
      </w:r>
      <w:r w:rsidRPr="00085ED0">
        <w:rPr>
          <w:rStyle w:val="StyleUnderline"/>
          <w:highlight w:val="cyan"/>
        </w:rPr>
        <w:t>enhancing Arctic research capabilities</w:t>
      </w:r>
      <w:r w:rsidRPr="00A6424E">
        <w:rPr>
          <w:rStyle w:val="StyleUnderline"/>
        </w:rPr>
        <w:t xml:space="preserve"> to guide its Arctic-related decisions, (2) </w:t>
      </w:r>
      <w:r w:rsidRPr="00085ED0">
        <w:rPr>
          <w:rStyle w:val="StyleUnderline"/>
          <w:highlight w:val="cyan"/>
        </w:rPr>
        <w:t>fostering international scientific cooperation</w:t>
      </w:r>
      <w:r w:rsidRPr="00A6424E">
        <w:rPr>
          <w:rStyle w:val="StyleUnderline"/>
        </w:rPr>
        <w:t>, and (3) nurturing the next generation of talent to address Arctic issues</w:t>
      </w:r>
      <w:r w:rsidRPr="00A6424E">
        <w:rPr>
          <w:sz w:val="10"/>
        </w:rPr>
        <w:t xml:space="preserve">. It underscores the importance of contributing to international forums such as the Arctic Council, and cooperative frameworks with other Arctic states, to help shape rules and norms. The plan also emphasizes the importance of creating a safe environment for Japanese shipping companies when utilizing the Arctic Sea Route by using satellite data to create sea ice charts, thereby enhancing Arctic navigation safety. It also encourages the Japanese business community’s active participation in international forums such as the Arctic Economic Council and the Arctic Circle to expand Arctic region economic activities, while prioritizing sustainable Arctic resource development and shipping route use. What are the new elements in this updated version? </w:t>
      </w:r>
      <w:r w:rsidRPr="00A6424E">
        <w:rPr>
          <w:b/>
          <w:bCs/>
          <w:sz w:val="10"/>
        </w:rPr>
        <w:t xml:space="preserve">Research </w:t>
      </w:r>
      <w:r w:rsidRPr="00A6424E">
        <w:rPr>
          <w:sz w:val="10"/>
        </w:rPr>
        <w:t xml:space="preserve">The latest plan provides more concrete details on developing technologies to strengthen Arctic observation capabilities, including constructing a new ice-breaking research vessel. Scheduled for completion in 2026, </w:t>
      </w:r>
      <w:hyperlink r:id="rId27" w:anchor="spec" w:history="1">
        <w:r w:rsidRPr="00A6424E">
          <w:rPr>
            <w:rStyle w:val="Hyperlink"/>
            <w:bCs/>
            <w:sz w:val="12"/>
          </w:rPr>
          <w:t>the vessel</w:t>
        </w:r>
      </w:hyperlink>
      <w:r w:rsidRPr="00A6424E">
        <w:rPr>
          <w:sz w:val="10"/>
        </w:rPr>
        <w:t xml:space="preserve"> promises unmatched observational capabilities and icebreaking capacity to access remote sections of the Arctic Ocean. Collaborative projects such as </w:t>
      </w:r>
      <w:hyperlink r:id="rId28" w:history="1">
        <w:r w:rsidRPr="00A6424E">
          <w:rPr>
            <w:rStyle w:val="Hyperlink"/>
            <w:bCs/>
            <w:sz w:val="12"/>
          </w:rPr>
          <w:t>the Arctic Challenge for Sustainability Initiative II (</w:t>
        </w:r>
        <w:proofErr w:type="spellStart"/>
        <w:r w:rsidRPr="00A6424E">
          <w:rPr>
            <w:rStyle w:val="Hyperlink"/>
            <w:bCs/>
            <w:sz w:val="12"/>
          </w:rPr>
          <w:t>ArCS</w:t>
        </w:r>
        <w:proofErr w:type="spellEnd"/>
        <w:r w:rsidRPr="00A6424E">
          <w:rPr>
            <w:rStyle w:val="Hyperlink"/>
            <w:bCs/>
            <w:sz w:val="12"/>
          </w:rPr>
          <w:t xml:space="preserve"> II)</w:t>
        </w:r>
      </w:hyperlink>
      <w:r w:rsidRPr="00A6424E">
        <w:rPr>
          <w:sz w:val="10"/>
        </w:rPr>
        <w:t xml:space="preserve"> are set to not only accelerate discovery and ensure these insights actively shape Japan’s Arctic agenda in real-time, but also develop human resources who can lead international discussions to solve problems in the Arctic. </w:t>
      </w:r>
      <w:r w:rsidRPr="00A6424E">
        <w:rPr>
          <w:b/>
          <w:bCs/>
          <w:sz w:val="10"/>
        </w:rPr>
        <w:t xml:space="preserve">International cooperation </w:t>
      </w:r>
      <w:r w:rsidRPr="00A6424E">
        <w:rPr>
          <w:sz w:val="10"/>
        </w:rPr>
        <w:t xml:space="preserve">The fourth version puts more emphasis on adhering to international law principles such as freedom of navigation in the Arctic Ocean, which is aligned with its </w:t>
      </w:r>
      <w:hyperlink r:id="rId29" w:anchor="sf01" w:history="1">
        <w:r w:rsidRPr="00A6424E">
          <w:rPr>
            <w:rStyle w:val="Hyperlink"/>
            <w:bCs/>
            <w:sz w:val="12"/>
          </w:rPr>
          <w:t>Free and Open Indo-Pacific Vision</w:t>
        </w:r>
      </w:hyperlink>
      <w:r w:rsidRPr="00A6424E">
        <w:rPr>
          <w:sz w:val="10"/>
        </w:rPr>
        <w:t xml:space="preserve">. The updated document also reflects recent negotiations culminating in a 2021 legally binding </w:t>
      </w:r>
      <w:hyperlink r:id="rId30" w:history="1">
        <w:r w:rsidRPr="00A6424E">
          <w:rPr>
            <w:rStyle w:val="Hyperlink"/>
            <w:bCs/>
            <w:sz w:val="12"/>
          </w:rPr>
          <w:t>agreement</w:t>
        </w:r>
      </w:hyperlink>
      <w:r w:rsidRPr="00A6424E">
        <w:rPr>
          <w:sz w:val="10"/>
        </w:rPr>
        <w:t xml:space="preserve">. The agreement, which came into force in June 2021, bans unregulated </w:t>
      </w:r>
      <w:hyperlink r:id="rId31" w:history="1">
        <w:r w:rsidRPr="00A6424E">
          <w:rPr>
            <w:rStyle w:val="Hyperlink"/>
            <w:bCs/>
            <w:sz w:val="12"/>
          </w:rPr>
          <w:t>fishing</w:t>
        </w:r>
      </w:hyperlink>
      <w:r w:rsidRPr="00A6424E">
        <w:rPr>
          <w:sz w:val="10"/>
        </w:rPr>
        <w:t xml:space="preserve"> in Central Arctic Ocean international waters. As an active participant in these talks since 2015, Japan strictly adheres to this treaty on sustainable fisheries management regimen. This approach balances imminent economic opportunity with long-term conservation needs in the face of warming, acidic waters, and shifting fish stocks. </w:t>
      </w:r>
      <w:r w:rsidRPr="00A6424E">
        <w:rPr>
          <w:b/>
          <w:bCs/>
          <w:sz w:val="10"/>
        </w:rPr>
        <w:t xml:space="preserve">Sustainable utilization </w:t>
      </w:r>
      <w:proofErr w:type="gramStart"/>
      <w:r w:rsidRPr="00A6424E">
        <w:rPr>
          <w:sz w:val="10"/>
        </w:rPr>
        <w:t>The</w:t>
      </w:r>
      <w:proofErr w:type="gramEnd"/>
      <w:r w:rsidRPr="00A6424E">
        <w:rPr>
          <w:sz w:val="10"/>
        </w:rPr>
        <w:t xml:space="preserve"> area of sustainable utilization is particularly exciting as it features the most updated elements in the plan’s fourth version. While it does not address specific natural, technical, institutional, and economic issues related to the route as its predecessors, it provides more detailed strategies to support Japanese shipping companies in utilizing the Arctic Sea Route</w:t>
      </w:r>
      <w:r w:rsidRPr="00A6424E">
        <w:rPr>
          <w:rStyle w:val="StyleUnderline"/>
        </w:rPr>
        <w:t xml:space="preserve">. </w:t>
      </w:r>
      <w:r w:rsidRPr="00085ED0">
        <w:rPr>
          <w:rStyle w:val="StyleUnderline"/>
          <w:highlight w:val="cyan"/>
        </w:rPr>
        <w:t>This includes</w:t>
      </w:r>
      <w:r w:rsidRPr="00A6424E">
        <w:rPr>
          <w:rStyle w:val="StyleUnderline"/>
        </w:rPr>
        <w:t xml:space="preserve"> (1) collecting information on the Arctic region and the Arctic Sea Route, and (2) </w:t>
      </w:r>
      <w:r w:rsidRPr="00085ED0">
        <w:rPr>
          <w:rStyle w:val="StyleUnderline"/>
          <w:highlight w:val="cyan"/>
        </w:rPr>
        <w:t>fostering cooperation between industry, academia, and government, with an emphasis on information sharing. The plan also prioritizes climate change mitigation</w:t>
      </w:r>
      <w:r w:rsidRPr="00A6424E">
        <w:rPr>
          <w:rStyle w:val="StyleUnderline"/>
        </w:rPr>
        <w:t xml:space="preserve"> and Arctic environmental conservation</w:t>
      </w:r>
      <w:r w:rsidRPr="00A6424E">
        <w:rPr>
          <w:sz w:val="10"/>
        </w:rPr>
        <w:t>, which is in line with the “</w:t>
      </w:r>
      <w:hyperlink r:id="rId32" w:history="1">
        <w:r w:rsidRPr="00A6424E">
          <w:rPr>
            <w:rStyle w:val="Hyperlink"/>
            <w:bCs/>
            <w:sz w:val="12"/>
          </w:rPr>
          <w:t>Long-Term Strategy for Growth Based on the Paris Agreement</w:t>
        </w:r>
      </w:hyperlink>
      <w:r w:rsidRPr="00A6424E">
        <w:rPr>
          <w:sz w:val="10"/>
        </w:rPr>
        <w:t>” and the “</w:t>
      </w:r>
      <w:hyperlink r:id="rId33" w:history="1">
        <w:r w:rsidRPr="00A6424E">
          <w:rPr>
            <w:rStyle w:val="Hyperlink"/>
            <w:bCs/>
            <w:sz w:val="12"/>
          </w:rPr>
          <w:t>Plan for Global Warming Countermeasures</w:t>
        </w:r>
      </w:hyperlink>
      <w:r w:rsidRPr="00A6424E">
        <w:rPr>
          <w:sz w:val="10"/>
        </w:rPr>
        <w:t xml:space="preserve">.” </w:t>
      </w:r>
      <w:r w:rsidRPr="00A6424E">
        <w:rPr>
          <w:b/>
          <w:bCs/>
          <w:sz w:val="10"/>
        </w:rPr>
        <w:t xml:space="preserve">Conclusion </w:t>
      </w:r>
      <w:r w:rsidRPr="00085ED0">
        <w:rPr>
          <w:rStyle w:val="StyleUnderline"/>
          <w:highlight w:val="cyan"/>
        </w:rPr>
        <w:t>The Fourth Basic Plan on Ocean Policy</w:t>
      </w:r>
      <w:r w:rsidRPr="00A6424E">
        <w:rPr>
          <w:rStyle w:val="StyleUnderline"/>
        </w:rPr>
        <w:t xml:space="preserve"> </w:t>
      </w:r>
      <w:r w:rsidRPr="00085ED0">
        <w:rPr>
          <w:rStyle w:val="StyleUnderline"/>
          <w:highlight w:val="cyan"/>
        </w:rPr>
        <w:t>reveals a</w:t>
      </w:r>
      <w:r w:rsidRPr="00A6424E">
        <w:rPr>
          <w:rStyle w:val="StyleUnderline"/>
        </w:rPr>
        <w:t xml:space="preserve"> notably </w:t>
      </w:r>
      <w:r w:rsidRPr="00085ED0">
        <w:rPr>
          <w:rStyle w:val="StyleUnderline"/>
          <w:highlight w:val="cyan"/>
        </w:rPr>
        <w:t>more proactive</w:t>
      </w:r>
      <w:r w:rsidRPr="00A6424E">
        <w:rPr>
          <w:rStyle w:val="StyleUnderline"/>
        </w:rPr>
        <w:t xml:space="preserve">, assertive, and ambitious </w:t>
      </w:r>
      <w:r w:rsidRPr="00085ED0">
        <w:rPr>
          <w:rStyle w:val="StyleUnderline"/>
          <w:highlight w:val="cyan"/>
        </w:rPr>
        <w:t>tone</w:t>
      </w:r>
      <w:r w:rsidRPr="00A6424E">
        <w:rPr>
          <w:rStyle w:val="StyleUnderline"/>
        </w:rPr>
        <w:t xml:space="preserve"> </w:t>
      </w:r>
      <w:r w:rsidRPr="00085ED0">
        <w:rPr>
          <w:rStyle w:val="StyleUnderline"/>
          <w:highlight w:val="cyan"/>
        </w:rPr>
        <w:t>across</w:t>
      </w:r>
      <w:r w:rsidRPr="00A6424E">
        <w:rPr>
          <w:rStyle w:val="StyleUnderline"/>
        </w:rPr>
        <w:t xml:space="preserve"> the main pillars of </w:t>
      </w:r>
      <w:r w:rsidRPr="00085ED0">
        <w:rPr>
          <w:rStyle w:val="StyleUnderline"/>
          <w:highlight w:val="cyan"/>
        </w:rPr>
        <w:t>research, international cooperation</w:t>
      </w:r>
      <w:r w:rsidRPr="00A6424E">
        <w:rPr>
          <w:rStyle w:val="StyleUnderline"/>
        </w:rPr>
        <w:t>, and sustainable utilization than its predecessors.</w:t>
      </w:r>
      <w:r w:rsidRPr="00A6424E">
        <w:rPr>
          <w:sz w:val="10"/>
        </w:rPr>
        <w:t xml:space="preserve"> </w:t>
      </w:r>
      <w:proofErr w:type="gramStart"/>
      <w:r w:rsidRPr="00A6424E">
        <w:rPr>
          <w:sz w:val="10"/>
        </w:rPr>
        <w:t>In particular, with</w:t>
      </w:r>
      <w:proofErr w:type="gramEnd"/>
      <w:r w:rsidRPr="00A6424E">
        <w:rPr>
          <w:sz w:val="10"/>
        </w:rPr>
        <w:t xml:space="preserve"> the fourth version further empowering sustainable utilization, Japan cements itself as an engaged steward rather than a bystander across Arctic development to set the standard for the entire region. This nuance shows Japan’s pragmatic understanding of the complex dynamics shaping the 21</w:t>
      </w:r>
      <w:r w:rsidRPr="00A6424E">
        <w:rPr>
          <w:sz w:val="10"/>
          <w:vertAlign w:val="superscript"/>
        </w:rPr>
        <w:t>st</w:t>
      </w:r>
      <w:r w:rsidRPr="00A6424E">
        <w:rPr>
          <w:sz w:val="10"/>
        </w:rPr>
        <w:t xml:space="preserve">-century Arctic amid climate change and internationalization. In an age of climate crisis and growing </w:t>
      </w:r>
      <w:hyperlink r:id="rId34" w:history="1">
        <w:r w:rsidRPr="00A6424E">
          <w:rPr>
            <w:rStyle w:val="Hyperlink"/>
            <w:bCs/>
            <w:sz w:val="12"/>
          </w:rPr>
          <w:t>great power competition</w:t>
        </w:r>
      </w:hyperlink>
      <w:r w:rsidRPr="00A6424E">
        <w:rPr>
          <w:sz w:val="10"/>
        </w:rPr>
        <w:t>, Japan faces increasing incentives to engage itself across the Arctic region’s research, governance, and emerging commerce landscape. As demonstrated in the fourth version, the country asserts itself as an essential partner in stewarding and studying this vital region alongside fellow concerned nations. Both international collaboration and domestic coordination are key vehicles for Japan to match its ambitions with its capabilities in an increasingly busy Polar North.</w:t>
      </w:r>
    </w:p>
    <w:p w14:paraId="60D3BB15" w14:textId="77777777" w:rsidR="00BE690E" w:rsidRDefault="00BE690E" w:rsidP="00BE690E">
      <w:pPr>
        <w:pStyle w:val="Heading2"/>
      </w:pPr>
      <w:r>
        <w:lastRenderedPageBreak/>
        <w:t>Aff</w:t>
      </w:r>
    </w:p>
    <w:p w14:paraId="35BCEDB8" w14:textId="77777777" w:rsidR="00BE690E" w:rsidRDefault="00BE690E" w:rsidP="00BE690E">
      <w:pPr>
        <w:pStyle w:val="Heading3"/>
      </w:pPr>
      <w:r>
        <w:lastRenderedPageBreak/>
        <w:t>Say No---2AC</w:t>
      </w:r>
    </w:p>
    <w:p w14:paraId="2BF8848F" w14:textId="77777777" w:rsidR="00BE690E" w:rsidRDefault="00BE690E" w:rsidP="00BE690E"/>
    <w:p w14:paraId="78023E2F" w14:textId="77777777" w:rsidR="00BE690E" w:rsidRPr="007A1DF8" w:rsidRDefault="00BE690E" w:rsidP="00BE690E">
      <w:pPr>
        <w:pStyle w:val="Heading4"/>
      </w:pPr>
      <w:r>
        <w:t xml:space="preserve">Japan doesn’t want to militarize the artic </w:t>
      </w:r>
    </w:p>
    <w:p w14:paraId="091881EB" w14:textId="77777777" w:rsidR="00BE690E" w:rsidRPr="007A1DF8" w:rsidRDefault="00BE690E" w:rsidP="00BE690E">
      <w:proofErr w:type="spellStart"/>
      <w:r w:rsidRPr="007A1DF8">
        <w:rPr>
          <w:rStyle w:val="Style13ptBold"/>
        </w:rPr>
        <w:t>Dervovic</w:t>
      </w:r>
      <w:proofErr w:type="spellEnd"/>
      <w:r w:rsidRPr="007A1DF8">
        <w:rPr>
          <w:rStyle w:val="Style13ptBold"/>
        </w:rPr>
        <w:t xml:space="preserve"> </w:t>
      </w:r>
      <w:r>
        <w:rPr>
          <w:rStyle w:val="Style13ptBold"/>
        </w:rPr>
        <w:t xml:space="preserve">et al </w:t>
      </w:r>
      <w:r w:rsidRPr="007A1DF8">
        <w:rPr>
          <w:rStyle w:val="Style13ptBold"/>
        </w:rPr>
        <w:t>25</w:t>
      </w:r>
      <w:r>
        <w:rPr>
          <w:rStyle w:val="Style13ptBold"/>
        </w:rPr>
        <w:t xml:space="preserve"> </w:t>
      </w:r>
      <w:r>
        <w:t>[M</w:t>
      </w:r>
      <w:r w:rsidRPr="007A1DF8">
        <w:t xml:space="preserve">endy </w:t>
      </w:r>
      <w:proofErr w:type="spellStart"/>
      <w:r w:rsidRPr="007A1DF8">
        <w:t>Dervovic</w:t>
      </w:r>
      <w:proofErr w:type="spellEnd"/>
      <w:r w:rsidRPr="007A1DF8">
        <w:t xml:space="preserve"> PhD Candidate, Department of Law, Reykjavík University</w:t>
      </w:r>
      <w:r>
        <w:t xml:space="preserve"> and a visiting researcher at the University of Lapland Artic Center, </w:t>
      </w:r>
      <w:r w:rsidRPr="007A1DF8">
        <w:t>Dr Osamu Inagaki is a researcher at the Polar Cooperation Research Centre (PCRC), Kobe University, Japa</w:t>
      </w:r>
      <w:r>
        <w:t>n</w:t>
      </w:r>
      <w:r w:rsidRPr="007A1DF8">
        <w:t>.</w:t>
      </w:r>
      <w:r w:rsidRPr="007A1DF8">
        <w:rPr>
          <w:rFonts w:ascii="Lato" w:hAnsi="Lato"/>
          <w:color w:val="343434"/>
          <w:sz w:val="26"/>
          <w:szCs w:val="26"/>
          <w:shd w:val="clear" w:color="auto" w:fill="FFFFFF"/>
        </w:rPr>
        <w:t xml:space="preserve"> </w:t>
      </w:r>
      <w:r w:rsidRPr="007A1DF8">
        <w:t>Kentaro Nishimoto is Associate Professor of International Law at the School of Law, Tohoku University, Japan,, &amp;</w:t>
      </w:r>
      <w:r>
        <w:t xml:space="preserve"> </w:t>
      </w:r>
      <w:r w:rsidRPr="007A1DF8">
        <w:t>Akiho Shibata is professor of international law and Director, </w:t>
      </w:r>
      <w:hyperlink r:id="rId35" w:tgtFrame="_blank" w:history="1">
        <w:r w:rsidRPr="007A1DF8">
          <w:rPr>
            <w:rStyle w:val="Hyperlink"/>
          </w:rPr>
          <w:t>Polar Cooperation Research Centre (PCRC)</w:t>
        </w:r>
      </w:hyperlink>
      <w:r w:rsidRPr="007A1DF8">
        <w:t>, Kobe University in Japan. (Eds.) (2025). </w:t>
      </w:r>
      <w:r w:rsidRPr="007A1DF8">
        <w:rPr>
          <w:i/>
          <w:iCs/>
        </w:rPr>
        <w:t>Japan's Arctic Policy 2015-25: Suggestions for the Next Decade</w:t>
      </w:r>
      <w:r w:rsidRPr="007A1DF8">
        <w:t xml:space="preserve">. Polar Cooperation Research Centre (PCRC), Kobe University. </w:t>
      </w:r>
      <w:proofErr w:type="spellStart"/>
      <w:r w:rsidRPr="007A1DF8">
        <w:t>ArCS</w:t>
      </w:r>
      <w:proofErr w:type="spellEnd"/>
      <w:r w:rsidRPr="007A1DF8">
        <w:t xml:space="preserve"> II International Law Briefing Paper Series No. 12 https://doi.org/10.24546/0100494092</w:t>
      </w:r>
      <w:r>
        <w:t>]</w:t>
      </w:r>
    </w:p>
    <w:p w14:paraId="0C3CDCFB" w14:textId="77777777" w:rsidR="00BE690E" w:rsidRDefault="00BE690E" w:rsidP="00BE690E">
      <w:pPr>
        <w:rPr>
          <w:sz w:val="16"/>
        </w:rPr>
      </w:pPr>
      <w:r w:rsidRPr="008A6F7A">
        <w:rPr>
          <w:sz w:val="16"/>
        </w:rPr>
        <w:t xml:space="preserve">However, a separate investigation is required to determine how this change in the balance of power is specifically related to ‘security developments in the Arctic’, which </w:t>
      </w:r>
      <w:r w:rsidRPr="00085ED0">
        <w:rPr>
          <w:rStyle w:val="StyleUnderline"/>
          <w:highlight w:val="cyan"/>
        </w:rPr>
        <w:t>Japan’s Arctic Policy identifies</w:t>
      </w:r>
      <w:r w:rsidRPr="008A6F7A">
        <w:rPr>
          <w:sz w:val="16"/>
        </w:rPr>
        <w:t xml:space="preserve"> as requiring careful attention, and the extent to which this change has influenced the Policy’s implementation. The </w:t>
      </w:r>
      <w:r w:rsidRPr="008A6F7A">
        <w:rPr>
          <w:rStyle w:val="StyleUnderline"/>
        </w:rPr>
        <w:t>2015 Arctic Policy</w:t>
      </w:r>
      <w:r w:rsidRPr="008A6F7A">
        <w:rPr>
          <w:sz w:val="16"/>
        </w:rPr>
        <w:t xml:space="preserve"> </w:t>
      </w:r>
      <w:proofErr w:type="spellStart"/>
      <w:r w:rsidRPr="008A6F7A">
        <w:rPr>
          <w:sz w:val="16"/>
        </w:rPr>
        <w:t>recognises</w:t>
      </w:r>
      <w:proofErr w:type="spellEnd"/>
      <w:r w:rsidRPr="008A6F7A">
        <w:rPr>
          <w:sz w:val="16"/>
        </w:rPr>
        <w:t xml:space="preserve"> that the opening of the </w:t>
      </w:r>
      <w:proofErr w:type="gramStart"/>
      <w:r w:rsidRPr="008A6F7A">
        <w:rPr>
          <w:sz w:val="16"/>
        </w:rPr>
        <w:t>Arctic sea</w:t>
      </w:r>
      <w:proofErr w:type="gramEnd"/>
      <w:r w:rsidRPr="008A6F7A">
        <w:rPr>
          <w:sz w:val="16"/>
        </w:rPr>
        <w:t xml:space="preserve"> route and the availability of new resources will serve as new sources of friction among countries. It is also acknowledged that as a result, </w:t>
      </w:r>
      <w:r w:rsidRPr="008A6F7A">
        <w:rPr>
          <w:rStyle w:val="StyleUnderline"/>
        </w:rPr>
        <w:t>‘[</w:t>
      </w:r>
      <w:r w:rsidRPr="00085ED0">
        <w:rPr>
          <w:rStyle w:val="StyleUnderline"/>
          <w:highlight w:val="cyan"/>
        </w:rPr>
        <w:t>s]</w:t>
      </w:r>
      <w:proofErr w:type="spellStart"/>
      <w:r w:rsidRPr="00085ED0">
        <w:rPr>
          <w:rStyle w:val="StyleUnderline"/>
          <w:highlight w:val="cyan"/>
        </w:rPr>
        <w:t>ome</w:t>
      </w:r>
      <w:proofErr w:type="spellEnd"/>
      <w:r w:rsidRPr="00085ED0">
        <w:rPr>
          <w:rStyle w:val="StyleUnderline"/>
          <w:highlight w:val="cyan"/>
        </w:rPr>
        <w:t xml:space="preserve"> Arctic states</w:t>
      </w:r>
      <w:r w:rsidRPr="008A6F7A">
        <w:rPr>
          <w:rStyle w:val="StyleUnderline"/>
        </w:rPr>
        <w:t xml:space="preserve">, with a view toward securing their national interests and protecting their territories, </w:t>
      </w:r>
      <w:r w:rsidRPr="00085ED0">
        <w:rPr>
          <w:rStyle w:val="StyleUnderline"/>
          <w:highlight w:val="cyan"/>
        </w:rPr>
        <w:t xml:space="preserve">have become active </w:t>
      </w:r>
      <w:proofErr w:type="gramStart"/>
      <w:r w:rsidRPr="00085ED0">
        <w:rPr>
          <w:rStyle w:val="StyleUnderline"/>
          <w:highlight w:val="cyan"/>
        </w:rPr>
        <w:t>in</w:t>
      </w:r>
      <w:r w:rsidRPr="008A6F7A">
        <w:rPr>
          <w:rStyle w:val="StyleUnderline"/>
        </w:rPr>
        <w:t xml:space="preserve"> the area of</w:t>
      </w:r>
      <w:proofErr w:type="gramEnd"/>
      <w:r w:rsidRPr="008A6F7A">
        <w:rPr>
          <w:rStyle w:val="StyleUnderline"/>
        </w:rPr>
        <w:t xml:space="preserve"> </w:t>
      </w:r>
      <w:r w:rsidRPr="00085ED0">
        <w:rPr>
          <w:rStyle w:val="StyleUnderline"/>
          <w:highlight w:val="cyan"/>
        </w:rPr>
        <w:t>national defense</w:t>
      </w:r>
      <w:r w:rsidRPr="008A6F7A">
        <w:rPr>
          <w:sz w:val="16"/>
        </w:rPr>
        <w:t xml:space="preserve">. Moves toward expanding military presence may have an impact on the international security environment’. Therefore, </w:t>
      </w:r>
      <w:r w:rsidRPr="00085ED0">
        <w:rPr>
          <w:rStyle w:val="StyleUnderline"/>
          <w:highlight w:val="cyan"/>
        </w:rPr>
        <w:t>for Japan, ‘it is important to prevent moves to strengthen military</w:t>
      </w:r>
      <w:r w:rsidRPr="008A6F7A">
        <w:rPr>
          <w:rStyle w:val="StyleUnderline"/>
        </w:rPr>
        <w:t xml:space="preserve"> </w:t>
      </w:r>
      <w:r w:rsidRPr="00085ED0">
        <w:rPr>
          <w:rStyle w:val="StyleUnderline"/>
          <w:highlight w:val="cyan"/>
        </w:rPr>
        <w:t>presence in the region</w:t>
      </w:r>
      <w:r w:rsidRPr="008A6F7A">
        <w:rPr>
          <w:sz w:val="16"/>
        </w:rPr>
        <w:t xml:space="preserve"> from leading to tension and </w:t>
      </w:r>
      <w:proofErr w:type="gramStart"/>
      <w:r w:rsidRPr="008A6F7A">
        <w:rPr>
          <w:sz w:val="16"/>
        </w:rPr>
        <w:t>confrontations’</w:t>
      </w:r>
      <w:proofErr w:type="gramEnd"/>
      <w:r w:rsidRPr="008A6F7A">
        <w:rPr>
          <w:sz w:val="16"/>
        </w:rPr>
        <w:t xml:space="preserve">. It </w:t>
      </w:r>
      <w:proofErr w:type="spellStart"/>
      <w:r w:rsidRPr="008A6F7A">
        <w:rPr>
          <w:sz w:val="16"/>
        </w:rPr>
        <w:t>recognises</w:t>
      </w:r>
      <w:proofErr w:type="spellEnd"/>
      <w:r w:rsidRPr="008A6F7A">
        <w:rPr>
          <w:sz w:val="16"/>
        </w:rPr>
        <w:t xml:space="preserve"> that moves to </w:t>
      </w:r>
      <w:r w:rsidRPr="00085ED0">
        <w:rPr>
          <w:rStyle w:val="StyleUnderline"/>
          <w:highlight w:val="cyan"/>
        </w:rPr>
        <w:t>enhance military</w:t>
      </w:r>
      <w:r w:rsidRPr="008A6F7A">
        <w:rPr>
          <w:rStyle w:val="StyleUnderline"/>
        </w:rPr>
        <w:t xml:space="preserve"> presence </w:t>
      </w:r>
      <w:r w:rsidRPr="00085ED0">
        <w:rPr>
          <w:rStyle w:val="StyleUnderline"/>
          <w:highlight w:val="cyan"/>
        </w:rPr>
        <w:t>could alter the security</w:t>
      </w:r>
      <w:r w:rsidRPr="008A6F7A">
        <w:rPr>
          <w:rStyle w:val="StyleUnderline"/>
        </w:rPr>
        <w:t xml:space="preserve"> environment </w:t>
      </w:r>
      <w:r w:rsidRPr="00085ED0">
        <w:rPr>
          <w:rStyle w:val="StyleUnderline"/>
          <w:highlight w:val="cyan"/>
        </w:rPr>
        <w:t>not only in the Arctic but also around Japan</w:t>
      </w:r>
      <w:r w:rsidRPr="008A6F7A">
        <w:rPr>
          <w:sz w:val="16"/>
        </w:rPr>
        <w:t xml:space="preserve">. Accordingly, it states that </w:t>
      </w:r>
      <w:r w:rsidRPr="008A6F7A">
        <w:rPr>
          <w:rStyle w:val="StyleUnderline"/>
        </w:rPr>
        <w:t>Japan must ‘pay close attention to moves by the states concerned</w:t>
      </w:r>
      <w:r w:rsidRPr="008A6F7A">
        <w:rPr>
          <w:sz w:val="16"/>
        </w:rPr>
        <w:t xml:space="preserve"> and also to promote cooperation with the Arctic and other </w:t>
      </w:r>
      <w:proofErr w:type="gramStart"/>
      <w:r w:rsidRPr="008A6F7A">
        <w:rPr>
          <w:sz w:val="16"/>
        </w:rPr>
        <w:t>states’</w:t>
      </w:r>
      <w:proofErr w:type="gramEnd"/>
      <w:r w:rsidRPr="008A6F7A">
        <w:rPr>
          <w:sz w:val="16"/>
        </w:rPr>
        <w:t xml:space="preserve">. Following the announcement of the 2018 Basic Plan, </w:t>
      </w:r>
      <w:r w:rsidRPr="00085ED0">
        <w:rPr>
          <w:rStyle w:val="StyleUnderline"/>
          <w:highlight w:val="cyan"/>
        </w:rPr>
        <w:t>Minister of Foreign Affairs</w:t>
      </w:r>
      <w:r w:rsidRPr="008A6F7A">
        <w:rPr>
          <w:rStyle w:val="StyleUnderline"/>
        </w:rPr>
        <w:t xml:space="preserve"> Kono </w:t>
      </w:r>
      <w:r w:rsidRPr="00085ED0">
        <w:rPr>
          <w:rStyle w:val="StyleUnderline"/>
          <w:highlight w:val="cyan"/>
        </w:rPr>
        <w:t>stated</w:t>
      </w:r>
      <w:r w:rsidRPr="008A6F7A">
        <w:rPr>
          <w:rStyle w:val="StyleUnderline"/>
        </w:rPr>
        <w:t xml:space="preserve"> in his keynote speech at the Arctic Circle, that </w:t>
      </w:r>
      <w:r w:rsidRPr="00085ED0">
        <w:rPr>
          <w:rStyle w:val="StyleUnderline"/>
          <w:highlight w:val="cyan"/>
        </w:rPr>
        <w:t xml:space="preserve">‘[n]o one wants </w:t>
      </w:r>
      <w:r w:rsidRPr="008A6F7A">
        <w:rPr>
          <w:rStyle w:val="StyleUnderline"/>
        </w:rPr>
        <w:t xml:space="preserve">the </w:t>
      </w:r>
      <w:r w:rsidRPr="00085ED0">
        <w:rPr>
          <w:rStyle w:val="StyleUnderline"/>
          <w:highlight w:val="cyan"/>
        </w:rPr>
        <w:t>Arctic</w:t>
      </w:r>
      <w:r w:rsidRPr="008A6F7A">
        <w:rPr>
          <w:rStyle w:val="StyleUnderline"/>
        </w:rPr>
        <w:t xml:space="preserve"> to be a place where interests collide and </w:t>
      </w:r>
      <w:r w:rsidRPr="00085ED0">
        <w:rPr>
          <w:rStyle w:val="StyleUnderline"/>
          <w:highlight w:val="cyan"/>
        </w:rPr>
        <w:t>conflicts</w:t>
      </w:r>
      <w:r w:rsidRPr="008A6F7A">
        <w:rPr>
          <w:rStyle w:val="StyleUnderline"/>
        </w:rPr>
        <w:t xml:space="preserve"> are solved by power’</w:t>
      </w:r>
      <w:r w:rsidRPr="008A6F7A">
        <w:rPr>
          <w:sz w:val="16"/>
        </w:rPr>
        <w:t xml:space="preserve"> (2018 Foreign Minister Kono Speech, 4). The 2023 Basic Plan states—although not necessarily in a security-specific context—that the impact of Russia’s aggression of Ukraine has made the future circumstances surrounding the Arctic uncertain. In response, the Plan states that Japan will maintain the three pillars of its Arctic Policy while ‘continuing to exchange information with relevant states and making thorough preparations for all scenarios’. The 2024 Priority Strategy adopts mostly identical wording. In other words, </w:t>
      </w:r>
      <w:r w:rsidRPr="008A6F7A">
        <w:rPr>
          <w:rStyle w:val="StyleUnderline"/>
        </w:rPr>
        <w:t>Japan’s Arctic policy</w:t>
      </w:r>
      <w:r w:rsidRPr="008A6F7A">
        <w:rPr>
          <w:sz w:val="16"/>
        </w:rPr>
        <w:t xml:space="preserve"> documents have </w:t>
      </w:r>
      <w:r w:rsidRPr="008A6F7A">
        <w:rPr>
          <w:rStyle w:val="StyleUnderline"/>
        </w:rPr>
        <w:t>undergone no significant changes</w:t>
      </w:r>
      <w:r w:rsidRPr="008A6F7A">
        <w:rPr>
          <w:sz w:val="16"/>
        </w:rPr>
        <w:t xml:space="preserve"> in their wording or in the key concerns </w:t>
      </w:r>
      <w:r w:rsidRPr="008A6F7A">
        <w:rPr>
          <w:rStyle w:val="StyleUnderline"/>
        </w:rPr>
        <w:t>over the last decade</w:t>
      </w:r>
      <w:r w:rsidRPr="008A6F7A">
        <w:rPr>
          <w:sz w:val="16"/>
        </w:rPr>
        <w:t>.</w:t>
      </w:r>
    </w:p>
    <w:p w14:paraId="15F63D09" w14:textId="77777777" w:rsidR="00BE690E" w:rsidRDefault="00BE690E" w:rsidP="00BE690E">
      <w:pPr>
        <w:rPr>
          <w:sz w:val="16"/>
        </w:rPr>
      </w:pPr>
    </w:p>
    <w:p w14:paraId="2290506C" w14:textId="77777777" w:rsidR="00BE690E" w:rsidRDefault="00BE690E" w:rsidP="00BE690E">
      <w:pPr>
        <w:pStyle w:val="Heading3"/>
      </w:pPr>
      <w:r>
        <w:lastRenderedPageBreak/>
        <w:t>No Russian Alignment---2AC</w:t>
      </w:r>
    </w:p>
    <w:p w14:paraId="156A0405" w14:textId="77777777" w:rsidR="00BE690E" w:rsidRDefault="00BE690E" w:rsidP="00BE690E">
      <w:pPr>
        <w:pStyle w:val="Heading4"/>
      </w:pPr>
      <w:r>
        <w:t>Japan won’t cooperate with Russia</w:t>
      </w:r>
    </w:p>
    <w:p w14:paraId="1F2903EB" w14:textId="77777777" w:rsidR="00BE690E" w:rsidRDefault="00BE690E" w:rsidP="00BE690E">
      <w:pPr>
        <w:rPr>
          <w:sz w:val="16"/>
        </w:rPr>
      </w:pPr>
      <w:r>
        <w:rPr>
          <w:rStyle w:val="Style13ptBold"/>
        </w:rPr>
        <w:t>H</w:t>
      </w:r>
      <w:r w:rsidRPr="007A1DF8">
        <w:rPr>
          <w:rStyle w:val="Style13ptBold"/>
        </w:rPr>
        <w:t>ong 25</w:t>
      </w:r>
      <w:r w:rsidRPr="007A1DF8">
        <w:rPr>
          <w:sz w:val="16"/>
        </w:rPr>
        <w:t xml:space="preserve"> </w:t>
      </w:r>
      <w:proofErr w:type="gramStart"/>
      <w:r w:rsidRPr="007A1DF8">
        <w:rPr>
          <w:sz w:val="16"/>
        </w:rPr>
        <w:t xml:space="preserve">- </w:t>
      </w:r>
      <w:r>
        <w:rPr>
          <w:sz w:val="16"/>
        </w:rPr>
        <w:t xml:space="preserve"> </w:t>
      </w:r>
      <w:r w:rsidRPr="007A1DF8">
        <w:rPr>
          <w:sz w:val="16"/>
        </w:rPr>
        <w:t>Dr.</w:t>
      </w:r>
      <w:proofErr w:type="gramEnd"/>
      <w:r w:rsidRPr="007A1DF8">
        <w:rPr>
          <w:sz w:val="16"/>
        </w:rPr>
        <w:t xml:space="preserve"> Nong Hong holds a PhD of interdisciplinary study of international law and international relations from the University of Alberta, Canada </w:t>
      </w:r>
      <w:r>
        <w:rPr>
          <w:sz w:val="16"/>
        </w:rPr>
        <w:t xml:space="preserve"> (</w:t>
      </w:r>
      <w:r w:rsidRPr="007A1DF8">
        <w:rPr>
          <w:sz w:val="16"/>
        </w:rPr>
        <w:t xml:space="preserve"> </w:t>
      </w:r>
      <w:r>
        <w:rPr>
          <w:sz w:val="16"/>
        </w:rPr>
        <w:t xml:space="preserve">6/19/25 </w:t>
      </w:r>
      <w:r w:rsidRPr="007A1DF8">
        <w:rPr>
          <w:sz w:val="16"/>
        </w:rPr>
        <w:t>Russia’s Arctic Bet: Can Asia Deliver on NSR Ambitions?; 7-6-2025; No Publication; https://thediplomat.com/2025/06/russias-arctic-bet-can-asia-deliver-on-nsr-ambitions/)</w:t>
      </w:r>
    </w:p>
    <w:p w14:paraId="03880885" w14:textId="77777777" w:rsidR="00BE690E" w:rsidRPr="00467CF2" w:rsidRDefault="00BE690E" w:rsidP="00BE690E">
      <w:pPr>
        <w:rPr>
          <w:sz w:val="16"/>
        </w:rPr>
      </w:pPr>
      <w:r w:rsidRPr="00085ED0">
        <w:rPr>
          <w:rStyle w:val="StyleUnderline"/>
          <w:highlight w:val="cyan"/>
        </w:rPr>
        <w:t>Japan, once a key</w:t>
      </w:r>
      <w:r w:rsidRPr="00467CF2">
        <w:rPr>
          <w:rStyle w:val="StyleUnderline"/>
        </w:rPr>
        <w:t xml:space="preserve"> </w:t>
      </w:r>
      <w:r w:rsidRPr="00467CF2">
        <w:rPr>
          <w:sz w:val="16"/>
        </w:rPr>
        <w:t>LNG</w:t>
      </w:r>
      <w:r w:rsidRPr="00467CF2">
        <w:rPr>
          <w:rStyle w:val="StyleUnderline"/>
        </w:rPr>
        <w:t xml:space="preserve"> </w:t>
      </w:r>
      <w:r w:rsidRPr="00085ED0">
        <w:rPr>
          <w:rStyle w:val="StyleUnderline"/>
          <w:highlight w:val="cyan"/>
        </w:rPr>
        <w:t>partner in the Russian Arctic</w:t>
      </w:r>
      <w:r w:rsidRPr="00467CF2">
        <w:rPr>
          <w:rStyle w:val="StyleUnderline"/>
        </w:rPr>
        <w:t xml:space="preserve">, </w:t>
      </w:r>
      <w:r w:rsidRPr="00085ED0">
        <w:rPr>
          <w:rStyle w:val="StyleUnderline"/>
          <w:highlight w:val="cyan"/>
        </w:rPr>
        <w:t>has scaled back its involvement since the Russia-Ukraine conflict</w:t>
      </w:r>
      <w:r w:rsidRPr="00467CF2">
        <w:rPr>
          <w:sz w:val="16"/>
        </w:rPr>
        <w:t xml:space="preserve">. </w:t>
      </w:r>
      <w:r w:rsidRPr="00467CF2">
        <w:rPr>
          <w:rStyle w:val="StyleUnderline"/>
        </w:rPr>
        <w:t xml:space="preserve">While </w:t>
      </w:r>
      <w:r w:rsidRPr="00085ED0">
        <w:rPr>
          <w:rStyle w:val="StyleUnderline"/>
          <w:highlight w:val="cyan"/>
        </w:rPr>
        <w:t>Japanese firms</w:t>
      </w:r>
      <w:r w:rsidRPr="00467CF2">
        <w:rPr>
          <w:rStyle w:val="StyleUnderline"/>
        </w:rPr>
        <w:t xml:space="preserve"> still hold stakes in legacy projects like </w:t>
      </w:r>
      <w:hyperlink r:id="rId36" w:history="1">
        <w:r w:rsidRPr="00467CF2">
          <w:rPr>
            <w:rStyle w:val="StyleUnderline"/>
          </w:rPr>
          <w:t>Sakhalin-2</w:t>
        </w:r>
      </w:hyperlink>
      <w:r w:rsidRPr="00467CF2">
        <w:rPr>
          <w:rStyle w:val="StyleUnderline"/>
        </w:rPr>
        <w:t xml:space="preserve">, they </w:t>
      </w:r>
      <w:r w:rsidRPr="00085ED0">
        <w:rPr>
          <w:rStyle w:val="StyleUnderline"/>
          <w:highlight w:val="cyan"/>
        </w:rPr>
        <w:t>have frozen new Arctic investments and suspended participation</w:t>
      </w:r>
      <w:r w:rsidRPr="00467CF2">
        <w:rPr>
          <w:rStyle w:val="StyleUnderline"/>
        </w:rPr>
        <w:t xml:space="preserve"> in ventures such as Arctic LNG 2 </w:t>
      </w:r>
      <w:r w:rsidRPr="00085ED0">
        <w:rPr>
          <w:rStyle w:val="StyleUnderline"/>
          <w:highlight w:val="cyan"/>
        </w:rPr>
        <w:t>due to sanctions and geopolitical risks</w:t>
      </w:r>
      <w:r w:rsidRPr="00467CF2">
        <w:rPr>
          <w:sz w:val="16"/>
        </w:rPr>
        <w:t xml:space="preserve">. With declining domestic gas demand and increasing supplies from allies like the U.S. and Australia, </w:t>
      </w:r>
      <w:r w:rsidRPr="00085ED0">
        <w:rPr>
          <w:rStyle w:val="StyleUnderline"/>
          <w:highlight w:val="cyan"/>
        </w:rPr>
        <w:t>Japan shows no indication of engaging</w:t>
      </w:r>
      <w:r w:rsidRPr="00467CF2">
        <w:rPr>
          <w:rStyle w:val="StyleUnderline"/>
        </w:rPr>
        <w:t xml:space="preserve"> </w:t>
      </w:r>
      <w:r w:rsidRPr="00467CF2">
        <w:rPr>
          <w:sz w:val="16"/>
        </w:rPr>
        <w:t>with the NSR</w:t>
      </w:r>
      <w:r w:rsidRPr="00467CF2">
        <w:rPr>
          <w:rStyle w:val="StyleUnderline"/>
        </w:rPr>
        <w:t xml:space="preserve"> </w:t>
      </w:r>
      <w:r w:rsidRPr="00085ED0">
        <w:rPr>
          <w:rStyle w:val="StyleUnderline"/>
          <w:highlight w:val="cyan"/>
        </w:rPr>
        <w:t>soon</w:t>
      </w:r>
      <w:r w:rsidRPr="00467CF2">
        <w:rPr>
          <w:sz w:val="16"/>
        </w:rPr>
        <w:t>. Southeast Asian nations, though occasionally mentioned in Russia’s rhetoric of a pan-Asian Arctic corridor, have largely remained observers. Countries like Singapore and Vietnam participate in Arctic governance through forums such as the Arctic Circle, but do not yet view the NSR as a viable commercial route.</w:t>
      </w:r>
    </w:p>
    <w:p w14:paraId="14BB87FF" w14:textId="77777777" w:rsidR="00BE690E" w:rsidRPr="006638D4" w:rsidRDefault="00BE690E" w:rsidP="00BE690E"/>
    <w:p w14:paraId="795D0585" w14:textId="77777777" w:rsidR="00BE690E" w:rsidRDefault="00BE690E" w:rsidP="00BE690E">
      <w:pPr>
        <w:pStyle w:val="Heading3"/>
      </w:pPr>
      <w:r>
        <w:lastRenderedPageBreak/>
        <w:t>No Nuclearization---2AC</w:t>
      </w:r>
    </w:p>
    <w:p w14:paraId="00A9AEE4" w14:textId="77777777" w:rsidR="00BE690E" w:rsidRDefault="00BE690E" w:rsidP="00BE690E">
      <w:pPr>
        <w:rPr>
          <w:sz w:val="16"/>
        </w:rPr>
      </w:pPr>
    </w:p>
    <w:p w14:paraId="08A6FFC7" w14:textId="77777777" w:rsidR="00BE690E" w:rsidRDefault="00BE690E" w:rsidP="00BE690E">
      <w:pPr>
        <w:pStyle w:val="Heading4"/>
      </w:pPr>
      <w:r>
        <w:t>Japan is still committed to no nukes</w:t>
      </w:r>
    </w:p>
    <w:p w14:paraId="09AF2973" w14:textId="77777777" w:rsidR="00BE690E" w:rsidRPr="008D6F71" w:rsidRDefault="00BE690E" w:rsidP="00BE690E">
      <w:pPr>
        <w:rPr>
          <w:b/>
          <w:bCs/>
          <w:sz w:val="26"/>
        </w:rPr>
      </w:pPr>
      <w:r>
        <w:rPr>
          <w:rStyle w:val="Style13ptBold"/>
        </w:rPr>
        <w:t xml:space="preserve">Kim and Lee, 2023 </w:t>
      </w:r>
      <w:r>
        <w:t>[</w:t>
      </w:r>
      <w:proofErr w:type="spellStart"/>
      <w:r w:rsidRPr="00CB4648">
        <w:t>Tongfi</w:t>
      </w:r>
      <w:proofErr w:type="spellEnd"/>
      <w:r w:rsidRPr="00CB4648">
        <w:t xml:space="preserve"> </w:t>
      </w:r>
      <w:r>
        <w:t>- p</w:t>
      </w:r>
      <w:r w:rsidRPr="00CB4648">
        <w:t>rofessor in Asian geopolitics at the Centre for Security, Diplomacy and Strategy (CSDS) of the Brussels School of Governance</w:t>
      </w:r>
      <w:r>
        <w:t xml:space="preserve">, </w:t>
      </w:r>
      <w:r w:rsidRPr="00CB4648">
        <w:t>and Do Young</w:t>
      </w:r>
      <w:r>
        <w:t xml:space="preserve"> - </w:t>
      </w:r>
      <w:r w:rsidRPr="00CB4648">
        <w:t>postdoctoral fellow in the Department of Political Science at the University of Oslo</w:t>
      </w:r>
      <w:r>
        <w:t xml:space="preserve">, </w:t>
      </w:r>
      <w:r w:rsidRPr="00CB4648">
        <w:t>“Continuity and changes: the effects of Russia’s war against Ukraine on Japanese and South Korean nuclear-weapons discourse,” Publication Cover</w:t>
      </w:r>
      <w:r>
        <w:t xml:space="preserve"> </w:t>
      </w:r>
      <w:r w:rsidRPr="00CB4648">
        <w:t>The Nonproliferation Review, 30: 4-6,</w:t>
      </w:r>
      <w:r>
        <w:t xml:space="preserve"> </w:t>
      </w:r>
      <w:r w:rsidRPr="00CB4648">
        <w:t>https://www.tandfonline.com/doi/full/10.1080/10736700.2024.2435143#abstract</w:t>
      </w:r>
      <w:r>
        <w:t>]</w:t>
      </w:r>
    </w:p>
    <w:p w14:paraId="1FD5C994" w14:textId="77777777" w:rsidR="00BE690E" w:rsidRDefault="00BE690E" w:rsidP="00BE690E">
      <w:r w:rsidRPr="00CB4648">
        <w:rPr>
          <w:rStyle w:val="StyleUnderline"/>
        </w:rPr>
        <w:t>As Russia has made barely veiled nuclear threats against Ukraine and NATO, a sense has emerged in East Asia that the role of nuclear weapons may change</w:t>
      </w:r>
      <w:r>
        <w:t xml:space="preserve"> </w:t>
      </w:r>
      <w:proofErr w:type="gramStart"/>
      <w:r>
        <w:t>globally.Footnote</w:t>
      </w:r>
      <w:proofErr w:type="gramEnd"/>
      <w:r>
        <w:t xml:space="preserve">3 As other articles in this special issue show, countries across the world are adapting to the new security landscape, and nuclear weapons are regaining a prominent place in it. East Asia is no exception to this sentiment. </w:t>
      </w:r>
      <w:r w:rsidRPr="00085ED0">
        <w:rPr>
          <w:rStyle w:val="StyleUnderline"/>
          <w:highlight w:val="cyan"/>
        </w:rPr>
        <w:t>The war in Ukraine has heightened Japan’s</w:t>
      </w:r>
      <w:r>
        <w:t xml:space="preserve"> and South Korea’s </w:t>
      </w:r>
      <w:r w:rsidRPr="00085ED0">
        <w:rPr>
          <w:rStyle w:val="StyleUnderline"/>
          <w:highlight w:val="cyan"/>
        </w:rPr>
        <w:t>security concerns, sparking</w:t>
      </w:r>
      <w:r w:rsidRPr="00CB4648">
        <w:rPr>
          <w:rStyle w:val="StyleUnderline"/>
        </w:rPr>
        <w:t xml:space="preserve"> a reassessment of external nuclear threats and </w:t>
      </w:r>
      <w:r w:rsidRPr="00085ED0">
        <w:rPr>
          <w:rStyle w:val="StyleUnderline"/>
          <w:highlight w:val="cyan"/>
        </w:rPr>
        <w:t>debate</w:t>
      </w:r>
      <w:r w:rsidRPr="00CB4648">
        <w:rPr>
          <w:rStyle w:val="StyleUnderline"/>
        </w:rPr>
        <w:t xml:space="preserve">s </w:t>
      </w:r>
      <w:r w:rsidRPr="00085ED0">
        <w:rPr>
          <w:rStyle w:val="StyleUnderline"/>
          <w:highlight w:val="cyan"/>
        </w:rPr>
        <w:t>about</w:t>
      </w:r>
      <w:r w:rsidRPr="00CB4648">
        <w:rPr>
          <w:rStyle w:val="StyleUnderline"/>
        </w:rPr>
        <w:t xml:space="preserve"> various </w:t>
      </w:r>
      <w:r w:rsidRPr="00085ED0">
        <w:rPr>
          <w:rStyle w:val="StyleUnderline"/>
          <w:highlight w:val="cyan"/>
        </w:rPr>
        <w:t>nuclear</w:t>
      </w:r>
      <w:r w:rsidRPr="00CB4648">
        <w:rPr>
          <w:rStyle w:val="StyleUnderline"/>
        </w:rPr>
        <w:t xml:space="preserve">-deterrent </w:t>
      </w:r>
      <w:r w:rsidRPr="00085ED0">
        <w:rPr>
          <w:rStyle w:val="StyleUnderline"/>
          <w:highlight w:val="cyan"/>
        </w:rPr>
        <w:t>options</w:t>
      </w:r>
      <w:r>
        <w:t xml:space="preserve">. For Tokyo and Seoul, the new developments in European security and nuclear-weapons discourse are highly relevant. Like the European members of NATO, </w:t>
      </w:r>
      <w:r w:rsidRPr="00085ED0">
        <w:rPr>
          <w:rStyle w:val="StyleUnderline"/>
          <w:highlight w:val="cyan"/>
        </w:rPr>
        <w:t>Japan</w:t>
      </w:r>
      <w:r w:rsidRPr="00CB4648">
        <w:rPr>
          <w:rStyle w:val="StyleUnderline"/>
        </w:rPr>
        <w:t xml:space="preserve"> and South Korea </w:t>
      </w:r>
      <w:r w:rsidRPr="00085ED0">
        <w:rPr>
          <w:rStyle w:val="StyleUnderline"/>
          <w:highlight w:val="cyan"/>
        </w:rPr>
        <w:t>rely heavily on</w:t>
      </w:r>
      <w:r w:rsidRPr="00CB4648">
        <w:rPr>
          <w:rStyle w:val="StyleUnderline"/>
        </w:rPr>
        <w:t xml:space="preserve"> the </w:t>
      </w:r>
      <w:r w:rsidRPr="00085ED0">
        <w:rPr>
          <w:rStyle w:val="StyleUnderline"/>
          <w:highlight w:val="cyan"/>
        </w:rPr>
        <w:t>extended deterrence</w:t>
      </w:r>
      <w:r w:rsidRPr="00CB4648">
        <w:rPr>
          <w:rStyle w:val="StyleUnderline"/>
        </w:rPr>
        <w:t xml:space="preserve"> provided </w:t>
      </w:r>
      <w:r w:rsidRPr="00085ED0">
        <w:rPr>
          <w:rStyle w:val="StyleUnderline"/>
          <w:highlight w:val="cyan"/>
        </w:rPr>
        <w:t>by the U</w:t>
      </w:r>
      <w:r w:rsidRPr="00CB4648">
        <w:rPr>
          <w:rStyle w:val="StyleUnderline"/>
        </w:rPr>
        <w:t xml:space="preserve">nited </w:t>
      </w:r>
      <w:r w:rsidRPr="00085ED0">
        <w:rPr>
          <w:rStyle w:val="StyleUnderline"/>
          <w:highlight w:val="cyan"/>
        </w:rPr>
        <w:t>S</w:t>
      </w:r>
      <w:r w:rsidRPr="00CB4648">
        <w:rPr>
          <w:rStyle w:val="StyleUnderline"/>
        </w:rPr>
        <w:t xml:space="preserve">tates. They have therefore closely watched Washington’s policy toward Ukraine and Russia. </w:t>
      </w:r>
      <w:r>
        <w:t>Although Russia itself has presented limited military threats to the two East Asian states since the end of the Cold War, they are concerned about Moscow’s blatant challenge to the territorial order of the international system. After all, Japan and South Korea also face the threats of aggressive and autocratic neighbors, China and North Korea, albeit to different degrees.</w:t>
      </w:r>
    </w:p>
    <w:p w14:paraId="67A2F5B6" w14:textId="77777777" w:rsidR="00BE690E" w:rsidRDefault="00BE690E" w:rsidP="00BE690E">
      <w:r w:rsidRPr="00CB4648">
        <w:rPr>
          <w:rStyle w:val="StyleUnderline"/>
        </w:rPr>
        <w:t>This article examines</w:t>
      </w:r>
      <w:r>
        <w:t xml:space="preserve"> the continuity and changes in Jap</w:t>
      </w:r>
      <w:r w:rsidRPr="00CB4648">
        <w:rPr>
          <w:rStyle w:val="StyleUnderline"/>
        </w:rPr>
        <w:t>anese and South Korean discourse on nuclear weapons before and after the Russian invasion of Ukraine</w:t>
      </w:r>
      <w:r>
        <w:t xml:space="preserve">. The publics in the two countries have exhibited markedly different attitudes toward nuclear weapons since February 2022. </w:t>
      </w:r>
      <w:r w:rsidRPr="00085ED0">
        <w:rPr>
          <w:rStyle w:val="StyleUnderline"/>
          <w:highlight w:val="cyan"/>
        </w:rPr>
        <w:t>While Japan has experienced</w:t>
      </w:r>
      <w:r w:rsidRPr="00CB4648">
        <w:rPr>
          <w:rStyle w:val="StyleUnderline"/>
        </w:rPr>
        <w:t xml:space="preserve"> significant </w:t>
      </w:r>
      <w:r w:rsidRPr="00085ED0">
        <w:rPr>
          <w:rStyle w:val="StyleUnderline"/>
          <w:highlight w:val="cyan"/>
        </w:rPr>
        <w:t>shifts in</w:t>
      </w:r>
      <w:r w:rsidRPr="00CB4648">
        <w:rPr>
          <w:rStyle w:val="StyleUnderline"/>
        </w:rPr>
        <w:t xml:space="preserve"> its broad national-</w:t>
      </w:r>
      <w:r w:rsidRPr="00085ED0">
        <w:rPr>
          <w:rStyle w:val="StyleUnderline"/>
          <w:highlight w:val="cyan"/>
        </w:rPr>
        <w:t>security discourse, its discourse on nuc</w:t>
      </w:r>
      <w:r w:rsidRPr="00CB4648">
        <w:rPr>
          <w:rStyle w:val="StyleUnderline"/>
        </w:rPr>
        <w:t>lear weapon</w:t>
      </w:r>
      <w:r w:rsidRPr="00085ED0">
        <w:rPr>
          <w:rStyle w:val="StyleUnderline"/>
          <w:highlight w:val="cyan"/>
        </w:rPr>
        <w:t>s</w:t>
      </w:r>
      <w:r w:rsidRPr="00CB4648">
        <w:rPr>
          <w:rStyle w:val="StyleUnderline"/>
        </w:rPr>
        <w:t xml:space="preserve"> </w:t>
      </w:r>
      <w:r w:rsidRPr="00085ED0">
        <w:rPr>
          <w:rStyle w:val="StyleUnderline"/>
          <w:highlight w:val="cyan"/>
        </w:rPr>
        <w:t>has remained</w:t>
      </w:r>
      <w:r w:rsidRPr="00CB4648">
        <w:rPr>
          <w:rStyle w:val="StyleUnderline"/>
        </w:rPr>
        <w:t xml:space="preserve"> largely </w:t>
      </w:r>
      <w:r w:rsidRPr="00085ED0">
        <w:rPr>
          <w:rStyle w:val="StyleUnderline"/>
          <w:highlight w:val="cyan"/>
        </w:rPr>
        <w:t>unchanged</w:t>
      </w:r>
      <w:r w:rsidRPr="00CB4648">
        <w:rPr>
          <w:rStyle w:val="StyleUnderline"/>
        </w:rPr>
        <w:t>.</w:t>
      </w:r>
      <w:r>
        <w:t xml:space="preserve"> In contrast, South Korea’s nuclear discourse has undergone substantial changes since the onset of the war. Although norms concerning nuclear weapons have evidently influenced both countries, strategic considerations regarding the intensity of threats from their main external adversaries and the likely types of external aggression have played significant roles in shaping nuclear discourse.</w:t>
      </w:r>
    </w:p>
    <w:p w14:paraId="71B93F7D" w14:textId="77777777" w:rsidR="00BE690E" w:rsidRDefault="00BE690E" w:rsidP="00BE690E">
      <w:r>
        <w:t xml:space="preserve">More specifically, </w:t>
      </w:r>
      <w:r w:rsidRPr="00085ED0">
        <w:rPr>
          <w:rStyle w:val="Emphasis"/>
          <w:highlight w:val="cyan"/>
        </w:rPr>
        <w:t>Japan has maintained its distance from nuclear options</w:t>
      </w:r>
      <w:r w:rsidRPr="00085ED0">
        <w:rPr>
          <w:highlight w:val="cyan"/>
        </w:rPr>
        <w:t xml:space="preserve">, </w:t>
      </w:r>
      <w:r w:rsidRPr="00085ED0">
        <w:rPr>
          <w:rStyle w:val="StyleUnderline"/>
          <w:highlight w:val="cyan"/>
        </w:rPr>
        <w:t>focusing on</w:t>
      </w:r>
      <w:r w:rsidRPr="00CB4648">
        <w:rPr>
          <w:rStyle w:val="StyleUnderline"/>
        </w:rPr>
        <w:t xml:space="preserve"> bolstering its </w:t>
      </w:r>
      <w:r w:rsidRPr="00085ED0">
        <w:rPr>
          <w:rStyle w:val="StyleUnderline"/>
          <w:highlight w:val="cyan"/>
        </w:rPr>
        <w:t>conventional capabilities</w:t>
      </w:r>
      <w:r w:rsidRPr="00CB4648">
        <w:rPr>
          <w:rStyle w:val="StyleUnderline"/>
        </w:rPr>
        <w:t xml:space="preserve"> to counter the </w:t>
      </w:r>
      <w:proofErr w:type="spellStart"/>
      <w:r w:rsidRPr="00CB4648">
        <w:rPr>
          <w:rStyle w:val="StyleUnderline"/>
        </w:rPr>
        <w:t>nonexistential</w:t>
      </w:r>
      <w:proofErr w:type="spellEnd"/>
      <w:r w:rsidRPr="00CB4648">
        <w:rPr>
          <w:rStyle w:val="StyleUnderline"/>
        </w:rPr>
        <w:t xml:space="preserve"> threat from China</w:t>
      </w:r>
      <w:r>
        <w:t xml:space="preserve"> and the risk of aerial or naval aggression. </w:t>
      </w:r>
      <w:r w:rsidRPr="00CB4648">
        <w:rPr>
          <w:rStyle w:val="StyleUnderline"/>
        </w:rPr>
        <w:t>In Japan</w:t>
      </w:r>
      <w:r>
        <w:t xml:space="preserve">, where </w:t>
      </w:r>
      <w:r w:rsidRPr="00085ED0">
        <w:rPr>
          <w:rStyle w:val="StyleUnderline"/>
          <w:highlight w:val="cyan"/>
        </w:rPr>
        <w:t>the nuclear taboo</w:t>
      </w:r>
      <w:r w:rsidRPr="00CB4648">
        <w:rPr>
          <w:rStyle w:val="StyleUnderline"/>
        </w:rPr>
        <w:t xml:space="preserve"> since 1945 </w:t>
      </w:r>
      <w:r w:rsidRPr="00085ED0">
        <w:rPr>
          <w:rStyle w:val="StyleUnderline"/>
          <w:highlight w:val="cyan"/>
        </w:rPr>
        <w:t xml:space="preserve">has been very strong, even the shock of the war has not been enough to turn public </w:t>
      </w:r>
      <w:proofErr w:type="gramStart"/>
      <w:r w:rsidRPr="00085ED0">
        <w:rPr>
          <w:rStyle w:val="StyleUnderline"/>
          <w:highlight w:val="cyan"/>
        </w:rPr>
        <w:t>opinion</w:t>
      </w:r>
      <w:r>
        <w:t>.Footnote</w:t>
      </w:r>
      <w:proofErr w:type="gramEnd"/>
      <w:r>
        <w:t xml:space="preserve">4 Although there were important changes in Japan’s national-security discourse, continuity prevailed in the nuclear-weapons discourse. Conversely, South Korea has actively explored various nuclear-deterrent options to deter the existential threat from North Korea and the potential risk of ground attacks. In South Korea, where there was already significant support for acquiring nuclear weapons prior to the onset of the Ukraine war, this support has increased even further. According to a synthesis of four different periodic public-opinion surveys released by four South Korean research institutions, the average public support for the option of independent nuclear armament was 66.1 percent in the first surveys conducted after February 2022. </w:t>
      </w:r>
      <w:r>
        <w:lastRenderedPageBreak/>
        <w:t xml:space="preserve">This represents an increase of 4.7 percentage points from the average support found in the last surveys conducted before February 2022.Footnote5 South Korea’s government discourse on nuclear-weapons policy, supported by public opinion and further accelerated by the Yoon Suk Yeol administration’s “peace through strength” approach, has undergone significant changes since the beginning of the war. As we will explain later, while it is tempting to attribute the two countries’ diverging trajectories solely to nuclear norms and public opinion, the discourse of policy elites and strategic calculations also need to be taken into </w:t>
      </w:r>
      <w:proofErr w:type="gramStart"/>
      <w:r>
        <w:t>account.Footnote</w:t>
      </w:r>
      <w:proofErr w:type="gramEnd"/>
      <w:r>
        <w:t>6</w:t>
      </w:r>
    </w:p>
    <w:p w14:paraId="6AC58403" w14:textId="77777777" w:rsidR="00BE690E" w:rsidRPr="0019287A" w:rsidRDefault="00BE690E" w:rsidP="00BE690E">
      <w:pPr>
        <w:pStyle w:val="Heading4"/>
      </w:pPr>
      <w:r>
        <w:t xml:space="preserve">Japan will not nuclearize – official documents and public opinion </w:t>
      </w:r>
    </w:p>
    <w:p w14:paraId="36664C9E" w14:textId="77777777" w:rsidR="00BE690E" w:rsidRPr="008D6F71" w:rsidRDefault="00BE690E" w:rsidP="00BE690E">
      <w:pPr>
        <w:rPr>
          <w:b/>
          <w:bCs/>
          <w:sz w:val="26"/>
        </w:rPr>
      </w:pPr>
      <w:r>
        <w:rPr>
          <w:rStyle w:val="Style13ptBold"/>
        </w:rPr>
        <w:t xml:space="preserve">Kim and Lee, 2023 </w:t>
      </w:r>
      <w:r>
        <w:t>[</w:t>
      </w:r>
      <w:proofErr w:type="spellStart"/>
      <w:r w:rsidRPr="00CB4648">
        <w:t>Tongfi</w:t>
      </w:r>
      <w:proofErr w:type="spellEnd"/>
      <w:r w:rsidRPr="00CB4648">
        <w:t xml:space="preserve"> </w:t>
      </w:r>
      <w:r>
        <w:t>- p</w:t>
      </w:r>
      <w:r w:rsidRPr="00CB4648">
        <w:t>rofessor in Asian geopolitics at the Centre for Security, Diplomacy and Strategy (CSDS) of the Brussels School of Governance</w:t>
      </w:r>
      <w:r>
        <w:t xml:space="preserve">, </w:t>
      </w:r>
      <w:r w:rsidRPr="00CB4648">
        <w:t>and Do Young</w:t>
      </w:r>
      <w:r>
        <w:t xml:space="preserve"> - </w:t>
      </w:r>
      <w:r w:rsidRPr="00CB4648">
        <w:t>postdoctoral fellow in the Department of Political Science at the University of Oslo</w:t>
      </w:r>
      <w:r>
        <w:t xml:space="preserve">, </w:t>
      </w:r>
      <w:r w:rsidRPr="00CB4648">
        <w:t>“Continuity and changes: the effects of Russia’s war against Ukraine on Japanese and South Korean nuclear-weapons discourse,” Publication Cover</w:t>
      </w:r>
      <w:r>
        <w:t xml:space="preserve"> </w:t>
      </w:r>
      <w:r w:rsidRPr="00CB4648">
        <w:t>The Nonproliferation Review, 30: 4-6, https://www.tandfonline.com/doi/full/10.1080/10736700.2024.2435143#abstract</w:t>
      </w:r>
      <w:r>
        <w:t>]</w:t>
      </w:r>
    </w:p>
    <w:p w14:paraId="0D962809" w14:textId="77777777" w:rsidR="00BE690E" w:rsidRDefault="00BE690E" w:rsidP="00BE690E">
      <w:r w:rsidRPr="00085ED0">
        <w:rPr>
          <w:rStyle w:val="StyleUnderline"/>
          <w:highlight w:val="cyan"/>
        </w:rPr>
        <w:t>On December</w:t>
      </w:r>
      <w:r w:rsidRPr="00CB4648">
        <w:rPr>
          <w:rStyle w:val="StyleUnderline"/>
        </w:rPr>
        <w:t xml:space="preserve"> 16, </w:t>
      </w:r>
      <w:r w:rsidRPr="00085ED0">
        <w:rPr>
          <w:rStyle w:val="StyleUnderline"/>
          <w:highlight w:val="cyan"/>
        </w:rPr>
        <w:t>2022, the Japanese government approved three major documents on</w:t>
      </w:r>
      <w:r w:rsidRPr="00CB4648">
        <w:rPr>
          <w:rStyle w:val="StyleUnderline"/>
        </w:rPr>
        <w:t xml:space="preserve"> its security and </w:t>
      </w:r>
      <w:r w:rsidRPr="00085ED0">
        <w:rPr>
          <w:rStyle w:val="StyleUnderline"/>
          <w:highlight w:val="cyan"/>
        </w:rPr>
        <w:t>defense policy</w:t>
      </w:r>
      <w:r>
        <w:t xml:space="preserve"> at a cabinet meeting—the National Security Strategy, the National Defense Strategy, and the Defense Buildup Program. </w:t>
      </w:r>
      <w:r w:rsidRPr="00085ED0">
        <w:rPr>
          <w:rStyle w:val="StyleUnderline"/>
          <w:highlight w:val="cyan"/>
        </w:rPr>
        <w:t>The</w:t>
      </w:r>
      <w:r>
        <w:t xml:space="preserve"> three </w:t>
      </w:r>
      <w:r w:rsidRPr="00085ED0">
        <w:rPr>
          <w:rStyle w:val="StyleUnderline"/>
          <w:highlight w:val="cyan"/>
        </w:rPr>
        <w:t>documents marked a</w:t>
      </w:r>
      <w:r w:rsidRPr="00CB4648">
        <w:rPr>
          <w:rStyle w:val="StyleUnderline"/>
        </w:rPr>
        <w:t xml:space="preserve">n important </w:t>
      </w:r>
      <w:r w:rsidRPr="00085ED0">
        <w:rPr>
          <w:rStyle w:val="StyleUnderline"/>
          <w:highlight w:val="cyan"/>
        </w:rPr>
        <w:t>shift</w:t>
      </w:r>
      <w:r w:rsidRPr="00CB4648">
        <w:rPr>
          <w:rStyle w:val="StyleUnderline"/>
        </w:rPr>
        <w:t xml:space="preserve"> in Japan’s defense policy </w:t>
      </w:r>
      <w:r w:rsidRPr="00085ED0">
        <w:rPr>
          <w:rStyle w:val="StyleUnderline"/>
          <w:highlight w:val="cyan"/>
        </w:rPr>
        <w:t>in</w:t>
      </w:r>
      <w:r>
        <w:t xml:space="preserve"> areas such as </w:t>
      </w:r>
      <w:r w:rsidRPr="00CB4648">
        <w:rPr>
          <w:rStyle w:val="StyleUnderline"/>
        </w:rPr>
        <w:t xml:space="preserve">its pursuit of </w:t>
      </w:r>
      <w:r w:rsidRPr="00085ED0">
        <w:rPr>
          <w:rStyle w:val="StyleUnderline"/>
          <w:highlight w:val="cyan"/>
        </w:rPr>
        <w:t>conventional counterstrike capabilities</w:t>
      </w:r>
      <w:r w:rsidRPr="00CB4648">
        <w:rPr>
          <w:rStyle w:val="StyleUnderline"/>
        </w:rPr>
        <w:t xml:space="preserve"> and</w:t>
      </w:r>
      <w:r>
        <w:t xml:space="preserve"> a drastic increase in </w:t>
      </w:r>
      <w:r w:rsidRPr="00CB4648">
        <w:rPr>
          <w:rStyle w:val="StyleUnderline"/>
        </w:rPr>
        <w:t>defense spending</w:t>
      </w:r>
      <w:r>
        <w:t xml:space="preserve"> (from around 1 percent to 2 percent of gross domestic product by fiscal year 2027). The National Defense Strategy points out that an “unprecedented situation is unfolding,” as Russia “has launched an outright aggression against Ukraine, repeatedly taken actions and sent messages that can be interpreted as threat [sic] of nuclear weapons use</w:t>
      </w:r>
      <w:proofErr w:type="gramStart"/>
      <w:r>
        <w:t>.”Footnote</w:t>
      </w:r>
      <w:proofErr w:type="gramEnd"/>
      <w:r>
        <w:t>29</w:t>
      </w:r>
    </w:p>
    <w:p w14:paraId="548AA48E" w14:textId="77777777" w:rsidR="00BE690E" w:rsidRDefault="00BE690E" w:rsidP="00BE690E">
      <w:r>
        <w:t xml:space="preserve">The three documents discuss threats of nuclear weapons many times, </w:t>
      </w:r>
      <w:r w:rsidRPr="00085ED0">
        <w:rPr>
          <w:rStyle w:val="StyleUnderline"/>
          <w:highlight w:val="cyan"/>
        </w:rPr>
        <w:t>but</w:t>
      </w:r>
      <w:r w:rsidRPr="00085ED0">
        <w:rPr>
          <w:highlight w:val="cyan"/>
        </w:rPr>
        <w:t xml:space="preserve"> </w:t>
      </w:r>
      <w:r w:rsidRPr="00085ED0">
        <w:rPr>
          <w:rStyle w:val="StyleUnderline"/>
          <w:highlight w:val="cyan"/>
        </w:rPr>
        <w:t>the</w:t>
      </w:r>
      <w:r w:rsidRPr="00CB4648">
        <w:rPr>
          <w:rStyle w:val="StyleUnderline"/>
        </w:rPr>
        <w:t xml:space="preserve"> National Security </w:t>
      </w:r>
      <w:r w:rsidRPr="00085ED0">
        <w:rPr>
          <w:rStyle w:val="StyleUnderline"/>
          <w:highlight w:val="cyan"/>
        </w:rPr>
        <w:t>Strategy states</w:t>
      </w:r>
      <w:r w:rsidRPr="00CB4648">
        <w:rPr>
          <w:rStyle w:val="StyleUnderline"/>
        </w:rPr>
        <w:t xml:space="preserve"> that “</w:t>
      </w:r>
      <w:r w:rsidRPr="00085ED0">
        <w:rPr>
          <w:rStyle w:val="StyleUnderline"/>
          <w:highlight w:val="cyan"/>
        </w:rPr>
        <w:t>Japan will</w:t>
      </w:r>
      <w:r w:rsidRPr="00CB4648">
        <w:rPr>
          <w:rStyle w:val="StyleUnderline"/>
        </w:rPr>
        <w:t xml:space="preserve"> adhere to the basic policy </w:t>
      </w:r>
      <w:r w:rsidRPr="0019287A">
        <w:rPr>
          <w:rStyle w:val="StyleUnderline"/>
        </w:rPr>
        <w:t xml:space="preserve">of </w:t>
      </w:r>
      <w:r w:rsidRPr="00085ED0">
        <w:rPr>
          <w:rStyle w:val="StyleUnderline"/>
          <w:highlight w:val="cyan"/>
        </w:rPr>
        <w:t>maintain</w:t>
      </w:r>
      <w:r w:rsidRPr="00CB4648">
        <w:rPr>
          <w:rStyle w:val="StyleUnderline"/>
        </w:rPr>
        <w:t xml:space="preserve">ing </w:t>
      </w:r>
      <w:r w:rsidRPr="00085ED0">
        <w:rPr>
          <w:rStyle w:val="StyleUnderline"/>
          <w:highlight w:val="cyan"/>
        </w:rPr>
        <w:t>an exclusively</w:t>
      </w:r>
      <w:r w:rsidRPr="00CB4648">
        <w:rPr>
          <w:rStyle w:val="StyleUnderline"/>
        </w:rPr>
        <w:t xml:space="preserve"> national </w:t>
      </w:r>
      <w:r w:rsidRPr="00085ED0">
        <w:rPr>
          <w:rStyle w:val="StyleUnderline"/>
          <w:highlight w:val="cyan"/>
        </w:rPr>
        <w:t>defense-oriented policy, not becoming a military power</w:t>
      </w:r>
      <w:r w:rsidRPr="00CB4648">
        <w:rPr>
          <w:rStyle w:val="StyleUnderline"/>
        </w:rPr>
        <w:t xml:space="preserve"> that poses a threat to other countries, </w:t>
      </w:r>
      <w:r w:rsidRPr="00085ED0">
        <w:rPr>
          <w:rStyle w:val="StyleUnderline"/>
          <w:highlight w:val="cyan"/>
        </w:rPr>
        <w:t>and observing</w:t>
      </w:r>
      <w:r w:rsidRPr="00CB4648">
        <w:rPr>
          <w:rStyle w:val="StyleUnderline"/>
        </w:rPr>
        <w:t xml:space="preserve"> the Three </w:t>
      </w:r>
      <w:r w:rsidRPr="00085ED0">
        <w:rPr>
          <w:rStyle w:val="StyleUnderline"/>
          <w:highlight w:val="cyan"/>
        </w:rPr>
        <w:t>Non-Nuclear Principles</w:t>
      </w:r>
      <w:r>
        <w:t xml:space="preserve"> [of non-possession, non-production, and non-introduction of nuclear weapons].”Footnote30 The three documents discuss nuclear weapons to protect Japan only in the context of the US nuclear umbrella over Japan:</w:t>
      </w:r>
    </w:p>
    <w:p w14:paraId="65D7B9C5" w14:textId="77777777" w:rsidR="00BE690E" w:rsidRDefault="00BE690E" w:rsidP="00BE690E">
      <w:r>
        <w:t xml:space="preserve">Japan will fundamentally reinforce its defense capabilities and deepen security cooperation with the United States. By undertaking such efforts, Japan will further strengthen the deterrence and response capabilities of the Japan–U.S. Alliance, including extended deterrence by the U.S. that is backed by its full range of capabilities, including </w:t>
      </w:r>
      <w:proofErr w:type="gramStart"/>
      <w:r>
        <w:t>nuclear.Footnote</w:t>
      </w:r>
      <w:proofErr w:type="gramEnd"/>
      <w:r>
        <w:t>31</w:t>
      </w:r>
    </w:p>
    <w:p w14:paraId="1FFEA0C5" w14:textId="77777777" w:rsidR="00BE690E" w:rsidRDefault="00BE690E" w:rsidP="00BE690E">
      <w:r>
        <w:t xml:space="preserve">Thus, the government </w:t>
      </w:r>
      <w:r w:rsidRPr="00085ED0">
        <w:rPr>
          <w:rStyle w:val="StyleUnderline"/>
          <w:highlight w:val="cyan"/>
        </w:rPr>
        <w:t>discourse did not shift in</w:t>
      </w:r>
      <w:r w:rsidRPr="00CB4648">
        <w:rPr>
          <w:rStyle w:val="StyleUnderline"/>
        </w:rPr>
        <w:t xml:space="preserve"> a direction that emphasizes the importance of nuclear weapons for Japan’s national security, let alone </w:t>
      </w:r>
      <w:r w:rsidRPr="00085ED0">
        <w:rPr>
          <w:rStyle w:val="StyleUnderline"/>
          <w:highlight w:val="cyan"/>
        </w:rPr>
        <w:t>support for</w:t>
      </w:r>
      <w:r>
        <w:t xml:space="preserve"> nuclear sharing or </w:t>
      </w:r>
      <w:r w:rsidRPr="00085ED0">
        <w:rPr>
          <w:rStyle w:val="StyleUnderline"/>
          <w:highlight w:val="cyan"/>
        </w:rPr>
        <w:t>development</w:t>
      </w:r>
      <w:r>
        <w:t xml:space="preserve"> </w:t>
      </w:r>
      <w:r w:rsidRPr="00085ED0">
        <w:rPr>
          <w:rStyle w:val="StyleUnderline"/>
          <w:highlight w:val="cyan"/>
        </w:rPr>
        <w:t>of</w:t>
      </w:r>
      <w:r>
        <w:t xml:space="preserve"> </w:t>
      </w:r>
      <w:r w:rsidRPr="0019287A">
        <w:t xml:space="preserve">indigenous </w:t>
      </w:r>
      <w:r w:rsidRPr="00085ED0">
        <w:rPr>
          <w:rStyle w:val="StyleUnderline"/>
          <w:highlight w:val="cyan"/>
        </w:rPr>
        <w:t>nuc</w:t>
      </w:r>
      <w:r>
        <w:t>lear weapon</w:t>
      </w:r>
      <w:r w:rsidRPr="00085ED0">
        <w:rPr>
          <w:rStyle w:val="StyleUnderline"/>
          <w:highlight w:val="cyan"/>
        </w:rPr>
        <w:t>s</w:t>
      </w:r>
      <w:r>
        <w:t>.</w:t>
      </w:r>
    </w:p>
    <w:p w14:paraId="066A761E" w14:textId="77777777" w:rsidR="00BE690E" w:rsidRDefault="00BE690E" w:rsidP="00BE690E">
      <w:r w:rsidRPr="00CB4648">
        <w:rPr>
          <w:rStyle w:val="StyleUnderline"/>
        </w:rPr>
        <w:t xml:space="preserve">Japan’s </w:t>
      </w:r>
      <w:r w:rsidRPr="00085ED0">
        <w:rPr>
          <w:rStyle w:val="StyleUnderline"/>
          <w:highlight w:val="cyan"/>
        </w:rPr>
        <w:t>public opinion continued to demonstrate a strong anti-nuclear norm</w:t>
      </w:r>
      <w:r>
        <w:t xml:space="preserve">, but there were also signs that Russia’s invasion of Ukraine was affecting the public’s view of international security. On the one hand, </w:t>
      </w:r>
      <w:r w:rsidRPr="00CB4648">
        <w:rPr>
          <w:rStyle w:val="StyleUnderline"/>
        </w:rPr>
        <w:t>80 percent</w:t>
      </w:r>
      <w:r>
        <w:t xml:space="preserve"> of Japanese respondents in 2023 </w:t>
      </w:r>
      <w:r w:rsidRPr="00CB4648">
        <w:rPr>
          <w:rStyle w:val="StyleUnderline"/>
        </w:rPr>
        <w:t xml:space="preserve">supported maintaining the Three Non-Nuclear Principles, and </w:t>
      </w:r>
      <w:r w:rsidRPr="00085ED0">
        <w:rPr>
          <w:rStyle w:val="StyleUnderline"/>
          <w:highlight w:val="cyan"/>
        </w:rPr>
        <w:t>this makes it difficult for politicians to advocate a change in</w:t>
      </w:r>
      <w:r w:rsidRPr="00CB4648">
        <w:rPr>
          <w:rStyle w:val="StyleUnderline"/>
        </w:rPr>
        <w:t xml:space="preserve"> Japan’s </w:t>
      </w:r>
      <w:r w:rsidRPr="00085ED0">
        <w:rPr>
          <w:rStyle w:val="StyleUnderline"/>
          <w:highlight w:val="cyan"/>
        </w:rPr>
        <w:t>nuclear</w:t>
      </w:r>
      <w:r w:rsidRPr="00CB4648">
        <w:rPr>
          <w:rStyle w:val="StyleUnderline"/>
        </w:rPr>
        <w:t xml:space="preserve">-weapons </w:t>
      </w:r>
      <w:proofErr w:type="gramStart"/>
      <w:r w:rsidRPr="00085ED0">
        <w:rPr>
          <w:rStyle w:val="StyleUnderline"/>
          <w:highlight w:val="cyan"/>
        </w:rPr>
        <w:t>policy</w:t>
      </w:r>
      <w:r>
        <w:t>.Footnote</w:t>
      </w:r>
      <w:proofErr w:type="gramEnd"/>
      <w:r>
        <w:t xml:space="preserve">32 On the other hand, the shock of the Russian invasion and Moscow’s threat of nuclear use also created a rare political opportunity to talk about changing that policy. For instance, former </w:t>
      </w:r>
      <w:r>
        <w:lastRenderedPageBreak/>
        <w:t>prime minister Shinzo Abe, on February 27, 2022, remarked on television that discussion of nuclear sharing should not be seen as taboo. His position was supported by Nippon Ishin, a conservative opposition party.Footnote33 The public’s reaction to Abe’s statement was initially difficult to interpret, as polls with different wording showed widely varying levels of support for discussing nuclear sharing, ranging from 20 percent to 57 percent.Footnote34 Although we cannot be certain about the causal relationship, it is worth noting that the percentage of the Japanese public who support Japan’s participation in the Treaty on the Prohibition of Nuclear Weapons decreased from 72 percent in 2020 and 71 percent in 2021 to 61 percent in 2022 and 2023 (surveyed in June and July each year).Footnote35</w:t>
      </w:r>
    </w:p>
    <w:p w14:paraId="3D421A7D" w14:textId="77777777" w:rsidR="00BE690E" w:rsidRDefault="00BE690E" w:rsidP="00BE690E"/>
    <w:p w14:paraId="2BFF1317" w14:textId="77777777" w:rsidR="00BE690E" w:rsidRDefault="00BE690E" w:rsidP="00BE690E">
      <w:pPr>
        <w:pStyle w:val="Heading4"/>
      </w:pPr>
      <w:r>
        <w:t xml:space="preserve">Evidence that says Japan will nuclearize is hedging, they won’t </w:t>
      </w:r>
      <w:proofErr w:type="gramStart"/>
      <w:r>
        <w:t>actually do</w:t>
      </w:r>
      <w:proofErr w:type="gramEnd"/>
      <w:r>
        <w:t xml:space="preserve"> it</w:t>
      </w:r>
    </w:p>
    <w:p w14:paraId="738C1F7C" w14:textId="77777777" w:rsidR="00BE690E" w:rsidRPr="008D6F71" w:rsidRDefault="00BE690E" w:rsidP="00BE690E">
      <w:pPr>
        <w:rPr>
          <w:b/>
          <w:bCs/>
          <w:sz w:val="26"/>
        </w:rPr>
      </w:pPr>
      <w:r>
        <w:rPr>
          <w:rStyle w:val="Style13ptBold"/>
        </w:rPr>
        <w:t xml:space="preserve">Romei, 2023 </w:t>
      </w:r>
      <w:r>
        <w:t>[</w:t>
      </w:r>
      <w:r w:rsidRPr="004667F2">
        <w:t>Sayuri, “Watching Ukraine, South Korea and Japan eye nuclear weapons. Here’s what the US should do,” 20 July 2023, https://thebulletin.org/2023/07/watching-ukraine-south-korea-and-japan-eye-nuclear-weapons-heres-what-the-us-should-do/</w:t>
      </w:r>
      <w:r>
        <w:t>]</w:t>
      </w:r>
    </w:p>
    <w:p w14:paraId="61A0D8D9" w14:textId="77777777" w:rsidR="00BE690E" w:rsidRDefault="00BE690E" w:rsidP="00BE690E">
      <w:r>
        <w:t xml:space="preserve">Japan’s nuclear hedging. </w:t>
      </w:r>
      <w:r w:rsidRPr="004667F2">
        <w:rPr>
          <w:rStyle w:val="StyleUnderline"/>
        </w:rPr>
        <w:t xml:space="preserve">The </w:t>
      </w:r>
      <w:r w:rsidRPr="00085ED0">
        <w:rPr>
          <w:rStyle w:val="StyleUnderline"/>
          <w:highlight w:val="cyan"/>
        </w:rPr>
        <w:t>arguments against</w:t>
      </w:r>
      <w:r w:rsidRPr="004667F2">
        <w:rPr>
          <w:rStyle w:val="StyleUnderline"/>
        </w:rPr>
        <w:t xml:space="preserve"> Japan’s </w:t>
      </w:r>
      <w:r w:rsidRPr="00085ED0">
        <w:rPr>
          <w:rStyle w:val="StyleUnderline"/>
          <w:highlight w:val="cyan"/>
        </w:rPr>
        <w:t>nuclearization</w:t>
      </w:r>
      <w:r w:rsidRPr="004667F2">
        <w:rPr>
          <w:rStyle w:val="StyleUnderline"/>
        </w:rPr>
        <w:t xml:space="preserve"> traditionally </w:t>
      </w:r>
      <w:r w:rsidRPr="00085ED0">
        <w:rPr>
          <w:rStyle w:val="StyleUnderline"/>
          <w:highlight w:val="cyan"/>
        </w:rPr>
        <w:t>include</w:t>
      </w:r>
      <w:r w:rsidRPr="004667F2">
        <w:rPr>
          <w:rStyle w:val="StyleUnderline"/>
        </w:rPr>
        <w:t xml:space="preserve"> domestic </w:t>
      </w:r>
      <w:r w:rsidRPr="00085ED0">
        <w:rPr>
          <w:rStyle w:val="StyleUnderline"/>
          <w:highlight w:val="cyan"/>
        </w:rPr>
        <w:t>public opinion</w:t>
      </w:r>
      <w:r w:rsidRPr="004667F2">
        <w:rPr>
          <w:rStyle w:val="StyleUnderline"/>
        </w:rPr>
        <w:t xml:space="preserve"> and the country’s post-World War II </w:t>
      </w:r>
      <w:r w:rsidRPr="00085ED0">
        <w:rPr>
          <w:rStyle w:val="StyleUnderline"/>
          <w:highlight w:val="cyan"/>
        </w:rPr>
        <w:t>pacifist identity</w:t>
      </w:r>
      <w:r>
        <w:t xml:space="preserve">, with others also citing </w:t>
      </w:r>
      <w:r w:rsidRPr="00085ED0">
        <w:rPr>
          <w:rStyle w:val="StyleUnderline"/>
          <w:highlight w:val="cyan"/>
        </w:rPr>
        <w:t>technical and financial hurdles, as well as</w:t>
      </w:r>
      <w:r w:rsidRPr="004667F2">
        <w:rPr>
          <w:rStyle w:val="StyleUnderline"/>
        </w:rPr>
        <w:t xml:space="preserve"> the </w:t>
      </w:r>
      <w:r w:rsidRPr="00085ED0">
        <w:rPr>
          <w:rStyle w:val="StyleUnderline"/>
          <w:highlight w:val="cyan"/>
        </w:rPr>
        <w:t>enormous diplomatic costs</w:t>
      </w:r>
      <w:r>
        <w:t xml:space="preserve"> that such an endeavor would have. While most of </w:t>
      </w:r>
      <w:r w:rsidRPr="004667F2">
        <w:rPr>
          <w:rStyle w:val="StyleUnderline"/>
        </w:rPr>
        <w:t>these arguments still ring true</w:t>
      </w:r>
      <w:r>
        <w:t>, Japan’s nuclear hedging posture has played an important role against nuclearization.</w:t>
      </w:r>
    </w:p>
    <w:p w14:paraId="72ABDFF6" w14:textId="77777777" w:rsidR="00BE690E" w:rsidRDefault="00BE690E" w:rsidP="00BE690E">
      <w:r>
        <w:t xml:space="preserve">Conservative Japanese politicians have a history of mixed messages regarding the indigenous nuclear option. These messages are intended for different and overlapping audiences. </w:t>
      </w:r>
      <w:r w:rsidRPr="00085ED0">
        <w:rPr>
          <w:rStyle w:val="StyleUnderline"/>
          <w:highlight w:val="cyan"/>
        </w:rPr>
        <w:t>Statements</w:t>
      </w:r>
      <w:r w:rsidRPr="004667F2">
        <w:rPr>
          <w:rStyle w:val="StyleUnderline"/>
        </w:rPr>
        <w:t xml:space="preserve"> </w:t>
      </w:r>
      <w:r w:rsidRPr="00085ED0">
        <w:rPr>
          <w:rStyle w:val="StyleUnderline"/>
          <w:highlight w:val="cyan"/>
        </w:rPr>
        <w:t>about the</w:t>
      </w:r>
      <w:r w:rsidRPr="004667F2">
        <w:rPr>
          <w:rStyle w:val="StyleUnderline"/>
        </w:rPr>
        <w:t xml:space="preserve"> constitutional </w:t>
      </w:r>
      <w:r w:rsidRPr="00085ED0">
        <w:rPr>
          <w:rStyle w:val="StyleUnderline"/>
          <w:highlight w:val="cyan"/>
        </w:rPr>
        <w:t>right to</w:t>
      </w:r>
      <w:r w:rsidRPr="00E742F0">
        <w:rPr>
          <w:rStyle w:val="StyleUnderline"/>
        </w:rPr>
        <w:t xml:space="preserve"> </w:t>
      </w:r>
      <w:r w:rsidRPr="00085ED0">
        <w:rPr>
          <w:rStyle w:val="StyleUnderline"/>
          <w:highlight w:val="cyan"/>
        </w:rPr>
        <w:t>possess nu</w:t>
      </w:r>
      <w:r w:rsidRPr="004667F2">
        <w:rPr>
          <w:rStyle w:val="StyleUnderline"/>
        </w:rPr>
        <w:t>clear weapon</w:t>
      </w:r>
      <w:r w:rsidRPr="00085ED0">
        <w:rPr>
          <w:rStyle w:val="StyleUnderline"/>
          <w:highlight w:val="cyan"/>
        </w:rPr>
        <w:t>s</w:t>
      </w:r>
      <w:r>
        <w:t xml:space="preserve"> exemplify such rhetoric and </w:t>
      </w:r>
      <w:r w:rsidRPr="00085ED0">
        <w:rPr>
          <w:rStyle w:val="StyleUnderline"/>
          <w:highlight w:val="cyan"/>
        </w:rPr>
        <w:t>are</w:t>
      </w:r>
      <w:r>
        <w:t xml:space="preserve"> partly </w:t>
      </w:r>
      <w:r w:rsidRPr="00085ED0">
        <w:rPr>
          <w:rStyle w:val="StyleUnderline"/>
          <w:highlight w:val="cyan"/>
        </w:rPr>
        <w:t>aimed at keeping Japan’s</w:t>
      </w:r>
      <w:r w:rsidRPr="004667F2">
        <w:rPr>
          <w:rStyle w:val="StyleUnderline"/>
        </w:rPr>
        <w:t xml:space="preserve"> regional </w:t>
      </w:r>
      <w:r w:rsidRPr="00085ED0">
        <w:rPr>
          <w:rStyle w:val="StyleUnderline"/>
          <w:highlight w:val="cyan"/>
        </w:rPr>
        <w:t>adversaries</w:t>
      </w:r>
      <w:r w:rsidRPr="004667F2">
        <w:rPr>
          <w:rStyle w:val="StyleUnderline"/>
        </w:rPr>
        <w:t>—especially China—</w:t>
      </w:r>
      <w:r w:rsidRPr="00085ED0">
        <w:rPr>
          <w:rStyle w:val="StyleUnderline"/>
          <w:highlight w:val="cyan"/>
        </w:rPr>
        <w:t>uncertain about their</w:t>
      </w:r>
      <w:r w:rsidRPr="004667F2">
        <w:rPr>
          <w:rStyle w:val="StyleUnderline"/>
        </w:rPr>
        <w:t xml:space="preserve"> neighbor’s ultimate security </w:t>
      </w:r>
      <w:r w:rsidRPr="00085ED0">
        <w:rPr>
          <w:rStyle w:val="StyleUnderline"/>
          <w:highlight w:val="cyan"/>
        </w:rPr>
        <w:t>intentions</w:t>
      </w:r>
      <w:r>
        <w:t>. At home, Japan is commonly viewed as a nuclear threshold country, as it has significant latent capabilities due to its highly advanced nuclear fuel cycle technologies.</w:t>
      </w:r>
    </w:p>
    <w:p w14:paraId="46BBC61F" w14:textId="77777777" w:rsidR="00BE690E" w:rsidRDefault="00BE690E" w:rsidP="00BE690E">
      <w:r w:rsidRPr="004667F2">
        <w:rPr>
          <w:rStyle w:val="StyleUnderline"/>
        </w:rPr>
        <w:t xml:space="preserve">Japanese </w:t>
      </w:r>
      <w:r w:rsidRPr="00085ED0">
        <w:rPr>
          <w:rStyle w:val="StyleUnderline"/>
          <w:highlight w:val="cyan"/>
        </w:rPr>
        <w:t>officials</w:t>
      </w:r>
      <w:r>
        <w:t xml:space="preserve"> </w:t>
      </w:r>
      <w:r w:rsidRPr="00E742F0">
        <w:t xml:space="preserve">have </w:t>
      </w:r>
      <w:r w:rsidRPr="00085ED0">
        <w:rPr>
          <w:rStyle w:val="StyleUnderline"/>
          <w:highlight w:val="cyan"/>
        </w:rPr>
        <w:t>use</w:t>
      </w:r>
      <w:r>
        <w:t xml:space="preserve">d </w:t>
      </w:r>
      <w:r w:rsidRPr="00085ED0">
        <w:rPr>
          <w:rStyle w:val="StyleUnderline"/>
          <w:highlight w:val="cyan"/>
        </w:rPr>
        <w:t>the</w:t>
      </w:r>
      <w:r w:rsidRPr="004667F2">
        <w:rPr>
          <w:rStyle w:val="StyleUnderline"/>
        </w:rPr>
        <w:t xml:space="preserve"> country’s </w:t>
      </w:r>
      <w:r w:rsidRPr="00085ED0">
        <w:rPr>
          <w:rStyle w:val="StyleUnderline"/>
          <w:highlight w:val="cyan"/>
        </w:rPr>
        <w:t>refusal to develop nu</w:t>
      </w:r>
      <w:r>
        <w:t>clear weapon</w:t>
      </w:r>
      <w:r w:rsidRPr="00085ED0">
        <w:rPr>
          <w:rStyle w:val="StyleUnderline"/>
          <w:highlight w:val="cyan"/>
        </w:rPr>
        <w:t>s</w:t>
      </w:r>
      <w:r w:rsidRPr="004667F2">
        <w:rPr>
          <w:rStyle w:val="StyleUnderline"/>
        </w:rPr>
        <w:t xml:space="preserve"> </w:t>
      </w:r>
      <w:r>
        <w:t xml:space="preserve">despite its technological capabilities </w:t>
      </w:r>
      <w:r w:rsidRPr="00085ED0">
        <w:rPr>
          <w:rStyle w:val="StyleUnderline"/>
          <w:highlight w:val="cyan"/>
        </w:rPr>
        <w:t>in two</w:t>
      </w:r>
      <w:r>
        <w:t xml:space="preserve"> primary </w:t>
      </w:r>
      <w:r w:rsidRPr="00085ED0">
        <w:rPr>
          <w:rStyle w:val="StyleUnderline"/>
          <w:highlight w:val="cyan"/>
        </w:rPr>
        <w:t>ways: to reassure the public</w:t>
      </w:r>
      <w:r w:rsidRPr="004667F2">
        <w:rPr>
          <w:rStyle w:val="StyleUnderline"/>
        </w:rPr>
        <w:t xml:space="preserve"> about the security of the nation, </w:t>
      </w:r>
      <w:r w:rsidRPr="00085ED0">
        <w:rPr>
          <w:rStyle w:val="StyleUnderline"/>
          <w:highlight w:val="cyan"/>
        </w:rPr>
        <w:t>while maintaining its moral stance</w:t>
      </w:r>
      <w:r w:rsidRPr="004667F2">
        <w:rPr>
          <w:rStyle w:val="StyleUnderline"/>
        </w:rPr>
        <w:t xml:space="preserve"> </w:t>
      </w:r>
      <w:r>
        <w:t>vis-à-vis global peace. On some occasions, Japanese officials’ allusions to a nuclear option were directed to the United States and meant to test its commitment to defend Japan. And pro-nuclear messages have also been directed to the most conservative part of the Japanese public who find inherent value in nuclear weapons, linking them to prestige and leverage in international politics.</w:t>
      </w:r>
    </w:p>
    <w:p w14:paraId="2CAC605D" w14:textId="77777777" w:rsidR="00BE690E" w:rsidRDefault="00BE690E" w:rsidP="00BE690E">
      <w:r>
        <w:t>Although present throughout the postwar era, this ambiguous posture flourished during the early years of Shinzo Abe’s second tenure as prime minister from 2012 to 2020. His decisively conservative figure sharply contrasts with current Prime Minister Kishida’s core values, a contrast that also explains the recent containment of nuclear rhetoric in Japan.</w:t>
      </w:r>
    </w:p>
    <w:p w14:paraId="6BF9A61A" w14:textId="77777777" w:rsidR="00BE690E" w:rsidRDefault="00BE690E" w:rsidP="00BE690E">
      <w:r>
        <w:t xml:space="preserve">Likewise, the resurgence of the nuclear option in South Korean security discourse also caters to adversaries, the United States, and the most conservative part of the domestic public. President Yoon acknowledged the importance of strengthening his country’s alliance with the United States in the same </w:t>
      </w:r>
      <w:r>
        <w:lastRenderedPageBreak/>
        <w:t>breath as mentioning South Korea’s possible nuclearization. In short, he is using the playbook of past conservative Japanese leaders.</w:t>
      </w:r>
    </w:p>
    <w:p w14:paraId="636616E0" w14:textId="77777777" w:rsidR="00BE690E" w:rsidRDefault="00BE690E" w:rsidP="00BE690E">
      <w:r w:rsidRPr="00085ED0">
        <w:rPr>
          <w:rStyle w:val="StyleUnderline"/>
          <w:highlight w:val="cyan"/>
        </w:rPr>
        <w:t>Japan’s nuclear hedging posture</w:t>
      </w:r>
      <w:r w:rsidRPr="004667F2">
        <w:t xml:space="preserve">, which the government uses to tailor its messaging to the different audiences, </w:t>
      </w:r>
      <w:r w:rsidRPr="00085ED0">
        <w:rPr>
          <w:rStyle w:val="StyleUnderline"/>
          <w:highlight w:val="cyan"/>
        </w:rPr>
        <w:t>is likely to remain</w:t>
      </w:r>
      <w:r w:rsidRPr="004667F2">
        <w:rPr>
          <w:rStyle w:val="StyleUnderline"/>
        </w:rPr>
        <w:t xml:space="preserve"> in place. </w:t>
      </w:r>
      <w:r w:rsidRPr="00085ED0">
        <w:rPr>
          <w:rStyle w:val="StyleUnderline"/>
          <w:highlight w:val="cyan"/>
        </w:rPr>
        <w:t>It is hard to imagine Japan risking this</w:t>
      </w:r>
      <w:r w:rsidRPr="004667F2">
        <w:rPr>
          <w:rStyle w:val="StyleUnderline"/>
        </w:rPr>
        <w:t xml:space="preserve"> perfectly ambivalent </w:t>
      </w:r>
      <w:r w:rsidRPr="00085ED0">
        <w:rPr>
          <w:rStyle w:val="StyleUnderline"/>
          <w:highlight w:val="cyan"/>
        </w:rPr>
        <w:t>stance by seriously considering the nuclear option</w:t>
      </w:r>
      <w:r w:rsidRPr="004667F2">
        <w:t>—at least in the foreseeable future.</w:t>
      </w:r>
    </w:p>
    <w:p w14:paraId="5E886AB6" w14:textId="77777777" w:rsidR="00BE690E" w:rsidRDefault="00BE690E" w:rsidP="00BE690E">
      <w:pPr>
        <w:pStyle w:val="Heading3"/>
      </w:pPr>
      <w:r>
        <w:lastRenderedPageBreak/>
        <w:t>US Nuclear Umbrella Strong---2AC</w:t>
      </w:r>
    </w:p>
    <w:p w14:paraId="3272B211" w14:textId="77777777" w:rsidR="00BE690E" w:rsidRDefault="00BE690E" w:rsidP="00BE690E"/>
    <w:p w14:paraId="752609DE" w14:textId="77777777" w:rsidR="00BE690E" w:rsidRDefault="00BE690E" w:rsidP="00BE690E">
      <w:pPr>
        <w:pStyle w:val="Heading4"/>
      </w:pPr>
      <w:r>
        <w:t xml:space="preserve">The US nuclear deterrent over Japan is </w:t>
      </w:r>
      <w:r>
        <w:rPr>
          <w:u w:val="single"/>
        </w:rPr>
        <w:t>stronger than ever</w:t>
      </w:r>
    </w:p>
    <w:p w14:paraId="4F5585BB" w14:textId="77777777" w:rsidR="00BE690E" w:rsidRPr="00ED4BD9" w:rsidRDefault="00BE690E" w:rsidP="00BE690E">
      <w:pPr>
        <w:rPr>
          <w:rStyle w:val="Style13ptBold"/>
        </w:rPr>
      </w:pPr>
      <w:r>
        <w:rPr>
          <w:rStyle w:val="Style13ptBold"/>
        </w:rPr>
        <w:t xml:space="preserve">Chan ’25 </w:t>
      </w:r>
      <w:r w:rsidRPr="00342B15">
        <w:t>[6/13. Ryan; Staff Reporter for Newsweek in Hong Kong with a focus on security and defense issues in the Western Pacific. Newsweek. “Trump Eyes 'New Golden Age' for US Nuclear Umbrella on China's Doorstep”. https://www.newsweek.com/us-japan-news-nuclear-umbrella-new-golden-age-china-2085045]</w:t>
      </w:r>
    </w:p>
    <w:p w14:paraId="1EF828FB" w14:textId="77777777" w:rsidR="00BE690E" w:rsidRDefault="00BE690E" w:rsidP="00BE690E">
      <w:pPr>
        <w:rPr>
          <w:sz w:val="16"/>
        </w:rPr>
      </w:pPr>
      <w:r w:rsidRPr="00ED4BD9">
        <w:rPr>
          <w:u w:val="single"/>
        </w:rPr>
        <w:t xml:space="preserve">The </w:t>
      </w:r>
      <w:r w:rsidRPr="00085ED0">
        <w:rPr>
          <w:highlight w:val="cyan"/>
          <w:u w:val="single"/>
        </w:rPr>
        <w:t>U</w:t>
      </w:r>
      <w:r w:rsidRPr="00342B15">
        <w:rPr>
          <w:u w:val="single"/>
        </w:rPr>
        <w:t>nited</w:t>
      </w:r>
      <w:r w:rsidRPr="00085ED0">
        <w:rPr>
          <w:highlight w:val="cyan"/>
          <w:u w:val="single"/>
        </w:rPr>
        <w:t xml:space="preserve"> S</w:t>
      </w:r>
      <w:r w:rsidRPr="00342B15">
        <w:rPr>
          <w:u w:val="single"/>
        </w:rPr>
        <w:t>tates</w:t>
      </w:r>
      <w:r w:rsidRPr="00100CB0">
        <w:rPr>
          <w:u w:val="single"/>
        </w:rPr>
        <w:t xml:space="preserve"> </w:t>
      </w:r>
      <w:r w:rsidRPr="00085ED0">
        <w:rPr>
          <w:highlight w:val="cyan"/>
          <w:u w:val="single"/>
        </w:rPr>
        <w:t>aims to pursue</w:t>
      </w:r>
      <w:r w:rsidRPr="00100CB0">
        <w:rPr>
          <w:u w:val="single"/>
        </w:rPr>
        <w:t xml:space="preserve"> a "</w:t>
      </w:r>
      <w:r w:rsidRPr="00085ED0">
        <w:rPr>
          <w:rStyle w:val="Emphasis"/>
          <w:highlight w:val="cyan"/>
        </w:rPr>
        <w:t>new golden age</w:t>
      </w:r>
      <w:r w:rsidRPr="00100CB0">
        <w:rPr>
          <w:u w:val="single"/>
        </w:rPr>
        <w:t xml:space="preserve">" </w:t>
      </w:r>
      <w:r w:rsidRPr="00085ED0">
        <w:rPr>
          <w:highlight w:val="cyan"/>
          <w:u w:val="single"/>
        </w:rPr>
        <w:t>in</w:t>
      </w:r>
      <w:r w:rsidRPr="00100CB0">
        <w:rPr>
          <w:u w:val="single"/>
        </w:rPr>
        <w:t xml:space="preserve"> its </w:t>
      </w:r>
      <w:r w:rsidRPr="00085ED0">
        <w:rPr>
          <w:highlight w:val="cyan"/>
          <w:u w:val="single"/>
        </w:rPr>
        <w:t>relationship with Japan</w:t>
      </w:r>
      <w:r w:rsidRPr="00100CB0">
        <w:rPr>
          <w:u w:val="single"/>
        </w:rPr>
        <w:t xml:space="preserve"> as the two </w:t>
      </w:r>
      <w:r w:rsidRPr="00085ED0">
        <w:rPr>
          <w:highlight w:val="cyan"/>
          <w:u w:val="single"/>
        </w:rPr>
        <w:t>countries recently discussed</w:t>
      </w:r>
      <w:r w:rsidRPr="00100CB0">
        <w:rPr>
          <w:u w:val="single"/>
        </w:rPr>
        <w:t xml:space="preserve"> America's </w:t>
      </w:r>
      <w:r w:rsidRPr="00085ED0">
        <w:rPr>
          <w:rStyle w:val="Emphasis"/>
          <w:highlight w:val="cyan"/>
        </w:rPr>
        <w:t>extended deterrence</w:t>
      </w:r>
      <w:r w:rsidRPr="00ED4BD9">
        <w:rPr>
          <w:sz w:val="14"/>
        </w:rPr>
        <w:t>—</w:t>
      </w:r>
      <w:r w:rsidRPr="00100CB0">
        <w:rPr>
          <w:u w:val="single"/>
        </w:rPr>
        <w:t xml:space="preserve">commonly known as the </w:t>
      </w:r>
      <w:r w:rsidRPr="00085ED0">
        <w:rPr>
          <w:highlight w:val="cyan"/>
          <w:u w:val="single"/>
        </w:rPr>
        <w:t>nuclear umbrella—amid China's military buildup</w:t>
      </w:r>
      <w:r w:rsidRPr="00085ED0">
        <w:rPr>
          <w:sz w:val="14"/>
          <w:highlight w:val="cyan"/>
        </w:rPr>
        <w:t>,</w:t>
      </w:r>
      <w:r w:rsidRPr="00ED4BD9">
        <w:rPr>
          <w:sz w:val="14"/>
        </w:rPr>
        <w:t xml:space="preserve"> a State Department official told Newsweek. Newsweek has contacted the Chinese defense and foreign ministries for comment by email. Why It Matters </w:t>
      </w:r>
      <w:proofErr w:type="gramStart"/>
      <w:r w:rsidRPr="00100CB0">
        <w:rPr>
          <w:u w:val="single"/>
        </w:rPr>
        <w:t>The</w:t>
      </w:r>
      <w:proofErr w:type="gramEnd"/>
      <w:r w:rsidRPr="00100CB0">
        <w:rPr>
          <w:u w:val="single"/>
        </w:rPr>
        <w:t xml:space="preserve"> </w:t>
      </w:r>
      <w:r w:rsidRPr="00085ED0">
        <w:rPr>
          <w:highlight w:val="cyan"/>
          <w:u w:val="single"/>
        </w:rPr>
        <w:t xml:space="preserve">U.S. has </w:t>
      </w:r>
      <w:r w:rsidRPr="00085ED0">
        <w:rPr>
          <w:rStyle w:val="Emphasis"/>
          <w:highlight w:val="cyan"/>
        </w:rPr>
        <w:t>committed</w:t>
      </w:r>
      <w:r w:rsidRPr="00085ED0">
        <w:rPr>
          <w:highlight w:val="cyan"/>
          <w:u w:val="single"/>
        </w:rPr>
        <w:t xml:space="preserve"> to defending Japan through </w:t>
      </w:r>
      <w:r w:rsidRPr="00085ED0">
        <w:rPr>
          <w:rStyle w:val="Emphasis"/>
          <w:highlight w:val="cyan"/>
        </w:rPr>
        <w:t>extended deterrence</w:t>
      </w:r>
      <w:r w:rsidRPr="00100CB0">
        <w:rPr>
          <w:u w:val="single"/>
        </w:rPr>
        <w:t xml:space="preserve">, which refers to the pledge to </w:t>
      </w:r>
      <w:r w:rsidRPr="00085ED0">
        <w:rPr>
          <w:highlight w:val="cyan"/>
          <w:u w:val="single"/>
        </w:rPr>
        <w:t>deter and respond to nuclear and non-nuclear threats against allies and partners,</w:t>
      </w:r>
      <w:r w:rsidRPr="00100CB0">
        <w:rPr>
          <w:u w:val="single"/>
        </w:rPr>
        <w:t xml:space="preserve"> </w:t>
      </w:r>
      <w:r w:rsidRPr="00085ED0">
        <w:rPr>
          <w:highlight w:val="cyan"/>
          <w:u w:val="single"/>
        </w:rPr>
        <w:t>including</w:t>
      </w:r>
      <w:r w:rsidRPr="00100CB0">
        <w:rPr>
          <w:u w:val="single"/>
        </w:rPr>
        <w:t xml:space="preserve">, if necessary, through the </w:t>
      </w:r>
      <w:r w:rsidRPr="00085ED0">
        <w:rPr>
          <w:rStyle w:val="Emphasis"/>
          <w:highlight w:val="cyan"/>
        </w:rPr>
        <w:t>use</w:t>
      </w:r>
      <w:r w:rsidRPr="00085ED0">
        <w:rPr>
          <w:highlight w:val="cyan"/>
          <w:u w:val="single"/>
        </w:rPr>
        <w:t xml:space="preserve"> of </w:t>
      </w:r>
      <w:r w:rsidRPr="00085ED0">
        <w:rPr>
          <w:rStyle w:val="Emphasis"/>
          <w:highlight w:val="cyan"/>
        </w:rPr>
        <w:t>nuc</w:t>
      </w:r>
      <w:r w:rsidRPr="00100CB0">
        <w:rPr>
          <w:rStyle w:val="Emphasis"/>
        </w:rPr>
        <w:t>lear weapon</w:t>
      </w:r>
      <w:r w:rsidRPr="00085ED0">
        <w:rPr>
          <w:rStyle w:val="Emphasis"/>
          <w:highlight w:val="cyan"/>
        </w:rPr>
        <w:t>s</w:t>
      </w:r>
      <w:r w:rsidRPr="00100CB0">
        <w:rPr>
          <w:rStyle w:val="Emphasis"/>
        </w:rPr>
        <w:t>.</w:t>
      </w:r>
      <w:r w:rsidRPr="00ED4BD9">
        <w:rPr>
          <w:sz w:val="14"/>
        </w:rPr>
        <w:t xml:space="preserve"> Over 30 countries are protected by America's nuclear umbrella, a recent Congressional Research Service (CRS) report stated. According to the Pentagon, </w:t>
      </w:r>
      <w:r w:rsidRPr="00085ED0">
        <w:rPr>
          <w:highlight w:val="cyan"/>
          <w:u w:val="single"/>
        </w:rPr>
        <w:t>China</w:t>
      </w:r>
      <w:r w:rsidRPr="00100CB0">
        <w:rPr>
          <w:u w:val="single"/>
        </w:rPr>
        <w:t xml:space="preserve"> continues its </w:t>
      </w:r>
      <w:r w:rsidRPr="00100CB0">
        <w:rPr>
          <w:rStyle w:val="Emphasis"/>
        </w:rPr>
        <w:t>rapid nuclear expansion</w:t>
      </w:r>
      <w:r w:rsidRPr="00100CB0">
        <w:rPr>
          <w:u w:val="single"/>
        </w:rPr>
        <w:t xml:space="preserve"> and is estimated to </w:t>
      </w:r>
      <w:r w:rsidRPr="00085ED0">
        <w:rPr>
          <w:highlight w:val="cyan"/>
          <w:u w:val="single"/>
        </w:rPr>
        <w:t xml:space="preserve">possess over </w:t>
      </w:r>
      <w:r w:rsidRPr="00085ED0">
        <w:rPr>
          <w:rStyle w:val="Emphasis"/>
          <w:highlight w:val="cyan"/>
        </w:rPr>
        <w:t>600 warheads</w:t>
      </w:r>
      <w:r w:rsidRPr="00085ED0">
        <w:rPr>
          <w:highlight w:val="cyan"/>
          <w:u w:val="single"/>
        </w:rPr>
        <w:t xml:space="preserve"> in its</w:t>
      </w:r>
      <w:r w:rsidRPr="00100CB0">
        <w:rPr>
          <w:u w:val="single"/>
        </w:rPr>
        <w:t xml:space="preserve"> nuclear </w:t>
      </w:r>
      <w:r w:rsidRPr="00085ED0">
        <w:rPr>
          <w:highlight w:val="cyan"/>
          <w:u w:val="single"/>
        </w:rPr>
        <w:t>arsenal</w:t>
      </w:r>
      <w:r w:rsidRPr="00ED4BD9">
        <w:rPr>
          <w:sz w:val="14"/>
        </w:rPr>
        <w:t>—</w:t>
      </w:r>
      <w:r w:rsidRPr="00100CB0">
        <w:rPr>
          <w:u w:val="single"/>
        </w:rPr>
        <w:t>making it the third largest in the world</w:t>
      </w:r>
      <w:r w:rsidRPr="00ED4BD9">
        <w:rPr>
          <w:sz w:val="14"/>
        </w:rPr>
        <w:t xml:space="preserve">. The Chinese military has significantly expanded its medium-range ballistic missile fleet, which is capable of striking Japan as well as U.S. military bases located there. The Extended Deterrence Dialogue was held from June 5-6 at Barksdale Air Force Base in Louisiana, the U.S. State Department and the Japanese Foreign Ministry said on Monday. The bilateral dialogue was hosted by the U.S. Air Force Global Strike Command. The U.S. side was represented by officials from the State Department and the Pentagon, while the Japanese delegation included officials from Japan's foreign and defense ministries, as well as the Japanese Embassy in Washington, D.C., according to the command. Established in 2010, the </w:t>
      </w:r>
      <w:r w:rsidRPr="00085ED0">
        <w:rPr>
          <w:highlight w:val="cyan"/>
          <w:u w:val="single"/>
        </w:rPr>
        <w:t>bilateral discussion</w:t>
      </w:r>
      <w:r w:rsidRPr="00A37545">
        <w:rPr>
          <w:u w:val="single"/>
        </w:rPr>
        <w:t xml:space="preserve"> allows both governments to </w:t>
      </w:r>
      <w:r w:rsidRPr="00085ED0">
        <w:rPr>
          <w:rStyle w:val="Emphasis"/>
          <w:highlight w:val="cyan"/>
        </w:rPr>
        <w:t>address strategic deterrence</w:t>
      </w:r>
      <w:r w:rsidRPr="00A37545">
        <w:rPr>
          <w:u w:val="single"/>
        </w:rPr>
        <w:t>, including nuclear and missile defense policy, Japan's foreign ministry said.</w:t>
      </w:r>
      <w:r>
        <w:rPr>
          <w:u w:val="single"/>
        </w:rPr>
        <w:t xml:space="preserve"> </w:t>
      </w:r>
      <w:r w:rsidRPr="00ED4BD9">
        <w:rPr>
          <w:sz w:val="14"/>
        </w:rPr>
        <w:t xml:space="preserve">"Our tailored dialogues with allies in the Euro-Atlantic and Indo-Pacific have become deeper and broader," the U.S. Air Force Global Strike Command told Newsweek, adding that these efforts strengthen allied understanding of U.S. nuclear deterrence posture and capabilities. This iteration, which was the first held under the second Trump administration, included a visit to the U.S. Air Force Global Strike Command's training facilities. Officially released photos show the Japanese delegation taking a close look at America's B-52H strategic bomber fleet. This iteration, which was the first held under the second Trump administration, included a visit to the U.S. Air Force Global Strike Command's training facilities. Officially released photos show the Japanese delegation taking a close look at America's B-52H strategic bomber fleet. Last year, American and Japanese officials met at Francis E. Warren Air Force Base in Wyoming, where the Japanese delegation visited the U.S. intercontinental ballistic missile (ICBM) mission. The base operates Minuteman III ICBMs on full alert around the clock. What People Are Saying </w:t>
      </w:r>
      <w:proofErr w:type="gramStart"/>
      <w:r w:rsidRPr="00ED4BD9">
        <w:rPr>
          <w:sz w:val="14"/>
        </w:rPr>
        <w:t>A</w:t>
      </w:r>
      <w:proofErr w:type="gramEnd"/>
      <w:r w:rsidRPr="00ED4BD9">
        <w:rPr>
          <w:sz w:val="14"/>
        </w:rPr>
        <w:t xml:space="preserve"> U.S</w:t>
      </w:r>
      <w:r w:rsidRPr="00ED4BD9">
        <w:rPr>
          <w:u w:val="single"/>
        </w:rPr>
        <w:t>. State Department official</w:t>
      </w:r>
      <w:r w:rsidRPr="00ED4BD9">
        <w:rPr>
          <w:sz w:val="16"/>
        </w:rPr>
        <w:t xml:space="preserve"> told Newsweek: "This [</w:t>
      </w:r>
      <w:r w:rsidRPr="00ED4BD9">
        <w:rPr>
          <w:u w:val="single"/>
        </w:rPr>
        <w:t xml:space="preserve">Extended Deterrence </w:t>
      </w:r>
      <w:r w:rsidRPr="00085ED0">
        <w:rPr>
          <w:highlight w:val="cyan"/>
          <w:u w:val="single"/>
        </w:rPr>
        <w:t>Dialogue</w:t>
      </w:r>
      <w:r w:rsidRPr="00ED4BD9">
        <w:rPr>
          <w:u w:val="single"/>
        </w:rPr>
        <w:t xml:space="preserve">] </w:t>
      </w:r>
      <w:r w:rsidRPr="00085ED0">
        <w:rPr>
          <w:highlight w:val="cyan"/>
          <w:u w:val="single"/>
        </w:rPr>
        <w:t>advanced</w:t>
      </w:r>
      <w:r w:rsidRPr="00ED4BD9">
        <w:rPr>
          <w:u w:val="single"/>
        </w:rPr>
        <w:t xml:space="preserve"> President </w:t>
      </w:r>
      <w:r w:rsidRPr="00085ED0">
        <w:rPr>
          <w:highlight w:val="cyan"/>
          <w:u w:val="single"/>
        </w:rPr>
        <w:t>Trump's</w:t>
      </w:r>
      <w:r w:rsidRPr="00ED4BD9">
        <w:rPr>
          <w:u w:val="single"/>
        </w:rPr>
        <w:t xml:space="preserve"> </w:t>
      </w:r>
      <w:r w:rsidRPr="00085ED0">
        <w:rPr>
          <w:highlight w:val="cyan"/>
          <w:u w:val="single"/>
        </w:rPr>
        <w:t xml:space="preserve">determination to pursue a new golden age for U.S.-Japan </w:t>
      </w:r>
      <w:r w:rsidRPr="00342B15">
        <w:rPr>
          <w:u w:val="single"/>
        </w:rPr>
        <w:t xml:space="preserve">relations and to </w:t>
      </w:r>
      <w:r w:rsidRPr="00085ED0">
        <w:rPr>
          <w:highlight w:val="cyan"/>
          <w:u w:val="single"/>
        </w:rPr>
        <w:t>further</w:t>
      </w:r>
      <w:r w:rsidRPr="00342B15">
        <w:rPr>
          <w:u w:val="single"/>
        </w:rPr>
        <w:t xml:space="preserve"> enhance U.S. </w:t>
      </w:r>
      <w:r w:rsidRPr="00085ED0">
        <w:rPr>
          <w:highlight w:val="cyan"/>
          <w:u w:val="single"/>
        </w:rPr>
        <w:t>extended deterrence."</w:t>
      </w:r>
      <w:r>
        <w:rPr>
          <w:u w:val="single"/>
        </w:rPr>
        <w:t xml:space="preserve"> </w:t>
      </w:r>
      <w:r w:rsidRPr="00ED4BD9">
        <w:rPr>
          <w:sz w:val="16"/>
        </w:rPr>
        <w:t>The U.S. Air Force Global Strike Command told Newsweek: "The United States does not face the challenging international environment alone. Our network of allies and partners in the Euro-Atlantic and the Indo-Pacific is an asymmetric advantage that our adversaries can never hope to match." What Happens Next? The U.S. is also likely to enhance its extended deterrence to South Korea—another treaty ally in Northeast Asia—</w:t>
      </w:r>
      <w:proofErr w:type="gramStart"/>
      <w:r w:rsidRPr="00ED4BD9">
        <w:rPr>
          <w:sz w:val="16"/>
        </w:rPr>
        <w:t>in order to</w:t>
      </w:r>
      <w:proofErr w:type="gramEnd"/>
      <w:r w:rsidRPr="00ED4BD9">
        <w:rPr>
          <w:sz w:val="16"/>
        </w:rPr>
        <w:t xml:space="preserve"> better counter North Korea's nuclear and missile threats.</w:t>
      </w:r>
    </w:p>
    <w:p w14:paraId="3148FB0D" w14:textId="77777777" w:rsidR="00BE690E" w:rsidRPr="00C7417F" w:rsidRDefault="00BE690E" w:rsidP="00BE690E"/>
    <w:p w14:paraId="57D401B4" w14:textId="77777777" w:rsidR="00BE690E" w:rsidRDefault="00BE690E" w:rsidP="00BE690E">
      <w:pPr>
        <w:pStyle w:val="Heading4"/>
      </w:pPr>
      <w:r>
        <w:t>Japan isn’t worried about US deterrence</w:t>
      </w:r>
    </w:p>
    <w:p w14:paraId="7B524A60" w14:textId="77777777" w:rsidR="00BE690E" w:rsidRPr="00C72545" w:rsidRDefault="00BE690E" w:rsidP="00BE690E">
      <w:pPr>
        <w:rPr>
          <w:b/>
          <w:bCs/>
          <w:sz w:val="26"/>
        </w:rPr>
      </w:pPr>
      <w:r>
        <w:rPr>
          <w:rStyle w:val="Style13ptBold"/>
        </w:rPr>
        <w:t xml:space="preserve">Romei, 2023 </w:t>
      </w:r>
      <w:r>
        <w:t>[Sayu</w:t>
      </w:r>
      <w:r w:rsidRPr="004667F2">
        <w:t>ri, “Watching Ukraine, South Korea and Japan eye nuclear weapons. Here’s what the US should do,” 20 July 2023, https://thebulletin.org/2023/07/watching-ukraine-south-korea-and-japan-eye-nuclear-weapons-heres-what-the-us-should-do/</w:t>
      </w:r>
      <w:r>
        <w:t>]</w:t>
      </w:r>
    </w:p>
    <w:p w14:paraId="1EFC4BF9" w14:textId="77777777" w:rsidR="00BE690E" w:rsidRDefault="00BE690E" w:rsidP="00BE690E">
      <w:r>
        <w:t xml:space="preserve">Strengthening extended deterrence in the Indo-Pacific. </w:t>
      </w:r>
      <w:r w:rsidRPr="00085ED0">
        <w:rPr>
          <w:rStyle w:val="StyleUnderline"/>
          <w:highlight w:val="cyan"/>
        </w:rPr>
        <w:t>Contrary to what some assert, Tokyo</w:t>
      </w:r>
      <w:r w:rsidRPr="004667F2">
        <w:rPr>
          <w:rStyle w:val="StyleUnderline"/>
        </w:rPr>
        <w:t xml:space="preserve"> and Seoul </w:t>
      </w:r>
      <w:r w:rsidRPr="00085ED0">
        <w:rPr>
          <w:rStyle w:val="StyleUnderline"/>
          <w:highlight w:val="cyan"/>
        </w:rPr>
        <w:t>do not seem to have</w:t>
      </w:r>
      <w:r w:rsidRPr="004667F2">
        <w:rPr>
          <w:rStyle w:val="StyleUnderline"/>
        </w:rPr>
        <w:t xml:space="preserve"> growing suspicions or </w:t>
      </w:r>
      <w:r w:rsidRPr="00085ED0">
        <w:rPr>
          <w:rStyle w:val="StyleUnderline"/>
          <w:highlight w:val="cyan"/>
        </w:rPr>
        <w:t>concerns vis-à-vis US</w:t>
      </w:r>
      <w:r w:rsidRPr="004667F2">
        <w:rPr>
          <w:rStyle w:val="StyleUnderline"/>
        </w:rPr>
        <w:t xml:space="preserve"> extended </w:t>
      </w:r>
      <w:r w:rsidRPr="00085ED0">
        <w:rPr>
          <w:rStyle w:val="StyleUnderline"/>
          <w:highlight w:val="cyan"/>
        </w:rPr>
        <w:t>deterrence</w:t>
      </w:r>
      <w:r w:rsidRPr="004667F2">
        <w:rPr>
          <w:rStyle w:val="StyleUnderline"/>
        </w:rPr>
        <w:t>.</w:t>
      </w:r>
      <w:r>
        <w:t xml:space="preserve"> Certainly, both allies fear that, in the future, Americans might elect another US administration—like that of former President Donald Trump—that would undermine alliances. But, despite the surge in nuclear rhetoric in Seoul, South Korea knows that boosting its alliance with the United States remains its best option. </w:t>
      </w:r>
      <w:r w:rsidRPr="00085ED0">
        <w:rPr>
          <w:rStyle w:val="StyleUnderline"/>
          <w:highlight w:val="cyan"/>
        </w:rPr>
        <w:t>The</w:t>
      </w:r>
      <w:r w:rsidRPr="004667F2">
        <w:rPr>
          <w:rStyle w:val="StyleUnderline"/>
        </w:rPr>
        <w:t xml:space="preserve"> </w:t>
      </w:r>
      <w:r w:rsidRPr="004667F2">
        <w:rPr>
          <w:rStyle w:val="StyleUnderline"/>
        </w:rPr>
        <w:lastRenderedPageBreak/>
        <w:t xml:space="preserve">Japanese </w:t>
      </w:r>
      <w:r w:rsidRPr="00085ED0">
        <w:rPr>
          <w:rStyle w:val="StyleUnderline"/>
          <w:highlight w:val="cyan"/>
        </w:rPr>
        <w:t>government is</w:t>
      </w:r>
      <w:r w:rsidRPr="004667F2">
        <w:rPr>
          <w:rStyle w:val="StyleUnderline"/>
        </w:rPr>
        <w:t xml:space="preserve"> also </w:t>
      </w:r>
      <w:r w:rsidRPr="00085ED0">
        <w:rPr>
          <w:rStyle w:val="StyleUnderline"/>
          <w:highlight w:val="cyan"/>
        </w:rPr>
        <w:t>more determined than ever to strengthen</w:t>
      </w:r>
      <w:r w:rsidRPr="004667F2">
        <w:rPr>
          <w:rStyle w:val="StyleUnderline"/>
        </w:rPr>
        <w:t xml:space="preserve"> extended deterrence mechanisms and </w:t>
      </w:r>
      <w:r w:rsidRPr="00085ED0">
        <w:rPr>
          <w:rStyle w:val="StyleUnderline"/>
          <w:highlight w:val="cyan"/>
        </w:rPr>
        <w:t>its alliance with the U</w:t>
      </w:r>
      <w:r w:rsidRPr="004667F2">
        <w:rPr>
          <w:rStyle w:val="StyleUnderline"/>
        </w:rPr>
        <w:t xml:space="preserve">nited </w:t>
      </w:r>
      <w:r w:rsidRPr="00085ED0">
        <w:rPr>
          <w:rStyle w:val="StyleUnderline"/>
          <w:highlight w:val="cyan"/>
        </w:rPr>
        <w:t>S</w:t>
      </w:r>
      <w:r w:rsidRPr="004667F2">
        <w:rPr>
          <w:rStyle w:val="StyleUnderline"/>
        </w:rPr>
        <w:t>tates</w:t>
      </w:r>
      <w:r>
        <w:t>.</w:t>
      </w:r>
    </w:p>
    <w:p w14:paraId="4FFB561D" w14:textId="77777777" w:rsidR="00BE690E" w:rsidRDefault="00BE690E" w:rsidP="00BE690E">
      <w:r>
        <w:t xml:space="preserve">The month of </w:t>
      </w:r>
      <w:r w:rsidRPr="00085ED0">
        <w:rPr>
          <w:rStyle w:val="StyleUnderline"/>
          <w:highlight w:val="cyan"/>
        </w:rPr>
        <w:t>January 2023 was</w:t>
      </w:r>
      <w:r w:rsidRPr="004667F2">
        <w:rPr>
          <w:rStyle w:val="StyleUnderline"/>
        </w:rPr>
        <w:t xml:space="preserve"> dubbed “</w:t>
      </w:r>
      <w:proofErr w:type="spellStart"/>
      <w:r w:rsidRPr="00085ED0">
        <w:rPr>
          <w:rStyle w:val="StyleUnderline"/>
          <w:highlight w:val="cyan"/>
        </w:rPr>
        <w:t>Japanuary</w:t>
      </w:r>
      <w:proofErr w:type="spellEnd"/>
      <w:r w:rsidRPr="004667F2">
        <w:rPr>
          <w:rStyle w:val="StyleUnderline"/>
        </w:rPr>
        <w:t xml:space="preserve">” in Washington, as </w:t>
      </w:r>
      <w:r w:rsidRPr="00085ED0">
        <w:rPr>
          <w:rStyle w:val="StyleUnderline"/>
          <w:highlight w:val="cyan"/>
        </w:rPr>
        <w:t>it saw a flurry of bilateral activities to bolster the</w:t>
      </w:r>
      <w:r w:rsidRPr="004667F2">
        <w:rPr>
          <w:rStyle w:val="StyleUnderline"/>
        </w:rPr>
        <w:t xml:space="preserve"> US-Japan </w:t>
      </w:r>
      <w:r w:rsidRPr="00085ED0">
        <w:rPr>
          <w:rStyle w:val="StyleUnderline"/>
          <w:highlight w:val="cyan"/>
        </w:rPr>
        <w:t>alliance</w:t>
      </w:r>
      <w:r>
        <w:t xml:space="preserve">. </w:t>
      </w:r>
      <w:r w:rsidRPr="00085ED0">
        <w:rPr>
          <w:rStyle w:val="StyleUnderline"/>
          <w:highlight w:val="cyan"/>
        </w:rPr>
        <w:t>Japan’s foreign and defense ministers</w:t>
      </w:r>
      <w:r w:rsidRPr="004667F2">
        <w:rPr>
          <w:rStyle w:val="StyleUnderline"/>
        </w:rPr>
        <w:t xml:space="preserve"> both met with their US counterparts and </w:t>
      </w:r>
      <w:r w:rsidRPr="00085ED0">
        <w:rPr>
          <w:rStyle w:val="StyleUnderline"/>
          <w:highlight w:val="cyan"/>
        </w:rPr>
        <w:t>confirmed an “unprecedented alignment</w:t>
      </w:r>
      <w:r w:rsidRPr="004667F2">
        <w:rPr>
          <w:rStyle w:val="StyleUnderline"/>
        </w:rPr>
        <w:t xml:space="preserve"> of their vision, priorities, and goals</w:t>
      </w:r>
      <w:r>
        <w:t>.” The four officials also discussed extended deterrence, which marks an encouraging first step toward upgrading nuclear dialogue to the ministerial level.</w:t>
      </w:r>
    </w:p>
    <w:p w14:paraId="78237B63" w14:textId="77777777" w:rsidR="00BE690E" w:rsidRDefault="00BE690E" w:rsidP="00BE690E">
      <w:r>
        <w:t>The timing is also right for a regional upgrade of extended deterrence discussions. In March, Washington approached both Tokyo and Seoul with the idea of establishing a trilateral consultative body on nuclear deterrence. The two allies seemed to tentatively welcome the proposal. But, given their contrasting threat assessments and deterrence fluency, one can expect there will be some reluctance in both governments and challenges that the three countries will have to overcome. Regular trilateral tabletop exercises will also be needed, with scenarios that continue playing until after a nuclear attack is launched.</w:t>
      </w:r>
    </w:p>
    <w:p w14:paraId="0441718A" w14:textId="77777777" w:rsidR="00BE690E" w:rsidRDefault="00BE690E" w:rsidP="00BE690E">
      <w:pPr>
        <w:pStyle w:val="Heading3"/>
      </w:pPr>
      <w:r>
        <w:lastRenderedPageBreak/>
        <w:t>Latent Deterrence Solves---2AC</w:t>
      </w:r>
    </w:p>
    <w:p w14:paraId="5DAD7640" w14:textId="77777777" w:rsidR="00BE690E" w:rsidRDefault="00BE690E" w:rsidP="00BE690E">
      <w:pPr>
        <w:pStyle w:val="Heading4"/>
      </w:pPr>
      <w:r>
        <w:t xml:space="preserve">Japan doesn’t need to </w:t>
      </w:r>
      <w:proofErr w:type="gramStart"/>
      <w:r>
        <w:t>actually develop</w:t>
      </w:r>
      <w:proofErr w:type="gramEnd"/>
      <w:r>
        <w:t xml:space="preserve"> nukes – the threat alone is enough</w:t>
      </w:r>
    </w:p>
    <w:p w14:paraId="629E5B27" w14:textId="77777777" w:rsidR="00BE690E" w:rsidRPr="006638D4" w:rsidRDefault="00BE690E" w:rsidP="00BE690E">
      <w:pPr>
        <w:rPr>
          <w:b/>
          <w:bCs/>
          <w:sz w:val="26"/>
        </w:rPr>
      </w:pPr>
      <w:r w:rsidRPr="006637DE">
        <w:rPr>
          <w:rStyle w:val="Style13ptBold"/>
        </w:rPr>
        <w:t>Fuhrmann, 2025</w:t>
      </w:r>
      <w:r>
        <w:rPr>
          <w:rStyle w:val="Style13ptBold"/>
        </w:rPr>
        <w:t xml:space="preserve"> </w:t>
      </w:r>
      <w:r>
        <w:t xml:space="preserve">[Matthew - </w:t>
      </w:r>
      <w:r w:rsidRPr="006637DE">
        <w:t>Professor of Political Science at Texas A&amp;M University</w:t>
      </w:r>
      <w:r>
        <w:t>, “</w:t>
      </w:r>
      <w:r w:rsidRPr="006637DE">
        <w:t>U.S. Allies and Adversaries Are Attempting Nuclear Deterrence without Weapons — Will It Work?</w:t>
      </w:r>
      <w:r>
        <w:t xml:space="preserve">” 7 April 2025, </w:t>
      </w:r>
      <w:r w:rsidRPr="006637DE">
        <w:t>https://warontherocks.com/2025/04/u-s-allies-and-adversaries-are-attempting-nuclear-deterrence-</w:t>
      </w:r>
      <w:r>
        <w:t>]</w:t>
      </w:r>
    </w:p>
    <w:p w14:paraId="701BC234" w14:textId="77777777" w:rsidR="00BE690E" w:rsidRDefault="00BE690E" w:rsidP="00BE690E">
      <w:r w:rsidRPr="006637DE">
        <w:rPr>
          <w:rStyle w:val="StyleUnderline"/>
        </w:rPr>
        <w:t xml:space="preserve">U.S. allies in East Asia are relatively well positioned for success. </w:t>
      </w:r>
      <w:r w:rsidRPr="00085ED0">
        <w:rPr>
          <w:rStyle w:val="StyleUnderline"/>
          <w:highlight w:val="cyan"/>
        </w:rPr>
        <w:t>Japan meets both criteria: it has a large-scale fissile material</w:t>
      </w:r>
      <w:r w:rsidRPr="006637DE">
        <w:rPr>
          <w:rStyle w:val="StyleUnderline"/>
        </w:rPr>
        <w:t xml:space="preserve"> production </w:t>
      </w:r>
      <w:r w:rsidRPr="00085ED0">
        <w:rPr>
          <w:rStyle w:val="StyleUnderline"/>
          <w:highlight w:val="cyan"/>
        </w:rPr>
        <w:t xml:space="preserve">capability and a restrained nuclear program. </w:t>
      </w:r>
      <w:r w:rsidRPr="00085ED0">
        <w:rPr>
          <w:rStyle w:val="Emphasis"/>
          <w:highlight w:val="cyan"/>
        </w:rPr>
        <w:t>Nobody thinks that Japan is racing to a bomb</w:t>
      </w:r>
      <w:r w:rsidRPr="006637DE">
        <w:rPr>
          <w:rStyle w:val="Emphasis"/>
        </w:rPr>
        <w:t xml:space="preserve"> today. </w:t>
      </w:r>
      <w:r w:rsidRPr="00085ED0">
        <w:rPr>
          <w:rStyle w:val="Emphasis"/>
          <w:highlight w:val="cyan"/>
        </w:rPr>
        <w:t>But everybody knows</w:t>
      </w:r>
      <w:r w:rsidRPr="006637DE">
        <w:rPr>
          <w:rStyle w:val="Emphasis"/>
        </w:rPr>
        <w:t xml:space="preserve"> </w:t>
      </w:r>
      <w:r w:rsidRPr="00E742F0">
        <w:rPr>
          <w:rStyle w:val="Emphasis"/>
        </w:rPr>
        <w:t xml:space="preserve">that </w:t>
      </w:r>
      <w:r w:rsidRPr="00085ED0">
        <w:rPr>
          <w:rStyle w:val="Emphasis"/>
          <w:highlight w:val="cyan"/>
        </w:rPr>
        <w:t>it could</w:t>
      </w:r>
      <w:r>
        <w:t xml:space="preserve"> build one quickly following a political decision, especially if it just wanted a single first-generation weapon. The key question is whether the Trump administration would oppose or welcome a Japanese bomb. President Donald Trump has endorsed Japan getting its own nuclear weapons in the past. If this becomes U.S. policy, deterrence by proliferation would completely lose its bite.</w:t>
      </w:r>
    </w:p>
    <w:p w14:paraId="73F63954" w14:textId="77777777" w:rsidR="00BE690E" w:rsidRDefault="00BE690E" w:rsidP="00BE690E">
      <w:r>
        <w:t xml:space="preserve">However, the United States is not the only relevant audience for Japan’s latent deterrent. </w:t>
      </w:r>
      <w:r w:rsidRPr="00085ED0">
        <w:rPr>
          <w:rStyle w:val="StyleUnderline"/>
          <w:highlight w:val="cyan"/>
        </w:rPr>
        <w:t>Tokyo</w:t>
      </w:r>
      <w:r w:rsidRPr="006637DE">
        <w:rPr>
          <w:rStyle w:val="StyleUnderline"/>
        </w:rPr>
        <w:t xml:space="preserve"> has </w:t>
      </w:r>
      <w:r>
        <w:t xml:space="preserve">tried to </w:t>
      </w:r>
      <w:r w:rsidRPr="00085ED0">
        <w:rPr>
          <w:rStyle w:val="StyleUnderline"/>
          <w:highlight w:val="cyan"/>
        </w:rPr>
        <w:t>use its nuclear latency to deter China and North Korea</w:t>
      </w:r>
      <w:r>
        <w:t xml:space="preserve">, in addition to influencing the United States. Then-vice president Joe </w:t>
      </w:r>
      <w:r w:rsidRPr="00085ED0">
        <w:rPr>
          <w:rStyle w:val="StyleUnderline"/>
          <w:highlight w:val="cyan"/>
        </w:rPr>
        <w:t>Biden did</w:t>
      </w:r>
      <w:r w:rsidRPr="006637DE">
        <w:rPr>
          <w:rStyle w:val="StyleUnderline"/>
        </w:rPr>
        <w:t xml:space="preserve"> this on Tokyo’s behalf </w:t>
      </w:r>
      <w:r w:rsidRPr="00085ED0">
        <w:rPr>
          <w:rStyle w:val="StyleUnderline"/>
          <w:highlight w:val="cyan"/>
        </w:rPr>
        <w:t>too, telling</w:t>
      </w:r>
      <w:r>
        <w:t xml:space="preserve"> Chinese leader </w:t>
      </w:r>
      <w:r w:rsidRPr="00085ED0">
        <w:rPr>
          <w:rStyle w:val="StyleUnderline"/>
          <w:highlight w:val="cyan"/>
        </w:rPr>
        <w:t>Xi</w:t>
      </w:r>
      <w:r>
        <w:t xml:space="preserve"> Jinping that </w:t>
      </w:r>
      <w:r w:rsidRPr="00085ED0">
        <w:rPr>
          <w:rStyle w:val="StyleUnderline"/>
          <w:highlight w:val="cyan"/>
        </w:rPr>
        <w:t>Japan could build nuc</w:t>
      </w:r>
      <w:r w:rsidRPr="006637DE">
        <w:rPr>
          <w:rStyle w:val="StyleUnderline"/>
        </w:rPr>
        <w:t>lear weapon</w:t>
      </w:r>
      <w:r w:rsidRPr="00085ED0">
        <w:rPr>
          <w:rStyle w:val="StyleUnderline"/>
          <w:highlight w:val="cyan"/>
        </w:rPr>
        <w:t>s</w:t>
      </w:r>
      <w:r w:rsidRPr="006637DE">
        <w:rPr>
          <w:rStyle w:val="StyleUnderline"/>
        </w:rPr>
        <w:t xml:space="preserve"> “</w:t>
      </w:r>
      <w:r w:rsidRPr="00085ED0">
        <w:rPr>
          <w:rStyle w:val="StyleUnderline"/>
          <w:highlight w:val="cyan"/>
        </w:rPr>
        <w:t>virtually overnight</w:t>
      </w:r>
      <w:r>
        <w:t xml:space="preserve">” if Beijing didn’t help rein in North Korea. </w:t>
      </w:r>
      <w:r w:rsidRPr="00085ED0">
        <w:rPr>
          <w:rStyle w:val="StyleUnderline"/>
          <w:highlight w:val="cyan"/>
        </w:rPr>
        <w:t>Japanese officials</w:t>
      </w:r>
      <w:r w:rsidRPr="006637DE">
        <w:rPr>
          <w:rStyle w:val="StyleUnderline"/>
        </w:rPr>
        <w:t xml:space="preserve"> have</w:t>
      </w:r>
      <w:r>
        <w:t xml:space="preserve"> </w:t>
      </w:r>
      <w:r w:rsidRPr="00E742F0">
        <w:t xml:space="preserve">increasingly </w:t>
      </w:r>
      <w:r w:rsidRPr="00085ED0">
        <w:rPr>
          <w:rStyle w:val="StyleUnderline"/>
          <w:highlight w:val="cyan"/>
        </w:rPr>
        <w:t>embrace</w:t>
      </w:r>
      <w:r w:rsidRPr="006637DE">
        <w:rPr>
          <w:rStyle w:val="StyleUnderline"/>
        </w:rPr>
        <w:t>d</w:t>
      </w:r>
      <w:r>
        <w:t xml:space="preserve"> the idea of </w:t>
      </w:r>
      <w:r w:rsidRPr="00085ED0">
        <w:rPr>
          <w:rStyle w:val="StyleUnderline"/>
          <w:highlight w:val="cyan"/>
        </w:rPr>
        <w:t>latent deterrence</w:t>
      </w:r>
      <w:r w:rsidRPr="006637DE">
        <w:rPr>
          <w:rStyle w:val="StyleUnderline"/>
        </w:rPr>
        <w:t xml:space="preserve"> against adversaries.</w:t>
      </w:r>
      <w:r>
        <w:t xml:space="preserve"> Former Defense Minister Satoshi Morimoto said, for example, </w:t>
      </w:r>
      <w:r w:rsidRPr="006637DE">
        <w:rPr>
          <w:rStyle w:val="StyleUnderline"/>
        </w:rPr>
        <w:t xml:space="preserve">that </w:t>
      </w:r>
      <w:r w:rsidRPr="00085ED0">
        <w:rPr>
          <w:rStyle w:val="StyleUnderline"/>
          <w:highlight w:val="cyan"/>
        </w:rPr>
        <w:t>Japan’s nuclear latency provides “very great defensive</w:t>
      </w:r>
      <w:r w:rsidRPr="006637DE">
        <w:rPr>
          <w:rStyle w:val="StyleUnderline"/>
        </w:rPr>
        <w:t xml:space="preserve"> deterrent </w:t>
      </w:r>
      <w:r w:rsidRPr="00085ED0">
        <w:rPr>
          <w:rStyle w:val="StyleUnderline"/>
          <w:highlight w:val="cyan"/>
        </w:rPr>
        <w:t>functions</w:t>
      </w:r>
      <w:r w:rsidRPr="006637DE">
        <w:rPr>
          <w:rStyle w:val="StyleUnderline"/>
        </w:rPr>
        <w:t>.” Japan’s prospects for success here are strong</w:t>
      </w:r>
      <w:r>
        <w:t xml:space="preserve"> — maybe better than towards the United States, due to questions about Washington’s opposition to nuclear proliferation.</w:t>
      </w:r>
    </w:p>
    <w:p w14:paraId="48022FB2" w14:textId="77777777" w:rsidR="00BE690E" w:rsidRDefault="00BE690E" w:rsidP="00BE690E">
      <w:r>
        <w:t xml:space="preserve">South Korea is in a less favorable position. Yet, it is one in which latent deterrence could still be viable. Like Japan, South Korea has been able to credibly signal nuclear restraint in recent decades. But unlike </w:t>
      </w:r>
      <w:r w:rsidRPr="006637DE">
        <w:rPr>
          <w:rStyle w:val="StyleUnderline"/>
        </w:rPr>
        <w:t>Japan</w:t>
      </w:r>
      <w:r>
        <w:t xml:space="preserve">, it does not </w:t>
      </w:r>
      <w:r w:rsidRPr="006637DE">
        <w:rPr>
          <w:rStyle w:val="StyleUnderline"/>
        </w:rPr>
        <w:t>have large-scale enrichment or reprocessing facilities</w:t>
      </w:r>
      <w:r>
        <w:t>. Seoul’s activities in this area have been limited to laboratory-scale work, and it does not presently have the technology needed to make enough fissile material for one or more bombs. Based on my analysis, laboratory-scale enrichment or reprocessing activities can be helpful for bolstering a latent deterrent, but they are not nearly as effective as having larger-scale plants.</w:t>
      </w:r>
    </w:p>
    <w:p w14:paraId="16EC93F6" w14:textId="77777777" w:rsidR="00BE690E" w:rsidRDefault="00BE690E" w:rsidP="00BE690E"/>
    <w:p w14:paraId="0CF5051C" w14:textId="77777777" w:rsidR="00BE690E" w:rsidRDefault="00BE690E" w:rsidP="00BE690E"/>
    <w:p w14:paraId="2ED1B440" w14:textId="77777777" w:rsidR="00BE690E" w:rsidRDefault="00BE690E" w:rsidP="00BE690E">
      <w:pPr>
        <w:pStyle w:val="Heading3"/>
      </w:pPr>
      <w:r>
        <w:lastRenderedPageBreak/>
        <w:t>Black Carbon Defense---2AC</w:t>
      </w:r>
    </w:p>
    <w:p w14:paraId="3DFCD41E" w14:textId="77777777" w:rsidR="00BE690E" w:rsidRPr="00AE656E" w:rsidRDefault="00BE690E" w:rsidP="00BE690E">
      <w:pPr>
        <w:pStyle w:val="Heading4"/>
        <w:rPr>
          <w:rFonts w:cs="Arial"/>
        </w:rPr>
      </w:pPr>
      <w:r w:rsidRPr="00AE656E">
        <w:rPr>
          <w:rFonts w:cs="Arial"/>
          <w:u w:val="single"/>
        </w:rPr>
        <w:t>Ships</w:t>
      </w:r>
      <w:r w:rsidRPr="00AE656E">
        <w:rPr>
          <w:rFonts w:cs="Arial"/>
        </w:rPr>
        <w:t xml:space="preserve"> and </w:t>
      </w:r>
      <w:r w:rsidRPr="00AE656E">
        <w:rPr>
          <w:rFonts w:cs="Arial"/>
          <w:u w:val="single"/>
        </w:rPr>
        <w:t>Russia</w:t>
      </w:r>
      <w:r w:rsidRPr="00AE656E">
        <w:rPr>
          <w:rFonts w:cs="Arial"/>
        </w:rPr>
        <w:t xml:space="preserve"> makes black carbon is </w:t>
      </w:r>
      <w:r w:rsidRPr="00AE656E">
        <w:rPr>
          <w:rFonts w:cs="Arial"/>
          <w:u w:val="single"/>
        </w:rPr>
        <w:t>inevitable</w:t>
      </w:r>
      <w:r w:rsidRPr="00AE656E">
        <w:rPr>
          <w:rFonts w:cs="Arial"/>
        </w:rPr>
        <w:t xml:space="preserve"> or the </w:t>
      </w:r>
      <w:r w:rsidRPr="00AE656E">
        <w:rPr>
          <w:rFonts w:cs="Arial"/>
          <w:u w:val="single"/>
        </w:rPr>
        <w:t>IMO solves</w:t>
      </w:r>
      <w:r w:rsidRPr="00AE656E">
        <w:rPr>
          <w:rFonts w:cs="Arial"/>
        </w:rPr>
        <w:t>.</w:t>
      </w:r>
    </w:p>
    <w:p w14:paraId="276246B6" w14:textId="77777777" w:rsidR="00BE690E" w:rsidRPr="00246F06" w:rsidRDefault="00BE690E" w:rsidP="00BE690E">
      <w:pPr>
        <w:rPr>
          <w:lang w:val="it-IT"/>
        </w:rPr>
      </w:pPr>
      <w:r w:rsidRPr="00AE656E">
        <w:t xml:space="preserve">Karen </w:t>
      </w:r>
      <w:r w:rsidRPr="00AE656E">
        <w:rPr>
          <w:rStyle w:val="Style13ptBold"/>
        </w:rPr>
        <w:t>McVeigh 22</w:t>
      </w:r>
      <w:r w:rsidRPr="00AE656E">
        <w:t xml:space="preserve">. senior news reporter for the Guardian since December 2006. “‘Black carbon’ threat to Arctic as sea routes </w:t>
      </w:r>
      <w:proofErr w:type="gramStart"/>
      <w:r w:rsidRPr="00AE656E">
        <w:t>open up</w:t>
      </w:r>
      <w:proofErr w:type="gramEnd"/>
      <w:r w:rsidRPr="00AE656E">
        <w:t xml:space="preserve"> with global heating.” </w:t>
      </w:r>
      <w:r w:rsidRPr="00246F06">
        <w:rPr>
          <w:lang w:val="it-IT"/>
        </w:rPr>
        <w:t xml:space="preserve">Guardian. 4-1-2022. https://www.theguardian.com/environment/2022/apr/10/black-carbon-threat-to-arctic-as-sea-routes-open-up-with-global-heating </w:t>
      </w:r>
    </w:p>
    <w:p w14:paraId="003F765C" w14:textId="77777777" w:rsidR="00BE690E" w:rsidRPr="00AE656E" w:rsidRDefault="00BE690E" w:rsidP="00BE690E">
      <w:pPr>
        <w:rPr>
          <w:sz w:val="16"/>
        </w:rPr>
      </w:pPr>
      <w:r w:rsidRPr="00AE656E">
        <w:rPr>
          <w:sz w:val="16"/>
        </w:rPr>
        <w:t xml:space="preserve">In February last year, </w:t>
      </w:r>
      <w:r w:rsidRPr="00AE656E">
        <w:rPr>
          <w:rStyle w:val="StyleUnderline"/>
        </w:rPr>
        <w:t xml:space="preserve">a </w:t>
      </w:r>
      <w:r w:rsidRPr="00AE656E">
        <w:rPr>
          <w:rStyle w:val="Emphasis"/>
          <w:highlight w:val="cyan"/>
        </w:rPr>
        <w:t>Russian gas tanker</w:t>
      </w:r>
      <w:r w:rsidRPr="00AE656E">
        <w:rPr>
          <w:sz w:val="16"/>
        </w:rPr>
        <w:t xml:space="preserve">, Christophe de Margerie, </w:t>
      </w:r>
      <w:r w:rsidRPr="00AE656E">
        <w:rPr>
          <w:rStyle w:val="StyleUnderline"/>
          <w:highlight w:val="cyan"/>
        </w:rPr>
        <w:t xml:space="preserve">made </w:t>
      </w:r>
      <w:r w:rsidRPr="00AE656E">
        <w:rPr>
          <w:rStyle w:val="Emphasis"/>
          <w:highlight w:val="cyan"/>
        </w:rPr>
        <w:t>history</w:t>
      </w:r>
      <w:r w:rsidRPr="00AE656E">
        <w:rPr>
          <w:rStyle w:val="StyleUnderline"/>
          <w:highlight w:val="cyan"/>
        </w:rPr>
        <w:t xml:space="preserve"> by </w:t>
      </w:r>
      <w:r w:rsidRPr="00AE656E">
        <w:rPr>
          <w:rStyle w:val="Emphasis"/>
          <w:highlight w:val="cyan"/>
        </w:rPr>
        <w:t>navigating</w:t>
      </w:r>
      <w:r w:rsidRPr="00AE656E">
        <w:rPr>
          <w:rStyle w:val="Emphasis"/>
        </w:rPr>
        <w:t xml:space="preserve"> the icy </w:t>
      </w:r>
      <w:r w:rsidRPr="00AE656E">
        <w:rPr>
          <w:rStyle w:val="Emphasis"/>
          <w:highlight w:val="cyan"/>
        </w:rPr>
        <w:t>waters</w:t>
      </w:r>
      <w:r w:rsidRPr="00AE656E">
        <w:rPr>
          <w:rStyle w:val="StyleUnderline"/>
          <w:highlight w:val="cyan"/>
        </w:rPr>
        <w:t xml:space="preserve"> of the</w:t>
      </w:r>
      <w:r w:rsidRPr="00AE656E">
        <w:rPr>
          <w:sz w:val="16"/>
        </w:rPr>
        <w:t xml:space="preserve"> </w:t>
      </w:r>
      <w:r w:rsidRPr="00AE656E">
        <w:rPr>
          <w:rStyle w:val="StyleUnderline"/>
          <w:highlight w:val="cyan"/>
        </w:rPr>
        <w:t xml:space="preserve">northern </w:t>
      </w:r>
      <w:r w:rsidRPr="00AE656E">
        <w:rPr>
          <w:rStyle w:val="Emphasis"/>
          <w:highlight w:val="cyan"/>
        </w:rPr>
        <w:t>sea route</w:t>
      </w:r>
      <w:r w:rsidRPr="00AE656E">
        <w:rPr>
          <w:rStyle w:val="Emphasis"/>
        </w:rPr>
        <w:t xml:space="preserve"> in mid-winter</w:t>
      </w:r>
      <w:r w:rsidRPr="00AE656E">
        <w:rPr>
          <w:sz w:val="16"/>
        </w:rPr>
        <w:t xml:space="preserve">. The </w:t>
      </w:r>
      <w:r w:rsidRPr="00AE656E">
        <w:rPr>
          <w:rStyle w:val="Emphasis"/>
        </w:rPr>
        <w:t>pioneering voyage</w:t>
      </w:r>
      <w:r w:rsidRPr="00AE656E">
        <w:rPr>
          <w:rStyle w:val="StyleUnderline"/>
        </w:rPr>
        <w:t xml:space="preserve">, </w:t>
      </w:r>
      <w:r w:rsidRPr="00AE656E">
        <w:rPr>
          <w:sz w:val="16"/>
        </w:rPr>
        <w:t xml:space="preserve">from Jiangsu in China to a remote Arctic port in Siberia, </w:t>
      </w:r>
      <w:r w:rsidRPr="00AE656E">
        <w:rPr>
          <w:rStyle w:val="StyleUnderline"/>
        </w:rPr>
        <w:t xml:space="preserve">was </w:t>
      </w:r>
      <w:r w:rsidRPr="00AE656E">
        <w:rPr>
          <w:rStyle w:val="Emphasis"/>
        </w:rPr>
        <w:t>heralded</w:t>
      </w:r>
      <w:r w:rsidRPr="00AE656E">
        <w:rPr>
          <w:rStyle w:val="StyleUnderline"/>
        </w:rPr>
        <w:t xml:space="preserve"> as the </w:t>
      </w:r>
      <w:r w:rsidRPr="00AE656E">
        <w:rPr>
          <w:rStyle w:val="StyleUnderline"/>
          <w:highlight w:val="cyan"/>
        </w:rPr>
        <w:t xml:space="preserve">start of a </w:t>
      </w:r>
      <w:r w:rsidRPr="00AE656E">
        <w:rPr>
          <w:rStyle w:val="Emphasis"/>
          <w:highlight w:val="cyan"/>
        </w:rPr>
        <w:t>new era</w:t>
      </w:r>
      <w:r w:rsidRPr="00AE656E">
        <w:rPr>
          <w:rStyle w:val="StyleUnderline"/>
        </w:rPr>
        <w:t xml:space="preserve"> that could </w:t>
      </w:r>
      <w:r w:rsidRPr="00AE656E">
        <w:rPr>
          <w:rStyle w:val="Emphasis"/>
        </w:rPr>
        <w:t>reshape</w:t>
      </w:r>
      <w:r w:rsidRPr="00AE656E">
        <w:rPr>
          <w:sz w:val="16"/>
        </w:rPr>
        <w:t xml:space="preserve"> global </w:t>
      </w:r>
      <w:r w:rsidRPr="00AE656E">
        <w:rPr>
          <w:rStyle w:val="Emphasis"/>
        </w:rPr>
        <w:t>shipping routes</w:t>
      </w:r>
      <w:r w:rsidRPr="00AE656E">
        <w:rPr>
          <w:sz w:val="16"/>
        </w:rPr>
        <w:t xml:space="preserve"> – cutting travel times between Europe and Asia by more than a third.</w:t>
      </w:r>
    </w:p>
    <w:p w14:paraId="1DAC4A6A" w14:textId="77777777" w:rsidR="00BE690E" w:rsidRPr="00AE656E" w:rsidRDefault="00BE690E" w:rsidP="00BE690E">
      <w:pPr>
        <w:rPr>
          <w:sz w:val="16"/>
        </w:rPr>
      </w:pPr>
      <w:r w:rsidRPr="00AE656E">
        <w:rPr>
          <w:sz w:val="16"/>
        </w:rPr>
        <w:t>It has been made possible by the climate crisis. Shrinking polar ice has allowed shipping traffic in the Arctic to rise 25% between 2013 and 2019 and the growth is expected to continue.</w:t>
      </w:r>
    </w:p>
    <w:p w14:paraId="75AF97AD" w14:textId="77777777" w:rsidR="00BE690E" w:rsidRPr="00AE656E" w:rsidRDefault="00BE690E" w:rsidP="00BE690E">
      <w:pPr>
        <w:rPr>
          <w:sz w:val="16"/>
        </w:rPr>
      </w:pPr>
      <w:r w:rsidRPr="00AE656E">
        <w:rPr>
          <w:sz w:val="16"/>
        </w:rPr>
        <w:t xml:space="preserve">But Arctic shipping is not only made possible by the climate crisis, it is adding to it too. </w:t>
      </w:r>
      <w:r w:rsidRPr="00AE656E">
        <w:rPr>
          <w:rStyle w:val="StyleUnderline"/>
          <w:highlight w:val="cyan"/>
        </w:rPr>
        <w:t xml:space="preserve">More ships mean a </w:t>
      </w:r>
      <w:r w:rsidRPr="00AE656E">
        <w:rPr>
          <w:rStyle w:val="Emphasis"/>
          <w:highlight w:val="cyan"/>
        </w:rPr>
        <w:t>rise in</w:t>
      </w:r>
      <w:r w:rsidRPr="00AE656E">
        <w:rPr>
          <w:rStyle w:val="Emphasis"/>
        </w:rPr>
        <w:t xml:space="preserve"> exhaust </w:t>
      </w:r>
      <w:r w:rsidRPr="00AE656E">
        <w:rPr>
          <w:rStyle w:val="Emphasis"/>
          <w:highlight w:val="cyan"/>
        </w:rPr>
        <w:t>fumes</w:t>
      </w:r>
      <w:r w:rsidRPr="00AE656E">
        <w:rPr>
          <w:sz w:val="16"/>
        </w:rPr>
        <w:t xml:space="preserve">, </w:t>
      </w:r>
      <w:r w:rsidRPr="00AE656E">
        <w:rPr>
          <w:rStyle w:val="StyleUnderline"/>
        </w:rPr>
        <w:t xml:space="preserve">which is </w:t>
      </w:r>
      <w:r w:rsidRPr="00AE656E">
        <w:rPr>
          <w:rStyle w:val="StyleUnderline"/>
          <w:highlight w:val="cyan"/>
        </w:rPr>
        <w:t>accelerating</w:t>
      </w:r>
      <w:r w:rsidRPr="00AE656E">
        <w:rPr>
          <w:rStyle w:val="StyleUnderline"/>
        </w:rPr>
        <w:t xml:space="preserve"> </w:t>
      </w:r>
      <w:r w:rsidRPr="00AE656E">
        <w:rPr>
          <w:rStyle w:val="Emphasis"/>
        </w:rPr>
        <w:t>ice melt</w:t>
      </w:r>
      <w:r w:rsidRPr="00AE656E">
        <w:rPr>
          <w:rStyle w:val="StyleUnderline"/>
        </w:rPr>
        <w:t xml:space="preserve"> in this </w:t>
      </w:r>
      <w:r w:rsidRPr="00AE656E">
        <w:rPr>
          <w:rStyle w:val="Emphasis"/>
        </w:rPr>
        <w:t>sensitive region</w:t>
      </w:r>
      <w:r w:rsidRPr="00AE656E">
        <w:rPr>
          <w:sz w:val="16"/>
        </w:rPr>
        <w:t xml:space="preserve"> due to a complex phenomenon </w:t>
      </w:r>
      <w:r w:rsidRPr="00AE656E">
        <w:rPr>
          <w:rStyle w:val="StyleUnderline"/>
        </w:rPr>
        <w:t>involving “</w:t>
      </w:r>
      <w:r w:rsidRPr="00AE656E">
        <w:rPr>
          <w:rStyle w:val="Emphasis"/>
          <w:highlight w:val="cyan"/>
        </w:rPr>
        <w:t>black carbon</w:t>
      </w:r>
      <w:r w:rsidRPr="00AE656E">
        <w:rPr>
          <w:sz w:val="16"/>
        </w:rPr>
        <w:t>”, an air pollutant formed by the incomplete combustion of fossil fuels.</w:t>
      </w:r>
    </w:p>
    <w:p w14:paraId="6C5AC7E6" w14:textId="77777777" w:rsidR="00BE690E" w:rsidRPr="00AE656E" w:rsidRDefault="00BE690E" w:rsidP="00BE690E">
      <w:pPr>
        <w:rPr>
          <w:sz w:val="16"/>
        </w:rPr>
      </w:pPr>
      <w:r w:rsidRPr="00AE656E">
        <w:rPr>
          <w:sz w:val="16"/>
        </w:rPr>
        <w:t>When black carbon, or soot, lands on snow and ice, it dramatically speeds up melting. Dark snow and ice, by absorbing more energy, melts far faster than heat-reflecting white snow, creating a vicious circle of faster warming.</w:t>
      </w:r>
    </w:p>
    <w:p w14:paraId="71B3ACBA" w14:textId="77777777" w:rsidR="00BE690E" w:rsidRPr="00AE656E" w:rsidRDefault="00BE690E" w:rsidP="00BE690E">
      <w:pPr>
        <w:rPr>
          <w:sz w:val="16"/>
        </w:rPr>
      </w:pPr>
      <w:r w:rsidRPr="00AE656E">
        <w:rPr>
          <w:sz w:val="16"/>
        </w:rPr>
        <w:t>Environmentalists warn that the Arctic, which is warming four times faster than the global average, has seen an 85% rise in black carbon from ships between 2015 and 2019, mainly because of the increase in oil tankers and bulk carriers.</w:t>
      </w:r>
    </w:p>
    <w:p w14:paraId="14F64440" w14:textId="77777777" w:rsidR="00BE690E" w:rsidRPr="00AE656E" w:rsidRDefault="00BE690E" w:rsidP="00BE690E">
      <w:pPr>
        <w:rPr>
          <w:sz w:val="16"/>
        </w:rPr>
      </w:pPr>
      <w:r w:rsidRPr="00AE656E">
        <w:rPr>
          <w:sz w:val="16"/>
        </w:rPr>
        <w:t>The particles, which exacerbate respiratory and cardiovascular illness in towns, are short-term but potent climate agents: they represent more than 20% of carbon dioxide equivalent emissions from ships, according to one estimate.</w:t>
      </w:r>
    </w:p>
    <w:p w14:paraId="46A4F549" w14:textId="77777777" w:rsidR="00BE690E" w:rsidRPr="00AE656E" w:rsidRDefault="00BE690E" w:rsidP="00BE690E">
      <w:pPr>
        <w:rPr>
          <w:sz w:val="16"/>
        </w:rPr>
      </w:pPr>
      <w:r w:rsidRPr="00AE656E">
        <w:rPr>
          <w:sz w:val="16"/>
        </w:rPr>
        <w:t>We’re hitting this cascading tipping point for the climate … we need to do something about black carbon urgently</w:t>
      </w:r>
    </w:p>
    <w:p w14:paraId="4162C78A" w14:textId="77777777" w:rsidR="00BE690E" w:rsidRPr="00AE656E" w:rsidRDefault="00BE690E" w:rsidP="00BE690E">
      <w:pPr>
        <w:rPr>
          <w:sz w:val="16"/>
        </w:rPr>
      </w:pPr>
      <w:r w:rsidRPr="00AE656E">
        <w:rPr>
          <w:rStyle w:val="StyleUnderline"/>
        </w:rPr>
        <w:t xml:space="preserve">Yet unlike other </w:t>
      </w:r>
      <w:r w:rsidRPr="00AE656E">
        <w:rPr>
          <w:rStyle w:val="Emphasis"/>
        </w:rPr>
        <w:t>transport sectors</w:t>
      </w:r>
      <w:r w:rsidRPr="00AE656E">
        <w:rPr>
          <w:sz w:val="16"/>
        </w:rPr>
        <w:t xml:space="preserve">, including road, rail and inland waterways, </w:t>
      </w:r>
      <w:r w:rsidRPr="00AE656E">
        <w:rPr>
          <w:rStyle w:val="StyleUnderline"/>
        </w:rPr>
        <w:t xml:space="preserve">where </w:t>
      </w:r>
      <w:r w:rsidRPr="00AE656E">
        <w:rPr>
          <w:rStyle w:val="Emphasis"/>
        </w:rPr>
        <w:t>air-quality standards curb emissions</w:t>
      </w:r>
      <w:r w:rsidRPr="00AE656E">
        <w:rPr>
          <w:sz w:val="16"/>
        </w:rPr>
        <w:t xml:space="preserve">, </w:t>
      </w:r>
      <w:r w:rsidRPr="00AE656E">
        <w:rPr>
          <w:rStyle w:val="StyleUnderline"/>
        </w:rPr>
        <w:t xml:space="preserve">no </w:t>
      </w:r>
      <w:r w:rsidRPr="00AE656E">
        <w:rPr>
          <w:rStyle w:val="Emphasis"/>
        </w:rPr>
        <w:t>regulations exist for shipping</w:t>
      </w:r>
      <w:r w:rsidRPr="00AE656E">
        <w:rPr>
          <w:sz w:val="16"/>
        </w:rPr>
        <w:t xml:space="preserve">. Last November, </w:t>
      </w:r>
      <w:r w:rsidRPr="00AE656E">
        <w:rPr>
          <w:rStyle w:val="StyleUnderline"/>
        </w:rPr>
        <w:t>the</w:t>
      </w:r>
      <w:r w:rsidRPr="00AE656E">
        <w:rPr>
          <w:sz w:val="16"/>
        </w:rPr>
        <w:t xml:space="preserve"> International Maritime Organization (</w:t>
      </w:r>
      <w:r w:rsidRPr="00AE656E">
        <w:rPr>
          <w:rStyle w:val="StyleUnderline"/>
          <w:highlight w:val="cyan"/>
        </w:rPr>
        <w:t>IMO</w:t>
      </w:r>
      <w:r w:rsidRPr="00AE656E">
        <w:rPr>
          <w:sz w:val="16"/>
        </w:rPr>
        <w:t xml:space="preserve">) </w:t>
      </w:r>
      <w:r w:rsidRPr="00AE656E">
        <w:rPr>
          <w:rStyle w:val="StyleUnderline"/>
          <w:highlight w:val="cyan"/>
        </w:rPr>
        <w:t>adopted a resolution on the use of</w:t>
      </w:r>
      <w:r w:rsidRPr="00AE656E">
        <w:rPr>
          <w:rStyle w:val="StyleUnderline"/>
        </w:rPr>
        <w:t xml:space="preserve"> </w:t>
      </w:r>
      <w:r w:rsidRPr="00AE656E">
        <w:rPr>
          <w:rStyle w:val="StyleUnderline"/>
          <w:highlight w:val="cyan"/>
        </w:rPr>
        <w:t xml:space="preserve">cleaner fuels in the </w:t>
      </w:r>
      <w:r w:rsidRPr="00AE656E">
        <w:rPr>
          <w:rStyle w:val="Emphasis"/>
          <w:highlight w:val="cyan"/>
        </w:rPr>
        <w:t>Arctic</w:t>
      </w:r>
      <w:r w:rsidRPr="00AE656E">
        <w:rPr>
          <w:rStyle w:val="StyleUnderline"/>
          <w:highlight w:val="cyan"/>
        </w:rPr>
        <w:t xml:space="preserve"> to </w:t>
      </w:r>
      <w:r w:rsidRPr="00AE656E">
        <w:rPr>
          <w:rStyle w:val="Emphasis"/>
          <w:highlight w:val="cyan"/>
        </w:rPr>
        <w:t xml:space="preserve">reduce black </w:t>
      </w:r>
      <w:proofErr w:type="gramStart"/>
      <w:r w:rsidRPr="00AE656E">
        <w:rPr>
          <w:rStyle w:val="Emphasis"/>
          <w:highlight w:val="cyan"/>
        </w:rPr>
        <w:t>carbon</w:t>
      </w:r>
      <w:r w:rsidRPr="00AE656E">
        <w:rPr>
          <w:sz w:val="16"/>
        </w:rPr>
        <w:t xml:space="preserve">, </w:t>
      </w:r>
      <w:r w:rsidRPr="00AE656E">
        <w:rPr>
          <w:rStyle w:val="StyleUnderline"/>
          <w:highlight w:val="cyan"/>
        </w:rPr>
        <w:t>but</w:t>
      </w:r>
      <w:proofErr w:type="gramEnd"/>
      <w:r w:rsidRPr="00AE656E">
        <w:rPr>
          <w:rStyle w:val="StyleUnderline"/>
          <w:highlight w:val="cyan"/>
        </w:rPr>
        <w:t xml:space="preserve"> left it as a voluntary move</w:t>
      </w:r>
      <w:r w:rsidRPr="00AE656E">
        <w:rPr>
          <w:rStyle w:val="StyleUnderline"/>
        </w:rPr>
        <w:t>.</w:t>
      </w:r>
    </w:p>
    <w:p w14:paraId="058DC0B1" w14:textId="77777777" w:rsidR="00BE690E" w:rsidRPr="00AE656E" w:rsidRDefault="00BE690E" w:rsidP="00BE690E">
      <w:pPr>
        <w:rPr>
          <w:sz w:val="16"/>
        </w:rPr>
      </w:pPr>
      <w:r w:rsidRPr="00AE656E">
        <w:rPr>
          <w:sz w:val="16"/>
        </w:rPr>
        <w:t xml:space="preserve">Last week, </w:t>
      </w:r>
      <w:r w:rsidRPr="00AE656E">
        <w:rPr>
          <w:rStyle w:val="StyleUnderline"/>
        </w:rPr>
        <w:t xml:space="preserve">the </w:t>
      </w:r>
      <w:r w:rsidRPr="00AE656E">
        <w:rPr>
          <w:rStyle w:val="StyleUnderline"/>
          <w:highlight w:val="cyan"/>
        </w:rPr>
        <w:t>IMO</w:t>
      </w:r>
      <w:r w:rsidRPr="00AE656E">
        <w:rPr>
          <w:rStyle w:val="StyleUnderline"/>
        </w:rPr>
        <w:t xml:space="preserve"> was once again in the </w:t>
      </w:r>
      <w:r w:rsidRPr="00AE656E">
        <w:rPr>
          <w:rStyle w:val="Emphasis"/>
        </w:rPr>
        <w:t>spotlight</w:t>
      </w:r>
      <w:r w:rsidRPr="00AE656E">
        <w:rPr>
          <w:sz w:val="16"/>
        </w:rPr>
        <w:t xml:space="preserve">. A </w:t>
      </w:r>
      <w:r w:rsidRPr="00AE656E">
        <w:rPr>
          <w:rStyle w:val="StyleUnderline"/>
          <w:highlight w:val="cyan"/>
        </w:rPr>
        <w:t>coalition</w:t>
      </w:r>
      <w:r w:rsidRPr="00AE656E">
        <w:rPr>
          <w:rStyle w:val="StyleUnderline"/>
        </w:rPr>
        <w:t xml:space="preserve"> of </w:t>
      </w:r>
      <w:r w:rsidRPr="00AE656E">
        <w:rPr>
          <w:rStyle w:val="Emphasis"/>
        </w:rPr>
        <w:t>environmental groups</w:t>
      </w:r>
      <w:r w:rsidRPr="00AE656E">
        <w:rPr>
          <w:rStyle w:val="StyleUnderline"/>
        </w:rPr>
        <w:t xml:space="preserve"> </w:t>
      </w:r>
      <w:r w:rsidRPr="00AE656E">
        <w:rPr>
          <w:rStyle w:val="StyleUnderline"/>
          <w:highlight w:val="cyan"/>
        </w:rPr>
        <w:t>warned a meeting of its</w:t>
      </w:r>
      <w:r w:rsidRPr="00AE656E">
        <w:rPr>
          <w:rStyle w:val="StyleUnderline"/>
        </w:rPr>
        <w:t xml:space="preserve"> </w:t>
      </w:r>
      <w:r w:rsidRPr="00AE656E">
        <w:rPr>
          <w:rStyle w:val="StyleUnderline"/>
          <w:highlight w:val="cyan"/>
        </w:rPr>
        <w:t>pollution</w:t>
      </w:r>
      <w:r w:rsidRPr="00AE656E">
        <w:rPr>
          <w:sz w:val="16"/>
        </w:rPr>
        <w:t xml:space="preserve">, prevention </w:t>
      </w:r>
      <w:r w:rsidRPr="00AE656E">
        <w:rPr>
          <w:rStyle w:val="StyleUnderline"/>
          <w:highlight w:val="cyan"/>
        </w:rPr>
        <w:t>and</w:t>
      </w:r>
      <w:r w:rsidRPr="00AE656E">
        <w:rPr>
          <w:rStyle w:val="StyleUnderline"/>
        </w:rPr>
        <w:t xml:space="preserve"> </w:t>
      </w:r>
      <w:r w:rsidRPr="00AE656E">
        <w:rPr>
          <w:rStyle w:val="Emphasis"/>
        </w:rPr>
        <w:t xml:space="preserve">response </w:t>
      </w:r>
      <w:r w:rsidRPr="00AE656E">
        <w:rPr>
          <w:rStyle w:val="Emphasis"/>
          <w:highlight w:val="cyan"/>
        </w:rPr>
        <w:t>subcommittee</w:t>
      </w:r>
      <w:r w:rsidRPr="00AE656E">
        <w:rPr>
          <w:rStyle w:val="StyleUnderline"/>
          <w:highlight w:val="cyan"/>
        </w:rPr>
        <w:t xml:space="preserve"> that its </w:t>
      </w:r>
      <w:r w:rsidRPr="00AE656E">
        <w:rPr>
          <w:rStyle w:val="Emphasis"/>
          <w:highlight w:val="cyan"/>
        </w:rPr>
        <w:t>resolution</w:t>
      </w:r>
      <w:r w:rsidRPr="00AE656E">
        <w:rPr>
          <w:rStyle w:val="StyleUnderline"/>
          <w:highlight w:val="cyan"/>
        </w:rPr>
        <w:t xml:space="preserve"> did </w:t>
      </w:r>
      <w:r w:rsidRPr="00AE656E">
        <w:rPr>
          <w:rStyle w:val="Emphasis"/>
          <w:highlight w:val="cyan"/>
        </w:rPr>
        <w:t>too little</w:t>
      </w:r>
      <w:r w:rsidRPr="00AE656E">
        <w:rPr>
          <w:rStyle w:val="Emphasis"/>
        </w:rPr>
        <w:t xml:space="preserve"> to tackle the Arctic’s</w:t>
      </w:r>
      <w:r w:rsidRPr="00AE656E">
        <w:rPr>
          <w:sz w:val="16"/>
        </w:rPr>
        <w:t xml:space="preserve"> climate </w:t>
      </w:r>
      <w:r w:rsidRPr="00AE656E">
        <w:rPr>
          <w:rStyle w:val="Emphasis"/>
        </w:rPr>
        <w:t>crisis</w:t>
      </w:r>
      <w:r w:rsidRPr="00AE656E">
        <w:rPr>
          <w:sz w:val="16"/>
        </w:rPr>
        <w:t>. They submitted a paper calling on governments to agree mandatory regulations to slash shipping’s emissions of black carbon in the region.</w:t>
      </w:r>
    </w:p>
    <w:p w14:paraId="2A260BB0" w14:textId="77777777" w:rsidR="00BE690E" w:rsidRPr="00AE656E" w:rsidRDefault="00BE690E" w:rsidP="00BE690E">
      <w:pPr>
        <w:rPr>
          <w:sz w:val="16"/>
        </w:rPr>
      </w:pPr>
      <w:r w:rsidRPr="00AE656E">
        <w:rPr>
          <w:sz w:val="16"/>
        </w:rPr>
        <w:t>“We’re hitting this cascading tipping point for the climate,” said Dr Lucy Gilliam, senior shipping policy officer of Seas at Risk. “With the IPCC report, we are seeing again why we need to do something about black carbon urgently.”</w:t>
      </w:r>
    </w:p>
    <w:p w14:paraId="109B1A0F" w14:textId="77777777" w:rsidR="00BE690E" w:rsidRPr="00AE656E" w:rsidRDefault="00BE690E" w:rsidP="00BE690E">
      <w:pPr>
        <w:rPr>
          <w:sz w:val="16"/>
        </w:rPr>
      </w:pPr>
      <w:r w:rsidRPr="00AE656E">
        <w:rPr>
          <w:sz w:val="16"/>
        </w:rPr>
        <w:t xml:space="preserve">Last Monday, scientists from the UN’s Intergovernmental Panel on Climate Change (IPCC) warned it was “now or never” for action to stave off climate breakdown. They concluded that the international community was underperforming on climate </w:t>
      </w:r>
      <w:proofErr w:type="gramStart"/>
      <w:r w:rsidRPr="00AE656E">
        <w:rPr>
          <w:sz w:val="16"/>
        </w:rPr>
        <w:t>commitments, but</w:t>
      </w:r>
      <w:proofErr w:type="gramEnd"/>
      <w:r w:rsidRPr="00AE656E">
        <w:rPr>
          <w:sz w:val="16"/>
        </w:rPr>
        <w:t xml:space="preserve"> singled out the shipping sector and the IMO for particular criticism.</w:t>
      </w:r>
    </w:p>
    <w:p w14:paraId="294370FD" w14:textId="77777777" w:rsidR="00BE690E" w:rsidRPr="00AE656E" w:rsidRDefault="00BE690E" w:rsidP="00BE690E">
      <w:pPr>
        <w:rPr>
          <w:sz w:val="16"/>
        </w:rPr>
      </w:pPr>
      <w:r w:rsidRPr="00AE656E">
        <w:rPr>
          <w:sz w:val="16"/>
        </w:rPr>
        <w:t>The pollution from global shipping increased by 4.9% in 2021, according to a report by the shipbrokers Simpson Spence Young.</w:t>
      </w:r>
    </w:p>
    <w:p w14:paraId="1B5274F3" w14:textId="77777777" w:rsidR="00BE690E" w:rsidRPr="00AE656E" w:rsidRDefault="00BE690E" w:rsidP="00BE690E">
      <w:pPr>
        <w:rPr>
          <w:sz w:val="16"/>
        </w:rPr>
      </w:pPr>
      <w:r w:rsidRPr="00AE656E">
        <w:rPr>
          <w:sz w:val="16"/>
        </w:rPr>
        <w:t>“IMO member states must agree on ambitious and urgent global action to dramatically reduce ship-source black carbon emissions this decade, in order to mitigate the climate crisis in the Arctic,” said Dr Sian Prior, lead adviser to the Clean Arctic Alliance, a coalition of 21 non-profit groups lobbying governments to protect Arctic wildlife and people. She urged states and regions to do their part by acting immediately to cut black carbon from ships.</w:t>
      </w:r>
    </w:p>
    <w:p w14:paraId="455D5C5A" w14:textId="77777777" w:rsidR="00BE690E" w:rsidRPr="00AE656E" w:rsidRDefault="00BE690E" w:rsidP="00BE690E">
      <w:pPr>
        <w:rPr>
          <w:sz w:val="16"/>
        </w:rPr>
      </w:pPr>
      <w:r w:rsidRPr="00AE656E">
        <w:rPr>
          <w:sz w:val="16"/>
        </w:rPr>
        <w:lastRenderedPageBreak/>
        <w:t xml:space="preserve">If all shipping using heavy fuel oil in the Arctic switched to cleaner distillate fuel, it would cut their black carbon emissions by 44%, the Alliance said. Heavy fuel oil or bunker fuel is a viscous, low-grade, cheap oil contaminated with substances including nitrogen and </w:t>
      </w:r>
      <w:proofErr w:type="spellStart"/>
      <w:r w:rsidRPr="00AE656E">
        <w:rPr>
          <w:sz w:val="16"/>
        </w:rPr>
        <w:t>sulphur</w:t>
      </w:r>
      <w:proofErr w:type="spellEnd"/>
      <w:r w:rsidRPr="00AE656E">
        <w:rPr>
          <w:sz w:val="16"/>
        </w:rPr>
        <w:t>, which make it more polluting than distillate.</w:t>
      </w:r>
    </w:p>
    <w:p w14:paraId="29ACCCE0" w14:textId="77777777" w:rsidR="00BE690E" w:rsidRPr="00AE656E" w:rsidRDefault="00BE690E" w:rsidP="00BE690E">
      <w:pPr>
        <w:rPr>
          <w:sz w:val="16"/>
        </w:rPr>
      </w:pPr>
      <w:r w:rsidRPr="00AE656E">
        <w:rPr>
          <w:sz w:val="16"/>
        </w:rPr>
        <w:t>If all ships also installed diesel particulate filters, which reduce emissions by capturing and storing soot, black carbon could be cut by a further 90%.</w:t>
      </w:r>
    </w:p>
    <w:p w14:paraId="653C8198" w14:textId="77777777" w:rsidR="00BE690E" w:rsidRPr="00AE656E" w:rsidRDefault="00BE690E" w:rsidP="00BE690E">
      <w:pPr>
        <w:rPr>
          <w:sz w:val="16"/>
        </w:rPr>
      </w:pPr>
      <w:r w:rsidRPr="00AE656E">
        <w:rPr>
          <w:sz w:val="16"/>
        </w:rPr>
        <w:t>However, others argue that the IMO’s 2021 ban on heavy fuel oils in the Arctic – a move aimed at reducing the risk of spillage and expected to come into effect in 2029 – will see a reduction in black carbon.</w:t>
      </w:r>
    </w:p>
    <w:p w14:paraId="5D44845A" w14:textId="77777777" w:rsidR="00BE690E" w:rsidRPr="00AE656E" w:rsidRDefault="00BE690E" w:rsidP="00BE690E">
      <w:pPr>
        <w:rPr>
          <w:sz w:val="16"/>
        </w:rPr>
      </w:pPr>
      <w:r w:rsidRPr="00AE656E">
        <w:rPr>
          <w:sz w:val="16"/>
        </w:rPr>
        <w:t xml:space="preserve">“The tide is swimming in the same direction already,” said Paul </w:t>
      </w:r>
      <w:proofErr w:type="spellStart"/>
      <w:r w:rsidRPr="00AE656E">
        <w:rPr>
          <w:sz w:val="16"/>
        </w:rPr>
        <w:t>Blomerus</w:t>
      </w:r>
      <w:proofErr w:type="spellEnd"/>
      <w:r w:rsidRPr="00AE656E">
        <w:rPr>
          <w:sz w:val="16"/>
        </w:rPr>
        <w:t>, director of Clear Seas: Centre for Responsible Marine Shipping, an independent research institute in Canada funded by industry and government. “Many Canadian-flagged ships are moving towards distillate fuels, ahead of the IMO ban, which will have the added effect of reducing black carbon emissions.</w:t>
      </w:r>
    </w:p>
    <w:p w14:paraId="28964C42" w14:textId="77777777" w:rsidR="00BE690E" w:rsidRPr="00AE656E" w:rsidRDefault="00BE690E" w:rsidP="00BE690E">
      <w:pPr>
        <w:rPr>
          <w:sz w:val="16"/>
        </w:rPr>
      </w:pPr>
      <w:r w:rsidRPr="00AE656E">
        <w:rPr>
          <w:sz w:val="16"/>
        </w:rPr>
        <w:t xml:space="preserve">“You could argue that the IMO only has a certain amount of </w:t>
      </w:r>
      <w:proofErr w:type="gramStart"/>
      <w:r w:rsidRPr="00AE656E">
        <w:rPr>
          <w:sz w:val="16"/>
        </w:rPr>
        <w:t>bandwidth</w:t>
      </w:r>
      <w:proofErr w:type="gramEnd"/>
      <w:r w:rsidRPr="00AE656E">
        <w:rPr>
          <w:sz w:val="16"/>
        </w:rPr>
        <w:t xml:space="preserve"> and we should concentrate on </w:t>
      </w:r>
      <w:proofErr w:type="spellStart"/>
      <w:r w:rsidRPr="00AE656E">
        <w:rPr>
          <w:sz w:val="16"/>
        </w:rPr>
        <w:t>decarbonisation</w:t>
      </w:r>
      <w:proofErr w:type="spellEnd"/>
      <w:r w:rsidRPr="00AE656E">
        <w:rPr>
          <w:sz w:val="16"/>
        </w:rPr>
        <w:t xml:space="preserve"> and how to get to net zero by 2050.”</w:t>
      </w:r>
    </w:p>
    <w:p w14:paraId="28F85878" w14:textId="77777777" w:rsidR="00BE690E" w:rsidRPr="00AE656E" w:rsidRDefault="00BE690E" w:rsidP="00BE690E">
      <w:pPr>
        <w:rPr>
          <w:sz w:val="16"/>
        </w:rPr>
      </w:pPr>
      <w:r w:rsidRPr="00AE656E">
        <w:rPr>
          <w:sz w:val="16"/>
        </w:rPr>
        <w:t xml:space="preserve">He also noted </w:t>
      </w:r>
      <w:r w:rsidRPr="00AE656E">
        <w:rPr>
          <w:rStyle w:val="StyleUnderline"/>
        </w:rPr>
        <w:t xml:space="preserve">the </w:t>
      </w:r>
      <w:r w:rsidRPr="00AE656E">
        <w:rPr>
          <w:rStyle w:val="Emphasis"/>
          <w:highlight w:val="cyan"/>
        </w:rPr>
        <w:t>major role</w:t>
      </w:r>
      <w:r w:rsidRPr="00AE656E">
        <w:rPr>
          <w:rStyle w:val="StyleUnderline"/>
          <w:highlight w:val="cyan"/>
        </w:rPr>
        <w:t xml:space="preserve"> that </w:t>
      </w:r>
      <w:r w:rsidRPr="00AE656E">
        <w:rPr>
          <w:rStyle w:val="Emphasis"/>
          <w:highlight w:val="cyan"/>
        </w:rPr>
        <w:t>Russia played in</w:t>
      </w:r>
      <w:r w:rsidRPr="00AE656E">
        <w:rPr>
          <w:rStyle w:val="Emphasis"/>
        </w:rPr>
        <w:t xml:space="preserve"> Arctic </w:t>
      </w:r>
      <w:r w:rsidRPr="00AE656E">
        <w:rPr>
          <w:rStyle w:val="Emphasis"/>
          <w:highlight w:val="cyan"/>
        </w:rPr>
        <w:t>shipping</w:t>
      </w:r>
      <w:r w:rsidRPr="00AE656E">
        <w:rPr>
          <w:sz w:val="16"/>
        </w:rPr>
        <w:t>. “</w:t>
      </w:r>
      <w:r w:rsidRPr="00AE656E">
        <w:rPr>
          <w:rStyle w:val="StyleUnderline"/>
          <w:highlight w:val="cyan"/>
        </w:rPr>
        <w:t xml:space="preserve">Whether they would </w:t>
      </w:r>
      <w:r w:rsidRPr="00AE656E">
        <w:rPr>
          <w:rStyle w:val="Emphasis"/>
          <w:highlight w:val="cyan"/>
        </w:rPr>
        <w:t>abide by the IMO’s</w:t>
      </w:r>
      <w:r w:rsidRPr="00AE656E">
        <w:rPr>
          <w:sz w:val="16"/>
        </w:rPr>
        <w:t xml:space="preserve"> </w:t>
      </w:r>
      <w:r w:rsidRPr="00AE656E">
        <w:rPr>
          <w:rStyle w:val="Emphasis"/>
          <w:highlight w:val="cyan"/>
        </w:rPr>
        <w:t>regulation</w:t>
      </w:r>
      <w:r w:rsidRPr="00AE656E">
        <w:rPr>
          <w:rStyle w:val="StyleUnderline"/>
          <w:highlight w:val="cyan"/>
        </w:rPr>
        <w:t xml:space="preserve"> is </w:t>
      </w:r>
      <w:r w:rsidRPr="00AE656E">
        <w:rPr>
          <w:rStyle w:val="Emphasis"/>
          <w:highlight w:val="cyan"/>
        </w:rPr>
        <w:t>anyone’s guess</w:t>
      </w:r>
      <w:r w:rsidRPr="00AE656E">
        <w:rPr>
          <w:rStyle w:val="StyleUnderline"/>
        </w:rPr>
        <w:t xml:space="preserve"> in the current circumstances</w:t>
      </w:r>
      <w:r w:rsidRPr="00AE656E">
        <w:rPr>
          <w:sz w:val="16"/>
        </w:rPr>
        <w:t>,” he said.</w:t>
      </w:r>
    </w:p>
    <w:p w14:paraId="5A66BAED" w14:textId="77777777" w:rsidR="00BE690E" w:rsidRPr="00677D14" w:rsidRDefault="00BE690E" w:rsidP="00BE690E">
      <w:pPr>
        <w:pStyle w:val="Heading4"/>
        <w:rPr>
          <w:rStyle w:val="Style13ptBold"/>
        </w:rPr>
      </w:pPr>
      <w:r w:rsidRPr="00677D14">
        <w:rPr>
          <w:rStyle w:val="Style13ptBold"/>
          <w:u w:val="single"/>
        </w:rPr>
        <w:t>METHANE</w:t>
      </w:r>
      <w:r>
        <w:rPr>
          <w:rStyle w:val="Style13ptBold"/>
          <w:u w:val="single"/>
        </w:rPr>
        <w:t>’s a massive alt cause</w:t>
      </w:r>
      <w:r>
        <w:rPr>
          <w:rStyle w:val="Style13ptBold"/>
        </w:rPr>
        <w:t>—speed, salience, scope.</w:t>
      </w:r>
    </w:p>
    <w:p w14:paraId="321DECF1" w14:textId="77777777" w:rsidR="00BE690E" w:rsidRPr="00677D14" w:rsidRDefault="00BE690E" w:rsidP="00BE690E">
      <w:pPr>
        <w:rPr>
          <w:rStyle w:val="Style13ptBold"/>
          <w:b w:val="0"/>
          <w:bCs w:val="0"/>
        </w:rPr>
      </w:pPr>
      <w:r w:rsidRPr="00677D14">
        <w:rPr>
          <w:rStyle w:val="Style13ptBold"/>
        </w:rPr>
        <w:t>Irfan 6-16’</w:t>
      </w:r>
      <w:r w:rsidRPr="00677D14">
        <w:t xml:space="preserve"> Irfan is a correspondent at Vox writing about climate change, energy policy, and science. (Umair, </w:t>
      </w:r>
      <w:r>
        <w:t>“</w:t>
      </w:r>
      <w:r w:rsidRPr="00677D14">
        <w:t>Why we’re barely keeping track of this growing climate problem</w:t>
      </w:r>
      <w:r>
        <w:t xml:space="preserve">”, </w:t>
      </w:r>
      <w:r>
        <w:rPr>
          <w:i/>
          <w:iCs/>
        </w:rPr>
        <w:t xml:space="preserve">Vox, </w:t>
      </w:r>
      <w:r>
        <w:t xml:space="preserve">6-16-2025, </w:t>
      </w:r>
      <w:hyperlink r:id="rId37" w:history="1">
        <w:r w:rsidRPr="00210B02">
          <w:rPr>
            <w:rStyle w:val="Hyperlink"/>
          </w:rPr>
          <w:t>https://www.vox.com/climate/416470/methane-emissions-climate-natural-gas-pollution-leak-coal</w:t>
        </w:r>
      </w:hyperlink>
      <w:r>
        <w:t xml:space="preserve">, DOA:7/10/2025)//LFS—LMH </w:t>
      </w:r>
    </w:p>
    <w:p w14:paraId="4117A108" w14:textId="77777777" w:rsidR="00BE690E" w:rsidRPr="00677D14" w:rsidRDefault="00BE690E" w:rsidP="00BE690E">
      <w:pPr>
        <w:rPr>
          <w:u w:val="single"/>
        </w:rPr>
      </w:pPr>
      <w:r w:rsidRPr="00677D14">
        <w:rPr>
          <w:highlight w:val="cyan"/>
          <w:u w:val="single"/>
        </w:rPr>
        <w:t>Odorless</w:t>
      </w:r>
      <w:r w:rsidRPr="00677D14">
        <w:rPr>
          <w:u w:val="single"/>
        </w:rPr>
        <w:t xml:space="preserve"> and </w:t>
      </w:r>
      <w:r w:rsidRPr="00677D14">
        <w:rPr>
          <w:highlight w:val="cyan"/>
          <w:u w:val="single"/>
        </w:rPr>
        <w:t>colorless, methane</w:t>
      </w:r>
      <w:r w:rsidRPr="00677D14">
        <w:rPr>
          <w:u w:val="single"/>
        </w:rPr>
        <w:t xml:space="preserve"> is a gas that is </w:t>
      </w:r>
      <w:r w:rsidRPr="00677D14">
        <w:rPr>
          <w:highlight w:val="cyan"/>
          <w:u w:val="single"/>
        </w:rPr>
        <w:t>easy to miss</w:t>
      </w:r>
      <w:r w:rsidRPr="00677D14">
        <w:rPr>
          <w:u w:val="single"/>
        </w:rPr>
        <w:t xml:space="preserve"> — but it’s one of the most </w:t>
      </w:r>
      <w:r w:rsidRPr="00677D14">
        <w:rPr>
          <w:highlight w:val="cyan"/>
          <w:u w:val="single"/>
        </w:rPr>
        <w:t>important</w:t>
      </w:r>
      <w:r w:rsidRPr="00677D14">
        <w:rPr>
          <w:u w:val="single"/>
        </w:rPr>
        <w:t xml:space="preserve"> </w:t>
      </w:r>
      <w:r w:rsidRPr="00677D14">
        <w:rPr>
          <w:highlight w:val="cyan"/>
          <w:u w:val="single"/>
        </w:rPr>
        <w:t>contributor</w:t>
      </w:r>
      <w:r w:rsidRPr="00677D14">
        <w:rPr>
          <w:u w:val="single"/>
        </w:rPr>
        <w:t xml:space="preserve">s </w:t>
      </w:r>
      <w:r w:rsidRPr="00677D14">
        <w:rPr>
          <w:highlight w:val="cyan"/>
          <w:u w:val="single"/>
        </w:rPr>
        <w:t>to</w:t>
      </w:r>
      <w:r w:rsidRPr="00677D14">
        <w:rPr>
          <w:u w:val="single"/>
        </w:rPr>
        <w:t xml:space="preserve"> global </w:t>
      </w:r>
      <w:r w:rsidRPr="00677D14">
        <w:rPr>
          <w:highlight w:val="cyan"/>
          <w:u w:val="single"/>
        </w:rPr>
        <w:t>warming</w:t>
      </w:r>
      <w:r w:rsidRPr="00677D14">
        <w:rPr>
          <w:u w:val="single"/>
        </w:rPr>
        <w:t xml:space="preserve">. It can trap up to </w:t>
      </w:r>
      <w:r w:rsidRPr="00677D14">
        <w:rPr>
          <w:highlight w:val="cyan"/>
          <w:u w:val="single"/>
        </w:rPr>
        <w:t>84 times as much heat as carbon dioxide</w:t>
      </w:r>
      <w:r w:rsidRPr="00677D14">
        <w:rPr>
          <w:u w:val="single"/>
        </w:rPr>
        <w:t xml:space="preserve"> in the atmosphere, though it breaks down much faster. Measured </w:t>
      </w:r>
      <w:r w:rsidRPr="00677D14">
        <w:rPr>
          <w:highlight w:val="cyan"/>
          <w:u w:val="single"/>
        </w:rPr>
        <w:t>over</w:t>
      </w:r>
      <w:r w:rsidRPr="00677D14">
        <w:rPr>
          <w:u w:val="single"/>
        </w:rPr>
        <w:t xml:space="preserve"> </w:t>
      </w:r>
      <w:r w:rsidRPr="00677D14">
        <w:rPr>
          <w:highlight w:val="cyan"/>
          <w:u w:val="single"/>
        </w:rPr>
        <w:t>100 years</w:t>
      </w:r>
      <w:r w:rsidRPr="00677D14">
        <w:rPr>
          <w:u w:val="single"/>
        </w:rPr>
        <w:t xml:space="preserve">, its warming </w:t>
      </w:r>
      <w:r w:rsidRPr="00677D14">
        <w:rPr>
          <w:highlight w:val="cyan"/>
          <w:u w:val="single"/>
        </w:rPr>
        <w:t>effect</w:t>
      </w:r>
      <w:r w:rsidRPr="00677D14">
        <w:rPr>
          <w:u w:val="single"/>
        </w:rPr>
        <w:t xml:space="preserve"> is </w:t>
      </w:r>
      <w:r w:rsidRPr="00677D14">
        <w:rPr>
          <w:highlight w:val="cyan"/>
          <w:u w:val="single"/>
        </w:rPr>
        <w:t xml:space="preserve">about 30 times </w:t>
      </w:r>
      <w:r w:rsidRPr="00677D14">
        <w:rPr>
          <w:u w:val="single"/>
        </w:rPr>
        <w:t xml:space="preserve">that of an equivalent amount of </w:t>
      </w:r>
      <w:r w:rsidRPr="00677D14">
        <w:rPr>
          <w:highlight w:val="cyan"/>
          <w:u w:val="single"/>
        </w:rPr>
        <w:t>carbon dioxide</w:t>
      </w:r>
      <w:r w:rsidRPr="00677D14">
        <w:rPr>
          <w:u w:val="single"/>
        </w:rPr>
        <w:t>.</w:t>
      </w:r>
    </w:p>
    <w:p w14:paraId="428994AF" w14:textId="77777777" w:rsidR="00BE690E" w:rsidRDefault="00BE690E" w:rsidP="00BE690E">
      <w:pPr>
        <w:rPr>
          <w:b/>
          <w:bCs/>
          <w:u w:val="single"/>
        </w:rPr>
      </w:pPr>
      <w:r w:rsidRPr="00677D14">
        <w:rPr>
          <w:u w:val="single"/>
        </w:rPr>
        <w:t xml:space="preserve">That means that </w:t>
      </w:r>
      <w:r w:rsidRPr="00677D14">
        <w:rPr>
          <w:highlight w:val="cyan"/>
          <w:u w:val="single"/>
        </w:rPr>
        <w:t>over</w:t>
      </w:r>
      <w:r w:rsidRPr="00677D14">
        <w:rPr>
          <w:u w:val="single"/>
        </w:rPr>
        <w:t xml:space="preserve"> the course of </w:t>
      </w:r>
      <w:r w:rsidRPr="00677D14">
        <w:rPr>
          <w:highlight w:val="cyan"/>
          <w:u w:val="single"/>
        </w:rPr>
        <w:t>decades</w:t>
      </w:r>
      <w:r w:rsidRPr="00677D14">
        <w:rPr>
          <w:u w:val="single"/>
        </w:rPr>
        <w:t xml:space="preserve">, it takes </w:t>
      </w:r>
      <w:r w:rsidRPr="00677D14">
        <w:rPr>
          <w:highlight w:val="cyan"/>
          <w:u w:val="single"/>
        </w:rPr>
        <w:t>smaller amounts of methane</w:t>
      </w:r>
      <w:r w:rsidRPr="00677D14">
        <w:rPr>
          <w:u w:val="single"/>
        </w:rPr>
        <w:t xml:space="preserve"> than carbon dioxide </w:t>
      </w:r>
      <w:r w:rsidRPr="00677D14">
        <w:rPr>
          <w:highlight w:val="cyan"/>
          <w:u w:val="single"/>
        </w:rPr>
        <w:t>to</w:t>
      </w:r>
      <w:r w:rsidRPr="00677D14">
        <w:rPr>
          <w:u w:val="single"/>
        </w:rPr>
        <w:t xml:space="preserve"> </w:t>
      </w:r>
      <w:r w:rsidRPr="00677D14">
        <w:rPr>
          <w:highlight w:val="cyan"/>
          <w:u w:val="single"/>
        </w:rPr>
        <w:t>heat</w:t>
      </w:r>
      <w:r w:rsidRPr="00677D14">
        <w:rPr>
          <w:u w:val="single"/>
        </w:rPr>
        <w:t xml:space="preserve"> </w:t>
      </w:r>
      <w:r w:rsidRPr="00677D14">
        <w:rPr>
          <w:highlight w:val="cyan"/>
          <w:u w:val="single"/>
        </w:rPr>
        <w:t>up</w:t>
      </w:r>
      <w:r w:rsidRPr="00677D14">
        <w:rPr>
          <w:u w:val="single"/>
        </w:rPr>
        <w:t xml:space="preserve"> the planet to the same level. </w:t>
      </w:r>
      <w:hyperlink r:id="rId38" w:history="1">
        <w:r w:rsidRPr="00677D14">
          <w:rPr>
            <w:rStyle w:val="Hyperlink"/>
          </w:rPr>
          <w:t>Nearly a third of the increase in global average temperatures</w:t>
        </w:r>
      </w:hyperlink>
      <w:r w:rsidRPr="00677D14">
        <w:rPr>
          <w:u w:val="single"/>
        </w:rPr>
        <w:t> since the Industrial Revolution is due to methane, and about two-thirds of those methane emissions comes from human activity like energy production and </w:t>
      </w:r>
      <w:hyperlink r:id="rId39" w:history="1">
        <w:r w:rsidRPr="00677D14">
          <w:rPr>
            <w:rStyle w:val="Hyperlink"/>
          </w:rPr>
          <w:t>cattle farming</w:t>
        </w:r>
      </w:hyperlink>
      <w:r w:rsidRPr="00677D14">
        <w:rPr>
          <w:u w:val="single"/>
        </w:rPr>
        <w:t xml:space="preserve">. It’s </w:t>
      </w:r>
      <w:r w:rsidRPr="00677D14">
        <w:rPr>
          <w:b/>
          <w:bCs/>
          <w:highlight w:val="cyan"/>
          <w:u w:val="single"/>
        </w:rPr>
        <w:t>one of the biggest and fastest ways that human beings are warming the Earth.</w:t>
      </w:r>
    </w:p>
    <w:p w14:paraId="3319E32E" w14:textId="77777777" w:rsidR="00BE690E" w:rsidRDefault="00BE690E" w:rsidP="00BE690E">
      <w:pPr>
        <w:pStyle w:val="Heading3"/>
      </w:pPr>
      <w:r>
        <w:lastRenderedPageBreak/>
        <w:t xml:space="preserve">Japan </w:t>
      </w:r>
      <w:proofErr w:type="spellStart"/>
      <w:r>
        <w:t>Prolif</w:t>
      </w:r>
      <w:proofErr w:type="spellEnd"/>
      <w:r>
        <w:t xml:space="preserve"> Good---2AC</w:t>
      </w:r>
    </w:p>
    <w:p w14:paraId="032D1AE1" w14:textId="77777777" w:rsidR="00BE690E" w:rsidRDefault="00BE690E" w:rsidP="00BE690E"/>
    <w:p w14:paraId="746CE1EE" w14:textId="77777777" w:rsidR="00BE690E" w:rsidRPr="003A3987" w:rsidRDefault="00BE690E" w:rsidP="00BE690E">
      <w:pPr>
        <w:pStyle w:val="Heading4"/>
        <w:rPr>
          <w:rStyle w:val="Style13ptBold"/>
          <w:b/>
          <w:bCs w:val="0"/>
        </w:rPr>
      </w:pPr>
      <w:r>
        <w:rPr>
          <w:rStyle w:val="Style13ptBold"/>
        </w:rPr>
        <w:t xml:space="preserve">Japan </w:t>
      </w:r>
      <w:proofErr w:type="spellStart"/>
      <w:r>
        <w:rPr>
          <w:rStyle w:val="Style13ptBold"/>
        </w:rPr>
        <w:t>prolif</w:t>
      </w:r>
      <w:proofErr w:type="spellEnd"/>
      <w:r>
        <w:rPr>
          <w:rStyle w:val="Style13ptBold"/>
        </w:rPr>
        <w:t xml:space="preserve"> is good---it counterbalances China and prevents Taiwan escalation</w:t>
      </w:r>
    </w:p>
    <w:p w14:paraId="10247083" w14:textId="77777777" w:rsidR="00BE690E" w:rsidRPr="00B43349" w:rsidRDefault="00BE690E" w:rsidP="00BE690E">
      <w:proofErr w:type="spellStart"/>
      <w:r>
        <w:rPr>
          <w:rStyle w:val="Style13ptBold"/>
        </w:rPr>
        <w:t>Gressetvold</w:t>
      </w:r>
      <w:proofErr w:type="spellEnd"/>
      <w:r>
        <w:rPr>
          <w:rStyle w:val="Style13ptBold"/>
        </w:rPr>
        <w:t xml:space="preserve"> 21</w:t>
      </w:r>
      <w:r>
        <w:t xml:space="preserve"> [</w:t>
      </w:r>
      <w:r w:rsidRPr="00B43349">
        <w:t xml:space="preserve">Øyvind </w:t>
      </w:r>
      <w:proofErr w:type="spellStart"/>
      <w:r w:rsidRPr="00B43349">
        <w:t>Gressetvold</w:t>
      </w:r>
      <w:proofErr w:type="spellEnd"/>
      <w:r w:rsidRPr="00B43349">
        <w:t xml:space="preserve">---M.Sc. International Relations from The University of Edinburgh, "An Argument for Proliferation: Why the International Community Should Encourage Japan to </w:t>
      </w:r>
      <w:proofErr w:type="spellStart"/>
      <w:r w:rsidRPr="00B43349">
        <w:t>Acquirre</w:t>
      </w:r>
      <w:proofErr w:type="spellEnd"/>
      <w:r w:rsidRPr="00B43349">
        <w:t xml:space="preserve"> Nuclear Weapons”</w:t>
      </w:r>
      <w:r>
        <w:t xml:space="preserve"> </w:t>
      </w:r>
      <w:hyperlink r:id="rId40" w:history="1">
        <w:r w:rsidRPr="00CE2F12">
          <w:rPr>
            <w:rStyle w:val="Hyperlink"/>
          </w:rPr>
          <w:t>https://www.strifejournal.org/wpcontent/uploads/2021/11/STRIFE_15_16_GRESSETVOLD_132_142.pdf</w:t>
        </w:r>
      </w:hyperlink>
      <w:r w:rsidRPr="00B43349">
        <w:t xml:space="preserve">, Published Autumn 2021, </w:t>
      </w:r>
      <w:r>
        <w:t>Accessed July 6</w:t>
      </w:r>
      <w:r w:rsidRPr="007A58A2">
        <w:rPr>
          <w:vertAlign w:val="superscript"/>
        </w:rPr>
        <w:t>th</w:t>
      </w:r>
      <w:r>
        <w:t>, 2025 by NT-BH]</w:t>
      </w:r>
    </w:p>
    <w:p w14:paraId="60FCFE2C" w14:textId="77777777" w:rsidR="00BE690E" w:rsidRPr="00664C4F" w:rsidRDefault="00BE690E" w:rsidP="00BE690E">
      <w:pPr>
        <w:rPr>
          <w:rStyle w:val="Style13ptBold"/>
          <w:b w:val="0"/>
          <w:bCs w:val="0"/>
        </w:rPr>
      </w:pPr>
      <w:r>
        <w:rPr>
          <w:rStyle w:val="StyleUnderline"/>
        </w:rPr>
        <w:t xml:space="preserve">Yet </w:t>
      </w:r>
      <w:r w:rsidRPr="00C16406">
        <w:rPr>
          <w:rStyle w:val="StyleUnderline"/>
          <w:highlight w:val="cyan"/>
        </w:rPr>
        <w:t>Japan must</w:t>
      </w:r>
      <w:r>
        <w:rPr>
          <w:rStyle w:val="StyleUnderline"/>
        </w:rPr>
        <w:t xml:space="preserve"> also </w:t>
      </w:r>
      <w:r w:rsidRPr="00C16406">
        <w:rPr>
          <w:rStyle w:val="StyleUnderline"/>
          <w:highlight w:val="cyan"/>
        </w:rPr>
        <w:t>consider</w:t>
      </w:r>
      <w:r>
        <w:rPr>
          <w:rStyle w:val="StyleUnderline"/>
        </w:rPr>
        <w:t xml:space="preserve"> what </w:t>
      </w:r>
      <w:r w:rsidRPr="00C16406">
        <w:rPr>
          <w:rStyle w:val="Emphasis"/>
          <w:highlight w:val="cyan"/>
        </w:rPr>
        <w:t>nuc</w:t>
      </w:r>
      <w:r>
        <w:rPr>
          <w:rStyle w:val="StyleUnderline"/>
        </w:rPr>
        <w:t xml:space="preserve">learization would mean </w:t>
      </w:r>
      <w:r w:rsidRPr="00C16406">
        <w:rPr>
          <w:rStyle w:val="StyleUnderline"/>
          <w:highlight w:val="cyan"/>
        </w:rPr>
        <w:t xml:space="preserve">vis-à-vis </w:t>
      </w:r>
      <w:r w:rsidRPr="00C16406">
        <w:rPr>
          <w:rStyle w:val="Emphasis"/>
          <w:highlight w:val="cyan"/>
        </w:rPr>
        <w:t>China</w:t>
      </w:r>
      <w:r w:rsidRPr="00C16406">
        <w:rPr>
          <w:rStyle w:val="StyleUnderline"/>
          <w:highlight w:val="cyan"/>
        </w:rPr>
        <w:t>.</w:t>
      </w:r>
      <w:r>
        <w:rPr>
          <w:rStyle w:val="StyleUnderline"/>
        </w:rPr>
        <w:t xml:space="preserve"> </w:t>
      </w:r>
      <w:r>
        <w:t xml:space="preserve">The Sino-Japanese bilateral relationship has been described as one of the world’s most complex, in part due to historical animosity.34 And while an attack is considered highly unlikely, China’s significant nuclear stockpile is of great concern to Japan. As of today, </w:t>
      </w:r>
      <w:r>
        <w:rPr>
          <w:rStyle w:val="StyleUnderline"/>
        </w:rPr>
        <w:t xml:space="preserve">Japan’s strategy </w:t>
      </w:r>
      <w:proofErr w:type="spellStart"/>
      <w:r>
        <w:rPr>
          <w:rStyle w:val="StyleUnderline"/>
        </w:rPr>
        <w:t>centres</w:t>
      </w:r>
      <w:proofErr w:type="spellEnd"/>
      <w:r>
        <w:rPr>
          <w:rStyle w:val="StyleUnderline"/>
        </w:rPr>
        <w:t xml:space="preserve"> around advocating for regional denuclearization while enjoying </w:t>
      </w:r>
      <w:r>
        <w:rPr>
          <w:rStyle w:val="Emphasis"/>
        </w:rPr>
        <w:t>protection</w:t>
      </w:r>
      <w:r>
        <w:rPr>
          <w:rStyle w:val="StyleUnderline"/>
        </w:rPr>
        <w:t xml:space="preserve"> of the US nuclear umbrella.</w:t>
      </w:r>
      <w:r>
        <w:t xml:space="preserve"> This appears to be the path of least resistance, maintaining a functional status quo with an overarching goal of easing tensions without overtly provoking China. </w:t>
      </w:r>
      <w:r>
        <w:rPr>
          <w:rStyle w:val="StyleUnderline"/>
        </w:rPr>
        <w:t>However</w:t>
      </w:r>
      <w:r>
        <w:t xml:space="preserve">, for the international community, </w:t>
      </w:r>
      <w:r>
        <w:rPr>
          <w:rStyle w:val="StyleUnderline"/>
        </w:rPr>
        <w:t xml:space="preserve">there could be </w:t>
      </w:r>
      <w:r w:rsidRPr="00C16406">
        <w:rPr>
          <w:rStyle w:val="Emphasis"/>
          <w:highlight w:val="cyan"/>
        </w:rPr>
        <w:t>vast untapped potential</w:t>
      </w:r>
      <w:r w:rsidRPr="00C16406">
        <w:rPr>
          <w:rStyle w:val="StyleUnderline"/>
          <w:highlight w:val="cyan"/>
        </w:rPr>
        <w:t xml:space="preserve"> in </w:t>
      </w:r>
      <w:r w:rsidRPr="00C16406">
        <w:rPr>
          <w:rStyle w:val="Emphasis"/>
          <w:highlight w:val="cyan"/>
        </w:rPr>
        <w:t>deterring</w:t>
      </w:r>
      <w:r>
        <w:rPr>
          <w:rStyle w:val="Emphasis"/>
        </w:rPr>
        <w:t xml:space="preserve"> expansionist </w:t>
      </w:r>
      <w:proofErr w:type="spellStart"/>
      <w:r>
        <w:rPr>
          <w:rStyle w:val="Emphasis"/>
        </w:rPr>
        <w:t>behaviour</w:t>
      </w:r>
      <w:proofErr w:type="spellEnd"/>
      <w:r>
        <w:rPr>
          <w:rStyle w:val="StyleUnderline"/>
        </w:rPr>
        <w:t xml:space="preserve"> from </w:t>
      </w:r>
      <w:r w:rsidRPr="00C16406">
        <w:rPr>
          <w:rStyle w:val="StyleUnderline"/>
          <w:highlight w:val="cyan"/>
        </w:rPr>
        <w:t>China by</w:t>
      </w:r>
      <w:r>
        <w:rPr>
          <w:rStyle w:val="StyleUnderline"/>
        </w:rPr>
        <w:t xml:space="preserve"> advocating </w:t>
      </w:r>
      <w:r>
        <w:rPr>
          <w:rStyle w:val="Emphasis"/>
        </w:rPr>
        <w:t xml:space="preserve">limited nuclear </w:t>
      </w:r>
      <w:r w:rsidRPr="00C16406">
        <w:rPr>
          <w:rStyle w:val="Emphasis"/>
          <w:highlight w:val="cyan"/>
        </w:rPr>
        <w:t>prolif</w:t>
      </w:r>
      <w:r>
        <w:rPr>
          <w:rStyle w:val="Emphasis"/>
        </w:rPr>
        <w:t>eration</w:t>
      </w:r>
      <w:r>
        <w:rPr>
          <w:rStyle w:val="StyleUnderline"/>
        </w:rPr>
        <w:t xml:space="preserve"> in the region</w:t>
      </w:r>
      <w:r w:rsidRPr="00C16406">
        <w:rPr>
          <w:rStyle w:val="StyleUnderline"/>
          <w:highlight w:val="cyan"/>
        </w:rPr>
        <w:t>.</w:t>
      </w:r>
      <w:r>
        <w:rPr>
          <w:rStyle w:val="StyleUnderline"/>
        </w:rPr>
        <w:t xml:space="preserve"> </w:t>
      </w:r>
      <w:r>
        <w:rPr>
          <w:rStyle w:val="Emphasis"/>
        </w:rPr>
        <w:t>Western states</w:t>
      </w:r>
      <w:r>
        <w:rPr>
          <w:rStyle w:val="StyleUnderline"/>
        </w:rPr>
        <w:t xml:space="preserve"> are </w:t>
      </w:r>
      <w:r>
        <w:rPr>
          <w:rStyle w:val="Emphasis"/>
        </w:rPr>
        <w:t>well served</w:t>
      </w:r>
      <w:r>
        <w:rPr>
          <w:rStyle w:val="StyleUnderline"/>
        </w:rPr>
        <w:t xml:space="preserve"> by containing China’s assertive promotion of authoritarian values by </w:t>
      </w:r>
      <w:r>
        <w:rPr>
          <w:rStyle w:val="Emphasis"/>
        </w:rPr>
        <w:t>strengthening states in the region</w:t>
      </w:r>
      <w:r>
        <w:rPr>
          <w:rStyle w:val="StyleUnderline"/>
        </w:rPr>
        <w:t xml:space="preserve"> that possess more peaceful and democratic </w:t>
      </w:r>
      <w:proofErr w:type="spellStart"/>
      <w:r>
        <w:rPr>
          <w:rStyle w:val="StyleUnderline"/>
        </w:rPr>
        <w:t>behaviour</w:t>
      </w:r>
      <w:proofErr w:type="spellEnd"/>
      <w:r>
        <w:rPr>
          <w:rStyle w:val="StyleUnderline"/>
        </w:rPr>
        <w:t xml:space="preserve">. There is </w:t>
      </w:r>
      <w:r w:rsidRPr="00C16406">
        <w:rPr>
          <w:rStyle w:val="Emphasis"/>
          <w:highlight w:val="cyan"/>
        </w:rPr>
        <w:t>much to be lost</w:t>
      </w:r>
      <w:r w:rsidRPr="00C16406">
        <w:rPr>
          <w:rStyle w:val="StyleUnderline"/>
          <w:highlight w:val="cyan"/>
        </w:rPr>
        <w:t xml:space="preserve"> in</w:t>
      </w:r>
      <w:r>
        <w:rPr>
          <w:rStyle w:val="StyleUnderline"/>
        </w:rPr>
        <w:t xml:space="preserve"> the realms of </w:t>
      </w:r>
      <w:r w:rsidRPr="00C16406">
        <w:rPr>
          <w:rStyle w:val="Emphasis"/>
          <w:highlight w:val="cyan"/>
        </w:rPr>
        <w:t>democracy</w:t>
      </w:r>
      <w:r w:rsidRPr="00C16406">
        <w:rPr>
          <w:rStyle w:val="StyleUnderline"/>
          <w:highlight w:val="cyan"/>
        </w:rPr>
        <w:t xml:space="preserve"> and </w:t>
      </w:r>
      <w:r w:rsidRPr="00C16406">
        <w:rPr>
          <w:rStyle w:val="Emphasis"/>
          <w:highlight w:val="cyan"/>
        </w:rPr>
        <w:t>h</w:t>
      </w:r>
      <w:r>
        <w:rPr>
          <w:rStyle w:val="StyleUnderline"/>
        </w:rPr>
        <w:t xml:space="preserve">uman </w:t>
      </w:r>
      <w:r w:rsidRPr="00C16406">
        <w:rPr>
          <w:rStyle w:val="Emphasis"/>
          <w:highlight w:val="cyan"/>
        </w:rPr>
        <w:t>r</w:t>
      </w:r>
      <w:r>
        <w:rPr>
          <w:rStyle w:val="StyleUnderline"/>
        </w:rPr>
        <w:t xml:space="preserve">ights </w:t>
      </w:r>
      <w:r w:rsidRPr="00C16406">
        <w:rPr>
          <w:rStyle w:val="StyleUnderline"/>
          <w:highlight w:val="cyan"/>
        </w:rPr>
        <w:t>if China</w:t>
      </w:r>
      <w:r>
        <w:rPr>
          <w:rStyle w:val="StyleUnderline"/>
        </w:rPr>
        <w:t xml:space="preserve"> can </w:t>
      </w:r>
      <w:r>
        <w:rPr>
          <w:rStyle w:val="Emphasis"/>
        </w:rPr>
        <w:t xml:space="preserve">freely </w:t>
      </w:r>
      <w:r w:rsidRPr="00C16406">
        <w:rPr>
          <w:rStyle w:val="Emphasis"/>
          <w:highlight w:val="cyan"/>
        </w:rPr>
        <w:t>set</w:t>
      </w:r>
      <w:r w:rsidRPr="00C16406">
        <w:rPr>
          <w:rStyle w:val="StyleUnderline"/>
          <w:highlight w:val="cyan"/>
        </w:rPr>
        <w:t xml:space="preserve"> the</w:t>
      </w:r>
      <w:r>
        <w:rPr>
          <w:rStyle w:val="StyleUnderline"/>
        </w:rPr>
        <w:t xml:space="preserve"> </w:t>
      </w:r>
      <w:r>
        <w:rPr>
          <w:rStyle w:val="Emphasis"/>
        </w:rPr>
        <w:t xml:space="preserve">political </w:t>
      </w:r>
      <w:r w:rsidRPr="00C16406">
        <w:rPr>
          <w:rStyle w:val="Emphasis"/>
          <w:highlight w:val="cyan"/>
        </w:rPr>
        <w:t>agenda</w:t>
      </w:r>
      <w:r w:rsidRPr="00C16406">
        <w:rPr>
          <w:rStyle w:val="StyleUnderline"/>
          <w:highlight w:val="cyan"/>
        </w:rPr>
        <w:t xml:space="preserve"> </w:t>
      </w:r>
      <w:r w:rsidRPr="00C16406">
        <w:rPr>
          <w:rStyle w:val="Emphasis"/>
          <w:highlight w:val="cyan"/>
        </w:rPr>
        <w:t>without regional competitors</w:t>
      </w:r>
      <w:r w:rsidRPr="00C16406">
        <w:rPr>
          <w:rStyle w:val="StyleUnderline"/>
          <w:highlight w:val="cyan"/>
        </w:rPr>
        <w:t>, as</w:t>
      </w:r>
      <w:r>
        <w:rPr>
          <w:rStyle w:val="StyleUnderline"/>
        </w:rPr>
        <w:t xml:space="preserve"> recently </w:t>
      </w:r>
      <w:r w:rsidRPr="00C16406">
        <w:rPr>
          <w:rStyle w:val="StyleUnderline"/>
          <w:highlight w:val="cyan"/>
        </w:rPr>
        <w:t>observed in</w:t>
      </w:r>
      <w:r>
        <w:rPr>
          <w:rStyle w:val="StyleUnderline"/>
        </w:rPr>
        <w:t xml:space="preserve"> relation with the CCP’s support of </w:t>
      </w:r>
      <w:r w:rsidRPr="00C16406">
        <w:rPr>
          <w:rStyle w:val="StyleUnderline"/>
          <w:highlight w:val="cyan"/>
        </w:rPr>
        <w:t>the</w:t>
      </w:r>
      <w:r>
        <w:rPr>
          <w:rStyle w:val="StyleUnderline"/>
        </w:rPr>
        <w:t xml:space="preserve"> </w:t>
      </w:r>
      <w:r>
        <w:rPr>
          <w:rStyle w:val="Emphasis"/>
        </w:rPr>
        <w:t xml:space="preserve">2021 </w:t>
      </w:r>
      <w:r w:rsidRPr="00C16406">
        <w:rPr>
          <w:rStyle w:val="Emphasis"/>
          <w:highlight w:val="cyan"/>
        </w:rPr>
        <w:t>coup</w:t>
      </w:r>
      <w:r>
        <w:rPr>
          <w:rStyle w:val="Emphasis"/>
        </w:rPr>
        <w:t xml:space="preserve"> d’état </w:t>
      </w:r>
      <w:r w:rsidRPr="00C16406">
        <w:rPr>
          <w:rStyle w:val="Emphasis"/>
          <w:highlight w:val="cyan"/>
        </w:rPr>
        <w:t>in Myanmar</w:t>
      </w:r>
      <w:r w:rsidRPr="00C16406">
        <w:rPr>
          <w:rStyle w:val="StyleUnderline"/>
          <w:highlight w:val="cyan"/>
        </w:rPr>
        <w:t>.</w:t>
      </w:r>
      <w:r>
        <w:rPr>
          <w:rStyle w:val="StyleUnderline"/>
        </w:rPr>
        <w:t xml:space="preserve"> By advocating </w:t>
      </w:r>
      <w:r w:rsidRPr="00C16406">
        <w:rPr>
          <w:rStyle w:val="Emphasis"/>
          <w:highlight w:val="cyan"/>
        </w:rPr>
        <w:t>nuc</w:t>
      </w:r>
      <w:r>
        <w:rPr>
          <w:rStyle w:val="StyleUnderline"/>
        </w:rPr>
        <w:t xml:space="preserve">learization of </w:t>
      </w:r>
      <w:r w:rsidRPr="00C16406">
        <w:rPr>
          <w:rStyle w:val="StyleUnderline"/>
          <w:highlight w:val="cyan"/>
        </w:rPr>
        <w:t>Japan</w:t>
      </w:r>
      <w:r>
        <w:rPr>
          <w:rStyle w:val="StyleUnderline"/>
        </w:rPr>
        <w:t xml:space="preserve">, this can help </w:t>
      </w:r>
      <w:r w:rsidRPr="00C16406">
        <w:rPr>
          <w:rStyle w:val="Emphasis"/>
          <w:highlight w:val="cyan"/>
        </w:rPr>
        <w:t>shift the regional balance</w:t>
      </w:r>
      <w:r>
        <w:rPr>
          <w:rStyle w:val="StyleUnderline"/>
        </w:rPr>
        <w:t xml:space="preserve"> in </w:t>
      </w:r>
      <w:proofErr w:type="spellStart"/>
      <w:r>
        <w:rPr>
          <w:rStyle w:val="StyleUnderline"/>
        </w:rPr>
        <w:t>favour</w:t>
      </w:r>
      <w:proofErr w:type="spellEnd"/>
      <w:r>
        <w:rPr>
          <w:rStyle w:val="StyleUnderline"/>
        </w:rPr>
        <w:t xml:space="preserve"> of </w:t>
      </w:r>
      <w:r>
        <w:rPr>
          <w:rStyle w:val="Emphasis"/>
        </w:rPr>
        <w:t>western-aligned states</w:t>
      </w:r>
      <w:r>
        <w:rPr>
          <w:rStyle w:val="StyleUnderline"/>
        </w:rPr>
        <w:t xml:space="preserve"> reducing both the responsibility and reach of the US, </w:t>
      </w:r>
      <w:r>
        <w:rPr>
          <w:rStyle w:val="Emphasis"/>
        </w:rPr>
        <w:t>simultaneously</w:t>
      </w:r>
      <w:r>
        <w:rPr>
          <w:rStyle w:val="StyleUnderline"/>
        </w:rPr>
        <w:t xml:space="preserve"> </w:t>
      </w:r>
      <w:r w:rsidRPr="00C16406">
        <w:rPr>
          <w:rStyle w:val="Emphasis"/>
          <w:highlight w:val="cyan"/>
        </w:rPr>
        <w:t>gratifying Chinese wishes</w:t>
      </w:r>
      <w:r>
        <w:rPr>
          <w:rStyle w:val="StyleUnderline"/>
        </w:rPr>
        <w:t xml:space="preserve"> for a regional leadership role </w:t>
      </w:r>
      <w:r w:rsidRPr="00C16406">
        <w:rPr>
          <w:rStyle w:val="StyleUnderline"/>
          <w:highlight w:val="cyan"/>
        </w:rPr>
        <w:t xml:space="preserve">while also </w:t>
      </w:r>
      <w:r w:rsidRPr="00C16406">
        <w:rPr>
          <w:rStyle w:val="Emphasis"/>
          <w:highlight w:val="cyan"/>
        </w:rPr>
        <w:t>strengthening Japan</w:t>
      </w:r>
      <w:r>
        <w:rPr>
          <w:rStyle w:val="StyleUnderline"/>
        </w:rPr>
        <w:t xml:space="preserve">’s ability to serve as a </w:t>
      </w:r>
      <w:r>
        <w:rPr>
          <w:rStyle w:val="Emphasis"/>
        </w:rPr>
        <w:t>counterbalancing force</w:t>
      </w:r>
      <w:r w:rsidRPr="00C16406">
        <w:rPr>
          <w:rStyle w:val="StyleUnderline"/>
          <w:highlight w:val="cyan"/>
        </w:rPr>
        <w:t>.</w:t>
      </w:r>
      <w:r>
        <w:rPr>
          <w:rStyle w:val="StyleUnderline"/>
        </w:rPr>
        <w:t xml:space="preserve"> </w:t>
      </w:r>
      <w:r w:rsidRPr="00C16406">
        <w:rPr>
          <w:rStyle w:val="StyleUnderline"/>
          <w:highlight w:val="cyan"/>
        </w:rPr>
        <w:t>China is</w:t>
      </w:r>
      <w:r>
        <w:rPr>
          <w:rStyle w:val="StyleUnderline"/>
        </w:rPr>
        <w:t xml:space="preserve"> also </w:t>
      </w:r>
      <w:r w:rsidRPr="00C16406">
        <w:rPr>
          <w:rStyle w:val="Emphasis"/>
          <w:highlight w:val="cyan"/>
        </w:rPr>
        <w:t>likely to be more content</w:t>
      </w:r>
      <w:r w:rsidRPr="00C16406">
        <w:rPr>
          <w:rStyle w:val="StyleUnderline"/>
          <w:sz w:val="28"/>
          <w:szCs w:val="32"/>
          <w:highlight w:val="cyan"/>
        </w:rPr>
        <w:t xml:space="preserve"> </w:t>
      </w:r>
      <w:r w:rsidRPr="00C16406">
        <w:rPr>
          <w:rStyle w:val="StyleUnderline"/>
          <w:highlight w:val="cyan"/>
        </w:rPr>
        <w:t>with a larger security presence by Japan at the cost of US influence, as it sees</w:t>
      </w:r>
      <w:r>
        <w:rPr>
          <w:rStyle w:val="StyleUnderline"/>
        </w:rPr>
        <w:t xml:space="preserve"> </w:t>
      </w:r>
      <w:r w:rsidRPr="00C16406">
        <w:rPr>
          <w:rStyle w:val="Emphasis"/>
          <w:highlight w:val="cyan"/>
        </w:rPr>
        <w:t>America</w:t>
      </w:r>
      <w:r>
        <w:rPr>
          <w:rStyle w:val="StyleUnderline"/>
        </w:rPr>
        <w:t xml:space="preserve">n activity on its doorstep as overreach by </w:t>
      </w:r>
      <w:r w:rsidRPr="00C16406">
        <w:rPr>
          <w:rStyle w:val="StyleUnderline"/>
          <w:highlight w:val="cyan"/>
        </w:rPr>
        <w:t>an</w:t>
      </w:r>
      <w:r>
        <w:rPr>
          <w:rStyle w:val="StyleUnderline"/>
        </w:rPr>
        <w:t xml:space="preserve"> </w:t>
      </w:r>
      <w:r>
        <w:rPr>
          <w:rStyle w:val="Emphasis"/>
        </w:rPr>
        <w:t>intrusive</w:t>
      </w:r>
      <w:r>
        <w:rPr>
          <w:rStyle w:val="StyleUnderline"/>
        </w:rPr>
        <w:t xml:space="preserve"> and </w:t>
      </w:r>
      <w:r w:rsidRPr="00C16406">
        <w:rPr>
          <w:rStyle w:val="Emphasis"/>
          <w:highlight w:val="cyan"/>
        </w:rPr>
        <w:t>alien state</w:t>
      </w:r>
      <w:r w:rsidRPr="00C16406">
        <w:rPr>
          <w:rStyle w:val="StyleUnderline"/>
          <w:highlight w:val="cyan"/>
        </w:rPr>
        <w:t>.</w:t>
      </w:r>
      <w:r>
        <w:t xml:space="preserve">35 Presenting a more direct challenge to China’s regional dominance was also one of stated the objectives of the Abe doctrine36, although the former Prime Minister would have been less inhibited from doing so if he had nuclear weapons at his disposal. And while </w:t>
      </w:r>
      <w:r>
        <w:rPr>
          <w:rStyle w:val="StyleUnderline"/>
        </w:rPr>
        <w:t>Japanese nuclearization</w:t>
      </w:r>
      <w:r>
        <w:t xml:space="preserve"> could itself unsettle China; it </w:t>
      </w:r>
      <w:r w:rsidRPr="00C16406">
        <w:rPr>
          <w:rStyle w:val="StyleUnderline"/>
          <w:highlight w:val="cyan"/>
        </w:rPr>
        <w:t>would</w:t>
      </w:r>
      <w:r>
        <w:rPr>
          <w:rStyle w:val="StyleUnderline"/>
        </w:rPr>
        <w:t xml:space="preserve"> provide </w:t>
      </w:r>
      <w:r>
        <w:rPr>
          <w:rStyle w:val="Emphasis"/>
        </w:rPr>
        <w:t>further incentive</w:t>
      </w:r>
      <w:r>
        <w:rPr>
          <w:rStyle w:val="StyleUnderline"/>
        </w:rPr>
        <w:t xml:space="preserve"> for China to </w:t>
      </w:r>
      <w:r w:rsidRPr="00C16406">
        <w:rPr>
          <w:rStyle w:val="Emphasis"/>
          <w:highlight w:val="cyan"/>
        </w:rPr>
        <w:t>lay off an invasion of Taiwan</w:t>
      </w:r>
      <w:r>
        <w:rPr>
          <w:rStyle w:val="StyleUnderline"/>
        </w:rPr>
        <w:t xml:space="preserve">, </w:t>
      </w:r>
      <w:r w:rsidRPr="00C16406">
        <w:rPr>
          <w:rStyle w:val="StyleUnderline"/>
          <w:highlight w:val="cyan"/>
        </w:rPr>
        <w:t>by involving Taiwan under a Japanese</w:t>
      </w:r>
      <w:r>
        <w:t xml:space="preserve">-US </w:t>
      </w:r>
      <w:r>
        <w:rPr>
          <w:rStyle w:val="StyleUnderline"/>
        </w:rPr>
        <w:t xml:space="preserve">nuclear </w:t>
      </w:r>
      <w:r w:rsidRPr="00C16406">
        <w:rPr>
          <w:rStyle w:val="StyleUnderline"/>
          <w:highlight w:val="cyan"/>
        </w:rPr>
        <w:t>umbrella.</w:t>
      </w:r>
      <w:r>
        <w:t xml:space="preserve"> In sum, there is potentially much to be earned vis-à-vis China in Japan acquiring nuclear weapons. The most urgent and unpredictable threat in the region, however, remains North Korea.</w:t>
      </w:r>
    </w:p>
    <w:p w14:paraId="64AFBABE" w14:textId="77777777" w:rsidR="00BE690E" w:rsidRDefault="00BE690E" w:rsidP="00BE690E">
      <w:pPr>
        <w:pStyle w:val="Heading4"/>
      </w:pPr>
      <w:r>
        <w:t xml:space="preserve">Japanese </w:t>
      </w:r>
      <w:proofErr w:type="spellStart"/>
      <w:r>
        <w:t>prolif</w:t>
      </w:r>
      <w:proofErr w:type="spellEnd"/>
      <w:r>
        <w:t xml:space="preserve"> is key to pressure China to denuclearize North Korea</w:t>
      </w:r>
    </w:p>
    <w:p w14:paraId="449C0648" w14:textId="77777777" w:rsidR="00BE690E" w:rsidRDefault="00BE690E" w:rsidP="00BE690E">
      <w:r>
        <w:t xml:space="preserve">Robert </w:t>
      </w:r>
      <w:r>
        <w:rPr>
          <w:rStyle w:val="Style13ptBold"/>
        </w:rPr>
        <w:t>Delaney</w:t>
      </w:r>
      <w:r>
        <w:t>, 8-16-20</w:t>
      </w:r>
      <w:r>
        <w:rPr>
          <w:rStyle w:val="Style13ptBold"/>
        </w:rPr>
        <w:t>17</w:t>
      </w:r>
      <w:r>
        <w:t>, Post's US bureau chief "‘Let Japan have nuclear weapons’ to curtail North Korean threat" South China Morning Post. Accessed 8-25-2019 [https://www.scmp.com/news/china/diplomacy-defence/article/2106952/let-japan-develop-nuclear-weapons-lessen-north-korea]/</w:t>
      </w:r>
    </w:p>
    <w:p w14:paraId="30A9CA47" w14:textId="77777777" w:rsidR="00BE690E" w:rsidRDefault="00BE690E" w:rsidP="00BE690E">
      <w:pPr>
        <w:rPr>
          <w:rStyle w:val="StyleUnderline"/>
        </w:rPr>
      </w:pPr>
      <w:r>
        <w:rPr>
          <w:rStyle w:val="StyleUnderline"/>
        </w:rPr>
        <w:t xml:space="preserve">The </w:t>
      </w:r>
      <w:r w:rsidRPr="00C16406">
        <w:rPr>
          <w:rStyle w:val="StyleUnderline"/>
          <w:highlight w:val="cyan"/>
        </w:rPr>
        <w:t>US should agree on</w:t>
      </w:r>
      <w:r>
        <w:rPr>
          <w:rStyle w:val="StyleUnderline"/>
        </w:rPr>
        <w:t xml:space="preserve"> an </w:t>
      </w:r>
      <w:r w:rsidRPr="00C16406">
        <w:rPr>
          <w:rStyle w:val="StyleUnderline"/>
          <w:highlight w:val="cyan"/>
        </w:rPr>
        <w:t>expansion of nuclear weapons</w:t>
      </w:r>
      <w:r>
        <w:rPr>
          <w:rStyle w:val="StyleUnderline"/>
        </w:rPr>
        <w:t xml:space="preserve"> capabilities </w:t>
      </w:r>
      <w:r w:rsidRPr="00C16406">
        <w:rPr>
          <w:rStyle w:val="StyleUnderline"/>
          <w:highlight w:val="cyan"/>
        </w:rPr>
        <w:t>in</w:t>
      </w:r>
      <w:r>
        <w:rPr>
          <w:rStyle w:val="StyleUnderline"/>
        </w:rPr>
        <w:t xml:space="preserve"> the Pacific to </w:t>
      </w:r>
      <w:r w:rsidRPr="00C16406">
        <w:rPr>
          <w:rStyle w:val="Emphasis"/>
          <w:highlight w:val="cyan"/>
        </w:rPr>
        <w:t>Japan</w:t>
      </w:r>
      <w:r w:rsidRPr="00C16406">
        <w:rPr>
          <w:rStyle w:val="StyleUnderline"/>
          <w:highlight w:val="cyan"/>
        </w:rPr>
        <w:t xml:space="preserve"> to curtail the threat posed by </w:t>
      </w:r>
      <w:r w:rsidRPr="00C16406">
        <w:rPr>
          <w:rStyle w:val="Emphasis"/>
          <w:highlight w:val="cyan"/>
        </w:rPr>
        <w:t>North Korea’s</w:t>
      </w:r>
      <w:r>
        <w:rPr>
          <w:rStyle w:val="StyleUnderline"/>
        </w:rPr>
        <w:t xml:space="preserve"> newly developed </w:t>
      </w:r>
      <w:r w:rsidRPr="00C16406">
        <w:rPr>
          <w:rStyle w:val="Emphasis"/>
          <w:highlight w:val="cyan"/>
        </w:rPr>
        <w:t>nuclear weapons</w:t>
      </w:r>
      <w:r>
        <w:rPr>
          <w:rStyle w:val="StyleUnderline"/>
        </w:rPr>
        <w:t xml:space="preserve"> capability, as </w:t>
      </w:r>
      <w:r w:rsidRPr="00C16406">
        <w:rPr>
          <w:rStyle w:val="StyleUnderline"/>
          <w:highlight w:val="cyan"/>
        </w:rPr>
        <w:t xml:space="preserve">such a scenario would prompt </w:t>
      </w:r>
      <w:r w:rsidRPr="00C16406">
        <w:rPr>
          <w:rStyle w:val="Emphasis"/>
          <w:highlight w:val="cyan"/>
        </w:rPr>
        <w:t xml:space="preserve">China to restrain its </w:t>
      </w:r>
      <w:proofErr w:type="spellStart"/>
      <w:r w:rsidRPr="00C16406">
        <w:rPr>
          <w:rStyle w:val="Emphasis"/>
          <w:highlight w:val="cyan"/>
        </w:rPr>
        <w:t>neighbour</w:t>
      </w:r>
      <w:proofErr w:type="spellEnd"/>
      <w:r>
        <w:rPr>
          <w:rStyle w:val="StyleUnderline"/>
        </w:rPr>
        <w:t xml:space="preserve"> and traditional ally,</w:t>
      </w:r>
      <w:r>
        <w:rPr>
          <w:sz w:val="14"/>
        </w:rPr>
        <w:t xml:space="preserve"> said a former commander of the US Navy in the Pacific. </w:t>
      </w:r>
      <w:proofErr w:type="spellStart"/>
      <w:r>
        <w:rPr>
          <w:sz w:val="14"/>
        </w:rPr>
        <w:t>Recognising</w:t>
      </w:r>
      <w:proofErr w:type="spellEnd"/>
      <w:r>
        <w:rPr>
          <w:sz w:val="14"/>
        </w:rPr>
        <w:t xml:space="preserve"> that Pyongyang will not give up its nuclear capability, </w:t>
      </w:r>
      <w:r>
        <w:rPr>
          <w:rStyle w:val="StyleUnderline"/>
        </w:rPr>
        <w:t xml:space="preserve">the suggestion of </w:t>
      </w:r>
      <w:r w:rsidRPr="00C16406">
        <w:rPr>
          <w:rStyle w:val="StyleUnderline"/>
          <w:highlight w:val="cyan"/>
        </w:rPr>
        <w:t>a nuclear-armed Japan</w:t>
      </w:r>
      <w:r>
        <w:rPr>
          <w:rStyle w:val="StyleUnderline"/>
        </w:rPr>
        <w:t xml:space="preserve"> as a balancing force </w:t>
      </w:r>
      <w:r w:rsidRPr="00C16406">
        <w:rPr>
          <w:rStyle w:val="StyleUnderline"/>
          <w:highlight w:val="cyan"/>
        </w:rPr>
        <w:lastRenderedPageBreak/>
        <w:t>might</w:t>
      </w:r>
      <w:r>
        <w:rPr>
          <w:rStyle w:val="StyleUnderline"/>
        </w:rPr>
        <w:t xml:space="preserve"> also </w:t>
      </w:r>
      <w:r w:rsidRPr="00C16406">
        <w:rPr>
          <w:rStyle w:val="StyleUnderline"/>
          <w:highlight w:val="cyan"/>
        </w:rPr>
        <w:t xml:space="preserve">force China to back away from its demand that the US and Seoul dismantle a missile </w:t>
      </w:r>
      <w:proofErr w:type="spellStart"/>
      <w:r w:rsidRPr="00C16406">
        <w:rPr>
          <w:rStyle w:val="StyleUnderline"/>
          <w:highlight w:val="cyan"/>
        </w:rPr>
        <w:t>defence</w:t>
      </w:r>
      <w:proofErr w:type="spellEnd"/>
      <w:r w:rsidRPr="00C16406">
        <w:rPr>
          <w:rStyle w:val="StyleUnderline"/>
          <w:highlight w:val="cyan"/>
        </w:rPr>
        <w:t xml:space="preserve"> shield</w:t>
      </w:r>
      <w:r>
        <w:rPr>
          <w:rStyle w:val="StyleUnderline"/>
        </w:rPr>
        <w:t xml:space="preserve"> deployed by the US Navy in South Korea</w:t>
      </w:r>
      <w:r>
        <w:rPr>
          <w:sz w:val="14"/>
        </w:rPr>
        <w:t>, retired vice admiral John M. Bird said in a presentation titled “North Korean Lessons for Japan”. “Many thoughtful people have said we should introduce tactical nukes into the Western Pacific, making signals that Japan no longer considers the US nuclear umbrella adequate and is going their own way,” said Bird, who added that pre-emptive strikes on North Korea might be warranted under some conditions. US ‘moving forward’ with THAAD deployment in South Korea as North Korean crisis grows “</w:t>
      </w:r>
      <w:r>
        <w:rPr>
          <w:rStyle w:val="StyleUnderline"/>
        </w:rPr>
        <w:t>Those sorts of things will pique China’s interest.</w:t>
      </w:r>
      <w:r>
        <w:rPr>
          <w:sz w:val="14"/>
        </w:rPr>
        <w:t xml:space="preserve"> Being that they’re upset about a THAAD, they’d be very upset and not like that option,” Bird added, referring to the acronym for the Terminal High Altitude Area </w:t>
      </w:r>
      <w:proofErr w:type="spellStart"/>
      <w:r>
        <w:rPr>
          <w:sz w:val="14"/>
        </w:rPr>
        <w:t>Defence</w:t>
      </w:r>
      <w:proofErr w:type="spellEnd"/>
      <w:r>
        <w:rPr>
          <w:sz w:val="14"/>
        </w:rPr>
        <w:t xml:space="preserve"> missile system. “</w:t>
      </w:r>
      <w:r>
        <w:rPr>
          <w:rStyle w:val="StyleUnderline"/>
        </w:rPr>
        <w:t xml:space="preserve">And </w:t>
      </w:r>
      <w:r w:rsidRPr="00C16406">
        <w:rPr>
          <w:rStyle w:val="StyleUnderline"/>
          <w:highlight w:val="cyan"/>
        </w:rPr>
        <w:t>if they thought it was realistic</w:t>
      </w:r>
      <w:r>
        <w:rPr>
          <w:rStyle w:val="StyleUnderline"/>
        </w:rPr>
        <w:t xml:space="preserve">, they – </w:t>
      </w:r>
      <w:r w:rsidRPr="00C16406">
        <w:rPr>
          <w:rStyle w:val="StyleUnderline"/>
          <w:highlight w:val="cyan"/>
        </w:rPr>
        <w:t>the PRC</w:t>
      </w:r>
      <w:r>
        <w:rPr>
          <w:rStyle w:val="StyleUnderline"/>
        </w:rPr>
        <w:t xml:space="preserve"> – </w:t>
      </w:r>
      <w:r w:rsidRPr="00C16406">
        <w:rPr>
          <w:rStyle w:val="StyleUnderline"/>
          <w:highlight w:val="cyan"/>
        </w:rPr>
        <w:t>might</w:t>
      </w:r>
      <w:r>
        <w:rPr>
          <w:rStyle w:val="StyleUnderline"/>
        </w:rPr>
        <w:t xml:space="preserve"> be willing to really </w:t>
      </w:r>
      <w:r w:rsidRPr="00C16406">
        <w:rPr>
          <w:rStyle w:val="StyleUnderline"/>
          <w:highlight w:val="cyan"/>
        </w:rPr>
        <w:t>weigh in with the North Koreans</w:t>
      </w:r>
      <w:r>
        <w:rPr>
          <w:rStyle w:val="StyleUnderline"/>
        </w:rPr>
        <w:t xml:space="preserve">. </w:t>
      </w:r>
      <w:r w:rsidRPr="00C16406">
        <w:rPr>
          <w:rStyle w:val="StyleUnderline"/>
          <w:highlight w:val="cyan"/>
        </w:rPr>
        <w:t xml:space="preserve">That is </w:t>
      </w:r>
      <w:r w:rsidRPr="00C16406">
        <w:rPr>
          <w:rStyle w:val="Emphasis"/>
          <w:highlight w:val="cyan"/>
        </w:rPr>
        <w:t>only kind of diplomacy</w:t>
      </w:r>
      <w:r w:rsidRPr="00C16406">
        <w:rPr>
          <w:rStyle w:val="StyleUnderline"/>
          <w:highlight w:val="cyan"/>
        </w:rPr>
        <w:t xml:space="preserve"> that’s going to make a difference.”</w:t>
      </w:r>
    </w:p>
    <w:p w14:paraId="7CC1E2A0" w14:textId="77777777" w:rsidR="00BE690E" w:rsidRDefault="00BE690E" w:rsidP="00BE690E">
      <w:pPr>
        <w:pStyle w:val="Heading4"/>
      </w:pPr>
      <w:r>
        <w:t xml:space="preserve">Global </w:t>
      </w:r>
      <w:proofErr w:type="spellStart"/>
      <w:r>
        <w:t>prolif</w:t>
      </w:r>
      <w:proofErr w:type="spellEnd"/>
      <w:r>
        <w:t xml:space="preserve"> </w:t>
      </w:r>
      <w:r>
        <w:rPr>
          <w:u w:val="single"/>
        </w:rPr>
        <w:t>now</w:t>
      </w:r>
      <w:r>
        <w:t xml:space="preserve"> but Japan </w:t>
      </w:r>
      <w:proofErr w:type="spellStart"/>
      <w:r>
        <w:t>prolif</w:t>
      </w:r>
      <w:proofErr w:type="spellEnd"/>
      <w:r>
        <w:t xml:space="preserve"> </w:t>
      </w:r>
      <w:r>
        <w:rPr>
          <w:u w:val="single"/>
        </w:rPr>
        <w:t>halts it</w:t>
      </w:r>
      <w:r>
        <w:t>.</w:t>
      </w:r>
    </w:p>
    <w:p w14:paraId="3520165A" w14:textId="77777777" w:rsidR="00BE690E" w:rsidRDefault="00BE690E" w:rsidP="00BE690E">
      <w:r>
        <w:rPr>
          <w:rStyle w:val="Style13ptBold"/>
        </w:rPr>
        <w:t>Smith 24</w:t>
      </w:r>
      <w:r>
        <w:t xml:space="preserve"> </w:t>
      </w:r>
      <w:r>
        <w:rPr>
          <w:sz w:val="20"/>
          <w:szCs w:val="20"/>
        </w:rPr>
        <w:t xml:space="preserve">(Noah, American blogger, journalist, and commentator on economics and current events. A former assistant professor of Behavioral Finance at Stony Brook University, Smith writes for his own Substack blog, </w:t>
      </w:r>
      <w:proofErr w:type="spellStart"/>
      <w:r>
        <w:rPr>
          <w:sz w:val="20"/>
          <w:szCs w:val="20"/>
        </w:rPr>
        <w:t>Noahpinion</w:t>
      </w:r>
      <w:proofErr w:type="spellEnd"/>
      <w:r>
        <w:rPr>
          <w:sz w:val="20"/>
          <w:szCs w:val="20"/>
        </w:rPr>
        <w:t>, and has also written for publications including Bloomberg, Quartz, Associated Press, Business Insider, and The Atlantic. PhD in economics from Michigan. “Japan and South Korea need nuclear weapons” https://www.noahpinion.blog/p/japan-and-south-korea-need-nuclear Feb 26, 2024)</w:t>
      </w:r>
    </w:p>
    <w:p w14:paraId="2B0648B3" w14:textId="77777777" w:rsidR="00BE690E" w:rsidRDefault="00BE690E" w:rsidP="00BE690E">
      <w:pPr>
        <w:rPr>
          <w:sz w:val="16"/>
        </w:rPr>
      </w:pPr>
      <w:proofErr w:type="gramStart"/>
      <w:r>
        <w:rPr>
          <w:sz w:val="16"/>
        </w:rPr>
        <w:t>So</w:t>
      </w:r>
      <w:proofErr w:type="gramEnd"/>
      <w:r>
        <w:rPr>
          <w:sz w:val="16"/>
        </w:rPr>
        <w:t xml:space="preserve"> </w:t>
      </w:r>
      <w:r>
        <w:rPr>
          <w:u w:val="single"/>
        </w:rPr>
        <w:t>while I think Japan</w:t>
      </w:r>
      <w:r>
        <w:rPr>
          <w:sz w:val="16"/>
        </w:rPr>
        <w:t xml:space="preserve"> and South Korea </w:t>
      </w:r>
      <w:r>
        <w:rPr>
          <w:u w:val="single"/>
        </w:rPr>
        <w:t xml:space="preserve">getting nukes would reduce the risk of major conflict, there’s one more issue to consider: Where does it end? </w:t>
      </w:r>
      <w:r>
        <w:rPr>
          <w:sz w:val="16"/>
        </w:rPr>
        <w:t xml:space="preserve">Every instance of nuclear proliferation prompts other countries to think “Why not us, too?”. </w:t>
      </w:r>
      <w:r w:rsidRPr="00C16406">
        <w:rPr>
          <w:highlight w:val="cyan"/>
          <w:u w:val="single"/>
        </w:rPr>
        <w:t>If Japan</w:t>
      </w:r>
      <w:r>
        <w:rPr>
          <w:sz w:val="16"/>
        </w:rPr>
        <w:t xml:space="preserve"> and South Korea </w:t>
      </w:r>
      <w:r w:rsidRPr="00C16406">
        <w:rPr>
          <w:highlight w:val="cyan"/>
          <w:u w:val="single"/>
        </w:rPr>
        <w:t>get nukes, why not Indonesia</w:t>
      </w:r>
      <w:r>
        <w:rPr>
          <w:u w:val="single"/>
        </w:rPr>
        <w:t>, Vietnam, and Malaysia? If</w:t>
      </w:r>
      <w:r>
        <w:rPr>
          <w:sz w:val="16"/>
        </w:rPr>
        <w:t xml:space="preserve"> Poland gets nukes, why not Hungary, Armenia, or Azerbaijan? A world where every country has nuclear weapons will almost certainly see them used at some point, after which their use could become normalized.</w:t>
      </w:r>
    </w:p>
    <w:p w14:paraId="2B1FB1E0" w14:textId="77777777" w:rsidR="00BE690E" w:rsidRDefault="00BE690E" w:rsidP="00BE690E">
      <w:pPr>
        <w:rPr>
          <w:sz w:val="16"/>
        </w:rPr>
      </w:pPr>
      <w:r w:rsidRPr="00C16406">
        <w:rPr>
          <w:highlight w:val="cyan"/>
          <w:u w:val="single"/>
        </w:rPr>
        <w:t>What we need</w:t>
      </w:r>
      <w:r>
        <w:rPr>
          <w:u w:val="single"/>
        </w:rPr>
        <w:t xml:space="preserve"> </w:t>
      </w:r>
      <w:proofErr w:type="gramStart"/>
      <w:r>
        <w:rPr>
          <w:u w:val="single"/>
        </w:rPr>
        <w:t>in order t</w:t>
      </w:r>
      <w:r w:rsidRPr="00C16406">
        <w:rPr>
          <w:highlight w:val="cyan"/>
          <w:u w:val="single"/>
        </w:rPr>
        <w:t>o</w:t>
      </w:r>
      <w:proofErr w:type="gramEnd"/>
      <w:r w:rsidRPr="00C16406">
        <w:rPr>
          <w:highlight w:val="cyan"/>
          <w:u w:val="single"/>
        </w:rPr>
        <w:t xml:space="preserve"> prevent this is a strict </w:t>
      </w:r>
      <w:r w:rsidRPr="00C16406">
        <w:rPr>
          <w:b/>
          <w:bCs/>
          <w:highlight w:val="cyan"/>
          <w:u w:val="single"/>
        </w:rPr>
        <w:t>internationally enforced</w:t>
      </w:r>
      <w:r w:rsidRPr="00C16406">
        <w:rPr>
          <w:highlight w:val="cyan"/>
          <w:u w:val="single"/>
        </w:rPr>
        <w:t xml:space="preserve"> nuclear </w:t>
      </w:r>
      <w:r w:rsidRPr="00C16406">
        <w:rPr>
          <w:b/>
          <w:bCs/>
          <w:highlight w:val="cyan"/>
          <w:u w:val="single"/>
        </w:rPr>
        <w:t>nonprolif</w:t>
      </w:r>
      <w:r>
        <w:rPr>
          <w:u w:val="single"/>
        </w:rPr>
        <w:t xml:space="preserve">eration </w:t>
      </w:r>
      <w:r w:rsidRPr="00C16406">
        <w:rPr>
          <w:highlight w:val="cyan"/>
          <w:u w:val="single"/>
        </w:rPr>
        <w:t>regime</w:t>
      </w:r>
      <w:r>
        <w:rPr>
          <w:u w:val="single"/>
        </w:rPr>
        <w:t xml:space="preserve">. </w:t>
      </w:r>
      <w:r w:rsidRPr="00C16406">
        <w:rPr>
          <w:rStyle w:val="Emphasis"/>
          <w:highlight w:val="cyan"/>
        </w:rPr>
        <w:t>Right now</w:t>
      </w:r>
      <w:r>
        <w:rPr>
          <w:rStyle w:val="Emphasis"/>
        </w:rPr>
        <w:t>, we don’t have that;</w:t>
      </w:r>
      <w:r>
        <w:rPr>
          <w:u w:val="single"/>
        </w:rPr>
        <w:t xml:space="preserve"> </w:t>
      </w:r>
      <w:r w:rsidRPr="00C16406">
        <w:rPr>
          <w:rStyle w:val="Emphasis"/>
          <w:highlight w:val="cyan"/>
        </w:rPr>
        <w:t>China</w:t>
      </w:r>
      <w:r w:rsidRPr="00C16406">
        <w:rPr>
          <w:highlight w:val="cyan"/>
          <w:u w:val="single"/>
        </w:rPr>
        <w:t xml:space="preserve"> and </w:t>
      </w:r>
      <w:r w:rsidRPr="00C16406">
        <w:rPr>
          <w:rStyle w:val="Emphasis"/>
          <w:highlight w:val="cyan"/>
        </w:rPr>
        <w:t>Russia</w:t>
      </w:r>
      <w:r w:rsidRPr="00C16406">
        <w:rPr>
          <w:highlight w:val="cyan"/>
          <w:u w:val="single"/>
        </w:rPr>
        <w:t xml:space="preserve"> are happy to help </w:t>
      </w:r>
      <w:r w:rsidRPr="00C16406">
        <w:rPr>
          <w:rStyle w:val="Emphasis"/>
          <w:highlight w:val="cyan"/>
        </w:rPr>
        <w:t>Iran</w:t>
      </w:r>
      <w:r w:rsidRPr="00C16406">
        <w:rPr>
          <w:highlight w:val="cyan"/>
          <w:u w:val="single"/>
        </w:rPr>
        <w:t xml:space="preserve"> and </w:t>
      </w:r>
      <w:r w:rsidRPr="00C16406">
        <w:rPr>
          <w:rStyle w:val="Emphasis"/>
          <w:highlight w:val="cyan"/>
        </w:rPr>
        <w:t>North Korea</w:t>
      </w:r>
      <w:r>
        <w:rPr>
          <w:u w:val="single"/>
        </w:rPr>
        <w:t xml:space="preserve"> thrive under U.S. sanctions, allowing their </w:t>
      </w:r>
      <w:r w:rsidRPr="00C16406">
        <w:rPr>
          <w:b/>
          <w:bCs/>
          <w:highlight w:val="cyan"/>
          <w:u w:val="single"/>
        </w:rPr>
        <w:t>nuclear programs</w:t>
      </w:r>
      <w:r>
        <w:rPr>
          <w:u w:val="single"/>
        </w:rPr>
        <w:t xml:space="preserve"> to continue</w:t>
      </w:r>
      <w:r>
        <w:rPr>
          <w:sz w:val="16"/>
        </w:rPr>
        <w:t xml:space="preserve">. </w:t>
      </w:r>
      <w:r>
        <w:rPr>
          <w:u w:val="single"/>
        </w:rPr>
        <w:t xml:space="preserve">What we have right now is a unilateral nonproliferation regime, where </w:t>
      </w:r>
      <w:r w:rsidRPr="00C16406">
        <w:rPr>
          <w:rStyle w:val="Emphasis"/>
          <w:highlight w:val="cyan"/>
        </w:rPr>
        <w:t>Chinese and Russian allies get nukes</w:t>
      </w:r>
      <w:r>
        <w:rPr>
          <w:u w:val="single"/>
        </w:rPr>
        <w:t xml:space="preserve">, and </w:t>
      </w:r>
      <w:r w:rsidRPr="00C16406">
        <w:rPr>
          <w:rStyle w:val="Emphasis"/>
          <w:highlight w:val="cyan"/>
        </w:rPr>
        <w:t>U.S. allies don’t</w:t>
      </w:r>
      <w:r>
        <w:rPr>
          <w:rStyle w:val="Emphasis"/>
        </w:rPr>
        <w:t>.</w:t>
      </w:r>
      <w:r>
        <w:t xml:space="preserve"> </w:t>
      </w:r>
      <w:r>
        <w:rPr>
          <w:sz w:val="16"/>
        </w:rPr>
        <w:t>This is kind of like trying to implement gun control by giving up your guns and expecting your enemies to follow suit.</w:t>
      </w:r>
    </w:p>
    <w:p w14:paraId="79F7B6B6" w14:textId="77777777" w:rsidR="00BE690E" w:rsidRDefault="00BE690E" w:rsidP="00BE690E">
      <w:pPr>
        <w:rPr>
          <w:u w:val="single"/>
        </w:rPr>
      </w:pPr>
      <w:r w:rsidRPr="00C16406">
        <w:rPr>
          <w:b/>
          <w:bCs/>
          <w:highlight w:val="cyan"/>
          <w:u w:val="single"/>
        </w:rPr>
        <w:t>The only</w:t>
      </w:r>
      <w:r>
        <w:rPr>
          <w:u w:val="single"/>
        </w:rPr>
        <w:t xml:space="preserve"> global </w:t>
      </w:r>
      <w:r>
        <w:rPr>
          <w:rStyle w:val="Emphasis"/>
        </w:rPr>
        <w:t xml:space="preserve">nuclear </w:t>
      </w:r>
      <w:r w:rsidRPr="00C16406">
        <w:rPr>
          <w:rStyle w:val="Emphasis"/>
          <w:highlight w:val="cyan"/>
        </w:rPr>
        <w:t>nonprolif</w:t>
      </w:r>
      <w:r>
        <w:rPr>
          <w:u w:val="single"/>
        </w:rPr>
        <w:t xml:space="preserve">eration </w:t>
      </w:r>
      <w:r w:rsidRPr="00C16406">
        <w:rPr>
          <w:highlight w:val="cyan"/>
          <w:u w:val="single"/>
        </w:rPr>
        <w:t>regime that will work is one that China and Russia</w:t>
      </w:r>
      <w:r>
        <w:rPr>
          <w:u w:val="single"/>
        </w:rPr>
        <w:t xml:space="preserve"> both buy into wholeheartedly and </w:t>
      </w:r>
      <w:r w:rsidRPr="00C16406">
        <w:rPr>
          <w:b/>
          <w:bCs/>
          <w:highlight w:val="cyan"/>
          <w:u w:val="single"/>
        </w:rPr>
        <w:t>work to enforce</w:t>
      </w:r>
      <w:r>
        <w:rPr>
          <w:u w:val="single"/>
        </w:rPr>
        <w:t>.</w:t>
      </w:r>
      <w:r>
        <w:rPr>
          <w:sz w:val="16"/>
        </w:rPr>
        <w:t xml:space="preserve"> And </w:t>
      </w:r>
      <w:r w:rsidRPr="00C16406">
        <w:rPr>
          <w:rStyle w:val="Emphasis"/>
          <w:highlight w:val="cyan"/>
        </w:rPr>
        <w:t>they will only do that if they see</w:t>
      </w:r>
      <w:r>
        <w:rPr>
          <w:rStyle w:val="Emphasis"/>
        </w:rPr>
        <w:t xml:space="preserve"> a threat of </w:t>
      </w:r>
      <w:r w:rsidRPr="00C16406">
        <w:rPr>
          <w:rStyle w:val="Emphasis"/>
          <w:highlight w:val="cyan"/>
        </w:rPr>
        <w:t>prolif</w:t>
      </w:r>
      <w:r>
        <w:rPr>
          <w:rStyle w:val="Emphasis"/>
        </w:rPr>
        <w:t xml:space="preserve">eration </w:t>
      </w:r>
      <w:r w:rsidRPr="00C16406">
        <w:rPr>
          <w:rStyle w:val="Emphasis"/>
          <w:highlight w:val="cyan"/>
        </w:rPr>
        <w:t>on the opposite side</w:t>
      </w:r>
      <w:r>
        <w:rPr>
          <w:rStyle w:val="Emphasis"/>
        </w:rPr>
        <w:t xml:space="preserve"> of the global divide.</w:t>
      </w:r>
      <w:r>
        <w:rPr>
          <w:sz w:val="16"/>
        </w:rPr>
        <w:t xml:space="preserve"> </w:t>
      </w:r>
      <w:r w:rsidRPr="00C16406">
        <w:rPr>
          <w:rStyle w:val="Emphasis"/>
          <w:highlight w:val="cyan"/>
        </w:rPr>
        <w:t>Right now</w:t>
      </w:r>
      <w:r w:rsidRPr="00C16406">
        <w:rPr>
          <w:highlight w:val="cyan"/>
          <w:u w:val="single"/>
        </w:rPr>
        <w:t xml:space="preserve">, </w:t>
      </w:r>
      <w:r w:rsidRPr="00C16406">
        <w:rPr>
          <w:rStyle w:val="Emphasis"/>
          <w:highlight w:val="cyan"/>
        </w:rPr>
        <w:t>China and Russia have no incentive to enforce nonprolif</w:t>
      </w:r>
      <w:r>
        <w:rPr>
          <w:u w:val="single"/>
        </w:rPr>
        <w:t xml:space="preserve">eration, </w:t>
      </w:r>
      <w:r w:rsidRPr="00C16406">
        <w:rPr>
          <w:b/>
          <w:bCs/>
          <w:highlight w:val="cyan"/>
          <w:u w:val="single"/>
        </w:rPr>
        <w:t>because they know</w:t>
      </w:r>
      <w:r w:rsidRPr="00C16406">
        <w:rPr>
          <w:highlight w:val="cyan"/>
          <w:u w:val="single"/>
        </w:rPr>
        <w:t xml:space="preserve"> </w:t>
      </w:r>
      <w:r w:rsidRPr="00C16406">
        <w:rPr>
          <w:rStyle w:val="Emphasis"/>
          <w:highlight w:val="cyan"/>
        </w:rPr>
        <w:t>U.S. allies will refrain</w:t>
      </w:r>
      <w:r>
        <w:rPr>
          <w:rStyle w:val="Emphasis"/>
        </w:rPr>
        <w:t xml:space="preserve"> from getting nukes</w:t>
      </w:r>
      <w:r>
        <w:rPr>
          <w:u w:val="single"/>
        </w:rPr>
        <w:t xml:space="preserve"> unilaterally and voluntarily.</w:t>
      </w:r>
    </w:p>
    <w:p w14:paraId="2F296A3D" w14:textId="77777777" w:rsidR="00BE690E" w:rsidRDefault="00BE690E" w:rsidP="00BE690E">
      <w:pPr>
        <w:rPr>
          <w:u w:val="single"/>
        </w:rPr>
      </w:pPr>
      <w:r w:rsidRPr="00C16406">
        <w:rPr>
          <w:highlight w:val="cyan"/>
          <w:u w:val="single"/>
        </w:rPr>
        <w:t xml:space="preserve">If </w:t>
      </w:r>
      <w:r w:rsidRPr="00C16406">
        <w:rPr>
          <w:b/>
          <w:bCs/>
          <w:highlight w:val="cyan"/>
          <w:u w:val="single"/>
        </w:rPr>
        <w:t>Japan</w:t>
      </w:r>
      <w:r>
        <w:rPr>
          <w:sz w:val="16"/>
        </w:rPr>
        <w:t xml:space="preserve"> and South Korea </w:t>
      </w:r>
      <w:r w:rsidRPr="00C16406">
        <w:rPr>
          <w:b/>
          <w:bCs/>
          <w:highlight w:val="cyan"/>
          <w:u w:val="single"/>
        </w:rPr>
        <w:t>go nuclear</w:t>
      </w:r>
      <w:r w:rsidRPr="00C16406">
        <w:rPr>
          <w:highlight w:val="cyan"/>
          <w:u w:val="single"/>
        </w:rPr>
        <w:t xml:space="preserve">, </w:t>
      </w:r>
      <w:r w:rsidRPr="00C16406">
        <w:rPr>
          <w:rStyle w:val="Emphasis"/>
          <w:highlight w:val="cyan"/>
        </w:rPr>
        <w:t>this immediately changes</w:t>
      </w:r>
      <w:r>
        <w:rPr>
          <w:sz w:val="16"/>
        </w:rPr>
        <w:t xml:space="preserve">. </w:t>
      </w:r>
      <w:r>
        <w:rPr>
          <w:u w:val="single"/>
        </w:rPr>
        <w:t>At that point, China and Russia know that democratic countries are going to play by the same rules they are, instead of a different, more restrictive set of rules</w:t>
      </w:r>
      <w:r>
        <w:rPr>
          <w:sz w:val="16"/>
        </w:rPr>
        <w:t xml:space="preserve">. </w:t>
      </w:r>
      <w:r>
        <w:rPr>
          <w:u w:val="single"/>
        </w:rPr>
        <w:t>Which means China and Russia become just as worried about nuclear proliferation as the U.S. and West Europe are.</w:t>
      </w:r>
    </w:p>
    <w:p w14:paraId="62DD853E" w14:textId="77777777" w:rsidR="00BE690E" w:rsidRPr="008E0559" w:rsidRDefault="00BE690E" w:rsidP="00BE690E"/>
    <w:p w14:paraId="674D889E" w14:textId="77777777" w:rsidR="00BE690E" w:rsidRDefault="00BE690E" w:rsidP="00BE690E">
      <w:pPr>
        <w:pStyle w:val="Heading4"/>
        <w:rPr>
          <w:rFonts w:ascii="Arial" w:hAnsi="Arial"/>
        </w:rPr>
      </w:pPr>
      <w:r>
        <w:t xml:space="preserve">Japanese </w:t>
      </w:r>
      <w:proofErr w:type="spellStart"/>
      <w:r>
        <w:t>prolif</w:t>
      </w:r>
      <w:proofErr w:type="spellEnd"/>
      <w:r>
        <w:t xml:space="preserve"> is good---increases regional stability and prevents further allied </w:t>
      </w:r>
      <w:proofErr w:type="spellStart"/>
      <w:r>
        <w:t>prolif</w:t>
      </w:r>
      <w:proofErr w:type="spellEnd"/>
      <w:r>
        <w:t>.</w:t>
      </w:r>
    </w:p>
    <w:p w14:paraId="247F0139" w14:textId="77777777" w:rsidR="00BE690E" w:rsidRDefault="00BE690E" w:rsidP="00BE690E">
      <w:r>
        <w:rPr>
          <w:rStyle w:val="Style13ptBold"/>
        </w:rPr>
        <w:t>Corr 17</w:t>
      </w:r>
      <w:r>
        <w:t xml:space="preserve"> (Anders Corr, Principal at Corr Analytics—a political risk analysis firm, former Team Leader of the Social Science Research and Analysis Group of the U.S. Army’s Human Terrain System, former United States Pacific Command Intelligence Director at Booz Allen Hamilton, holds a Ph.D. in Government from Harvard University and an M.A. in International Relations from Yale University, 1-31-2017, “Japan: Go Nuclear Now“, Forbes, https://www.forbes.com/sites/anderscorr/2017/01/31/japan-go-nuclear-now/#2618efe0566c, accessed 7-9-2019) </w:t>
      </w:r>
    </w:p>
    <w:p w14:paraId="375EA9CB" w14:textId="77777777" w:rsidR="00BE690E" w:rsidRPr="004A0646" w:rsidRDefault="00BE690E" w:rsidP="00BE690E">
      <w:pPr>
        <w:pStyle w:val="CiteSpacing"/>
        <w:rPr>
          <w:sz w:val="16"/>
          <w:szCs w:val="16"/>
        </w:rPr>
      </w:pPr>
      <w:r w:rsidRPr="006C7B11">
        <w:rPr>
          <w:rStyle w:val="StyleUnderline"/>
          <w:highlight w:val="cyan"/>
        </w:rPr>
        <w:lastRenderedPageBreak/>
        <w:t>If Japan goes nuclear, it will not cause non-nuclear</w:t>
      </w:r>
      <w:r>
        <w:rPr>
          <w:rStyle w:val="Emphasis"/>
        </w:rPr>
        <w:t xml:space="preserve"> authoritarian </w:t>
      </w:r>
      <w:r w:rsidRPr="00C16406">
        <w:rPr>
          <w:rStyle w:val="Emphasis"/>
          <w:highlight w:val="cyan"/>
        </w:rPr>
        <w:t>countries</w:t>
      </w:r>
      <w:r w:rsidRPr="00C16406">
        <w:rPr>
          <w:rStyle w:val="IntenseEmphasis"/>
          <w:highlight w:val="cyan"/>
        </w:rPr>
        <w:t xml:space="preserve"> </w:t>
      </w:r>
      <w:r w:rsidRPr="00C16406">
        <w:rPr>
          <w:rStyle w:val="Emphasis"/>
          <w:highlight w:val="cyan"/>
        </w:rPr>
        <w:t>to do the same</w:t>
      </w:r>
      <w:r>
        <w:rPr>
          <w:rStyle w:val="IntenseEmphasis"/>
        </w:rPr>
        <w:t>.</w:t>
      </w:r>
      <w:r>
        <w:rPr>
          <w:sz w:val="16"/>
        </w:rPr>
        <w:t xml:space="preserve"> While some countries like China and North Korea hype a threat from Japan in their state-run media, no serious analysts see Japan as an aggressive power. </w:t>
      </w:r>
      <w:r w:rsidRPr="004A0646">
        <w:rPr>
          <w:sz w:val="16"/>
          <w:szCs w:val="16"/>
        </w:rPr>
        <w:t xml:space="preserve">It is a democracy with a pacifist constitution. It has experienced the horrors of nuclear war as has no other country. Vietnam, for example, will not see a Japanese nuclear weapon as a threat. </w:t>
      </w:r>
      <w:r w:rsidRPr="004A0646">
        <w:rPr>
          <w:rStyle w:val="Emphasis"/>
        </w:rPr>
        <w:t xml:space="preserve">Rather, </w:t>
      </w:r>
      <w:r w:rsidRPr="004A0646">
        <w:rPr>
          <w:rStyle w:val="Emphasis"/>
          <w:highlight w:val="cyan"/>
        </w:rPr>
        <w:t>it will see</w:t>
      </w:r>
      <w:r w:rsidRPr="004A0646">
        <w:rPr>
          <w:rStyle w:val="Emphasis"/>
        </w:rPr>
        <w:t xml:space="preserve"> a </w:t>
      </w:r>
      <w:r w:rsidRPr="004A0646">
        <w:rPr>
          <w:rStyle w:val="Emphasis"/>
          <w:highlight w:val="cyan"/>
        </w:rPr>
        <w:t>Japanese nuclear weapon as stabilizing</w:t>
      </w:r>
      <w:r w:rsidRPr="004A0646">
        <w:rPr>
          <w:rStyle w:val="Emphasis"/>
        </w:rPr>
        <w:t xml:space="preserve"> Asia through a check on China,</w:t>
      </w:r>
      <w:r w:rsidRPr="004A0646">
        <w:rPr>
          <w:sz w:val="16"/>
          <w:szCs w:val="16"/>
        </w:rPr>
        <w:t xml:space="preserve"> Vietnam’s main threat. Such a weapon could even allow Japan to increase economic and military aid to Vietnam in the safety of knowing that China would be less likely to retaliate. </w:t>
      </w:r>
      <w:r w:rsidRPr="004A0646">
        <w:rPr>
          <w:rStyle w:val="Emphasis"/>
          <w:b w:val="0"/>
          <w:bCs/>
          <w:highlight w:val="cyan"/>
        </w:rPr>
        <w:t>Australia, So</w:t>
      </w:r>
      <w:r w:rsidRPr="004A0646">
        <w:rPr>
          <w:rStyle w:val="Emphasis"/>
          <w:b w:val="0"/>
          <w:bCs/>
        </w:rPr>
        <w:t xml:space="preserve">uth </w:t>
      </w:r>
      <w:r w:rsidRPr="004A0646">
        <w:rPr>
          <w:rStyle w:val="Emphasis"/>
          <w:b w:val="0"/>
          <w:bCs/>
          <w:highlight w:val="cyan"/>
        </w:rPr>
        <w:t>Ko</w:t>
      </w:r>
      <w:r w:rsidRPr="004A0646">
        <w:rPr>
          <w:rStyle w:val="Emphasis"/>
          <w:b w:val="0"/>
          <w:bCs/>
        </w:rPr>
        <w:t xml:space="preserve">rea </w:t>
      </w:r>
      <w:r w:rsidRPr="004A0646">
        <w:rPr>
          <w:rStyle w:val="Emphasis"/>
          <w:b w:val="0"/>
          <w:bCs/>
          <w:highlight w:val="cyan"/>
        </w:rPr>
        <w:t>and Taiwan might go nuclear, but not from</w:t>
      </w:r>
      <w:r w:rsidRPr="004A0646">
        <w:rPr>
          <w:rStyle w:val="Emphasis"/>
          <w:b w:val="0"/>
          <w:bCs/>
        </w:rPr>
        <w:t xml:space="preserve"> fear of </w:t>
      </w:r>
      <w:r w:rsidRPr="004A0646">
        <w:rPr>
          <w:rStyle w:val="Emphasis"/>
          <w:b w:val="0"/>
          <w:bCs/>
          <w:highlight w:val="cyan"/>
        </w:rPr>
        <w:t>Japan</w:t>
      </w:r>
      <w:r w:rsidRPr="004A0646">
        <w:rPr>
          <w:rStyle w:val="Emphasis"/>
          <w:b w:val="0"/>
          <w:bCs/>
        </w:rPr>
        <w:t xml:space="preserve">. </w:t>
      </w:r>
      <w:r w:rsidRPr="004A0646">
        <w:rPr>
          <w:rStyle w:val="Emphasis"/>
        </w:rPr>
        <w:t xml:space="preserve">In fact, </w:t>
      </w:r>
      <w:r w:rsidRPr="004A0646">
        <w:rPr>
          <w:rStyle w:val="Emphasis"/>
          <w:highlight w:val="cyan"/>
        </w:rPr>
        <w:t>Japan</w:t>
      </w:r>
      <w:r w:rsidRPr="004A0646">
        <w:rPr>
          <w:rStyle w:val="Emphasis"/>
        </w:rPr>
        <w:t xml:space="preserve">’s going nuclear might </w:t>
      </w:r>
      <w:r w:rsidRPr="004A0646">
        <w:rPr>
          <w:rStyle w:val="Emphasis"/>
          <w:highlight w:val="cyan"/>
        </w:rPr>
        <w:t>decrease</w:t>
      </w:r>
      <w:r w:rsidRPr="004A0646">
        <w:rPr>
          <w:rStyle w:val="Emphasis"/>
        </w:rPr>
        <w:t xml:space="preserve"> the </w:t>
      </w:r>
      <w:r w:rsidRPr="004A0646">
        <w:rPr>
          <w:rStyle w:val="Emphasis"/>
          <w:highlight w:val="cyan"/>
        </w:rPr>
        <w:t>probability of</w:t>
      </w:r>
      <w:r w:rsidRPr="004A0646">
        <w:rPr>
          <w:rStyle w:val="Emphasis"/>
        </w:rPr>
        <w:t xml:space="preserve"> these </w:t>
      </w:r>
      <w:r w:rsidRPr="004A0646">
        <w:rPr>
          <w:rStyle w:val="Emphasis"/>
          <w:highlight w:val="cyan"/>
        </w:rPr>
        <w:t>countries going nuclear because they</w:t>
      </w:r>
      <w:r w:rsidRPr="004A0646">
        <w:rPr>
          <w:rStyle w:val="Emphasis"/>
        </w:rPr>
        <w:t xml:space="preserve"> would </w:t>
      </w:r>
      <w:r w:rsidRPr="004A0646">
        <w:rPr>
          <w:rStyle w:val="Emphasis"/>
          <w:highlight w:val="cyan"/>
        </w:rPr>
        <w:t>feel safer</w:t>
      </w:r>
      <w:r w:rsidRPr="004A0646">
        <w:rPr>
          <w:rStyle w:val="Emphasis"/>
        </w:rPr>
        <w:t xml:space="preserve"> with Japan’s new nuclear check </w:t>
      </w:r>
      <w:proofErr w:type="gramStart"/>
      <w:r w:rsidRPr="004A0646">
        <w:rPr>
          <w:rStyle w:val="Emphasis"/>
        </w:rPr>
        <w:t>on</w:t>
      </w:r>
      <w:proofErr w:type="gramEnd"/>
      <w:r w:rsidRPr="004A0646">
        <w:rPr>
          <w:rStyle w:val="Emphasis"/>
        </w:rPr>
        <w:t xml:space="preserve"> China. </w:t>
      </w:r>
      <w:r w:rsidRPr="004A0646">
        <w:rPr>
          <w:rStyle w:val="Emphasis"/>
          <w:highlight w:val="cyan"/>
        </w:rPr>
        <w:t>If they did go nuclear</w:t>
      </w:r>
      <w:r w:rsidRPr="004A0646">
        <w:rPr>
          <w:rStyle w:val="Emphasis"/>
        </w:rPr>
        <w:t xml:space="preserve">, however, </w:t>
      </w:r>
      <w:r w:rsidRPr="004A0646">
        <w:rPr>
          <w:rStyle w:val="Emphasis"/>
          <w:highlight w:val="cyan"/>
        </w:rPr>
        <w:t>they would be</w:t>
      </w:r>
      <w:r w:rsidRPr="004A0646">
        <w:rPr>
          <w:rStyle w:val="Emphasis"/>
        </w:rPr>
        <w:t xml:space="preserve"> additional </w:t>
      </w:r>
      <w:r w:rsidRPr="004A0646">
        <w:rPr>
          <w:rStyle w:val="Emphasis"/>
          <w:highlight w:val="cyan"/>
        </w:rPr>
        <w:t>bulwarks against</w:t>
      </w:r>
      <w:r w:rsidRPr="004A0646">
        <w:rPr>
          <w:rStyle w:val="Emphasis"/>
        </w:rPr>
        <w:t xml:space="preserve"> authoritarian </w:t>
      </w:r>
      <w:r w:rsidRPr="004A0646">
        <w:rPr>
          <w:rStyle w:val="Emphasis"/>
          <w:highlight w:val="cyan"/>
        </w:rPr>
        <w:t>aggression</w:t>
      </w:r>
      <w:r w:rsidRPr="004A0646">
        <w:rPr>
          <w:rStyle w:val="Emphasis"/>
        </w:rPr>
        <w:t xml:space="preserve"> in Asia </w:t>
      </w:r>
      <w:r w:rsidRPr="004A0646">
        <w:rPr>
          <w:rStyle w:val="Emphasis"/>
          <w:highlight w:val="cyan"/>
        </w:rPr>
        <w:t>and</w:t>
      </w:r>
      <w:r w:rsidRPr="004A0646">
        <w:rPr>
          <w:rStyle w:val="Emphasis"/>
        </w:rPr>
        <w:t xml:space="preserve"> thereby </w:t>
      </w:r>
      <w:r w:rsidRPr="004A0646">
        <w:rPr>
          <w:rStyle w:val="Emphasis"/>
          <w:highlight w:val="cyan"/>
        </w:rPr>
        <w:t>increase stability</w:t>
      </w:r>
      <w:r w:rsidRPr="004A0646">
        <w:rPr>
          <w:rStyle w:val="Emphasis"/>
        </w:rPr>
        <w:t xml:space="preserve"> in the region</w:t>
      </w:r>
      <w:r w:rsidRPr="004A0646">
        <w:rPr>
          <w:sz w:val="16"/>
          <w:szCs w:val="16"/>
        </w:rPr>
        <w:t xml:space="preserve">. They are well-developed democracies that would maintain security procedures such that nuclear weapons did not fall into the hands of extremists. </w:t>
      </w:r>
      <w:r w:rsidRPr="004A0646">
        <w:rPr>
          <w:rStyle w:val="StyleUnderline"/>
          <w:highlight w:val="cyan"/>
        </w:rPr>
        <w:t>As responsible democracies</w:t>
      </w:r>
      <w:r w:rsidRPr="004A0646">
        <w:rPr>
          <w:rStyle w:val="StyleUnderline"/>
        </w:rPr>
        <w:t>, they can be counted on to only maintain their nuclear deterrent for defensive purposes.</w:t>
      </w:r>
      <w:r w:rsidRPr="004A0646">
        <w:rPr>
          <w:sz w:val="16"/>
          <w:szCs w:val="16"/>
        </w:rPr>
        <w:t xml:space="preserve"> China shows little regard for human rights in its own country. One Chinese general threatened hundreds of U.S. cities with destruction through nuclear war. China is a territorially aggressive power. And as a result, countries near and far are increasingly worried. Only by matching China’s nuclear weapons will Asian democracies be able to defend themselves. Ringing China with nuclear democracies will force it to focus on more productive pursuits than threats and the violent acquisition of its neighbors’ territory. </w:t>
      </w:r>
    </w:p>
    <w:p w14:paraId="45A4B287" w14:textId="77777777" w:rsidR="00BE690E" w:rsidRDefault="00BE690E" w:rsidP="00BE690E"/>
    <w:p w14:paraId="5A61C074" w14:textId="77777777" w:rsidR="00BE690E" w:rsidRPr="008E0559" w:rsidRDefault="00BE690E" w:rsidP="00BE690E"/>
    <w:p w14:paraId="7321130E" w14:textId="77777777" w:rsidR="00BE690E" w:rsidRPr="004667F2" w:rsidRDefault="00BE690E" w:rsidP="00BE690E"/>
    <w:p w14:paraId="56E4F606" w14:textId="77777777" w:rsidR="00BE690E" w:rsidRDefault="00BE690E" w:rsidP="00BE690E"/>
    <w:p w14:paraId="28BF1A46" w14:textId="77777777" w:rsidR="00BE690E" w:rsidRPr="00BB44BF" w:rsidRDefault="00BE690E" w:rsidP="00BE690E"/>
    <w:p w14:paraId="465FBDF4" w14:textId="77777777" w:rsidR="00BE690E" w:rsidRPr="0075364B" w:rsidRDefault="00BE690E" w:rsidP="00BE690E"/>
    <w:p w14:paraId="63B07213" w14:textId="77777777" w:rsidR="004B5A1C" w:rsidRPr="004B5A1C" w:rsidRDefault="004B5A1C" w:rsidP="004B5A1C">
      <w:pPr>
        <w:rPr>
          <w:lang w:val="en-CA"/>
        </w:rPr>
      </w:pPr>
    </w:p>
    <w:p w14:paraId="01F2EAE9" w14:textId="77777777" w:rsidR="004B5A1C" w:rsidRDefault="004B5A1C" w:rsidP="004B5A1C">
      <w:pPr>
        <w:pStyle w:val="Heading1"/>
      </w:pPr>
      <w:r>
        <w:lastRenderedPageBreak/>
        <w:t>Consult Arctic Council CP</w:t>
      </w:r>
    </w:p>
    <w:p w14:paraId="36F2E6AA" w14:textId="6A606428" w:rsidR="004B5A1C" w:rsidRPr="004B5A1C" w:rsidRDefault="004B5A1C" w:rsidP="004B5A1C">
      <w:pPr>
        <w:pStyle w:val="Heading2"/>
      </w:pPr>
      <w:r>
        <w:lastRenderedPageBreak/>
        <w:t>Top</w:t>
      </w:r>
    </w:p>
    <w:p w14:paraId="0159166C" w14:textId="77777777" w:rsidR="004B5A1C" w:rsidRDefault="004B5A1C" w:rsidP="004B5A1C">
      <w:pPr>
        <w:pStyle w:val="Heading3"/>
      </w:pPr>
      <w:r>
        <w:lastRenderedPageBreak/>
        <w:t>1NC --- Shell --- Leadership</w:t>
      </w:r>
    </w:p>
    <w:p w14:paraId="51BDE6C7" w14:textId="77777777" w:rsidR="004B5A1C" w:rsidRPr="00407540" w:rsidRDefault="004B5A1C" w:rsidP="004B5A1C">
      <w:pPr>
        <w:pStyle w:val="Heading4"/>
      </w:pPr>
      <w:r>
        <w:t xml:space="preserve">Plan: </w:t>
      </w:r>
      <w:r w:rsidRPr="00CF1DBC">
        <w:t xml:space="preserve">The United States federal government should enter prior, binding consultation with the </w:t>
      </w:r>
      <w:r>
        <w:t>Arctic Council</w:t>
      </w:r>
      <w:r w:rsidRPr="00CF1DBC">
        <w:t xml:space="preserve"> over balancing [</w:t>
      </w:r>
      <w:r w:rsidRPr="00CF1DBC">
        <w:rPr>
          <w:highlight w:val="cyan"/>
        </w:rPr>
        <w:t>plan area</w:t>
      </w:r>
      <w:r w:rsidRPr="00CF1DBC">
        <w:t>].</w:t>
      </w:r>
    </w:p>
    <w:p w14:paraId="7D4B4D50" w14:textId="77777777" w:rsidR="004B5A1C" w:rsidRDefault="004B5A1C" w:rsidP="004B5A1C">
      <w:pPr>
        <w:pStyle w:val="Heading4"/>
      </w:pPr>
      <w:r>
        <w:t xml:space="preserve">The CP solves---the US consults the Arctic Council over the plan and enacts it if the Council says yes. This is key to establishing strong US leadership in the Arctic region. </w:t>
      </w:r>
    </w:p>
    <w:p w14:paraId="4CE1E661" w14:textId="77777777" w:rsidR="004B5A1C" w:rsidRPr="00B47074" w:rsidRDefault="004B5A1C" w:rsidP="004B5A1C">
      <w:r>
        <w:t xml:space="preserve">U.S. Representative Ami </w:t>
      </w:r>
      <w:r w:rsidRPr="00B47074">
        <w:rPr>
          <w:rStyle w:val="Style13ptBold"/>
        </w:rPr>
        <w:t>Bera</w:t>
      </w:r>
      <w:r>
        <w:t>, 5-20-20</w:t>
      </w:r>
      <w:r w:rsidRPr="00B47074">
        <w:rPr>
          <w:rStyle w:val="Style13ptBold"/>
        </w:rPr>
        <w:t>25</w:t>
      </w:r>
      <w:r>
        <w:t>, [</w:t>
      </w:r>
      <w:proofErr w:type="spellStart"/>
      <w:r>
        <w:t>Amerish</w:t>
      </w:r>
      <w:proofErr w:type="spellEnd"/>
      <w:r>
        <w:t xml:space="preserve"> Babulal "Ami" Bera is an American physician and politician who has been serving as a member of the United States House of Representatives from California since 2013.] "Rep. Bera Introduces Resolution Reaffirming U.S. Commitment to the Arctic Council", </w:t>
      </w:r>
      <w:hyperlink r:id="rId41" w:history="1">
        <w:r w:rsidRPr="00C5167F">
          <w:rPr>
            <w:rStyle w:val="Hyperlink"/>
          </w:rPr>
          <w:t>https://bera.house.gov/news/press-releases/rep-bera-introduces-resolution-reaffirming-us-commitment-to-the-arctic-council</w:t>
        </w:r>
      </w:hyperlink>
      <w:r>
        <w:t xml:space="preserve"> [</w:t>
      </w:r>
      <w:proofErr w:type="spellStart"/>
      <w:r>
        <w:t>maanyata</w:t>
      </w:r>
      <w:proofErr w:type="spellEnd"/>
      <w:r>
        <w:t xml:space="preserve">] </w:t>
      </w:r>
    </w:p>
    <w:p w14:paraId="114FFBDF" w14:textId="77777777" w:rsidR="004B5A1C" w:rsidRDefault="004B5A1C" w:rsidP="004B5A1C">
      <w:pPr>
        <w:rPr>
          <w:rStyle w:val="StyleUnderline"/>
        </w:rPr>
      </w:pPr>
      <w:r w:rsidRPr="00B47074">
        <w:rPr>
          <w:sz w:val="16"/>
        </w:rPr>
        <w:t xml:space="preserve">Today, U.S. Representative Ami Bera, M.D. (CA-06), a senior Democrat on the House Foreign Affairs Committee and House Permanent Select Committee on Intelligence, introduced a bipartisan resolution alongside Representatives Mark Amodei (R-NV-02) and Bill Keating (D-MA-09) recognizing the vital role of the Arctic Council and </w:t>
      </w:r>
      <w:r w:rsidRPr="00B47074">
        <w:rPr>
          <w:rStyle w:val="Emphasis"/>
          <w:highlight w:val="cyan"/>
        </w:rPr>
        <w:t>reaffirm</w:t>
      </w:r>
      <w:r w:rsidRPr="00B47074">
        <w:rPr>
          <w:rStyle w:val="Emphasis"/>
        </w:rPr>
        <w:t xml:space="preserve">ing the </w:t>
      </w:r>
      <w:r w:rsidRPr="00B47074">
        <w:rPr>
          <w:rStyle w:val="Emphasis"/>
          <w:highlight w:val="cyan"/>
        </w:rPr>
        <w:t>U</w:t>
      </w:r>
      <w:r w:rsidRPr="00B47074">
        <w:rPr>
          <w:rStyle w:val="Emphasis"/>
        </w:rPr>
        <w:t xml:space="preserve">nited </w:t>
      </w:r>
      <w:r w:rsidRPr="00B47074">
        <w:rPr>
          <w:rStyle w:val="Emphasis"/>
          <w:highlight w:val="cyan"/>
        </w:rPr>
        <w:t>S</w:t>
      </w:r>
      <w:r w:rsidRPr="00B47074">
        <w:rPr>
          <w:rStyle w:val="Emphasis"/>
        </w:rPr>
        <w:t xml:space="preserve">tates’ </w:t>
      </w:r>
      <w:r w:rsidRPr="00B47074">
        <w:rPr>
          <w:rStyle w:val="Emphasis"/>
          <w:highlight w:val="cyan"/>
        </w:rPr>
        <w:t>commitment to</w:t>
      </w:r>
      <w:r w:rsidRPr="00B47074">
        <w:rPr>
          <w:rStyle w:val="Emphasis"/>
        </w:rPr>
        <w:t xml:space="preserve"> maintaining leadership and </w:t>
      </w:r>
      <w:r w:rsidRPr="00B47074">
        <w:rPr>
          <w:rStyle w:val="Emphasis"/>
          <w:highlight w:val="cyan"/>
        </w:rPr>
        <w:t>collaboration</w:t>
      </w:r>
      <w:r w:rsidRPr="00B47074">
        <w:rPr>
          <w:rStyle w:val="Emphasis"/>
        </w:rPr>
        <w:t xml:space="preserve"> </w:t>
      </w:r>
      <w:r w:rsidRPr="00B47074">
        <w:rPr>
          <w:rStyle w:val="Emphasis"/>
          <w:highlight w:val="cyan"/>
        </w:rPr>
        <w:t>in</w:t>
      </w:r>
      <w:r w:rsidRPr="00B47074">
        <w:rPr>
          <w:rStyle w:val="Emphasis"/>
        </w:rPr>
        <w:t xml:space="preserve"> the </w:t>
      </w:r>
      <w:r w:rsidRPr="00B47074">
        <w:rPr>
          <w:rStyle w:val="Emphasis"/>
          <w:highlight w:val="cyan"/>
        </w:rPr>
        <w:t>Arctic</w:t>
      </w:r>
      <w:r w:rsidRPr="00B47074">
        <w:rPr>
          <w:rStyle w:val="Emphasis"/>
        </w:rPr>
        <w:t xml:space="preserve"> region</w:t>
      </w:r>
      <w:r w:rsidRPr="00B47074">
        <w:rPr>
          <w:rStyle w:val="StyleUnderline"/>
        </w:rPr>
        <w:t>.</w:t>
      </w:r>
      <w:r w:rsidRPr="00B47074">
        <w:rPr>
          <w:sz w:val="16"/>
        </w:rPr>
        <w:t xml:space="preserve"> Companion legislation has been introduced in the Senate by Senator Lisa Murkowski (R-AK). This resolution follows Rep. Bera’s recent introduction of legislation to establish a permanent Ambassador-at-Large for Arctic Affairs within the U.S. Department of State</w:t>
      </w:r>
      <w:r w:rsidRPr="00B47074">
        <w:rPr>
          <w:rStyle w:val="StyleUnderline"/>
        </w:rPr>
        <w:t>, underscoring the need for consistent U.S. engagement as geopolitical tensions and climate challenges reshape the Arctic.</w:t>
      </w:r>
      <w:r>
        <w:rPr>
          <w:rStyle w:val="StyleUnderline"/>
        </w:rPr>
        <w:t xml:space="preserve"> </w:t>
      </w:r>
      <w:r w:rsidRPr="00B47074">
        <w:rPr>
          <w:sz w:val="16"/>
        </w:rPr>
        <w:t xml:space="preserve">“As an Arctic Nation, the </w:t>
      </w:r>
      <w:r w:rsidRPr="00B47074">
        <w:rPr>
          <w:rStyle w:val="StyleUnderline"/>
        </w:rPr>
        <w:t>United States must lead with science, diplomacy and cooperation to help shape the future of this critical region,</w:t>
      </w:r>
      <w:r w:rsidRPr="00B47074">
        <w:rPr>
          <w:sz w:val="16"/>
        </w:rPr>
        <w:t xml:space="preserve">” said Representative Bera. </w:t>
      </w:r>
      <w:r w:rsidRPr="00B47074">
        <w:rPr>
          <w:rStyle w:val="Emphasis"/>
        </w:rPr>
        <w:t xml:space="preserve">“The </w:t>
      </w:r>
      <w:r w:rsidRPr="00B47074">
        <w:rPr>
          <w:rStyle w:val="Emphasis"/>
          <w:highlight w:val="cyan"/>
        </w:rPr>
        <w:t>Arctic Council</w:t>
      </w:r>
      <w:r w:rsidRPr="00B47074">
        <w:rPr>
          <w:rStyle w:val="Emphasis"/>
        </w:rPr>
        <w:t xml:space="preserve"> remains one of the </w:t>
      </w:r>
      <w:r w:rsidRPr="00B47074">
        <w:rPr>
          <w:rStyle w:val="Emphasis"/>
          <w:highlight w:val="cyan"/>
        </w:rPr>
        <w:t>most effective forum</w:t>
      </w:r>
      <w:r w:rsidRPr="00B47074">
        <w:rPr>
          <w:rStyle w:val="Emphasis"/>
        </w:rPr>
        <w:t xml:space="preserve">s </w:t>
      </w:r>
      <w:r w:rsidRPr="00B47074">
        <w:rPr>
          <w:rStyle w:val="Emphasis"/>
          <w:highlight w:val="cyan"/>
        </w:rPr>
        <w:t>for</w:t>
      </w:r>
      <w:r w:rsidRPr="00B47074">
        <w:rPr>
          <w:rStyle w:val="Emphasis"/>
        </w:rPr>
        <w:t xml:space="preserve"> international </w:t>
      </w:r>
      <w:r w:rsidRPr="00B47074">
        <w:rPr>
          <w:rStyle w:val="Emphasis"/>
          <w:highlight w:val="cyan"/>
        </w:rPr>
        <w:t>collaboration</w:t>
      </w:r>
      <w:r w:rsidRPr="00B47074">
        <w:rPr>
          <w:rStyle w:val="Emphasis"/>
        </w:rPr>
        <w:t xml:space="preserve">, </w:t>
      </w:r>
      <w:r w:rsidRPr="00B47074">
        <w:rPr>
          <w:rStyle w:val="Emphasis"/>
          <w:highlight w:val="cyan"/>
        </w:rPr>
        <w:t>including Indigenous voices</w:t>
      </w:r>
      <w:r w:rsidRPr="00B47074">
        <w:rPr>
          <w:rStyle w:val="Emphasis"/>
        </w:rPr>
        <w:t>, scientific exchange and environmental stewardship.</w:t>
      </w:r>
      <w:r w:rsidRPr="00B47074">
        <w:rPr>
          <w:sz w:val="16"/>
        </w:rPr>
        <w:t xml:space="preserve"> </w:t>
      </w:r>
      <w:r w:rsidRPr="00B47074">
        <w:rPr>
          <w:rStyle w:val="StyleUnderline"/>
        </w:rPr>
        <w:t>As geopolitical competition and human activities in the region intensify, this resolution reaffirms America’s role as a steadfast partner in efforts to keep the Arctic a region of peace and stability.”</w:t>
      </w:r>
      <w:r>
        <w:rPr>
          <w:rStyle w:val="StyleUnderline"/>
        </w:rPr>
        <w:t xml:space="preserve"> </w:t>
      </w:r>
      <w:r w:rsidRPr="00B47074">
        <w:rPr>
          <w:rStyle w:val="StyleUnderline"/>
        </w:rPr>
        <w:t xml:space="preserve">The Arctic Council brings together the </w:t>
      </w:r>
      <w:r w:rsidRPr="00B47074">
        <w:rPr>
          <w:rStyle w:val="StyleUnderline"/>
          <w:highlight w:val="cyan"/>
        </w:rPr>
        <w:t>eight Arctic states</w:t>
      </w:r>
      <w:r w:rsidRPr="00B47074">
        <w:rPr>
          <w:sz w:val="16"/>
        </w:rPr>
        <w:t>—</w:t>
      </w:r>
      <w:r w:rsidRPr="00B47074">
        <w:rPr>
          <w:rStyle w:val="StyleUnderline"/>
        </w:rPr>
        <w:t>Canada, Denmark, Finland, Iceland, Norway, Russia, Sweden, and the United States—</w:t>
      </w:r>
      <w:r w:rsidRPr="00B47074">
        <w:rPr>
          <w:rStyle w:val="StyleUnderline"/>
          <w:highlight w:val="cyan"/>
        </w:rPr>
        <w:t>along with six</w:t>
      </w:r>
      <w:r w:rsidRPr="00B47074">
        <w:rPr>
          <w:rStyle w:val="StyleUnderline"/>
        </w:rPr>
        <w:t xml:space="preserve"> </w:t>
      </w:r>
      <w:r w:rsidRPr="00B47074">
        <w:rPr>
          <w:rStyle w:val="StyleUnderline"/>
          <w:highlight w:val="cyan"/>
        </w:rPr>
        <w:t>Indigenous</w:t>
      </w:r>
      <w:r w:rsidRPr="00B47074">
        <w:rPr>
          <w:rStyle w:val="StyleUnderline"/>
        </w:rPr>
        <w:t xml:space="preserve"> </w:t>
      </w:r>
      <w:r w:rsidRPr="00B47074">
        <w:rPr>
          <w:rStyle w:val="StyleUnderline"/>
          <w:highlight w:val="cyan"/>
        </w:rPr>
        <w:t>P</w:t>
      </w:r>
      <w:r w:rsidRPr="00B47074">
        <w:rPr>
          <w:rStyle w:val="StyleUnderline"/>
        </w:rPr>
        <w:t xml:space="preserve">ermanent </w:t>
      </w:r>
      <w:r w:rsidRPr="00B47074">
        <w:rPr>
          <w:rStyle w:val="StyleUnderline"/>
          <w:highlight w:val="cyan"/>
        </w:rPr>
        <w:t>P</w:t>
      </w:r>
      <w:r w:rsidRPr="00B47074">
        <w:rPr>
          <w:rStyle w:val="StyleUnderline"/>
        </w:rPr>
        <w:t xml:space="preserve">articipant </w:t>
      </w:r>
      <w:r w:rsidRPr="00B47074">
        <w:rPr>
          <w:rStyle w:val="StyleUnderline"/>
          <w:highlight w:val="cyan"/>
        </w:rPr>
        <w:t>o</w:t>
      </w:r>
      <w:r w:rsidRPr="00B47074">
        <w:rPr>
          <w:rStyle w:val="StyleUnderline"/>
        </w:rPr>
        <w:t>rganization</w:t>
      </w:r>
      <w:r w:rsidRPr="00B47074">
        <w:rPr>
          <w:rStyle w:val="StyleUnderline"/>
          <w:highlight w:val="cyan"/>
        </w:rPr>
        <w:t>s</w:t>
      </w:r>
      <w:r w:rsidRPr="00B47074">
        <w:rPr>
          <w:sz w:val="16"/>
        </w:rPr>
        <w:t xml:space="preserve">. The Council addresses pressing Arctic issues ranging from climate change and biodiversity to oil spill response and public health. </w:t>
      </w:r>
      <w:r w:rsidRPr="00B47074">
        <w:rPr>
          <w:rStyle w:val="Emphasis"/>
        </w:rPr>
        <w:t>“</w:t>
      </w:r>
      <w:r w:rsidRPr="00B47074">
        <w:rPr>
          <w:rStyle w:val="Emphasis"/>
          <w:highlight w:val="cyan"/>
        </w:rPr>
        <w:t>Deepening</w:t>
      </w:r>
      <w:r w:rsidRPr="00B47074">
        <w:rPr>
          <w:rStyle w:val="Emphasis"/>
        </w:rPr>
        <w:t xml:space="preserve"> our </w:t>
      </w:r>
      <w:r w:rsidRPr="00B47074">
        <w:rPr>
          <w:rStyle w:val="Emphasis"/>
          <w:highlight w:val="cyan"/>
        </w:rPr>
        <w:t>collaboration with Arctic Council</w:t>
      </w:r>
      <w:r w:rsidRPr="00B47074">
        <w:rPr>
          <w:rStyle w:val="Emphasis"/>
        </w:rPr>
        <w:t xml:space="preserve"> counterparts </w:t>
      </w:r>
      <w:r w:rsidRPr="00B47074">
        <w:rPr>
          <w:rStyle w:val="Emphasis"/>
          <w:highlight w:val="cyan"/>
        </w:rPr>
        <w:t>is essential to</w:t>
      </w:r>
      <w:r w:rsidRPr="00B47074">
        <w:rPr>
          <w:rStyle w:val="Emphasis"/>
        </w:rPr>
        <w:t xml:space="preserve"> </w:t>
      </w:r>
      <w:r w:rsidRPr="00B47074">
        <w:rPr>
          <w:rStyle w:val="Emphasis"/>
          <w:highlight w:val="cyan"/>
        </w:rPr>
        <w:t>maintaining strong leadership</w:t>
      </w:r>
      <w:r w:rsidRPr="00B47074">
        <w:rPr>
          <w:rStyle w:val="Emphasis"/>
        </w:rPr>
        <w:t xml:space="preserve"> and a unified approach to regional governance,”</w:t>
      </w:r>
      <w:r w:rsidRPr="00B47074">
        <w:rPr>
          <w:sz w:val="16"/>
        </w:rPr>
        <w:t xml:space="preserve"> said Rep. Mark Amodei. </w:t>
      </w:r>
      <w:r w:rsidRPr="00B47074">
        <w:rPr>
          <w:rStyle w:val="StyleUnderline"/>
        </w:rPr>
        <w:t xml:space="preserve">“In today’s evolving geopolitical landscape, </w:t>
      </w:r>
      <w:r w:rsidRPr="00B47074">
        <w:rPr>
          <w:rStyle w:val="Emphasis"/>
        </w:rPr>
        <w:t xml:space="preserve">our </w:t>
      </w:r>
      <w:r w:rsidRPr="00B47074">
        <w:rPr>
          <w:rStyle w:val="Emphasis"/>
          <w:highlight w:val="cyan"/>
        </w:rPr>
        <w:t>strategic presence</w:t>
      </w:r>
      <w:r w:rsidRPr="00B47074">
        <w:rPr>
          <w:rStyle w:val="Emphasis"/>
        </w:rPr>
        <w:t xml:space="preserve"> in the Arctic </w:t>
      </w:r>
      <w:r w:rsidRPr="00B47074">
        <w:rPr>
          <w:rStyle w:val="Emphasis"/>
          <w:highlight w:val="cyan"/>
        </w:rPr>
        <w:t>is</w:t>
      </w:r>
      <w:r w:rsidRPr="00B47074">
        <w:rPr>
          <w:rStyle w:val="Emphasis"/>
        </w:rPr>
        <w:t xml:space="preserve"> more </w:t>
      </w:r>
      <w:r w:rsidRPr="00B47074">
        <w:rPr>
          <w:rStyle w:val="Emphasis"/>
          <w:highlight w:val="cyan"/>
        </w:rPr>
        <w:t>critical</w:t>
      </w:r>
      <w:r w:rsidRPr="00B47074">
        <w:rPr>
          <w:rStyle w:val="Emphasis"/>
        </w:rPr>
        <w:t xml:space="preserve"> than ever </w:t>
      </w:r>
      <w:r w:rsidRPr="00B47074">
        <w:rPr>
          <w:rStyle w:val="Emphasis"/>
          <w:highlight w:val="cyan"/>
        </w:rPr>
        <w:t>to deter</w:t>
      </w:r>
      <w:r w:rsidRPr="00B47074">
        <w:rPr>
          <w:rStyle w:val="Emphasis"/>
        </w:rPr>
        <w:t xml:space="preserve"> </w:t>
      </w:r>
      <w:r w:rsidRPr="00B47074">
        <w:rPr>
          <w:rStyle w:val="Emphasis"/>
          <w:highlight w:val="cyan"/>
        </w:rPr>
        <w:t>adversarial threats</w:t>
      </w:r>
      <w:r w:rsidRPr="00B47074">
        <w:rPr>
          <w:rStyle w:val="StyleUnderline"/>
        </w:rPr>
        <w:t xml:space="preserve"> </w:t>
      </w:r>
      <w:r w:rsidRPr="00B47074">
        <w:rPr>
          <w:rStyle w:val="Emphasis"/>
          <w:highlight w:val="cyan"/>
        </w:rPr>
        <w:t>and defend</w:t>
      </w:r>
      <w:r w:rsidRPr="00B47074">
        <w:rPr>
          <w:rStyle w:val="Emphasis"/>
        </w:rPr>
        <w:t xml:space="preserve"> the </w:t>
      </w:r>
      <w:r w:rsidRPr="00B47074">
        <w:rPr>
          <w:rStyle w:val="Emphasis"/>
          <w:highlight w:val="cyan"/>
        </w:rPr>
        <w:t>national security</w:t>
      </w:r>
      <w:r w:rsidRPr="00B47074">
        <w:rPr>
          <w:rStyle w:val="Emphasis"/>
        </w:rPr>
        <w:t xml:space="preserve"> interests</w:t>
      </w:r>
      <w:r w:rsidRPr="00B47074">
        <w:rPr>
          <w:rStyle w:val="StyleUnderline"/>
        </w:rPr>
        <w:t xml:space="preserve"> of our nations.</w:t>
      </w:r>
      <w:r w:rsidRPr="00B47074">
        <w:rPr>
          <w:sz w:val="16"/>
        </w:rPr>
        <w:t xml:space="preserve"> I will continue to support legislation that reinforces stability and long-term engagement in the region.” “</w:t>
      </w:r>
      <w:r w:rsidRPr="00B47074">
        <w:rPr>
          <w:rStyle w:val="StyleUnderline"/>
        </w:rPr>
        <w:t xml:space="preserve">The Arctic represents a region of significant economic and geopolitical importance for the United States and the U.S. commitment to the Arctic Council helps strengthen our engagement in the region,” </w:t>
      </w:r>
      <w:r w:rsidRPr="00B47074">
        <w:rPr>
          <w:sz w:val="16"/>
        </w:rPr>
        <w:t>said Ranking Member Keating. “</w:t>
      </w:r>
      <w:r w:rsidRPr="00B47074">
        <w:rPr>
          <w:rStyle w:val="StyleUnderline"/>
        </w:rPr>
        <w:t xml:space="preserve">This resolution recognizes the key role the Arctic Council plays in fostering international cooperation, sustainable development, and environmental protection in the Arctic region and importantly </w:t>
      </w:r>
      <w:r w:rsidRPr="00B47074">
        <w:rPr>
          <w:rStyle w:val="Emphasis"/>
          <w:highlight w:val="cyan"/>
        </w:rPr>
        <w:t>reaffirm</w:t>
      </w:r>
      <w:r w:rsidRPr="00B47074">
        <w:rPr>
          <w:rStyle w:val="Emphasis"/>
        </w:rPr>
        <w:t>s</w:t>
      </w:r>
      <w:r w:rsidRPr="00B47074">
        <w:rPr>
          <w:rStyle w:val="Emphasis"/>
          <w:highlight w:val="cyan"/>
        </w:rPr>
        <w:t xml:space="preserve"> U.S. participation and leadership within the Council</w:t>
      </w:r>
      <w:r w:rsidRPr="00B47074">
        <w:rPr>
          <w:rStyle w:val="StyleUnderline"/>
        </w:rPr>
        <w:t>. I thank Representatives Bera and Amodei for their important leadership on this issue.”</w:t>
      </w:r>
    </w:p>
    <w:p w14:paraId="447E4B51" w14:textId="77777777" w:rsidR="004B5A1C" w:rsidRDefault="004B5A1C" w:rsidP="004B5A1C">
      <w:pPr>
        <w:pStyle w:val="Heading4"/>
      </w:pPr>
      <w:r>
        <w:t xml:space="preserve">Strong US influence in the Arctic Council prevents </w:t>
      </w:r>
      <w:proofErr w:type="gramStart"/>
      <w:r>
        <w:t>a</w:t>
      </w:r>
      <w:proofErr w:type="gramEnd"/>
      <w:r>
        <w:t xml:space="preserve"> RCA.</w:t>
      </w:r>
    </w:p>
    <w:p w14:paraId="3C1C29D5" w14:textId="77777777" w:rsidR="004B5A1C" w:rsidRDefault="004B5A1C" w:rsidP="004B5A1C">
      <w:pPr>
        <w:rPr>
          <w:sz w:val="12"/>
        </w:rPr>
      </w:pPr>
      <w:proofErr w:type="spellStart"/>
      <w:r w:rsidRPr="00F90D3E">
        <w:rPr>
          <w:rStyle w:val="Style13ptBold"/>
        </w:rPr>
        <w:t>Pechko</w:t>
      </w:r>
      <w:proofErr w:type="spellEnd"/>
      <w:r w:rsidRPr="00F90D3E">
        <w:rPr>
          <w:rStyle w:val="Style13ptBold"/>
        </w:rPr>
        <w:t xml:space="preserve"> 25</w:t>
      </w:r>
      <w:r w:rsidRPr="00F90D3E">
        <w:rPr>
          <w:sz w:val="12"/>
        </w:rPr>
        <w:t xml:space="preserve"> - Kiel </w:t>
      </w:r>
      <w:proofErr w:type="spellStart"/>
      <w:proofErr w:type="gramStart"/>
      <w:r w:rsidRPr="00F90D3E">
        <w:rPr>
          <w:sz w:val="12"/>
        </w:rPr>
        <w:t>Pechko</w:t>
      </w:r>
      <w:proofErr w:type="spellEnd"/>
      <w:r w:rsidRPr="00F90D3E">
        <w:rPr>
          <w:sz w:val="12"/>
        </w:rPr>
        <w:t xml:space="preserve">  </w:t>
      </w:r>
      <w:r>
        <w:rPr>
          <w:sz w:val="12"/>
        </w:rPr>
        <w:t>has</w:t>
      </w:r>
      <w:proofErr w:type="gramEnd"/>
      <w:r>
        <w:rPr>
          <w:sz w:val="12"/>
        </w:rPr>
        <w:t xml:space="preserve"> a masters from </w:t>
      </w:r>
      <w:r w:rsidRPr="00F90D3E">
        <w:rPr>
          <w:sz w:val="12"/>
        </w:rPr>
        <w:t>Seton Hall University's School of Diplomacy &amp; International Relations specializing in International Security and Europe. (1-7-2025; Rising Tensions and Shifting Strategies: The Evolving Dynamics of US Grand Strategy in the Arctic; 6-29-2025; Arctic Institute - Center for Circumpolar Security Studies; https://www.thearcticinstitute.org/rising-tensions-shifting-strategies-evolving-dynamics-us-grand-strategy-arctic/)</w:t>
      </w:r>
    </w:p>
    <w:p w14:paraId="1F7DAE31" w14:textId="77777777" w:rsidR="004B5A1C" w:rsidRPr="003E29F9" w:rsidRDefault="004B5A1C" w:rsidP="004B5A1C">
      <w:pPr>
        <w:rPr>
          <w:sz w:val="12"/>
        </w:rPr>
      </w:pPr>
      <w:r w:rsidRPr="003E29F9">
        <w:t>When engaging Russia, the US must present a strong deterrent while pursuing selective diplomatic efforts on shared concerns such as environmental protection and accident prevention. This balanced strategy, valuing both strength and diplomacy, is necessary to reduce the risk of miscalculations</w:t>
      </w:r>
      <w:r w:rsidRPr="003E29F9">
        <w:rPr>
          <w:rStyle w:val="StyleUnderline"/>
        </w:rPr>
        <w:t xml:space="preserve">. At the </w:t>
      </w:r>
      <w:r w:rsidRPr="003E29F9">
        <w:rPr>
          <w:rStyle w:val="StyleUnderline"/>
        </w:rPr>
        <w:lastRenderedPageBreak/>
        <w:t xml:space="preserve">same time, </w:t>
      </w:r>
      <w:r w:rsidRPr="000949DA">
        <w:rPr>
          <w:rStyle w:val="StyleUnderline"/>
          <w:highlight w:val="green"/>
        </w:rPr>
        <w:t>strengthening the US role in</w:t>
      </w:r>
      <w:r w:rsidRPr="003E29F9">
        <w:rPr>
          <w:rStyle w:val="StyleUnderline"/>
        </w:rPr>
        <w:t xml:space="preserve"> multilateral forums like </w:t>
      </w:r>
      <w:r w:rsidRPr="000949DA">
        <w:rPr>
          <w:rStyle w:val="StyleUnderline"/>
          <w:highlight w:val="green"/>
        </w:rPr>
        <w:t>the Arctic Council is essential to counter PRC’s</w:t>
      </w:r>
      <w:r w:rsidRPr="003E29F9">
        <w:rPr>
          <w:rStyle w:val="StyleUnderline"/>
        </w:rPr>
        <w:t xml:space="preserve"> </w:t>
      </w:r>
      <w:r w:rsidRPr="000949DA">
        <w:rPr>
          <w:rStyle w:val="StyleUnderline"/>
          <w:highlight w:val="green"/>
        </w:rPr>
        <w:t>influence</w:t>
      </w:r>
      <w:r w:rsidRPr="003E29F9">
        <w:rPr>
          <w:rStyle w:val="StyleUnderline"/>
        </w:rPr>
        <w:t xml:space="preserve"> </w:t>
      </w:r>
      <w:r w:rsidRPr="000949DA">
        <w:rPr>
          <w:rStyle w:val="StyleUnderline"/>
          <w:highlight w:val="green"/>
        </w:rPr>
        <w:t>and prevent it from gaining</w:t>
      </w:r>
      <w:r w:rsidRPr="003E29F9">
        <w:rPr>
          <w:rStyle w:val="StyleUnderline"/>
        </w:rPr>
        <w:t xml:space="preserve"> </w:t>
      </w:r>
      <w:r w:rsidRPr="000949DA">
        <w:rPr>
          <w:rStyle w:val="StyleUnderline"/>
          <w:highlight w:val="green"/>
        </w:rPr>
        <w:t>leverage as a</w:t>
      </w:r>
      <w:r w:rsidRPr="003E29F9">
        <w:rPr>
          <w:rStyle w:val="StyleUnderline"/>
        </w:rPr>
        <w:t xml:space="preserve"> self-proclaimed “</w:t>
      </w:r>
      <w:r w:rsidRPr="000949DA">
        <w:rPr>
          <w:rStyle w:val="StyleUnderline"/>
          <w:highlight w:val="green"/>
        </w:rPr>
        <w:t>near-Arctic</w:t>
      </w:r>
      <w:r w:rsidRPr="003E29F9">
        <w:rPr>
          <w:rStyle w:val="StyleUnderline"/>
        </w:rPr>
        <w:t xml:space="preserve">” </w:t>
      </w:r>
      <w:r w:rsidRPr="000949DA">
        <w:rPr>
          <w:rStyle w:val="StyleUnderline"/>
          <w:highlight w:val="green"/>
        </w:rPr>
        <w:t>stakeholder</w:t>
      </w:r>
      <w:r w:rsidRPr="000949DA">
        <w:rPr>
          <w:highlight w:val="green"/>
        </w:rPr>
        <w:t>.</w:t>
      </w:r>
      <w:r>
        <w:t xml:space="preserve"> </w:t>
      </w:r>
      <w:r w:rsidRPr="00F90D3E">
        <w:rPr>
          <w:rStyle w:val="StyleUnderline"/>
          <w:highlight w:val="green"/>
        </w:rPr>
        <w:t>Climate change will create</w:t>
      </w:r>
      <w:r w:rsidRPr="003E29F9">
        <w:rPr>
          <w:rStyle w:val="StyleUnderline"/>
        </w:rPr>
        <w:t xml:space="preserve"> shipping opportunities and natural resource access, accompanied by the potential for economic growth and </w:t>
      </w:r>
      <w:r w:rsidRPr="00F90D3E">
        <w:rPr>
          <w:rStyle w:val="StyleUnderline"/>
          <w:highlight w:val="green"/>
        </w:rPr>
        <w:t>strategic challenges</w:t>
      </w:r>
      <w:r w:rsidRPr="003E29F9">
        <w:t xml:space="preserve">. In navigating this evolving landscape, the </w:t>
      </w:r>
      <w:r w:rsidRPr="00F90D3E">
        <w:rPr>
          <w:rStyle w:val="StyleUnderline"/>
          <w:highlight w:val="green"/>
        </w:rPr>
        <w:t>US strives</w:t>
      </w:r>
      <w:r w:rsidRPr="003E29F9">
        <w:rPr>
          <w:rStyle w:val="StyleUnderline"/>
        </w:rPr>
        <w:t xml:space="preserve"> </w:t>
      </w:r>
      <w:r w:rsidRPr="00F90D3E">
        <w:rPr>
          <w:rStyle w:val="StyleUnderline"/>
          <w:highlight w:val="green"/>
        </w:rPr>
        <w:t>to balance energy, security, and environmental protection</w:t>
      </w:r>
      <w:r w:rsidRPr="003E29F9">
        <w:rPr>
          <w:rStyle w:val="StyleUnderline"/>
        </w:rPr>
        <w:t xml:space="preserve"> </w:t>
      </w:r>
      <w:r w:rsidRPr="00F90D3E">
        <w:rPr>
          <w:rStyle w:val="StyleUnderline"/>
          <w:highlight w:val="green"/>
        </w:rPr>
        <w:t>but conflicting interests complicate policy</w:t>
      </w:r>
      <w:r w:rsidRPr="003E29F9">
        <w:rPr>
          <w:rStyle w:val="StyleUnderline"/>
        </w:rPr>
        <w:t xml:space="preserve"> coherence</w:t>
      </w:r>
      <w:r w:rsidRPr="003E29F9">
        <w:t xml:space="preserve">. Political changes and stakeholder sentiment can significantly shape strategy, often resulting in abrupt shifts. </w:t>
      </w:r>
      <w:r w:rsidRPr="00F90D3E">
        <w:rPr>
          <w:rStyle w:val="StyleUnderline"/>
        </w:rPr>
        <w:t>Maintaining</w:t>
      </w:r>
      <w:r w:rsidRPr="003E29F9">
        <w:rPr>
          <w:rStyle w:val="StyleUnderline"/>
        </w:rPr>
        <w:t xml:space="preserve"> </w:t>
      </w:r>
      <w:r w:rsidRPr="00F90D3E">
        <w:rPr>
          <w:rStyle w:val="StyleUnderline"/>
        </w:rPr>
        <w:t>consistency is crucial, especially</w:t>
      </w:r>
      <w:r w:rsidRPr="003E29F9">
        <w:rPr>
          <w:rStyle w:val="StyleUnderline"/>
        </w:rPr>
        <w:t xml:space="preserve"> as environmental issues increasingly intersect with energy independence and </w:t>
      </w:r>
      <w:r w:rsidRPr="00F90D3E">
        <w:rPr>
          <w:rStyle w:val="StyleUnderline"/>
        </w:rPr>
        <w:t>national security</w:t>
      </w:r>
      <w:r w:rsidRPr="00F90D3E">
        <w:t>.</w:t>
      </w:r>
      <w:r>
        <w:t xml:space="preserve"> </w:t>
      </w:r>
      <w:r w:rsidRPr="003E29F9">
        <w:t xml:space="preserve">Security </w:t>
      </w:r>
      <w:r w:rsidRPr="00F90D3E">
        <w:t>remains central to US strategy, but vulnerabilities exist due to military and infrastructure gaps. Russia’s aggressive Arctic buildup contrasts</w:t>
      </w:r>
      <w:r w:rsidRPr="003E29F9">
        <w:t xml:space="preserve"> with the US’s limited fleet and infrastructure. The US relies on strengthening alliances, mainly through NATO, which Sweden now reinforces and Finland’s membership. Balancing defense, diplomacy, and coalition-building is vital to safeguarding US interests and Arctic stability. The US can shape the Arctic’s future through strategic investments and leadership, ensuring alignment between national security</w:t>
      </w:r>
      <w:r w:rsidRPr="003E29F9">
        <w:rPr>
          <w:rStyle w:val="StyleUnderline"/>
        </w:rPr>
        <w:t>, environmental, and economic goals.</w:t>
      </w:r>
      <w:r w:rsidRPr="00673670">
        <w:rPr>
          <w:rStyle w:val="StyleUnderline"/>
        </w:rPr>
        <w:t xml:space="preserve"> </w:t>
      </w:r>
      <w:r w:rsidRPr="003E29F9">
        <w:rPr>
          <w:rStyle w:val="StyleUnderline"/>
        </w:rPr>
        <w:t xml:space="preserve">Going forward, the 2024 DoD Arctic Strategy implements essential initiatives of the 2022 Arctic Strategy. </w:t>
      </w:r>
      <w:r w:rsidRPr="004A0A2B">
        <w:rPr>
          <w:rStyle w:val="StyleUnderline"/>
          <w:highlight w:val="green"/>
        </w:rPr>
        <w:t>It strengthens grand strategy by identifying the Arctic as a critical arena for power projection, alliance strengthening, climate adaptation, and resilience</w:t>
      </w:r>
      <w:r w:rsidRPr="004A0A2B">
        <w:rPr>
          <w:highlight w:val="green"/>
        </w:rPr>
        <w:t xml:space="preserve">. Its’ </w:t>
      </w:r>
      <w:r w:rsidRPr="004A0A2B">
        <w:rPr>
          <w:rStyle w:val="StyleUnderline"/>
          <w:highlight w:val="green"/>
        </w:rPr>
        <w:t>approach forms a cohesive response to</w:t>
      </w:r>
      <w:r w:rsidRPr="003E29F9">
        <w:t xml:space="preserve"> Russian aggression and build-up, </w:t>
      </w:r>
      <w:r w:rsidRPr="004A0A2B">
        <w:rPr>
          <w:rStyle w:val="StyleUnderline"/>
          <w:highlight w:val="green"/>
        </w:rPr>
        <w:t>PRC ambition, collaboration between Russia and PRC</w:t>
      </w:r>
      <w:r w:rsidRPr="003E29F9">
        <w:t>, the addition of Sweden and Finland to NATO and climate change. To that end, it supports improved Arctic capabilities, force readiness for high latitude operations, and deeper engagement with Allies.61)</w:t>
      </w:r>
      <w:r>
        <w:t xml:space="preserve"> </w:t>
      </w:r>
      <w:r w:rsidRPr="003E29F9">
        <w:t>Given adequate resources and a functioning joined-up government, the DoD strategy will help maintain stability and security in the Arctic.</w:t>
      </w:r>
      <w:r>
        <w:t xml:space="preserve"> </w:t>
      </w:r>
    </w:p>
    <w:p w14:paraId="3390512A" w14:textId="77777777" w:rsidR="004B5A1C" w:rsidRPr="00A168B4" w:rsidRDefault="004B5A1C" w:rsidP="004B5A1C">
      <w:pPr>
        <w:pStyle w:val="Heading4"/>
      </w:pPr>
      <w:r>
        <w:t xml:space="preserve">Strong Sino-Russian relations cause war </w:t>
      </w:r>
    </w:p>
    <w:p w14:paraId="4286770C" w14:textId="77777777" w:rsidR="004B5A1C" w:rsidRDefault="004B5A1C" w:rsidP="004B5A1C">
      <w:r w:rsidRPr="004B7ADD">
        <w:rPr>
          <w:rStyle w:val="Style13ptBold"/>
        </w:rPr>
        <w:t>Brands 25</w:t>
      </w:r>
      <w:r>
        <w:t xml:space="preserve">, PhD History, Professor @ the Johns Hopkins University School of Advanced International Studies. (Hal, 1-9-2025, "The looming Eurasian menace," The Washington Post, </w:t>
      </w:r>
      <w:hyperlink r:id="rId42" w:history="1">
        <w:r w:rsidRPr="00EE1BF1">
          <w:rPr>
            <w:rStyle w:val="Hyperlink"/>
          </w:rPr>
          <w:t>https://archive.ph/C6mna</w:t>
        </w:r>
      </w:hyperlink>
      <w:r>
        <w:t>)</w:t>
      </w:r>
    </w:p>
    <w:p w14:paraId="63C9EFE6" w14:textId="13C17480" w:rsidR="004B5A1C" w:rsidRPr="004B5A1C" w:rsidRDefault="004B5A1C" w:rsidP="004B5A1C">
      <w:pPr>
        <w:rPr>
          <w:sz w:val="16"/>
        </w:rPr>
      </w:pPr>
      <w:r w:rsidRPr="009E0951">
        <w:rPr>
          <w:rStyle w:val="Emphasis"/>
          <w:highlight w:val="cyan"/>
        </w:rPr>
        <w:t>China and Russia announced their “no limits” strategic partnership</w:t>
      </w:r>
      <w:r w:rsidRPr="009E0951">
        <w:rPr>
          <w:sz w:val="16"/>
        </w:rPr>
        <w:t xml:space="preserve"> just before Moscow launched its full-scale invasion of Ukraine. They mean, in Chinese President Xi Jinping’s words, </w:t>
      </w:r>
      <w:r w:rsidRPr="009E0951">
        <w:rPr>
          <w:rStyle w:val="StyleUnderline"/>
          <w:highlight w:val="cyan"/>
        </w:rPr>
        <w:t xml:space="preserve">to </w:t>
      </w:r>
      <w:r w:rsidRPr="009E0951">
        <w:rPr>
          <w:rStyle w:val="Emphasis"/>
          <w:highlight w:val="cyan"/>
        </w:rPr>
        <w:t>revolutionize the international system</w:t>
      </w:r>
      <w:r w:rsidRPr="009E0951">
        <w:rPr>
          <w:rStyle w:val="StyleUnderline"/>
        </w:rPr>
        <w:t xml:space="preserve"> by causing</w:t>
      </w:r>
      <w:r w:rsidRPr="009E0951">
        <w:rPr>
          <w:sz w:val="16"/>
        </w:rPr>
        <w:t xml:space="preserve"> “</w:t>
      </w:r>
      <w:r w:rsidRPr="009E0951">
        <w:rPr>
          <w:rStyle w:val="StyleUnderline"/>
          <w:highlight w:val="cyan"/>
        </w:rPr>
        <w:t>changes the likes of which we haven’t seen for 100 years.</w:t>
      </w:r>
      <w:r w:rsidRPr="009E0951">
        <w:rPr>
          <w:rStyle w:val="StyleUnderline"/>
        </w:rPr>
        <w:t>” Since that invasion, Russia and North Korea have sealed a formal military alliance</w:t>
      </w:r>
      <w:r w:rsidRPr="009E0951">
        <w:rPr>
          <w:sz w:val="16"/>
        </w:rPr>
        <w:t xml:space="preserve">; Russia and Iran have built a stronger defense partnership in which technology, weapons and know-how flow both ways. And since Oct. 7, 2023, </w:t>
      </w:r>
      <w:r w:rsidRPr="009E0951">
        <w:rPr>
          <w:rStyle w:val="StyleUnderline"/>
        </w:rPr>
        <w:t>Russia has provided targeting data and other assistance to the Houthis in Yemen, who have also acquired missiles and other means of mayhem from Tehran</w:t>
      </w:r>
      <w:r w:rsidRPr="009E0951">
        <w:rPr>
          <w:sz w:val="16"/>
        </w:rPr>
        <w:t>. Most of these relationships aren’t new, but all have grown rapidly in the hothouse global environment created by wars in Ukraine and the Middle East.</w:t>
      </w:r>
      <w:r w:rsidRPr="008719A5">
        <w:rPr>
          <w:sz w:val="16"/>
        </w:rPr>
        <w:t xml:space="preserve"> </w:t>
      </w:r>
      <w:r w:rsidRPr="009E0951">
        <w:rPr>
          <w:sz w:val="16"/>
        </w:rPr>
        <w:t>To be sure, there is no overarching multilateral alliance — no autocrats’ NATO. Mistrust among the illiberal powers remains pervasive. But their relationships constitute a cohering network of ties among states that are determined to wreck Pax Americana and command some of the most valuable strategic real estate on Earth. Western observers play down the autocrats’ pacts at their peril, because some of history’s greatest cataclysms have been caused by dysfunctional — yet profoundly destructive — alliances.</w:t>
      </w:r>
      <w:r w:rsidRPr="008719A5">
        <w:rPr>
          <w:sz w:val="16"/>
        </w:rPr>
        <w:t xml:space="preserve"> </w:t>
      </w:r>
      <w:r w:rsidRPr="009E0951">
        <w:rPr>
          <w:sz w:val="16"/>
        </w:rPr>
        <w:t>Nazi Germany, Fascist Italy and Imperial Japan never could have coexisted in the long run. But before World War II, their cooperation delivered devastating multiplier effects by destabilizing governments on several fronts at once. During the early Cold War, a wary alliance between Moscow and Beijing intensified the threats facing the free world. And whether the new autocratic pacts are love matches or marriages of convenience, they are having serious strategic effects.</w:t>
      </w:r>
      <w:r w:rsidRPr="008719A5">
        <w:rPr>
          <w:sz w:val="16"/>
        </w:rPr>
        <w:t xml:space="preserve"> </w:t>
      </w:r>
      <w:r w:rsidRPr="009E0951">
        <w:rPr>
          <w:sz w:val="16"/>
        </w:rPr>
        <w:t>(Juanjo Gasull for The Washington Post)</w:t>
      </w:r>
      <w:r w:rsidRPr="008719A5">
        <w:rPr>
          <w:sz w:val="16"/>
        </w:rPr>
        <w:t xml:space="preserve"> </w:t>
      </w:r>
      <w:r w:rsidRPr="009E0951">
        <w:rPr>
          <w:sz w:val="16"/>
        </w:rPr>
        <w:t>For one thing, these relationships encourage aggression by reducing its costs: A heavily sanctioned Russia has been able to continue its war in Ukraine thanks to the missiles, artillery shells, drones and troops it has received from Tehran and Pyongyang, and the economic succor it has gotten from Beijing. Likewise, the pacts increase the danger of war on some fronts by pacifying others: Putin can go all-out against Ukraine because he faces no threat from China, just as Xi can be bolder in the Pacific because he has a friendly Russia at his back. An autocratic peace within Eurasia encourages violent meddling around its margins.</w:t>
      </w:r>
      <w:r w:rsidRPr="008719A5">
        <w:rPr>
          <w:sz w:val="16"/>
        </w:rPr>
        <w:t xml:space="preserve"> </w:t>
      </w:r>
      <w:r w:rsidRPr="009E0951">
        <w:rPr>
          <w:sz w:val="16"/>
        </w:rPr>
        <w:t xml:space="preserve">Autocratic relationships also weaken Western pressure on individual regimes: Russia now shields Pyongyang from sanctions, while Tehran and Moscow develop illicit trade networks beyond U.S. reach. </w:t>
      </w:r>
      <w:r w:rsidRPr="009E0951">
        <w:rPr>
          <w:rStyle w:val="StyleUnderline"/>
          <w:highlight w:val="cyan"/>
        </w:rPr>
        <w:t>These relationships divide U.S. attention by creating trouble in several places</w:t>
      </w:r>
      <w:r w:rsidRPr="009E0951">
        <w:rPr>
          <w:rStyle w:val="StyleUnderline"/>
        </w:rPr>
        <w:t xml:space="preserve"> at once</w:t>
      </w:r>
      <w:r w:rsidRPr="009E0951">
        <w:rPr>
          <w:sz w:val="16"/>
        </w:rPr>
        <w:t>. Witness Washington’s agonizing debates over aid for Ukraine vs.</w:t>
      </w:r>
      <w:r w:rsidRPr="008719A5">
        <w:rPr>
          <w:sz w:val="16"/>
        </w:rPr>
        <w:t xml:space="preserve"> </w:t>
      </w:r>
      <w:hyperlink r:id="rId43" w:tgtFrame="_blank" w:history="1">
        <w:r w:rsidRPr="009E0951">
          <w:rPr>
            <w:rStyle w:val="Hyperlink"/>
          </w:rPr>
          <w:t>support for Taiwan</w:t>
        </w:r>
      </w:hyperlink>
      <w:r w:rsidRPr="009E0951">
        <w:rPr>
          <w:sz w:val="16"/>
        </w:rPr>
        <w:t>, over</w:t>
      </w:r>
      <w:r w:rsidRPr="008719A5">
        <w:rPr>
          <w:sz w:val="16"/>
        </w:rPr>
        <w:t xml:space="preserve"> </w:t>
      </w:r>
      <w:hyperlink r:id="rId44" w:tgtFrame="_blank" w:history="1">
        <w:r w:rsidRPr="009E0951">
          <w:rPr>
            <w:rStyle w:val="Hyperlink"/>
          </w:rPr>
          <w:t>hammering the Houthis</w:t>
        </w:r>
      </w:hyperlink>
      <w:r w:rsidRPr="008719A5">
        <w:rPr>
          <w:sz w:val="16"/>
        </w:rPr>
        <w:t xml:space="preserve"> </w:t>
      </w:r>
      <w:r w:rsidRPr="009E0951">
        <w:rPr>
          <w:sz w:val="16"/>
        </w:rPr>
        <w:t xml:space="preserve">vs. </w:t>
      </w:r>
      <w:r w:rsidRPr="009E0951">
        <w:rPr>
          <w:sz w:val="16"/>
        </w:rPr>
        <w:lastRenderedPageBreak/>
        <w:t>husbanding missiles for a war with China. Perhaps most fundamentally, autocratic ties are shifting the military balance.</w:t>
      </w:r>
      <w:r w:rsidRPr="008719A5">
        <w:rPr>
          <w:sz w:val="16"/>
        </w:rPr>
        <w:t xml:space="preserve"> </w:t>
      </w:r>
      <w:r w:rsidRPr="009E0951">
        <w:rPr>
          <w:sz w:val="16"/>
        </w:rPr>
        <w:t xml:space="preserve">Beijing’s record-breaking buildup has long involved purchases of Russian planes, missiles and air defenses. And </w:t>
      </w:r>
      <w:r w:rsidRPr="009E0951">
        <w:rPr>
          <w:rStyle w:val="Emphasis"/>
          <w:highlight w:val="cyan"/>
        </w:rPr>
        <w:t>Sino-Russian defense cooperation is only getting deeper</w:t>
      </w:r>
      <w:r w:rsidRPr="009E0951">
        <w:rPr>
          <w:rStyle w:val="StyleUnderline"/>
        </w:rPr>
        <w:t xml:space="preserve"> and more secretive as the </w:t>
      </w:r>
      <w:r w:rsidRPr="009E0951">
        <w:rPr>
          <w:rStyle w:val="StyleUnderline"/>
          <w:highlight w:val="cyan"/>
        </w:rPr>
        <w:t>two countries work together to build submarines, helicopters and other key capabilities</w:t>
      </w:r>
      <w:r w:rsidRPr="009E0951">
        <w:rPr>
          <w:rStyle w:val="StyleUnderline"/>
        </w:rPr>
        <w:t>.</w:t>
      </w:r>
      <w:r>
        <w:rPr>
          <w:rStyle w:val="StyleUnderline"/>
        </w:rPr>
        <w:t xml:space="preserve"> </w:t>
      </w:r>
      <w:r w:rsidRPr="009E0951">
        <w:rPr>
          <w:sz w:val="16"/>
        </w:rPr>
        <w:t>Across Eurasia, in fact, transnational production networks are emerging: Iranian-origin drones are being built in Russian defense plants, where North Korean workers reportedly labor. The autocratic arms trade is burgeoning, as Russia promises to sell state-of-the-art aircraft, air defenses and other advanced capabilities to its partners. Disruptive military innovation is accelerating, as North Korea receives Russian technology and know-how for its missile and satellite programs. These countries’ militaries are also learning from one another: Iran’s</w:t>
      </w:r>
      <w:r w:rsidRPr="008719A5">
        <w:rPr>
          <w:sz w:val="16"/>
        </w:rPr>
        <w:t xml:space="preserve"> </w:t>
      </w:r>
      <w:hyperlink r:id="rId45" w:tgtFrame="_blank" w:history="1">
        <w:r w:rsidRPr="009E0951">
          <w:rPr>
            <w:rStyle w:val="Hyperlink"/>
          </w:rPr>
          <w:t>missile and drone attack</w:t>
        </w:r>
      </w:hyperlink>
      <w:r w:rsidRPr="008719A5">
        <w:rPr>
          <w:sz w:val="16"/>
        </w:rPr>
        <w:t xml:space="preserve"> </w:t>
      </w:r>
      <w:r w:rsidRPr="009E0951">
        <w:rPr>
          <w:sz w:val="16"/>
        </w:rPr>
        <w:t>against Israel in April looked suspiciously similar to Russia’s previous strikes against Ukraine.</w:t>
      </w:r>
      <w:r w:rsidRPr="008719A5">
        <w:rPr>
          <w:sz w:val="16"/>
        </w:rPr>
        <w:t xml:space="preserve"> </w:t>
      </w:r>
      <w:r w:rsidRPr="009E0951">
        <w:rPr>
          <w:sz w:val="16"/>
        </w:rPr>
        <w:t>If the United States once served as the arsenal of democracy, a modern-day arsenal of autocracy is now taking shape. Russia, Iran, China and North Korea have already managed more defense-technological collaboration than</w:t>
      </w:r>
      <w:r w:rsidRPr="008719A5">
        <w:rPr>
          <w:sz w:val="16"/>
        </w:rPr>
        <w:t xml:space="preserve"> </w:t>
      </w:r>
      <w:hyperlink r:id="rId46" w:tgtFrame="_blank" w:history="1">
        <w:r w:rsidRPr="009E0951">
          <w:rPr>
            <w:rStyle w:val="Hyperlink"/>
          </w:rPr>
          <w:t>the Axis powers</w:t>
        </w:r>
      </w:hyperlink>
      <w:r w:rsidRPr="008719A5">
        <w:rPr>
          <w:sz w:val="16"/>
        </w:rPr>
        <w:t xml:space="preserve"> </w:t>
      </w:r>
      <w:r w:rsidRPr="009E0951">
        <w:rPr>
          <w:sz w:val="16"/>
        </w:rPr>
        <w:t>of the World War II era ever did. Even if they never come together in a full-fledged military alliance, they could still deepen their cooperation in dangerous ways.</w:t>
      </w:r>
      <w:r w:rsidRPr="008719A5">
        <w:rPr>
          <w:sz w:val="16"/>
        </w:rPr>
        <w:t xml:space="preserve"> </w:t>
      </w:r>
      <w:r w:rsidRPr="009E0951">
        <w:rPr>
          <w:sz w:val="16"/>
        </w:rPr>
        <w:t xml:space="preserve">For example, they could collaborate on more sensitive projects: Russia could support North Korea’s rapidly improving nuclear program or give Beijing its most advanced submarine-quieting technology. Putin could give the Houthis anti-ship cruise missiles to make their attacks more lethal. </w:t>
      </w:r>
      <w:r w:rsidRPr="009E0951">
        <w:rPr>
          <w:rStyle w:val="StyleUnderline"/>
          <w:highlight w:val="cyan"/>
        </w:rPr>
        <w:t>Russia and China could swap</w:t>
      </w:r>
      <w:r w:rsidRPr="009E0951">
        <w:rPr>
          <w:rStyle w:val="StyleUnderline"/>
        </w:rPr>
        <w:t xml:space="preserve"> </w:t>
      </w:r>
      <w:r w:rsidRPr="009E0951">
        <w:rPr>
          <w:rStyle w:val="StyleUnderline"/>
          <w:highlight w:val="cyan"/>
        </w:rPr>
        <w:t>insights on how to use nuclear threats to keep the United States from interfering as they</w:t>
      </w:r>
      <w:r w:rsidRPr="009E0951">
        <w:rPr>
          <w:rStyle w:val="StyleUnderline"/>
        </w:rPr>
        <w:t xml:space="preserve"> coerce or </w:t>
      </w:r>
      <w:r w:rsidRPr="009E0951">
        <w:rPr>
          <w:rStyle w:val="StyleUnderline"/>
          <w:highlight w:val="cyan"/>
        </w:rPr>
        <w:t>attack their neighbors</w:t>
      </w:r>
      <w:r w:rsidRPr="009E0951">
        <w:rPr>
          <w:rStyle w:val="StyleUnderline"/>
        </w:rPr>
        <w:t xml:space="preserve"> — precisely what Putin has done in Ukraine</w:t>
      </w:r>
      <w:r w:rsidRPr="009E0951">
        <w:rPr>
          <w:sz w:val="16"/>
        </w:rPr>
        <w:t xml:space="preserve">. Or perhaps </w:t>
      </w:r>
      <w:r w:rsidRPr="009E0951">
        <w:rPr>
          <w:rStyle w:val="StyleUnderline"/>
          <w:highlight w:val="cyan"/>
        </w:rPr>
        <w:t xml:space="preserve">these countries could find </w:t>
      </w:r>
      <w:r w:rsidRPr="009E0951">
        <w:rPr>
          <w:rStyle w:val="Emphasis"/>
          <w:highlight w:val="cyan"/>
        </w:rPr>
        <w:t>more dramatic ways to cooperate</w:t>
      </w:r>
      <w:r w:rsidRPr="009E0951">
        <w:rPr>
          <w:rStyle w:val="StyleUnderline"/>
          <w:highlight w:val="cyan"/>
        </w:rPr>
        <w:t xml:space="preserve"> in </w:t>
      </w:r>
      <w:r w:rsidRPr="009E0951">
        <w:rPr>
          <w:rStyle w:val="StyleUnderline"/>
        </w:rPr>
        <w:t xml:space="preserve">crisis or </w:t>
      </w:r>
      <w:r w:rsidRPr="009E0951">
        <w:rPr>
          <w:rStyle w:val="StyleUnderline"/>
          <w:highlight w:val="cyan"/>
        </w:rPr>
        <w:t>conflict</w:t>
      </w:r>
      <w:r w:rsidRPr="009E0951">
        <w:rPr>
          <w:rStyle w:val="StyleUnderline"/>
        </w:rPr>
        <w:t>.</w:t>
      </w:r>
      <w:r>
        <w:rPr>
          <w:rStyle w:val="StyleUnderline"/>
        </w:rPr>
        <w:t xml:space="preserve"> </w:t>
      </w:r>
      <w:r w:rsidRPr="009E0951">
        <w:rPr>
          <w:rStyle w:val="StyleUnderline"/>
          <w:highlight w:val="cyan"/>
        </w:rPr>
        <w:t>China and Russia are</w:t>
      </w:r>
      <w:r w:rsidRPr="009E0951">
        <w:rPr>
          <w:rStyle w:val="StyleUnderline"/>
        </w:rPr>
        <w:t xml:space="preserve"> </w:t>
      </w:r>
      <w:r w:rsidRPr="009E0951">
        <w:rPr>
          <w:rStyle w:val="StyleUnderline"/>
          <w:highlight w:val="cyan"/>
        </w:rPr>
        <w:t>already conducting military drills in potential conflict zones</w:t>
      </w:r>
      <w:r w:rsidRPr="009E0951">
        <w:rPr>
          <w:rStyle w:val="StyleUnderline"/>
        </w:rPr>
        <w:t xml:space="preserve"> from the Baltic Sea to the Western Pacific, </w:t>
      </w:r>
      <w:r w:rsidRPr="009E0951">
        <w:rPr>
          <w:rStyle w:val="StyleUnderline"/>
          <w:highlight w:val="cyan"/>
        </w:rPr>
        <w:t>signaling</w:t>
      </w:r>
      <w:r w:rsidRPr="009E0951">
        <w:rPr>
          <w:rStyle w:val="StyleUnderline"/>
        </w:rPr>
        <w:t xml:space="preserve"> </w:t>
      </w:r>
      <w:r w:rsidRPr="009E0951">
        <w:rPr>
          <w:rStyle w:val="StyleUnderline"/>
          <w:highlight w:val="cyan"/>
        </w:rPr>
        <w:t xml:space="preserve">that </w:t>
      </w:r>
      <w:r w:rsidRPr="009E0951">
        <w:rPr>
          <w:rStyle w:val="Emphasis"/>
          <w:highlight w:val="cyan"/>
        </w:rPr>
        <w:t>one illiberal power won’t sit on the sidelines as Washington fights another</w:t>
      </w:r>
      <w:r w:rsidRPr="009E0951">
        <w:rPr>
          <w:rStyle w:val="StyleUnderline"/>
        </w:rPr>
        <w:t>. Russia could aid China in a future conflict against the United States</w:t>
      </w:r>
      <w:r w:rsidRPr="009E0951">
        <w:rPr>
          <w:sz w:val="16"/>
        </w:rPr>
        <w:t xml:space="preserve"> by conducting cyberattacks that make it harder for America to mobilize. Or Putin could menace Europe by posturing his forces there while the Pentagon is preoccupied with a crisis in Asia. If any of this seems unlikely, just remember that </w:t>
      </w:r>
      <w:r w:rsidRPr="009E0951">
        <w:rPr>
          <w:rStyle w:val="StyleUnderline"/>
          <w:highlight w:val="cyan"/>
        </w:rPr>
        <w:t>Western observers have repeatedly been surprised</w:t>
      </w:r>
      <w:r w:rsidRPr="009E0951">
        <w:rPr>
          <w:rStyle w:val="StyleUnderline"/>
        </w:rPr>
        <w:t xml:space="preserve">, even shocked, </w:t>
      </w:r>
      <w:r w:rsidRPr="009E0951">
        <w:rPr>
          <w:rStyle w:val="StyleUnderline"/>
          <w:highlight w:val="cyan"/>
        </w:rPr>
        <w:t>by how far these relationships have already come</w:t>
      </w:r>
      <w:r w:rsidRPr="009E0951">
        <w:rPr>
          <w:rStyle w:val="StyleUnderline"/>
        </w:rPr>
        <w:t>.</w:t>
      </w:r>
      <w:r>
        <w:rPr>
          <w:rStyle w:val="StyleUnderline"/>
        </w:rPr>
        <w:t xml:space="preserve"> </w:t>
      </w:r>
      <w:r w:rsidRPr="009E0951">
        <w:rPr>
          <w:sz w:val="16"/>
        </w:rPr>
        <w:t>Meanwhile, closer ties among U.S. adversaries raise the odds that a war that starts in one place will spill into others. Recall that World War II began not as a global conflict but as a set of regional crises that gradually intensified and became inseparable — just as the United States’ Eurasian crises are becoming sharper, and more interwoven, today.</w:t>
      </w:r>
      <w:r w:rsidRPr="008719A5">
        <w:rPr>
          <w:sz w:val="16"/>
        </w:rPr>
        <w:t xml:space="preserve"> </w:t>
      </w:r>
      <w:r w:rsidRPr="009E0951">
        <w:rPr>
          <w:rStyle w:val="StyleUnderline"/>
        </w:rPr>
        <w:t xml:space="preserve">The </w:t>
      </w:r>
      <w:r w:rsidRPr="009E0951">
        <w:rPr>
          <w:rStyle w:val="StyleUnderline"/>
          <w:highlight w:val="cyan"/>
        </w:rPr>
        <w:t>U</w:t>
      </w:r>
      <w:r w:rsidRPr="009E0951">
        <w:rPr>
          <w:rStyle w:val="StyleUnderline"/>
        </w:rPr>
        <w:t xml:space="preserve">nited </w:t>
      </w:r>
      <w:r w:rsidRPr="009E0951">
        <w:rPr>
          <w:rStyle w:val="StyleUnderline"/>
          <w:highlight w:val="cyan"/>
        </w:rPr>
        <w:t>S</w:t>
      </w:r>
      <w:r w:rsidRPr="009E0951">
        <w:rPr>
          <w:rStyle w:val="StyleUnderline"/>
        </w:rPr>
        <w:t xml:space="preserve">tates </w:t>
      </w:r>
      <w:r w:rsidRPr="009E0951">
        <w:rPr>
          <w:rStyle w:val="StyleUnderline"/>
          <w:highlight w:val="cyan"/>
        </w:rPr>
        <w:t>is still struggling to adapt to this situation. Washington continues to see the world as being divided</w:t>
      </w:r>
      <w:r w:rsidRPr="009E0951">
        <w:rPr>
          <w:rStyle w:val="StyleUnderline"/>
        </w:rPr>
        <w:t xml:space="preserve"> </w:t>
      </w:r>
      <w:r w:rsidRPr="009E0951">
        <w:rPr>
          <w:rStyle w:val="StyleUnderline"/>
          <w:highlight w:val="cyan"/>
        </w:rPr>
        <w:t>into separate regions</w:t>
      </w:r>
      <w:r w:rsidRPr="009E0951">
        <w:rPr>
          <w:rStyle w:val="StyleUnderline"/>
        </w:rPr>
        <w:t>. This assumption is dangerously outdated.</w:t>
      </w:r>
      <w:r>
        <w:rPr>
          <w:rStyle w:val="StyleUnderline"/>
        </w:rPr>
        <w:t xml:space="preserve"> </w:t>
      </w:r>
      <w:r w:rsidRPr="009E0951">
        <w:rPr>
          <w:rStyle w:val="StyleUnderline"/>
        </w:rPr>
        <w:t>As the Eurasian axis coheres, individual crises take on global meaning. It might be fashionable to talk about pivoting away from Europe to focus on China</w:t>
      </w:r>
      <w:r w:rsidRPr="009E0951">
        <w:rPr>
          <w:sz w:val="16"/>
        </w:rPr>
        <w:t>. But one reason it would be so damaging if America abandons Ukraine, and Russia defeats it, is that this would be a victory for the larger autocratic coalition in its showdown with the democratic world.</w:t>
      </w:r>
    </w:p>
    <w:p w14:paraId="0A750738" w14:textId="77777777" w:rsidR="004B5A1C" w:rsidRDefault="004B5A1C" w:rsidP="004B5A1C">
      <w:pPr>
        <w:pStyle w:val="Heading3"/>
      </w:pPr>
      <w:r>
        <w:lastRenderedPageBreak/>
        <w:t>1NC --- Shell --- Science</w:t>
      </w:r>
    </w:p>
    <w:p w14:paraId="46A2B121" w14:textId="77777777" w:rsidR="004B5A1C" w:rsidRPr="00CF1DBC" w:rsidRDefault="004B5A1C" w:rsidP="004B5A1C"/>
    <w:p w14:paraId="6A722B42" w14:textId="77777777" w:rsidR="004B5A1C" w:rsidRPr="00EC25DC" w:rsidRDefault="004B5A1C" w:rsidP="004B5A1C"/>
    <w:p w14:paraId="38F26EE0" w14:textId="77777777" w:rsidR="004B5A1C" w:rsidRPr="00CF1DBC" w:rsidRDefault="004B5A1C" w:rsidP="004B5A1C">
      <w:pPr>
        <w:pStyle w:val="Heading4"/>
      </w:pPr>
      <w:r>
        <w:t xml:space="preserve">Plan: </w:t>
      </w:r>
      <w:r w:rsidRPr="00CF1DBC">
        <w:t xml:space="preserve">The United States federal government should enter prior, binding consultation with the </w:t>
      </w:r>
      <w:r>
        <w:t xml:space="preserve">Arctic Council </w:t>
      </w:r>
      <w:r w:rsidRPr="00CF1DBC">
        <w:t>over balancing [</w:t>
      </w:r>
      <w:r w:rsidRPr="00CF1DBC">
        <w:rPr>
          <w:highlight w:val="cyan"/>
        </w:rPr>
        <w:t>plan area</w:t>
      </w:r>
      <w:r w:rsidRPr="00CF1DBC">
        <w:t>].</w:t>
      </w:r>
    </w:p>
    <w:p w14:paraId="4794506E" w14:textId="77777777" w:rsidR="004B5A1C" w:rsidRDefault="004B5A1C" w:rsidP="004B5A1C">
      <w:pPr>
        <w:pStyle w:val="Heading4"/>
      </w:pPr>
      <w:r>
        <w:t>Proposing the plan to the arctic council is key to rebuild relations with Russia and ensures the council’s revitalization.</w:t>
      </w:r>
    </w:p>
    <w:p w14:paraId="1FDE69A0" w14:textId="77777777" w:rsidR="004B5A1C" w:rsidRPr="00062735" w:rsidRDefault="004B5A1C" w:rsidP="004B5A1C">
      <w:r>
        <w:t xml:space="preserve">Carol </w:t>
      </w:r>
      <w:r w:rsidRPr="00AF3D32">
        <w:rPr>
          <w:rStyle w:val="Style13ptBold"/>
        </w:rPr>
        <w:t>Dyck,</w:t>
      </w:r>
      <w:r>
        <w:t xml:space="preserve"> 20</w:t>
      </w:r>
      <w:r w:rsidRPr="00AF3D32">
        <w:rPr>
          <w:rStyle w:val="Style13ptBold"/>
        </w:rPr>
        <w:t>24</w:t>
      </w:r>
      <w:r>
        <w:t xml:space="preserve"> – doctoral student Western University, Faculty of Law “On thin ice: The Arctic Council’s uncertain future” Marine Policy Volume 163, May 2024, </w:t>
      </w:r>
      <w:hyperlink r:id="rId47" w:history="1">
        <w:r w:rsidRPr="007B2771">
          <w:rPr>
            <w:rStyle w:val="Hyperlink"/>
          </w:rPr>
          <w:t>https://www.sciencedirect.com/science/article/pii/S0308597X24000587</w:t>
        </w:r>
      </w:hyperlink>
      <w:r>
        <w:t xml:space="preserve">  // </w:t>
      </w:r>
      <w:proofErr w:type="spellStart"/>
      <w:r>
        <w:t>adam</w:t>
      </w:r>
      <w:proofErr w:type="spellEnd"/>
    </w:p>
    <w:p w14:paraId="3286D48D" w14:textId="77777777" w:rsidR="004B5A1C" w:rsidRPr="009E6862" w:rsidRDefault="004B5A1C" w:rsidP="004B5A1C">
      <w:pPr>
        <w:rPr>
          <w:sz w:val="16"/>
        </w:rPr>
      </w:pPr>
      <w:r w:rsidRPr="009E6862">
        <w:rPr>
          <w:sz w:val="16"/>
        </w:rPr>
        <w:t xml:space="preserve">Since 1996, the </w:t>
      </w:r>
      <w:r w:rsidRPr="009E6862">
        <w:rPr>
          <w:highlight w:val="cyan"/>
          <w:u w:val="single"/>
        </w:rPr>
        <w:t>Arctic Council</w:t>
      </w:r>
      <w:r w:rsidRPr="009E6862">
        <w:rPr>
          <w:sz w:val="16"/>
        </w:rPr>
        <w:t xml:space="preserve"> has </w:t>
      </w:r>
      <w:r w:rsidRPr="009E6862">
        <w:rPr>
          <w:highlight w:val="cyan"/>
          <w:u w:val="single"/>
        </w:rPr>
        <w:t>served as a critical forum</w:t>
      </w:r>
      <w:r w:rsidRPr="00062735">
        <w:rPr>
          <w:u w:val="single"/>
        </w:rPr>
        <w:t xml:space="preserve"> through </w:t>
      </w:r>
      <w:r w:rsidRPr="009E6862">
        <w:rPr>
          <w:highlight w:val="cyan"/>
          <w:u w:val="single"/>
        </w:rPr>
        <w:t>which Arctic States</w:t>
      </w:r>
      <w:r w:rsidRPr="009E6862">
        <w:rPr>
          <w:sz w:val="16"/>
          <w:highlight w:val="cyan"/>
        </w:rPr>
        <w:t xml:space="preserve"> </w:t>
      </w:r>
      <w:r w:rsidRPr="009E6862">
        <w:rPr>
          <w:highlight w:val="cyan"/>
          <w:u w:val="single"/>
        </w:rPr>
        <w:t>have collaborated</w:t>
      </w:r>
      <w:r w:rsidRPr="009E6862">
        <w:rPr>
          <w:sz w:val="16"/>
        </w:rPr>
        <w:t xml:space="preserve"> </w:t>
      </w:r>
      <w:r w:rsidRPr="009E6862">
        <w:rPr>
          <w:highlight w:val="cyan"/>
          <w:u w:val="single"/>
        </w:rPr>
        <w:t>on common concerns</w:t>
      </w:r>
      <w:r w:rsidRPr="009E6862">
        <w:rPr>
          <w:sz w:val="16"/>
        </w:rPr>
        <w:t xml:space="preserve"> affecting the North. The </w:t>
      </w:r>
      <w:r w:rsidRPr="00062735">
        <w:rPr>
          <w:u w:val="single"/>
        </w:rPr>
        <w:t>consensus-based structure</w:t>
      </w:r>
      <w:r w:rsidRPr="009E6862">
        <w:rPr>
          <w:sz w:val="16"/>
        </w:rPr>
        <w:t xml:space="preserve"> of the Council, set apart from high politics, </w:t>
      </w:r>
      <w:r w:rsidRPr="00062735">
        <w:rPr>
          <w:u w:val="single"/>
        </w:rPr>
        <w:t>created the conditions for continued peaceful relations even as tensions flared far from the Arctic Circle</w:t>
      </w:r>
      <w:r w:rsidRPr="009E6862">
        <w:rPr>
          <w:sz w:val="16"/>
        </w:rPr>
        <w:t xml:space="preserve">. </w:t>
      </w:r>
      <w:r w:rsidRPr="00062735">
        <w:rPr>
          <w:u w:val="single"/>
        </w:rPr>
        <w:t>With the Russian invasion of Ukraine and</w:t>
      </w:r>
      <w:r w:rsidRPr="009E6862">
        <w:rPr>
          <w:sz w:val="16"/>
        </w:rPr>
        <w:t xml:space="preserve"> the </w:t>
      </w:r>
      <w:r w:rsidRPr="00062735">
        <w:rPr>
          <w:u w:val="single"/>
        </w:rPr>
        <w:t>subsequent pause in Arctic Council activities, the future of this “high level forum” came into question</w:t>
      </w:r>
      <w:r w:rsidRPr="009E6862">
        <w:rPr>
          <w:sz w:val="16"/>
        </w:rPr>
        <w:t xml:space="preserve">. The ongoing Ukraine War threatens to unravel the goodwill of the past quarter century, potentially undercutting the Arctic Council as the preeminent channel for Arctic governance at a time when environmental and geopolitical stressors necessitate greater cooperation, not less. As </w:t>
      </w:r>
      <w:r w:rsidRPr="009E6862">
        <w:rPr>
          <w:highlight w:val="cyan"/>
          <w:u w:val="single"/>
        </w:rPr>
        <w:t>a now isolated</w:t>
      </w:r>
      <w:r w:rsidRPr="00062735">
        <w:rPr>
          <w:u w:val="single"/>
        </w:rPr>
        <w:t xml:space="preserve"> </w:t>
      </w:r>
      <w:r w:rsidRPr="009E6862">
        <w:rPr>
          <w:highlight w:val="cyan"/>
          <w:u w:val="single"/>
        </w:rPr>
        <w:t>Russia</w:t>
      </w:r>
      <w:r w:rsidRPr="009E6862">
        <w:rPr>
          <w:sz w:val="16"/>
          <w:highlight w:val="cyan"/>
        </w:rPr>
        <w:t xml:space="preserve"> </w:t>
      </w:r>
      <w:r w:rsidRPr="009E6862">
        <w:rPr>
          <w:highlight w:val="cyan"/>
          <w:u w:val="single"/>
        </w:rPr>
        <w:t>seeks new partnerships</w:t>
      </w:r>
      <w:r w:rsidRPr="00062735">
        <w:rPr>
          <w:u w:val="single"/>
        </w:rPr>
        <w:t xml:space="preserve"> </w:t>
      </w:r>
      <w:r w:rsidRPr="009E6862">
        <w:rPr>
          <w:highlight w:val="cyan"/>
          <w:u w:val="single"/>
        </w:rPr>
        <w:t>with “friendly” States</w:t>
      </w:r>
      <w:r w:rsidRPr="00062735">
        <w:rPr>
          <w:u w:val="single"/>
        </w:rPr>
        <w:t xml:space="preserve"> for Arctic missions, the </w:t>
      </w:r>
      <w:r w:rsidRPr="009E6862">
        <w:rPr>
          <w:b/>
          <w:bCs/>
          <w:highlight w:val="cyan"/>
          <w:u w:val="single"/>
        </w:rPr>
        <w:t>threat of an Arctic divided between East and West grows</w:t>
      </w:r>
      <w:r w:rsidRPr="009E6862">
        <w:rPr>
          <w:sz w:val="16"/>
        </w:rPr>
        <w:t xml:space="preserve">. With accelerating loss of sea-ice due to climate change, </w:t>
      </w:r>
      <w:proofErr w:type="gramStart"/>
      <w:r w:rsidRPr="009E6862">
        <w:rPr>
          <w:sz w:val="16"/>
        </w:rPr>
        <w:t>opening up</w:t>
      </w:r>
      <w:proofErr w:type="gramEnd"/>
      <w:r w:rsidRPr="009E6862">
        <w:rPr>
          <w:sz w:val="16"/>
        </w:rPr>
        <w:t xml:space="preserve"> the Arctic to greater resource exploitation and shipping, animosity in the North will further threaten this fragile ecosystem. This paper proposes </w:t>
      </w:r>
      <w:r w:rsidRPr="00837589">
        <w:rPr>
          <w:sz w:val="16"/>
        </w:rPr>
        <w:t>a return to the founding ethos of cooperation through science diplomacy to rebuild strained relationships and prevent further fracturing of the Arctic Council.</w:t>
      </w:r>
    </w:p>
    <w:p w14:paraId="7994EC40" w14:textId="77777777" w:rsidR="004B5A1C" w:rsidRPr="009E6862" w:rsidRDefault="004B5A1C" w:rsidP="004B5A1C">
      <w:pPr>
        <w:rPr>
          <w:sz w:val="16"/>
        </w:rPr>
      </w:pPr>
      <w:r w:rsidRPr="009E6862">
        <w:rPr>
          <w:sz w:val="16"/>
        </w:rPr>
        <w:t>1. Introduction</w:t>
      </w:r>
    </w:p>
    <w:p w14:paraId="61385AF2" w14:textId="77777777" w:rsidR="004B5A1C" w:rsidRPr="009E6862" w:rsidRDefault="004B5A1C" w:rsidP="004B5A1C">
      <w:pPr>
        <w:rPr>
          <w:sz w:val="16"/>
        </w:rPr>
      </w:pPr>
      <w:r w:rsidRPr="009E6862">
        <w:rPr>
          <w:sz w:val="16"/>
        </w:rPr>
        <w:t>Since 1996, the Arctic Council has served as the conduit through which Arctic issues are largely handled. While the Council's focus lies in environmental protection and sustainable development, the dialogue that it has facilitated between the Arctic States has contributed to ongoing peaceful relations in the region during the post-Cold War period. Even as East-West tensions rose during the Crimea conflict in 2014 and the Syrian civil war, the Arctic States continued to collaborate on research projects and efforts to create regulations and standards on fishing, shipping, and other key issues. Indeed, the Council’s success at facilitating peaceful dialogue has earned it multiple nominations for a Nobel Peace Prize, most recently in February 2022.</w:t>
      </w:r>
    </w:p>
    <w:p w14:paraId="4A05CDF4" w14:textId="77777777" w:rsidR="004B5A1C" w:rsidRPr="009E6862" w:rsidRDefault="004B5A1C" w:rsidP="004B5A1C">
      <w:pPr>
        <w:rPr>
          <w:sz w:val="16"/>
        </w:rPr>
      </w:pPr>
      <w:r w:rsidRPr="009E6862">
        <w:rPr>
          <w:sz w:val="16"/>
        </w:rPr>
        <w:t xml:space="preserve">Shortly after that nomination, a crisis far from the Arctic threatened the future of the Arctic Council. When Russia invaded Ukraine in February 2022, the seven remaining Arctic States announced an immediate pause of all Arctic Council work. Months passed with only limited operations.1 The spillover of the Ukraine war to the Arctic has raised several urgent questions regarding the future of the Arctic Council and Arctic governance in general. It remains unclear when, or even if, relations can resume normally after this most recent crisis, as Senior Arctic Officials and others take stock of the situation and assess the best path forward. Even before February 2022, tension between Arctic and non-Arctic States had been building as the latter sought greater influence over Arctic </w:t>
      </w:r>
      <w:proofErr w:type="gramStart"/>
      <w:r w:rsidRPr="009E6862">
        <w:rPr>
          <w:sz w:val="16"/>
        </w:rPr>
        <w:t>policy-making</w:t>
      </w:r>
      <w:proofErr w:type="gramEnd"/>
      <w:r w:rsidRPr="009E6862">
        <w:rPr>
          <w:sz w:val="16"/>
        </w:rPr>
        <w:t>. Now, the strained geopolitical environment along with ecological stressors put into strong relief weaknesses of the Arctic Council that limit its ability to maintain peace, manage emerging industries and satisfy demands for more inclusive Arctic governance.</w:t>
      </w:r>
    </w:p>
    <w:p w14:paraId="5BBAF3E3" w14:textId="77777777" w:rsidR="004B5A1C" w:rsidRPr="009E6862" w:rsidRDefault="004B5A1C" w:rsidP="004B5A1C">
      <w:pPr>
        <w:rPr>
          <w:sz w:val="16"/>
        </w:rPr>
      </w:pPr>
      <w:r w:rsidRPr="009E6862">
        <w:rPr>
          <w:sz w:val="16"/>
        </w:rPr>
        <w:t xml:space="preserve">The Council’s future is precarious; its absence would leave a significant void, with far reaching consequences for Northern inhabitants, and the regional and global environment. This paper will contend that, to move forward, the Arctic States and other stakeholders need to return to the core principles of the Arctic Council and its predecessor - the Arctic Environmental Protection Strategy - to rebuild trust and cooperation. Science diplomacy could serve as the catalyst to bring the Arctic States together again, with a shared goal of increasing knowledge of Arctic systems and </w:t>
      </w:r>
      <w:proofErr w:type="gramStart"/>
      <w:r w:rsidRPr="009E6862">
        <w:rPr>
          <w:sz w:val="16"/>
        </w:rPr>
        <w:t>species, and</w:t>
      </w:r>
      <w:proofErr w:type="gramEnd"/>
      <w:r w:rsidRPr="009E6862">
        <w:rPr>
          <w:sz w:val="16"/>
        </w:rPr>
        <w:t xml:space="preserve"> protecting this fragile environment before intensifying stressors cause irreparable damage to the region.</w:t>
      </w:r>
    </w:p>
    <w:p w14:paraId="2E2B3B09" w14:textId="77777777" w:rsidR="004B5A1C" w:rsidRPr="009E6862" w:rsidRDefault="004B5A1C" w:rsidP="004B5A1C">
      <w:pPr>
        <w:rPr>
          <w:sz w:val="16"/>
        </w:rPr>
      </w:pPr>
      <w:r w:rsidRPr="009E6862">
        <w:rPr>
          <w:sz w:val="16"/>
        </w:rPr>
        <w:t>2. History of the Arctic Council: science, diplomacy and cooperation</w:t>
      </w:r>
    </w:p>
    <w:p w14:paraId="4B848D81" w14:textId="77777777" w:rsidR="004B5A1C" w:rsidRPr="009E6862" w:rsidRDefault="004B5A1C" w:rsidP="004B5A1C">
      <w:pPr>
        <w:rPr>
          <w:sz w:val="16"/>
        </w:rPr>
      </w:pPr>
      <w:r w:rsidRPr="009E6862">
        <w:rPr>
          <w:sz w:val="16"/>
        </w:rPr>
        <w:t xml:space="preserve">Since the end of the Cold War, narratives of the Arctic have highlighted “Arctic exceptionalism”. Despite armed conflicts, rising tensions and jockeying for political and economic power prevalent in other areas of the globe, the Arctic remained largely unaffected. This vision of a peaceful Arctic is relatively new. During the Cold War, military alliances carved up the Arctic, with security infrastructure strategically placed in the territories of coastal Arctic States. Demilitarization and interstate cooperation were unthinkable. Apart from the collaborative success of </w:t>
      </w:r>
      <w:r w:rsidRPr="009E6862">
        <w:rPr>
          <w:sz w:val="16"/>
        </w:rPr>
        <w:lastRenderedPageBreak/>
        <w:t>the 1973 Agreement on the Conservation of Polar Bears, “the members of the two alliance systems stared warily across the pole at one another and saw only adversaries rather than potential partners.”2; Mistrust between the Arctic States, especially the United States and the Soviet Union, pervaded Arctic politics.</w:t>
      </w:r>
    </w:p>
    <w:p w14:paraId="37356169" w14:textId="77777777" w:rsidR="004B5A1C" w:rsidRPr="009E6862" w:rsidRDefault="004B5A1C" w:rsidP="004B5A1C">
      <w:pPr>
        <w:rPr>
          <w:sz w:val="16"/>
        </w:rPr>
      </w:pPr>
      <w:r w:rsidRPr="009E6862">
        <w:rPr>
          <w:sz w:val="16"/>
        </w:rPr>
        <w:t>When former President of the Soviet Union Mikhail Gorbachev came to power in 1985, he sought to establish a détente with the West. In 1987, as NATO States were building up their military infrastructure in the Arctic, he delivered a pivotal speech in Murmansk, where he declared, “Let the North of the globe, the Arctic, become a zone of peace”.3 He noted that “scientific exploration of the Arctic is of immense importance for the whole of mankind”, and called on Arctic States to come together to create a plan to protect Arctic lands and waters. Gorbachev hoped to expand collaborative research efforts and knowledge sharing by building on the scientific exchange already occurring between Russia and Canada.4 Gorbachev’s speech was the initial step towards abandoning entrenched Cold War suspicion-based policies to advance regional governance in the Arctic. Two years later, on a formal visit to the Soviet Union, former Canadian Prime Minister Brian Mulroney celebrated the success of the Canadian-Soviet research partnership and expressed hope that “this nascent multilateral environmental and scientific cooperation become more broadly based to cover the full range of economic and social issues,”5; demonstrating how science diplomacy could lead to work in wider areas of mutual benefit.</w:t>
      </w:r>
    </w:p>
    <w:p w14:paraId="15E6C0EE" w14:textId="77777777" w:rsidR="004B5A1C" w:rsidRPr="009E6862" w:rsidRDefault="004B5A1C" w:rsidP="004B5A1C">
      <w:pPr>
        <w:rPr>
          <w:sz w:val="16"/>
        </w:rPr>
      </w:pPr>
      <w:r w:rsidRPr="009E6862">
        <w:rPr>
          <w:sz w:val="16"/>
        </w:rPr>
        <w:t>During this time, Finland also raised concerns about air, water and soil pollution originating from the Soviet Union. The 1986 Chernobyl disaster reaffirmed these fears and brought the Arctic States together to address transboundary pollution and contamination in the North. Efforts to establish an environmental monitoring regime for the Arctic began in 1989, culminating in the 1991 Ministerial Declaration in Rovaniemi, Finland, which created the Arctic Environmental Protection Strategy (AEPS).6 However, Canada, following on Mulroney’s Leningrad speech, lobbied the Arctic States to create an Arctic organization that would go beyond science and knowledge exchange to address economic concerns and demilitarization of the Arctic. Canada sought an organization that would have an autonomous chair, secretariat, and budget. Despite the end of the Cold War, the United States pushed back against Canada’s proposal which ran counter to its military-oriented approach to the Arctic.7 Having just agreed to the AEPS, the American government saw no benefit in another Arctic organization, with a permanent headquarters and staff and a wider mandate beyond scientific research. In the end, significant concessions were made to ensure American involvement in the Arctic Council.</w:t>
      </w:r>
    </w:p>
    <w:p w14:paraId="50841E63" w14:textId="77777777" w:rsidR="004B5A1C" w:rsidRPr="009E6862" w:rsidRDefault="004B5A1C" w:rsidP="004B5A1C">
      <w:pPr>
        <w:rPr>
          <w:sz w:val="16"/>
        </w:rPr>
      </w:pPr>
      <w:r w:rsidRPr="009E6862">
        <w:rPr>
          <w:sz w:val="16"/>
        </w:rPr>
        <w:t>The resulting Arctic Council differed greatly from Canada’s original vision. The Council arose not from a treaty but rather a Ministerial Declaration signed in Ottawa - the Ottawa Declaration - on September 19, 1996.8 As a “high level forum” designed to further “cooperation, coordination and interaction among Arctic States”,9 the Council may not issue binding regulations. This format fit with the American idea that the Council would periodically meet to share ideas, but not issue formal decisions.10 Most notably, the Ottawa Declaration specifically states that “[t]he Arctic Council should not deal with matters related to military security.”11; Consequently, the Council engages exclusively in soft power issues tied to environmental protection and sustainable development.12 Critically, science continued to be the unifying core of the Arctic Council’s existence.</w:t>
      </w:r>
    </w:p>
    <w:p w14:paraId="778E9115" w14:textId="77777777" w:rsidR="004B5A1C" w:rsidRPr="009E6862" w:rsidRDefault="004B5A1C" w:rsidP="004B5A1C">
      <w:pPr>
        <w:rPr>
          <w:sz w:val="16"/>
        </w:rPr>
      </w:pPr>
      <w:r w:rsidRPr="009E6862">
        <w:rPr>
          <w:sz w:val="16"/>
        </w:rPr>
        <w:t>The Council’s inability to propose more than non-binding recommendations in fact boosted its capacity to successfully influence the creation of international law. Its less formal setting allowed a variety of stakeholders to convene, without the constraints of high-level diplomacy, to delve into topics of common concern and “hammer out the terms of agreements”.13 By channeling its efforts into cooperative projects to produce high caliber environmental assessments, the Council could alert the global community to emerging issues and thus initiate policy action. Indeed, its production of quality scientific reports is widely viewed as its most effective work.14 Over the past decade, as the Council highlighted the challenges facing a rapidly changing Arctic, it has been instrumental in furthering policies to regulate activities in the marine environment. The Nuuk Declaration from the Seventh Ministerial Meeting of the Arctic Council in May 2011 celebrated the first legally binding agreement “under the auspices” of the Arctic Council - the Agreement on Cooperation in Aeronautical and Maritime Search and Rescue in the Arctic (Arctic SAR Agreement).15 In addition, the Arctic Council played a central role in the 2013 Agreement on Arctic Marine Oil Pollution Preparedness and Response, while the Protection of the Arctic Marine Environment (PAME) Working Group’s 2009 Arctic Marine Shipping Assessment contributed to the creation of the International Maritime Organization’s 2017 International Code for Ships Operating in Polar Waters (Polar Code).16 Thus, though the Arctic Council possesses limited authority, over the course of its existence, this consensus-based organization has evolved to become the preeminent actor in Arctic issues and demonstrated its ability to influence Arctic governance on a grand scale.</w:t>
      </w:r>
    </w:p>
    <w:p w14:paraId="3360B9A8" w14:textId="77777777" w:rsidR="004B5A1C" w:rsidRPr="009E6862" w:rsidRDefault="004B5A1C" w:rsidP="004B5A1C">
      <w:pPr>
        <w:rPr>
          <w:sz w:val="16"/>
        </w:rPr>
      </w:pPr>
      <w:r w:rsidRPr="009E6862">
        <w:rPr>
          <w:sz w:val="16"/>
        </w:rPr>
        <w:t>3. The temporary suspension of Arctic Council operations</w:t>
      </w:r>
    </w:p>
    <w:p w14:paraId="20BF3295" w14:textId="77777777" w:rsidR="004B5A1C" w:rsidRPr="009E6862" w:rsidRDefault="004B5A1C" w:rsidP="004B5A1C">
      <w:pPr>
        <w:rPr>
          <w:sz w:val="16"/>
        </w:rPr>
      </w:pPr>
      <w:r w:rsidRPr="009E6862">
        <w:rPr>
          <w:sz w:val="16"/>
        </w:rPr>
        <w:t xml:space="preserve">Since the inception of the Arctic Council, the Arctic states have succeeded in separating global tensions from Arctic affairs to maintain peace and cooperation in the North.17 Even following the 2014 Crimea Crisis and Syria’s civil war, as relations between Russia and the other Arctic States disintegrated, Arctic cooperation not only continued unaffected, but the Arctic States were able to come together to create an unprecedented precautionary-based agreement with the 2018 Central Arctic Ocean Fisheries Agreement. Still, Arctic Council insiders warned that tense relations between Russia and the United States, as well as distrust between Arctic and non-Arctic States, could erode the Arctic Council's effectiveness.18 In 2019, for the first time, the Arctic States failed to issue a Ministerial Declaration due to the United States’ refusal under former President Donald Trump’s Presidency to permit the term “climate change” in the final document.19 The day before the Ministerial Meeting, former US Secretary of State Mike Pompeo called out China for its “words and actions” and criticized Russia for its “aggressive </w:t>
      </w:r>
      <w:proofErr w:type="spellStart"/>
      <w:r w:rsidRPr="009E6862">
        <w:rPr>
          <w:sz w:val="16"/>
        </w:rPr>
        <w:t>behaviour</w:t>
      </w:r>
      <w:proofErr w:type="spellEnd"/>
      <w:r w:rsidRPr="009E6862">
        <w:rPr>
          <w:sz w:val="16"/>
        </w:rPr>
        <w:t>” in the Arctic.20 Given the timing and venue of Pompeo’s speech, it seemed inevitable that Arctic and non-Arctic States could no longer compartmentalize the work of the Council as they strive to assert dominance in wider political and economic spheres.</w:t>
      </w:r>
    </w:p>
    <w:p w14:paraId="62043BB8" w14:textId="77777777" w:rsidR="004B5A1C" w:rsidRPr="009E6862" w:rsidRDefault="004B5A1C" w:rsidP="004B5A1C">
      <w:pPr>
        <w:rPr>
          <w:sz w:val="16"/>
        </w:rPr>
      </w:pPr>
      <w:r w:rsidRPr="009E6862">
        <w:rPr>
          <w:sz w:val="16"/>
        </w:rPr>
        <w:lastRenderedPageBreak/>
        <w:t xml:space="preserve">Despite the growing tension, at the beginning of February 2022, members of Norway’s Parliament nominated the Arctic Council for the Nobel Peace Prize. Member of Parliament Bård Ludvig </w:t>
      </w:r>
      <w:proofErr w:type="spellStart"/>
      <w:r w:rsidRPr="009E6862">
        <w:rPr>
          <w:sz w:val="16"/>
        </w:rPr>
        <w:t>Thorheim</w:t>
      </w:r>
      <w:proofErr w:type="spellEnd"/>
      <w:r w:rsidRPr="009E6862">
        <w:rPr>
          <w:sz w:val="16"/>
        </w:rPr>
        <w:t xml:space="preserve"> stated,</w:t>
      </w:r>
    </w:p>
    <w:p w14:paraId="5773E785" w14:textId="77777777" w:rsidR="004B5A1C" w:rsidRPr="009E6862" w:rsidRDefault="004B5A1C" w:rsidP="004B5A1C">
      <w:pPr>
        <w:rPr>
          <w:sz w:val="16"/>
        </w:rPr>
      </w:pPr>
      <w:r w:rsidRPr="009E6862">
        <w:rPr>
          <w:sz w:val="16"/>
        </w:rPr>
        <w:t>We believe [the Arctic Council’s] cooperation is exceptional in international politics and demonstrates the need for cooperation and trust between countries in a time where peace is threatened around Ukraine and other regions.21</w:t>
      </w:r>
    </w:p>
    <w:p w14:paraId="1485C5D1" w14:textId="77777777" w:rsidR="004B5A1C" w:rsidRPr="009E6862" w:rsidRDefault="004B5A1C" w:rsidP="004B5A1C">
      <w:pPr>
        <w:rPr>
          <w:sz w:val="16"/>
        </w:rPr>
      </w:pPr>
      <w:r w:rsidRPr="009E6862">
        <w:rPr>
          <w:sz w:val="16"/>
        </w:rPr>
        <w:t>Weeks later, Russia invaded Ukraine, an act which violated Article 2(4) of the UN Charter, prohibiting Members States from “the threat or use of force against the territorial integrity or political independence of any State.”22; In response to this breach of international law, the remaining Arctic Council Member States issued a joint declaration to announce that they would temporarily pause “participation in all meetings of the Council and its subsidiary bodies”,23, 25 affecting 128 ongoing projects involving scientific cooperation and outreach.24 They further stated,</w:t>
      </w:r>
    </w:p>
    <w:p w14:paraId="6B029700" w14:textId="77777777" w:rsidR="004B5A1C" w:rsidRPr="009E6862" w:rsidRDefault="004B5A1C" w:rsidP="004B5A1C">
      <w:pPr>
        <w:rPr>
          <w:sz w:val="16"/>
        </w:rPr>
      </w:pPr>
      <w:r w:rsidRPr="009E6862">
        <w:rPr>
          <w:sz w:val="16"/>
        </w:rPr>
        <w:t>We remain convinced of the enduring value of the Arctic Council for circumpolar cooperation and reiterate our support for this institution and its work.</w:t>
      </w:r>
    </w:p>
    <w:p w14:paraId="5D67BE0E" w14:textId="77777777" w:rsidR="004B5A1C" w:rsidRPr="009E6862" w:rsidRDefault="004B5A1C" w:rsidP="004B5A1C">
      <w:pPr>
        <w:rPr>
          <w:sz w:val="16"/>
        </w:rPr>
      </w:pPr>
      <w:r w:rsidRPr="009E6862">
        <w:rPr>
          <w:sz w:val="16"/>
        </w:rPr>
        <w:t>We hold a responsibility to the people of the Arctic, including the indigenous peoples of the Arctic, who contribute to and benefit from the important work undertaken in the Council.25</w:t>
      </w:r>
    </w:p>
    <w:p w14:paraId="6FF2FDDE" w14:textId="77777777" w:rsidR="004B5A1C" w:rsidRPr="009E6862" w:rsidRDefault="004B5A1C" w:rsidP="004B5A1C">
      <w:pPr>
        <w:rPr>
          <w:sz w:val="16"/>
        </w:rPr>
      </w:pPr>
      <w:r w:rsidRPr="009E6862">
        <w:rPr>
          <w:sz w:val="16"/>
        </w:rPr>
        <w:t>The Ukraine war demonstrated how “interconnected, interdependent, and inherently linked the peoples, governments, resources, and landscapes of Arctic nations are with others around the globe.”26 With the pause in Council operations, the era of “Arctic exceptionalism” passed.</w:t>
      </w:r>
    </w:p>
    <w:p w14:paraId="5802253C" w14:textId="77777777" w:rsidR="004B5A1C" w:rsidRPr="009E6862" w:rsidRDefault="004B5A1C" w:rsidP="004B5A1C">
      <w:pPr>
        <w:rPr>
          <w:sz w:val="16"/>
        </w:rPr>
      </w:pPr>
      <w:r w:rsidRPr="009E6862">
        <w:rPr>
          <w:sz w:val="16"/>
        </w:rPr>
        <w:t xml:space="preserve">The future of the Arctic Council now hangs in the balance. The ongoing Ukraine war has triggered renewed military posturing in the Arctic Ocean, further souring relations between the Member States.27 In May 2022 Senior Arctic Officials (SAOs) continued to search for solutions to the two month pause, a situation complicated by Russia holding the Chairmanship. By June 2022 the Arctic seven announced that they would “implement a limited resumption of [their] work in the Arctic Council on projects that do not involve the participation of the Russian Federation” and would “continue to examine additional modalities to allow [them] to further continue the council’s important work.”28; Meanwhile, academics likewise explored whether the remaining seven Member States could establish a new Arctic organization to address cooperation in the region without Russia.29 The American coordinator for the Arctic region, James P. </w:t>
      </w:r>
      <w:proofErr w:type="spellStart"/>
      <w:r w:rsidRPr="009E6862">
        <w:rPr>
          <w:sz w:val="16"/>
        </w:rPr>
        <w:t>Deltart</w:t>
      </w:r>
      <w:proofErr w:type="spellEnd"/>
      <w:r w:rsidRPr="009E6862">
        <w:rPr>
          <w:sz w:val="16"/>
        </w:rPr>
        <w:t>, of the US State Department rejected that option stating,</w:t>
      </w:r>
    </w:p>
    <w:p w14:paraId="655B44BD" w14:textId="77777777" w:rsidR="004B5A1C" w:rsidRPr="009E6862" w:rsidRDefault="004B5A1C" w:rsidP="004B5A1C">
      <w:pPr>
        <w:rPr>
          <w:sz w:val="16"/>
        </w:rPr>
      </w:pPr>
      <w:r w:rsidRPr="009E6862">
        <w:rPr>
          <w:sz w:val="16"/>
        </w:rPr>
        <w:t>Creating an alternative structure to the Arctic Council is not on our agenda. We believe the Council holds the greatest value as a circumpolar forum including all the eight Arctic states and binding together the people who live throughout the entire region.30</w:t>
      </w:r>
    </w:p>
    <w:p w14:paraId="7968ED9C" w14:textId="77777777" w:rsidR="004B5A1C" w:rsidRPr="009E6862" w:rsidRDefault="004B5A1C" w:rsidP="004B5A1C">
      <w:pPr>
        <w:rPr>
          <w:sz w:val="16"/>
        </w:rPr>
      </w:pPr>
      <w:r w:rsidRPr="009E6862">
        <w:rPr>
          <w:sz w:val="16"/>
        </w:rPr>
        <w:t>Senior Arctic Officials remain wary of making rash decisions which may prevent a future return to normalcy in the Arctic Council. To abandon the Arctic Council altogether would permanently isolate Russia, an imprudent move given that Russia is, from “a variety of biophysical and socioeconomic perspectives […], the preeminent Arctic State.”31; A new regional Arctic body that does not include Russia would lack scope and breadth, threatening its ability to fulfill its goals or objectives.</w:t>
      </w:r>
    </w:p>
    <w:p w14:paraId="4970698A" w14:textId="77777777" w:rsidR="004B5A1C" w:rsidRPr="009E6862" w:rsidRDefault="004B5A1C" w:rsidP="004B5A1C">
      <w:pPr>
        <w:rPr>
          <w:sz w:val="16"/>
        </w:rPr>
      </w:pPr>
      <w:r w:rsidRPr="009E6862">
        <w:rPr>
          <w:sz w:val="16"/>
        </w:rPr>
        <w:t>Furthermore, China made clear in October 2022 that it would not acknowledge an Arctic Council that does not include Russia.32 At the time, the Chinese Special Envoy to the Arctic, Feng Gao, stated at the Arctic Circle Assembly that,</w:t>
      </w:r>
    </w:p>
    <w:p w14:paraId="788DB450" w14:textId="77777777" w:rsidR="004B5A1C" w:rsidRPr="009E6862" w:rsidRDefault="004B5A1C" w:rsidP="004B5A1C">
      <w:pPr>
        <w:rPr>
          <w:sz w:val="16"/>
        </w:rPr>
      </w:pPr>
      <w:r w:rsidRPr="009E6862">
        <w:rPr>
          <w:sz w:val="16"/>
        </w:rPr>
        <w:t>The Arctic Council is based on a declaration and there is no procedure for leaving the Council. I doubt that the Chairmanship can be transferred to anyone or that Norway can take over the Chair without Russia from a legal point of view.33</w:t>
      </w:r>
    </w:p>
    <w:p w14:paraId="6F4B5174" w14:textId="77777777" w:rsidR="004B5A1C" w:rsidRPr="009E6862" w:rsidRDefault="004B5A1C" w:rsidP="004B5A1C">
      <w:pPr>
        <w:rPr>
          <w:sz w:val="16"/>
        </w:rPr>
      </w:pPr>
      <w:r w:rsidRPr="009E6862">
        <w:rPr>
          <w:sz w:val="16"/>
        </w:rPr>
        <w:t>If the remaining seven Member States go forward with a different institution, it is unclear whether China would recognize its legitimacy.34 China may also decline to participate as an Observer in the Arctic Council if Russia is barred from meetings and collaborative research projects. At the same time, it appreciates that it must not adversely affect its relationships with the other Arctic Council Member States.35 Given that China is proving itself a significant and formidable player in the Arctic, its absence from the Arctic Council, or a new regional forum without Russia, could undermine efforts to address Arctic shipping, fishing, and other economic and environmental concerns. China may see this current crisis as an opportunity to double down on its efforts to open governance to the international community and increase its influence.</w:t>
      </w:r>
    </w:p>
    <w:p w14:paraId="3780BAAA" w14:textId="77777777" w:rsidR="004B5A1C" w:rsidRPr="009E6862" w:rsidRDefault="004B5A1C" w:rsidP="004B5A1C">
      <w:pPr>
        <w:rPr>
          <w:sz w:val="16"/>
        </w:rPr>
      </w:pPr>
      <w:r w:rsidRPr="009E6862">
        <w:rPr>
          <w:sz w:val="16"/>
        </w:rPr>
        <w:t xml:space="preserve">On May 11, </w:t>
      </w:r>
      <w:proofErr w:type="gramStart"/>
      <w:r w:rsidRPr="009E6862">
        <w:rPr>
          <w:sz w:val="16"/>
        </w:rPr>
        <w:t>2023</w:t>
      </w:r>
      <w:proofErr w:type="gramEnd"/>
      <w:r w:rsidRPr="009E6862">
        <w:rPr>
          <w:sz w:val="16"/>
        </w:rPr>
        <w:t xml:space="preserve"> Norway assumed Chairship36 of the Arctic Council following a sparsely-attended ceremony which took place both in </w:t>
      </w:r>
      <w:proofErr w:type="spellStart"/>
      <w:r w:rsidRPr="009E6862">
        <w:rPr>
          <w:sz w:val="16"/>
        </w:rPr>
        <w:t>Salekhard</w:t>
      </w:r>
      <w:proofErr w:type="spellEnd"/>
      <w:r w:rsidRPr="009E6862">
        <w:rPr>
          <w:sz w:val="16"/>
        </w:rPr>
        <w:t>, Russia and online. Though the Meeting ran relatively smoothly following months of negotiations between Russia and Norway, it was the first instance that the transfer of Chair was not through a “Ministerial” meeting.37 When Norway took over as Chair, the long-present note on the Arctic Council’s website which read, “The Arctic Council is pausing all official meetings of the Council and its subsidiary bodies until further notice” was removed.38 However, at the time of writing, political meetings at the high level cannot take place, nor are SAO meetings planned for the immediate future.39 Norway has a difficult task ahead, attempting to bring the Arctic States together and working towards the goal of a fully functioning Arctic Council. On the surface, all Arctic States assert that they wish to keep the Arctic as a “territory of peace, stability and mutually beneficial cooperation to ensure its sustainable and safe development”, as voiced by the Russian Ministry of Foreign Affairs,40 but mistrust and suspicion remain pervasive, driving a wedge between the Member States as well as between the Observers.</w:t>
      </w:r>
    </w:p>
    <w:p w14:paraId="6085D868" w14:textId="77777777" w:rsidR="004B5A1C" w:rsidRPr="009E6862" w:rsidRDefault="004B5A1C" w:rsidP="004B5A1C">
      <w:pPr>
        <w:rPr>
          <w:sz w:val="16"/>
        </w:rPr>
      </w:pPr>
      <w:r w:rsidRPr="009E6862">
        <w:rPr>
          <w:sz w:val="16"/>
        </w:rPr>
        <w:t xml:space="preserve">The </w:t>
      </w:r>
      <w:r w:rsidRPr="009E6862">
        <w:rPr>
          <w:u w:val="single"/>
        </w:rPr>
        <w:t>pause in Arctic Council</w:t>
      </w:r>
      <w:r w:rsidRPr="009E6862">
        <w:rPr>
          <w:sz w:val="16"/>
        </w:rPr>
        <w:t xml:space="preserve"> </w:t>
      </w:r>
      <w:r w:rsidRPr="00062735">
        <w:rPr>
          <w:u w:val="single"/>
        </w:rPr>
        <w:t>projects</w:t>
      </w:r>
      <w:r w:rsidRPr="009E6862">
        <w:rPr>
          <w:sz w:val="16"/>
        </w:rPr>
        <w:t xml:space="preserve"> involving Russia </w:t>
      </w:r>
      <w:r w:rsidRPr="00062735">
        <w:rPr>
          <w:u w:val="single"/>
        </w:rPr>
        <w:t>comes as the Arctic faces mounting threats</w:t>
      </w:r>
      <w:r w:rsidRPr="009E6862">
        <w:rPr>
          <w:sz w:val="16"/>
        </w:rPr>
        <w:t xml:space="preserve">, when </w:t>
      </w:r>
      <w:r w:rsidRPr="009E6862">
        <w:rPr>
          <w:highlight w:val="cyan"/>
          <w:u w:val="single"/>
        </w:rPr>
        <w:t>cooperation and collaboration</w:t>
      </w:r>
      <w:r w:rsidRPr="009E6862">
        <w:rPr>
          <w:sz w:val="16"/>
          <w:highlight w:val="cyan"/>
        </w:rPr>
        <w:t xml:space="preserve"> </w:t>
      </w:r>
      <w:r w:rsidRPr="009E6862">
        <w:rPr>
          <w:highlight w:val="cyan"/>
          <w:u w:val="single"/>
        </w:rPr>
        <w:t>are</w:t>
      </w:r>
      <w:r w:rsidRPr="00062735">
        <w:rPr>
          <w:u w:val="single"/>
        </w:rPr>
        <w:t xml:space="preserve"> most </w:t>
      </w:r>
      <w:r w:rsidRPr="009E6862">
        <w:rPr>
          <w:highlight w:val="cyan"/>
          <w:u w:val="single"/>
        </w:rPr>
        <w:t>urgent</w:t>
      </w:r>
      <w:r w:rsidRPr="00062735">
        <w:rPr>
          <w:u w:val="single"/>
        </w:rPr>
        <w:t xml:space="preserve"> </w:t>
      </w:r>
      <w:r w:rsidRPr="009E6862">
        <w:rPr>
          <w:highlight w:val="cyan"/>
          <w:u w:val="single"/>
        </w:rPr>
        <w:t>to ensure</w:t>
      </w:r>
      <w:r w:rsidRPr="00062735">
        <w:rPr>
          <w:u w:val="single"/>
        </w:rPr>
        <w:t xml:space="preserve"> </w:t>
      </w:r>
      <w:r w:rsidRPr="009E6862">
        <w:rPr>
          <w:highlight w:val="cyan"/>
          <w:u w:val="single"/>
        </w:rPr>
        <w:t>proactive protection</w:t>
      </w:r>
      <w:r w:rsidRPr="009E6862">
        <w:rPr>
          <w:sz w:val="16"/>
        </w:rPr>
        <w:t xml:space="preserve"> </w:t>
      </w:r>
      <w:r w:rsidRPr="009E6862">
        <w:rPr>
          <w:highlight w:val="cyan"/>
          <w:u w:val="single"/>
        </w:rPr>
        <w:t>of</w:t>
      </w:r>
      <w:r w:rsidRPr="009E6862">
        <w:rPr>
          <w:sz w:val="16"/>
        </w:rPr>
        <w:t xml:space="preserve"> its </w:t>
      </w:r>
      <w:r w:rsidRPr="009E6862">
        <w:rPr>
          <w:highlight w:val="cyan"/>
          <w:u w:val="single"/>
        </w:rPr>
        <w:t xml:space="preserve">marine and </w:t>
      </w:r>
      <w:r w:rsidRPr="009E6862">
        <w:rPr>
          <w:highlight w:val="cyan"/>
          <w:u w:val="single"/>
        </w:rPr>
        <w:lastRenderedPageBreak/>
        <w:t>terrestrial ecosystems</w:t>
      </w:r>
      <w:r w:rsidRPr="009E6862">
        <w:rPr>
          <w:sz w:val="16"/>
        </w:rPr>
        <w:t xml:space="preserve"> </w:t>
      </w:r>
      <w:r w:rsidRPr="009E6862">
        <w:rPr>
          <w:highlight w:val="cyan"/>
          <w:u w:val="single"/>
        </w:rPr>
        <w:t>through</w:t>
      </w:r>
      <w:r w:rsidRPr="00062735">
        <w:rPr>
          <w:u w:val="single"/>
        </w:rPr>
        <w:t xml:space="preserve"> </w:t>
      </w:r>
      <w:r w:rsidRPr="009E6862">
        <w:rPr>
          <w:highlight w:val="cyan"/>
          <w:u w:val="single"/>
        </w:rPr>
        <w:t xml:space="preserve">forward thinking policies, strong governance structures and ongoing scientific </w:t>
      </w:r>
      <w:proofErr w:type="spellStart"/>
      <w:r w:rsidRPr="009E6862">
        <w:rPr>
          <w:highlight w:val="cyan"/>
          <w:u w:val="single"/>
        </w:rPr>
        <w:t>endeavours</w:t>
      </w:r>
      <w:proofErr w:type="spellEnd"/>
      <w:r w:rsidRPr="009E6862">
        <w:rPr>
          <w:sz w:val="16"/>
        </w:rPr>
        <w:t xml:space="preserve">. While Arctic Member States have stated their commitment to the Arctic Council, and Norway, as the new Chair, is engaging in talks with all Members and Working Groups to restore the Council by the end of its term, its </w:t>
      </w:r>
      <w:r w:rsidRPr="00062735">
        <w:rPr>
          <w:u w:val="single"/>
        </w:rPr>
        <w:t>future is still tenuous</w:t>
      </w:r>
      <w:r w:rsidRPr="009E6862">
        <w:rPr>
          <w:sz w:val="16"/>
        </w:rPr>
        <w:t xml:space="preserve">. The </w:t>
      </w:r>
      <w:r w:rsidRPr="009E6862">
        <w:rPr>
          <w:highlight w:val="cyan"/>
          <w:u w:val="single"/>
        </w:rPr>
        <w:t>loss of this forum</w:t>
      </w:r>
      <w:r w:rsidRPr="00062735">
        <w:rPr>
          <w:u w:val="single"/>
        </w:rPr>
        <w:t xml:space="preserve"> </w:t>
      </w:r>
      <w:r w:rsidRPr="009E6862">
        <w:rPr>
          <w:highlight w:val="cyan"/>
          <w:u w:val="single"/>
        </w:rPr>
        <w:t>would</w:t>
      </w:r>
      <w:r w:rsidRPr="00062735">
        <w:rPr>
          <w:u w:val="single"/>
        </w:rPr>
        <w:t xml:space="preserve"> further </w:t>
      </w:r>
      <w:r w:rsidRPr="009E6862">
        <w:rPr>
          <w:highlight w:val="cyan"/>
          <w:u w:val="single"/>
        </w:rPr>
        <w:t xml:space="preserve">complicate relations in </w:t>
      </w:r>
      <w:r w:rsidRPr="009E6862">
        <w:rPr>
          <w:u w:val="single"/>
        </w:rPr>
        <w:t>other realms,</w:t>
      </w:r>
      <w:r w:rsidRPr="00062735">
        <w:rPr>
          <w:u w:val="single"/>
        </w:rPr>
        <w:t xml:space="preserve"> particularly </w:t>
      </w:r>
      <w:r w:rsidRPr="009E6862">
        <w:rPr>
          <w:highlight w:val="cyan"/>
          <w:u w:val="single"/>
        </w:rPr>
        <w:t>security</w:t>
      </w:r>
      <w:r w:rsidRPr="009E6862">
        <w:rPr>
          <w:sz w:val="16"/>
        </w:rPr>
        <w:t xml:space="preserve">. </w:t>
      </w:r>
      <w:r w:rsidRPr="009E6862">
        <w:rPr>
          <w:u w:val="single"/>
        </w:rPr>
        <w:t>Russia feels threatened by Finland’s acceptance into NATO</w:t>
      </w:r>
      <w:r w:rsidRPr="009E6862">
        <w:rPr>
          <w:sz w:val="16"/>
        </w:rPr>
        <w:t xml:space="preserve">, </w:t>
      </w:r>
      <w:r w:rsidRPr="009E6862">
        <w:rPr>
          <w:u w:val="single"/>
        </w:rPr>
        <w:t xml:space="preserve">creating a new 1340 km Finnish NATO border, while the remaining Arctic Member States warily eye Russia’s Arctic military </w:t>
      </w:r>
      <w:proofErr w:type="spellStart"/>
      <w:r w:rsidRPr="009E6862">
        <w:rPr>
          <w:u w:val="single"/>
        </w:rPr>
        <w:t>build up</w:t>
      </w:r>
      <w:proofErr w:type="spellEnd"/>
      <w:r w:rsidRPr="009E6862">
        <w:rPr>
          <w:u w:val="single"/>
        </w:rPr>
        <w:t>, raising the risk of regionalized conflict</w:t>
      </w:r>
      <w:r w:rsidRPr="009E6862">
        <w:rPr>
          <w:sz w:val="16"/>
        </w:rPr>
        <w:t xml:space="preserve">.41 While military issues are not the remit of the Arctic Council, the opportunities afforded by cooperative work within the Council allowed Arctic States to engage in constructive dialogue that could address disagreements or misunderstandings. The </w:t>
      </w:r>
      <w:r w:rsidRPr="009E6862">
        <w:rPr>
          <w:u w:val="single"/>
        </w:rPr>
        <w:t xml:space="preserve">current </w:t>
      </w:r>
      <w:r w:rsidRPr="009E6862">
        <w:rPr>
          <w:highlight w:val="cyan"/>
          <w:u w:val="single"/>
        </w:rPr>
        <w:t>situation</w:t>
      </w:r>
      <w:r w:rsidRPr="00062735">
        <w:rPr>
          <w:u w:val="single"/>
        </w:rPr>
        <w:t xml:space="preserve"> </w:t>
      </w:r>
      <w:r w:rsidRPr="009E6862">
        <w:rPr>
          <w:highlight w:val="cyan"/>
          <w:u w:val="single"/>
        </w:rPr>
        <w:t>is further aggravated</w:t>
      </w:r>
      <w:r w:rsidRPr="009E6862">
        <w:rPr>
          <w:sz w:val="16"/>
          <w:highlight w:val="cyan"/>
        </w:rPr>
        <w:t xml:space="preserve"> </w:t>
      </w:r>
      <w:r w:rsidRPr="009E6862">
        <w:rPr>
          <w:highlight w:val="cyan"/>
          <w:u w:val="single"/>
        </w:rPr>
        <w:t xml:space="preserve">by the collapse </w:t>
      </w:r>
      <w:r w:rsidRPr="00C84214">
        <w:rPr>
          <w:highlight w:val="cyan"/>
          <w:u w:val="single"/>
        </w:rPr>
        <w:t>of bilateral agreements</w:t>
      </w:r>
      <w:r w:rsidRPr="009E6862">
        <w:rPr>
          <w:sz w:val="16"/>
        </w:rPr>
        <w:t xml:space="preserve"> since the start of the Ukraine war and the Council shutdown. Russia, for instance, announced its termination of the bilateral agreement it has had with Finland since 2000 to engage in yearly extra military evaluation visits, demonstrating “yet another trust-building measure in the military field” that has dissolved.42 Similarly, Russia withdrew from the Barents Euro-Arctic Council in September 2023, placing the responsibility for the end to cooperation on the Western Members of the Council, stating that “[t]</w:t>
      </w:r>
      <w:proofErr w:type="spellStart"/>
      <w:r w:rsidRPr="009E6862">
        <w:rPr>
          <w:sz w:val="16"/>
        </w:rPr>
        <w:t>hrough</w:t>
      </w:r>
      <w:proofErr w:type="spellEnd"/>
      <w:r w:rsidRPr="009E6862">
        <w:rPr>
          <w:sz w:val="16"/>
        </w:rPr>
        <w:t xml:space="preserve"> the fault of the Western Members, the Council’s activities have been effectively paralyzed since March 2022" [5]. The Russian Ministry of Foreign Affairs stated at the time, “Russia will continue to pursue its national objectives in the north. </w:t>
      </w:r>
      <w:r w:rsidRPr="00062735">
        <w:rPr>
          <w:u w:val="single"/>
        </w:rPr>
        <w:t>We remain open to cooperation</w:t>
      </w:r>
      <w:r w:rsidRPr="009E6862">
        <w:rPr>
          <w:sz w:val="16"/>
        </w:rPr>
        <w:t xml:space="preserve"> </w:t>
      </w:r>
      <w:r w:rsidRPr="00062735">
        <w:rPr>
          <w:u w:val="single"/>
        </w:rPr>
        <w:t>with anyone who is committed to constructive engagement and is prepared for equal dialogue and mutually beneficial collaborative work</w:t>
      </w:r>
      <w:r w:rsidRPr="009E6862">
        <w:rPr>
          <w:sz w:val="16"/>
        </w:rPr>
        <w:t>.”43</w:t>
      </w:r>
    </w:p>
    <w:p w14:paraId="09CC0705" w14:textId="77777777" w:rsidR="004B5A1C" w:rsidRPr="009E6862" w:rsidRDefault="004B5A1C" w:rsidP="004B5A1C">
      <w:pPr>
        <w:rPr>
          <w:sz w:val="16"/>
        </w:rPr>
      </w:pPr>
      <w:r w:rsidRPr="009E6862">
        <w:rPr>
          <w:highlight w:val="cyan"/>
          <w:u w:val="single"/>
        </w:rPr>
        <w:t>Russia</w:t>
      </w:r>
      <w:r w:rsidRPr="009E6862">
        <w:rPr>
          <w:sz w:val="16"/>
          <w:highlight w:val="cyan"/>
        </w:rPr>
        <w:t xml:space="preserve">, </w:t>
      </w:r>
      <w:r w:rsidRPr="009E6862">
        <w:rPr>
          <w:highlight w:val="cyan"/>
          <w:u w:val="single"/>
        </w:rPr>
        <w:t>feeling isolated</w:t>
      </w:r>
      <w:r w:rsidRPr="009E6862">
        <w:rPr>
          <w:sz w:val="16"/>
        </w:rPr>
        <w:t xml:space="preserve"> </w:t>
      </w:r>
      <w:r w:rsidRPr="009E6862">
        <w:rPr>
          <w:highlight w:val="cyan"/>
          <w:u w:val="single"/>
        </w:rPr>
        <w:t>from the Arctic Council</w:t>
      </w:r>
      <w:r w:rsidRPr="009E6862">
        <w:rPr>
          <w:sz w:val="16"/>
        </w:rPr>
        <w:t xml:space="preserve"> since March 2022, has actively </w:t>
      </w:r>
      <w:r w:rsidRPr="009E6862">
        <w:rPr>
          <w:highlight w:val="cyan"/>
          <w:u w:val="single"/>
        </w:rPr>
        <w:t>sought new</w:t>
      </w:r>
      <w:r w:rsidRPr="00062735">
        <w:rPr>
          <w:u w:val="single"/>
        </w:rPr>
        <w:t xml:space="preserve"> partners, specifically </w:t>
      </w:r>
      <w:r w:rsidRPr="009E6862">
        <w:rPr>
          <w:highlight w:val="cyan"/>
          <w:u w:val="single"/>
        </w:rPr>
        <w:t>non-Western</w:t>
      </w:r>
      <w:r w:rsidRPr="00062735">
        <w:rPr>
          <w:u w:val="single"/>
        </w:rPr>
        <w:t xml:space="preserve"> and non-Arctic </w:t>
      </w:r>
      <w:r w:rsidRPr="009E6862">
        <w:rPr>
          <w:highlight w:val="cyan"/>
          <w:u w:val="single"/>
        </w:rPr>
        <w:t>partners</w:t>
      </w:r>
      <w:r w:rsidRPr="009E6862">
        <w:rPr>
          <w:sz w:val="16"/>
          <w:highlight w:val="cyan"/>
        </w:rPr>
        <w:t>,</w:t>
      </w:r>
      <w:r w:rsidRPr="009E6862">
        <w:rPr>
          <w:sz w:val="16"/>
        </w:rPr>
        <w:t xml:space="preserve"> with which it can work in the Arctic. Nikolay </w:t>
      </w:r>
      <w:proofErr w:type="spellStart"/>
      <w:r w:rsidRPr="009E6862">
        <w:rPr>
          <w:sz w:val="16"/>
        </w:rPr>
        <w:t>Korchunov</w:t>
      </w:r>
      <w:proofErr w:type="spellEnd"/>
      <w:r w:rsidRPr="009E6862">
        <w:rPr>
          <w:sz w:val="16"/>
        </w:rPr>
        <w:t>, the Russian Arctic Ambassador, has stated that Russia’s</w:t>
      </w:r>
    </w:p>
    <w:p w14:paraId="7335FA3E" w14:textId="77777777" w:rsidR="004B5A1C" w:rsidRPr="00BA5500" w:rsidRDefault="004B5A1C" w:rsidP="004B5A1C">
      <w:pPr>
        <w:rPr>
          <w:u w:val="single"/>
        </w:rPr>
      </w:pPr>
      <w:r w:rsidRPr="009E6862">
        <w:rPr>
          <w:sz w:val="16"/>
        </w:rPr>
        <w:t xml:space="preserve">line in the Arctic Council will depend on the situation’s further development and respect for Russian interests. With the Council’s weakened role and effectiveness, provoked by our Western partners, </w:t>
      </w:r>
      <w:r w:rsidRPr="00BA5500">
        <w:rPr>
          <w:u w:val="single"/>
        </w:rPr>
        <w:t>we are already engaged in active dialogue with an Arctic agenda in various formats with other countries and organizations.”44</w:t>
      </w:r>
    </w:p>
    <w:p w14:paraId="78CE1BE6" w14:textId="77777777" w:rsidR="004B5A1C" w:rsidRPr="00BA5500" w:rsidRDefault="004B5A1C" w:rsidP="004B5A1C">
      <w:pPr>
        <w:rPr>
          <w:u w:val="single"/>
        </w:rPr>
      </w:pPr>
      <w:r w:rsidRPr="009E6862">
        <w:rPr>
          <w:sz w:val="16"/>
        </w:rPr>
        <w:t xml:space="preserve">During the remainder of Russia’s Chairmanship, when the remaining Arctic States declined to participate in projects involving Russia, it continued to carry out a number of events in line with its agenda with what it called “friendly countries” - China, Brazil, Mongolia, Belarus and Kazakhstan.45 </w:t>
      </w:r>
      <w:r w:rsidRPr="00BA5500">
        <w:rPr>
          <w:u w:val="single"/>
        </w:rPr>
        <w:t xml:space="preserve">This </w:t>
      </w:r>
      <w:r w:rsidRPr="009E6862">
        <w:rPr>
          <w:highlight w:val="cyan"/>
          <w:u w:val="single"/>
        </w:rPr>
        <w:t>growing division</w:t>
      </w:r>
      <w:r w:rsidRPr="00BA5500">
        <w:rPr>
          <w:u w:val="single"/>
        </w:rPr>
        <w:t xml:space="preserve"> into camps</w:t>
      </w:r>
      <w:r w:rsidRPr="009E6862">
        <w:rPr>
          <w:sz w:val="16"/>
        </w:rPr>
        <w:t xml:space="preserve"> </w:t>
      </w:r>
      <w:r w:rsidRPr="009E6862">
        <w:rPr>
          <w:highlight w:val="cyan"/>
          <w:u w:val="single"/>
        </w:rPr>
        <w:t>is</w:t>
      </w:r>
      <w:r w:rsidRPr="009E6862">
        <w:rPr>
          <w:sz w:val="16"/>
        </w:rPr>
        <w:t xml:space="preserve"> clearly </w:t>
      </w:r>
      <w:r w:rsidRPr="009E6862">
        <w:rPr>
          <w:highlight w:val="cyan"/>
          <w:u w:val="single"/>
        </w:rPr>
        <w:t xml:space="preserve">disconcerting </w:t>
      </w:r>
      <w:r w:rsidRPr="00C84214">
        <w:rPr>
          <w:u w:val="single"/>
        </w:rPr>
        <w:t>and</w:t>
      </w:r>
      <w:r w:rsidRPr="009E6862">
        <w:rPr>
          <w:sz w:val="16"/>
        </w:rPr>
        <w:t xml:space="preserve">, </w:t>
      </w:r>
      <w:r w:rsidRPr="00BA5500">
        <w:rPr>
          <w:u w:val="single"/>
        </w:rPr>
        <w:t>should it continue</w:t>
      </w:r>
      <w:r w:rsidRPr="009E6862">
        <w:rPr>
          <w:sz w:val="16"/>
        </w:rPr>
        <w:t xml:space="preserve">, </w:t>
      </w:r>
      <w:r w:rsidRPr="00C84214">
        <w:rPr>
          <w:u w:val="single"/>
        </w:rPr>
        <w:t>will prove counterproductive</w:t>
      </w:r>
      <w:r w:rsidRPr="00BA5500">
        <w:rPr>
          <w:u w:val="single"/>
        </w:rPr>
        <w:t xml:space="preserve"> as Arctic and non-Arctic States strive to address Northern issues.</w:t>
      </w:r>
    </w:p>
    <w:p w14:paraId="16113EAB" w14:textId="77777777" w:rsidR="004B5A1C" w:rsidRPr="009E6862" w:rsidRDefault="004B5A1C" w:rsidP="004B5A1C">
      <w:pPr>
        <w:rPr>
          <w:sz w:val="16"/>
        </w:rPr>
      </w:pPr>
      <w:r w:rsidRPr="009E6862">
        <w:rPr>
          <w:sz w:val="16"/>
        </w:rPr>
        <w:t xml:space="preserve">Russia’s Arctic Ambassador has clarified that Russia has no intention of creating an alternate forum to the Arctic Council, but his comments similarly suggest that it will remain in the Council only as long as it serves Russia’s interests and respects its right to participate in Arctic Council meetings and work.46 Still, </w:t>
      </w:r>
      <w:r w:rsidRPr="00C84214">
        <w:rPr>
          <w:highlight w:val="cyan"/>
          <w:u w:val="single"/>
        </w:rPr>
        <w:t>Russia</w:t>
      </w:r>
      <w:r w:rsidRPr="009E6862">
        <w:rPr>
          <w:sz w:val="16"/>
        </w:rPr>
        <w:t xml:space="preserve"> has </w:t>
      </w:r>
      <w:r w:rsidRPr="009E6862">
        <w:rPr>
          <w:highlight w:val="cyan"/>
          <w:u w:val="single"/>
        </w:rPr>
        <w:t>lamented that</w:t>
      </w:r>
      <w:r w:rsidRPr="00BA5500">
        <w:rPr>
          <w:u w:val="single"/>
        </w:rPr>
        <w:t xml:space="preserve"> the </w:t>
      </w:r>
      <w:r w:rsidRPr="009E6862">
        <w:rPr>
          <w:highlight w:val="cyan"/>
          <w:u w:val="single"/>
        </w:rPr>
        <w:t>collapse</w:t>
      </w:r>
      <w:r w:rsidRPr="009E6862">
        <w:rPr>
          <w:sz w:val="16"/>
          <w:highlight w:val="cyan"/>
        </w:rPr>
        <w:t xml:space="preserve"> </w:t>
      </w:r>
      <w:r w:rsidRPr="009E6862">
        <w:rPr>
          <w:highlight w:val="cyan"/>
          <w:u w:val="single"/>
        </w:rPr>
        <w:t>in relations</w:t>
      </w:r>
      <w:r w:rsidRPr="009E6862">
        <w:rPr>
          <w:sz w:val="16"/>
        </w:rPr>
        <w:t xml:space="preserve"> has </w:t>
      </w:r>
      <w:r w:rsidRPr="009E6862">
        <w:rPr>
          <w:highlight w:val="cyan"/>
          <w:u w:val="single"/>
        </w:rPr>
        <w:t>resulted</w:t>
      </w:r>
      <w:r w:rsidRPr="009E6862">
        <w:rPr>
          <w:sz w:val="16"/>
          <w:highlight w:val="cyan"/>
        </w:rPr>
        <w:t xml:space="preserve"> </w:t>
      </w:r>
      <w:r w:rsidRPr="009E6862">
        <w:rPr>
          <w:highlight w:val="cyan"/>
          <w:u w:val="single"/>
        </w:rPr>
        <w:t>in little activity</w:t>
      </w:r>
      <w:r w:rsidRPr="009E6862">
        <w:rPr>
          <w:sz w:val="16"/>
        </w:rPr>
        <w:t xml:space="preserve"> </w:t>
      </w:r>
      <w:r w:rsidRPr="00C84214">
        <w:rPr>
          <w:highlight w:val="cyan"/>
          <w:u w:val="single"/>
        </w:rPr>
        <w:t>by</w:t>
      </w:r>
      <w:r w:rsidRPr="009E6862">
        <w:rPr>
          <w:sz w:val="16"/>
        </w:rPr>
        <w:t xml:space="preserve"> </w:t>
      </w:r>
      <w:r w:rsidRPr="00BA5500">
        <w:rPr>
          <w:u w:val="single"/>
        </w:rPr>
        <w:t>the</w:t>
      </w:r>
      <w:r w:rsidRPr="009E6862">
        <w:rPr>
          <w:sz w:val="16"/>
        </w:rPr>
        <w:t xml:space="preserve"> Arctic Council’s Working Group on </w:t>
      </w:r>
      <w:r w:rsidRPr="00C84214">
        <w:rPr>
          <w:highlight w:val="cyan"/>
          <w:u w:val="single"/>
        </w:rPr>
        <w:t>Conservation</w:t>
      </w:r>
      <w:r w:rsidRPr="00BA5500">
        <w:rPr>
          <w:u w:val="single"/>
        </w:rPr>
        <w:t xml:space="preserve"> of Arctic Flora and Fauna</w:t>
      </w:r>
      <w:r w:rsidRPr="009E6862">
        <w:rPr>
          <w:sz w:val="16"/>
        </w:rPr>
        <w:t xml:space="preserve"> </w:t>
      </w:r>
      <w:r w:rsidRPr="00C84214">
        <w:rPr>
          <w:highlight w:val="cyan"/>
          <w:u w:val="single"/>
        </w:rPr>
        <w:t>during</w:t>
      </w:r>
      <w:r w:rsidRPr="00C84214">
        <w:rPr>
          <w:highlight w:val="cyan"/>
        </w:rPr>
        <w:t xml:space="preserve"> </w:t>
      </w:r>
      <w:r w:rsidRPr="00C84214">
        <w:rPr>
          <w:u w:val="single"/>
        </w:rPr>
        <w:t>a time in which</w:t>
      </w:r>
      <w:r w:rsidRPr="00837589">
        <w:t xml:space="preserve"> growing economic activity in the North along with </w:t>
      </w:r>
      <w:r w:rsidRPr="00C84214">
        <w:rPr>
          <w:highlight w:val="cyan"/>
          <w:u w:val="single"/>
        </w:rPr>
        <w:t>climate change</w:t>
      </w:r>
      <w:r w:rsidRPr="00837589">
        <w:rPr>
          <w:u w:val="single"/>
        </w:rPr>
        <w:t xml:space="preserve"> are resulting in increased pressure on</w:t>
      </w:r>
      <w:r w:rsidRPr="00837589">
        <w:t xml:space="preserve"> Arctic species and </w:t>
      </w:r>
      <w:r w:rsidRPr="00837589">
        <w:rPr>
          <w:u w:val="single"/>
        </w:rPr>
        <w:t>ecosystems</w:t>
      </w:r>
      <w:r w:rsidRPr="009E6862">
        <w:rPr>
          <w:sz w:val="16"/>
        </w:rPr>
        <w:t xml:space="preserve">.47 </w:t>
      </w:r>
      <w:r w:rsidRPr="009E6862">
        <w:rPr>
          <w:highlight w:val="cyan"/>
          <w:u w:val="single"/>
        </w:rPr>
        <w:t xml:space="preserve">This concern </w:t>
      </w:r>
      <w:r w:rsidRPr="009E6862">
        <w:rPr>
          <w:b/>
          <w:bCs/>
          <w:highlight w:val="cyan"/>
          <w:u w:val="single"/>
        </w:rPr>
        <w:t>could serve as a jumping off point</w:t>
      </w:r>
      <w:r w:rsidRPr="009E6862">
        <w:rPr>
          <w:sz w:val="16"/>
          <w:highlight w:val="cyan"/>
        </w:rPr>
        <w:t xml:space="preserve"> </w:t>
      </w:r>
      <w:r w:rsidRPr="009E6862">
        <w:rPr>
          <w:b/>
          <w:bCs/>
          <w:highlight w:val="cyan"/>
          <w:u w:val="single"/>
        </w:rPr>
        <w:t>for rebuilding relations</w:t>
      </w:r>
      <w:r w:rsidRPr="009E6862">
        <w:rPr>
          <w:sz w:val="16"/>
        </w:rPr>
        <w:t xml:space="preserve"> </w:t>
      </w:r>
      <w:r w:rsidRPr="00BA5500">
        <w:rPr>
          <w:u w:val="single"/>
        </w:rPr>
        <w:t>between the Arctic States in particular</w:t>
      </w:r>
      <w:r w:rsidRPr="009E6862">
        <w:rPr>
          <w:sz w:val="16"/>
        </w:rPr>
        <w:t xml:space="preserve">. In September 2023, the Arctic States approved new guidelines so that its Working Groups could return to existing projects and propose new projects.48 Morten Høglund, Norway’s Arctic ambassador and the Chair of the Senior Arctic Officials under the Norwegian </w:t>
      </w:r>
      <w:proofErr w:type="spellStart"/>
      <w:r w:rsidRPr="009E6862">
        <w:rPr>
          <w:sz w:val="16"/>
        </w:rPr>
        <w:t>Chairship</w:t>
      </w:r>
      <w:proofErr w:type="spellEnd"/>
      <w:r w:rsidRPr="009E6862">
        <w:rPr>
          <w:sz w:val="16"/>
        </w:rPr>
        <w:t>, believes that returning to the levels of collaboration prior to the Russian invasion of Ukraine will necessitate “a lot of time”, Norway aims to “resume large parts of [Arctic Council] work in several important fields, such as climate, and start new projects.”49</w:t>
      </w:r>
    </w:p>
    <w:p w14:paraId="2E9DE031" w14:textId="77777777" w:rsidR="004B5A1C" w:rsidRDefault="004B5A1C" w:rsidP="004B5A1C">
      <w:pPr>
        <w:rPr>
          <w:u w:val="single"/>
        </w:rPr>
      </w:pPr>
      <w:r w:rsidRPr="009E6862">
        <w:rPr>
          <w:sz w:val="16"/>
        </w:rPr>
        <w:t xml:space="preserve">The </w:t>
      </w:r>
      <w:r w:rsidRPr="00BA5500">
        <w:rPr>
          <w:u w:val="single"/>
        </w:rPr>
        <w:t>question</w:t>
      </w:r>
      <w:r w:rsidRPr="009E6862">
        <w:rPr>
          <w:sz w:val="16"/>
        </w:rPr>
        <w:t xml:space="preserve"> </w:t>
      </w:r>
      <w:r w:rsidRPr="00BA5500">
        <w:rPr>
          <w:u w:val="single"/>
        </w:rPr>
        <w:t>remains to what extent</w:t>
      </w:r>
      <w:r w:rsidRPr="009E6862">
        <w:rPr>
          <w:sz w:val="16"/>
        </w:rPr>
        <w:t xml:space="preserve"> the </w:t>
      </w:r>
      <w:r w:rsidRPr="00BA5500">
        <w:rPr>
          <w:u w:val="single"/>
        </w:rPr>
        <w:t>Arctic seven are open to trust Russia</w:t>
      </w:r>
      <w:r w:rsidRPr="009E6862">
        <w:rPr>
          <w:sz w:val="16"/>
        </w:rPr>
        <w:t xml:space="preserve"> </w:t>
      </w:r>
      <w:proofErr w:type="gramStart"/>
      <w:r w:rsidRPr="009E6862">
        <w:rPr>
          <w:sz w:val="16"/>
        </w:rPr>
        <w:t>at this time</w:t>
      </w:r>
      <w:proofErr w:type="gramEnd"/>
      <w:r w:rsidRPr="009E6862">
        <w:rPr>
          <w:sz w:val="16"/>
        </w:rPr>
        <w:t xml:space="preserve">. Kal </w:t>
      </w:r>
      <w:proofErr w:type="spellStart"/>
      <w:r w:rsidRPr="009E6862">
        <w:rPr>
          <w:sz w:val="16"/>
        </w:rPr>
        <w:t>Kornhuber</w:t>
      </w:r>
      <w:proofErr w:type="spellEnd"/>
      <w:r w:rsidRPr="009E6862">
        <w:rPr>
          <w:sz w:val="16"/>
        </w:rPr>
        <w:t xml:space="preserve"> et al. argue that, “[r]</w:t>
      </w:r>
      <w:proofErr w:type="spellStart"/>
      <w:r w:rsidRPr="009E6862">
        <w:rPr>
          <w:sz w:val="16"/>
        </w:rPr>
        <w:t>esuming</w:t>
      </w:r>
      <w:proofErr w:type="spellEnd"/>
      <w:r w:rsidRPr="009E6862">
        <w:rPr>
          <w:sz w:val="16"/>
        </w:rPr>
        <w:t xml:space="preserve"> key elements of critically needed scientific and political cooperation is dependent on the end of Russian aggression against Ukraine.”50; Indeed, the Russian State’s readiness to violate international law and escalate conflicts, signals that disagreements with Russia “must now be viewed in a new light.”51; However, for Ambassador Høglund, “functioning cooperation between all Arctic countries is important” and “[t]he best answer to possible challenges with such cooperation is that we hold on to the Arctic Council as the most important forum for Arctic issues.”52; </w:t>
      </w:r>
      <w:r w:rsidRPr="00BA5500">
        <w:rPr>
          <w:u w:val="single"/>
        </w:rPr>
        <w:t>With military activity steadily rising in the north53 and alliances crumbling</w:t>
      </w:r>
      <w:r w:rsidRPr="009E6862">
        <w:rPr>
          <w:sz w:val="16"/>
        </w:rPr>
        <w:t xml:space="preserve">, </w:t>
      </w:r>
      <w:r w:rsidRPr="00BA5500">
        <w:rPr>
          <w:u w:val="single"/>
        </w:rPr>
        <w:t>a situation reminiscent of the Cold War</w:t>
      </w:r>
      <w:r w:rsidRPr="009E6862">
        <w:rPr>
          <w:sz w:val="16"/>
        </w:rPr>
        <w:t xml:space="preserve">, </w:t>
      </w:r>
      <w:r w:rsidRPr="009E6862">
        <w:rPr>
          <w:highlight w:val="cyan"/>
          <w:u w:val="single"/>
        </w:rPr>
        <w:t>soft power outlets are needed more than ever</w:t>
      </w:r>
      <w:r w:rsidRPr="00BA5500">
        <w:rPr>
          <w:u w:val="single"/>
        </w:rPr>
        <w:t>. While the Russian invasion of Ukraine has broken trust,</w:t>
      </w:r>
      <w:r w:rsidRPr="009E6862">
        <w:rPr>
          <w:sz w:val="16"/>
        </w:rPr>
        <w:t xml:space="preserve"> </w:t>
      </w:r>
      <w:r w:rsidRPr="009E6862">
        <w:rPr>
          <w:highlight w:val="cyan"/>
          <w:u w:val="single"/>
        </w:rPr>
        <w:t xml:space="preserve">an Arctic Council without participation of Russia would be </w:t>
      </w:r>
      <w:r w:rsidRPr="002B59C3">
        <w:rPr>
          <w:b/>
          <w:bCs/>
          <w:highlight w:val="cyan"/>
          <w:u w:val="single"/>
        </w:rPr>
        <w:t>severely impaired</w:t>
      </w:r>
      <w:r w:rsidRPr="009E6862">
        <w:rPr>
          <w:sz w:val="16"/>
        </w:rPr>
        <w:t xml:space="preserve">; </w:t>
      </w:r>
      <w:r w:rsidRPr="00BA5500">
        <w:rPr>
          <w:u w:val="single"/>
        </w:rPr>
        <w:t xml:space="preserve">the </w:t>
      </w:r>
      <w:r w:rsidRPr="009E6862">
        <w:rPr>
          <w:highlight w:val="cyan"/>
          <w:u w:val="single"/>
        </w:rPr>
        <w:t>global community would likely have real doubts about its legitimacy</w:t>
      </w:r>
      <w:r w:rsidRPr="009E6862">
        <w:rPr>
          <w:sz w:val="16"/>
          <w:highlight w:val="cyan"/>
        </w:rPr>
        <w:t>.</w:t>
      </w:r>
      <w:r w:rsidRPr="009E6862">
        <w:rPr>
          <w:sz w:val="16"/>
        </w:rPr>
        <w:t xml:space="preserve"> </w:t>
      </w:r>
      <w:r w:rsidRPr="009E6862">
        <w:rPr>
          <w:highlight w:val="cyan"/>
          <w:u w:val="single"/>
        </w:rPr>
        <w:t>Rebuilding</w:t>
      </w:r>
      <w:r w:rsidRPr="009E6862">
        <w:rPr>
          <w:sz w:val="16"/>
          <w:highlight w:val="cyan"/>
        </w:rPr>
        <w:t xml:space="preserve"> </w:t>
      </w:r>
      <w:r w:rsidRPr="009E6862">
        <w:rPr>
          <w:highlight w:val="cyan"/>
          <w:u w:val="single"/>
        </w:rPr>
        <w:t>that trust</w:t>
      </w:r>
      <w:r w:rsidRPr="00BA5500">
        <w:rPr>
          <w:u w:val="single"/>
        </w:rPr>
        <w:t xml:space="preserve"> </w:t>
      </w:r>
      <w:r w:rsidRPr="009E6862">
        <w:rPr>
          <w:highlight w:val="cyan"/>
          <w:u w:val="single"/>
        </w:rPr>
        <w:t>is critical as the Arctic experiences</w:t>
      </w:r>
      <w:r w:rsidRPr="00BA5500">
        <w:rPr>
          <w:u w:val="single"/>
        </w:rPr>
        <w:t xml:space="preserve"> rising ecological, </w:t>
      </w:r>
      <w:r w:rsidRPr="009E6862">
        <w:rPr>
          <w:highlight w:val="cyan"/>
          <w:u w:val="single"/>
        </w:rPr>
        <w:t xml:space="preserve">economic and geopolitical stressors associated with </w:t>
      </w:r>
      <w:r w:rsidRPr="009E6862">
        <w:rPr>
          <w:highlight w:val="cyan"/>
          <w:u w:val="single"/>
        </w:rPr>
        <w:lastRenderedPageBreak/>
        <w:t>accelerated warming;</w:t>
      </w:r>
      <w:r w:rsidRPr="009E6862">
        <w:rPr>
          <w:sz w:val="16"/>
        </w:rPr>
        <w:t xml:space="preserve"> </w:t>
      </w:r>
      <w:r w:rsidRPr="00BA5500">
        <w:rPr>
          <w:u w:val="single"/>
        </w:rPr>
        <w:t xml:space="preserve">principally focusing on common environmental challenges, through the </w:t>
      </w:r>
      <w:r w:rsidRPr="009E6862">
        <w:rPr>
          <w:highlight w:val="cyan"/>
          <w:u w:val="single"/>
        </w:rPr>
        <w:t>resumption of scientific collaboration with Russia, could serve as that first key goodwill step.</w:t>
      </w:r>
    </w:p>
    <w:p w14:paraId="79AE88DF" w14:textId="77777777" w:rsidR="004B5A1C" w:rsidRDefault="004B5A1C" w:rsidP="004B5A1C">
      <w:pPr>
        <w:pStyle w:val="Heading3"/>
        <w:jc w:val="left"/>
      </w:pPr>
    </w:p>
    <w:p w14:paraId="37C5C162" w14:textId="57791464" w:rsidR="004B5A1C" w:rsidRDefault="004B5A1C" w:rsidP="004B5A1C">
      <w:pPr>
        <w:pStyle w:val="Heading2"/>
      </w:pPr>
      <w:r>
        <w:lastRenderedPageBreak/>
        <w:t>Impact</w:t>
      </w:r>
    </w:p>
    <w:p w14:paraId="38989582" w14:textId="77777777" w:rsidR="004B5A1C" w:rsidRDefault="004B5A1C" w:rsidP="004B5A1C">
      <w:pPr>
        <w:pStyle w:val="Heading3"/>
      </w:pPr>
      <w:r>
        <w:lastRenderedPageBreak/>
        <w:t>Impact---Arctic Conflict---1NC</w:t>
      </w:r>
    </w:p>
    <w:p w14:paraId="50AC6BF3" w14:textId="77777777" w:rsidR="004B5A1C" w:rsidRDefault="004B5A1C" w:rsidP="004B5A1C">
      <w:pPr>
        <w:pStyle w:val="Heading4"/>
      </w:pPr>
      <w:r>
        <w:t xml:space="preserve">Absent diplomacy, war could </w:t>
      </w:r>
      <w:r w:rsidRPr="00B756A0">
        <w:rPr>
          <w:u w:val="single"/>
        </w:rPr>
        <w:t>start</w:t>
      </w:r>
      <w:r>
        <w:t xml:space="preserve"> through </w:t>
      </w:r>
      <w:r w:rsidRPr="00B756A0">
        <w:rPr>
          <w:u w:val="single"/>
        </w:rPr>
        <w:t>miscalculation</w:t>
      </w:r>
      <w:r>
        <w:t xml:space="preserve">. </w:t>
      </w:r>
    </w:p>
    <w:p w14:paraId="01B62D50" w14:textId="77777777" w:rsidR="004B5A1C" w:rsidRDefault="004B5A1C" w:rsidP="004B5A1C">
      <w:r>
        <w:t xml:space="preserve">Mathieu </w:t>
      </w:r>
      <w:proofErr w:type="spellStart"/>
      <w:r w:rsidRPr="003C5E61">
        <w:rPr>
          <w:rStyle w:val="Style13ptBold"/>
        </w:rPr>
        <w:t>Boulegue</w:t>
      </w:r>
      <w:proofErr w:type="spellEnd"/>
      <w:r w:rsidRPr="003C5E61">
        <w:rPr>
          <w:rStyle w:val="Style13ptBold"/>
        </w:rPr>
        <w:t xml:space="preserve"> and</w:t>
      </w:r>
      <w:r>
        <w:t xml:space="preserve"> Duncan </w:t>
      </w:r>
      <w:r w:rsidRPr="003C5E61">
        <w:rPr>
          <w:rStyle w:val="Style13ptBold"/>
        </w:rPr>
        <w:t>Depledge</w:t>
      </w:r>
      <w:r>
        <w:t>, 20</w:t>
      </w:r>
      <w:r w:rsidRPr="003C5E61">
        <w:rPr>
          <w:rStyle w:val="Style13ptBold"/>
        </w:rPr>
        <w:t>24</w:t>
      </w:r>
      <w:r>
        <w:t xml:space="preserve"> – Mathieu </w:t>
      </w:r>
      <w:proofErr w:type="spellStart"/>
      <w:r>
        <w:t>Boulegue</w:t>
      </w:r>
      <w:proofErr w:type="spellEnd"/>
      <w:r>
        <w:t xml:space="preserve"> is a Global Fellow at the Wilson Center's Polar Institute, a Consulting Fellow at Chatham House and a Non-resident Senior Fellow at CEPA. Duncan Depledge is a Senior Lecturer in Geopolitics and Security at Loughborough University. “The Face-off in a Fragmented Arctic: Who Will Blink First?” </w:t>
      </w:r>
      <w:r w:rsidRPr="005D62FE">
        <w:t>https://www.rusi.org/explore-our-research/publications/commentary/face-fragmented-arctic-who-will-blink-first</w:t>
      </w:r>
      <w:r>
        <w:t xml:space="preserve"> //DH</w:t>
      </w:r>
    </w:p>
    <w:p w14:paraId="44F4F5FB" w14:textId="77777777" w:rsidR="004B5A1C" w:rsidRDefault="004B5A1C" w:rsidP="004B5A1C">
      <w:r>
        <w:t xml:space="preserve">However, </w:t>
      </w:r>
      <w:r w:rsidRPr="00FC3374">
        <w:rPr>
          <w:rStyle w:val="StyleUnderline"/>
        </w:rPr>
        <w:t>Moscow</w:t>
      </w:r>
      <w:r>
        <w:t>’s military posture in the Arctic has not changed in the context of the full-scale invasion of Ukraine, and it r</w:t>
      </w:r>
      <w:r w:rsidRPr="00FC3374">
        <w:rPr>
          <w:rStyle w:val="StyleUnderline"/>
        </w:rPr>
        <w:t>emains bent on obsessive control over the AZRF and countering NATO activity.</w:t>
      </w:r>
      <w:r>
        <w:t xml:space="preserve"> Russia’s vast multi-layered network of Arctic-capable air and coastal </w:t>
      </w:r>
      <w:proofErr w:type="spellStart"/>
      <w:r>
        <w:t>defence</w:t>
      </w:r>
      <w:proofErr w:type="spellEnd"/>
      <w:r>
        <w:t xml:space="preserve"> systems has stayed in place along the AZRF and has not been tremendously impacted by the war against Ukraine.</w:t>
      </w:r>
    </w:p>
    <w:p w14:paraId="048D8691" w14:textId="77777777" w:rsidR="004B5A1C" w:rsidRDefault="004B5A1C" w:rsidP="004B5A1C">
      <w:r>
        <w:t xml:space="preserve">In this context – and judging by the sense of conventional vulnerability </w:t>
      </w:r>
      <w:proofErr w:type="spellStart"/>
      <w:r>
        <w:t>fuelling</w:t>
      </w:r>
      <w:proofErr w:type="spellEnd"/>
      <w:r>
        <w:t xml:space="preserve"> Russia’s Arctic insecurities – </w:t>
      </w:r>
      <w:r w:rsidRPr="006806C6">
        <w:rPr>
          <w:rStyle w:val="StyleUnderline"/>
        </w:rPr>
        <w:t xml:space="preserve">there is a risk that Moscow could engage in more overt nuclear </w:t>
      </w:r>
      <w:proofErr w:type="spellStart"/>
      <w:r w:rsidRPr="006806C6">
        <w:rPr>
          <w:rStyle w:val="StyleUnderline"/>
        </w:rPr>
        <w:t>sabre-rattling</w:t>
      </w:r>
      <w:proofErr w:type="spellEnd"/>
      <w:r w:rsidRPr="006806C6">
        <w:rPr>
          <w:rStyle w:val="StyleUnderline"/>
        </w:rPr>
        <w:t xml:space="preserve"> and escalatory </w:t>
      </w:r>
      <w:proofErr w:type="spellStart"/>
      <w:r w:rsidRPr="006806C6">
        <w:rPr>
          <w:rStyle w:val="StyleUnderline"/>
        </w:rPr>
        <w:t>behaviour</w:t>
      </w:r>
      <w:proofErr w:type="spellEnd"/>
      <w:r>
        <w:t xml:space="preserve">. There remains an outside chance that </w:t>
      </w:r>
      <w:r w:rsidRPr="006806C6">
        <w:rPr>
          <w:rStyle w:val="StyleUnderline"/>
        </w:rPr>
        <w:t>Russia could resume nuclear weapons testing on the islands of Novaya Zemlya</w:t>
      </w:r>
      <w:r>
        <w:t xml:space="preserve">. </w:t>
      </w:r>
      <w:r w:rsidRPr="006806C6">
        <w:rPr>
          <w:rStyle w:val="StyleUnderline"/>
        </w:rPr>
        <w:t>This situation is compounded by the inherent risk of miscalculation provoked by accidents, incidents and tactical errors, left unchecked by the current absence of lines of communication</w:t>
      </w:r>
      <w:r>
        <w:t>.</w:t>
      </w:r>
    </w:p>
    <w:p w14:paraId="44700DC4" w14:textId="77777777" w:rsidR="004B5A1C" w:rsidRDefault="004B5A1C" w:rsidP="004B5A1C">
      <w:r>
        <w:t xml:space="preserve">Meanwhile, the </w:t>
      </w:r>
      <w:r w:rsidRPr="009642DA">
        <w:rPr>
          <w:rStyle w:val="Emphasis"/>
        </w:rPr>
        <w:t>fragmentation of circumpolar cooperation</w:t>
      </w:r>
      <w:r w:rsidRPr="006806C6">
        <w:rPr>
          <w:rStyle w:val="StyleUnderline"/>
        </w:rPr>
        <w:t xml:space="preserve"> is </w:t>
      </w:r>
      <w:r w:rsidRPr="009642DA">
        <w:rPr>
          <w:rStyle w:val="Emphasis"/>
        </w:rPr>
        <w:t>closing doors on diplomatic activity</w:t>
      </w:r>
      <w:r w:rsidRPr="006806C6">
        <w:rPr>
          <w:rStyle w:val="StyleUnderline"/>
        </w:rPr>
        <w:t xml:space="preserve"> that could help to </w:t>
      </w:r>
      <w:r w:rsidRPr="009642DA">
        <w:rPr>
          <w:rStyle w:val="Emphasis"/>
        </w:rPr>
        <w:t>diffuse tensions</w:t>
      </w:r>
      <w:r w:rsidRPr="006806C6">
        <w:rPr>
          <w:rStyle w:val="StyleUnderline"/>
        </w:rPr>
        <w:t xml:space="preserve"> and promote confidence-building</w:t>
      </w:r>
      <w:r>
        <w:t xml:space="preserve"> measures. Prior to 2022, there was some discussion of re-establishing joint military forums or some form of ‘code of conduct’, but this dissipated quickly as Moscow’s designs on Ukraine became clear. </w:t>
      </w:r>
      <w:r w:rsidRPr="006806C6">
        <w:rPr>
          <w:rStyle w:val="StyleUnderline"/>
        </w:rPr>
        <w:t>The chances of a predictable Arctic in military security terms are growing slimmer</w:t>
      </w:r>
      <w:r>
        <w:t>.</w:t>
      </w:r>
    </w:p>
    <w:p w14:paraId="19CCEEAC" w14:textId="77777777" w:rsidR="004B5A1C" w:rsidRDefault="004B5A1C" w:rsidP="004B5A1C">
      <w:r w:rsidRPr="00FC3374">
        <w:rPr>
          <w:rStyle w:val="StyleUnderline"/>
        </w:rPr>
        <w:t>The risk of an armed conflict in the Arctic is clearly higher than it was</w:t>
      </w:r>
      <w:r>
        <w:t>. However, this does not mean that either NATO or Moscow is any more likely to seek a conflict in the Arctic than they were prior to Russia’s assault on Ukraine. Considering the complexity of the operating environment, there is little incentive for Moscow – or NATO – to escalate in the Arctic per se, let alone conduct high-intensity warfare operations there.</w:t>
      </w:r>
    </w:p>
    <w:p w14:paraId="65ED077C" w14:textId="77777777" w:rsidR="004B5A1C" w:rsidRDefault="004B5A1C" w:rsidP="004B5A1C">
      <w:r>
        <w:t>There is no sign yet (publicly at least) that either side is seeking to change the ‘facts on the ground’ regarding critical international agreements, or even press claims in areas of disagreement – for instance, over how to interpret the Svalbard Treaty on the UN Convention on the Law of the Sea (UNCLOS) as it applies to the Northeast Passage (including the Northern Sea Route, or NSR) and the delimitation of extended continental shelves.</w:t>
      </w:r>
    </w:p>
    <w:p w14:paraId="5145196E" w14:textId="77777777" w:rsidR="004B5A1C" w:rsidRDefault="004B5A1C" w:rsidP="004B5A1C">
      <w:r>
        <w:t xml:space="preserve">Nevertheless, </w:t>
      </w:r>
      <w:r w:rsidRPr="00667784">
        <w:rPr>
          <w:rStyle w:val="StyleUnderline"/>
        </w:rPr>
        <w:t>Russia remains determined to control ‘its’ Arctic and the NSR</w:t>
      </w:r>
      <w:r>
        <w:t>. Over the past few years, successive waves of regulations have increasingly restricted passage through the NSR, placing it under Moscow’s tight control. If, even as the effects of climate change are felt, Russia maintains its dubious interpretation of the status of the NSR, or if the Kremlin seeks to further restrict passage along the route (especially for foreign military vessels</w:t>
      </w:r>
      <w:r w:rsidRPr="00667784">
        <w:rPr>
          <w:rStyle w:val="StyleUnderline"/>
        </w:rPr>
        <w:t>), there could be more serious consideration of a US- or NATO-led Freedom of Navigation operation, even if it increases the risk of an armed clash</w:t>
      </w:r>
      <w:r>
        <w:t>.</w:t>
      </w:r>
    </w:p>
    <w:p w14:paraId="62ED74B0" w14:textId="77777777" w:rsidR="004B5A1C" w:rsidRDefault="004B5A1C" w:rsidP="004B5A1C">
      <w:r>
        <w:lastRenderedPageBreak/>
        <w:t xml:space="preserve">These issues are </w:t>
      </w:r>
      <w:proofErr w:type="gramStart"/>
      <w:r>
        <w:t>all the more</w:t>
      </w:r>
      <w:proofErr w:type="gramEnd"/>
      <w:r>
        <w:t xml:space="preserve"> critical in the context of the renewed US interest in Arctic affairs as part of the 2022 National Strategy for the Arctic Region (NSAR) and its 2023 Implementation Plan. Indeed, the NSAR is quite clear regarding protecting freedom of navigation across the Arctic region in accordance with UNCLOS.</w:t>
      </w:r>
    </w:p>
    <w:p w14:paraId="4AA27B13" w14:textId="77777777" w:rsidR="004B5A1C" w:rsidRDefault="004B5A1C" w:rsidP="004B5A1C">
      <w:r>
        <w:t xml:space="preserve">For now, </w:t>
      </w:r>
      <w:r w:rsidRPr="009B246A">
        <w:rPr>
          <w:rStyle w:val="StyleUnderline"/>
        </w:rPr>
        <w:t>the most likely scenario is that we will continue to see a balancing and counterbalancing of NATO and Russian forces in the High North</w:t>
      </w:r>
      <w:r>
        <w:t xml:space="preserve"> as both sides adjust to the realities of Swedish and Finnish membership of NATO. The danger is that </w:t>
      </w:r>
      <w:r w:rsidRPr="009B246A">
        <w:rPr>
          <w:rStyle w:val="StyleUnderline"/>
        </w:rPr>
        <w:t>this could increase the risk of a miscalculation provoked by an accident escalating into something worse</w:t>
      </w:r>
      <w:r>
        <w:t xml:space="preserve">. </w:t>
      </w:r>
      <w:r w:rsidRPr="009B246A">
        <w:rPr>
          <w:rStyle w:val="StyleUnderline"/>
        </w:rPr>
        <w:t>More presence and platforms in a changing Arctic will undoubtedly bring about more incidents, including environmental catastrophes and human-made disasters</w:t>
      </w:r>
      <w:r>
        <w:t>, with indigenous peoples and other local communities bearing the brunt of the impact.</w:t>
      </w:r>
    </w:p>
    <w:p w14:paraId="56585A66" w14:textId="77777777" w:rsidR="004B5A1C" w:rsidRDefault="004B5A1C" w:rsidP="004B5A1C">
      <w:pPr>
        <w:pStyle w:val="Heading3"/>
      </w:pPr>
      <w:r>
        <w:lastRenderedPageBreak/>
        <w:t>Impact---Arctic Conflict---2NC</w:t>
      </w:r>
    </w:p>
    <w:p w14:paraId="1690D45F" w14:textId="77777777" w:rsidR="004B5A1C" w:rsidRDefault="004B5A1C" w:rsidP="004B5A1C">
      <w:pPr>
        <w:pStyle w:val="Heading4"/>
      </w:pPr>
      <w:r>
        <w:t xml:space="preserve">Lack of cooperation </w:t>
      </w:r>
      <w:r w:rsidRPr="00CB31B8">
        <w:rPr>
          <w:u w:val="single"/>
        </w:rPr>
        <w:t>risks</w:t>
      </w:r>
      <w:r>
        <w:t xml:space="preserve"> nuclear accidents in the </w:t>
      </w:r>
      <w:r w:rsidRPr="00CB31B8">
        <w:rPr>
          <w:u w:val="single"/>
        </w:rPr>
        <w:t>Arctic</w:t>
      </w:r>
      <w:r>
        <w:t xml:space="preserve">. </w:t>
      </w:r>
    </w:p>
    <w:p w14:paraId="4D3007C5" w14:textId="77777777" w:rsidR="004B5A1C" w:rsidRDefault="004B5A1C" w:rsidP="004B5A1C">
      <w:r>
        <w:t xml:space="preserve">Maxim </w:t>
      </w:r>
      <w:proofErr w:type="spellStart"/>
      <w:r w:rsidRPr="00F71C35">
        <w:rPr>
          <w:rStyle w:val="Style13ptBold"/>
        </w:rPr>
        <w:t>Starchak</w:t>
      </w:r>
      <w:proofErr w:type="spellEnd"/>
      <w:r>
        <w:t>, 20</w:t>
      </w:r>
      <w:r w:rsidRPr="00F71C35">
        <w:rPr>
          <w:rStyle w:val="Style13ptBold"/>
        </w:rPr>
        <w:t>24</w:t>
      </w:r>
      <w:r>
        <w:t xml:space="preserve"> – expert on Russian nuclear policy, strategic weapons, arms control, and </w:t>
      </w:r>
      <w:proofErr w:type="spellStart"/>
      <w:r>
        <w:t>defence</w:t>
      </w:r>
      <w:proofErr w:type="spellEnd"/>
      <w:r>
        <w:t xml:space="preserve"> and nuclear industry, as well as a fellow at the Centre for International and </w:t>
      </w:r>
      <w:proofErr w:type="spellStart"/>
      <w:r>
        <w:t>Defence</w:t>
      </w:r>
      <w:proofErr w:type="spellEnd"/>
      <w:r>
        <w:t xml:space="preserve"> Policy of the Queen’s University (Canada). “Russia’s Arctic Policy Poses a Growing Nuclear Threat” Carnegie Politika, 11/1, </w:t>
      </w:r>
      <w:r w:rsidRPr="00CB31B8">
        <w:t>https://carnegieendowment.org/russia-eurasia/politika/2024/10/russia-arctic-nuclear-threat?lang=en</w:t>
      </w:r>
      <w:r>
        <w:t xml:space="preserve"> //DH</w:t>
      </w:r>
    </w:p>
    <w:p w14:paraId="46A6E071" w14:textId="77777777" w:rsidR="004B5A1C" w:rsidRDefault="004B5A1C" w:rsidP="004B5A1C">
      <w:r>
        <w:t xml:space="preserve">The war in Ukraine continues to drain Russia’s resources away from critical areas, including nuclear security in the Arctic. Despite this, Moscow remains committed to the development of this strategic </w:t>
      </w:r>
      <w:proofErr w:type="gramStart"/>
      <w:r>
        <w:t>region, and</w:t>
      </w:r>
      <w:proofErr w:type="gramEnd"/>
      <w:r>
        <w:t xml:space="preserve"> has not stopped building nuclear sites there. In September, </w:t>
      </w:r>
      <w:r w:rsidRPr="000F2894">
        <w:rPr>
          <w:rStyle w:val="StyleUnderline"/>
        </w:rPr>
        <w:t>Norway detected elevated levels of radioactive Cesium-137 near its Arctic border with Russia</w:t>
      </w:r>
      <w:r>
        <w:t xml:space="preserve">. As </w:t>
      </w:r>
      <w:r w:rsidRPr="000F2894">
        <w:rPr>
          <w:rStyle w:val="StyleUnderline"/>
        </w:rPr>
        <w:t>Russia is no longer cooperating with other nations on nuclear safety in the Arctic</w:t>
      </w:r>
      <w:r>
        <w:t>, this is unlikely to be the last such report.</w:t>
      </w:r>
    </w:p>
    <w:p w14:paraId="0AFD1AA8" w14:textId="77777777" w:rsidR="004B5A1C" w:rsidRDefault="004B5A1C" w:rsidP="004B5A1C">
      <w:r>
        <w:t>Around the same time that Norway reported the surge in radiation levels, Russian Foreign Minister Sergey Lavrov accused NATO of militarizing the Arctic through increasingly frequent crisis response exercises. Yet Russia is guilty of the same. Its new foreign policy concepts and doctrines call the Arctic “a vital area for ensuring our national interests in the global ocean,” and Moscow has warned that it will use “any means necessary” to secure its interests there. Those means include the Northern Fleet, whose ships regularly—and conspicuously—traverse the Arctic Ocean, training to counter Western submarines.</w:t>
      </w:r>
    </w:p>
    <w:p w14:paraId="2AF45D13" w14:textId="77777777" w:rsidR="004B5A1C" w:rsidRDefault="004B5A1C" w:rsidP="004B5A1C">
      <w:r>
        <w:t xml:space="preserve">Particularly crucial to </w:t>
      </w:r>
      <w:r w:rsidRPr="000F2894">
        <w:rPr>
          <w:rStyle w:val="StyleUnderline"/>
        </w:rPr>
        <w:t>Russia’s</w:t>
      </w:r>
      <w:r>
        <w:t xml:space="preserve"> plans is its </w:t>
      </w:r>
      <w:r w:rsidRPr="000F2894">
        <w:rPr>
          <w:rStyle w:val="StyleUnderline"/>
        </w:rPr>
        <w:t>fleet of nuclear submarines</w:t>
      </w:r>
      <w:r>
        <w:t xml:space="preserve">, which </w:t>
      </w:r>
      <w:r w:rsidRPr="000F2894">
        <w:rPr>
          <w:rStyle w:val="StyleUnderline"/>
        </w:rPr>
        <w:t>has become significantly more active in northern waters in the past decade</w:t>
      </w:r>
      <w:r>
        <w:t>.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p>
    <w:p w14:paraId="7BA364A9" w14:textId="77777777" w:rsidR="004B5A1C" w:rsidRDefault="004B5A1C" w:rsidP="004B5A1C">
      <w:r w:rsidRPr="000F2894">
        <w:rPr>
          <w:rStyle w:val="StyleUnderline"/>
        </w:rPr>
        <w:t xml:space="preserve">The Arctic is also a testing ground for new nuclear-powered, nuclear-armed weapons—from the </w:t>
      </w:r>
      <w:proofErr w:type="spellStart"/>
      <w:r w:rsidRPr="000F2894">
        <w:rPr>
          <w:rStyle w:val="StyleUnderline"/>
        </w:rPr>
        <w:t>Burevestnik</w:t>
      </w:r>
      <w:proofErr w:type="spellEnd"/>
      <w:r w:rsidRPr="000F2894">
        <w:rPr>
          <w:rStyle w:val="StyleUnderline"/>
        </w:rPr>
        <w:t xml:space="preserve"> cruise missile to the Poseidon torpedo—contributing to both regional tensions and the risk of radiation accidents</w:t>
      </w:r>
      <w:r>
        <w:t>.</w:t>
      </w:r>
    </w:p>
    <w:p w14:paraId="4659A187" w14:textId="77777777" w:rsidR="004B5A1C" w:rsidRDefault="004B5A1C" w:rsidP="004B5A1C">
      <w:r w:rsidRPr="000F2894">
        <w:rPr>
          <w:rStyle w:val="StyleUnderline"/>
        </w:rPr>
        <w:t>That risk is growing, not only because of Russia’s military activities, but also because of its increasing economic activity in the Arctic. Rosatom,</w:t>
      </w:r>
      <w:r>
        <w:t xml:space="preserve"> the state nuclear company, </w:t>
      </w:r>
      <w:r w:rsidRPr="000F2894">
        <w:rPr>
          <w:rStyle w:val="StyleUnderline"/>
        </w:rPr>
        <w:t xml:space="preserve">operates the eight-ship nuclear icebreaker fleet </w:t>
      </w:r>
      <w:r>
        <w:t>that is key to the Northern Sea Route, along which 36 million tons of cargo were transported in 2023, up from 4 million in 2014. That number is expected to reach 270 million tons in 2035, while the nuclear icebreaker fleet is to expand by seven more vessels.</w:t>
      </w:r>
    </w:p>
    <w:p w14:paraId="779694BA" w14:textId="77777777" w:rsidR="004B5A1C" w:rsidRDefault="004B5A1C" w:rsidP="004B5A1C">
      <w:r w:rsidRPr="000F2894">
        <w:rPr>
          <w:rStyle w:val="StyleUnderline"/>
        </w:rPr>
        <w:t xml:space="preserve">Rosatom’s footprint in the Arctic extends to Russia’s two nuclear power plants there: Kola and </w:t>
      </w:r>
      <w:proofErr w:type="spellStart"/>
      <w:r w:rsidRPr="000F2894">
        <w:rPr>
          <w:rStyle w:val="StyleUnderline"/>
        </w:rPr>
        <w:t>Bilibino</w:t>
      </w:r>
      <w:proofErr w:type="spellEnd"/>
      <w:r w:rsidRPr="000F2894">
        <w:rPr>
          <w:rStyle w:val="StyleUnderline"/>
        </w:rPr>
        <w:t>.</w:t>
      </w:r>
      <w:r>
        <w:t xml:space="preserve"> They do not generate enough energy for the country’s Arctic development needs (the region contains trillions of cubic meters of natural gas and billions of tons of oil), for which Rosatom estimates that no fewer than fifteen floating nuclear power plants are required. The company separately plans to build several small modular reactors (SMRs), the first of which should be up and running by 2028.</w:t>
      </w:r>
    </w:p>
    <w:p w14:paraId="66D497DB" w14:textId="77777777" w:rsidR="004B5A1C" w:rsidRDefault="004B5A1C" w:rsidP="004B5A1C">
      <w:r>
        <w:t xml:space="preserve">In the past five years, </w:t>
      </w:r>
      <w:r w:rsidRPr="000F2894">
        <w:rPr>
          <w:rStyle w:val="StyleUnderline"/>
        </w:rPr>
        <w:t>Russia’s development of the Arctic has seen the number of civil and military nuclear reactors in the region increase by 30 percen</w:t>
      </w:r>
      <w:r>
        <w:t>t, from sixty-two to eighty-one. By 2035, it is estimated there may be 118.</w:t>
      </w:r>
    </w:p>
    <w:p w14:paraId="04D2A92B" w14:textId="77777777" w:rsidR="004B5A1C" w:rsidRDefault="004B5A1C" w:rsidP="004B5A1C">
      <w:r>
        <w:lastRenderedPageBreak/>
        <w:t xml:space="preserve">In response to growing concerns about nuclear safety, Rosatom has offered reassurances on SMRs’ passive safety systems. But environmentalists stress that </w:t>
      </w:r>
      <w:r w:rsidRPr="000F2894">
        <w:rPr>
          <w:rStyle w:val="StyleUnderline"/>
        </w:rPr>
        <w:t>SMRs are experimental, and</w:t>
      </w:r>
      <w:r>
        <w:t xml:space="preserve"> therefore </w:t>
      </w:r>
      <w:r w:rsidRPr="000F2894">
        <w:rPr>
          <w:rStyle w:val="StyleUnderline"/>
        </w:rPr>
        <w:t>high-risk</w:t>
      </w:r>
      <w:r>
        <w:t xml:space="preserve">. Of particular concern is how they will be transported. It has already been reported that </w:t>
      </w:r>
      <w:r w:rsidRPr="0028664D">
        <w:rPr>
          <w:rStyle w:val="StyleUnderline"/>
        </w:rPr>
        <w:t>ships not designed to transport nuclear materials have been used to do just that,</w:t>
      </w:r>
      <w:r>
        <w:t xml:space="preserve"> and further nuclear safety violations cannot be ruled out. In addition, a 2022 study found that SMRs produce more radioactive waste than conventional nuclear power plants.</w:t>
      </w:r>
    </w:p>
    <w:p w14:paraId="20B08CB9" w14:textId="77777777" w:rsidR="004B5A1C" w:rsidRDefault="004B5A1C" w:rsidP="004B5A1C">
      <w:r w:rsidRPr="0028664D">
        <w:rPr>
          <w:rStyle w:val="StyleUnderline"/>
        </w:rPr>
        <w:t>The Arctic’s radiation risks are</w:t>
      </w:r>
      <w:r>
        <w:t xml:space="preserve"> therefore only </w:t>
      </w:r>
      <w:r w:rsidRPr="0028664D">
        <w:rPr>
          <w:rStyle w:val="StyleUnderline"/>
        </w:rPr>
        <w:t>rising</w:t>
      </w:r>
      <w:r>
        <w:t xml:space="preserve">. The situation was far from ideal to begin with, thanks to the region’s rich Soviet nuclear inheritance. </w:t>
      </w:r>
      <w:r w:rsidRPr="0028664D">
        <w:rPr>
          <w:rStyle w:val="StyleUnderline"/>
        </w:rPr>
        <w:t>There are</w:t>
      </w:r>
      <w:r>
        <w:t xml:space="preserve"> some </w:t>
      </w:r>
      <w:r w:rsidRPr="0028664D">
        <w:rPr>
          <w:rStyle w:val="StyleUnderline"/>
        </w:rPr>
        <w:t>18,000 sunken assets that</w:t>
      </w:r>
      <w:r>
        <w:t xml:space="preserve"> were or </w:t>
      </w:r>
      <w:r w:rsidRPr="0028664D">
        <w:rPr>
          <w:rStyle w:val="StyleUnderline"/>
        </w:rPr>
        <w:t>remain dangerously radioactive</w:t>
      </w:r>
      <w:r>
        <w:t xml:space="preserve">, a thousand of which continue to pose a threat. </w:t>
      </w:r>
      <w:r w:rsidRPr="0028664D">
        <w:rPr>
          <w:rStyle w:val="StyleUnderline"/>
        </w:rPr>
        <w:t>They include submarines, reactors, and high-level waste</w:t>
      </w:r>
      <w:r>
        <w:t>. In addition, the Russian Arctic is peppered with facilities for storing nuclear fuel—fresh and spent alike—and refining it.</w:t>
      </w:r>
    </w:p>
    <w:p w14:paraId="30134E3B" w14:textId="77777777" w:rsidR="004B5A1C" w:rsidRDefault="004B5A1C" w:rsidP="004B5A1C">
      <w:r w:rsidRPr="0028664D">
        <w:rPr>
          <w:rStyle w:val="StyleUnderline"/>
        </w:rPr>
        <w:t>Ensuring the safety of new nuclear assets and managing the Soviet nuclear inheritance is difficult and expensive, and an endeavor in which Russia used to work closely with foreign partners</w:t>
      </w:r>
      <w:r>
        <w:t>. It was not uncommon for projects to be 50 percent or even 60 percent foreign funded, and some were wholly financed from abroad. The Bellona Foundation estimates that Russia received some $2.5 billion in international assistance in this area, in addition to all the political, technological, informational, and other support from which it benefited.</w:t>
      </w:r>
    </w:p>
    <w:p w14:paraId="6FACE9AC" w14:textId="77777777" w:rsidR="004B5A1C" w:rsidRDefault="004B5A1C" w:rsidP="004B5A1C">
      <w:r w:rsidRPr="0028664D">
        <w:rPr>
          <w:rStyle w:val="StyleUnderline"/>
        </w:rPr>
        <w:t>Years of international cooperation on nuclear security ended with the invasion of Ukraine</w:t>
      </w:r>
      <w:r>
        <w:t xml:space="preserve">. Russia was cut off from foreign funding, not only bilaterally but also through EU and European Bank for Reconstruction and Development programs. </w:t>
      </w:r>
      <w:r w:rsidRPr="0028664D">
        <w:rPr>
          <w:rStyle w:val="StyleUnderline"/>
        </w:rPr>
        <w:t>Technical assistance dried up as well, precluding the maintenance of foreign equipment and halting the supply of spare parts</w:t>
      </w:r>
      <w:r>
        <w:t>.</w:t>
      </w:r>
    </w:p>
    <w:p w14:paraId="578D6D2F" w14:textId="77777777" w:rsidR="004B5A1C" w:rsidRDefault="004B5A1C" w:rsidP="004B5A1C">
      <w:r>
        <w:t xml:space="preserve">Institutions also stopped working together, with Russia leaving the Barents Euro-Arctic Council and being suspended from the Organization for Economic Cooperation and Development’s Nuclear Energy Agency. The European Technical Safety </w:t>
      </w:r>
      <w:proofErr w:type="spellStart"/>
      <w:r>
        <w:t>Organisations</w:t>
      </w:r>
      <w:proofErr w:type="spellEnd"/>
      <w:r>
        <w:t xml:space="preserve"> Network cut ties with Russia’s Scientific and Engineering Center for Nuclear and Radiation Safety.</w:t>
      </w:r>
    </w:p>
    <w:p w14:paraId="67A28E18" w14:textId="77777777" w:rsidR="004B5A1C" w:rsidRDefault="004B5A1C" w:rsidP="004B5A1C">
      <w:r>
        <w:t>Crucially</w:t>
      </w:r>
      <w:r w:rsidRPr="0028664D">
        <w:rPr>
          <w:rStyle w:val="StyleUnderline"/>
        </w:rPr>
        <w:t>, it has become more difficult for Russia to respond promptly to nuclear emergencies. The Arctic is marked by extreme weather conditions, huge distances, and poor infrastructure</w:t>
      </w:r>
      <w:r>
        <w:t>. Notifying partners of a nuclear incident as soon as possible is of the utmost importance, so that complicated interagency and international coordination may commence. Yet Russia is out of the Norwegian-led Arctic and North Atlantic Security and Emergency Preparedness Network and is no longer invited to nuclear incident response exercises, even as an observer.</w:t>
      </w:r>
    </w:p>
    <w:p w14:paraId="62322FBE" w14:textId="77777777" w:rsidR="004B5A1C" w:rsidRDefault="004B5A1C" w:rsidP="004B5A1C">
      <w:r>
        <w:t xml:space="preserve">As the 2000 Kursk submarine disaster made painfully clear, Russia was never inclined to accept outside assistance in nuclear emergencies. However, cooperation with partners was at least theoretically possible. Now, </w:t>
      </w:r>
      <w:r w:rsidRPr="0028664D">
        <w:rPr>
          <w:rStyle w:val="StyleUnderline"/>
        </w:rPr>
        <w:t>any prospect of a regional agreement on nuclear security in the Arctic establishing a joint emergency response mechanism is as good as dead</w:t>
      </w:r>
      <w:r>
        <w:t>.</w:t>
      </w:r>
    </w:p>
    <w:p w14:paraId="3A5E83FC" w14:textId="77777777" w:rsidR="004B5A1C" w:rsidRDefault="004B5A1C" w:rsidP="004B5A1C">
      <w:r>
        <w:t>Rosatom admits that Russia being cut off from foreign funding means projects related to nuclear safety in the Arctic will stall. Yet it maintains that they will not be canceled altogether, which would seem plausible given the company’s financials.</w:t>
      </w:r>
    </w:p>
    <w:p w14:paraId="56FA2CF8" w14:textId="77777777" w:rsidR="004B5A1C" w:rsidRDefault="004B5A1C" w:rsidP="004B5A1C">
      <w:r>
        <w:lastRenderedPageBreak/>
        <w:t xml:space="preserve">However, in practice, funding is being cut, and the results are clear. Hitherto largely financed by Norway, </w:t>
      </w:r>
      <w:r w:rsidRPr="00FB4EE9">
        <w:rPr>
          <w:rStyle w:val="StyleUnderline"/>
        </w:rPr>
        <w:t>efforts to remove solid radioactive waste from Andreyeva Bay may be suspended indefinitely</w:t>
      </w:r>
      <w:r>
        <w:t>, Bellona experts fear.</w:t>
      </w:r>
    </w:p>
    <w:p w14:paraId="569BF870" w14:textId="77777777" w:rsidR="004B5A1C" w:rsidRDefault="004B5A1C" w:rsidP="004B5A1C">
      <w:r>
        <w:t xml:space="preserve">Rosatom’s accounts show that nuclear safety is not a priority. Federal spending on nuclear and radiation safety has steadily been falling since about </w:t>
      </w:r>
      <w:proofErr w:type="gramStart"/>
      <w:r>
        <w:t>2020, and</w:t>
      </w:r>
      <w:proofErr w:type="gramEnd"/>
      <w:r>
        <w:t xml:space="preserve"> is expected to be cut by a further 1.5 billion rubles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w:t>
      </w:r>
    </w:p>
    <w:p w14:paraId="3896D26E" w14:textId="77777777" w:rsidR="004B5A1C" w:rsidRDefault="004B5A1C" w:rsidP="004B5A1C">
      <w:r>
        <w:t>The opacity of the Russian state does not help matters. Gone are the days when many projects were implemented with the involvement of NGOs, and Rosatom’s disclosures offer so little information as to be useless as a guide to Russia’s plans for the cleanup of nuclear legacy sites.</w:t>
      </w:r>
    </w:p>
    <w:p w14:paraId="0D139577" w14:textId="77777777" w:rsidR="004B5A1C" w:rsidRDefault="004B5A1C" w:rsidP="004B5A1C">
      <w:r>
        <w:t>The same concerns extend to Russia’s response to nuclear emergencies. Since many sites are operated by the military or considered key to national security, gathering information about incidents is extremely difficult.</w:t>
      </w:r>
    </w:p>
    <w:p w14:paraId="43599EFE" w14:textId="77777777" w:rsidR="004B5A1C" w:rsidRDefault="004B5A1C" w:rsidP="004B5A1C">
      <w:r w:rsidRPr="00FB4EE9">
        <w:rPr>
          <w:rStyle w:val="StyleUnderline"/>
        </w:rPr>
        <w:t>Before the war, the prospect of a nuclear accident in the Arctic seemed remote</w:t>
      </w:r>
      <w:r>
        <w:t xml:space="preserve">. It was only slightly easier to imagine one involving a nuclear vessel or a floating nuclear power plant. </w:t>
      </w:r>
      <w:r w:rsidRPr="00FB4EE9">
        <w:rPr>
          <w:rStyle w:val="StyleUnderline"/>
        </w:rPr>
        <w:t>Today, the situation is deteriorating rapidly, as Russia continues to build new nuclear sites while halting the cleanup of nuclear legacy sites. The absence of</w:t>
      </w:r>
      <w:r>
        <w:t xml:space="preserve"> international assistance and </w:t>
      </w:r>
      <w:r w:rsidRPr="00FB4EE9">
        <w:rPr>
          <w:rStyle w:val="StyleUnderline"/>
        </w:rPr>
        <w:t>regional cooperation</w:t>
      </w:r>
      <w:r>
        <w:t xml:space="preserve">, along with the dwindling attention paid to nuclear safety in the Arctic by the federal authorities, </w:t>
      </w:r>
      <w:r w:rsidRPr="00FB4EE9">
        <w:rPr>
          <w:rStyle w:val="StyleUnderline"/>
        </w:rPr>
        <w:t>spells further trouble</w:t>
      </w:r>
      <w:r>
        <w:t>.</w:t>
      </w:r>
    </w:p>
    <w:p w14:paraId="603548EB" w14:textId="77777777" w:rsidR="004B5A1C" w:rsidRPr="005D62FE" w:rsidRDefault="004B5A1C" w:rsidP="004B5A1C">
      <w:r>
        <w:t xml:space="preserve">That the risks are growing is no concern to </w:t>
      </w:r>
      <w:r w:rsidRPr="00FB4EE9">
        <w:rPr>
          <w:rStyle w:val="StyleUnderline"/>
        </w:rPr>
        <w:t>Russia,</w:t>
      </w:r>
      <w:r>
        <w:t xml:space="preserve"> which </w:t>
      </w:r>
      <w:r w:rsidRPr="00FB4EE9">
        <w:rPr>
          <w:rStyle w:val="StyleUnderline"/>
        </w:rPr>
        <w:t>may</w:t>
      </w:r>
      <w:r>
        <w:t xml:space="preserve"> in </w:t>
      </w:r>
      <w:r w:rsidRPr="00FB4EE9">
        <w:rPr>
          <w:rStyle w:val="StyleUnderline"/>
        </w:rPr>
        <w:t>fact see the peril of its development of the Arctic as a feature, not a bug. It could form part of its policy of blackmail, with Russia taking things to the brink to force concessions from the West such as the resumption of financing and technical assistance</w:t>
      </w:r>
      <w:r>
        <w:t>—irrespective of developments on other fronts.</w:t>
      </w:r>
    </w:p>
    <w:p w14:paraId="773B469F" w14:textId="77777777" w:rsidR="004B5A1C" w:rsidRDefault="004B5A1C" w:rsidP="004B5A1C">
      <w:pPr>
        <w:pStyle w:val="Heading4"/>
      </w:pPr>
      <w:r>
        <w:t>Low US-Russian nuclear relations in the Arctic risk nuclear war</w:t>
      </w:r>
    </w:p>
    <w:p w14:paraId="38112724" w14:textId="77777777" w:rsidR="004B5A1C" w:rsidRDefault="004B5A1C" w:rsidP="004B5A1C">
      <w:r>
        <w:t xml:space="preserve">Rebecca </w:t>
      </w:r>
      <w:r w:rsidRPr="00F424B7">
        <w:rPr>
          <w:rStyle w:val="Style13ptBold"/>
        </w:rPr>
        <w:t>Rempe</w:t>
      </w:r>
      <w:r>
        <w:t>, 20</w:t>
      </w:r>
      <w:r w:rsidRPr="00F424B7">
        <w:rPr>
          <w:rStyle w:val="Style13ptBold"/>
        </w:rPr>
        <w:t xml:space="preserve">23 </w:t>
      </w:r>
      <w:r>
        <w:t xml:space="preserve">- master’s student at the University of Glasgow. She is completing a degree in Strategic Studies in the International Master of Security, Intelligence, and Strategic Studies Program. Rebecca holds a BA </w:t>
      </w:r>
      <w:proofErr w:type="spellStart"/>
      <w:r>
        <w:t>Honours</w:t>
      </w:r>
      <w:proofErr w:type="spellEnd"/>
      <w:r>
        <w:t xml:space="preserve"> Specialization in Political Science from the University of Western Ontario. Her research interests include game theory, nuclear deterrence, cyber security, artificial intelligence, and the post-Soviet region. “The Meltdown: Nuclear Relations in the Arctic” The Security Distillery, a student-run think tank founded by students of the 2017-2019 cohort of the International </w:t>
      </w:r>
      <w:proofErr w:type="gramStart"/>
      <w:r>
        <w:t>Masters in Security</w:t>
      </w:r>
      <w:proofErr w:type="gramEnd"/>
      <w:r>
        <w:t xml:space="preserve">, Intelligence and Strategic Studies (IMSISS) </w:t>
      </w:r>
      <w:proofErr w:type="spellStart"/>
      <w:r>
        <w:t>programme</w:t>
      </w:r>
      <w:proofErr w:type="spellEnd"/>
      <w:r>
        <w:t xml:space="preserve">. 5/9, </w:t>
      </w:r>
      <w:proofErr w:type="gramStart"/>
      <w:r w:rsidRPr="0070295C">
        <w:t>https://thesecuritydistillery.org/all-articles/the-meltdown-nuclear-relations-in-the-arctic</w:t>
      </w:r>
      <w:r>
        <w:t xml:space="preserve">  /</w:t>
      </w:r>
      <w:proofErr w:type="gramEnd"/>
      <w:r>
        <w:t>/DH</w:t>
      </w:r>
    </w:p>
    <w:p w14:paraId="051760C8" w14:textId="77777777" w:rsidR="004B5A1C" w:rsidRDefault="004B5A1C" w:rsidP="004B5A1C">
      <w:r w:rsidRPr="00CF76E1">
        <w:rPr>
          <w:rStyle w:val="StyleUnderline"/>
        </w:rPr>
        <w:t xml:space="preserve">Arctic security can be </w:t>
      </w:r>
      <w:proofErr w:type="spellStart"/>
      <w:r w:rsidRPr="00CF76E1">
        <w:rPr>
          <w:rStyle w:val="StyleUnderline"/>
        </w:rPr>
        <w:t>characterised</w:t>
      </w:r>
      <w:proofErr w:type="spellEnd"/>
      <w:r w:rsidRPr="00CF76E1">
        <w:rPr>
          <w:rStyle w:val="StyleUnderline"/>
        </w:rPr>
        <w:t xml:space="preserve"> as a nexus between multipolar nuclear conflict and climate change</w:t>
      </w:r>
      <w:r>
        <w:t xml:space="preserve">. Multipolarity is defined as a global balance of power between multiple actors [3]. Climate Change is making seaways and resources more accessible, which is leading to a thawing of territorial conflicts which were formerly frozen [4]. China’s increasing economic interests in the Arctic means it must be considered as a regional actor despite its near-regional status [5]. </w:t>
      </w:r>
      <w:r w:rsidRPr="00CF76E1">
        <w:t>Russia has recently threatened to use nuclear weapons against the United States (U.S.) due to its objections to Russia’s invasion of Ukraine; this sets a precedent for heightened nuclear tension in</w:t>
      </w:r>
      <w:r w:rsidRPr="00CF76E1">
        <w:rPr>
          <w:rStyle w:val="StyleUnderline"/>
        </w:rPr>
        <w:t xml:space="preserve"> the Arctic</w:t>
      </w:r>
      <w:r w:rsidRPr="00CF76E1">
        <w:t>, which</w:t>
      </w:r>
      <w:r w:rsidRPr="00CF76E1">
        <w:rPr>
          <w:rStyle w:val="StyleUnderline"/>
        </w:rPr>
        <w:t xml:space="preserve"> is the most nuclearized area in the world and has seen a steady buildup of nuclear and conventional forces by regional actors</w:t>
      </w:r>
      <w:r>
        <w:t xml:space="preserve"> [6]. These </w:t>
      </w:r>
      <w:r>
        <w:lastRenderedPageBreak/>
        <w:t xml:space="preserve">factors have led to direct tensions between three major nuclear actors (namely, NATO, China, and Russia) in a region that is becoming increasingly competitive [7]. These </w:t>
      </w:r>
      <w:r w:rsidRPr="00CF76E1">
        <w:rPr>
          <w:rStyle w:val="StyleUnderline"/>
        </w:rPr>
        <w:t>tensions cannot be adequately explained by existing deterrence models</w:t>
      </w:r>
      <w:r>
        <w:t xml:space="preserve">, which rely on Cold War-era bipolar game theory [8]. Due to climate change, geopolitical tension, and the Russian invasion of Ukraine, </w:t>
      </w:r>
      <w:r w:rsidRPr="00CF76E1">
        <w:rPr>
          <w:rStyle w:val="StyleUnderline"/>
        </w:rPr>
        <w:t>nuclear relations in the Arctic are unstable and present serious security risks</w:t>
      </w:r>
      <w:r>
        <w:t xml:space="preserve"> that cannot be contended with </w:t>
      </w:r>
      <w:proofErr w:type="gramStart"/>
      <w:r>
        <w:t>through the use of</w:t>
      </w:r>
      <w:proofErr w:type="gramEnd"/>
      <w:r>
        <w:t xml:space="preserve"> classic deterrence theory [9].</w:t>
      </w:r>
    </w:p>
    <w:p w14:paraId="6CE87DD1" w14:textId="77777777" w:rsidR="004B5A1C" w:rsidRDefault="004B5A1C" w:rsidP="004B5A1C">
      <w:r>
        <w:t>Arctic Governance and Climate Change</w:t>
      </w:r>
    </w:p>
    <w:p w14:paraId="2E2FBEBA" w14:textId="77777777" w:rsidR="004B5A1C" w:rsidRDefault="004B5A1C" w:rsidP="004B5A1C">
      <w: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w:t>
      </w:r>
      <w:proofErr w:type="gramStart"/>
      <w:r>
        <w:t>opening up</w:t>
      </w:r>
      <w:proofErr w:type="gramEnd"/>
      <w:r>
        <w:t xml:space="preserve"> its vast oil and gas deposits for extraction by regional actors [11]. </w:t>
      </w:r>
    </w:p>
    <w:p w14:paraId="78B4AC86" w14:textId="77777777" w:rsidR="004B5A1C" w:rsidRDefault="004B5A1C" w:rsidP="004B5A1C">
      <w:r>
        <w:t>Sino-Russian cooperation along sea routes has given China significant influence in the region,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464B9168" w14:textId="77777777" w:rsidR="004B5A1C" w:rsidRDefault="004B5A1C" w:rsidP="004B5A1C">
      <w:r>
        <w:t>Deterrence and Arctic Nuclear Relations</w:t>
      </w:r>
    </w:p>
    <w:p w14:paraId="5C161EDE" w14:textId="77777777" w:rsidR="004B5A1C" w:rsidRDefault="004B5A1C" w:rsidP="004B5A1C">
      <w: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57AB0D8D" w14:textId="77777777" w:rsidR="004B5A1C" w:rsidRDefault="004B5A1C" w:rsidP="004B5A1C">
      <w:r>
        <w:t xml:space="preserve">This classic deterrence game does not contend with the possibility of conflict between multiple nuclear actors, which is a key feature of Arctic security [19]. Though a three-player chicken game has been applied to theoretical problems, such as two out of three players needing to complete a task that all would rather not complete, this model has yet to be applied to nuclear relations [20]. China, NATO, the U.S., and Russia’s nuclear doctrines are informed by deterrence theory, which is problematic due to the theory’s assumption of a bipolar world order [21]. </w:t>
      </w:r>
    </w:p>
    <w:p w14:paraId="5833D16F" w14:textId="77777777" w:rsidR="004B5A1C" w:rsidRDefault="004B5A1C" w:rsidP="004B5A1C">
      <w:r w:rsidRPr="00CF76E1">
        <w:rPr>
          <w:rStyle w:val="StyleUnderline"/>
        </w:rPr>
        <w:t>Nuclear multipolarity in the Arctic is unstable because it no longer falls within</w:t>
      </w:r>
      <w:r>
        <w:t xml:space="preserve"> the </w:t>
      </w:r>
      <w:r w:rsidRPr="00CF76E1">
        <w:rPr>
          <w:rStyle w:val="StyleUnderline"/>
        </w:rPr>
        <w:t>traditional game theory</w:t>
      </w:r>
      <w:r>
        <w:t xml:space="preserve"> matrix, </w:t>
      </w:r>
      <w:r w:rsidRPr="00CF76E1">
        <w:rPr>
          <w:rStyle w:val="StyleUnderline"/>
        </w:rPr>
        <w:t>and there is an increased risk of nuclear action due to a larger number of nuclear actors and significant regional tension</w:t>
      </w:r>
      <w:r>
        <w:t xml:space="preserve"> [22]. </w:t>
      </w:r>
      <w:r w:rsidRPr="00CF76E1">
        <w:rPr>
          <w:rStyle w:val="StyleUnderline"/>
        </w:rPr>
        <w:t>Preemptive nuclear strikes are more prevalent in multipolar nuclear politics due to a greater perception of threat from other actors</w:t>
      </w:r>
      <w:r>
        <w:t xml:space="preserve"> [23]. Though China promotes itself as a No First Use (NFU) state, meaning that it will not strike unless struck upon in a nuclear capacity, </w:t>
      </w:r>
      <w:r w:rsidRPr="00CF76E1">
        <w:rPr>
          <w:rStyle w:val="StyleUnderline"/>
        </w:rPr>
        <w:t>Russia has threatened to strike first</w:t>
      </w:r>
      <w:r>
        <w:t xml:space="preserve">, and America’s position on NFU is vague [24]. NATO is a nuclear deterrent </w:t>
      </w:r>
      <w:proofErr w:type="spellStart"/>
      <w:r>
        <w:t>organisation</w:t>
      </w:r>
      <w:proofErr w:type="spellEnd"/>
      <w:r>
        <w:t xml:space="preserve"> in the Arctic region, only Sweden is not yet a full NATO member and </w:t>
      </w:r>
      <w:r>
        <w:lastRenderedPageBreak/>
        <w:t xml:space="preserve">Finland has just recently gained NATO membership [25]. In multipolar deterrence, </w:t>
      </w:r>
      <w:r w:rsidRPr="00CF76E1">
        <w:rPr>
          <w:rStyle w:val="StyleUnderline"/>
        </w:rPr>
        <w:t xml:space="preserve">regional conflicts are more likely to escalate into </w:t>
      </w:r>
      <w:r w:rsidRPr="00CF76E1">
        <w:rPr>
          <w:rStyle w:val="Emphasis"/>
        </w:rPr>
        <w:t>total nuclear warfare</w:t>
      </w:r>
      <w:r>
        <w:t xml:space="preserve">, </w:t>
      </w:r>
      <w:r w:rsidRPr="00CF76E1">
        <w:rPr>
          <w:rStyle w:val="StyleUnderline"/>
        </w:rPr>
        <w:t>and de-escalation relies on political bargaining as opposed to rationality modelling</w:t>
      </w:r>
      <w:r>
        <w:t xml:space="preserve">. Thus, </w:t>
      </w:r>
      <w:r w:rsidRPr="00CF76E1">
        <w:rPr>
          <w:rStyle w:val="StyleUnderline"/>
        </w:rPr>
        <w:t xml:space="preserve">it is unclear how political bargaining will take place in an increasingly </w:t>
      </w:r>
      <w:proofErr w:type="spellStart"/>
      <w:r w:rsidRPr="00CF76E1">
        <w:rPr>
          <w:rStyle w:val="StyleUnderline"/>
        </w:rPr>
        <w:t>polarised</w:t>
      </w:r>
      <w:proofErr w:type="spellEnd"/>
      <w:r w:rsidRPr="00CF76E1">
        <w:rPr>
          <w:rStyle w:val="StyleUnderline"/>
        </w:rPr>
        <w:t xml:space="preserve"> Arctic</w:t>
      </w:r>
      <w:r>
        <w:t xml:space="preserve"> [26].</w:t>
      </w:r>
    </w:p>
    <w:p w14:paraId="56F668CA" w14:textId="77777777" w:rsidR="004B5A1C" w:rsidRPr="00E92F62" w:rsidRDefault="004B5A1C" w:rsidP="004B5A1C">
      <w:r>
        <w:t xml:space="preserve">Though the U.S., China, and Russia have all acceded to or ratified the Treaty of the Non-Proliferation of </w:t>
      </w:r>
      <w:proofErr w:type="gramStart"/>
      <w:r>
        <w:t>Nuclear Weapons</w:t>
      </w:r>
      <w:proofErr w:type="gramEnd"/>
      <w:r>
        <w:t xml:space="preserve"> (NNPT), </w:t>
      </w:r>
      <w:r w:rsidRPr="00CF76E1">
        <w:rPr>
          <w:rStyle w:val="StyleUnderline"/>
        </w:rPr>
        <w:t>both Russia and the U.S. have backed out of data-sharing obligations under the New START treaty</w:t>
      </w:r>
      <w:r>
        <w:t xml:space="preserve"> [27]. </w:t>
      </w:r>
      <w:r w:rsidRPr="00CF76E1">
        <w:rPr>
          <w:rStyle w:val="StyleUnderline"/>
        </w:rPr>
        <w:t>This breakdown in communication between Arctic actors due to Russia’s invasion of Ukraine, and Russia’s recent threat to use nuclear weapons against the U.S. indicates that future regional disputes over Arctic resources, navigation, and territory may give rise to nuclear crises</w:t>
      </w:r>
      <w:r>
        <w:t xml:space="preserve"> [28].</w:t>
      </w:r>
    </w:p>
    <w:p w14:paraId="461EE294" w14:textId="77777777" w:rsidR="004B5A1C" w:rsidRPr="00230376" w:rsidRDefault="004B5A1C" w:rsidP="004B5A1C"/>
    <w:p w14:paraId="29E70F66" w14:textId="3A417C83" w:rsidR="004B5A1C" w:rsidRPr="00407540" w:rsidRDefault="004B5A1C" w:rsidP="004B5A1C">
      <w:pPr>
        <w:pStyle w:val="Heading2"/>
      </w:pPr>
      <w:r>
        <w:lastRenderedPageBreak/>
        <w:t>Solvency</w:t>
      </w:r>
    </w:p>
    <w:p w14:paraId="20468869" w14:textId="77777777" w:rsidR="004B5A1C" w:rsidRPr="009E6862" w:rsidRDefault="004B5A1C" w:rsidP="004B5A1C">
      <w:pPr>
        <w:pStyle w:val="Heading3"/>
      </w:pPr>
      <w:r>
        <w:lastRenderedPageBreak/>
        <w:t>2NC---Solvency</w:t>
      </w:r>
    </w:p>
    <w:p w14:paraId="4CEBDB24" w14:textId="77777777" w:rsidR="004B5A1C" w:rsidRDefault="004B5A1C" w:rsidP="004B5A1C">
      <w:pPr>
        <w:pStyle w:val="Heading4"/>
      </w:pPr>
      <w:r>
        <w:t xml:space="preserve">Resolving US-Russia disagreements ensures arctic council </w:t>
      </w:r>
      <w:r w:rsidRPr="005C22B0">
        <w:rPr>
          <w:u w:val="single"/>
        </w:rPr>
        <w:t>revitalization</w:t>
      </w:r>
      <w:r>
        <w:t xml:space="preserve">. </w:t>
      </w:r>
    </w:p>
    <w:p w14:paraId="0F42DA5C" w14:textId="77777777" w:rsidR="004B5A1C" w:rsidRPr="00DD6F35" w:rsidRDefault="004B5A1C" w:rsidP="004B5A1C">
      <w:r w:rsidRPr="00DD6F35">
        <w:rPr>
          <w:rFonts w:eastAsiaTheme="majorEastAsia" w:cstheme="majorBidi"/>
          <w:b/>
          <w:iCs/>
          <w:sz w:val="26"/>
        </w:rPr>
        <w:t>Jacobsen and Rottem 25</w:t>
      </w:r>
      <w:r>
        <w:t xml:space="preserve"> (Marc Jacobsen, Associate Professor at the Royal Danish </w:t>
      </w:r>
      <w:proofErr w:type="spellStart"/>
      <w:r>
        <w:t>Defence</w:t>
      </w:r>
      <w:proofErr w:type="spellEnd"/>
      <w:r>
        <w:t xml:space="preserve"> College’s Centre for Arctic Security Studies.  Svein Vigeland Rottem, a Senior Researcher at Fridtjof Nansen Institute where he researches Arctic politics and the Arctic Council.  5-12-2025, "The Arctic Council in the Shadow of Geopolitics," Arctic Institute - Center for Circumpolar Security Studies, https://www.thearcticinstitute.org/arctic-council-shadow-geopolitics/, DOA: 6-28-2025//St. Marks Adam)</w:t>
      </w:r>
    </w:p>
    <w:p w14:paraId="12BFAC94" w14:textId="77777777" w:rsidR="004B5A1C" w:rsidRDefault="004B5A1C" w:rsidP="004B5A1C">
      <w:r>
        <w:t>The need for increased council activity</w:t>
      </w:r>
    </w:p>
    <w:p w14:paraId="5E4C633C" w14:textId="77777777" w:rsidR="004B5A1C" w:rsidRPr="00DD6F35" w:rsidRDefault="004B5A1C" w:rsidP="004B5A1C">
      <w:pPr>
        <w:rPr>
          <w:u w:val="single"/>
        </w:rPr>
      </w:pPr>
      <w:r w:rsidRPr="00DD6F35">
        <w:rPr>
          <w:u w:val="single"/>
        </w:rPr>
        <w:t xml:space="preserve">Norway’s </w:t>
      </w:r>
      <w:proofErr w:type="spellStart"/>
      <w:r w:rsidRPr="00F37DA2">
        <w:rPr>
          <w:highlight w:val="cyan"/>
          <w:u w:val="single"/>
        </w:rPr>
        <w:t>chairship</w:t>
      </w:r>
      <w:proofErr w:type="spellEnd"/>
      <w:r>
        <w:t xml:space="preserve"> in 2023-2025 </w:t>
      </w:r>
      <w:r w:rsidRPr="00DD6F35">
        <w:rPr>
          <w:u w:val="single"/>
        </w:rPr>
        <w:t xml:space="preserve">has </w:t>
      </w:r>
      <w:r w:rsidRPr="00F37DA2">
        <w:rPr>
          <w:highlight w:val="cyan"/>
          <w:u w:val="single"/>
        </w:rPr>
        <w:t>managed to balance the situation</w:t>
      </w:r>
      <w:r w:rsidRPr="00DD6F35">
        <w:rPr>
          <w:u w:val="single"/>
        </w:rPr>
        <w:t xml:space="preserve"> and keep the council alive by</w:t>
      </w:r>
      <w:r>
        <w:t xml:space="preserve"> </w:t>
      </w:r>
      <w:r w:rsidRPr="00DD6F35">
        <w:rPr>
          <w:u w:val="single"/>
        </w:rPr>
        <w:t>gradually ramping up its activities</w:t>
      </w:r>
      <w:r>
        <w:t xml:space="preserve">. For the Danish, Greenlandic and Faroese </w:t>
      </w:r>
      <w:proofErr w:type="spellStart"/>
      <w:r>
        <w:t>chairship</w:t>
      </w:r>
      <w:proofErr w:type="spellEnd"/>
      <w:r>
        <w:t xml:space="preserve"> to be a success, it would be wise to </w:t>
      </w:r>
      <w:proofErr w:type="gramStart"/>
      <w:r>
        <w:t>continue on</w:t>
      </w:r>
      <w:proofErr w:type="gramEnd"/>
      <w:r>
        <w:t xml:space="preserve"> the same path with steadily increasing activity to ensure that the council’s pulse continues to beat. </w:t>
      </w:r>
      <w:r w:rsidRPr="00F37DA2">
        <w:rPr>
          <w:highlight w:val="cyan"/>
          <w:u w:val="single"/>
        </w:rPr>
        <w:t>However</w:t>
      </w:r>
      <w:r>
        <w:t xml:space="preserve">, </w:t>
      </w:r>
      <w:r w:rsidRPr="00F37DA2">
        <w:rPr>
          <w:highlight w:val="cyan"/>
          <w:u w:val="single"/>
        </w:rPr>
        <w:t>the fact that the threat</w:t>
      </w:r>
      <w:r>
        <w:t xml:space="preserve"> now both </w:t>
      </w:r>
      <w:r w:rsidRPr="00F37DA2">
        <w:rPr>
          <w:highlight w:val="cyan"/>
          <w:u w:val="single"/>
        </w:rPr>
        <w:t>comes from the east and the west makes the balancing act historically difficult.</w:t>
      </w:r>
    </w:p>
    <w:p w14:paraId="3387DADA" w14:textId="77777777" w:rsidR="004B5A1C" w:rsidRDefault="004B5A1C" w:rsidP="004B5A1C">
      <w:r>
        <w:t xml:space="preserve">One opportunity for increasing activity is to further enhance the focus on the rights of Indigenous peoples in the Arctic – which the new </w:t>
      </w:r>
      <w:proofErr w:type="spellStart"/>
      <w:r>
        <w:t>chairship</w:t>
      </w:r>
      <w:proofErr w:type="spellEnd"/>
      <w:r>
        <w:t xml:space="preserve"> program, indeed, prioritizes – </w:t>
      </w:r>
      <w:proofErr w:type="gramStart"/>
      <w:r>
        <w:t>in order to</w:t>
      </w:r>
      <w:proofErr w:type="gramEnd"/>
      <w:r>
        <w:t xml:space="preserve"> strengthen regional cooperation without necessarily having to compromise on condemning Russia. If the situation </w:t>
      </w:r>
      <w:proofErr w:type="gramStart"/>
      <w:r>
        <w:t>allows,</w:t>
      </w:r>
      <w:proofErr w:type="gramEnd"/>
      <w:r>
        <w:t xml:space="preserve"> </w:t>
      </w:r>
      <w:r w:rsidRPr="00DD6F35">
        <w:rPr>
          <w:u w:val="single"/>
        </w:rPr>
        <w:t xml:space="preserve">something as ambitious as a binding agreement on increased protection of Indigenous peoples’ rights in the Arctic would be worth striving for, similar to the council’s three existing agreements </w:t>
      </w:r>
      <w:r>
        <w:t>on aeronautical and maritime search and rescue (2011), marine oil pollution preparedness and response (2013), and enhancing international Arctic scientific cooperation (2017).</w:t>
      </w:r>
    </w:p>
    <w:p w14:paraId="7DE39FCE" w14:textId="77777777" w:rsidR="004B5A1C" w:rsidRDefault="004B5A1C" w:rsidP="004B5A1C">
      <w:r>
        <w:t xml:space="preserve">It </w:t>
      </w:r>
      <w:r w:rsidRPr="003B5540">
        <w:rPr>
          <w:highlight w:val="cyan"/>
          <w:u w:val="single"/>
        </w:rPr>
        <w:t>may not</w:t>
      </w:r>
      <w:r w:rsidRPr="00DD6F35">
        <w:rPr>
          <w:u w:val="single"/>
        </w:rPr>
        <w:t xml:space="preserve"> </w:t>
      </w:r>
      <w:r w:rsidRPr="003B5540">
        <w:rPr>
          <w:highlight w:val="cyan"/>
          <w:u w:val="single"/>
        </w:rPr>
        <w:t>sound like something Trump</w:t>
      </w:r>
      <w:r w:rsidRPr="00DD6F35">
        <w:rPr>
          <w:u w:val="single"/>
        </w:rPr>
        <w:t xml:space="preserve"> </w:t>
      </w:r>
      <w:r w:rsidRPr="003B5540">
        <w:rPr>
          <w:highlight w:val="cyan"/>
          <w:u w:val="single"/>
        </w:rPr>
        <w:t>would want a stake in</w:t>
      </w:r>
      <w:r w:rsidRPr="00DD6F35">
        <w:rPr>
          <w:u w:val="single"/>
        </w:rPr>
        <w:t>,</w:t>
      </w:r>
      <w:r>
        <w:t xml:space="preserve"> but there is a chance that the Arctic Council does not have </w:t>
      </w:r>
      <w:r w:rsidRPr="003B5540">
        <w:rPr>
          <w:highlight w:val="cyan"/>
          <w:u w:val="single"/>
        </w:rPr>
        <w:t>his attention</w:t>
      </w:r>
      <w:r>
        <w:t xml:space="preserve"> whatsoever due to its limited activity – and because there are plenty of other things that keep him occupied. If that is the case, it may </w:t>
      </w:r>
      <w:proofErr w:type="gramStart"/>
      <w:r>
        <w:t>actually prove</w:t>
      </w:r>
      <w:proofErr w:type="gramEnd"/>
      <w:r>
        <w:t xml:space="preserve"> to be an advantage for the Arctic Council, which </w:t>
      </w:r>
      <w:r w:rsidRPr="003B5540">
        <w:rPr>
          <w:highlight w:val="cyan"/>
          <w:u w:val="single"/>
        </w:rPr>
        <w:t>under normal</w:t>
      </w:r>
      <w:r w:rsidRPr="00DD6F35">
        <w:rPr>
          <w:u w:val="single"/>
        </w:rPr>
        <w:t xml:space="preserve"> </w:t>
      </w:r>
      <w:r w:rsidRPr="003B5540">
        <w:rPr>
          <w:highlight w:val="cyan"/>
          <w:u w:val="single"/>
        </w:rPr>
        <w:t>circumstances</w:t>
      </w:r>
      <w:r w:rsidRPr="00DD6F35">
        <w:rPr>
          <w:u w:val="single"/>
        </w:rPr>
        <w:t xml:space="preserve"> </w:t>
      </w:r>
      <w:r w:rsidRPr="003B5540">
        <w:rPr>
          <w:highlight w:val="cyan"/>
          <w:u w:val="single"/>
        </w:rPr>
        <w:t>would</w:t>
      </w:r>
      <w:r w:rsidRPr="00DD6F35">
        <w:rPr>
          <w:u w:val="single"/>
        </w:rPr>
        <w:t xml:space="preserve"> otherwise</w:t>
      </w:r>
      <w:r w:rsidRPr="00DD6F35">
        <w:rPr>
          <w:b/>
          <w:bCs/>
          <w:u w:val="single"/>
        </w:rPr>
        <w:t xml:space="preserve"> </w:t>
      </w:r>
      <w:r w:rsidRPr="003B5540">
        <w:rPr>
          <w:b/>
          <w:bCs/>
          <w:highlight w:val="cyan"/>
          <w:u w:val="single"/>
        </w:rPr>
        <w:t>strengthen its relevance</w:t>
      </w:r>
      <w:r w:rsidRPr="00DD6F35">
        <w:rPr>
          <w:b/>
          <w:bCs/>
          <w:u w:val="single"/>
        </w:rPr>
        <w:t xml:space="preserve"> if </w:t>
      </w:r>
      <w:r w:rsidRPr="003B5540">
        <w:rPr>
          <w:b/>
          <w:bCs/>
          <w:highlight w:val="cyan"/>
          <w:u w:val="single"/>
        </w:rPr>
        <w:t>meetings were prioritized by the highest political level</w:t>
      </w:r>
      <w:r w:rsidRPr="003B5540">
        <w:rPr>
          <w:highlight w:val="cyan"/>
        </w:rPr>
        <w:t>.</w:t>
      </w:r>
      <w:r>
        <w:t xml:space="preserve"> However, </w:t>
      </w:r>
      <w:r w:rsidRPr="00DD6F35">
        <w:rPr>
          <w:u w:val="single"/>
        </w:rPr>
        <w:t>its current fragile existence</w:t>
      </w:r>
      <w:r>
        <w:t xml:space="preserve"> </w:t>
      </w:r>
      <w:r w:rsidRPr="00DD6F35">
        <w:rPr>
          <w:u w:val="single"/>
        </w:rPr>
        <w:t>and the crucial challenges</w:t>
      </w:r>
      <w:r>
        <w:t xml:space="preserve"> </w:t>
      </w:r>
      <w:r w:rsidRPr="00DD6F35">
        <w:rPr>
          <w:u w:val="single"/>
        </w:rPr>
        <w:t>make increased activity and regional consensus the overriding success criteria.</w:t>
      </w:r>
      <w:r>
        <w:t xml:space="preserve"> In this light, it may be beneficial if State Secretary Marco Rubio is not at the table.</w:t>
      </w:r>
    </w:p>
    <w:p w14:paraId="20768E09" w14:textId="77777777" w:rsidR="004B5A1C" w:rsidRDefault="004B5A1C" w:rsidP="004B5A1C">
      <w:pPr>
        <w:rPr>
          <w:u w:val="single"/>
        </w:rPr>
      </w:pPr>
      <w:r>
        <w:t xml:space="preserve">The </w:t>
      </w:r>
      <w:proofErr w:type="spellStart"/>
      <w:r w:rsidRPr="00AE35A7">
        <w:rPr>
          <w:highlight w:val="cyan"/>
          <w:u w:val="single"/>
        </w:rPr>
        <w:t>chairship’s</w:t>
      </w:r>
      <w:proofErr w:type="spellEnd"/>
      <w:r w:rsidRPr="00AE35A7">
        <w:rPr>
          <w:highlight w:val="cyan"/>
          <w:u w:val="single"/>
        </w:rPr>
        <w:t xml:space="preserve"> level of ambition</w:t>
      </w:r>
      <w:r w:rsidRPr="00AE35A7">
        <w:rPr>
          <w:u w:val="single"/>
        </w:rPr>
        <w:t xml:space="preserve"> </w:t>
      </w:r>
      <w:r w:rsidRPr="00AE35A7">
        <w:rPr>
          <w:highlight w:val="cyan"/>
          <w:u w:val="single"/>
        </w:rPr>
        <w:t>is</w:t>
      </w:r>
      <w:r w:rsidRPr="00AE35A7">
        <w:rPr>
          <w:u w:val="single"/>
        </w:rPr>
        <w:t xml:space="preserve"> </w:t>
      </w:r>
      <w:r w:rsidRPr="00F37DA2">
        <w:rPr>
          <w:highlight w:val="cyan"/>
          <w:u w:val="single"/>
        </w:rPr>
        <w:t>t</w:t>
      </w:r>
      <w:r w:rsidRPr="00AE35A7">
        <w:rPr>
          <w:highlight w:val="cyan"/>
          <w:u w:val="single"/>
        </w:rPr>
        <w:t>herefore</w:t>
      </w:r>
      <w:r>
        <w:t xml:space="preserve"> </w:t>
      </w:r>
      <w:r w:rsidRPr="00AE35A7">
        <w:rPr>
          <w:highlight w:val="cyan"/>
          <w:u w:val="single"/>
        </w:rPr>
        <w:t>closely linked to</w:t>
      </w:r>
      <w:r w:rsidRPr="00AE35A7">
        <w:rPr>
          <w:u w:val="single"/>
        </w:rPr>
        <w:t xml:space="preserve"> how </w:t>
      </w:r>
      <w:r w:rsidRPr="00AE35A7">
        <w:rPr>
          <w:highlight w:val="cyan"/>
          <w:u w:val="single"/>
        </w:rPr>
        <w:t>relations</w:t>
      </w:r>
      <w:r w:rsidRPr="00AE35A7">
        <w:rPr>
          <w:highlight w:val="cyan"/>
        </w:rPr>
        <w:t xml:space="preserve"> </w:t>
      </w:r>
      <w:r w:rsidRPr="00AE35A7">
        <w:rPr>
          <w:highlight w:val="cyan"/>
          <w:u w:val="single"/>
        </w:rPr>
        <w:t>with Russia</w:t>
      </w:r>
      <w:r w:rsidRPr="00AE35A7">
        <w:rPr>
          <w:u w:val="single"/>
        </w:rPr>
        <w:t xml:space="preserve"> </w:t>
      </w:r>
      <w:r w:rsidRPr="00AE35A7">
        <w:rPr>
          <w:highlight w:val="cyan"/>
          <w:u w:val="single"/>
        </w:rPr>
        <w:t>in the east and the US</w:t>
      </w:r>
      <w:r>
        <w:t xml:space="preserve"> in the west unfold in the coming period, and here it is extra important that the other member states stand together. </w:t>
      </w:r>
      <w:r w:rsidRPr="00AE35A7">
        <w:rPr>
          <w:u w:val="single"/>
        </w:rPr>
        <w:t xml:space="preserve">Only in </w:t>
      </w:r>
      <w:r w:rsidRPr="00AE35A7">
        <w:rPr>
          <w:highlight w:val="cyan"/>
          <w:u w:val="single"/>
        </w:rPr>
        <w:t>this way</w:t>
      </w:r>
      <w:r w:rsidRPr="00AE35A7">
        <w:rPr>
          <w:u w:val="single"/>
        </w:rPr>
        <w:t xml:space="preserve"> can </w:t>
      </w:r>
      <w:r w:rsidRPr="00AE35A7">
        <w:rPr>
          <w:highlight w:val="cyan"/>
          <w:u w:val="single"/>
        </w:rPr>
        <w:t>we ensure that the Arctic Council continues to exist</w:t>
      </w:r>
      <w:r>
        <w:t xml:space="preserve"> </w:t>
      </w:r>
      <w:r w:rsidRPr="00AE35A7">
        <w:rPr>
          <w:highlight w:val="cyan"/>
          <w:u w:val="single"/>
        </w:rPr>
        <w:t>so</w:t>
      </w:r>
      <w:r w:rsidRPr="00DD6F35">
        <w:rPr>
          <w:u w:val="single"/>
        </w:rPr>
        <w:t xml:space="preserve"> that regional </w:t>
      </w:r>
      <w:r w:rsidRPr="00AE35A7">
        <w:rPr>
          <w:highlight w:val="cyan"/>
          <w:u w:val="single"/>
        </w:rPr>
        <w:t>environmental problems</w:t>
      </w:r>
      <w:r w:rsidRPr="00DD6F35">
        <w:rPr>
          <w:u w:val="single"/>
        </w:rPr>
        <w:t xml:space="preserve"> </w:t>
      </w:r>
      <w:r w:rsidRPr="00AE35A7">
        <w:rPr>
          <w:highlight w:val="cyan"/>
          <w:u w:val="single"/>
        </w:rPr>
        <w:t>and sustainable development</w:t>
      </w:r>
      <w:r>
        <w:t xml:space="preserve"> </w:t>
      </w:r>
      <w:r w:rsidRPr="00AE35A7">
        <w:rPr>
          <w:highlight w:val="cyan"/>
          <w:u w:val="single"/>
        </w:rPr>
        <w:t>are not overshadowed by military rumble and great power competition.</w:t>
      </w:r>
    </w:p>
    <w:p w14:paraId="7F33ADD5" w14:textId="77777777" w:rsidR="004B5A1C" w:rsidRPr="00DD6F35" w:rsidRDefault="004B5A1C" w:rsidP="004B5A1C">
      <w:pPr>
        <w:pStyle w:val="Heading3"/>
      </w:pPr>
      <w:r>
        <w:lastRenderedPageBreak/>
        <w:t>2NC---Solvency---extra</w:t>
      </w:r>
    </w:p>
    <w:p w14:paraId="7CA0B7EA" w14:textId="77777777" w:rsidR="004B5A1C" w:rsidRDefault="004B5A1C" w:rsidP="004B5A1C">
      <w:pPr>
        <w:pStyle w:val="Heading4"/>
      </w:pPr>
      <w:r>
        <w:t xml:space="preserve">The Arctic Council reinforces international collaboration and provides an essential outlet for indigenous peoples. </w:t>
      </w:r>
    </w:p>
    <w:p w14:paraId="3CBC8FA8" w14:textId="77777777" w:rsidR="004B5A1C" w:rsidRPr="00F37DA2" w:rsidRDefault="004B5A1C" w:rsidP="004B5A1C">
      <w:r w:rsidRPr="00C84214">
        <w:rPr>
          <w:rFonts w:eastAsiaTheme="majorEastAsia" w:cstheme="majorBidi"/>
          <w:b/>
          <w:iCs/>
          <w:sz w:val="26"/>
        </w:rPr>
        <w:t>Jacobsen and Rottem 25</w:t>
      </w:r>
      <w:r>
        <w:t xml:space="preserve"> (Marc Jacobsen, Associate Professor at the Royal Danish </w:t>
      </w:r>
      <w:proofErr w:type="spellStart"/>
      <w:r>
        <w:t>Defence</w:t>
      </w:r>
      <w:proofErr w:type="spellEnd"/>
      <w:r>
        <w:t xml:space="preserve"> College’s Centre for Arctic Security Studies.  Svein Vigeland Rottem, a Senior Researcher at Fridtjof Nansen Institute where he researches Arctic politics and the Arctic Council.  5-12-2025, "The Arctic Council in the Shadow of Geopolitics," Arctic Institute - Center for Circumpolar Security Studies, https://www.thearcticinstitute.org/arctic-council-shadow-geopolitics/, DOA: 6-28-2025//St. Marks Adam)</w:t>
      </w:r>
    </w:p>
    <w:p w14:paraId="28DFFF6B" w14:textId="77777777" w:rsidR="004B5A1C" w:rsidRDefault="004B5A1C" w:rsidP="004B5A1C">
      <w:r>
        <w:t xml:space="preserve">Three </w:t>
      </w:r>
      <w:r w:rsidRPr="00C84214">
        <w:rPr>
          <w:u w:val="single"/>
        </w:rPr>
        <w:t xml:space="preserve">reasons why the </w:t>
      </w:r>
      <w:r w:rsidRPr="005C22B0">
        <w:rPr>
          <w:highlight w:val="cyan"/>
          <w:u w:val="single"/>
        </w:rPr>
        <w:t>Arctic Council must survive</w:t>
      </w:r>
    </w:p>
    <w:p w14:paraId="3456681D" w14:textId="77777777" w:rsidR="004B5A1C" w:rsidRDefault="004B5A1C" w:rsidP="004B5A1C">
      <w:r>
        <w:t>There are many good reasons why the Arctic Council should survive. Here we will highlight three:</w:t>
      </w:r>
    </w:p>
    <w:p w14:paraId="71E4FBDF" w14:textId="77777777" w:rsidR="004B5A1C" w:rsidRDefault="004B5A1C" w:rsidP="004B5A1C">
      <w:pPr>
        <w:rPr>
          <w:u w:val="single"/>
        </w:rPr>
      </w:pPr>
      <w:r w:rsidRPr="00C84214">
        <w:rPr>
          <w:u w:val="single"/>
        </w:rPr>
        <w:t xml:space="preserve">First, the </w:t>
      </w:r>
      <w:r w:rsidRPr="005C22B0">
        <w:rPr>
          <w:highlight w:val="cyan"/>
          <w:u w:val="single"/>
        </w:rPr>
        <w:t>involvement</w:t>
      </w:r>
      <w:r w:rsidRPr="005C22B0">
        <w:rPr>
          <w:highlight w:val="cyan"/>
        </w:rPr>
        <w:t xml:space="preserve"> </w:t>
      </w:r>
      <w:r w:rsidRPr="005C22B0">
        <w:rPr>
          <w:highlight w:val="cyan"/>
          <w:u w:val="single"/>
        </w:rPr>
        <w:t>of Indigenous peoples</w:t>
      </w:r>
      <w:r w:rsidRPr="00C84214">
        <w:rPr>
          <w:u w:val="single"/>
        </w:rPr>
        <w:t xml:space="preserve"> as permanent participants in the council </w:t>
      </w:r>
      <w:r w:rsidRPr="005C22B0">
        <w:rPr>
          <w:highlight w:val="cyan"/>
          <w:u w:val="single"/>
        </w:rPr>
        <w:t>is unique in an international context</w:t>
      </w:r>
      <w:r>
        <w:t xml:space="preserve">. </w:t>
      </w:r>
      <w:r w:rsidRPr="00C84214">
        <w:rPr>
          <w:u w:val="single"/>
        </w:rPr>
        <w:t>They do not have direct decision-making authority, but they are at the table and provide input</w:t>
      </w:r>
      <w:r>
        <w:t xml:space="preserve"> – </w:t>
      </w:r>
      <w:r w:rsidRPr="00C84214">
        <w:rPr>
          <w:u w:val="single"/>
        </w:rPr>
        <w:t>and are heard –</w:t>
      </w:r>
      <w:r>
        <w:t xml:space="preserve"> </w:t>
      </w:r>
      <w:r w:rsidRPr="00C84214">
        <w:rPr>
          <w:u w:val="single"/>
        </w:rPr>
        <w:t>when decisions are made.</w:t>
      </w:r>
      <w:r>
        <w:t xml:space="preserve"> </w:t>
      </w:r>
      <w:r w:rsidRPr="005C22B0">
        <w:rPr>
          <w:highlight w:val="cyan"/>
          <w:u w:val="single"/>
        </w:rPr>
        <w:t>If the</w:t>
      </w:r>
      <w:r w:rsidRPr="005C22B0">
        <w:rPr>
          <w:u w:val="single"/>
        </w:rPr>
        <w:t xml:space="preserve"> Arctic </w:t>
      </w:r>
      <w:r w:rsidRPr="005C22B0">
        <w:rPr>
          <w:highlight w:val="cyan"/>
          <w:u w:val="single"/>
        </w:rPr>
        <w:t>Council does not survive</w:t>
      </w:r>
      <w:r w:rsidRPr="005C22B0">
        <w:rPr>
          <w:u w:val="single"/>
        </w:rPr>
        <w:t>, this</w:t>
      </w:r>
      <w:r>
        <w:t xml:space="preserve"> </w:t>
      </w:r>
      <w:r w:rsidRPr="00C84214">
        <w:rPr>
          <w:u w:val="single"/>
        </w:rPr>
        <w:t>unique construct will fall apart</w:t>
      </w:r>
      <w:r>
        <w:t xml:space="preserve">, </w:t>
      </w:r>
      <w:r w:rsidRPr="00C84214">
        <w:rPr>
          <w:u w:val="single"/>
        </w:rPr>
        <w:t xml:space="preserve">which will </w:t>
      </w:r>
      <w:r w:rsidRPr="005C22B0">
        <w:rPr>
          <w:highlight w:val="cyan"/>
          <w:u w:val="single"/>
        </w:rPr>
        <w:t>create a major challenge for Arctic Indigenous peoples</w:t>
      </w:r>
      <w:r w:rsidRPr="00C84214">
        <w:rPr>
          <w:u w:val="single"/>
        </w:rPr>
        <w:t>, who are unlikely to gain the same kind of influence in another regional forum.</w:t>
      </w:r>
    </w:p>
    <w:p w14:paraId="789F83F5" w14:textId="77777777" w:rsidR="004B5A1C" w:rsidRDefault="004B5A1C" w:rsidP="004B5A1C">
      <w:pPr>
        <w:rPr>
          <w:u w:val="single"/>
        </w:rPr>
      </w:pPr>
      <w:r>
        <w:t xml:space="preserve">Second, </w:t>
      </w:r>
      <w:r w:rsidRPr="00C84214">
        <w:rPr>
          <w:u w:val="single"/>
        </w:rPr>
        <w:t xml:space="preserve">the Arctic Council’s </w:t>
      </w:r>
      <w:r w:rsidRPr="005C22B0">
        <w:rPr>
          <w:highlight w:val="cyan"/>
          <w:u w:val="single"/>
        </w:rPr>
        <w:t>working groups are a unique construct</w:t>
      </w:r>
      <w:r w:rsidRPr="00C84214">
        <w:rPr>
          <w:u w:val="single"/>
        </w:rPr>
        <w:t xml:space="preserve">: Over three decades, </w:t>
      </w:r>
      <w:r w:rsidRPr="005C22B0">
        <w:rPr>
          <w:highlight w:val="cyan"/>
          <w:u w:val="single"/>
        </w:rPr>
        <w:t>scientists and officials have accumulated knowledge that has been incorporated into national administration</w:t>
      </w:r>
      <w:r w:rsidRPr="00C84214">
        <w:rPr>
          <w:u w:val="single"/>
        </w:rPr>
        <w:t xml:space="preserve"> and international convention</w:t>
      </w:r>
      <w:r>
        <w:t xml:space="preserve"> work. This work has </w:t>
      </w:r>
      <w:r w:rsidRPr="00C84214">
        <w:rPr>
          <w:u w:val="single"/>
        </w:rPr>
        <w:t>thus helped to make the rest of the world aware of the enormous climatic and environmental challenges that are extraordinarily noticeable in the Arctic</w:t>
      </w:r>
      <w:r>
        <w:t xml:space="preserve">, well exemplified by the average regional temperature increase which is about three times higher than the global average. Thus, </w:t>
      </w:r>
      <w:r w:rsidRPr="00C84214">
        <w:rPr>
          <w:u w:val="single"/>
        </w:rPr>
        <w:t>the scientific work under the auspices of the Arctic Council is not only important for the region, but for the globe at large</w:t>
      </w:r>
      <w:r>
        <w:t xml:space="preserve">. If the Arctic Council does not survive the current crisis, </w:t>
      </w:r>
      <w:r w:rsidRPr="00C84214">
        <w:rPr>
          <w:u w:val="single"/>
        </w:rPr>
        <w:t>these essential networks will likely collapse, and they cannot be rebuilt overnight.</w:t>
      </w:r>
    </w:p>
    <w:p w14:paraId="1A964811" w14:textId="77777777" w:rsidR="004B5A1C" w:rsidRPr="00F37DA2" w:rsidRDefault="004B5A1C" w:rsidP="004B5A1C">
      <w:r w:rsidRPr="00C84214">
        <w:rPr>
          <w:u w:val="single"/>
        </w:rPr>
        <w:t xml:space="preserve">The third, and related, reason is that the </w:t>
      </w:r>
      <w:r w:rsidRPr="005C22B0">
        <w:rPr>
          <w:highlight w:val="cyan"/>
          <w:u w:val="single"/>
        </w:rPr>
        <w:t>Arctic states and the other actors of the Council face major transboundary challenges that are best solved jointly</w:t>
      </w:r>
      <w:r w:rsidRPr="00C84214">
        <w:rPr>
          <w:u w:val="single"/>
        </w:rPr>
        <w:t>. Be it b</w:t>
      </w:r>
      <w:r w:rsidRPr="005C22B0">
        <w:rPr>
          <w:highlight w:val="cyan"/>
          <w:u w:val="single"/>
        </w:rPr>
        <w:t>iodiversity</w:t>
      </w:r>
      <w:r>
        <w:t xml:space="preserve"> </w:t>
      </w:r>
      <w:r w:rsidRPr="00C84214">
        <w:rPr>
          <w:u w:val="single"/>
        </w:rPr>
        <w:t xml:space="preserve">issues, the </w:t>
      </w:r>
      <w:r w:rsidRPr="005C22B0">
        <w:rPr>
          <w:highlight w:val="cyan"/>
          <w:u w:val="single"/>
        </w:rPr>
        <w:t>spread of diseases</w:t>
      </w:r>
      <w:r w:rsidRPr="00C84214">
        <w:rPr>
          <w:u w:val="single"/>
        </w:rPr>
        <w:t xml:space="preserve"> and </w:t>
      </w:r>
      <w:r w:rsidRPr="005C22B0">
        <w:rPr>
          <w:highlight w:val="cyan"/>
          <w:u w:val="single"/>
        </w:rPr>
        <w:t>environmental problems</w:t>
      </w:r>
      <w:r>
        <w:t>; the risk of the latter is only increasing in step with the heightened activities in the region.</w:t>
      </w:r>
    </w:p>
    <w:p w14:paraId="1257639C" w14:textId="77777777" w:rsidR="004B5A1C" w:rsidRDefault="004B5A1C" w:rsidP="004B5A1C">
      <w:pPr>
        <w:pStyle w:val="Heading3"/>
      </w:pPr>
      <w:r>
        <w:lastRenderedPageBreak/>
        <w:t>2NC---AT: Plan solves RCA</w:t>
      </w:r>
    </w:p>
    <w:p w14:paraId="3D950A53" w14:textId="77777777" w:rsidR="004B5A1C" w:rsidRPr="00DB2A74" w:rsidRDefault="004B5A1C" w:rsidP="004B5A1C">
      <w:pPr>
        <w:pStyle w:val="Heading4"/>
      </w:pPr>
      <w:r>
        <w:t xml:space="preserve">Unilateral </w:t>
      </w:r>
      <w:r w:rsidRPr="006C1BF4">
        <w:rPr>
          <w:u w:val="single"/>
        </w:rPr>
        <w:t>action</w:t>
      </w:r>
      <w:r>
        <w:t xml:space="preserve"> </w:t>
      </w:r>
      <w:proofErr w:type="spellStart"/>
      <w:proofErr w:type="gramStart"/>
      <w:r>
        <w:t>cant</w:t>
      </w:r>
      <w:proofErr w:type="spellEnd"/>
      <w:proofErr w:type="gramEnd"/>
      <w:r>
        <w:t xml:space="preserve"> solve RCA  </w:t>
      </w:r>
    </w:p>
    <w:p w14:paraId="19B9E3E7" w14:textId="77777777" w:rsidR="004B5A1C" w:rsidRDefault="004B5A1C" w:rsidP="004B5A1C">
      <w:r w:rsidRPr="00DB2A74">
        <w:t xml:space="preserve">Mark T. </w:t>
      </w:r>
      <w:proofErr w:type="spellStart"/>
      <w:r w:rsidRPr="00DB2A74">
        <w:rPr>
          <w:rStyle w:val="Style13ptBold"/>
        </w:rPr>
        <w:t>Vicik</w:t>
      </w:r>
      <w:proofErr w:type="spellEnd"/>
      <w:r w:rsidRPr="00DB2A74">
        <w:rPr>
          <w:rStyle w:val="Style13ptBold"/>
        </w:rPr>
        <w:t xml:space="preserve"> 22</w:t>
      </w:r>
      <w:r>
        <w:t xml:space="preserve">. </w:t>
      </w:r>
      <w:r w:rsidRPr="00BC47C0">
        <w:t>Bachelor of Arts in International Relations and Middle East and North Africa Studies from Boston University’s Frederick S. Pardee School of Global Studies</w:t>
      </w:r>
      <w:r>
        <w:t xml:space="preserve">, </w:t>
      </w:r>
      <w:r w:rsidRPr="00BC47C0">
        <w:t>Lieutenant in the United States Army</w:t>
      </w:r>
      <w:r>
        <w:t>. 5/18/22. “</w:t>
      </w:r>
      <w:r w:rsidRPr="00DB2A74">
        <w:t>Strengthen Arctic Governance to Stop Russian and Chinese Overreach</w:t>
      </w:r>
      <w:r>
        <w:t xml:space="preserve">”. </w:t>
      </w:r>
      <w:r w:rsidRPr="00DB2A74">
        <w:t>https://press.armywarcollege.edu/parameters/vol52/iss2/11/</w:t>
      </w:r>
      <w:r>
        <w:t xml:space="preserve">. </w:t>
      </w:r>
    </w:p>
    <w:p w14:paraId="0B68CEEA" w14:textId="77777777" w:rsidR="004B5A1C" w:rsidRDefault="004B5A1C" w:rsidP="004B5A1C">
      <w:pPr>
        <w:rPr>
          <w:u w:val="single"/>
        </w:rPr>
      </w:pPr>
      <w:r w:rsidRPr="00677CE3">
        <w:rPr>
          <w:sz w:val="18"/>
          <w:szCs w:val="18"/>
        </w:rPr>
        <w:t xml:space="preserve">A Plan to Strengthen Arctic Governance </w:t>
      </w:r>
      <w:proofErr w:type="gramStart"/>
      <w:r w:rsidRPr="00677CE3">
        <w:rPr>
          <w:sz w:val="18"/>
          <w:szCs w:val="18"/>
          <w:u w:val="single"/>
        </w:rPr>
        <w:t>As</w:t>
      </w:r>
      <w:proofErr w:type="gramEnd"/>
      <w:r w:rsidRPr="00577C30">
        <w:rPr>
          <w:u w:val="single"/>
        </w:rPr>
        <w:t xml:space="preserve"> </w:t>
      </w:r>
      <w:r w:rsidRPr="00620F83">
        <w:rPr>
          <w:rStyle w:val="Emphasis"/>
          <w:highlight w:val="cyan"/>
        </w:rPr>
        <w:t>Sino-Russian overreach</w:t>
      </w:r>
      <w:r w:rsidRPr="00D034F0">
        <w:rPr>
          <w:sz w:val="14"/>
          <w:highlight w:val="cyan"/>
        </w:rPr>
        <w:t xml:space="preserve"> </w:t>
      </w:r>
      <w:r w:rsidRPr="00D034F0">
        <w:rPr>
          <w:sz w:val="14"/>
        </w:rPr>
        <w:t xml:space="preserve">in </w:t>
      </w:r>
      <w:r w:rsidRPr="00577C30">
        <w:rPr>
          <w:u w:val="single"/>
        </w:rPr>
        <w:t xml:space="preserve">the </w:t>
      </w:r>
      <w:r w:rsidRPr="00620F83">
        <w:rPr>
          <w:highlight w:val="cyan"/>
          <w:u w:val="single"/>
        </w:rPr>
        <w:t xml:space="preserve">Arctic </w:t>
      </w:r>
      <w:r w:rsidRPr="00577C30">
        <w:rPr>
          <w:u w:val="single"/>
        </w:rPr>
        <w:t xml:space="preserve">has </w:t>
      </w:r>
      <w:r w:rsidRPr="00620F83">
        <w:rPr>
          <w:highlight w:val="cyan"/>
          <w:u w:val="single"/>
        </w:rPr>
        <w:t xml:space="preserve">grown </w:t>
      </w:r>
      <w:r w:rsidRPr="00625C52">
        <w:rPr>
          <w:rStyle w:val="Emphasis"/>
          <w:highlight w:val="cyan"/>
        </w:rPr>
        <w:t>more flagrant</w:t>
      </w:r>
      <w:r w:rsidRPr="00D034F0">
        <w:rPr>
          <w:sz w:val="14"/>
        </w:rPr>
        <w:t xml:space="preserve">, the United States has tried to </w:t>
      </w:r>
      <w:r w:rsidRPr="00677CE3">
        <w:rPr>
          <w:sz w:val="18"/>
          <w:szCs w:val="18"/>
        </w:rPr>
        <w:t>draw international attention to the issue</w:t>
      </w:r>
      <w:r w:rsidRPr="00D034F0">
        <w:rPr>
          <w:sz w:val="14"/>
        </w:rPr>
        <w:t>. For example, in 2019, then-</w:t>
      </w:r>
      <w:r w:rsidRPr="00D720D3">
        <w:rPr>
          <w:u w:val="single"/>
        </w:rPr>
        <w:t>Secretary</w:t>
      </w:r>
      <w:r w:rsidRPr="00D034F0">
        <w:rPr>
          <w:sz w:val="14"/>
        </w:rPr>
        <w:t xml:space="preserve"> of State </w:t>
      </w:r>
      <w:r w:rsidRPr="00D720D3">
        <w:rPr>
          <w:u w:val="single"/>
        </w:rPr>
        <w:t>Mike Pompeo attempted to call out Chinese incursion</w:t>
      </w:r>
      <w:r w:rsidRPr="00D034F0">
        <w:rPr>
          <w:sz w:val="14"/>
        </w:rPr>
        <w:t xml:space="preserve"> into the region, stating, “There are only Arctic States and Non-Arctic States. No third category exists, and claiming otherwise entitles China to exactly nothing.”26 </w:t>
      </w:r>
      <w:r w:rsidRPr="00620F83">
        <w:rPr>
          <w:highlight w:val="cyan"/>
          <w:u w:val="single"/>
        </w:rPr>
        <w:t>However</w:t>
      </w:r>
      <w:r w:rsidRPr="00D720D3">
        <w:rPr>
          <w:u w:val="single"/>
        </w:rPr>
        <w:t>, these</w:t>
      </w:r>
      <w:r w:rsidRPr="00577C30">
        <w:rPr>
          <w:u w:val="single"/>
        </w:rPr>
        <w:t xml:space="preserve"> </w:t>
      </w:r>
      <w:r w:rsidRPr="00677CE3">
        <w:t xml:space="preserve">sporadic, </w:t>
      </w:r>
      <w:r w:rsidRPr="00677CE3">
        <w:rPr>
          <w:rStyle w:val="Emphasis"/>
          <w:highlight w:val="cyan"/>
        </w:rPr>
        <w:t>unilateral actions</w:t>
      </w:r>
      <w:r w:rsidRPr="00CC4347">
        <w:rPr>
          <w:sz w:val="28"/>
          <w:szCs w:val="28"/>
          <w:highlight w:val="cyan"/>
          <w:u w:val="single"/>
        </w:rPr>
        <w:t xml:space="preserve"> </w:t>
      </w:r>
      <w:r w:rsidRPr="00620F83">
        <w:rPr>
          <w:highlight w:val="cyan"/>
          <w:u w:val="single"/>
        </w:rPr>
        <w:t xml:space="preserve">have not led to </w:t>
      </w:r>
      <w:r w:rsidRPr="00625C52">
        <w:rPr>
          <w:rStyle w:val="Emphasis"/>
          <w:highlight w:val="cyan"/>
        </w:rPr>
        <w:t>significant changes</w:t>
      </w:r>
      <w:r w:rsidRPr="00620F83">
        <w:rPr>
          <w:highlight w:val="cyan"/>
          <w:u w:val="single"/>
        </w:rPr>
        <w:t xml:space="preserve"> in </w:t>
      </w:r>
      <w:r w:rsidRPr="00625C52">
        <w:rPr>
          <w:rStyle w:val="Emphasis"/>
          <w:highlight w:val="cyan"/>
        </w:rPr>
        <w:t>Russian</w:t>
      </w:r>
      <w:r w:rsidRPr="00620F83">
        <w:rPr>
          <w:highlight w:val="cyan"/>
          <w:u w:val="single"/>
        </w:rPr>
        <w:t xml:space="preserve"> and </w:t>
      </w:r>
      <w:r w:rsidRPr="00625C52">
        <w:rPr>
          <w:rStyle w:val="Emphasis"/>
          <w:highlight w:val="cyan"/>
        </w:rPr>
        <w:t>Chinese</w:t>
      </w:r>
      <w:r w:rsidRPr="00620F83">
        <w:rPr>
          <w:highlight w:val="cyan"/>
          <w:u w:val="single"/>
        </w:rPr>
        <w:t xml:space="preserve"> activity</w:t>
      </w:r>
      <w:r w:rsidRPr="00D034F0">
        <w:rPr>
          <w:sz w:val="14"/>
          <w:highlight w:val="cyan"/>
        </w:rPr>
        <w:t xml:space="preserve">. </w:t>
      </w:r>
      <w:r w:rsidRPr="00D034F0">
        <w:rPr>
          <w:rStyle w:val="StyleUnderline"/>
          <w:highlight w:val="cyan"/>
        </w:rPr>
        <w:t>To maintain effective</w:t>
      </w:r>
      <w:r w:rsidRPr="00D034F0">
        <w:rPr>
          <w:rStyle w:val="StyleUnderline"/>
        </w:rPr>
        <w:t xml:space="preserve"> and enduring </w:t>
      </w:r>
      <w:r w:rsidRPr="00D034F0">
        <w:rPr>
          <w:rStyle w:val="StyleUnderline"/>
          <w:highlight w:val="cyan"/>
        </w:rPr>
        <w:t>peace</w:t>
      </w:r>
      <w:r w:rsidRPr="00D034F0">
        <w:rPr>
          <w:sz w:val="14"/>
        </w:rPr>
        <w:t xml:space="preserve">, </w:t>
      </w:r>
      <w:r w:rsidRPr="00054D72">
        <w:rPr>
          <w:u w:val="single"/>
        </w:rPr>
        <w:t xml:space="preserve">the </w:t>
      </w:r>
      <w:r w:rsidRPr="00620F83">
        <w:rPr>
          <w:highlight w:val="cyan"/>
          <w:u w:val="single"/>
        </w:rPr>
        <w:t>U</w:t>
      </w:r>
      <w:r w:rsidRPr="00054D72">
        <w:rPr>
          <w:u w:val="single"/>
        </w:rPr>
        <w:t xml:space="preserve">nited </w:t>
      </w:r>
      <w:r w:rsidRPr="00620F83">
        <w:rPr>
          <w:highlight w:val="cyan"/>
          <w:u w:val="single"/>
        </w:rPr>
        <w:t>S</w:t>
      </w:r>
      <w:r w:rsidRPr="00054D72">
        <w:rPr>
          <w:u w:val="single"/>
        </w:rPr>
        <w:t xml:space="preserve">tates </w:t>
      </w:r>
      <w:r w:rsidRPr="00620F83">
        <w:rPr>
          <w:highlight w:val="cyan"/>
          <w:u w:val="single"/>
        </w:rPr>
        <w:t xml:space="preserve">needs to </w:t>
      </w:r>
      <w:r w:rsidRPr="001E0E15">
        <w:rPr>
          <w:rStyle w:val="Emphasis"/>
          <w:highlight w:val="cyan"/>
        </w:rPr>
        <w:t>spearhead</w:t>
      </w:r>
      <w:r w:rsidRPr="00D034F0">
        <w:rPr>
          <w:sz w:val="14"/>
          <w:highlight w:val="cyan"/>
        </w:rPr>
        <w:t xml:space="preserve"> </w:t>
      </w:r>
      <w:r w:rsidRPr="00D034F0">
        <w:rPr>
          <w:sz w:val="14"/>
        </w:rPr>
        <w:t xml:space="preserve">a </w:t>
      </w:r>
      <w:r w:rsidRPr="00FE4FCB">
        <w:rPr>
          <w:rStyle w:val="Emphasis"/>
          <w:highlight w:val="cyan"/>
        </w:rPr>
        <w:t>multilateral effort</w:t>
      </w:r>
      <w:r w:rsidRPr="00FE4FCB">
        <w:rPr>
          <w:highlight w:val="cyan"/>
          <w:u w:val="single"/>
        </w:rPr>
        <w:t xml:space="preserve"> </w:t>
      </w:r>
      <w:r w:rsidRPr="00620F83">
        <w:rPr>
          <w:highlight w:val="cyan"/>
          <w:u w:val="single"/>
        </w:rPr>
        <w:t xml:space="preserve">to strengthen </w:t>
      </w:r>
      <w:r w:rsidRPr="00AC1FC0">
        <w:rPr>
          <w:u w:val="single"/>
        </w:rPr>
        <w:t xml:space="preserve">the </w:t>
      </w:r>
      <w:r w:rsidRPr="001E0E15">
        <w:rPr>
          <w:rStyle w:val="Emphasis"/>
          <w:highlight w:val="cyan"/>
        </w:rPr>
        <w:t>rules-based order</w:t>
      </w:r>
      <w:r w:rsidRPr="00D034F0">
        <w:rPr>
          <w:sz w:val="14"/>
          <w:highlight w:val="cyan"/>
        </w:rPr>
        <w:t xml:space="preserve"> </w:t>
      </w:r>
      <w:r w:rsidRPr="00D034F0">
        <w:rPr>
          <w:sz w:val="14"/>
        </w:rPr>
        <w:t xml:space="preserve">in the region and to </w:t>
      </w:r>
      <w:r w:rsidRPr="00D034F0">
        <w:rPr>
          <w:u w:val="single"/>
        </w:rPr>
        <w:t xml:space="preserve">enable </w:t>
      </w:r>
      <w:r w:rsidRPr="00D034F0">
        <w:rPr>
          <w:rStyle w:val="Emphasis"/>
        </w:rPr>
        <w:t>American leadership</w:t>
      </w:r>
      <w:r w:rsidRPr="00D034F0">
        <w:rPr>
          <w:sz w:val="14"/>
        </w:rPr>
        <w:t xml:space="preserve"> to work with strategic partners </w:t>
      </w:r>
      <w:r w:rsidRPr="00620F83">
        <w:rPr>
          <w:highlight w:val="cyan"/>
          <w:u w:val="single"/>
        </w:rPr>
        <w:t xml:space="preserve">to </w:t>
      </w:r>
      <w:r w:rsidRPr="00D034F0">
        <w:rPr>
          <w:rStyle w:val="Emphasis"/>
        </w:rPr>
        <w:t>identify</w:t>
      </w:r>
      <w:r w:rsidRPr="00D034F0">
        <w:rPr>
          <w:u w:val="single"/>
        </w:rPr>
        <w:t xml:space="preserve"> and </w:t>
      </w:r>
      <w:r w:rsidRPr="001E0E15">
        <w:rPr>
          <w:rStyle w:val="Emphasis"/>
          <w:highlight w:val="cyan"/>
        </w:rPr>
        <w:t>counteract</w:t>
      </w:r>
      <w:r w:rsidRPr="00620F83">
        <w:rPr>
          <w:highlight w:val="cyan"/>
          <w:u w:val="single"/>
        </w:rPr>
        <w:t xml:space="preserve"> </w:t>
      </w:r>
      <w:r w:rsidRPr="00AC1FC0">
        <w:rPr>
          <w:u w:val="single"/>
        </w:rPr>
        <w:t xml:space="preserve">the </w:t>
      </w:r>
      <w:r w:rsidRPr="00620F83">
        <w:rPr>
          <w:highlight w:val="cyan"/>
          <w:u w:val="single"/>
        </w:rPr>
        <w:t xml:space="preserve">pattern </w:t>
      </w:r>
      <w:r w:rsidRPr="00AC1FC0">
        <w:rPr>
          <w:u w:val="single"/>
        </w:rPr>
        <w:t xml:space="preserve">of </w:t>
      </w:r>
      <w:r w:rsidRPr="001E0E15">
        <w:rPr>
          <w:rStyle w:val="Emphasis"/>
          <w:highlight w:val="cyan"/>
        </w:rPr>
        <w:t>Sino-Russian</w:t>
      </w:r>
      <w:r w:rsidRPr="00620F83">
        <w:rPr>
          <w:highlight w:val="cyan"/>
          <w:u w:val="single"/>
        </w:rPr>
        <w:t xml:space="preserve"> expansionism</w:t>
      </w:r>
      <w:r w:rsidRPr="00AC1FC0">
        <w:rPr>
          <w:u w:val="single"/>
        </w:rPr>
        <w:t>.</w:t>
      </w:r>
    </w:p>
    <w:p w14:paraId="4ED6B11C" w14:textId="77777777" w:rsidR="004B5A1C" w:rsidRPr="00DB2A74" w:rsidRDefault="004B5A1C" w:rsidP="004B5A1C">
      <w:pPr>
        <w:pStyle w:val="Heading4"/>
      </w:pPr>
      <w:r>
        <w:t xml:space="preserve">But cooperative Artic Council actions solve </w:t>
      </w:r>
    </w:p>
    <w:p w14:paraId="1D5571AA" w14:textId="77777777" w:rsidR="004B5A1C" w:rsidRDefault="004B5A1C" w:rsidP="004B5A1C">
      <w:r w:rsidRPr="00DB2A74">
        <w:t xml:space="preserve">Mark T. </w:t>
      </w:r>
      <w:proofErr w:type="spellStart"/>
      <w:r w:rsidRPr="00DB2A74">
        <w:rPr>
          <w:rStyle w:val="Style13ptBold"/>
        </w:rPr>
        <w:t>Vicik</w:t>
      </w:r>
      <w:proofErr w:type="spellEnd"/>
      <w:r w:rsidRPr="00DB2A74">
        <w:rPr>
          <w:rStyle w:val="Style13ptBold"/>
        </w:rPr>
        <w:t xml:space="preserve"> 22</w:t>
      </w:r>
      <w:r>
        <w:t xml:space="preserve">. </w:t>
      </w:r>
      <w:r w:rsidRPr="00BC47C0">
        <w:t>Bachelor of Arts in International Relations and Middle East and North Africa Studies from Boston University’s Frederick S. Pardee School of Global Studies</w:t>
      </w:r>
      <w:r>
        <w:t xml:space="preserve">, </w:t>
      </w:r>
      <w:r w:rsidRPr="00BC47C0">
        <w:t>Lieutenant in the United States Army</w:t>
      </w:r>
      <w:r>
        <w:t>. 5/18/22. “</w:t>
      </w:r>
      <w:r w:rsidRPr="00DB2A74">
        <w:t>Strengthen Arctic Governance to Stop Russian and Chinese Overreach</w:t>
      </w:r>
      <w:r>
        <w:t xml:space="preserve">”. </w:t>
      </w:r>
      <w:r w:rsidRPr="00DB2A74">
        <w:t>https://press.armywarcollege.edu/parameters/vol52/iss2/11/</w:t>
      </w:r>
      <w:r>
        <w:t xml:space="preserve">. </w:t>
      </w:r>
    </w:p>
    <w:p w14:paraId="71F64F36" w14:textId="77777777" w:rsidR="004B5A1C" w:rsidRDefault="004B5A1C" w:rsidP="004B5A1C">
      <w:pPr>
        <w:rPr>
          <w:rStyle w:val="StyleUnderline"/>
        </w:rPr>
      </w:pPr>
      <w:r w:rsidRPr="00D034F0">
        <w:rPr>
          <w:sz w:val="14"/>
        </w:rPr>
        <w:t xml:space="preserve">Official </w:t>
      </w:r>
      <w:r w:rsidRPr="00F426EA">
        <w:rPr>
          <w:rStyle w:val="StyleUnderline"/>
        </w:rPr>
        <w:t>Russian and Chinese policy documents outlining Arctic strategies still identify cooperation and respect for international governance as key priorities</w:t>
      </w:r>
      <w:r w:rsidRPr="00D034F0">
        <w:rPr>
          <w:sz w:val="14"/>
        </w:rPr>
        <w:t xml:space="preserve"> in the region. But these nations’ actions over the past two decades have not matched their rhetoric. Both Russia and China are making deliberate attempts to exploit loopholes in the region’s governing regimes, specifically those related to UNCLOS and the authority of the </w:t>
      </w:r>
      <w:r w:rsidRPr="00F426EA">
        <w:rPr>
          <w:rStyle w:val="StyleUnderline"/>
        </w:rPr>
        <w:t>Arctic Council</w:t>
      </w:r>
      <w:r w:rsidRPr="00D034F0">
        <w:rPr>
          <w:sz w:val="14"/>
        </w:rPr>
        <w:t xml:space="preserve">, to expand Sino-Russian access to Arctic resources and shipping routes. </w:t>
      </w:r>
      <w:r w:rsidRPr="00D034F0">
        <w:rPr>
          <w:rStyle w:val="StyleUnderline"/>
          <w:highlight w:val="cyan"/>
        </w:rPr>
        <w:t>To deter Sino-Russian expansionism</w:t>
      </w:r>
      <w:r w:rsidRPr="00F426EA">
        <w:rPr>
          <w:rStyle w:val="StyleUnderline"/>
        </w:rPr>
        <w:t xml:space="preserve"> in the region</w:t>
      </w:r>
      <w:r w:rsidRPr="00D034F0">
        <w:rPr>
          <w:sz w:val="14"/>
        </w:rPr>
        <w:t xml:space="preserve">, the </w:t>
      </w:r>
      <w:r w:rsidRPr="00D034F0">
        <w:rPr>
          <w:rStyle w:val="StyleUnderline"/>
          <w:highlight w:val="cyan"/>
        </w:rPr>
        <w:t xml:space="preserve">United States must </w:t>
      </w:r>
      <w:r w:rsidRPr="00677CE3">
        <w:rPr>
          <w:rStyle w:val="Emphasis"/>
          <w:highlight w:val="cyan"/>
        </w:rPr>
        <w:t>strengthen the international institutions in the Arctic</w:t>
      </w:r>
      <w:r w:rsidRPr="00D034F0">
        <w:rPr>
          <w:sz w:val="14"/>
        </w:rPr>
        <w:t xml:space="preserve">. </w:t>
      </w:r>
      <w:r w:rsidRPr="00F426EA">
        <w:rPr>
          <w:rStyle w:val="StyleUnderline"/>
        </w:rPr>
        <w:t xml:space="preserve">The </w:t>
      </w:r>
      <w:r w:rsidRPr="00D034F0">
        <w:rPr>
          <w:rStyle w:val="StyleUnderline"/>
          <w:highlight w:val="cyan"/>
        </w:rPr>
        <w:t>three key areas</w:t>
      </w:r>
      <w:r w:rsidRPr="00F426EA">
        <w:rPr>
          <w:rStyle w:val="StyleUnderline"/>
        </w:rPr>
        <w:t xml:space="preserve"> requiring American attention are the territorial status of Arctic </w:t>
      </w:r>
      <w:r w:rsidRPr="00D034F0">
        <w:rPr>
          <w:rStyle w:val="StyleUnderline"/>
          <w:highlight w:val="cyan"/>
        </w:rPr>
        <w:t>shipping routes</w:t>
      </w:r>
      <w:r w:rsidRPr="00F426EA">
        <w:rPr>
          <w:rStyle w:val="StyleUnderline"/>
        </w:rPr>
        <w:t xml:space="preserve">, a lack of coordination on </w:t>
      </w:r>
      <w:r w:rsidRPr="00D034F0">
        <w:rPr>
          <w:rStyle w:val="StyleUnderline"/>
          <w:highlight w:val="cyan"/>
        </w:rPr>
        <w:t>economic</w:t>
      </w:r>
      <w:r w:rsidRPr="00F426EA">
        <w:rPr>
          <w:rStyle w:val="StyleUnderline"/>
        </w:rPr>
        <w:t xml:space="preserve"> and </w:t>
      </w:r>
      <w:r w:rsidRPr="00D034F0">
        <w:rPr>
          <w:rStyle w:val="StyleUnderline"/>
          <w:highlight w:val="cyan"/>
        </w:rPr>
        <w:t>military matters</w:t>
      </w:r>
      <w:r w:rsidRPr="00F426EA">
        <w:rPr>
          <w:rStyle w:val="StyleUnderline"/>
        </w:rPr>
        <w:t xml:space="preserve"> between Arctic states, </w:t>
      </w:r>
      <w:r w:rsidRPr="00D034F0">
        <w:rPr>
          <w:rStyle w:val="StyleUnderline"/>
          <w:highlight w:val="cyan"/>
        </w:rPr>
        <w:t>and</w:t>
      </w:r>
      <w:r w:rsidRPr="00F426EA">
        <w:rPr>
          <w:rStyle w:val="StyleUnderline"/>
        </w:rPr>
        <w:t xml:space="preserve"> the ineffectiveness of collective </w:t>
      </w:r>
      <w:r w:rsidRPr="00D034F0">
        <w:rPr>
          <w:rStyle w:val="StyleUnderline"/>
          <w:highlight w:val="cyan"/>
        </w:rPr>
        <w:t>security agreements</w:t>
      </w:r>
      <w:r w:rsidRPr="00F426EA">
        <w:rPr>
          <w:rStyle w:val="StyleUnderline"/>
        </w:rPr>
        <w:t xml:space="preserve"> in the region</w:t>
      </w:r>
      <w:r w:rsidRPr="00D034F0">
        <w:rPr>
          <w:sz w:val="14"/>
        </w:rPr>
        <w:t xml:space="preserve">. These areas of focus offer the best initial steps for the United States to secure its interests in the region more effectively. Along with its allies and partners, the United States relies on access to the Arctic for transportation, scientific research, and regulated economic activity conducted in accordance with international law. Additionally, the United States is not obligated to secure its population in the high north from negative influences from foreign states. </w:t>
      </w:r>
      <w:r w:rsidRPr="00D034F0">
        <w:rPr>
          <w:rStyle w:val="StyleUnderline"/>
          <w:highlight w:val="cyan"/>
        </w:rPr>
        <w:t>As Russia and China continue to exploit</w:t>
      </w:r>
      <w:r w:rsidRPr="00F426EA">
        <w:rPr>
          <w:rStyle w:val="StyleUnderline"/>
        </w:rPr>
        <w:t xml:space="preserve">, control, and restrict access to </w:t>
      </w:r>
      <w:r w:rsidRPr="00D034F0">
        <w:rPr>
          <w:rStyle w:val="StyleUnderline"/>
          <w:highlight w:val="cyan"/>
        </w:rPr>
        <w:t>the region</w:t>
      </w:r>
      <w:r w:rsidRPr="00F426EA">
        <w:rPr>
          <w:rStyle w:val="StyleUnderline"/>
        </w:rPr>
        <w:t xml:space="preserve">, </w:t>
      </w:r>
      <w:r w:rsidRPr="00D034F0">
        <w:rPr>
          <w:rStyle w:val="StyleUnderline"/>
          <w:highlight w:val="cyan"/>
        </w:rPr>
        <w:t>protecting</w:t>
      </w:r>
      <w:r w:rsidRPr="00F426EA">
        <w:rPr>
          <w:rStyle w:val="StyleUnderline"/>
        </w:rPr>
        <w:t xml:space="preserve"> these </w:t>
      </w:r>
      <w:r w:rsidRPr="00D034F0">
        <w:rPr>
          <w:rStyle w:val="StyleUnderline"/>
          <w:highlight w:val="cyan"/>
        </w:rPr>
        <w:t>interests</w:t>
      </w:r>
      <w:r w:rsidRPr="00F426EA">
        <w:rPr>
          <w:rStyle w:val="StyleUnderline"/>
        </w:rPr>
        <w:t xml:space="preserve"> </w:t>
      </w:r>
      <w:r w:rsidRPr="00D034F0">
        <w:rPr>
          <w:rStyle w:val="StyleUnderline"/>
          <w:highlight w:val="cyan"/>
        </w:rPr>
        <w:t>will become increasingly difficult for the</w:t>
      </w:r>
      <w:r w:rsidRPr="00F426EA">
        <w:rPr>
          <w:rStyle w:val="StyleUnderline"/>
        </w:rPr>
        <w:t xml:space="preserve"> </w:t>
      </w:r>
      <w:r w:rsidRPr="00D034F0">
        <w:rPr>
          <w:rStyle w:val="StyleUnderline"/>
          <w:highlight w:val="cyan"/>
        </w:rPr>
        <w:t>U</w:t>
      </w:r>
      <w:r w:rsidRPr="00F426EA">
        <w:rPr>
          <w:rStyle w:val="StyleUnderline"/>
        </w:rPr>
        <w:t xml:space="preserve">nited </w:t>
      </w:r>
      <w:r w:rsidRPr="00D034F0">
        <w:rPr>
          <w:rStyle w:val="StyleUnderline"/>
          <w:highlight w:val="cyan"/>
        </w:rPr>
        <w:t>S</w:t>
      </w:r>
      <w:r w:rsidRPr="00F426EA">
        <w:rPr>
          <w:rStyle w:val="StyleUnderline"/>
        </w:rPr>
        <w:t>tates</w:t>
      </w:r>
      <w:r w:rsidRPr="00D034F0">
        <w:rPr>
          <w:sz w:val="14"/>
        </w:rPr>
        <w:t xml:space="preserve">. </w:t>
      </w:r>
      <w:r w:rsidRPr="00677CE3">
        <w:rPr>
          <w:rStyle w:val="Emphasis"/>
          <w:highlight w:val="cyan"/>
        </w:rPr>
        <w:t>The United States must lead an international</w:t>
      </w:r>
      <w:r w:rsidRPr="00677CE3">
        <w:rPr>
          <w:rStyle w:val="Emphasis"/>
        </w:rPr>
        <w:t xml:space="preserve"> </w:t>
      </w:r>
      <w:r w:rsidRPr="00677CE3">
        <w:rPr>
          <w:rStyle w:val="Emphasis"/>
          <w:highlight w:val="cyan"/>
        </w:rPr>
        <w:t>effort to correct</w:t>
      </w:r>
      <w:r w:rsidRPr="00677CE3">
        <w:rPr>
          <w:rStyle w:val="Emphasis"/>
        </w:rPr>
        <w:t xml:space="preserve"> these shortfalls in </w:t>
      </w:r>
      <w:r w:rsidRPr="00677CE3">
        <w:rPr>
          <w:rStyle w:val="Emphasis"/>
          <w:highlight w:val="cyan"/>
        </w:rPr>
        <w:t>the Arctic</w:t>
      </w:r>
      <w:r w:rsidRPr="00D034F0">
        <w:rPr>
          <w:rStyle w:val="StyleUnderline"/>
        </w:rPr>
        <w:t>’s</w:t>
      </w:r>
      <w:r w:rsidRPr="00F426EA">
        <w:rPr>
          <w:rStyle w:val="StyleUnderline"/>
        </w:rPr>
        <w:t xml:space="preserve"> governing regimes as quickly as possible</w:t>
      </w:r>
      <w:r w:rsidRPr="00D034F0">
        <w:rPr>
          <w:sz w:val="14"/>
        </w:rPr>
        <w:t xml:space="preserve">. </w:t>
      </w:r>
      <w:r w:rsidRPr="00D034F0">
        <w:rPr>
          <w:rStyle w:val="StyleUnderline"/>
          <w:highlight w:val="cyan"/>
        </w:rPr>
        <w:t>The longer the United States allows</w:t>
      </w:r>
      <w:r w:rsidRPr="00F426EA">
        <w:rPr>
          <w:rStyle w:val="StyleUnderline"/>
        </w:rPr>
        <w:t xml:space="preserve"> its </w:t>
      </w:r>
      <w:r w:rsidRPr="00D034F0">
        <w:rPr>
          <w:rStyle w:val="StyleUnderline"/>
          <w:highlight w:val="cyan"/>
        </w:rPr>
        <w:t>adversaries to</w:t>
      </w:r>
      <w:r w:rsidRPr="00F426EA">
        <w:rPr>
          <w:rStyle w:val="StyleUnderline"/>
        </w:rPr>
        <w:t xml:space="preserve"> </w:t>
      </w:r>
      <w:r w:rsidRPr="00D034F0">
        <w:rPr>
          <w:rStyle w:val="StyleUnderline"/>
          <w:highlight w:val="cyan"/>
        </w:rPr>
        <w:t>circumvent</w:t>
      </w:r>
      <w:r w:rsidRPr="00F426EA">
        <w:rPr>
          <w:rStyle w:val="StyleUnderline"/>
        </w:rPr>
        <w:t xml:space="preserve"> the rules-based </w:t>
      </w:r>
      <w:r w:rsidRPr="00D034F0">
        <w:rPr>
          <w:rStyle w:val="StyleUnderline"/>
          <w:highlight w:val="cyan"/>
        </w:rPr>
        <w:t>international order</w:t>
      </w:r>
      <w:r w:rsidRPr="00F426EA">
        <w:rPr>
          <w:rStyle w:val="StyleUnderline"/>
        </w:rPr>
        <w:t xml:space="preserve"> in support of their expansionist policies, </w:t>
      </w:r>
      <w:r w:rsidRPr="00D034F0">
        <w:rPr>
          <w:rStyle w:val="StyleUnderline"/>
          <w:highlight w:val="cyan"/>
        </w:rPr>
        <w:t xml:space="preserve">the </w:t>
      </w:r>
      <w:r w:rsidRPr="00677CE3">
        <w:rPr>
          <w:rStyle w:val="Emphasis"/>
          <w:highlight w:val="cyan"/>
        </w:rPr>
        <w:t>more difficult maintaining</w:t>
      </w:r>
      <w:r w:rsidRPr="00F426EA">
        <w:rPr>
          <w:rStyle w:val="StyleUnderline"/>
        </w:rPr>
        <w:t xml:space="preserve"> a cooperative and </w:t>
      </w:r>
      <w:r w:rsidRPr="00677CE3">
        <w:rPr>
          <w:rStyle w:val="Emphasis"/>
          <w:highlight w:val="cyan"/>
        </w:rPr>
        <w:t>peaceful Arctic</w:t>
      </w:r>
      <w:r w:rsidRPr="00677CE3">
        <w:rPr>
          <w:rStyle w:val="Emphasis"/>
        </w:rPr>
        <w:t xml:space="preserve"> in the future </w:t>
      </w:r>
      <w:r w:rsidRPr="00677CE3">
        <w:rPr>
          <w:rStyle w:val="Emphasis"/>
          <w:highlight w:val="cyan"/>
        </w:rPr>
        <w:t>will become</w:t>
      </w:r>
      <w:r w:rsidRPr="00F426EA">
        <w:rPr>
          <w:rStyle w:val="StyleUnderline"/>
        </w:rPr>
        <w:t>.</w:t>
      </w:r>
    </w:p>
    <w:p w14:paraId="1149BD43" w14:textId="77777777" w:rsidR="004B5A1C" w:rsidRPr="009E0951" w:rsidRDefault="004B5A1C" w:rsidP="004B5A1C">
      <w:pPr>
        <w:rPr>
          <w:sz w:val="14"/>
        </w:rPr>
      </w:pPr>
    </w:p>
    <w:p w14:paraId="54EE635E" w14:textId="023C69CE" w:rsidR="004B5A1C" w:rsidRPr="00544CE7" w:rsidRDefault="004B5A1C" w:rsidP="004B5A1C">
      <w:pPr>
        <w:pStyle w:val="Heading2"/>
      </w:pPr>
      <w:r>
        <w:lastRenderedPageBreak/>
        <w:t>Perms</w:t>
      </w:r>
    </w:p>
    <w:p w14:paraId="5866F78C" w14:textId="77777777" w:rsidR="004B5A1C" w:rsidRPr="00E64CFF" w:rsidRDefault="004B5A1C" w:rsidP="004B5A1C"/>
    <w:p w14:paraId="01338D01" w14:textId="77777777" w:rsidR="004B5A1C" w:rsidRDefault="004B5A1C" w:rsidP="004B5A1C">
      <w:pPr>
        <w:pStyle w:val="Heading3"/>
      </w:pPr>
      <w:r>
        <w:lastRenderedPageBreak/>
        <w:t>AT: PDB</w:t>
      </w:r>
    </w:p>
    <w:p w14:paraId="31B51C5B" w14:textId="77777777" w:rsidR="004B5A1C" w:rsidRDefault="004B5A1C" w:rsidP="004B5A1C">
      <w:pPr>
        <w:pStyle w:val="Heading4"/>
      </w:pPr>
      <w:r>
        <w:t xml:space="preserve">Unilateral policies </w:t>
      </w:r>
      <w:r w:rsidRPr="00FA481E">
        <w:rPr>
          <w:u w:val="single"/>
        </w:rPr>
        <w:t>disrupt</w:t>
      </w:r>
      <w:r>
        <w:t xml:space="preserve"> existing Arctic Council frameworks and undermine </w:t>
      </w:r>
      <w:r w:rsidRPr="00FA481E">
        <w:rPr>
          <w:u w:val="single"/>
        </w:rPr>
        <w:t>legitimacy</w:t>
      </w:r>
      <w:r>
        <w:t>.</w:t>
      </w:r>
    </w:p>
    <w:p w14:paraId="0C0DA35C" w14:textId="77777777" w:rsidR="004B5A1C" w:rsidRPr="00FA481E" w:rsidRDefault="004B5A1C" w:rsidP="004B5A1C">
      <w:r w:rsidRPr="00FA481E">
        <w:rPr>
          <w:rFonts w:eastAsiaTheme="majorEastAsia" w:cstheme="majorBidi"/>
          <w:b/>
          <w:iCs/>
          <w:sz w:val="26"/>
        </w:rPr>
        <w:t>Yu 25</w:t>
      </w:r>
      <w:r>
        <w:t xml:space="preserve"> (Jihoon Yu, MA in National Security Affairs from the U.S. Naval Postgraduate School and Ph.D. in Political Science from Syracuse University. 3-7-2025, "Arctic Ambitions and Geopolitical Tensions: Analyzing Trump's Strategy and Its Global Implications — Global Defense Insight," Global Defense Insight, https://defensetalks.com/arctic-ambitions-and-geopolitical-tensions-analyzing-trumps-strategy-and-its-global-implications/, DOA: 7-5-2025//St. Marks Adam)</w:t>
      </w:r>
    </w:p>
    <w:p w14:paraId="0240A64D" w14:textId="77777777" w:rsidR="004B5A1C" w:rsidRPr="00FA481E" w:rsidRDefault="004B5A1C" w:rsidP="004B5A1C">
      <w:r w:rsidRPr="00FA481E">
        <w:t xml:space="preserve">However, critics argued that the </w:t>
      </w:r>
      <w:r w:rsidRPr="00FA481E">
        <w:rPr>
          <w:highlight w:val="cyan"/>
          <w:u w:val="single"/>
        </w:rPr>
        <w:t>Trump</w:t>
      </w:r>
      <w:r w:rsidRPr="00FA481E">
        <w:rPr>
          <w:highlight w:val="cyan"/>
        </w:rPr>
        <w:t xml:space="preserve"> </w:t>
      </w:r>
      <w:r w:rsidRPr="00FA481E">
        <w:rPr>
          <w:highlight w:val="cyan"/>
          <w:u w:val="single"/>
        </w:rPr>
        <w:t>administration’s</w:t>
      </w:r>
      <w:r w:rsidRPr="00FA481E">
        <w:t xml:space="preserve"> </w:t>
      </w:r>
      <w:r w:rsidRPr="00FA481E">
        <w:rPr>
          <w:u w:val="single"/>
        </w:rPr>
        <w:t xml:space="preserve">largely </w:t>
      </w:r>
      <w:r w:rsidRPr="00FA481E">
        <w:rPr>
          <w:highlight w:val="cyan"/>
          <w:u w:val="single"/>
        </w:rPr>
        <w:t>unilateral</w:t>
      </w:r>
      <w:r w:rsidRPr="00FA481E">
        <w:rPr>
          <w:u w:val="single"/>
        </w:rPr>
        <w:t xml:space="preserve"> and short-sighted economic </w:t>
      </w:r>
      <w:r w:rsidRPr="00FA481E">
        <w:rPr>
          <w:highlight w:val="cyan"/>
          <w:u w:val="single"/>
        </w:rPr>
        <w:t xml:space="preserve">approach risked </w:t>
      </w:r>
      <w:r w:rsidRPr="005C22B0">
        <w:rPr>
          <w:b/>
          <w:bCs/>
          <w:highlight w:val="cyan"/>
          <w:u w:val="single"/>
        </w:rPr>
        <w:t>destabilizing</w:t>
      </w:r>
      <w:r w:rsidRPr="00FA481E">
        <w:rPr>
          <w:u w:val="single"/>
        </w:rPr>
        <w:t xml:space="preserve"> established multilateral frameworks such as </w:t>
      </w:r>
      <w:r w:rsidRPr="00FA481E">
        <w:rPr>
          <w:highlight w:val="cyan"/>
          <w:u w:val="single"/>
        </w:rPr>
        <w:t>the Arctic Council</w:t>
      </w:r>
      <w:r w:rsidRPr="00FA481E">
        <w:t xml:space="preserve">. These </w:t>
      </w:r>
      <w:r w:rsidRPr="005C22B0">
        <w:rPr>
          <w:highlight w:val="cyan"/>
          <w:u w:val="single"/>
        </w:rPr>
        <w:t>f</w:t>
      </w:r>
      <w:r w:rsidRPr="00FA481E">
        <w:rPr>
          <w:highlight w:val="cyan"/>
          <w:u w:val="single"/>
        </w:rPr>
        <w:t>rameworks</w:t>
      </w:r>
      <w:r w:rsidRPr="00FA481E">
        <w:rPr>
          <w:u w:val="single"/>
        </w:rPr>
        <w:t xml:space="preserve"> historically</w:t>
      </w:r>
      <w:r w:rsidRPr="00FA481E">
        <w:rPr>
          <w:highlight w:val="cyan"/>
          <w:u w:val="single"/>
        </w:rPr>
        <w:t xml:space="preserve"> facilitated cooperation</w:t>
      </w:r>
      <w:r w:rsidRPr="00FA481E">
        <w:rPr>
          <w:u w:val="single"/>
        </w:rPr>
        <w:t xml:space="preserve"> among Arctic nations, providing a balanced mechanism for managing shared resources, mitigating environmental risks, and reducing geopolitical tensions</w:t>
      </w:r>
      <w:r w:rsidRPr="00FA481E">
        <w:t xml:space="preserve">. </w:t>
      </w:r>
      <w:r w:rsidRPr="00FA481E">
        <w:rPr>
          <w:u w:val="single"/>
        </w:rPr>
        <w:t>Trump’s</w:t>
      </w:r>
      <w:r w:rsidRPr="00FA481E">
        <w:t xml:space="preserve"> </w:t>
      </w:r>
      <w:r w:rsidRPr="00FA481E">
        <w:rPr>
          <w:highlight w:val="cyan"/>
          <w:u w:val="single"/>
        </w:rPr>
        <w:t>reduced commitment to such cooperative frameworks risked</w:t>
      </w:r>
      <w:r w:rsidRPr="00FA481E">
        <w:rPr>
          <w:u w:val="single"/>
        </w:rPr>
        <w:t xml:space="preserve"> </w:t>
      </w:r>
      <w:r w:rsidRPr="00FA481E">
        <w:rPr>
          <w:highlight w:val="cyan"/>
          <w:u w:val="single"/>
        </w:rPr>
        <w:t>alienating</w:t>
      </w:r>
      <w:r w:rsidRPr="00FA481E">
        <w:rPr>
          <w:u w:val="single"/>
        </w:rPr>
        <w:t xml:space="preserve"> traditional </w:t>
      </w:r>
      <w:r w:rsidRPr="00FA481E">
        <w:rPr>
          <w:highlight w:val="cyan"/>
          <w:u w:val="single"/>
        </w:rPr>
        <w:t>allies and intensifying regional rivalries</w:t>
      </w:r>
      <w:r w:rsidRPr="00FA481E">
        <w:rPr>
          <w:u w:val="single"/>
        </w:rPr>
        <w:t xml:space="preserve">, potentially </w:t>
      </w:r>
      <w:r w:rsidRPr="00FA481E">
        <w:rPr>
          <w:highlight w:val="cyan"/>
          <w:u w:val="single"/>
        </w:rPr>
        <w:t>undermining long-term stability</w:t>
      </w:r>
      <w:r w:rsidRPr="00FA481E">
        <w:t>.</w:t>
      </w:r>
    </w:p>
    <w:p w14:paraId="053897B4" w14:textId="77777777" w:rsidR="004B5A1C" w:rsidRPr="00FA481E" w:rsidRDefault="004B5A1C" w:rsidP="004B5A1C">
      <w:pPr>
        <w:rPr>
          <w:u w:val="single"/>
        </w:rPr>
      </w:pPr>
      <w:r w:rsidRPr="00FA481E">
        <w:t xml:space="preserve">The economic opportunities presented by the Arctic region are undoubtedly significant, particularly regarding shorter shipping routes and abundant natural resources. Nonetheless, the </w:t>
      </w:r>
      <w:r w:rsidRPr="00FA481E">
        <w:rPr>
          <w:highlight w:val="cyan"/>
          <w:u w:val="single"/>
        </w:rPr>
        <w:t>risks</w:t>
      </w:r>
      <w:r w:rsidRPr="00FA481E">
        <w:rPr>
          <w:highlight w:val="cyan"/>
        </w:rPr>
        <w:t xml:space="preserve"> </w:t>
      </w:r>
      <w:r w:rsidRPr="00FA481E">
        <w:rPr>
          <w:highlight w:val="cyan"/>
          <w:u w:val="single"/>
        </w:rPr>
        <w:t>posed</w:t>
      </w:r>
      <w:r w:rsidRPr="00FA481E">
        <w:rPr>
          <w:highlight w:val="cyan"/>
        </w:rPr>
        <w:t xml:space="preserve"> </w:t>
      </w:r>
      <w:r w:rsidRPr="00FA481E">
        <w:rPr>
          <w:highlight w:val="cyan"/>
          <w:u w:val="single"/>
        </w:rPr>
        <w:t>by</w:t>
      </w:r>
      <w:r w:rsidRPr="00FA481E">
        <w:rPr>
          <w:u w:val="single"/>
        </w:rPr>
        <w:t xml:space="preserve"> rapid </w:t>
      </w:r>
      <w:r w:rsidRPr="00FA481E">
        <w:rPr>
          <w:highlight w:val="cyan"/>
          <w:u w:val="single"/>
        </w:rPr>
        <w:t>development without</w:t>
      </w:r>
      <w:r w:rsidRPr="00FA481E">
        <w:t xml:space="preserve"> robust </w:t>
      </w:r>
      <w:r w:rsidRPr="00FA481E">
        <w:rPr>
          <w:u w:val="single"/>
        </w:rPr>
        <w:t xml:space="preserve">environmental </w:t>
      </w:r>
      <w:r w:rsidRPr="00FA481E">
        <w:rPr>
          <w:highlight w:val="cyan"/>
          <w:u w:val="single"/>
        </w:rPr>
        <w:t xml:space="preserve">safeguards </w:t>
      </w:r>
      <w:r w:rsidRPr="005C22B0">
        <w:rPr>
          <w:u w:val="single"/>
        </w:rPr>
        <w:t>ar</w:t>
      </w:r>
      <w:r w:rsidRPr="00FA481E">
        <w:rPr>
          <w:u w:val="single"/>
        </w:rPr>
        <w:t xml:space="preserve">e equally </w:t>
      </w:r>
      <w:r w:rsidRPr="00FA481E">
        <w:rPr>
          <w:highlight w:val="cyan"/>
          <w:u w:val="single"/>
        </w:rPr>
        <w:t>substantial</w:t>
      </w:r>
      <w:r w:rsidRPr="00FA481E">
        <w:rPr>
          <w:highlight w:val="cyan"/>
        </w:rPr>
        <w:t>.</w:t>
      </w:r>
      <w:r w:rsidRPr="00FA481E">
        <w:t xml:space="preserve"> The </w:t>
      </w:r>
      <w:r w:rsidRPr="00FA481E">
        <w:rPr>
          <w:u w:val="single"/>
        </w:rPr>
        <w:t>potential for ecological disasters, acceleration of global climate impacts, and disruption of local indigenous communities’ livelihoods</w:t>
      </w:r>
      <w:r w:rsidRPr="00FA481E">
        <w:t xml:space="preserve"> </w:t>
      </w:r>
      <w:r w:rsidRPr="00FA481E">
        <w:rPr>
          <w:u w:val="single"/>
        </w:rPr>
        <w:t>remain critical concerns</w:t>
      </w:r>
      <w:r w:rsidRPr="00FA481E">
        <w:t xml:space="preserve">. Additionally, </w:t>
      </w:r>
      <w:r w:rsidRPr="00FA481E">
        <w:rPr>
          <w:u w:val="single"/>
        </w:rPr>
        <w:t>heightened geopolitical competition absent meaningful diplomatic engagement could escalate tensions, increasing instability within the region.</w:t>
      </w:r>
    </w:p>
    <w:p w14:paraId="6720874E" w14:textId="77777777" w:rsidR="004B5A1C" w:rsidRDefault="004B5A1C" w:rsidP="004B5A1C">
      <w:r w:rsidRPr="00FA481E">
        <w:t xml:space="preserve">Trump-era Arctic policy thus exemplifies a broader geopolitical challenge: </w:t>
      </w:r>
      <w:r w:rsidRPr="00FA481E">
        <w:rPr>
          <w:u w:val="single"/>
        </w:rPr>
        <w:t>balancing immediate economic and national security interests with the imperative for sustainable development and cooperative international relations</w:t>
      </w:r>
      <w:r w:rsidRPr="00FA481E">
        <w:t xml:space="preserve">. As the Arctic continues to evolve due to climate change and geopolitical pressures, </w:t>
      </w:r>
      <w:r w:rsidRPr="00FA481E">
        <w:rPr>
          <w:u w:val="single"/>
        </w:rPr>
        <w:t xml:space="preserve">it becomes </w:t>
      </w:r>
      <w:r w:rsidRPr="00FA481E">
        <w:rPr>
          <w:highlight w:val="cyan"/>
          <w:u w:val="single"/>
        </w:rPr>
        <w:t>increasingly crucial for policymakers to adopt balanced, sustainable strategies</w:t>
      </w:r>
      <w:r w:rsidRPr="00FA481E">
        <w:t>. These should emphasize not only resource management but also meaningful engagement with indigenous communities, enhanced diplomatic collaboration, and comprehensive environmental stewardship.</w:t>
      </w:r>
    </w:p>
    <w:p w14:paraId="65F3A949" w14:textId="77777777" w:rsidR="004B5A1C" w:rsidRPr="00F5204E" w:rsidRDefault="004B5A1C" w:rsidP="004B5A1C">
      <w:pPr>
        <w:pStyle w:val="Heading4"/>
      </w:pPr>
      <w:r w:rsidRPr="00F5204E">
        <w:t xml:space="preserve">Unilateral approaches </w:t>
      </w:r>
      <w:r w:rsidRPr="008572D8">
        <w:rPr>
          <w:u w:val="single"/>
        </w:rPr>
        <w:t>undermine</w:t>
      </w:r>
      <w:r w:rsidRPr="00F5204E">
        <w:t xml:space="preserve"> the council’s credibility</w:t>
      </w:r>
    </w:p>
    <w:p w14:paraId="4FB25054" w14:textId="77777777" w:rsidR="004B5A1C" w:rsidRPr="00E04CD7" w:rsidRDefault="004B5A1C" w:rsidP="004B5A1C">
      <w:pPr>
        <w:spacing w:after="0"/>
        <w:rPr>
          <w:rStyle w:val="Style13ptBold"/>
        </w:rPr>
      </w:pPr>
      <w:r w:rsidRPr="00E04CD7">
        <w:rPr>
          <w:rStyle w:val="Style13ptBold"/>
        </w:rPr>
        <w:t>Dyck 2024</w:t>
      </w:r>
    </w:p>
    <w:p w14:paraId="06C07532" w14:textId="77777777" w:rsidR="004B5A1C" w:rsidRPr="00E04CD7" w:rsidRDefault="004B5A1C" w:rsidP="004B5A1C">
      <w:pPr>
        <w:spacing w:after="0"/>
      </w:pPr>
      <w:r>
        <w:t>Carol, Doctoral student in Faculty of Law Western University, Marine Policy: Volume 163, “On thin ice: The Arctic Council’s uncertain future,” May 2024 https://www.sciencedirect.com/science/article/pii/S0308597X24000587</w:t>
      </w:r>
    </w:p>
    <w:p w14:paraId="205CA801" w14:textId="77777777" w:rsidR="004B5A1C" w:rsidRDefault="004B5A1C" w:rsidP="004B5A1C">
      <w:pPr>
        <w:spacing w:after="0"/>
        <w:rPr>
          <w:sz w:val="16"/>
        </w:rPr>
      </w:pPr>
      <w:r w:rsidRPr="006B27A5">
        <w:rPr>
          <w:rStyle w:val="Emphasis"/>
        </w:rPr>
        <w:t>The current political and economic environment differs greatly from the immediate post-Cold War era that brought opportunities for Arctic States to</w:t>
      </w:r>
      <w:r w:rsidRPr="00E04CD7">
        <w:rPr>
          <w:sz w:val="16"/>
        </w:rPr>
        <w:t xml:space="preserve"> build trust and </w:t>
      </w:r>
      <w:r w:rsidRPr="006B27A5">
        <w:rPr>
          <w:rStyle w:val="Emphasis"/>
        </w:rPr>
        <w:t>collaborate for their mutual benefit</w:t>
      </w:r>
      <w:r w:rsidRPr="0023064A">
        <w:rPr>
          <w:rStyle w:val="StyleUnderline"/>
        </w:rPr>
        <w:t>.</w:t>
      </w:r>
      <w:r w:rsidRPr="00E04CD7">
        <w:rPr>
          <w:sz w:val="16"/>
        </w:rPr>
        <w:t xml:space="preserve"> With the potential for great wealth in a newly accessible Arctic, </w:t>
      </w:r>
      <w:r w:rsidRPr="00E04CD7">
        <w:rPr>
          <w:rStyle w:val="Emphasis"/>
          <w:highlight w:val="cyan"/>
        </w:rPr>
        <w:t>a shift to</w:t>
      </w:r>
      <w:r w:rsidRPr="00E04CD7">
        <w:rPr>
          <w:sz w:val="16"/>
        </w:rPr>
        <w:t xml:space="preserve"> decidedly </w:t>
      </w:r>
      <w:r w:rsidRPr="006B27A5">
        <w:rPr>
          <w:rStyle w:val="StyleUnderline"/>
        </w:rPr>
        <w:t xml:space="preserve">more </w:t>
      </w:r>
      <w:r w:rsidRPr="00E04CD7">
        <w:rPr>
          <w:rStyle w:val="Emphasis"/>
          <w:highlight w:val="cyan"/>
        </w:rPr>
        <w:t>unilateral approaches</w:t>
      </w:r>
      <w:r w:rsidRPr="00E04CD7">
        <w:rPr>
          <w:sz w:val="16"/>
        </w:rPr>
        <w:t xml:space="preserve"> to the Arctic </w:t>
      </w:r>
      <w:r w:rsidRPr="00E04CD7">
        <w:rPr>
          <w:rStyle w:val="Emphasis"/>
          <w:highlight w:val="cyan"/>
        </w:rPr>
        <w:t>may</w:t>
      </w:r>
      <w:r w:rsidRPr="006B27A5">
        <w:rPr>
          <w:rStyle w:val="StyleUnderline"/>
        </w:rPr>
        <w:t xml:space="preserve"> </w:t>
      </w:r>
      <w:r w:rsidRPr="00E04CD7">
        <w:rPr>
          <w:sz w:val="16"/>
        </w:rPr>
        <w:t xml:space="preserve">occur. Even before the Ukraine war, former US Secretary of State Pompeo’s speech in Rovaniemi engendered more nationalistic individualism than it did the spirit of Gorbachev’s 1987 speech calling for “a genuine zone of peace and fruitful cooperation,86 demonstrating just how far the Member States and Observers have strayed from the principles of the Ottawa Declaration. Following the 2013 Ministerial Meeting in Kiruna, Sweden, the Council released its Vision for the Arctic, in which the Member States and Permanent Participants stated, “We are confident that there is no problem that we cannot solve together through our cooperative relationships on the basis of existing international law and good will.” 87; Russia’s invasion of Ukraine, breaching a key principle of international law, quickly unraveled the goodwill and cooperation that </w:t>
      </w:r>
      <w:r w:rsidRPr="00E04CD7">
        <w:rPr>
          <w:sz w:val="16"/>
        </w:rPr>
        <w:lastRenderedPageBreak/>
        <w:t xml:space="preserve">characterized Arctic diplomacy over the past twenty-five years. The “Arctic exceptionalism” bubble burst, </w:t>
      </w:r>
      <w:r w:rsidRPr="00E04CD7">
        <w:rPr>
          <w:rStyle w:val="Emphasis"/>
          <w:highlight w:val="cyan"/>
        </w:rPr>
        <w:t>leav</w:t>
      </w:r>
      <w:r w:rsidRPr="006B27A5">
        <w:rPr>
          <w:rStyle w:val="Emphasis"/>
        </w:rPr>
        <w:t>i</w:t>
      </w:r>
      <w:r w:rsidRPr="00E04CD7">
        <w:rPr>
          <w:sz w:val="16"/>
        </w:rPr>
        <w:t>ng</w:t>
      </w:r>
      <w:r w:rsidRPr="006B27A5">
        <w:rPr>
          <w:rStyle w:val="Emphasis"/>
        </w:rPr>
        <w:t xml:space="preserve"> </w:t>
      </w:r>
      <w:r w:rsidRPr="00E04CD7">
        <w:rPr>
          <w:rStyle w:val="Emphasis"/>
          <w:highlight w:val="cyan"/>
        </w:rPr>
        <w:t>many to question the Council’s</w:t>
      </w:r>
      <w:r w:rsidRPr="006B27A5">
        <w:rPr>
          <w:rStyle w:val="Emphasis"/>
        </w:rPr>
        <w:t xml:space="preserve"> continued </w:t>
      </w:r>
      <w:r w:rsidRPr="00E04CD7">
        <w:rPr>
          <w:rStyle w:val="Emphasis"/>
          <w:highlight w:val="cyan"/>
        </w:rPr>
        <w:t>ability to maintain peace</w:t>
      </w:r>
      <w:r w:rsidRPr="006B27A5">
        <w:rPr>
          <w:rStyle w:val="Emphasis"/>
        </w:rPr>
        <w:t xml:space="preserve"> and foster constructive dialogue</w:t>
      </w:r>
      <w:r>
        <w:rPr>
          <w:rStyle w:val="StyleUnderline"/>
        </w:rPr>
        <w:t xml:space="preserve"> </w:t>
      </w:r>
      <w:r w:rsidRPr="00E04CD7">
        <w:rPr>
          <w:sz w:val="16"/>
        </w:rPr>
        <w:t xml:space="preserve">when trust between the Arctic States is severely compromised. </w:t>
      </w:r>
      <w:proofErr w:type="gramStart"/>
      <w:r w:rsidRPr="00E04CD7">
        <w:rPr>
          <w:sz w:val="16"/>
        </w:rPr>
        <w:t>Non Arctic</w:t>
      </w:r>
      <w:proofErr w:type="gramEnd"/>
      <w:r w:rsidRPr="00E04CD7">
        <w:rPr>
          <w:sz w:val="16"/>
        </w:rPr>
        <w:t xml:space="preserve"> States, like China, may use this opportunity to intensify their calls for global Arctic governance or attempt to profit from the shaky status of the Arctic Council by expanding bilateral agreements with an isolated Russia. As the Ukraine war continues, a quick return to the previous cooperative spirit is unlikely. A void in Arctic governance has emerged when cooperation is most critical. Whether the Member States wish it or not, change is now inevitable for the Arctic Council. Climate change is forever altering the physical geography of the Arctic, opening a once isolated region to the global economy and intercontinental transportation routes. The North is no longer a peripheral area of international relations; the “new” Arctic will increasingly take center stage in foreign and economic policies. The Council must now adapt both to the unprecedented situation that has stalled its </w:t>
      </w:r>
      <w:proofErr w:type="gramStart"/>
      <w:r w:rsidRPr="00E04CD7">
        <w:rPr>
          <w:sz w:val="16"/>
        </w:rPr>
        <w:t>operations, and</w:t>
      </w:r>
      <w:proofErr w:type="gramEnd"/>
      <w:r w:rsidRPr="00E04CD7">
        <w:rPr>
          <w:sz w:val="16"/>
        </w:rPr>
        <w:t xml:space="preserve"> restructure itself to adapt to the ecological and socioeconomic pressures reshaping the Arctic environment, all while political and military tension threaten to destabilize the region. The war in Ukraine demonstrated that the Arctic is not immune to complications of high politics and conflict far from its borders. Regardless of the situation in Ukraine, every effort must be made to resume Arctic Council operations with full Russian participation. From a purely scientific perspective, scientists and research institutes have previously noted the loss of scientific mores during periods of conflict and war.88 With the diplomatic fallout of the Ukraine War, the inability for some scientists to engage in field work within Russian territory, along with the freeze in certain projects, is already resulting in “significant gaps” in Arctic research data.89 Additionally, the war increases the critical nature of maintaining cooperation in the Arctic to reduce military posturing and the risk of sparking active conflict; the collaborative atmosphere of the Arctic Council has until now provided opportunities for communication and diplomacy on issues beyond the Arctic through the ups and downs of East-West relations.90 At the start of its Chairmanship Russia reminded the Council that it has worked consistently to guard the Arctic “as the territory of peace, stability and constructive cooperation.”91 It added that Arctic States “carry special responsibility for the future of the region and its inhabitants.” 92 This sense of duty should encourage the Member States to find a solution to the current impasse. A return to the original spirit of Gorbachev’s Murmansk speech could restore the congeniality between the Member States. </w:t>
      </w:r>
      <w:r w:rsidRPr="00E04CD7">
        <w:rPr>
          <w:rStyle w:val="StyleUnderline"/>
          <w:highlight w:val="cyan"/>
        </w:rPr>
        <w:t>Rebuilding</w:t>
      </w:r>
      <w:r w:rsidRPr="00E04CD7">
        <w:rPr>
          <w:sz w:val="16"/>
        </w:rPr>
        <w:t xml:space="preserve"> trust between all the Arctic States is paramount to </w:t>
      </w:r>
      <w:r w:rsidRPr="00E04CD7">
        <w:rPr>
          <w:rStyle w:val="StyleUnderline"/>
          <w:highlight w:val="cyan"/>
        </w:rPr>
        <w:t>Arctic</w:t>
      </w:r>
      <w:r w:rsidRPr="006B27A5">
        <w:rPr>
          <w:rStyle w:val="StyleUnderline"/>
        </w:rPr>
        <w:t xml:space="preserve"> Ocean </w:t>
      </w:r>
      <w:r w:rsidRPr="00E04CD7">
        <w:rPr>
          <w:rStyle w:val="StyleUnderline"/>
          <w:highlight w:val="cyan"/>
        </w:rPr>
        <w:t>governance</w:t>
      </w:r>
      <w:r w:rsidRPr="00E04CD7">
        <w:rPr>
          <w:sz w:val="16"/>
          <w:highlight w:val="cyan"/>
        </w:rPr>
        <w:t>;</w:t>
      </w:r>
      <w:r w:rsidRPr="00E04CD7">
        <w:rPr>
          <w:sz w:val="16"/>
        </w:rPr>
        <w:t xml:space="preserve"> efforts at Arctic conservation </w:t>
      </w:r>
      <w:r w:rsidRPr="00E04CD7">
        <w:rPr>
          <w:rStyle w:val="Emphasis"/>
          <w:highlight w:val="cyan"/>
        </w:rPr>
        <w:t>can only succeed if the coastal Arctic States</w:t>
      </w:r>
      <w:proofErr w:type="gramStart"/>
      <w:r w:rsidRPr="006B27A5">
        <w:rPr>
          <w:rStyle w:val="StyleUnderline"/>
        </w:rPr>
        <w:t>,</w:t>
      </w:r>
      <w:r w:rsidRPr="00E04CD7">
        <w:rPr>
          <w:sz w:val="16"/>
        </w:rPr>
        <w:t xml:space="preserve"> in particular, </w:t>
      </w:r>
      <w:r w:rsidRPr="00E04CD7">
        <w:rPr>
          <w:rStyle w:val="Emphasis"/>
          <w:highlight w:val="cyan"/>
        </w:rPr>
        <w:t>work</w:t>
      </w:r>
      <w:proofErr w:type="gramEnd"/>
      <w:r w:rsidRPr="00E04CD7">
        <w:rPr>
          <w:rStyle w:val="Emphasis"/>
          <w:highlight w:val="cyan"/>
        </w:rPr>
        <w:t xml:space="preserve"> together</w:t>
      </w:r>
      <w:r w:rsidRPr="00E04CD7">
        <w:rPr>
          <w:sz w:val="16"/>
        </w:rPr>
        <w:t xml:space="preserve">. Member States should revisit the foundation of their Arctic accomplishments, and re-initiate scientific collaboration and knowledge sharing that includes projects in Russia, the largest Arctic State. The Ottawa Declaration, and the Arctic Environmental Protection Strategy (AEPS) before it, could provide the key to renewing goodwill and re-examining the future of Arctic governance. The Council should focus on shared threats and challenges, bearing in mind the Principle of the Common Concern of Humankind, to revitalize peer-to-peer dialogue and collaboration. The threats of climate change in the fragile Arctic environment demand enhanced scientific cooperation “to monitor and improve our understanding of how and to what degree the Arctic climate is changing.” 93 Should relations sour even further and Russia choose to exit the Arctic Council, the international community would suffer with the permanent loss of this forum which has furthered understanding of complex ecological processes and assisted in vital policy work. As many have noted, “Russia’s importance, especially for Arctic environmental and climate research, is irreplaceable.” 94 While some advisors challenge the possibility of a “return to the prewar reality”, 95 Norway, as Chair of the Arctic Council, is optimistic that relations can be repaired.96 As a focal point for collaboration and cooperation, science can play a critical role in regaining trust, rebuilding diplomacy, and maintaining peace. The AEPS, with its focus on monitoring, assessment, and protection of the Arctic environment, succeeded in bringing the East and West together in the early years following the end of the Cold War. Those same mutual interests, and the less formal venue in which to share knowledge, could bring the Arctic Member States back together again. Time is running out on taking precautionary measures to protect the Arctic. </w:t>
      </w:r>
      <w:r w:rsidRPr="00E04CD7">
        <w:rPr>
          <w:rStyle w:val="Emphasis"/>
          <w:highlight w:val="cyan"/>
        </w:rPr>
        <w:t>The Arctic environment cannot be sacrificed to realpolitik when a unique opportunity exists to work collaboratively</w:t>
      </w:r>
      <w:r w:rsidRPr="00E04CD7">
        <w:rPr>
          <w:sz w:val="16"/>
        </w:rPr>
        <w:t xml:space="preserve"> </w:t>
      </w:r>
      <w:r w:rsidRPr="00E04CD7">
        <w:rPr>
          <w:rStyle w:val="StyleUnderline"/>
        </w:rPr>
        <w:t>to regulate emergent industries and transportation</w:t>
      </w:r>
      <w:r>
        <w:rPr>
          <w:rStyle w:val="StyleUnderline"/>
        </w:rPr>
        <w:t xml:space="preserve"> </w:t>
      </w:r>
      <w:r w:rsidRPr="00E04CD7">
        <w:rPr>
          <w:rStyle w:val="StyleUnderline"/>
        </w:rPr>
        <w:t>before potentially irreversible damage occurs</w:t>
      </w:r>
      <w:r w:rsidRPr="00E04CD7">
        <w:rPr>
          <w:sz w:val="16"/>
        </w:rPr>
        <w:t xml:space="preserve">. The </w:t>
      </w:r>
      <w:r w:rsidRPr="00E04CD7">
        <w:rPr>
          <w:rStyle w:val="StyleUnderline"/>
        </w:rPr>
        <w:t>coastal Arctic states</w:t>
      </w:r>
      <w:r>
        <w:rPr>
          <w:rStyle w:val="StyleUnderline"/>
        </w:rPr>
        <w:t xml:space="preserve"> </w:t>
      </w:r>
      <w:r w:rsidRPr="00E04CD7">
        <w:rPr>
          <w:rStyle w:val="StyleUnderline"/>
        </w:rPr>
        <w:t>must recognize their shared mutual interest in working together to</w:t>
      </w:r>
      <w:r>
        <w:rPr>
          <w:rStyle w:val="StyleUnderline"/>
        </w:rPr>
        <w:t xml:space="preserve"> </w:t>
      </w:r>
      <w:r w:rsidRPr="00E04CD7">
        <w:rPr>
          <w:rStyle w:val="StyleUnderline"/>
        </w:rPr>
        <w:t>maintain a regional influence over an Arctic governance that best reflects their goals and concerns</w:t>
      </w:r>
      <w:r w:rsidRPr="00E04CD7">
        <w:rPr>
          <w:sz w:val="16"/>
        </w:rPr>
        <w:t xml:space="preserve">. A more accessible Arctic requires strong leadership; </w:t>
      </w:r>
      <w:r w:rsidRPr="00F5204E">
        <w:rPr>
          <w:rStyle w:val="StyleUnderline"/>
          <w:highlight w:val="cyan"/>
        </w:rPr>
        <w:t>a divided Arctic Council simply cannot meet the pressing challenges put before it</w:t>
      </w:r>
      <w:r w:rsidRPr="00E04CD7">
        <w:rPr>
          <w:rStyle w:val="StyleUnderline"/>
        </w:rPr>
        <w:t>.</w:t>
      </w:r>
      <w:r>
        <w:rPr>
          <w:rStyle w:val="StyleUnderline"/>
        </w:rPr>
        <w:t xml:space="preserve"> </w:t>
      </w:r>
      <w:r w:rsidRPr="00E04CD7">
        <w:rPr>
          <w:sz w:val="16"/>
        </w:rPr>
        <w:t xml:space="preserve">In the twenty-seven years since its creation, the Arctic Council has succeeded in bringing global attention to the fragility of the Arctic and its connection to global ecological systems. As political and economic forces permeate the Arctic, successfully addressing Arctic issues depends on strong alliances and mutual trust between Arctic Council Members, Observers and Permanent Participants. The peaceful relations and cooperation emblematic of the post-Cold War Arctic resulted from the opportunities for dialogue provided by the Arctic Council, even in times of heightened tensions. The more congenial format of the Arctic Council, one not based on rigid legal obligations, has allowed for greater openness, and frank dialogue, sometimes lacking in more formal diplomatic settings. Those channels of communication and cooperation must remain open for the good of the planet and humanity. The Arctic is facing unprecedented challenges; </w:t>
      </w:r>
      <w:r w:rsidRPr="00E04CD7">
        <w:rPr>
          <w:rStyle w:val="StyleUnderline"/>
        </w:rPr>
        <w:t>Arctic governance must not disintegrate when</w:t>
      </w:r>
      <w:r w:rsidRPr="00E04CD7">
        <w:rPr>
          <w:sz w:val="16"/>
        </w:rPr>
        <w:t xml:space="preserve"> robust regulations and transnational </w:t>
      </w:r>
      <w:r w:rsidRPr="00E04CD7">
        <w:rPr>
          <w:rStyle w:val="StyleUnderline"/>
        </w:rPr>
        <w:t>peace and cooperation</w:t>
      </w:r>
      <w:r>
        <w:rPr>
          <w:rStyle w:val="StyleUnderline"/>
        </w:rPr>
        <w:t xml:space="preserve"> </w:t>
      </w:r>
      <w:r w:rsidRPr="00E04CD7">
        <w:rPr>
          <w:rStyle w:val="StyleUnderline"/>
        </w:rPr>
        <w:t>are most urgent</w:t>
      </w:r>
      <w:r w:rsidRPr="00E04CD7">
        <w:rPr>
          <w:sz w:val="16"/>
        </w:rPr>
        <w:t xml:space="preserve">. </w:t>
      </w:r>
    </w:p>
    <w:p w14:paraId="1DA5E19E" w14:textId="77777777" w:rsidR="004B5A1C" w:rsidRPr="00FA481E" w:rsidRDefault="004B5A1C" w:rsidP="004B5A1C"/>
    <w:p w14:paraId="7FCD2729" w14:textId="77777777" w:rsidR="004B5A1C" w:rsidRPr="00FA481E" w:rsidRDefault="004B5A1C" w:rsidP="004B5A1C"/>
    <w:p w14:paraId="7C645C02" w14:textId="77777777" w:rsidR="004B5A1C" w:rsidRPr="00C94C20" w:rsidRDefault="004B5A1C" w:rsidP="004B5A1C">
      <w:pPr>
        <w:pStyle w:val="Heading3"/>
      </w:pPr>
      <w:r>
        <w:lastRenderedPageBreak/>
        <w:t>2NC --- Consultation = US Influence</w:t>
      </w:r>
    </w:p>
    <w:p w14:paraId="312AAC31" w14:textId="77777777" w:rsidR="004B5A1C" w:rsidRPr="005A21D5" w:rsidRDefault="004B5A1C" w:rsidP="004B5A1C">
      <w:pPr>
        <w:pStyle w:val="Heading4"/>
      </w:pPr>
      <w:r>
        <w:t xml:space="preserve">Consultation increases US influence over the Council---that is key to forwarding diplomatic and national security interests. </w:t>
      </w:r>
    </w:p>
    <w:p w14:paraId="4D1CAA31" w14:textId="77777777" w:rsidR="004B5A1C" w:rsidRDefault="004B5A1C" w:rsidP="004B5A1C">
      <w:r>
        <w:t xml:space="preserve">United States Government Accountability Office. (2023). Factors that facilitate and hinder the advancement of U.S. priorities. In Report to Congressional Requesters (GAO-23-106002). </w:t>
      </w:r>
      <w:hyperlink r:id="rId48" w:history="1">
        <w:r w:rsidRPr="00C5167F">
          <w:rPr>
            <w:rStyle w:val="Hyperlink"/>
          </w:rPr>
          <w:t>https://www.gao.gov/assets/gao-23-106002.pdf</w:t>
        </w:r>
      </w:hyperlink>
      <w:r>
        <w:t xml:space="preserve"> [</w:t>
      </w:r>
      <w:proofErr w:type="spellStart"/>
      <w:r>
        <w:t>maanyata</w:t>
      </w:r>
      <w:proofErr w:type="spellEnd"/>
      <w:r>
        <w:t xml:space="preserve">] </w:t>
      </w:r>
    </w:p>
    <w:p w14:paraId="5FBA0433" w14:textId="77777777" w:rsidR="004B5A1C" w:rsidRDefault="004B5A1C" w:rsidP="004B5A1C">
      <w:r w:rsidRPr="00610322">
        <w:rPr>
          <w:rStyle w:val="StyleUnderline"/>
        </w:rPr>
        <w:t xml:space="preserve">The </w:t>
      </w:r>
      <w:r w:rsidRPr="005A21D5">
        <w:rPr>
          <w:rStyle w:val="StyleUnderline"/>
          <w:highlight w:val="cyan"/>
        </w:rPr>
        <w:t>fed</w:t>
      </w:r>
      <w:r w:rsidRPr="00610322">
        <w:rPr>
          <w:rStyle w:val="StyleUnderline"/>
        </w:rPr>
        <w:t xml:space="preserve">eral government </w:t>
      </w:r>
      <w:r w:rsidRPr="005A21D5">
        <w:rPr>
          <w:rStyle w:val="StyleUnderline"/>
          <w:highlight w:val="cyan"/>
        </w:rPr>
        <w:t>exerts influence</w:t>
      </w:r>
      <w:r w:rsidRPr="00610322">
        <w:rPr>
          <w:rStyle w:val="StyleUnderline"/>
        </w:rPr>
        <w:t xml:space="preserve"> </w:t>
      </w:r>
      <w:r w:rsidRPr="005A21D5">
        <w:rPr>
          <w:rStyle w:val="StyleUnderline"/>
          <w:highlight w:val="cyan"/>
        </w:rPr>
        <w:t>in</w:t>
      </w:r>
      <w:r w:rsidRPr="00610322">
        <w:rPr>
          <w:rStyle w:val="StyleUnderline"/>
        </w:rPr>
        <w:t xml:space="preserve"> the </w:t>
      </w:r>
      <w:r w:rsidRPr="005A21D5">
        <w:rPr>
          <w:rStyle w:val="StyleUnderline"/>
          <w:highlight w:val="cyan"/>
        </w:rPr>
        <w:t>Arctic Council</w:t>
      </w:r>
      <w:r w:rsidRPr="00610322">
        <w:rPr>
          <w:rStyle w:val="StyleUnderline"/>
        </w:rPr>
        <w:t xml:space="preserve"> </w:t>
      </w:r>
      <w:r w:rsidRPr="005A21D5">
        <w:rPr>
          <w:rStyle w:val="StyleUnderline"/>
          <w:highlight w:val="cyan"/>
        </w:rPr>
        <w:t>through</w:t>
      </w:r>
      <w:r w:rsidRPr="00610322">
        <w:rPr>
          <w:rStyle w:val="StyleUnderline"/>
        </w:rPr>
        <w:t xml:space="preserve"> its </w:t>
      </w:r>
      <w:r w:rsidRPr="005A21D5">
        <w:rPr>
          <w:rStyle w:val="StyleUnderline"/>
          <w:highlight w:val="cyan"/>
        </w:rPr>
        <w:t>expertise and engagement</w:t>
      </w:r>
      <w:r w:rsidRPr="00610322">
        <w:rPr>
          <w:rStyle w:val="StyleUnderline"/>
        </w:rPr>
        <w:t>,</w:t>
      </w:r>
      <w:r>
        <w:t xml:space="preserve"> according to stakeholders from five of the six groups. For example, a stakeholder from the Foreign Governments group said the federal government </w:t>
      </w:r>
      <w:r w:rsidRPr="005A21D5">
        <w:rPr>
          <w:rStyle w:val="StyleUnderline"/>
        </w:rPr>
        <w:t>brings expertise to the council on various issues</w:t>
      </w:r>
      <w:r>
        <w:t xml:space="preserve">, </w:t>
      </w:r>
      <w:r w:rsidRPr="005A21D5">
        <w:rPr>
          <w:rStyle w:val="StyleUnderline"/>
        </w:rPr>
        <w:t xml:space="preserve">including </w:t>
      </w:r>
      <w:r w:rsidRPr="005A21D5">
        <w:rPr>
          <w:rStyle w:val="StyleUnderline"/>
          <w:highlight w:val="cyan"/>
        </w:rPr>
        <w:t>wildfires</w:t>
      </w:r>
      <w:r w:rsidRPr="005A21D5">
        <w:rPr>
          <w:rStyle w:val="StyleUnderline"/>
        </w:rPr>
        <w:t xml:space="preserve">, search and rescue, </w:t>
      </w:r>
      <w:r w:rsidRPr="005A21D5">
        <w:rPr>
          <w:rStyle w:val="StyleUnderline"/>
          <w:highlight w:val="cyan"/>
        </w:rPr>
        <w:t>climate change</w:t>
      </w:r>
      <w:r w:rsidRPr="005A21D5">
        <w:rPr>
          <w:rStyle w:val="StyleUnderline"/>
        </w:rPr>
        <w:t xml:space="preserve">, and sustainable </w:t>
      </w:r>
      <w:r w:rsidRPr="005A21D5">
        <w:rPr>
          <w:rStyle w:val="StyleUnderline"/>
          <w:highlight w:val="cyan"/>
        </w:rPr>
        <w:t>development.</w:t>
      </w:r>
      <w:r w:rsidRPr="005A21D5">
        <w:rPr>
          <w:rStyle w:val="StyleUnderline"/>
        </w:rPr>
        <w:t xml:space="preserve"> </w:t>
      </w:r>
      <w:r>
        <w:t xml:space="preserve">The stakeholder further noted that </w:t>
      </w:r>
      <w:r w:rsidRPr="005A21D5">
        <w:rPr>
          <w:rStyle w:val="Emphasis"/>
        </w:rPr>
        <w:t xml:space="preserve">the </w:t>
      </w:r>
      <w:r w:rsidRPr="005A21D5">
        <w:rPr>
          <w:rStyle w:val="Emphasis"/>
          <w:highlight w:val="cyan"/>
        </w:rPr>
        <w:t>more a country</w:t>
      </w:r>
      <w:r w:rsidRPr="005A21D5">
        <w:rPr>
          <w:rStyle w:val="Emphasis"/>
        </w:rPr>
        <w:t xml:space="preserve"> </w:t>
      </w:r>
      <w:r w:rsidRPr="005A21D5">
        <w:rPr>
          <w:rStyle w:val="Emphasis"/>
          <w:highlight w:val="cyan"/>
        </w:rPr>
        <w:t>engages in Arctic Council projects</w:t>
      </w:r>
      <w:r w:rsidRPr="005A21D5">
        <w:rPr>
          <w:rStyle w:val="Emphasis"/>
        </w:rPr>
        <w:t xml:space="preserve">, the </w:t>
      </w:r>
      <w:r w:rsidRPr="005A21D5">
        <w:rPr>
          <w:rStyle w:val="Emphasis"/>
          <w:highlight w:val="cyan"/>
        </w:rPr>
        <w:t>more opportunities</w:t>
      </w:r>
      <w:r w:rsidRPr="005A21D5">
        <w:rPr>
          <w:rStyle w:val="Emphasis"/>
        </w:rPr>
        <w:t xml:space="preserve"> it </w:t>
      </w:r>
      <w:proofErr w:type="gramStart"/>
      <w:r w:rsidRPr="005A21D5">
        <w:rPr>
          <w:rStyle w:val="Emphasis"/>
        </w:rPr>
        <w:t xml:space="preserve">has </w:t>
      </w:r>
      <w:r w:rsidRPr="005A21D5">
        <w:rPr>
          <w:rStyle w:val="Emphasis"/>
          <w:highlight w:val="cyan"/>
        </w:rPr>
        <w:t>to</w:t>
      </w:r>
      <w:proofErr w:type="gramEnd"/>
      <w:r w:rsidRPr="005A21D5">
        <w:rPr>
          <w:rStyle w:val="Emphasis"/>
          <w:highlight w:val="cyan"/>
        </w:rPr>
        <w:t xml:space="preserve"> build bridges</w:t>
      </w:r>
      <w:r w:rsidRPr="005A21D5">
        <w:rPr>
          <w:rStyle w:val="Emphasis"/>
        </w:rPr>
        <w:t xml:space="preserve"> </w:t>
      </w:r>
      <w:r w:rsidRPr="005A21D5">
        <w:rPr>
          <w:rStyle w:val="Emphasis"/>
          <w:highlight w:val="cyan"/>
        </w:rPr>
        <w:t>with other Arctic countries</w:t>
      </w:r>
      <w:r w:rsidRPr="005A21D5">
        <w:rPr>
          <w:rStyle w:val="Emphasis"/>
        </w:rPr>
        <w:t xml:space="preserve"> </w:t>
      </w:r>
      <w:r w:rsidRPr="005A21D5">
        <w:rPr>
          <w:rStyle w:val="Emphasis"/>
          <w:highlight w:val="cyan"/>
        </w:rPr>
        <w:t>and expand the Arctic community’s</w:t>
      </w:r>
      <w:r w:rsidRPr="005A21D5">
        <w:rPr>
          <w:rStyle w:val="Emphasis"/>
        </w:rPr>
        <w:t xml:space="preserve"> </w:t>
      </w:r>
      <w:r w:rsidRPr="005A21D5">
        <w:rPr>
          <w:rStyle w:val="Emphasis"/>
          <w:highlight w:val="cyan"/>
        </w:rPr>
        <w:t>knowledge</w:t>
      </w:r>
      <w:r>
        <w:t xml:space="preserve"> on these topics. </w:t>
      </w:r>
      <w:r w:rsidRPr="005A21D5">
        <w:rPr>
          <w:rStyle w:val="Emphasis"/>
        </w:rPr>
        <w:t xml:space="preserve">Some </w:t>
      </w:r>
      <w:r w:rsidRPr="005A21D5">
        <w:rPr>
          <w:rStyle w:val="Emphasis"/>
          <w:highlight w:val="cyan"/>
        </w:rPr>
        <w:t>stakeholders</w:t>
      </w:r>
      <w:r w:rsidRPr="005A21D5">
        <w:rPr>
          <w:rStyle w:val="Emphasis"/>
        </w:rPr>
        <w:t xml:space="preserve"> also </w:t>
      </w:r>
      <w:r w:rsidRPr="005A21D5">
        <w:rPr>
          <w:rStyle w:val="Emphasis"/>
          <w:highlight w:val="cyan"/>
        </w:rPr>
        <w:t>highlighted</w:t>
      </w:r>
      <w:r w:rsidRPr="005A21D5">
        <w:rPr>
          <w:rStyle w:val="Emphasis"/>
        </w:rPr>
        <w:t xml:space="preserve"> the strength of </w:t>
      </w:r>
      <w:r w:rsidRPr="005A21D5">
        <w:rPr>
          <w:rStyle w:val="Emphasis"/>
          <w:highlight w:val="cyan"/>
        </w:rPr>
        <w:t>U.S. expertise pertaining to diplomacy</w:t>
      </w:r>
      <w:r>
        <w:t xml:space="preserve">, </w:t>
      </w:r>
      <w:r w:rsidRPr="005A21D5">
        <w:rPr>
          <w:rStyle w:val="StyleUnderline"/>
        </w:rPr>
        <w:t xml:space="preserve">which a stakeholder from the Foreign Governments group said is important for operating within the parameters of the Arctic Council’s consensus-based decision-making model. </w:t>
      </w:r>
      <w:r>
        <w:t>Another stakeholder from this group said the United States was less active in the council in the past but has maintained a proactive approach to Arctic work since it chaired the council from 2015 through 2017.</w:t>
      </w:r>
    </w:p>
    <w:p w14:paraId="7E3FEFAA" w14:textId="77777777" w:rsidR="004B5A1C" w:rsidRDefault="004B5A1C" w:rsidP="004B5A1C">
      <w:pPr>
        <w:pStyle w:val="Heading3"/>
      </w:pPr>
      <w:r>
        <w:lastRenderedPageBreak/>
        <w:t>2NC --- SQ Arctic Council =/= Cooperating</w:t>
      </w:r>
    </w:p>
    <w:p w14:paraId="75DA5679" w14:textId="77777777" w:rsidR="004B5A1C" w:rsidRDefault="004B5A1C" w:rsidP="004B5A1C">
      <w:pPr>
        <w:pStyle w:val="Heading4"/>
      </w:pPr>
      <w:r>
        <w:t xml:space="preserve">The SQ Arctic council refuses to cooperate with Russia---that has halted essential climate projects, shipping, and pushed Russia towards China. </w:t>
      </w:r>
    </w:p>
    <w:p w14:paraId="54345A9D" w14:textId="77777777" w:rsidR="004B5A1C" w:rsidRDefault="004B5A1C" w:rsidP="004B5A1C">
      <w:r>
        <w:t xml:space="preserve">Brett </w:t>
      </w:r>
      <w:r w:rsidRPr="00724D73">
        <w:rPr>
          <w:rStyle w:val="Style13ptBold"/>
        </w:rPr>
        <w:t>Simpson</w:t>
      </w:r>
      <w:r>
        <w:t>, 5-7-20</w:t>
      </w:r>
      <w:r w:rsidRPr="00724D73">
        <w:rPr>
          <w:rStyle w:val="Style13ptBold"/>
        </w:rPr>
        <w:t>19</w:t>
      </w:r>
      <w:r>
        <w:t xml:space="preserve">, [Brett is a Fulbright Fellow based in Berlin, Germany.] "The Rise and Sudden Fall of the Arctic Council", Foreign Policy, </w:t>
      </w:r>
      <w:hyperlink r:id="rId49" w:anchor="cookie_message_anchor" w:history="1">
        <w:r w:rsidRPr="00C5167F">
          <w:rPr>
            <w:rStyle w:val="Hyperlink"/>
          </w:rPr>
          <w:t>https://foreignpolicy.com/2023/05/31/arctic-council-russia-norway/#cookie_message_anchor</w:t>
        </w:r>
      </w:hyperlink>
      <w:r>
        <w:t xml:space="preserve"> [</w:t>
      </w:r>
      <w:proofErr w:type="spellStart"/>
      <w:r>
        <w:t>maanyata</w:t>
      </w:r>
      <w:proofErr w:type="spellEnd"/>
      <w:r>
        <w:t xml:space="preserve">] </w:t>
      </w:r>
    </w:p>
    <w:p w14:paraId="77852035" w14:textId="77777777" w:rsidR="004B5A1C" w:rsidRDefault="004B5A1C" w:rsidP="004B5A1C">
      <w:pPr>
        <w:rPr>
          <w:sz w:val="16"/>
        </w:rPr>
      </w:pPr>
      <w:r w:rsidRPr="00724D73">
        <w:rPr>
          <w:sz w:val="16"/>
        </w:rPr>
        <w:t xml:space="preserve">On May 11, 2023, in a much-anticipated ceremony, leaders from eight Arctic states and six Indigenous organizations assembled behind closed doors to witness a transfer of power. At first blush, it was routine Arctic Council business: this forum promoting northern cooperation rotates chairmanship every two years. But this had been no ordinary year, with no ordinary chair. The council—suspended since Russia’s invasion of Ukraine last year—resurrected only to witness Russia hand the chairmanship to its Norwegian successor. And a peaceful transfer was far from a foregone conclusion. “It was an extremely straightforward meeting, which we see as a success,” said Morten Hoglund, senior Arctic official for Norway, in a virtual press briefing from </w:t>
      </w:r>
      <w:proofErr w:type="spellStart"/>
      <w:r w:rsidRPr="00724D73">
        <w:rPr>
          <w:sz w:val="16"/>
        </w:rPr>
        <w:t>Tromso</w:t>
      </w:r>
      <w:proofErr w:type="spellEnd"/>
      <w:r w:rsidRPr="00724D73">
        <w:rPr>
          <w:sz w:val="16"/>
        </w:rPr>
        <w:t xml:space="preserve"> directly following the meeting. “If someone had an interest in it not going as planned, they could have easily derailed it.” That “someone,” of course, would have been Russia. </w:t>
      </w:r>
      <w:r w:rsidRPr="00724D73">
        <w:rPr>
          <w:rStyle w:val="StyleUnderline"/>
        </w:rPr>
        <w:t xml:space="preserve">Since the </w:t>
      </w:r>
      <w:r w:rsidRPr="00724D73">
        <w:rPr>
          <w:rStyle w:val="StyleUnderline"/>
          <w:highlight w:val="cyan"/>
        </w:rPr>
        <w:t>Arctic Council’s</w:t>
      </w:r>
      <w:r w:rsidRPr="00724D73">
        <w:rPr>
          <w:rStyle w:val="StyleUnderline"/>
        </w:rPr>
        <w:t xml:space="preserve"> unilateral </w:t>
      </w:r>
      <w:r w:rsidRPr="00724D73">
        <w:rPr>
          <w:rStyle w:val="StyleUnderline"/>
          <w:highlight w:val="cyan"/>
        </w:rPr>
        <w:t>refusal to cooperate with</w:t>
      </w:r>
      <w:r w:rsidRPr="00724D73">
        <w:rPr>
          <w:rStyle w:val="StyleUnderline"/>
        </w:rPr>
        <w:t xml:space="preserve"> its largest geographical member last March, </w:t>
      </w:r>
      <w:r w:rsidRPr="00724D73">
        <w:rPr>
          <w:rStyle w:val="StyleUnderline"/>
          <w:highlight w:val="cyan"/>
        </w:rPr>
        <w:t>Russia</w:t>
      </w:r>
      <w:r w:rsidRPr="00724D73">
        <w:rPr>
          <w:rStyle w:val="StyleUnderline"/>
        </w:rPr>
        <w:t xml:space="preserve"> has shown no sign of de-escalating its aggression against Ukraine. And the council’s </w:t>
      </w:r>
      <w:r w:rsidRPr="00724D73">
        <w:rPr>
          <w:rStyle w:val="StyleUnderline"/>
          <w:highlight w:val="cyan"/>
        </w:rPr>
        <w:t>130</w:t>
      </w:r>
      <w:r w:rsidRPr="00724D73">
        <w:rPr>
          <w:rStyle w:val="StyleUnderline"/>
        </w:rPr>
        <w:t xml:space="preserve">-odd circumpolar </w:t>
      </w:r>
      <w:r w:rsidRPr="00724D73">
        <w:rPr>
          <w:rStyle w:val="StyleUnderline"/>
          <w:highlight w:val="cyan"/>
        </w:rPr>
        <w:t>projects</w:t>
      </w:r>
      <w:r w:rsidRPr="00724D73">
        <w:rPr>
          <w:rStyle w:val="StyleUnderline"/>
        </w:rPr>
        <w:t xml:space="preserve">—tackling issues from science, to shipping, to Indigenous youth suicide—have </w:t>
      </w:r>
      <w:r w:rsidRPr="00724D73">
        <w:rPr>
          <w:rStyle w:val="StyleUnderline"/>
          <w:highlight w:val="cyan"/>
        </w:rPr>
        <w:t>paid the price.</w:t>
      </w:r>
      <w:r w:rsidRPr="00724D73">
        <w:rPr>
          <w:rStyle w:val="StyleUnderline"/>
        </w:rPr>
        <w:t xml:space="preserve"> For more than a year, this symbol of High North peace has fractured along territorial lines, awaiting a return to a status quo</w:t>
      </w:r>
      <w:r w:rsidRPr="00724D73">
        <w:rPr>
          <w:sz w:val="16"/>
        </w:rPr>
        <w:t xml:space="preserve"> that seems increasingly impossible. Today, with a NATO state back at its helm, the </w:t>
      </w:r>
      <w:r w:rsidRPr="00724D73">
        <w:rPr>
          <w:rStyle w:val="StyleUnderline"/>
        </w:rPr>
        <w:t>Arctic Council</w:t>
      </w:r>
      <w:r w:rsidRPr="00724D73">
        <w:rPr>
          <w:sz w:val="16"/>
        </w:rPr>
        <w:t xml:space="preserve"> will presumably experience less tension. But it’s </w:t>
      </w:r>
      <w:r w:rsidRPr="00724D73">
        <w:rPr>
          <w:rStyle w:val="StyleUnderline"/>
        </w:rPr>
        <w:t>still unwilling to include</w:t>
      </w:r>
      <w:r w:rsidRPr="00724D73">
        <w:rPr>
          <w:sz w:val="16"/>
        </w:rPr>
        <w:t xml:space="preserve"> </w:t>
      </w:r>
      <w:r w:rsidRPr="00724D73">
        <w:rPr>
          <w:rStyle w:val="StyleUnderline"/>
        </w:rPr>
        <w:t>Russia</w:t>
      </w:r>
      <w:r w:rsidRPr="00724D73">
        <w:rPr>
          <w:sz w:val="16"/>
        </w:rPr>
        <w:t xml:space="preserve">, </w:t>
      </w:r>
      <w:r w:rsidRPr="00724D73">
        <w:rPr>
          <w:rStyle w:val="StyleUnderline"/>
        </w:rPr>
        <w:t xml:space="preserve">raising practical questions about what this forum can </w:t>
      </w:r>
      <w:proofErr w:type="gramStart"/>
      <w:r w:rsidRPr="00724D73">
        <w:rPr>
          <w:rStyle w:val="StyleUnderline"/>
        </w:rPr>
        <w:t>actually achieve</w:t>
      </w:r>
      <w:proofErr w:type="gramEnd"/>
      <w:r w:rsidRPr="00724D73">
        <w:rPr>
          <w:rStyle w:val="StyleUnderline"/>
        </w:rPr>
        <w:t xml:space="preserve"> without its largest geographical stakeholder. </w:t>
      </w:r>
      <w:r w:rsidRPr="00724D73">
        <w:rPr>
          <w:rStyle w:val="StyleUnderline"/>
          <w:highlight w:val="cyan"/>
        </w:rPr>
        <w:t>Russia</w:t>
      </w:r>
      <w:r w:rsidRPr="00724D73">
        <w:rPr>
          <w:rStyle w:val="StyleUnderline"/>
        </w:rPr>
        <w:t xml:space="preserve"> makes up </w:t>
      </w:r>
      <w:r w:rsidRPr="00724D73">
        <w:rPr>
          <w:rStyle w:val="StyleUnderline"/>
          <w:highlight w:val="cyan"/>
        </w:rPr>
        <w:t>45 percent of</w:t>
      </w:r>
      <w:r w:rsidRPr="00724D73">
        <w:rPr>
          <w:rStyle w:val="StyleUnderline"/>
        </w:rPr>
        <w:t xml:space="preserve"> the </w:t>
      </w:r>
      <w:r w:rsidRPr="00724D73">
        <w:rPr>
          <w:rStyle w:val="StyleUnderline"/>
          <w:highlight w:val="cyan"/>
        </w:rPr>
        <w:t>geographical Arctic</w:t>
      </w:r>
      <w:r w:rsidRPr="00724D73">
        <w:rPr>
          <w:sz w:val="16"/>
        </w:rPr>
        <w:t xml:space="preserve">; </w:t>
      </w:r>
      <w:r w:rsidRPr="00724D73">
        <w:rPr>
          <w:rStyle w:val="StyleUnderline"/>
          <w:highlight w:val="cyan"/>
        </w:rPr>
        <w:t>shipping routes</w:t>
      </w:r>
      <w:r w:rsidRPr="00724D73">
        <w:rPr>
          <w:rStyle w:val="StyleUnderline"/>
        </w:rPr>
        <w:t xml:space="preserve"> depend on its waters, and </w:t>
      </w:r>
      <w:r w:rsidRPr="00724D73">
        <w:rPr>
          <w:rStyle w:val="StyleUnderline"/>
          <w:highlight w:val="cyan"/>
        </w:rPr>
        <w:t>climate research</w:t>
      </w:r>
      <w:r w:rsidRPr="00724D73">
        <w:rPr>
          <w:rStyle w:val="StyleUnderline"/>
        </w:rPr>
        <w:t xml:space="preserve"> depends on its data.</w:t>
      </w:r>
      <w:r w:rsidRPr="00724D73">
        <w:rPr>
          <w:sz w:val="16"/>
        </w:rPr>
        <w:t xml:space="preserve"> Norway is now facing hard questions about the relevance of a “circumpolar” forum that ignores half of the High North. “Technically speaking</w:t>
      </w:r>
      <w:r w:rsidRPr="00724D73">
        <w:rPr>
          <w:rStyle w:val="Emphasis"/>
        </w:rPr>
        <w:t xml:space="preserve">, </w:t>
      </w:r>
      <w:r w:rsidRPr="00724D73">
        <w:rPr>
          <w:rStyle w:val="Emphasis"/>
          <w:highlight w:val="cyan"/>
        </w:rPr>
        <w:t>there’s no ‘Arctic</w:t>
      </w:r>
      <w:r w:rsidRPr="00724D73">
        <w:rPr>
          <w:rStyle w:val="Emphasis"/>
        </w:rPr>
        <w:t xml:space="preserve"> </w:t>
      </w:r>
      <w:r w:rsidRPr="00724D73">
        <w:rPr>
          <w:rStyle w:val="Emphasis"/>
          <w:highlight w:val="cyan"/>
        </w:rPr>
        <w:t>Council’ without Russia</w:t>
      </w:r>
      <w:r w:rsidRPr="00724D73">
        <w:rPr>
          <w:sz w:val="16"/>
        </w:rPr>
        <w:t>,” said Svein Vigeland Rottem, senior research fellow at the Norwegian Fridtjof Nansen Institute and author of the 2020 book The Arctic Council: Between Environmental Protection and Geopolitics. “</w:t>
      </w:r>
      <w:proofErr w:type="gramStart"/>
      <w:r w:rsidRPr="00724D73">
        <w:rPr>
          <w:rStyle w:val="StyleUnderline"/>
        </w:rPr>
        <w:t>So</w:t>
      </w:r>
      <w:proofErr w:type="gramEnd"/>
      <w:r w:rsidRPr="00724D73">
        <w:rPr>
          <w:rStyle w:val="StyleUnderline"/>
        </w:rPr>
        <w:t xml:space="preserve"> one could ask: What, exactly, is this group now?”</w:t>
      </w:r>
      <w:r>
        <w:rPr>
          <w:rStyle w:val="StyleUnderline"/>
        </w:rPr>
        <w:t xml:space="preserve"> </w:t>
      </w:r>
      <w:r w:rsidRPr="00724D73">
        <w:rPr>
          <w:sz w:val="16"/>
        </w:rPr>
        <w:t xml:space="preserve">The Arctic Council, founded in 1996 in a post-Cold War vision of High North peace, has no real global equivalent. Along with representatives from eight foreign ministries, it’s the only international group that includes Indigenous leaders as equal stakeholders. (The council’s 13 observer states, made up of interested non-Arctic nations, attend but do not participate in meetings.) And, because its work is voluntary and not treaty-based, these leaders have flexibility to independently approve or invest in its projects. “It’s a completely unique group formed around a specific set of challenges,” said Lars-Otto Reiersen, who served as executive secretary of the council’s Arctic Monitoring and Assessment Program (AMAP) for 25 years. “Most leaders of Arctic states don’t reside there. And most problems in the north can’t be solved there, either.” Pollution was the first such problem to raise global attention. In 1991, Finland launched AMAP, then a postwar project to monitor contamination throughout the far north. The findings were startling: The blood of Arctic species and peoples contained the planet’s highest concentration of persistent organic chemicals—the vast majority of which came from industry farther south. The cold Northern regions acted as a “sink” for these global pollutants, they found, and toxic chemicals were building up, or bioaccumulating, in the blood of polar species foundational to Indigenous diets. AMAP recognized a twofold challenge: to both establish a dialogue on the ground with Arctic communities, and at the highest levels to influence international law. Over the next decade, its data, coupled with policy recommendations, helped build the legally binding 2001 Stockholm Convention on Persistent Organic Pollutants. “It was a success story of combining data you can’t question with real actions for policymakers to take,” Reiersen said. “And it was an early model of close collaboration between scientists and Indigenous people.” In 1996, the Arctic Council formed in the spirit of this work: to protect the environment and peoples of the north. Since, its six expert-led working groups—including monitoring, clean-up, conservation, oceans, peoples, search and rescue, and sustainable development—have worked in the background to influence international law. Data published in its 2009 Arctic Marine Shipping Assessment directly informed the International Maritime Organization’s regulatory Polar Code. An AMAP report on mercury contamination fueled the 2013 Minamata Convention regulating mercury. Since 2005, AMAP—now a network of more than 700 experts—has also contributed the entire Arctic section of the annual Intergovernmental Panel on Climate Change report. </w:t>
      </w:r>
      <w:r w:rsidRPr="00724D73">
        <w:rPr>
          <w:rStyle w:val="StyleUnderline"/>
        </w:rPr>
        <w:t>In March 2022, however, this vast network of science, policy, and diplomacy came to a screeching halt. For some projects, the pause was brief:</w:t>
      </w:r>
      <w:r w:rsidRPr="00724D73">
        <w:rPr>
          <w:sz w:val="16"/>
        </w:rPr>
        <w:t xml:space="preserve"> By June, some projects without direct Russian involvement quietly resumed their work. The Indigenous Peoples’ Secretariat, which supports the six Indigenous organizations independently of the council, also continued to operate. But </w:t>
      </w:r>
      <w:r w:rsidRPr="00724D73">
        <w:rPr>
          <w:rStyle w:val="StyleUnderline"/>
        </w:rPr>
        <w:t xml:space="preserve">for </w:t>
      </w:r>
      <w:r w:rsidRPr="00724D73">
        <w:rPr>
          <w:rStyle w:val="StyleUnderline"/>
          <w:highlight w:val="cyan"/>
        </w:rPr>
        <w:t>climate science</w:t>
      </w:r>
      <w:r w:rsidRPr="00724D73">
        <w:rPr>
          <w:rStyle w:val="StyleUnderline"/>
        </w:rPr>
        <w:t xml:space="preserve"> and environmental monitoring projects—which </w:t>
      </w:r>
      <w:r w:rsidRPr="00724D73">
        <w:rPr>
          <w:rStyle w:val="StyleUnderline"/>
          <w:highlight w:val="cyan"/>
        </w:rPr>
        <w:t>rely on consistent data</w:t>
      </w:r>
      <w:r w:rsidRPr="00724D73">
        <w:rPr>
          <w:rStyle w:val="StyleUnderline"/>
        </w:rPr>
        <w:t xml:space="preserve"> collection </w:t>
      </w:r>
      <w:r w:rsidRPr="00724D73">
        <w:rPr>
          <w:rStyle w:val="StyleUnderline"/>
          <w:highlight w:val="cyan"/>
        </w:rPr>
        <w:t>across borders</w:t>
      </w:r>
      <w:r w:rsidRPr="00724D73">
        <w:rPr>
          <w:rStyle w:val="StyleUnderline"/>
        </w:rPr>
        <w:t>—it was a massive blow.</w:t>
      </w:r>
      <w:r>
        <w:rPr>
          <w:rStyle w:val="StyleUnderline"/>
        </w:rPr>
        <w:t xml:space="preserve"> </w:t>
      </w:r>
      <w:r w:rsidRPr="00724D73">
        <w:rPr>
          <w:rStyle w:val="StyleUnderline"/>
        </w:rPr>
        <w:t>“There’s a huge amount of data we aren’t getting anymore,” Reiersen said. “</w:t>
      </w:r>
      <w:proofErr w:type="gramStart"/>
      <w:r w:rsidRPr="00724D73">
        <w:rPr>
          <w:rStyle w:val="StyleUnderline"/>
        </w:rPr>
        <w:t>Plus</w:t>
      </w:r>
      <w:proofErr w:type="gramEnd"/>
      <w:r w:rsidRPr="00724D73">
        <w:rPr>
          <w:rStyle w:val="StyleUnderline"/>
        </w:rPr>
        <w:t xml:space="preserve"> Russian data we know isn’t being </w:t>
      </w:r>
      <w:r w:rsidRPr="00724D73">
        <w:rPr>
          <w:rStyle w:val="StyleUnderline"/>
        </w:rPr>
        <w:lastRenderedPageBreak/>
        <w:t>collected, because these projects were funded by Western states.”</w:t>
      </w:r>
      <w:r>
        <w:rPr>
          <w:rStyle w:val="StyleUnderline"/>
        </w:rPr>
        <w:t xml:space="preserve"> </w:t>
      </w:r>
      <w:r w:rsidRPr="00724D73">
        <w:rPr>
          <w:sz w:val="16"/>
        </w:rPr>
        <w:t xml:space="preserve">But since its research-rooted origins, the Arctic Council has taken on a new role: a diplomatic stage in an increasingly competitive global arena. In the past decade, the </w:t>
      </w:r>
      <w:r w:rsidRPr="00724D73">
        <w:rPr>
          <w:rStyle w:val="StyleUnderline"/>
        </w:rPr>
        <w:t>Arctic’s melts have newly opened the region for shipping, resource extraction, and other economic opportunities.</w:t>
      </w:r>
      <w:r w:rsidRPr="00724D73">
        <w:rPr>
          <w:sz w:val="16"/>
        </w:rPr>
        <w:t xml:space="preserve"> Ever since, Reiersen said, interest in the council and its activities has soared. In 2013, in recognition of growing interests in the north, the council added six new observer states: China, Japan, India, Italy, Singapore, and South Korea. In 2013, the council established an independent secretariat in </w:t>
      </w:r>
      <w:proofErr w:type="spellStart"/>
      <w:r w:rsidRPr="00724D73">
        <w:rPr>
          <w:sz w:val="16"/>
        </w:rPr>
        <w:t>Tromso</w:t>
      </w:r>
      <w:proofErr w:type="spellEnd"/>
      <w:r w:rsidRPr="00724D73">
        <w:rPr>
          <w:sz w:val="16"/>
        </w:rPr>
        <w:t xml:space="preserve"> to archive knowledge and facilitate its work. In 2018 and 2022</w:t>
      </w:r>
      <w:r w:rsidRPr="00724D73">
        <w:rPr>
          <w:rStyle w:val="StyleUnderline"/>
        </w:rPr>
        <w:t>, the council was nominated for the Nobel Peace Prize.</w:t>
      </w:r>
      <w:r>
        <w:rPr>
          <w:rStyle w:val="StyleUnderline"/>
        </w:rPr>
        <w:t xml:space="preserve"> </w:t>
      </w:r>
      <w:r w:rsidRPr="00724D73">
        <w:rPr>
          <w:sz w:val="16"/>
        </w:rPr>
        <w:t xml:space="preserve">“There was a time when a lot of people were raising this one organization up as the primary body for Arctic cooperation,” said Andreas </w:t>
      </w:r>
      <w:proofErr w:type="spellStart"/>
      <w:r w:rsidRPr="00724D73">
        <w:rPr>
          <w:sz w:val="16"/>
        </w:rPr>
        <w:t>Osthagen</w:t>
      </w:r>
      <w:proofErr w:type="spellEnd"/>
      <w:r w:rsidRPr="00724D73">
        <w:rPr>
          <w:sz w:val="16"/>
        </w:rPr>
        <w:t xml:space="preserve">, senior fellow at the Arctic Institute. “But it gets tricky the moment that all falls apart.” </w:t>
      </w:r>
      <w:proofErr w:type="spellStart"/>
      <w:r w:rsidRPr="00724D73">
        <w:rPr>
          <w:sz w:val="16"/>
        </w:rPr>
        <w:t>Osthagen</w:t>
      </w:r>
      <w:proofErr w:type="spellEnd"/>
      <w:r w:rsidRPr="00724D73">
        <w:rPr>
          <w:sz w:val="16"/>
        </w:rPr>
        <w:t xml:space="preserve"> is critical of what he sees as an outsized symbolic weight placed on the Arctic Council. In truth, he says, this forum is only one piece of a vast picture of High North governance. Legally binding agreements, most notably the 1994 Law of the Sea Convention, he notes, do much more to guide and regulate Arctic activity. And several other treaties and forums—like the Polar Code governing shipping, the Arctic Fisheries Agreement, the Arctic Coast Guard Forum, and countless bilateral agreements—still provide issue-specific opportunities for cooperation. Similarly, </w:t>
      </w:r>
      <w:proofErr w:type="spellStart"/>
      <w:r w:rsidRPr="00724D73">
        <w:rPr>
          <w:sz w:val="16"/>
        </w:rPr>
        <w:t>Osthagen</w:t>
      </w:r>
      <w:proofErr w:type="spellEnd"/>
      <w:r w:rsidRPr="00724D73">
        <w:rPr>
          <w:sz w:val="16"/>
        </w:rPr>
        <w:t xml:space="preserve"> said, the “real value” of the council was not as a diplomatic stage, but in the practical achievements of its working groups and their projects. Soon, even those </w:t>
      </w:r>
      <w:r w:rsidRPr="00724D73">
        <w:rPr>
          <w:rStyle w:val="StyleUnderline"/>
          <w:highlight w:val="cyan"/>
        </w:rPr>
        <w:t>projects</w:t>
      </w:r>
      <w:r w:rsidRPr="00724D73">
        <w:rPr>
          <w:rStyle w:val="StyleUnderline"/>
        </w:rPr>
        <w:t xml:space="preserve"> without Russian participation are </w:t>
      </w:r>
      <w:r w:rsidRPr="00724D73">
        <w:rPr>
          <w:rStyle w:val="StyleUnderline"/>
          <w:highlight w:val="cyan"/>
        </w:rPr>
        <w:t>headed for</w:t>
      </w:r>
      <w:r w:rsidRPr="00724D73">
        <w:rPr>
          <w:rStyle w:val="StyleUnderline"/>
        </w:rPr>
        <w:t xml:space="preserve"> a </w:t>
      </w:r>
      <w:r w:rsidRPr="00724D73">
        <w:rPr>
          <w:rStyle w:val="StyleUnderline"/>
          <w:highlight w:val="cyan"/>
        </w:rPr>
        <w:t>roadblock</w:t>
      </w:r>
      <w:r w:rsidRPr="00724D73">
        <w:rPr>
          <w:sz w:val="16"/>
          <w:highlight w:val="cyan"/>
        </w:rPr>
        <w:t>.</w:t>
      </w:r>
      <w:r w:rsidRPr="00724D73">
        <w:rPr>
          <w:sz w:val="16"/>
        </w:rPr>
        <w:t xml:space="preserve"> </w:t>
      </w:r>
      <w:r w:rsidRPr="00724D73">
        <w:rPr>
          <w:rStyle w:val="StyleUnderline"/>
        </w:rPr>
        <w:t xml:space="preserve">The Arctic Council is a </w:t>
      </w:r>
      <w:r w:rsidRPr="00724D73">
        <w:rPr>
          <w:rStyle w:val="StyleUnderline"/>
          <w:highlight w:val="cyan"/>
        </w:rPr>
        <w:t>consensus-based forum</w:t>
      </w:r>
      <w:r w:rsidRPr="00724D73">
        <w:rPr>
          <w:rStyle w:val="StyleUnderline"/>
        </w:rPr>
        <w:t xml:space="preserve">, and its </w:t>
      </w:r>
      <w:r w:rsidRPr="00724D73">
        <w:rPr>
          <w:rStyle w:val="StyleUnderline"/>
          <w:highlight w:val="cyan"/>
        </w:rPr>
        <w:t>projects require full-member approval</w:t>
      </w:r>
      <w:r w:rsidRPr="00724D73">
        <w:rPr>
          <w:rStyle w:val="StyleUnderline"/>
        </w:rPr>
        <w:t xml:space="preserve">. But project funding typically only spans a few years at most. </w:t>
      </w:r>
      <w:r w:rsidRPr="00724D73">
        <w:rPr>
          <w:rStyle w:val="Emphasis"/>
          <w:highlight w:val="cyan"/>
        </w:rPr>
        <w:t>Unless the council</w:t>
      </w:r>
      <w:r w:rsidRPr="00724D73">
        <w:rPr>
          <w:rStyle w:val="Emphasis"/>
        </w:rPr>
        <w:t xml:space="preserve"> </w:t>
      </w:r>
      <w:r w:rsidRPr="00724D73">
        <w:rPr>
          <w:sz w:val="16"/>
        </w:rPr>
        <w:t>changes its decision-making requirements</w:t>
      </w:r>
      <w:r w:rsidRPr="00724D73">
        <w:rPr>
          <w:rStyle w:val="StyleUnderline"/>
        </w:rPr>
        <w:t xml:space="preserve">, or </w:t>
      </w:r>
      <w:r w:rsidRPr="00724D73">
        <w:rPr>
          <w:rStyle w:val="Emphasis"/>
          <w:highlight w:val="cyan"/>
        </w:rPr>
        <w:t>decides to include Russia</w:t>
      </w:r>
      <w:r w:rsidRPr="00724D73">
        <w:rPr>
          <w:rStyle w:val="StyleUnderline"/>
        </w:rPr>
        <w:t xml:space="preserve">, the runway for </w:t>
      </w:r>
      <w:r w:rsidRPr="00724D73">
        <w:rPr>
          <w:rStyle w:val="Emphasis"/>
        </w:rPr>
        <w:t xml:space="preserve">this </w:t>
      </w:r>
      <w:r w:rsidRPr="00724D73">
        <w:rPr>
          <w:rStyle w:val="Emphasis"/>
          <w:highlight w:val="cyan"/>
        </w:rPr>
        <w:t>work is limited</w:t>
      </w:r>
      <w:r w:rsidRPr="00724D73">
        <w:rPr>
          <w:rStyle w:val="StyleUnderline"/>
        </w:rPr>
        <w:t>.</w:t>
      </w:r>
      <w:r>
        <w:rPr>
          <w:rStyle w:val="StyleUnderline"/>
        </w:rPr>
        <w:t xml:space="preserve"> </w:t>
      </w:r>
      <w:r w:rsidRPr="00724D73">
        <w:rPr>
          <w:rStyle w:val="StyleUnderline"/>
        </w:rPr>
        <w:t xml:space="preserve">Russia may not wait around to be invited back to the table. In February, Russia amended its Arctic policy, removing all mention of the Arctic Council. For the past year, </w:t>
      </w:r>
      <w:r w:rsidRPr="00724D73">
        <w:rPr>
          <w:rStyle w:val="StyleUnderline"/>
          <w:highlight w:val="cyan"/>
        </w:rPr>
        <w:t>Russia</w:t>
      </w:r>
      <w:r w:rsidRPr="00724D73">
        <w:rPr>
          <w:rStyle w:val="StyleUnderline"/>
        </w:rPr>
        <w:t xml:space="preserve"> has </w:t>
      </w:r>
      <w:r w:rsidRPr="00724D73">
        <w:rPr>
          <w:rStyle w:val="StyleUnderline"/>
          <w:highlight w:val="cyan"/>
        </w:rPr>
        <w:t>strengthened i</w:t>
      </w:r>
      <w:r w:rsidRPr="00724D73">
        <w:rPr>
          <w:rStyle w:val="StyleUnderline"/>
        </w:rPr>
        <w:t xml:space="preserve">ts </w:t>
      </w:r>
      <w:r w:rsidRPr="00724D73">
        <w:rPr>
          <w:rStyle w:val="StyleUnderline"/>
          <w:highlight w:val="cyan"/>
        </w:rPr>
        <w:t>Arctic cooperation with China</w:t>
      </w:r>
      <w:r w:rsidRPr="00724D73">
        <w:rPr>
          <w:rStyle w:val="StyleUnderline"/>
        </w:rPr>
        <w:t>, including a proposed new research station on Svalbard with BRICS nations.</w:t>
      </w:r>
      <w:r w:rsidRPr="00724D73">
        <w:rPr>
          <w:sz w:val="16"/>
        </w:rPr>
        <w:t xml:space="preserve"> And, with Sweden likely soon to follow Finland’s recent NATO inclusion, the newly termed “Arctic 7” seem </w:t>
      </w:r>
      <w:proofErr w:type="gramStart"/>
      <w:r w:rsidRPr="00724D73">
        <w:rPr>
          <w:sz w:val="16"/>
        </w:rPr>
        <w:t>all the more</w:t>
      </w:r>
      <w:proofErr w:type="gramEnd"/>
      <w:r w:rsidRPr="00724D73">
        <w:rPr>
          <w:sz w:val="16"/>
        </w:rPr>
        <w:t xml:space="preserve"> distanced from their estranged eighth. Still, </w:t>
      </w:r>
      <w:r w:rsidRPr="00724D73">
        <w:rPr>
          <w:rStyle w:val="StyleUnderline"/>
        </w:rPr>
        <w:t xml:space="preserve">by cooperating in the </w:t>
      </w:r>
      <w:r w:rsidRPr="009A6231">
        <w:rPr>
          <w:rStyle w:val="StyleUnderline"/>
          <w:highlight w:val="cyan"/>
        </w:rPr>
        <w:t>May 11 meeting</w:t>
      </w:r>
      <w:r w:rsidRPr="00724D73">
        <w:rPr>
          <w:rStyle w:val="StyleUnderline"/>
        </w:rPr>
        <w:t xml:space="preserve">, </w:t>
      </w:r>
      <w:r w:rsidRPr="009A6231">
        <w:rPr>
          <w:rStyle w:val="StyleUnderline"/>
          <w:highlight w:val="cyan"/>
        </w:rPr>
        <w:t>Russia signaled</w:t>
      </w:r>
      <w:r w:rsidRPr="00724D73">
        <w:rPr>
          <w:rStyle w:val="StyleUnderline"/>
        </w:rPr>
        <w:t xml:space="preserve"> at least </w:t>
      </w:r>
      <w:r w:rsidRPr="009A6231">
        <w:rPr>
          <w:rStyle w:val="StyleUnderline"/>
          <w:highlight w:val="cyan"/>
        </w:rPr>
        <w:t>some investment in</w:t>
      </w:r>
      <w:r w:rsidRPr="00724D73">
        <w:rPr>
          <w:rStyle w:val="StyleUnderline"/>
        </w:rPr>
        <w:t xml:space="preserve"> the </w:t>
      </w:r>
      <w:r w:rsidRPr="009A6231">
        <w:rPr>
          <w:rStyle w:val="StyleUnderline"/>
          <w:highlight w:val="cyan"/>
        </w:rPr>
        <w:t>council’s survival</w:t>
      </w:r>
      <w:r w:rsidRPr="00724D73">
        <w:rPr>
          <w:rStyle w:val="StyleUnderline"/>
        </w:rPr>
        <w:t>. And it took what Hoglund called a “powerful step forward”:</w:t>
      </w:r>
      <w:r w:rsidRPr="00724D73">
        <w:rPr>
          <w:sz w:val="16"/>
        </w:rPr>
        <w:t xml:space="preserve"> </w:t>
      </w:r>
      <w:r w:rsidRPr="00724D73">
        <w:rPr>
          <w:rStyle w:val="StyleUnderline"/>
        </w:rPr>
        <w:t xml:space="preserve">After the meeting, the council released a </w:t>
      </w:r>
      <w:r w:rsidRPr="009A6231">
        <w:rPr>
          <w:rStyle w:val="StyleUnderline"/>
          <w:highlight w:val="cyan"/>
        </w:rPr>
        <w:t>joint declaration</w:t>
      </w:r>
      <w:r w:rsidRPr="00724D73">
        <w:rPr>
          <w:rStyle w:val="StyleUnderline"/>
        </w:rPr>
        <w:t xml:space="preserve"> signed by all members, </w:t>
      </w:r>
      <w:r w:rsidRPr="00724D73">
        <w:rPr>
          <w:sz w:val="16"/>
        </w:rPr>
        <w:t xml:space="preserve">including Russian senior Arctic official Nikolay </w:t>
      </w:r>
      <w:proofErr w:type="spellStart"/>
      <w:r w:rsidRPr="00724D73">
        <w:rPr>
          <w:sz w:val="16"/>
        </w:rPr>
        <w:t>Korchunov</w:t>
      </w:r>
      <w:proofErr w:type="spellEnd"/>
      <w:r w:rsidRPr="00724D73">
        <w:rPr>
          <w:sz w:val="16"/>
        </w:rPr>
        <w:t xml:space="preserve">. “We wanted to give the message that the Arctic Council is not dead, it’s still here, and we want to make it relevant again,” Hoglund said. A </w:t>
      </w:r>
      <w:r w:rsidRPr="00724D73">
        <w:rPr>
          <w:rStyle w:val="StyleUnderline"/>
        </w:rPr>
        <w:t>declaration of life seems all the council can currently muster.</w:t>
      </w:r>
      <w:r w:rsidRPr="00724D73">
        <w:rPr>
          <w:sz w:val="16"/>
        </w:rPr>
        <w:t xml:space="preserve"> Volker </w:t>
      </w:r>
      <w:proofErr w:type="spellStart"/>
      <w:r w:rsidRPr="00724D73">
        <w:rPr>
          <w:sz w:val="16"/>
        </w:rPr>
        <w:t>Rachold</w:t>
      </w:r>
      <w:proofErr w:type="spellEnd"/>
      <w:r w:rsidRPr="00724D73">
        <w:rPr>
          <w:sz w:val="16"/>
        </w:rPr>
        <w:t xml:space="preserve">, director of the German Arctic Office, called this year’s joint declaration “highly unusual.” Typically, after the standard affirmation of the council’s purpose, the declaration outlines goals and new projects for the next two years. This year, he said, the statement was notably sparse. “After the usual opening remarks, it just seemed to stop,” </w:t>
      </w:r>
      <w:proofErr w:type="spellStart"/>
      <w:r w:rsidRPr="00724D73">
        <w:rPr>
          <w:sz w:val="16"/>
        </w:rPr>
        <w:t>Rachold</w:t>
      </w:r>
      <w:proofErr w:type="spellEnd"/>
      <w:r w:rsidRPr="00724D73">
        <w:rPr>
          <w:sz w:val="16"/>
        </w:rPr>
        <w:t xml:space="preserve"> said. “I thought I was missing pages.” Rottem believes that, for now, Norway has a lot to gain from staying vague. Any fanfare or strong statement, he said, threatens a more formal fracture. </w:t>
      </w:r>
      <w:r w:rsidRPr="009A6231">
        <w:rPr>
          <w:rStyle w:val="StyleUnderline"/>
          <w:highlight w:val="cyan"/>
        </w:rPr>
        <w:t>Starting new projects</w:t>
      </w:r>
      <w:r w:rsidRPr="00724D73">
        <w:rPr>
          <w:rStyle w:val="StyleUnderline"/>
        </w:rPr>
        <w:t xml:space="preserve"> would </w:t>
      </w:r>
      <w:r w:rsidRPr="009A6231">
        <w:rPr>
          <w:rStyle w:val="StyleUnderline"/>
          <w:highlight w:val="cyan"/>
        </w:rPr>
        <w:t>force</w:t>
      </w:r>
      <w:r w:rsidRPr="00724D73">
        <w:rPr>
          <w:rStyle w:val="StyleUnderline"/>
        </w:rPr>
        <w:t xml:space="preserve"> hard </w:t>
      </w:r>
      <w:r w:rsidRPr="009A6231">
        <w:rPr>
          <w:rStyle w:val="StyleUnderline"/>
          <w:highlight w:val="cyan"/>
        </w:rPr>
        <w:t>questions about</w:t>
      </w:r>
      <w:r w:rsidRPr="00724D73">
        <w:rPr>
          <w:rStyle w:val="StyleUnderline"/>
        </w:rPr>
        <w:t xml:space="preserve"> how to treat the </w:t>
      </w:r>
      <w:r w:rsidRPr="009A6231">
        <w:rPr>
          <w:rStyle w:val="StyleUnderline"/>
          <w:highlight w:val="cyan"/>
        </w:rPr>
        <w:t>consensus vote</w:t>
      </w:r>
      <w:r w:rsidRPr="00724D73">
        <w:rPr>
          <w:rStyle w:val="StyleUnderline"/>
        </w:rPr>
        <w:t>.</w:t>
      </w:r>
      <w:r w:rsidRPr="00724D73">
        <w:rPr>
          <w:sz w:val="16"/>
        </w:rPr>
        <w:t xml:space="preserve"> But the small Nordic nation, which shares a land border with Russia, is well-practiced in walking a fine diplomatic line with its neighbor. For now, by moving slowly and staying light on details, it may just keep the past 30 years of work afloat. </w:t>
      </w:r>
      <w:r w:rsidRPr="00724D73">
        <w:rPr>
          <w:rStyle w:val="StyleUnderline"/>
        </w:rPr>
        <w:t>In June, Arctic Council leaders will meet again—this time without Russia</w:t>
      </w:r>
      <w:r w:rsidRPr="00724D73">
        <w:rPr>
          <w:sz w:val="16"/>
        </w:rPr>
        <w:t xml:space="preserve">—to discuss a potential path forward. Hoglund said that he hopes to have a sense of next steps by the end of the summer, but it’s no hard deadline. Generally, he said, </w:t>
      </w:r>
      <w:r w:rsidRPr="00724D73">
        <w:rPr>
          <w:rStyle w:val="StyleUnderline"/>
        </w:rPr>
        <w:t>those eager to see the work of the Arctic Council resume at full strength will be disappointed.</w:t>
      </w:r>
      <w:r>
        <w:rPr>
          <w:rStyle w:val="StyleUnderline"/>
        </w:rPr>
        <w:t xml:space="preserve"> </w:t>
      </w:r>
      <w:r w:rsidRPr="00724D73">
        <w:rPr>
          <w:sz w:val="16"/>
        </w:rPr>
        <w:t>“We’re not here ringing a bell to say we’re back; we’re focused on taking it step by step,” Hoglund said. “If cooperation breaks down completely, it will be so much harder to rebuild it from scratch.” This report was supported by the International Women’s Media Foundation’s Howard G. Buffett Fund for Women Journalists and the Heinrich Boell Stiftung Transatlantic Media Fellowship.</w:t>
      </w:r>
    </w:p>
    <w:p w14:paraId="49319607" w14:textId="77777777" w:rsidR="004B5A1C" w:rsidRPr="00C94C20" w:rsidRDefault="004B5A1C" w:rsidP="004B5A1C">
      <w:pPr>
        <w:pStyle w:val="Heading3"/>
      </w:pPr>
      <w:r w:rsidRPr="00C94C20">
        <w:lastRenderedPageBreak/>
        <w:t>Solvency---Native Climate Adaption</w:t>
      </w:r>
    </w:p>
    <w:p w14:paraId="0E555F4A" w14:textId="77777777" w:rsidR="004B5A1C" w:rsidRPr="009A6231" w:rsidRDefault="004B5A1C" w:rsidP="004B5A1C">
      <w:pPr>
        <w:pStyle w:val="Heading4"/>
      </w:pPr>
      <w:r w:rsidRPr="009A6231">
        <w:t xml:space="preserve">A </w:t>
      </w:r>
      <w:proofErr w:type="gramStart"/>
      <w:r w:rsidRPr="009A6231">
        <w:t>full strength</w:t>
      </w:r>
      <w:proofErr w:type="gramEnd"/>
      <w:r w:rsidRPr="009A6231">
        <w:t xml:space="preserve"> Arctic council is vital for indigenous people </w:t>
      </w:r>
    </w:p>
    <w:p w14:paraId="7C355E10" w14:textId="77777777" w:rsidR="004B5A1C" w:rsidRPr="009A6231" w:rsidRDefault="004B5A1C" w:rsidP="004B5A1C">
      <w:pPr>
        <w:rPr>
          <w:rStyle w:val="StyleUnderline"/>
        </w:rPr>
      </w:pPr>
      <w:r>
        <w:t>Edward Alexander and Evan T. Bloom, July 27</w:t>
      </w:r>
      <w:r w:rsidRPr="00610322">
        <w:rPr>
          <w:vertAlign w:val="superscript"/>
        </w:rPr>
        <w:t>th</w:t>
      </w:r>
      <w:proofErr w:type="gramStart"/>
      <w:r>
        <w:t xml:space="preserve"> 2023</w:t>
      </w:r>
      <w:proofErr w:type="gramEnd"/>
      <w:r>
        <w:t xml:space="preserve">, [Edward Alexander is a Co-Chair and the Head of Delegation for Gwich’in Council International which represents the Gwich’in of Alaska, the Yukon Territory, and the Northwest Territory on international affairs, primarily at the Arctic Council.  Evan T. Bloom is a Senior Fellow at the Polar Institute of the Wilson Center, and a former senior diplomat at the U.S. Department of State who worked on Arctic affairs.  Together, the authors contribute to the Study of Environmental Arctic Change (SEARCH), a National Science Foundation-funded research collaboration bringing together Indigenous Knowledge, science, and policy.] Wilson Center, "No. 21 | The Arctic Council and the Crucial Partnership Between Indigenous Peoples and States in the Arctic,", </w:t>
      </w:r>
      <w:hyperlink r:id="rId50" w:history="1">
        <w:r w:rsidRPr="00C5167F">
          <w:rPr>
            <w:rStyle w:val="Hyperlink"/>
          </w:rPr>
          <w:t>https://www.wilsoncenter.org/blog-post/no-21-arctic-council-and-crucial-partnership-between-indigenous-peoples-and-states-arctic</w:t>
        </w:r>
      </w:hyperlink>
      <w:r>
        <w:t xml:space="preserve"> [</w:t>
      </w:r>
      <w:proofErr w:type="spellStart"/>
      <w:r>
        <w:t>maanyata</w:t>
      </w:r>
      <w:proofErr w:type="spellEnd"/>
      <w:r>
        <w:t xml:space="preserve">] </w:t>
      </w:r>
    </w:p>
    <w:p w14:paraId="26669742" w14:textId="77777777" w:rsidR="004B5A1C" w:rsidRPr="009A6231" w:rsidRDefault="004B5A1C" w:rsidP="004B5A1C">
      <w:pPr>
        <w:rPr>
          <w:rStyle w:val="StyleUnderline"/>
        </w:rPr>
      </w:pPr>
      <w:r w:rsidRPr="00A672E2">
        <w:rPr>
          <w:sz w:val="16"/>
        </w:rPr>
        <w:t xml:space="preserve">The member state governments can work harder to ensure active communication. </w:t>
      </w:r>
      <w:r w:rsidRPr="009A6231">
        <w:rPr>
          <w:rStyle w:val="StyleUnderline"/>
        </w:rPr>
        <w:t xml:space="preserve">Many </w:t>
      </w:r>
      <w:r w:rsidRPr="00A672E2">
        <w:rPr>
          <w:rStyle w:val="StyleUnderline"/>
          <w:highlight w:val="cyan"/>
        </w:rPr>
        <w:t>Indigenous People’s</w:t>
      </w:r>
      <w:r w:rsidRPr="009A6231">
        <w:rPr>
          <w:rStyle w:val="StyleUnderline"/>
        </w:rPr>
        <w:t xml:space="preserve"> </w:t>
      </w:r>
      <w:r w:rsidRPr="00A672E2">
        <w:rPr>
          <w:rStyle w:val="StyleUnderline"/>
          <w:highlight w:val="cyan"/>
        </w:rPr>
        <w:t>Organizations</w:t>
      </w:r>
      <w:r w:rsidRPr="009A6231">
        <w:rPr>
          <w:rStyle w:val="StyleUnderline"/>
        </w:rPr>
        <w:t xml:space="preserve"> </w:t>
      </w:r>
      <w:r w:rsidRPr="00A672E2">
        <w:rPr>
          <w:rStyle w:val="StyleUnderline"/>
          <w:highlight w:val="cyan"/>
        </w:rPr>
        <w:t>felt</w:t>
      </w:r>
      <w:r w:rsidRPr="009A6231">
        <w:rPr>
          <w:rStyle w:val="StyleUnderline"/>
        </w:rPr>
        <w:t xml:space="preserve"> that the states </w:t>
      </w:r>
      <w:r w:rsidRPr="00A672E2">
        <w:rPr>
          <w:rStyle w:val="StyleUnderline"/>
          <w:highlight w:val="cyan"/>
        </w:rPr>
        <w:t>did not adequately consult</w:t>
      </w:r>
      <w:r w:rsidRPr="009A6231">
        <w:rPr>
          <w:rStyle w:val="StyleUnderline"/>
        </w:rPr>
        <w:t xml:space="preserve"> with them </w:t>
      </w:r>
      <w:r w:rsidRPr="00A672E2">
        <w:rPr>
          <w:rStyle w:val="StyleUnderline"/>
          <w:highlight w:val="cyan"/>
        </w:rPr>
        <w:t>prior to</w:t>
      </w:r>
      <w:r w:rsidRPr="009A6231">
        <w:rPr>
          <w:rStyle w:val="StyleUnderline"/>
        </w:rPr>
        <w:t xml:space="preserve"> the </w:t>
      </w:r>
      <w:r w:rsidRPr="00A672E2">
        <w:rPr>
          <w:rStyle w:val="StyleUnderline"/>
          <w:highlight w:val="cyan"/>
        </w:rPr>
        <w:t>Council’s pause</w:t>
      </w:r>
      <w:r w:rsidRPr="009A6231">
        <w:rPr>
          <w:rStyle w:val="StyleUnderline"/>
        </w:rPr>
        <w:t xml:space="preserve"> </w:t>
      </w:r>
      <w:proofErr w:type="gramStart"/>
      <w:r w:rsidRPr="009A6231">
        <w:rPr>
          <w:rStyle w:val="StyleUnderline"/>
        </w:rPr>
        <w:t>as a result of</w:t>
      </w:r>
      <w:proofErr w:type="gramEnd"/>
      <w:r w:rsidRPr="009A6231">
        <w:rPr>
          <w:rStyle w:val="StyleUnderline"/>
        </w:rPr>
        <w:t xml:space="preserve"> the Ukraine conflict.</w:t>
      </w:r>
      <w:r>
        <w:rPr>
          <w:sz w:val="16"/>
        </w:rPr>
        <w:t xml:space="preserve"> </w:t>
      </w:r>
      <w:r w:rsidRPr="00A672E2">
        <w:rPr>
          <w:sz w:val="16"/>
        </w:rPr>
        <w:t xml:space="preserve">There was concern in the wider Arctic community about </w:t>
      </w:r>
      <w:r w:rsidRPr="009A6231">
        <w:rPr>
          <w:rStyle w:val="StyleUnderline"/>
        </w:rPr>
        <w:t xml:space="preserve">what the pause would do to Arctic Council cooperation, long valued and continued despite global geopolitics, and </w:t>
      </w:r>
      <w:r w:rsidRPr="00A672E2">
        <w:rPr>
          <w:rStyle w:val="StyleUnderline"/>
          <w:highlight w:val="cyan"/>
        </w:rPr>
        <w:t>concern among</w:t>
      </w:r>
      <w:r w:rsidRPr="009A6231">
        <w:rPr>
          <w:rStyle w:val="StyleUnderline"/>
        </w:rPr>
        <w:t xml:space="preserve"> some </w:t>
      </w:r>
      <w:r w:rsidRPr="00A672E2">
        <w:rPr>
          <w:rStyle w:val="StyleUnderline"/>
          <w:highlight w:val="cyan"/>
        </w:rPr>
        <w:t>Indigenous People’s organizations</w:t>
      </w:r>
      <w:r w:rsidRPr="009A6231">
        <w:rPr>
          <w:rStyle w:val="StyleUnderline"/>
        </w:rPr>
        <w:t xml:space="preserve"> </w:t>
      </w:r>
      <w:r w:rsidRPr="00A672E2">
        <w:rPr>
          <w:rStyle w:val="StyleUnderline"/>
          <w:highlight w:val="cyan"/>
        </w:rPr>
        <w:t>about increased military tensions</w:t>
      </w:r>
      <w:r w:rsidRPr="009A6231">
        <w:rPr>
          <w:rStyle w:val="StyleUnderline"/>
        </w:rPr>
        <w:t xml:space="preserve"> </w:t>
      </w:r>
      <w:r w:rsidRPr="00A672E2">
        <w:rPr>
          <w:rStyle w:val="StyleUnderline"/>
          <w:highlight w:val="cyan"/>
        </w:rPr>
        <w:t>in the Arctic</w:t>
      </w:r>
      <w:r w:rsidRPr="009A6231">
        <w:rPr>
          <w:rStyle w:val="StyleUnderline"/>
        </w:rPr>
        <w:t xml:space="preserve"> at a time </w:t>
      </w:r>
      <w:r w:rsidRPr="00A672E2">
        <w:rPr>
          <w:rStyle w:val="StyleUnderline"/>
          <w:highlight w:val="cyan"/>
        </w:rPr>
        <w:t>when scientific</w:t>
      </w:r>
      <w:r w:rsidRPr="009A6231">
        <w:rPr>
          <w:rStyle w:val="StyleUnderline"/>
        </w:rPr>
        <w:t xml:space="preserve"> </w:t>
      </w:r>
      <w:r w:rsidRPr="00A672E2">
        <w:rPr>
          <w:rStyle w:val="StyleUnderline"/>
          <w:highlight w:val="cyan"/>
        </w:rPr>
        <w:t>cooperation</w:t>
      </w:r>
      <w:r w:rsidRPr="009A6231">
        <w:rPr>
          <w:rStyle w:val="StyleUnderline"/>
        </w:rPr>
        <w:t xml:space="preserve"> in the region </w:t>
      </w:r>
      <w:r w:rsidRPr="00A672E2">
        <w:rPr>
          <w:rStyle w:val="StyleUnderline"/>
          <w:highlight w:val="cyan"/>
        </w:rPr>
        <w:t>is critically important</w:t>
      </w:r>
      <w:r w:rsidRPr="009A6231">
        <w:rPr>
          <w:rStyle w:val="StyleUnderline"/>
        </w:rPr>
        <w:t xml:space="preserve"> to the globe.</w:t>
      </w:r>
      <w:r>
        <w:rPr>
          <w:rStyle w:val="StyleUnderline"/>
        </w:rPr>
        <w:t xml:space="preserve"> </w:t>
      </w:r>
      <w:r w:rsidRPr="009A6231">
        <w:rPr>
          <w:rStyle w:val="StyleUnderline"/>
        </w:rPr>
        <w:t xml:space="preserve">There are many reasons to </w:t>
      </w:r>
      <w:r w:rsidRPr="00A672E2">
        <w:rPr>
          <w:rStyle w:val="StyleUnderline"/>
          <w:highlight w:val="cyan"/>
        </w:rPr>
        <w:t>preserve the Arctic Council</w:t>
      </w:r>
      <w:r w:rsidRPr="009A6231">
        <w:rPr>
          <w:rStyle w:val="StyleUnderline"/>
        </w:rPr>
        <w:t xml:space="preserve"> as an institution</w:t>
      </w:r>
      <w:r w:rsidRPr="00A672E2">
        <w:rPr>
          <w:sz w:val="16"/>
        </w:rPr>
        <w:t xml:space="preserve"> despite the tensions caused by the Ukraine conflict.</w:t>
      </w:r>
      <w:r>
        <w:rPr>
          <w:sz w:val="16"/>
        </w:rPr>
        <w:t xml:space="preserve"> </w:t>
      </w:r>
      <w:r w:rsidRPr="009A6231">
        <w:rPr>
          <w:rStyle w:val="StyleUnderline"/>
        </w:rPr>
        <w:t xml:space="preserve">If the eight Arctic States cannot find an accommodation that allows them to secure the existence of the Council until the Ukraine conflict has ended, </w:t>
      </w:r>
      <w:r w:rsidRPr="00A672E2">
        <w:rPr>
          <w:rStyle w:val="StyleUnderline"/>
          <w:highlight w:val="cyan"/>
        </w:rPr>
        <w:t>Indigenous interests will be significantly harmed</w:t>
      </w:r>
      <w:r w:rsidRPr="009A6231">
        <w:rPr>
          <w:rStyle w:val="StyleUnderline"/>
        </w:rPr>
        <w:t>.</w:t>
      </w:r>
      <w:r>
        <w:rPr>
          <w:sz w:val="16"/>
        </w:rPr>
        <w:t xml:space="preserve"> </w:t>
      </w:r>
      <w:r w:rsidRPr="00A672E2">
        <w:rPr>
          <w:sz w:val="16"/>
        </w:rPr>
        <w:t xml:space="preserve">Avoiding that harm does not mean that the states other than Russia should make concessions to Russia or accept the brutal treatment of Ukraine and its people, but </w:t>
      </w:r>
      <w:r w:rsidRPr="009A6231">
        <w:rPr>
          <w:rStyle w:val="StyleUnderline"/>
        </w:rPr>
        <w:t>there needs to be a recognition that if the Council can’t continue, rebuilding it at some later time will take much time and effort, if it can be rebuilt.</w:t>
      </w:r>
      <w:r>
        <w:rPr>
          <w:rStyle w:val="StyleUnderline"/>
        </w:rPr>
        <w:t xml:space="preserve"> </w:t>
      </w:r>
      <w:r w:rsidRPr="00A672E2">
        <w:rPr>
          <w:sz w:val="16"/>
        </w:rPr>
        <w:t xml:space="preserve">Mary Simon and Canada showed great leadership in </w:t>
      </w:r>
      <w:r w:rsidRPr="009A6231">
        <w:rPr>
          <w:rStyle w:val="StyleUnderline"/>
        </w:rPr>
        <w:t>combining a country’s interests with those of Indigenous Peoples in proposing the Arctic Council.</w:t>
      </w:r>
      <w:r>
        <w:rPr>
          <w:rStyle w:val="StyleUnderline"/>
        </w:rPr>
        <w:t xml:space="preserve"> </w:t>
      </w:r>
      <w:r w:rsidRPr="00A672E2">
        <w:rPr>
          <w:sz w:val="16"/>
        </w:rPr>
        <w:t xml:space="preserve">The United States can learn from this example by not only </w:t>
      </w:r>
      <w:r w:rsidRPr="00A672E2">
        <w:rPr>
          <w:rStyle w:val="StyleUnderline"/>
          <w:highlight w:val="cyan"/>
        </w:rPr>
        <w:t>accept</w:t>
      </w:r>
      <w:r w:rsidRPr="009A6231">
        <w:rPr>
          <w:rStyle w:val="StyleUnderline"/>
        </w:rPr>
        <w:t xml:space="preserve">ing </w:t>
      </w:r>
      <w:r w:rsidRPr="00A672E2">
        <w:rPr>
          <w:rStyle w:val="StyleUnderline"/>
          <w:highlight w:val="cyan"/>
        </w:rPr>
        <w:t>the importance of Indigenous</w:t>
      </w:r>
      <w:r w:rsidRPr="009A6231">
        <w:rPr>
          <w:rStyle w:val="StyleUnderline"/>
        </w:rPr>
        <w:t xml:space="preserve"> </w:t>
      </w:r>
      <w:r w:rsidRPr="00A672E2">
        <w:rPr>
          <w:rStyle w:val="StyleUnderline"/>
          <w:highlight w:val="cyan"/>
        </w:rPr>
        <w:t>representation and</w:t>
      </w:r>
      <w:r w:rsidRPr="009A6231">
        <w:rPr>
          <w:rStyle w:val="StyleUnderline"/>
        </w:rPr>
        <w:t xml:space="preserve"> Indigenous </w:t>
      </w:r>
      <w:r w:rsidRPr="00A672E2">
        <w:rPr>
          <w:rStyle w:val="StyleUnderline"/>
          <w:highlight w:val="cyan"/>
        </w:rPr>
        <w:t>Knowledge in international relations</w:t>
      </w:r>
      <w:r w:rsidRPr="009A6231">
        <w:rPr>
          <w:rStyle w:val="StyleUnderline"/>
        </w:rPr>
        <w:t xml:space="preserve"> and agreements, but by becoming advocates for these in fora outside the United States as well.</w:t>
      </w:r>
    </w:p>
    <w:p w14:paraId="48C573CD" w14:textId="77777777" w:rsidR="004B5A1C" w:rsidRDefault="004B5A1C" w:rsidP="004B5A1C">
      <w:pPr>
        <w:pStyle w:val="Heading2"/>
      </w:pPr>
      <w:r>
        <w:lastRenderedPageBreak/>
        <w:t>Aff Answers</w:t>
      </w:r>
    </w:p>
    <w:p w14:paraId="27DA7FFC" w14:textId="77777777" w:rsidR="004B5A1C" w:rsidRDefault="004B5A1C" w:rsidP="004B5A1C">
      <w:pPr>
        <w:pStyle w:val="Heading3"/>
      </w:pPr>
      <w:r>
        <w:lastRenderedPageBreak/>
        <w:t>Turn---2AC</w:t>
      </w:r>
    </w:p>
    <w:p w14:paraId="046CBB85" w14:textId="77777777" w:rsidR="004B5A1C" w:rsidRDefault="004B5A1C" w:rsidP="004B5A1C">
      <w:pPr>
        <w:pStyle w:val="Heading4"/>
      </w:pPr>
      <w:r>
        <w:t xml:space="preserve">Drawing U.S attention to the Arctic Council </w:t>
      </w:r>
      <w:r w:rsidRPr="0024030C">
        <w:rPr>
          <w:u w:val="single"/>
        </w:rPr>
        <w:t>ensures</w:t>
      </w:r>
      <w:r>
        <w:t xml:space="preserve"> </w:t>
      </w:r>
      <w:proofErr w:type="spellStart"/>
      <w:r>
        <w:t>it’s</w:t>
      </w:r>
      <w:proofErr w:type="spellEnd"/>
      <w:r>
        <w:t xml:space="preserve"> </w:t>
      </w:r>
      <w:r w:rsidRPr="0024030C">
        <w:rPr>
          <w:u w:val="single"/>
        </w:rPr>
        <w:t>demise</w:t>
      </w:r>
      <w:r>
        <w:t xml:space="preserve">. </w:t>
      </w:r>
    </w:p>
    <w:p w14:paraId="5A62900B" w14:textId="77777777" w:rsidR="004B5A1C" w:rsidRPr="00C77D5A" w:rsidRDefault="004B5A1C" w:rsidP="004B5A1C">
      <w:r w:rsidRPr="00C77D5A">
        <w:rPr>
          <w:rFonts w:eastAsiaTheme="majorEastAsia" w:cstheme="majorBidi"/>
          <w:b/>
          <w:iCs/>
          <w:sz w:val="26"/>
        </w:rPr>
        <w:t>Huebert 25</w:t>
      </w:r>
      <w:r>
        <w:t xml:space="preserve"> (Rob Huebert, professor in the Department of Political Science at the University of Calgary. He also is the interim director of the Centre for Military, Security and Strategic Studies.  3-3-2025, "Can the Arctic Council survive the Trump administration? Probably not. Here's why," </w:t>
      </w:r>
      <w:proofErr w:type="spellStart"/>
      <w:r>
        <w:t>ArcticToday</w:t>
      </w:r>
      <w:proofErr w:type="spellEnd"/>
      <w:r>
        <w:t>, https://www.arctictoday.com/can-the-arctic-council-survive-the-trump-administration-probably-not-heres-why///St. Marks Adam)</w:t>
      </w:r>
    </w:p>
    <w:p w14:paraId="123CCEB7" w14:textId="77777777" w:rsidR="004B5A1C" w:rsidRPr="0024030C" w:rsidRDefault="004B5A1C" w:rsidP="004B5A1C">
      <w:pPr>
        <w:rPr>
          <w:sz w:val="16"/>
        </w:rPr>
      </w:pPr>
      <w:r w:rsidRPr="0024030C">
        <w:rPr>
          <w:sz w:val="16"/>
        </w:rPr>
        <w:t xml:space="preserve">The </w:t>
      </w:r>
      <w:r w:rsidRPr="008A7EF5">
        <w:rPr>
          <w:highlight w:val="cyan"/>
          <w:u w:val="single"/>
        </w:rPr>
        <w:t>havoc caused</w:t>
      </w:r>
      <w:r w:rsidRPr="00C77D5A">
        <w:rPr>
          <w:u w:val="single"/>
        </w:rPr>
        <w:t xml:space="preserve"> </w:t>
      </w:r>
      <w:r w:rsidRPr="008A7EF5">
        <w:rPr>
          <w:highlight w:val="cyan"/>
          <w:u w:val="single"/>
        </w:rPr>
        <w:t>by the</w:t>
      </w:r>
      <w:r w:rsidRPr="00C77D5A">
        <w:rPr>
          <w:u w:val="single"/>
        </w:rPr>
        <w:t xml:space="preserve"> new </w:t>
      </w:r>
      <w:r w:rsidRPr="008A7EF5">
        <w:rPr>
          <w:highlight w:val="cyan"/>
          <w:u w:val="single"/>
        </w:rPr>
        <w:t>American administration</w:t>
      </w:r>
      <w:r w:rsidRPr="0024030C">
        <w:rPr>
          <w:sz w:val="16"/>
        </w:rPr>
        <w:t xml:space="preserve"> </w:t>
      </w:r>
      <w:r w:rsidRPr="008A7EF5">
        <w:rPr>
          <w:highlight w:val="cyan"/>
          <w:u w:val="single"/>
        </w:rPr>
        <w:t>has been devastating</w:t>
      </w:r>
      <w:r w:rsidRPr="00C77D5A">
        <w:rPr>
          <w:u w:val="single"/>
        </w:rPr>
        <w:t xml:space="preserve"> on a wide range of fronts</w:t>
      </w:r>
      <w:r w:rsidRPr="0024030C">
        <w:rPr>
          <w:sz w:val="16"/>
        </w:rPr>
        <w:t xml:space="preserve">. </w:t>
      </w:r>
      <w:r w:rsidRPr="00C77D5A">
        <w:rPr>
          <w:u w:val="single"/>
        </w:rPr>
        <w:t>We are quite possibly witnessing the end of the western rules-based international order</w:t>
      </w:r>
      <w:r w:rsidRPr="0024030C">
        <w:rPr>
          <w:sz w:val="16"/>
        </w:rPr>
        <w:t xml:space="preserve"> that has lasted since the end of World War II.</w:t>
      </w:r>
    </w:p>
    <w:p w14:paraId="41D2F85B" w14:textId="77777777" w:rsidR="004B5A1C" w:rsidRDefault="004B5A1C" w:rsidP="004B5A1C">
      <w:pPr>
        <w:rPr>
          <w:u w:val="single"/>
        </w:rPr>
      </w:pPr>
      <w:r w:rsidRPr="00C77D5A">
        <w:rPr>
          <w:u w:val="single"/>
        </w:rPr>
        <w:t xml:space="preserve">While </w:t>
      </w:r>
      <w:r w:rsidRPr="008A7EF5">
        <w:rPr>
          <w:highlight w:val="cyan"/>
          <w:u w:val="single"/>
        </w:rPr>
        <w:t>Trump’s attention hasn’t yet shifted</w:t>
      </w:r>
      <w:r w:rsidRPr="00C77D5A">
        <w:rPr>
          <w:u w:val="single"/>
        </w:rPr>
        <w:t xml:space="preserve"> to the Arctic Council</w:t>
      </w:r>
      <w:r w:rsidRPr="0024030C">
        <w:rPr>
          <w:sz w:val="16"/>
        </w:rPr>
        <w:t xml:space="preserve">, it should be apparent to all that this is just a matter of time. </w:t>
      </w:r>
      <w:r w:rsidRPr="008A7EF5">
        <w:rPr>
          <w:highlight w:val="cyan"/>
          <w:u w:val="single"/>
        </w:rPr>
        <w:t>When he does</w:t>
      </w:r>
      <w:r w:rsidRPr="00C77D5A">
        <w:rPr>
          <w:u w:val="single"/>
        </w:rPr>
        <w:t xml:space="preserve">, the </w:t>
      </w:r>
      <w:r w:rsidRPr="008A7EF5">
        <w:rPr>
          <w:highlight w:val="cyan"/>
          <w:u w:val="single"/>
        </w:rPr>
        <w:t>outcomes will be devastating</w:t>
      </w:r>
      <w:r w:rsidRPr="00C77D5A">
        <w:rPr>
          <w:u w:val="single"/>
        </w:rPr>
        <w:t xml:space="preserve">. </w:t>
      </w:r>
      <w:r w:rsidRPr="008A7EF5">
        <w:rPr>
          <w:highlight w:val="cyan"/>
          <w:u w:val="single"/>
        </w:rPr>
        <w:t>He will</w:t>
      </w:r>
      <w:r w:rsidRPr="00C77D5A">
        <w:rPr>
          <w:u w:val="single"/>
        </w:rPr>
        <w:t xml:space="preserve"> probably </w:t>
      </w:r>
      <w:r w:rsidRPr="008A7EF5">
        <w:rPr>
          <w:highlight w:val="cyan"/>
          <w:u w:val="single"/>
        </w:rPr>
        <w:t>take</w:t>
      </w:r>
      <w:r w:rsidRPr="00C77D5A">
        <w:rPr>
          <w:u w:val="single"/>
        </w:rPr>
        <w:t xml:space="preserve"> three </w:t>
      </w:r>
      <w:r w:rsidRPr="008A7EF5">
        <w:rPr>
          <w:highlight w:val="cyan"/>
          <w:u w:val="single"/>
        </w:rPr>
        <w:t>steps that will</w:t>
      </w:r>
      <w:r w:rsidRPr="00C77D5A">
        <w:rPr>
          <w:u w:val="single"/>
        </w:rPr>
        <w:t xml:space="preserve"> combine to </w:t>
      </w:r>
      <w:r w:rsidRPr="008A7EF5">
        <w:rPr>
          <w:highlight w:val="cyan"/>
          <w:u w:val="single"/>
        </w:rPr>
        <w:t xml:space="preserve">either gut the key works of the </w:t>
      </w:r>
      <w:proofErr w:type="gramStart"/>
      <w:r w:rsidRPr="008A7EF5">
        <w:rPr>
          <w:highlight w:val="cyan"/>
          <w:u w:val="single"/>
        </w:rPr>
        <w:t>Council, or</w:t>
      </w:r>
      <w:proofErr w:type="gramEnd"/>
      <w:r w:rsidRPr="00C77D5A">
        <w:rPr>
          <w:u w:val="single"/>
        </w:rPr>
        <w:t xml:space="preserve"> possibly </w:t>
      </w:r>
      <w:r w:rsidRPr="008A7EF5">
        <w:rPr>
          <w:highlight w:val="cyan"/>
          <w:u w:val="single"/>
        </w:rPr>
        <w:t>end it altogether</w:t>
      </w:r>
      <w:r w:rsidRPr="00C77D5A">
        <w:rPr>
          <w:u w:val="single"/>
        </w:rPr>
        <w:t>.</w:t>
      </w:r>
    </w:p>
    <w:p w14:paraId="558E8589" w14:textId="77777777" w:rsidR="004B5A1C" w:rsidRPr="0024030C" w:rsidRDefault="004B5A1C" w:rsidP="004B5A1C">
      <w:pPr>
        <w:rPr>
          <w:sz w:val="16"/>
        </w:rPr>
      </w:pPr>
      <w:r w:rsidRPr="0024030C">
        <w:rPr>
          <w:sz w:val="16"/>
        </w:rPr>
        <w:t xml:space="preserve">First, </w:t>
      </w:r>
      <w:r w:rsidRPr="00C77D5A">
        <w:rPr>
          <w:u w:val="single"/>
        </w:rPr>
        <w:t xml:space="preserve">Trump’s </w:t>
      </w:r>
      <w:r w:rsidRPr="008A7EF5">
        <w:rPr>
          <w:highlight w:val="cyan"/>
          <w:u w:val="single"/>
        </w:rPr>
        <w:t>elimination of international aid</w:t>
      </w:r>
      <w:r w:rsidRPr="00C77D5A">
        <w:rPr>
          <w:u w:val="single"/>
        </w:rPr>
        <w:t xml:space="preserve"> d</w:t>
      </w:r>
      <w:r w:rsidRPr="008A7EF5">
        <w:rPr>
          <w:highlight w:val="cyan"/>
          <w:u w:val="single"/>
        </w:rPr>
        <w:t>emonstrates</w:t>
      </w:r>
      <w:r w:rsidRPr="00C77D5A">
        <w:rPr>
          <w:u w:val="single"/>
        </w:rPr>
        <w:t xml:space="preserve"> </w:t>
      </w:r>
      <w:r w:rsidRPr="008A7EF5">
        <w:rPr>
          <w:highlight w:val="cyan"/>
          <w:u w:val="single"/>
        </w:rPr>
        <w:t xml:space="preserve">his </w:t>
      </w:r>
      <w:r w:rsidRPr="008A7EF5">
        <w:rPr>
          <w:b/>
          <w:bCs/>
          <w:highlight w:val="cyan"/>
          <w:u w:val="single"/>
        </w:rPr>
        <w:t>policy of selfish isolationism</w:t>
      </w:r>
      <w:r w:rsidRPr="0024030C">
        <w:rPr>
          <w:sz w:val="16"/>
        </w:rPr>
        <w:t xml:space="preserve">. </w:t>
      </w:r>
      <w:r w:rsidRPr="00C77D5A">
        <w:rPr>
          <w:u w:val="single"/>
        </w:rPr>
        <w:t xml:space="preserve">His decision to stop much of the assistance provided under the USAID program shows that he </w:t>
      </w:r>
      <w:proofErr w:type="gramStart"/>
      <w:r w:rsidRPr="00C77D5A">
        <w:rPr>
          <w:u w:val="single"/>
        </w:rPr>
        <w:t>has no inclination to</w:t>
      </w:r>
      <w:proofErr w:type="gramEnd"/>
      <w:r w:rsidRPr="00C77D5A">
        <w:rPr>
          <w:u w:val="single"/>
        </w:rPr>
        <w:t xml:space="preserve"> understand the benefits of a cooperative multilateral system, or a desire to continue a policy</w:t>
      </w:r>
      <w:r w:rsidRPr="0024030C">
        <w:rPr>
          <w:sz w:val="16"/>
        </w:rPr>
        <w:t xml:space="preserve"> that every U.S. president since Kennedy has supported.</w:t>
      </w:r>
    </w:p>
    <w:p w14:paraId="57A5C7BD" w14:textId="77777777" w:rsidR="004B5A1C" w:rsidRPr="0024030C" w:rsidRDefault="004B5A1C" w:rsidP="004B5A1C">
      <w:pPr>
        <w:rPr>
          <w:sz w:val="16"/>
        </w:rPr>
      </w:pPr>
      <w:r w:rsidRPr="0024030C">
        <w:rPr>
          <w:sz w:val="16"/>
        </w:rPr>
        <w:t xml:space="preserve">In addition, he has </w:t>
      </w:r>
      <w:r w:rsidRPr="008A7EF5">
        <w:rPr>
          <w:highlight w:val="cyan"/>
          <w:u w:val="single"/>
        </w:rPr>
        <w:t>openly criticized</w:t>
      </w:r>
      <w:r w:rsidRPr="00C77D5A">
        <w:rPr>
          <w:u w:val="single"/>
        </w:rPr>
        <w:t xml:space="preserve"> </w:t>
      </w:r>
      <w:r w:rsidRPr="008A7EF5">
        <w:rPr>
          <w:highlight w:val="cyan"/>
          <w:u w:val="single"/>
        </w:rPr>
        <w:t>NATO</w:t>
      </w:r>
      <w:r w:rsidRPr="00C77D5A">
        <w:rPr>
          <w:u w:val="single"/>
        </w:rPr>
        <w:t xml:space="preserve"> and the ICC, along with many of the U.S. economic agreements with other nations. In both his first term and now his second, Trump has </w:t>
      </w:r>
      <w:r w:rsidRPr="008A7EF5">
        <w:rPr>
          <w:highlight w:val="cyan"/>
          <w:u w:val="single"/>
        </w:rPr>
        <w:t xml:space="preserve">shown </w:t>
      </w:r>
      <w:r w:rsidRPr="008A7EF5">
        <w:rPr>
          <w:b/>
          <w:bCs/>
          <w:highlight w:val="cyan"/>
          <w:u w:val="single"/>
        </w:rPr>
        <w:t>a clear lack of support</w:t>
      </w:r>
      <w:r w:rsidRPr="008A7EF5">
        <w:rPr>
          <w:highlight w:val="cyan"/>
          <w:u w:val="single"/>
        </w:rPr>
        <w:t xml:space="preserve"> </w:t>
      </w:r>
      <w:r w:rsidRPr="008A7EF5">
        <w:rPr>
          <w:b/>
          <w:bCs/>
          <w:highlight w:val="cyan"/>
          <w:u w:val="single"/>
        </w:rPr>
        <w:t>for</w:t>
      </w:r>
      <w:r w:rsidRPr="00C77D5A">
        <w:rPr>
          <w:u w:val="single"/>
        </w:rPr>
        <w:t xml:space="preserve"> </w:t>
      </w:r>
      <w:r w:rsidRPr="008A7EF5">
        <w:rPr>
          <w:highlight w:val="cyan"/>
          <w:u w:val="single"/>
        </w:rPr>
        <w:t>international organizations and</w:t>
      </w:r>
      <w:r w:rsidRPr="00C77D5A">
        <w:rPr>
          <w:u w:val="single"/>
        </w:rPr>
        <w:t xml:space="preserve"> </w:t>
      </w:r>
      <w:r w:rsidRPr="008A7EF5">
        <w:rPr>
          <w:b/>
          <w:bCs/>
          <w:highlight w:val="cyan"/>
          <w:u w:val="single"/>
        </w:rPr>
        <w:t>multilateral agreements</w:t>
      </w:r>
      <w:r w:rsidRPr="00C77D5A">
        <w:rPr>
          <w:u w:val="single"/>
        </w:rPr>
        <w:t>.</w:t>
      </w:r>
      <w:r w:rsidRPr="0024030C">
        <w:rPr>
          <w:sz w:val="16"/>
        </w:rPr>
        <w:t xml:space="preserve"> Specifically, he seems intent on either ending American participation or upending the agreements solely for American benefit.</w:t>
      </w:r>
    </w:p>
    <w:p w14:paraId="0DEC77E1" w14:textId="77777777" w:rsidR="004B5A1C" w:rsidRPr="0024030C" w:rsidRDefault="004B5A1C" w:rsidP="004B5A1C">
      <w:pPr>
        <w:rPr>
          <w:sz w:val="16"/>
        </w:rPr>
      </w:pPr>
      <w:r w:rsidRPr="00C77D5A">
        <w:rPr>
          <w:u w:val="single"/>
        </w:rPr>
        <w:t>Trump has already demonstrated that</w:t>
      </w:r>
      <w:r w:rsidRPr="0024030C">
        <w:rPr>
          <w:sz w:val="16"/>
        </w:rPr>
        <w:t xml:space="preserve"> even if he doesn’t withdraw from the Arctic Council, </w:t>
      </w:r>
      <w:r w:rsidRPr="00C77D5A">
        <w:rPr>
          <w:u w:val="single"/>
        </w:rPr>
        <w:t xml:space="preserve">he would actively gut some of the most important achievements in line with his own goals. First, </w:t>
      </w:r>
      <w:r w:rsidRPr="008A7EF5">
        <w:rPr>
          <w:highlight w:val="cyan"/>
          <w:u w:val="single"/>
        </w:rPr>
        <w:t>he doesn’t “believe” in climate change</w:t>
      </w:r>
      <w:r w:rsidRPr="00C77D5A">
        <w:rPr>
          <w:u w:val="single"/>
        </w:rPr>
        <w:t>. During Trump’s first term, the Arctic Council ministerial meeting in Rovaniemi in 2019 failed to produce a final declaration for the first time since the organization was created.</w:t>
      </w:r>
      <w:r w:rsidRPr="0024030C">
        <w:rPr>
          <w:sz w:val="16"/>
        </w:rPr>
        <w:t xml:space="preserve"> This was because </w:t>
      </w:r>
      <w:r w:rsidRPr="00C77D5A">
        <w:rPr>
          <w:u w:val="single"/>
        </w:rPr>
        <w:t xml:space="preserve">the U.S. delegation – under the leadership of Secretary of States Mike Pompeo – objected to the term “climate change” or any reference to the Paris Accord. There is nothing to suggest that the American </w:t>
      </w:r>
      <w:r w:rsidRPr="008A7EF5">
        <w:rPr>
          <w:highlight w:val="cyan"/>
          <w:u w:val="single"/>
        </w:rPr>
        <w:t>position</w:t>
      </w:r>
      <w:r w:rsidRPr="00C77D5A">
        <w:rPr>
          <w:u w:val="single"/>
        </w:rPr>
        <w:t xml:space="preserve"> on climate change will be altered</w:t>
      </w:r>
      <w:r w:rsidRPr="0024030C">
        <w:rPr>
          <w:sz w:val="16"/>
        </w:rPr>
        <w:t xml:space="preserve">. If anything, it </w:t>
      </w:r>
      <w:r w:rsidRPr="008A7EF5">
        <w:rPr>
          <w:b/>
          <w:bCs/>
          <w:highlight w:val="cyan"/>
          <w:u w:val="single"/>
        </w:rPr>
        <w:t>will probably get more strident</w:t>
      </w:r>
      <w:r w:rsidRPr="0024030C">
        <w:rPr>
          <w:sz w:val="16"/>
        </w:rPr>
        <w:t>.</w:t>
      </w:r>
    </w:p>
    <w:p w14:paraId="43BF9A86" w14:textId="77777777" w:rsidR="004B5A1C" w:rsidRPr="0024030C" w:rsidRDefault="004B5A1C" w:rsidP="004B5A1C">
      <w:pPr>
        <w:rPr>
          <w:sz w:val="16"/>
        </w:rPr>
      </w:pPr>
      <w:r w:rsidRPr="00C77D5A">
        <w:rPr>
          <w:u w:val="single"/>
        </w:rPr>
        <w:t>Trump</w:t>
      </w:r>
      <w:r w:rsidRPr="0024030C">
        <w:rPr>
          <w:sz w:val="16"/>
        </w:rPr>
        <w:t xml:space="preserve"> has </w:t>
      </w:r>
      <w:r w:rsidRPr="00C77D5A">
        <w:rPr>
          <w:u w:val="single"/>
        </w:rPr>
        <w:t xml:space="preserve">also </w:t>
      </w:r>
      <w:r w:rsidRPr="008A7EF5">
        <w:rPr>
          <w:highlight w:val="cyan"/>
          <w:u w:val="single"/>
        </w:rPr>
        <w:t>moved quickly to end American programs</w:t>
      </w:r>
      <w:r w:rsidRPr="00C77D5A">
        <w:rPr>
          <w:u w:val="single"/>
        </w:rPr>
        <w:t xml:space="preserve"> </w:t>
      </w:r>
      <w:r w:rsidRPr="008A7EF5">
        <w:rPr>
          <w:highlight w:val="cyan"/>
          <w:u w:val="single"/>
        </w:rPr>
        <w:t>that are</w:t>
      </w:r>
      <w:r w:rsidRPr="0024030C">
        <w:rPr>
          <w:sz w:val="16"/>
        </w:rPr>
        <w:t xml:space="preserve"> in any way </w:t>
      </w:r>
      <w:r w:rsidRPr="008A7EF5">
        <w:rPr>
          <w:highlight w:val="cyan"/>
          <w:u w:val="single"/>
        </w:rPr>
        <w:t>associated</w:t>
      </w:r>
      <w:r w:rsidRPr="0024030C">
        <w:rPr>
          <w:sz w:val="16"/>
          <w:highlight w:val="cyan"/>
        </w:rPr>
        <w:t xml:space="preserve"> </w:t>
      </w:r>
      <w:r w:rsidRPr="008A7EF5">
        <w:rPr>
          <w:highlight w:val="cyan"/>
          <w:u w:val="single"/>
        </w:rPr>
        <w:t>with</w:t>
      </w:r>
      <w:r w:rsidRPr="0024030C">
        <w:rPr>
          <w:sz w:val="16"/>
        </w:rPr>
        <w:t xml:space="preserve"> the issues surrounding Diversity, Equity and Inclusion (</w:t>
      </w:r>
      <w:r w:rsidRPr="008A7EF5">
        <w:rPr>
          <w:highlight w:val="cyan"/>
          <w:u w:val="single"/>
        </w:rPr>
        <w:t>DEI</w:t>
      </w:r>
      <w:r w:rsidRPr="0024030C">
        <w:rPr>
          <w:sz w:val="16"/>
        </w:rPr>
        <w:t xml:space="preserve">). It is </w:t>
      </w:r>
      <w:r w:rsidRPr="008A7EF5">
        <w:rPr>
          <w:b/>
          <w:bCs/>
          <w:highlight w:val="cyan"/>
          <w:u w:val="single"/>
        </w:rPr>
        <w:t>highly unlikely</w:t>
      </w:r>
      <w:r w:rsidRPr="0024030C">
        <w:rPr>
          <w:sz w:val="16"/>
        </w:rPr>
        <w:t xml:space="preserve"> that as part of this process to reshape American society, </w:t>
      </w:r>
      <w:r w:rsidRPr="008A7EF5">
        <w:rPr>
          <w:highlight w:val="cyan"/>
          <w:u w:val="single"/>
        </w:rPr>
        <w:t>his administration would support</w:t>
      </w:r>
      <w:r w:rsidRPr="0024030C">
        <w:rPr>
          <w:sz w:val="16"/>
        </w:rPr>
        <w:t xml:space="preserve"> </w:t>
      </w:r>
      <w:r w:rsidRPr="00C77D5A">
        <w:rPr>
          <w:u w:val="single"/>
        </w:rPr>
        <w:t>any</w:t>
      </w:r>
      <w:r w:rsidRPr="0024030C">
        <w:rPr>
          <w:sz w:val="16"/>
        </w:rPr>
        <w:t xml:space="preserve"> of the </w:t>
      </w:r>
      <w:r w:rsidRPr="00C77D5A">
        <w:rPr>
          <w:u w:val="single"/>
        </w:rPr>
        <w:t xml:space="preserve">important </w:t>
      </w:r>
      <w:r w:rsidRPr="008A7EF5">
        <w:rPr>
          <w:highlight w:val="cyan"/>
          <w:u w:val="single"/>
        </w:rPr>
        <w:t>initiatives supporting</w:t>
      </w:r>
      <w:r w:rsidRPr="0024030C">
        <w:rPr>
          <w:sz w:val="16"/>
          <w:highlight w:val="cyan"/>
        </w:rPr>
        <w:t xml:space="preserve"> </w:t>
      </w:r>
      <w:r w:rsidRPr="008A7EF5">
        <w:rPr>
          <w:highlight w:val="cyan"/>
          <w:u w:val="single"/>
        </w:rPr>
        <w:t>the northern Indigenous Peoples</w:t>
      </w:r>
      <w:r w:rsidRPr="00C77D5A">
        <w:rPr>
          <w:u w:val="single"/>
        </w:rPr>
        <w:t xml:space="preserve"> </w:t>
      </w:r>
      <w:r w:rsidRPr="008A7EF5">
        <w:rPr>
          <w:highlight w:val="cyan"/>
          <w:u w:val="single"/>
        </w:rPr>
        <w:t>under the Arctic Council</w:t>
      </w:r>
      <w:r w:rsidRPr="0024030C">
        <w:rPr>
          <w:sz w:val="16"/>
        </w:rPr>
        <w:t>. His administration has had no qualms about ending the support that the U.S. had provided to the developing world, so he will almost certainly be unwilling to continue to provide any support of the Permanent Participants or any of the Arctic Council programs that support them.</w:t>
      </w:r>
    </w:p>
    <w:p w14:paraId="2897F1D4" w14:textId="77777777" w:rsidR="004B5A1C" w:rsidRPr="005D6F10" w:rsidRDefault="004B5A1C" w:rsidP="004B5A1C">
      <w:pPr>
        <w:rPr>
          <w:u w:val="single"/>
        </w:rPr>
      </w:pPr>
      <w:r w:rsidRPr="005D6F10">
        <w:rPr>
          <w:u w:val="single"/>
        </w:rPr>
        <w:t>Third</w:t>
      </w:r>
      <w:r w:rsidRPr="0024030C">
        <w:rPr>
          <w:sz w:val="16"/>
        </w:rPr>
        <w:t xml:space="preserve">, </w:t>
      </w:r>
      <w:r w:rsidRPr="005D6F10">
        <w:rPr>
          <w:u w:val="single"/>
        </w:rPr>
        <w:t>Trump has directly attacked two of the core state members of the Arctic Council</w:t>
      </w:r>
      <w:r w:rsidRPr="0024030C">
        <w:rPr>
          <w:sz w:val="16"/>
        </w:rPr>
        <w:t xml:space="preserve">. Since his second term began, he has </w:t>
      </w:r>
      <w:r w:rsidRPr="008A7EF5">
        <w:rPr>
          <w:highlight w:val="cyan"/>
          <w:u w:val="single"/>
        </w:rPr>
        <w:t>repeatedly threatened to “take over” both Greenland and Canada</w:t>
      </w:r>
      <w:r w:rsidRPr="0024030C">
        <w:rPr>
          <w:sz w:val="16"/>
        </w:rPr>
        <w:t xml:space="preserve">. While some at first thought he was just joking, Trump has continued to say that these are his intentions. He has </w:t>
      </w:r>
      <w:r w:rsidRPr="005D6F10">
        <w:rPr>
          <w:u w:val="single"/>
        </w:rPr>
        <w:t xml:space="preserve">begun to take active steps, through the threats of a trade war to critically weaken Canada </w:t>
      </w:r>
      <w:proofErr w:type="gramStart"/>
      <w:r w:rsidRPr="005D6F10">
        <w:rPr>
          <w:u w:val="single"/>
        </w:rPr>
        <w:t>in order to</w:t>
      </w:r>
      <w:proofErr w:type="gramEnd"/>
      <w:r w:rsidRPr="005D6F10">
        <w:rPr>
          <w:u w:val="single"/>
        </w:rPr>
        <w:t xml:space="preserve"> make it more amendable to “joining” the U.S. Again</w:t>
      </w:r>
      <w:r w:rsidRPr="0024030C">
        <w:rPr>
          <w:sz w:val="16"/>
        </w:rPr>
        <w:t xml:space="preserve">, even if he doesn’t move to directly destroy the Arctic Council, </w:t>
      </w:r>
      <w:r w:rsidRPr="008A7EF5">
        <w:rPr>
          <w:b/>
          <w:bCs/>
          <w:highlight w:val="cyan"/>
          <w:u w:val="single"/>
        </w:rPr>
        <w:t>how could</w:t>
      </w:r>
      <w:r w:rsidRPr="005D6F10">
        <w:rPr>
          <w:b/>
          <w:bCs/>
          <w:u w:val="single"/>
        </w:rPr>
        <w:t xml:space="preserve"> </w:t>
      </w:r>
      <w:r w:rsidRPr="008A7EF5">
        <w:rPr>
          <w:b/>
          <w:bCs/>
          <w:highlight w:val="cyan"/>
          <w:u w:val="single"/>
        </w:rPr>
        <w:t>Canada and Denmark</w:t>
      </w:r>
      <w:r w:rsidRPr="005D6F10">
        <w:rPr>
          <w:b/>
          <w:bCs/>
          <w:u w:val="single"/>
        </w:rPr>
        <w:t xml:space="preserve"> </w:t>
      </w:r>
      <w:r w:rsidRPr="008A7EF5">
        <w:rPr>
          <w:b/>
          <w:bCs/>
          <w:highlight w:val="cyan"/>
          <w:u w:val="single"/>
        </w:rPr>
        <w:t>work</w:t>
      </w:r>
      <w:r w:rsidRPr="005D6F10">
        <w:rPr>
          <w:b/>
          <w:bCs/>
          <w:u w:val="single"/>
        </w:rPr>
        <w:t xml:space="preserve"> </w:t>
      </w:r>
      <w:r w:rsidRPr="008A7EF5">
        <w:rPr>
          <w:b/>
          <w:bCs/>
          <w:highlight w:val="cyan"/>
          <w:u w:val="single"/>
        </w:rPr>
        <w:t>with the U.S</w:t>
      </w:r>
      <w:r w:rsidRPr="005D6F10">
        <w:rPr>
          <w:b/>
          <w:bCs/>
          <w:u w:val="single"/>
        </w:rPr>
        <w:t xml:space="preserve">., </w:t>
      </w:r>
      <w:r w:rsidRPr="008A7EF5">
        <w:rPr>
          <w:b/>
          <w:bCs/>
          <w:highlight w:val="cyan"/>
          <w:u w:val="single"/>
        </w:rPr>
        <w:t>knowing that the Americans are actively moving to weaken</w:t>
      </w:r>
      <w:r w:rsidRPr="005D6F10">
        <w:rPr>
          <w:b/>
          <w:bCs/>
          <w:u w:val="single"/>
        </w:rPr>
        <w:t xml:space="preserve"> </w:t>
      </w:r>
      <w:r w:rsidRPr="005D6F10">
        <w:rPr>
          <w:u w:val="single"/>
        </w:rPr>
        <w:t xml:space="preserve">or even </w:t>
      </w:r>
      <w:r>
        <w:rPr>
          <w:u w:val="single"/>
        </w:rPr>
        <w:t>[weaken]</w:t>
      </w:r>
      <w:r w:rsidRPr="005D6F10">
        <w:rPr>
          <w:strike/>
          <w:u w:val="single"/>
        </w:rPr>
        <w:t>cripple</w:t>
      </w:r>
      <w:r w:rsidRPr="005D6F10">
        <w:rPr>
          <w:u w:val="single"/>
        </w:rPr>
        <w:t xml:space="preserve"> </w:t>
      </w:r>
      <w:r w:rsidRPr="008A7EF5">
        <w:rPr>
          <w:b/>
          <w:bCs/>
          <w:highlight w:val="cyan"/>
          <w:u w:val="single"/>
        </w:rPr>
        <w:t>them as a state</w:t>
      </w:r>
      <w:r w:rsidRPr="005D6F10">
        <w:rPr>
          <w:u w:val="single"/>
        </w:rPr>
        <w:t>?</w:t>
      </w:r>
    </w:p>
    <w:p w14:paraId="6825221D" w14:textId="77777777" w:rsidR="004B5A1C" w:rsidRPr="0024030C" w:rsidRDefault="004B5A1C" w:rsidP="004B5A1C">
      <w:pPr>
        <w:rPr>
          <w:sz w:val="16"/>
        </w:rPr>
      </w:pPr>
      <w:r w:rsidRPr="005D6F10">
        <w:rPr>
          <w:u w:val="single"/>
        </w:rPr>
        <w:lastRenderedPageBreak/>
        <w:t>Fourth</w:t>
      </w:r>
      <w:r w:rsidRPr="0024030C">
        <w:rPr>
          <w:sz w:val="16"/>
        </w:rPr>
        <w:t xml:space="preserve">, the one Arctic state that Trump has attempted to improve relations with – </w:t>
      </w:r>
      <w:r w:rsidRPr="008A7EF5">
        <w:rPr>
          <w:highlight w:val="cyan"/>
          <w:u w:val="single"/>
        </w:rPr>
        <w:t>Russia</w:t>
      </w:r>
      <w:r w:rsidRPr="0024030C">
        <w:rPr>
          <w:sz w:val="16"/>
        </w:rPr>
        <w:t xml:space="preserve"> – </w:t>
      </w:r>
      <w:r w:rsidRPr="008A7EF5">
        <w:rPr>
          <w:highlight w:val="cyan"/>
          <w:u w:val="single"/>
        </w:rPr>
        <w:t>remains</w:t>
      </w:r>
      <w:r w:rsidRPr="0024030C">
        <w:rPr>
          <w:sz w:val="16"/>
        </w:rPr>
        <w:t xml:space="preserve"> also </w:t>
      </w:r>
      <w:r w:rsidRPr="008A7EF5">
        <w:rPr>
          <w:highlight w:val="cyan"/>
          <w:u w:val="single"/>
        </w:rPr>
        <w:t>problematic</w:t>
      </w:r>
      <w:r w:rsidRPr="005D6F10">
        <w:rPr>
          <w:u w:val="single"/>
        </w:rPr>
        <w:t xml:space="preserve"> for the Arctic Council</w:t>
      </w:r>
      <w:r w:rsidRPr="0024030C">
        <w:rPr>
          <w:sz w:val="16"/>
        </w:rPr>
        <w:t xml:space="preserve">. </w:t>
      </w:r>
      <w:r w:rsidRPr="005D6F10">
        <w:rPr>
          <w:u w:val="single"/>
        </w:rPr>
        <w:t>Trump’s</w:t>
      </w:r>
      <w:r w:rsidRPr="0024030C">
        <w:rPr>
          <w:sz w:val="16"/>
        </w:rPr>
        <w:t xml:space="preserve"> </w:t>
      </w:r>
      <w:r w:rsidRPr="008A7EF5">
        <w:rPr>
          <w:highlight w:val="cyan"/>
          <w:u w:val="single"/>
        </w:rPr>
        <w:t>effort</w:t>
      </w:r>
      <w:r w:rsidRPr="0024030C">
        <w:rPr>
          <w:sz w:val="16"/>
          <w:highlight w:val="cyan"/>
        </w:rPr>
        <w:t xml:space="preserve"> </w:t>
      </w:r>
      <w:r w:rsidRPr="008A7EF5">
        <w:rPr>
          <w:highlight w:val="cyan"/>
          <w:u w:val="single"/>
        </w:rPr>
        <w:t>to work with Russia</w:t>
      </w:r>
      <w:r w:rsidRPr="005D6F10">
        <w:rPr>
          <w:u w:val="single"/>
        </w:rPr>
        <w:t xml:space="preserve"> </w:t>
      </w:r>
      <w:r w:rsidRPr="008A7EF5">
        <w:rPr>
          <w:highlight w:val="cyan"/>
          <w:u w:val="single"/>
        </w:rPr>
        <w:t>will make the existing issues that the Arctic Council</w:t>
      </w:r>
      <w:r w:rsidRPr="005D6F10">
        <w:rPr>
          <w:u w:val="single"/>
        </w:rPr>
        <w:t xml:space="preserve"> </w:t>
      </w:r>
      <w:r w:rsidRPr="008A7EF5">
        <w:rPr>
          <w:highlight w:val="cyan"/>
          <w:u w:val="single"/>
        </w:rPr>
        <w:t>had</w:t>
      </w:r>
      <w:r w:rsidRPr="0024030C">
        <w:rPr>
          <w:sz w:val="16"/>
        </w:rPr>
        <w:t xml:space="preserve"> with Russia </w:t>
      </w:r>
      <w:r w:rsidRPr="008A7EF5">
        <w:rPr>
          <w:highlight w:val="cyan"/>
          <w:u w:val="single"/>
        </w:rPr>
        <w:t>even more difficult</w:t>
      </w:r>
      <w:r w:rsidRPr="0024030C">
        <w:rPr>
          <w:sz w:val="16"/>
        </w:rPr>
        <w:t>. Trump has already called for the Russians to be readmitted to the G-7. If he doesn’t move to end the Arctic Council, he will undoubtedly call for any sanctions against Russia to be eliminated and for the country to be fully integrated.</w:t>
      </w:r>
    </w:p>
    <w:p w14:paraId="739A930A" w14:textId="77777777" w:rsidR="004B5A1C" w:rsidRPr="0024030C" w:rsidRDefault="004B5A1C" w:rsidP="004B5A1C">
      <w:pPr>
        <w:rPr>
          <w:sz w:val="16"/>
        </w:rPr>
      </w:pPr>
      <w:r w:rsidRPr="0024030C">
        <w:rPr>
          <w:sz w:val="16"/>
        </w:rPr>
        <w:t xml:space="preserve">At the same </w:t>
      </w:r>
      <w:proofErr w:type="gramStart"/>
      <w:r w:rsidRPr="0024030C">
        <w:rPr>
          <w:sz w:val="16"/>
        </w:rPr>
        <w:t>time</w:t>
      </w:r>
      <w:proofErr w:type="gramEnd"/>
      <w:r w:rsidRPr="0024030C">
        <w:rPr>
          <w:sz w:val="16"/>
        </w:rPr>
        <w:t xml:space="preserve"> he is actively moving to directly be involved in assisting Russia to complete its conquest of Ukraine. In a move that is reminiscent of the conquest of Czechoslovakia through the capitulation of the U.K. and France to Germany in 1938, Trump has begun direct negotiations with Russia without the involvement of the Ukrainians. Putin now knows that it has the support of Trump.</w:t>
      </w:r>
    </w:p>
    <w:p w14:paraId="0C07E50A" w14:textId="77777777" w:rsidR="004B5A1C" w:rsidRPr="0024030C" w:rsidRDefault="004B5A1C" w:rsidP="004B5A1C">
      <w:pPr>
        <w:rPr>
          <w:sz w:val="16"/>
        </w:rPr>
      </w:pPr>
      <w:r w:rsidRPr="0024030C">
        <w:rPr>
          <w:sz w:val="16"/>
        </w:rPr>
        <w:t xml:space="preserve">As a result, there is every reason to believe that Russia will continue with its acts of aggression against its </w:t>
      </w:r>
      <w:proofErr w:type="spellStart"/>
      <w:r w:rsidRPr="0024030C">
        <w:rPr>
          <w:sz w:val="16"/>
        </w:rPr>
        <w:t>neighbours</w:t>
      </w:r>
      <w:proofErr w:type="spellEnd"/>
      <w:r w:rsidRPr="0024030C">
        <w:rPr>
          <w:sz w:val="16"/>
        </w:rPr>
        <w:t>. This includes both Sweden and Finland, who both chose to join NATO. Putin has always made it clear that it was the possibility of Ukraine joining NATO that was one of the reasons for his decision to launch his war of aggression against Ukraine in 2014.</w:t>
      </w:r>
    </w:p>
    <w:p w14:paraId="25EA7498" w14:textId="77777777" w:rsidR="004B5A1C" w:rsidRPr="0024030C" w:rsidRDefault="004B5A1C" w:rsidP="004B5A1C">
      <w:pPr>
        <w:rPr>
          <w:u w:val="single"/>
        </w:rPr>
      </w:pPr>
      <w:r w:rsidRPr="0024030C">
        <w:rPr>
          <w:u w:val="single"/>
        </w:rPr>
        <w:t>Scorched Earth Policy</w:t>
      </w:r>
    </w:p>
    <w:p w14:paraId="2E87BB65" w14:textId="77777777" w:rsidR="004B5A1C" w:rsidRPr="0024030C" w:rsidRDefault="004B5A1C" w:rsidP="004B5A1C">
      <w:pPr>
        <w:rPr>
          <w:sz w:val="16"/>
        </w:rPr>
      </w:pPr>
      <w:r w:rsidRPr="0024030C">
        <w:rPr>
          <w:sz w:val="16"/>
        </w:rPr>
        <w:t xml:space="preserve">Ultimately, this means that the Arctic Council now faces two terrible scenarios. The first is that in his scorched earth policy toward multilateralism, </w:t>
      </w:r>
      <w:r w:rsidRPr="0024030C">
        <w:rPr>
          <w:highlight w:val="cyan"/>
          <w:u w:val="single"/>
        </w:rPr>
        <w:t>Trump will</w:t>
      </w:r>
      <w:r w:rsidRPr="0024030C">
        <w:rPr>
          <w:u w:val="single"/>
        </w:rPr>
        <w:t xml:space="preserve"> </w:t>
      </w:r>
      <w:r w:rsidRPr="0024030C">
        <w:rPr>
          <w:highlight w:val="cyan"/>
          <w:u w:val="single"/>
        </w:rPr>
        <w:t>either move to end the Arctic Council or</w:t>
      </w:r>
      <w:r w:rsidRPr="0024030C">
        <w:rPr>
          <w:u w:val="single"/>
        </w:rPr>
        <w:t xml:space="preserve"> at least </w:t>
      </w:r>
      <w:r w:rsidRPr="0024030C">
        <w:rPr>
          <w:highlight w:val="cyan"/>
          <w:u w:val="single"/>
        </w:rPr>
        <w:t>remove the U.S. as a member</w:t>
      </w:r>
      <w:r w:rsidRPr="0024030C">
        <w:rPr>
          <w:sz w:val="16"/>
        </w:rPr>
        <w:t xml:space="preserve">. He may also carry out his threat to ensure that both Canada and Denmark also cease to be meaningful members of the Arctic Council. </w:t>
      </w:r>
      <w:r w:rsidRPr="0024030C">
        <w:rPr>
          <w:u w:val="single"/>
        </w:rPr>
        <w:t>If he truly does intend to take over Canada, it won’t even be a state. Even if he only means to weaken and reduce Canada to a vassal state, its ability to participate will be damaged – if not eliminated</w:t>
      </w:r>
      <w:r w:rsidRPr="0024030C">
        <w:rPr>
          <w:sz w:val="16"/>
        </w:rPr>
        <w:t>.</w:t>
      </w:r>
    </w:p>
    <w:p w14:paraId="282CD2CE" w14:textId="77777777" w:rsidR="004B5A1C" w:rsidRPr="0024030C" w:rsidRDefault="004B5A1C" w:rsidP="004B5A1C">
      <w:pPr>
        <w:rPr>
          <w:sz w:val="16"/>
        </w:rPr>
      </w:pPr>
      <w:r w:rsidRPr="0024030C">
        <w:rPr>
          <w:sz w:val="16"/>
        </w:rPr>
        <w:t xml:space="preserve">Likewise, </w:t>
      </w:r>
      <w:r w:rsidRPr="0024030C">
        <w:rPr>
          <w:u w:val="single"/>
        </w:rPr>
        <w:t xml:space="preserve">if the U.S. takes over Greenland, Denmark’s main rational for being a member of the Arctic Council will be eliminated. </w:t>
      </w:r>
      <w:proofErr w:type="gramStart"/>
      <w:r w:rsidRPr="0024030C">
        <w:rPr>
          <w:u w:val="single"/>
        </w:rPr>
        <w:t>Assuming that</w:t>
      </w:r>
      <w:proofErr w:type="gramEnd"/>
      <w:r w:rsidRPr="0024030C">
        <w:rPr>
          <w:u w:val="single"/>
        </w:rPr>
        <w:t xml:space="preserve"> somehow the Arctic Council survives an American withdrawal, and the U.S. follows up its threats to control Greenland and Canada, the Council would have only the active membership of Finland, Sweden, Norway and Iceland</w:t>
      </w:r>
      <w:r w:rsidRPr="0024030C">
        <w:rPr>
          <w:sz w:val="16"/>
        </w:rPr>
        <w:t>.</w:t>
      </w:r>
    </w:p>
    <w:p w14:paraId="5A9FFCC1" w14:textId="77777777" w:rsidR="004B5A1C" w:rsidRPr="0024030C" w:rsidRDefault="004B5A1C" w:rsidP="004B5A1C">
      <w:pPr>
        <w:rPr>
          <w:sz w:val="16"/>
        </w:rPr>
      </w:pPr>
      <w:r w:rsidRPr="0024030C">
        <w:rPr>
          <w:highlight w:val="cyan"/>
          <w:u w:val="single"/>
        </w:rPr>
        <w:t>Even if the U.S. remains</w:t>
      </w:r>
      <w:r w:rsidRPr="0024030C">
        <w:rPr>
          <w:u w:val="single"/>
        </w:rPr>
        <w:t xml:space="preserve"> in the Arctic Council, its </w:t>
      </w:r>
      <w:r w:rsidRPr="0024030C">
        <w:rPr>
          <w:highlight w:val="cyan"/>
          <w:u w:val="single"/>
        </w:rPr>
        <w:t xml:space="preserve">current actions </w:t>
      </w:r>
      <w:proofErr w:type="gramStart"/>
      <w:r w:rsidRPr="0024030C">
        <w:rPr>
          <w:highlight w:val="cyan"/>
          <w:u w:val="single"/>
        </w:rPr>
        <w:t>means</w:t>
      </w:r>
      <w:proofErr w:type="gramEnd"/>
      <w:r w:rsidRPr="0024030C">
        <w:rPr>
          <w:highlight w:val="cyan"/>
          <w:u w:val="single"/>
        </w:rPr>
        <w:t xml:space="preserve"> the gutting of</w:t>
      </w:r>
      <w:r w:rsidRPr="0024030C">
        <w:rPr>
          <w:u w:val="single"/>
        </w:rPr>
        <w:t xml:space="preserve"> some of its most </w:t>
      </w:r>
      <w:r w:rsidRPr="0024030C">
        <w:rPr>
          <w:highlight w:val="cyan"/>
          <w:u w:val="single"/>
        </w:rPr>
        <w:t>important missions</w:t>
      </w:r>
      <w:r w:rsidRPr="0024030C">
        <w:rPr>
          <w:u w:val="single"/>
        </w:rPr>
        <w:t>, The U.S. won’t support actions to eliminate the causes of climate change, and it is very unlikely to support the Permanent Participants.</w:t>
      </w:r>
      <w:r w:rsidRPr="0024030C">
        <w:rPr>
          <w:sz w:val="16"/>
        </w:rPr>
        <w:t xml:space="preserve"> Outside of the Council, perhaps the Coast Guard forum will continue. But even here Trump is having an impact. </w:t>
      </w:r>
      <w:r w:rsidRPr="0024030C">
        <w:rPr>
          <w:u w:val="single"/>
        </w:rPr>
        <w:t xml:space="preserve">He has already fired Admiral Linda Pagan, the Commandant of the USCG. </w:t>
      </w:r>
      <w:r w:rsidRPr="0024030C">
        <w:rPr>
          <w:sz w:val="16"/>
        </w:rPr>
        <w:t>American officials have suggested it was because of her commitment to DEI policies.</w:t>
      </w:r>
    </w:p>
    <w:p w14:paraId="46B062BC" w14:textId="77777777" w:rsidR="004B5A1C" w:rsidRPr="0024030C" w:rsidRDefault="004B5A1C" w:rsidP="004B5A1C">
      <w:pPr>
        <w:rPr>
          <w:sz w:val="16"/>
        </w:rPr>
      </w:pPr>
      <w:r w:rsidRPr="0024030C">
        <w:rPr>
          <w:sz w:val="16"/>
        </w:rPr>
        <w:t xml:space="preserve">Even more dangerously, </w:t>
      </w:r>
      <w:r w:rsidRPr="0024030C">
        <w:rPr>
          <w:highlight w:val="cyan"/>
          <w:u w:val="single"/>
        </w:rPr>
        <w:t>this</w:t>
      </w:r>
      <w:r w:rsidRPr="0024030C">
        <w:rPr>
          <w:u w:val="single"/>
        </w:rPr>
        <w:t xml:space="preserve"> </w:t>
      </w:r>
      <w:r w:rsidRPr="0024030C">
        <w:rPr>
          <w:highlight w:val="cyan"/>
          <w:u w:val="single"/>
        </w:rPr>
        <w:t>variant of the Arctic Council</w:t>
      </w:r>
      <w:r w:rsidRPr="0024030C">
        <w:rPr>
          <w:u w:val="single"/>
        </w:rPr>
        <w:t xml:space="preserve"> </w:t>
      </w:r>
      <w:r w:rsidRPr="0024030C">
        <w:rPr>
          <w:highlight w:val="cyan"/>
          <w:u w:val="single"/>
        </w:rPr>
        <w:t>would include</w:t>
      </w:r>
      <w:r w:rsidRPr="0024030C">
        <w:rPr>
          <w:u w:val="single"/>
        </w:rPr>
        <w:t xml:space="preserve"> </w:t>
      </w:r>
      <w:r w:rsidRPr="0024030C">
        <w:rPr>
          <w:highlight w:val="cyan"/>
          <w:u w:val="single"/>
        </w:rPr>
        <w:t>a U.S. whose policies are</w:t>
      </w:r>
      <w:r w:rsidRPr="0024030C">
        <w:rPr>
          <w:u w:val="single"/>
        </w:rPr>
        <w:t xml:space="preserve"> now </w:t>
      </w:r>
      <w:r w:rsidRPr="0024030C">
        <w:rPr>
          <w:highlight w:val="cyan"/>
          <w:u w:val="single"/>
        </w:rPr>
        <w:t>at complete odds with the previous actions</w:t>
      </w:r>
      <w:r w:rsidRPr="0024030C">
        <w:rPr>
          <w:u w:val="single"/>
        </w:rPr>
        <w:t xml:space="preserve"> o</w:t>
      </w:r>
      <w:r w:rsidRPr="0024030C">
        <w:rPr>
          <w:highlight w:val="cyan"/>
          <w:u w:val="single"/>
        </w:rPr>
        <w:t xml:space="preserve">f the </w:t>
      </w:r>
      <w:r w:rsidRPr="0024030C">
        <w:rPr>
          <w:u w:val="single"/>
        </w:rPr>
        <w:t xml:space="preserve">Arctic </w:t>
      </w:r>
      <w:r w:rsidRPr="0024030C">
        <w:rPr>
          <w:highlight w:val="cyan"/>
          <w:u w:val="single"/>
        </w:rPr>
        <w:t>Council.</w:t>
      </w:r>
      <w:r w:rsidRPr="0024030C">
        <w:rPr>
          <w:u w:val="single"/>
        </w:rPr>
        <w:t xml:space="preserve"> It would also include a Denmark that has either lost Greenland to the U.S. or will need to take action to prevent this</w:t>
      </w:r>
      <w:r w:rsidRPr="0024030C">
        <w:rPr>
          <w:sz w:val="16"/>
        </w:rPr>
        <w:t xml:space="preserve">. It will include a Canada that is being continually weakened by American action, and is either actively trying to stop an American takeover or has become a vassal state to the U.S. </w:t>
      </w:r>
      <w:r w:rsidRPr="0024030C">
        <w:rPr>
          <w:u w:val="single"/>
        </w:rPr>
        <w:t xml:space="preserve">It will also include a Russia that is being increasingly supported by the U.S. and has been given the right of conquest over Ukraine. Furthermore, if Ukraine was conquered for considering joining NATO, the future of both Finland and Sweden (which did </w:t>
      </w:r>
      <w:proofErr w:type="gramStart"/>
      <w:r w:rsidRPr="0024030C">
        <w:rPr>
          <w:u w:val="single"/>
        </w:rPr>
        <w:t>actually join</w:t>
      </w:r>
      <w:proofErr w:type="gramEnd"/>
      <w:r w:rsidRPr="0024030C">
        <w:rPr>
          <w:u w:val="single"/>
        </w:rPr>
        <w:t xml:space="preserve"> NATO) will undoubtedly be even more problematic for Russia.</w:t>
      </w:r>
    </w:p>
    <w:p w14:paraId="77C8B257" w14:textId="77777777" w:rsidR="004B5A1C" w:rsidRPr="0024030C" w:rsidRDefault="004B5A1C" w:rsidP="004B5A1C">
      <w:pPr>
        <w:rPr>
          <w:sz w:val="16"/>
        </w:rPr>
      </w:pPr>
      <w:r w:rsidRPr="0024030C">
        <w:rPr>
          <w:sz w:val="16"/>
        </w:rPr>
        <w:t>These are dire times for the Arctic Council. It is hard to think of a way to maintain its many successes in supporting an understanding of the impact of climate change on the Arctic. It has also played an important role in supporting a greater awareness of the northern Indigenous Peoples in the region. And perhaps most importantly, it has served as the principal means of promoting a peaceful and harmonious international regime of cooperation.</w:t>
      </w:r>
    </w:p>
    <w:p w14:paraId="696EB0F5" w14:textId="77777777" w:rsidR="004B5A1C" w:rsidRPr="0024030C" w:rsidRDefault="004B5A1C" w:rsidP="004B5A1C">
      <w:pPr>
        <w:rPr>
          <w:sz w:val="16"/>
        </w:rPr>
      </w:pPr>
      <w:r w:rsidRPr="0024030C">
        <w:rPr>
          <w:sz w:val="16"/>
        </w:rPr>
        <w:t xml:space="preserve">All of this is now at risk. </w:t>
      </w:r>
      <w:r w:rsidRPr="005D6F10">
        <w:rPr>
          <w:u w:val="single"/>
        </w:rPr>
        <w:t>Perhaps Trump won’t think that the Arctic Council is worth his attention</w:t>
      </w:r>
      <w:r w:rsidRPr="0024030C">
        <w:rPr>
          <w:sz w:val="16"/>
        </w:rPr>
        <w:t xml:space="preserve">, </w:t>
      </w:r>
      <w:r w:rsidRPr="005D6F10">
        <w:rPr>
          <w:u w:val="single"/>
        </w:rPr>
        <w:t xml:space="preserve">and it can somehow </w:t>
      </w:r>
      <w:r w:rsidRPr="005D6F10">
        <w:rPr>
          <w:b/>
          <w:bCs/>
          <w:u w:val="single"/>
        </w:rPr>
        <w:t>remain under the American radar</w:t>
      </w:r>
      <w:r w:rsidRPr="0024030C">
        <w:rPr>
          <w:sz w:val="16"/>
        </w:rPr>
        <w:t xml:space="preserve"> until the next presidential election. But as many have said in the past, hope is not a strategy.</w:t>
      </w:r>
    </w:p>
    <w:p w14:paraId="5687A2DC" w14:textId="77777777" w:rsidR="004B5A1C" w:rsidRDefault="004B5A1C" w:rsidP="004B5A1C">
      <w:pPr>
        <w:pStyle w:val="Heading3"/>
      </w:pPr>
      <w:r>
        <w:lastRenderedPageBreak/>
        <w:t>Arctic Council Fails—2AC</w:t>
      </w:r>
    </w:p>
    <w:p w14:paraId="2C7FB56E" w14:textId="77777777" w:rsidR="004B5A1C" w:rsidRPr="00301C98" w:rsidRDefault="004B5A1C" w:rsidP="004B5A1C">
      <w:pPr>
        <w:pStyle w:val="Heading4"/>
      </w:pPr>
      <w:r w:rsidRPr="00301C98">
        <w:t>Numerous international frameworks trump and resolve Arctic discord</w:t>
      </w:r>
    </w:p>
    <w:p w14:paraId="3A5FF8D4" w14:textId="77777777" w:rsidR="004B5A1C" w:rsidRPr="00EC0C65" w:rsidRDefault="004B5A1C" w:rsidP="004B5A1C">
      <w:pPr>
        <w:spacing w:after="0"/>
        <w:rPr>
          <w:b/>
          <w:bCs/>
          <w:sz w:val="26"/>
        </w:rPr>
      </w:pPr>
      <w:r w:rsidRPr="00301C98">
        <w:rPr>
          <w:rStyle w:val="Style13ptBold"/>
        </w:rPr>
        <w:t>Overfield 2023</w:t>
      </w:r>
      <w:r>
        <w:rPr>
          <w:rStyle w:val="Style13ptBold"/>
        </w:rPr>
        <w:t xml:space="preserve"> </w:t>
      </w:r>
      <w:r>
        <w:t xml:space="preserve">Cornell Overfield is a research analyst at Center for Naval Analyses. The views expressed here are his own and do not reflect his employer. “There’s Still Law in the Far North: Don't revive the Arctic Council until Russia is out of Ukraine.” July 10, 2023, </w:t>
      </w:r>
      <w:r w:rsidRPr="00301C98">
        <w:t>https://foreignpolicy.com/2023/07/10/far-north-arctic-council-russia-ukraine-war/</w:t>
      </w:r>
    </w:p>
    <w:p w14:paraId="0ED9BBE1" w14:textId="77777777" w:rsidR="004B5A1C" w:rsidRPr="00EC0C65" w:rsidRDefault="004B5A1C" w:rsidP="004B5A1C">
      <w:pPr>
        <w:spacing w:after="0"/>
        <w:rPr>
          <w:sz w:val="16"/>
        </w:rPr>
      </w:pPr>
      <w:r w:rsidRPr="00EC0C65">
        <w:rPr>
          <w:sz w:val="16"/>
        </w:rPr>
        <w:t>One of the quieter consequences of Russia’s full-scale invasion of Ukraine was a joint decision by Canada, Denmark, Finland, Iceland, Norway, Sweden, and the United States (the Arctic 7) to pause the activities of the Arctic Council, which includes Russia. Almost immediately, some experts worried that this move would backfire on the Arctic 7 and make for a more disorderly Arctic. A recent article in the Financial Times is just the latest example to perpetuate fundamental myths about Arctic economic and social governance.</w:t>
      </w:r>
    </w:p>
    <w:p w14:paraId="52095891" w14:textId="77777777" w:rsidR="004B5A1C" w:rsidRPr="00EC0C65" w:rsidRDefault="004B5A1C" w:rsidP="004B5A1C">
      <w:pPr>
        <w:spacing w:after="0"/>
        <w:rPr>
          <w:sz w:val="16"/>
        </w:rPr>
      </w:pPr>
      <w:r w:rsidRPr="00EC0C65">
        <w:rPr>
          <w:sz w:val="16"/>
        </w:rPr>
        <w:t xml:space="preserve">In the Financial Times, former Finnish Foreign Minister Pekka Haavisto warned that “an Arctic with no rules” was in the offing with the Arctic Council in limbo. But </w:t>
      </w:r>
      <w:r w:rsidRPr="00EC0C65">
        <w:rPr>
          <w:rStyle w:val="StyleUnderline"/>
          <w:highlight w:val="cyan"/>
        </w:rPr>
        <w:t>the council itself doesn’t create, or enforce, the rules of the north. The council is just a forum</w:t>
      </w:r>
      <w:r w:rsidRPr="007662EE">
        <w:rPr>
          <w:rStyle w:val="StyleUnderline"/>
        </w:rPr>
        <w:t xml:space="preserve">, and </w:t>
      </w:r>
      <w:proofErr w:type="gramStart"/>
      <w:r w:rsidRPr="007662EE">
        <w:rPr>
          <w:rStyle w:val="StyleUnderline"/>
        </w:rPr>
        <w:t xml:space="preserve">the </w:t>
      </w:r>
      <w:r w:rsidRPr="00EC0C65">
        <w:rPr>
          <w:rStyle w:val="StyleUnderline"/>
          <w:highlight w:val="cyan"/>
        </w:rPr>
        <w:t>vast majority of</w:t>
      </w:r>
      <w:proofErr w:type="gramEnd"/>
      <w:r w:rsidRPr="00EC0C65">
        <w:rPr>
          <w:rStyle w:val="StyleUnderline"/>
          <w:highlight w:val="cyan"/>
        </w:rPr>
        <w:t xml:space="preserve"> Arctic governance</w:t>
      </w:r>
      <w:r w:rsidRPr="007662EE">
        <w:rPr>
          <w:rStyle w:val="StyleUnderline"/>
        </w:rPr>
        <w:t xml:space="preserve">—economic, social, and climate—has always </w:t>
      </w:r>
      <w:r w:rsidRPr="00EC0C65">
        <w:rPr>
          <w:rStyle w:val="StyleUnderline"/>
          <w:highlight w:val="cyan"/>
        </w:rPr>
        <w:t>happened beyond its doors. International and national law are the real powers in the Arctic</w:t>
      </w:r>
      <w:r w:rsidRPr="007662EE">
        <w:rPr>
          <w:rStyle w:val="StyleUnderline"/>
        </w:rPr>
        <w:t>,</w:t>
      </w:r>
      <w:r w:rsidRPr="00EC0C65">
        <w:rPr>
          <w:sz w:val="16"/>
        </w:rPr>
        <w:t xml:space="preserve"> and the only threat to them comes from Russian impunity.</w:t>
      </w:r>
    </w:p>
    <w:p w14:paraId="4B97847F" w14:textId="77777777" w:rsidR="004B5A1C" w:rsidRPr="00EC0C65" w:rsidRDefault="004B5A1C" w:rsidP="004B5A1C">
      <w:pPr>
        <w:spacing w:after="0"/>
        <w:rPr>
          <w:sz w:val="16"/>
        </w:rPr>
      </w:pPr>
      <w:r w:rsidRPr="00EC0C65">
        <w:rPr>
          <w:sz w:val="16"/>
        </w:rPr>
        <w:t>The Arctic Council, established in 1996, is an intergovernmental forum composed of the eight Arctic states, a half-dozen Indigenous communities as permanent participants, and an assortment of observer states and organizations. The council is chaired by the Arctic states on a rotating basis, with biennial summits between foreign ministers capping one chair’s agenda and handing the reins to the next chair. The vast bulk of the council’s work is producing environmental, social, and development assessments (military security is off limits) through ad hoc projects and seven working and expert groups. Decisions require unanimity. Projects are funded and recommendations implemented by members, not the council.</w:t>
      </w:r>
    </w:p>
    <w:p w14:paraId="0EC2E377" w14:textId="77777777" w:rsidR="004B5A1C" w:rsidRPr="00EC0C65" w:rsidRDefault="004B5A1C" w:rsidP="004B5A1C">
      <w:pPr>
        <w:spacing w:after="0"/>
        <w:rPr>
          <w:sz w:val="16"/>
        </w:rPr>
      </w:pPr>
      <w:r w:rsidRPr="00EC0C65">
        <w:rPr>
          <w:rStyle w:val="StyleUnderline"/>
          <w:highlight w:val="cyan"/>
        </w:rPr>
        <w:t>I</w:t>
      </w:r>
      <w:r w:rsidRPr="00580F07">
        <w:rPr>
          <w:rStyle w:val="StyleUnderline"/>
        </w:rPr>
        <w:t xml:space="preserve">nternational </w:t>
      </w:r>
      <w:r w:rsidRPr="00EC0C65">
        <w:rPr>
          <w:rStyle w:val="StyleUnderline"/>
          <w:highlight w:val="cyan"/>
        </w:rPr>
        <w:t>law underpins</w:t>
      </w:r>
      <w:r w:rsidRPr="00580F07">
        <w:rPr>
          <w:rStyle w:val="StyleUnderline"/>
        </w:rPr>
        <w:t xml:space="preserve"> regional </w:t>
      </w:r>
      <w:r w:rsidRPr="00EC0C65">
        <w:rPr>
          <w:rStyle w:val="StyleUnderline"/>
          <w:highlight w:val="cyan"/>
        </w:rPr>
        <w:t>governance</w:t>
      </w:r>
      <w:r w:rsidRPr="00580F07">
        <w:rPr>
          <w:rStyle w:val="StyleUnderline"/>
        </w:rPr>
        <w:t>. The Arctic is ringed by land with clear owners—no land dispute remains in the Arctic.</w:t>
      </w:r>
      <w:r w:rsidRPr="00EC0C65">
        <w:rPr>
          <w:sz w:val="16"/>
        </w:rPr>
        <w:t xml:space="preserve"> Beyond the Arctic’s </w:t>
      </w:r>
      <w:proofErr w:type="gramStart"/>
      <w:r w:rsidRPr="00EC0C65">
        <w:rPr>
          <w:sz w:val="16"/>
        </w:rPr>
        <w:t>shores,  the</w:t>
      </w:r>
      <w:proofErr w:type="gramEnd"/>
      <w:r w:rsidRPr="00EC0C65">
        <w:rPr>
          <w:sz w:val="16"/>
        </w:rPr>
        <w:t xml:space="preserve"> United Nations Convention on the Law of the Sea (</w:t>
      </w:r>
      <w:r w:rsidRPr="00EC0C65">
        <w:rPr>
          <w:rStyle w:val="StyleUnderline"/>
          <w:highlight w:val="cyan"/>
        </w:rPr>
        <w:t>UNCLOS) sets rules</w:t>
      </w:r>
      <w:r w:rsidRPr="00580F07">
        <w:rPr>
          <w:rStyle w:val="StyleUnderline"/>
        </w:rPr>
        <w:t xml:space="preserve"> on resource entitlements</w:t>
      </w:r>
      <w:r w:rsidRPr="00EC0C65">
        <w:rPr>
          <w:sz w:val="16"/>
        </w:rPr>
        <w:t xml:space="preserve"> in the oceans. The </w:t>
      </w:r>
      <w:r w:rsidRPr="00580F07">
        <w:rPr>
          <w:rStyle w:val="StyleUnderline"/>
        </w:rPr>
        <w:t>Arctic states all generally respect UNCLOS</w:t>
      </w:r>
      <w:r w:rsidRPr="00EC0C65">
        <w:rPr>
          <w:sz w:val="16"/>
        </w:rPr>
        <w:t xml:space="preserve"> both in the Arctic and globally, and its universal rules clearly delineate where Arctic states have exclusive resource rights to oil, minerals, and fish, and where the high seas begin.</w:t>
      </w:r>
    </w:p>
    <w:p w14:paraId="659D1236" w14:textId="77777777" w:rsidR="004B5A1C" w:rsidRPr="00EC0C65" w:rsidRDefault="004B5A1C" w:rsidP="004B5A1C">
      <w:pPr>
        <w:spacing w:after="0"/>
        <w:rPr>
          <w:sz w:val="16"/>
        </w:rPr>
      </w:pPr>
      <w:r w:rsidRPr="00580F07">
        <w:rPr>
          <w:rStyle w:val="StyleUnderline"/>
        </w:rPr>
        <w:t>E</w:t>
      </w:r>
      <w:r w:rsidRPr="00EC0C65">
        <w:rPr>
          <w:sz w:val="16"/>
        </w:rPr>
        <w:t xml:space="preserve">xclusive </w:t>
      </w:r>
      <w:r w:rsidRPr="00580F07">
        <w:rPr>
          <w:rStyle w:val="StyleUnderline"/>
        </w:rPr>
        <w:t>e</w:t>
      </w:r>
      <w:r w:rsidRPr="00EC0C65">
        <w:rPr>
          <w:sz w:val="16"/>
        </w:rPr>
        <w:t xml:space="preserve">conomic </w:t>
      </w:r>
      <w:r w:rsidRPr="00580F07">
        <w:rPr>
          <w:rStyle w:val="StyleUnderline"/>
        </w:rPr>
        <w:t>z</w:t>
      </w:r>
      <w:r w:rsidRPr="00EC0C65">
        <w:rPr>
          <w:sz w:val="16"/>
        </w:rPr>
        <w:t xml:space="preserve">one (which stretch up to 200 nautical miles from shore) boundaries </w:t>
      </w:r>
      <w:r w:rsidRPr="00580F07">
        <w:rPr>
          <w:rStyle w:val="StyleUnderline"/>
        </w:rPr>
        <w:t>are all but settled</w:t>
      </w:r>
      <w:r w:rsidRPr="00EC0C65">
        <w:rPr>
          <w:sz w:val="16"/>
        </w:rPr>
        <w:t>, and competing Russian, Canadian, and Danish claims to more rights to seabed resources are proceeding in full accordance with international law. All that will be left for the global commons are the fish of the central Arctic Ocean—and even they are off the menu until 2037 thanks to a temporary international fishing moratorium.</w:t>
      </w:r>
    </w:p>
    <w:p w14:paraId="55D0947B" w14:textId="77777777" w:rsidR="004B5A1C" w:rsidRPr="00EC0C65" w:rsidRDefault="004B5A1C" w:rsidP="004B5A1C">
      <w:pPr>
        <w:spacing w:after="0"/>
        <w:rPr>
          <w:sz w:val="16"/>
        </w:rPr>
      </w:pPr>
      <w:r w:rsidRPr="00580F07">
        <w:rPr>
          <w:rStyle w:val="StyleUnderline"/>
        </w:rPr>
        <w:t>Beyond these universal legal structures, Arctic-specific measures</w:t>
      </w:r>
      <w:r w:rsidRPr="00EC0C65">
        <w:rPr>
          <w:sz w:val="16"/>
        </w:rPr>
        <w:t>—such as a treaty divvying up search-and-rescue responsibilities (negotiated via the Arctic Council) or the International Maritime Organization’s Polar Code setting standards for ships operating in Arctic waters—</w:t>
      </w:r>
      <w:r w:rsidRPr="00580F07">
        <w:rPr>
          <w:rStyle w:val="StyleUnderline"/>
        </w:rPr>
        <w:t>also remain in place</w:t>
      </w:r>
      <w:r w:rsidRPr="00EC0C65">
        <w:rPr>
          <w:sz w:val="16"/>
        </w:rPr>
        <w:t>. The United States (and China, among others) have long-standing disagreements with Russia and Canada over navigational rights in the Northeast and Northwest Passages, but these are fundamentally universal issues about the sanctity of navigational freedom.</w:t>
      </w:r>
    </w:p>
    <w:p w14:paraId="3DDD1DFB" w14:textId="77777777" w:rsidR="004B5A1C" w:rsidRPr="00EC0C65" w:rsidRDefault="004B5A1C" w:rsidP="004B5A1C">
      <w:pPr>
        <w:spacing w:after="0"/>
        <w:rPr>
          <w:sz w:val="16"/>
        </w:rPr>
      </w:pPr>
      <w:r w:rsidRPr="00EC0C65">
        <w:rPr>
          <w:sz w:val="16"/>
        </w:rPr>
        <w:t xml:space="preserve">National law, whether on economic development, environmental protection, or Indigenous rights, provides the matter of governance within the framework of national sovereignty and exclusive rights. Take investment, for instance, which all Arctic states recognize as a key need for creating sustainable economies that respond to growing demand for Arctic resources. At the Center for Naval Analyses, we recently demonstrated how </w:t>
      </w:r>
      <w:r w:rsidRPr="00B20FF0">
        <w:rPr>
          <w:rStyle w:val="StyleUnderline"/>
        </w:rPr>
        <w:t>Canada, Norway, Russia, and the U</w:t>
      </w:r>
      <w:r w:rsidRPr="00EC0C65">
        <w:rPr>
          <w:sz w:val="16"/>
        </w:rPr>
        <w:t xml:space="preserve">nited </w:t>
      </w:r>
      <w:r w:rsidRPr="00B20FF0">
        <w:rPr>
          <w:rStyle w:val="StyleUnderline"/>
        </w:rPr>
        <w:t>S</w:t>
      </w:r>
      <w:r w:rsidRPr="00EC0C65">
        <w:rPr>
          <w:sz w:val="16"/>
        </w:rPr>
        <w:t xml:space="preserve">tates all </w:t>
      </w:r>
      <w:r w:rsidRPr="00B20FF0">
        <w:rPr>
          <w:rStyle w:val="StyleUnderline"/>
        </w:rPr>
        <w:t>use their own f</w:t>
      </w:r>
      <w:r w:rsidRPr="00EC0C65">
        <w:rPr>
          <w:sz w:val="16"/>
        </w:rPr>
        <w:t xml:space="preserve">oreign </w:t>
      </w:r>
      <w:r w:rsidRPr="00B20FF0">
        <w:rPr>
          <w:rStyle w:val="StyleUnderline"/>
        </w:rPr>
        <w:t>d</w:t>
      </w:r>
      <w:r w:rsidRPr="00EC0C65">
        <w:rPr>
          <w:sz w:val="16"/>
        </w:rPr>
        <w:t xml:space="preserve">irect </w:t>
      </w:r>
      <w:r w:rsidRPr="00B20FF0">
        <w:rPr>
          <w:rStyle w:val="StyleUnderline"/>
        </w:rPr>
        <w:t>i</w:t>
      </w:r>
      <w:r w:rsidRPr="00EC0C65">
        <w:rPr>
          <w:sz w:val="16"/>
        </w:rPr>
        <w:t xml:space="preserve">nvestment </w:t>
      </w:r>
      <w:r w:rsidRPr="00B20FF0">
        <w:rPr>
          <w:rStyle w:val="StyleUnderline"/>
        </w:rPr>
        <w:t>screening laws to scrutinize</w:t>
      </w:r>
      <w:r w:rsidRPr="00EC0C65">
        <w:rPr>
          <w:sz w:val="16"/>
        </w:rPr>
        <w:t xml:space="preserve"> and block </w:t>
      </w:r>
      <w:r w:rsidRPr="00B20FF0">
        <w:rPr>
          <w:rStyle w:val="StyleUnderline"/>
        </w:rPr>
        <w:t>investments from China</w:t>
      </w:r>
      <w:r w:rsidRPr="00EC0C65">
        <w:rPr>
          <w:sz w:val="16"/>
        </w:rPr>
        <w:t xml:space="preserve"> at odds with national security.</w:t>
      </w:r>
    </w:p>
    <w:p w14:paraId="66D40437" w14:textId="77777777" w:rsidR="004B5A1C" w:rsidRPr="00EC0C65" w:rsidRDefault="004B5A1C" w:rsidP="004B5A1C">
      <w:pPr>
        <w:spacing w:after="0"/>
        <w:rPr>
          <w:sz w:val="16"/>
        </w:rPr>
      </w:pPr>
      <w:r w:rsidRPr="00EC0C65">
        <w:rPr>
          <w:sz w:val="16"/>
        </w:rPr>
        <w:t xml:space="preserve">This is just </w:t>
      </w:r>
      <w:r w:rsidRPr="00B20FF0">
        <w:rPr>
          <w:rStyle w:val="StyleUnderline"/>
        </w:rPr>
        <w:t>one example of how</w:t>
      </w:r>
      <w:r w:rsidRPr="00EC0C65">
        <w:rPr>
          <w:sz w:val="16"/>
        </w:rPr>
        <w:t xml:space="preserve">, even at its height, </w:t>
      </w:r>
      <w:r w:rsidRPr="003E3494">
        <w:rPr>
          <w:rStyle w:val="StyleUnderline"/>
          <w:highlight w:val="cyan"/>
        </w:rPr>
        <w:t>the A</w:t>
      </w:r>
      <w:r w:rsidRPr="00EC0C65">
        <w:rPr>
          <w:sz w:val="16"/>
        </w:rPr>
        <w:t xml:space="preserve">rctic </w:t>
      </w:r>
      <w:r w:rsidRPr="003E3494">
        <w:rPr>
          <w:rStyle w:val="StyleUnderline"/>
          <w:highlight w:val="cyan"/>
        </w:rPr>
        <w:t>C</w:t>
      </w:r>
      <w:r w:rsidRPr="00EC0C65">
        <w:rPr>
          <w:sz w:val="16"/>
        </w:rPr>
        <w:t xml:space="preserve">ouncil </w:t>
      </w:r>
      <w:r w:rsidRPr="003E3494">
        <w:rPr>
          <w:rStyle w:val="StyleUnderline"/>
          <w:highlight w:val="cyan"/>
        </w:rPr>
        <w:t>was no E</w:t>
      </w:r>
      <w:r w:rsidRPr="00EC0C65">
        <w:rPr>
          <w:sz w:val="16"/>
        </w:rPr>
        <w:t xml:space="preserve">uropean </w:t>
      </w:r>
      <w:r w:rsidRPr="003E3494">
        <w:rPr>
          <w:rStyle w:val="StyleUnderline"/>
          <w:highlight w:val="cyan"/>
        </w:rPr>
        <w:t>U</w:t>
      </w:r>
      <w:r w:rsidRPr="00EC0C65">
        <w:rPr>
          <w:sz w:val="16"/>
        </w:rPr>
        <w:t>nion; states remained fully in control of what happened in their own Arctic lands and waters. For that exact reason, the Arctic Council was never going to prevent Russia from bringing on board new actors like BRICS states and investors to replace fleeing Western firms.</w:t>
      </w:r>
    </w:p>
    <w:p w14:paraId="6EB2B09B" w14:textId="77777777" w:rsidR="004B5A1C" w:rsidRPr="00EC0C65" w:rsidRDefault="004B5A1C" w:rsidP="004B5A1C">
      <w:pPr>
        <w:spacing w:after="0"/>
        <w:rPr>
          <w:sz w:val="16"/>
        </w:rPr>
      </w:pPr>
      <w:r w:rsidRPr="00EC0C65">
        <w:rPr>
          <w:sz w:val="16"/>
        </w:rPr>
        <w:t xml:space="preserve">Haavisto also worries that the Arctic will be left without a “common goal for climate change.” Here he is half right. The Arctic Council plays a significant role facilitating scientific cooperation, and losing access to Russian data is a major blow to understanding how the climate crisis is unfolding in the Arctic. But already </w:t>
      </w:r>
      <w:r w:rsidRPr="003E3494">
        <w:rPr>
          <w:rStyle w:val="StyleUnderline"/>
          <w:highlight w:val="cyan"/>
        </w:rPr>
        <w:t>before</w:t>
      </w:r>
      <w:r w:rsidRPr="00B20FF0">
        <w:rPr>
          <w:rStyle w:val="StyleUnderline"/>
        </w:rPr>
        <w:t xml:space="preserve"> the </w:t>
      </w:r>
      <w:r w:rsidRPr="003E3494">
        <w:rPr>
          <w:rStyle w:val="StyleUnderline"/>
          <w:highlight w:val="cyan"/>
        </w:rPr>
        <w:t>freeze, Russia did not participate</w:t>
      </w:r>
      <w:r w:rsidRPr="00B20FF0">
        <w:rPr>
          <w:rStyle w:val="StyleUnderline"/>
        </w:rPr>
        <w:t xml:space="preserve"> in almost two-thirds of all Arctic Council projects</w:t>
      </w:r>
      <w:r w:rsidRPr="00301C98">
        <w:rPr>
          <w:rStyle w:val="StyleUnderline"/>
        </w:rPr>
        <w:t>, as the A7 demonstrated when they restarted these projects in mid-2022. Everything from environmental monitoring to economic development could work without Russia. The Arctic 7 has shown that they can continue most of the Arctic Council’s technical work without Russia.</w:t>
      </w:r>
      <w:r w:rsidRPr="00EC0C65">
        <w:rPr>
          <w:sz w:val="16"/>
        </w:rPr>
        <w:t xml:space="preserve"> For missing climate data, the Arctic 7 governments should explore options for facilitating scientist-to-scientist contacts until Moscow ends its war.</w:t>
      </w:r>
    </w:p>
    <w:p w14:paraId="582E2976" w14:textId="77777777" w:rsidR="004B5A1C" w:rsidRPr="00EC0C65" w:rsidRDefault="004B5A1C" w:rsidP="004B5A1C">
      <w:pPr>
        <w:spacing w:after="0"/>
        <w:rPr>
          <w:sz w:val="16"/>
        </w:rPr>
      </w:pPr>
      <w:r w:rsidRPr="00EC0C65">
        <w:rPr>
          <w:sz w:val="16"/>
        </w:rPr>
        <w:lastRenderedPageBreak/>
        <w:t>Arctic hands might lament the death of Arctic exceptionalism, but suspending participation in a Russia-chaired Arctic Council was a justified response to Russia’s invasion. The Arctic could not remain an exception to a rightful Western repudiation of cooperation with Russia as Russia ripped through the principles underpinning the council and the international law providing the foundation for peace in the Arctic.</w:t>
      </w:r>
    </w:p>
    <w:p w14:paraId="7DF97725" w14:textId="77777777" w:rsidR="004B5A1C" w:rsidRPr="00EC0C65" w:rsidRDefault="004B5A1C" w:rsidP="004B5A1C">
      <w:pPr>
        <w:spacing w:after="0"/>
        <w:rPr>
          <w:sz w:val="16"/>
        </w:rPr>
      </w:pPr>
      <w:r w:rsidRPr="00EC0C65">
        <w:rPr>
          <w:sz w:val="16"/>
        </w:rPr>
        <w:t xml:space="preserve">Norway took the chair of the Arctic Council in May and announced its ambition to reanimate the body in some form. To the extent the Arctic 7 can freeze Russia out of the Arctic Council while still starting or renewing projects among themselves under the Arctic Council banner, they should do so. But </w:t>
      </w:r>
      <w:r w:rsidRPr="003E3494">
        <w:rPr>
          <w:rStyle w:val="Emphasis"/>
          <w:highlight w:val="cyan"/>
        </w:rPr>
        <w:t>the Arctic 7 should remember that the Arctic Council’s coma or death does not invite disorder.</w:t>
      </w:r>
      <w:r w:rsidRPr="00301C98">
        <w:rPr>
          <w:rStyle w:val="Emphasis"/>
        </w:rPr>
        <w:t xml:space="preserve"> </w:t>
      </w:r>
      <w:r w:rsidRPr="00301C98">
        <w:rPr>
          <w:rStyle w:val="StyleUnderline"/>
        </w:rPr>
        <w:t>That would only come from a return to business as usual and Russia getting away with trying to redraw settled boundaries with force</w:t>
      </w:r>
      <w:r w:rsidRPr="00EC0C65">
        <w:rPr>
          <w:sz w:val="16"/>
        </w:rPr>
        <w:t>. Properly understanding the stakes and the council’s scope puts its importance in context—the Arctic 7 should not rush to revive the full Arctic Council while Russia continues its war in Ukraine.</w:t>
      </w:r>
    </w:p>
    <w:p w14:paraId="665CBA21" w14:textId="77777777" w:rsidR="004B5A1C" w:rsidRDefault="004B5A1C" w:rsidP="004B5A1C">
      <w:pPr>
        <w:pStyle w:val="Heading4"/>
      </w:pPr>
      <w:r>
        <w:t>The Arctic Council has minimal impact on Arctic governance – other agreements matter more</w:t>
      </w:r>
    </w:p>
    <w:p w14:paraId="0E5D6F37" w14:textId="77777777" w:rsidR="004B5A1C" w:rsidRDefault="004B5A1C" w:rsidP="004B5A1C">
      <w:r>
        <w:t xml:space="preserve">Andreas </w:t>
      </w:r>
      <w:r w:rsidRPr="008C3486">
        <w:rPr>
          <w:rStyle w:val="Style13ptBold"/>
        </w:rPr>
        <w:t>Østhagen,</w:t>
      </w:r>
      <w:r>
        <w:t xml:space="preserve"> 20</w:t>
      </w:r>
      <w:r w:rsidRPr="008C3486">
        <w:rPr>
          <w:rStyle w:val="Style13ptBold"/>
        </w:rPr>
        <w:t>23</w:t>
      </w:r>
      <w:r>
        <w:t xml:space="preserve"> - Senior Fellow at The Arctic Institute “Five Misconceptions in Arctic Security and Geopolitics” The Arctic Institute, 6/1, </w:t>
      </w:r>
      <w:hyperlink r:id="rId51" w:history="1">
        <w:r w:rsidRPr="005D631B">
          <w:rPr>
            <w:rStyle w:val="Hyperlink"/>
          </w:rPr>
          <w:t>https://www.thearcticinstitute.org/five-misconceptions-arctic-security-geopolitics/</w:t>
        </w:r>
      </w:hyperlink>
      <w:r>
        <w:t xml:space="preserve"> //DH</w:t>
      </w:r>
    </w:p>
    <w:p w14:paraId="318041AF" w14:textId="77777777" w:rsidR="004B5A1C" w:rsidRPr="00487DF2" w:rsidRDefault="004B5A1C" w:rsidP="004B5A1C">
      <w:pPr>
        <w:rPr>
          <w:rStyle w:val="StyleUnderline"/>
        </w:rPr>
      </w:pPr>
      <w:r w:rsidRPr="003C6D66">
        <w:rPr>
          <w:sz w:val="16"/>
        </w:rPr>
        <w:t xml:space="preserve">Cooperation with Russia has remained on single low-level issues for those countries that share a border or boundary with the country, namely, Finland, Norway and the </w:t>
      </w:r>
      <w:proofErr w:type="gramStart"/>
      <w:r w:rsidRPr="003C6D66">
        <w:rPr>
          <w:sz w:val="16"/>
        </w:rPr>
        <w:t>USA in particular</w:t>
      </w:r>
      <w:proofErr w:type="gramEnd"/>
      <w:r w:rsidRPr="003C6D66">
        <w:rPr>
          <w:sz w:val="16"/>
        </w:rPr>
        <w:t xml:space="preserve">. In addition, the Arctic Council has survived and will likely continue to do so. However, </w:t>
      </w:r>
      <w:r w:rsidRPr="00A23AC9">
        <w:rPr>
          <w:rStyle w:val="StyleUnderline"/>
          <w:highlight w:val="cyan"/>
        </w:rPr>
        <w:t>Arctic governance does not</w:t>
      </w:r>
      <w:r w:rsidRPr="00487DF2">
        <w:rPr>
          <w:rStyle w:val="StyleUnderline"/>
        </w:rPr>
        <w:t xml:space="preserve"> stand or </w:t>
      </w:r>
      <w:r w:rsidRPr="00A23AC9">
        <w:rPr>
          <w:rStyle w:val="StyleUnderline"/>
          <w:highlight w:val="cyan"/>
        </w:rPr>
        <w:t>fall within the Arctic Council.</w:t>
      </w:r>
    </w:p>
    <w:p w14:paraId="2064B2F7" w14:textId="77777777" w:rsidR="004B5A1C" w:rsidRPr="003C6D66" w:rsidRDefault="004B5A1C" w:rsidP="004B5A1C">
      <w:pPr>
        <w:rPr>
          <w:sz w:val="16"/>
        </w:rPr>
      </w:pPr>
      <w:r w:rsidRPr="003C6D66">
        <w:rPr>
          <w:sz w:val="16"/>
        </w:rPr>
        <w:t xml:space="preserve">Governance is a term used to describe how to deal with problems, in this instance in an Arctic context. </w:t>
      </w:r>
      <w:r w:rsidRPr="00A23AC9">
        <w:rPr>
          <w:rStyle w:val="StyleUnderline"/>
          <w:highlight w:val="cyan"/>
        </w:rPr>
        <w:t>Most governance structures are found at the national level,</w:t>
      </w:r>
      <w:r w:rsidRPr="00487DF2">
        <w:rPr>
          <w:rStyle w:val="StyleUnderline"/>
        </w:rPr>
        <w:t xml:space="preserve"> which</w:t>
      </w:r>
      <w:r w:rsidRPr="003C6D66">
        <w:rPr>
          <w:sz w:val="16"/>
        </w:rPr>
        <w:t xml:space="preserve"> at the end of the day </w:t>
      </w:r>
      <w:r w:rsidRPr="00487DF2">
        <w:rPr>
          <w:rStyle w:val="StyleUnderline"/>
        </w:rPr>
        <w:t>sets the rules</w:t>
      </w:r>
      <w:r w:rsidRPr="003C6D66">
        <w:rPr>
          <w:sz w:val="16"/>
        </w:rPr>
        <w:t xml:space="preserve"> and regulations </w:t>
      </w:r>
      <w:r w:rsidRPr="00487DF2">
        <w:rPr>
          <w:rStyle w:val="StyleUnderline"/>
        </w:rPr>
        <w:t>for what can be done in the various Arctic territories</w:t>
      </w:r>
      <w:r w:rsidRPr="003C6D66">
        <w:rPr>
          <w:sz w:val="16"/>
        </w:rPr>
        <w:t>. Some governance problems, such as the need for a moratorium on fisheries in the Central Arctic Ocean,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14:paraId="52325FC8" w14:textId="77777777" w:rsidR="004B5A1C" w:rsidRPr="003C6D66" w:rsidRDefault="004B5A1C" w:rsidP="004B5A1C">
      <w:pPr>
        <w:rPr>
          <w:sz w:val="16"/>
        </w:rPr>
      </w:pPr>
      <w:r w:rsidRPr="003C6D66">
        <w:rPr>
          <w:sz w:val="16"/>
        </w:rPr>
        <w:t xml:space="preserve">In this regard, </w:t>
      </w:r>
      <w:r w:rsidRPr="00A23AC9">
        <w:rPr>
          <w:rStyle w:val="StyleUnderline"/>
          <w:highlight w:val="cyan"/>
        </w:rPr>
        <w:t>the Arctic Council plays</w:t>
      </w:r>
      <w:r w:rsidRPr="003C6D66">
        <w:rPr>
          <w:sz w:val="16"/>
        </w:rPr>
        <w:t xml:space="preserve"> an important but essentially </w:t>
      </w:r>
      <w:r w:rsidRPr="00A23AC9">
        <w:rPr>
          <w:rStyle w:val="Emphasis"/>
          <w:highlight w:val="cyan"/>
        </w:rPr>
        <w:t>a minor role</w:t>
      </w:r>
      <w:r w:rsidRPr="003C6D66">
        <w:rPr>
          <w:sz w:val="16"/>
        </w:rPr>
        <w:t xml:space="preserve">. First and foremost, it provides scientific advice and reports through its different working groups, led by experts from the Arctic countries and the six indigenous representations (and some non-Arctic representatives too). Second, the Arctic Council and its ministerial meetings every </w:t>
      </w:r>
      <w:proofErr w:type="gramStart"/>
      <w:r w:rsidRPr="003C6D66">
        <w:rPr>
          <w:sz w:val="16"/>
        </w:rPr>
        <w:t>second year</w:t>
      </w:r>
      <w:proofErr w:type="gramEnd"/>
      <w:r w:rsidRPr="003C6D66">
        <w:rPr>
          <w:sz w:val="16"/>
        </w:rPr>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14:paraId="71916261" w14:textId="77777777" w:rsidR="004B5A1C" w:rsidRPr="003C6D66" w:rsidRDefault="004B5A1C" w:rsidP="004B5A1C">
      <w:pPr>
        <w:rPr>
          <w:sz w:val="16"/>
        </w:rPr>
      </w:pPr>
      <w:r w:rsidRPr="003C6D66">
        <w:rPr>
          <w:sz w:val="16"/>
        </w:rPr>
        <w:t>However</w:t>
      </w:r>
      <w:r w:rsidRPr="008C3486">
        <w:rPr>
          <w:rStyle w:val="StyleUnderline"/>
        </w:rPr>
        <w:t xml:space="preserve">, if one examines governance in the Arctic, </w:t>
      </w:r>
      <w:r w:rsidRPr="00A23AC9">
        <w:rPr>
          <w:rStyle w:val="StyleUnderline"/>
          <w:highlight w:val="cyan"/>
        </w:rPr>
        <w:t>institutions like the</w:t>
      </w:r>
      <w:r w:rsidRPr="008C3486">
        <w:rPr>
          <w:rStyle w:val="StyleUnderline"/>
        </w:rPr>
        <w:t xml:space="preserve"> UN </w:t>
      </w:r>
      <w:r w:rsidRPr="00A23AC9">
        <w:rPr>
          <w:rStyle w:val="StyleUnderline"/>
          <w:highlight w:val="cyan"/>
        </w:rPr>
        <w:t>Law of the Sea, the Polar Code, the EU, or</w:t>
      </w:r>
      <w:r w:rsidRPr="008C3486">
        <w:rPr>
          <w:rStyle w:val="StyleUnderline"/>
        </w:rPr>
        <w:t xml:space="preserve"> even </w:t>
      </w:r>
      <w:r w:rsidRPr="00A23AC9">
        <w:rPr>
          <w:rStyle w:val="StyleUnderline"/>
          <w:highlight w:val="cyan"/>
        </w:rPr>
        <w:t>bilateral agreements</w:t>
      </w:r>
      <w:r w:rsidRPr="008C3486">
        <w:rPr>
          <w:rStyle w:val="StyleUnderline"/>
        </w:rPr>
        <w:t xml:space="preserve"> between Arctic states </w:t>
      </w:r>
      <w:r w:rsidRPr="00A23AC9">
        <w:rPr>
          <w:rStyle w:val="StyleUnderline"/>
          <w:highlight w:val="cyan"/>
        </w:rPr>
        <w:t>on coast guard cooperation, fisheries management, and</w:t>
      </w:r>
      <w:r w:rsidRPr="003C6D66">
        <w:rPr>
          <w:sz w:val="16"/>
        </w:rPr>
        <w:t xml:space="preserve"> cultural and educational </w:t>
      </w:r>
      <w:r w:rsidRPr="00A23AC9">
        <w:rPr>
          <w:rStyle w:val="StyleUnderline"/>
          <w:highlight w:val="cyan"/>
        </w:rPr>
        <w:t>exchange</w:t>
      </w:r>
      <w:r w:rsidRPr="008C3486">
        <w:rPr>
          <w:rStyle w:val="StyleUnderline"/>
        </w:rPr>
        <w:t xml:space="preserve"> </w:t>
      </w:r>
      <w:r w:rsidRPr="003C6D66">
        <w:rPr>
          <w:sz w:val="16"/>
        </w:rPr>
        <w:t xml:space="preserve">and cooperation </w:t>
      </w:r>
      <w:r w:rsidRPr="00A23AC9">
        <w:rPr>
          <w:rStyle w:val="StyleUnderline"/>
          <w:highlight w:val="cyan"/>
        </w:rPr>
        <w:t xml:space="preserve">tend to be much more </w:t>
      </w:r>
      <w:r w:rsidRPr="00A23AC9">
        <w:rPr>
          <w:rStyle w:val="Emphasis"/>
          <w:highlight w:val="cyan"/>
        </w:rPr>
        <w:t>impactful</w:t>
      </w:r>
      <w:r w:rsidRPr="003C6D66">
        <w:rPr>
          <w:sz w:val="16"/>
          <w:highlight w:val="cyan"/>
        </w:rPr>
        <w:t xml:space="preserve"> </w:t>
      </w:r>
      <w:r w:rsidRPr="00A23AC9">
        <w:rPr>
          <w:rStyle w:val="StyleUnderline"/>
          <w:highlight w:val="cyan"/>
        </w:rPr>
        <w:t xml:space="preserve">and </w:t>
      </w:r>
      <w:r w:rsidRPr="00A23AC9">
        <w:rPr>
          <w:rStyle w:val="Emphasis"/>
          <w:highlight w:val="cyan"/>
        </w:rPr>
        <w:t>far-reaching</w:t>
      </w:r>
      <w:r w:rsidRPr="008C3486">
        <w:rPr>
          <w:rStyle w:val="StyleUnderline"/>
        </w:rPr>
        <w:t xml:space="preserve"> in terms of dealing with Arctic-specific problems.</w:t>
      </w:r>
      <w:r w:rsidRPr="003C6D66">
        <w:rPr>
          <w:sz w:val="16"/>
        </w:rPr>
        <w:t xml:space="preserve"> That does not mean the Arctic Council is irrelevant, just that it is one—albeit much talked about—piece in a larger Arctic governance puzzle.</w:t>
      </w:r>
    </w:p>
    <w:p w14:paraId="71782490" w14:textId="77777777" w:rsidR="004B5A1C" w:rsidRDefault="004B5A1C" w:rsidP="004B5A1C">
      <w:pPr>
        <w:pStyle w:val="Heading3"/>
      </w:pPr>
      <w:r>
        <w:lastRenderedPageBreak/>
        <w:t>Arctic Council Fails---1AR</w:t>
      </w:r>
    </w:p>
    <w:p w14:paraId="291F95C9" w14:textId="77777777" w:rsidR="004B5A1C" w:rsidRDefault="004B5A1C" w:rsidP="004B5A1C">
      <w:pPr>
        <w:pStyle w:val="Heading4"/>
      </w:pPr>
      <w:r>
        <w:t>The Arctic Council can’t enforce policies</w:t>
      </w:r>
    </w:p>
    <w:p w14:paraId="3BC20208" w14:textId="77777777" w:rsidR="004B5A1C" w:rsidRPr="003F4E03" w:rsidRDefault="004B5A1C" w:rsidP="004B5A1C">
      <w:r w:rsidRPr="003F4E03">
        <w:t xml:space="preserve">Zhaklin V. </w:t>
      </w:r>
      <w:r w:rsidRPr="003F4E03">
        <w:rPr>
          <w:rStyle w:val="Style13ptBold"/>
        </w:rPr>
        <w:t>Yaneva</w:t>
      </w:r>
      <w:r w:rsidRPr="003F4E03">
        <w:t>, 20</w:t>
      </w:r>
      <w:r w:rsidRPr="003F4E03">
        <w:rPr>
          <w:rStyle w:val="Style13ptBold"/>
        </w:rPr>
        <w:t>25</w:t>
      </w:r>
      <w:r w:rsidRPr="003F4E03">
        <w:t xml:space="preserve"> – </w:t>
      </w:r>
      <w:r>
        <w:t xml:space="preserve">PhD from the Complutense University of Madrid and this paper is loosely based on her doctoral thesis, related to the cooperation in the Arctic Region and mainly within the Arctic Council framework. She is currently employed in the Ministry of Foreign Affairs of the Republic of </w:t>
      </w:r>
      <w:proofErr w:type="spellStart"/>
      <w:proofErr w:type="gramStart"/>
      <w:r>
        <w:t>Bulgaria.</w:t>
      </w:r>
      <w:r w:rsidRPr="003F4E03">
        <w:t>“</w:t>
      </w:r>
      <w:proofErr w:type="gramEnd"/>
      <w:r w:rsidRPr="003F4E03">
        <w:t>THE</w:t>
      </w:r>
      <w:proofErr w:type="spellEnd"/>
      <w:r w:rsidRPr="003F4E03">
        <w:t xml:space="preserve"> ARCTIC COUNCIL Advocating for Cooperation in Times of Emerging Threats” in </w:t>
      </w:r>
      <w:r w:rsidRPr="003F4E03">
        <w:rPr>
          <w:u w:val="single"/>
        </w:rPr>
        <w:t>The Routledge Handbook of Arctic Governance</w:t>
      </w:r>
      <w:r w:rsidRPr="003F4E03">
        <w:t xml:space="preserve">, accessed via Taylor &amp; Francis </w:t>
      </w:r>
      <w:proofErr w:type="spellStart"/>
      <w:r w:rsidRPr="003F4E03">
        <w:t>ebooks</w:t>
      </w:r>
      <w:proofErr w:type="spellEnd"/>
      <w:r w:rsidRPr="003F4E03">
        <w:t>, University of Michigan //DH</w:t>
      </w:r>
    </w:p>
    <w:p w14:paraId="1CD4C7B9" w14:textId="77777777" w:rsidR="004B5A1C" w:rsidRPr="003C6D66" w:rsidRDefault="004B5A1C" w:rsidP="004B5A1C">
      <w:pPr>
        <w:rPr>
          <w:b/>
          <w:bCs/>
          <w:sz w:val="16"/>
        </w:rPr>
      </w:pPr>
      <w:r w:rsidRPr="003C6D66">
        <w:rPr>
          <w:b/>
          <w:bCs/>
          <w:sz w:val="16"/>
        </w:rPr>
        <w:t>AC = Arctic Council</w:t>
      </w:r>
    </w:p>
    <w:p w14:paraId="29FEBD61" w14:textId="77777777" w:rsidR="004B5A1C" w:rsidRPr="002D41ED" w:rsidRDefault="004B5A1C" w:rsidP="004B5A1C">
      <w:r w:rsidRPr="003C6D66">
        <w:rPr>
          <w:sz w:val="16"/>
        </w:rPr>
        <w:t xml:space="preserve">In general terms, Arctic cooperation is characterized by an intrinsic interaction between hard law instruments, relating to the (in)direct application of binding international treaties in the Arctic space, and soft law mechanisms, based on the establishment— mainly through the scientific and political role of the AC—of new procedures that apply specifically to the region, but are not legally binding. The Council has become an important institution for formulating the Arctic agenda, issuing detailed guidelines that could be useful for national and international legislative proposals on the region. Thus, through its activity, </w:t>
      </w:r>
      <w:r w:rsidRPr="00777993">
        <w:rPr>
          <w:rStyle w:val="StyleUnderline"/>
        </w:rPr>
        <w:t xml:space="preserve">the Council “shapes the rules that will guide the </w:t>
      </w:r>
      <w:proofErr w:type="spellStart"/>
      <w:r w:rsidRPr="00777993">
        <w:rPr>
          <w:rStyle w:val="StyleUnderline"/>
        </w:rPr>
        <w:t>behaviour</w:t>
      </w:r>
      <w:proofErr w:type="spellEnd"/>
      <w:r w:rsidRPr="00777993">
        <w:rPr>
          <w:rStyle w:val="StyleUnderline"/>
        </w:rPr>
        <w:t xml:space="preserve"> of different actors</w:t>
      </w:r>
      <w:r w:rsidRPr="003C6D66">
        <w:rPr>
          <w:sz w:val="16"/>
        </w:rPr>
        <w:t xml:space="preserve">, even in the absence of hard power or the threat of legal repercussions” in case of non-compliance11. In that vein, we can affirm that the creation and existence of the Council illustrates the importance of soft power: </w:t>
      </w:r>
      <w:r w:rsidRPr="00777993">
        <w:rPr>
          <w:rStyle w:val="StyleUnderline"/>
        </w:rPr>
        <w:t>Although the AC does not have regulatory powers to compel its members to implement a particular obligation, cooperation has been increasing under the auspices</w:t>
      </w:r>
      <w:r w:rsidRPr="003C6D66">
        <w:rPr>
          <w:sz w:val="16"/>
        </w:rPr>
        <w:t xml:space="preserve"> and supervision of the circumpolar institution. In this line of thought, a frequently discussed problem is that </w:t>
      </w:r>
      <w:r w:rsidRPr="00C318D7">
        <w:rPr>
          <w:rStyle w:val="StyleUnderline"/>
          <w:highlight w:val="cyan"/>
        </w:rPr>
        <w:t>the AC</w:t>
      </w:r>
      <w:r w:rsidRPr="00777993">
        <w:rPr>
          <w:rStyle w:val="StyleUnderline"/>
        </w:rPr>
        <w:t xml:space="preserve"> remains a decision-shaping rather than a decision-making institution as it </w:t>
      </w:r>
      <w:r w:rsidRPr="00C318D7">
        <w:rPr>
          <w:rStyle w:val="Emphasis"/>
          <w:highlight w:val="cyan"/>
        </w:rPr>
        <w:t>lacks a mandate to</w:t>
      </w:r>
      <w:r w:rsidRPr="00777993">
        <w:rPr>
          <w:rStyle w:val="StyleUnderline"/>
        </w:rPr>
        <w:t xml:space="preserve"> formulate, implement, monitor </w:t>
      </w:r>
      <w:r w:rsidRPr="00C318D7">
        <w:rPr>
          <w:rStyle w:val="Emphasis"/>
        </w:rPr>
        <w:t xml:space="preserve">or </w:t>
      </w:r>
      <w:r w:rsidRPr="00C318D7">
        <w:rPr>
          <w:rStyle w:val="Emphasis"/>
          <w:highlight w:val="cyan"/>
        </w:rPr>
        <w:t>enforce any policies</w:t>
      </w:r>
      <w:r w:rsidRPr="00777993">
        <w:rPr>
          <w:rStyle w:val="StyleUnderline"/>
        </w:rPr>
        <w:t xml:space="preserve"> or regulations </w:t>
      </w:r>
      <w:r w:rsidRPr="00C318D7">
        <w:rPr>
          <w:rStyle w:val="StyleUnderline"/>
          <w:highlight w:val="cyan"/>
        </w:rPr>
        <w:t>upon its Member States</w:t>
      </w:r>
      <w:r w:rsidRPr="003C6D66">
        <w:rPr>
          <w:sz w:val="16"/>
        </w:rPr>
        <w:t>.</w:t>
      </w:r>
    </w:p>
    <w:p w14:paraId="2CB3FC6B" w14:textId="77777777" w:rsidR="004B5A1C" w:rsidRPr="0024030C" w:rsidRDefault="004B5A1C" w:rsidP="004B5A1C">
      <w:pPr>
        <w:rPr>
          <w:sz w:val="16"/>
        </w:rPr>
      </w:pPr>
    </w:p>
    <w:p w14:paraId="3B8C596E" w14:textId="77777777" w:rsidR="004B5A1C" w:rsidRPr="00E64CFF" w:rsidRDefault="004B5A1C" w:rsidP="004B5A1C">
      <w:pPr>
        <w:pStyle w:val="Heading3"/>
      </w:pPr>
      <w:r>
        <w:lastRenderedPageBreak/>
        <w:t>AT: Indigenous Solvency</w:t>
      </w:r>
    </w:p>
    <w:p w14:paraId="124F9D9E" w14:textId="77777777" w:rsidR="004B5A1C" w:rsidRDefault="004B5A1C" w:rsidP="004B5A1C">
      <w:pPr>
        <w:pStyle w:val="Heading4"/>
      </w:pPr>
      <w:r>
        <w:t xml:space="preserve">PPs do not have the funding to go to Arctic Council meetings </w:t>
      </w:r>
    </w:p>
    <w:p w14:paraId="135E62E9" w14:textId="77777777" w:rsidR="004B5A1C" w:rsidRPr="00610322" w:rsidRDefault="004B5A1C" w:rsidP="004B5A1C">
      <w:r>
        <w:t>Edward Alexander and Evan T. Bloom, July 27</w:t>
      </w:r>
      <w:r w:rsidRPr="00610322">
        <w:rPr>
          <w:vertAlign w:val="superscript"/>
        </w:rPr>
        <w:t>th</w:t>
      </w:r>
      <w:proofErr w:type="gramStart"/>
      <w:r>
        <w:t xml:space="preserve"> 2023</w:t>
      </w:r>
      <w:proofErr w:type="gramEnd"/>
      <w:r>
        <w:t xml:space="preserve">, [Edward Alexander is a Co-Chair and the Head of Delegation for Gwich’in Council International which represents the Gwich’in of Alaska, the Yukon Territory, and the Northwest Territory on international affairs, primarily at the Arctic Council.  Evan T. Bloom is a Senior Fellow at the Polar Institute of the Wilson Center, and a former senior diplomat at the U.S. Department of State who worked on Arctic affairs.  Together, the authors contribute to the Study of Environmental Arctic Change (SEARCH), a National Science Foundation-funded research collaboration bringing together Indigenous Knowledge, science, and policy.] Wilson Center, "No. 21 | The Arctic Council and the Crucial Partnership Between Indigenous Peoples and States in the Arctic,", </w:t>
      </w:r>
      <w:hyperlink r:id="rId52" w:history="1">
        <w:r w:rsidRPr="00C5167F">
          <w:rPr>
            <w:rStyle w:val="Hyperlink"/>
          </w:rPr>
          <w:t>https://www.wilsoncenter.org/blog-post/no-21-arctic-council-and-crucial-partnership-between-indigenous-peoples-and-states-arctic</w:t>
        </w:r>
      </w:hyperlink>
      <w:r>
        <w:t xml:space="preserve"> [</w:t>
      </w:r>
      <w:proofErr w:type="spellStart"/>
      <w:r>
        <w:t>maanyata</w:t>
      </w:r>
      <w:proofErr w:type="spellEnd"/>
      <w:r>
        <w:t xml:space="preserve">] </w:t>
      </w:r>
    </w:p>
    <w:p w14:paraId="27053413" w14:textId="77777777" w:rsidR="004B5A1C" w:rsidRDefault="004B5A1C" w:rsidP="004B5A1C">
      <w:pPr>
        <w:rPr>
          <w:rStyle w:val="StyleUnderline"/>
        </w:rPr>
      </w:pPr>
      <w:r w:rsidRPr="00A672E2">
        <w:rPr>
          <w:sz w:val="16"/>
        </w:rPr>
        <w:t xml:space="preserve">The </w:t>
      </w:r>
      <w:r w:rsidRPr="009A6231">
        <w:rPr>
          <w:rStyle w:val="StyleUnderline"/>
          <w:highlight w:val="cyan"/>
        </w:rPr>
        <w:t>Permanent Participants</w:t>
      </w:r>
      <w:r w:rsidRPr="009A6231">
        <w:rPr>
          <w:rStyle w:val="StyleUnderline"/>
        </w:rPr>
        <w:t xml:space="preserve"> will always be </w:t>
      </w:r>
      <w:r w:rsidRPr="009A6231">
        <w:rPr>
          <w:rStyle w:val="StyleUnderline"/>
          <w:highlight w:val="cyan"/>
        </w:rPr>
        <w:t>less-well funded than</w:t>
      </w:r>
      <w:r w:rsidRPr="009A6231">
        <w:rPr>
          <w:rStyle w:val="StyleUnderline"/>
        </w:rPr>
        <w:t xml:space="preserve"> the </w:t>
      </w:r>
      <w:r w:rsidRPr="009A6231">
        <w:rPr>
          <w:rStyle w:val="StyleUnderline"/>
          <w:highlight w:val="cyan"/>
        </w:rPr>
        <w:t>officials and experts</w:t>
      </w:r>
      <w:r w:rsidRPr="009A6231">
        <w:rPr>
          <w:rStyle w:val="StyleUnderline"/>
        </w:rPr>
        <w:t xml:space="preserve"> </w:t>
      </w:r>
      <w:r w:rsidRPr="009A6231">
        <w:rPr>
          <w:rStyle w:val="StyleUnderline"/>
          <w:highlight w:val="cyan"/>
        </w:rPr>
        <w:t>who governments</w:t>
      </w:r>
      <w:r w:rsidRPr="009A6231">
        <w:rPr>
          <w:rStyle w:val="StyleUnderline"/>
        </w:rPr>
        <w:t xml:space="preserve"> </w:t>
      </w:r>
      <w:r w:rsidRPr="009A6231">
        <w:rPr>
          <w:rStyle w:val="StyleUnderline"/>
          <w:highlight w:val="cyan"/>
        </w:rPr>
        <w:t xml:space="preserve">send </w:t>
      </w:r>
      <w:r w:rsidRPr="009A6231">
        <w:rPr>
          <w:rStyle w:val="StyleUnderline"/>
        </w:rPr>
        <w:t>to Council activities</w:t>
      </w:r>
      <w:r w:rsidRPr="00A672E2">
        <w:rPr>
          <w:sz w:val="16"/>
        </w:rPr>
        <w:t xml:space="preserve">, but more can be done to ensure that funding for their participation is adequate and assured. </w:t>
      </w:r>
      <w:r w:rsidRPr="009A6231">
        <w:rPr>
          <w:rStyle w:val="StyleUnderline"/>
        </w:rPr>
        <w:t xml:space="preserve">Many </w:t>
      </w:r>
      <w:r w:rsidRPr="009A6231">
        <w:rPr>
          <w:rStyle w:val="StyleUnderline"/>
          <w:highlight w:val="cyan"/>
        </w:rPr>
        <w:t>Indigenous delegates are</w:t>
      </w:r>
      <w:r w:rsidRPr="009A6231">
        <w:rPr>
          <w:rStyle w:val="StyleUnderline"/>
        </w:rPr>
        <w:t xml:space="preserve"> in effect </w:t>
      </w:r>
      <w:r w:rsidRPr="009A6231">
        <w:rPr>
          <w:rStyle w:val="StyleUnderline"/>
          <w:highlight w:val="cyan"/>
        </w:rPr>
        <w:t>volunteers</w:t>
      </w:r>
      <w:r w:rsidRPr="00A672E2">
        <w:rPr>
          <w:sz w:val="16"/>
        </w:rPr>
        <w:t xml:space="preserve">, </w:t>
      </w:r>
      <w:r w:rsidRPr="009A6231">
        <w:rPr>
          <w:rStyle w:val="StyleUnderline"/>
        </w:rPr>
        <w:t>not paid bureaucrats</w:t>
      </w:r>
      <w:r w:rsidRPr="00A672E2">
        <w:rPr>
          <w:sz w:val="16"/>
        </w:rPr>
        <w:t xml:space="preserve"> like the government officials.  </w:t>
      </w:r>
      <w:r w:rsidRPr="009A6231">
        <w:rPr>
          <w:rStyle w:val="StyleUnderline"/>
        </w:rPr>
        <w:t xml:space="preserve">Some </w:t>
      </w:r>
      <w:r w:rsidRPr="009A6231">
        <w:rPr>
          <w:rStyle w:val="StyleUnderline"/>
          <w:highlight w:val="cyan"/>
        </w:rPr>
        <w:t>have funding to travel</w:t>
      </w:r>
      <w:r w:rsidRPr="009A6231">
        <w:rPr>
          <w:rStyle w:val="StyleUnderline"/>
        </w:rPr>
        <w:t xml:space="preserve"> </w:t>
      </w:r>
      <w:r w:rsidRPr="009A6231">
        <w:rPr>
          <w:rStyle w:val="StyleUnderline"/>
          <w:highlight w:val="cyan"/>
        </w:rPr>
        <w:t>only to</w:t>
      </w:r>
      <w:r w:rsidRPr="009A6231">
        <w:rPr>
          <w:rStyle w:val="StyleUnderline"/>
        </w:rPr>
        <w:t xml:space="preserve"> </w:t>
      </w:r>
      <w:r w:rsidRPr="009A6231">
        <w:rPr>
          <w:rStyle w:val="StyleUnderline"/>
          <w:highlight w:val="cyan"/>
        </w:rPr>
        <w:t>a few</w:t>
      </w:r>
      <w:r w:rsidRPr="009A6231">
        <w:rPr>
          <w:rStyle w:val="StyleUnderline"/>
        </w:rPr>
        <w:t xml:space="preserve"> key </w:t>
      </w:r>
      <w:r w:rsidRPr="009A6231">
        <w:rPr>
          <w:rStyle w:val="StyleUnderline"/>
          <w:highlight w:val="cyan"/>
        </w:rPr>
        <w:t>meetings</w:t>
      </w:r>
      <w:r w:rsidRPr="00A672E2">
        <w:rPr>
          <w:sz w:val="16"/>
        </w:rPr>
        <w:t xml:space="preserve">, like those of the ministers, Senior Arctic Officials or the Sustainable Development Working Group.  </w:t>
      </w:r>
      <w:r w:rsidRPr="00A672E2">
        <w:rPr>
          <w:rStyle w:val="StyleUnderline"/>
          <w:highlight w:val="cyan"/>
        </w:rPr>
        <w:t xml:space="preserve">Funding is needed </w:t>
      </w:r>
      <w:r w:rsidRPr="00A672E2">
        <w:rPr>
          <w:rStyle w:val="StyleUnderline"/>
        </w:rPr>
        <w:t>not</w:t>
      </w:r>
      <w:r w:rsidRPr="009A6231">
        <w:rPr>
          <w:rStyle w:val="StyleUnderline"/>
        </w:rPr>
        <w:t xml:space="preserve"> only for individual groups, but also </w:t>
      </w:r>
      <w:r w:rsidRPr="00A672E2">
        <w:rPr>
          <w:rStyle w:val="StyleUnderline"/>
          <w:highlight w:val="cyan"/>
        </w:rPr>
        <w:t>for</w:t>
      </w:r>
      <w:r w:rsidRPr="009A6231">
        <w:rPr>
          <w:rStyle w:val="StyleUnderline"/>
        </w:rPr>
        <w:t xml:space="preserve"> the </w:t>
      </w:r>
      <w:r w:rsidRPr="00A672E2">
        <w:rPr>
          <w:rStyle w:val="StyleUnderline"/>
          <w:highlight w:val="cyan"/>
        </w:rPr>
        <w:t>Indigenous Peoples Secretariat</w:t>
      </w:r>
      <w:r w:rsidRPr="009A6231">
        <w:rPr>
          <w:rStyle w:val="StyleUnderline"/>
        </w:rPr>
        <w:t xml:space="preserve">.  Currently </w:t>
      </w:r>
      <w:r w:rsidRPr="00A672E2">
        <w:rPr>
          <w:rStyle w:val="StyleUnderline"/>
          <w:highlight w:val="cyan"/>
        </w:rPr>
        <w:t>only two member states fund the IPS</w:t>
      </w:r>
      <w:r w:rsidRPr="00A672E2">
        <w:rPr>
          <w:sz w:val="16"/>
          <w:highlight w:val="cyan"/>
        </w:rPr>
        <w:t>,</w:t>
      </w:r>
      <w:r w:rsidRPr="00A672E2">
        <w:rPr>
          <w:sz w:val="16"/>
        </w:rPr>
        <w:t xml:space="preserve"> </w:t>
      </w:r>
      <w:r w:rsidRPr="009A6231">
        <w:rPr>
          <w:rStyle w:val="StyleUnderline"/>
        </w:rPr>
        <w:t xml:space="preserve">and </w:t>
      </w:r>
      <w:r w:rsidRPr="00A672E2">
        <w:rPr>
          <w:rStyle w:val="StyleUnderline"/>
          <w:highlight w:val="cyan"/>
        </w:rPr>
        <w:t>state contributions</w:t>
      </w:r>
      <w:r w:rsidRPr="009A6231">
        <w:rPr>
          <w:rStyle w:val="StyleUnderline"/>
        </w:rPr>
        <w:t xml:space="preserve"> to Indigenous Peoples organizations often </w:t>
      </w:r>
      <w:r w:rsidRPr="00A672E2">
        <w:rPr>
          <w:rStyle w:val="StyleUnderline"/>
          <w:highlight w:val="cyan"/>
        </w:rPr>
        <w:t>don’t reflect the value</w:t>
      </w:r>
      <w:r w:rsidRPr="009A6231">
        <w:rPr>
          <w:rStyle w:val="StyleUnderline"/>
        </w:rPr>
        <w:t xml:space="preserve"> that </w:t>
      </w:r>
      <w:r w:rsidRPr="00A672E2">
        <w:rPr>
          <w:rStyle w:val="StyleUnderline"/>
          <w:highlight w:val="cyan"/>
        </w:rPr>
        <w:t>they bring to the table</w:t>
      </w:r>
      <w:r w:rsidRPr="009A6231">
        <w:rPr>
          <w:rStyle w:val="StyleUnderline"/>
        </w:rPr>
        <w:t>.</w:t>
      </w:r>
    </w:p>
    <w:p w14:paraId="19466B0B" w14:textId="77777777" w:rsidR="004B5A1C" w:rsidRPr="004B5A1C" w:rsidRDefault="004B5A1C" w:rsidP="004B5A1C">
      <w:pPr>
        <w:rPr>
          <w:lang w:val="en-CA"/>
        </w:rPr>
      </w:pPr>
    </w:p>
    <w:sectPr w:rsidR="004B5A1C" w:rsidRPr="004B5A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Lucida Grande">
    <w:altName w:val="Segoe UI"/>
    <w:panose1 w:val="020B0600040502020204"/>
    <w:charset w:val="00"/>
    <w:family w:val="swiss"/>
    <w:pitch w:val="variable"/>
    <w:sig w:usb0="E1000AEF" w:usb1="5000A1FF" w:usb2="00000000" w:usb3="00000000" w:csb0="000001B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DM Sans">
    <w:panose1 w:val="00000000000000000000"/>
    <w:charset w:val="4D"/>
    <w:family w:val="auto"/>
    <w:pitch w:val="variable"/>
    <w:sig w:usb0="8000002F" w:usb1="5000205B" w:usb2="00000000" w:usb3="00000000" w:csb0="00000093"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14FC2"/>
    <w:multiLevelType w:val="hybridMultilevel"/>
    <w:tmpl w:val="3BC0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E30471D"/>
    <w:multiLevelType w:val="hybridMultilevel"/>
    <w:tmpl w:val="F2901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81965195">
    <w:abstractNumId w:val="15"/>
  </w:num>
  <w:num w:numId="16" w16cid:durableId="17596429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510061712"/>
  </w:docVars>
  <w:rsids>
    <w:rsidRoot w:val="009F2D9E"/>
    <w:rsid w:val="0000160B"/>
    <w:rsid w:val="00050FA5"/>
    <w:rsid w:val="000519DF"/>
    <w:rsid w:val="00055C82"/>
    <w:rsid w:val="00071F4A"/>
    <w:rsid w:val="000741A6"/>
    <w:rsid w:val="0008155F"/>
    <w:rsid w:val="000B5E2E"/>
    <w:rsid w:val="000C67DC"/>
    <w:rsid w:val="00114580"/>
    <w:rsid w:val="00142080"/>
    <w:rsid w:val="00157DDE"/>
    <w:rsid w:val="00167C97"/>
    <w:rsid w:val="0018696E"/>
    <w:rsid w:val="001930B5"/>
    <w:rsid w:val="001C30C0"/>
    <w:rsid w:val="001E7DC0"/>
    <w:rsid w:val="00203D97"/>
    <w:rsid w:val="00244E17"/>
    <w:rsid w:val="00281330"/>
    <w:rsid w:val="002965D8"/>
    <w:rsid w:val="002A7BDE"/>
    <w:rsid w:val="002A7FD4"/>
    <w:rsid w:val="002F0240"/>
    <w:rsid w:val="002F1CEE"/>
    <w:rsid w:val="00322BE9"/>
    <w:rsid w:val="00330E09"/>
    <w:rsid w:val="00383DC3"/>
    <w:rsid w:val="003A2B79"/>
    <w:rsid w:val="003F2253"/>
    <w:rsid w:val="00441C48"/>
    <w:rsid w:val="004A04B6"/>
    <w:rsid w:val="004A1387"/>
    <w:rsid w:val="004A6C08"/>
    <w:rsid w:val="004B5A1C"/>
    <w:rsid w:val="004F24FA"/>
    <w:rsid w:val="004F3276"/>
    <w:rsid w:val="005F4835"/>
    <w:rsid w:val="005F7D15"/>
    <w:rsid w:val="00612E21"/>
    <w:rsid w:val="00622A20"/>
    <w:rsid w:val="006548E0"/>
    <w:rsid w:val="00665134"/>
    <w:rsid w:val="006802B6"/>
    <w:rsid w:val="006A4631"/>
    <w:rsid w:val="006C7EFA"/>
    <w:rsid w:val="007270F2"/>
    <w:rsid w:val="007B3C1B"/>
    <w:rsid w:val="007D60E0"/>
    <w:rsid w:val="0080117E"/>
    <w:rsid w:val="008118FD"/>
    <w:rsid w:val="00874ED5"/>
    <w:rsid w:val="00893C3D"/>
    <w:rsid w:val="008A416A"/>
    <w:rsid w:val="008B03B4"/>
    <w:rsid w:val="008E3206"/>
    <w:rsid w:val="0091782D"/>
    <w:rsid w:val="009346EB"/>
    <w:rsid w:val="00967B84"/>
    <w:rsid w:val="009708AD"/>
    <w:rsid w:val="00986131"/>
    <w:rsid w:val="009D6294"/>
    <w:rsid w:val="009E5E7B"/>
    <w:rsid w:val="009F2D9E"/>
    <w:rsid w:val="00A0659E"/>
    <w:rsid w:val="00A853AA"/>
    <w:rsid w:val="00A94D68"/>
    <w:rsid w:val="00AA4817"/>
    <w:rsid w:val="00AB191D"/>
    <w:rsid w:val="00AD032B"/>
    <w:rsid w:val="00B36584"/>
    <w:rsid w:val="00B575BE"/>
    <w:rsid w:val="00B61240"/>
    <w:rsid w:val="00B833A5"/>
    <w:rsid w:val="00B95F70"/>
    <w:rsid w:val="00BB77C6"/>
    <w:rsid w:val="00BC49BA"/>
    <w:rsid w:val="00BD08EE"/>
    <w:rsid w:val="00BE690E"/>
    <w:rsid w:val="00C006E9"/>
    <w:rsid w:val="00C06975"/>
    <w:rsid w:val="00C24565"/>
    <w:rsid w:val="00C40070"/>
    <w:rsid w:val="00C40129"/>
    <w:rsid w:val="00C50783"/>
    <w:rsid w:val="00C61666"/>
    <w:rsid w:val="00C82EB8"/>
    <w:rsid w:val="00D06B8F"/>
    <w:rsid w:val="00D42342"/>
    <w:rsid w:val="00DF4C69"/>
    <w:rsid w:val="00E17D4A"/>
    <w:rsid w:val="00E26F9B"/>
    <w:rsid w:val="00E47F89"/>
    <w:rsid w:val="00E667E5"/>
    <w:rsid w:val="00E9696A"/>
    <w:rsid w:val="00EB1523"/>
    <w:rsid w:val="00ED3683"/>
    <w:rsid w:val="00ED38D7"/>
    <w:rsid w:val="00EE6F8D"/>
    <w:rsid w:val="00F35ED3"/>
    <w:rsid w:val="00F47FD8"/>
    <w:rsid w:val="00F57D02"/>
    <w:rsid w:val="00FC2CFA"/>
    <w:rsid w:val="00FE6EF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CCE79AC"/>
  <w15:chartTrackingRefBased/>
  <w15:docId w15:val="{4F7F941E-25B4-9C4F-9366-9B600C9A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1523"/>
    <w:pPr>
      <w:spacing w:after="160" w:line="259" w:lineRule="auto"/>
    </w:pPr>
    <w:rPr>
      <w:rFonts w:ascii="Calibri" w:eastAsiaTheme="minorHAnsi" w:hAnsi="Calibri" w:cs="Calibri"/>
      <w:kern w:val="0"/>
      <w:sz w:val="22"/>
      <w:szCs w:val="22"/>
      <w:lang w:val="en-US" w:eastAsia="en-US"/>
      <w14:ligatures w14:val="none"/>
    </w:rPr>
  </w:style>
  <w:style w:type="paragraph" w:styleId="Heading1">
    <w:name w:val="heading 1"/>
    <w:aliases w:val="Pocket"/>
    <w:basedOn w:val="Normal"/>
    <w:next w:val="Normal"/>
    <w:link w:val="Heading1Char"/>
    <w:qFormat/>
    <w:rsid w:val="00EB15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15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EB15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EB15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15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F2D9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2D9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2D9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2D9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EB15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1523"/>
  </w:style>
  <w:style w:type="character" w:customStyle="1" w:styleId="Heading1Char">
    <w:name w:val="Heading 1 Char"/>
    <w:aliases w:val="Pocket Char"/>
    <w:basedOn w:val="DefaultParagraphFont"/>
    <w:link w:val="Heading1"/>
    <w:rsid w:val="00EB1523"/>
    <w:rPr>
      <w:rFonts w:ascii="Calibri" w:eastAsiaTheme="majorEastAsia" w:hAnsi="Calibri" w:cstheme="majorBidi"/>
      <w:b/>
      <w:kern w:val="0"/>
      <w:sz w:val="52"/>
      <w:szCs w:val="32"/>
      <w:lang w:val="en-US" w:eastAsia="en-US"/>
      <w14:ligatures w14:val="none"/>
    </w:rPr>
  </w:style>
  <w:style w:type="character" w:customStyle="1" w:styleId="Heading2Char">
    <w:name w:val="Heading 2 Char"/>
    <w:aliases w:val="Hat Char"/>
    <w:basedOn w:val="DefaultParagraphFont"/>
    <w:link w:val="Heading2"/>
    <w:uiPriority w:val="1"/>
    <w:rsid w:val="00EB1523"/>
    <w:rPr>
      <w:rFonts w:ascii="Calibri" w:eastAsiaTheme="majorEastAsia" w:hAnsi="Calibri" w:cstheme="majorBidi"/>
      <w:b/>
      <w:kern w:val="0"/>
      <w:sz w:val="44"/>
      <w:szCs w:val="26"/>
      <w:u w:val="double"/>
      <w:lang w:val="en-US" w:eastAsia="en-US"/>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EB1523"/>
    <w:rPr>
      <w:rFonts w:ascii="Calibri" w:eastAsiaTheme="majorEastAsia" w:hAnsi="Calibri" w:cstheme="majorBidi"/>
      <w:b/>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B1523"/>
    <w:rPr>
      <w:rFonts w:ascii="Calibri" w:eastAsiaTheme="majorEastAsia" w:hAnsi="Calibri" w:cstheme="majorBidi"/>
      <w:b/>
      <w:iCs/>
      <w:kern w:val="0"/>
      <w:sz w:val="26"/>
      <w:szCs w:val="22"/>
      <w:lang w:val="en-US" w:eastAsia="en-US"/>
      <w14:ligatures w14:val="none"/>
    </w:rPr>
  </w:style>
  <w:style w:type="character" w:customStyle="1" w:styleId="Heading5Char">
    <w:name w:val="Heading 5 Char"/>
    <w:basedOn w:val="DefaultParagraphFont"/>
    <w:link w:val="Heading5"/>
    <w:uiPriority w:val="9"/>
    <w:semiHidden/>
    <w:rsid w:val="00EB1523"/>
    <w:rPr>
      <w:rFonts w:asciiTheme="majorHAnsi" w:eastAsiaTheme="majorEastAsia" w:hAnsiTheme="majorHAnsi" w:cstheme="majorBidi"/>
      <w:color w:val="0F4761" w:themeColor="accent1" w:themeShade="BF"/>
      <w:kern w:val="0"/>
      <w:sz w:val="22"/>
      <w:szCs w:val="22"/>
      <w:lang w:val="en-US" w:eastAsia="en-US"/>
      <w14:ligatures w14:val="none"/>
    </w:rPr>
  </w:style>
  <w:style w:type="character" w:customStyle="1" w:styleId="Heading6Char">
    <w:name w:val="Heading 6 Char"/>
    <w:basedOn w:val="DefaultParagraphFont"/>
    <w:link w:val="Heading6"/>
    <w:uiPriority w:val="9"/>
    <w:semiHidden/>
    <w:rsid w:val="009F2D9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F2D9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F2D9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F2D9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F2D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D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D9E"/>
    <w:pPr>
      <w:spacing w:before="160"/>
      <w:jc w:val="center"/>
    </w:pPr>
    <w:rPr>
      <w:i/>
      <w:iCs/>
      <w:color w:val="404040" w:themeColor="text1" w:themeTint="BF"/>
    </w:rPr>
  </w:style>
  <w:style w:type="character" w:customStyle="1" w:styleId="QuoteChar">
    <w:name w:val="Quote Char"/>
    <w:basedOn w:val="DefaultParagraphFont"/>
    <w:link w:val="Quote"/>
    <w:uiPriority w:val="29"/>
    <w:rsid w:val="009F2D9E"/>
    <w:rPr>
      <w:rFonts w:ascii="Calibri" w:hAnsi="Calibri" w:cs="Calibri"/>
      <w:i/>
      <w:iCs/>
      <w:color w:val="404040" w:themeColor="text1" w:themeTint="BF"/>
      <w:sz w:val="22"/>
    </w:rPr>
  </w:style>
  <w:style w:type="paragraph" w:styleId="ListParagraph">
    <w:name w:val="List Paragraph"/>
    <w:aliases w:val="6 font,List Paragraph1,List Paragraph2"/>
    <w:basedOn w:val="Normal"/>
    <w:uiPriority w:val="34"/>
    <w:qFormat/>
    <w:rsid w:val="009F2D9E"/>
    <w:pPr>
      <w:ind w:left="720"/>
      <w:contextualSpacing/>
    </w:pPr>
  </w:style>
  <w:style w:type="character" w:styleId="IntenseEmphasis">
    <w:name w:val="Intense Emphasis"/>
    <w:basedOn w:val="DefaultParagraphFont"/>
    <w:uiPriority w:val="6"/>
    <w:qFormat/>
    <w:rsid w:val="009F2D9E"/>
    <w:rPr>
      <w:i/>
      <w:iCs/>
      <w:color w:val="0F4761" w:themeColor="accent1" w:themeShade="BF"/>
    </w:rPr>
  </w:style>
  <w:style w:type="paragraph" w:styleId="IntenseQuote">
    <w:name w:val="Intense Quote"/>
    <w:basedOn w:val="Normal"/>
    <w:next w:val="Normal"/>
    <w:link w:val="IntenseQuoteChar"/>
    <w:uiPriority w:val="30"/>
    <w:qFormat/>
    <w:rsid w:val="009F2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D9E"/>
    <w:rPr>
      <w:rFonts w:ascii="Calibri" w:hAnsi="Calibri" w:cs="Calibri"/>
      <w:i/>
      <w:iCs/>
      <w:color w:val="0F4761" w:themeColor="accent1" w:themeShade="BF"/>
      <w:sz w:val="22"/>
    </w:rPr>
  </w:style>
  <w:style w:type="character" w:styleId="IntenseReference">
    <w:name w:val="Intense Reference"/>
    <w:basedOn w:val="DefaultParagraphFont"/>
    <w:uiPriority w:val="32"/>
    <w:qFormat/>
    <w:rsid w:val="009F2D9E"/>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EB152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B152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B152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Intense Emphasis111,cite,8"/>
    <w:basedOn w:val="DefaultParagraphFont"/>
    <w:uiPriority w:val="7"/>
    <w:qFormat/>
    <w:rsid w:val="00EB1523"/>
    <w:rPr>
      <w:b w:val="0"/>
      <w:sz w:val="22"/>
      <w:u w:val="single"/>
    </w:rPr>
  </w:style>
  <w:style w:type="character" w:styleId="Strong">
    <w:name w:val="Strong"/>
    <w:basedOn w:val="DefaultParagraphFont"/>
    <w:uiPriority w:val="22"/>
    <w:qFormat/>
    <w:rsid w:val="00EB1523"/>
    <w:rPr>
      <w:b/>
      <w:bCs/>
    </w:rPr>
  </w:style>
  <w:style w:type="character" w:styleId="BookTitle">
    <w:name w:val="Book Title"/>
    <w:basedOn w:val="DefaultParagraphFont"/>
    <w:uiPriority w:val="33"/>
    <w:qFormat/>
    <w:rsid w:val="00EB1523"/>
    <w:rPr>
      <w:b/>
      <w:bCs/>
      <w:i/>
      <w:iCs/>
      <w:spacing w:val="5"/>
    </w:rPr>
  </w:style>
  <w:style w:type="numbering" w:styleId="111111">
    <w:name w:val="Outline List 2"/>
    <w:basedOn w:val="NoList"/>
    <w:uiPriority w:val="99"/>
    <w:semiHidden/>
    <w:unhideWhenUsed/>
    <w:rsid w:val="00EB1523"/>
  </w:style>
  <w:style w:type="paragraph" w:styleId="Header">
    <w:name w:val="header"/>
    <w:basedOn w:val="Normal"/>
    <w:link w:val="HeaderChar"/>
    <w:uiPriority w:val="99"/>
    <w:semiHidden/>
    <w:rsid w:val="00EB15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1523"/>
    <w:rPr>
      <w:rFonts w:ascii="Calibri" w:eastAsiaTheme="minorHAnsi" w:hAnsi="Calibri" w:cs="Calibri"/>
      <w:kern w:val="0"/>
      <w:sz w:val="22"/>
      <w:szCs w:val="22"/>
      <w:lang w:val="en-US" w:eastAsia="en-US"/>
      <w14:ligatures w14:val="none"/>
    </w:rPr>
  </w:style>
  <w:style w:type="paragraph" w:styleId="Footer">
    <w:name w:val="footer"/>
    <w:basedOn w:val="Normal"/>
    <w:link w:val="FooterChar"/>
    <w:uiPriority w:val="99"/>
    <w:semiHidden/>
    <w:rsid w:val="00EB15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1523"/>
    <w:rPr>
      <w:rFonts w:ascii="Calibri" w:eastAsiaTheme="minorHAns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EB1523"/>
    <w:pPr>
      <w:spacing w:after="120"/>
    </w:pPr>
  </w:style>
  <w:style w:type="character" w:customStyle="1" w:styleId="BodyTextChar">
    <w:name w:val="Body Text Char"/>
    <w:basedOn w:val="DefaultParagraphFont"/>
    <w:link w:val="BodyText"/>
    <w:uiPriority w:val="99"/>
    <w:semiHidden/>
    <w:rsid w:val="00EB1523"/>
    <w:rPr>
      <w:rFonts w:ascii="Calibri" w:eastAsiaTheme="minorHAnsi" w:hAnsi="Calibri" w:cs="Calibri"/>
      <w:kern w:val="0"/>
      <w:sz w:val="22"/>
      <w:szCs w:val="22"/>
      <w:lang w:val="en-US" w:eastAsia="en-US"/>
      <w14:ligatures w14:val="none"/>
    </w:rPr>
  </w:style>
  <w:style w:type="paragraph" w:styleId="NoSpacing">
    <w:name w:val="No Spacing"/>
    <w:link w:val="NoSpacingChar"/>
    <w:uiPriority w:val="99"/>
    <w:unhideWhenUsed/>
    <w:qFormat/>
    <w:rsid w:val="00EB1523"/>
    <w:rPr>
      <w:rFonts w:ascii="Calibri" w:eastAsiaTheme="minorHAns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rsid w:val="00EB1523"/>
    <w:rPr>
      <w:rFonts w:ascii="Calibri" w:eastAsiaTheme="minorHAnsi" w:hAnsi="Calibri" w:cs="Calibri"/>
      <w:kern w:val="0"/>
      <w:sz w:val="22"/>
      <w:szCs w:val="22"/>
      <w:lang w:val="en-US" w:eastAsia="en-US"/>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EB1523"/>
    <w:rPr>
      <w:color w:val="467886" w:themeColor="hyperlink"/>
      <w:u w:val="single"/>
    </w:rPr>
  </w:style>
  <w:style w:type="character" w:styleId="UnresolvedMention">
    <w:name w:val="Unresolved Mention"/>
    <w:basedOn w:val="DefaultParagraphFont"/>
    <w:uiPriority w:val="99"/>
    <w:semiHidden/>
    <w:unhideWhenUsed/>
    <w:rsid w:val="00EB1523"/>
    <w:rPr>
      <w:color w:val="605E5C"/>
      <w:shd w:val="clear" w:color="auto" w:fill="E1DFDD"/>
    </w:rPr>
  </w:style>
  <w:style w:type="paragraph" w:customStyle="1" w:styleId="Undertag">
    <w:name w:val="Undertag"/>
    <w:link w:val="UndertagChar"/>
    <w:autoRedefine/>
    <w:uiPriority w:val="5"/>
    <w:qFormat/>
    <w:rsid w:val="00986131"/>
    <w:pPr>
      <w:spacing w:line="259" w:lineRule="auto"/>
    </w:pPr>
    <w:rPr>
      <w:rFonts w:ascii="Times New Roman" w:eastAsiaTheme="majorEastAsia" w:hAnsi="Times New Roman" w:cstheme="majorBidi"/>
      <w:i/>
      <w:iCs/>
      <w:color w:val="275317" w:themeColor="accent6" w:themeShade="80"/>
      <w:kern w:val="0"/>
      <w:szCs w:val="22"/>
      <w:lang w:val="en-US" w:eastAsia="en-US"/>
      <w14:ligatures w14:val="none"/>
    </w:rPr>
  </w:style>
  <w:style w:type="character" w:customStyle="1" w:styleId="UndertagChar">
    <w:name w:val="Undertag Char"/>
    <w:basedOn w:val="DefaultParagraphFont"/>
    <w:link w:val="Undertag"/>
    <w:uiPriority w:val="5"/>
    <w:rsid w:val="00986131"/>
    <w:rPr>
      <w:rFonts w:ascii="Times New Roman" w:eastAsiaTheme="majorEastAsia" w:hAnsi="Times New Roman" w:cstheme="majorBidi"/>
      <w:i/>
      <w:iCs/>
      <w:color w:val="275317" w:themeColor="accent6" w:themeShade="80"/>
      <w:kern w:val="0"/>
      <w:szCs w:val="22"/>
      <w:lang w:val="en-US" w:eastAsia="en-US"/>
      <w14:ligatures w14:val="none"/>
    </w:rPr>
  </w:style>
  <w:style w:type="paragraph" w:customStyle="1" w:styleId="Analytic">
    <w:name w:val="Analytic"/>
    <w:basedOn w:val="Heading4"/>
    <w:link w:val="AnalyticChar"/>
    <w:autoRedefine/>
    <w:uiPriority w:val="5"/>
    <w:qFormat/>
    <w:rsid w:val="00986131"/>
    <w:rPr>
      <w:color w:val="00B0F0"/>
    </w:rPr>
  </w:style>
  <w:style w:type="character" w:customStyle="1" w:styleId="AnalyticChar">
    <w:name w:val="Analytic Char"/>
    <w:basedOn w:val="DefaultParagraphFont"/>
    <w:link w:val="Analytic"/>
    <w:uiPriority w:val="5"/>
    <w:rsid w:val="00986131"/>
    <w:rPr>
      <w:rFonts w:ascii="Calibri" w:eastAsiaTheme="majorEastAsia" w:hAnsi="Calibri" w:cstheme="majorBidi"/>
      <w:b/>
      <w:iCs/>
      <w:color w:val="00B0F0"/>
      <w:kern w:val="0"/>
      <w:sz w:val="26"/>
      <w:szCs w:val="22"/>
      <w:lang w:val="en-US" w:eastAsia="en-US"/>
      <w14:ligatures w14:val="none"/>
    </w:rPr>
  </w:style>
  <w:style w:type="paragraph" w:customStyle="1" w:styleId="textbold">
    <w:name w:val="text bold"/>
    <w:basedOn w:val="Normal"/>
    <w:link w:val="Emphasis"/>
    <w:uiPriority w:val="8"/>
    <w:qFormat/>
    <w:rsid w:val="00C40070"/>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kern w:val="2"/>
      <w:szCs w:val="24"/>
      <w:u w:val="single"/>
      <w:lang w:val="en-CA" w:eastAsia="zh-CN"/>
      <w14:ligatures w14:val="standardContextual"/>
    </w:rPr>
  </w:style>
  <w:style w:type="paragraph" w:customStyle="1" w:styleId="Emphasis1">
    <w:name w:val="Emphasis1"/>
    <w:basedOn w:val="Normal"/>
    <w:autoRedefine/>
    <w:uiPriority w:val="8"/>
    <w:qFormat/>
    <w:rsid w:val="00330E09"/>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val="en-CA" w:eastAsia="zh-CN"/>
      <w14:ligatures w14:val="standardContextual"/>
    </w:rPr>
  </w:style>
  <w:style w:type="paragraph" w:customStyle="1" w:styleId="StyleStyle49pt">
    <w:name w:val="Style Style4 + 9 pt"/>
    <w:basedOn w:val="Normal"/>
    <w:link w:val="StyleStyle49ptChar"/>
    <w:qFormat/>
    <w:rsid w:val="00B575BE"/>
    <w:rPr>
      <w:rFonts w:ascii="Sylfaen" w:eastAsia="Lucida Grande" w:hAnsi="Sylfaen" w:cstheme="minorBidi"/>
      <w:u w:val="single"/>
    </w:rPr>
  </w:style>
  <w:style w:type="character" w:customStyle="1" w:styleId="StyleStyle49ptChar">
    <w:name w:val="Style Style4 + 9 pt Char"/>
    <w:link w:val="StyleStyle49pt"/>
    <w:rsid w:val="00B575BE"/>
    <w:rPr>
      <w:rFonts w:ascii="Sylfaen" w:eastAsia="Lucida Grande" w:hAnsi="Sylfaen"/>
      <w:kern w:val="0"/>
      <w:sz w:val="22"/>
      <w:szCs w:val="22"/>
      <w:u w:val="single"/>
      <w:lang w:val="en-US" w:eastAsia="en-US"/>
      <w14:ligatures w14:val="none"/>
    </w:rPr>
  </w:style>
  <w:style w:type="character" w:customStyle="1" w:styleId="StyleTimesNewRoman9pt">
    <w:name w:val="Style Times New Roman 9 pt"/>
    <w:basedOn w:val="DefaultParagraphFont"/>
    <w:rsid w:val="00B575BE"/>
    <w:rPr>
      <w:rFonts w:ascii="Lucida Grande" w:hAnsi="Lucida Grande" w:cs="Lucida Grande" w:hint="default"/>
      <w:sz w:val="20"/>
    </w:rPr>
  </w:style>
  <w:style w:type="character" w:customStyle="1" w:styleId="Style9ptItalicUnderline">
    <w:name w:val="Style 9 pt Italic Underline"/>
    <w:rsid w:val="00B575BE"/>
    <w:rPr>
      <w:i/>
      <w:iCs/>
      <w:sz w:val="20"/>
      <w:u w:val="single"/>
    </w:rPr>
  </w:style>
  <w:style w:type="paragraph" w:styleId="NormalWeb">
    <w:name w:val="Normal (Web)"/>
    <w:basedOn w:val="Normal"/>
    <w:uiPriority w:val="99"/>
    <w:semiHidden/>
    <w:unhideWhenUsed/>
    <w:rsid w:val="00D06B8F"/>
    <w:pPr>
      <w:spacing w:before="100" w:beforeAutospacing="1" w:after="100" w:afterAutospacing="1" w:line="240" w:lineRule="auto"/>
    </w:pPr>
    <w:rPr>
      <w:rFonts w:ascii="Times New Roman" w:eastAsia="Times New Roman" w:hAnsi="Times New Roman" w:cs="Times New Roman"/>
      <w:sz w:val="24"/>
      <w:szCs w:val="24"/>
      <w:lang w:val="en-CA" w:eastAsia="zh-CN"/>
    </w:rPr>
  </w:style>
  <w:style w:type="character" w:customStyle="1" w:styleId="sssh">
    <w:name w:val="ss_sh"/>
    <w:basedOn w:val="DefaultParagraphFont"/>
    <w:rsid w:val="00E47F89"/>
  </w:style>
  <w:style w:type="character" w:customStyle="1" w:styleId="pullquotetext">
    <w:name w:val="pullquote__text"/>
    <w:basedOn w:val="DefaultParagraphFont"/>
    <w:rsid w:val="00C06975"/>
  </w:style>
  <w:style w:type="paragraph" w:customStyle="1" w:styleId="has-drop-cap">
    <w:name w:val="has-drop-cap"/>
    <w:basedOn w:val="Normal"/>
    <w:rsid w:val="00441C48"/>
    <w:pPr>
      <w:spacing w:before="100" w:beforeAutospacing="1" w:after="100" w:afterAutospacing="1" w:line="240" w:lineRule="auto"/>
    </w:pPr>
    <w:rPr>
      <w:rFonts w:ascii="Times New Roman" w:eastAsia="Times New Roman" w:hAnsi="Times New Roman" w:cs="Times New Roman"/>
      <w:sz w:val="24"/>
      <w:szCs w:val="24"/>
      <w:lang w:val="en-CA" w:eastAsia="zh-CN"/>
    </w:rPr>
  </w:style>
  <w:style w:type="paragraph" w:customStyle="1" w:styleId="Heading411">
    <w:name w:val="Heading 411"/>
    <w:basedOn w:val="Heading1"/>
    <w:next w:val="NoSpacing"/>
    <w:link w:val="Hyperlink"/>
    <w:autoRedefine/>
    <w:uiPriority w:val="99"/>
    <w:qFormat/>
    <w:rsid w:val="004B5A1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EastAsia" w:hAnsiTheme="minorHAnsi" w:cstheme="minorBidi"/>
      <w:b w:val="0"/>
      <w:color w:val="467886" w:themeColor="hyperlink"/>
      <w:kern w:val="2"/>
      <w:sz w:val="24"/>
      <w:szCs w:val="24"/>
      <w:u w:val="single"/>
      <w:lang w:val="en-CA" w:eastAsia="zh-CN"/>
      <w14:ligatures w14:val="standardContextual"/>
    </w:rPr>
  </w:style>
  <w:style w:type="paragraph" w:customStyle="1" w:styleId="Analytics">
    <w:name w:val="Analytics"/>
    <w:basedOn w:val="Normal"/>
    <w:link w:val="AnalyticsChar"/>
    <w:qFormat/>
    <w:rsid w:val="00BE690E"/>
    <w:rPr>
      <w:rFonts w:cs="Times New Roman (Body CS)"/>
      <w:b/>
      <w:color w:val="747474" w:themeColor="background2" w:themeShade="80"/>
      <w:sz w:val="26"/>
    </w:rPr>
  </w:style>
  <w:style w:type="character" w:customStyle="1" w:styleId="AnalyticsChar">
    <w:name w:val="Analytics Char"/>
    <w:basedOn w:val="DefaultParagraphFont"/>
    <w:link w:val="Analytics"/>
    <w:rsid w:val="00BE690E"/>
    <w:rPr>
      <w:rFonts w:ascii="Calibri" w:eastAsiaTheme="minorHAnsi" w:hAnsi="Calibri" w:cs="Times New Roman (Body CS)"/>
      <w:b/>
      <w:color w:val="747474" w:themeColor="background2" w:themeShade="80"/>
      <w:kern w:val="0"/>
      <w:sz w:val="26"/>
      <w:szCs w:val="22"/>
      <w:lang w:val="en-US" w:eastAsia="en-US"/>
      <w14:ligatures w14:val="none"/>
    </w:rPr>
  </w:style>
  <w:style w:type="paragraph" w:customStyle="1" w:styleId="CiteSpacing">
    <w:name w:val="Cite Spacing"/>
    <w:basedOn w:val="Normal"/>
    <w:uiPriority w:val="4"/>
    <w:qFormat/>
    <w:rsid w:val="00BE690E"/>
    <w:pPr>
      <w:spacing w:before="60" w:after="60"/>
    </w:pPr>
    <w:rPr>
      <w14:ligatures w14:val="standardContextual"/>
    </w:rPr>
  </w:style>
  <w:style w:type="paragraph" w:customStyle="1" w:styleId="Emphasize">
    <w:name w:val="Emphasize"/>
    <w:basedOn w:val="Normal"/>
    <w:uiPriority w:val="8"/>
    <w:qFormat/>
    <w:rsid w:val="00A0659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41602">
      <w:bodyDiv w:val="1"/>
      <w:marLeft w:val="0"/>
      <w:marRight w:val="0"/>
      <w:marTop w:val="0"/>
      <w:marBottom w:val="0"/>
      <w:divBdr>
        <w:top w:val="none" w:sz="0" w:space="0" w:color="auto"/>
        <w:left w:val="none" w:sz="0" w:space="0" w:color="auto"/>
        <w:bottom w:val="none" w:sz="0" w:space="0" w:color="auto"/>
        <w:right w:val="none" w:sz="0" w:space="0" w:color="auto"/>
      </w:divBdr>
    </w:div>
    <w:div w:id="236747537">
      <w:bodyDiv w:val="1"/>
      <w:marLeft w:val="0"/>
      <w:marRight w:val="0"/>
      <w:marTop w:val="0"/>
      <w:marBottom w:val="0"/>
      <w:divBdr>
        <w:top w:val="none" w:sz="0" w:space="0" w:color="auto"/>
        <w:left w:val="none" w:sz="0" w:space="0" w:color="auto"/>
        <w:bottom w:val="none" w:sz="0" w:space="0" w:color="auto"/>
        <w:right w:val="none" w:sz="0" w:space="0" w:color="auto"/>
      </w:divBdr>
    </w:div>
    <w:div w:id="271014941">
      <w:bodyDiv w:val="1"/>
      <w:marLeft w:val="0"/>
      <w:marRight w:val="0"/>
      <w:marTop w:val="0"/>
      <w:marBottom w:val="0"/>
      <w:divBdr>
        <w:top w:val="none" w:sz="0" w:space="0" w:color="auto"/>
        <w:left w:val="none" w:sz="0" w:space="0" w:color="auto"/>
        <w:bottom w:val="none" w:sz="0" w:space="0" w:color="auto"/>
        <w:right w:val="none" w:sz="0" w:space="0" w:color="auto"/>
      </w:divBdr>
      <w:divsChild>
        <w:div w:id="2074623688">
          <w:marLeft w:val="0"/>
          <w:marRight w:val="0"/>
          <w:marTop w:val="0"/>
          <w:marBottom w:val="0"/>
          <w:divBdr>
            <w:top w:val="none" w:sz="0" w:space="0" w:color="auto"/>
            <w:left w:val="none" w:sz="0" w:space="0" w:color="auto"/>
            <w:bottom w:val="none" w:sz="0" w:space="0" w:color="auto"/>
            <w:right w:val="none" w:sz="0" w:space="0" w:color="auto"/>
          </w:divBdr>
          <w:divsChild>
            <w:div w:id="720666166">
              <w:marLeft w:val="0"/>
              <w:marRight w:val="0"/>
              <w:marTop w:val="0"/>
              <w:marBottom w:val="0"/>
              <w:divBdr>
                <w:top w:val="none" w:sz="0" w:space="0" w:color="auto"/>
                <w:left w:val="none" w:sz="0" w:space="0" w:color="auto"/>
                <w:bottom w:val="none" w:sz="0" w:space="0" w:color="auto"/>
                <w:right w:val="none" w:sz="0" w:space="0" w:color="auto"/>
              </w:divBdr>
              <w:divsChild>
                <w:div w:id="1083720500">
                  <w:marLeft w:val="0"/>
                  <w:marRight w:val="0"/>
                  <w:marTop w:val="0"/>
                  <w:marBottom w:val="0"/>
                  <w:divBdr>
                    <w:top w:val="none" w:sz="0" w:space="0" w:color="auto"/>
                    <w:left w:val="none" w:sz="0" w:space="0" w:color="auto"/>
                    <w:bottom w:val="none" w:sz="0" w:space="0" w:color="auto"/>
                    <w:right w:val="none" w:sz="0" w:space="0" w:color="auto"/>
                  </w:divBdr>
                  <w:divsChild>
                    <w:div w:id="21214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65967">
      <w:bodyDiv w:val="1"/>
      <w:marLeft w:val="0"/>
      <w:marRight w:val="0"/>
      <w:marTop w:val="0"/>
      <w:marBottom w:val="0"/>
      <w:divBdr>
        <w:top w:val="none" w:sz="0" w:space="0" w:color="auto"/>
        <w:left w:val="none" w:sz="0" w:space="0" w:color="auto"/>
        <w:bottom w:val="none" w:sz="0" w:space="0" w:color="auto"/>
        <w:right w:val="none" w:sz="0" w:space="0" w:color="auto"/>
      </w:divBdr>
    </w:div>
    <w:div w:id="857767412">
      <w:bodyDiv w:val="1"/>
      <w:marLeft w:val="0"/>
      <w:marRight w:val="0"/>
      <w:marTop w:val="0"/>
      <w:marBottom w:val="0"/>
      <w:divBdr>
        <w:top w:val="none" w:sz="0" w:space="0" w:color="auto"/>
        <w:left w:val="none" w:sz="0" w:space="0" w:color="auto"/>
        <w:bottom w:val="none" w:sz="0" w:space="0" w:color="auto"/>
        <w:right w:val="none" w:sz="0" w:space="0" w:color="auto"/>
      </w:divBdr>
      <w:divsChild>
        <w:div w:id="88888918">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877812647">
      <w:bodyDiv w:val="1"/>
      <w:marLeft w:val="0"/>
      <w:marRight w:val="0"/>
      <w:marTop w:val="0"/>
      <w:marBottom w:val="0"/>
      <w:divBdr>
        <w:top w:val="none" w:sz="0" w:space="0" w:color="auto"/>
        <w:left w:val="none" w:sz="0" w:space="0" w:color="auto"/>
        <w:bottom w:val="none" w:sz="0" w:space="0" w:color="auto"/>
        <w:right w:val="none" w:sz="0" w:space="0" w:color="auto"/>
      </w:divBdr>
      <w:divsChild>
        <w:div w:id="1457291114">
          <w:blockQuote w:val="1"/>
          <w:marLeft w:val="0"/>
          <w:marRight w:val="0"/>
          <w:marTop w:val="480"/>
          <w:marBottom w:val="240"/>
          <w:divBdr>
            <w:top w:val="none" w:sz="0" w:space="0" w:color="auto"/>
            <w:left w:val="none" w:sz="0" w:space="0" w:color="auto"/>
            <w:bottom w:val="none" w:sz="0" w:space="0" w:color="auto"/>
            <w:right w:val="none" w:sz="0" w:space="0" w:color="auto"/>
          </w:divBdr>
        </w:div>
      </w:divsChild>
    </w:div>
    <w:div w:id="1061442382">
      <w:bodyDiv w:val="1"/>
      <w:marLeft w:val="0"/>
      <w:marRight w:val="0"/>
      <w:marTop w:val="0"/>
      <w:marBottom w:val="0"/>
      <w:divBdr>
        <w:top w:val="none" w:sz="0" w:space="0" w:color="auto"/>
        <w:left w:val="none" w:sz="0" w:space="0" w:color="auto"/>
        <w:bottom w:val="none" w:sz="0" w:space="0" w:color="auto"/>
        <w:right w:val="none" w:sz="0" w:space="0" w:color="auto"/>
      </w:divBdr>
      <w:divsChild>
        <w:div w:id="1238368761">
          <w:blockQuote w:val="1"/>
          <w:marLeft w:val="0"/>
          <w:marRight w:val="0"/>
          <w:marTop w:val="480"/>
          <w:marBottom w:val="240"/>
          <w:divBdr>
            <w:top w:val="none" w:sz="0" w:space="0" w:color="auto"/>
            <w:left w:val="none" w:sz="0" w:space="0" w:color="auto"/>
            <w:bottom w:val="none" w:sz="0" w:space="0" w:color="auto"/>
            <w:right w:val="none" w:sz="0" w:space="0" w:color="auto"/>
          </w:divBdr>
        </w:div>
      </w:divsChild>
    </w:div>
    <w:div w:id="1220173188">
      <w:bodyDiv w:val="1"/>
      <w:marLeft w:val="0"/>
      <w:marRight w:val="0"/>
      <w:marTop w:val="0"/>
      <w:marBottom w:val="0"/>
      <w:divBdr>
        <w:top w:val="none" w:sz="0" w:space="0" w:color="auto"/>
        <w:left w:val="none" w:sz="0" w:space="0" w:color="auto"/>
        <w:bottom w:val="none" w:sz="0" w:space="0" w:color="auto"/>
        <w:right w:val="none" w:sz="0" w:space="0" w:color="auto"/>
      </w:divBdr>
    </w:div>
    <w:div w:id="1257985548">
      <w:bodyDiv w:val="1"/>
      <w:marLeft w:val="0"/>
      <w:marRight w:val="0"/>
      <w:marTop w:val="0"/>
      <w:marBottom w:val="0"/>
      <w:divBdr>
        <w:top w:val="none" w:sz="0" w:space="0" w:color="auto"/>
        <w:left w:val="none" w:sz="0" w:space="0" w:color="auto"/>
        <w:bottom w:val="none" w:sz="0" w:space="0" w:color="auto"/>
        <w:right w:val="none" w:sz="0" w:space="0" w:color="auto"/>
      </w:divBdr>
    </w:div>
    <w:div w:id="1571844241">
      <w:bodyDiv w:val="1"/>
      <w:marLeft w:val="0"/>
      <w:marRight w:val="0"/>
      <w:marTop w:val="0"/>
      <w:marBottom w:val="0"/>
      <w:divBdr>
        <w:top w:val="none" w:sz="0" w:space="0" w:color="auto"/>
        <w:left w:val="none" w:sz="0" w:space="0" w:color="auto"/>
        <w:bottom w:val="none" w:sz="0" w:space="0" w:color="auto"/>
        <w:right w:val="none" w:sz="0" w:space="0" w:color="auto"/>
      </w:divBdr>
      <w:divsChild>
        <w:div w:id="1088382008">
          <w:marLeft w:val="0"/>
          <w:marRight w:val="0"/>
          <w:marTop w:val="0"/>
          <w:marBottom w:val="0"/>
          <w:divBdr>
            <w:top w:val="none" w:sz="0" w:space="0" w:color="auto"/>
            <w:left w:val="none" w:sz="0" w:space="0" w:color="auto"/>
            <w:bottom w:val="none" w:sz="0" w:space="0" w:color="auto"/>
            <w:right w:val="none" w:sz="0" w:space="0" w:color="auto"/>
          </w:divBdr>
          <w:divsChild>
            <w:div w:id="634481049">
              <w:marLeft w:val="0"/>
              <w:marRight w:val="0"/>
              <w:marTop w:val="0"/>
              <w:marBottom w:val="0"/>
              <w:divBdr>
                <w:top w:val="none" w:sz="0" w:space="0" w:color="auto"/>
                <w:left w:val="none" w:sz="0" w:space="0" w:color="auto"/>
                <w:bottom w:val="none" w:sz="0" w:space="0" w:color="auto"/>
                <w:right w:val="none" w:sz="0" w:space="0" w:color="auto"/>
              </w:divBdr>
            </w:div>
          </w:divsChild>
        </w:div>
        <w:div w:id="2088529511">
          <w:marLeft w:val="0"/>
          <w:marRight w:val="0"/>
          <w:marTop w:val="0"/>
          <w:marBottom w:val="0"/>
          <w:divBdr>
            <w:top w:val="none" w:sz="0" w:space="0" w:color="auto"/>
            <w:left w:val="none" w:sz="0" w:space="0" w:color="auto"/>
            <w:bottom w:val="none" w:sz="0" w:space="0" w:color="auto"/>
            <w:right w:val="none" w:sz="0" w:space="0" w:color="auto"/>
          </w:divBdr>
          <w:divsChild>
            <w:div w:id="440422706">
              <w:marLeft w:val="0"/>
              <w:marRight w:val="0"/>
              <w:marTop w:val="0"/>
              <w:marBottom w:val="0"/>
              <w:divBdr>
                <w:top w:val="none" w:sz="0" w:space="0" w:color="auto"/>
                <w:left w:val="none" w:sz="0" w:space="0" w:color="auto"/>
                <w:bottom w:val="none" w:sz="0" w:space="0" w:color="auto"/>
                <w:right w:val="none" w:sz="0" w:space="0" w:color="auto"/>
              </w:divBdr>
              <w:divsChild>
                <w:div w:id="186832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98841">
          <w:marLeft w:val="0"/>
          <w:marRight w:val="0"/>
          <w:marTop w:val="0"/>
          <w:marBottom w:val="0"/>
          <w:divBdr>
            <w:top w:val="none" w:sz="0" w:space="0" w:color="auto"/>
            <w:left w:val="none" w:sz="0" w:space="0" w:color="auto"/>
            <w:bottom w:val="none" w:sz="0" w:space="0" w:color="auto"/>
            <w:right w:val="none" w:sz="0" w:space="0" w:color="auto"/>
          </w:divBdr>
          <w:divsChild>
            <w:div w:id="4259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4089">
      <w:bodyDiv w:val="1"/>
      <w:marLeft w:val="0"/>
      <w:marRight w:val="0"/>
      <w:marTop w:val="0"/>
      <w:marBottom w:val="0"/>
      <w:divBdr>
        <w:top w:val="none" w:sz="0" w:space="0" w:color="auto"/>
        <w:left w:val="none" w:sz="0" w:space="0" w:color="auto"/>
        <w:bottom w:val="none" w:sz="0" w:space="0" w:color="auto"/>
        <w:right w:val="none" w:sz="0" w:space="0" w:color="auto"/>
      </w:divBdr>
      <w:divsChild>
        <w:div w:id="1746679841">
          <w:marLeft w:val="0"/>
          <w:marRight w:val="0"/>
          <w:marTop w:val="0"/>
          <w:marBottom w:val="0"/>
          <w:divBdr>
            <w:top w:val="none" w:sz="0" w:space="0" w:color="auto"/>
            <w:left w:val="none" w:sz="0" w:space="0" w:color="auto"/>
            <w:bottom w:val="none" w:sz="0" w:space="0" w:color="auto"/>
            <w:right w:val="none" w:sz="0" w:space="0" w:color="auto"/>
          </w:divBdr>
          <w:divsChild>
            <w:div w:id="2118213795">
              <w:marLeft w:val="0"/>
              <w:marRight w:val="0"/>
              <w:marTop w:val="0"/>
              <w:marBottom w:val="0"/>
              <w:divBdr>
                <w:top w:val="none" w:sz="0" w:space="0" w:color="auto"/>
                <w:left w:val="none" w:sz="0" w:space="0" w:color="auto"/>
                <w:bottom w:val="none" w:sz="0" w:space="0" w:color="auto"/>
                <w:right w:val="none" w:sz="0" w:space="0" w:color="auto"/>
              </w:divBdr>
              <w:divsChild>
                <w:div w:id="1065031852">
                  <w:marLeft w:val="0"/>
                  <w:marRight w:val="0"/>
                  <w:marTop w:val="0"/>
                  <w:marBottom w:val="0"/>
                  <w:divBdr>
                    <w:top w:val="none" w:sz="0" w:space="0" w:color="auto"/>
                    <w:left w:val="none" w:sz="0" w:space="0" w:color="auto"/>
                    <w:bottom w:val="none" w:sz="0" w:space="0" w:color="auto"/>
                    <w:right w:val="none" w:sz="0" w:space="0" w:color="auto"/>
                  </w:divBdr>
                  <w:divsChild>
                    <w:div w:id="18805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56679">
          <w:marLeft w:val="0"/>
          <w:marRight w:val="0"/>
          <w:marTop w:val="1017"/>
          <w:marBottom w:val="0"/>
          <w:divBdr>
            <w:top w:val="none" w:sz="0" w:space="0" w:color="auto"/>
            <w:left w:val="none" w:sz="0" w:space="0" w:color="auto"/>
            <w:bottom w:val="none" w:sz="0" w:space="0" w:color="auto"/>
            <w:right w:val="none" w:sz="0" w:space="0" w:color="auto"/>
          </w:divBdr>
          <w:divsChild>
            <w:div w:id="1775664072">
              <w:marLeft w:val="0"/>
              <w:marRight w:val="0"/>
              <w:marTop w:val="0"/>
              <w:marBottom w:val="0"/>
              <w:divBdr>
                <w:top w:val="none" w:sz="0" w:space="0" w:color="auto"/>
                <w:left w:val="none" w:sz="0" w:space="0" w:color="auto"/>
                <w:bottom w:val="none" w:sz="0" w:space="0" w:color="auto"/>
                <w:right w:val="none" w:sz="0" w:space="0" w:color="auto"/>
              </w:divBdr>
              <w:divsChild>
                <w:div w:id="264508657">
                  <w:marLeft w:val="0"/>
                  <w:marRight w:val="0"/>
                  <w:marTop w:val="0"/>
                  <w:marBottom w:val="0"/>
                  <w:divBdr>
                    <w:top w:val="none" w:sz="0" w:space="0" w:color="auto"/>
                    <w:left w:val="none" w:sz="0" w:space="0" w:color="auto"/>
                    <w:bottom w:val="none" w:sz="0" w:space="0" w:color="auto"/>
                    <w:right w:val="none" w:sz="0" w:space="0" w:color="auto"/>
                  </w:divBdr>
                  <w:divsChild>
                    <w:div w:id="15871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1775">
      <w:bodyDiv w:val="1"/>
      <w:marLeft w:val="0"/>
      <w:marRight w:val="0"/>
      <w:marTop w:val="0"/>
      <w:marBottom w:val="0"/>
      <w:divBdr>
        <w:top w:val="none" w:sz="0" w:space="0" w:color="auto"/>
        <w:left w:val="none" w:sz="0" w:space="0" w:color="auto"/>
        <w:bottom w:val="none" w:sz="0" w:space="0" w:color="auto"/>
        <w:right w:val="none" w:sz="0" w:space="0" w:color="auto"/>
      </w:divBdr>
      <w:divsChild>
        <w:div w:id="356009525">
          <w:marLeft w:val="0"/>
          <w:marRight w:val="0"/>
          <w:marTop w:val="0"/>
          <w:marBottom w:val="0"/>
          <w:divBdr>
            <w:top w:val="none" w:sz="0" w:space="0" w:color="auto"/>
            <w:left w:val="none" w:sz="0" w:space="0" w:color="auto"/>
            <w:bottom w:val="none" w:sz="0" w:space="0" w:color="auto"/>
            <w:right w:val="none" w:sz="0" w:space="0" w:color="auto"/>
          </w:divBdr>
        </w:div>
        <w:div w:id="793673459">
          <w:marLeft w:val="0"/>
          <w:marRight w:val="0"/>
          <w:marTop w:val="450"/>
          <w:marBottom w:val="450"/>
          <w:divBdr>
            <w:top w:val="single" w:sz="6" w:space="19" w:color="E9EAED"/>
            <w:left w:val="none" w:sz="0" w:space="0" w:color="auto"/>
            <w:bottom w:val="single" w:sz="6" w:space="19" w:color="E9EAED"/>
            <w:right w:val="none" w:sz="0" w:space="0" w:color="auto"/>
          </w:divBdr>
          <w:divsChild>
            <w:div w:id="1232736342">
              <w:marLeft w:val="0"/>
              <w:marRight w:val="0"/>
              <w:marTop w:val="0"/>
              <w:marBottom w:val="0"/>
              <w:divBdr>
                <w:top w:val="none" w:sz="0" w:space="0" w:color="auto"/>
                <w:left w:val="none" w:sz="0" w:space="0" w:color="auto"/>
                <w:bottom w:val="none" w:sz="0" w:space="0" w:color="auto"/>
                <w:right w:val="none" w:sz="0" w:space="0" w:color="auto"/>
              </w:divBdr>
              <w:divsChild>
                <w:div w:id="2012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824108">
      <w:bodyDiv w:val="1"/>
      <w:marLeft w:val="0"/>
      <w:marRight w:val="0"/>
      <w:marTop w:val="0"/>
      <w:marBottom w:val="0"/>
      <w:divBdr>
        <w:top w:val="none" w:sz="0" w:space="0" w:color="auto"/>
        <w:left w:val="none" w:sz="0" w:space="0" w:color="auto"/>
        <w:bottom w:val="none" w:sz="0" w:space="0" w:color="auto"/>
        <w:right w:val="none" w:sz="0" w:space="0" w:color="auto"/>
      </w:divBdr>
    </w:div>
    <w:div w:id="1815295106">
      <w:bodyDiv w:val="1"/>
      <w:marLeft w:val="0"/>
      <w:marRight w:val="0"/>
      <w:marTop w:val="0"/>
      <w:marBottom w:val="0"/>
      <w:divBdr>
        <w:top w:val="none" w:sz="0" w:space="0" w:color="auto"/>
        <w:left w:val="none" w:sz="0" w:space="0" w:color="auto"/>
        <w:bottom w:val="none" w:sz="0" w:space="0" w:color="auto"/>
        <w:right w:val="none" w:sz="0" w:space="0" w:color="auto"/>
      </w:divBdr>
      <w:divsChild>
        <w:div w:id="1432359606">
          <w:marLeft w:val="0"/>
          <w:marRight w:val="0"/>
          <w:marTop w:val="0"/>
          <w:marBottom w:val="0"/>
          <w:divBdr>
            <w:top w:val="none" w:sz="0" w:space="0" w:color="auto"/>
            <w:left w:val="none" w:sz="0" w:space="0" w:color="auto"/>
            <w:bottom w:val="none" w:sz="0" w:space="0" w:color="auto"/>
            <w:right w:val="none" w:sz="0" w:space="0" w:color="auto"/>
          </w:divBdr>
          <w:divsChild>
            <w:div w:id="7414432">
              <w:marLeft w:val="0"/>
              <w:marRight w:val="0"/>
              <w:marTop w:val="0"/>
              <w:marBottom w:val="0"/>
              <w:divBdr>
                <w:top w:val="none" w:sz="0" w:space="0" w:color="auto"/>
                <w:left w:val="none" w:sz="0" w:space="0" w:color="auto"/>
                <w:bottom w:val="none" w:sz="0" w:space="0" w:color="auto"/>
                <w:right w:val="none" w:sz="0" w:space="0" w:color="auto"/>
              </w:divBdr>
              <w:divsChild>
                <w:div w:id="2069835669">
                  <w:marLeft w:val="0"/>
                  <w:marRight w:val="0"/>
                  <w:marTop w:val="0"/>
                  <w:marBottom w:val="0"/>
                  <w:divBdr>
                    <w:top w:val="none" w:sz="0" w:space="0" w:color="auto"/>
                    <w:left w:val="none" w:sz="0" w:space="0" w:color="auto"/>
                    <w:bottom w:val="none" w:sz="0" w:space="0" w:color="auto"/>
                    <w:right w:val="none" w:sz="0" w:space="0" w:color="auto"/>
                  </w:divBdr>
                  <w:divsChild>
                    <w:div w:id="172047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guardian.com/politics/2021/sep/16/what-is-the-aukus-alliance-and-what-are-its-implications" TargetMode="External"/><Relationship Id="rId18" Type="http://schemas.openxmlformats.org/officeDocument/2006/relationships/hyperlink" Target="https://www.trtworld.com/opinion/turkiye-in-the-arctic-a-strategic-mission-with-a-strong-cultural-angle-12783083" TargetMode="External"/><Relationship Id="rId26" Type="http://schemas.openxmlformats.org/officeDocument/2006/relationships/hyperlink" Target="https://www8.cao.go.jp/ocean/policies/plan/plan04/pdf/keikaku_honbun.pdf" TargetMode="External"/><Relationship Id="rId39" Type="http://schemas.openxmlformats.org/officeDocument/2006/relationships/hyperlink" Target="https://www.vox.com/climate/388520/methane-climate-change-animal-burps-chambers" TargetMode="External"/><Relationship Id="rId21" Type="http://schemas.openxmlformats.org/officeDocument/2006/relationships/hyperlink" Target="https://www.gisreportsonline.com/r/multilateralism-crisis/" TargetMode="External"/><Relationship Id="rId34" Type="http://schemas.openxmlformats.org/officeDocument/2006/relationships/hyperlink" Target="https://www.thearcticinstitute.org/return-great-power-competition-arctic/" TargetMode="External"/><Relationship Id="rId42" Type="http://schemas.openxmlformats.org/officeDocument/2006/relationships/hyperlink" Target="https://archive.ph/C6mna" TargetMode="External"/><Relationship Id="rId47" Type="http://schemas.openxmlformats.org/officeDocument/2006/relationships/hyperlink" Target="https://www.sciencedirect.com/science/article/pii/S0308597X24000587" TargetMode="External"/><Relationship Id="rId50" Type="http://schemas.openxmlformats.org/officeDocument/2006/relationships/hyperlink" Target="https://www.wilsoncenter.org/blog-post/no-21-arctic-council-and-crucial-partnership-between-indigenous-peoples-and-states-arctic" TargetMode="External"/><Relationship Id="rId7" Type="http://schemas.openxmlformats.org/officeDocument/2006/relationships/hyperlink" Target="https://www.aljazeera.com/opinions/2022/1/3/russia-us-face-off-what-should-we-expect-in-2022" TargetMode="External"/><Relationship Id="rId2" Type="http://schemas.openxmlformats.org/officeDocument/2006/relationships/styles" Target="styles.xml"/><Relationship Id="rId16" Type="http://schemas.openxmlformats.org/officeDocument/2006/relationships/hyperlink" Target="https://www.nato.int/cps/en/natohq/topics_78170.htm" TargetMode="External"/><Relationship Id="rId29" Type="http://schemas.openxmlformats.org/officeDocument/2006/relationships/hyperlink" Target="https://www.mofa.go.jp/policy/other/bluebook/2019/html/chapter1/c0102.html" TargetMode="External"/><Relationship Id="rId11" Type="http://schemas.openxmlformats.org/officeDocument/2006/relationships/hyperlink" Target="https://www.nato.int/cps/en/natohq/news_188061.htm" TargetMode="External"/><Relationship Id="rId24" Type="http://schemas.openxmlformats.org/officeDocument/2006/relationships/hyperlink" Target="https://www8.cao.go.jp/ocean/english/plan/pdf/plan02_e.pdf" TargetMode="External"/><Relationship Id="rId32" Type="http://schemas.openxmlformats.org/officeDocument/2006/relationships/hyperlink" Target="https://unfccc.int/sites/default/files/resource/Japan_LTS2021.pdf" TargetMode="External"/><Relationship Id="rId37" Type="http://schemas.openxmlformats.org/officeDocument/2006/relationships/hyperlink" Target="https://www.vox.com/climate/416470/methane-emissions-climate-natural-gas-pollution-leak-coal" TargetMode="External"/><Relationship Id="rId40" Type="http://schemas.openxmlformats.org/officeDocument/2006/relationships/hyperlink" Target="https://www.strifejournal.org/wpcontent/uploads/2021/11/STRIFE_15_16_GRESSETVOLD_132_142.pdf" TargetMode="External"/><Relationship Id="rId45" Type="http://schemas.openxmlformats.org/officeDocument/2006/relationships/hyperlink" Target="https://archive.ph/o/C6mna/https:/mwi.westpoint.edu/what-irans-drone-attack-portends-for-the-future-of-warfare/" TargetMode="External"/><Relationship Id="rId53" Type="http://schemas.openxmlformats.org/officeDocument/2006/relationships/fontTable" Target="fontTable.xml"/><Relationship Id="rId5" Type="http://schemas.openxmlformats.org/officeDocument/2006/relationships/hyperlink" Target="https://tinyurl.com/y234h59w" TargetMode="External"/><Relationship Id="rId10" Type="http://schemas.openxmlformats.org/officeDocument/2006/relationships/hyperlink" Target="https://www.nato.int/cps/en/natolive/official_texts_17120.htm" TargetMode="External"/><Relationship Id="rId19" Type="http://schemas.openxmlformats.org/officeDocument/2006/relationships/hyperlink" Target="https://www.cato.org/commentary/trump-blunt-right-about-nato" TargetMode="External"/><Relationship Id="rId31" Type="http://schemas.openxmlformats.org/officeDocument/2006/relationships/hyperlink" Target="https://www.thearcticinstitute.org/climate-change-factor-impacting-current-future-commercial-fisheries-arctic-region/" TargetMode="External"/><Relationship Id="rId44" Type="http://schemas.openxmlformats.org/officeDocument/2006/relationships/hyperlink" Target="https://archive.ph/o/C6mna/https:/www.washingtonpost.com/opinions/2024/01/16/red-sea-houthis-supply-chain-disruption/" TargetMode="External"/><Relationship Id="rId52" Type="http://schemas.openxmlformats.org/officeDocument/2006/relationships/hyperlink" Target="https://www.wilsoncenter.org/blog-post/no-21-arctic-council-and-crucial-partnership-between-indigenous-peoples-and-states-arctic" TargetMode="External"/><Relationship Id="rId4" Type="http://schemas.openxmlformats.org/officeDocument/2006/relationships/webSettings" Target="webSettings.xml"/><Relationship Id="rId9" Type="http://schemas.openxmlformats.org/officeDocument/2006/relationships/hyperlink" Target="https://www.understandingwar.org/international-security-assistance-force-isaf" TargetMode="External"/><Relationship Id="rId14" Type="http://schemas.openxmlformats.org/officeDocument/2006/relationships/hyperlink" Target="https://www.nato.int/cps/en/natohq/news_185000.htm?selectedLocale=en" TargetMode="External"/><Relationship Id="rId22" Type="http://schemas.openxmlformats.org/officeDocument/2006/relationships/hyperlink" Target="https://www.research.kobe-u.ac.jp/gsics-pcrc/pdf/ArCS2_Int'lLaw_BPS_12_E_PB_Mar_2025.pdf" TargetMode="External"/><Relationship Id="rId27" Type="http://schemas.openxmlformats.org/officeDocument/2006/relationships/hyperlink" Target="https://www.jamstec.go.jp/parv/e/overview/" TargetMode="External"/><Relationship Id="rId30" Type="http://schemas.openxmlformats.org/officeDocument/2006/relationships/hyperlink" Target="https://www.arcticwwf.org/newsroom/features/the-central-arctic-ocean-fisheries-agreement-what-it-is-is-not-and-might-be/" TargetMode="External"/><Relationship Id="rId35" Type="http://schemas.openxmlformats.org/officeDocument/2006/relationships/hyperlink" Target="http://www.research.kobe-u.ac.jp/gsics-pcrc/index.html" TargetMode="External"/><Relationship Id="rId43" Type="http://schemas.openxmlformats.org/officeDocument/2006/relationships/hyperlink" Target="https://archive.ph/o/C6mna/https:/www.washingtonpost.com/opinions/2023/05/18/taiwan-ukraine-support-russia-china/" TargetMode="External"/><Relationship Id="rId48" Type="http://schemas.openxmlformats.org/officeDocument/2006/relationships/hyperlink" Target="https://www.gao.gov/assets/gao-23-106002.pdf" TargetMode="External"/><Relationship Id="rId8" Type="http://schemas.openxmlformats.org/officeDocument/2006/relationships/hyperlink" Target="https://www.nato.int/cps/en/natolive/official_texts_17120.htm" TargetMode="External"/><Relationship Id="rId51" Type="http://schemas.openxmlformats.org/officeDocument/2006/relationships/hyperlink" Target="https://www.thearcticinstitute.org/five-misconceptions-arctic-security-geopolitics/" TargetMode="External"/><Relationship Id="rId3" Type="http://schemas.openxmlformats.org/officeDocument/2006/relationships/settings" Target="settings.xml"/><Relationship Id="rId12" Type="http://schemas.openxmlformats.org/officeDocument/2006/relationships/hyperlink" Target="https://www.bloomberg.com/opinion/articles/2022-01-10/russia-is-pushing-finland-and-sweden-toward-nato" TargetMode="External"/><Relationship Id="rId17" Type="http://schemas.openxmlformats.org/officeDocument/2006/relationships/hyperlink" Target="https://link.springer.com/epdf/10.1057/s42738-019-00018-w" TargetMode="External"/><Relationship Id="rId25" Type="http://schemas.openxmlformats.org/officeDocument/2006/relationships/hyperlink" Target="https://www8.cao.go.jp/ocean/policies/plan/plan04/pdf/keikaku_honbun.pdf" TargetMode="External"/><Relationship Id="rId33" Type="http://schemas.openxmlformats.org/officeDocument/2006/relationships/hyperlink" Target="https://www.env.go.jp/content/900505720.pdf" TargetMode="External"/><Relationship Id="rId38" Type="http://schemas.openxmlformats.org/officeDocument/2006/relationships/hyperlink" Target="https://www.iea.org/reports/global-methane-tracker-2025" TargetMode="External"/><Relationship Id="rId46" Type="http://schemas.openxmlformats.org/officeDocument/2006/relationships/hyperlink" Target="https://archive.ph/o/C6mna/https:/www.nationalww2museum.org/war/articles/axis-powers-world-war-ii" TargetMode="External"/><Relationship Id="rId20" Type="http://schemas.openxmlformats.org/officeDocument/2006/relationships/hyperlink" Target="https://www.cato.org/commentary/america-cant-afford-protect-europe-russia" TargetMode="External"/><Relationship Id="rId41" Type="http://schemas.openxmlformats.org/officeDocument/2006/relationships/hyperlink" Target="https://bera.house.gov/news/press-releases/rep-bera-introduces-resolution-reaffirming-us-commitment-to-the-arctic-counci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cds.ee/wp-content/uploads/2020/11/ICDS_Brief_NATO2030_-Series_1_Wojciech_Lorenz_November-2020_cor.pdf" TargetMode="External"/><Relationship Id="rId15" Type="http://schemas.openxmlformats.org/officeDocument/2006/relationships/hyperlink" Target="https://www.nato.int/docu/review/articles/2021/11/30/hybrid-warfare-new-threats-complexity-and-trust-as-the-antidote/index.html" TargetMode="External"/><Relationship Id="rId23" Type="http://schemas.openxmlformats.org/officeDocument/2006/relationships/hyperlink" Target="https://www8.cao.go.jp/ocean/english/arctic/pdf/japans_ap_e.pdf" TargetMode="External"/><Relationship Id="rId28" Type="http://schemas.openxmlformats.org/officeDocument/2006/relationships/hyperlink" Target="https://www.nipr.ac.jp/arcs2/e/" TargetMode="External"/><Relationship Id="rId36" Type="http://schemas.openxmlformats.org/officeDocument/2006/relationships/hyperlink" Target="https://www.reuters.com/business/energy/rival-lng-supplies-sakhalins-depleting-fields-give-japan-an-exit-russian-gas-2024-12-11/" TargetMode="External"/><Relationship Id="rId49" Type="http://schemas.openxmlformats.org/officeDocument/2006/relationships/hyperlink" Target="https://foreignpolicy.com/2023/05/31/arctic-council-russia-norw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andriacha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169</Pages>
  <Words>87579</Words>
  <Characters>499205</Characters>
  <Application>Microsoft Office Word</Application>
  <DocSecurity>0</DocSecurity>
  <Lines>4160</Lines>
  <Paragraphs>1171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Chen 26</dc:creator>
  <cp:keywords/>
  <dc:description/>
  <cp:lastModifiedBy>Chase, Alexandria</cp:lastModifiedBy>
  <cp:revision>2</cp:revision>
  <dcterms:created xsi:type="dcterms:W3CDTF">2025-07-14T00:53:00Z</dcterms:created>
  <dcterms:modified xsi:type="dcterms:W3CDTF">2025-07-14T00:53:00Z</dcterms:modified>
</cp:coreProperties>
</file>