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1C61" w14:textId="0BB82CB7" w:rsidR="009C3DC5" w:rsidRDefault="009C3DC5" w:rsidP="009C3DC5">
      <w:pPr>
        <w:pStyle w:val="Heading1"/>
      </w:pPr>
      <w:r>
        <w:t xml:space="preserve">DA---DOD Tradeoff </w:t>
      </w:r>
    </w:p>
    <w:p w14:paraId="270FE31A" w14:textId="6EC124DD" w:rsidR="005A61AD" w:rsidRPr="005A61AD" w:rsidRDefault="009C3DC5" w:rsidP="004A24A0">
      <w:pPr>
        <w:pStyle w:val="Heading2"/>
      </w:pPr>
      <w:r>
        <w:lastRenderedPageBreak/>
        <w:t>1NC</w:t>
      </w:r>
      <w:r w:rsidR="00B43D9B">
        <w:t>s</w:t>
      </w:r>
    </w:p>
    <w:p w14:paraId="6917C2E2" w14:textId="115CE97E" w:rsidR="009C3DC5" w:rsidRDefault="009C3DC5" w:rsidP="009C3DC5">
      <w:pPr>
        <w:pStyle w:val="Heading3"/>
      </w:pPr>
      <w:r>
        <w:lastRenderedPageBreak/>
        <w:t>1NC—</w:t>
      </w:r>
      <w:r w:rsidR="00AC0F78">
        <w:t>Drones</w:t>
      </w:r>
    </w:p>
    <w:p w14:paraId="319D5CDB" w14:textId="1D84EA72" w:rsidR="009C3DC5" w:rsidRDefault="009C3DC5" w:rsidP="009C3DC5">
      <w:pPr>
        <w:pStyle w:val="Heading4"/>
      </w:pPr>
      <w:r>
        <w:t>DOD Tradeoff DA:</w:t>
      </w:r>
    </w:p>
    <w:p w14:paraId="685ED354" w14:textId="2A0A6E00" w:rsidR="00941CAA" w:rsidRDefault="00941CAA" w:rsidP="00941CAA">
      <w:pPr>
        <w:pStyle w:val="Heading4"/>
      </w:pPr>
      <w:r>
        <w:t xml:space="preserve">US drone manufacturing is </w:t>
      </w:r>
      <w:r w:rsidRPr="00B04DBB">
        <w:rPr>
          <w:u w:val="single"/>
        </w:rPr>
        <w:t>expected</w:t>
      </w:r>
      <w:r>
        <w:t xml:space="preserve"> to go to Taiwan—but </w:t>
      </w:r>
      <w:r w:rsidRPr="00D53EFD">
        <w:rPr>
          <w:u w:val="single"/>
        </w:rPr>
        <w:t>funding</w:t>
      </w:r>
      <w:r>
        <w:t xml:space="preserve"> is key. </w:t>
      </w:r>
    </w:p>
    <w:p w14:paraId="18DE304F" w14:textId="77777777" w:rsidR="00941CAA" w:rsidRDefault="00941CAA" w:rsidP="00941CAA">
      <w:proofErr w:type="spellStart"/>
      <w:r w:rsidRPr="00A104CB">
        <w:rPr>
          <w:rStyle w:val="Style13ptBold"/>
        </w:rPr>
        <w:t>Honrada</w:t>
      </w:r>
      <w:proofErr w:type="spellEnd"/>
      <w:r w:rsidRPr="00A104CB">
        <w:rPr>
          <w:rStyle w:val="Style13ptBold"/>
        </w:rPr>
        <w:t xml:space="preserve"> ’25</w:t>
      </w:r>
      <w:r>
        <w:t xml:space="preserve"> [</w:t>
      </w:r>
      <w:r w:rsidRPr="00B04DBB">
        <w:t xml:space="preserve">Gabriel </w:t>
      </w:r>
      <w:proofErr w:type="spellStart"/>
      <w:r w:rsidRPr="00B04DBB">
        <w:t>Honrada</w:t>
      </w:r>
      <w:proofErr w:type="spellEnd"/>
      <w:r w:rsidRPr="00B04DBB">
        <w:t>, PhD in International Relations.</w:t>
      </w:r>
      <w:r>
        <w:t>; “</w:t>
      </w:r>
      <w:r w:rsidRPr="00B04DBB">
        <w:t xml:space="preserve">US betting big on </w:t>
      </w:r>
      <w:proofErr w:type="spellStart"/>
      <w:r w:rsidRPr="00B04DBB">
        <w:t>robo</w:t>
      </w:r>
      <w:proofErr w:type="spellEnd"/>
      <w:r w:rsidRPr="00B04DBB">
        <w:t>-fighters to win a Taiwan war</w:t>
      </w:r>
      <w:r>
        <w:t xml:space="preserve">”; Asia Times; May 2, 2025; </w:t>
      </w:r>
      <w:r w:rsidRPr="00B04DBB">
        <w:t>https://asiatimes.com/2025/05/us-betting-big-on-robo-fighters-to-win-a-taiwan-war/</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EF004AB" w14:textId="77777777" w:rsidR="00941CAA" w:rsidRPr="00B04DBB" w:rsidRDefault="00941CAA" w:rsidP="00941CAA">
      <w:pPr>
        <w:rPr>
          <w:rStyle w:val="StyleUnderline"/>
        </w:rPr>
      </w:pPr>
      <w:r w:rsidRPr="00B04DBB">
        <w:rPr>
          <w:rStyle w:val="StyleUnderline"/>
        </w:rPr>
        <w:t xml:space="preserve">The </w:t>
      </w:r>
      <w:r w:rsidRPr="007B56A5">
        <w:rPr>
          <w:rStyle w:val="StyleUnderline"/>
          <w:highlight w:val="green"/>
        </w:rPr>
        <w:t>US</w:t>
      </w:r>
      <w:r w:rsidRPr="00B04DBB">
        <w:rPr>
          <w:rStyle w:val="StyleUnderline"/>
        </w:rPr>
        <w:t xml:space="preserve"> is a step </w:t>
      </w:r>
      <w:r w:rsidRPr="007B56A5">
        <w:rPr>
          <w:rStyle w:val="StyleUnderline"/>
          <w:highlight w:val="green"/>
        </w:rPr>
        <w:t>closer to</w:t>
      </w:r>
      <w:r w:rsidRPr="00B04DBB">
        <w:rPr>
          <w:rStyle w:val="StyleUnderline"/>
        </w:rPr>
        <w:t xml:space="preserve"> being able to deploy stealthy, </w:t>
      </w:r>
      <w:r w:rsidRPr="007B56A5">
        <w:rPr>
          <w:rStyle w:val="Emphasis"/>
          <w:highlight w:val="green"/>
        </w:rPr>
        <w:t>semi-autonomous drone</w:t>
      </w:r>
      <w:r w:rsidRPr="00B04DBB">
        <w:rPr>
          <w:rStyle w:val="Emphasis"/>
        </w:rPr>
        <w:t xml:space="preserve"> swarm</w:t>
      </w:r>
      <w:r w:rsidRPr="007B56A5">
        <w:rPr>
          <w:rStyle w:val="Emphasis"/>
          <w:highlight w:val="green"/>
        </w:rPr>
        <w:t>s</w:t>
      </w:r>
      <w:r w:rsidRPr="007B56A5">
        <w:rPr>
          <w:rStyle w:val="StyleUnderline"/>
          <w:highlight w:val="green"/>
        </w:rPr>
        <w:t xml:space="preserve"> to saturate</w:t>
      </w:r>
      <w:r w:rsidRPr="00B04DBB">
        <w:rPr>
          <w:rStyle w:val="StyleUnderline"/>
        </w:rPr>
        <w:t xml:space="preserve"> the </w:t>
      </w:r>
      <w:r w:rsidRPr="007B56A5">
        <w:rPr>
          <w:rStyle w:val="Emphasis"/>
          <w:highlight w:val="green"/>
        </w:rPr>
        <w:t>Taiwan</w:t>
      </w:r>
      <w:r w:rsidRPr="00B04DBB">
        <w:rPr>
          <w:rStyle w:val="Emphasis"/>
        </w:rPr>
        <w:t xml:space="preserve"> Strait</w:t>
      </w:r>
      <w:r w:rsidRPr="00B04DBB">
        <w:rPr>
          <w:rStyle w:val="StyleUnderline"/>
        </w:rPr>
        <w:t xml:space="preserve"> in a high-tech push </w:t>
      </w:r>
      <w:r w:rsidRPr="007B56A5">
        <w:rPr>
          <w:rStyle w:val="StyleUnderline"/>
          <w:highlight w:val="green"/>
        </w:rPr>
        <w:t>to shift</w:t>
      </w:r>
      <w:r w:rsidRPr="00B04DBB">
        <w:rPr>
          <w:rStyle w:val="StyleUnderline"/>
        </w:rPr>
        <w:t xml:space="preserve"> the </w:t>
      </w:r>
      <w:r w:rsidRPr="00B04DBB">
        <w:rPr>
          <w:rStyle w:val="Emphasis"/>
        </w:rPr>
        <w:t xml:space="preserve">military </w:t>
      </w:r>
      <w:r w:rsidRPr="007B56A5">
        <w:rPr>
          <w:rStyle w:val="Emphasis"/>
          <w:highlight w:val="green"/>
        </w:rPr>
        <w:t>balance</w:t>
      </w:r>
      <w:r w:rsidRPr="007B56A5">
        <w:rPr>
          <w:rStyle w:val="StyleUnderline"/>
          <w:highlight w:val="green"/>
        </w:rPr>
        <w:t xml:space="preserve"> vis-à-vis China.</w:t>
      </w:r>
    </w:p>
    <w:p w14:paraId="78EFCFE9" w14:textId="77777777" w:rsidR="00941CAA" w:rsidRPr="00B04DBB" w:rsidRDefault="00941CAA" w:rsidP="00941CAA">
      <w:pPr>
        <w:rPr>
          <w:sz w:val="16"/>
        </w:rPr>
      </w:pPr>
      <w:r w:rsidRPr="00B04DBB">
        <w:rPr>
          <w:sz w:val="16"/>
        </w:rPr>
        <w:t>This month, multiple media sources reported that the US Air Force had initiated ground tests for its Collaborative Combat Aircraft (CCA) program, marking a significant milestone before the anticipated maiden flights of Anduril’s YFQ-44A and General Atomics’ YFQ-42A drones this summer.</w:t>
      </w:r>
    </w:p>
    <w:p w14:paraId="23081BE7" w14:textId="77777777" w:rsidR="00941CAA" w:rsidRPr="00B04DBB" w:rsidRDefault="00941CAA" w:rsidP="00941CAA">
      <w:pPr>
        <w:rPr>
          <w:sz w:val="16"/>
        </w:rPr>
      </w:pPr>
      <w:r w:rsidRPr="00B04DBB">
        <w:rPr>
          <w:sz w:val="16"/>
        </w:rPr>
        <w:t>The tests, focusing on propulsion, avionics, autonomy integration and ground control interfaces, aim to validate performance and prepare both unmanned fighters, designated under the “fighter drone” FQ series, for operational use.</w:t>
      </w:r>
    </w:p>
    <w:p w14:paraId="092322F2" w14:textId="77777777" w:rsidR="00941CAA" w:rsidRPr="00B04DBB" w:rsidRDefault="00941CAA" w:rsidP="00941CAA">
      <w:pPr>
        <w:rPr>
          <w:sz w:val="16"/>
        </w:rPr>
      </w:pPr>
      <w:r w:rsidRPr="00B04DBB">
        <w:rPr>
          <w:sz w:val="16"/>
        </w:rPr>
        <w:t>Anduril’s YFQ-44A, known as Fury, features advanced design elements, including stealth-optimized intake shapes and potential infrared sensors for enhanced situational awareness. General Atomics leverages its experience with unmanned platforms such as the XQ-67A to advance the YFQ-42A, aimed at expanding the operational role of unmanned systems.</w:t>
      </w:r>
    </w:p>
    <w:p w14:paraId="24004FF8" w14:textId="77777777" w:rsidR="00941CAA" w:rsidRPr="00B04DBB" w:rsidRDefault="00941CAA" w:rsidP="00941CAA">
      <w:pPr>
        <w:rPr>
          <w:sz w:val="16"/>
        </w:rPr>
      </w:pPr>
      <w:r w:rsidRPr="00B04DBB">
        <w:rPr>
          <w:sz w:val="16"/>
        </w:rPr>
        <w:t>Beale Air Force Base in California was selected to host the new Aircraft Readiness Unit, tasked with maintaining drones ready for global deployment at reduced personnel requirements due to their semi-autonomous nature.</w:t>
      </w:r>
    </w:p>
    <w:p w14:paraId="3B089D75" w14:textId="77777777" w:rsidR="00941CAA" w:rsidRPr="00B04DBB" w:rsidRDefault="00941CAA" w:rsidP="00941CAA">
      <w:pPr>
        <w:rPr>
          <w:rStyle w:val="StyleUnderline"/>
        </w:rPr>
      </w:pPr>
      <w:r w:rsidRPr="00B04DBB">
        <w:rPr>
          <w:rStyle w:val="StyleUnderline"/>
        </w:rPr>
        <w:t xml:space="preserve">The US </w:t>
      </w:r>
      <w:r w:rsidRPr="007B56A5">
        <w:rPr>
          <w:rStyle w:val="StyleUnderline"/>
          <w:highlight w:val="green"/>
        </w:rPr>
        <w:t xml:space="preserve">Air Force </w:t>
      </w:r>
      <w:r w:rsidRPr="007B56A5">
        <w:rPr>
          <w:rStyle w:val="Emphasis"/>
          <w:highlight w:val="green"/>
        </w:rPr>
        <w:t>expects</w:t>
      </w:r>
      <w:r w:rsidRPr="00B04DBB">
        <w:rPr>
          <w:rStyle w:val="StyleUnderline"/>
        </w:rPr>
        <w:t xml:space="preserve"> a competitive production </w:t>
      </w:r>
      <w:r w:rsidRPr="007B56A5">
        <w:rPr>
          <w:rStyle w:val="StyleUnderline"/>
          <w:highlight w:val="green"/>
        </w:rPr>
        <w:t>decision in fiscal 2026</w:t>
      </w:r>
      <w:r w:rsidRPr="00B04DBB">
        <w:rPr>
          <w:rStyle w:val="StyleUnderline"/>
        </w:rPr>
        <w:t>, aiming for affordability at approximately US$25-30 million per drone.</w:t>
      </w:r>
    </w:p>
    <w:p w14:paraId="548D6C77" w14:textId="77777777" w:rsidR="00941CAA" w:rsidRDefault="00941CAA" w:rsidP="00941CAA">
      <w:pPr>
        <w:rPr>
          <w:sz w:val="16"/>
        </w:rPr>
      </w:pPr>
      <w:r w:rsidRPr="00B04DBB">
        <w:rPr>
          <w:rStyle w:val="StyleUnderline"/>
        </w:rPr>
        <w:t xml:space="preserve">The initiative represents </w:t>
      </w:r>
      <w:r w:rsidRPr="007B56A5">
        <w:rPr>
          <w:rStyle w:val="StyleUnderline"/>
          <w:highlight w:val="green"/>
        </w:rPr>
        <w:t>a</w:t>
      </w:r>
      <w:r w:rsidRPr="00B04DBB">
        <w:rPr>
          <w:rStyle w:val="StyleUnderline"/>
        </w:rPr>
        <w:t xml:space="preserve">n essential component of the US Air Force’s broader </w:t>
      </w:r>
      <w:r w:rsidRPr="007B56A5">
        <w:rPr>
          <w:rStyle w:val="StyleUnderline"/>
          <w:highlight w:val="green"/>
        </w:rPr>
        <w:t xml:space="preserve">strategy to </w:t>
      </w:r>
      <w:r w:rsidRPr="007B56A5">
        <w:rPr>
          <w:rStyle w:val="Emphasis"/>
          <w:highlight w:val="green"/>
        </w:rPr>
        <w:t>integrate unmanned systems</w:t>
      </w:r>
      <w:r w:rsidRPr="00B04DBB">
        <w:rPr>
          <w:sz w:val="16"/>
        </w:rPr>
        <w:t xml:space="preserve"> alongside manned fighters like the F-35, enhancing combat effectiveness and operational readiness in contested environments.</w:t>
      </w:r>
    </w:p>
    <w:p w14:paraId="5086FEB3" w14:textId="77777777" w:rsidR="00941CAA" w:rsidRPr="00B04DBB" w:rsidRDefault="00941CAA" w:rsidP="00941CAA">
      <w:r>
        <w:t xml:space="preserve">&lt;&lt; PARAGRAPHS CONDENSED, NONE OMMITTED &gt;&gt; </w:t>
      </w:r>
    </w:p>
    <w:p w14:paraId="65E60153" w14:textId="77777777" w:rsidR="00941CAA" w:rsidRPr="0067216D" w:rsidRDefault="00941CAA" w:rsidP="00941CAA">
      <w:pPr>
        <w:rPr>
          <w:sz w:val="4"/>
          <w:szCs w:val="4"/>
        </w:rPr>
      </w:pPr>
      <w:r w:rsidRPr="0067216D">
        <w:rPr>
          <w:sz w:val="4"/>
          <w:szCs w:val="4"/>
        </w:rPr>
        <w:t xml:space="preserve">Mark </w:t>
      </w:r>
      <w:proofErr w:type="spellStart"/>
      <w:r w:rsidRPr="0067216D">
        <w:rPr>
          <w:sz w:val="4"/>
          <w:szCs w:val="4"/>
        </w:rPr>
        <w:t>Gunzinger</w:t>
      </w:r>
      <w:proofErr w:type="spellEnd"/>
      <w:r w:rsidRPr="0067216D">
        <w:rPr>
          <w:sz w:val="4"/>
          <w:szCs w:val="4"/>
        </w:rPr>
        <w:t xml:space="preserve"> mentions in a January 2024 Air &amp; Space Forces Magazine article that CCAs can be decoys, jammers and strike platforms—stimulating adversary defenses, complicating targeting and absorbing fire to reduce crewed aircraft </w:t>
      </w:r>
      <w:proofErr w:type="spellStart"/>
      <w:r w:rsidRPr="0067216D">
        <w:rPr>
          <w:sz w:val="4"/>
          <w:szCs w:val="4"/>
        </w:rPr>
        <w:t>attrition.He</w:t>
      </w:r>
      <w:proofErr w:type="spellEnd"/>
      <w:r w:rsidRPr="0067216D">
        <w:rPr>
          <w:sz w:val="4"/>
          <w:szCs w:val="4"/>
        </w:rPr>
        <w:t xml:space="preserve"> notes that some variants will be launched from dispersed sites, avoiding reliance on fixed airfields and enhancing flexibility while complementing, not replacing, fifth-generation </w:t>
      </w:r>
      <w:proofErr w:type="spellStart"/>
      <w:r w:rsidRPr="0067216D">
        <w:rPr>
          <w:sz w:val="4"/>
          <w:szCs w:val="4"/>
        </w:rPr>
        <w:t>fighters.Considering</w:t>
      </w:r>
      <w:proofErr w:type="spellEnd"/>
      <w:r w:rsidRPr="0067216D">
        <w:rPr>
          <w:sz w:val="4"/>
          <w:szCs w:val="4"/>
        </w:rPr>
        <w:t xml:space="preserve"> possible adversary advantages, the US Department of Defense’s (DOD) 2024 China Military Power Report (CMPR) mentions that China has a robust and redundant Integrated Air Defense System (IADS) covering land areas and extending up to 300 nautical miles from its </w:t>
      </w:r>
      <w:proofErr w:type="spellStart"/>
      <w:r w:rsidRPr="0067216D">
        <w:rPr>
          <w:sz w:val="4"/>
          <w:szCs w:val="4"/>
        </w:rPr>
        <w:t>coastline.The</w:t>
      </w:r>
      <w:proofErr w:type="spellEnd"/>
      <w:r w:rsidRPr="0067216D">
        <w:rPr>
          <w:sz w:val="4"/>
          <w:szCs w:val="4"/>
        </w:rPr>
        <w:t xml:space="preserve"> report notes this system integrates a vast early-warning radar network, advanced fighter aircraft and diverse Surface-to-Air Missile (SAM) platforms, including the indigenous CSA-9 (HQ-9) and its enhanced version HQ-9B. These operate alongside the Russia-supplied SA-10 (S-300PMU), SA-20 (S-300PMU1/PMU2) and the advanced SA-21 (S-400) </w:t>
      </w:r>
      <w:proofErr w:type="spellStart"/>
      <w:r w:rsidRPr="0067216D">
        <w:rPr>
          <w:sz w:val="4"/>
          <w:szCs w:val="4"/>
        </w:rPr>
        <w:t>Triumf</w:t>
      </w:r>
      <w:proofErr w:type="spellEnd"/>
      <w:r w:rsidRPr="0067216D">
        <w:rPr>
          <w:sz w:val="4"/>
          <w:szCs w:val="4"/>
        </w:rPr>
        <w:t xml:space="preserve">, noted for their longer range and superior radar </w:t>
      </w:r>
      <w:proofErr w:type="spellStart"/>
      <w:r w:rsidRPr="0067216D">
        <w:rPr>
          <w:sz w:val="4"/>
          <w:szCs w:val="4"/>
        </w:rPr>
        <w:t>systems.It</w:t>
      </w:r>
      <w:proofErr w:type="spellEnd"/>
      <w:r w:rsidRPr="0067216D">
        <w:rPr>
          <w:sz w:val="4"/>
          <w:szCs w:val="4"/>
        </w:rPr>
        <w:t xml:space="preserve"> also states that China’s People’s Liberation Army Air Force (PLAAF) deploys Airborne Early Warning and Control (AEW&amp;C) aircraft, extending radar coverage beyond ground radar </w:t>
      </w:r>
      <w:proofErr w:type="spellStart"/>
      <w:r w:rsidRPr="0067216D">
        <w:rPr>
          <w:sz w:val="4"/>
          <w:szCs w:val="4"/>
        </w:rPr>
        <w:t>limitations.In</w:t>
      </w:r>
      <w:proofErr w:type="spellEnd"/>
      <w:r w:rsidRPr="0067216D">
        <w:rPr>
          <w:sz w:val="4"/>
          <w:szCs w:val="4"/>
        </w:rPr>
        <w:t xml:space="preserve"> addition to layered air defenses, the report says the PLAAF and PLA Naval Aviation operate the world’s third-largest aviation force with 3,150 aircraft, including 1,900 fighters. China currently produces jets at a 1.2:1 ratio over the </w:t>
      </w:r>
      <w:proofErr w:type="spellStart"/>
      <w:r w:rsidRPr="0067216D">
        <w:rPr>
          <w:sz w:val="4"/>
          <w:szCs w:val="4"/>
        </w:rPr>
        <w:t>US.Despite</w:t>
      </w:r>
      <w:proofErr w:type="spellEnd"/>
      <w:r w:rsidRPr="0067216D">
        <w:rPr>
          <w:sz w:val="4"/>
          <w:szCs w:val="4"/>
        </w:rPr>
        <w:t xml:space="preserve"> the “affordable mass” promised by CCAs, Rohith </w:t>
      </w:r>
      <w:proofErr w:type="spellStart"/>
      <w:r w:rsidRPr="0067216D">
        <w:rPr>
          <w:sz w:val="4"/>
          <w:szCs w:val="4"/>
        </w:rPr>
        <w:t>Stambamkadi</w:t>
      </w:r>
      <w:proofErr w:type="spellEnd"/>
      <w:r w:rsidRPr="0067216D">
        <w:rPr>
          <w:sz w:val="4"/>
          <w:szCs w:val="4"/>
        </w:rPr>
        <w:t xml:space="preserve"> mentions in a February 2025 article for the Institute for Security &amp; Development Policy (ISDP) that as drones rely on data from sensors and predefined algorithms, they have limited flexibility as they lack real-time adaptability for air </w:t>
      </w:r>
      <w:proofErr w:type="spellStart"/>
      <w:r w:rsidRPr="0067216D">
        <w:rPr>
          <w:sz w:val="4"/>
          <w:szCs w:val="4"/>
        </w:rPr>
        <w:t>superiority.Stambamkadi</w:t>
      </w:r>
      <w:proofErr w:type="spellEnd"/>
      <w:r w:rsidRPr="0067216D">
        <w:rPr>
          <w:sz w:val="4"/>
          <w:szCs w:val="4"/>
        </w:rPr>
        <w:t xml:space="preserve"> argues that drones suffer from range, speed and payload limitations, undermining the notion that they can achieve air superiority </w:t>
      </w:r>
      <w:proofErr w:type="spellStart"/>
      <w:r w:rsidRPr="0067216D">
        <w:rPr>
          <w:sz w:val="4"/>
          <w:szCs w:val="4"/>
        </w:rPr>
        <w:t>independently.He</w:t>
      </w:r>
      <w:proofErr w:type="spellEnd"/>
      <w:r w:rsidRPr="0067216D">
        <w:rPr>
          <w:sz w:val="4"/>
          <w:szCs w:val="4"/>
        </w:rPr>
        <w:t xml:space="preserve"> argues that combat experience in Ukraine and Israel has shown that drones alone cannot replace manned aircraft, with the former’s air defenses effectively thwarting mass drone attacks from Russia and Hamas enemies.</w:t>
      </w:r>
    </w:p>
    <w:p w14:paraId="43CDC75C" w14:textId="77777777" w:rsidR="00941CAA" w:rsidRPr="00B04DBB" w:rsidRDefault="00941CAA" w:rsidP="00941CAA">
      <w:pPr>
        <w:rPr>
          <w:sz w:val="8"/>
        </w:rPr>
      </w:pPr>
      <w:r>
        <w:t>&lt;&lt; BREAKS CONTINUE &gt;&gt;</w:t>
      </w:r>
    </w:p>
    <w:p w14:paraId="4865F814" w14:textId="77777777" w:rsidR="00941CAA" w:rsidRPr="00B04DBB" w:rsidRDefault="00941CAA" w:rsidP="00941CAA">
      <w:pPr>
        <w:rPr>
          <w:sz w:val="16"/>
        </w:rPr>
      </w:pPr>
      <w:r w:rsidRPr="00B04DBB">
        <w:rPr>
          <w:sz w:val="16"/>
        </w:rPr>
        <w:t xml:space="preserve">He adds that </w:t>
      </w:r>
      <w:r w:rsidRPr="007B56A5">
        <w:rPr>
          <w:rStyle w:val="StyleUnderline"/>
          <w:highlight w:val="green"/>
        </w:rPr>
        <w:t>stealthy systems that</w:t>
      </w:r>
      <w:r w:rsidRPr="00B04DBB">
        <w:rPr>
          <w:rStyle w:val="StyleUnderline"/>
        </w:rPr>
        <w:t xml:space="preserve"> can </w:t>
      </w:r>
      <w:r w:rsidRPr="007B56A5">
        <w:rPr>
          <w:rStyle w:val="Emphasis"/>
          <w:highlight w:val="green"/>
        </w:rPr>
        <w:t>survive</w:t>
      </w:r>
      <w:r w:rsidRPr="00B04DBB">
        <w:rPr>
          <w:rStyle w:val="Emphasis"/>
        </w:rPr>
        <w:t xml:space="preserve"> in an anti-access/area denial</w:t>
      </w:r>
      <w:r w:rsidRPr="00B04DBB">
        <w:rPr>
          <w:rStyle w:val="StyleUnderline"/>
        </w:rPr>
        <w:t xml:space="preserve"> </w:t>
      </w:r>
      <w:r w:rsidRPr="007B56A5">
        <w:rPr>
          <w:rStyle w:val="StyleUnderline"/>
          <w:highlight w:val="green"/>
        </w:rPr>
        <w:t>(A2/AD)</w:t>
      </w:r>
      <w:r w:rsidRPr="00B04DBB">
        <w:rPr>
          <w:rStyle w:val="StyleUnderline"/>
        </w:rPr>
        <w:t xml:space="preserve"> environment</w:t>
      </w:r>
      <w:r w:rsidRPr="00B04DBB">
        <w:rPr>
          <w:sz w:val="16"/>
        </w:rPr>
        <w:t>, such as the B-21 bomber, will remain critical, as a force vulnerable to attrition may not retain sufficient mass to remain effective.</w:t>
      </w:r>
    </w:p>
    <w:p w14:paraId="0AEAE113" w14:textId="77777777" w:rsidR="00941CAA" w:rsidRPr="00B04DBB" w:rsidRDefault="00941CAA" w:rsidP="00941CAA">
      <w:pPr>
        <w:rPr>
          <w:rStyle w:val="StyleUnderline"/>
        </w:rPr>
      </w:pPr>
      <w:r w:rsidRPr="00B04DBB">
        <w:rPr>
          <w:rStyle w:val="StyleUnderline"/>
        </w:rPr>
        <w:t xml:space="preserve">Regarding how </w:t>
      </w:r>
      <w:r w:rsidRPr="007B56A5">
        <w:rPr>
          <w:rStyle w:val="StyleUnderline"/>
          <w:highlight w:val="green"/>
        </w:rPr>
        <w:t xml:space="preserve">the US would deploy </w:t>
      </w:r>
      <w:r w:rsidRPr="007B56A5">
        <w:rPr>
          <w:rStyle w:val="Emphasis"/>
          <w:highlight w:val="green"/>
        </w:rPr>
        <w:t>CCAs in</w:t>
      </w:r>
      <w:r w:rsidRPr="00B04DBB">
        <w:rPr>
          <w:rStyle w:val="Emphasis"/>
        </w:rPr>
        <w:t xml:space="preserve"> a </w:t>
      </w:r>
      <w:r w:rsidRPr="007B56A5">
        <w:rPr>
          <w:rStyle w:val="Emphasis"/>
          <w:highlight w:val="green"/>
        </w:rPr>
        <w:t>Taiwan</w:t>
      </w:r>
      <w:r w:rsidRPr="00B04DBB">
        <w:rPr>
          <w:rStyle w:val="Emphasis"/>
        </w:rPr>
        <w:t xml:space="preserve"> Strait crisis</w:t>
      </w:r>
      <w:r w:rsidRPr="00B04DBB">
        <w:rPr>
          <w:rStyle w:val="StyleUnderline"/>
        </w:rPr>
        <w:t xml:space="preserve">, Admiral Samuel Paparo mentions in a June 2024 article in the Washington Post that he intends to </w:t>
      </w:r>
      <w:r w:rsidRPr="007B56A5">
        <w:rPr>
          <w:rStyle w:val="StyleUnderline"/>
          <w:highlight w:val="green"/>
        </w:rPr>
        <w:t>turn the place into an “</w:t>
      </w:r>
      <w:r w:rsidRPr="007B56A5">
        <w:rPr>
          <w:rStyle w:val="Emphasis"/>
          <w:highlight w:val="green"/>
        </w:rPr>
        <w:t>unmanned hellscape</w:t>
      </w:r>
      <w:r w:rsidRPr="00B04DBB">
        <w:rPr>
          <w:rStyle w:val="StyleUnderline"/>
        </w:rPr>
        <w:t>” to buy time for US forces to get ready for an intervention.</w:t>
      </w:r>
    </w:p>
    <w:p w14:paraId="481BAA3D" w14:textId="3CBFA548" w:rsidR="00941CAA" w:rsidRPr="00941CAA" w:rsidRDefault="00941CAA" w:rsidP="00941CAA">
      <w:pPr>
        <w:rPr>
          <w:sz w:val="16"/>
        </w:rPr>
      </w:pPr>
      <w:r w:rsidRPr="00B04DBB">
        <w:rPr>
          <w:sz w:val="16"/>
        </w:rPr>
        <w:t xml:space="preserve">While Paparo did not discuss the details of the strategy, Bob Work mentions in a July 2024 USNI article that it involves thousands of </w:t>
      </w:r>
      <w:r w:rsidRPr="00B04DBB">
        <w:rPr>
          <w:rStyle w:val="StyleUnderline"/>
        </w:rPr>
        <w:t xml:space="preserve">pre-positioned </w:t>
      </w:r>
      <w:r w:rsidRPr="007B56A5">
        <w:rPr>
          <w:rStyle w:val="Emphasis"/>
          <w:highlight w:val="green"/>
        </w:rPr>
        <w:t>sea, air and ground drones</w:t>
      </w:r>
      <w:r w:rsidRPr="007B56A5">
        <w:rPr>
          <w:rStyle w:val="StyleUnderline"/>
          <w:highlight w:val="green"/>
        </w:rPr>
        <w:t xml:space="preserve"> in</w:t>
      </w:r>
      <w:r w:rsidRPr="00B04DBB">
        <w:rPr>
          <w:rStyle w:val="StyleUnderline"/>
        </w:rPr>
        <w:t xml:space="preserve"> the </w:t>
      </w:r>
      <w:r w:rsidRPr="007B56A5">
        <w:rPr>
          <w:rStyle w:val="StyleUnderline"/>
          <w:highlight w:val="green"/>
        </w:rPr>
        <w:t>Taiwan</w:t>
      </w:r>
      <w:r w:rsidRPr="00B04DBB">
        <w:rPr>
          <w:rStyle w:val="StyleUnderline"/>
        </w:rPr>
        <w:t xml:space="preserve"> Strait operating in tandem </w:t>
      </w:r>
      <w:r w:rsidRPr="007B56A5">
        <w:rPr>
          <w:rStyle w:val="StyleUnderline"/>
          <w:highlight w:val="green"/>
        </w:rPr>
        <w:t>to eliminate</w:t>
      </w:r>
      <w:r w:rsidRPr="00B04DBB">
        <w:rPr>
          <w:rStyle w:val="StyleUnderline"/>
        </w:rPr>
        <w:t xml:space="preserve"> the “tyranny of </w:t>
      </w:r>
      <w:r w:rsidRPr="007B56A5">
        <w:rPr>
          <w:rStyle w:val="StyleUnderline"/>
          <w:highlight w:val="green"/>
        </w:rPr>
        <w:t>distance</w:t>
      </w:r>
      <w:r w:rsidRPr="00B04DBB">
        <w:rPr>
          <w:rStyle w:val="StyleUnderline"/>
        </w:rPr>
        <w:t>”</w:t>
      </w:r>
      <w:r w:rsidRPr="00B04DBB">
        <w:rPr>
          <w:sz w:val="16"/>
        </w:rPr>
        <w:t xml:space="preserve"> that characterizes operations in the Pacific theater.</w:t>
      </w:r>
    </w:p>
    <w:p w14:paraId="1C9F38D2" w14:textId="77777777" w:rsidR="00E03857" w:rsidRDefault="00E03857" w:rsidP="00E03857">
      <w:pPr>
        <w:pStyle w:val="Heading4"/>
      </w:pPr>
      <w:r>
        <w:lastRenderedPageBreak/>
        <w:t xml:space="preserve">Arctic policy </w:t>
      </w:r>
      <w:r w:rsidRPr="006B02F8">
        <w:rPr>
          <w:u w:val="single"/>
        </w:rPr>
        <w:t>trades off</w:t>
      </w:r>
      <w:r>
        <w:t xml:space="preserve"> with DoD priorities.</w:t>
      </w:r>
    </w:p>
    <w:p w14:paraId="23539DD8" w14:textId="14D5DAB3" w:rsidR="00E03857" w:rsidRDefault="00E03857" w:rsidP="00E03857">
      <w:r w:rsidRPr="006B02F8">
        <w:rPr>
          <w:rStyle w:val="Style13ptBold"/>
        </w:rPr>
        <w:t>Axelrod 14</w:t>
      </w:r>
      <w:r>
        <w:t xml:space="preserve"> — David Axelrod, Political consultant and former Senior Advisor to Obama, 2014, (“Chicago Council on Global Affairs,” Targeted News Service, May 5</w:t>
      </w:r>
      <w:r w:rsidRPr="006B02F8">
        <w:rPr>
          <w:vertAlign w:val="superscript"/>
        </w:rPr>
        <w:t>th</w:t>
      </w:r>
      <w:r>
        <w:t xml:space="preserve">, Available Online at </w:t>
      </w:r>
      <w:r w:rsidRPr="00DB6B42">
        <w:t>https://advance-lexis-com.proxy.lib.umich.edu/document/teaserdocument/?pdmfid=1519360&amp;crid=2c16df60-53af-4b41-a138-a314cdf3968d&amp;pddocfullpath=%2Fshared%2Fdocument%2Fnews%2Furn%3AcontentItem%3A5C4Y-31B1-JC11-10MT-00000-00&amp;pddocid=urn%3AcontentItem%3A5C4Y-31B1-JC11-10MT-00000-00&amp;pdcontentcomponentid=299219&amp;pdteaserkey=h1&amp;pditab=allpods&amp;ecomp=hc-yk&amp;earg=sr0&amp;prid=34d06e51-9643-403f-b7e1-1b452ee15de8</w:t>
      </w:r>
      <w:r>
        <w:t>, Accessed 7/14/2025)</w:t>
      </w:r>
    </w:p>
    <w:p w14:paraId="59DB1ADE" w14:textId="77777777" w:rsidR="00E03857" w:rsidRPr="00F70DB0" w:rsidRDefault="00E03857" w:rsidP="00E03857">
      <w:pPr>
        <w:rPr>
          <w:sz w:val="16"/>
        </w:rPr>
      </w:pPr>
      <w:r w:rsidRPr="004C2B39">
        <w:rPr>
          <w:rStyle w:val="StyleUnderline"/>
        </w:rPr>
        <w:t xml:space="preserve">The </w:t>
      </w:r>
      <w:r w:rsidRPr="007B56A5">
        <w:rPr>
          <w:rStyle w:val="StyleUnderline"/>
          <w:highlight w:val="green"/>
        </w:rPr>
        <w:t>Defense</w:t>
      </w:r>
      <w:r w:rsidRPr="004C2B39">
        <w:rPr>
          <w:rStyle w:val="StyleUnderline"/>
        </w:rPr>
        <w:t xml:space="preserve"> Department is bolstering its engagement </w:t>
      </w:r>
      <w:r w:rsidRPr="007B56A5">
        <w:rPr>
          <w:rStyle w:val="StyleUnderline"/>
          <w:highlight w:val="green"/>
        </w:rPr>
        <w:t>in the Arctic</w:t>
      </w:r>
      <w:r w:rsidRPr="00F70DB0">
        <w:rPr>
          <w:sz w:val="16"/>
        </w:rPr>
        <w:t xml:space="preserve"> and looking at what capabilities we need to operate there in the future, as described in DOD's first-ever Arctic strategy that I introduced at the Halifax international security forum last November.</w:t>
      </w:r>
    </w:p>
    <w:p w14:paraId="45A2A7B7" w14:textId="77777777" w:rsidR="00E03857" w:rsidRPr="004C2B39" w:rsidRDefault="00E03857" w:rsidP="00E03857">
      <w:pPr>
        <w:rPr>
          <w:rStyle w:val="StyleUnderline"/>
        </w:rPr>
      </w:pPr>
      <w:r w:rsidRPr="00F70DB0">
        <w:rPr>
          <w:sz w:val="16"/>
        </w:rPr>
        <w:t xml:space="preserve">But </w:t>
      </w:r>
      <w:r w:rsidRPr="004C2B39">
        <w:rPr>
          <w:rStyle w:val="StyleUnderline"/>
        </w:rPr>
        <w:t xml:space="preserve">in the face of strict budget limits, we </w:t>
      </w:r>
      <w:r w:rsidRPr="007B56A5">
        <w:rPr>
          <w:rStyle w:val="StyleUnderline"/>
          <w:highlight w:val="green"/>
        </w:rPr>
        <w:t xml:space="preserve">must </w:t>
      </w:r>
      <w:r w:rsidRPr="00941CAA">
        <w:rPr>
          <w:rStyle w:val="StyleUnderline"/>
        </w:rPr>
        <w:t xml:space="preserve">make many </w:t>
      </w:r>
      <w:r w:rsidRPr="007B56A5">
        <w:rPr>
          <w:rStyle w:val="Emphasis"/>
          <w:highlight w:val="green"/>
        </w:rPr>
        <w:t>tradeoff</w:t>
      </w:r>
      <w:r w:rsidRPr="00941CAA">
        <w:rPr>
          <w:rStyle w:val="Emphasis"/>
        </w:rPr>
        <w:t>s</w:t>
      </w:r>
      <w:r w:rsidRPr="004C2B39">
        <w:rPr>
          <w:rStyle w:val="StyleUnderline"/>
        </w:rPr>
        <w:t xml:space="preserve"> in capabilities</w:t>
      </w:r>
      <w:r w:rsidRPr="00F70DB0">
        <w:rPr>
          <w:sz w:val="16"/>
        </w:rPr>
        <w:t xml:space="preserve">, as well. That's why our </w:t>
      </w:r>
      <w:r w:rsidRPr="007B56A5">
        <w:rPr>
          <w:rStyle w:val="StyleUnderline"/>
          <w:highlight w:val="green"/>
        </w:rPr>
        <w:t>budget</w:t>
      </w:r>
      <w:r w:rsidRPr="004C2B39">
        <w:rPr>
          <w:rStyle w:val="StyleUnderline"/>
        </w:rPr>
        <w:t xml:space="preserve"> plan </w:t>
      </w:r>
      <w:r w:rsidRPr="007B56A5">
        <w:rPr>
          <w:rStyle w:val="Emphasis"/>
          <w:highlight w:val="green"/>
        </w:rPr>
        <w:t>divests DOD of several venerable, capable</w:t>
      </w:r>
      <w:r w:rsidRPr="006B02F8">
        <w:rPr>
          <w:rStyle w:val="StyleUnderline"/>
        </w:rPr>
        <w:t>,</w:t>
      </w:r>
      <w:r w:rsidRPr="00F70DB0">
        <w:rPr>
          <w:sz w:val="16"/>
        </w:rPr>
        <w:t xml:space="preserve"> but aging </w:t>
      </w:r>
      <w:r w:rsidRPr="007B56A5">
        <w:rPr>
          <w:rStyle w:val="StyleUnderline"/>
          <w:highlight w:val="green"/>
        </w:rPr>
        <w:t>platforms</w:t>
      </w:r>
      <w:r w:rsidRPr="00F70DB0">
        <w:rPr>
          <w:sz w:val="16"/>
        </w:rPr>
        <w:t xml:space="preserve">, like the 50-year-old U-2 spy plane and the A-10, a close air support platform that cannot operate in the face of sophisticated enemy air defenses. </w:t>
      </w:r>
      <w:r w:rsidRPr="004C2B39">
        <w:rPr>
          <w:rStyle w:val="StyleUnderline"/>
        </w:rPr>
        <w:t xml:space="preserve">These </w:t>
      </w:r>
      <w:r w:rsidRPr="00941CAA">
        <w:rPr>
          <w:rStyle w:val="StyleUnderline"/>
        </w:rPr>
        <w:t xml:space="preserve">decisions were </w:t>
      </w:r>
      <w:r w:rsidRPr="00941CAA">
        <w:rPr>
          <w:rStyle w:val="Emphasis"/>
        </w:rPr>
        <w:t>difficult</w:t>
      </w:r>
      <w:r w:rsidRPr="00941CAA">
        <w:rPr>
          <w:rStyle w:val="StyleUnderline"/>
        </w:rPr>
        <w:t xml:space="preserve">, but they were based on </w:t>
      </w:r>
      <w:r w:rsidRPr="00941CAA">
        <w:rPr>
          <w:rStyle w:val="Emphasis"/>
        </w:rPr>
        <w:t>real-world needs</w:t>
      </w:r>
      <w:r w:rsidRPr="00941CAA">
        <w:rPr>
          <w:rStyle w:val="StyleUnderline"/>
        </w:rPr>
        <w:t xml:space="preserve"> and </w:t>
      </w:r>
      <w:r w:rsidRPr="00941CAA">
        <w:rPr>
          <w:rStyle w:val="Emphasis"/>
        </w:rPr>
        <w:t>strategic imperatives</w:t>
      </w:r>
      <w:r w:rsidRPr="004C2B39">
        <w:rPr>
          <w:rStyle w:val="StyleUnderline"/>
        </w:rPr>
        <w:t>.</w:t>
      </w:r>
    </w:p>
    <w:p w14:paraId="2215AFAE" w14:textId="70F7B7EC" w:rsidR="007C5B80" w:rsidRPr="00F70DB0" w:rsidRDefault="00E03857" w:rsidP="00E03857">
      <w:pPr>
        <w:rPr>
          <w:sz w:val="16"/>
        </w:rPr>
      </w:pPr>
      <w:r w:rsidRPr="00941CAA">
        <w:rPr>
          <w:rStyle w:val="Emphasis"/>
        </w:rPr>
        <w:t xml:space="preserve">We </w:t>
      </w:r>
      <w:r w:rsidRPr="007B56A5">
        <w:rPr>
          <w:rStyle w:val="Emphasis"/>
          <w:highlight w:val="green"/>
        </w:rPr>
        <w:t>can</w:t>
      </w:r>
      <w:r w:rsidRPr="00941CAA">
        <w:rPr>
          <w:rStyle w:val="Emphasis"/>
        </w:rPr>
        <w:t>no</w:t>
      </w:r>
      <w:r w:rsidRPr="007B56A5">
        <w:rPr>
          <w:rStyle w:val="Emphasis"/>
          <w:highlight w:val="green"/>
        </w:rPr>
        <w:t>t afford</w:t>
      </w:r>
      <w:r w:rsidRPr="004C2B39">
        <w:rPr>
          <w:rStyle w:val="Emphasis"/>
        </w:rPr>
        <w:t xml:space="preserve"> to keep </w:t>
      </w:r>
      <w:proofErr w:type="gramStart"/>
      <w:r w:rsidRPr="007B56A5">
        <w:rPr>
          <w:rStyle w:val="Emphasis"/>
          <w:highlight w:val="green"/>
        </w:rPr>
        <w:t>all</w:t>
      </w:r>
      <w:r w:rsidRPr="004C2B39">
        <w:rPr>
          <w:rStyle w:val="Emphasis"/>
        </w:rPr>
        <w:t xml:space="preserve"> of</w:t>
      </w:r>
      <w:proofErr w:type="gramEnd"/>
      <w:r w:rsidRPr="004C2B39">
        <w:rPr>
          <w:rStyle w:val="Emphasis"/>
        </w:rPr>
        <w:t xml:space="preserve"> </w:t>
      </w:r>
      <w:r w:rsidRPr="00941CAA">
        <w:rPr>
          <w:rStyle w:val="Emphasis"/>
        </w:rPr>
        <w:t xml:space="preserve">our </w:t>
      </w:r>
      <w:r w:rsidRPr="007B56A5">
        <w:rPr>
          <w:rStyle w:val="Emphasis"/>
          <w:highlight w:val="green"/>
        </w:rPr>
        <w:t>platforms</w:t>
      </w:r>
      <w:r w:rsidRPr="00F70DB0">
        <w:rPr>
          <w:sz w:val="16"/>
        </w:rPr>
        <w:t xml:space="preserve">. We must prioritize for our future requirements. </w:t>
      </w:r>
      <w:r w:rsidRPr="00941CAA">
        <w:rPr>
          <w:rStyle w:val="Emphasis"/>
        </w:rPr>
        <w:t>It won't be easy, it won't be popular</w:t>
      </w:r>
      <w:r w:rsidRPr="004C2B39">
        <w:rPr>
          <w:rStyle w:val="StyleUnderline"/>
        </w:rPr>
        <w:t xml:space="preserve">, </w:t>
      </w:r>
      <w:r w:rsidRPr="00941CAA">
        <w:rPr>
          <w:rStyle w:val="StyleUnderline"/>
        </w:rPr>
        <w:t xml:space="preserve">but </w:t>
      </w:r>
      <w:r w:rsidRPr="007B56A5">
        <w:rPr>
          <w:rStyle w:val="StyleUnderline"/>
          <w:highlight w:val="green"/>
        </w:rPr>
        <w:t>given</w:t>
      </w:r>
      <w:r w:rsidRPr="004C2B39">
        <w:rPr>
          <w:rStyle w:val="StyleUnderline"/>
        </w:rPr>
        <w:t xml:space="preserve"> our </w:t>
      </w:r>
      <w:r w:rsidRPr="00941CAA">
        <w:rPr>
          <w:rStyle w:val="Emphasis"/>
        </w:rPr>
        <w:t xml:space="preserve">continued </w:t>
      </w:r>
      <w:r w:rsidRPr="007B56A5">
        <w:rPr>
          <w:rStyle w:val="Emphasis"/>
          <w:highlight w:val="green"/>
        </w:rPr>
        <w:t>budget restraints</w:t>
      </w:r>
      <w:r w:rsidRPr="008C620C">
        <w:rPr>
          <w:rStyle w:val="Emphasis"/>
        </w:rPr>
        <w:t xml:space="preserve"> and uncertainties</w:t>
      </w:r>
      <w:r w:rsidRPr="006B02F8">
        <w:rPr>
          <w:rStyle w:val="StyleUnderline"/>
        </w:rPr>
        <w:t xml:space="preserve">, </w:t>
      </w:r>
      <w:r w:rsidRPr="007B56A5">
        <w:rPr>
          <w:rStyle w:val="Emphasis"/>
          <w:highlight w:val="green"/>
        </w:rPr>
        <w:t>we have no choice</w:t>
      </w:r>
      <w:r w:rsidRPr="00F70DB0">
        <w:rPr>
          <w:sz w:val="16"/>
        </w:rPr>
        <w:t>. And if we do not make these choices now, we will be left with a force that is large, but not sufficiently ready or capable to meet national security requirements.</w:t>
      </w:r>
      <w:r w:rsidR="006047FA">
        <w:rPr>
          <w:sz w:val="16"/>
        </w:rPr>
        <w:t xml:space="preserve"> </w:t>
      </w:r>
    </w:p>
    <w:p w14:paraId="5BB09FFB" w14:textId="39B1DD12" w:rsidR="004A7CF7" w:rsidRPr="004A7CF7" w:rsidRDefault="009D7B8F" w:rsidP="004A7CF7">
      <w:pPr>
        <w:pStyle w:val="Heading4"/>
      </w:pPr>
      <w:r>
        <w:t>Autonomous</w:t>
      </w:r>
      <w:r w:rsidR="004A7CF7" w:rsidRPr="004A7CF7">
        <w:t xml:space="preserve"> drones are key to deter</w:t>
      </w:r>
      <w:r w:rsidR="00266B26">
        <w:t xml:space="preserve"> a</w:t>
      </w:r>
      <w:r w:rsidR="004A7CF7" w:rsidRPr="004A7CF7">
        <w:t xml:space="preserve"> </w:t>
      </w:r>
      <w:r w:rsidR="004A7CF7" w:rsidRPr="004A7CF7">
        <w:rPr>
          <w:u w:val="single"/>
        </w:rPr>
        <w:t>Taiwan invasion</w:t>
      </w:r>
      <w:r w:rsidR="004A7CF7" w:rsidRPr="004A7CF7">
        <w:t>—</w:t>
      </w:r>
      <w:r w:rsidR="00266B26">
        <w:t xml:space="preserve">but </w:t>
      </w:r>
      <w:r w:rsidR="004A7CF7" w:rsidRPr="004A7CF7">
        <w:t xml:space="preserve">our </w:t>
      </w:r>
      <w:r w:rsidR="004A7CF7" w:rsidRPr="00266B26">
        <w:rPr>
          <w:u w:val="single"/>
        </w:rPr>
        <w:t>current supply</w:t>
      </w:r>
      <w:r w:rsidR="004A7CF7" w:rsidRPr="004A7CF7">
        <w:t xml:space="preserve"> is </w:t>
      </w:r>
      <w:r w:rsidR="004A7CF7" w:rsidRPr="004A7CF7">
        <w:rPr>
          <w:u w:val="single"/>
        </w:rPr>
        <w:t>inefficient</w:t>
      </w:r>
      <w:r w:rsidR="004A7CF7" w:rsidRPr="004A7CF7">
        <w:t xml:space="preserve">. </w:t>
      </w:r>
    </w:p>
    <w:p w14:paraId="5095701B" w14:textId="6182E4E7" w:rsidR="00753855" w:rsidRDefault="005D4630" w:rsidP="005D4630">
      <w:r w:rsidRPr="005D4630">
        <w:rPr>
          <w:rStyle w:val="Style13ptBold"/>
        </w:rPr>
        <w:t>Knight ’24</w:t>
      </w:r>
      <w:r w:rsidRPr="005D4630">
        <w:t xml:space="preserve"> [Lieutenant Christopher Knight, U.S. Navy</w:t>
      </w:r>
      <w:r w:rsidR="006D494E" w:rsidRPr="006D494E">
        <w:t xml:space="preserve"> is 2018 graduate of the U.S. Naval Academy. A Naval Special Warfare officer, he is currently serving at Special Boat Team Twenty-Two.</w:t>
      </w:r>
      <w:r w:rsidRPr="005D4630">
        <w:t xml:space="preserve">; </w:t>
      </w:r>
      <w:r>
        <w:t xml:space="preserve">“Drones </w:t>
      </w:r>
      <w:proofErr w:type="gramStart"/>
      <w:r>
        <w:t>As</w:t>
      </w:r>
      <w:proofErr w:type="gramEnd"/>
      <w:r>
        <w:t xml:space="preserve"> Deterrence”; U.S. Naval Institute; September 2024; </w:t>
      </w:r>
      <w:r w:rsidRPr="002960FF">
        <w:t>https://www.usni.org/magazines/proceedings/2024/september/drones-deterrence</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5DFA5CD" w14:textId="77777777" w:rsidR="005D4630" w:rsidRPr="003243C2" w:rsidRDefault="005D4630" w:rsidP="005D4630">
      <w:pPr>
        <w:rPr>
          <w:sz w:val="8"/>
        </w:rPr>
      </w:pPr>
      <w:r w:rsidRPr="003243C2">
        <w:rPr>
          <w:sz w:val="8"/>
        </w:rPr>
        <w:t>Body</w:t>
      </w:r>
    </w:p>
    <w:p w14:paraId="535336A8" w14:textId="2B52D087" w:rsidR="005D4630" w:rsidRPr="004A7CF7" w:rsidRDefault="005D4630" w:rsidP="005D4630">
      <w:pPr>
        <w:rPr>
          <w:sz w:val="10"/>
        </w:rPr>
      </w:pPr>
      <w:r w:rsidRPr="003243C2">
        <w:rPr>
          <w:sz w:val="8"/>
        </w:rPr>
        <w:t xml:space="preserve">The </w:t>
      </w:r>
      <w:r w:rsidRPr="004A7CF7">
        <w:rPr>
          <w:sz w:val="8"/>
        </w:rPr>
        <w:t>War of 2026 scenario and various wargames paint a dire picture of the way</w:t>
      </w:r>
      <w:r w:rsidRPr="004A7CF7">
        <w:rPr>
          <w:rStyle w:val="StyleUnderline"/>
          <w:sz w:val="8"/>
        </w:rPr>
        <w:t xml:space="preserve"> </w:t>
      </w:r>
      <w:r w:rsidRPr="007B56A5">
        <w:rPr>
          <w:rStyle w:val="StyleUnderline"/>
          <w:highlight w:val="green"/>
        </w:rPr>
        <w:t>a</w:t>
      </w:r>
      <w:r w:rsidRPr="005D4630">
        <w:rPr>
          <w:rStyle w:val="StyleUnderline"/>
        </w:rPr>
        <w:t xml:space="preserve"> violent </w:t>
      </w:r>
      <w:r w:rsidRPr="007B56A5">
        <w:rPr>
          <w:rStyle w:val="StyleUnderline"/>
          <w:highlight w:val="green"/>
        </w:rPr>
        <w:t>struggle for Taiwan</w:t>
      </w:r>
      <w:r w:rsidRPr="005D4630">
        <w:rPr>
          <w:rStyle w:val="StyleUnderline"/>
        </w:rPr>
        <w:t xml:space="preserve"> would </w:t>
      </w:r>
      <w:r w:rsidRPr="007B56A5">
        <w:rPr>
          <w:rStyle w:val="Emphasis"/>
          <w:highlight w:val="green"/>
        </w:rPr>
        <w:t>likely unfold</w:t>
      </w:r>
      <w:r w:rsidRPr="005D4630">
        <w:rPr>
          <w:rStyle w:val="StyleUnderline"/>
        </w:rPr>
        <w:t>.</w:t>
      </w:r>
      <w:r w:rsidRPr="003243C2">
        <w:rPr>
          <w:sz w:val="8"/>
        </w:rPr>
        <w:t xml:space="preserve"> While much is unclear, this fight will likely incur terrible costs in blood and treasure. Therefore, </w:t>
      </w:r>
      <w:r w:rsidRPr="00A35959">
        <w:rPr>
          <w:rStyle w:val="StyleUnderline"/>
        </w:rPr>
        <w:t xml:space="preserve">the </w:t>
      </w:r>
      <w:r w:rsidRPr="007B56A5">
        <w:rPr>
          <w:rStyle w:val="StyleUnderline"/>
          <w:highlight w:val="green"/>
        </w:rPr>
        <w:t>only way to win</w:t>
      </w:r>
      <w:r w:rsidRPr="005D4630">
        <w:rPr>
          <w:rStyle w:val="StyleUnderline"/>
        </w:rPr>
        <w:t xml:space="preserve"> the fight for Taiwan </w:t>
      </w:r>
      <w:r w:rsidRPr="007B56A5">
        <w:rPr>
          <w:rStyle w:val="StyleUnderline"/>
          <w:highlight w:val="green"/>
        </w:rPr>
        <w:t xml:space="preserve">is to </w:t>
      </w:r>
      <w:r w:rsidRPr="007B56A5">
        <w:rPr>
          <w:rStyle w:val="Emphasis"/>
          <w:highlight w:val="green"/>
        </w:rPr>
        <w:t>deter it</w:t>
      </w:r>
      <w:r w:rsidRPr="004A7CF7">
        <w:rPr>
          <w:rStyle w:val="Emphasis"/>
        </w:rPr>
        <w:t xml:space="preserve"> from ever happening</w:t>
      </w:r>
      <w:r w:rsidRPr="005D4630">
        <w:rPr>
          <w:rStyle w:val="StyleUnderline"/>
        </w:rPr>
        <w:t xml:space="preserve">. </w:t>
      </w:r>
      <w:r w:rsidRPr="007B56A5">
        <w:rPr>
          <w:rStyle w:val="StyleUnderline"/>
          <w:highlight w:val="green"/>
        </w:rPr>
        <w:t>Nuclear</w:t>
      </w:r>
      <w:r w:rsidRPr="005D4630">
        <w:rPr>
          <w:rStyle w:val="StyleUnderline"/>
        </w:rPr>
        <w:t xml:space="preserve"> deterrence </w:t>
      </w:r>
      <w:r w:rsidRPr="007B56A5">
        <w:rPr>
          <w:rStyle w:val="StyleUnderline"/>
          <w:highlight w:val="green"/>
        </w:rPr>
        <w:t xml:space="preserve">is </w:t>
      </w:r>
      <w:r w:rsidRPr="007B56A5">
        <w:rPr>
          <w:rStyle w:val="Emphasis"/>
          <w:highlight w:val="green"/>
        </w:rPr>
        <w:t>insufficient</w:t>
      </w:r>
      <w:r w:rsidRPr="005D4630">
        <w:rPr>
          <w:rStyle w:val="StyleUnderline"/>
        </w:rPr>
        <w:t xml:space="preserve">, but </w:t>
      </w:r>
      <w:r w:rsidRPr="007B56A5">
        <w:rPr>
          <w:rStyle w:val="StyleUnderline"/>
          <w:highlight w:val="green"/>
        </w:rPr>
        <w:t>unmanned systems</w:t>
      </w:r>
      <w:r w:rsidRPr="005D4630">
        <w:rPr>
          <w:rStyle w:val="StyleUnderline"/>
        </w:rPr>
        <w:t xml:space="preserve"> could </w:t>
      </w:r>
      <w:r w:rsidRPr="007B56A5">
        <w:rPr>
          <w:rStyle w:val="Emphasis"/>
          <w:highlight w:val="green"/>
        </w:rPr>
        <w:t>disrupt</w:t>
      </w:r>
      <w:r w:rsidRPr="005D4630">
        <w:rPr>
          <w:rStyle w:val="StyleUnderline"/>
        </w:rPr>
        <w:t xml:space="preserve"> the People’s Liberation Army Navy (PLAN) </w:t>
      </w:r>
      <w:r w:rsidRPr="007B56A5">
        <w:rPr>
          <w:rStyle w:val="StyleUnderline"/>
          <w:highlight w:val="green"/>
        </w:rPr>
        <w:t>plans for Taiwan</w:t>
      </w:r>
      <w:r w:rsidRPr="005D4630">
        <w:rPr>
          <w:rStyle w:val="StyleUnderline"/>
        </w:rPr>
        <w:t xml:space="preserve"> reunification </w:t>
      </w:r>
      <w:r w:rsidRPr="007B56A5">
        <w:rPr>
          <w:rStyle w:val="StyleUnderline"/>
          <w:highlight w:val="green"/>
        </w:rPr>
        <w:t>and deter</w:t>
      </w:r>
      <w:r w:rsidRPr="005D4630">
        <w:rPr>
          <w:rStyle w:val="StyleUnderline"/>
        </w:rPr>
        <w:t xml:space="preserve"> the </w:t>
      </w:r>
      <w:r w:rsidRPr="007B56A5">
        <w:rPr>
          <w:rStyle w:val="StyleUnderline"/>
          <w:highlight w:val="green"/>
        </w:rPr>
        <w:t>C</w:t>
      </w:r>
      <w:r w:rsidRPr="005D4630">
        <w:rPr>
          <w:rStyle w:val="StyleUnderline"/>
        </w:rPr>
        <w:t xml:space="preserve">hinese </w:t>
      </w:r>
      <w:r w:rsidRPr="007B56A5">
        <w:rPr>
          <w:rStyle w:val="StyleUnderline"/>
          <w:highlight w:val="green"/>
        </w:rPr>
        <w:t>C</w:t>
      </w:r>
      <w:r w:rsidRPr="005D4630">
        <w:rPr>
          <w:rStyle w:val="StyleUnderline"/>
        </w:rPr>
        <w:t xml:space="preserve">ommunist </w:t>
      </w:r>
      <w:r w:rsidRPr="007B56A5">
        <w:rPr>
          <w:rStyle w:val="StyleUnderline"/>
          <w:highlight w:val="green"/>
        </w:rPr>
        <w:t>P</w:t>
      </w:r>
      <w:r w:rsidRPr="005D4630">
        <w:rPr>
          <w:rStyle w:val="StyleUnderline"/>
        </w:rPr>
        <w:t xml:space="preserve">arty </w:t>
      </w:r>
      <w:r w:rsidRPr="007B56A5">
        <w:rPr>
          <w:rStyle w:val="StyleUnderline"/>
          <w:highlight w:val="green"/>
        </w:rPr>
        <w:t>from</w:t>
      </w:r>
      <w:r w:rsidRPr="005D4630">
        <w:rPr>
          <w:rStyle w:val="StyleUnderline"/>
        </w:rPr>
        <w:t xml:space="preserve"> ever issuing </w:t>
      </w:r>
      <w:r w:rsidRPr="007B56A5">
        <w:rPr>
          <w:rStyle w:val="StyleUnderline"/>
          <w:highlight w:val="green"/>
        </w:rPr>
        <w:t>the order</w:t>
      </w:r>
      <w:r w:rsidRPr="005D4630">
        <w:rPr>
          <w:rStyle w:val="StyleUnderline"/>
        </w:rPr>
        <w:t>.</w:t>
      </w:r>
      <w:r w:rsidRPr="003243C2">
        <w:rPr>
          <w:sz w:val="8"/>
        </w:rPr>
        <w:t xml:space="preserve"> Though </w:t>
      </w:r>
      <w:r w:rsidRPr="005D4630">
        <w:rPr>
          <w:rStyle w:val="StyleUnderline"/>
        </w:rPr>
        <w:t xml:space="preserve">U.S. military </w:t>
      </w:r>
      <w:r w:rsidRPr="007B56A5">
        <w:rPr>
          <w:rStyle w:val="StyleUnderline"/>
          <w:highlight w:val="green"/>
        </w:rPr>
        <w:t xml:space="preserve">unmanned systems have </w:t>
      </w:r>
      <w:r w:rsidRPr="007B56A5">
        <w:rPr>
          <w:rStyle w:val="Emphasis"/>
          <w:highlight w:val="green"/>
        </w:rPr>
        <w:t>n</w:t>
      </w:r>
      <w:r w:rsidRPr="009561C7">
        <w:rPr>
          <w:rStyle w:val="Emphasis"/>
        </w:rPr>
        <w:t>o</w:t>
      </w:r>
      <w:r w:rsidRPr="007B56A5">
        <w:rPr>
          <w:rStyle w:val="Emphasis"/>
          <w:highlight w:val="green"/>
        </w:rPr>
        <w:t xml:space="preserve">t </w:t>
      </w:r>
      <w:r w:rsidRPr="009561C7">
        <w:rPr>
          <w:rStyle w:val="Emphasis"/>
        </w:rPr>
        <w:t>yet demonstrated</w:t>
      </w:r>
      <w:r w:rsidRPr="009561C7">
        <w:rPr>
          <w:rStyle w:val="StyleUnderline"/>
        </w:rPr>
        <w:t xml:space="preserve"> the capability</w:t>
      </w:r>
      <w:r w:rsidRPr="005D4630">
        <w:rPr>
          <w:rStyle w:val="StyleUnderline"/>
        </w:rPr>
        <w:t xml:space="preserve"> to meaningfully </w:t>
      </w:r>
      <w:r w:rsidRPr="007B56A5">
        <w:rPr>
          <w:rStyle w:val="StyleUnderline"/>
          <w:highlight w:val="green"/>
        </w:rPr>
        <w:t>shape</w:t>
      </w:r>
      <w:r w:rsidRPr="005D4630">
        <w:rPr>
          <w:rStyle w:val="StyleUnderline"/>
        </w:rPr>
        <w:t xml:space="preserve"> a battle for </w:t>
      </w:r>
      <w:r w:rsidRPr="007B56A5">
        <w:rPr>
          <w:rStyle w:val="StyleUnderline"/>
          <w:highlight w:val="green"/>
        </w:rPr>
        <w:t>Taiwan</w:t>
      </w:r>
      <w:r w:rsidRPr="003243C2">
        <w:rPr>
          <w:sz w:val="8"/>
        </w:rPr>
        <w:t xml:space="preserve">, progress has been made with the Replicator Initiative, a “big bet” aimed at purchasing unmanned systems while galvanizing the U.S. industrial base. </w:t>
      </w:r>
      <w:r w:rsidRPr="005D4630">
        <w:rPr>
          <w:rStyle w:val="StyleUnderline"/>
        </w:rPr>
        <w:t xml:space="preserve">The Navy and Marine Corps </w:t>
      </w:r>
      <w:r w:rsidRPr="007B56A5">
        <w:rPr>
          <w:rStyle w:val="StyleUnderline"/>
          <w:highlight w:val="green"/>
        </w:rPr>
        <w:t>must</w:t>
      </w:r>
      <w:r w:rsidRPr="005D4630">
        <w:rPr>
          <w:rStyle w:val="StyleUnderline"/>
        </w:rPr>
        <w:t xml:space="preserve"> organize to receive, test, </w:t>
      </w:r>
      <w:r w:rsidRPr="007B56A5">
        <w:rPr>
          <w:rStyle w:val="Emphasis"/>
          <w:highlight w:val="green"/>
        </w:rPr>
        <w:t>proliferate</w:t>
      </w:r>
      <w:r w:rsidRPr="005D4630">
        <w:rPr>
          <w:rStyle w:val="StyleUnderline"/>
        </w:rPr>
        <w:t xml:space="preserve">, and reveal </w:t>
      </w:r>
      <w:r w:rsidRPr="007B56A5">
        <w:rPr>
          <w:rStyle w:val="StyleUnderline"/>
          <w:highlight w:val="green"/>
        </w:rPr>
        <w:t>unmanned systems</w:t>
      </w:r>
      <w:r w:rsidRPr="004A7CF7">
        <w:rPr>
          <w:sz w:val="10"/>
        </w:rPr>
        <w:t xml:space="preserve"> if Replicator is to become deterrence. </w:t>
      </w:r>
    </w:p>
    <w:p w14:paraId="3A64A22C" w14:textId="77777777" w:rsidR="005D4630" w:rsidRPr="003243C2" w:rsidRDefault="005D4630" w:rsidP="005D4630">
      <w:pPr>
        <w:rPr>
          <w:sz w:val="8"/>
        </w:rPr>
      </w:pPr>
      <w:r w:rsidRPr="003243C2">
        <w:rPr>
          <w:sz w:val="8"/>
        </w:rPr>
        <w:t>Deterrence: What Kind and What Means</w:t>
      </w:r>
    </w:p>
    <w:p w14:paraId="580CBEE6" w14:textId="23169141" w:rsidR="005D4630" w:rsidRPr="003243C2" w:rsidRDefault="005D4630" w:rsidP="005D4630">
      <w:pPr>
        <w:rPr>
          <w:sz w:val="8"/>
        </w:rPr>
      </w:pPr>
      <w:r w:rsidRPr="003243C2">
        <w:rPr>
          <w:sz w:val="8"/>
        </w:rPr>
        <w:t xml:space="preserve">Nuclear deterrence, as Navy Commander Daniel Post wrote in a 2023 Proceedings article, requires that adversaries are vulnerable to punishment, uncertain of their ability to control escalation, wary of the exceptional character of nuclear weapons, and rational actors and have been communicated the consequences of their undesirable actions sufficiently. Today, the problem lies with the second condition. </w:t>
      </w:r>
      <w:r w:rsidRPr="005D4630">
        <w:rPr>
          <w:rStyle w:val="StyleUnderline"/>
        </w:rPr>
        <w:t xml:space="preserve">Malign </w:t>
      </w:r>
      <w:r w:rsidRPr="007B56A5">
        <w:rPr>
          <w:rStyle w:val="StyleUnderline"/>
          <w:highlight w:val="green"/>
        </w:rPr>
        <w:t>actors</w:t>
      </w:r>
      <w:r w:rsidRPr="005D4630">
        <w:rPr>
          <w:rStyle w:val="StyleUnderline"/>
        </w:rPr>
        <w:t xml:space="preserve"> have grown </w:t>
      </w:r>
      <w:r w:rsidRPr="007B56A5">
        <w:rPr>
          <w:rStyle w:val="Emphasis"/>
          <w:highlight w:val="green"/>
        </w:rPr>
        <w:t>accustom</w:t>
      </w:r>
      <w:r w:rsidRPr="004A7CF7">
        <w:rPr>
          <w:rStyle w:val="Emphasis"/>
        </w:rPr>
        <w:t>ed</w:t>
      </w:r>
      <w:r w:rsidRPr="005D4630">
        <w:rPr>
          <w:rStyle w:val="StyleUnderline"/>
        </w:rPr>
        <w:t xml:space="preserve"> </w:t>
      </w:r>
      <w:r w:rsidRPr="007B56A5">
        <w:rPr>
          <w:rStyle w:val="StyleUnderline"/>
          <w:highlight w:val="green"/>
        </w:rPr>
        <w:t>to gray zone warfare</w:t>
      </w:r>
      <w:r w:rsidRPr="005D4630">
        <w:rPr>
          <w:rStyle w:val="StyleUnderline"/>
        </w:rPr>
        <w:t xml:space="preserve"> within a U.S.-dominated security environment </w:t>
      </w:r>
      <w:r w:rsidRPr="007B56A5">
        <w:rPr>
          <w:rStyle w:val="StyleUnderline"/>
          <w:highlight w:val="green"/>
        </w:rPr>
        <w:t>and</w:t>
      </w:r>
      <w:r w:rsidRPr="005D4630">
        <w:rPr>
          <w:rStyle w:val="StyleUnderline"/>
        </w:rPr>
        <w:t xml:space="preserve"> believe </w:t>
      </w:r>
      <w:r w:rsidRPr="004A7CF7">
        <w:rPr>
          <w:rStyle w:val="Emphasis"/>
        </w:rPr>
        <w:t xml:space="preserve">they can </w:t>
      </w:r>
      <w:r w:rsidRPr="007B56A5">
        <w:rPr>
          <w:rStyle w:val="Emphasis"/>
          <w:highlight w:val="green"/>
        </w:rPr>
        <w:t>control escalation</w:t>
      </w:r>
      <w:r w:rsidRPr="005D4630">
        <w:rPr>
          <w:rStyle w:val="StyleUnderline"/>
        </w:rPr>
        <w:t>.</w:t>
      </w:r>
      <w:r w:rsidRPr="003243C2">
        <w:rPr>
          <w:sz w:val="8"/>
        </w:rPr>
        <w:t xml:space="preserve"> Commander Post himself concedes that “nuclear deterrence operations are capable of deterring activities only at the higher end of the spectrum of conflict,” meaning that nuclear deterrence deters only nuclear war.</w:t>
      </w:r>
    </w:p>
    <w:p w14:paraId="4F965879" w14:textId="549AEEE3" w:rsidR="005D4630" w:rsidRPr="003243C2" w:rsidRDefault="005D4630" w:rsidP="005D4630">
      <w:pPr>
        <w:rPr>
          <w:sz w:val="8"/>
        </w:rPr>
      </w:pPr>
      <w:r w:rsidRPr="003243C2">
        <w:rPr>
          <w:sz w:val="8"/>
        </w:rPr>
        <w:lastRenderedPageBreak/>
        <w:t>If nuclear deterrence is not the answer, retired U.S. Navy Admiral James Stavridis offers an alternative concept of theater deterrence, defined as a localized set of capabilities that constitute “sufficient combat power within a particular geographic theater” that halt the enemy’s intent to conduct hostile operations. Theater deterrence causes an enemy to question whether his or her particular action will achieve the ends he or she thinks it will. Theater deterrence is specific, localized, and precise.</w:t>
      </w:r>
    </w:p>
    <w:p w14:paraId="328F2C56" w14:textId="2CE47CF8" w:rsidR="005D4630" w:rsidRPr="003243C2" w:rsidRDefault="005D4630" w:rsidP="005D4630">
      <w:pPr>
        <w:rPr>
          <w:sz w:val="8"/>
        </w:rPr>
      </w:pPr>
      <w:r w:rsidRPr="003243C2">
        <w:rPr>
          <w:sz w:val="8"/>
        </w:rPr>
        <w:t>Employment of emerging technologies as a deterrence vector is not a new idea. In a 1988 Proceedings article, Navy Commander Robert Shields Jr. pointed out that technological development was outpacing the military acquisition system and battlefield relevance. Following Stavridis’ theory of theater deterrence, increasingly sophisticated weapons should be developed to outflank a particular adversary capability and moved into the theater prior to the start of hostilities.</w:t>
      </w:r>
    </w:p>
    <w:p w14:paraId="7B359C26" w14:textId="33CF25A8" w:rsidR="005D4630" w:rsidRPr="003243C2" w:rsidRDefault="005D4630" w:rsidP="005D4630">
      <w:pPr>
        <w:rPr>
          <w:sz w:val="8"/>
        </w:rPr>
      </w:pPr>
      <w:proofErr w:type="spellStart"/>
      <w:r w:rsidRPr="003243C2">
        <w:rPr>
          <w:sz w:val="8"/>
        </w:rPr>
        <w:t>Antiaccess</w:t>
      </w:r>
      <w:proofErr w:type="spellEnd"/>
      <w:r w:rsidRPr="003243C2">
        <w:rPr>
          <w:sz w:val="8"/>
        </w:rPr>
        <w:t xml:space="preserve">/area-denial (A2/AD) is, in essence, the PLA’s technological and organizational answer to the capabilities that enabled </w:t>
      </w:r>
      <w:proofErr w:type="gramStart"/>
      <w:r w:rsidRPr="003243C2">
        <w:rPr>
          <w:sz w:val="8"/>
        </w:rPr>
        <w:t>U.S. Navy sea</w:t>
      </w:r>
      <w:proofErr w:type="gramEnd"/>
      <w:r w:rsidRPr="003243C2">
        <w:rPr>
          <w:sz w:val="8"/>
        </w:rPr>
        <w:t xml:space="preserve"> control in 1996, when the Nimitz Carrier Strike Group last sailed through the Taiwan Strait. A2/AD is China’s theater deterrence. To undermine Chinese A2/AD capabilities, the United States must be capable of reestablishing local sea control and extend theater deterrence through 2026. Admiral Stavridis would advocate coalition building, improved technology, and paradigm-shifting tactics, techniques, and procedures (TTPs). Unmanned systems lie at the intersection of those three ingredients.</w:t>
      </w:r>
    </w:p>
    <w:p w14:paraId="52B453D1" w14:textId="77777777" w:rsidR="005D4630" w:rsidRPr="003243C2" w:rsidRDefault="005D4630" w:rsidP="005D4630">
      <w:pPr>
        <w:rPr>
          <w:sz w:val="8"/>
        </w:rPr>
      </w:pPr>
      <w:r w:rsidRPr="003243C2">
        <w:rPr>
          <w:sz w:val="8"/>
        </w:rPr>
        <w:t>Pros and Cons of Drones</w:t>
      </w:r>
    </w:p>
    <w:p w14:paraId="06F27530" w14:textId="56CB6E87" w:rsidR="005D4630" w:rsidRPr="003243C2" w:rsidRDefault="005D4630" w:rsidP="005D4630">
      <w:pPr>
        <w:rPr>
          <w:sz w:val="8"/>
        </w:rPr>
      </w:pPr>
      <w:r w:rsidRPr="003243C2">
        <w:rPr>
          <w:sz w:val="8"/>
        </w:rPr>
        <w:t xml:space="preserve">Retired Navy Captain Sam Tangredi would likely agree that nuclear deterrence will not be enough to deter war with China but that emerging technologies with associated TTPs will. The thesis of his prize-winning 2024 Proceedings essay, “Replicate Ordnance, Not Cheap Drones,” is that drones are not the correct technology. He has two main arguments against unmanned systems. </w:t>
      </w:r>
    </w:p>
    <w:p w14:paraId="2681C25A" w14:textId="555C18BE" w:rsidR="005D4630" w:rsidRPr="003243C2" w:rsidRDefault="005D4630" w:rsidP="005D4630">
      <w:pPr>
        <w:rPr>
          <w:sz w:val="8"/>
        </w:rPr>
      </w:pPr>
      <w:r w:rsidRPr="003243C2">
        <w:rPr>
          <w:sz w:val="8"/>
        </w:rPr>
        <w:t xml:space="preserve">First, China “is the very source of many of the cheap components needed for low-cost ‘replication,’” is a sound concern. The supply chain for drone components today is vulnerable to exploitation. However, the Pentagon’s Replicator initiative, headed by Deputy Secretary of Defense Kathleen Hicks, has two goals. One is to create an inventory of </w:t>
      </w:r>
      <w:proofErr w:type="spellStart"/>
      <w:r w:rsidRPr="003243C2">
        <w:rPr>
          <w:sz w:val="8"/>
        </w:rPr>
        <w:t>multisized</w:t>
      </w:r>
      <w:proofErr w:type="spellEnd"/>
      <w:r w:rsidRPr="003243C2">
        <w:rPr>
          <w:sz w:val="8"/>
        </w:rPr>
        <w:t xml:space="preserve">, multidomain, </w:t>
      </w:r>
      <w:proofErr w:type="spellStart"/>
      <w:r w:rsidRPr="003243C2">
        <w:rPr>
          <w:sz w:val="8"/>
        </w:rPr>
        <w:t>attritable</w:t>
      </w:r>
      <w:proofErr w:type="spellEnd"/>
      <w:r w:rsidRPr="003243C2">
        <w:rPr>
          <w:sz w:val="8"/>
        </w:rPr>
        <w:t xml:space="preserve"> and non-</w:t>
      </w:r>
      <w:proofErr w:type="spellStart"/>
      <w:r w:rsidRPr="003243C2">
        <w:rPr>
          <w:sz w:val="8"/>
        </w:rPr>
        <w:t>attritable</w:t>
      </w:r>
      <w:proofErr w:type="spellEnd"/>
      <w:r w:rsidRPr="003243C2">
        <w:rPr>
          <w:sz w:val="8"/>
        </w:rPr>
        <w:t xml:space="preserve"> unmanned systems. The other is to galvanize the U.S.-based defense industrial base. </w:t>
      </w:r>
    </w:p>
    <w:p w14:paraId="203C0458" w14:textId="492E19D9" w:rsidR="005D4630" w:rsidRPr="003243C2" w:rsidRDefault="005D4630" w:rsidP="005D4630">
      <w:pPr>
        <w:rPr>
          <w:sz w:val="8"/>
        </w:rPr>
      </w:pPr>
      <w:r w:rsidRPr="003243C2">
        <w:rPr>
          <w:sz w:val="8"/>
        </w:rPr>
        <w:t xml:space="preserve">Tangredi’s other argument is that, although UAS and USVs have created tactical advantages in the Russia-Ukraine conflict, “They have not had strategic effect.” This is incorrect. </w:t>
      </w:r>
      <w:r w:rsidRPr="003243C2">
        <w:rPr>
          <w:rStyle w:val="StyleUnderline"/>
        </w:rPr>
        <w:t xml:space="preserve">Using </w:t>
      </w:r>
      <w:r w:rsidRPr="007B56A5">
        <w:rPr>
          <w:rStyle w:val="StyleUnderline"/>
          <w:highlight w:val="green"/>
        </w:rPr>
        <w:t>drones</w:t>
      </w:r>
      <w:r w:rsidRPr="003243C2">
        <w:rPr>
          <w:sz w:val="8"/>
        </w:rPr>
        <w:t xml:space="preserve"> such as the Magura v5—domestically produced small USVs—Ukraine </w:t>
      </w:r>
      <w:r w:rsidRPr="007B56A5">
        <w:rPr>
          <w:sz w:val="8"/>
          <w:highlight w:val="green"/>
        </w:rPr>
        <w:t>h</w:t>
      </w:r>
      <w:r w:rsidRPr="007B56A5">
        <w:rPr>
          <w:rStyle w:val="StyleUnderline"/>
          <w:highlight w:val="green"/>
        </w:rPr>
        <w:t>as</w:t>
      </w:r>
      <w:r w:rsidRPr="003243C2">
        <w:rPr>
          <w:rStyle w:val="StyleUnderline"/>
        </w:rPr>
        <w:t xml:space="preserve"> functionally imposed </w:t>
      </w:r>
      <w:r w:rsidRPr="007B56A5">
        <w:rPr>
          <w:rStyle w:val="Emphasis"/>
          <w:highlight w:val="green"/>
        </w:rPr>
        <w:t>sea denial</w:t>
      </w:r>
      <w:r w:rsidRPr="003243C2">
        <w:rPr>
          <w:rStyle w:val="StyleUnderline"/>
        </w:rPr>
        <w:t xml:space="preserve"> on the vastly superior Black Sea Fleet with little navy to speak of</w:t>
      </w:r>
      <w:r w:rsidRPr="003243C2">
        <w:rPr>
          <w:sz w:val="8"/>
        </w:rPr>
        <w:t xml:space="preserve">. Open-source reporting notes that the Russian Navy is increasingly unwilling to send Kalibr-capable surface combatants out of Sevastopol. Black Sea Fleet stagnancy in </w:t>
      </w:r>
      <w:proofErr w:type="spellStart"/>
      <w:r w:rsidRPr="003243C2">
        <w:rPr>
          <w:sz w:val="8"/>
        </w:rPr>
        <w:t>Sevastopal</w:t>
      </w:r>
      <w:proofErr w:type="spellEnd"/>
      <w:r w:rsidRPr="003243C2">
        <w:rPr>
          <w:sz w:val="8"/>
        </w:rPr>
        <w:t xml:space="preserve"> has created opportunities for more traditional targeting and further Russian losses. Though the Black Sea and the Taiwan Strait have important differences, </w:t>
      </w:r>
      <w:r w:rsidRPr="003243C2">
        <w:rPr>
          <w:rStyle w:val="StyleUnderline"/>
        </w:rPr>
        <w:t xml:space="preserve">unmanned systems </w:t>
      </w:r>
      <w:r w:rsidRPr="007B56A5">
        <w:rPr>
          <w:rStyle w:val="StyleUnderline"/>
          <w:highlight w:val="green"/>
        </w:rPr>
        <w:t>have been</w:t>
      </w:r>
      <w:r w:rsidRPr="003243C2">
        <w:rPr>
          <w:rStyle w:val="StyleUnderline"/>
        </w:rPr>
        <w:t xml:space="preserve"> a </w:t>
      </w:r>
      <w:r w:rsidRPr="007B56A5">
        <w:rPr>
          <w:rStyle w:val="Emphasis"/>
          <w:highlight w:val="green"/>
        </w:rPr>
        <w:t>game-changing</w:t>
      </w:r>
      <w:r w:rsidRPr="004A7CF7">
        <w:rPr>
          <w:rStyle w:val="Emphasis"/>
        </w:rPr>
        <w:t xml:space="preserve"> technology</w:t>
      </w:r>
      <w:r w:rsidRPr="003243C2">
        <w:rPr>
          <w:rStyle w:val="StyleUnderline"/>
        </w:rPr>
        <w:t xml:space="preserve"> </w:t>
      </w:r>
      <w:r w:rsidRPr="007B56A5">
        <w:rPr>
          <w:rStyle w:val="StyleUnderline"/>
          <w:highlight w:val="green"/>
        </w:rPr>
        <w:t>in every war</w:t>
      </w:r>
      <w:r w:rsidRPr="003243C2">
        <w:rPr>
          <w:rStyle w:val="StyleUnderline"/>
        </w:rPr>
        <w:t xml:space="preserve"> in which they have played a part</w:t>
      </w:r>
      <w:r w:rsidRPr="003243C2">
        <w:rPr>
          <w:sz w:val="8"/>
        </w:rPr>
        <w:t>. Tangredi’s alternative—mass-producing existing munitions to bolster magazine depth in preparation for major conflict—is also essential. Both must be done.</w:t>
      </w:r>
    </w:p>
    <w:p w14:paraId="397F642F" w14:textId="77777777" w:rsidR="005D4630" w:rsidRPr="003243C2" w:rsidRDefault="005D4630" w:rsidP="005D4630">
      <w:pPr>
        <w:rPr>
          <w:sz w:val="8"/>
        </w:rPr>
      </w:pPr>
      <w:r w:rsidRPr="003243C2">
        <w:rPr>
          <w:sz w:val="8"/>
        </w:rPr>
        <w:t>What Drones Could Do</w:t>
      </w:r>
    </w:p>
    <w:p w14:paraId="312FB0CC" w14:textId="08A27818" w:rsidR="005D4630" w:rsidRPr="003243C2" w:rsidRDefault="005D4630" w:rsidP="005D4630">
      <w:pPr>
        <w:rPr>
          <w:rStyle w:val="StyleUnderline"/>
        </w:rPr>
      </w:pPr>
      <w:r w:rsidRPr="003243C2">
        <w:rPr>
          <w:sz w:val="8"/>
        </w:rPr>
        <w:t xml:space="preserve">Within the 2026 scenario framework, Retired Captain Scott Tait and Commander Anthony </w:t>
      </w:r>
      <w:proofErr w:type="spellStart"/>
      <w:r w:rsidRPr="003243C2">
        <w:rPr>
          <w:sz w:val="8"/>
        </w:rPr>
        <w:t>LaPova</w:t>
      </w:r>
      <w:proofErr w:type="spellEnd"/>
      <w:r w:rsidRPr="003243C2">
        <w:rPr>
          <w:sz w:val="8"/>
        </w:rPr>
        <w:t xml:space="preserve">, U.S. Navy, </w:t>
      </w:r>
      <w:r w:rsidRPr="003243C2">
        <w:rPr>
          <w:rStyle w:val="StyleUnderline"/>
        </w:rPr>
        <w:t xml:space="preserve">describe </w:t>
      </w:r>
      <w:r w:rsidRPr="007B56A5">
        <w:rPr>
          <w:rStyle w:val="StyleUnderline"/>
          <w:highlight w:val="green"/>
        </w:rPr>
        <w:t xml:space="preserve">a </w:t>
      </w:r>
      <w:r w:rsidRPr="007B56A5">
        <w:rPr>
          <w:rStyle w:val="Emphasis"/>
          <w:highlight w:val="green"/>
        </w:rPr>
        <w:t>two-phased approach</w:t>
      </w:r>
      <w:r w:rsidRPr="003243C2">
        <w:rPr>
          <w:rStyle w:val="StyleUnderline"/>
        </w:rPr>
        <w:t xml:space="preserve"> to gaining sea control after initial PLAN aggression: </w:t>
      </w:r>
      <w:r w:rsidRPr="007B56A5">
        <w:rPr>
          <w:rStyle w:val="Emphasis"/>
          <w:highlight w:val="green"/>
        </w:rPr>
        <w:t>rollback</w:t>
      </w:r>
      <w:r w:rsidRPr="007B56A5">
        <w:rPr>
          <w:rStyle w:val="StyleUnderline"/>
          <w:highlight w:val="green"/>
        </w:rPr>
        <w:t xml:space="preserve"> and </w:t>
      </w:r>
      <w:r w:rsidRPr="00A35959">
        <w:rPr>
          <w:rStyle w:val="StyleUnderline"/>
        </w:rPr>
        <w:t>shifting</w:t>
      </w:r>
      <w:r w:rsidRPr="003243C2">
        <w:rPr>
          <w:rStyle w:val="StyleUnderline"/>
        </w:rPr>
        <w:t xml:space="preserve"> from </w:t>
      </w:r>
      <w:r w:rsidRPr="004A7CF7">
        <w:rPr>
          <w:rStyle w:val="Emphasis"/>
        </w:rPr>
        <w:t xml:space="preserve">defense to </w:t>
      </w:r>
      <w:r w:rsidRPr="007B56A5">
        <w:rPr>
          <w:rStyle w:val="Emphasis"/>
          <w:highlight w:val="green"/>
        </w:rPr>
        <w:t>offense</w:t>
      </w:r>
      <w:r w:rsidRPr="003243C2">
        <w:rPr>
          <w:sz w:val="8"/>
        </w:rPr>
        <w:t xml:space="preserve">. Their description of rollback from east to west, presumably all the way back to Mainland China, is ambiguous: “Rollback would require a large number of ships and weapons and support from other Navy warfare communities, the joint force, and allies, all with well-practiced, robust, and resilient command and control (C2) and interoperability on a scale not seen at sea since the 1945 Battle of Okinawa.” However, </w:t>
      </w:r>
      <w:r w:rsidRPr="003243C2">
        <w:rPr>
          <w:rStyle w:val="StyleUnderline"/>
        </w:rPr>
        <w:t xml:space="preserve">even with perfect C2 and interoperability, such a rollback </w:t>
      </w:r>
      <w:r w:rsidRPr="007B56A5">
        <w:rPr>
          <w:rStyle w:val="Emphasis"/>
          <w:highlight w:val="green"/>
        </w:rPr>
        <w:t>without</w:t>
      </w:r>
      <w:r w:rsidRPr="004A7CF7">
        <w:rPr>
          <w:rStyle w:val="Emphasis"/>
        </w:rPr>
        <w:t xml:space="preserve"> </w:t>
      </w:r>
      <w:r w:rsidRPr="007B56A5">
        <w:rPr>
          <w:rStyle w:val="Emphasis"/>
          <w:highlight w:val="green"/>
        </w:rPr>
        <w:t>unmanned systems</w:t>
      </w:r>
      <w:r w:rsidRPr="003243C2">
        <w:rPr>
          <w:rStyle w:val="StyleUnderline"/>
        </w:rPr>
        <w:t xml:space="preserve"> will likely </w:t>
      </w:r>
      <w:r w:rsidRPr="007B56A5">
        <w:rPr>
          <w:rStyle w:val="StyleUnderline"/>
          <w:highlight w:val="green"/>
        </w:rPr>
        <w:t>cost thousands of</w:t>
      </w:r>
      <w:r w:rsidRPr="003243C2">
        <w:rPr>
          <w:rStyle w:val="StyleUnderline"/>
        </w:rPr>
        <w:t xml:space="preserve"> U.S. sailors their </w:t>
      </w:r>
      <w:r w:rsidRPr="007B56A5">
        <w:rPr>
          <w:rStyle w:val="StyleUnderline"/>
          <w:highlight w:val="green"/>
        </w:rPr>
        <w:t>lives</w:t>
      </w:r>
      <w:r w:rsidRPr="003243C2">
        <w:rPr>
          <w:rStyle w:val="StyleUnderline"/>
        </w:rPr>
        <w:t xml:space="preserve">. </w:t>
      </w:r>
    </w:p>
    <w:p w14:paraId="0B889580" w14:textId="5BE5F786" w:rsidR="005D4630" w:rsidRPr="003243C2" w:rsidRDefault="005D4630" w:rsidP="005D4630">
      <w:pPr>
        <w:rPr>
          <w:rStyle w:val="StyleUnderline"/>
        </w:rPr>
      </w:pPr>
      <w:r w:rsidRPr="003243C2">
        <w:rPr>
          <w:sz w:val="8"/>
        </w:rPr>
        <w:t xml:space="preserve">Tait and </w:t>
      </w:r>
      <w:proofErr w:type="spellStart"/>
      <w:r w:rsidRPr="003243C2">
        <w:rPr>
          <w:sz w:val="8"/>
        </w:rPr>
        <w:t>LaPova</w:t>
      </w:r>
      <w:proofErr w:type="spellEnd"/>
      <w:r w:rsidRPr="003243C2">
        <w:rPr>
          <w:sz w:val="8"/>
        </w:rPr>
        <w:t xml:space="preserve"> give unmanned systems their due, though, pointing out that “</w:t>
      </w:r>
      <w:r w:rsidRPr="007B56A5">
        <w:rPr>
          <w:rStyle w:val="StyleUnderline"/>
          <w:highlight w:val="green"/>
        </w:rPr>
        <w:t>uncrewed systems</w:t>
      </w:r>
      <w:r w:rsidRPr="003243C2">
        <w:rPr>
          <w:rStyle w:val="StyleUnderline"/>
        </w:rPr>
        <w:t xml:space="preserve"> of all sizes would </w:t>
      </w:r>
      <w:r w:rsidRPr="007B56A5">
        <w:rPr>
          <w:rStyle w:val="Emphasis"/>
          <w:highlight w:val="green"/>
        </w:rPr>
        <w:t>swarm</w:t>
      </w:r>
      <w:r w:rsidRPr="004A7CF7">
        <w:rPr>
          <w:rStyle w:val="Emphasis"/>
        </w:rPr>
        <w:t xml:space="preserve"> in </w:t>
      </w:r>
      <w:r w:rsidRPr="007B56A5">
        <w:rPr>
          <w:rStyle w:val="Emphasis"/>
          <w:highlight w:val="green"/>
        </w:rPr>
        <w:t>the air</w:t>
      </w:r>
      <w:r w:rsidRPr="003243C2">
        <w:rPr>
          <w:rStyle w:val="StyleUnderline"/>
        </w:rPr>
        <w:t xml:space="preserve">, on the </w:t>
      </w:r>
      <w:r w:rsidRPr="007B56A5">
        <w:rPr>
          <w:rStyle w:val="StyleUnderline"/>
          <w:highlight w:val="green"/>
        </w:rPr>
        <w:t>surface</w:t>
      </w:r>
      <w:r w:rsidRPr="003243C2">
        <w:rPr>
          <w:rStyle w:val="StyleUnderline"/>
        </w:rPr>
        <w:t xml:space="preserve">, and </w:t>
      </w:r>
      <w:r w:rsidRPr="007B56A5">
        <w:rPr>
          <w:rStyle w:val="StyleUnderline"/>
          <w:highlight w:val="green"/>
        </w:rPr>
        <w:t>undersea</w:t>
      </w:r>
      <w:r w:rsidRPr="003243C2">
        <w:rPr>
          <w:rStyle w:val="StyleUnderline"/>
        </w:rPr>
        <w:t xml:space="preserve">. They would </w:t>
      </w:r>
      <w:r w:rsidRPr="007B56A5">
        <w:rPr>
          <w:rStyle w:val="StyleUnderline"/>
          <w:highlight w:val="green"/>
        </w:rPr>
        <w:t xml:space="preserve">provide </w:t>
      </w:r>
      <w:r w:rsidRPr="007B56A5">
        <w:rPr>
          <w:rStyle w:val="Emphasis"/>
          <w:highlight w:val="green"/>
        </w:rPr>
        <w:t xml:space="preserve">intelligence </w:t>
      </w:r>
      <w:r w:rsidRPr="009561C7">
        <w:rPr>
          <w:rStyle w:val="Emphasis"/>
        </w:rPr>
        <w:t xml:space="preserve">and </w:t>
      </w:r>
      <w:r w:rsidRPr="007B56A5">
        <w:rPr>
          <w:rStyle w:val="Emphasis"/>
          <w:highlight w:val="green"/>
        </w:rPr>
        <w:t>targeting</w:t>
      </w:r>
      <w:r w:rsidRPr="009561C7">
        <w:rPr>
          <w:rStyle w:val="StyleUnderline"/>
        </w:rPr>
        <w:t xml:space="preserve">, </w:t>
      </w:r>
      <w:r w:rsidRPr="007B56A5">
        <w:rPr>
          <w:rStyle w:val="StyleUnderline"/>
          <w:highlight w:val="green"/>
        </w:rPr>
        <w:t>deceive and overwhelm</w:t>
      </w:r>
      <w:r w:rsidRPr="003243C2">
        <w:rPr>
          <w:rStyle w:val="StyleUnderline"/>
        </w:rPr>
        <w:t xml:space="preserve"> enemy </w:t>
      </w:r>
      <w:r w:rsidRPr="007B56A5">
        <w:rPr>
          <w:rStyle w:val="StyleUnderline"/>
          <w:highlight w:val="green"/>
        </w:rPr>
        <w:t>sensors, attack</w:t>
      </w:r>
      <w:r w:rsidRPr="003243C2">
        <w:rPr>
          <w:rStyle w:val="StyleUnderline"/>
        </w:rPr>
        <w:t xml:space="preserve"> PLAN </w:t>
      </w:r>
      <w:r w:rsidRPr="007B56A5">
        <w:rPr>
          <w:rStyle w:val="StyleUnderline"/>
          <w:highlight w:val="green"/>
        </w:rPr>
        <w:t>ships and submarines</w:t>
      </w:r>
      <w:r w:rsidRPr="003243C2">
        <w:rPr>
          <w:rStyle w:val="StyleUnderline"/>
        </w:rPr>
        <w:t>, and mine port entrances.</w:t>
      </w:r>
      <w:r w:rsidRPr="003243C2">
        <w:rPr>
          <w:sz w:val="8"/>
        </w:rPr>
        <w:t xml:space="preserve">” Captain Tangredi similarly points out two tasks for </w:t>
      </w:r>
      <w:r w:rsidRPr="003243C2">
        <w:rPr>
          <w:rStyle w:val="StyleUnderline"/>
        </w:rPr>
        <w:t>unmanned systems</w:t>
      </w:r>
      <w:r w:rsidRPr="003243C2">
        <w:rPr>
          <w:sz w:val="8"/>
        </w:rPr>
        <w:t xml:space="preserve"> in the face of an invasion: </w:t>
      </w:r>
      <w:r w:rsidRPr="003243C2">
        <w:rPr>
          <w:rStyle w:val="StyleUnderline"/>
        </w:rPr>
        <w:t xml:space="preserve">overwhelming PLAN defenses </w:t>
      </w:r>
      <w:r w:rsidRPr="007B56A5">
        <w:rPr>
          <w:rStyle w:val="StyleUnderline"/>
          <w:highlight w:val="green"/>
        </w:rPr>
        <w:t>with</w:t>
      </w:r>
      <w:r w:rsidRPr="003243C2">
        <w:rPr>
          <w:rStyle w:val="StyleUnderline"/>
        </w:rPr>
        <w:t xml:space="preserve"> high numbers of </w:t>
      </w:r>
      <w:r w:rsidRPr="007B56A5">
        <w:rPr>
          <w:rStyle w:val="StyleUnderline"/>
          <w:highlight w:val="green"/>
        </w:rPr>
        <w:t>small kinetic drones</w:t>
      </w:r>
      <w:r w:rsidRPr="003243C2">
        <w:rPr>
          <w:rStyle w:val="StyleUnderline"/>
        </w:rPr>
        <w:t xml:space="preserve"> and providing communication relays for a variety of circuits. </w:t>
      </w:r>
    </w:p>
    <w:p w14:paraId="4250CCA3" w14:textId="2055C279" w:rsidR="005D4630" w:rsidRPr="003243C2" w:rsidRDefault="005D4630" w:rsidP="005D4630">
      <w:pPr>
        <w:rPr>
          <w:sz w:val="8"/>
        </w:rPr>
      </w:pPr>
      <w:r w:rsidRPr="003243C2">
        <w:rPr>
          <w:sz w:val="8"/>
        </w:rPr>
        <w:t>Retired Navy Admiral Sandy Winnefeld has written many times about the importance of mine warfare, including his War of 2026 scenario piece “</w:t>
      </w:r>
      <w:r w:rsidRPr="007B56A5">
        <w:rPr>
          <w:rStyle w:val="StyleUnderline"/>
          <w:highlight w:val="green"/>
        </w:rPr>
        <w:t>Mine Warfare</w:t>
      </w:r>
      <w:r w:rsidRPr="003243C2">
        <w:rPr>
          <w:sz w:val="8"/>
        </w:rPr>
        <w:t xml:space="preserve"> Could be Key.” One of Winnefeld’s recommendations—adding jet propulsion to </w:t>
      </w:r>
      <w:proofErr w:type="spellStart"/>
      <w:r w:rsidRPr="003243C2">
        <w:rPr>
          <w:sz w:val="8"/>
        </w:rPr>
        <w:t>Quickstrike</w:t>
      </w:r>
      <w:proofErr w:type="spellEnd"/>
      <w:r w:rsidRPr="003243C2">
        <w:rPr>
          <w:sz w:val="8"/>
        </w:rPr>
        <w:t>-Extended Range mine kits (500- and 1000-pound general purpose bombs converted to shallow water mines) for more airdrop options—</w:t>
      </w:r>
      <w:r w:rsidRPr="003243C2">
        <w:rPr>
          <w:rStyle w:val="StyleUnderline"/>
        </w:rPr>
        <w:t xml:space="preserve">may be </w:t>
      </w:r>
      <w:r w:rsidRPr="007B56A5">
        <w:rPr>
          <w:rStyle w:val="Emphasis"/>
          <w:highlight w:val="green"/>
        </w:rPr>
        <w:t>infeasible</w:t>
      </w:r>
      <w:r w:rsidRPr="003243C2">
        <w:rPr>
          <w:sz w:val="8"/>
        </w:rPr>
        <w:t xml:space="preserve"> within the next two years because of sluggishness in the acquisition process. But </w:t>
      </w:r>
      <w:r w:rsidRPr="003243C2">
        <w:rPr>
          <w:rStyle w:val="StyleUnderline"/>
        </w:rPr>
        <w:t>small USVs with substantial loiter capabilities could achieve several of the effects Winnefeld identifies as decisive</w:t>
      </w:r>
      <w:r w:rsidRPr="003243C2">
        <w:rPr>
          <w:sz w:val="8"/>
        </w:rPr>
        <w:t>. A loitering USV or unmanned underwater vehicle (UUV) is not so different from a mine, it turns out.</w:t>
      </w:r>
    </w:p>
    <w:p w14:paraId="6B3B8CC0" w14:textId="151259ED" w:rsidR="005D4630" w:rsidRDefault="005D4630" w:rsidP="005D4630">
      <w:pPr>
        <w:rPr>
          <w:rStyle w:val="StyleUnderline"/>
        </w:rPr>
      </w:pPr>
      <w:r w:rsidRPr="003243C2">
        <w:rPr>
          <w:sz w:val="8"/>
        </w:rPr>
        <w:t xml:space="preserve">The only limits to unmanned systems mission concepts are a warfighter’s imagination and ability to iterate. Unmanned systems iterations and operations should be easier to approve than similar ones using manned platforms. </w:t>
      </w:r>
      <w:r w:rsidRPr="007B56A5">
        <w:rPr>
          <w:rStyle w:val="StyleUnderline"/>
          <w:highlight w:val="green"/>
        </w:rPr>
        <w:t>Unmanned</w:t>
      </w:r>
      <w:r w:rsidRPr="003243C2">
        <w:rPr>
          <w:rStyle w:val="StyleUnderline"/>
        </w:rPr>
        <w:t xml:space="preserve"> </w:t>
      </w:r>
      <w:r w:rsidRPr="007B56A5">
        <w:rPr>
          <w:rStyle w:val="StyleUnderline"/>
          <w:highlight w:val="green"/>
        </w:rPr>
        <w:t>systems are</w:t>
      </w:r>
      <w:r w:rsidRPr="003243C2">
        <w:rPr>
          <w:rStyle w:val="StyleUnderline"/>
        </w:rPr>
        <w:t xml:space="preserve"> more </w:t>
      </w:r>
      <w:r w:rsidRPr="007B56A5">
        <w:rPr>
          <w:rStyle w:val="Emphasis"/>
          <w:highlight w:val="green"/>
        </w:rPr>
        <w:t>expendable</w:t>
      </w:r>
      <w:r w:rsidRPr="003243C2">
        <w:rPr>
          <w:sz w:val="8"/>
        </w:rPr>
        <w:t xml:space="preserve"> than any human and therefore commanders should be more willing to accept risk to systems during experimentation in the United States and operations overseas. There are, however, </w:t>
      </w:r>
      <w:r w:rsidRPr="007B56A5">
        <w:rPr>
          <w:rStyle w:val="StyleUnderline"/>
          <w:highlight w:val="green"/>
        </w:rPr>
        <w:t>concerns about adversary recovery</w:t>
      </w:r>
      <w:r w:rsidRPr="003243C2">
        <w:rPr>
          <w:rStyle w:val="StyleUnderline"/>
        </w:rPr>
        <w:t xml:space="preserve"> of uncrewed systems</w:t>
      </w:r>
      <w:r w:rsidRPr="003243C2">
        <w:rPr>
          <w:sz w:val="8"/>
        </w:rPr>
        <w:t xml:space="preserve"> and their sensitive payloads. </w:t>
      </w:r>
      <w:r w:rsidRPr="003243C2">
        <w:rPr>
          <w:rStyle w:val="StyleUnderline"/>
        </w:rPr>
        <w:t xml:space="preserve">Outfitting drones with a kinetic or </w:t>
      </w:r>
      <w:r w:rsidRPr="007B56A5">
        <w:rPr>
          <w:rStyle w:val="StyleUnderline"/>
          <w:highlight w:val="green"/>
        </w:rPr>
        <w:t>a</w:t>
      </w:r>
      <w:r w:rsidRPr="003243C2">
        <w:rPr>
          <w:rStyle w:val="StyleUnderline"/>
        </w:rPr>
        <w:t xml:space="preserve"> software-based </w:t>
      </w:r>
      <w:r w:rsidRPr="007B56A5">
        <w:rPr>
          <w:rStyle w:val="Emphasis"/>
          <w:highlight w:val="green"/>
        </w:rPr>
        <w:t>antitampering device</w:t>
      </w:r>
      <w:r w:rsidRPr="003243C2">
        <w:rPr>
          <w:rStyle w:val="StyleUnderline"/>
        </w:rPr>
        <w:t xml:space="preserve"> would be a simple </w:t>
      </w:r>
      <w:r w:rsidRPr="007B56A5">
        <w:rPr>
          <w:rStyle w:val="StyleUnderline"/>
          <w:highlight w:val="green"/>
        </w:rPr>
        <w:t>solution.</w:t>
      </w:r>
    </w:p>
    <w:p w14:paraId="09CAC8D8" w14:textId="23237CA3" w:rsidR="004A7CF7" w:rsidRPr="004A7CF7" w:rsidRDefault="004A7CF7" w:rsidP="004A7CF7">
      <w:r w:rsidRPr="004A7CF7">
        <w:t>&lt;&lt; PARAGRAPHS CONDENSED, NONE OMMITTED &gt;&gt;</w:t>
      </w:r>
    </w:p>
    <w:p w14:paraId="4D65CD83" w14:textId="05144ACA" w:rsidR="005D4630" w:rsidRDefault="005D4630" w:rsidP="005D4630">
      <w:pPr>
        <w:rPr>
          <w:sz w:val="8"/>
        </w:rPr>
      </w:pPr>
      <w:r w:rsidRPr="003243C2">
        <w:rPr>
          <w:sz w:val="8"/>
        </w:rPr>
        <w:t>Perhaps the joint force should attempt an overseas exercise in which multidomain uncrewed systems are employed in a synchronized and layered fashion, giving peer adversaries an idea of the chaos and confusion the United States can create using the capabilities Replicator will lead to. However, there is an important distinction between technological experimentation and exercise. Trying to do both at the same time diminishes the potential outcomes of each. Once the technology is in the hands of sailors and Marines and they have iterated it into an employable capability, overseas exercises would provide an opportunity to demonstrate it for the sake of deterrence.</w:t>
      </w:r>
      <w:r w:rsidR="004A7CF7">
        <w:rPr>
          <w:sz w:val="8"/>
        </w:rPr>
        <w:t xml:space="preserve"> </w:t>
      </w:r>
      <w:r w:rsidRPr="003243C2">
        <w:rPr>
          <w:sz w:val="8"/>
        </w:rPr>
        <w:t xml:space="preserve">Regardless of how and when they are revealed to the enemy, rehearsing unmanned systems concepts and executing unmanned systems operations will accelerate the ability to scale unmanned systems for the day deterrence fails. </w:t>
      </w:r>
      <w:r w:rsidR="004A7CF7">
        <w:rPr>
          <w:sz w:val="8"/>
        </w:rPr>
        <w:t xml:space="preserve"> </w:t>
      </w:r>
      <w:r w:rsidRPr="003243C2">
        <w:rPr>
          <w:sz w:val="8"/>
        </w:rPr>
        <w:t>Task Organize and Iterate</w:t>
      </w:r>
      <w:r w:rsidR="004A7CF7">
        <w:rPr>
          <w:sz w:val="8"/>
        </w:rPr>
        <w:t xml:space="preserve"> </w:t>
      </w:r>
      <w:r w:rsidRPr="003243C2">
        <w:rPr>
          <w:sz w:val="8"/>
        </w:rPr>
        <w:t>Unmanned systems concepts become unmanned systems capabilities only once they have been demonstrated in representative environments with representative, and ideally decentralized, C2. The best way for the Sea Services to accelerate its unmanned systems capability is to hand resources and mission-type orders to E-5s and let them run. After all, many of the yet-to-be validated unmanned systems capabilities that could undermine A2/AD and make unmanned systems survivable in degraded communications environments—distributed man-in-the-loop or man-outside-the-loop control and automatic target recognition—require tremendous trust in relatively junior service members.</w:t>
      </w:r>
      <w:r w:rsidR="004A7CF7">
        <w:rPr>
          <w:sz w:val="8"/>
        </w:rPr>
        <w:t xml:space="preserve"> </w:t>
      </w:r>
      <w:r w:rsidRPr="003243C2">
        <w:rPr>
          <w:sz w:val="8"/>
        </w:rPr>
        <w:t xml:space="preserve">The Navy has already acknowledged the imperative to task organize against unmanned systems by establishing the Robotics Warfare Specialist rating. These sailors will presumably fill the ranks of Unmanned Surface Vessel Division One (USVDiv-1) and USVDiv-3 in the surface navy and Unmanned Undersea Vessel Squadron One (UUVRon-1) in the submarine force. Once these sailors begin arriving for duty, commanders must think about risk differently and delegate responsibility more aggressively than is customary on a sea-going capital vessel. Naval Special Warfare (NSW) has begun establishing dedicated unmanned systems maneuver elements. There are unmanned systems concepts suited uniquely for special operations forces—particularly those where unmanned systems are controlled from denied areas or uses exquisite payloads—but, for now, unmanned systems afford an opportunity for NSW to dedicate horsepower to a common problem and drive integration with the fleet. </w:t>
      </w:r>
      <w:r w:rsidR="004A7CF7">
        <w:rPr>
          <w:sz w:val="8"/>
        </w:rPr>
        <w:t xml:space="preserve"> </w:t>
      </w:r>
      <w:r w:rsidRPr="003243C2">
        <w:rPr>
          <w:sz w:val="8"/>
        </w:rPr>
        <w:t xml:space="preserve">The Marine Corps (particularly Marine Corps Forces, Pacific) must establish dedicated unmanned systems elements of their own. As Marine Lieutenant Colonel Brian Kerg wrote in 2023, putting III Marine Expeditionary Force in a fighting stance means deciding how it will fight ahead of conflict. In addition to eventual deployments by </w:t>
      </w:r>
      <w:proofErr w:type="spellStart"/>
      <w:r w:rsidRPr="003243C2">
        <w:rPr>
          <w:sz w:val="8"/>
        </w:rPr>
        <w:t>USVDivs</w:t>
      </w:r>
      <w:proofErr w:type="spellEnd"/>
      <w:r w:rsidRPr="003243C2">
        <w:rPr>
          <w:sz w:val="8"/>
        </w:rPr>
        <w:t xml:space="preserve"> and NSW, the 3d Littoral Combat Regiment and 5th Air Naval Gunfire Liaison Company should establish dedicated unmanned systems formations whose task and purpose are experimentation and exercise with unmanned systems in the </w:t>
      </w:r>
      <w:proofErr w:type="spellStart"/>
      <w:r w:rsidRPr="003243C2">
        <w:rPr>
          <w:sz w:val="8"/>
        </w:rPr>
        <w:t>IndoPaCom</w:t>
      </w:r>
      <w:proofErr w:type="spellEnd"/>
      <w:r w:rsidRPr="003243C2">
        <w:rPr>
          <w:sz w:val="8"/>
        </w:rPr>
        <w:t xml:space="preserve"> theater; prepositioning of hardware, logistics, and sustainment; and proliferation of unmanned systems knowledge among key allies and partners. Major Michael McHugh, U.S. Marine Corps, advocates integrating explosive USVs into littoral combat teams as a </w:t>
      </w:r>
      <w:proofErr w:type="gramStart"/>
      <w:r w:rsidRPr="003243C2">
        <w:rPr>
          <w:sz w:val="8"/>
        </w:rPr>
        <w:t>fires</w:t>
      </w:r>
      <w:proofErr w:type="gramEnd"/>
      <w:r w:rsidRPr="003243C2">
        <w:rPr>
          <w:sz w:val="8"/>
        </w:rPr>
        <w:t xml:space="preserve"> platform. He is on the right track, but unmanned systems are not yet mature enough to be employed by the same fires elements that will employ High-Mobility Artillery Rocket Systems and Naval Strike Missiles. </w:t>
      </w:r>
      <w:r w:rsidR="004A7CF7">
        <w:rPr>
          <w:sz w:val="8"/>
        </w:rPr>
        <w:t xml:space="preserve"> </w:t>
      </w:r>
      <w:r w:rsidRPr="003243C2">
        <w:rPr>
          <w:sz w:val="8"/>
        </w:rPr>
        <w:t xml:space="preserve">For a long time, unmanned systems </w:t>
      </w:r>
      <w:proofErr w:type="gramStart"/>
      <w:r w:rsidRPr="003243C2">
        <w:rPr>
          <w:sz w:val="8"/>
        </w:rPr>
        <w:t>was</w:t>
      </w:r>
      <w:proofErr w:type="gramEnd"/>
      <w:r w:rsidRPr="003243C2">
        <w:rPr>
          <w:sz w:val="8"/>
        </w:rPr>
        <w:t xml:space="preserve"> considered a collateral duty. This must change.</w:t>
      </w:r>
      <w:r w:rsidR="004A7CF7">
        <w:rPr>
          <w:sz w:val="8"/>
        </w:rPr>
        <w:t xml:space="preserve"> </w:t>
      </w:r>
      <w:r w:rsidRPr="003243C2">
        <w:rPr>
          <w:sz w:val="8"/>
        </w:rPr>
        <w:t>The Crisis Has Arrived</w:t>
      </w:r>
    </w:p>
    <w:p w14:paraId="4A36582B" w14:textId="54D99F30" w:rsidR="004A7CF7" w:rsidRPr="003243C2" w:rsidRDefault="004A7CF7" w:rsidP="004A7CF7">
      <w:r>
        <w:t>&lt;&lt; BREAKS CONTINUE&gt;&gt;</w:t>
      </w:r>
    </w:p>
    <w:p w14:paraId="7DFAED18" w14:textId="04347615" w:rsidR="005D4630" w:rsidRDefault="005D4630" w:rsidP="005D4630">
      <w:pPr>
        <w:rPr>
          <w:rStyle w:val="StyleUnderline"/>
        </w:rPr>
      </w:pPr>
      <w:r w:rsidRPr="009561C7">
        <w:rPr>
          <w:rStyle w:val="StyleUnderline"/>
        </w:rPr>
        <w:lastRenderedPageBreak/>
        <w:t xml:space="preserve">The </w:t>
      </w:r>
      <w:r w:rsidRPr="007B56A5">
        <w:rPr>
          <w:rStyle w:val="StyleUnderline"/>
          <w:highlight w:val="green"/>
        </w:rPr>
        <w:t xml:space="preserve">stakes </w:t>
      </w:r>
      <w:r w:rsidRPr="007B56A5">
        <w:rPr>
          <w:rStyle w:val="Emphasis"/>
          <w:highlight w:val="green"/>
        </w:rPr>
        <w:t>could not be higher</w:t>
      </w:r>
      <w:r w:rsidRPr="007B56A5">
        <w:rPr>
          <w:rStyle w:val="StyleUnderline"/>
          <w:highlight w:val="green"/>
        </w:rPr>
        <w:t xml:space="preserve"> for</w:t>
      </w:r>
      <w:r w:rsidRPr="003243C2">
        <w:rPr>
          <w:rStyle w:val="StyleUnderline"/>
        </w:rPr>
        <w:t xml:space="preserve"> deterring war with China</w:t>
      </w:r>
      <w:r w:rsidRPr="003243C2">
        <w:rPr>
          <w:sz w:val="8"/>
        </w:rPr>
        <w:t xml:space="preserve">. Alfred Thayer Mahan wrote, “The wise or unwise action of individual men has at certain periods had a great modifying influence upon the growth of sea power.”1 </w:t>
      </w:r>
      <w:r w:rsidRPr="003243C2">
        <w:rPr>
          <w:rStyle w:val="StyleUnderline"/>
        </w:rPr>
        <w:t xml:space="preserve">Relying on </w:t>
      </w:r>
      <w:r w:rsidRPr="007B56A5">
        <w:rPr>
          <w:rStyle w:val="StyleUnderline"/>
          <w:highlight w:val="green"/>
        </w:rPr>
        <w:t>any</w:t>
      </w:r>
      <w:r w:rsidRPr="003243C2">
        <w:rPr>
          <w:rStyle w:val="StyleUnderline"/>
        </w:rPr>
        <w:t xml:space="preserve"> version of the status quo that the </w:t>
      </w:r>
      <w:r w:rsidRPr="007B56A5">
        <w:rPr>
          <w:rStyle w:val="StyleUnderline"/>
          <w:highlight w:val="green"/>
        </w:rPr>
        <w:t>C</w:t>
      </w:r>
      <w:r w:rsidRPr="003243C2">
        <w:rPr>
          <w:rStyle w:val="StyleUnderline"/>
        </w:rPr>
        <w:t xml:space="preserve">hinese </w:t>
      </w:r>
      <w:r w:rsidRPr="007B56A5">
        <w:rPr>
          <w:rStyle w:val="StyleUnderline"/>
          <w:highlight w:val="green"/>
        </w:rPr>
        <w:t>C</w:t>
      </w:r>
      <w:r w:rsidRPr="003243C2">
        <w:rPr>
          <w:rStyle w:val="StyleUnderline"/>
        </w:rPr>
        <w:t xml:space="preserve">ommunist </w:t>
      </w:r>
      <w:r w:rsidRPr="007B56A5">
        <w:rPr>
          <w:rStyle w:val="StyleUnderline"/>
          <w:highlight w:val="green"/>
        </w:rPr>
        <w:t>P</w:t>
      </w:r>
      <w:r w:rsidRPr="003243C2">
        <w:rPr>
          <w:rStyle w:val="StyleUnderline"/>
        </w:rPr>
        <w:t xml:space="preserve">arty has </w:t>
      </w:r>
      <w:r w:rsidRPr="007B56A5">
        <w:rPr>
          <w:rStyle w:val="StyleUnderline"/>
          <w:highlight w:val="green"/>
        </w:rPr>
        <w:t>plan</w:t>
      </w:r>
      <w:r w:rsidRPr="003243C2">
        <w:rPr>
          <w:rStyle w:val="StyleUnderline"/>
        </w:rPr>
        <w:t>ned against for decades would be unwise.</w:t>
      </w:r>
      <w:r w:rsidRPr="003243C2">
        <w:rPr>
          <w:sz w:val="8"/>
        </w:rPr>
        <w:t xml:space="preserve"> As the Replicator tranches are funded, roll out, and mature, the Sea Services must already be organized to receive systems, test them, break them, develop associated tactics, techniques, and procedures, and deploy them overseas for “reveal” operations. </w:t>
      </w:r>
      <w:r w:rsidRPr="007B56A5">
        <w:rPr>
          <w:rStyle w:val="StyleUnderline"/>
          <w:highlight w:val="green"/>
        </w:rPr>
        <w:t>We</w:t>
      </w:r>
      <w:r w:rsidRPr="003243C2">
        <w:rPr>
          <w:rStyle w:val="StyleUnderline"/>
        </w:rPr>
        <w:t xml:space="preserve"> are on the right track, but we </w:t>
      </w:r>
      <w:r w:rsidRPr="007B56A5">
        <w:rPr>
          <w:rStyle w:val="StyleUnderline"/>
          <w:highlight w:val="green"/>
        </w:rPr>
        <w:t xml:space="preserve">must </w:t>
      </w:r>
      <w:r w:rsidRPr="007B56A5">
        <w:rPr>
          <w:rStyle w:val="Emphasis"/>
          <w:highlight w:val="green"/>
        </w:rPr>
        <w:t>accelerate</w:t>
      </w:r>
      <w:r w:rsidRPr="003243C2">
        <w:rPr>
          <w:rStyle w:val="StyleUnderline"/>
        </w:rPr>
        <w:t xml:space="preserve">. It is time to go </w:t>
      </w:r>
      <w:r w:rsidRPr="004A7CF7">
        <w:rPr>
          <w:rStyle w:val="Emphasis"/>
        </w:rPr>
        <w:t xml:space="preserve">big on </w:t>
      </w:r>
      <w:r w:rsidRPr="007B56A5">
        <w:rPr>
          <w:rStyle w:val="Emphasis"/>
          <w:highlight w:val="green"/>
        </w:rPr>
        <w:t>unmanned systems</w:t>
      </w:r>
      <w:r w:rsidRPr="003243C2">
        <w:rPr>
          <w:rStyle w:val="StyleUnderline"/>
        </w:rPr>
        <w:t>.</w:t>
      </w:r>
    </w:p>
    <w:p w14:paraId="4BA82551" w14:textId="3E99E26E" w:rsidR="00E03857" w:rsidRPr="00366DF9" w:rsidRDefault="00E03857" w:rsidP="00E03857">
      <w:pPr>
        <w:pStyle w:val="Heading4"/>
        <w:rPr>
          <w:rFonts w:cs="Times New Roman"/>
        </w:rPr>
      </w:pPr>
      <w:r w:rsidRPr="00366DF9">
        <w:rPr>
          <w:rFonts w:cs="Times New Roman"/>
        </w:rPr>
        <w:t xml:space="preserve">Taiwan </w:t>
      </w:r>
      <w:r w:rsidR="00941CAA">
        <w:rPr>
          <w:rFonts w:cs="Times New Roman"/>
        </w:rPr>
        <w:t xml:space="preserve">invasion </w:t>
      </w:r>
      <w:r w:rsidRPr="00366DF9">
        <w:rPr>
          <w:rFonts w:cs="Times New Roman"/>
        </w:rPr>
        <w:t xml:space="preserve">goes </w:t>
      </w:r>
      <w:r w:rsidRPr="00366DF9">
        <w:rPr>
          <w:rFonts w:cs="Times New Roman"/>
          <w:u w:val="single"/>
        </w:rPr>
        <w:t>nuclear</w:t>
      </w:r>
      <w:r w:rsidR="00BA78B4">
        <w:rPr>
          <w:rFonts w:cs="Times New Roman"/>
        </w:rPr>
        <w:t>—</w:t>
      </w:r>
      <w:r w:rsidRPr="00366DF9">
        <w:rPr>
          <w:rFonts w:cs="Times New Roman"/>
        </w:rPr>
        <w:t>multiple vectors of escalation.</w:t>
      </w:r>
    </w:p>
    <w:p w14:paraId="0CAC807A" w14:textId="5EA672EC" w:rsidR="00E03857" w:rsidRPr="00237B99" w:rsidRDefault="00E03857" w:rsidP="00E03857">
      <w:proofErr w:type="spellStart"/>
      <w:r w:rsidRPr="00237B99">
        <w:rPr>
          <w:rStyle w:val="Style13ptBold"/>
        </w:rPr>
        <w:t>Kroenig</w:t>
      </w:r>
      <w:proofErr w:type="spellEnd"/>
      <w:r w:rsidRPr="00237B99">
        <w:rPr>
          <w:rStyle w:val="Style13ptBold"/>
        </w:rPr>
        <w:t xml:space="preserve"> </w:t>
      </w:r>
      <w:r>
        <w:rPr>
          <w:rStyle w:val="Style13ptBold"/>
        </w:rPr>
        <w:t>‘</w:t>
      </w:r>
      <w:r w:rsidRPr="00237B99">
        <w:rPr>
          <w:rStyle w:val="Style13ptBold"/>
        </w:rPr>
        <w:t>23</w:t>
      </w:r>
      <w:r w:rsidRPr="00237B99">
        <w:t>, vice president and senior director of the Atlantic Council’s Scowcroft Center for Strategy and Security and the Atlantic Council’s director of studies, tenured professor of government and foreign service at Georgetown University (Matthew, “Deliberate Nuclear Use in a War Over Taiwan: Scenarios and Considerations for the United States,” Atlantic Council, https://www.atlanticcouncil.org/wp-content/uploads/2023/10/Kroenig-Deliberate-Nuclear-Use-in-a-War-over-Taiwan.pdf)</w:t>
      </w:r>
    </w:p>
    <w:p w14:paraId="50C978F3" w14:textId="77777777" w:rsidR="00E03857" w:rsidRPr="00366DF9" w:rsidRDefault="00E03857" w:rsidP="00E03857">
      <w:pPr>
        <w:rPr>
          <w:sz w:val="16"/>
        </w:rPr>
      </w:pPr>
      <w:r w:rsidRPr="007B56A5">
        <w:rPr>
          <w:rStyle w:val="StyleUnderline"/>
          <w:highlight w:val="green"/>
        </w:rPr>
        <w:t>In</w:t>
      </w:r>
      <w:r w:rsidRPr="00366DF9">
        <w:rPr>
          <w:sz w:val="16"/>
        </w:rPr>
        <w:t xml:space="preserve"> the event of </w:t>
      </w:r>
      <w:r w:rsidRPr="00366DF9">
        <w:rPr>
          <w:rStyle w:val="StyleUnderline"/>
        </w:rPr>
        <w:t xml:space="preserve">a US-China </w:t>
      </w:r>
      <w:r w:rsidRPr="00D95B18">
        <w:rPr>
          <w:rStyle w:val="StyleUnderline"/>
        </w:rPr>
        <w:t xml:space="preserve">war over </w:t>
      </w:r>
      <w:r w:rsidRPr="007B56A5">
        <w:rPr>
          <w:rStyle w:val="Emphasis"/>
          <w:highlight w:val="green"/>
        </w:rPr>
        <w:t>Taiwan</w:t>
      </w:r>
      <w:r w:rsidRPr="00366DF9">
        <w:rPr>
          <w:sz w:val="16"/>
        </w:rPr>
        <w:t xml:space="preserve">, </w:t>
      </w:r>
      <w:r w:rsidRPr="00366DF9">
        <w:rPr>
          <w:rStyle w:val="StyleUnderline"/>
        </w:rPr>
        <w:t xml:space="preserve">there are plausible scenarios in which </w:t>
      </w:r>
      <w:r w:rsidRPr="00D95B18">
        <w:rPr>
          <w:rStyle w:val="StyleUnderline"/>
        </w:rPr>
        <w:t xml:space="preserve">either </w:t>
      </w:r>
      <w:r w:rsidRPr="007B56A5">
        <w:rPr>
          <w:rStyle w:val="Emphasis"/>
          <w:highlight w:val="green"/>
        </w:rPr>
        <w:t>China</w:t>
      </w:r>
      <w:r w:rsidRPr="007B56A5">
        <w:rPr>
          <w:rStyle w:val="StyleUnderline"/>
          <w:highlight w:val="green"/>
        </w:rPr>
        <w:t xml:space="preserve"> or the </w:t>
      </w:r>
      <w:r w:rsidRPr="007B56A5">
        <w:rPr>
          <w:rStyle w:val="Emphasis"/>
          <w:highlight w:val="green"/>
        </w:rPr>
        <w:t>U</w:t>
      </w:r>
      <w:r w:rsidRPr="00366DF9">
        <w:rPr>
          <w:sz w:val="16"/>
        </w:rPr>
        <w:t xml:space="preserve">nited </w:t>
      </w:r>
      <w:r w:rsidRPr="007B56A5">
        <w:rPr>
          <w:rStyle w:val="Emphasis"/>
          <w:highlight w:val="green"/>
        </w:rPr>
        <w:t>S</w:t>
      </w:r>
      <w:r w:rsidRPr="00366DF9">
        <w:rPr>
          <w:sz w:val="16"/>
        </w:rPr>
        <w:t xml:space="preserve">tates </w:t>
      </w:r>
      <w:r w:rsidRPr="007B56A5">
        <w:rPr>
          <w:rStyle w:val="StyleUnderline"/>
          <w:highlight w:val="green"/>
        </w:rPr>
        <w:t>would</w:t>
      </w:r>
      <w:r w:rsidRPr="00366DF9">
        <w:rPr>
          <w:rStyle w:val="StyleUnderline"/>
        </w:rPr>
        <w:t xml:space="preserve"> logically </w:t>
      </w:r>
      <w:r w:rsidRPr="007B56A5">
        <w:rPr>
          <w:rStyle w:val="StyleUnderline"/>
          <w:highlight w:val="green"/>
        </w:rPr>
        <w:t xml:space="preserve">consider </w:t>
      </w:r>
      <w:r w:rsidRPr="00D95B18">
        <w:rPr>
          <w:rStyle w:val="StyleUnderline"/>
        </w:rPr>
        <w:t xml:space="preserve">using </w:t>
      </w:r>
      <w:r w:rsidRPr="007B56A5">
        <w:rPr>
          <w:rStyle w:val="Emphasis"/>
          <w:highlight w:val="green"/>
        </w:rPr>
        <w:t>nuc</w:t>
      </w:r>
      <w:r w:rsidRPr="00366DF9">
        <w:rPr>
          <w:sz w:val="16"/>
        </w:rPr>
        <w:t>lear weapon</w:t>
      </w:r>
      <w:r w:rsidRPr="007B56A5">
        <w:rPr>
          <w:rStyle w:val="Emphasis"/>
          <w:highlight w:val="green"/>
        </w:rPr>
        <w:t>s</w:t>
      </w:r>
      <w:r w:rsidRPr="00366DF9">
        <w:rPr>
          <w:sz w:val="16"/>
        </w:rPr>
        <w:t xml:space="preserve"> in a limited fashion, given the high stakes. Limited nuclear use is defined as a nuclear attack short of a large-scale nuclear exchange designed to eliminate a large fraction of an adversary state’s military forces, industrial production, or population. This section will lay out the plausible scenarios for either side’s deliberate nuclear use across the spectrum of employment—from signaling to an attack on an operationally relevant target to an extended nuclear exchange.</w:t>
      </w:r>
    </w:p>
    <w:p w14:paraId="5C31D7B2" w14:textId="77777777" w:rsidR="00E03857" w:rsidRPr="00366DF9" w:rsidRDefault="00E03857" w:rsidP="00E03857">
      <w:pPr>
        <w:rPr>
          <w:sz w:val="16"/>
        </w:rPr>
      </w:pPr>
      <w:r w:rsidRPr="00366DF9">
        <w:rPr>
          <w:sz w:val="16"/>
        </w:rPr>
        <w:t>Scenarios for Chinese Limited Nuclear First Use</w:t>
      </w:r>
    </w:p>
    <w:p w14:paraId="7F2CA432" w14:textId="77777777" w:rsidR="00E03857" w:rsidRPr="00366DF9" w:rsidRDefault="00E03857" w:rsidP="00E03857">
      <w:pPr>
        <w:rPr>
          <w:sz w:val="16"/>
        </w:rPr>
      </w:pPr>
      <w:r w:rsidRPr="00366DF9">
        <w:rPr>
          <w:sz w:val="16"/>
        </w:rPr>
        <w:t>There are at least four scenarios for Chinese limited nuclear first use in a conflict with the United States over Taiwan: nuclear signaling and threats, a nuclear demonstration with no military effect, a nuclear attack on Taiwan, or a nuclear attack on the forces or territory of the United States or one or more of its regional allies.</w:t>
      </w:r>
    </w:p>
    <w:p w14:paraId="6EA41EE0" w14:textId="77777777" w:rsidR="00E03857" w:rsidRPr="00366DF9" w:rsidRDefault="00E03857" w:rsidP="00E03857">
      <w:pPr>
        <w:rPr>
          <w:sz w:val="16"/>
        </w:rPr>
      </w:pPr>
      <w:r w:rsidRPr="00366DF9">
        <w:rPr>
          <w:sz w:val="16"/>
        </w:rPr>
        <w:t xml:space="preserve">Some might respond that these scenarios are implausible, given China’s pledge not to use nuclear weapons first in a conflict, but </w:t>
      </w:r>
      <w:r w:rsidRPr="00366DF9">
        <w:rPr>
          <w:rStyle w:val="StyleUnderline"/>
        </w:rPr>
        <w:t xml:space="preserve">there are reasons to </w:t>
      </w:r>
      <w:r w:rsidRPr="00366DF9">
        <w:rPr>
          <w:rStyle w:val="Emphasis"/>
        </w:rPr>
        <w:t>doubt</w:t>
      </w:r>
      <w:r w:rsidRPr="00366DF9">
        <w:rPr>
          <w:rStyle w:val="StyleUnderline"/>
        </w:rPr>
        <w:t xml:space="preserve"> China’s </w:t>
      </w:r>
      <w:r w:rsidRPr="00366DF9">
        <w:rPr>
          <w:rStyle w:val="Emphasis"/>
        </w:rPr>
        <w:t>stated policy</w:t>
      </w:r>
      <w:r w:rsidRPr="00366DF9">
        <w:rPr>
          <w:sz w:val="16"/>
        </w:rPr>
        <w:t xml:space="preserve">. In fact, </w:t>
      </w:r>
      <w:r w:rsidRPr="007B56A5">
        <w:rPr>
          <w:rStyle w:val="StyleUnderline"/>
          <w:highlight w:val="green"/>
        </w:rPr>
        <w:t>China’s</w:t>
      </w:r>
      <w:r w:rsidRPr="00366DF9">
        <w:rPr>
          <w:rStyle w:val="StyleUnderline"/>
        </w:rPr>
        <w:t xml:space="preserve"> nuclear </w:t>
      </w:r>
      <w:r w:rsidRPr="007B56A5">
        <w:rPr>
          <w:rStyle w:val="StyleUnderline"/>
          <w:highlight w:val="green"/>
        </w:rPr>
        <w:t>strategy</w:t>
      </w:r>
      <w:r w:rsidRPr="00366DF9">
        <w:rPr>
          <w:rStyle w:val="StyleUnderline"/>
        </w:rPr>
        <w:t xml:space="preserve"> plausibly </w:t>
      </w:r>
      <w:r w:rsidRPr="007B56A5">
        <w:rPr>
          <w:rStyle w:val="Emphasis"/>
          <w:highlight w:val="green"/>
        </w:rPr>
        <w:t>permits</w:t>
      </w:r>
      <w:r w:rsidRPr="00366DF9">
        <w:rPr>
          <w:rStyle w:val="StyleUnderline"/>
        </w:rPr>
        <w:t xml:space="preserve"> a variety of </w:t>
      </w:r>
      <w:r w:rsidRPr="007B56A5">
        <w:rPr>
          <w:rStyle w:val="Emphasis"/>
          <w:highlight w:val="green"/>
        </w:rPr>
        <w:t>nuc</w:t>
      </w:r>
      <w:r w:rsidRPr="00D95B18">
        <w:rPr>
          <w:rStyle w:val="Emphasis"/>
        </w:rPr>
        <w:t>lear use</w:t>
      </w:r>
      <w:r w:rsidRPr="007B56A5">
        <w:rPr>
          <w:rStyle w:val="Emphasis"/>
          <w:highlight w:val="green"/>
        </w:rPr>
        <w:t>s</w:t>
      </w:r>
      <w:r w:rsidRPr="00366DF9">
        <w:rPr>
          <w:sz w:val="16"/>
        </w:rPr>
        <w:t xml:space="preserve">, and the country unequivocally possesses the capability to conduct a nuclear first strike. Moreover, US statements and </w:t>
      </w:r>
      <w:r w:rsidRPr="007B56A5">
        <w:rPr>
          <w:rStyle w:val="StyleUnderline"/>
          <w:highlight w:val="green"/>
        </w:rPr>
        <w:t xml:space="preserve">documents </w:t>
      </w:r>
      <w:r w:rsidRPr="007B56A5">
        <w:rPr>
          <w:rStyle w:val="Emphasis"/>
          <w:highlight w:val="green"/>
        </w:rPr>
        <w:t>cast doubt</w:t>
      </w:r>
      <w:r w:rsidRPr="007B56A5">
        <w:rPr>
          <w:rStyle w:val="StyleUnderline"/>
          <w:highlight w:val="green"/>
        </w:rPr>
        <w:t xml:space="preserve"> on</w:t>
      </w:r>
      <w:r w:rsidRPr="00366DF9">
        <w:rPr>
          <w:rStyle w:val="StyleUnderline"/>
        </w:rPr>
        <w:t xml:space="preserve"> China’s </w:t>
      </w:r>
      <w:r w:rsidRPr="007B56A5">
        <w:rPr>
          <w:rStyle w:val="Emphasis"/>
          <w:highlight w:val="green"/>
        </w:rPr>
        <w:t>n</w:t>
      </w:r>
      <w:r w:rsidRPr="00366DF9">
        <w:rPr>
          <w:sz w:val="16"/>
        </w:rPr>
        <w:t>o-</w:t>
      </w:r>
      <w:r w:rsidRPr="007B56A5">
        <w:rPr>
          <w:rStyle w:val="Emphasis"/>
          <w:highlight w:val="green"/>
        </w:rPr>
        <w:t>f</w:t>
      </w:r>
      <w:r w:rsidRPr="00366DF9">
        <w:rPr>
          <w:sz w:val="16"/>
        </w:rPr>
        <w:t>irst-</w:t>
      </w:r>
      <w:r w:rsidRPr="007B56A5">
        <w:rPr>
          <w:rStyle w:val="Emphasis"/>
          <w:highlight w:val="green"/>
        </w:rPr>
        <w:t>u</w:t>
      </w:r>
      <w:r w:rsidRPr="00366DF9">
        <w:rPr>
          <w:sz w:val="16"/>
        </w:rPr>
        <w:t xml:space="preserve">se </w:t>
      </w:r>
      <w:r w:rsidRPr="00366DF9">
        <w:rPr>
          <w:rStyle w:val="StyleUnderline"/>
        </w:rPr>
        <w:t>policy</w:t>
      </w:r>
      <w:r w:rsidRPr="00366DF9">
        <w:rPr>
          <w:sz w:val="16"/>
        </w:rPr>
        <w:t xml:space="preserve">.20 In addition, </w:t>
      </w:r>
      <w:r w:rsidRPr="007B56A5">
        <w:rPr>
          <w:rStyle w:val="StyleUnderline"/>
          <w:highlight w:val="green"/>
        </w:rPr>
        <w:t xml:space="preserve">policy can </w:t>
      </w:r>
      <w:r w:rsidRPr="007B56A5">
        <w:rPr>
          <w:rStyle w:val="Emphasis"/>
          <w:highlight w:val="green"/>
        </w:rPr>
        <w:t>change</w:t>
      </w:r>
      <w:r w:rsidRPr="007B56A5">
        <w:rPr>
          <w:rStyle w:val="StyleUnderline"/>
          <w:highlight w:val="green"/>
        </w:rPr>
        <w:t xml:space="preserve"> </w:t>
      </w:r>
      <w:proofErr w:type="gramStart"/>
      <w:r w:rsidRPr="007B56A5">
        <w:rPr>
          <w:rStyle w:val="StyleUnderline"/>
          <w:highlight w:val="green"/>
        </w:rPr>
        <w:t>in</w:t>
      </w:r>
      <w:r w:rsidRPr="00366DF9">
        <w:rPr>
          <w:rStyle w:val="StyleUnderline"/>
        </w:rPr>
        <w:t xml:space="preserve"> the midst of</w:t>
      </w:r>
      <w:proofErr w:type="gramEnd"/>
      <w:r w:rsidRPr="00366DF9">
        <w:rPr>
          <w:rStyle w:val="StyleUnderline"/>
        </w:rPr>
        <w:t xml:space="preserve"> </w:t>
      </w:r>
      <w:r w:rsidRPr="007B56A5">
        <w:rPr>
          <w:rStyle w:val="StyleUnderline"/>
          <w:highlight w:val="green"/>
        </w:rPr>
        <w:t xml:space="preserve">a </w:t>
      </w:r>
      <w:r w:rsidRPr="007B56A5">
        <w:rPr>
          <w:rStyle w:val="Emphasis"/>
          <w:highlight w:val="green"/>
        </w:rPr>
        <w:t>crisis</w:t>
      </w:r>
      <w:r w:rsidRPr="00366DF9">
        <w:rPr>
          <w:rStyle w:val="StyleUnderline"/>
        </w:rPr>
        <w:t xml:space="preserve"> or conflict</w:t>
      </w:r>
      <w:r w:rsidRPr="00366DF9">
        <w:rPr>
          <w:sz w:val="16"/>
        </w:rPr>
        <w:t xml:space="preserve">, </w:t>
      </w:r>
      <w:r w:rsidRPr="00366DF9">
        <w:rPr>
          <w:rStyle w:val="StyleUnderline"/>
        </w:rPr>
        <w:t xml:space="preserve">and </w:t>
      </w:r>
      <w:r w:rsidRPr="007B56A5">
        <w:rPr>
          <w:rStyle w:val="StyleUnderline"/>
          <w:highlight w:val="green"/>
        </w:rPr>
        <w:t>there is</w:t>
      </w:r>
      <w:r w:rsidRPr="00366DF9">
        <w:rPr>
          <w:sz w:val="16"/>
        </w:rPr>
        <w:t xml:space="preserve"> technically </w:t>
      </w:r>
      <w:r w:rsidRPr="007B56A5">
        <w:rPr>
          <w:rStyle w:val="StyleUnderline"/>
          <w:highlight w:val="green"/>
        </w:rPr>
        <w:t>nothing about</w:t>
      </w:r>
      <w:r w:rsidRPr="00366DF9">
        <w:rPr>
          <w:sz w:val="16"/>
        </w:rPr>
        <w:t xml:space="preserve"> China’s nuclear </w:t>
      </w:r>
      <w:r w:rsidRPr="007B56A5">
        <w:rPr>
          <w:rStyle w:val="Emphasis"/>
          <w:highlight w:val="green"/>
        </w:rPr>
        <w:t>c</w:t>
      </w:r>
      <w:r w:rsidRPr="00366DF9">
        <w:rPr>
          <w:sz w:val="16"/>
        </w:rPr>
        <w:t xml:space="preserve">ommand </w:t>
      </w:r>
      <w:r w:rsidRPr="007B56A5">
        <w:rPr>
          <w:rStyle w:val="StyleUnderline"/>
          <w:highlight w:val="green"/>
        </w:rPr>
        <w:t xml:space="preserve">and </w:t>
      </w:r>
      <w:r w:rsidRPr="007B56A5">
        <w:rPr>
          <w:rStyle w:val="Emphasis"/>
          <w:highlight w:val="green"/>
        </w:rPr>
        <w:t>c</w:t>
      </w:r>
      <w:r w:rsidRPr="00366DF9">
        <w:rPr>
          <w:sz w:val="16"/>
        </w:rPr>
        <w:t xml:space="preserve">ontrol </w:t>
      </w:r>
      <w:r w:rsidRPr="007B56A5">
        <w:rPr>
          <w:rStyle w:val="StyleUnderline"/>
          <w:highlight w:val="green"/>
        </w:rPr>
        <w:t>that</w:t>
      </w:r>
      <w:r w:rsidRPr="00D95B18">
        <w:rPr>
          <w:rStyle w:val="StyleUnderline"/>
        </w:rPr>
        <w:t xml:space="preserve"> would </w:t>
      </w:r>
      <w:r w:rsidRPr="007B56A5">
        <w:rPr>
          <w:rStyle w:val="StyleUnderline"/>
          <w:highlight w:val="green"/>
        </w:rPr>
        <w:t xml:space="preserve">prohibit </w:t>
      </w:r>
      <w:r w:rsidRPr="007B56A5">
        <w:rPr>
          <w:rStyle w:val="Emphasis"/>
          <w:highlight w:val="green"/>
        </w:rPr>
        <w:t>first use</w:t>
      </w:r>
      <w:r w:rsidRPr="00366DF9">
        <w:rPr>
          <w:sz w:val="16"/>
        </w:rPr>
        <w:t>. The United States must plan against this possibility.</w:t>
      </w:r>
    </w:p>
    <w:p w14:paraId="29417C39" w14:textId="77777777" w:rsidR="00E03857" w:rsidRPr="00366DF9" w:rsidRDefault="00E03857" w:rsidP="00E03857">
      <w:pPr>
        <w:rPr>
          <w:sz w:val="16"/>
        </w:rPr>
      </w:pPr>
      <w:r w:rsidRPr="00366DF9">
        <w:rPr>
          <w:sz w:val="16"/>
        </w:rPr>
        <w:t>Signaling</w:t>
      </w:r>
    </w:p>
    <w:p w14:paraId="5047727E" w14:textId="77777777" w:rsidR="00E03857" w:rsidRPr="00366DF9" w:rsidRDefault="00E03857" w:rsidP="00E03857">
      <w:pPr>
        <w:rPr>
          <w:sz w:val="16"/>
        </w:rPr>
      </w:pPr>
      <w:r w:rsidRPr="00366DF9">
        <w:rPr>
          <w:sz w:val="16"/>
        </w:rPr>
        <w:t xml:space="preserve">In a crisis or a conflict over Taiwan, </w:t>
      </w:r>
      <w:r w:rsidRPr="00366DF9">
        <w:rPr>
          <w:rStyle w:val="StyleUnderline"/>
        </w:rPr>
        <w:t xml:space="preserve">Chinese </w:t>
      </w:r>
      <w:r w:rsidRPr="007B56A5">
        <w:rPr>
          <w:rStyle w:val="StyleUnderline"/>
          <w:highlight w:val="green"/>
        </w:rPr>
        <w:t>leadership might use</w:t>
      </w:r>
      <w:r w:rsidRPr="00366DF9">
        <w:rPr>
          <w:rStyle w:val="StyleUnderline"/>
        </w:rPr>
        <w:t xml:space="preserve"> </w:t>
      </w:r>
      <w:r w:rsidRPr="00366DF9">
        <w:rPr>
          <w:rStyle w:val="Emphasis"/>
        </w:rPr>
        <w:t xml:space="preserve">nuclear </w:t>
      </w:r>
      <w:r w:rsidRPr="007B56A5">
        <w:rPr>
          <w:rStyle w:val="Emphasis"/>
          <w:highlight w:val="green"/>
        </w:rPr>
        <w:t>signaling</w:t>
      </w:r>
      <w:r w:rsidRPr="007B56A5">
        <w:rPr>
          <w:rStyle w:val="StyleUnderline"/>
          <w:highlight w:val="green"/>
        </w:rPr>
        <w:t xml:space="preserve"> to stop</w:t>
      </w:r>
      <w:r w:rsidRPr="00366DF9">
        <w:rPr>
          <w:rStyle w:val="StyleUnderline"/>
        </w:rPr>
        <w:t xml:space="preserve"> or limit a </w:t>
      </w:r>
      <w:r w:rsidRPr="00366DF9">
        <w:rPr>
          <w:rStyle w:val="Emphasis"/>
        </w:rPr>
        <w:t xml:space="preserve">US </w:t>
      </w:r>
      <w:r w:rsidRPr="007B56A5">
        <w:rPr>
          <w:rStyle w:val="Emphasis"/>
          <w:highlight w:val="green"/>
        </w:rPr>
        <w:t>intervention</w:t>
      </w:r>
      <w:r w:rsidRPr="00366DF9">
        <w:rPr>
          <w:sz w:val="16"/>
        </w:rPr>
        <w:t xml:space="preserve">. This signaling could take a variety of forms. </w:t>
      </w:r>
      <w:r w:rsidRPr="00366DF9">
        <w:rPr>
          <w:rStyle w:val="StyleUnderline"/>
        </w:rPr>
        <w:t>Chinese leadership or state media could issue threats</w:t>
      </w:r>
      <w:r w:rsidRPr="00366DF9">
        <w:rPr>
          <w:sz w:val="16"/>
        </w:rPr>
        <w:t>—vague or specific, public or private—</w:t>
      </w:r>
      <w:r w:rsidRPr="00366DF9">
        <w:rPr>
          <w:rStyle w:val="StyleUnderline"/>
        </w:rPr>
        <w:t>that warn of</w:t>
      </w:r>
      <w:r w:rsidRPr="00366DF9">
        <w:rPr>
          <w:sz w:val="16"/>
        </w:rPr>
        <w:t xml:space="preserve"> “</w:t>
      </w:r>
      <w:r w:rsidRPr="00366DF9">
        <w:rPr>
          <w:rStyle w:val="Emphasis"/>
        </w:rPr>
        <w:t>catastrophic consequences</w:t>
      </w:r>
      <w:r w:rsidRPr="00366DF9">
        <w:rPr>
          <w:sz w:val="16"/>
        </w:rPr>
        <w:t xml:space="preserve">” for the United States if it interfered with Chinese “internal matters.” </w:t>
      </w:r>
      <w:r w:rsidRPr="00366DF9">
        <w:rPr>
          <w:rStyle w:val="StyleUnderline"/>
        </w:rPr>
        <w:t xml:space="preserve">The Chinese military could visibly </w:t>
      </w:r>
      <w:r w:rsidRPr="00366DF9">
        <w:rPr>
          <w:rStyle w:val="Emphasis"/>
        </w:rPr>
        <w:t>alert</w:t>
      </w:r>
      <w:r w:rsidRPr="00366DF9">
        <w:rPr>
          <w:rStyle w:val="StyleUnderline"/>
        </w:rPr>
        <w:t xml:space="preserve"> its nuclear forces</w:t>
      </w:r>
      <w:r w:rsidRPr="00366DF9">
        <w:rPr>
          <w:sz w:val="16"/>
        </w:rPr>
        <w:t xml:space="preserve">, including by dispatching mobile missiles from garrison, dispersing bombers to different airfields, and perhaps even releasing warheads from central storage to operational units. </w:t>
      </w:r>
      <w:r w:rsidRPr="00366DF9">
        <w:rPr>
          <w:rStyle w:val="StyleUnderline"/>
        </w:rPr>
        <w:t xml:space="preserve">China could also </w:t>
      </w:r>
      <w:r w:rsidRPr="00366DF9">
        <w:rPr>
          <w:rStyle w:val="Emphasis"/>
        </w:rPr>
        <w:t>test</w:t>
      </w:r>
      <w:r w:rsidRPr="00366DF9">
        <w:rPr>
          <w:rStyle w:val="StyleUnderline"/>
        </w:rPr>
        <w:t xml:space="preserve"> its nuclear </w:t>
      </w:r>
      <w:r w:rsidRPr="00366DF9">
        <w:rPr>
          <w:rStyle w:val="Emphasis"/>
        </w:rPr>
        <w:t>delivery vehicles</w:t>
      </w:r>
      <w:r w:rsidRPr="00366DF9">
        <w:rPr>
          <w:sz w:val="16"/>
        </w:rPr>
        <w:t xml:space="preserve">. This could be through a routine test like an intercontinental ballistic missile (ICBM) launch in its western test ranges. China could perhaps also test a new capability, like its August 2021 test of a boost-glide hypersonic missile with fractional orbital bombardment capability, which reportedly took US defense officials by surprise and was “very close” to a “Sputnik moment” in the words of Chairman of the Joint Chiefs of Staff Gen. Mark Milley.21 Perhaps interpreting Russian nuclear threats against Ukraine as successful in dissuading direct US and NATO intervention, China could believe that raising the salience of nuclear weapons would deter the United States and its allies from joining the war on Taiwan’s side. </w:t>
      </w:r>
    </w:p>
    <w:p w14:paraId="6000392B" w14:textId="77777777" w:rsidR="00E03857" w:rsidRPr="00366DF9" w:rsidRDefault="00E03857" w:rsidP="00E03857">
      <w:pPr>
        <w:rPr>
          <w:sz w:val="16"/>
        </w:rPr>
      </w:pPr>
      <w:r w:rsidRPr="00366DF9">
        <w:rPr>
          <w:sz w:val="16"/>
        </w:rPr>
        <w:t>Demonstration</w:t>
      </w:r>
    </w:p>
    <w:p w14:paraId="039E07F5" w14:textId="77777777" w:rsidR="00E03857" w:rsidRPr="00366DF9" w:rsidRDefault="00E03857" w:rsidP="00E03857">
      <w:pPr>
        <w:rPr>
          <w:sz w:val="16"/>
        </w:rPr>
      </w:pPr>
      <w:r w:rsidRPr="00366DF9">
        <w:rPr>
          <w:sz w:val="16"/>
        </w:rPr>
        <w:lastRenderedPageBreak/>
        <w:t xml:space="preserve">The Chinese military could conduct a nuclear demonstration. It could take a step up from nuclear signaling by </w:t>
      </w:r>
      <w:proofErr w:type="gramStart"/>
      <w:r w:rsidRPr="00366DF9">
        <w:rPr>
          <w:sz w:val="16"/>
        </w:rPr>
        <w:t>actually detonating</w:t>
      </w:r>
      <w:proofErr w:type="gramEnd"/>
      <w:r w:rsidRPr="00366DF9">
        <w:rPr>
          <w:sz w:val="16"/>
        </w:rPr>
        <w:t xml:space="preserve"> a nuclear device without having direct military effects. The least provocative demonstration would be a test at an existing Chinese test range. China has not conducted a nuclear weapons test since its 1996 signature of the Comprehensive Test Ban Treaty, which it has not ratified. The purpose of such a test would aim to convince Taiwanese, US, and allied governments and publics of China’s seriousness about the conflict and its willingness to escalate to nuclear use. A more provocative nuclear demonstration could occur above the waters surrounding Taiwan or perhaps even above international waters in the vicinity of a US military base in the Western Pacific.</w:t>
      </w:r>
    </w:p>
    <w:p w14:paraId="60A3F39B" w14:textId="77777777" w:rsidR="00E03857" w:rsidRPr="00366DF9" w:rsidRDefault="00E03857" w:rsidP="00E03857">
      <w:pPr>
        <w:rPr>
          <w:sz w:val="16"/>
        </w:rPr>
      </w:pPr>
      <w:r w:rsidRPr="00366DF9">
        <w:rPr>
          <w:sz w:val="16"/>
        </w:rPr>
        <w:t>Nuclear Attack on Taiwan</w:t>
      </w:r>
    </w:p>
    <w:p w14:paraId="0CC56498" w14:textId="77777777" w:rsidR="00E03857" w:rsidRPr="00366DF9" w:rsidRDefault="00E03857" w:rsidP="00E03857">
      <w:pPr>
        <w:rPr>
          <w:sz w:val="16"/>
        </w:rPr>
      </w:pPr>
      <w:r w:rsidRPr="00366DF9">
        <w:rPr>
          <w:rStyle w:val="StyleUnderline"/>
        </w:rPr>
        <w:t xml:space="preserve">A </w:t>
      </w:r>
      <w:r w:rsidRPr="00366DF9">
        <w:rPr>
          <w:rStyle w:val="Emphasis"/>
        </w:rPr>
        <w:t xml:space="preserve">nuclear </w:t>
      </w:r>
      <w:r w:rsidRPr="007B56A5">
        <w:rPr>
          <w:rStyle w:val="Emphasis"/>
          <w:highlight w:val="green"/>
        </w:rPr>
        <w:t>attack</w:t>
      </w:r>
      <w:r w:rsidRPr="007B56A5">
        <w:rPr>
          <w:rStyle w:val="StyleUnderline"/>
          <w:highlight w:val="green"/>
        </w:rPr>
        <w:t xml:space="preserve"> against Taiwan</w:t>
      </w:r>
      <w:r w:rsidRPr="00366DF9">
        <w:rPr>
          <w:sz w:val="16"/>
        </w:rPr>
        <w:t xml:space="preserve"> itself </w:t>
      </w:r>
      <w:r w:rsidRPr="00366DF9">
        <w:rPr>
          <w:rStyle w:val="StyleUnderline"/>
        </w:rPr>
        <w:t xml:space="preserve">could </w:t>
      </w:r>
      <w:r w:rsidRPr="007B56A5">
        <w:rPr>
          <w:rStyle w:val="StyleUnderline"/>
          <w:highlight w:val="green"/>
        </w:rPr>
        <w:t>target</w:t>
      </w:r>
      <w:r w:rsidRPr="00366DF9">
        <w:rPr>
          <w:rStyle w:val="StyleUnderline"/>
        </w:rPr>
        <w:t xml:space="preserve"> Taiwanese </w:t>
      </w:r>
      <w:r w:rsidRPr="007B56A5">
        <w:rPr>
          <w:rStyle w:val="Emphasis"/>
          <w:highlight w:val="green"/>
        </w:rPr>
        <w:t>military</w:t>
      </w:r>
      <w:r w:rsidRPr="007B56A5">
        <w:rPr>
          <w:rStyle w:val="StyleUnderline"/>
          <w:highlight w:val="green"/>
        </w:rPr>
        <w:t xml:space="preserve"> or </w:t>
      </w:r>
      <w:r w:rsidRPr="007B56A5">
        <w:rPr>
          <w:rStyle w:val="Emphasis"/>
          <w:highlight w:val="green"/>
        </w:rPr>
        <w:t>leadership</w:t>
      </w:r>
      <w:r w:rsidRPr="00366DF9">
        <w:rPr>
          <w:rStyle w:val="StyleUnderline"/>
        </w:rPr>
        <w:t xml:space="preserve"> facilities</w:t>
      </w:r>
      <w:r w:rsidRPr="00366DF9">
        <w:rPr>
          <w:sz w:val="16"/>
        </w:rPr>
        <w:t>—possibly before the United States has committed troops to Taiwan’s defense—</w:t>
      </w:r>
      <w:r w:rsidRPr="007B56A5">
        <w:rPr>
          <w:rStyle w:val="StyleUnderline"/>
          <w:highlight w:val="green"/>
        </w:rPr>
        <w:t xml:space="preserve">as a </w:t>
      </w:r>
      <w:r w:rsidRPr="007B56A5">
        <w:rPr>
          <w:rStyle w:val="Emphasis"/>
          <w:highlight w:val="green"/>
        </w:rPr>
        <w:t>gambit</w:t>
      </w:r>
      <w:r w:rsidRPr="00366DF9">
        <w:rPr>
          <w:rStyle w:val="StyleUnderline"/>
        </w:rPr>
        <w:t xml:space="preserve"> to collapse Taiwan’s defenses</w:t>
      </w:r>
      <w:r w:rsidRPr="00366DF9">
        <w:rPr>
          <w:sz w:val="16"/>
        </w:rPr>
        <w:t xml:space="preserve">, </w:t>
      </w:r>
      <w:r w:rsidRPr="00366DF9">
        <w:rPr>
          <w:rStyle w:val="StyleUnderline"/>
        </w:rPr>
        <w:t>decapitate its leadership</w:t>
      </w:r>
      <w:r w:rsidRPr="00366DF9">
        <w:rPr>
          <w:sz w:val="16"/>
        </w:rPr>
        <w:t xml:space="preserve">, </w:t>
      </w:r>
      <w:r w:rsidRPr="00366DF9">
        <w:rPr>
          <w:rStyle w:val="StyleUnderline"/>
        </w:rPr>
        <w:t>and deter</w:t>
      </w:r>
      <w:r w:rsidRPr="00366DF9">
        <w:rPr>
          <w:sz w:val="16"/>
        </w:rPr>
        <w:t xml:space="preserve"> the United States and its </w:t>
      </w:r>
      <w:r w:rsidRPr="00366DF9">
        <w:rPr>
          <w:rStyle w:val="StyleUnderline"/>
        </w:rPr>
        <w:t>allies from supporting Taiwan</w:t>
      </w:r>
      <w:r w:rsidRPr="00366DF9">
        <w:rPr>
          <w:sz w:val="16"/>
        </w:rPr>
        <w:t xml:space="preserve">. In recent years, experts have recommended that Taiwan transform its military into a distributed force capable of a “porcupine defense” less vulnerable to air and missile bombardment. Still, </w:t>
      </w:r>
      <w:r w:rsidRPr="00366DF9">
        <w:rPr>
          <w:rStyle w:val="StyleUnderline"/>
        </w:rPr>
        <w:t xml:space="preserve">there are significant </w:t>
      </w:r>
      <w:r w:rsidRPr="007B56A5">
        <w:rPr>
          <w:rStyle w:val="StyleUnderline"/>
          <w:highlight w:val="green"/>
        </w:rPr>
        <w:t>Taiwanese</w:t>
      </w:r>
      <w:r w:rsidRPr="00366DF9">
        <w:rPr>
          <w:rStyle w:val="StyleUnderline"/>
        </w:rPr>
        <w:t xml:space="preserve"> </w:t>
      </w:r>
      <w:r w:rsidRPr="00366DF9">
        <w:rPr>
          <w:rStyle w:val="Emphasis"/>
        </w:rPr>
        <w:t xml:space="preserve">military </w:t>
      </w:r>
      <w:r w:rsidRPr="007B56A5">
        <w:rPr>
          <w:rStyle w:val="Emphasis"/>
          <w:highlight w:val="green"/>
        </w:rPr>
        <w:t>facilities</w:t>
      </w:r>
      <w:r w:rsidRPr="00366DF9">
        <w:rPr>
          <w:sz w:val="16"/>
        </w:rPr>
        <w:t xml:space="preserve"> (air bases, ports, and army bases) </w:t>
      </w:r>
      <w:r w:rsidRPr="00366DF9">
        <w:rPr>
          <w:rStyle w:val="StyleUnderline"/>
        </w:rPr>
        <w:t xml:space="preserve">or naval vessels that might </w:t>
      </w:r>
      <w:r w:rsidRPr="007B56A5">
        <w:rPr>
          <w:rStyle w:val="StyleUnderline"/>
          <w:highlight w:val="green"/>
        </w:rPr>
        <w:t xml:space="preserve">present </w:t>
      </w:r>
      <w:r w:rsidRPr="007B56A5">
        <w:rPr>
          <w:rStyle w:val="Emphasis"/>
          <w:highlight w:val="green"/>
        </w:rPr>
        <w:t>attractive targets</w:t>
      </w:r>
      <w:r w:rsidRPr="00366DF9">
        <w:rPr>
          <w:rStyle w:val="StyleUnderline"/>
        </w:rPr>
        <w:t xml:space="preserve"> for a nuclear attack</w:t>
      </w:r>
      <w:r w:rsidRPr="00366DF9">
        <w:rPr>
          <w:sz w:val="16"/>
        </w:rPr>
        <w:t xml:space="preserve">. The Chinese military could use nuclear weapons to strike some of these facilities with minimal collateral damage to the Taiwanese populace or economy. By contrast, </w:t>
      </w:r>
      <w:r w:rsidRPr="007B56A5">
        <w:rPr>
          <w:rStyle w:val="StyleUnderline"/>
          <w:highlight w:val="green"/>
        </w:rPr>
        <w:t xml:space="preserve">China could also consider a </w:t>
      </w:r>
      <w:r w:rsidRPr="007B56A5">
        <w:rPr>
          <w:rStyle w:val="Emphasis"/>
          <w:highlight w:val="green"/>
        </w:rPr>
        <w:t>decapitating</w:t>
      </w:r>
      <w:r w:rsidRPr="00366DF9">
        <w:rPr>
          <w:rStyle w:val="Emphasis"/>
        </w:rPr>
        <w:t xml:space="preserve"> nuclear </w:t>
      </w:r>
      <w:r w:rsidRPr="007B56A5">
        <w:rPr>
          <w:rStyle w:val="Emphasis"/>
          <w:highlight w:val="green"/>
        </w:rPr>
        <w:t>strike</w:t>
      </w:r>
      <w:r w:rsidRPr="00366DF9">
        <w:rPr>
          <w:rStyle w:val="StyleUnderline"/>
        </w:rPr>
        <w:t xml:space="preserve"> against Taiwanese national leadership in Taipei</w:t>
      </w:r>
      <w:r w:rsidRPr="00366DF9">
        <w:rPr>
          <w:sz w:val="16"/>
        </w:rPr>
        <w:t xml:space="preserve"> or against Taiwanese continuity-of-government locations. The goal of these attacks would be, first, to collapse Taiwanese government and, second, to signal to the Taiwanese population and the wider world that China is willing to escalate to the highest levels to achieve its goal of conquering Taiwan. A strike against an urban center would bring especially grave diplomatic and reputational repercussions for China and damage the postwar value of Taiwan to Beijing.</w:t>
      </w:r>
    </w:p>
    <w:p w14:paraId="0BB0C22F" w14:textId="77777777" w:rsidR="00E03857" w:rsidRPr="00366DF9" w:rsidRDefault="00E03857" w:rsidP="00E03857">
      <w:pPr>
        <w:rPr>
          <w:sz w:val="16"/>
        </w:rPr>
      </w:pPr>
      <w:r w:rsidRPr="00366DF9">
        <w:rPr>
          <w:sz w:val="16"/>
        </w:rPr>
        <w:t>In either instance, a nuclear strike could be carried out before the United States or other countries had committed forces to the conflict, presenting those nations with the difficult choice of declaring war on a China that had already demonstrated its willingness to use nuclear weapons to prevail.</w:t>
      </w:r>
    </w:p>
    <w:p w14:paraId="171649F0" w14:textId="77777777" w:rsidR="00E03857" w:rsidRPr="00366DF9" w:rsidRDefault="00E03857" w:rsidP="00E03857">
      <w:pPr>
        <w:rPr>
          <w:sz w:val="16"/>
        </w:rPr>
      </w:pPr>
      <w:r w:rsidRPr="00366DF9">
        <w:rPr>
          <w:sz w:val="16"/>
        </w:rPr>
        <w:t>Nuclear Attack on US Forces, Allies, or Territory</w:t>
      </w:r>
    </w:p>
    <w:p w14:paraId="4D1F2CE4" w14:textId="77777777" w:rsidR="00E03857" w:rsidRPr="00366DF9" w:rsidRDefault="00E03857" w:rsidP="00E03857">
      <w:pPr>
        <w:rPr>
          <w:sz w:val="16"/>
        </w:rPr>
      </w:pPr>
      <w:r w:rsidRPr="00366DF9">
        <w:rPr>
          <w:sz w:val="16"/>
        </w:rPr>
        <w:t>Territory China could use nuclear weapons against US or allied forces or territory if it judged that nuclear use could confer a significant advantage.</w:t>
      </w:r>
    </w:p>
    <w:p w14:paraId="400A0337" w14:textId="77777777" w:rsidR="00E03857" w:rsidRPr="00366DF9" w:rsidRDefault="00E03857" w:rsidP="00E03857">
      <w:pPr>
        <w:rPr>
          <w:sz w:val="16"/>
        </w:rPr>
      </w:pPr>
      <w:r w:rsidRPr="00366DF9">
        <w:rPr>
          <w:rStyle w:val="StyleUnderline"/>
        </w:rPr>
        <w:t xml:space="preserve">If the </w:t>
      </w:r>
      <w:r w:rsidRPr="00366DF9">
        <w:rPr>
          <w:rStyle w:val="Emphasis"/>
        </w:rPr>
        <w:t>U</w:t>
      </w:r>
      <w:r w:rsidRPr="00366DF9">
        <w:rPr>
          <w:sz w:val="16"/>
        </w:rPr>
        <w:t xml:space="preserve">nited </w:t>
      </w:r>
      <w:r w:rsidRPr="00366DF9">
        <w:rPr>
          <w:rStyle w:val="Emphasis"/>
        </w:rPr>
        <w:t>S</w:t>
      </w:r>
      <w:r w:rsidRPr="00366DF9">
        <w:rPr>
          <w:sz w:val="16"/>
        </w:rPr>
        <w:t xml:space="preserve">tates and its allies and partners </w:t>
      </w:r>
      <w:r w:rsidRPr="00366DF9">
        <w:rPr>
          <w:rStyle w:val="StyleUnderline"/>
        </w:rPr>
        <w:t xml:space="preserve">did decide to </w:t>
      </w:r>
      <w:r w:rsidRPr="00366DF9">
        <w:rPr>
          <w:rStyle w:val="Emphasis"/>
        </w:rPr>
        <w:t>come to the aid</w:t>
      </w:r>
      <w:r w:rsidRPr="00366DF9">
        <w:rPr>
          <w:rStyle w:val="StyleUnderline"/>
        </w:rPr>
        <w:t xml:space="preserve"> of Taiwan with military force</w:t>
      </w:r>
      <w:r w:rsidRPr="00366DF9">
        <w:rPr>
          <w:sz w:val="16"/>
        </w:rPr>
        <w:t xml:space="preserve">, </w:t>
      </w:r>
      <w:r w:rsidRPr="007B56A5">
        <w:rPr>
          <w:rStyle w:val="StyleUnderline"/>
          <w:highlight w:val="green"/>
        </w:rPr>
        <w:t>China could</w:t>
      </w:r>
      <w:r w:rsidRPr="00366DF9">
        <w:rPr>
          <w:rStyle w:val="StyleUnderline"/>
        </w:rPr>
        <w:t xml:space="preserve"> elect to </w:t>
      </w:r>
      <w:r w:rsidRPr="007B56A5">
        <w:rPr>
          <w:rStyle w:val="StyleUnderline"/>
          <w:highlight w:val="green"/>
        </w:rPr>
        <w:t xml:space="preserve">use </w:t>
      </w:r>
      <w:r w:rsidRPr="007B56A5">
        <w:rPr>
          <w:rStyle w:val="Emphasis"/>
          <w:highlight w:val="green"/>
        </w:rPr>
        <w:t>nuc</w:t>
      </w:r>
      <w:r w:rsidRPr="00366DF9">
        <w:rPr>
          <w:sz w:val="16"/>
        </w:rPr>
        <w:t>lear weapon</w:t>
      </w:r>
      <w:r w:rsidRPr="007B56A5">
        <w:rPr>
          <w:rStyle w:val="Emphasis"/>
          <w:highlight w:val="green"/>
        </w:rPr>
        <w:t>s</w:t>
      </w:r>
      <w:r w:rsidRPr="00366DF9">
        <w:rPr>
          <w:sz w:val="16"/>
        </w:rPr>
        <w:t xml:space="preserve"> in a limited way </w:t>
      </w:r>
      <w:r w:rsidRPr="007B56A5">
        <w:rPr>
          <w:rStyle w:val="StyleUnderline"/>
          <w:highlight w:val="green"/>
        </w:rPr>
        <w:t>against US</w:t>
      </w:r>
      <w:r w:rsidRPr="00366DF9">
        <w:rPr>
          <w:rStyle w:val="StyleUnderline"/>
        </w:rPr>
        <w:t xml:space="preserve"> or allied </w:t>
      </w:r>
      <w:r w:rsidRPr="007B56A5">
        <w:rPr>
          <w:rStyle w:val="Emphasis"/>
          <w:highlight w:val="green"/>
        </w:rPr>
        <w:t>forces</w:t>
      </w:r>
      <w:r w:rsidRPr="00366DF9">
        <w:rPr>
          <w:rStyle w:val="StyleUnderline"/>
        </w:rPr>
        <w:t xml:space="preserve">, US military </w:t>
      </w:r>
      <w:r w:rsidRPr="007B56A5">
        <w:rPr>
          <w:rStyle w:val="Emphasis"/>
          <w:highlight w:val="green"/>
        </w:rPr>
        <w:t>facilities</w:t>
      </w:r>
      <w:r w:rsidRPr="00366DF9">
        <w:rPr>
          <w:sz w:val="16"/>
        </w:rPr>
        <w:t xml:space="preserve"> on the territory of allies engaged in the fight, </w:t>
      </w:r>
      <w:r w:rsidRPr="007B56A5">
        <w:rPr>
          <w:rStyle w:val="StyleUnderline"/>
          <w:highlight w:val="green"/>
        </w:rPr>
        <w:t>or</w:t>
      </w:r>
      <w:r w:rsidRPr="00366DF9">
        <w:rPr>
          <w:rStyle w:val="StyleUnderline"/>
        </w:rPr>
        <w:t xml:space="preserve"> even US </w:t>
      </w:r>
      <w:r w:rsidRPr="007B56A5">
        <w:rPr>
          <w:rStyle w:val="Emphasis"/>
          <w:highlight w:val="green"/>
        </w:rPr>
        <w:t>territory</w:t>
      </w:r>
      <w:r w:rsidRPr="00366DF9">
        <w:rPr>
          <w:sz w:val="16"/>
        </w:rPr>
        <w:t xml:space="preserve">. Targets for nuclear use could include US or allied forces in the region, such as US carrier strike groups or surface action groups. A Chinese response might also include attacks on US military facilities located on the territory of allies, such as Kadena Air Base located on Okinawa, Japan. Finally, such a strike could target US military facilities on US territory, most notably Andersen Air Force Base (AFB) on Guam. Even if the United States or its allies had not yet declared their intent to support Taiwan against a Chinese invasion with military force, </w:t>
      </w:r>
      <w:r w:rsidRPr="00366DF9">
        <w:rPr>
          <w:rStyle w:val="StyleUnderline"/>
        </w:rPr>
        <w:t xml:space="preserve">Chinese </w:t>
      </w:r>
      <w:r w:rsidRPr="007B56A5">
        <w:rPr>
          <w:rStyle w:val="StyleUnderline"/>
          <w:highlight w:val="green"/>
        </w:rPr>
        <w:t>leadership could</w:t>
      </w:r>
      <w:r w:rsidRPr="00366DF9">
        <w:rPr>
          <w:sz w:val="16"/>
        </w:rPr>
        <w:t xml:space="preserve"> still decide that such intervention was likely and decide to </w:t>
      </w:r>
      <w:r w:rsidRPr="007B56A5">
        <w:rPr>
          <w:rStyle w:val="StyleUnderline"/>
          <w:highlight w:val="green"/>
        </w:rPr>
        <w:t xml:space="preserve">engage in </w:t>
      </w:r>
      <w:r w:rsidRPr="007B56A5">
        <w:rPr>
          <w:rStyle w:val="Emphasis"/>
          <w:highlight w:val="green"/>
        </w:rPr>
        <w:t>nuclear use</w:t>
      </w:r>
      <w:r w:rsidRPr="007B56A5">
        <w:rPr>
          <w:rStyle w:val="StyleUnderline"/>
          <w:highlight w:val="green"/>
        </w:rPr>
        <w:t xml:space="preserve"> early</w:t>
      </w:r>
      <w:r w:rsidRPr="00366DF9">
        <w:rPr>
          <w:sz w:val="16"/>
        </w:rPr>
        <w:t xml:space="preserve">, </w:t>
      </w:r>
      <w:r w:rsidRPr="00366DF9">
        <w:rPr>
          <w:rStyle w:val="StyleUnderline"/>
        </w:rPr>
        <w:t xml:space="preserve">motivated by the possibility of significantly </w:t>
      </w:r>
      <w:r w:rsidRPr="00366DF9">
        <w:rPr>
          <w:rStyle w:val="Emphasis"/>
        </w:rPr>
        <w:t>reducing</w:t>
      </w:r>
      <w:r w:rsidRPr="00366DF9">
        <w:rPr>
          <w:rStyle w:val="StyleUnderline"/>
        </w:rPr>
        <w:t xml:space="preserve"> the </w:t>
      </w:r>
      <w:r w:rsidRPr="00366DF9">
        <w:rPr>
          <w:rStyle w:val="Emphasis"/>
        </w:rPr>
        <w:t>capacity</w:t>
      </w:r>
      <w:r w:rsidRPr="00366DF9">
        <w:rPr>
          <w:sz w:val="16"/>
        </w:rPr>
        <w:t xml:space="preserve"> of the United States or its allies </w:t>
      </w:r>
      <w:r w:rsidRPr="00366DF9">
        <w:rPr>
          <w:rStyle w:val="StyleUnderline"/>
        </w:rPr>
        <w:t>to intervene in the conflict</w:t>
      </w:r>
      <w:r w:rsidRPr="00366DF9">
        <w:rPr>
          <w:sz w:val="16"/>
        </w:rPr>
        <w:t xml:space="preserve">. Nuclear use before a declaration of war could possibly be more useful to China if US or allied forces were not yet alerted or dispersed. </w:t>
      </w:r>
    </w:p>
    <w:p w14:paraId="5B2A2D65" w14:textId="77777777" w:rsidR="00E03857" w:rsidRPr="00366DF9" w:rsidRDefault="00E03857" w:rsidP="00E03857">
      <w:pPr>
        <w:rPr>
          <w:sz w:val="16"/>
        </w:rPr>
      </w:pPr>
      <w:r w:rsidRPr="00366DF9">
        <w:rPr>
          <w:sz w:val="16"/>
        </w:rPr>
        <w:t xml:space="preserve">In addition to this warfighting logic, </w:t>
      </w:r>
      <w:r w:rsidRPr="00366DF9">
        <w:rPr>
          <w:rStyle w:val="StyleUnderline"/>
        </w:rPr>
        <w:t xml:space="preserve">a Chinese </w:t>
      </w:r>
      <w:r w:rsidRPr="007B56A5">
        <w:rPr>
          <w:rStyle w:val="StyleUnderline"/>
          <w:highlight w:val="green"/>
        </w:rPr>
        <w:t>decision</w:t>
      </w:r>
      <w:r w:rsidRPr="00366DF9">
        <w:rPr>
          <w:sz w:val="16"/>
        </w:rPr>
        <w:t xml:space="preserve"> to use nuclear weapons against US forces </w:t>
      </w:r>
      <w:r w:rsidRPr="007B56A5">
        <w:rPr>
          <w:rStyle w:val="StyleUnderline"/>
          <w:highlight w:val="green"/>
        </w:rPr>
        <w:t>could be motivated by</w:t>
      </w:r>
      <w:r w:rsidRPr="00366DF9">
        <w:rPr>
          <w:rStyle w:val="StyleUnderline"/>
        </w:rPr>
        <w:t xml:space="preserve"> a desire to </w:t>
      </w:r>
      <w:r w:rsidRPr="00366DF9">
        <w:rPr>
          <w:rStyle w:val="Emphasis"/>
        </w:rPr>
        <w:t>avoid defeat</w:t>
      </w:r>
      <w:r w:rsidRPr="00366DF9">
        <w:rPr>
          <w:sz w:val="16"/>
        </w:rPr>
        <w:t>: If Chinese leadership believed that it was losing a conventional war over Taiwan, it might seek to escalate to nuclear use in hopes of compelling negotiations for a settlement—</w:t>
      </w:r>
      <w:r w:rsidRPr="00366DF9">
        <w:rPr>
          <w:rStyle w:val="StyleUnderline"/>
        </w:rPr>
        <w:t>a similar logic to</w:t>
      </w:r>
      <w:r w:rsidRPr="00366DF9">
        <w:rPr>
          <w:sz w:val="16"/>
        </w:rPr>
        <w:t xml:space="preserve"> the Russian “</w:t>
      </w:r>
      <w:r w:rsidRPr="007B56A5">
        <w:rPr>
          <w:rStyle w:val="Emphasis"/>
          <w:highlight w:val="green"/>
        </w:rPr>
        <w:t>escalate-to-de-escalate</w:t>
      </w:r>
      <w:r w:rsidRPr="00366DF9">
        <w:rPr>
          <w:sz w:val="16"/>
        </w:rPr>
        <w:t>” strategy.22</w:t>
      </w:r>
    </w:p>
    <w:p w14:paraId="7C1C626A" w14:textId="77777777" w:rsidR="00E03857" w:rsidRPr="00366DF9" w:rsidRDefault="00E03857" w:rsidP="00E03857">
      <w:pPr>
        <w:rPr>
          <w:sz w:val="16"/>
        </w:rPr>
      </w:pPr>
      <w:r w:rsidRPr="00366DF9">
        <w:rPr>
          <w:sz w:val="16"/>
        </w:rPr>
        <w:t xml:space="preserve">Additionally, it is possible (though, of these possibilities, least likely), that Chinese leadership might believe, due to escalation in a conventional war, that US nuclear use may be likely and imminent. In that scenario, the CCP could decide that a preemptive, large-scale nuclear strike on the US homeland is necessary. This seems especially unlikely given the ultimate escalatory nature of this action and the reality that China does not—and will very likely not for the next five to ten years—possess a strategic force capable of a successful counterforce strike on the US nuclear triad. The United States will likely retain a robust second-strike capability in that </w:t>
      </w:r>
      <w:proofErr w:type="gramStart"/>
      <w:r w:rsidRPr="00366DF9">
        <w:rPr>
          <w:sz w:val="16"/>
        </w:rPr>
        <w:t>time period</w:t>
      </w:r>
      <w:proofErr w:type="gramEnd"/>
      <w:r w:rsidRPr="00366DF9">
        <w:rPr>
          <w:sz w:val="16"/>
        </w:rPr>
        <w:t>. Such an attack, therefore, would likely result in a destructive retaliatory strike on the Chinese homeland—Chinese leadership is unlikely to take that risk.</w:t>
      </w:r>
    </w:p>
    <w:p w14:paraId="67F87DD5" w14:textId="77777777" w:rsidR="00E03857" w:rsidRPr="00366DF9" w:rsidRDefault="00E03857" w:rsidP="00E03857">
      <w:pPr>
        <w:rPr>
          <w:sz w:val="16"/>
        </w:rPr>
      </w:pPr>
      <w:r w:rsidRPr="00366DF9">
        <w:rPr>
          <w:sz w:val="16"/>
        </w:rPr>
        <w:lastRenderedPageBreak/>
        <w:t>In sum, if Beijing decided to invade Taiwan, China could possibly engage in nuclear threats or use to deter outside intervention; compel Taiwan to surrender; defeat Taiwanese, US, or allied forces; or force negotiations if the Chinese conventional offensive was on the brink of collapse.</w:t>
      </w:r>
    </w:p>
    <w:p w14:paraId="430041D9" w14:textId="77777777" w:rsidR="00E03857" w:rsidRPr="00366DF9" w:rsidRDefault="00E03857" w:rsidP="00E03857">
      <w:pPr>
        <w:rPr>
          <w:sz w:val="16"/>
        </w:rPr>
      </w:pPr>
      <w:r w:rsidRPr="00366DF9">
        <w:rPr>
          <w:sz w:val="16"/>
        </w:rPr>
        <w:t>Scenarios for US Limited Nuclear First Use</w:t>
      </w:r>
    </w:p>
    <w:p w14:paraId="7BEB0A21" w14:textId="77777777" w:rsidR="00E03857" w:rsidRPr="00366DF9" w:rsidRDefault="00E03857" w:rsidP="00E03857">
      <w:pPr>
        <w:rPr>
          <w:sz w:val="16"/>
        </w:rPr>
      </w:pPr>
      <w:r w:rsidRPr="00366DF9">
        <w:rPr>
          <w:sz w:val="16"/>
        </w:rPr>
        <w:t xml:space="preserve">The United States might choose to use nuclear weapons in the event of a Chinese invasion of Taiwan—especially if a Chinese victory looked imminent or if China engaged in a nonnuclear strategic attack on the US homeland. US declaratory policy does not rule out nuclear first use.23 This policy assures allies and partners that the United States would consider using nuclear weapons to deter or respond to a strategic attack. Further, it forces a potential adversary not to count out US nuclear weapons if it aggressed against a US ally or partner. The United States has previously identified conditions for nuclear first use as a response to aggression. During the Cold War, the United States relied on nuclear deterrence to backstop local defenses, including prescribing that nuclear weapons be “available for use as other conventional munitions” in the event of hostilities.24 US strategists planned for nuclear first use in the event of a Soviet invasion of West Germany, a situation not dissimilar to the potential local conventional inferiority the United States may soon be facing in the Taiwan Strait. It is not outside the realm of possibility that US strategists today could adapt plans like those for the specific political and physical geography of the contemporary Western Pacific, alongside greater investment in conventional defense and closer collaboration with allies.25 </w:t>
      </w:r>
    </w:p>
    <w:p w14:paraId="02F08E33" w14:textId="77777777" w:rsidR="00E03857" w:rsidRPr="00366DF9" w:rsidRDefault="00E03857" w:rsidP="00E03857">
      <w:pPr>
        <w:rPr>
          <w:sz w:val="16"/>
        </w:rPr>
      </w:pPr>
      <w:r w:rsidRPr="00366DF9">
        <w:rPr>
          <w:rStyle w:val="StyleUnderline"/>
        </w:rPr>
        <w:t xml:space="preserve">The </w:t>
      </w:r>
      <w:r w:rsidRPr="007B56A5">
        <w:rPr>
          <w:rStyle w:val="StyleUnderline"/>
          <w:highlight w:val="green"/>
        </w:rPr>
        <w:t xml:space="preserve">likeliest scenarios for </w:t>
      </w:r>
      <w:r w:rsidRPr="007B56A5">
        <w:rPr>
          <w:rStyle w:val="Emphasis"/>
          <w:highlight w:val="green"/>
        </w:rPr>
        <w:t>US</w:t>
      </w:r>
      <w:r w:rsidRPr="00366DF9">
        <w:rPr>
          <w:rStyle w:val="Emphasis"/>
        </w:rPr>
        <w:t xml:space="preserve"> nuclear </w:t>
      </w:r>
      <w:r w:rsidRPr="007B56A5">
        <w:rPr>
          <w:rStyle w:val="Emphasis"/>
          <w:highlight w:val="green"/>
        </w:rPr>
        <w:t>first use</w:t>
      </w:r>
      <w:r w:rsidRPr="00366DF9">
        <w:rPr>
          <w:sz w:val="16"/>
        </w:rPr>
        <w:t xml:space="preserve"> during a Chinese invasion of Taiwan </w:t>
      </w:r>
      <w:r w:rsidRPr="007B56A5">
        <w:rPr>
          <w:rStyle w:val="StyleUnderline"/>
          <w:highlight w:val="green"/>
        </w:rPr>
        <w:t>would be an attack</w:t>
      </w:r>
      <w:r w:rsidRPr="00366DF9">
        <w:rPr>
          <w:rStyle w:val="StyleUnderline"/>
        </w:rPr>
        <w:t xml:space="preserve"> directly </w:t>
      </w:r>
      <w:r w:rsidRPr="007B56A5">
        <w:rPr>
          <w:rStyle w:val="StyleUnderline"/>
          <w:highlight w:val="green"/>
        </w:rPr>
        <w:t>against the</w:t>
      </w:r>
      <w:r w:rsidRPr="00366DF9">
        <w:rPr>
          <w:rStyle w:val="StyleUnderline"/>
        </w:rPr>
        <w:t xml:space="preserve"> Chinese </w:t>
      </w:r>
      <w:r w:rsidRPr="007B56A5">
        <w:rPr>
          <w:rStyle w:val="StyleUnderline"/>
          <w:highlight w:val="green"/>
        </w:rPr>
        <w:t>invasion force</w:t>
      </w:r>
      <w:r w:rsidRPr="00366DF9">
        <w:rPr>
          <w:rStyle w:val="StyleUnderline"/>
        </w:rPr>
        <w:t xml:space="preserve"> in the face of a </w:t>
      </w:r>
      <w:r w:rsidRPr="00366DF9">
        <w:rPr>
          <w:rStyle w:val="Emphasis"/>
        </w:rPr>
        <w:t>Taiwanese defeat</w:t>
      </w:r>
      <w:r w:rsidRPr="00366DF9">
        <w:rPr>
          <w:rStyle w:val="StyleUnderline"/>
        </w:rPr>
        <w:t xml:space="preserve"> </w:t>
      </w:r>
      <w:r w:rsidRPr="007B56A5">
        <w:rPr>
          <w:rStyle w:val="StyleUnderline"/>
          <w:highlight w:val="green"/>
        </w:rPr>
        <w:t>or as</w:t>
      </w:r>
      <w:r w:rsidRPr="00366DF9">
        <w:rPr>
          <w:rStyle w:val="StyleUnderline"/>
        </w:rPr>
        <w:t xml:space="preserve"> </w:t>
      </w:r>
      <w:r w:rsidRPr="007B56A5">
        <w:rPr>
          <w:rStyle w:val="Emphasis"/>
          <w:highlight w:val="green"/>
        </w:rPr>
        <w:t>retaliation</w:t>
      </w:r>
      <w:r w:rsidRPr="007B56A5">
        <w:rPr>
          <w:rStyle w:val="StyleUnderline"/>
          <w:highlight w:val="green"/>
        </w:rPr>
        <w:t xml:space="preserve"> for</w:t>
      </w:r>
      <w:r w:rsidRPr="00366DF9">
        <w:rPr>
          <w:sz w:val="16"/>
        </w:rPr>
        <w:t xml:space="preserve"> a large-scale </w:t>
      </w:r>
      <w:r w:rsidRPr="00366DF9">
        <w:rPr>
          <w:rStyle w:val="StyleUnderline"/>
        </w:rPr>
        <w:t xml:space="preserve">nonnuclear strategic </w:t>
      </w:r>
      <w:r w:rsidRPr="007B56A5">
        <w:rPr>
          <w:rStyle w:val="StyleUnderline"/>
          <w:highlight w:val="green"/>
        </w:rPr>
        <w:t>attack on the</w:t>
      </w:r>
      <w:r w:rsidRPr="00366DF9">
        <w:rPr>
          <w:rStyle w:val="StyleUnderline"/>
        </w:rPr>
        <w:t xml:space="preserve"> US </w:t>
      </w:r>
      <w:r w:rsidRPr="007B56A5">
        <w:rPr>
          <w:rStyle w:val="Emphasis"/>
          <w:highlight w:val="green"/>
        </w:rPr>
        <w:t>homeland</w:t>
      </w:r>
      <w:r w:rsidRPr="00366DF9">
        <w:rPr>
          <w:rStyle w:val="StyleUnderline"/>
        </w:rPr>
        <w:t xml:space="preserve"> or</w:t>
      </w:r>
      <w:r w:rsidRPr="00366DF9">
        <w:rPr>
          <w:sz w:val="16"/>
        </w:rPr>
        <w:t xml:space="preserve"> that of its </w:t>
      </w:r>
      <w:r w:rsidRPr="00366DF9">
        <w:rPr>
          <w:rStyle w:val="Emphasis"/>
        </w:rPr>
        <w:t>allies</w:t>
      </w:r>
      <w:r w:rsidRPr="00366DF9">
        <w:rPr>
          <w:sz w:val="16"/>
        </w:rPr>
        <w:t>.</w:t>
      </w:r>
    </w:p>
    <w:p w14:paraId="618BF7E4" w14:textId="77777777" w:rsidR="00E03857" w:rsidRPr="00366DF9" w:rsidRDefault="00E03857" w:rsidP="00E03857">
      <w:pPr>
        <w:rPr>
          <w:sz w:val="16"/>
        </w:rPr>
      </w:pPr>
      <w:r w:rsidRPr="00366DF9">
        <w:rPr>
          <w:sz w:val="16"/>
        </w:rPr>
        <w:t xml:space="preserve">The United States could find itself in a scenario in which the president decides to use nuclear weapons because he or she seeks to prevent the success of a Chinese invasion but lacks the conventional forces to do so. This situation could come about for a variety of reasons, including an intelligence failure that does not provide warning of a Chinese buildup, a successful Chinese conventional preemptive strike on key US conventional forces in the region, or a failure by the United States to invest in sufficient conventional forces to defend Taiwan. In this case, the United States would seek to use nuclear weapons against the invasion force to frustrate the immediate success of the attack and to provide time for reinforcements or give room for diplomacy. </w:t>
      </w:r>
    </w:p>
    <w:p w14:paraId="51B1DCF7" w14:textId="77777777" w:rsidR="00E03857" w:rsidRPr="00366DF9" w:rsidRDefault="00E03857" w:rsidP="00E03857">
      <w:pPr>
        <w:rPr>
          <w:sz w:val="16"/>
        </w:rPr>
      </w:pPr>
      <w:r w:rsidRPr="00366DF9">
        <w:rPr>
          <w:sz w:val="16"/>
        </w:rPr>
        <w:t>The United States might also seek to use nuclear weapons to deter or respond to a nonnuclear strategic attack on the US homeland or nuclear command and control. The 2022 National Defense Strategy “[r]</w:t>
      </w:r>
      <w:proofErr w:type="spellStart"/>
      <w:r w:rsidRPr="00366DF9">
        <w:rPr>
          <w:sz w:val="16"/>
        </w:rPr>
        <w:t>ecogniz</w:t>
      </w:r>
      <w:proofErr w:type="spellEnd"/>
      <w:r w:rsidRPr="00366DF9">
        <w:rPr>
          <w:sz w:val="16"/>
        </w:rPr>
        <w:t>[es] growing kinetic and non-kinetic threats to the United States’ homeland from our strategic competitors.”26 China can likely conduct kinetic or non-kinetic attacks on the United States. These attacks could include disruptions of critical infrastructure (e.g., the power grid or financial system), which might rise to the level of “extreme circumstances” that threaten “the vital interests” of the United States, as described in the 2022 Nuclear Posture Review.27 US leaders might consider nuclear use to demonstrate to China that it cannot expect to gain enduring advantage from these nonnuclear strategic attacks on the US homeland or those of US allies and partners.</w:t>
      </w:r>
    </w:p>
    <w:p w14:paraId="2F76D93B" w14:textId="77777777" w:rsidR="00E03857" w:rsidRPr="00366DF9" w:rsidRDefault="00E03857" w:rsidP="00E03857">
      <w:pPr>
        <w:rPr>
          <w:sz w:val="16"/>
        </w:rPr>
      </w:pPr>
      <w:r w:rsidRPr="00366DF9">
        <w:rPr>
          <w:sz w:val="16"/>
        </w:rPr>
        <w:t>Scenarios for an Extended Nuclear Exchange</w:t>
      </w:r>
    </w:p>
    <w:p w14:paraId="7D787CAE" w14:textId="77777777" w:rsidR="00E03857" w:rsidRPr="00366DF9" w:rsidRDefault="00E03857" w:rsidP="00E03857">
      <w:pPr>
        <w:rPr>
          <w:sz w:val="16"/>
        </w:rPr>
      </w:pPr>
      <w:proofErr w:type="gramStart"/>
      <w:r w:rsidRPr="00366DF9">
        <w:rPr>
          <w:sz w:val="16"/>
        </w:rPr>
        <w:t>In the event that</w:t>
      </w:r>
      <w:proofErr w:type="gramEnd"/>
      <w:r w:rsidRPr="00366DF9">
        <w:rPr>
          <w:sz w:val="16"/>
        </w:rPr>
        <w:t xml:space="preserve"> either the United States or China used a single nuclear weapon or a handful of nuclear weapons in any of the scenarios above, the prospect for an extended nuclear exchange would loom large. Of course, a single nuclear detonation would not lead automatically to a nuclear Armageddon. Chinese leadership could conceivably elect not to respond to US nuclear use with nuclear weapons of its own—especially if China seemed likely to prevail regardless. A US response to a Chinese nuclear first use could also possibly convince Chinese leadership that it had nothing to gain from further escalation. As in the Cold War, strategists on both sides will identify pathways from one nuclear battlefield use to a full nuclear exchange, so that knowledge may induce caution for both parties.</w:t>
      </w:r>
    </w:p>
    <w:p w14:paraId="12540DA9" w14:textId="77777777" w:rsidR="00E03857" w:rsidRDefault="00E03857" w:rsidP="00E03857">
      <w:pPr>
        <w:rPr>
          <w:sz w:val="16"/>
        </w:rPr>
      </w:pPr>
      <w:r w:rsidRPr="00366DF9">
        <w:rPr>
          <w:rStyle w:val="StyleUnderline"/>
        </w:rPr>
        <w:t>If a single nuc</w:t>
      </w:r>
      <w:r w:rsidRPr="00366DF9">
        <w:rPr>
          <w:sz w:val="16"/>
        </w:rPr>
        <w:t xml:space="preserve">lear weapon </w:t>
      </w:r>
      <w:r w:rsidRPr="00366DF9">
        <w:rPr>
          <w:rStyle w:val="StyleUnderline"/>
        </w:rPr>
        <w:t>is used</w:t>
      </w:r>
      <w:r w:rsidRPr="00366DF9">
        <w:rPr>
          <w:sz w:val="16"/>
        </w:rPr>
        <w:t xml:space="preserve">, </w:t>
      </w:r>
      <w:r w:rsidRPr="007B56A5">
        <w:rPr>
          <w:rStyle w:val="StyleUnderline"/>
          <w:highlight w:val="green"/>
        </w:rPr>
        <w:t xml:space="preserve">it is not hard to imagine how that could </w:t>
      </w:r>
      <w:r w:rsidRPr="007B56A5">
        <w:rPr>
          <w:rStyle w:val="Emphasis"/>
          <w:highlight w:val="green"/>
        </w:rPr>
        <w:t>escalate</w:t>
      </w:r>
      <w:r w:rsidRPr="00366DF9">
        <w:rPr>
          <w:rStyle w:val="StyleUnderline"/>
        </w:rPr>
        <w:t xml:space="preserve"> to a strategic </w:t>
      </w:r>
      <w:r w:rsidRPr="00366DF9">
        <w:rPr>
          <w:rStyle w:val="Emphasis"/>
        </w:rPr>
        <w:t>nuclear exchange</w:t>
      </w:r>
      <w:r w:rsidRPr="00366DF9">
        <w:rPr>
          <w:sz w:val="16"/>
        </w:rPr>
        <w:t xml:space="preserve">. The United States might use nuclear weapons against Chinese landing ships. </w:t>
      </w:r>
      <w:r w:rsidRPr="00366DF9">
        <w:rPr>
          <w:rStyle w:val="StyleUnderline"/>
        </w:rPr>
        <w:t xml:space="preserve">China could retaliate by striking </w:t>
      </w:r>
      <w:r w:rsidRPr="00366DF9">
        <w:rPr>
          <w:rStyle w:val="Emphasis"/>
        </w:rPr>
        <w:t>Andersen AFB</w:t>
      </w:r>
      <w:r w:rsidRPr="00366DF9">
        <w:rPr>
          <w:rStyle w:val="StyleUnderline"/>
        </w:rPr>
        <w:t xml:space="preserve"> on Guam</w:t>
      </w:r>
      <w:r w:rsidRPr="00366DF9">
        <w:rPr>
          <w:sz w:val="16"/>
        </w:rPr>
        <w:t xml:space="preserve">. </w:t>
      </w:r>
      <w:r w:rsidRPr="00366DF9">
        <w:rPr>
          <w:rStyle w:val="StyleUnderline"/>
        </w:rPr>
        <w:t>The U</w:t>
      </w:r>
      <w:r w:rsidRPr="00366DF9">
        <w:rPr>
          <w:sz w:val="16"/>
        </w:rPr>
        <w:t xml:space="preserve">nited </w:t>
      </w:r>
      <w:r w:rsidRPr="00366DF9">
        <w:rPr>
          <w:rStyle w:val="StyleUnderline"/>
        </w:rPr>
        <w:t>S</w:t>
      </w:r>
      <w:r w:rsidRPr="00366DF9">
        <w:rPr>
          <w:sz w:val="16"/>
        </w:rPr>
        <w:t xml:space="preserve">tates </w:t>
      </w:r>
      <w:r w:rsidRPr="00366DF9">
        <w:rPr>
          <w:rStyle w:val="StyleUnderline"/>
        </w:rPr>
        <w:t xml:space="preserve">could strike </w:t>
      </w:r>
      <w:r w:rsidRPr="00366DF9">
        <w:rPr>
          <w:rStyle w:val="Emphasis"/>
        </w:rPr>
        <w:t>several airfields</w:t>
      </w:r>
      <w:r w:rsidRPr="00366DF9">
        <w:rPr>
          <w:rStyle w:val="StyleUnderline"/>
        </w:rPr>
        <w:t xml:space="preserve"> on the Chinese mainland</w:t>
      </w:r>
      <w:r w:rsidRPr="00366DF9">
        <w:rPr>
          <w:sz w:val="16"/>
        </w:rPr>
        <w:t xml:space="preserve">. China could retaliate by using an ICBM against US military bases in Alaska. </w:t>
      </w:r>
      <w:r w:rsidRPr="007B56A5">
        <w:rPr>
          <w:rStyle w:val="StyleUnderline"/>
          <w:highlight w:val="green"/>
        </w:rPr>
        <w:t>Strategists</w:t>
      </w:r>
      <w:r w:rsidRPr="00366DF9">
        <w:rPr>
          <w:sz w:val="16"/>
        </w:rPr>
        <w:t xml:space="preserve"> on both sides </w:t>
      </w:r>
      <w:r w:rsidRPr="00366DF9">
        <w:rPr>
          <w:rStyle w:val="StyleUnderline"/>
        </w:rPr>
        <w:t xml:space="preserve">would </w:t>
      </w:r>
      <w:r w:rsidRPr="007B56A5">
        <w:rPr>
          <w:rStyle w:val="StyleUnderline"/>
          <w:highlight w:val="green"/>
        </w:rPr>
        <w:t>start to</w:t>
      </w:r>
      <w:r w:rsidRPr="00366DF9">
        <w:rPr>
          <w:rStyle w:val="StyleUnderline"/>
        </w:rPr>
        <w:t xml:space="preserve"> seriously </w:t>
      </w:r>
      <w:r w:rsidRPr="007B56A5">
        <w:rPr>
          <w:rStyle w:val="StyleUnderline"/>
          <w:highlight w:val="green"/>
        </w:rPr>
        <w:t>contemplate</w:t>
      </w:r>
      <w:r w:rsidRPr="00366DF9">
        <w:rPr>
          <w:rStyle w:val="StyleUnderline"/>
        </w:rPr>
        <w:t xml:space="preserve"> the value of a </w:t>
      </w:r>
      <w:r w:rsidRPr="007B56A5">
        <w:rPr>
          <w:rStyle w:val="Emphasis"/>
          <w:highlight w:val="green"/>
        </w:rPr>
        <w:t>damage-limiting</w:t>
      </w:r>
      <w:r w:rsidRPr="007B56A5">
        <w:rPr>
          <w:rStyle w:val="StyleUnderline"/>
          <w:highlight w:val="green"/>
        </w:rPr>
        <w:t xml:space="preserve"> strike</w:t>
      </w:r>
      <w:r w:rsidRPr="00366DF9">
        <w:rPr>
          <w:sz w:val="16"/>
        </w:rPr>
        <w:t xml:space="preserve"> as a broader exchange begins to look inevitable. Indeed, </w:t>
      </w:r>
      <w:r w:rsidRPr="007B56A5">
        <w:rPr>
          <w:rStyle w:val="StyleUnderline"/>
          <w:highlight w:val="green"/>
        </w:rPr>
        <w:t>given</w:t>
      </w:r>
      <w:r w:rsidRPr="00366DF9">
        <w:rPr>
          <w:rStyle w:val="StyleUnderline"/>
        </w:rPr>
        <w:t xml:space="preserve"> that </w:t>
      </w:r>
      <w:r w:rsidRPr="007B56A5">
        <w:rPr>
          <w:rStyle w:val="StyleUnderline"/>
          <w:highlight w:val="green"/>
        </w:rPr>
        <w:t xml:space="preserve">the </w:t>
      </w:r>
      <w:r w:rsidRPr="007B56A5">
        <w:rPr>
          <w:rStyle w:val="Emphasis"/>
          <w:highlight w:val="green"/>
        </w:rPr>
        <w:t>number</w:t>
      </w:r>
      <w:r w:rsidRPr="007B56A5">
        <w:rPr>
          <w:rStyle w:val="StyleUnderline"/>
          <w:highlight w:val="green"/>
        </w:rPr>
        <w:t xml:space="preserve"> of</w:t>
      </w:r>
      <w:r w:rsidRPr="00366DF9">
        <w:rPr>
          <w:rStyle w:val="StyleUnderline"/>
        </w:rPr>
        <w:t xml:space="preserve"> US </w:t>
      </w:r>
      <w:r w:rsidRPr="007B56A5">
        <w:rPr>
          <w:rStyle w:val="StyleUnderline"/>
          <w:highlight w:val="green"/>
        </w:rPr>
        <w:t>nuc</w:t>
      </w:r>
      <w:r w:rsidRPr="00366DF9">
        <w:rPr>
          <w:sz w:val="16"/>
        </w:rPr>
        <w:t>lear weapon</w:t>
      </w:r>
      <w:r w:rsidRPr="007B56A5">
        <w:rPr>
          <w:rStyle w:val="StyleUnderline"/>
          <w:highlight w:val="green"/>
        </w:rPr>
        <w:t>s</w:t>
      </w:r>
      <w:r w:rsidRPr="00366DF9">
        <w:rPr>
          <w:rStyle w:val="StyleUnderline"/>
        </w:rPr>
        <w:t xml:space="preserve"> available for theater-based</w:t>
      </w:r>
      <w:r w:rsidRPr="00366DF9">
        <w:rPr>
          <w:sz w:val="16"/>
        </w:rPr>
        <w:t xml:space="preserve">, </w:t>
      </w:r>
      <w:r w:rsidRPr="00366DF9">
        <w:rPr>
          <w:rStyle w:val="StyleUnderline"/>
        </w:rPr>
        <w:t xml:space="preserve">low-yield strikes </w:t>
      </w:r>
      <w:r w:rsidRPr="007B56A5">
        <w:rPr>
          <w:rStyle w:val="StyleUnderline"/>
          <w:highlight w:val="green"/>
        </w:rPr>
        <w:t xml:space="preserve">is </w:t>
      </w:r>
      <w:r w:rsidRPr="007B56A5">
        <w:rPr>
          <w:rStyle w:val="Emphasis"/>
          <w:highlight w:val="green"/>
        </w:rPr>
        <w:t>quite lo</w:t>
      </w:r>
      <w:r w:rsidRPr="00366DF9">
        <w:rPr>
          <w:rStyle w:val="Emphasis"/>
        </w:rPr>
        <w:t>w</w:t>
      </w:r>
      <w:r w:rsidRPr="00366DF9">
        <w:rPr>
          <w:sz w:val="16"/>
        </w:rPr>
        <w:t xml:space="preserve">, </w:t>
      </w:r>
      <w:r w:rsidRPr="00366DF9">
        <w:rPr>
          <w:rStyle w:val="StyleUnderline"/>
        </w:rPr>
        <w:t xml:space="preserve">such </w:t>
      </w:r>
      <w:r w:rsidRPr="007B56A5">
        <w:rPr>
          <w:rStyle w:val="StyleUnderline"/>
          <w:highlight w:val="green"/>
        </w:rPr>
        <w:t>pressures</w:t>
      </w:r>
      <w:r w:rsidRPr="00366DF9">
        <w:rPr>
          <w:rStyle w:val="StyleUnderline"/>
        </w:rPr>
        <w:t xml:space="preserve"> might </w:t>
      </w:r>
      <w:r w:rsidRPr="007B56A5">
        <w:rPr>
          <w:rStyle w:val="StyleUnderline"/>
          <w:highlight w:val="green"/>
        </w:rPr>
        <w:t>emerge</w:t>
      </w:r>
      <w:r w:rsidRPr="00366DF9">
        <w:rPr>
          <w:rStyle w:val="StyleUnderline"/>
        </w:rPr>
        <w:t xml:space="preserve"> </w:t>
      </w:r>
      <w:r w:rsidRPr="00366DF9">
        <w:rPr>
          <w:rStyle w:val="Emphasis"/>
        </w:rPr>
        <w:t xml:space="preserve">relatively </w:t>
      </w:r>
      <w:r w:rsidRPr="007B56A5">
        <w:rPr>
          <w:rStyle w:val="Emphasis"/>
          <w:highlight w:val="green"/>
        </w:rPr>
        <w:t>early</w:t>
      </w:r>
      <w:r w:rsidRPr="00366DF9">
        <w:rPr>
          <w:rStyle w:val="StyleUnderline"/>
        </w:rPr>
        <w:t xml:space="preserve"> for the U</w:t>
      </w:r>
      <w:r w:rsidRPr="00366DF9">
        <w:rPr>
          <w:sz w:val="16"/>
        </w:rPr>
        <w:t xml:space="preserve">nited </w:t>
      </w:r>
      <w:r w:rsidRPr="00366DF9">
        <w:rPr>
          <w:rStyle w:val="StyleUnderline"/>
        </w:rPr>
        <w:t>S</w:t>
      </w:r>
      <w:r w:rsidRPr="00366DF9">
        <w:rPr>
          <w:sz w:val="16"/>
        </w:rPr>
        <w:t>tates.</w:t>
      </w:r>
    </w:p>
    <w:p w14:paraId="65DEE641" w14:textId="1C5639A0" w:rsidR="00B43D9B" w:rsidRDefault="00B43D9B" w:rsidP="00B43D9B">
      <w:pPr>
        <w:pStyle w:val="Heading3"/>
      </w:pPr>
      <w:r>
        <w:lastRenderedPageBreak/>
        <w:t>1NC</w:t>
      </w:r>
      <w:r w:rsidR="00F75FB5">
        <w:t>—Iran</w:t>
      </w:r>
    </w:p>
    <w:p w14:paraId="1972A441" w14:textId="754A89F0" w:rsidR="00F75FB5" w:rsidRPr="00F75FB5" w:rsidRDefault="00F75FB5" w:rsidP="00F75FB5">
      <w:pPr>
        <w:pStyle w:val="Heading4"/>
      </w:pPr>
      <w:r>
        <w:t>DOD Tradeoff DA:</w:t>
      </w:r>
    </w:p>
    <w:p w14:paraId="3334412E" w14:textId="77777777" w:rsidR="00B43D9B" w:rsidRPr="00CE6DB6" w:rsidRDefault="00B43D9B" w:rsidP="00B43D9B">
      <w:pPr>
        <w:pStyle w:val="Heading4"/>
        <w:rPr>
          <w:rStyle w:val="Style13ptBold"/>
          <w:b/>
          <w:bCs w:val="0"/>
        </w:rPr>
      </w:pPr>
      <w:r>
        <w:rPr>
          <w:rStyle w:val="Style13ptBold"/>
          <w:b/>
          <w:bCs w:val="0"/>
        </w:rPr>
        <w:t xml:space="preserve">Regime change is </w:t>
      </w:r>
      <w:r w:rsidRPr="0069588C">
        <w:rPr>
          <w:rStyle w:val="Style13ptBold"/>
          <w:b/>
          <w:bCs w:val="0"/>
          <w:u w:val="single"/>
        </w:rPr>
        <w:t>key</w:t>
      </w:r>
      <w:r>
        <w:rPr>
          <w:rStyle w:val="Style13ptBold"/>
          <w:b/>
          <w:bCs w:val="0"/>
        </w:rPr>
        <w:t xml:space="preserve"> to dismantle Iran’s nuclear program---</w:t>
      </w:r>
      <w:r w:rsidRPr="00CE6DB6">
        <w:rPr>
          <w:rStyle w:val="Style13ptBold"/>
          <w:b/>
          <w:bCs w:val="0"/>
        </w:rPr>
        <w:t>DoD action is key.</w:t>
      </w:r>
    </w:p>
    <w:p w14:paraId="76B54BF6" w14:textId="77777777" w:rsidR="00B43D9B" w:rsidRPr="00CE6DB6" w:rsidRDefault="00B43D9B" w:rsidP="00B43D9B">
      <w:pPr>
        <w:rPr>
          <w:sz w:val="16"/>
          <w:szCs w:val="16"/>
        </w:rPr>
      </w:pPr>
      <w:r>
        <w:rPr>
          <w:rStyle w:val="Style13ptBold"/>
        </w:rPr>
        <w:t xml:space="preserve">Cropsey 25 </w:t>
      </w:r>
      <w:r w:rsidRPr="00CE6DB6">
        <w:rPr>
          <w:sz w:val="16"/>
          <w:szCs w:val="16"/>
        </w:rPr>
        <w:t xml:space="preserve">[Seth Cropsey; President of Yorktown Institute, served as a naval officer and as a deputy undersecretary of the Navy; 7/8/2025; “The Perfect Time for Regime Change”; Wall Street Journal; </w:t>
      </w:r>
      <w:hyperlink r:id="rId8" w:history="1">
        <w:r w:rsidRPr="00CE6DB6">
          <w:rPr>
            <w:rStyle w:val="Hyperlink"/>
            <w:sz w:val="16"/>
            <w:szCs w:val="16"/>
          </w:rPr>
          <w:t>https://www.wsj.com/opinion/the-perfect-time-for-regime-change-in-iran-4558de38?gaa_at=eafs&amp;gaa_n=ASWzDAgZ_ol4hXdbUlW1G10IgLGDNj474tCcjiCBd-sPTuhynOMlfNEHltBkeCV5UGY%3D&amp;gaa_ts=68755a53&amp;gaa_sig=JqMSStd21Y13i1FOqQBWxcpRhIXi3faLkT-OHY8fNtzaxOXqx2HnOFtMQHzk_rRchuLmFt4hmEA4vaCsprfBNw%3D%3D</w:t>
        </w:r>
      </w:hyperlink>
      <w:r w:rsidRPr="00CE6DB6">
        <w:rPr>
          <w:sz w:val="16"/>
          <w:szCs w:val="16"/>
        </w:rPr>
        <w:t>; accessed 7/15/2025; Lowell-DB]</w:t>
      </w:r>
    </w:p>
    <w:p w14:paraId="24301CCC" w14:textId="77777777" w:rsidR="00B43D9B" w:rsidRPr="00CE6DB6" w:rsidRDefault="00B43D9B" w:rsidP="00B43D9B">
      <w:pPr>
        <w:rPr>
          <w:sz w:val="16"/>
        </w:rPr>
      </w:pPr>
      <w:r w:rsidRPr="00CE6DB6">
        <w:rPr>
          <w:sz w:val="16"/>
        </w:rPr>
        <w:t xml:space="preserve">As the Iraq problem persisted after the Gulf war, the threat from Iran persists after Operation Midnight Hammer. The Trump administration can’t repeat the mistakes of 2003, occupying a country with no serious plan. But it shouldn’t repeat the mistake of 1991 either. </w:t>
      </w:r>
      <w:r w:rsidRPr="00CE6DB6">
        <w:rPr>
          <w:rStyle w:val="StyleUnderline"/>
        </w:rPr>
        <w:t xml:space="preserve">The </w:t>
      </w:r>
      <w:r w:rsidRPr="00B26969">
        <w:rPr>
          <w:rStyle w:val="StyleUnderline"/>
          <w:highlight w:val="cyan"/>
        </w:rPr>
        <w:t>Iran</w:t>
      </w:r>
      <w:r w:rsidRPr="00CE6DB6">
        <w:rPr>
          <w:rStyle w:val="StyleUnderline"/>
        </w:rPr>
        <w:t xml:space="preserve">ian regime </w:t>
      </w:r>
      <w:r w:rsidRPr="00B26969">
        <w:rPr>
          <w:rStyle w:val="StyleUnderline"/>
          <w:highlight w:val="cyan"/>
        </w:rPr>
        <w:t xml:space="preserve">will </w:t>
      </w:r>
      <w:r w:rsidRPr="00B26969">
        <w:rPr>
          <w:rStyle w:val="Emphasis"/>
          <w:highlight w:val="cyan"/>
        </w:rPr>
        <w:t>remain a threat</w:t>
      </w:r>
      <w:r w:rsidRPr="00CE6DB6">
        <w:rPr>
          <w:rStyle w:val="StyleUnderline"/>
        </w:rPr>
        <w:t xml:space="preserve"> to America until different leaders occupy Tehran</w:t>
      </w:r>
      <w:r w:rsidRPr="00CE6DB6">
        <w:rPr>
          <w:sz w:val="16"/>
        </w:rPr>
        <w:t>. If Mr. Trump leaves the clerics in charge, the U.S. will eventually have to deal with an even worse conflict—as it did in Iraq.</w:t>
      </w:r>
    </w:p>
    <w:p w14:paraId="64CD7E52" w14:textId="77777777" w:rsidR="00B43D9B" w:rsidRPr="00CE6DB6" w:rsidRDefault="00B43D9B" w:rsidP="00B43D9B">
      <w:pPr>
        <w:rPr>
          <w:rStyle w:val="StyleUnderline"/>
        </w:rPr>
      </w:pPr>
      <w:r w:rsidRPr="00CE6DB6">
        <w:rPr>
          <w:sz w:val="16"/>
        </w:rPr>
        <w:t xml:space="preserve">If Iran is left to its own devices, there is little possibility of a domestic transformation. Iran’s supreme leader, Ayatollah Ali Khamenei, still lives, as do many leading officials. The assaults on American positions in Qatar and Iraq are unlikely to be the end for a regime that regularly pronounces “Death to America.” </w:t>
      </w:r>
      <w:r w:rsidRPr="00B26969">
        <w:rPr>
          <w:rStyle w:val="StyleUnderline"/>
          <w:highlight w:val="cyan"/>
        </w:rPr>
        <w:t>The only way</w:t>
      </w:r>
      <w:r w:rsidRPr="00CE6DB6">
        <w:rPr>
          <w:rStyle w:val="StyleUnderline"/>
        </w:rPr>
        <w:t xml:space="preserve"> to eliminate this threat </w:t>
      </w:r>
      <w:r w:rsidRPr="00B26969">
        <w:rPr>
          <w:rStyle w:val="StyleUnderline"/>
          <w:highlight w:val="cyan"/>
        </w:rPr>
        <w:t>is to eliminate</w:t>
      </w:r>
      <w:r w:rsidRPr="00CE6DB6">
        <w:rPr>
          <w:rStyle w:val="StyleUnderline"/>
        </w:rPr>
        <w:t xml:space="preserve"> its ideological source—</w:t>
      </w:r>
      <w:r w:rsidRPr="00B26969">
        <w:rPr>
          <w:rStyle w:val="StyleUnderline"/>
          <w:highlight w:val="cyan"/>
        </w:rPr>
        <w:t>the regime</w:t>
      </w:r>
      <w:r w:rsidRPr="00CE6DB6">
        <w:rPr>
          <w:rStyle w:val="StyleUnderline"/>
        </w:rPr>
        <w:t xml:space="preserve"> led by Ali Khamenei.</w:t>
      </w:r>
    </w:p>
    <w:p w14:paraId="3A74032E" w14:textId="77777777" w:rsidR="00B43D9B" w:rsidRPr="00CE6DB6" w:rsidRDefault="00B43D9B" w:rsidP="00B43D9B">
      <w:pPr>
        <w:rPr>
          <w:rStyle w:val="StyleUnderline"/>
        </w:rPr>
      </w:pPr>
      <w:r w:rsidRPr="00CE6DB6">
        <w:rPr>
          <w:sz w:val="16"/>
        </w:rPr>
        <w:t xml:space="preserve">Now is the perfect time to target Mr. Khamenei and thereby decapitate the regime in Tehran. </w:t>
      </w:r>
      <w:r w:rsidRPr="00B26969">
        <w:rPr>
          <w:rStyle w:val="StyleUnderline"/>
          <w:highlight w:val="cyan"/>
        </w:rPr>
        <w:t>Airstrikes</w:t>
      </w:r>
      <w:r w:rsidRPr="00CE6DB6">
        <w:rPr>
          <w:rStyle w:val="StyleUnderline"/>
        </w:rPr>
        <w:t xml:space="preserve"> by Israel and the U.S. </w:t>
      </w:r>
      <w:r w:rsidRPr="00B26969">
        <w:rPr>
          <w:rStyle w:val="StyleUnderline"/>
          <w:highlight w:val="cyan"/>
        </w:rPr>
        <w:t>have done</w:t>
      </w:r>
      <w:r w:rsidRPr="00CE6DB6">
        <w:rPr>
          <w:rStyle w:val="StyleUnderline"/>
        </w:rPr>
        <w:t xml:space="preserve"> </w:t>
      </w:r>
      <w:r w:rsidRPr="00CE6DB6">
        <w:rPr>
          <w:rStyle w:val="Emphasis"/>
        </w:rPr>
        <w:t xml:space="preserve">serious </w:t>
      </w:r>
      <w:r w:rsidRPr="00B26969">
        <w:rPr>
          <w:rStyle w:val="Emphasis"/>
          <w:highlight w:val="cyan"/>
        </w:rPr>
        <w:t>damage</w:t>
      </w:r>
      <w:r w:rsidRPr="00B26969">
        <w:rPr>
          <w:rStyle w:val="StyleUnderline"/>
          <w:highlight w:val="cyan"/>
        </w:rPr>
        <w:t>.</w:t>
      </w:r>
      <w:r w:rsidRPr="00CE6DB6">
        <w:rPr>
          <w:sz w:val="16"/>
        </w:rPr>
        <w:t xml:space="preserve"> Israeli action against the Houthis, Hezbollah and Hamas, along with the Assad regime’s collapse, have also </w:t>
      </w:r>
      <w:r w:rsidRPr="00B26969">
        <w:rPr>
          <w:rStyle w:val="StyleUnderline"/>
          <w:highlight w:val="cyan"/>
        </w:rPr>
        <w:t>debilitated the Axis of Resistance</w:t>
      </w:r>
      <w:r w:rsidRPr="00CE6DB6">
        <w:rPr>
          <w:rStyle w:val="StyleUnderline"/>
        </w:rPr>
        <w:t>.</w:t>
      </w:r>
    </w:p>
    <w:p w14:paraId="0FAACB10" w14:textId="77777777" w:rsidR="00B43D9B" w:rsidRDefault="00B43D9B" w:rsidP="00B43D9B">
      <w:pPr>
        <w:rPr>
          <w:sz w:val="16"/>
        </w:rPr>
      </w:pPr>
      <w:r w:rsidRPr="00CE6DB6">
        <w:rPr>
          <w:sz w:val="16"/>
        </w:rPr>
        <w:t xml:space="preserve">Removing the supreme leader would set off a power struggle inside Iran. Such a move is unlikely to lead to representative government, but that shouldn’t be the goal. </w:t>
      </w:r>
      <w:r w:rsidRPr="00CE6DB6">
        <w:rPr>
          <w:rStyle w:val="StyleUnderline"/>
        </w:rPr>
        <w:t xml:space="preserve">Mr. </w:t>
      </w:r>
      <w:r w:rsidRPr="00B26969">
        <w:rPr>
          <w:rStyle w:val="StyleUnderline"/>
          <w:highlight w:val="cyan"/>
        </w:rPr>
        <w:t>Khamenei’s absence would</w:t>
      </w:r>
      <w:r w:rsidRPr="00CE6DB6">
        <w:rPr>
          <w:sz w:val="16"/>
        </w:rPr>
        <w:t xml:space="preserve"> likely elevate a military-led regime that could be convinced—through an appeal to self-preservation—to </w:t>
      </w:r>
      <w:r w:rsidRPr="00B26969">
        <w:rPr>
          <w:rStyle w:val="StyleUnderline"/>
          <w:highlight w:val="cyan"/>
        </w:rPr>
        <w:t>dismantle</w:t>
      </w:r>
      <w:r w:rsidRPr="00CE6DB6">
        <w:rPr>
          <w:rStyle w:val="StyleUnderline"/>
        </w:rPr>
        <w:t xml:space="preserve"> its </w:t>
      </w:r>
      <w:r w:rsidRPr="00B26969">
        <w:rPr>
          <w:rStyle w:val="StyleUnderline"/>
          <w:highlight w:val="cyan"/>
        </w:rPr>
        <w:t>nuclear program</w:t>
      </w:r>
      <w:r w:rsidRPr="00CE6DB6">
        <w:rPr>
          <w:rStyle w:val="StyleUnderline"/>
        </w:rPr>
        <w:t xml:space="preserve"> and </w:t>
      </w:r>
      <w:r w:rsidRPr="00B26969">
        <w:rPr>
          <w:rStyle w:val="StyleUnderline"/>
          <w:highlight w:val="cyan"/>
        </w:rPr>
        <w:t>end its proxy wars</w:t>
      </w:r>
      <w:r w:rsidRPr="00CE6DB6">
        <w:rPr>
          <w:sz w:val="16"/>
        </w:rPr>
        <w:t xml:space="preserve">. Such a plan would require coordination with Israel. </w:t>
      </w:r>
      <w:r w:rsidRPr="00B26969">
        <w:rPr>
          <w:rStyle w:val="StyleUnderline"/>
          <w:highlight w:val="cyan"/>
        </w:rPr>
        <w:t xml:space="preserve">The U.S. should preposition military assets to </w:t>
      </w:r>
      <w:r w:rsidRPr="00B26969">
        <w:rPr>
          <w:rStyle w:val="Emphasis"/>
          <w:highlight w:val="cyan"/>
        </w:rPr>
        <w:t>hunt down</w:t>
      </w:r>
      <w:r w:rsidRPr="00B26969">
        <w:rPr>
          <w:rStyle w:val="StyleUnderline"/>
          <w:highlight w:val="cyan"/>
        </w:rPr>
        <w:t xml:space="preserve"> Iran’s remaining ballistic missiles</w:t>
      </w:r>
      <w:r w:rsidRPr="00CE6DB6">
        <w:rPr>
          <w:sz w:val="16"/>
        </w:rPr>
        <w:t xml:space="preserve"> if Tehran’s reaction warrants it. The U.S. should ensure that European powers reinstate sanctions on Iran. Finally, the U.S. should work with the Gulf states, Israel and Turkey to create a policy for a post-Khamenei Iran that could offer incentives for Tehran’s good behavior.</w:t>
      </w:r>
    </w:p>
    <w:p w14:paraId="6E16A94F" w14:textId="77777777" w:rsidR="00F75FB5" w:rsidRDefault="00F75FB5" w:rsidP="00F75FB5">
      <w:pPr>
        <w:pStyle w:val="Heading4"/>
      </w:pPr>
      <w:r>
        <w:t xml:space="preserve">Arctic policy </w:t>
      </w:r>
      <w:r w:rsidRPr="006B02F8">
        <w:rPr>
          <w:u w:val="single"/>
        </w:rPr>
        <w:t>trades off</w:t>
      </w:r>
      <w:r>
        <w:t xml:space="preserve"> with DoD priorities.</w:t>
      </w:r>
    </w:p>
    <w:p w14:paraId="766A32E9" w14:textId="77777777" w:rsidR="00F75FB5" w:rsidRDefault="00F75FB5" w:rsidP="00F75FB5">
      <w:r w:rsidRPr="006B02F8">
        <w:rPr>
          <w:rStyle w:val="Style13ptBold"/>
        </w:rPr>
        <w:t>Axelrod 14</w:t>
      </w:r>
      <w:r>
        <w:t xml:space="preserve"> — David Axelrod, Political consultant and former Senior Advisor to Obama, 2014, (“Chicago Council on Global Affairs,” Targeted News Service, May 5</w:t>
      </w:r>
      <w:r w:rsidRPr="006B02F8">
        <w:rPr>
          <w:vertAlign w:val="superscript"/>
        </w:rPr>
        <w:t>th</w:t>
      </w:r>
      <w:r>
        <w:t xml:space="preserve">, Available Online at </w:t>
      </w:r>
      <w:r w:rsidRPr="00DB6B42">
        <w:t>https://advance-lexis-com.proxy.lib.umich.edu/document/teaserdocument/?pdmfid=1519360&amp;crid=2c16df60-53af-4b41-a138-a314cdf3968d&amp;pddocfullpath=%2Fshared%2Fdocument%2Fnews%2Furn%3AcontentItem%3A5C4Y-31B1-JC11-10MT-00000-00&amp;pddocid=urn%3AcontentItem%3A5C4Y-31B1-JC11-10MT-00000-00&amp;pdcontentcomponentid=299219&amp;pdteaserkey=h1&amp;pditab=allpods&amp;ecomp=hc-yk&amp;earg=sr0&amp;prid=34d06e51-9643-403f-b7e1-1b452ee15de8</w:t>
      </w:r>
      <w:r>
        <w:t>, Accessed 7/14/2025)</w:t>
      </w:r>
    </w:p>
    <w:p w14:paraId="6330051C" w14:textId="77777777" w:rsidR="00F75FB5" w:rsidRPr="00F70DB0" w:rsidRDefault="00F75FB5" w:rsidP="00F75FB5">
      <w:pPr>
        <w:rPr>
          <w:sz w:val="16"/>
        </w:rPr>
      </w:pPr>
      <w:r w:rsidRPr="004C2B39">
        <w:rPr>
          <w:rStyle w:val="StyleUnderline"/>
        </w:rPr>
        <w:t xml:space="preserve">The </w:t>
      </w:r>
      <w:r w:rsidRPr="007B56A5">
        <w:rPr>
          <w:rStyle w:val="StyleUnderline"/>
          <w:highlight w:val="green"/>
        </w:rPr>
        <w:t>Defense</w:t>
      </w:r>
      <w:r w:rsidRPr="004C2B39">
        <w:rPr>
          <w:rStyle w:val="StyleUnderline"/>
        </w:rPr>
        <w:t xml:space="preserve"> Department is bolstering its engagement </w:t>
      </w:r>
      <w:r w:rsidRPr="007B56A5">
        <w:rPr>
          <w:rStyle w:val="StyleUnderline"/>
          <w:highlight w:val="green"/>
        </w:rPr>
        <w:t>in the Arctic</w:t>
      </w:r>
      <w:r w:rsidRPr="00F70DB0">
        <w:rPr>
          <w:sz w:val="16"/>
        </w:rPr>
        <w:t xml:space="preserve"> and looking at what capabilities we need to operate there in the future, as described in DOD's first-ever Arctic strategy that I introduced at the Halifax international security forum last November.</w:t>
      </w:r>
    </w:p>
    <w:p w14:paraId="4440F5BD" w14:textId="77777777" w:rsidR="00F75FB5" w:rsidRPr="004C2B39" w:rsidRDefault="00F75FB5" w:rsidP="00F75FB5">
      <w:pPr>
        <w:rPr>
          <w:rStyle w:val="StyleUnderline"/>
        </w:rPr>
      </w:pPr>
      <w:r w:rsidRPr="00F70DB0">
        <w:rPr>
          <w:sz w:val="16"/>
        </w:rPr>
        <w:t xml:space="preserve">But </w:t>
      </w:r>
      <w:r w:rsidRPr="004C2B39">
        <w:rPr>
          <w:rStyle w:val="StyleUnderline"/>
        </w:rPr>
        <w:t xml:space="preserve">in the face of strict budget limits, we </w:t>
      </w:r>
      <w:r w:rsidRPr="007B56A5">
        <w:rPr>
          <w:rStyle w:val="StyleUnderline"/>
          <w:highlight w:val="green"/>
        </w:rPr>
        <w:t xml:space="preserve">must </w:t>
      </w:r>
      <w:r w:rsidRPr="00941CAA">
        <w:rPr>
          <w:rStyle w:val="StyleUnderline"/>
        </w:rPr>
        <w:t xml:space="preserve">make many </w:t>
      </w:r>
      <w:r w:rsidRPr="007B56A5">
        <w:rPr>
          <w:rStyle w:val="Emphasis"/>
          <w:highlight w:val="green"/>
        </w:rPr>
        <w:t>tradeoff</w:t>
      </w:r>
      <w:r w:rsidRPr="00941CAA">
        <w:rPr>
          <w:rStyle w:val="Emphasis"/>
        </w:rPr>
        <w:t>s</w:t>
      </w:r>
      <w:r w:rsidRPr="004C2B39">
        <w:rPr>
          <w:rStyle w:val="StyleUnderline"/>
        </w:rPr>
        <w:t xml:space="preserve"> in capabilities</w:t>
      </w:r>
      <w:r w:rsidRPr="00F70DB0">
        <w:rPr>
          <w:sz w:val="16"/>
        </w:rPr>
        <w:t xml:space="preserve">, as well. That's why our </w:t>
      </w:r>
      <w:r w:rsidRPr="007B56A5">
        <w:rPr>
          <w:rStyle w:val="StyleUnderline"/>
          <w:highlight w:val="green"/>
        </w:rPr>
        <w:t>budget</w:t>
      </w:r>
      <w:r w:rsidRPr="004C2B39">
        <w:rPr>
          <w:rStyle w:val="StyleUnderline"/>
        </w:rPr>
        <w:t xml:space="preserve"> plan </w:t>
      </w:r>
      <w:r w:rsidRPr="007B56A5">
        <w:rPr>
          <w:rStyle w:val="Emphasis"/>
          <w:highlight w:val="green"/>
        </w:rPr>
        <w:t>divests DOD of several venerable, capable</w:t>
      </w:r>
      <w:r w:rsidRPr="006B02F8">
        <w:rPr>
          <w:rStyle w:val="StyleUnderline"/>
        </w:rPr>
        <w:t>,</w:t>
      </w:r>
      <w:r w:rsidRPr="00F70DB0">
        <w:rPr>
          <w:sz w:val="16"/>
        </w:rPr>
        <w:t xml:space="preserve"> but aging </w:t>
      </w:r>
      <w:r w:rsidRPr="007B56A5">
        <w:rPr>
          <w:rStyle w:val="StyleUnderline"/>
          <w:highlight w:val="green"/>
        </w:rPr>
        <w:t>platforms</w:t>
      </w:r>
      <w:r w:rsidRPr="00F70DB0">
        <w:rPr>
          <w:sz w:val="16"/>
        </w:rPr>
        <w:t xml:space="preserve">, like the 50-year-old U-2 spy plane and the A-10, a close air support platform that cannot operate in the face of sophisticated enemy air defenses. </w:t>
      </w:r>
      <w:r w:rsidRPr="004C2B39">
        <w:rPr>
          <w:rStyle w:val="StyleUnderline"/>
        </w:rPr>
        <w:t xml:space="preserve">These </w:t>
      </w:r>
      <w:r w:rsidRPr="00941CAA">
        <w:rPr>
          <w:rStyle w:val="StyleUnderline"/>
        </w:rPr>
        <w:t xml:space="preserve">decisions were </w:t>
      </w:r>
      <w:r w:rsidRPr="00941CAA">
        <w:rPr>
          <w:rStyle w:val="Emphasis"/>
        </w:rPr>
        <w:t>difficult</w:t>
      </w:r>
      <w:r w:rsidRPr="00941CAA">
        <w:rPr>
          <w:rStyle w:val="StyleUnderline"/>
        </w:rPr>
        <w:t xml:space="preserve">, but they were based on </w:t>
      </w:r>
      <w:r w:rsidRPr="00941CAA">
        <w:rPr>
          <w:rStyle w:val="Emphasis"/>
        </w:rPr>
        <w:t>real-world needs</w:t>
      </w:r>
      <w:r w:rsidRPr="00941CAA">
        <w:rPr>
          <w:rStyle w:val="StyleUnderline"/>
        </w:rPr>
        <w:t xml:space="preserve"> and </w:t>
      </w:r>
      <w:r w:rsidRPr="00941CAA">
        <w:rPr>
          <w:rStyle w:val="Emphasis"/>
        </w:rPr>
        <w:t>strategic imperatives</w:t>
      </w:r>
      <w:r w:rsidRPr="004C2B39">
        <w:rPr>
          <w:rStyle w:val="StyleUnderline"/>
        </w:rPr>
        <w:t>.</w:t>
      </w:r>
    </w:p>
    <w:p w14:paraId="0B202316" w14:textId="77777777" w:rsidR="00F75FB5" w:rsidRPr="00F70DB0" w:rsidRDefault="00F75FB5" w:rsidP="00F75FB5">
      <w:pPr>
        <w:rPr>
          <w:sz w:val="16"/>
        </w:rPr>
      </w:pPr>
      <w:r w:rsidRPr="00941CAA">
        <w:rPr>
          <w:rStyle w:val="Emphasis"/>
        </w:rPr>
        <w:lastRenderedPageBreak/>
        <w:t xml:space="preserve">We </w:t>
      </w:r>
      <w:r w:rsidRPr="007B56A5">
        <w:rPr>
          <w:rStyle w:val="Emphasis"/>
          <w:highlight w:val="green"/>
        </w:rPr>
        <w:t>can</w:t>
      </w:r>
      <w:r w:rsidRPr="00941CAA">
        <w:rPr>
          <w:rStyle w:val="Emphasis"/>
        </w:rPr>
        <w:t>no</w:t>
      </w:r>
      <w:r w:rsidRPr="007B56A5">
        <w:rPr>
          <w:rStyle w:val="Emphasis"/>
          <w:highlight w:val="green"/>
        </w:rPr>
        <w:t>t afford</w:t>
      </w:r>
      <w:r w:rsidRPr="004C2B39">
        <w:rPr>
          <w:rStyle w:val="Emphasis"/>
        </w:rPr>
        <w:t xml:space="preserve"> to keep </w:t>
      </w:r>
      <w:proofErr w:type="gramStart"/>
      <w:r w:rsidRPr="007B56A5">
        <w:rPr>
          <w:rStyle w:val="Emphasis"/>
          <w:highlight w:val="green"/>
        </w:rPr>
        <w:t>all</w:t>
      </w:r>
      <w:r w:rsidRPr="004C2B39">
        <w:rPr>
          <w:rStyle w:val="Emphasis"/>
        </w:rPr>
        <w:t xml:space="preserve"> of</w:t>
      </w:r>
      <w:proofErr w:type="gramEnd"/>
      <w:r w:rsidRPr="004C2B39">
        <w:rPr>
          <w:rStyle w:val="Emphasis"/>
        </w:rPr>
        <w:t xml:space="preserve"> </w:t>
      </w:r>
      <w:r w:rsidRPr="00941CAA">
        <w:rPr>
          <w:rStyle w:val="Emphasis"/>
        </w:rPr>
        <w:t xml:space="preserve">our </w:t>
      </w:r>
      <w:r w:rsidRPr="007B56A5">
        <w:rPr>
          <w:rStyle w:val="Emphasis"/>
          <w:highlight w:val="green"/>
        </w:rPr>
        <w:t>platforms</w:t>
      </w:r>
      <w:r w:rsidRPr="00F70DB0">
        <w:rPr>
          <w:sz w:val="16"/>
        </w:rPr>
        <w:t xml:space="preserve">. We must prioritize for our future requirements. </w:t>
      </w:r>
      <w:r w:rsidRPr="00941CAA">
        <w:rPr>
          <w:rStyle w:val="Emphasis"/>
        </w:rPr>
        <w:t>It won't be easy, it won't be popular</w:t>
      </w:r>
      <w:r w:rsidRPr="004C2B39">
        <w:rPr>
          <w:rStyle w:val="StyleUnderline"/>
        </w:rPr>
        <w:t xml:space="preserve">, </w:t>
      </w:r>
      <w:r w:rsidRPr="00941CAA">
        <w:rPr>
          <w:rStyle w:val="StyleUnderline"/>
        </w:rPr>
        <w:t xml:space="preserve">but </w:t>
      </w:r>
      <w:r w:rsidRPr="007B56A5">
        <w:rPr>
          <w:rStyle w:val="StyleUnderline"/>
          <w:highlight w:val="green"/>
        </w:rPr>
        <w:t>given</w:t>
      </w:r>
      <w:r w:rsidRPr="004C2B39">
        <w:rPr>
          <w:rStyle w:val="StyleUnderline"/>
        </w:rPr>
        <w:t xml:space="preserve"> our </w:t>
      </w:r>
      <w:r w:rsidRPr="00941CAA">
        <w:rPr>
          <w:rStyle w:val="Emphasis"/>
        </w:rPr>
        <w:t xml:space="preserve">continued </w:t>
      </w:r>
      <w:r w:rsidRPr="007B56A5">
        <w:rPr>
          <w:rStyle w:val="Emphasis"/>
          <w:highlight w:val="green"/>
        </w:rPr>
        <w:t>budget restraints</w:t>
      </w:r>
      <w:r w:rsidRPr="008C620C">
        <w:rPr>
          <w:rStyle w:val="Emphasis"/>
        </w:rPr>
        <w:t xml:space="preserve"> and uncertainties</w:t>
      </w:r>
      <w:r w:rsidRPr="006B02F8">
        <w:rPr>
          <w:rStyle w:val="StyleUnderline"/>
        </w:rPr>
        <w:t xml:space="preserve">, </w:t>
      </w:r>
      <w:r w:rsidRPr="007B56A5">
        <w:rPr>
          <w:rStyle w:val="Emphasis"/>
          <w:highlight w:val="green"/>
        </w:rPr>
        <w:t>we have no choice</w:t>
      </w:r>
      <w:r w:rsidRPr="00F70DB0">
        <w:rPr>
          <w:sz w:val="16"/>
        </w:rPr>
        <w:t>. And if we do not make these choices now, we will be left with a force that is large, but not sufficiently ready or capable to meet national security requirements.</w:t>
      </w:r>
      <w:r>
        <w:rPr>
          <w:sz w:val="16"/>
        </w:rPr>
        <w:t xml:space="preserve"> </w:t>
      </w:r>
    </w:p>
    <w:p w14:paraId="020AA989" w14:textId="77777777" w:rsidR="00F75FB5" w:rsidRPr="00CE6DB6" w:rsidRDefault="00F75FB5" w:rsidP="00B43D9B">
      <w:pPr>
        <w:rPr>
          <w:sz w:val="16"/>
        </w:rPr>
      </w:pPr>
    </w:p>
    <w:p w14:paraId="095068E4" w14:textId="77777777" w:rsidR="00B43D9B" w:rsidRPr="004C3507" w:rsidRDefault="00B43D9B" w:rsidP="00B43D9B">
      <w:pPr>
        <w:pStyle w:val="Heading4"/>
        <w:rPr>
          <w:rStyle w:val="Style13ptBold"/>
          <w:b/>
          <w:bCs w:val="0"/>
        </w:rPr>
      </w:pPr>
      <w:r w:rsidRPr="004C3507">
        <w:rPr>
          <w:rStyle w:val="Style13ptBold"/>
          <w:b/>
          <w:bCs w:val="0"/>
        </w:rPr>
        <w:t xml:space="preserve">Nuclear Iran causes </w:t>
      </w:r>
      <w:proofErr w:type="spellStart"/>
      <w:r w:rsidRPr="004C3507">
        <w:rPr>
          <w:rStyle w:val="Style13ptBold"/>
          <w:b/>
          <w:bCs w:val="0"/>
        </w:rPr>
        <w:t>prolif</w:t>
      </w:r>
      <w:proofErr w:type="spellEnd"/>
      <w:r w:rsidRPr="004C3507">
        <w:rPr>
          <w:rStyle w:val="Style13ptBold"/>
          <w:b/>
          <w:bCs w:val="0"/>
        </w:rPr>
        <w:t>---extinction.</w:t>
      </w:r>
    </w:p>
    <w:p w14:paraId="6CD4B2F7" w14:textId="77777777" w:rsidR="00B43D9B" w:rsidRDefault="00B43D9B" w:rsidP="00B43D9B">
      <w:pPr>
        <w:rPr>
          <w:rFonts w:asciiTheme="minorHAnsi" w:hAnsiTheme="minorHAnsi" w:cstheme="minorHAnsi"/>
          <w:shd w:val="clear" w:color="auto" w:fill="FFFFFF"/>
        </w:rPr>
      </w:pPr>
      <w:r>
        <w:rPr>
          <w:rStyle w:val="Style13ptBold"/>
        </w:rPr>
        <w:t xml:space="preserve">The Week 21 </w:t>
      </w:r>
      <w:r>
        <w:rPr>
          <w:rFonts w:asciiTheme="minorHAnsi" w:hAnsiTheme="minorHAnsi" w:cstheme="minorHAnsi"/>
          <w:shd w:val="clear" w:color="auto" w:fill="FFFFFF"/>
        </w:rPr>
        <w:t xml:space="preserve">[2/28/2021; “The Forgotten Nuclear Threat”; The Week; </w:t>
      </w:r>
      <w:hyperlink r:id="rId9" w:history="1">
        <w:r w:rsidRPr="00E15B50">
          <w:rPr>
            <w:rStyle w:val="Hyperlink"/>
            <w:rFonts w:asciiTheme="minorHAnsi" w:hAnsiTheme="minorHAnsi" w:cstheme="minorHAnsi"/>
            <w:shd w:val="clear" w:color="auto" w:fill="FFFFFF"/>
          </w:rPr>
          <w:t>https://theweek.com/articles/968882/forgotten-nuclear-threat</w:t>
        </w:r>
      </w:hyperlink>
      <w:r>
        <w:rPr>
          <w:rFonts w:asciiTheme="minorHAnsi" w:hAnsiTheme="minorHAnsi" w:cstheme="minorHAnsi"/>
          <w:shd w:val="clear" w:color="auto" w:fill="FFFFFF"/>
        </w:rPr>
        <w:t>; accessed 7/15/2025; Lowell-DB]</w:t>
      </w:r>
    </w:p>
    <w:p w14:paraId="36E29A27" w14:textId="77777777" w:rsidR="00B43D9B" w:rsidRPr="004C3507" w:rsidRDefault="00B43D9B" w:rsidP="00B43D9B">
      <w:pPr>
        <w:rPr>
          <w:rStyle w:val="StyleUnderline"/>
        </w:rPr>
      </w:pPr>
      <w:r w:rsidRPr="004C3507">
        <w:rPr>
          <w:rFonts w:asciiTheme="minorHAnsi" w:hAnsiTheme="minorHAnsi" w:cstheme="minorHAnsi"/>
          <w:sz w:val="14"/>
          <w:shd w:val="clear" w:color="auto" w:fill="FFFFFF"/>
        </w:rPr>
        <w:t>Israeli intelligence says that the assassination of Iran's top nuclear scientist in November set Iran's nuclear program back, and that it would need two years to build a nuclear weapon. In the early 2000s, the International Atomic Energy Agency discovered that Iran had been cheating on the NPT with a clandestine program to enrich uranium. Under the 2015 treaty negotiated by the Obama administration, Iran agreed to radically slash its stockpile of uranium and limit the number of centrifuges that it can use for enrichment. But since the Trump administration pulled out of the deal in 2018 and hit Iran with new sanctions</w:t>
      </w:r>
      <w:r w:rsidRPr="004C3507">
        <w:rPr>
          <w:rStyle w:val="StyleUnderline"/>
        </w:rPr>
        <w:t xml:space="preserve">, Iran has </w:t>
      </w:r>
      <w:r w:rsidRPr="004C3507">
        <w:rPr>
          <w:rStyle w:val="Emphasis"/>
        </w:rPr>
        <w:t>resumed production</w:t>
      </w:r>
      <w:r w:rsidRPr="004C3507">
        <w:rPr>
          <w:rStyle w:val="StyleUnderline"/>
        </w:rPr>
        <w:t xml:space="preserve"> of 20 percent enriched uranium, getting nine-tenths of the way toward weapons-grade fuel.</w:t>
      </w:r>
    </w:p>
    <w:p w14:paraId="2E409DB7" w14:textId="77777777" w:rsidR="00B43D9B" w:rsidRPr="004C3507" w:rsidRDefault="00B43D9B" w:rsidP="00B43D9B">
      <w:pPr>
        <w:rPr>
          <w:rFonts w:asciiTheme="minorHAnsi" w:hAnsiTheme="minorHAnsi" w:cstheme="minorHAnsi"/>
          <w:sz w:val="14"/>
        </w:rPr>
      </w:pPr>
      <w:r w:rsidRPr="004C3507">
        <w:rPr>
          <w:rStyle w:val="Strong"/>
          <w:rFonts w:asciiTheme="minorHAnsi" w:hAnsiTheme="minorHAnsi" w:cstheme="minorHAnsi"/>
          <w:b w:val="0"/>
          <w:bCs w:val="0"/>
          <w:color w:val="1B1B1B"/>
          <w:sz w:val="14"/>
          <w:bdr w:val="none" w:sz="0" w:space="0" w:color="auto" w:frame="1"/>
        </w:rPr>
        <w:t xml:space="preserve">What happens </w:t>
      </w:r>
      <w:r w:rsidRPr="004C3507">
        <w:rPr>
          <w:rStyle w:val="StyleUnderline"/>
          <w:highlight w:val="cyan"/>
        </w:rPr>
        <w:t>if Iran goes nuclear</w:t>
      </w:r>
      <w:r w:rsidRPr="004C3507">
        <w:rPr>
          <w:rStyle w:val="Strong"/>
          <w:rFonts w:asciiTheme="minorHAnsi" w:hAnsiTheme="minorHAnsi" w:cstheme="minorHAnsi"/>
          <w:b w:val="0"/>
          <w:bCs w:val="0"/>
          <w:color w:val="1B1B1B"/>
          <w:sz w:val="14"/>
          <w:bdr w:val="none" w:sz="0" w:space="0" w:color="auto" w:frame="1"/>
        </w:rPr>
        <w:t>?</w:t>
      </w:r>
    </w:p>
    <w:p w14:paraId="7FEF3D42" w14:textId="77777777" w:rsidR="00B43D9B" w:rsidRPr="004C3507" w:rsidRDefault="00B43D9B" w:rsidP="00B43D9B">
      <w:pPr>
        <w:rPr>
          <w:rStyle w:val="StyleUnderline"/>
        </w:rPr>
      </w:pPr>
      <w:r w:rsidRPr="004C3507">
        <w:rPr>
          <w:rStyle w:val="StyleUnderline"/>
          <w:highlight w:val="cyan"/>
        </w:rPr>
        <w:t xml:space="preserve">It would set off a </w:t>
      </w:r>
      <w:r w:rsidRPr="004C3507">
        <w:rPr>
          <w:rStyle w:val="Emphasis"/>
          <w:highlight w:val="cyan"/>
        </w:rPr>
        <w:t>chain of</w:t>
      </w:r>
      <w:r w:rsidRPr="004C3507">
        <w:rPr>
          <w:rStyle w:val="Emphasis"/>
        </w:rPr>
        <w:t xml:space="preserve"> </w:t>
      </w:r>
      <w:r w:rsidRPr="004C3507">
        <w:rPr>
          <w:rStyle w:val="Emphasis"/>
          <w:highlight w:val="cyan"/>
        </w:rPr>
        <w:t>prolif</w:t>
      </w:r>
      <w:r w:rsidRPr="004C3507">
        <w:rPr>
          <w:rStyle w:val="Emphasis"/>
        </w:rPr>
        <w:t>eration</w:t>
      </w:r>
      <w:r w:rsidRPr="004C3507">
        <w:rPr>
          <w:rStyle w:val="StyleUnderline"/>
        </w:rPr>
        <w:t xml:space="preserve">. </w:t>
      </w:r>
      <w:r w:rsidRPr="004C3507">
        <w:rPr>
          <w:rStyle w:val="StyleUnderline"/>
          <w:highlight w:val="cyan"/>
        </w:rPr>
        <w:t>Saudi Arabia</w:t>
      </w:r>
      <w:r w:rsidRPr="004C3507">
        <w:rPr>
          <w:rFonts w:asciiTheme="minorHAnsi" w:hAnsiTheme="minorHAnsi" w:cstheme="minorHAnsi"/>
          <w:sz w:val="14"/>
        </w:rPr>
        <w:t xml:space="preserve">, Iran's enemy, </w:t>
      </w:r>
      <w:r w:rsidRPr="004C3507">
        <w:rPr>
          <w:rStyle w:val="StyleUnderline"/>
        </w:rPr>
        <w:t xml:space="preserve">has </w:t>
      </w:r>
      <w:r w:rsidRPr="004C3507">
        <w:rPr>
          <w:rStyle w:val="Emphasis"/>
        </w:rPr>
        <w:t xml:space="preserve">said it </w:t>
      </w:r>
      <w:r w:rsidRPr="004C3507">
        <w:rPr>
          <w:rStyle w:val="Emphasis"/>
          <w:highlight w:val="cyan"/>
        </w:rPr>
        <w:t>would seek nukes</w:t>
      </w:r>
      <w:r w:rsidRPr="004C3507">
        <w:rPr>
          <w:rStyle w:val="StyleUnderline"/>
        </w:rPr>
        <w:t xml:space="preserve"> if Iran got them</w:t>
      </w:r>
      <w:r w:rsidRPr="004C3507">
        <w:rPr>
          <w:rFonts w:asciiTheme="minorHAnsi" w:hAnsiTheme="minorHAnsi" w:cstheme="minorHAnsi"/>
          <w:sz w:val="14"/>
        </w:rPr>
        <w:t xml:space="preserve">, and </w:t>
      </w:r>
      <w:r w:rsidRPr="004C3507">
        <w:rPr>
          <w:rStyle w:val="StyleUnderline"/>
          <w:highlight w:val="cyan"/>
        </w:rPr>
        <w:t>Turkey and Egypt</w:t>
      </w:r>
      <w:r w:rsidRPr="001F02F9">
        <w:rPr>
          <w:rStyle w:val="StyleUnderline"/>
        </w:rPr>
        <w:t xml:space="preserve"> could </w:t>
      </w:r>
      <w:r w:rsidRPr="004C3507">
        <w:rPr>
          <w:rStyle w:val="StyleUnderline"/>
          <w:highlight w:val="cyan"/>
        </w:rPr>
        <w:t>follow</w:t>
      </w:r>
      <w:r w:rsidRPr="004C3507">
        <w:rPr>
          <w:rFonts w:asciiTheme="minorHAnsi" w:hAnsiTheme="minorHAnsi" w:cstheme="minorHAnsi"/>
          <w:sz w:val="14"/>
        </w:rPr>
        <w:t xml:space="preserve">. The threat from North Korea, meanwhile, is alarming to Japan and South Korea, where factions have argued for the development of their own nuclear weapons as deterrents. Since it first tested a nuclear weapon in 2006, </w:t>
      </w:r>
      <w:r w:rsidRPr="004C3507">
        <w:rPr>
          <w:rStyle w:val="StyleUnderline"/>
          <w:sz w:val="14"/>
          <w:u w:val="none"/>
        </w:rPr>
        <w:t>North Korea has</w:t>
      </w:r>
      <w:r w:rsidRPr="004C3507">
        <w:rPr>
          <w:rFonts w:asciiTheme="minorHAnsi" w:hAnsiTheme="minorHAnsi" w:cstheme="minorHAnsi"/>
          <w:sz w:val="14"/>
        </w:rPr>
        <w:t xml:space="preserve"> built dozens of bombs and hundreds of missiles, and it now </w:t>
      </w:r>
      <w:r w:rsidRPr="004C3507">
        <w:rPr>
          <w:rStyle w:val="StyleUnderline"/>
          <w:sz w:val="14"/>
          <w:u w:val="none"/>
        </w:rPr>
        <w:t>has intercontinental ballistic missiles that can reach anywhere — including the continental United States.</w:t>
      </w:r>
      <w:r w:rsidRPr="004C3507">
        <w:rPr>
          <w:rFonts w:asciiTheme="minorHAnsi" w:hAnsiTheme="minorHAnsi" w:cstheme="minorHAnsi"/>
          <w:sz w:val="14"/>
        </w:rPr>
        <w:t xml:space="preserve"> Our allies are now wondering, says Ivo Daalder of the Chicago Council on Global Affairs, "Will you sacrifice us for you? Will you save Seattle at the price of Seoul?" </w:t>
      </w:r>
      <w:r w:rsidRPr="004C3507">
        <w:rPr>
          <w:rStyle w:val="StyleUnderline"/>
        </w:rPr>
        <w:t>The more nuclear weapons there</w:t>
      </w:r>
      <w:r w:rsidRPr="004C3507">
        <w:rPr>
          <w:rFonts w:asciiTheme="minorHAnsi" w:hAnsiTheme="minorHAnsi" w:cstheme="minorHAnsi"/>
          <w:sz w:val="14"/>
        </w:rPr>
        <w:t xml:space="preserve"> are in the world, of course, </w:t>
      </w:r>
      <w:r w:rsidRPr="004C3507">
        <w:rPr>
          <w:rStyle w:val="StyleUnderline"/>
        </w:rPr>
        <w:t xml:space="preserve">the more </w:t>
      </w:r>
      <w:r w:rsidRPr="004C3507">
        <w:rPr>
          <w:rStyle w:val="StyleUnderline"/>
          <w:highlight w:val="cyan"/>
        </w:rPr>
        <w:t>likely</w:t>
      </w:r>
      <w:r w:rsidRPr="004C3507">
        <w:rPr>
          <w:rStyle w:val="StyleUnderline"/>
        </w:rPr>
        <w:t xml:space="preserve"> it is </w:t>
      </w:r>
      <w:r w:rsidRPr="004C3507">
        <w:rPr>
          <w:rStyle w:val="StyleUnderline"/>
          <w:highlight w:val="cyan"/>
        </w:rPr>
        <w:t xml:space="preserve">that one could be </w:t>
      </w:r>
      <w:r w:rsidRPr="004C3507">
        <w:rPr>
          <w:rStyle w:val="Emphasis"/>
          <w:highlight w:val="cyan"/>
        </w:rPr>
        <w:t>fired by accident</w:t>
      </w:r>
      <w:r w:rsidRPr="004C3507">
        <w:rPr>
          <w:rStyle w:val="StyleUnderline"/>
          <w:highlight w:val="cyan"/>
        </w:rPr>
        <w:t xml:space="preserve"> or fall into terrorist hands</w:t>
      </w:r>
      <w:r w:rsidRPr="004C3507">
        <w:rPr>
          <w:rStyle w:val="StyleUnderline"/>
        </w:rPr>
        <w:t>.</w:t>
      </w:r>
    </w:p>
    <w:p w14:paraId="0261329A" w14:textId="599A8CD2" w:rsidR="00B43D9B" w:rsidRDefault="00F75FB5" w:rsidP="00F75FB5">
      <w:pPr>
        <w:pStyle w:val="Heading3"/>
      </w:pPr>
      <w:r>
        <w:lastRenderedPageBreak/>
        <w:t>1NC—F-35s</w:t>
      </w:r>
    </w:p>
    <w:p w14:paraId="574CD64C" w14:textId="6C309A17" w:rsidR="00F75FB5" w:rsidRPr="00F75FB5" w:rsidRDefault="00F75FB5" w:rsidP="00F75FB5">
      <w:pPr>
        <w:pStyle w:val="Heading4"/>
      </w:pPr>
      <w:r>
        <w:t>DOD Tradeoff DA:</w:t>
      </w:r>
    </w:p>
    <w:p w14:paraId="73058D8F" w14:textId="77777777" w:rsidR="00F75FB5" w:rsidRDefault="00F75FB5" w:rsidP="00F75FB5">
      <w:pPr>
        <w:pStyle w:val="Heading4"/>
      </w:pPr>
      <w:r>
        <w:t>Congress is committing to F-35s now, but the DOD is finding an excuse to cut.</w:t>
      </w:r>
    </w:p>
    <w:p w14:paraId="37148BCE" w14:textId="77777777" w:rsidR="00F75FB5" w:rsidRDefault="00F75FB5" w:rsidP="00F75FB5">
      <w:r w:rsidRPr="006F754F">
        <w:t xml:space="preserve">Stephen </w:t>
      </w:r>
      <w:r w:rsidRPr="006F754F">
        <w:rPr>
          <w:rStyle w:val="Style13ptBold"/>
        </w:rPr>
        <w:t>Losey</w:t>
      </w:r>
      <w:r w:rsidRPr="006F754F">
        <w:t>, 6-12-20</w:t>
      </w:r>
      <w:r w:rsidRPr="006F754F">
        <w:rPr>
          <w:rStyle w:val="Style13ptBold"/>
        </w:rPr>
        <w:t>25</w:t>
      </w:r>
      <w:r w:rsidRPr="006F754F">
        <w:t xml:space="preserve">, </w:t>
      </w:r>
      <w:r>
        <w:t>[</w:t>
      </w:r>
      <w:r w:rsidRPr="006F754F">
        <w:t>Stephen Losey is the air warfare reporter for Defense News. He previously covered leadership and personnel issues at Air Force Times, and the Pentagon, special operations and air warfare at Military.com. He has traveled to the Middle East to cover U.S. Air Force operations</w:t>
      </w:r>
      <w:r>
        <w:rPr>
          <w:rFonts w:ascii="Arial" w:hAnsi="Arial" w:cs="Arial"/>
          <w:color w:val="232B39"/>
          <w:sz w:val="29"/>
          <w:szCs w:val="29"/>
          <w:shd w:val="clear" w:color="auto" w:fill="FFFFFF"/>
        </w:rPr>
        <w:t xml:space="preserve">. </w:t>
      </w:r>
      <w:r w:rsidRPr="006F754F">
        <w:t xml:space="preserve">"Air Force F-35 buy would be cut in half under Pentagon spending plan", Defense News, </w:t>
      </w:r>
      <w:hyperlink r:id="rId10" w:history="1">
        <w:r w:rsidRPr="00EC02C6">
          <w:rPr>
            <w:rStyle w:val="Hyperlink"/>
          </w:rPr>
          <w:t>https://www.defensenews.com/air/2025/06/12/air-force-f-35-buy-would-be-cut-in-half-under-pentagon-spending-plan/</w:t>
        </w:r>
      </w:hyperlink>
      <w:r>
        <w:t>, accessed 7/19/25, S.A.M.]</w:t>
      </w:r>
    </w:p>
    <w:p w14:paraId="2A44240C" w14:textId="77777777" w:rsidR="00F75FB5" w:rsidRDefault="00F75FB5" w:rsidP="00F75FB5">
      <w:pPr>
        <w:rPr>
          <w:sz w:val="14"/>
        </w:rPr>
      </w:pPr>
      <w:r w:rsidRPr="00D57696">
        <w:rPr>
          <w:sz w:val="14"/>
        </w:rPr>
        <w:t xml:space="preserve">The </w:t>
      </w:r>
      <w:r w:rsidRPr="008747D3">
        <w:rPr>
          <w:rStyle w:val="Emphasis"/>
        </w:rPr>
        <w:t xml:space="preserve">Air Force would cut its F-35A purchase for fiscal 2026 roughly in </w:t>
      </w:r>
      <w:r w:rsidRPr="008747D3">
        <w:rPr>
          <w:rStyle w:val="StyleUnderline"/>
        </w:rPr>
        <w:t>half under the White House’s draft defense budget.</w:t>
      </w:r>
      <w:r>
        <w:rPr>
          <w:rStyle w:val="StyleUnderline"/>
        </w:rPr>
        <w:t xml:space="preserve"> </w:t>
      </w:r>
      <w:r w:rsidRPr="00D57696">
        <w:rPr>
          <w:sz w:val="14"/>
        </w:rPr>
        <w:t xml:space="preserve">The </w:t>
      </w:r>
      <w:r w:rsidRPr="008747D3">
        <w:rPr>
          <w:rStyle w:val="Emphasis"/>
        </w:rPr>
        <w:t xml:space="preserve">service typically buys about four </w:t>
      </w:r>
      <w:r w:rsidRPr="00D57696">
        <w:rPr>
          <w:sz w:val="14"/>
        </w:rPr>
        <w:t>dozen</w:t>
      </w:r>
      <w:r w:rsidRPr="008747D3">
        <w:rPr>
          <w:rStyle w:val="Emphasis"/>
        </w:rPr>
        <w:t xml:space="preserve"> J</w:t>
      </w:r>
      <w:r w:rsidRPr="00D57696">
        <w:rPr>
          <w:sz w:val="14"/>
        </w:rPr>
        <w:t xml:space="preserve">oint </w:t>
      </w:r>
      <w:r w:rsidRPr="008747D3">
        <w:rPr>
          <w:rStyle w:val="Emphasis"/>
        </w:rPr>
        <w:t>S</w:t>
      </w:r>
      <w:r w:rsidRPr="00D57696">
        <w:rPr>
          <w:sz w:val="14"/>
        </w:rPr>
        <w:t xml:space="preserve">trike </w:t>
      </w:r>
      <w:r w:rsidRPr="008747D3">
        <w:rPr>
          <w:rStyle w:val="Emphasis"/>
        </w:rPr>
        <w:t>F</w:t>
      </w:r>
      <w:r w:rsidRPr="00D57696">
        <w:rPr>
          <w:sz w:val="14"/>
        </w:rPr>
        <w:t>ighter</w:t>
      </w:r>
      <w:r w:rsidRPr="008747D3">
        <w:rPr>
          <w:rStyle w:val="Emphasis"/>
        </w:rPr>
        <w:t>s each year</w:t>
      </w:r>
      <w:r w:rsidRPr="00D57696">
        <w:rPr>
          <w:sz w:val="14"/>
        </w:rPr>
        <w:t xml:space="preserve">, with some years’ purchases topping 60. But a </w:t>
      </w:r>
      <w:r w:rsidRPr="008747D3">
        <w:rPr>
          <w:rStyle w:val="StyleUnderline"/>
        </w:rPr>
        <w:t>budget document</w:t>
      </w:r>
      <w:r w:rsidRPr="00D57696">
        <w:rPr>
          <w:sz w:val="14"/>
        </w:rPr>
        <w:t xml:space="preserve"> obtained by Defense News shows the </w:t>
      </w:r>
      <w:r w:rsidRPr="008747D3">
        <w:rPr>
          <w:rStyle w:val="Emphasis"/>
        </w:rPr>
        <w:t>service would procure 24 F-35s next year, for a cost of nearly $4 billion.</w:t>
      </w:r>
      <w:r>
        <w:rPr>
          <w:rStyle w:val="Emphasis"/>
        </w:rPr>
        <w:t xml:space="preserve"> </w:t>
      </w:r>
      <w:r w:rsidRPr="00D57696">
        <w:rPr>
          <w:sz w:val="14"/>
        </w:rPr>
        <w:t xml:space="preserve">That is </w:t>
      </w:r>
      <w:r w:rsidRPr="008747D3">
        <w:rPr>
          <w:rStyle w:val="StyleUnderline"/>
        </w:rPr>
        <w:t>less than the 44 F-35s, costing $4.8 billion, the Air Force is on track to buy this year</w:t>
      </w:r>
      <w:r w:rsidRPr="00D57696">
        <w:rPr>
          <w:sz w:val="14"/>
        </w:rPr>
        <w:t xml:space="preserve">, and </w:t>
      </w:r>
      <w:r w:rsidRPr="008747D3">
        <w:rPr>
          <w:rStyle w:val="StyleUnderline"/>
        </w:rPr>
        <w:t>the 51 jets worth $5.5 billion the service bought in 2024.</w:t>
      </w:r>
      <w:r>
        <w:rPr>
          <w:rStyle w:val="StyleUnderline"/>
        </w:rPr>
        <w:t xml:space="preserve"> </w:t>
      </w:r>
      <w:r w:rsidRPr="00D57696">
        <w:rPr>
          <w:sz w:val="14"/>
        </w:rPr>
        <w:t xml:space="preserve">And while the number of jets the Air Force plans to buy would drop by 45% between 2025 and 2026, the </w:t>
      </w:r>
      <w:r w:rsidRPr="008747D3">
        <w:rPr>
          <w:rStyle w:val="Emphasis"/>
        </w:rPr>
        <w:t>savings would lag far behind</w:t>
      </w:r>
      <w:r w:rsidRPr="00D57696">
        <w:rPr>
          <w:sz w:val="14"/>
        </w:rPr>
        <w:t xml:space="preserve">. </w:t>
      </w:r>
      <w:r w:rsidRPr="008747D3">
        <w:rPr>
          <w:rStyle w:val="Emphasis"/>
        </w:rPr>
        <w:t xml:space="preserve">The cost of the F-35 purchases in 2026 would drop less than 18% over the 2025 cost, suggesting economies of scale would suffer </w:t>
      </w:r>
      <w:r w:rsidRPr="00D57696">
        <w:rPr>
          <w:sz w:val="14"/>
        </w:rPr>
        <w:t xml:space="preserve">from the reduced buy. The slow emergence of budget documents and administration spending plans in this way is highly unusual, even for an administration in its first months. Proposed budgets for the upcoming fiscal year are often released formally sometime in the spring and accompanied by briefings explaining the spending plans. But President Donald Trump’s administration has not rolled out its full budget proposal for fiscal 2026, though it has trickled out broad outlines of spending plans. </w:t>
      </w:r>
      <w:r w:rsidRPr="008747D3">
        <w:rPr>
          <w:rStyle w:val="Emphasis"/>
        </w:rPr>
        <w:t>The House Appropriations subcommittee on defense advanced Tuesday its own version of a Defense Department spending bill that looks closer to a typical F-35 purchasing plan.</w:t>
      </w:r>
      <w:r>
        <w:rPr>
          <w:rStyle w:val="Emphasis"/>
        </w:rPr>
        <w:t xml:space="preserve"> </w:t>
      </w:r>
      <w:r w:rsidRPr="00D57696">
        <w:rPr>
          <w:sz w:val="14"/>
        </w:rPr>
        <w:t xml:space="preserve">That bill would provide </w:t>
      </w:r>
      <w:r w:rsidRPr="008747D3">
        <w:rPr>
          <w:rStyle w:val="StyleUnderline"/>
        </w:rPr>
        <w:t>$4.5 billion for the Air Force to buy 42 F-35As</w:t>
      </w:r>
      <w:r w:rsidRPr="00D57696">
        <w:rPr>
          <w:sz w:val="14"/>
        </w:rPr>
        <w:t xml:space="preserve">, as well as another </w:t>
      </w:r>
      <w:r w:rsidRPr="008747D3">
        <w:rPr>
          <w:rStyle w:val="StyleUnderline"/>
        </w:rPr>
        <w:t>$1.9 billion for the Marine Corps to buy 13 short takeoff and vertical landing F-35Bs.</w:t>
      </w:r>
      <w:r w:rsidRPr="00D57696">
        <w:rPr>
          <w:sz w:val="14"/>
        </w:rPr>
        <w:t xml:space="preserve"> Another $</w:t>
      </w:r>
      <w:r w:rsidRPr="008747D3">
        <w:rPr>
          <w:rStyle w:val="StyleUnderline"/>
        </w:rPr>
        <w:t>2 billion was included for the Navy and Marine Corps to buy the F-35C carrier variant.</w:t>
      </w:r>
      <w:r>
        <w:rPr>
          <w:rStyle w:val="StyleUnderline"/>
        </w:rPr>
        <w:t xml:space="preserve"> </w:t>
      </w:r>
      <w:r w:rsidRPr="00D57696">
        <w:rPr>
          <w:sz w:val="14"/>
        </w:rPr>
        <w:t xml:space="preserve">While the </w:t>
      </w:r>
      <w:r w:rsidRPr="008747D3">
        <w:rPr>
          <w:rStyle w:val="StyleUnderline"/>
        </w:rPr>
        <w:t xml:space="preserve">Air Force has sought to pare back some F-35 purchases </w:t>
      </w:r>
      <w:r w:rsidRPr="00D57696">
        <w:rPr>
          <w:sz w:val="14"/>
        </w:rPr>
        <w:t xml:space="preserve">in recent years, primarily due to dissatisfaction with delayed upgrades known as Technology Refresh 3, the apparent </w:t>
      </w:r>
      <w:r w:rsidRPr="008747D3">
        <w:rPr>
          <w:rStyle w:val="Emphasis"/>
        </w:rPr>
        <w:t>plan to slash purchases to this degree would be a surprise.</w:t>
      </w:r>
      <w:r>
        <w:rPr>
          <w:rStyle w:val="Emphasis"/>
        </w:rPr>
        <w:t xml:space="preserve"> </w:t>
      </w:r>
      <w:r w:rsidRPr="00D57696">
        <w:rPr>
          <w:sz w:val="14"/>
        </w:rPr>
        <w:t xml:space="preserve">Top Air Force leaders have stressed consistently that the </w:t>
      </w:r>
      <w:r w:rsidRPr="00680FEE">
        <w:rPr>
          <w:rStyle w:val="StyleUnderline"/>
        </w:rPr>
        <w:t>F-35 is the centerpiece</w:t>
      </w:r>
      <w:r w:rsidRPr="00D57696">
        <w:rPr>
          <w:sz w:val="14"/>
        </w:rPr>
        <w:t xml:space="preserve"> of its fighter fleet. Some have referred to it as </w:t>
      </w:r>
      <w:r w:rsidRPr="00680FEE">
        <w:rPr>
          <w:rStyle w:val="StyleUnderline"/>
        </w:rPr>
        <w:t>a “quarterback</w:t>
      </w:r>
      <w:r w:rsidRPr="00D57696">
        <w:rPr>
          <w:sz w:val="14"/>
        </w:rPr>
        <w:t xml:space="preserve">” that uses advanced data sharing capabilities to tie together multiple assets. </w:t>
      </w:r>
      <w:r w:rsidRPr="00680FEE">
        <w:rPr>
          <w:rStyle w:val="Emphasis"/>
        </w:rPr>
        <w:t>The Air Force’s fighter fleet is rapidly aging</w:t>
      </w:r>
      <w:r w:rsidRPr="00D57696">
        <w:rPr>
          <w:sz w:val="14"/>
        </w:rPr>
        <w:t xml:space="preserve">, and </w:t>
      </w:r>
      <w:r w:rsidRPr="00680FEE">
        <w:rPr>
          <w:rStyle w:val="Emphasis"/>
        </w:rPr>
        <w:t>older F-15s and F-16s are retiring.</w:t>
      </w:r>
      <w:r w:rsidRPr="00D57696">
        <w:rPr>
          <w:sz w:val="14"/>
        </w:rPr>
        <w:t xml:space="preserve"> Air Force leaders have often said </w:t>
      </w:r>
      <w:r w:rsidRPr="00680FEE">
        <w:rPr>
          <w:rStyle w:val="StyleUnderline"/>
        </w:rPr>
        <w:t>the service needs to buy at least 72 fighters each year to modernize its aircraft and bring down the average age of its fleet.</w:t>
      </w:r>
      <w:r w:rsidRPr="00D57696">
        <w:rPr>
          <w:sz w:val="14"/>
        </w:rPr>
        <w:t xml:space="preserve"> Buying 24 F-35As, along with 21 F-15EX fighters also budgeted in the Pentagon’s plan, would leave the Air Force far short of that goal in 2026. The </w:t>
      </w:r>
      <w:r w:rsidRPr="00680FEE">
        <w:rPr>
          <w:rStyle w:val="Emphasis"/>
        </w:rPr>
        <w:t>Air Force’s future budget plans, which it released last year, included proposals to buy 42 F-35As in 2026, 47 apiece in 2027 and 2028, and 48 in 2029. The service eventually wants to buy a total of 1,763 F-35As.</w:t>
      </w:r>
      <w:r>
        <w:rPr>
          <w:rStyle w:val="Emphasis"/>
        </w:rPr>
        <w:t xml:space="preserve"> </w:t>
      </w:r>
      <w:r w:rsidRPr="00D57696">
        <w:rPr>
          <w:sz w:val="14"/>
        </w:rPr>
        <w:t xml:space="preserve">Doug Birkey, executive director for the Mitchell Institute for Aerospace Studies, said in an interview that </w:t>
      </w:r>
      <w:r w:rsidRPr="00680FEE">
        <w:rPr>
          <w:rStyle w:val="StyleUnderline"/>
        </w:rPr>
        <w:t>cutting F-35 purchases this severely would be disastrous to the Air Force</w:t>
      </w:r>
      <w:r w:rsidRPr="00D57696">
        <w:rPr>
          <w:sz w:val="14"/>
        </w:rPr>
        <w:t xml:space="preserve"> and irrevocably set it further back in its effort to modernize its fighter fleet. “There’s no way the Air Force or the nation can afford to bring down the fighter buy rate,” Birkey told Defense News. “The legacy [fighter] assets are rapidly failing due to age, and we need 72 fighters per year just to tread water ... We will never regain the time.” A </w:t>
      </w:r>
      <w:r w:rsidRPr="00680FEE">
        <w:rPr>
          <w:rStyle w:val="StyleUnderline"/>
        </w:rPr>
        <w:t>reduction in F-35 purchases would also throw the supplier base for the jet into disarray</w:t>
      </w:r>
      <w:r w:rsidRPr="00D57696">
        <w:rPr>
          <w:sz w:val="14"/>
        </w:rPr>
        <w:t>, Birkey said, not just Lockheed Martin, but also the more than 1,900 other companies that feed its supply chain. Without consistent targets to work toward every year, the supplier base will get “</w:t>
      </w:r>
      <w:r w:rsidRPr="00680FEE">
        <w:rPr>
          <w:rStyle w:val="StyleUnderline"/>
        </w:rPr>
        <w:t>whiplashed around</w:t>
      </w:r>
      <w:r w:rsidRPr="00D57696">
        <w:rPr>
          <w:sz w:val="14"/>
        </w:rPr>
        <w:t xml:space="preserve">,” he said. “Everyone says we need to rebuild the defense industrial base, but this is not how you do it,” Birkey said. “The workforce, access to long-lead supply — everything that’s required for maintaining the ability to produce [F-35s] and surge [when more production is necessary], you destroy it through cuts like this.” Birkey said the Pentagon is likely considering such drastic cuts due to rising expenses that are squeezing its budget, but he expects </w:t>
      </w:r>
      <w:r w:rsidRPr="00D57696">
        <w:rPr>
          <w:rStyle w:val="Emphasis"/>
        </w:rPr>
        <w:t>Congress will ultimately bring the F-35 buy rate back up to normal.</w:t>
      </w:r>
      <w:r>
        <w:rPr>
          <w:rStyle w:val="Emphasis"/>
        </w:rPr>
        <w:t xml:space="preserve"> </w:t>
      </w:r>
      <w:r w:rsidRPr="00D57696">
        <w:rPr>
          <w:rStyle w:val="StyleUnderline"/>
        </w:rPr>
        <w:t xml:space="preserve">Trump has </w:t>
      </w:r>
      <w:r w:rsidRPr="00D57696">
        <w:rPr>
          <w:rStyle w:val="StyleUnderline"/>
        </w:rPr>
        <w:lastRenderedPageBreak/>
        <w:t xml:space="preserve">spoken highly of the F-35 </w:t>
      </w:r>
      <w:r w:rsidRPr="00D57696">
        <w:rPr>
          <w:sz w:val="14"/>
        </w:rPr>
        <w:t xml:space="preserve">and its stealth capabilities in the past. Former Trump adviser Elon </w:t>
      </w:r>
      <w:r w:rsidRPr="00D57696">
        <w:rPr>
          <w:rStyle w:val="StyleUnderline"/>
        </w:rPr>
        <w:t>Musk has been a prominent skeptic of crewed fighters such as the F-35,</w:t>
      </w:r>
      <w:r w:rsidRPr="00D57696">
        <w:rPr>
          <w:sz w:val="14"/>
        </w:rPr>
        <w:t xml:space="preserve"> </w:t>
      </w:r>
      <w:r w:rsidRPr="00D57696">
        <w:rPr>
          <w:rStyle w:val="StyleUnderline"/>
        </w:rPr>
        <w:t>calling them “obsolete in the age of drones.”</w:t>
      </w:r>
      <w:r w:rsidRPr="00D57696">
        <w:rPr>
          <w:sz w:val="14"/>
        </w:rPr>
        <w:t xml:space="preserve"> </w:t>
      </w:r>
      <w:r w:rsidRPr="00D57696">
        <w:rPr>
          <w:rStyle w:val="Emphasis"/>
        </w:rPr>
        <w:t>Musk has dramatically and publicly fallen out of favor with the administration in recent weeks amid his criticism of the president’s signature spending bill.</w:t>
      </w:r>
      <w:r w:rsidRPr="00D57696">
        <w:rPr>
          <w:sz w:val="14"/>
        </w:rPr>
        <w:t xml:space="preserve"> Lockheed Martin’s stock dropped more than 6% after news broke Wednesday of the possible purchase cut, although the company has since pared back some of that loss. The Air Force did not respond to a request for comment.</w:t>
      </w:r>
    </w:p>
    <w:p w14:paraId="676A92EA" w14:textId="77777777" w:rsidR="00F75FB5" w:rsidRDefault="00F75FB5" w:rsidP="00F75FB5">
      <w:pPr>
        <w:pStyle w:val="Heading4"/>
      </w:pPr>
      <w:r>
        <w:t xml:space="preserve">Arctic policy </w:t>
      </w:r>
      <w:r w:rsidRPr="006B02F8">
        <w:rPr>
          <w:u w:val="single"/>
        </w:rPr>
        <w:t>trades off</w:t>
      </w:r>
      <w:r>
        <w:t xml:space="preserve"> with DoD priorities.</w:t>
      </w:r>
    </w:p>
    <w:p w14:paraId="7E9303E7" w14:textId="77777777" w:rsidR="00F75FB5" w:rsidRDefault="00F75FB5" w:rsidP="00F75FB5">
      <w:r w:rsidRPr="006B02F8">
        <w:rPr>
          <w:rStyle w:val="Style13ptBold"/>
        </w:rPr>
        <w:t>Axelrod 14</w:t>
      </w:r>
      <w:r>
        <w:t xml:space="preserve"> — David Axelrod, Political consultant and former Senior Advisor to Obama, 2014, (“Chicago Council on Global Affairs,” Targeted News Service, May 5</w:t>
      </w:r>
      <w:r w:rsidRPr="006B02F8">
        <w:rPr>
          <w:vertAlign w:val="superscript"/>
        </w:rPr>
        <w:t>th</w:t>
      </w:r>
      <w:r>
        <w:t xml:space="preserve">, Available Online at </w:t>
      </w:r>
      <w:r w:rsidRPr="00DB6B42">
        <w:t>https://advance-lexis-com.proxy.lib.umich.edu/document/teaserdocument/?pdmfid=1519360&amp;crid=2c16df60-53af-4b41-a138-a314cdf3968d&amp;pddocfullpath=%2Fshared%2Fdocument%2Fnews%2Furn%3AcontentItem%3A5C4Y-31B1-JC11-10MT-00000-00&amp;pddocid=urn%3AcontentItem%3A5C4Y-31B1-JC11-10MT-00000-00&amp;pdcontentcomponentid=299219&amp;pdteaserkey=h1&amp;pditab=allpods&amp;ecomp=hc-yk&amp;earg=sr0&amp;prid=34d06e51-9643-403f-b7e1-1b452ee15de8</w:t>
      </w:r>
      <w:r>
        <w:t>, Accessed 7/14/2025)</w:t>
      </w:r>
    </w:p>
    <w:p w14:paraId="6909C082" w14:textId="77777777" w:rsidR="00F75FB5" w:rsidRPr="00F70DB0" w:rsidRDefault="00F75FB5" w:rsidP="00F75FB5">
      <w:pPr>
        <w:rPr>
          <w:sz w:val="16"/>
        </w:rPr>
      </w:pPr>
      <w:r w:rsidRPr="004C2B39">
        <w:rPr>
          <w:rStyle w:val="StyleUnderline"/>
        </w:rPr>
        <w:t xml:space="preserve">The </w:t>
      </w:r>
      <w:r w:rsidRPr="007B56A5">
        <w:rPr>
          <w:rStyle w:val="StyleUnderline"/>
          <w:highlight w:val="green"/>
        </w:rPr>
        <w:t>Defense</w:t>
      </w:r>
      <w:r w:rsidRPr="004C2B39">
        <w:rPr>
          <w:rStyle w:val="StyleUnderline"/>
        </w:rPr>
        <w:t xml:space="preserve"> Department is bolstering its engagement </w:t>
      </w:r>
      <w:r w:rsidRPr="007B56A5">
        <w:rPr>
          <w:rStyle w:val="StyleUnderline"/>
          <w:highlight w:val="green"/>
        </w:rPr>
        <w:t>in the Arctic</w:t>
      </w:r>
      <w:r w:rsidRPr="00F70DB0">
        <w:rPr>
          <w:sz w:val="16"/>
        </w:rPr>
        <w:t xml:space="preserve"> and looking at what capabilities we need to operate there in the future, as described in DOD's first-ever Arctic strategy that I introduced at the Halifax international security forum last November.</w:t>
      </w:r>
    </w:p>
    <w:p w14:paraId="362B245A" w14:textId="77777777" w:rsidR="00F75FB5" w:rsidRPr="004C2B39" w:rsidRDefault="00F75FB5" w:rsidP="00F75FB5">
      <w:pPr>
        <w:rPr>
          <w:rStyle w:val="StyleUnderline"/>
        </w:rPr>
      </w:pPr>
      <w:r w:rsidRPr="00F70DB0">
        <w:rPr>
          <w:sz w:val="16"/>
        </w:rPr>
        <w:t xml:space="preserve">But </w:t>
      </w:r>
      <w:r w:rsidRPr="004C2B39">
        <w:rPr>
          <w:rStyle w:val="StyleUnderline"/>
        </w:rPr>
        <w:t xml:space="preserve">in the face of strict budget limits, we </w:t>
      </w:r>
      <w:r w:rsidRPr="007B56A5">
        <w:rPr>
          <w:rStyle w:val="StyleUnderline"/>
          <w:highlight w:val="green"/>
        </w:rPr>
        <w:t xml:space="preserve">must </w:t>
      </w:r>
      <w:r w:rsidRPr="00941CAA">
        <w:rPr>
          <w:rStyle w:val="StyleUnderline"/>
        </w:rPr>
        <w:t xml:space="preserve">make many </w:t>
      </w:r>
      <w:r w:rsidRPr="007B56A5">
        <w:rPr>
          <w:rStyle w:val="Emphasis"/>
          <w:highlight w:val="green"/>
        </w:rPr>
        <w:t>tradeoff</w:t>
      </w:r>
      <w:r w:rsidRPr="00941CAA">
        <w:rPr>
          <w:rStyle w:val="Emphasis"/>
        </w:rPr>
        <w:t>s</w:t>
      </w:r>
      <w:r w:rsidRPr="004C2B39">
        <w:rPr>
          <w:rStyle w:val="StyleUnderline"/>
        </w:rPr>
        <w:t xml:space="preserve"> in capabilities</w:t>
      </w:r>
      <w:r w:rsidRPr="00F70DB0">
        <w:rPr>
          <w:sz w:val="16"/>
        </w:rPr>
        <w:t xml:space="preserve">, as well. That's why our </w:t>
      </w:r>
      <w:r w:rsidRPr="007B56A5">
        <w:rPr>
          <w:rStyle w:val="StyleUnderline"/>
          <w:highlight w:val="green"/>
        </w:rPr>
        <w:t>budget</w:t>
      </w:r>
      <w:r w:rsidRPr="004C2B39">
        <w:rPr>
          <w:rStyle w:val="StyleUnderline"/>
        </w:rPr>
        <w:t xml:space="preserve"> plan </w:t>
      </w:r>
      <w:r w:rsidRPr="007B56A5">
        <w:rPr>
          <w:rStyle w:val="Emphasis"/>
          <w:highlight w:val="green"/>
        </w:rPr>
        <w:t>divests DOD of several venerable, capable</w:t>
      </w:r>
      <w:r w:rsidRPr="006B02F8">
        <w:rPr>
          <w:rStyle w:val="StyleUnderline"/>
        </w:rPr>
        <w:t>,</w:t>
      </w:r>
      <w:r w:rsidRPr="00F70DB0">
        <w:rPr>
          <w:sz w:val="16"/>
        </w:rPr>
        <w:t xml:space="preserve"> but aging </w:t>
      </w:r>
      <w:r w:rsidRPr="007B56A5">
        <w:rPr>
          <w:rStyle w:val="StyleUnderline"/>
          <w:highlight w:val="green"/>
        </w:rPr>
        <w:t>platforms</w:t>
      </w:r>
      <w:r w:rsidRPr="00F70DB0">
        <w:rPr>
          <w:sz w:val="16"/>
        </w:rPr>
        <w:t xml:space="preserve">, like the 50-year-old U-2 spy plane and the A-10, a close air support platform that cannot operate in the face of sophisticated enemy air defenses. </w:t>
      </w:r>
      <w:r w:rsidRPr="004C2B39">
        <w:rPr>
          <w:rStyle w:val="StyleUnderline"/>
        </w:rPr>
        <w:t xml:space="preserve">These </w:t>
      </w:r>
      <w:r w:rsidRPr="00941CAA">
        <w:rPr>
          <w:rStyle w:val="StyleUnderline"/>
        </w:rPr>
        <w:t xml:space="preserve">decisions were </w:t>
      </w:r>
      <w:r w:rsidRPr="00941CAA">
        <w:rPr>
          <w:rStyle w:val="Emphasis"/>
        </w:rPr>
        <w:t>difficult</w:t>
      </w:r>
      <w:r w:rsidRPr="00941CAA">
        <w:rPr>
          <w:rStyle w:val="StyleUnderline"/>
        </w:rPr>
        <w:t xml:space="preserve">, but they were based on </w:t>
      </w:r>
      <w:r w:rsidRPr="00941CAA">
        <w:rPr>
          <w:rStyle w:val="Emphasis"/>
        </w:rPr>
        <w:t>real-world needs</w:t>
      </w:r>
      <w:r w:rsidRPr="00941CAA">
        <w:rPr>
          <w:rStyle w:val="StyleUnderline"/>
        </w:rPr>
        <w:t xml:space="preserve"> and </w:t>
      </w:r>
      <w:r w:rsidRPr="00941CAA">
        <w:rPr>
          <w:rStyle w:val="Emphasis"/>
        </w:rPr>
        <w:t>strategic imperatives</w:t>
      </w:r>
      <w:r w:rsidRPr="004C2B39">
        <w:rPr>
          <w:rStyle w:val="StyleUnderline"/>
        </w:rPr>
        <w:t>.</w:t>
      </w:r>
    </w:p>
    <w:p w14:paraId="301E6477" w14:textId="77777777" w:rsidR="00F75FB5" w:rsidRPr="00F70DB0" w:rsidRDefault="00F75FB5" w:rsidP="00F75FB5">
      <w:pPr>
        <w:rPr>
          <w:sz w:val="16"/>
        </w:rPr>
      </w:pPr>
      <w:r w:rsidRPr="00941CAA">
        <w:rPr>
          <w:rStyle w:val="Emphasis"/>
        </w:rPr>
        <w:t xml:space="preserve">We </w:t>
      </w:r>
      <w:r w:rsidRPr="007B56A5">
        <w:rPr>
          <w:rStyle w:val="Emphasis"/>
          <w:highlight w:val="green"/>
        </w:rPr>
        <w:t>can</w:t>
      </w:r>
      <w:r w:rsidRPr="00941CAA">
        <w:rPr>
          <w:rStyle w:val="Emphasis"/>
        </w:rPr>
        <w:t>no</w:t>
      </w:r>
      <w:r w:rsidRPr="007B56A5">
        <w:rPr>
          <w:rStyle w:val="Emphasis"/>
          <w:highlight w:val="green"/>
        </w:rPr>
        <w:t>t afford</w:t>
      </w:r>
      <w:r w:rsidRPr="004C2B39">
        <w:rPr>
          <w:rStyle w:val="Emphasis"/>
        </w:rPr>
        <w:t xml:space="preserve"> to keep </w:t>
      </w:r>
      <w:proofErr w:type="gramStart"/>
      <w:r w:rsidRPr="007B56A5">
        <w:rPr>
          <w:rStyle w:val="Emphasis"/>
          <w:highlight w:val="green"/>
        </w:rPr>
        <w:t>all</w:t>
      </w:r>
      <w:r w:rsidRPr="004C2B39">
        <w:rPr>
          <w:rStyle w:val="Emphasis"/>
        </w:rPr>
        <w:t xml:space="preserve"> of</w:t>
      </w:r>
      <w:proofErr w:type="gramEnd"/>
      <w:r w:rsidRPr="004C2B39">
        <w:rPr>
          <w:rStyle w:val="Emphasis"/>
        </w:rPr>
        <w:t xml:space="preserve"> </w:t>
      </w:r>
      <w:r w:rsidRPr="00941CAA">
        <w:rPr>
          <w:rStyle w:val="Emphasis"/>
        </w:rPr>
        <w:t xml:space="preserve">our </w:t>
      </w:r>
      <w:r w:rsidRPr="007B56A5">
        <w:rPr>
          <w:rStyle w:val="Emphasis"/>
          <w:highlight w:val="green"/>
        </w:rPr>
        <w:t>platforms</w:t>
      </w:r>
      <w:r w:rsidRPr="00F70DB0">
        <w:rPr>
          <w:sz w:val="16"/>
        </w:rPr>
        <w:t xml:space="preserve">. We must prioritize for our future requirements. </w:t>
      </w:r>
      <w:r w:rsidRPr="00941CAA">
        <w:rPr>
          <w:rStyle w:val="Emphasis"/>
        </w:rPr>
        <w:t>It won't be easy, it won't be popular</w:t>
      </w:r>
      <w:r w:rsidRPr="004C2B39">
        <w:rPr>
          <w:rStyle w:val="StyleUnderline"/>
        </w:rPr>
        <w:t xml:space="preserve">, </w:t>
      </w:r>
      <w:r w:rsidRPr="00941CAA">
        <w:rPr>
          <w:rStyle w:val="StyleUnderline"/>
        </w:rPr>
        <w:t xml:space="preserve">but </w:t>
      </w:r>
      <w:r w:rsidRPr="007B56A5">
        <w:rPr>
          <w:rStyle w:val="StyleUnderline"/>
          <w:highlight w:val="green"/>
        </w:rPr>
        <w:t>given</w:t>
      </w:r>
      <w:r w:rsidRPr="004C2B39">
        <w:rPr>
          <w:rStyle w:val="StyleUnderline"/>
        </w:rPr>
        <w:t xml:space="preserve"> our </w:t>
      </w:r>
      <w:r w:rsidRPr="00941CAA">
        <w:rPr>
          <w:rStyle w:val="Emphasis"/>
        </w:rPr>
        <w:t xml:space="preserve">continued </w:t>
      </w:r>
      <w:r w:rsidRPr="007B56A5">
        <w:rPr>
          <w:rStyle w:val="Emphasis"/>
          <w:highlight w:val="green"/>
        </w:rPr>
        <w:t>budget restraints</w:t>
      </w:r>
      <w:r w:rsidRPr="008C620C">
        <w:rPr>
          <w:rStyle w:val="Emphasis"/>
        </w:rPr>
        <w:t xml:space="preserve"> and uncertainties</w:t>
      </w:r>
      <w:r w:rsidRPr="006B02F8">
        <w:rPr>
          <w:rStyle w:val="StyleUnderline"/>
        </w:rPr>
        <w:t xml:space="preserve">, </w:t>
      </w:r>
      <w:r w:rsidRPr="007B56A5">
        <w:rPr>
          <w:rStyle w:val="Emphasis"/>
          <w:highlight w:val="green"/>
        </w:rPr>
        <w:t>we have no choice</w:t>
      </w:r>
      <w:r w:rsidRPr="00F70DB0">
        <w:rPr>
          <w:sz w:val="16"/>
        </w:rPr>
        <w:t>. And if we do not make these choices now, we will be left with a force that is large, but not sufficiently ready or capable to meet national security requirements.</w:t>
      </w:r>
      <w:r>
        <w:rPr>
          <w:sz w:val="16"/>
        </w:rPr>
        <w:t xml:space="preserve"> </w:t>
      </w:r>
    </w:p>
    <w:p w14:paraId="65F44792" w14:textId="77777777" w:rsidR="00F75FB5" w:rsidRPr="00D57696" w:rsidRDefault="00F75FB5" w:rsidP="00F75FB5">
      <w:pPr>
        <w:rPr>
          <w:sz w:val="14"/>
        </w:rPr>
      </w:pPr>
    </w:p>
    <w:p w14:paraId="020D995E" w14:textId="77777777" w:rsidR="00F75FB5" w:rsidRDefault="00F75FB5" w:rsidP="00F75FB5">
      <w:pPr>
        <w:pStyle w:val="Heading4"/>
      </w:pPr>
      <w:r>
        <w:t xml:space="preserve">Washington is relying on F-35s to strengthen their </w:t>
      </w:r>
      <w:proofErr w:type="spellStart"/>
      <w:r>
        <w:t>prescense</w:t>
      </w:r>
      <w:proofErr w:type="spellEnd"/>
      <w:r>
        <w:t xml:space="preserve"> in the South China Sea.</w:t>
      </w:r>
    </w:p>
    <w:p w14:paraId="5EC1522F" w14:textId="77777777" w:rsidR="00F75FB5" w:rsidRDefault="00F75FB5" w:rsidP="00F75FB5">
      <w:r w:rsidRPr="00D230EA">
        <w:t xml:space="preserve">Jeoffrey </w:t>
      </w:r>
      <w:proofErr w:type="spellStart"/>
      <w:r w:rsidRPr="00D230EA">
        <w:rPr>
          <w:rStyle w:val="Style13ptBold"/>
        </w:rPr>
        <w:t>Maitem</w:t>
      </w:r>
      <w:proofErr w:type="spellEnd"/>
      <w:r w:rsidRPr="00D230EA">
        <w:rPr>
          <w:rStyle w:val="Style13ptBold"/>
        </w:rPr>
        <w:t>,</w:t>
      </w:r>
      <w:r w:rsidRPr="00D230EA">
        <w:t xml:space="preserve"> 7-4-20</w:t>
      </w:r>
      <w:r w:rsidRPr="00D230EA">
        <w:rPr>
          <w:rStyle w:val="Style13ptBold"/>
        </w:rPr>
        <w:t>25</w:t>
      </w:r>
      <w:r w:rsidRPr="00D230EA">
        <w:t xml:space="preserve">, </w:t>
      </w:r>
      <w:r>
        <w:t xml:space="preserve">[Writer for the South China Morning Post, </w:t>
      </w:r>
      <w:r w:rsidRPr="00D230EA">
        <w:t>"</w:t>
      </w:r>
      <w:r w:rsidRPr="0037084A">
        <w:t>F-35 drills in Philippines signal US ramp-up in combat readiness in Asia-Pacific</w:t>
      </w:r>
      <w:r w:rsidRPr="00D230EA">
        <w:t xml:space="preserve">", South China Morning Post, </w:t>
      </w:r>
      <w:hyperlink r:id="rId11" w:history="1">
        <w:r w:rsidRPr="00EC02C6">
          <w:rPr>
            <w:rStyle w:val="Hyperlink"/>
          </w:rPr>
          <w:t>https://www.scmp.com/week-asia/politics/article/3316668/philippines-joins-japans-one-theatre-plan-against-china-sea-threat?module=perpetual_scroll_1_RM&amp;pgtype=article</w:t>
        </w:r>
      </w:hyperlink>
      <w:r>
        <w:t>, accessed 7/19/25, S.A.M.]</w:t>
      </w:r>
    </w:p>
    <w:p w14:paraId="397AC745" w14:textId="77777777" w:rsidR="00F75FB5" w:rsidRDefault="00F75FB5" w:rsidP="00F75FB5">
      <w:pPr>
        <w:rPr>
          <w:sz w:val="14"/>
        </w:rPr>
      </w:pPr>
      <w:r w:rsidRPr="00B831B2">
        <w:rPr>
          <w:sz w:val="14"/>
        </w:rPr>
        <w:t xml:space="preserve">The </w:t>
      </w:r>
      <w:r w:rsidRPr="002562B2">
        <w:rPr>
          <w:rStyle w:val="StyleUnderline"/>
        </w:rPr>
        <w:t>U</w:t>
      </w:r>
      <w:r w:rsidRPr="00B831B2">
        <w:rPr>
          <w:sz w:val="14"/>
        </w:rPr>
        <w:t xml:space="preserve">nited </w:t>
      </w:r>
      <w:r w:rsidRPr="002562B2">
        <w:rPr>
          <w:rStyle w:val="StyleUnderline"/>
        </w:rPr>
        <w:t>S</w:t>
      </w:r>
      <w:r w:rsidRPr="00B831B2">
        <w:rPr>
          <w:sz w:val="14"/>
        </w:rPr>
        <w:t xml:space="preserve">tates has </w:t>
      </w:r>
      <w:r w:rsidRPr="002562B2">
        <w:rPr>
          <w:rStyle w:val="StyleUnderline"/>
        </w:rPr>
        <w:t>deployed its most advanced fighter aircraft, the F-35</w:t>
      </w:r>
      <w:r w:rsidRPr="00B831B2">
        <w:rPr>
          <w:sz w:val="14"/>
        </w:rPr>
        <w:t xml:space="preserve">, </w:t>
      </w:r>
      <w:r w:rsidRPr="002562B2">
        <w:rPr>
          <w:rStyle w:val="StyleUnderline"/>
        </w:rPr>
        <w:t xml:space="preserve">to the Philippines for the first time, </w:t>
      </w:r>
      <w:r w:rsidRPr="00B831B2">
        <w:rPr>
          <w:sz w:val="14"/>
        </w:rPr>
        <w:t xml:space="preserve">a move analysts say signals Washington’s intent </w:t>
      </w:r>
      <w:r w:rsidRPr="002562B2">
        <w:rPr>
          <w:rStyle w:val="StyleUnderline"/>
        </w:rPr>
        <w:t>to stress-test forward combat readiness in a region</w:t>
      </w:r>
      <w:r w:rsidRPr="00B831B2">
        <w:rPr>
          <w:sz w:val="14"/>
        </w:rPr>
        <w:t xml:space="preserve"> increasingly </w:t>
      </w:r>
      <w:r w:rsidRPr="002562B2">
        <w:rPr>
          <w:rStyle w:val="Emphasis"/>
        </w:rPr>
        <w:t>shaped by China</w:t>
      </w:r>
      <w:r w:rsidRPr="00B831B2">
        <w:rPr>
          <w:sz w:val="14"/>
        </w:rPr>
        <w:t xml:space="preserve">’s maritime assertiveness. The arrival of the stealth jets for the </w:t>
      </w:r>
      <w:r w:rsidRPr="00F44BAE">
        <w:rPr>
          <w:rStyle w:val="StyleUnderline"/>
        </w:rPr>
        <w:t>Cope Thunder joint air drills</w:t>
      </w:r>
      <w:r w:rsidRPr="00B831B2">
        <w:rPr>
          <w:sz w:val="14"/>
        </w:rPr>
        <w:t xml:space="preserve"> – launched on Monday at Clark Air Base and running until July 18 – reflects a </w:t>
      </w:r>
      <w:r w:rsidRPr="00F44BAE">
        <w:rPr>
          <w:rStyle w:val="Emphasis"/>
        </w:rPr>
        <w:t>more tangible form of deterrence</w:t>
      </w:r>
      <w:r w:rsidRPr="00B831B2">
        <w:rPr>
          <w:sz w:val="14"/>
        </w:rPr>
        <w:t xml:space="preserve">, experts say, </w:t>
      </w:r>
      <w:r w:rsidRPr="00F44BAE">
        <w:rPr>
          <w:rStyle w:val="Emphasis"/>
        </w:rPr>
        <w:t>as the Philippines becomes further integrated</w:t>
      </w:r>
      <w:r w:rsidRPr="00B831B2">
        <w:rPr>
          <w:sz w:val="14"/>
        </w:rPr>
        <w:t xml:space="preserve"> into America’s regional </w:t>
      </w:r>
      <w:proofErr w:type="spellStart"/>
      <w:r w:rsidRPr="00B831B2">
        <w:rPr>
          <w:sz w:val="14"/>
        </w:rPr>
        <w:t>defence</w:t>
      </w:r>
      <w:proofErr w:type="spellEnd"/>
      <w:r w:rsidRPr="00B831B2">
        <w:rPr>
          <w:sz w:val="14"/>
        </w:rPr>
        <w:t xml:space="preserve"> network. More than 2,500 personnel – including 2,300 from the Philippine Air Force (PAF) and 225 from the US Pacific Air Forces – are taking part in the exercise, which focuses on bilateral fighter integration and enhancing allied interoperability. Lieutenant Colonel Bryan Mussler, commander of the US 421st Fighter Squadron, told reporters the decision to deploy the F-35s was meant to deepen collaboration with regional partners, adding: “A </w:t>
      </w:r>
      <w:r w:rsidRPr="00F44BAE">
        <w:rPr>
          <w:rStyle w:val="StyleUnderline"/>
        </w:rPr>
        <w:t xml:space="preserve">free and open Indo-Pacific is something that we enjoy but should not take for granted in the </w:t>
      </w:r>
      <w:r w:rsidRPr="00F44BAE">
        <w:rPr>
          <w:rStyle w:val="StyleUnderline"/>
        </w:rPr>
        <w:lastRenderedPageBreak/>
        <w:t>future years if we want to continue to deter any form of aggression.”</w:t>
      </w:r>
      <w:r>
        <w:rPr>
          <w:u w:val="single"/>
        </w:rPr>
        <w:t xml:space="preserve"> </w:t>
      </w:r>
      <w:r w:rsidRPr="00B831B2">
        <w:rPr>
          <w:sz w:val="14"/>
        </w:rPr>
        <w:t>While the F-35 features cutting-edge technology including state-of-the-art sensors, Mussler stressed the exercise was about more than showcasing hardware. “</w:t>
      </w:r>
      <w:r w:rsidRPr="00F44BAE">
        <w:rPr>
          <w:rStyle w:val="Emphasis"/>
        </w:rPr>
        <w:t xml:space="preserve">The F-35 is the cornerstone of the US </w:t>
      </w:r>
      <w:proofErr w:type="gramStart"/>
      <w:r w:rsidRPr="00F44BAE">
        <w:rPr>
          <w:rStyle w:val="Emphasis"/>
        </w:rPr>
        <w:t>forces</w:t>
      </w:r>
      <w:proofErr w:type="gramEnd"/>
      <w:r w:rsidRPr="00F44BAE">
        <w:rPr>
          <w:rStyle w:val="Emphasis"/>
        </w:rPr>
        <w:t xml:space="preserve"> and we have a strong relationship with the PAF. We look forward to strengthening the alliance and continuing to integrate</w:t>
      </w:r>
      <w:r w:rsidRPr="00B831B2">
        <w:rPr>
          <w:sz w:val="14"/>
        </w:rPr>
        <w:t xml:space="preserve">,” he said. F-35s and the PAF’s FA-50 aircraft conducted a joint patrol over the West Philippine Sea – Manila’s name for the part of the South China Sea within its exclusive economic zone – to mark the start of the drills. According to Tian Xia, a Hong Kong-based international relations analyst, the deployment shows that </w:t>
      </w:r>
      <w:r w:rsidRPr="00F44BAE">
        <w:rPr>
          <w:rStyle w:val="StyleUnderline"/>
        </w:rPr>
        <w:t>Washington is no longer relying solely on symbolic presence.</w:t>
      </w:r>
      <w:r>
        <w:rPr>
          <w:rStyle w:val="StyleUnderline"/>
        </w:rPr>
        <w:t xml:space="preserve"> </w:t>
      </w:r>
      <w:r w:rsidRPr="00B831B2">
        <w:rPr>
          <w:sz w:val="14"/>
        </w:rPr>
        <w:t xml:space="preserve">He described the </w:t>
      </w:r>
      <w:r w:rsidRPr="00F44BAE">
        <w:rPr>
          <w:rStyle w:val="StyleUnderline"/>
        </w:rPr>
        <w:t>F-35 as</w:t>
      </w:r>
      <w:r w:rsidRPr="00B831B2">
        <w:rPr>
          <w:sz w:val="14"/>
        </w:rPr>
        <w:t xml:space="preserve"> not just a jet but “</w:t>
      </w:r>
      <w:r w:rsidRPr="00F44BAE">
        <w:rPr>
          <w:rStyle w:val="Emphasis"/>
        </w:rPr>
        <w:t>a flying command node</w:t>
      </w:r>
      <w:r w:rsidRPr="00B831B2">
        <w:rPr>
          <w:sz w:val="14"/>
        </w:rPr>
        <w:t xml:space="preserve">” – capable of </w:t>
      </w:r>
      <w:r w:rsidRPr="00F44BAE">
        <w:rPr>
          <w:rStyle w:val="StyleUnderline"/>
        </w:rPr>
        <w:t>gathering and sharing real-time battlefield intelligence through advanced sensors and data links</w:t>
      </w:r>
      <w:r w:rsidRPr="00B831B2">
        <w:rPr>
          <w:sz w:val="14"/>
        </w:rPr>
        <w:t>, allowing it to coordinate with other forces and direct operations across air, land and sea. “</w:t>
      </w:r>
      <w:proofErr w:type="spellStart"/>
      <w:r w:rsidRPr="00B831B2">
        <w:rPr>
          <w:sz w:val="14"/>
        </w:rPr>
        <w:t>Its</w:t>
      </w:r>
      <w:proofErr w:type="spellEnd"/>
      <w:r w:rsidRPr="00B831B2">
        <w:rPr>
          <w:sz w:val="14"/>
        </w:rPr>
        <w:t xml:space="preserve"> deployment shows that </w:t>
      </w:r>
      <w:r w:rsidRPr="00F44BAE">
        <w:rPr>
          <w:rStyle w:val="Emphasis"/>
        </w:rPr>
        <w:t>the U</w:t>
      </w:r>
      <w:r w:rsidRPr="00B831B2">
        <w:rPr>
          <w:sz w:val="14"/>
        </w:rPr>
        <w:t xml:space="preserve">nited </w:t>
      </w:r>
      <w:r w:rsidRPr="00F44BAE">
        <w:rPr>
          <w:rStyle w:val="Emphasis"/>
        </w:rPr>
        <w:t>S</w:t>
      </w:r>
      <w:r w:rsidRPr="00B831B2">
        <w:rPr>
          <w:sz w:val="14"/>
        </w:rPr>
        <w:t xml:space="preserve">tates is </w:t>
      </w:r>
      <w:r w:rsidRPr="00F44BAE">
        <w:rPr>
          <w:rStyle w:val="StyleUnderline"/>
        </w:rPr>
        <w:t>stress-testing forward combat presence</w:t>
      </w:r>
      <w:r w:rsidRPr="00B831B2">
        <w:rPr>
          <w:sz w:val="14"/>
        </w:rPr>
        <w:t xml:space="preserve">, and the Philippines is clearly part of that operational map,” he said. “This is </w:t>
      </w:r>
      <w:r w:rsidRPr="00F44BAE">
        <w:rPr>
          <w:rStyle w:val="Emphasis"/>
        </w:rPr>
        <w:t>Agile Combat Employment in action</w:t>
      </w:r>
      <w:r w:rsidRPr="00B831B2">
        <w:rPr>
          <w:sz w:val="14"/>
        </w:rPr>
        <w:t xml:space="preserve">,” Xia added, referring to the US Air Force doctrine that </w:t>
      </w:r>
      <w:proofErr w:type="spellStart"/>
      <w:r w:rsidRPr="00B831B2">
        <w:rPr>
          <w:sz w:val="14"/>
        </w:rPr>
        <w:t>emphasises</w:t>
      </w:r>
      <w:proofErr w:type="spellEnd"/>
      <w:r w:rsidRPr="00B831B2">
        <w:rPr>
          <w:sz w:val="14"/>
        </w:rPr>
        <w:t xml:space="preserve"> rapidly dispersing forces across a network of smaller, often improvised bases to complicate enemy targeting. </w:t>
      </w:r>
      <w:r w:rsidRPr="00F44BAE">
        <w:rPr>
          <w:rStyle w:val="StyleUnderline"/>
        </w:rPr>
        <w:t>Philippines as forward launch pad</w:t>
      </w:r>
      <w:r>
        <w:rPr>
          <w:rStyle w:val="StyleUnderline"/>
        </w:rPr>
        <w:t xml:space="preserve"> </w:t>
      </w:r>
      <w:r w:rsidRPr="00B831B2">
        <w:rPr>
          <w:sz w:val="14"/>
        </w:rPr>
        <w:t xml:space="preserve">Arnaud Leveau, assistant professor of geopolitics at Paris Dauphine University, said the deployment confirmed the </w:t>
      </w:r>
      <w:r w:rsidRPr="00F44BAE">
        <w:rPr>
          <w:rStyle w:val="StyleUnderline"/>
        </w:rPr>
        <w:t xml:space="preserve">Philippines’ emerging role as a frontline state in US contingency planning, particularly under </w:t>
      </w:r>
      <w:r w:rsidRPr="00B831B2">
        <w:rPr>
          <w:sz w:val="14"/>
        </w:rPr>
        <w:t xml:space="preserve">the Enhanced </w:t>
      </w:r>
      <w:proofErr w:type="spellStart"/>
      <w:r w:rsidRPr="00B831B2">
        <w:rPr>
          <w:sz w:val="14"/>
        </w:rPr>
        <w:t>Defence</w:t>
      </w:r>
      <w:proofErr w:type="spellEnd"/>
      <w:r w:rsidRPr="00B831B2">
        <w:rPr>
          <w:sz w:val="14"/>
        </w:rPr>
        <w:t xml:space="preserve"> Cooperation Agreement (</w:t>
      </w:r>
      <w:r w:rsidRPr="00F44BAE">
        <w:rPr>
          <w:rStyle w:val="StyleUnderline"/>
        </w:rPr>
        <w:t>EDCA)</w:t>
      </w:r>
      <w:r w:rsidRPr="00B831B2">
        <w:rPr>
          <w:sz w:val="14"/>
        </w:rPr>
        <w:t xml:space="preserve">, which </w:t>
      </w:r>
      <w:r w:rsidRPr="00F44BAE">
        <w:rPr>
          <w:rStyle w:val="Emphasis"/>
        </w:rPr>
        <w:t>allowed rotational deployments and materiel pre-positioning at key Philippine military sites.</w:t>
      </w:r>
      <w:r>
        <w:rPr>
          <w:rStyle w:val="Emphasis"/>
        </w:rPr>
        <w:t xml:space="preserve"> </w:t>
      </w:r>
      <w:r w:rsidRPr="00B831B2">
        <w:rPr>
          <w:sz w:val="14"/>
        </w:rPr>
        <w:t xml:space="preserve">In 2023, </w:t>
      </w:r>
      <w:r w:rsidRPr="00F44BAE">
        <w:rPr>
          <w:rStyle w:val="StyleUnderline"/>
        </w:rPr>
        <w:t>Manila granted access to four more EDCA locations</w:t>
      </w:r>
      <w:r w:rsidRPr="00B831B2">
        <w:rPr>
          <w:sz w:val="14"/>
        </w:rPr>
        <w:t xml:space="preserve">, bringing the total </w:t>
      </w:r>
      <w:r w:rsidRPr="00F44BAE">
        <w:rPr>
          <w:rStyle w:val="StyleUnderline"/>
        </w:rPr>
        <w:t>to nine</w:t>
      </w:r>
      <w:r w:rsidRPr="00B831B2">
        <w:rPr>
          <w:sz w:val="14"/>
        </w:rPr>
        <w:t xml:space="preserve"> – a move that, Leveau noted, </w:t>
      </w:r>
      <w:r w:rsidRPr="00F44BAE">
        <w:rPr>
          <w:rStyle w:val="Emphasis"/>
        </w:rPr>
        <w:t>positioned the country as a launch pad for US operations in both the Taiwan Strait and the South China Sea.</w:t>
      </w:r>
      <w:r>
        <w:rPr>
          <w:rStyle w:val="Emphasis"/>
        </w:rPr>
        <w:t xml:space="preserve"> </w:t>
      </w:r>
      <w:r w:rsidRPr="00B831B2">
        <w:rPr>
          <w:sz w:val="14"/>
        </w:rPr>
        <w:t xml:space="preserve">“This is not only about geography – it’s about shaping </w:t>
      </w:r>
      <w:r w:rsidRPr="00F44BAE">
        <w:rPr>
          <w:rStyle w:val="StyleUnderline"/>
        </w:rPr>
        <w:t xml:space="preserve">an operational architecture that enables early, flexible, and credible force deployment </w:t>
      </w:r>
      <w:r w:rsidRPr="00B831B2">
        <w:rPr>
          <w:sz w:val="14"/>
        </w:rPr>
        <w:t xml:space="preserve">from multiple vectors,” he said. Leveau said the exercise was </w:t>
      </w:r>
      <w:r w:rsidRPr="00F44BAE">
        <w:rPr>
          <w:rStyle w:val="Emphasis"/>
        </w:rPr>
        <w:t>accelerating the PAF’s exposure to Nato-style coordination and joint planning.</w:t>
      </w:r>
      <w:r w:rsidRPr="00B831B2">
        <w:rPr>
          <w:sz w:val="14"/>
        </w:rPr>
        <w:t xml:space="preserve"> “It contributes to the emergence of a shared operational culture, which is essential for any meaningful military cooperation in a crisis scenario,” he added. </w:t>
      </w:r>
      <w:r w:rsidRPr="00F44BAE">
        <w:rPr>
          <w:rStyle w:val="StyleUnderline"/>
        </w:rPr>
        <w:t>Deploying F-35s to the Philippines was also a significant evolution of US posture in Southeast Asia</w:t>
      </w:r>
      <w:r w:rsidRPr="00B831B2">
        <w:rPr>
          <w:sz w:val="14"/>
        </w:rPr>
        <w:t xml:space="preserve">, he said. “This is no longer a symbolic gesture; it’s an operational signal in the context of intensifying strategic rivalry with China. By projecting its most advanced combat aircraft to a country traditionally at the periphery of its regional architecture, </w:t>
      </w:r>
      <w:r w:rsidRPr="00F44BAE">
        <w:rPr>
          <w:rStyle w:val="Emphasis"/>
        </w:rPr>
        <w:t>the US confirms a shift towards the southern flank of the South China Sea.”</w:t>
      </w:r>
      <w:r>
        <w:rPr>
          <w:rStyle w:val="Emphasis"/>
        </w:rPr>
        <w:t xml:space="preserve"> </w:t>
      </w:r>
      <w:r w:rsidRPr="00B831B2">
        <w:rPr>
          <w:sz w:val="14"/>
        </w:rPr>
        <w:t xml:space="preserve">Building capacity and trust Vincent Kyle Parada, a former Philippine Navy </w:t>
      </w:r>
      <w:proofErr w:type="spellStart"/>
      <w:r w:rsidRPr="00B831B2">
        <w:rPr>
          <w:sz w:val="14"/>
        </w:rPr>
        <w:t>defence</w:t>
      </w:r>
      <w:proofErr w:type="spellEnd"/>
      <w:r w:rsidRPr="00B831B2">
        <w:rPr>
          <w:sz w:val="14"/>
        </w:rPr>
        <w:t xml:space="preserve"> analyst, said recent US F-35 deployments to theatres including the Middle East and Indo-Pacific reflected a growing emphasis on operational readiness. “We’re not just talking about exercises or </w:t>
      </w:r>
      <w:proofErr w:type="spellStart"/>
      <w:r w:rsidRPr="00B831B2">
        <w:rPr>
          <w:sz w:val="14"/>
        </w:rPr>
        <w:t>signalling</w:t>
      </w:r>
      <w:proofErr w:type="spellEnd"/>
      <w:r w:rsidRPr="00B831B2">
        <w:rPr>
          <w:sz w:val="14"/>
        </w:rPr>
        <w:t xml:space="preserve"> here but actual combat operations,” Parada told This Week in Asia. In the case of Cope Thunder, he added, “Washington isn’t just sending these platforms out as a message – it’s an active effort to capacitate junior allies like the Philippines and integrate them into a broader nodal </w:t>
      </w:r>
      <w:proofErr w:type="spellStart"/>
      <w:r w:rsidRPr="00B831B2">
        <w:rPr>
          <w:sz w:val="14"/>
        </w:rPr>
        <w:t>defence</w:t>
      </w:r>
      <w:proofErr w:type="spellEnd"/>
      <w:r w:rsidRPr="00B831B2">
        <w:rPr>
          <w:sz w:val="14"/>
        </w:rPr>
        <w:t xml:space="preserve"> network”. Philippines vows major exercises in coming Balikatan military drills with US Abdul Rahman Yaacob, a research fellow at the Lowy Institute, said the </w:t>
      </w:r>
      <w:r w:rsidRPr="00F44BAE">
        <w:rPr>
          <w:rStyle w:val="StyleUnderline"/>
        </w:rPr>
        <w:t>F-35 deployment reflected a “high level of strategic trust” between Washington and Manila,</w:t>
      </w:r>
      <w:r w:rsidRPr="00B831B2">
        <w:rPr>
          <w:sz w:val="14"/>
        </w:rPr>
        <w:t xml:space="preserve"> given how cautiously the US shared its most advanced military assets. He said the drills offered a chance to test how US F-35s and the Philippines’ FA-50s operated together, while also </w:t>
      </w:r>
      <w:r w:rsidRPr="00F44BAE">
        <w:rPr>
          <w:rStyle w:val="StyleUnderline"/>
        </w:rPr>
        <w:t xml:space="preserve">strengthening Manila’s </w:t>
      </w:r>
      <w:proofErr w:type="spellStart"/>
      <w:r w:rsidRPr="00F44BAE">
        <w:rPr>
          <w:rStyle w:val="StyleUnderline"/>
        </w:rPr>
        <w:t>defence</w:t>
      </w:r>
      <w:proofErr w:type="spellEnd"/>
      <w:r w:rsidRPr="00F44BAE">
        <w:rPr>
          <w:rStyle w:val="StyleUnderline"/>
        </w:rPr>
        <w:t xml:space="preserve"> capabilities to “support the US for a potential conflict in the South China Sea or Taiwan”.</w:t>
      </w:r>
      <w:r>
        <w:rPr>
          <w:rStyle w:val="StyleUnderline"/>
        </w:rPr>
        <w:t xml:space="preserve"> </w:t>
      </w:r>
      <w:r w:rsidRPr="00B831B2">
        <w:rPr>
          <w:sz w:val="14"/>
        </w:rPr>
        <w:t xml:space="preserve">Beijing sees Taiwan as part of China to be reunited by force if necessary. Most countries, including the US, do not </w:t>
      </w:r>
      <w:proofErr w:type="spellStart"/>
      <w:r w:rsidRPr="00B831B2">
        <w:rPr>
          <w:sz w:val="14"/>
        </w:rPr>
        <w:t>recognise</w:t>
      </w:r>
      <w:proofErr w:type="spellEnd"/>
      <w:r w:rsidRPr="00B831B2">
        <w:rPr>
          <w:sz w:val="14"/>
        </w:rPr>
        <w:t xml:space="preserve"> Taiwan as an independent state, but Washington is opposed to any attempt to take the self-governed island by force and is committed to supplying it with weapons. This month’s iteration of the Cope Thunder exercise is the second of the year, following April’s joint drills involving nearly 1,000 personnel and a deployment of F-16s – the same multirole jets Manila intends to acquire. “</w:t>
      </w:r>
      <w:r w:rsidRPr="00B831B2">
        <w:rPr>
          <w:rStyle w:val="StyleUnderline"/>
        </w:rPr>
        <w:t>We are testing our ability to respond across domains by shaping scenarios that simulate contested environments requiring flexibility, innovation and operational depth,</w:t>
      </w:r>
      <w:r w:rsidRPr="00B831B2">
        <w:rPr>
          <w:sz w:val="14"/>
        </w:rPr>
        <w:t xml:space="preserve">” Lieutenant General Arthur Cordura, chief of the Philippine Air Force, said in his opening remarks. </w:t>
      </w:r>
      <w:r w:rsidRPr="00B831B2">
        <w:rPr>
          <w:rStyle w:val="StyleUnderline"/>
        </w:rPr>
        <w:t>China claims nearly the entire South China Sea, including areas also claimed by the Philippines, Brunei, Malaysia and Vietnam</w:t>
      </w:r>
      <w:r w:rsidRPr="00B831B2">
        <w:rPr>
          <w:sz w:val="14"/>
        </w:rPr>
        <w:t xml:space="preserve">. An international tribunal dismissed China’s claims in 2016, declaring them without legal basis – a verdict that Beijing has consistently rejected. Manila and the US are bound by the long-standing 1951 Mutual </w:t>
      </w:r>
      <w:proofErr w:type="spellStart"/>
      <w:r w:rsidRPr="00B831B2">
        <w:rPr>
          <w:sz w:val="14"/>
        </w:rPr>
        <w:t>Defence</w:t>
      </w:r>
      <w:proofErr w:type="spellEnd"/>
      <w:r w:rsidRPr="00B831B2">
        <w:rPr>
          <w:sz w:val="14"/>
        </w:rPr>
        <w:t xml:space="preserve"> Treaty that calls on both sides to help each other in times of aggression by an external power.</w:t>
      </w:r>
    </w:p>
    <w:p w14:paraId="070ACE24" w14:textId="77777777" w:rsidR="00F75FB5" w:rsidRDefault="00F75FB5" w:rsidP="00F75FB5">
      <w:pPr>
        <w:pStyle w:val="Heading4"/>
      </w:pPr>
      <w:r>
        <w:t xml:space="preserve">SCS war goes nuclear – deterrence is key to avoid conflict. </w:t>
      </w:r>
    </w:p>
    <w:p w14:paraId="4492EF3A" w14:textId="77777777" w:rsidR="00F75FB5" w:rsidRDefault="00F75FB5" w:rsidP="00F75FB5">
      <w:r w:rsidRPr="00D40F3F">
        <w:t xml:space="preserve">Michael </w:t>
      </w:r>
      <w:r w:rsidRPr="00D40F3F">
        <w:rPr>
          <w:rStyle w:val="Style13ptBold"/>
        </w:rPr>
        <w:t>O'Hanlon</w:t>
      </w:r>
      <w:r w:rsidRPr="00D40F3F">
        <w:t xml:space="preserve">, Gregory </w:t>
      </w:r>
      <w:r w:rsidRPr="00D40F3F">
        <w:rPr>
          <w:rStyle w:val="Style13ptBold"/>
        </w:rPr>
        <w:t xml:space="preserve">Poling, </w:t>
      </w:r>
      <w:r w:rsidRPr="00D40F3F">
        <w:t>1-14-20</w:t>
      </w:r>
      <w:r w:rsidRPr="00D40F3F">
        <w:rPr>
          <w:rStyle w:val="Style13ptBold"/>
        </w:rPr>
        <w:t xml:space="preserve">20, </w:t>
      </w:r>
      <w:r w:rsidRPr="00D40F3F">
        <w:t>[</w:t>
      </w:r>
      <w:r w:rsidRPr="003505F4">
        <w:t xml:space="preserve">Michael O’Hanlon is a senior fellow and director of research in Foreign Policy at the Brookings Institution, where he specializes in U.S. defense strategy, the use of military force, and American national security policy. He is the author of The Senkaku Paradox: </w:t>
      </w:r>
      <w:r w:rsidRPr="003505F4">
        <w:lastRenderedPageBreak/>
        <w:t>Risking Great Power War Over Small Stakes.</w:t>
      </w:r>
      <w:r>
        <w:t xml:space="preserve"> </w:t>
      </w:r>
      <w:r w:rsidRPr="003505F4">
        <w:t>Gregory B. Poling is senior fellow for Southeast Asia and director of the Asia Maritime Transparency Initiative at CSIS. He oversees research on U.S. foreign policy in the Asia Pacific, with a focus on the maritime domain and the countries of Southeast Asia. His research interests include the South China Sea disputes, democratization in Southeast Asia, and Asian multilateralism.</w:t>
      </w:r>
      <w:r>
        <w:t xml:space="preserve"> </w:t>
      </w:r>
      <w:r w:rsidRPr="00D40F3F">
        <w:t xml:space="preserve">"Rocks, Reefs, and Nuclear War", Asia Maritime Transparency Initiative, </w:t>
      </w:r>
      <w:hyperlink r:id="rId12" w:history="1">
        <w:r w:rsidRPr="00EC02C6">
          <w:rPr>
            <w:rStyle w:val="Hyperlink"/>
          </w:rPr>
          <w:t>https://amti.csis.org/rocks-reefs-and-nuclear-war/</w:t>
        </w:r>
      </w:hyperlink>
      <w:r>
        <w:t>, accessed 7/19/25, S.A.M.]</w:t>
      </w:r>
    </w:p>
    <w:p w14:paraId="53F06E18" w14:textId="77777777" w:rsidR="00F75FB5" w:rsidRPr="00FA4153" w:rsidRDefault="00F75FB5" w:rsidP="00F75FB5">
      <w:pPr>
        <w:rPr>
          <w:sz w:val="14"/>
        </w:rPr>
      </w:pPr>
      <w:r w:rsidRPr="00FA4153">
        <w:rPr>
          <w:sz w:val="14"/>
        </w:rPr>
        <w:t xml:space="preserve">As the 2020s begin, the world can breathe a collective sigh of relief that </w:t>
      </w:r>
      <w:r w:rsidRPr="005D5233">
        <w:rPr>
          <w:rStyle w:val="StyleUnderline"/>
        </w:rPr>
        <w:t>the U</w:t>
      </w:r>
      <w:r w:rsidRPr="00FA4153">
        <w:rPr>
          <w:sz w:val="14"/>
        </w:rPr>
        <w:t xml:space="preserve">nited </w:t>
      </w:r>
      <w:r w:rsidRPr="005D5233">
        <w:rPr>
          <w:rStyle w:val="StyleUnderline"/>
        </w:rPr>
        <w:t>S</w:t>
      </w:r>
      <w:r w:rsidRPr="00FA4153">
        <w:rPr>
          <w:sz w:val="14"/>
        </w:rPr>
        <w:t xml:space="preserve">tates has so far </w:t>
      </w:r>
      <w:r w:rsidRPr="005D5233">
        <w:rPr>
          <w:rStyle w:val="StyleUnderline"/>
        </w:rPr>
        <w:t>avoided a major military crisis with China</w:t>
      </w:r>
      <w:r w:rsidRPr="00FA4153">
        <w:rPr>
          <w:sz w:val="14"/>
        </w:rPr>
        <w:t xml:space="preserve">. Over the past decade, </w:t>
      </w:r>
      <w:r w:rsidRPr="005D5233">
        <w:rPr>
          <w:rStyle w:val="StyleUnderline"/>
        </w:rPr>
        <w:t>China challenged</w:t>
      </w:r>
      <w:r w:rsidRPr="00FA4153">
        <w:rPr>
          <w:sz w:val="14"/>
        </w:rPr>
        <w:t xml:space="preserve"> the lawful rights of U.S. </w:t>
      </w:r>
      <w:r w:rsidRPr="005D5233">
        <w:rPr>
          <w:rStyle w:val="StyleUnderline"/>
        </w:rPr>
        <w:t>partners and allies in the western Pacific, built massive artificial island bases in the disputed Spratly Islands, and actively sought control over all the waters, seabed, and airspace of the S</w:t>
      </w:r>
      <w:r w:rsidRPr="00FA4153">
        <w:rPr>
          <w:sz w:val="14"/>
        </w:rPr>
        <w:t xml:space="preserve">outh </w:t>
      </w:r>
      <w:r w:rsidRPr="005D5233">
        <w:rPr>
          <w:rStyle w:val="StyleUnderline"/>
        </w:rPr>
        <w:t>C</w:t>
      </w:r>
      <w:r w:rsidRPr="00FA4153">
        <w:rPr>
          <w:sz w:val="14"/>
        </w:rPr>
        <w:t xml:space="preserve">hina </w:t>
      </w:r>
      <w:r w:rsidRPr="000B51BD">
        <w:rPr>
          <w:rStyle w:val="StyleUnderline"/>
        </w:rPr>
        <w:t>S</w:t>
      </w:r>
      <w:r w:rsidRPr="00FA4153">
        <w:rPr>
          <w:sz w:val="14"/>
        </w:rPr>
        <w:t xml:space="preserve">ea. Yet the United States has maintained its access to those waters, deterred any major Chinese use of force against its neighbors, and helped support the efforts of Japan to maintain administrative control over the disputed Senkaku Islands in the East China Sea. </w:t>
      </w:r>
      <w:r w:rsidRPr="000B51BD">
        <w:rPr>
          <w:rStyle w:val="StyleUnderline"/>
        </w:rPr>
        <w:t>U.S. strategy has been notably less successful in preventing China from robbing Southeast Asian partners, including U.S. ally the Philippines, of their resources and rights in the South China Sea. But the United States has at least slowed China’s advance while avoiding war.</w:t>
      </w:r>
      <w:r>
        <w:rPr>
          <w:rStyle w:val="StyleUnderline"/>
        </w:rPr>
        <w:t xml:space="preserve"> </w:t>
      </w:r>
      <w:r w:rsidRPr="00FA4153">
        <w:rPr>
          <w:sz w:val="14"/>
        </w:rPr>
        <w:t xml:space="preserve">It would be </w:t>
      </w:r>
      <w:r w:rsidRPr="000B51BD">
        <w:rPr>
          <w:rStyle w:val="Emphasis"/>
        </w:rPr>
        <w:t>unwise, however, to assume that the status quo is stable</w:t>
      </w:r>
      <w:r w:rsidRPr="00FA4153">
        <w:rPr>
          <w:sz w:val="14"/>
        </w:rPr>
        <w:t xml:space="preserve">. Deterrence has not failed—yet. China is unlikely to do something as brazen as forcefully denying U.S. Navy or commercial ships access to the South China Sea, attacking American or Japanese bases, or intentionally sinking Filipino sailors in disputed waters. But </w:t>
      </w:r>
      <w:r w:rsidRPr="000B51BD">
        <w:rPr>
          <w:rStyle w:val="Emphasis"/>
        </w:rPr>
        <w:t xml:space="preserve">Beijing continues to probe and test U.S. and allied resolve, provoking low-level crises which could easily escalate. </w:t>
      </w:r>
      <w:r w:rsidRPr="00FA4153">
        <w:rPr>
          <w:sz w:val="14"/>
        </w:rPr>
        <w:t xml:space="preserve">Current U.S. </w:t>
      </w:r>
      <w:r w:rsidRPr="000B51BD">
        <w:rPr>
          <w:rStyle w:val="StyleUnderline"/>
        </w:rPr>
        <w:t xml:space="preserve">strategic thinking could trigger disproportionate responses that would cause such crises to spiral out of control. </w:t>
      </w:r>
      <w:r w:rsidRPr="000B51BD">
        <w:rPr>
          <w:rStyle w:val="Emphasis"/>
        </w:rPr>
        <w:t>That is the way World War I began a century ago—and it could happen again.</w:t>
      </w:r>
      <w:r>
        <w:rPr>
          <w:rStyle w:val="Emphasis"/>
        </w:rPr>
        <w:t xml:space="preserve"> </w:t>
      </w:r>
      <w:r w:rsidRPr="000B51BD">
        <w:rPr>
          <w:rStyle w:val="StyleUnderline"/>
        </w:rPr>
        <w:t>War games seem to confirm these</w:t>
      </w:r>
      <w:r w:rsidRPr="00FA4153">
        <w:rPr>
          <w:sz w:val="14"/>
        </w:rPr>
        <w:t xml:space="preserve"> historic lessons. One of us has taken part in numerous simulations over the last five years asking seasoned experts and officials to role-play how </w:t>
      </w:r>
      <w:r w:rsidRPr="000B51BD">
        <w:rPr>
          <w:rStyle w:val="StyleUnderline"/>
        </w:rPr>
        <w:t>Chinese, Japanese, Filipino, and American leaders might respond to crises in the South and East China Seas.</w:t>
      </w:r>
      <w:r w:rsidRPr="00FA4153">
        <w:rPr>
          <w:sz w:val="14"/>
        </w:rPr>
        <w:t xml:space="preserve"> The results are typically sobering. </w:t>
      </w:r>
      <w:r w:rsidRPr="000B51BD">
        <w:rPr>
          <w:rStyle w:val="Emphasis"/>
        </w:rPr>
        <w:t xml:space="preserve">Some end in a rapid Chinese fait accompli, such as the seizure of a disputed island with minimal cost, while U.S. and allied </w:t>
      </w:r>
      <w:proofErr w:type="gramStart"/>
      <w:r w:rsidRPr="000B51BD">
        <w:rPr>
          <w:rStyle w:val="Emphasis"/>
        </w:rPr>
        <w:t>leaders</w:t>
      </w:r>
      <w:proofErr w:type="gramEnd"/>
      <w:r w:rsidRPr="000B51BD">
        <w:rPr>
          <w:rStyle w:val="Emphasis"/>
        </w:rPr>
        <w:t xml:space="preserve"> dither. This type of scenario would lead to considerable damage to international norms, U.S. alliances, and American national security.</w:t>
      </w:r>
      <w:r w:rsidRPr="00FA4153">
        <w:rPr>
          <w:sz w:val="14"/>
        </w:rPr>
        <w:t xml:space="preserve"> Even </w:t>
      </w:r>
      <w:r w:rsidRPr="000B51BD">
        <w:rPr>
          <w:rStyle w:val="Emphasis"/>
        </w:rPr>
        <w:t>more simulations rapidly escalate into full-scale conflict</w:t>
      </w:r>
      <w:r w:rsidRPr="00FA4153">
        <w:rPr>
          <w:sz w:val="14"/>
        </w:rPr>
        <w:t xml:space="preserve">, bringing </w:t>
      </w:r>
      <w:r w:rsidRPr="000B51BD">
        <w:rPr>
          <w:rStyle w:val="Emphasis"/>
        </w:rPr>
        <w:t>China and the United States to the doorstep of nuclear war over stakes that no rational observer would consider worth it.</w:t>
      </w:r>
      <w:r w:rsidRPr="00FA4153">
        <w:rPr>
          <w:sz w:val="14"/>
        </w:rPr>
        <w:t xml:space="preserve"> The U.S. national security community tends to view </w:t>
      </w:r>
      <w:r w:rsidRPr="000B51BD">
        <w:rPr>
          <w:rStyle w:val="StyleUnderline"/>
        </w:rPr>
        <w:t>the ability to defeat China (or Russia) in combat wherever an ally might be attacked as an essential goal</w:t>
      </w:r>
      <w:r w:rsidRPr="00FA4153">
        <w:rPr>
          <w:sz w:val="14"/>
        </w:rPr>
        <w:t xml:space="preserve">. Direct defense or prompt reversal of any aggression, no matter how small, are the foundational principles of current strategy. </w:t>
      </w:r>
      <w:r w:rsidRPr="000B51BD">
        <w:rPr>
          <w:rStyle w:val="StyleUnderline"/>
        </w:rPr>
        <w:t>A</w:t>
      </w:r>
      <w:r w:rsidRPr="00FA4153">
        <w:rPr>
          <w:sz w:val="14"/>
        </w:rPr>
        <w:t xml:space="preserve">rticle </w:t>
      </w:r>
      <w:r w:rsidRPr="000B51BD">
        <w:rPr>
          <w:rStyle w:val="StyleUnderline"/>
        </w:rPr>
        <w:t xml:space="preserve">5 </w:t>
      </w:r>
      <w:r w:rsidRPr="00FA4153">
        <w:rPr>
          <w:sz w:val="14"/>
        </w:rPr>
        <w:t>of the NATO treaty and simi</w:t>
      </w:r>
      <w:r w:rsidRPr="000B51BD">
        <w:rPr>
          <w:rStyle w:val="Emphasis"/>
        </w:rPr>
        <w:t>lar mutual defense commitments to Japan and the Philippines treat all aggression as an equally existential threa</w:t>
      </w:r>
      <w:r w:rsidRPr="00FA4153">
        <w:rPr>
          <w:sz w:val="14"/>
        </w:rPr>
        <w:t xml:space="preserve">t. So in a scenario involving a Chinese landing on the Japanese-administered Senkakus or a threat to the Sierra Madre—a derelict Philippine navy ship intentionally ran aground at Second Thomas Shoal in the </w:t>
      </w:r>
      <w:proofErr w:type="spellStart"/>
      <w:r w:rsidRPr="00FA4153">
        <w:rPr>
          <w:sz w:val="14"/>
        </w:rPr>
        <w:t>Spratlys</w:t>
      </w:r>
      <w:proofErr w:type="spellEnd"/>
      <w:r w:rsidRPr="00FA4153">
        <w:rPr>
          <w:sz w:val="14"/>
        </w:rPr>
        <w:t xml:space="preserve"> and now housing a dozen soldiers—American strategic culture most often leads to the conclusion that kinetic action to retake a seized feature or outpost is justified to avoid abandoning an ally and damaging U.S. credibility. But </w:t>
      </w:r>
      <w:r w:rsidRPr="000B51BD">
        <w:rPr>
          <w:rStyle w:val="Emphasis"/>
        </w:rPr>
        <w:t>such an escalation</w:t>
      </w:r>
      <w:r w:rsidRPr="00FA4153">
        <w:rPr>
          <w:sz w:val="14"/>
        </w:rPr>
        <w:t xml:space="preserve">, while it should be kept as an option, would be fraught. It might </w:t>
      </w:r>
      <w:r w:rsidRPr="00FA4153">
        <w:rPr>
          <w:rStyle w:val="Emphasis"/>
        </w:rPr>
        <w:t xml:space="preserve">end quickly, </w:t>
      </w:r>
      <w:r w:rsidRPr="00FA4153">
        <w:rPr>
          <w:rStyle w:val="StyleUnderline"/>
        </w:rPr>
        <w:t>amounting to little more than a skirmish, or large-scale conflict between nuclear-armed superpowers could ensue. Both sides would</w:t>
      </w:r>
      <w:r w:rsidRPr="00FA4153">
        <w:rPr>
          <w:rStyle w:val="Emphasis"/>
        </w:rPr>
        <w:t xml:space="preserve"> have powerful political incentives to escalate further</w:t>
      </w:r>
      <w:r w:rsidRPr="00FA4153">
        <w:rPr>
          <w:sz w:val="14"/>
        </w:rPr>
        <w:t xml:space="preserve">. Military warning and communications systems might be targeted through cyberattack or other means in a way that sowed confusion. </w:t>
      </w:r>
      <w:r w:rsidRPr="00FA4153">
        <w:rPr>
          <w:rStyle w:val="Emphasis"/>
        </w:rPr>
        <w:t xml:space="preserve">Escalation control could not be </w:t>
      </w:r>
      <w:proofErr w:type="gramStart"/>
      <w:r w:rsidRPr="00FA4153">
        <w:rPr>
          <w:rStyle w:val="Emphasis"/>
        </w:rPr>
        <w:t>guaranteed</w:t>
      </w:r>
      <w:r w:rsidRPr="00FA4153">
        <w:rPr>
          <w:sz w:val="14"/>
        </w:rPr>
        <w:t>—history</w:t>
      </w:r>
      <w:proofErr w:type="gramEnd"/>
      <w:r w:rsidRPr="00FA4153">
        <w:rPr>
          <w:sz w:val="14"/>
        </w:rPr>
        <w:t xml:space="preserve"> and military scholarship strongly suggest as much, and many war games corroborate it.</w:t>
      </w:r>
    </w:p>
    <w:p w14:paraId="78A93B86" w14:textId="77777777" w:rsidR="00F75FB5" w:rsidRPr="00F75FB5" w:rsidRDefault="00F75FB5" w:rsidP="00F75FB5"/>
    <w:p w14:paraId="2B7E9C12" w14:textId="371B7158" w:rsidR="009C3DC5" w:rsidRDefault="009C3DC5" w:rsidP="009C3DC5">
      <w:pPr>
        <w:pStyle w:val="Heading2"/>
      </w:pPr>
      <w:r>
        <w:lastRenderedPageBreak/>
        <w:t>Uniqueness</w:t>
      </w:r>
    </w:p>
    <w:p w14:paraId="226D4A8F" w14:textId="6578C349" w:rsidR="00F75FB5" w:rsidRPr="00F75FB5" w:rsidRDefault="00F75FB5" w:rsidP="00F75FB5">
      <w:pPr>
        <w:pStyle w:val="Heading3"/>
      </w:pPr>
      <w:r>
        <w:lastRenderedPageBreak/>
        <w:t>***DRONES***</w:t>
      </w:r>
    </w:p>
    <w:p w14:paraId="2B3B19B7" w14:textId="3DF25105" w:rsidR="009D7B8F" w:rsidRDefault="003B7BC5" w:rsidP="009D7B8F">
      <w:pPr>
        <w:pStyle w:val="Heading3"/>
      </w:pPr>
      <w:r>
        <w:lastRenderedPageBreak/>
        <w:t>UQ—Drones—2NC</w:t>
      </w:r>
    </w:p>
    <w:p w14:paraId="1A6F51A1" w14:textId="0E725367" w:rsidR="00237D31" w:rsidRDefault="00237D31" w:rsidP="00237D31">
      <w:pPr>
        <w:pStyle w:val="Heading4"/>
      </w:pPr>
      <w:r>
        <w:t xml:space="preserve">Trump is planning on investing </w:t>
      </w:r>
      <w:r w:rsidR="002B4C23">
        <w:t xml:space="preserve">in drones </w:t>
      </w:r>
      <w:r>
        <w:t xml:space="preserve">now—specifically key to deter China. </w:t>
      </w:r>
    </w:p>
    <w:p w14:paraId="0002383F" w14:textId="255DB273" w:rsidR="00237D31" w:rsidRDefault="00237D31" w:rsidP="00237D31">
      <w:pPr>
        <w:rPr>
          <w:rStyle w:val="Style13ptBold"/>
        </w:rPr>
      </w:pPr>
      <w:r>
        <w:rPr>
          <w:rStyle w:val="Style13ptBold"/>
        </w:rPr>
        <w:t xml:space="preserve">Stone ’25 </w:t>
      </w:r>
      <w:r w:rsidRPr="00237D31">
        <w:t>[Mike Stone, Reuters reporter covering the U.S. arms trade and defense industry.</w:t>
      </w:r>
      <w:r>
        <w:t>; “</w:t>
      </w:r>
      <w:r w:rsidRPr="00237D31">
        <w:t>Trump wants more missiles and drones, fewer F-35s in $893 billion budget request</w:t>
      </w:r>
      <w:r>
        <w:t xml:space="preserve">”; Reuters; June 26, 2025; </w:t>
      </w:r>
      <w:hyperlink r:id="rId13" w:history="1">
        <w:r w:rsidRPr="00655B60">
          <w:rPr>
            <w:rStyle w:val="Hyperlink"/>
          </w:rPr>
          <w:t>https://www.reuters.com/business/aerospace-defense/trump-wants-more-drones-missiles-fewer-f-35s-893-billion-budget-request-2025-06-26/</w:t>
        </w:r>
      </w:hyperlink>
      <w:r>
        <w:t xml:space="preserve">] // </w:t>
      </w:r>
      <w:proofErr w:type="spellStart"/>
      <w:r>
        <w:t>SaMi</w:t>
      </w:r>
      <w:proofErr w:type="spellEnd"/>
      <w:r>
        <w:rPr>
          <w:rStyle w:val="Style13ptBold"/>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2E610AD" w14:textId="77777777" w:rsidR="00237D31" w:rsidRPr="00237D31" w:rsidRDefault="00237D31" w:rsidP="00237D31">
      <w:pPr>
        <w:rPr>
          <w:sz w:val="16"/>
        </w:rPr>
      </w:pPr>
      <w:r w:rsidRPr="00237D31">
        <w:rPr>
          <w:sz w:val="16"/>
        </w:rPr>
        <w:t xml:space="preserve">WASHINGTON, June 25 (Reuters) - U.S. President </w:t>
      </w:r>
      <w:r w:rsidRPr="00237D31">
        <w:rPr>
          <w:rStyle w:val="StyleUnderline"/>
        </w:rPr>
        <w:t xml:space="preserve">Donald </w:t>
      </w:r>
      <w:r w:rsidRPr="007B56A5">
        <w:rPr>
          <w:rStyle w:val="StyleUnderline"/>
          <w:highlight w:val="green"/>
        </w:rPr>
        <w:t>Trump wants</w:t>
      </w:r>
      <w:r w:rsidRPr="00237D31">
        <w:rPr>
          <w:rStyle w:val="StyleUnderline"/>
        </w:rPr>
        <w:t xml:space="preserve"> a pay raise for troops and </w:t>
      </w:r>
      <w:r w:rsidRPr="007B56A5">
        <w:rPr>
          <w:rStyle w:val="StyleUnderline"/>
          <w:highlight w:val="green"/>
        </w:rPr>
        <w:t>more</w:t>
      </w:r>
      <w:r w:rsidRPr="00237D31">
        <w:rPr>
          <w:rStyle w:val="StyleUnderline"/>
        </w:rPr>
        <w:t xml:space="preserve"> </w:t>
      </w:r>
      <w:r w:rsidRPr="00237D31">
        <w:rPr>
          <w:rStyle w:val="Emphasis"/>
        </w:rPr>
        <w:t xml:space="preserve">high-tech missiles and </w:t>
      </w:r>
      <w:r w:rsidRPr="007B56A5">
        <w:rPr>
          <w:rStyle w:val="Emphasis"/>
          <w:highlight w:val="green"/>
        </w:rPr>
        <w:t>drones</w:t>
      </w:r>
      <w:r w:rsidRPr="00237D31">
        <w:rPr>
          <w:rStyle w:val="StyleUnderline"/>
        </w:rPr>
        <w:t xml:space="preserve"> in next year's defense budget</w:t>
      </w:r>
      <w:r w:rsidRPr="00237D31">
        <w:rPr>
          <w:sz w:val="16"/>
        </w:rPr>
        <w:t>, while cutting Navy jobs and buying fewer ships and fighter jets, according to budget materials posted on Wednesday.</w:t>
      </w:r>
    </w:p>
    <w:p w14:paraId="37D29FA1" w14:textId="0F1A8768" w:rsidR="00237D31" w:rsidRPr="00237D31" w:rsidRDefault="00237D31" w:rsidP="00237D31">
      <w:pPr>
        <w:rPr>
          <w:sz w:val="16"/>
        </w:rPr>
      </w:pPr>
      <w:r w:rsidRPr="00237D31">
        <w:rPr>
          <w:sz w:val="16"/>
        </w:rPr>
        <w:t>At $892.6 billion, the defense and national security budget request for fiscal 2026 is flat compared with this year.</w:t>
      </w:r>
    </w:p>
    <w:p w14:paraId="50286B5E" w14:textId="10D6F014" w:rsidR="00237D31" w:rsidRPr="00237D31" w:rsidRDefault="00237D31" w:rsidP="00237D31">
      <w:pPr>
        <w:rPr>
          <w:sz w:val="16"/>
        </w:rPr>
      </w:pPr>
      <w:r w:rsidRPr="00237D31">
        <w:rPr>
          <w:sz w:val="16"/>
        </w:rPr>
        <w:t>The budget, which also includes nuclear weapons-related activities carried out by the Department of Energy and increases funding for homeland security, puts Trump's mark on the military by pulling funds away from weaponry and services to fund his priorities. The Pentagon's portion of the national security budget is $848.3 billion.</w:t>
      </w:r>
    </w:p>
    <w:p w14:paraId="3EF02587" w14:textId="72879E5E" w:rsidR="00237D31" w:rsidRDefault="00237D31" w:rsidP="00237D31">
      <w:pPr>
        <w:rPr>
          <w:rStyle w:val="StyleUnderline"/>
        </w:rPr>
      </w:pPr>
      <w:r w:rsidRPr="00237D31">
        <w:rPr>
          <w:rStyle w:val="StyleUnderline"/>
        </w:rPr>
        <w:t xml:space="preserve">The White House said the funding will be used </w:t>
      </w:r>
      <w:r w:rsidRPr="007B56A5">
        <w:rPr>
          <w:rStyle w:val="StyleUnderline"/>
          <w:highlight w:val="green"/>
        </w:rPr>
        <w:t xml:space="preserve">to </w:t>
      </w:r>
      <w:r w:rsidRPr="007B56A5">
        <w:rPr>
          <w:rStyle w:val="Emphasis"/>
          <w:highlight w:val="green"/>
        </w:rPr>
        <w:t>deter Chin</w:t>
      </w:r>
      <w:r w:rsidRPr="00237D31">
        <w:rPr>
          <w:rStyle w:val="Emphasis"/>
        </w:rPr>
        <w:t xml:space="preserve">ese </w:t>
      </w:r>
      <w:r w:rsidRPr="007B56A5">
        <w:rPr>
          <w:rStyle w:val="Emphasis"/>
          <w:highlight w:val="green"/>
        </w:rPr>
        <w:t>a</w:t>
      </w:r>
      <w:r w:rsidRPr="00237D31">
        <w:rPr>
          <w:rStyle w:val="Emphasis"/>
        </w:rPr>
        <w:t>ggression</w:t>
      </w:r>
      <w:r w:rsidRPr="00237D31">
        <w:rPr>
          <w:sz w:val="16"/>
        </w:rPr>
        <w:t xml:space="preserve"> in the Indo-Pacific </w:t>
      </w:r>
      <w:proofErr w:type="gramStart"/>
      <w:r w:rsidRPr="00237D31">
        <w:rPr>
          <w:sz w:val="16"/>
        </w:rPr>
        <w:t xml:space="preserve">region, </w:t>
      </w:r>
      <w:r w:rsidRPr="007B56A5">
        <w:rPr>
          <w:rStyle w:val="StyleUnderline"/>
          <w:highlight w:val="green"/>
        </w:rPr>
        <w:t>and</w:t>
      </w:r>
      <w:proofErr w:type="gramEnd"/>
      <w:r w:rsidRPr="00237D31">
        <w:rPr>
          <w:rStyle w:val="StyleUnderline"/>
        </w:rPr>
        <w:t xml:space="preserve"> </w:t>
      </w:r>
      <w:r w:rsidRPr="007B56A5">
        <w:rPr>
          <w:rStyle w:val="Emphasis"/>
          <w:highlight w:val="green"/>
        </w:rPr>
        <w:t>revitalize</w:t>
      </w:r>
      <w:r w:rsidRPr="007B56A5">
        <w:rPr>
          <w:rStyle w:val="StyleUnderline"/>
          <w:highlight w:val="green"/>
        </w:rPr>
        <w:t xml:space="preserve"> the</w:t>
      </w:r>
      <w:r w:rsidRPr="00237D31">
        <w:rPr>
          <w:rStyle w:val="StyleUnderline"/>
        </w:rPr>
        <w:t xml:space="preserve"> U.S. </w:t>
      </w:r>
      <w:r w:rsidRPr="007B56A5">
        <w:rPr>
          <w:rStyle w:val="StyleUnderline"/>
          <w:highlight w:val="green"/>
        </w:rPr>
        <w:t>d</w:t>
      </w:r>
      <w:r w:rsidRPr="00237D31">
        <w:rPr>
          <w:rStyle w:val="StyleUnderline"/>
        </w:rPr>
        <w:t xml:space="preserve">efense </w:t>
      </w:r>
      <w:r w:rsidRPr="007B56A5">
        <w:rPr>
          <w:rStyle w:val="StyleUnderline"/>
          <w:highlight w:val="green"/>
        </w:rPr>
        <w:t>i</w:t>
      </w:r>
      <w:r w:rsidRPr="00237D31">
        <w:rPr>
          <w:rStyle w:val="StyleUnderline"/>
        </w:rPr>
        <w:t xml:space="preserve">ndustrial </w:t>
      </w:r>
      <w:r w:rsidRPr="007B56A5">
        <w:rPr>
          <w:rStyle w:val="StyleUnderline"/>
          <w:highlight w:val="green"/>
        </w:rPr>
        <w:t>b</w:t>
      </w:r>
      <w:r w:rsidRPr="00237D31">
        <w:rPr>
          <w:rStyle w:val="StyleUnderline"/>
        </w:rPr>
        <w:t>ase.</w:t>
      </w:r>
    </w:p>
    <w:p w14:paraId="1D2A8C35" w14:textId="77777777" w:rsidR="00280538" w:rsidRPr="00280538" w:rsidRDefault="00280538" w:rsidP="00280538"/>
    <w:p w14:paraId="11740CBA" w14:textId="0C4C6251" w:rsidR="00280538" w:rsidRDefault="00280538" w:rsidP="00280538">
      <w:pPr>
        <w:pStyle w:val="Heading4"/>
      </w:pPr>
      <w:r>
        <w:t xml:space="preserve">Ukraine made drones </w:t>
      </w:r>
      <w:r w:rsidR="00F777CA">
        <w:t>popular,</w:t>
      </w:r>
      <w:r>
        <w:t xml:space="preserve"> but funding </w:t>
      </w:r>
      <w:r w:rsidRPr="00F777CA">
        <w:rPr>
          <w:u w:val="single"/>
        </w:rPr>
        <w:t>isn’t locked in</w:t>
      </w:r>
      <w:r>
        <w:t xml:space="preserve"> yet. </w:t>
      </w:r>
    </w:p>
    <w:p w14:paraId="1BF3C722" w14:textId="4C60A86A" w:rsidR="00280538" w:rsidRPr="00280538" w:rsidRDefault="00280538" w:rsidP="00280538">
      <w:proofErr w:type="spellStart"/>
      <w:r w:rsidRPr="00BB046A">
        <w:rPr>
          <w:rStyle w:val="Style13ptBold"/>
        </w:rPr>
        <w:t>Zadorozhnyy</w:t>
      </w:r>
      <w:proofErr w:type="spellEnd"/>
      <w:r w:rsidRPr="00BB046A">
        <w:rPr>
          <w:rStyle w:val="Style13ptBold"/>
        </w:rPr>
        <w:t xml:space="preserve"> ’25 </w:t>
      </w:r>
      <w:r w:rsidRPr="00BB046A">
        <w:t>[Tim</w:t>
      </w:r>
      <w:r>
        <w:t xml:space="preserve"> </w:t>
      </w:r>
      <w:proofErr w:type="spellStart"/>
      <w:r w:rsidRPr="00280538">
        <w:t>Zadorozhnyy</w:t>
      </w:r>
      <w:proofErr w:type="spellEnd"/>
      <w:r>
        <w:t xml:space="preserve"> </w:t>
      </w:r>
      <w:r w:rsidRPr="00280538">
        <w:t>is a news editor at The Kyiv Independent. Based in Warsaw, he is pursuing studies in International Relations, focusing on European Studies.</w:t>
      </w:r>
      <w:r>
        <w:t>; “</w:t>
      </w:r>
      <w:r w:rsidRPr="00280538">
        <w:t>Taking lessons from Ukraine war, Trump's US defense budget prioritizes drones, missiles</w:t>
      </w:r>
      <w:r>
        <w:t>”;</w:t>
      </w:r>
      <w:r w:rsidR="00BB046A">
        <w:t xml:space="preserve"> The Kyiv Independent; June 26, 2025; </w:t>
      </w:r>
      <w:r w:rsidR="00BB046A" w:rsidRPr="00BB046A">
        <w:t>https://kyivindependent.com/after-lessons-from-ukraine-war-trumps-defense-budget-prioritizes-drones-missiles/</w:t>
      </w:r>
      <w:r w:rsidR="00BB046A">
        <w:t xml:space="preserve">] // </w:t>
      </w:r>
      <w:proofErr w:type="spellStart"/>
      <w:r w:rsidR="00BB046A">
        <w:t>SaMi</w:t>
      </w:r>
      <w:proofErr w:type="spellEnd"/>
      <w:r w:rsidR="00BB046A">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706B95E" w14:textId="2767581D" w:rsidR="00280538" w:rsidRPr="00280538" w:rsidRDefault="00280538" w:rsidP="00280538">
      <w:pPr>
        <w:rPr>
          <w:sz w:val="16"/>
        </w:rPr>
      </w:pPr>
      <w:r w:rsidRPr="00280538">
        <w:rPr>
          <w:sz w:val="16"/>
        </w:rPr>
        <w:t xml:space="preserve">U.S. President Donald </w:t>
      </w:r>
      <w:r w:rsidRPr="007B56A5">
        <w:rPr>
          <w:rStyle w:val="StyleUnderline"/>
          <w:highlight w:val="green"/>
        </w:rPr>
        <w:t>Trump's proposed</w:t>
      </w:r>
      <w:r w:rsidRPr="00280538">
        <w:rPr>
          <w:rStyle w:val="StyleUnderline"/>
        </w:rPr>
        <w:t xml:space="preserve"> defense </w:t>
      </w:r>
      <w:r w:rsidRPr="007B56A5">
        <w:rPr>
          <w:rStyle w:val="StyleUnderline"/>
          <w:highlight w:val="green"/>
        </w:rPr>
        <w:t>budget</w:t>
      </w:r>
      <w:r w:rsidRPr="00280538">
        <w:rPr>
          <w:rStyle w:val="StyleUnderline"/>
        </w:rPr>
        <w:t xml:space="preserve"> for fiscal year 2026 </w:t>
      </w:r>
      <w:r w:rsidRPr="007B56A5">
        <w:rPr>
          <w:rStyle w:val="Emphasis"/>
          <w:highlight w:val="green"/>
        </w:rPr>
        <w:t>prioritizes drones</w:t>
      </w:r>
      <w:r w:rsidRPr="00280538">
        <w:rPr>
          <w:sz w:val="16"/>
        </w:rPr>
        <w:t xml:space="preserve"> and long-range missile systems over traditional air and naval platforms, Reuters reported on June 26.</w:t>
      </w:r>
    </w:p>
    <w:p w14:paraId="1329F6CD" w14:textId="42AC2534" w:rsidR="00280538" w:rsidRPr="00280538" w:rsidRDefault="00280538" w:rsidP="00280538">
      <w:pPr>
        <w:rPr>
          <w:rStyle w:val="Emphasis"/>
        </w:rPr>
      </w:pPr>
      <w:r w:rsidRPr="00280538">
        <w:rPr>
          <w:sz w:val="16"/>
        </w:rPr>
        <w:t xml:space="preserve">The $892.6 billion request maintains the overall funding level from 2025 but shifts spending toward innovation and high-tech systems. The budget </w:t>
      </w:r>
      <w:r w:rsidRPr="007B56A5">
        <w:rPr>
          <w:rStyle w:val="StyleUnderline"/>
          <w:highlight w:val="green"/>
        </w:rPr>
        <w:t xml:space="preserve">includes </w:t>
      </w:r>
      <w:r w:rsidRPr="007B56A5">
        <w:rPr>
          <w:rStyle w:val="Emphasis"/>
          <w:highlight w:val="green"/>
        </w:rPr>
        <w:t>increased investment</w:t>
      </w:r>
      <w:r w:rsidRPr="00280538">
        <w:rPr>
          <w:rStyle w:val="StyleUnderline"/>
        </w:rPr>
        <w:t xml:space="preserve"> in small drones, a </w:t>
      </w:r>
      <w:r w:rsidRPr="00F777CA">
        <w:rPr>
          <w:rStyle w:val="StyleUnderline"/>
        </w:rPr>
        <w:t>response to</w:t>
      </w:r>
      <w:r w:rsidRPr="00280538">
        <w:rPr>
          <w:rStyle w:val="StyleUnderline"/>
        </w:rPr>
        <w:t xml:space="preserve"> their proven battlefield </w:t>
      </w:r>
      <w:r w:rsidRPr="00F777CA">
        <w:rPr>
          <w:rStyle w:val="Emphasis"/>
        </w:rPr>
        <w:t>value in Ukraine</w:t>
      </w:r>
      <w:r w:rsidRPr="007B56A5">
        <w:rPr>
          <w:rStyle w:val="Emphasis"/>
          <w:highlight w:val="green"/>
        </w:rPr>
        <w:t>.</w:t>
      </w:r>
    </w:p>
    <w:p w14:paraId="7F37E09D" w14:textId="611C1F78" w:rsidR="00280538" w:rsidRPr="00280538" w:rsidRDefault="00280538" w:rsidP="00280538">
      <w:pPr>
        <w:rPr>
          <w:sz w:val="16"/>
        </w:rPr>
      </w:pPr>
      <w:r w:rsidRPr="00280538">
        <w:rPr>
          <w:sz w:val="16"/>
        </w:rPr>
        <w:t>The proposal slashes procurement of key legacy systems. Trump's plan includes just 47 F-35 fighter jets, down from the 68 planned by the Biden administration, and only three warships.</w:t>
      </w:r>
    </w:p>
    <w:p w14:paraId="566EB050" w14:textId="1DB0EC56" w:rsidR="00280538" w:rsidRPr="00280538" w:rsidRDefault="00280538" w:rsidP="00280538">
      <w:pPr>
        <w:rPr>
          <w:sz w:val="16"/>
        </w:rPr>
      </w:pPr>
      <w:r w:rsidRPr="00280538">
        <w:rPr>
          <w:sz w:val="16"/>
        </w:rPr>
        <w:t xml:space="preserve">The Pentagon will continue to purchase Joint Air to Surface Standoff Missile – Extended Range and </w:t>
      </w:r>
      <w:proofErr w:type="gramStart"/>
      <w:r w:rsidRPr="00280538">
        <w:rPr>
          <w:sz w:val="16"/>
        </w:rPr>
        <w:t>Long Range</w:t>
      </w:r>
      <w:proofErr w:type="gramEnd"/>
      <w:r w:rsidRPr="00280538">
        <w:rPr>
          <w:sz w:val="16"/>
        </w:rPr>
        <w:t xml:space="preserve"> Anti-Ship missiles for the U.S. Air Force. Fewer Precision Strike Missiles, meant to replace the ATACMS, are included in the main request.</w:t>
      </w:r>
    </w:p>
    <w:p w14:paraId="6127151E" w14:textId="17F90312" w:rsidR="00280538" w:rsidRPr="00280538" w:rsidRDefault="00280538" w:rsidP="00280538">
      <w:pPr>
        <w:rPr>
          <w:sz w:val="16"/>
        </w:rPr>
      </w:pPr>
      <w:r w:rsidRPr="00280538">
        <w:rPr>
          <w:sz w:val="16"/>
        </w:rPr>
        <w:t>The proposal also includes a 3.8% increase in military salaries, while decommissioning aging and costly aircraft and ships. The Navy's civilian workforce will be reduced by more than 7,000 employees to free up resources for technology and modernization.</w:t>
      </w:r>
    </w:p>
    <w:p w14:paraId="5271456A" w14:textId="30FA937D" w:rsidR="00280538" w:rsidRPr="00280538" w:rsidRDefault="00280538" w:rsidP="00280538">
      <w:pPr>
        <w:rPr>
          <w:rStyle w:val="StyleUnderline"/>
        </w:rPr>
      </w:pPr>
      <w:r w:rsidRPr="00280538">
        <w:rPr>
          <w:rStyle w:val="StyleUnderline"/>
        </w:rPr>
        <w:t xml:space="preserve">The </w:t>
      </w:r>
      <w:r w:rsidRPr="007B56A5">
        <w:rPr>
          <w:rStyle w:val="StyleUnderline"/>
          <w:highlight w:val="green"/>
        </w:rPr>
        <w:t>shift</w:t>
      </w:r>
      <w:r w:rsidRPr="00280538">
        <w:rPr>
          <w:rStyle w:val="StyleUnderline"/>
        </w:rPr>
        <w:t xml:space="preserve"> from traditional fleet expansion indicates a move </w:t>
      </w:r>
      <w:r w:rsidRPr="007B56A5">
        <w:rPr>
          <w:rStyle w:val="StyleUnderline"/>
          <w:highlight w:val="green"/>
        </w:rPr>
        <w:t xml:space="preserve">towards </w:t>
      </w:r>
      <w:r w:rsidRPr="007B56A5">
        <w:rPr>
          <w:rStyle w:val="Emphasis"/>
          <w:highlight w:val="green"/>
        </w:rPr>
        <w:t>asymmetric, precise warfare</w:t>
      </w:r>
      <w:r w:rsidRPr="00280538">
        <w:rPr>
          <w:rStyle w:val="StyleUnderline"/>
        </w:rPr>
        <w:t xml:space="preserve"> with drones playing a crucial battlefield role.</w:t>
      </w:r>
    </w:p>
    <w:p w14:paraId="10E20385" w14:textId="2B713492" w:rsidR="00280538" w:rsidRPr="00280538" w:rsidRDefault="00280538" w:rsidP="00280538">
      <w:pPr>
        <w:rPr>
          <w:sz w:val="16"/>
        </w:rPr>
      </w:pPr>
      <w:r w:rsidRPr="00280538">
        <w:rPr>
          <w:sz w:val="16"/>
        </w:rPr>
        <w:t>Ukraine's experience has informed several elements of the request. Since Russia's full-scale invasion in 2022, Kyiv has expanded drone production across all domains — air, land, and sea — with plans to manufacture 30,000 long-range drones in 2025.</w:t>
      </w:r>
    </w:p>
    <w:p w14:paraId="2E33717C" w14:textId="49ADCBD3" w:rsidR="00280538" w:rsidRDefault="00280538" w:rsidP="00280538">
      <w:pPr>
        <w:rPr>
          <w:rStyle w:val="StyleUnderline"/>
        </w:rPr>
      </w:pPr>
      <w:r w:rsidRPr="007B56A5">
        <w:rPr>
          <w:rStyle w:val="StyleUnderline"/>
          <w:highlight w:val="green"/>
        </w:rPr>
        <w:lastRenderedPageBreak/>
        <w:t xml:space="preserve">Ukraine's </w:t>
      </w:r>
      <w:r w:rsidRPr="007B56A5">
        <w:rPr>
          <w:rStyle w:val="Emphasis"/>
          <w:highlight w:val="green"/>
        </w:rPr>
        <w:t>hybrid strike</w:t>
      </w:r>
      <w:r w:rsidRPr="00280538">
        <w:rPr>
          <w:rStyle w:val="Emphasis"/>
        </w:rPr>
        <w:t xml:space="preserve"> platforms</w:t>
      </w:r>
      <w:r w:rsidRPr="00280538">
        <w:rPr>
          <w:sz w:val="16"/>
        </w:rPr>
        <w:t xml:space="preserve">, such as the </w:t>
      </w:r>
      <w:proofErr w:type="spellStart"/>
      <w:r w:rsidRPr="00280538">
        <w:rPr>
          <w:sz w:val="16"/>
        </w:rPr>
        <w:t>Palianytsia</w:t>
      </w:r>
      <w:proofErr w:type="spellEnd"/>
      <w:r w:rsidRPr="00280538">
        <w:rPr>
          <w:sz w:val="16"/>
        </w:rPr>
        <w:t xml:space="preserve"> and Peklo missile-drones, </w:t>
      </w:r>
      <w:r w:rsidRPr="00280538">
        <w:rPr>
          <w:rStyle w:val="StyleUnderline"/>
        </w:rPr>
        <w:t xml:space="preserve">have </w:t>
      </w:r>
      <w:r w:rsidRPr="007B56A5">
        <w:rPr>
          <w:rStyle w:val="StyleUnderline"/>
          <w:highlight w:val="green"/>
        </w:rPr>
        <w:t>draw</w:t>
      </w:r>
      <w:r w:rsidRPr="00280538">
        <w:rPr>
          <w:rStyle w:val="StyleUnderline"/>
        </w:rPr>
        <w:t xml:space="preserve">n international </w:t>
      </w:r>
      <w:r w:rsidRPr="007B56A5">
        <w:rPr>
          <w:rStyle w:val="StyleUnderline"/>
          <w:highlight w:val="green"/>
        </w:rPr>
        <w:t>attention for</w:t>
      </w:r>
      <w:r w:rsidRPr="00280538">
        <w:rPr>
          <w:rStyle w:val="StyleUnderline"/>
        </w:rPr>
        <w:t xml:space="preserve"> their </w:t>
      </w:r>
      <w:r w:rsidRPr="007B56A5">
        <w:rPr>
          <w:rStyle w:val="Emphasis"/>
          <w:highlight w:val="green"/>
        </w:rPr>
        <w:t>range and versatility</w:t>
      </w:r>
      <w:r w:rsidRPr="00280538">
        <w:rPr>
          <w:rStyle w:val="StyleUnderline"/>
        </w:rPr>
        <w:t>.</w:t>
      </w:r>
    </w:p>
    <w:p w14:paraId="59D25948" w14:textId="77777777" w:rsidR="002F3B13" w:rsidRPr="00464FFD" w:rsidRDefault="002F3B13" w:rsidP="002F3B13">
      <w:pPr>
        <w:pStyle w:val="Heading4"/>
      </w:pPr>
      <w:r>
        <w:t xml:space="preserve">Investment now is </w:t>
      </w:r>
      <w:r w:rsidRPr="002F3B13">
        <w:rPr>
          <w:u w:val="single"/>
        </w:rPr>
        <w:t>unprecedented</w:t>
      </w:r>
      <w:r>
        <w:t xml:space="preserve"> and </w:t>
      </w:r>
      <w:r w:rsidRPr="002F3B13">
        <w:rPr>
          <w:u w:val="single"/>
        </w:rPr>
        <w:t>specifically prioritizing</w:t>
      </w:r>
      <w:r>
        <w:t xml:space="preserve"> drones.</w:t>
      </w:r>
    </w:p>
    <w:p w14:paraId="75B7F52C" w14:textId="77777777" w:rsidR="002F3B13" w:rsidRDefault="002F3B13" w:rsidP="002F3B13">
      <w:r w:rsidRPr="00D71CF6">
        <w:rPr>
          <w:rStyle w:val="Style13ptBold"/>
        </w:rPr>
        <w:t>Vincent ’25</w:t>
      </w:r>
      <w:r w:rsidRPr="00D71CF6">
        <w:t xml:space="preserve"> [Brandi Vincent is </w:t>
      </w:r>
      <w:proofErr w:type="spellStart"/>
      <w:r w:rsidRPr="00D71CF6">
        <w:t>DefenseScoop’s</w:t>
      </w:r>
      <w:proofErr w:type="spellEnd"/>
      <w:r w:rsidRPr="00D71CF6">
        <w:t xml:space="preserve"> Pentagon correspondent. Brandi worked as a journalist at </w:t>
      </w:r>
      <w:proofErr w:type="spellStart"/>
      <w:r w:rsidRPr="00D71CF6">
        <w:t>Nextgov</w:t>
      </w:r>
      <w:proofErr w:type="spellEnd"/>
      <w:r w:rsidRPr="00D71CF6">
        <w:t xml:space="preserve">, Snapchat and NBC Network. She received a master’s degree in journalism from the University of Maryland; “Billions for new uncrewed systems and drone-killing tech included in Pentagon’s 2026 budget plan”; </w:t>
      </w:r>
      <w:proofErr w:type="spellStart"/>
      <w:r w:rsidRPr="00D71CF6">
        <w:t>Defensescoop</w:t>
      </w:r>
      <w:proofErr w:type="spellEnd"/>
      <w:r w:rsidRPr="00D71CF6">
        <w:t xml:space="preserve">; June 26, 2025; </w:t>
      </w:r>
      <w:r w:rsidRPr="00DB6B42">
        <w:t>https://defensescoop.com/2025/06/26/dod-fy26-budget-request-autonomy-unmanned-systems/</w:t>
      </w:r>
      <w:r w:rsidRPr="00D71CF6">
        <w:t xml:space="preserve">] // </w:t>
      </w:r>
      <w:proofErr w:type="spellStart"/>
      <w:r w:rsidRPr="00D71CF6">
        <w:t>SaMi</w:t>
      </w:r>
      <w:proofErr w:type="spellEnd"/>
      <w:r w:rsidRPr="00D71CF6">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D4586E8" w14:textId="77777777" w:rsidR="002F3B13" w:rsidRPr="00464FFD" w:rsidRDefault="002F3B13" w:rsidP="002F3B13">
      <w:pPr>
        <w:rPr>
          <w:sz w:val="16"/>
        </w:rPr>
      </w:pPr>
      <w:r w:rsidRPr="007B56A5">
        <w:rPr>
          <w:rStyle w:val="StyleUnderline"/>
          <w:highlight w:val="green"/>
        </w:rPr>
        <w:t>The</w:t>
      </w:r>
      <w:r w:rsidRPr="00464FFD">
        <w:rPr>
          <w:rStyle w:val="StyleUnderline"/>
        </w:rPr>
        <w:t xml:space="preserve"> Pentagon’s </w:t>
      </w:r>
      <w:r w:rsidRPr="007B56A5">
        <w:rPr>
          <w:rStyle w:val="Emphasis"/>
          <w:highlight w:val="green"/>
        </w:rPr>
        <w:t>budget request</w:t>
      </w:r>
      <w:r w:rsidRPr="00464FFD">
        <w:rPr>
          <w:sz w:val="16"/>
        </w:rPr>
        <w:t xml:space="preserve"> for fiscal 2026 </w:t>
      </w:r>
      <w:r w:rsidRPr="007B56A5">
        <w:rPr>
          <w:rStyle w:val="StyleUnderline"/>
          <w:highlight w:val="green"/>
        </w:rPr>
        <w:t>prioritizes</w:t>
      </w:r>
      <w:r w:rsidRPr="00464FFD">
        <w:rPr>
          <w:sz w:val="16"/>
        </w:rPr>
        <w:t xml:space="preserve"> major near-term investments in a wide variety of </w:t>
      </w:r>
      <w:r w:rsidRPr="007B56A5">
        <w:rPr>
          <w:rStyle w:val="StyleUnderline"/>
          <w:highlight w:val="green"/>
        </w:rPr>
        <w:t>uncrewed</w:t>
      </w:r>
      <w:r w:rsidRPr="00464FFD">
        <w:rPr>
          <w:rStyle w:val="StyleUnderline"/>
        </w:rPr>
        <w:t xml:space="preserve"> </w:t>
      </w:r>
      <w:r w:rsidRPr="007B56A5">
        <w:rPr>
          <w:rStyle w:val="StyleUnderline"/>
          <w:highlight w:val="green"/>
        </w:rPr>
        <w:t>systems and</w:t>
      </w:r>
      <w:r w:rsidRPr="00464FFD">
        <w:rPr>
          <w:rStyle w:val="StyleUnderline"/>
        </w:rPr>
        <w:t xml:space="preserve"> counter-</w:t>
      </w:r>
      <w:r w:rsidRPr="007B56A5">
        <w:rPr>
          <w:rStyle w:val="StyleUnderline"/>
          <w:highlight w:val="green"/>
        </w:rPr>
        <w:t>drone</w:t>
      </w:r>
      <w:r w:rsidRPr="00464FFD">
        <w:rPr>
          <w:rStyle w:val="StyleUnderline"/>
        </w:rPr>
        <w:t xml:space="preserve"> capabilitie</w:t>
      </w:r>
      <w:r w:rsidRPr="007B56A5">
        <w:rPr>
          <w:rStyle w:val="StyleUnderline"/>
          <w:highlight w:val="green"/>
        </w:rPr>
        <w:t>s</w:t>
      </w:r>
      <w:r w:rsidRPr="00464FFD">
        <w:rPr>
          <w:sz w:val="16"/>
        </w:rPr>
        <w:t>, senior defense and military officials told reporters.</w:t>
      </w:r>
    </w:p>
    <w:p w14:paraId="5F5537BD" w14:textId="77777777" w:rsidR="002F3B13" w:rsidRPr="00464FFD" w:rsidRDefault="002F3B13" w:rsidP="002F3B13">
      <w:pPr>
        <w:rPr>
          <w:sz w:val="16"/>
        </w:rPr>
      </w:pPr>
      <w:r w:rsidRPr="00464FFD">
        <w:rPr>
          <w:sz w:val="16"/>
        </w:rPr>
        <w:t xml:space="preserve">Detailed budget materials are being released on a rolling basis this week, but the </w:t>
      </w:r>
      <w:proofErr w:type="gramStart"/>
      <w:r w:rsidRPr="00464FFD">
        <w:rPr>
          <w:sz w:val="16"/>
        </w:rPr>
        <w:t>officials</w:t>
      </w:r>
      <w:proofErr w:type="gramEnd"/>
      <w:r w:rsidRPr="00464FFD">
        <w:rPr>
          <w:sz w:val="16"/>
        </w:rPr>
        <w:t xml:space="preserve"> provided insights into the nearly $1 trillion spending plan in an off-camera press briefing Thursday morning.</w:t>
      </w:r>
    </w:p>
    <w:p w14:paraId="6348361C" w14:textId="77777777" w:rsidR="002F3B13" w:rsidRPr="00464FFD" w:rsidRDefault="002F3B13" w:rsidP="002F3B13">
      <w:pPr>
        <w:rPr>
          <w:sz w:val="16"/>
        </w:rPr>
      </w:pPr>
      <w:r w:rsidRPr="00464FFD">
        <w:rPr>
          <w:sz w:val="16"/>
        </w:rPr>
        <w:t xml:space="preserve">“This budget is </w:t>
      </w:r>
      <w:r w:rsidRPr="007B56A5">
        <w:rPr>
          <w:rStyle w:val="StyleUnderline"/>
          <w:highlight w:val="green"/>
        </w:rPr>
        <w:t xml:space="preserve">the </w:t>
      </w:r>
      <w:r w:rsidRPr="007B56A5">
        <w:rPr>
          <w:rStyle w:val="Emphasis"/>
          <w:highlight w:val="green"/>
        </w:rPr>
        <w:t>first year</w:t>
      </w:r>
      <w:r w:rsidRPr="00464FFD">
        <w:rPr>
          <w:rStyle w:val="StyleUnderline"/>
        </w:rPr>
        <w:t xml:space="preserve"> that </w:t>
      </w:r>
      <w:r w:rsidRPr="007B56A5">
        <w:rPr>
          <w:rStyle w:val="StyleUnderline"/>
          <w:highlight w:val="green"/>
        </w:rPr>
        <w:t>we</w:t>
      </w:r>
      <w:r w:rsidRPr="00464FFD">
        <w:rPr>
          <w:rStyle w:val="StyleUnderline"/>
        </w:rPr>
        <w:t xml:space="preserve"> are </w:t>
      </w:r>
      <w:r w:rsidRPr="007B56A5">
        <w:rPr>
          <w:rStyle w:val="StyleUnderline"/>
          <w:highlight w:val="green"/>
        </w:rPr>
        <w:t>call</w:t>
      </w:r>
      <w:r w:rsidRPr="00464FFD">
        <w:rPr>
          <w:rStyle w:val="StyleUnderline"/>
        </w:rPr>
        <w:t xml:space="preserve">ing </w:t>
      </w:r>
      <w:r w:rsidRPr="007B56A5">
        <w:rPr>
          <w:rStyle w:val="StyleUnderline"/>
          <w:highlight w:val="green"/>
        </w:rPr>
        <w:t>out</w:t>
      </w:r>
      <w:r w:rsidRPr="00464FFD">
        <w:rPr>
          <w:sz w:val="16"/>
        </w:rPr>
        <w:t xml:space="preserve"> — specifically — our </w:t>
      </w:r>
      <w:r w:rsidRPr="007B56A5">
        <w:rPr>
          <w:rStyle w:val="StyleUnderline"/>
          <w:highlight w:val="green"/>
        </w:rPr>
        <w:t>autonomy line</w:t>
      </w:r>
      <w:r w:rsidRPr="00464FFD">
        <w:rPr>
          <w:rStyle w:val="StyleUnderline"/>
        </w:rPr>
        <w:t xml:space="preserve"> in its own section</w:t>
      </w:r>
      <w:r w:rsidRPr="00464FFD">
        <w:rPr>
          <w:sz w:val="16"/>
        </w:rPr>
        <w:t xml:space="preserve">. So, it will be </w:t>
      </w:r>
      <w:r w:rsidRPr="00464FFD">
        <w:rPr>
          <w:rStyle w:val="StyleUnderline"/>
        </w:rPr>
        <w:t>$13.4 billion for autonomy and autonomous systems</w:t>
      </w:r>
      <w:r w:rsidRPr="00464FFD">
        <w:rPr>
          <w:sz w:val="16"/>
        </w:rPr>
        <w:t xml:space="preserve">,” a senior defense official told </w:t>
      </w:r>
      <w:proofErr w:type="spellStart"/>
      <w:r w:rsidRPr="00464FFD">
        <w:rPr>
          <w:sz w:val="16"/>
        </w:rPr>
        <w:t>DefenseScoop</w:t>
      </w:r>
      <w:proofErr w:type="spellEnd"/>
      <w:r w:rsidRPr="00464FFD">
        <w:rPr>
          <w:sz w:val="16"/>
        </w:rPr>
        <w:t xml:space="preserve">. </w:t>
      </w:r>
    </w:p>
    <w:p w14:paraId="6450B1F4" w14:textId="77777777" w:rsidR="002F3B13" w:rsidRPr="00464FFD" w:rsidRDefault="002F3B13" w:rsidP="002F3B13">
      <w:pPr>
        <w:rPr>
          <w:sz w:val="16"/>
        </w:rPr>
      </w:pPr>
      <w:r w:rsidRPr="00464FFD">
        <w:rPr>
          <w:sz w:val="16"/>
        </w:rPr>
        <w:t xml:space="preserve">“For counter [unmanned aerial systems], </w:t>
      </w:r>
      <w:r w:rsidRPr="007B56A5">
        <w:rPr>
          <w:rStyle w:val="StyleUnderline"/>
          <w:highlight w:val="green"/>
        </w:rPr>
        <w:t xml:space="preserve">the total request is </w:t>
      </w:r>
      <w:r w:rsidRPr="007B56A5">
        <w:rPr>
          <w:rStyle w:val="Emphasis"/>
          <w:highlight w:val="green"/>
        </w:rPr>
        <w:t>$3.1 billion</w:t>
      </w:r>
      <w:r w:rsidRPr="00464FFD">
        <w:rPr>
          <w:sz w:val="16"/>
        </w:rPr>
        <w:t xml:space="preserve"> across the services,” they also confirmed.</w:t>
      </w:r>
    </w:p>
    <w:p w14:paraId="73DE460F" w14:textId="371318A4" w:rsidR="00CE0AF7" w:rsidRDefault="002F3B13" w:rsidP="00280538">
      <w:pPr>
        <w:rPr>
          <w:sz w:val="16"/>
        </w:rPr>
      </w:pPr>
      <w:r w:rsidRPr="00464FFD">
        <w:rPr>
          <w:sz w:val="16"/>
        </w:rPr>
        <w:t xml:space="preserve">The new requests for additional drone and counter-drone funding come </w:t>
      </w:r>
      <w:r w:rsidRPr="007B56A5">
        <w:rPr>
          <w:rStyle w:val="StyleUnderline"/>
          <w:highlight w:val="green"/>
        </w:rPr>
        <w:t>as the U.S.</w:t>
      </w:r>
      <w:r w:rsidRPr="00464FFD">
        <w:rPr>
          <w:rStyle w:val="StyleUnderline"/>
        </w:rPr>
        <w:t xml:space="preserve"> military </w:t>
      </w:r>
      <w:r w:rsidRPr="007B56A5">
        <w:rPr>
          <w:rStyle w:val="StyleUnderline"/>
          <w:highlight w:val="green"/>
        </w:rPr>
        <w:t>confronts</w:t>
      </w:r>
      <w:r w:rsidRPr="00464FFD">
        <w:rPr>
          <w:rStyle w:val="StyleUnderline"/>
        </w:rPr>
        <w:t xml:space="preserve"> </w:t>
      </w:r>
      <w:r w:rsidRPr="00464FFD">
        <w:rPr>
          <w:rStyle w:val="Emphasis"/>
        </w:rPr>
        <w:t xml:space="preserve">serious </w:t>
      </w:r>
      <w:r w:rsidRPr="007B56A5">
        <w:rPr>
          <w:rStyle w:val="Emphasis"/>
          <w:highlight w:val="green"/>
        </w:rPr>
        <w:t>challenges</w:t>
      </w:r>
      <w:r w:rsidRPr="00464FFD">
        <w:rPr>
          <w:rStyle w:val="StyleUnderline"/>
        </w:rPr>
        <w:t xml:space="preserve"> </w:t>
      </w:r>
      <w:r w:rsidRPr="007B56A5">
        <w:rPr>
          <w:rStyle w:val="StyleUnderline"/>
          <w:highlight w:val="green"/>
        </w:rPr>
        <w:t>integrating</w:t>
      </w:r>
      <w:r w:rsidRPr="00464FFD">
        <w:rPr>
          <w:rStyle w:val="StyleUnderline"/>
        </w:rPr>
        <w:t xml:space="preserve"> and defending against the rapidly evolving </w:t>
      </w:r>
      <w:r w:rsidRPr="007B56A5">
        <w:rPr>
          <w:rStyle w:val="StyleUnderline"/>
          <w:highlight w:val="green"/>
        </w:rPr>
        <w:t>weapons</w:t>
      </w:r>
      <w:r w:rsidRPr="00464FFD">
        <w:rPr>
          <w:sz w:val="16"/>
        </w:rPr>
        <w:t xml:space="preserve">, which often cost much less to produce than the </w:t>
      </w:r>
      <w:proofErr w:type="spellStart"/>
      <w:r w:rsidRPr="00464FFD">
        <w:rPr>
          <w:sz w:val="16"/>
        </w:rPr>
        <w:t>multimilllion</w:t>
      </w:r>
      <w:proofErr w:type="spellEnd"/>
      <w:r w:rsidRPr="00464FFD">
        <w:rPr>
          <w:sz w:val="16"/>
        </w:rPr>
        <w:t>-dollar missiles that have been deployed to take them down.</w:t>
      </w:r>
    </w:p>
    <w:p w14:paraId="1F348962" w14:textId="77777777" w:rsidR="00941CAA" w:rsidRPr="009C3DC5" w:rsidRDefault="00941CAA" w:rsidP="00941CAA">
      <w:pPr>
        <w:pStyle w:val="Heading4"/>
      </w:pPr>
      <w:r>
        <w:t xml:space="preserve">The </w:t>
      </w:r>
      <w:r w:rsidRPr="009C3DC5">
        <w:t xml:space="preserve">DOD is </w:t>
      </w:r>
      <w:r w:rsidRPr="00E03857">
        <w:t>investing in</w:t>
      </w:r>
      <w:r w:rsidRPr="00CB3D66">
        <w:t xml:space="preserve"> </w:t>
      </w:r>
      <w:r>
        <w:rPr>
          <w:u w:val="single"/>
        </w:rPr>
        <w:t xml:space="preserve">autonomous </w:t>
      </w:r>
      <w:r w:rsidRPr="009C3DC5">
        <w:rPr>
          <w:u w:val="single"/>
        </w:rPr>
        <w:t>drones</w:t>
      </w:r>
      <w:r>
        <w:t xml:space="preserve">, but </w:t>
      </w:r>
      <w:r w:rsidRPr="009C3DC5">
        <w:rPr>
          <w:u w:val="single"/>
        </w:rPr>
        <w:t>funding and training</w:t>
      </w:r>
      <w:r>
        <w:t xml:space="preserve"> is an uphill battle. </w:t>
      </w:r>
    </w:p>
    <w:p w14:paraId="3D87405B" w14:textId="77777777" w:rsidR="00941CAA" w:rsidRDefault="00941CAA" w:rsidP="00941CAA">
      <w:r w:rsidRPr="00AC7F8F">
        <w:rPr>
          <w:rStyle w:val="Style13ptBold"/>
        </w:rPr>
        <w:t>Lopez ’25</w:t>
      </w:r>
      <w:r w:rsidRPr="00AC7F8F">
        <w:t xml:space="preserve"> [C. Todd Lopez, writer and editor for the Department of Defense; </w:t>
      </w:r>
      <w:r>
        <w:t>“</w:t>
      </w:r>
      <w:r w:rsidRPr="00AC7F8F">
        <w:t>This Week in DOD: Department Unleashes Drone Development; USDA, DOD Partner on Security; U.S. Hosts Israel for Bilateral Talks</w:t>
      </w:r>
      <w:r>
        <w:t xml:space="preserve">”; U.S. Department of Defense; July 11, 2025; </w:t>
      </w:r>
      <w:r w:rsidRPr="00AC7F8F">
        <w:t>https://www.defense.gov/News/News-Stories/Article/Article/4241647/this-week-in-dod-department-unleashes-drone-development-usda-dod-partner-on-sec/</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8BCAF0A" w14:textId="77777777" w:rsidR="00941CAA" w:rsidRPr="00AC7F8F" w:rsidRDefault="00941CAA" w:rsidP="00941CAA">
      <w:pPr>
        <w:rPr>
          <w:sz w:val="16"/>
        </w:rPr>
      </w:pPr>
      <w:r w:rsidRPr="00AC7F8F">
        <w:rPr>
          <w:sz w:val="16"/>
        </w:rPr>
        <w:t>By eliminating unnecessary policies and bureaucracy, the Defense Department plans to put legions of small, inexpensive drones into the hands of warfighters who need them. </w:t>
      </w:r>
    </w:p>
    <w:p w14:paraId="4993CD27" w14:textId="77777777" w:rsidR="00941CAA" w:rsidRPr="00AC7F8F" w:rsidRDefault="00941CAA" w:rsidP="00941CAA">
      <w:pPr>
        <w:rPr>
          <w:sz w:val="16"/>
        </w:rPr>
      </w:pPr>
      <w:r w:rsidRPr="00AC7F8F">
        <w:rPr>
          <w:sz w:val="16"/>
        </w:rPr>
        <w:t xml:space="preserve">"In line with President [Donald J.] Trump's recent executive order to support the American drone industry, [Defense] Secretary [Pete] </w:t>
      </w:r>
      <w:r w:rsidRPr="00AC7F8F">
        <w:rPr>
          <w:rStyle w:val="StyleUnderline"/>
        </w:rPr>
        <w:t xml:space="preserve">Hegseth signed a memo </w:t>
      </w:r>
      <w:r w:rsidRPr="007B56A5">
        <w:rPr>
          <w:rStyle w:val="Emphasis"/>
          <w:highlight w:val="green"/>
        </w:rPr>
        <w:t>removing restrictive policies</w:t>
      </w:r>
      <w:r w:rsidRPr="007B56A5">
        <w:rPr>
          <w:rStyle w:val="StyleUnderline"/>
          <w:highlight w:val="green"/>
        </w:rPr>
        <w:t xml:space="preserve"> on drone</w:t>
      </w:r>
      <w:r w:rsidRPr="00AC7F8F">
        <w:rPr>
          <w:rStyle w:val="StyleUnderline"/>
        </w:rPr>
        <w:t xml:space="preserve"> innovation that hindered production and access to </w:t>
      </w:r>
      <w:r w:rsidRPr="00AC7F8F">
        <w:rPr>
          <w:rStyle w:val="Emphasis"/>
        </w:rPr>
        <w:t>vital technologie</w:t>
      </w:r>
      <w:r w:rsidRPr="007B56A5">
        <w:rPr>
          <w:rStyle w:val="Emphasis"/>
          <w:highlight w:val="green"/>
        </w:rPr>
        <w:t>s</w:t>
      </w:r>
      <w:r w:rsidRPr="00AC7F8F">
        <w:rPr>
          <w:sz w:val="16"/>
        </w:rPr>
        <w:t xml:space="preserve">," said Chief Pentagon Spokesman Sean Parnell during the Weekly Sitrep video. "By leveraging our department's savings from [the Department of Government Efficiency], we </w:t>
      </w:r>
      <w:r w:rsidRPr="007B56A5">
        <w:rPr>
          <w:rStyle w:val="StyleUnderline"/>
          <w:highlight w:val="green"/>
        </w:rPr>
        <w:t>will</w:t>
      </w:r>
      <w:r w:rsidRPr="00AC7F8F">
        <w:rPr>
          <w:rStyle w:val="StyleUnderline"/>
        </w:rPr>
        <w:t xml:space="preserve"> </w:t>
      </w:r>
      <w:r w:rsidRPr="007B74D1">
        <w:rPr>
          <w:rStyle w:val="StyleUnderline"/>
        </w:rPr>
        <w:t xml:space="preserve">help </w:t>
      </w:r>
      <w:r w:rsidRPr="007B56A5">
        <w:rPr>
          <w:rStyle w:val="StyleUnderline"/>
          <w:highlight w:val="green"/>
        </w:rPr>
        <w:t xml:space="preserve">power a </w:t>
      </w:r>
      <w:r w:rsidRPr="007B56A5">
        <w:rPr>
          <w:rStyle w:val="Emphasis"/>
          <w:highlight w:val="green"/>
        </w:rPr>
        <w:t>technological leapfrog</w:t>
      </w:r>
      <w:r w:rsidRPr="007B56A5">
        <w:rPr>
          <w:rStyle w:val="StyleUnderline"/>
          <w:highlight w:val="green"/>
        </w:rPr>
        <w:t xml:space="preserve"> </w:t>
      </w:r>
      <w:r w:rsidRPr="007B74D1">
        <w:rPr>
          <w:rStyle w:val="StyleUnderline"/>
        </w:rPr>
        <w:t>and</w:t>
      </w:r>
      <w:r w:rsidRPr="00AC7F8F">
        <w:rPr>
          <w:rStyle w:val="StyleUnderline"/>
        </w:rPr>
        <w:t xml:space="preserve"> </w:t>
      </w:r>
      <w:r w:rsidRPr="007B74D1">
        <w:rPr>
          <w:rStyle w:val="StyleUnderline"/>
        </w:rPr>
        <w:t>bolster</w:t>
      </w:r>
      <w:r w:rsidRPr="00AC7F8F">
        <w:rPr>
          <w:rStyle w:val="StyleUnderline"/>
        </w:rPr>
        <w:t xml:space="preserve"> the </w:t>
      </w:r>
      <w:r w:rsidRPr="007B74D1">
        <w:rPr>
          <w:rStyle w:val="StyleUnderline"/>
        </w:rPr>
        <w:t>U.S. drone</w:t>
      </w:r>
      <w:r w:rsidRPr="00AC7F8F">
        <w:rPr>
          <w:rStyle w:val="StyleUnderline"/>
        </w:rPr>
        <w:t xml:space="preserve"> indu</w:t>
      </w:r>
      <w:r w:rsidRPr="007B74D1">
        <w:rPr>
          <w:rStyle w:val="StyleUnderline"/>
        </w:rPr>
        <w:t>s</w:t>
      </w:r>
      <w:r w:rsidRPr="00AC7F8F">
        <w:rPr>
          <w:rStyle w:val="StyleUnderline"/>
        </w:rPr>
        <w:t xml:space="preserve">try by approving hundreds of </w:t>
      </w:r>
      <w:r w:rsidRPr="00AC7F8F">
        <w:rPr>
          <w:rStyle w:val="Emphasis"/>
        </w:rPr>
        <w:t>made-in-America drone products</w:t>
      </w:r>
      <w:r w:rsidRPr="00AC7F8F">
        <w:rPr>
          <w:rStyle w:val="StyleUnderline"/>
        </w:rPr>
        <w:t xml:space="preserve"> for purchase by our military</w:t>
      </w:r>
      <w:r w:rsidRPr="00AC7F8F">
        <w:rPr>
          <w:sz w:val="16"/>
        </w:rPr>
        <w:t>." </w:t>
      </w:r>
    </w:p>
    <w:p w14:paraId="463225B0" w14:textId="77777777" w:rsidR="00941CAA" w:rsidRPr="00AC7F8F" w:rsidRDefault="00941CAA" w:rsidP="00941CAA">
      <w:pPr>
        <w:rPr>
          <w:rStyle w:val="Emphasis"/>
        </w:rPr>
      </w:pPr>
      <w:r w:rsidRPr="00AC7F8F">
        <w:rPr>
          <w:sz w:val="16"/>
        </w:rPr>
        <w:t xml:space="preserve">According to Hegseth, </w:t>
      </w:r>
      <w:r w:rsidRPr="00AC7F8F">
        <w:rPr>
          <w:rStyle w:val="StyleUnderline"/>
        </w:rPr>
        <w:t xml:space="preserve">the department's new focus on the use of drone technology </w:t>
      </w:r>
      <w:r w:rsidRPr="007B56A5">
        <w:rPr>
          <w:rStyle w:val="StyleUnderline"/>
          <w:highlight w:val="green"/>
        </w:rPr>
        <w:t>involves</w:t>
      </w:r>
      <w:r w:rsidRPr="00AC7F8F">
        <w:rPr>
          <w:rStyle w:val="StyleUnderline"/>
        </w:rPr>
        <w:t xml:space="preserve"> </w:t>
      </w:r>
      <w:r w:rsidRPr="00AC7F8F">
        <w:rPr>
          <w:rStyle w:val="Emphasis"/>
        </w:rPr>
        <w:t xml:space="preserve">three primary efforts.  </w:t>
      </w:r>
    </w:p>
    <w:p w14:paraId="0CDCA696" w14:textId="77777777" w:rsidR="00941CAA" w:rsidRPr="00AC7F8F" w:rsidRDefault="00941CAA" w:rsidP="00941CAA">
      <w:pPr>
        <w:rPr>
          <w:sz w:val="16"/>
        </w:rPr>
      </w:pPr>
      <w:r w:rsidRPr="00AC7F8F">
        <w:rPr>
          <w:rStyle w:val="StyleUnderline"/>
        </w:rPr>
        <w:lastRenderedPageBreak/>
        <w:t xml:space="preserve">First is to strengthen the </w:t>
      </w:r>
      <w:r w:rsidRPr="00AC7F8F">
        <w:rPr>
          <w:rStyle w:val="Emphasis"/>
        </w:rPr>
        <w:t xml:space="preserve">U.S. drone </w:t>
      </w:r>
      <w:r w:rsidRPr="007B56A5">
        <w:rPr>
          <w:rStyle w:val="Emphasis"/>
          <w:highlight w:val="green"/>
        </w:rPr>
        <w:t>manufacturing</w:t>
      </w:r>
      <w:r w:rsidRPr="00AC7F8F">
        <w:rPr>
          <w:rStyle w:val="StyleUnderline"/>
        </w:rPr>
        <w:t xml:space="preserve"> base</w:t>
      </w:r>
      <w:r w:rsidRPr="00AC7F8F">
        <w:rPr>
          <w:sz w:val="16"/>
        </w:rPr>
        <w:t xml:space="preserve">. </w:t>
      </w:r>
    </w:p>
    <w:p w14:paraId="07EF6D36" w14:textId="77777777" w:rsidR="00941CAA" w:rsidRPr="00AC7F8F" w:rsidRDefault="00941CAA" w:rsidP="00941CAA">
      <w:pPr>
        <w:rPr>
          <w:sz w:val="16"/>
        </w:rPr>
      </w:pPr>
      <w:r w:rsidRPr="00AC7F8F">
        <w:rPr>
          <w:sz w:val="16"/>
        </w:rPr>
        <w:t xml:space="preserve">"We will bolster the nascent U.S. drone manufacturing base by </w:t>
      </w:r>
      <w:r w:rsidRPr="00AC7F8F">
        <w:rPr>
          <w:rStyle w:val="StyleUnderline"/>
        </w:rPr>
        <w:t>approving hundreds of American products for purchase by our military</w:t>
      </w:r>
      <w:r w:rsidRPr="00AC7F8F">
        <w:rPr>
          <w:sz w:val="16"/>
        </w:rPr>
        <w:t>," Hegseth said. "Leveraging private capital flows that support this industry, our overt preference is to buy American."</w:t>
      </w:r>
    </w:p>
    <w:p w14:paraId="073D643F" w14:textId="77777777" w:rsidR="00941CAA" w:rsidRPr="00AC7F8F" w:rsidRDefault="00941CAA" w:rsidP="00941CAA">
      <w:pPr>
        <w:rPr>
          <w:rStyle w:val="StyleUnderline"/>
        </w:rPr>
      </w:pPr>
      <w:r w:rsidRPr="00AC7F8F">
        <w:rPr>
          <w:rStyle w:val="StyleUnderline"/>
        </w:rPr>
        <w:t xml:space="preserve">Second is to get </w:t>
      </w:r>
      <w:r w:rsidRPr="007B56A5">
        <w:rPr>
          <w:rStyle w:val="StyleUnderline"/>
          <w:highlight w:val="green"/>
        </w:rPr>
        <w:t xml:space="preserve">the </w:t>
      </w:r>
      <w:r w:rsidRPr="007B56A5">
        <w:rPr>
          <w:rStyle w:val="Emphasis"/>
          <w:highlight w:val="green"/>
        </w:rPr>
        <w:t>best tools</w:t>
      </w:r>
      <w:r w:rsidRPr="00AC7F8F">
        <w:rPr>
          <w:rStyle w:val="StyleUnderline"/>
        </w:rPr>
        <w:t xml:space="preserve"> America has </w:t>
      </w:r>
      <w:r w:rsidRPr="007B74D1">
        <w:rPr>
          <w:rStyle w:val="StyleUnderline"/>
        </w:rPr>
        <w:t>to</w:t>
      </w:r>
      <w:r w:rsidRPr="00AC7F8F">
        <w:rPr>
          <w:rStyle w:val="StyleUnderline"/>
        </w:rPr>
        <w:t xml:space="preserve"> offer into the hands of the </w:t>
      </w:r>
      <w:r w:rsidRPr="007B74D1">
        <w:rPr>
          <w:rStyle w:val="StyleUnderline"/>
        </w:rPr>
        <w:t>service members</w:t>
      </w:r>
      <w:r w:rsidRPr="00AC7F8F">
        <w:rPr>
          <w:rStyle w:val="StyleUnderline"/>
        </w:rPr>
        <w:t xml:space="preserve"> who need them most. </w:t>
      </w:r>
    </w:p>
    <w:p w14:paraId="593B7E21" w14:textId="77777777" w:rsidR="00941CAA" w:rsidRPr="00AC7F8F" w:rsidRDefault="00941CAA" w:rsidP="00941CAA">
      <w:pPr>
        <w:rPr>
          <w:sz w:val="16"/>
        </w:rPr>
      </w:pPr>
      <w:r w:rsidRPr="00AC7F8F">
        <w:rPr>
          <w:sz w:val="16"/>
        </w:rPr>
        <w:t xml:space="preserve">"We will power a technological leapfrog, arming our combat units with a variety of low-cost drones made by America's world-leading engineers and [artificial intelligence] experts," Hegseth said. </w:t>
      </w:r>
    </w:p>
    <w:p w14:paraId="5A62AF7F" w14:textId="77777777" w:rsidR="00941CAA" w:rsidRPr="00AC7F8F" w:rsidRDefault="00941CAA" w:rsidP="00941CAA">
      <w:pPr>
        <w:rPr>
          <w:rStyle w:val="StyleUnderline"/>
        </w:rPr>
      </w:pPr>
      <w:r w:rsidRPr="00AC7F8F">
        <w:rPr>
          <w:rStyle w:val="StyleUnderline"/>
        </w:rPr>
        <w:t xml:space="preserve">The department will </w:t>
      </w:r>
      <w:r w:rsidRPr="007B56A5">
        <w:rPr>
          <w:rStyle w:val="StyleUnderline"/>
          <w:highlight w:val="green"/>
        </w:rPr>
        <w:t>also</w:t>
      </w:r>
      <w:r w:rsidRPr="00AC7F8F">
        <w:rPr>
          <w:rStyle w:val="StyleUnderline"/>
        </w:rPr>
        <w:t xml:space="preserve"> ensure</w:t>
      </w:r>
      <w:r w:rsidRPr="00AC7F8F">
        <w:rPr>
          <w:sz w:val="16"/>
        </w:rPr>
        <w:t xml:space="preserve"> those combat units don't just have drones available to them, but </w:t>
      </w:r>
      <w:r w:rsidRPr="007B74D1">
        <w:rPr>
          <w:rStyle w:val="StyleUnderline"/>
        </w:rPr>
        <w:t>that they are</w:t>
      </w:r>
      <w:r w:rsidRPr="00AC7F8F">
        <w:rPr>
          <w:rStyle w:val="StyleUnderline"/>
        </w:rPr>
        <w:t xml:space="preserve"> also </w:t>
      </w:r>
      <w:r w:rsidRPr="007B56A5">
        <w:rPr>
          <w:rStyle w:val="Emphasis"/>
          <w:highlight w:val="green"/>
        </w:rPr>
        <w:t>well-train</w:t>
      </w:r>
      <w:r w:rsidRPr="007B74D1">
        <w:rPr>
          <w:rStyle w:val="Emphasis"/>
        </w:rPr>
        <w:t>ed</w:t>
      </w:r>
      <w:r w:rsidRPr="00AC7F8F">
        <w:rPr>
          <w:rStyle w:val="StyleUnderline"/>
        </w:rPr>
        <w:t xml:space="preserve"> on how to use them. </w:t>
      </w:r>
    </w:p>
    <w:p w14:paraId="16F3907A" w14:textId="77777777" w:rsidR="00941CAA" w:rsidRDefault="00941CAA" w:rsidP="00941CAA">
      <w:pPr>
        <w:rPr>
          <w:sz w:val="16"/>
        </w:rPr>
      </w:pPr>
      <w:r w:rsidRPr="00AC7F8F">
        <w:rPr>
          <w:sz w:val="16"/>
        </w:rPr>
        <w:t>"</w:t>
      </w:r>
      <w:r w:rsidRPr="00AC7F8F">
        <w:rPr>
          <w:rStyle w:val="StyleUnderline"/>
        </w:rPr>
        <w:t>We'll train as we expect to fight</w:t>
      </w:r>
      <w:r w:rsidRPr="00AC7F8F">
        <w:rPr>
          <w:sz w:val="16"/>
        </w:rPr>
        <w:t xml:space="preserve">. To simulate the modern battlefield, </w:t>
      </w:r>
      <w:r w:rsidRPr="00AC7F8F">
        <w:rPr>
          <w:rStyle w:val="StyleUnderline"/>
        </w:rPr>
        <w:t xml:space="preserve">senior </w:t>
      </w:r>
      <w:r w:rsidRPr="007B56A5">
        <w:rPr>
          <w:rStyle w:val="StyleUnderline"/>
          <w:highlight w:val="green"/>
        </w:rPr>
        <w:t>officers must overcome</w:t>
      </w:r>
      <w:r w:rsidRPr="00AC7F8F">
        <w:rPr>
          <w:rStyle w:val="StyleUnderline"/>
        </w:rPr>
        <w:t xml:space="preserve"> the bureaucracy's </w:t>
      </w:r>
      <w:r w:rsidRPr="00AC7F8F">
        <w:rPr>
          <w:rStyle w:val="Emphasis"/>
        </w:rPr>
        <w:t xml:space="preserve">instinctive </w:t>
      </w:r>
      <w:r w:rsidRPr="007B56A5">
        <w:rPr>
          <w:rStyle w:val="Emphasis"/>
          <w:highlight w:val="green"/>
        </w:rPr>
        <w:t>risk-aversion on</w:t>
      </w:r>
      <w:r w:rsidRPr="00AC7F8F">
        <w:rPr>
          <w:rStyle w:val="Emphasis"/>
        </w:rPr>
        <w:t xml:space="preserve"> everything</w:t>
      </w:r>
      <w:r w:rsidRPr="00AC7F8F">
        <w:rPr>
          <w:rStyle w:val="StyleUnderline"/>
        </w:rPr>
        <w:t xml:space="preserve"> from </w:t>
      </w:r>
      <w:r w:rsidRPr="007B56A5">
        <w:rPr>
          <w:rStyle w:val="StyleUnderline"/>
          <w:highlight w:val="green"/>
        </w:rPr>
        <w:t>budgeting</w:t>
      </w:r>
      <w:r w:rsidRPr="00AC7F8F">
        <w:rPr>
          <w:rStyle w:val="StyleUnderline"/>
        </w:rPr>
        <w:t xml:space="preserve"> to weaponizing </w:t>
      </w:r>
      <w:r w:rsidRPr="007B56A5">
        <w:rPr>
          <w:rStyle w:val="StyleUnderline"/>
          <w:highlight w:val="green"/>
        </w:rPr>
        <w:t>and training</w:t>
      </w:r>
      <w:r w:rsidRPr="00AC7F8F">
        <w:rPr>
          <w:sz w:val="16"/>
        </w:rPr>
        <w:t>," Hegseth said. "</w:t>
      </w:r>
      <w:r w:rsidRPr="00AC7F8F">
        <w:rPr>
          <w:rStyle w:val="StyleUnderline"/>
        </w:rPr>
        <w:t xml:space="preserve">Next year, I expect </w:t>
      </w:r>
      <w:r w:rsidRPr="007B56A5">
        <w:rPr>
          <w:rStyle w:val="StyleUnderline"/>
          <w:highlight w:val="green"/>
        </w:rPr>
        <w:t>to</w:t>
      </w:r>
      <w:r w:rsidRPr="00AC7F8F">
        <w:rPr>
          <w:rStyle w:val="StyleUnderline"/>
        </w:rPr>
        <w:t xml:space="preserve"> see this capability </w:t>
      </w:r>
      <w:r w:rsidRPr="007B56A5">
        <w:rPr>
          <w:rStyle w:val="Emphasis"/>
          <w:highlight w:val="green"/>
        </w:rPr>
        <w:t>integrate</w:t>
      </w:r>
      <w:r w:rsidRPr="00AC7F8F">
        <w:rPr>
          <w:rStyle w:val="Emphasis"/>
        </w:rPr>
        <w:t xml:space="preserve">d </w:t>
      </w:r>
      <w:r w:rsidRPr="007B56A5">
        <w:rPr>
          <w:rStyle w:val="Emphasis"/>
          <w:highlight w:val="green"/>
        </w:rPr>
        <w:t>into</w:t>
      </w:r>
      <w:r w:rsidRPr="00AC7F8F">
        <w:rPr>
          <w:rStyle w:val="Emphasis"/>
        </w:rPr>
        <w:t xml:space="preserve"> all relevant </w:t>
      </w:r>
      <w:r w:rsidRPr="007B56A5">
        <w:rPr>
          <w:rStyle w:val="Emphasis"/>
          <w:highlight w:val="green"/>
        </w:rPr>
        <w:t>combat</w:t>
      </w:r>
      <w:r w:rsidRPr="00AC7F8F">
        <w:rPr>
          <w:rStyle w:val="Emphasis"/>
        </w:rPr>
        <w:t xml:space="preserve"> training</w:t>
      </w:r>
      <w:r w:rsidRPr="00AC7F8F">
        <w:rPr>
          <w:sz w:val="16"/>
        </w:rPr>
        <w:t xml:space="preserve">, including force-on-force drone wars." </w:t>
      </w:r>
    </w:p>
    <w:p w14:paraId="1637DCE8" w14:textId="77777777" w:rsidR="00306A62" w:rsidRPr="002F3B13" w:rsidRDefault="00306A62" w:rsidP="00280538">
      <w:pPr>
        <w:rPr>
          <w:rStyle w:val="StyleUnderline"/>
          <w:sz w:val="16"/>
          <w:u w:val="none"/>
        </w:rPr>
      </w:pPr>
    </w:p>
    <w:p w14:paraId="4F916FF0" w14:textId="3F9A160A" w:rsidR="002B4C23" w:rsidRDefault="002B4C23" w:rsidP="002B4C23">
      <w:pPr>
        <w:pStyle w:val="Heading3"/>
      </w:pPr>
      <w:r w:rsidRPr="002B4C23">
        <w:lastRenderedPageBreak/>
        <w:t>UQ</w:t>
      </w:r>
      <w:r>
        <w:t>—AT: Budget Cuts—2NC</w:t>
      </w:r>
    </w:p>
    <w:p w14:paraId="2AE76419" w14:textId="56D7AD97" w:rsidR="002B4C23" w:rsidRDefault="002B4C23" w:rsidP="002B4C23">
      <w:pPr>
        <w:pStyle w:val="Heading4"/>
      </w:pPr>
      <w:r>
        <w:t xml:space="preserve">Drones are exempt from cuts. </w:t>
      </w:r>
    </w:p>
    <w:p w14:paraId="20743A16" w14:textId="0380C931" w:rsidR="002B4C23" w:rsidRPr="009E33B0" w:rsidRDefault="009E33B0" w:rsidP="002B4C23">
      <w:r w:rsidRPr="009E33B0">
        <w:rPr>
          <w:rStyle w:val="Style13ptBold"/>
        </w:rPr>
        <w:t>Streetwise ’25</w:t>
      </w:r>
      <w:r>
        <w:t xml:space="preserve"> [Streetwise reports</w:t>
      </w:r>
      <w:r w:rsidRPr="009E33B0">
        <w:t xml:space="preserve">, </w:t>
      </w:r>
      <w:proofErr w:type="gramStart"/>
      <w:r w:rsidRPr="009E33B0">
        <w:t>For</w:t>
      </w:r>
      <w:proofErr w:type="gramEnd"/>
      <w:r w:rsidRPr="009E33B0">
        <w:t xml:space="preserve"> over 24 years, investors have relied on Streetwise Reports to share promising investment ideas in a changing world. Our authoritative articles from leading industry experts and analysts provide a clear picture of the causes of macro-economic shifts and the strategies that will help you capitalize on these developing trends.</w:t>
      </w:r>
      <w:r>
        <w:t>; “</w:t>
      </w:r>
      <w:r w:rsidRPr="009E33B0">
        <w:t>Drones Free From US Defense Budget Cuts</w:t>
      </w:r>
      <w:r>
        <w:t xml:space="preserve">”; Streetwise Reports; February 28, 2025; </w:t>
      </w:r>
      <w:hyperlink r:id="rId14" w:history="1">
        <w:r w:rsidRPr="00655B60">
          <w:rPr>
            <w:rStyle w:val="Hyperlink"/>
          </w:rPr>
          <w:t>https://www.streetwisereports.com/article/2025/02/28/drones-free-from-us-defense-budget-cuts.html</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2CA7272" w14:textId="059CF634" w:rsidR="002B4C23" w:rsidRPr="009E33B0" w:rsidRDefault="002B4C23" w:rsidP="002B4C23">
      <w:pPr>
        <w:rPr>
          <w:sz w:val="16"/>
        </w:rPr>
      </w:pPr>
      <w:r w:rsidRPr="009E33B0">
        <w:rPr>
          <w:sz w:val="16"/>
        </w:rPr>
        <w:t xml:space="preserve">Recently, </w:t>
      </w:r>
      <w:r w:rsidRPr="002B4C23">
        <w:rPr>
          <w:rStyle w:val="StyleUnderline"/>
        </w:rPr>
        <w:t xml:space="preserve">the </w:t>
      </w:r>
      <w:r w:rsidRPr="007B56A5">
        <w:rPr>
          <w:rStyle w:val="StyleUnderline"/>
          <w:highlight w:val="green"/>
        </w:rPr>
        <w:t>Pentagon</w:t>
      </w:r>
      <w:r w:rsidRPr="002B4C23">
        <w:rPr>
          <w:rStyle w:val="StyleUnderline"/>
        </w:rPr>
        <w:t xml:space="preserve"> tasked U.S. senior military leaders with </w:t>
      </w:r>
      <w:r w:rsidRPr="007B56A5">
        <w:rPr>
          <w:rStyle w:val="Emphasis"/>
          <w:highlight w:val="green"/>
        </w:rPr>
        <w:t>cut</w:t>
      </w:r>
      <w:r w:rsidRPr="009E33B0">
        <w:rPr>
          <w:rStyle w:val="Emphasis"/>
        </w:rPr>
        <w:t xml:space="preserve">ting </w:t>
      </w:r>
      <w:r w:rsidRPr="007B56A5">
        <w:rPr>
          <w:rStyle w:val="Emphasis"/>
          <w:highlight w:val="green"/>
        </w:rPr>
        <w:t>the</w:t>
      </w:r>
      <w:r w:rsidRPr="009E33B0">
        <w:rPr>
          <w:rStyle w:val="Emphasis"/>
        </w:rPr>
        <w:t xml:space="preserve"> defense </w:t>
      </w:r>
      <w:r w:rsidRPr="007B56A5">
        <w:rPr>
          <w:rStyle w:val="Emphasis"/>
          <w:highlight w:val="green"/>
        </w:rPr>
        <w:t>budget</w:t>
      </w:r>
      <w:r w:rsidRPr="007B56A5">
        <w:rPr>
          <w:rStyle w:val="StyleUnderline"/>
          <w:highlight w:val="green"/>
        </w:rPr>
        <w:t xml:space="preserve"> by 8%</w:t>
      </w:r>
      <w:r w:rsidRPr="002B4C23">
        <w:rPr>
          <w:rStyle w:val="StyleUnderline"/>
        </w:rPr>
        <w:t xml:space="preserve"> per fiscal year between 2026 and 2030</w:t>
      </w:r>
      <w:r w:rsidRPr="009E33B0">
        <w:rPr>
          <w:sz w:val="16"/>
        </w:rPr>
        <w:t>, Reuters reported on Feb. 19.</w:t>
      </w:r>
    </w:p>
    <w:p w14:paraId="7BC761B2" w14:textId="719DE2E2" w:rsidR="002B4C23" w:rsidRPr="009E33B0" w:rsidRDefault="002B4C23" w:rsidP="002B4C23">
      <w:pPr>
        <w:rPr>
          <w:sz w:val="16"/>
        </w:rPr>
      </w:pPr>
      <w:r w:rsidRPr="009E33B0">
        <w:rPr>
          <w:sz w:val="16"/>
        </w:rPr>
        <w:t>This would amount to about US$300 billion (US$300B), which has been reportedly earmarked for spending on President Donald Trump's national defense priorities, according to Military Times. It quoted Acting Deputy Secretary of Defense Robert Salesses from a related memo, "Through our budgets, the Department of Defense (DOD) will once again resource warfighting and cease unnecessary spending that set our military back under the previous administration."</w:t>
      </w:r>
    </w:p>
    <w:p w14:paraId="1C5C0601" w14:textId="5115E891" w:rsidR="002B4C23" w:rsidRPr="009E33B0" w:rsidRDefault="002B4C23" w:rsidP="002B4C23">
      <w:pPr>
        <w:rPr>
          <w:sz w:val="16"/>
        </w:rPr>
      </w:pPr>
      <w:r w:rsidRPr="007B56A5">
        <w:rPr>
          <w:rStyle w:val="StyleUnderline"/>
          <w:highlight w:val="green"/>
        </w:rPr>
        <w:t>Slashes are</w:t>
      </w:r>
      <w:r w:rsidRPr="002B4C23">
        <w:rPr>
          <w:rStyle w:val="StyleUnderline"/>
        </w:rPr>
        <w:t xml:space="preserve"> to be made </w:t>
      </w:r>
      <w:r w:rsidRPr="007B56A5">
        <w:rPr>
          <w:rStyle w:val="Emphasis"/>
          <w:highlight w:val="green"/>
        </w:rPr>
        <w:t>selective</w:t>
      </w:r>
      <w:r w:rsidRPr="009E33B0">
        <w:rPr>
          <w:rStyle w:val="Emphasis"/>
        </w:rPr>
        <w:t>ly</w:t>
      </w:r>
      <w:r w:rsidRPr="002B4C23">
        <w:rPr>
          <w:rStyle w:val="StyleUnderline"/>
        </w:rPr>
        <w:t xml:space="preserve"> rather than across the board</w:t>
      </w:r>
      <w:r w:rsidRPr="009E33B0">
        <w:rPr>
          <w:sz w:val="16"/>
        </w:rPr>
        <w:t xml:space="preserve">, according to both sources. Accordingly, </w:t>
      </w:r>
      <w:r w:rsidRPr="009E33B0">
        <w:rPr>
          <w:rStyle w:val="StyleUnderline"/>
        </w:rPr>
        <w:t xml:space="preserve">numerous </w:t>
      </w:r>
      <w:r w:rsidRPr="007B56A5">
        <w:rPr>
          <w:rStyle w:val="StyleUnderline"/>
          <w:highlight w:val="green"/>
        </w:rPr>
        <w:t>categories</w:t>
      </w:r>
      <w:r w:rsidRPr="009E33B0">
        <w:rPr>
          <w:rStyle w:val="StyleUnderline"/>
        </w:rPr>
        <w:t xml:space="preserve"> are to remain </w:t>
      </w:r>
      <w:r w:rsidRPr="007B56A5">
        <w:rPr>
          <w:rStyle w:val="StyleUnderline"/>
          <w:highlight w:val="green"/>
        </w:rPr>
        <w:t>untouched, includ</w:t>
      </w:r>
      <w:r w:rsidRPr="009E33B0">
        <w:rPr>
          <w:rStyle w:val="StyleUnderline"/>
        </w:rPr>
        <w:t xml:space="preserve">ing </w:t>
      </w:r>
      <w:r w:rsidRPr="007B56A5">
        <w:rPr>
          <w:rStyle w:val="Emphasis"/>
          <w:highlight w:val="green"/>
        </w:rPr>
        <w:t>autonomous weapons</w:t>
      </w:r>
      <w:r w:rsidRPr="009E33B0">
        <w:rPr>
          <w:rStyle w:val="StyleUnderline"/>
        </w:rPr>
        <w:t xml:space="preserve"> and missile defense</w:t>
      </w:r>
      <w:r w:rsidRPr="009E33B0">
        <w:rPr>
          <w:sz w:val="16"/>
        </w:rPr>
        <w:t>.</w:t>
      </w:r>
    </w:p>
    <w:p w14:paraId="63685166" w14:textId="115F0705" w:rsidR="002B4C23" w:rsidRPr="009E33B0" w:rsidRDefault="002B4C23" w:rsidP="002B4C23">
      <w:pPr>
        <w:rPr>
          <w:sz w:val="16"/>
        </w:rPr>
      </w:pPr>
      <w:r w:rsidRPr="002B4C23">
        <w:rPr>
          <w:rStyle w:val="StyleUnderline"/>
        </w:rPr>
        <w:t xml:space="preserve">This is </w:t>
      </w:r>
      <w:r w:rsidRPr="007B56A5">
        <w:rPr>
          <w:rStyle w:val="Emphasis"/>
          <w:highlight w:val="green"/>
        </w:rPr>
        <w:t>great news for drone</w:t>
      </w:r>
      <w:r w:rsidRPr="009E33B0">
        <w:rPr>
          <w:rStyle w:val="Emphasis"/>
        </w:rPr>
        <w:t xml:space="preserve"> and </w:t>
      </w:r>
      <w:proofErr w:type="spellStart"/>
      <w:r w:rsidRPr="009E33B0">
        <w:rPr>
          <w:rStyle w:val="Emphasis"/>
        </w:rPr>
        <w:t>counterdrone</w:t>
      </w:r>
      <w:proofErr w:type="spellEnd"/>
      <w:r w:rsidRPr="009E33B0">
        <w:rPr>
          <w:rStyle w:val="Emphasis"/>
        </w:rPr>
        <w:t xml:space="preserve"> manufacturer</w:t>
      </w:r>
      <w:r w:rsidRPr="007B56A5">
        <w:rPr>
          <w:rStyle w:val="Emphasis"/>
          <w:highlight w:val="green"/>
        </w:rPr>
        <w:t>s</w:t>
      </w:r>
      <w:r w:rsidRPr="002B4C23">
        <w:rPr>
          <w:rStyle w:val="StyleUnderline"/>
        </w:rPr>
        <w:t xml:space="preserve"> and suppliers based in or tied to the U.S. through contracts, partnerships, and/or government registrations.</w:t>
      </w:r>
      <w:r w:rsidRPr="009E33B0">
        <w:rPr>
          <w:sz w:val="16"/>
        </w:rPr>
        <w:t xml:space="preserve"> Here's a look at three such companies, all publicly traded:</w:t>
      </w:r>
    </w:p>
    <w:p w14:paraId="6AAD5A48" w14:textId="7AD339BC" w:rsidR="003B7BC5" w:rsidRDefault="003B7BC5" w:rsidP="003B7BC5">
      <w:pPr>
        <w:pStyle w:val="Heading3"/>
      </w:pPr>
      <w:r>
        <w:lastRenderedPageBreak/>
        <w:t>UQ—AT: Overwhelms—2NC</w:t>
      </w:r>
    </w:p>
    <w:p w14:paraId="3EFA1232" w14:textId="0F9D514E" w:rsidR="005042A6" w:rsidRDefault="005042A6" w:rsidP="005042A6">
      <w:pPr>
        <w:pStyle w:val="Heading4"/>
      </w:pPr>
      <w:r>
        <w:t xml:space="preserve">Funding is </w:t>
      </w:r>
      <w:r w:rsidRPr="005042A6">
        <w:rPr>
          <w:u w:val="single"/>
        </w:rPr>
        <w:t>tenuous</w:t>
      </w:r>
      <w:r>
        <w:t xml:space="preserve"> and </w:t>
      </w:r>
      <w:r w:rsidR="00AB728A" w:rsidRPr="005042A6">
        <w:rPr>
          <w:u w:val="single"/>
        </w:rPr>
        <w:t>time constrained</w:t>
      </w:r>
      <w:r>
        <w:t xml:space="preserve">. </w:t>
      </w:r>
    </w:p>
    <w:p w14:paraId="3B984B13" w14:textId="635A5BEB" w:rsidR="005042A6" w:rsidRDefault="005042A6" w:rsidP="005042A6">
      <w:r w:rsidRPr="005042A6">
        <w:rPr>
          <w:rStyle w:val="Style13ptBold"/>
        </w:rPr>
        <w:t>Williams ’25</w:t>
      </w:r>
      <w:r w:rsidRPr="005042A6">
        <w:t xml:space="preserve"> [Lauren C. Williams is senior editor for Defense One. She previously covered defense technology and cybersecurity for FCW and Defense Systems. She has a master's in journalism from the University of Maryland</w:t>
      </w:r>
      <w:r>
        <w:t>; “</w:t>
      </w:r>
      <w:r w:rsidRPr="005042A6">
        <w:t>How drone warfare fares in the 2026 budget</w:t>
      </w:r>
      <w:r>
        <w:t xml:space="preserve">”; </w:t>
      </w:r>
      <w:proofErr w:type="spellStart"/>
      <w:r>
        <w:t>DefenseOne</w:t>
      </w:r>
      <w:proofErr w:type="spellEnd"/>
      <w:r>
        <w:t xml:space="preserve">; June 12, 2025; </w:t>
      </w:r>
      <w:hyperlink r:id="rId15" w:history="1">
        <w:r w:rsidRPr="00655B60">
          <w:rPr>
            <w:rStyle w:val="Hyperlink"/>
          </w:rPr>
          <w:t>https://www.defenseone.com/technology/2025/06/how-drone-warfare-fares-2026-budget/406046/</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7708308" w14:textId="709C366E" w:rsidR="005042A6" w:rsidRPr="005042A6" w:rsidRDefault="005042A6" w:rsidP="005042A6">
      <w:pPr>
        <w:rPr>
          <w:sz w:val="16"/>
        </w:rPr>
      </w:pPr>
      <w:r w:rsidRPr="005042A6">
        <w:rPr>
          <w:sz w:val="16"/>
        </w:rPr>
        <w:t>The president’s proposal leans heavily on one-time reconciliation dollars.</w:t>
      </w:r>
    </w:p>
    <w:p w14:paraId="35549200" w14:textId="128F542E" w:rsidR="005042A6" w:rsidRPr="005042A6" w:rsidRDefault="005042A6" w:rsidP="005042A6">
      <w:pPr>
        <w:rPr>
          <w:rStyle w:val="Emphasis"/>
        </w:rPr>
      </w:pPr>
      <w:r w:rsidRPr="005042A6">
        <w:rPr>
          <w:sz w:val="16"/>
        </w:rPr>
        <w:t xml:space="preserve">The Pentagon wants </w:t>
      </w:r>
      <w:r w:rsidRPr="007B56A5">
        <w:rPr>
          <w:rStyle w:val="StyleUnderline"/>
          <w:highlight w:val="green"/>
        </w:rPr>
        <w:t>to spend more</w:t>
      </w:r>
      <w:r w:rsidRPr="005042A6">
        <w:rPr>
          <w:rStyle w:val="StyleUnderline"/>
        </w:rPr>
        <w:t xml:space="preserve"> than </w:t>
      </w:r>
      <w:r w:rsidRPr="005042A6">
        <w:rPr>
          <w:rStyle w:val="Emphasis"/>
        </w:rPr>
        <w:t>20 percent more</w:t>
      </w:r>
      <w:r w:rsidRPr="005042A6">
        <w:rPr>
          <w:rStyle w:val="StyleUnderline"/>
        </w:rPr>
        <w:t xml:space="preserve"> </w:t>
      </w:r>
      <w:r w:rsidRPr="007B56A5">
        <w:rPr>
          <w:rStyle w:val="StyleUnderline"/>
          <w:highlight w:val="green"/>
        </w:rPr>
        <w:t>next year</w:t>
      </w:r>
      <w:r w:rsidRPr="005042A6">
        <w:rPr>
          <w:rStyle w:val="StyleUnderline"/>
        </w:rPr>
        <w:t xml:space="preserve"> to research, develop, test and evaluate new technologies</w:t>
      </w:r>
      <w:r w:rsidRPr="005042A6">
        <w:rPr>
          <w:sz w:val="16"/>
        </w:rPr>
        <w:t xml:space="preserve">—but that increase </w:t>
      </w:r>
      <w:r w:rsidRPr="005042A6">
        <w:rPr>
          <w:rStyle w:val="StyleUnderline"/>
        </w:rPr>
        <w:t xml:space="preserve">would </w:t>
      </w:r>
      <w:r w:rsidRPr="007B56A5">
        <w:rPr>
          <w:rStyle w:val="Emphasis"/>
          <w:highlight w:val="green"/>
        </w:rPr>
        <w:t>come from the Trump</w:t>
      </w:r>
      <w:r w:rsidRPr="005042A6">
        <w:rPr>
          <w:rStyle w:val="Emphasis"/>
        </w:rPr>
        <w:t xml:space="preserve"> administration</w:t>
      </w:r>
      <w:r w:rsidRPr="005042A6">
        <w:rPr>
          <w:rStyle w:val="StyleUnderline"/>
        </w:rPr>
        <w:t xml:space="preserve">’s massive tax and budget reconciliation </w:t>
      </w:r>
      <w:r w:rsidRPr="007B56A5">
        <w:rPr>
          <w:rStyle w:val="StyleUnderline"/>
          <w:highlight w:val="green"/>
        </w:rPr>
        <w:t>bill</w:t>
      </w:r>
      <w:r w:rsidRPr="005042A6">
        <w:rPr>
          <w:sz w:val="16"/>
        </w:rPr>
        <w:t xml:space="preserve">, leaving funding levels flat if Congress doesn’t pass it. And a lot of </w:t>
      </w:r>
      <w:r w:rsidRPr="007B56A5">
        <w:rPr>
          <w:rStyle w:val="Emphasis"/>
          <w:highlight w:val="green"/>
        </w:rPr>
        <w:t>drone spending</w:t>
      </w:r>
      <w:r w:rsidRPr="005042A6">
        <w:rPr>
          <w:rStyle w:val="Emphasis"/>
        </w:rPr>
        <w:t xml:space="preserve"> will likely </w:t>
      </w:r>
      <w:r w:rsidRPr="007B56A5">
        <w:rPr>
          <w:rStyle w:val="Emphasis"/>
          <w:highlight w:val="green"/>
        </w:rPr>
        <w:t>hinge on</w:t>
      </w:r>
      <w:r w:rsidRPr="005042A6">
        <w:rPr>
          <w:rStyle w:val="Emphasis"/>
        </w:rPr>
        <w:t xml:space="preserve"> that </w:t>
      </w:r>
      <w:r w:rsidRPr="007B56A5">
        <w:rPr>
          <w:rStyle w:val="Emphasis"/>
          <w:highlight w:val="green"/>
        </w:rPr>
        <w:t>one-time funding</w:t>
      </w:r>
      <w:r w:rsidRPr="005042A6">
        <w:rPr>
          <w:rStyle w:val="Emphasis"/>
        </w:rPr>
        <w:t xml:space="preserve">. </w:t>
      </w:r>
    </w:p>
    <w:p w14:paraId="5DB86ECD" w14:textId="1F9D2016" w:rsidR="005042A6" w:rsidRDefault="005042A6" w:rsidP="005042A6">
      <w:pPr>
        <w:rPr>
          <w:rStyle w:val="StyleUnderline"/>
        </w:rPr>
      </w:pPr>
      <w:r w:rsidRPr="005042A6">
        <w:rPr>
          <w:sz w:val="16"/>
        </w:rPr>
        <w:t xml:space="preserve">The Defense Department quietly delivered its budget proposal documents to Congress on Tuesday with proposed spending for 2026: $142 billion for what is commonly referred to as RDT&amp;E, plus $37.1 billion in the unusual addition of money that programs would get if the “One, Big Beautiful Bill” passes. </w:t>
      </w:r>
      <w:r w:rsidRPr="005042A6">
        <w:rPr>
          <w:rStyle w:val="StyleUnderline"/>
        </w:rPr>
        <w:t xml:space="preserve">Reconciliation funds typically </w:t>
      </w:r>
      <w:proofErr w:type="gramStart"/>
      <w:r w:rsidRPr="005042A6">
        <w:rPr>
          <w:rStyle w:val="StyleUnderline"/>
        </w:rPr>
        <w:t>have to</w:t>
      </w:r>
      <w:proofErr w:type="gramEnd"/>
      <w:r w:rsidRPr="005042A6">
        <w:rPr>
          <w:rStyle w:val="StyleUnderline"/>
        </w:rPr>
        <w:t xml:space="preserve"> be </w:t>
      </w:r>
      <w:r w:rsidRPr="007B56A5">
        <w:rPr>
          <w:rStyle w:val="Emphasis"/>
          <w:highlight w:val="green"/>
        </w:rPr>
        <w:t>spent within a 10-year period</w:t>
      </w:r>
      <w:r w:rsidRPr="005042A6">
        <w:rPr>
          <w:rStyle w:val="StyleUnderline"/>
        </w:rPr>
        <w:t>.</w:t>
      </w:r>
    </w:p>
    <w:p w14:paraId="000DE2B6" w14:textId="68DFADC2" w:rsidR="002F3B13" w:rsidRPr="002F3B13" w:rsidRDefault="002F3B13" w:rsidP="002F3B13">
      <w:pPr>
        <w:pStyle w:val="Heading4"/>
      </w:pPr>
      <w:r>
        <w:t>It’s uncertain—</w:t>
      </w:r>
      <w:r w:rsidRPr="002F3B13">
        <w:rPr>
          <w:u w:val="single"/>
        </w:rPr>
        <w:t>delayed funding</w:t>
      </w:r>
      <w:r>
        <w:t xml:space="preserve"> and </w:t>
      </w:r>
      <w:r w:rsidRPr="002F3B13">
        <w:rPr>
          <w:u w:val="single"/>
        </w:rPr>
        <w:t>congressional confusion</w:t>
      </w:r>
      <w:r>
        <w:t xml:space="preserve"> make</w:t>
      </w:r>
      <w:r w:rsidR="002043F2">
        <w:t>s</w:t>
      </w:r>
      <w:r>
        <w:t xml:space="preserve"> drone investment </w:t>
      </w:r>
      <w:r w:rsidRPr="002F3B13">
        <w:rPr>
          <w:u w:val="single"/>
        </w:rPr>
        <w:t>nebulous</w:t>
      </w:r>
      <w:r>
        <w:t xml:space="preserve">. </w:t>
      </w:r>
    </w:p>
    <w:p w14:paraId="2FBF0EB9" w14:textId="77777777" w:rsidR="002F3B13" w:rsidRPr="002F3B13" w:rsidRDefault="002F3B13" w:rsidP="002F3B13">
      <w:r w:rsidRPr="002F3B13">
        <w:rPr>
          <w:rStyle w:val="Style13ptBold"/>
        </w:rPr>
        <w:t>Perez 7</w:t>
      </w:r>
      <w:r>
        <w:rPr>
          <w:rStyle w:val="Style13ptBold"/>
        </w:rPr>
        <w:t>/</w:t>
      </w:r>
      <w:r w:rsidRPr="002F3B13">
        <w:rPr>
          <w:rStyle w:val="Style13ptBold"/>
        </w:rPr>
        <w:t>15</w:t>
      </w:r>
      <w:r>
        <w:t xml:space="preserve"> [Lisbeth Perez </w:t>
      </w:r>
      <w:r w:rsidRPr="002F3B13">
        <w:t xml:space="preserve">is a </w:t>
      </w:r>
      <w:proofErr w:type="spellStart"/>
      <w:r w:rsidRPr="002F3B13">
        <w:t>MeriTalk</w:t>
      </w:r>
      <w:proofErr w:type="spellEnd"/>
      <w:r w:rsidRPr="002F3B13">
        <w:t xml:space="preserve"> Senior Technology Reporter covering the intersection of government and technology.</w:t>
      </w:r>
      <w:r>
        <w:t>; “</w:t>
      </w:r>
      <w:r w:rsidRPr="002F3B13">
        <w:t>Lawmakers Slam Administration Over DoD Budget Delays</w:t>
      </w:r>
      <w:r>
        <w:t xml:space="preserve">”; </w:t>
      </w:r>
      <w:proofErr w:type="spellStart"/>
      <w:r>
        <w:t>Meritalk</w:t>
      </w:r>
      <w:proofErr w:type="spellEnd"/>
      <w:r>
        <w:t xml:space="preserve">; July 15, 2025; </w:t>
      </w:r>
      <w:hyperlink r:id="rId16" w:history="1">
        <w:r w:rsidRPr="00655B60">
          <w:rPr>
            <w:rStyle w:val="Hyperlink"/>
          </w:rPr>
          <w:t>https://www.meritalk.com/articles/lawmakers-slam-administration-over-dod-budget-delays/</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FA4A84C" w14:textId="77777777" w:rsidR="002F3B13" w:rsidRPr="00CE0AF7" w:rsidRDefault="002F3B13" w:rsidP="002F3B13">
      <w:pPr>
        <w:rPr>
          <w:rStyle w:val="StyleUnderline"/>
        </w:rPr>
      </w:pPr>
      <w:r w:rsidRPr="002F3B13">
        <w:rPr>
          <w:sz w:val="16"/>
        </w:rPr>
        <w:t xml:space="preserve">One thing Democrats and Republicans agree on: the </w:t>
      </w:r>
      <w:r w:rsidRPr="007B56A5">
        <w:rPr>
          <w:rStyle w:val="StyleUnderline"/>
          <w:highlight w:val="green"/>
        </w:rPr>
        <w:t>Trump</w:t>
      </w:r>
      <w:r w:rsidRPr="00CE0AF7">
        <w:rPr>
          <w:rStyle w:val="StyleUnderline"/>
        </w:rPr>
        <w:t xml:space="preserve"> administration</w:t>
      </w:r>
      <w:r w:rsidRPr="007B56A5">
        <w:rPr>
          <w:rStyle w:val="StyleUnderline"/>
          <w:highlight w:val="green"/>
        </w:rPr>
        <w:t xml:space="preserve">’s </w:t>
      </w:r>
      <w:r w:rsidRPr="007B56A5">
        <w:rPr>
          <w:rStyle w:val="Emphasis"/>
          <w:highlight w:val="green"/>
        </w:rPr>
        <w:t>delayed</w:t>
      </w:r>
      <w:r w:rsidRPr="002F3B13">
        <w:rPr>
          <w:rStyle w:val="Emphasis"/>
        </w:rPr>
        <w:t xml:space="preserve"> defense </w:t>
      </w:r>
      <w:r w:rsidRPr="007B56A5">
        <w:rPr>
          <w:rStyle w:val="Emphasis"/>
          <w:highlight w:val="green"/>
        </w:rPr>
        <w:t>budget</w:t>
      </w:r>
      <w:r w:rsidRPr="00CE0AF7">
        <w:rPr>
          <w:rStyle w:val="StyleUnderline"/>
        </w:rPr>
        <w:t xml:space="preserve"> has </w:t>
      </w:r>
      <w:r w:rsidRPr="007B56A5">
        <w:rPr>
          <w:rStyle w:val="StyleUnderline"/>
          <w:highlight w:val="green"/>
        </w:rPr>
        <w:t>left Congress</w:t>
      </w:r>
      <w:r w:rsidRPr="00CE0AF7">
        <w:rPr>
          <w:rStyle w:val="StyleUnderline"/>
        </w:rPr>
        <w:t xml:space="preserve"> to draft a massive bill on its own </w:t>
      </w:r>
      <w:r w:rsidRPr="007B56A5">
        <w:rPr>
          <w:rStyle w:val="StyleUnderline"/>
          <w:highlight w:val="green"/>
        </w:rPr>
        <w:t xml:space="preserve">with </w:t>
      </w:r>
      <w:r w:rsidRPr="007B56A5">
        <w:rPr>
          <w:rStyle w:val="Emphasis"/>
          <w:highlight w:val="green"/>
        </w:rPr>
        <w:t>little clarity</w:t>
      </w:r>
      <w:r w:rsidRPr="007B56A5">
        <w:rPr>
          <w:rStyle w:val="StyleUnderline"/>
          <w:highlight w:val="green"/>
        </w:rPr>
        <w:t xml:space="preserve"> on which</w:t>
      </w:r>
      <w:r w:rsidRPr="00CE0AF7">
        <w:rPr>
          <w:rStyle w:val="StyleUnderline"/>
        </w:rPr>
        <w:t xml:space="preserve"> national security </w:t>
      </w:r>
      <w:r w:rsidRPr="007B56A5">
        <w:rPr>
          <w:rStyle w:val="StyleUnderline"/>
          <w:highlight w:val="green"/>
        </w:rPr>
        <w:t>programs need funding</w:t>
      </w:r>
      <w:r w:rsidRPr="00CE0AF7">
        <w:rPr>
          <w:rStyle w:val="StyleUnderline"/>
        </w:rPr>
        <w:t xml:space="preserve"> or how the Pentagon plans to spend the money.</w:t>
      </w:r>
    </w:p>
    <w:p w14:paraId="7AD951F5" w14:textId="77777777" w:rsidR="002F3B13" w:rsidRPr="00CE0AF7" w:rsidRDefault="002F3B13" w:rsidP="002F3B13">
      <w:pPr>
        <w:rPr>
          <w:rStyle w:val="StyleUnderline"/>
        </w:rPr>
      </w:pPr>
      <w:r w:rsidRPr="002F3B13">
        <w:rPr>
          <w:sz w:val="16"/>
        </w:rPr>
        <w:t xml:space="preserve">During a late-night House Rules Committee hearing Monday, lawmakers from both parties criticized the administration for </w:t>
      </w:r>
      <w:r w:rsidRPr="007B56A5">
        <w:rPr>
          <w:rStyle w:val="StyleUnderline"/>
          <w:highlight w:val="green"/>
        </w:rPr>
        <w:t>failing to submit</w:t>
      </w:r>
      <w:r w:rsidRPr="00CE0AF7">
        <w:rPr>
          <w:rStyle w:val="StyleUnderline"/>
        </w:rPr>
        <w:t xml:space="preserve"> key documents – such as </w:t>
      </w:r>
      <w:r w:rsidRPr="007B56A5">
        <w:rPr>
          <w:rStyle w:val="Emphasis"/>
          <w:highlight w:val="green"/>
        </w:rPr>
        <w:t>justification books</w:t>
      </w:r>
      <w:r w:rsidRPr="00CE0AF7">
        <w:rPr>
          <w:rStyle w:val="StyleUnderline"/>
        </w:rPr>
        <w:t xml:space="preserve"> – that typically accompany the president’s annual budget request and detail spending priorities.</w:t>
      </w:r>
    </w:p>
    <w:p w14:paraId="7E2A28D9" w14:textId="77777777" w:rsidR="002F3B13" w:rsidRPr="002F3B13" w:rsidRDefault="002F3B13" w:rsidP="002F3B13">
      <w:pPr>
        <w:rPr>
          <w:sz w:val="16"/>
        </w:rPr>
      </w:pPr>
      <w:r w:rsidRPr="002F3B13">
        <w:rPr>
          <w:sz w:val="16"/>
        </w:rPr>
        <w:t>Without them, members said, the fiscal year (FY) 2026 Department of Defense (DoD) Appropriations Act was written largely in the dark.</w:t>
      </w:r>
    </w:p>
    <w:p w14:paraId="326E0EFC" w14:textId="77777777" w:rsidR="002F3B13" w:rsidRDefault="002F3B13" w:rsidP="002F3B13">
      <w:pPr>
        <w:rPr>
          <w:sz w:val="16"/>
        </w:rPr>
      </w:pPr>
      <w:r w:rsidRPr="002F3B13">
        <w:rPr>
          <w:sz w:val="16"/>
        </w:rPr>
        <w:t>“</w:t>
      </w:r>
      <w:r w:rsidRPr="002F3B13">
        <w:rPr>
          <w:rStyle w:val="StyleUnderline"/>
        </w:rPr>
        <w:t xml:space="preserve">This </w:t>
      </w:r>
      <w:r w:rsidRPr="007B56A5">
        <w:rPr>
          <w:rStyle w:val="StyleUnderline"/>
          <w:highlight w:val="green"/>
        </w:rPr>
        <w:t>bill was drafted</w:t>
      </w:r>
      <w:r w:rsidRPr="002F3B13">
        <w:rPr>
          <w:rStyle w:val="StyleUnderline"/>
        </w:rPr>
        <w:t xml:space="preserve"> under </w:t>
      </w:r>
      <w:r w:rsidRPr="002F3B13">
        <w:rPr>
          <w:rStyle w:val="Emphasis"/>
        </w:rPr>
        <w:t>unprecedented circumstances</w:t>
      </w:r>
      <w:r w:rsidRPr="002F3B13">
        <w:rPr>
          <w:rStyle w:val="StyleUnderline"/>
        </w:rPr>
        <w:t xml:space="preserve"> </w:t>
      </w:r>
      <w:r w:rsidRPr="007B56A5">
        <w:rPr>
          <w:rStyle w:val="StyleUnderline"/>
          <w:highlight w:val="green"/>
        </w:rPr>
        <w:t>without</w:t>
      </w:r>
      <w:r w:rsidRPr="002F3B13">
        <w:rPr>
          <w:rStyle w:val="StyleUnderline"/>
        </w:rPr>
        <w:t xml:space="preserve"> the benefit of </w:t>
      </w:r>
      <w:r w:rsidRPr="007B56A5">
        <w:rPr>
          <w:rStyle w:val="StyleUnderline"/>
          <w:highlight w:val="green"/>
        </w:rPr>
        <w:t>timely and complete</w:t>
      </w:r>
      <w:r w:rsidRPr="002F3B13">
        <w:rPr>
          <w:rStyle w:val="StyleUnderline"/>
        </w:rPr>
        <w:t xml:space="preserve"> justification </w:t>
      </w:r>
      <w:r w:rsidRPr="007B56A5">
        <w:rPr>
          <w:rStyle w:val="StyleUnderline"/>
          <w:highlight w:val="green"/>
        </w:rPr>
        <w:t>materials</w:t>
      </w:r>
      <w:r w:rsidRPr="002F3B13">
        <w:rPr>
          <w:rStyle w:val="StyleUnderline"/>
        </w:rPr>
        <w:t xml:space="preserve"> that typically accompany the President’s budget request</w:t>
      </w:r>
      <w:r w:rsidRPr="002F3B13">
        <w:rPr>
          <w:sz w:val="16"/>
        </w:rPr>
        <w:t>,” said Rep. Ken Calvert, R-Calif., who chairs the House Defense Appropriations Subcommittee.</w:t>
      </w:r>
    </w:p>
    <w:p w14:paraId="4341A0A7" w14:textId="77777777" w:rsidR="002F3B13" w:rsidRPr="002F3B13" w:rsidRDefault="002F3B13" w:rsidP="002F3B13">
      <w:r w:rsidRPr="002F3B13">
        <w:t>&lt;&lt; PARAGRAPHS CONDENSED, NONE OMMITTED &gt;&gt;</w:t>
      </w:r>
    </w:p>
    <w:p w14:paraId="47BD0EF8" w14:textId="77777777" w:rsidR="002F3B13" w:rsidRPr="002F3B13" w:rsidRDefault="002F3B13" w:rsidP="002F3B13">
      <w:pPr>
        <w:rPr>
          <w:sz w:val="8"/>
        </w:rPr>
      </w:pPr>
      <w:r w:rsidRPr="002F3B13">
        <w:rPr>
          <w:sz w:val="8"/>
        </w:rPr>
        <w:t xml:space="preserve">Rep. Betty McCollum, D-Minn., ranking member of the subcommittee, echoed that concern, calling the situation “a huge problem.” She emphasized the complexity of the defense bill, noting that it “includes national security programs that require constant oversight to determine the proper allocation of funds.” “We do that by reviewing the full budget request,” McCollum said. “Unfortunately, the Trump administration failed to submit the congressional budget justification books before we marked up this bill, and we still don’t have all the books yet. </w:t>
      </w:r>
      <w:proofErr w:type="gramStart"/>
      <w:r w:rsidRPr="002F3B13">
        <w:rPr>
          <w:sz w:val="8"/>
        </w:rPr>
        <w:t>”The</w:t>
      </w:r>
      <w:proofErr w:type="gramEnd"/>
      <w:r w:rsidRPr="002F3B13">
        <w:rPr>
          <w:sz w:val="8"/>
        </w:rPr>
        <w:t xml:space="preserve"> DoD has, for the most part, released the bulk of its FY2026 budget justification books (J-books), although though several key documents remain pending. Of the military services, the Army is the only one to publicly release a full set of detailed J-books. The Air Force has released an overview, while the Navy has only published a portion of its justification materials. Falling in line with the Trump administration’s FY2026 defense budget request –released late last month – lawmakers introduced an $831.5 billion defense appropriations bill. President Trump’s FY 2026 national defense budget calls for $1.01 trillion in total funding — an increase of 13 percent over the FY 2025 enacted levels. Of that total, $848.3 billion is allocated for the DoD’s discretionary budget, and $113.3 billion will be provided through mandatory reconciliation funding, totaling in $961.6 billion. House Defense Bill Includes Key Tech Provisions Despite bipartisan frustration over the budget delay, divisions quickly resurfaced over key provisions — chief among them President Trump’s Golden Dome missile defense initiative aimed at countering ballistic, hypersonic, and cruise missile threats. The bill includes $13 billion for related missile defense and space programs to support Golden Dome, with another $25 billion in the recent reconciliation spending measure earmarked for the project. The administration estimates the full cost of Golden Dome at $175 billion and expects the systems to be operation by 2028. “When we talk about Golden Dome, people tend to focus on the name … instead of what we actually have to do,” said Rep. Austin Scott, R-Ga., who defended the investment. “The weapon systems today are significantly faster than the weapons that our current systems were built to defend us from.” Rep. Calvert added: “That’s the reason why we’re developing the Golden Dome – because the systems we have presently are not adequate to protect the homeland.” But Democrats remain unconvinced. “Golden Dome at this point is merely a concept, not a plan,” said McCollum. “None of us have been briefed in detail on how the administration intends to spend $175 billion or deliver [the system] in three years … We don’t know how the money for Golden Dome will impact future defense bills.” Meanwhile, the bill mirrors the DoD’s budget request by including a 3.8 percent increase in basic pay for all military personnel, effective Jan. 1, 2026.</w:t>
      </w:r>
    </w:p>
    <w:p w14:paraId="3AF413F0" w14:textId="77777777" w:rsidR="002F3B13" w:rsidRPr="002F3B13" w:rsidRDefault="002F3B13" w:rsidP="002F3B13">
      <w:r w:rsidRPr="002F3B13">
        <w:lastRenderedPageBreak/>
        <w:t>&lt;&lt; BREAKS CONTINUE &gt;&gt;</w:t>
      </w:r>
    </w:p>
    <w:p w14:paraId="40ADC1D8" w14:textId="77777777" w:rsidR="002F3B13" w:rsidRPr="002F3B13" w:rsidRDefault="002F3B13" w:rsidP="002F3B13">
      <w:pPr>
        <w:rPr>
          <w:sz w:val="16"/>
        </w:rPr>
      </w:pPr>
      <w:r w:rsidRPr="002F3B13">
        <w:rPr>
          <w:sz w:val="16"/>
        </w:rPr>
        <w:t xml:space="preserve">Though short on specifics, </w:t>
      </w:r>
      <w:r w:rsidRPr="007B56A5">
        <w:rPr>
          <w:rStyle w:val="StyleUnderline"/>
          <w:highlight w:val="green"/>
        </w:rPr>
        <w:t>GOP lawmakers</w:t>
      </w:r>
      <w:r w:rsidRPr="002F3B13">
        <w:rPr>
          <w:rStyle w:val="StyleUnderline"/>
        </w:rPr>
        <w:t xml:space="preserve"> also </w:t>
      </w:r>
      <w:r w:rsidRPr="007B56A5">
        <w:rPr>
          <w:rStyle w:val="StyleUnderline"/>
          <w:highlight w:val="green"/>
        </w:rPr>
        <w:t>signaled support for</w:t>
      </w:r>
      <w:r w:rsidRPr="002F3B13">
        <w:rPr>
          <w:rStyle w:val="StyleUnderline"/>
        </w:rPr>
        <w:t xml:space="preserve"> boosting </w:t>
      </w:r>
      <w:r w:rsidRPr="002F3B13">
        <w:rPr>
          <w:rStyle w:val="Emphasis"/>
        </w:rPr>
        <w:t xml:space="preserve">military </w:t>
      </w:r>
      <w:r w:rsidRPr="007B56A5">
        <w:rPr>
          <w:rStyle w:val="Emphasis"/>
          <w:highlight w:val="green"/>
        </w:rPr>
        <w:t>drone</w:t>
      </w:r>
      <w:r w:rsidRPr="002F3B13">
        <w:rPr>
          <w:rStyle w:val="Emphasis"/>
        </w:rPr>
        <w:t xml:space="preserve"> u</w:t>
      </w:r>
      <w:r w:rsidRPr="007B56A5">
        <w:rPr>
          <w:rStyle w:val="Emphasis"/>
          <w:highlight w:val="green"/>
        </w:rPr>
        <w:t>s</w:t>
      </w:r>
      <w:r w:rsidRPr="002F3B13">
        <w:rPr>
          <w:rStyle w:val="Emphasis"/>
        </w:rPr>
        <w:t>e.</w:t>
      </w:r>
      <w:r w:rsidRPr="002F3B13">
        <w:rPr>
          <w:sz w:val="16"/>
        </w:rPr>
        <w:t xml:space="preserve"> The bill offers few details, but </w:t>
      </w:r>
      <w:r w:rsidRPr="007B56A5">
        <w:rPr>
          <w:rStyle w:val="StyleUnderline"/>
          <w:highlight w:val="green"/>
        </w:rPr>
        <w:t>hints</w:t>
      </w:r>
      <w:r w:rsidRPr="002F3B13">
        <w:rPr>
          <w:rStyle w:val="StyleUnderline"/>
        </w:rPr>
        <w:t xml:space="preserve"> at FY2026 funds </w:t>
      </w:r>
      <w:r w:rsidRPr="007B56A5">
        <w:rPr>
          <w:rStyle w:val="StyleUnderline"/>
          <w:highlight w:val="green"/>
        </w:rPr>
        <w:t xml:space="preserve">to </w:t>
      </w:r>
      <w:r w:rsidRPr="007B56A5">
        <w:rPr>
          <w:rStyle w:val="Emphasis"/>
          <w:highlight w:val="green"/>
        </w:rPr>
        <w:t>accelerate</w:t>
      </w:r>
      <w:r w:rsidRPr="002F3B13">
        <w:rPr>
          <w:rStyle w:val="Emphasis"/>
        </w:rPr>
        <w:t xml:space="preserve"> unmanned system </w:t>
      </w:r>
      <w:r w:rsidRPr="007B56A5">
        <w:rPr>
          <w:rStyle w:val="Emphasis"/>
          <w:highlight w:val="green"/>
        </w:rPr>
        <w:t>acquisition</w:t>
      </w:r>
      <w:r w:rsidRPr="002F3B13">
        <w:rPr>
          <w:sz w:val="16"/>
        </w:rPr>
        <w:t xml:space="preserve"> – echoing a recent directive from Defense Secretary Pete Hegseth after a June 6 executive order prioritizing U.S. drone dominance.</w:t>
      </w:r>
    </w:p>
    <w:p w14:paraId="64F24545" w14:textId="77777777" w:rsidR="002F3B13" w:rsidRPr="002F3B13" w:rsidRDefault="002F3B13" w:rsidP="002F3B13">
      <w:pPr>
        <w:rPr>
          <w:rStyle w:val="Emphasis"/>
        </w:rPr>
      </w:pPr>
      <w:r w:rsidRPr="002F3B13">
        <w:rPr>
          <w:sz w:val="16"/>
        </w:rPr>
        <w:t>“</w:t>
      </w:r>
      <w:r w:rsidRPr="002F3B13">
        <w:rPr>
          <w:rStyle w:val="StyleUnderline"/>
        </w:rPr>
        <w:t xml:space="preserve">Drones have changed the battlefield, both large drones and small drones,” said Calvert. “It’s </w:t>
      </w:r>
      <w:r w:rsidRPr="002F3B13">
        <w:rPr>
          <w:rStyle w:val="Emphasis"/>
        </w:rPr>
        <w:t>no time for us to waste</w:t>
      </w:r>
      <w:r w:rsidRPr="002F3B13">
        <w:rPr>
          <w:rStyle w:val="StyleUnderline"/>
        </w:rPr>
        <w:t>.”</w:t>
      </w:r>
    </w:p>
    <w:p w14:paraId="2350472E" w14:textId="7E863402" w:rsidR="00C06ECA" w:rsidRPr="00C06ECA" w:rsidRDefault="002043F2" w:rsidP="00285EA3">
      <w:pPr>
        <w:pStyle w:val="Heading4"/>
      </w:pPr>
      <w:r>
        <w:t>Even with funding—</w:t>
      </w:r>
      <w:r w:rsidRPr="002043F2">
        <w:rPr>
          <w:u w:val="single"/>
        </w:rPr>
        <w:t>centralizing</w:t>
      </w:r>
      <w:r>
        <w:t xml:space="preserve"> drone development requires </w:t>
      </w:r>
      <w:r w:rsidRPr="002043F2">
        <w:rPr>
          <w:u w:val="single"/>
        </w:rPr>
        <w:t>extra resources</w:t>
      </w:r>
      <w:r>
        <w:t xml:space="preserve"> which is key to production</w:t>
      </w:r>
      <w:r w:rsidR="009A1D40">
        <w:t>.</w:t>
      </w:r>
    </w:p>
    <w:p w14:paraId="35F490B6" w14:textId="2DA759FA" w:rsidR="00C06ECA" w:rsidRDefault="00C06ECA" w:rsidP="00C06ECA">
      <w:r w:rsidRPr="00C06ECA">
        <w:rPr>
          <w:rStyle w:val="Style13ptBold"/>
        </w:rPr>
        <w:t>Cohen ’25</w:t>
      </w:r>
      <w:r>
        <w:t xml:space="preserve"> [</w:t>
      </w:r>
      <w:r w:rsidRPr="00C06ECA">
        <w:t>Rachel Cohen joined Air Force Magazine as a senior editor in January 2019.</w:t>
      </w:r>
      <w:r>
        <w:t>; “</w:t>
      </w:r>
      <w:r w:rsidRPr="00C06ECA">
        <w:t>Lawmakers Urge Air Force, SOCOM to Collaborate on New Long-Range Surveillance Drones</w:t>
      </w:r>
      <w:r>
        <w:t xml:space="preserve">”; Air &amp; Space Forces Magazine; June 23, 2025; </w:t>
      </w:r>
      <w:hyperlink r:id="rId17" w:history="1">
        <w:r w:rsidRPr="00655B60">
          <w:rPr>
            <w:rStyle w:val="Hyperlink"/>
          </w:rPr>
          <w:t>https://www.airandspaceforces.com/lawmakers-air-force-socom-long-range-surveillance-drones/</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A645068" w14:textId="529261C8" w:rsidR="00C06ECA" w:rsidRPr="00421203" w:rsidRDefault="00C06ECA" w:rsidP="00C06ECA">
      <w:pPr>
        <w:rPr>
          <w:sz w:val="16"/>
        </w:rPr>
      </w:pPr>
      <w:r w:rsidRPr="00421203">
        <w:rPr>
          <w:sz w:val="16"/>
        </w:rPr>
        <w:t xml:space="preserve">House lawmakers are </w:t>
      </w:r>
      <w:r w:rsidRPr="007B56A5">
        <w:rPr>
          <w:rStyle w:val="StyleUnderline"/>
          <w:highlight w:val="green"/>
        </w:rPr>
        <w:t>encouraging</w:t>
      </w:r>
      <w:r w:rsidRPr="00C06ECA">
        <w:rPr>
          <w:rStyle w:val="StyleUnderline"/>
        </w:rPr>
        <w:t xml:space="preserve"> the </w:t>
      </w:r>
      <w:r w:rsidRPr="007B56A5">
        <w:rPr>
          <w:rStyle w:val="StyleUnderline"/>
          <w:highlight w:val="green"/>
        </w:rPr>
        <w:t>Air Force and</w:t>
      </w:r>
      <w:r w:rsidRPr="00C06ECA">
        <w:rPr>
          <w:rStyle w:val="StyleUnderline"/>
        </w:rPr>
        <w:t xml:space="preserve"> U.S. </w:t>
      </w:r>
      <w:r w:rsidRPr="007B56A5">
        <w:rPr>
          <w:rStyle w:val="StyleUnderline"/>
          <w:highlight w:val="green"/>
        </w:rPr>
        <w:t>Special Operations</w:t>
      </w:r>
      <w:r w:rsidRPr="00C06ECA">
        <w:rPr>
          <w:rStyle w:val="StyleUnderline"/>
        </w:rPr>
        <w:t xml:space="preserve"> Command </w:t>
      </w:r>
      <w:r w:rsidRPr="007B56A5">
        <w:rPr>
          <w:rStyle w:val="StyleUnderline"/>
          <w:highlight w:val="green"/>
        </w:rPr>
        <w:t xml:space="preserve">to </w:t>
      </w:r>
      <w:r w:rsidRPr="007B56A5">
        <w:rPr>
          <w:rStyle w:val="Emphasis"/>
          <w:highlight w:val="green"/>
        </w:rPr>
        <w:t>work together</w:t>
      </w:r>
      <w:r w:rsidRPr="00C06ECA">
        <w:rPr>
          <w:rStyle w:val="StyleUnderline"/>
        </w:rPr>
        <w:t xml:space="preserve"> as each pursues long-range, l</w:t>
      </w:r>
      <w:r w:rsidRPr="007B56A5">
        <w:rPr>
          <w:rStyle w:val="StyleUnderline"/>
          <w:highlight w:val="green"/>
        </w:rPr>
        <w:t>on</w:t>
      </w:r>
      <w:r w:rsidRPr="00C06ECA">
        <w:rPr>
          <w:rStyle w:val="StyleUnderline"/>
        </w:rPr>
        <w:t xml:space="preserve">g-endurance reconnaissance </w:t>
      </w:r>
      <w:r w:rsidRPr="007B56A5">
        <w:rPr>
          <w:rStyle w:val="Emphasis"/>
          <w:highlight w:val="green"/>
        </w:rPr>
        <w:t>drones</w:t>
      </w:r>
      <w:r w:rsidRPr="00421203">
        <w:rPr>
          <w:sz w:val="16"/>
        </w:rPr>
        <w:t>.</w:t>
      </w:r>
    </w:p>
    <w:p w14:paraId="5AAB8E44" w14:textId="056D70F0" w:rsidR="00C06ECA" w:rsidRPr="00C06ECA" w:rsidRDefault="00C06ECA" w:rsidP="00C06ECA">
      <w:pPr>
        <w:rPr>
          <w:rStyle w:val="StyleUnderline"/>
        </w:rPr>
      </w:pPr>
      <w:r w:rsidRPr="007B56A5">
        <w:rPr>
          <w:rStyle w:val="StyleUnderline"/>
          <w:highlight w:val="green"/>
        </w:rPr>
        <w:t>Both</w:t>
      </w:r>
      <w:r w:rsidRPr="00C06ECA">
        <w:rPr>
          <w:rStyle w:val="StyleUnderline"/>
        </w:rPr>
        <w:t xml:space="preserve"> entities are </w:t>
      </w:r>
      <w:r w:rsidRPr="007B56A5">
        <w:rPr>
          <w:rStyle w:val="StyleUnderline"/>
          <w:highlight w:val="green"/>
        </w:rPr>
        <w:t>invest</w:t>
      </w:r>
      <w:r w:rsidRPr="00C06ECA">
        <w:rPr>
          <w:rStyle w:val="StyleUnderline"/>
        </w:rPr>
        <w:t xml:space="preserve">ing </w:t>
      </w:r>
      <w:r w:rsidRPr="007B56A5">
        <w:rPr>
          <w:rStyle w:val="StyleUnderline"/>
          <w:highlight w:val="green"/>
        </w:rPr>
        <w:t xml:space="preserve">in </w:t>
      </w:r>
      <w:r w:rsidRPr="007B56A5">
        <w:rPr>
          <w:rStyle w:val="Emphasis"/>
          <w:highlight w:val="green"/>
        </w:rPr>
        <w:t>unmanned assets</w:t>
      </w:r>
      <w:r w:rsidRPr="00C06ECA">
        <w:rPr>
          <w:rStyle w:val="StyleUnderline"/>
        </w:rPr>
        <w:t xml:space="preserve"> that can slip into highly defended areas</w:t>
      </w:r>
      <w:r w:rsidRPr="00421203">
        <w:rPr>
          <w:sz w:val="16"/>
        </w:rPr>
        <w:t xml:space="preserve">, loiter over a particularly valuable target for days at a time, and traverse multiple continents or the vast Pacific with little logistical footprint as part of their broader push for more dispersed operations. </w:t>
      </w:r>
      <w:r w:rsidRPr="00C06ECA">
        <w:rPr>
          <w:rStyle w:val="StyleUnderline"/>
        </w:rPr>
        <w:t xml:space="preserve">Members of </w:t>
      </w:r>
      <w:r w:rsidRPr="007B56A5">
        <w:rPr>
          <w:rStyle w:val="StyleUnderline"/>
          <w:highlight w:val="green"/>
        </w:rPr>
        <w:t>Congress</w:t>
      </w:r>
      <w:r w:rsidRPr="00C06ECA">
        <w:rPr>
          <w:rStyle w:val="StyleUnderline"/>
        </w:rPr>
        <w:t xml:space="preserve"> are </w:t>
      </w:r>
      <w:r w:rsidRPr="007B56A5">
        <w:rPr>
          <w:rStyle w:val="Emphasis"/>
          <w:highlight w:val="green"/>
        </w:rPr>
        <w:t>sweetening the pot</w:t>
      </w:r>
      <w:r w:rsidRPr="00C06ECA">
        <w:rPr>
          <w:rStyle w:val="StyleUnderline"/>
        </w:rPr>
        <w:t xml:space="preserve"> by </w:t>
      </w:r>
      <w:r w:rsidRPr="007B56A5">
        <w:rPr>
          <w:rStyle w:val="StyleUnderline"/>
          <w:highlight w:val="green"/>
        </w:rPr>
        <w:t>offering</w:t>
      </w:r>
      <w:r w:rsidRPr="00C06ECA">
        <w:rPr>
          <w:rStyle w:val="StyleUnderline"/>
        </w:rPr>
        <w:t xml:space="preserve"> the Air Force </w:t>
      </w:r>
      <w:r w:rsidRPr="007B56A5">
        <w:rPr>
          <w:rStyle w:val="StyleUnderline"/>
          <w:highlight w:val="green"/>
        </w:rPr>
        <w:t>$15 million</w:t>
      </w:r>
      <w:r w:rsidRPr="00C06ECA">
        <w:rPr>
          <w:rStyle w:val="StyleUnderline"/>
        </w:rPr>
        <w:t xml:space="preserve"> to </w:t>
      </w:r>
      <w:r w:rsidRPr="00421203">
        <w:rPr>
          <w:rStyle w:val="Emphasis"/>
        </w:rPr>
        <w:t>explore possible solutions</w:t>
      </w:r>
      <w:r w:rsidRPr="00C06ECA">
        <w:rPr>
          <w:rStyle w:val="StyleUnderline"/>
        </w:rPr>
        <w:t xml:space="preserve"> that could meet the needs of both organizations.</w:t>
      </w:r>
    </w:p>
    <w:p w14:paraId="1AA489F7" w14:textId="4B8DEDAF" w:rsidR="00C06ECA" w:rsidRPr="00421203" w:rsidRDefault="00C06ECA" w:rsidP="00C06ECA">
      <w:pPr>
        <w:rPr>
          <w:sz w:val="16"/>
        </w:rPr>
      </w:pPr>
      <w:r w:rsidRPr="00421203">
        <w:rPr>
          <w:sz w:val="16"/>
        </w:rPr>
        <w:t>“</w:t>
      </w:r>
      <w:r w:rsidRPr="00C06ECA">
        <w:rPr>
          <w:rStyle w:val="StyleUnderline"/>
        </w:rPr>
        <w:t xml:space="preserve">While the </w:t>
      </w:r>
      <w:r w:rsidRPr="007B56A5">
        <w:rPr>
          <w:rStyle w:val="StyleUnderline"/>
          <w:highlight w:val="green"/>
        </w:rPr>
        <w:t>requirements</w:t>
      </w:r>
      <w:r w:rsidRPr="00C06ECA">
        <w:rPr>
          <w:rStyle w:val="StyleUnderline"/>
        </w:rPr>
        <w:t xml:space="preserve"> between the two organizations </w:t>
      </w:r>
      <w:r w:rsidRPr="007B56A5">
        <w:rPr>
          <w:rStyle w:val="StyleUnderline"/>
          <w:highlight w:val="green"/>
        </w:rPr>
        <w:t xml:space="preserve">are </w:t>
      </w:r>
      <w:r w:rsidRPr="007B56A5">
        <w:rPr>
          <w:rStyle w:val="Emphasis"/>
          <w:highlight w:val="green"/>
        </w:rPr>
        <w:t>not completely aligned</w:t>
      </w:r>
      <w:r w:rsidRPr="00C06ECA">
        <w:rPr>
          <w:rStyle w:val="StyleUnderline"/>
        </w:rPr>
        <w:t xml:space="preserve">, the Committee believes </w:t>
      </w:r>
      <w:r w:rsidRPr="007B56A5">
        <w:rPr>
          <w:rStyle w:val="Emphasis"/>
          <w:highlight w:val="green"/>
        </w:rPr>
        <w:t>closer cooperation is critical</w:t>
      </w:r>
      <w:r w:rsidRPr="00C06ECA">
        <w:rPr>
          <w:rStyle w:val="StyleUnderline"/>
        </w:rPr>
        <w:t xml:space="preserve"> to fielding a capable and cost-effective platform</w:t>
      </w:r>
      <w:r w:rsidRPr="00421203">
        <w:rPr>
          <w:sz w:val="16"/>
        </w:rPr>
        <w:t>,” lawmakers wrote in a report accompanying the House Appropriations Committee’s version of the 2026 defense spending bill.</w:t>
      </w:r>
    </w:p>
    <w:p w14:paraId="510B97CF" w14:textId="7434E392" w:rsidR="00C06ECA" w:rsidRDefault="00C06ECA" w:rsidP="00C06ECA">
      <w:pPr>
        <w:rPr>
          <w:sz w:val="16"/>
        </w:rPr>
      </w:pPr>
      <w:r w:rsidRPr="00421203">
        <w:rPr>
          <w:sz w:val="16"/>
        </w:rPr>
        <w:t xml:space="preserve">While the report doesn’t specify which programs the Air Force and SOCOM should consider merging, </w:t>
      </w:r>
      <w:r w:rsidRPr="00C06ECA">
        <w:rPr>
          <w:rStyle w:val="StyleUnderline"/>
        </w:rPr>
        <w:t xml:space="preserve">the Air Force last month contracted with </w:t>
      </w:r>
      <w:proofErr w:type="spellStart"/>
      <w:r w:rsidRPr="00C06ECA">
        <w:rPr>
          <w:rStyle w:val="StyleUnderline"/>
        </w:rPr>
        <w:t>dronemaker</w:t>
      </w:r>
      <w:proofErr w:type="spellEnd"/>
      <w:r w:rsidRPr="00C06ECA">
        <w:rPr>
          <w:rStyle w:val="StyleUnderline"/>
        </w:rPr>
        <w:t xml:space="preserve"> General Atomics</w:t>
      </w:r>
      <w:r w:rsidRPr="00421203">
        <w:rPr>
          <w:sz w:val="16"/>
        </w:rPr>
        <w:t xml:space="preserve"> to design a stealthy, autonomous aircraft dubbed “GHOST” that can fly ultra-long distances for reconnaissance and strike missions. </w:t>
      </w:r>
    </w:p>
    <w:p w14:paraId="3B34D65E" w14:textId="35DBAE3D" w:rsidR="00421203" w:rsidRPr="00421203" w:rsidRDefault="00421203" w:rsidP="00421203">
      <w:r w:rsidRPr="00421203">
        <w:t>&lt;&lt; PARAGRAPHS CONDENSED, NONE OMITTED &gt;&gt;</w:t>
      </w:r>
    </w:p>
    <w:p w14:paraId="11A8C332" w14:textId="6572C422" w:rsidR="00C06ECA" w:rsidRDefault="00C06ECA" w:rsidP="00C06ECA">
      <w:pPr>
        <w:rPr>
          <w:sz w:val="8"/>
        </w:rPr>
      </w:pPr>
      <w:r w:rsidRPr="00421203">
        <w:rPr>
          <w:sz w:val="8"/>
        </w:rPr>
        <w:t xml:space="preserve">GHOST may become a next-generation option to replace mainstays of the Air Force’s intelligence, surveillance, and reconnaissance enterprise that are slated for </w:t>
      </w:r>
      <w:proofErr w:type="spellStart"/>
      <w:r w:rsidRPr="00421203">
        <w:rPr>
          <w:sz w:val="8"/>
        </w:rPr>
        <w:t>retirement:The</w:t>
      </w:r>
      <w:proofErr w:type="spellEnd"/>
      <w:r w:rsidRPr="00421203">
        <w:rPr>
          <w:sz w:val="8"/>
        </w:rPr>
        <w:t xml:space="preserve"> U-2 Dragon Lady spy plane, whose pilots have captured photos of sensitive military sites since the 1950s.The RQ-4 Global Hawk, the long-endurance surveillance drone that was set to take over the U-2 mission but is now being phased </w:t>
      </w:r>
      <w:proofErr w:type="spellStart"/>
      <w:r w:rsidRPr="00421203">
        <w:rPr>
          <w:sz w:val="8"/>
        </w:rPr>
        <w:t>out.The</w:t>
      </w:r>
      <w:proofErr w:type="spellEnd"/>
      <w:r w:rsidRPr="00421203">
        <w:rPr>
          <w:sz w:val="8"/>
        </w:rPr>
        <w:t xml:space="preserve"> MQ-9 Reaper, the Air Force’s workhorse hunter-killer drone that redefined combat in the Global War on </w:t>
      </w:r>
      <w:proofErr w:type="spellStart"/>
      <w:r w:rsidRPr="00421203">
        <w:rPr>
          <w:sz w:val="8"/>
        </w:rPr>
        <w:t>Terror.The</w:t>
      </w:r>
      <w:proofErr w:type="spellEnd"/>
      <w:r w:rsidRPr="00421203">
        <w:rPr>
          <w:sz w:val="8"/>
        </w:rPr>
        <w:t xml:space="preserve"> Air Force Research Laboratory is also exploring long-range drones through its ULTRA project, short for Unmanned Long-Endurance Tactical Reconnaissance Aircraft. The program has produced a drone that can fly for more than three days straight while carrying over 400 pounds of surveillance equipment. ULTRA, a commercial sport glider outfitted for military use by DZYNE Technologies, was photographed on the flight line at Al Dhafra Air Base in the United Arab Emirates last </w:t>
      </w:r>
      <w:proofErr w:type="spellStart"/>
      <w:r w:rsidRPr="00421203">
        <w:rPr>
          <w:sz w:val="8"/>
        </w:rPr>
        <w:t>year.An</w:t>
      </w:r>
      <w:proofErr w:type="spellEnd"/>
      <w:r w:rsidRPr="00421203">
        <w:rPr>
          <w:sz w:val="8"/>
        </w:rPr>
        <w:t xml:space="preserve"> Air Force spokesperson told Air &amp; Space Forces Magazine neither the service nor Air Force Special Operations Command “have any background” on the House </w:t>
      </w:r>
      <w:proofErr w:type="spellStart"/>
      <w:r w:rsidRPr="00421203">
        <w:rPr>
          <w:sz w:val="8"/>
        </w:rPr>
        <w:t>provision.SOCOM</w:t>
      </w:r>
      <w:proofErr w:type="spellEnd"/>
      <w:r w:rsidRPr="00421203">
        <w:rPr>
          <w:sz w:val="8"/>
        </w:rPr>
        <w:t xml:space="preserve"> operates its own shadowy long-endurance aircraft program, comprised of the Air Force’s MQ-9, the Army’s MQ-1C Gray Eagle drone, and an unmanned version of the Pipistrel Sinus powered glider. The Long-Endurance Aircraft family of systems “employs relatively low-cost, long-endurance unmanned aircraft operated in austere and permissive environments” to provide intelligence to the special operations community, SOCOM spokesperson Lt. Cmdr. Kassie Collins said in an </w:t>
      </w:r>
      <w:proofErr w:type="spellStart"/>
      <w:proofErr w:type="gramStart"/>
      <w:r w:rsidRPr="00421203">
        <w:rPr>
          <w:sz w:val="8"/>
        </w:rPr>
        <w:t>email.In</w:t>
      </w:r>
      <w:proofErr w:type="spellEnd"/>
      <w:proofErr w:type="gramEnd"/>
      <w:r w:rsidRPr="00421203">
        <w:rPr>
          <w:sz w:val="8"/>
        </w:rPr>
        <w:t xml:space="preserve"> 2021, The War Zone reported the command had worked with the Air Force Research Lab to convert Sinus aircraft into unmanned aerial systems. The drones, operated by the Virginia-based technology company TSC, offer a maximum endurance of over 40 hours in flight up to 17,000 feet, according to TSC’s website.</w:t>
      </w:r>
    </w:p>
    <w:p w14:paraId="18FE7678" w14:textId="00775104" w:rsidR="00421203" w:rsidRPr="00421203" w:rsidRDefault="00421203" w:rsidP="00421203">
      <w:r w:rsidRPr="00421203">
        <w:t>&lt;&lt; BREAKS CONTINUE &gt;&gt;</w:t>
      </w:r>
    </w:p>
    <w:p w14:paraId="65A63150" w14:textId="3826329A" w:rsidR="00C06ECA" w:rsidRPr="00421203" w:rsidRDefault="00C06ECA" w:rsidP="00C06ECA">
      <w:pPr>
        <w:rPr>
          <w:sz w:val="16"/>
        </w:rPr>
      </w:pPr>
      <w:r w:rsidRPr="00421203">
        <w:rPr>
          <w:sz w:val="16"/>
        </w:rPr>
        <w:t>“</w:t>
      </w:r>
      <w:r w:rsidRPr="007B56A5">
        <w:rPr>
          <w:rStyle w:val="StyleUnderline"/>
          <w:highlight w:val="green"/>
        </w:rPr>
        <w:t>SOCOM</w:t>
      </w:r>
      <w:r w:rsidRPr="00421203">
        <w:rPr>
          <w:rStyle w:val="StyleUnderline"/>
        </w:rPr>
        <w:t xml:space="preserve"> has been </w:t>
      </w:r>
      <w:r w:rsidRPr="007B56A5">
        <w:rPr>
          <w:rStyle w:val="StyleUnderline"/>
          <w:highlight w:val="green"/>
        </w:rPr>
        <w:t>assessing</w:t>
      </w:r>
      <w:r w:rsidRPr="00421203">
        <w:rPr>
          <w:rStyle w:val="StyleUnderline"/>
        </w:rPr>
        <w:t xml:space="preserve"> this platform as </w:t>
      </w:r>
      <w:r w:rsidRPr="007B56A5">
        <w:rPr>
          <w:rStyle w:val="StyleUnderline"/>
          <w:highlight w:val="green"/>
        </w:rPr>
        <w:t>an option</w:t>
      </w:r>
      <w:r w:rsidRPr="00421203">
        <w:rPr>
          <w:rStyle w:val="StyleUnderline"/>
        </w:rPr>
        <w:t xml:space="preserve"> as we work with our military services and industry partners </w:t>
      </w:r>
      <w:r w:rsidRPr="007B56A5">
        <w:rPr>
          <w:rStyle w:val="StyleUnderline"/>
          <w:highlight w:val="green"/>
        </w:rPr>
        <w:t xml:space="preserve">to identify </w:t>
      </w:r>
      <w:r w:rsidRPr="007B56A5">
        <w:rPr>
          <w:rStyle w:val="Emphasis"/>
          <w:highlight w:val="green"/>
        </w:rPr>
        <w:t>low-cost, high endurance</w:t>
      </w:r>
      <w:r w:rsidRPr="00421203">
        <w:rPr>
          <w:rStyle w:val="StyleUnderline"/>
        </w:rPr>
        <w:t xml:space="preserve"> airborne intelligence, surveillance, and reconnaissance </w:t>
      </w:r>
      <w:r w:rsidRPr="007B56A5">
        <w:rPr>
          <w:rStyle w:val="StyleUnderline"/>
          <w:highlight w:val="green"/>
        </w:rPr>
        <w:t>solutions</w:t>
      </w:r>
      <w:r w:rsidRPr="00421203">
        <w:rPr>
          <w:sz w:val="16"/>
        </w:rPr>
        <w:t>,” the command told the publication at the time.</w:t>
      </w:r>
    </w:p>
    <w:p w14:paraId="0A2C3F9C" w14:textId="33BEC206" w:rsidR="00C06ECA" w:rsidRPr="00421203" w:rsidRDefault="00C06ECA" w:rsidP="00C06ECA">
      <w:pPr>
        <w:rPr>
          <w:sz w:val="16"/>
        </w:rPr>
      </w:pPr>
      <w:r w:rsidRPr="00421203">
        <w:rPr>
          <w:sz w:val="16"/>
        </w:rPr>
        <w:t>SOCOM piggybacks on acquisition programs run by the services but also pursues its own equipment as needed. In 2020, the command launched its own search for an armed overwatch plane after the Air Force’s nearly three-year effort to procure a similar light attack aircraft ended short of a full buy.</w:t>
      </w:r>
    </w:p>
    <w:p w14:paraId="094262C9" w14:textId="3FA16F41" w:rsidR="00C06ECA" w:rsidRDefault="00C06ECA" w:rsidP="00C06ECA">
      <w:pPr>
        <w:rPr>
          <w:sz w:val="16"/>
        </w:rPr>
      </w:pPr>
      <w:r w:rsidRPr="00421203">
        <w:rPr>
          <w:rStyle w:val="StyleUnderline"/>
        </w:rPr>
        <w:lastRenderedPageBreak/>
        <w:t>Lawmakers also told the Air Force in that case to coordinate with SOCOM on its light attack experiments while encouraging it to transfer some of the project’s funding to special operations</w:t>
      </w:r>
      <w:r w:rsidRPr="00421203">
        <w:rPr>
          <w:sz w:val="16"/>
        </w:rPr>
        <w:t xml:space="preserve">. Air Force Special Operations Command went on to buy a modified crop duster to serve as the new OA-1K </w:t>
      </w:r>
      <w:proofErr w:type="spellStart"/>
      <w:r w:rsidRPr="00421203">
        <w:rPr>
          <w:sz w:val="16"/>
        </w:rPr>
        <w:t>Skyraider</w:t>
      </w:r>
      <w:proofErr w:type="spellEnd"/>
      <w:r w:rsidRPr="00421203">
        <w:rPr>
          <w:sz w:val="16"/>
        </w:rPr>
        <w:t xml:space="preserve"> II, envisioned to fly counterterror missions in regions without advanced air defenses that could down the plane.</w:t>
      </w:r>
    </w:p>
    <w:p w14:paraId="525A7DFA" w14:textId="77777777" w:rsidR="00306A62" w:rsidRPr="00D120EA" w:rsidRDefault="00306A62" w:rsidP="00306A62">
      <w:pPr>
        <w:pStyle w:val="Heading4"/>
        <w:rPr>
          <w:b w:val="0"/>
          <w:bCs/>
        </w:rPr>
      </w:pPr>
      <w:r w:rsidRPr="00124FBE">
        <w:rPr>
          <w:u w:val="single"/>
        </w:rPr>
        <w:t>Deadlines</w:t>
      </w:r>
      <w:r>
        <w:t xml:space="preserve">. Drones will be built </w:t>
      </w:r>
      <w:r w:rsidRPr="00124FBE">
        <w:rPr>
          <w:u w:val="single"/>
        </w:rPr>
        <w:t>now</w:t>
      </w:r>
      <w:r>
        <w:t xml:space="preserve"> but a small tradeoff </w:t>
      </w:r>
      <w:r w:rsidRPr="00124FBE">
        <w:rPr>
          <w:u w:val="single"/>
        </w:rPr>
        <w:t>snowballs</w:t>
      </w:r>
      <w:r>
        <w:t xml:space="preserve">. </w:t>
      </w:r>
    </w:p>
    <w:p w14:paraId="749FC126" w14:textId="77777777" w:rsidR="00306A62" w:rsidRPr="003C3530" w:rsidRDefault="00306A62" w:rsidP="00306A62">
      <w:r w:rsidRPr="00EB113B">
        <w:rPr>
          <w:rStyle w:val="Style13ptBold"/>
        </w:rPr>
        <w:t>Harper 7/10</w:t>
      </w:r>
      <w:r>
        <w:t xml:space="preserve"> — Jon Harper, Managing Editor of </w:t>
      </w:r>
      <w:proofErr w:type="spellStart"/>
      <w:r>
        <w:t>DefenseScoop</w:t>
      </w:r>
      <w:proofErr w:type="spellEnd"/>
      <w:r>
        <w:t xml:space="preserve">, the Scoop News Group's online publication focused on the Pentagon and its pursuit of new capabilities, 2025, (“Hegseth directive on ‘unleashing U.S. military drone dominance’ includes deadlines for major overhauls,” </w:t>
      </w:r>
      <w:proofErr w:type="spellStart"/>
      <w:r>
        <w:t>DefenseScoop</w:t>
      </w:r>
      <w:proofErr w:type="spellEnd"/>
      <w:r>
        <w:t>, Jul 10</w:t>
      </w:r>
      <w:r w:rsidRPr="00EB113B">
        <w:rPr>
          <w:vertAlign w:val="superscript"/>
        </w:rPr>
        <w:t>th</w:t>
      </w:r>
      <w:r>
        <w:t xml:space="preserve">, Available </w:t>
      </w:r>
      <w:hyperlink r:id="rId18" w:history="1">
        <w:r w:rsidRPr="00DF5C3C">
          <w:rPr>
            <w:rStyle w:val="Hyperlink"/>
          </w:rPr>
          <w:t>https://defensescoop.com/2025/07/10/hegseth-memo-unleashing-us-military-drone-dominance-deadlines/</w:t>
        </w:r>
      </w:hyperlink>
      <w:r>
        <w:t xml:space="preserve">, Accessed 7/15/2025)  </w:t>
      </w:r>
    </w:p>
    <w:p w14:paraId="2FC1CD23" w14:textId="77777777" w:rsidR="00306A62" w:rsidRPr="00124FBE" w:rsidRDefault="00306A62" w:rsidP="00306A62">
      <w:pPr>
        <w:rPr>
          <w:rStyle w:val="StyleUnderline"/>
        </w:rPr>
      </w:pPr>
      <w:r w:rsidRPr="000779D5">
        <w:rPr>
          <w:sz w:val="16"/>
        </w:rPr>
        <w:t xml:space="preserve">Secretary of Defense Pete </w:t>
      </w:r>
      <w:r w:rsidRPr="007B56A5">
        <w:rPr>
          <w:rStyle w:val="StyleUnderline"/>
          <w:highlight w:val="green"/>
        </w:rPr>
        <w:t>Hegseth</w:t>
      </w:r>
      <w:r w:rsidRPr="00124FBE">
        <w:rPr>
          <w:rStyle w:val="StyleUnderline"/>
        </w:rPr>
        <w:t xml:space="preserve"> issued a new directive Thursday </w:t>
      </w:r>
      <w:r w:rsidRPr="007B56A5">
        <w:rPr>
          <w:rStyle w:val="StyleUnderline"/>
          <w:highlight w:val="green"/>
        </w:rPr>
        <w:t xml:space="preserve">aimed at </w:t>
      </w:r>
      <w:r w:rsidRPr="007B56A5">
        <w:rPr>
          <w:rStyle w:val="Emphasis"/>
          <w:highlight w:val="green"/>
        </w:rPr>
        <w:t>shaking up</w:t>
      </w:r>
      <w:r w:rsidRPr="00124FBE">
        <w:rPr>
          <w:rStyle w:val="StyleUnderline"/>
        </w:rPr>
        <w:t xml:space="preserve"> the Pentagon’s </w:t>
      </w:r>
      <w:r w:rsidRPr="00FE238A">
        <w:rPr>
          <w:rStyle w:val="StyleUnderline"/>
        </w:rPr>
        <w:t>procurement</w:t>
      </w:r>
      <w:r w:rsidRPr="00124FBE">
        <w:rPr>
          <w:rStyle w:val="StyleUnderline"/>
        </w:rPr>
        <w:t xml:space="preserve"> system and </w:t>
      </w:r>
      <w:r w:rsidRPr="007B56A5">
        <w:rPr>
          <w:rStyle w:val="Emphasis"/>
          <w:highlight w:val="green"/>
        </w:rPr>
        <w:t>quickly</w:t>
      </w:r>
      <w:r w:rsidRPr="00FE238A">
        <w:rPr>
          <w:rStyle w:val="StyleUnderline"/>
        </w:rPr>
        <w:t xml:space="preserve"> ramping up its arsenal of unmanned aerial systems.</w:t>
      </w:r>
    </w:p>
    <w:p w14:paraId="38E774A2" w14:textId="77777777" w:rsidR="00306A62" w:rsidRPr="000779D5" w:rsidRDefault="00306A62" w:rsidP="00306A62">
      <w:pPr>
        <w:rPr>
          <w:sz w:val="16"/>
        </w:rPr>
      </w:pPr>
      <w:r w:rsidRPr="000779D5">
        <w:rPr>
          <w:sz w:val="16"/>
        </w:rPr>
        <w:t>The memo “</w:t>
      </w:r>
      <w:r w:rsidRPr="007B56A5">
        <w:rPr>
          <w:rStyle w:val="StyleUnderline"/>
          <w:highlight w:val="green"/>
        </w:rPr>
        <w:t>Unleashing</w:t>
      </w:r>
      <w:r w:rsidRPr="00124FBE">
        <w:rPr>
          <w:rStyle w:val="StyleUnderline"/>
        </w:rPr>
        <w:t xml:space="preserve"> U.S. Military </w:t>
      </w:r>
      <w:r w:rsidRPr="007B56A5">
        <w:rPr>
          <w:rStyle w:val="StyleUnderline"/>
          <w:highlight w:val="green"/>
        </w:rPr>
        <w:t>Drone Dominance</w:t>
      </w:r>
      <w:r w:rsidRPr="000779D5">
        <w:rPr>
          <w:sz w:val="16"/>
        </w:rPr>
        <w:t xml:space="preserve">,” addressed to senior Pentagon leadership, combatant commanders and directors of defense agencies, </w:t>
      </w:r>
      <w:r w:rsidRPr="00D120EA">
        <w:rPr>
          <w:rStyle w:val="StyleUnderline"/>
        </w:rPr>
        <w:t>referred</w:t>
      </w:r>
      <w:r w:rsidRPr="00124FBE">
        <w:rPr>
          <w:rStyle w:val="StyleUnderline"/>
        </w:rPr>
        <w:t xml:space="preserve"> to uncrewed systems as “</w:t>
      </w:r>
      <w:r w:rsidRPr="007B56A5">
        <w:rPr>
          <w:rStyle w:val="StyleUnderline"/>
          <w:highlight w:val="green"/>
        </w:rPr>
        <w:t xml:space="preserve">the </w:t>
      </w:r>
      <w:r w:rsidRPr="007B56A5">
        <w:rPr>
          <w:rStyle w:val="Emphasis"/>
          <w:highlight w:val="green"/>
        </w:rPr>
        <w:t>biggest battlefield</w:t>
      </w:r>
      <w:r w:rsidRPr="00124FBE">
        <w:rPr>
          <w:rStyle w:val="StyleUnderline"/>
        </w:rPr>
        <w:t xml:space="preserve"> innovation </w:t>
      </w:r>
      <w:r w:rsidRPr="007B56A5">
        <w:rPr>
          <w:rStyle w:val="StyleUnderline"/>
          <w:highlight w:val="green"/>
        </w:rPr>
        <w:t>in a generation</w:t>
      </w:r>
      <w:r w:rsidRPr="000779D5">
        <w:rPr>
          <w:sz w:val="16"/>
        </w:rPr>
        <w:t>.”</w:t>
      </w:r>
    </w:p>
    <w:p w14:paraId="2272382E" w14:textId="77777777" w:rsidR="00306A62" w:rsidRPr="000779D5" w:rsidRDefault="00306A62" w:rsidP="00306A62">
      <w:pPr>
        <w:rPr>
          <w:sz w:val="16"/>
        </w:rPr>
      </w:pPr>
      <w:r w:rsidRPr="000779D5">
        <w:rPr>
          <w:sz w:val="16"/>
        </w:rPr>
        <w:t>“Our adversaries collectively produce millions of cheap drones each year. While global military drone production skyrocketed over the last three years, the previous administration deployed red tape. U.S. units are not outfitted with the lethal small drones the modern battlefield requires,” Hegseth wrote.</w:t>
      </w:r>
    </w:p>
    <w:p w14:paraId="12E20193" w14:textId="77777777" w:rsidR="00306A62" w:rsidRPr="000779D5" w:rsidRDefault="00306A62" w:rsidP="00306A62">
      <w:pPr>
        <w:rPr>
          <w:sz w:val="16"/>
        </w:rPr>
      </w:pPr>
      <w:r w:rsidRPr="00627073">
        <w:rPr>
          <w:rStyle w:val="StyleUnderline"/>
        </w:rPr>
        <w:t xml:space="preserve">The directive </w:t>
      </w:r>
      <w:r w:rsidRPr="007B56A5">
        <w:rPr>
          <w:rStyle w:val="StyleUnderline"/>
          <w:highlight w:val="green"/>
        </w:rPr>
        <w:t>calls for approving</w:t>
      </w:r>
      <w:r w:rsidRPr="00627073">
        <w:rPr>
          <w:rStyle w:val="StyleUnderline"/>
        </w:rPr>
        <w:t xml:space="preserve"> “</w:t>
      </w:r>
      <w:r w:rsidRPr="007B56A5">
        <w:rPr>
          <w:rStyle w:val="StyleUnderline"/>
          <w:highlight w:val="green"/>
        </w:rPr>
        <w:t>hundreds</w:t>
      </w:r>
      <w:r w:rsidRPr="00627073">
        <w:rPr>
          <w:rStyle w:val="StyleUnderline"/>
        </w:rPr>
        <w:t xml:space="preserve">” of American products for purchase by the U.S. military, arming combat units with a variety </w:t>
      </w:r>
      <w:r w:rsidRPr="007B56A5">
        <w:rPr>
          <w:rStyle w:val="StyleUnderline"/>
          <w:highlight w:val="green"/>
        </w:rPr>
        <w:t>of</w:t>
      </w:r>
      <w:r w:rsidRPr="00627073">
        <w:rPr>
          <w:rStyle w:val="StyleUnderline"/>
        </w:rPr>
        <w:t xml:space="preserve"> “</w:t>
      </w:r>
      <w:r w:rsidRPr="007B56A5">
        <w:rPr>
          <w:rStyle w:val="Emphasis"/>
          <w:highlight w:val="green"/>
        </w:rPr>
        <w:t>low-cost drones</w:t>
      </w:r>
      <w:r w:rsidRPr="00627073">
        <w:rPr>
          <w:rStyle w:val="StyleUnderline"/>
        </w:rPr>
        <w:t xml:space="preserve"> made by America’s world-leading engineers and AI experts,” </w:t>
      </w:r>
      <w:r w:rsidRPr="007B56A5">
        <w:rPr>
          <w:rStyle w:val="StyleUnderline"/>
          <w:highlight w:val="green"/>
        </w:rPr>
        <w:t>and</w:t>
      </w:r>
      <w:r w:rsidRPr="00627073">
        <w:rPr>
          <w:rStyle w:val="StyleUnderline"/>
        </w:rPr>
        <w:t xml:space="preserve"> more widely </w:t>
      </w:r>
      <w:r w:rsidRPr="007B56A5">
        <w:rPr>
          <w:rStyle w:val="StyleUnderline"/>
          <w:highlight w:val="green"/>
        </w:rPr>
        <w:t>integrating</w:t>
      </w:r>
      <w:r w:rsidRPr="00627073">
        <w:rPr>
          <w:rStyle w:val="StyleUnderline"/>
        </w:rPr>
        <w:t xml:space="preserve"> UAS into training </w:t>
      </w:r>
      <w:r w:rsidRPr="007B56A5">
        <w:rPr>
          <w:rStyle w:val="StyleUnderline"/>
          <w:highlight w:val="green"/>
        </w:rPr>
        <w:t>exercises</w:t>
      </w:r>
      <w:r w:rsidRPr="000779D5">
        <w:rPr>
          <w:sz w:val="16"/>
        </w:rPr>
        <w:t>.</w:t>
      </w:r>
    </w:p>
    <w:p w14:paraId="0363151C" w14:textId="77777777" w:rsidR="00306A62" w:rsidRPr="000779D5" w:rsidRDefault="00306A62" w:rsidP="00306A62">
      <w:pPr>
        <w:rPr>
          <w:sz w:val="16"/>
        </w:rPr>
      </w:pPr>
      <w:r w:rsidRPr="000779D5">
        <w:rPr>
          <w:sz w:val="16"/>
        </w:rPr>
        <w:t xml:space="preserve">Here are some key deadlines that the </w:t>
      </w:r>
      <w:proofErr w:type="spellStart"/>
      <w:r w:rsidRPr="000779D5">
        <w:rPr>
          <w:sz w:val="16"/>
        </w:rPr>
        <w:t>SecDef</w:t>
      </w:r>
      <w:proofErr w:type="spellEnd"/>
      <w:r w:rsidRPr="000779D5">
        <w:rPr>
          <w:sz w:val="16"/>
        </w:rPr>
        <w:t xml:space="preserve"> laid out for Pentagon leaders:</w:t>
      </w:r>
    </w:p>
    <w:p w14:paraId="0B2D8933" w14:textId="77777777" w:rsidR="00306A62" w:rsidRPr="000779D5" w:rsidRDefault="00306A62" w:rsidP="00306A62">
      <w:pPr>
        <w:rPr>
          <w:sz w:val="16"/>
        </w:rPr>
      </w:pPr>
      <w:r w:rsidRPr="007B56A5">
        <w:rPr>
          <w:rStyle w:val="Emphasis"/>
          <w:highlight w:val="green"/>
        </w:rPr>
        <w:t>No later than Sept. 1</w:t>
      </w:r>
      <w:r w:rsidRPr="00627073">
        <w:rPr>
          <w:rStyle w:val="Emphasis"/>
        </w:rPr>
        <w:t>,</w:t>
      </w:r>
      <w:r w:rsidRPr="00627073">
        <w:rPr>
          <w:rStyle w:val="StyleUnderline"/>
        </w:rPr>
        <w:t xml:space="preserve"> the Army</w:t>
      </w:r>
      <w:r w:rsidRPr="000779D5">
        <w:rPr>
          <w:sz w:val="16"/>
        </w:rPr>
        <w:t xml:space="preserve">, Navy, Marine Corps and Air Force </w:t>
      </w:r>
      <w:r w:rsidRPr="00627073">
        <w:rPr>
          <w:rStyle w:val="StyleUnderline"/>
        </w:rPr>
        <w:t>must establish “deliberately screened, active-duty experimental formations purpose-built to enable rapid scaling of small UAS across the Joint Force</w:t>
      </w:r>
      <w:r w:rsidRPr="000779D5">
        <w:rPr>
          <w:sz w:val="16"/>
        </w:rPr>
        <w:t xml:space="preserve"> by 2026, prioritizing initial fielding to U.S. </w:t>
      </w:r>
      <w:proofErr w:type="spellStart"/>
      <w:r w:rsidRPr="000779D5">
        <w:rPr>
          <w:sz w:val="16"/>
        </w:rPr>
        <w:t>lndo</w:t>
      </w:r>
      <w:proofErr w:type="spellEnd"/>
      <w:r w:rsidRPr="000779D5">
        <w:rPr>
          <w:sz w:val="16"/>
        </w:rPr>
        <w:t>-Pacific Command units,” per the memo. “</w:t>
      </w:r>
      <w:r w:rsidRPr="007B56A5">
        <w:rPr>
          <w:rStyle w:val="StyleUnderline"/>
          <w:highlight w:val="green"/>
        </w:rPr>
        <w:t>Within 30 days</w:t>
      </w:r>
      <w:r w:rsidRPr="00D120EA">
        <w:rPr>
          <w:rStyle w:val="StyleUnderline"/>
        </w:rPr>
        <w:t xml:space="preserve">, the </w:t>
      </w:r>
      <w:r w:rsidRPr="007B56A5">
        <w:rPr>
          <w:rStyle w:val="StyleUnderline"/>
          <w:highlight w:val="green"/>
        </w:rPr>
        <w:t>O</w:t>
      </w:r>
      <w:r w:rsidRPr="00D120EA">
        <w:rPr>
          <w:rStyle w:val="StyleUnderline"/>
        </w:rPr>
        <w:t xml:space="preserve">ffice of </w:t>
      </w:r>
      <w:r w:rsidRPr="007B56A5">
        <w:rPr>
          <w:rStyle w:val="StyleUnderline"/>
          <w:highlight w:val="green"/>
        </w:rPr>
        <w:t>S</w:t>
      </w:r>
      <w:r w:rsidRPr="00D120EA">
        <w:rPr>
          <w:rStyle w:val="StyleUnderline"/>
        </w:rPr>
        <w:t xml:space="preserve">trategic </w:t>
      </w:r>
      <w:r w:rsidRPr="007B56A5">
        <w:rPr>
          <w:rStyle w:val="StyleUnderline"/>
          <w:highlight w:val="green"/>
        </w:rPr>
        <w:t>C</w:t>
      </w:r>
      <w:r w:rsidRPr="00D120EA">
        <w:rPr>
          <w:rStyle w:val="StyleUnderline"/>
        </w:rPr>
        <w:t xml:space="preserve">apital and Department of Government Efficiency </w:t>
      </w:r>
      <w:r w:rsidRPr="007B56A5">
        <w:rPr>
          <w:rStyle w:val="StyleUnderline"/>
          <w:highlight w:val="green"/>
        </w:rPr>
        <w:t>will present options</w:t>
      </w:r>
      <w:r w:rsidRPr="000779D5">
        <w:rPr>
          <w:sz w:val="16"/>
        </w:rPr>
        <w:t xml:space="preserve">, including advance purchase commitments, direct loans, or other incentives … that accelerate the growth of the U.S. industrial base to outfit our combat units with cheap and effective U.S.-made UAS. To maximize these investments, each Military Service will establish, resource, and empower unsubordinated program offices solely focused on UAS, with an immediate priority towards small UAS. These program offices will compete to determine best practices in rapid acquisition and industry engagement with operational units. </w:t>
      </w:r>
      <w:r w:rsidRPr="007B56A5">
        <w:rPr>
          <w:rStyle w:val="StyleUnderline"/>
          <w:highlight w:val="green"/>
        </w:rPr>
        <w:t xml:space="preserve">Drone dominance is a </w:t>
      </w:r>
      <w:r w:rsidRPr="007B56A5">
        <w:rPr>
          <w:rStyle w:val="Emphasis"/>
          <w:highlight w:val="green"/>
        </w:rPr>
        <w:t>process race</w:t>
      </w:r>
      <w:r w:rsidRPr="00461B68">
        <w:rPr>
          <w:rStyle w:val="Emphasis"/>
        </w:rPr>
        <w:t xml:space="preserve"> as much as a technological race</w:t>
      </w:r>
      <w:r w:rsidRPr="000779D5">
        <w:rPr>
          <w:sz w:val="16"/>
        </w:rPr>
        <w:t>. Major p-</w:t>
      </w:r>
      <w:proofErr w:type="spellStart"/>
      <w:r w:rsidRPr="000779D5">
        <w:rPr>
          <w:sz w:val="16"/>
        </w:rPr>
        <w:t>urchases</w:t>
      </w:r>
      <w:proofErr w:type="spellEnd"/>
      <w:r w:rsidRPr="000779D5">
        <w:rPr>
          <w:sz w:val="16"/>
        </w:rPr>
        <w:t xml:space="preserve"> shall favor U.S. companies, informed by Blue List ratings and strategic guidance.”</w:t>
      </w:r>
    </w:p>
    <w:p w14:paraId="4500FF9A" w14:textId="3FCEB97B" w:rsidR="00306A62" w:rsidRDefault="0067216D" w:rsidP="0067216D">
      <w:pPr>
        <w:pStyle w:val="Heading3"/>
      </w:pPr>
      <w:r>
        <w:lastRenderedPageBreak/>
        <w:t xml:space="preserve">UQ—AT: Budget </w:t>
      </w:r>
      <w:r w:rsidR="00DE26E2">
        <w:t xml:space="preserve">is </w:t>
      </w:r>
      <w:r>
        <w:t>Set—2NC</w:t>
      </w:r>
    </w:p>
    <w:p w14:paraId="5C83C262" w14:textId="34BCD93F" w:rsidR="003E43C7" w:rsidRPr="003E43C7" w:rsidRDefault="008A4E4C" w:rsidP="008A4E4C">
      <w:pPr>
        <w:pStyle w:val="Heading4"/>
      </w:pPr>
      <w:r>
        <w:t xml:space="preserve">Limited flexible funding </w:t>
      </w:r>
      <w:proofErr w:type="gramStart"/>
      <w:r>
        <w:t>has to</w:t>
      </w:r>
      <w:proofErr w:type="gramEnd"/>
      <w:r>
        <w:t xml:space="preserve"> be strategically allocated toward drones — any competing interests trade off. </w:t>
      </w:r>
    </w:p>
    <w:p w14:paraId="514E9A87" w14:textId="642CBA72" w:rsidR="00255446" w:rsidRDefault="00F64A95" w:rsidP="003E43C7">
      <w:r w:rsidRPr="00F64A95">
        <w:rPr>
          <w:rStyle w:val="Style13ptBold"/>
        </w:rPr>
        <w:t>Ferrari 5/8</w:t>
      </w:r>
      <w:r>
        <w:t xml:space="preserve"> [John G Ferrari</w:t>
      </w:r>
      <w:r w:rsidR="003E43C7">
        <w:t>, now retired, served as the director of program analysis and evaluation, the commanding general of the White Sands Missile Range, a deputy commander for programs at the NATO Training Mission in Afghanistan, and a strategic planner for the Combined Joint Task Force Seven in Iraq during Operation Iraqi Freedom. US Army Materiel Command, platoon leader and executive officer for the 2nd Cavalry Regiment in Germany, and as a company commander and plans officer for the 3rd Cavalry Regiment. Major General Ferrari has also worked as a branch chief for contingency operations for the Joint Chiefs of Staff at the US Department of Defense and as a program examiner at the Office of Management and Budget at the White House. MBA in finance and strategic management from the Wharton School at the University of Pennsylvania</w:t>
      </w:r>
      <w:r>
        <w:t>; “</w:t>
      </w:r>
      <w:r w:rsidRPr="00F64A95">
        <w:t>Reconciliation: A Consequential Attempt to Rebuild Our Military</w:t>
      </w:r>
      <w:r>
        <w:t xml:space="preserve">”; American Enterprise Institute; May 8, 2025; </w:t>
      </w:r>
      <w:hyperlink r:id="rId19" w:history="1">
        <w:r w:rsidRPr="00655B60">
          <w:rPr>
            <w:rStyle w:val="Hyperlink"/>
          </w:rPr>
          <w:t>https://www.aei.org/foreign-and-defense-policy/reconciliation-a-consequential-attempt-to-rebuild-our-military/</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3D0A796" w14:textId="31102FA3" w:rsidR="00B26FF3" w:rsidRPr="003E43C7" w:rsidRDefault="00B26FF3" w:rsidP="00B26FF3">
      <w:pPr>
        <w:rPr>
          <w:rStyle w:val="Emphasis"/>
        </w:rPr>
      </w:pPr>
      <w:r w:rsidRPr="007B56A5">
        <w:rPr>
          <w:rStyle w:val="StyleUnderline"/>
          <w:highlight w:val="green"/>
        </w:rPr>
        <w:t>The defense</w:t>
      </w:r>
      <w:r w:rsidRPr="003E43C7">
        <w:rPr>
          <w:rStyle w:val="StyleUnderline"/>
        </w:rPr>
        <w:t xml:space="preserve"> portion of the </w:t>
      </w:r>
      <w:r w:rsidRPr="007B56A5">
        <w:rPr>
          <w:rStyle w:val="StyleUnderline"/>
          <w:highlight w:val="green"/>
        </w:rPr>
        <w:t>reconciliation bil</w:t>
      </w:r>
      <w:r w:rsidRPr="003E43C7">
        <w:rPr>
          <w:rStyle w:val="StyleUnderline"/>
        </w:rPr>
        <w:t>l on its way to the Senate is perhaps one of the most consequential attempts to rebuild our military</w:t>
      </w:r>
      <w:r w:rsidRPr="003E43C7">
        <w:rPr>
          <w:sz w:val="16"/>
        </w:rPr>
        <w:t xml:space="preserve"> since the Reagan build-up of the 1980s. The text, written by the defense authorization committees, rather than the appropriators, has </w:t>
      </w:r>
      <w:r w:rsidRPr="007B56A5">
        <w:rPr>
          <w:rStyle w:val="StyleUnderline"/>
          <w:highlight w:val="green"/>
        </w:rPr>
        <w:t>provided D</w:t>
      </w:r>
      <w:r w:rsidRPr="003E43C7">
        <w:rPr>
          <w:rStyle w:val="StyleUnderline"/>
        </w:rPr>
        <w:t xml:space="preserve">epartment </w:t>
      </w:r>
      <w:r w:rsidRPr="007B56A5">
        <w:rPr>
          <w:rStyle w:val="StyleUnderline"/>
          <w:highlight w:val="green"/>
        </w:rPr>
        <w:t>o</w:t>
      </w:r>
      <w:r w:rsidRPr="003E43C7">
        <w:rPr>
          <w:rStyle w:val="StyleUnderline"/>
        </w:rPr>
        <w:t xml:space="preserve">f </w:t>
      </w:r>
      <w:r w:rsidRPr="007B56A5">
        <w:rPr>
          <w:rStyle w:val="StyleUnderline"/>
          <w:highlight w:val="green"/>
        </w:rPr>
        <w:t>D</w:t>
      </w:r>
      <w:r w:rsidRPr="003E43C7">
        <w:rPr>
          <w:rStyle w:val="StyleUnderline"/>
        </w:rPr>
        <w:t xml:space="preserve">efense leadership </w:t>
      </w:r>
      <w:r w:rsidRPr="007B56A5">
        <w:rPr>
          <w:rStyle w:val="StyleUnderline"/>
          <w:highlight w:val="green"/>
        </w:rPr>
        <w:t xml:space="preserve">with </w:t>
      </w:r>
      <w:r w:rsidRPr="007B56A5">
        <w:rPr>
          <w:rStyle w:val="Emphasis"/>
          <w:highlight w:val="green"/>
        </w:rPr>
        <w:t>once-in-a lifetime flexibility.</w:t>
      </w:r>
    </w:p>
    <w:p w14:paraId="4EB50A4B" w14:textId="01443775" w:rsidR="00B26FF3" w:rsidRPr="003E43C7" w:rsidRDefault="00B26FF3" w:rsidP="00B26FF3">
      <w:pPr>
        <w:rPr>
          <w:sz w:val="16"/>
        </w:rPr>
      </w:pPr>
      <w:r w:rsidRPr="003E43C7">
        <w:rPr>
          <w:sz w:val="16"/>
        </w:rPr>
        <w:t xml:space="preserve">However, with great authority and flexibility comes great responsibility. Because </w:t>
      </w:r>
      <w:r w:rsidRPr="003E43C7">
        <w:rPr>
          <w:rStyle w:val="StyleUnderline"/>
        </w:rPr>
        <w:t xml:space="preserve">it may be our only chance </w:t>
      </w:r>
      <w:r w:rsidRPr="007B56A5">
        <w:rPr>
          <w:rStyle w:val="StyleUnderline"/>
          <w:highlight w:val="green"/>
        </w:rPr>
        <w:t xml:space="preserve">to </w:t>
      </w:r>
      <w:r w:rsidRPr="007B56A5">
        <w:rPr>
          <w:rStyle w:val="Emphasis"/>
          <w:highlight w:val="green"/>
        </w:rPr>
        <w:t>avoid falling behind China</w:t>
      </w:r>
      <w:r w:rsidRPr="007B56A5">
        <w:rPr>
          <w:sz w:val="16"/>
          <w:highlight w:val="green"/>
        </w:rPr>
        <w:t>,</w:t>
      </w:r>
      <w:r w:rsidRPr="003E43C7">
        <w:rPr>
          <w:sz w:val="16"/>
        </w:rPr>
        <w:t xml:space="preserve"> it is imperative that the Pentagon’s civilian and military leaders appreciate the magnitude of this responsibility.</w:t>
      </w:r>
    </w:p>
    <w:p w14:paraId="6F993FFB" w14:textId="4F977A86" w:rsidR="00B26FF3" w:rsidRPr="003E43C7" w:rsidRDefault="00B26FF3" w:rsidP="00B26FF3">
      <w:pPr>
        <w:rPr>
          <w:rStyle w:val="Emphasis"/>
        </w:rPr>
      </w:pPr>
      <w:r w:rsidRPr="003E43C7">
        <w:rPr>
          <w:rStyle w:val="StyleUnderline"/>
        </w:rPr>
        <w:t xml:space="preserve">Should they fail, it is </w:t>
      </w:r>
      <w:r w:rsidRPr="003E43C7">
        <w:rPr>
          <w:rStyle w:val="Emphasis"/>
        </w:rPr>
        <w:t>unlikely Congress will ever do it again.</w:t>
      </w:r>
    </w:p>
    <w:p w14:paraId="43EFC425" w14:textId="463A8F47" w:rsidR="00B26FF3" w:rsidRPr="003E43C7" w:rsidRDefault="00B26FF3" w:rsidP="00B26FF3">
      <w:pPr>
        <w:rPr>
          <w:sz w:val="16"/>
        </w:rPr>
      </w:pPr>
      <w:r w:rsidRPr="003E43C7">
        <w:rPr>
          <w:sz w:val="16"/>
        </w:rPr>
        <w:t>The House and Senate Armed Services Committees should be commended for working across chambers to produce and advance this bill through the House. After receiving bipartisan support in the House, the legislation should move quickly through the Senate.</w:t>
      </w:r>
    </w:p>
    <w:p w14:paraId="433A8B02" w14:textId="2A4C252A" w:rsidR="00B26FF3" w:rsidRPr="003E43C7" w:rsidRDefault="00B26FF3" w:rsidP="00B26FF3">
      <w:pPr>
        <w:rPr>
          <w:sz w:val="16"/>
        </w:rPr>
      </w:pPr>
      <w:r w:rsidRPr="003E43C7">
        <w:rPr>
          <w:sz w:val="16"/>
        </w:rPr>
        <w:t>The substance of the bill is transformational for several reasons.</w:t>
      </w:r>
    </w:p>
    <w:p w14:paraId="1A069322" w14:textId="517FAE3C" w:rsidR="00B26FF3" w:rsidRPr="003E43C7" w:rsidRDefault="00B26FF3" w:rsidP="00B26FF3">
      <w:pPr>
        <w:rPr>
          <w:sz w:val="16"/>
        </w:rPr>
      </w:pPr>
      <w:r w:rsidRPr="003E43C7">
        <w:rPr>
          <w:sz w:val="16"/>
        </w:rPr>
        <w:t xml:space="preserve">First and foremost, the </w:t>
      </w:r>
      <w:r w:rsidRPr="007B56A5">
        <w:rPr>
          <w:rStyle w:val="StyleUnderline"/>
          <w:highlight w:val="green"/>
        </w:rPr>
        <w:t>funding</w:t>
      </w:r>
      <w:r w:rsidRPr="003E43C7">
        <w:rPr>
          <w:rStyle w:val="StyleUnderline"/>
        </w:rPr>
        <w:t xml:space="preserve"> language </w:t>
      </w:r>
      <w:r w:rsidRPr="007B56A5">
        <w:rPr>
          <w:rStyle w:val="StyleUnderline"/>
          <w:highlight w:val="green"/>
        </w:rPr>
        <w:t>enables</w:t>
      </w:r>
      <w:r w:rsidRPr="003E43C7">
        <w:rPr>
          <w:rStyle w:val="StyleUnderline"/>
        </w:rPr>
        <w:t xml:space="preserve"> the funding of </w:t>
      </w:r>
      <w:r w:rsidRPr="007B56A5">
        <w:rPr>
          <w:rStyle w:val="Emphasis"/>
          <w:highlight w:val="green"/>
        </w:rPr>
        <w:t>ideas, more so than programs</w:t>
      </w:r>
      <w:r w:rsidRPr="003E43C7">
        <w:rPr>
          <w:sz w:val="16"/>
        </w:rPr>
        <w:t>.  While there are billions for traditional programs such as submarines and specific aircraft, there is $13.5 billion in a giant bucket for “scaling low-cost weapons into production.”</w:t>
      </w:r>
    </w:p>
    <w:p w14:paraId="0E587F74" w14:textId="43529089" w:rsidR="00B26FF3" w:rsidRPr="003E43C7" w:rsidRDefault="00B26FF3" w:rsidP="00B26FF3">
      <w:pPr>
        <w:rPr>
          <w:sz w:val="16"/>
        </w:rPr>
      </w:pPr>
      <w:r w:rsidRPr="003E43C7">
        <w:rPr>
          <w:sz w:val="16"/>
        </w:rPr>
        <w:t>This is a triumph and should defeat the notorious valley-of-death funding, while also getting rid of the traditional “mother-may-I” approach to acquisition where every time a program moved to a different step in its maturation, a different “color-of-money” was needed from Congress.</w:t>
      </w:r>
    </w:p>
    <w:p w14:paraId="489F5DDA" w14:textId="4C5DBE19" w:rsidR="00B26FF3" w:rsidRPr="003E43C7" w:rsidRDefault="00B26FF3" w:rsidP="00B26FF3">
      <w:pPr>
        <w:rPr>
          <w:sz w:val="16"/>
        </w:rPr>
      </w:pPr>
      <w:r w:rsidRPr="003E43C7">
        <w:rPr>
          <w:sz w:val="16"/>
        </w:rPr>
        <w:t xml:space="preserve">This money also eliminates the challenges of the past thirty years related to continuing resolutions and new starts.  </w:t>
      </w:r>
      <w:r w:rsidRPr="008A4E4C">
        <w:rPr>
          <w:rStyle w:val="StyleUnderline"/>
        </w:rPr>
        <w:t>Most</w:t>
      </w:r>
      <w:r w:rsidRPr="003E43C7">
        <w:rPr>
          <w:rStyle w:val="StyleUnderline"/>
        </w:rPr>
        <w:t xml:space="preserve"> of this funding </w:t>
      </w:r>
      <w:r w:rsidRPr="008A4E4C">
        <w:rPr>
          <w:rStyle w:val="StyleUnderline"/>
        </w:rPr>
        <w:t>is available</w:t>
      </w:r>
      <w:r w:rsidRPr="003E43C7">
        <w:rPr>
          <w:rStyle w:val="StyleUnderline"/>
        </w:rPr>
        <w:t xml:space="preserve"> immediately upon signature of the president</w:t>
      </w:r>
      <w:r w:rsidRPr="003E43C7">
        <w:rPr>
          <w:sz w:val="16"/>
        </w:rPr>
        <w:t>. No new start permission is required, except for an operating plan due to Congress. It is also significant that the funds are available through 2029.</w:t>
      </w:r>
    </w:p>
    <w:p w14:paraId="23128398" w14:textId="24E04FAF" w:rsidR="00255446" w:rsidRPr="003E43C7" w:rsidRDefault="00B26FF3" w:rsidP="00B26FF3">
      <w:pPr>
        <w:rPr>
          <w:rStyle w:val="StyleUnderline"/>
        </w:rPr>
      </w:pPr>
      <w:r w:rsidRPr="003E43C7">
        <w:rPr>
          <w:sz w:val="16"/>
        </w:rPr>
        <w:t>While the Navy and Air Force have several big programs identified by name,</w:t>
      </w:r>
      <w:r w:rsidRPr="003E43C7">
        <w:rPr>
          <w:rStyle w:val="StyleUnderline"/>
        </w:rPr>
        <w:t xml:space="preserve"> the </w:t>
      </w:r>
      <w:r w:rsidRPr="007B56A5">
        <w:rPr>
          <w:rStyle w:val="StyleUnderline"/>
          <w:highlight w:val="green"/>
        </w:rPr>
        <w:t>Army</w:t>
      </w:r>
      <w:r w:rsidRPr="003E43C7">
        <w:rPr>
          <w:sz w:val="16"/>
        </w:rPr>
        <w:t xml:space="preserve">, which is mostly left out of this bill, </w:t>
      </w:r>
      <w:r w:rsidRPr="007B56A5">
        <w:rPr>
          <w:rStyle w:val="StyleUnderline"/>
          <w:highlight w:val="green"/>
        </w:rPr>
        <w:t>can</w:t>
      </w:r>
      <w:r w:rsidRPr="003E43C7">
        <w:rPr>
          <w:sz w:val="16"/>
        </w:rPr>
        <w:t xml:space="preserve">, if it plays its cards right, deal itself a winning hand by </w:t>
      </w:r>
      <w:r w:rsidRPr="007B56A5">
        <w:rPr>
          <w:rStyle w:val="StyleUnderline"/>
          <w:highlight w:val="green"/>
        </w:rPr>
        <w:t>tak</w:t>
      </w:r>
      <w:r w:rsidRPr="003E43C7">
        <w:rPr>
          <w:rStyle w:val="StyleUnderline"/>
        </w:rPr>
        <w:t xml:space="preserve">ing </w:t>
      </w:r>
      <w:r w:rsidRPr="007B56A5">
        <w:rPr>
          <w:rStyle w:val="StyleUnderline"/>
          <w:highlight w:val="green"/>
        </w:rPr>
        <w:t>advantage of</w:t>
      </w:r>
      <w:r w:rsidRPr="003E43C7">
        <w:rPr>
          <w:rStyle w:val="StyleUnderline"/>
        </w:rPr>
        <w:t xml:space="preserve"> the bill’s </w:t>
      </w:r>
      <w:r w:rsidRPr="007B56A5">
        <w:rPr>
          <w:rStyle w:val="StyleUnderline"/>
          <w:highlight w:val="green"/>
        </w:rPr>
        <w:t>flexibility</w:t>
      </w:r>
      <w:r w:rsidRPr="003E43C7">
        <w:rPr>
          <w:rStyle w:val="StyleUnderline"/>
        </w:rPr>
        <w:t xml:space="preserve">. </w:t>
      </w:r>
      <w:r w:rsidRPr="003E43C7">
        <w:rPr>
          <w:sz w:val="16"/>
        </w:rPr>
        <w:t xml:space="preserve">For example, the Army is likely getting the lion share of the $5 billion allocated for border security. It should not use </w:t>
      </w:r>
      <w:proofErr w:type="gramStart"/>
      <w:r w:rsidRPr="003E43C7">
        <w:rPr>
          <w:sz w:val="16"/>
        </w:rPr>
        <w:t>all of</w:t>
      </w:r>
      <w:proofErr w:type="gramEnd"/>
      <w:r w:rsidRPr="003E43C7">
        <w:rPr>
          <w:sz w:val="16"/>
        </w:rPr>
        <w:t xml:space="preserve"> those funds for operating costs. Instead, </w:t>
      </w:r>
      <w:r w:rsidRPr="003E43C7">
        <w:rPr>
          <w:rStyle w:val="StyleUnderline"/>
        </w:rPr>
        <w:t xml:space="preserve">it should use portions of the funds to pay </w:t>
      </w:r>
      <w:r w:rsidRPr="007B56A5">
        <w:rPr>
          <w:rStyle w:val="StyleUnderline"/>
          <w:highlight w:val="green"/>
        </w:rPr>
        <w:t>for</w:t>
      </w:r>
      <w:r w:rsidRPr="003E43C7">
        <w:rPr>
          <w:rStyle w:val="StyleUnderline"/>
        </w:rPr>
        <w:t xml:space="preserve"> the acquisition and development of security sensors, software, </w:t>
      </w:r>
      <w:r w:rsidRPr="007B56A5">
        <w:rPr>
          <w:rStyle w:val="Emphasis"/>
          <w:highlight w:val="green"/>
        </w:rPr>
        <w:t>drones</w:t>
      </w:r>
      <w:r w:rsidRPr="003E43C7">
        <w:rPr>
          <w:rStyle w:val="StyleUnderline"/>
        </w:rPr>
        <w:t xml:space="preserve">, and communication equipment that can then be </w:t>
      </w:r>
      <w:r w:rsidRPr="007B56A5">
        <w:rPr>
          <w:rStyle w:val="StyleUnderline"/>
          <w:highlight w:val="green"/>
        </w:rPr>
        <w:t xml:space="preserve">scaled for </w:t>
      </w:r>
      <w:r w:rsidRPr="007B56A5">
        <w:rPr>
          <w:rStyle w:val="Emphasis"/>
          <w:highlight w:val="green"/>
        </w:rPr>
        <w:t>wartime usage</w:t>
      </w:r>
      <w:r w:rsidRPr="003E43C7">
        <w:rPr>
          <w:rStyle w:val="StyleUnderline"/>
        </w:rPr>
        <w:t>.</w:t>
      </w:r>
    </w:p>
    <w:p w14:paraId="3120D4E4" w14:textId="77777777" w:rsidR="00255446" w:rsidRPr="00255446" w:rsidRDefault="00255446" w:rsidP="00255446"/>
    <w:p w14:paraId="21300972" w14:textId="5C61140C" w:rsidR="00B917AD" w:rsidRPr="00B917AD" w:rsidRDefault="005B61DE" w:rsidP="005B61DE">
      <w:pPr>
        <w:pStyle w:val="Heading4"/>
      </w:pPr>
      <w:r>
        <w:lastRenderedPageBreak/>
        <w:t xml:space="preserve">The plan </w:t>
      </w:r>
      <w:r w:rsidRPr="005B61DE">
        <w:rPr>
          <w:u w:val="single"/>
        </w:rPr>
        <w:t>reprograms</w:t>
      </w:r>
      <w:r>
        <w:t xml:space="preserve"> the DoD’s budget even if funds have </w:t>
      </w:r>
      <w:r w:rsidRPr="005B61DE">
        <w:rPr>
          <w:u w:val="single"/>
        </w:rPr>
        <w:t>already</w:t>
      </w:r>
      <w:r>
        <w:t xml:space="preserve"> been appropriated. </w:t>
      </w:r>
    </w:p>
    <w:p w14:paraId="09460C63" w14:textId="42ADF48A" w:rsidR="00B917AD" w:rsidRDefault="00B917AD" w:rsidP="00B917AD">
      <w:proofErr w:type="spellStart"/>
      <w:r w:rsidRPr="00B917AD">
        <w:rPr>
          <w:rStyle w:val="Style13ptBold"/>
        </w:rPr>
        <w:t>Riccard</w:t>
      </w:r>
      <w:proofErr w:type="spellEnd"/>
      <w:r w:rsidRPr="00B917AD">
        <w:rPr>
          <w:rStyle w:val="Style13ptBold"/>
        </w:rPr>
        <w:t xml:space="preserve"> &amp; Fiorentino ‘23</w:t>
      </w:r>
      <w:r>
        <w:t xml:space="preserve"> [*Taylor N. </w:t>
      </w:r>
      <w:proofErr w:type="spellStart"/>
      <w:r>
        <w:t>Riccard</w:t>
      </w:r>
      <w:proofErr w:type="spellEnd"/>
      <w:r>
        <w:t xml:space="preserve">, Analyst in Government Organization and Management. **Dominick A. Fiorentino, Analyst in Government Organization and Management.; “Transfer and Reprogramming of Appropriations: An Overview”; Congressional Research Service; June 20, 2023; </w:t>
      </w:r>
      <w:hyperlink r:id="rId20" w:anchor=":~:text=2.,funds%20without%20advance%20congressional%20notification" w:history="1">
        <w:r w:rsidRPr="00B917AD">
          <w:rPr>
            <w:rStyle w:val="Hyperlink"/>
            <w:sz w:val="18"/>
            <w:szCs w:val="18"/>
          </w:rPr>
          <w:t>https://www.congress.gov/crs-product/R47600#:~:text=2.,funds%20without%20advance%20congressional%20notification</w:t>
        </w:r>
      </w:hyperlink>
      <w:r w:rsidRPr="00B917AD">
        <w:rPr>
          <w:sz w:val="18"/>
          <w:szCs w:val="18"/>
        </w:rPr>
        <w:t>.</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2AFB298" w14:textId="7E8E4174" w:rsidR="0073077B" w:rsidRPr="00B917AD" w:rsidRDefault="0073077B" w:rsidP="00B917AD">
      <w:r>
        <w:t>PPAs = Projects, Programs, or Activities</w:t>
      </w:r>
    </w:p>
    <w:p w14:paraId="5F7BA82F" w14:textId="506964D7" w:rsidR="00B917AD" w:rsidRPr="0073077B" w:rsidRDefault="00B917AD" w:rsidP="00B917AD">
      <w:pPr>
        <w:rPr>
          <w:sz w:val="8"/>
        </w:rPr>
      </w:pPr>
      <w:r w:rsidRPr="0073077B">
        <w:rPr>
          <w:sz w:val="8"/>
        </w:rPr>
        <w:t>Summary</w:t>
      </w:r>
    </w:p>
    <w:p w14:paraId="3393E39D" w14:textId="20F71466" w:rsidR="00B917AD" w:rsidRDefault="00B917AD" w:rsidP="00B917AD">
      <w:pPr>
        <w:rPr>
          <w:sz w:val="8"/>
        </w:rPr>
      </w:pPr>
      <w:r w:rsidRPr="007B56A5">
        <w:rPr>
          <w:rStyle w:val="StyleUnderline"/>
          <w:highlight w:val="green"/>
        </w:rPr>
        <w:t>Congress</w:t>
      </w:r>
      <w:r w:rsidRPr="005B61DE">
        <w:rPr>
          <w:rStyle w:val="StyleUnderline"/>
        </w:rPr>
        <w:t xml:space="preserve"> has </w:t>
      </w:r>
      <w:r w:rsidRPr="007B56A5">
        <w:rPr>
          <w:rStyle w:val="StyleUnderline"/>
          <w:highlight w:val="green"/>
        </w:rPr>
        <w:t>recognized</w:t>
      </w:r>
      <w:r w:rsidRPr="005B61DE">
        <w:rPr>
          <w:rStyle w:val="StyleUnderline"/>
        </w:rPr>
        <w:t xml:space="preserve"> a need to permit </w:t>
      </w:r>
      <w:r w:rsidRPr="00CC7074">
        <w:rPr>
          <w:rStyle w:val="StyleUnderline"/>
        </w:rPr>
        <w:t xml:space="preserve">agencies some </w:t>
      </w:r>
      <w:r w:rsidRPr="007B56A5">
        <w:rPr>
          <w:rStyle w:val="Emphasis"/>
          <w:highlight w:val="green"/>
        </w:rPr>
        <w:t>flexibility during budget execution after</w:t>
      </w:r>
      <w:r w:rsidRPr="005B61DE">
        <w:rPr>
          <w:rStyle w:val="Emphasis"/>
        </w:rPr>
        <w:t xml:space="preserve"> the enactment of </w:t>
      </w:r>
      <w:r w:rsidRPr="007B56A5">
        <w:rPr>
          <w:rStyle w:val="Emphasis"/>
          <w:highlight w:val="green"/>
        </w:rPr>
        <w:t>appropriations</w:t>
      </w:r>
      <w:r w:rsidRPr="0073077B">
        <w:rPr>
          <w:sz w:val="8"/>
        </w:rPr>
        <w:t>, and it has provided agencies with limited authority to make spending adjustments. Congress has established multiple statutory and informal practices to engage with and monitor agencies in many of these activities.</w:t>
      </w:r>
    </w:p>
    <w:p w14:paraId="19AB03F3" w14:textId="6C94D8BB" w:rsidR="005B61DE" w:rsidRPr="005B61DE" w:rsidRDefault="005B61DE" w:rsidP="00B917AD">
      <w:r>
        <w:t>&lt;&lt; PARAGRAPHS CONDENSED, NONE OMMITTED &gt;&gt;</w:t>
      </w:r>
    </w:p>
    <w:p w14:paraId="344FAA77" w14:textId="5924F9A3" w:rsidR="00B917AD" w:rsidRPr="005B61DE" w:rsidRDefault="00B917AD" w:rsidP="00B917AD">
      <w:pPr>
        <w:rPr>
          <w:sz w:val="8"/>
        </w:rPr>
      </w:pPr>
      <w:r w:rsidRPr="005B61DE">
        <w:rPr>
          <w:sz w:val="2"/>
          <w:szCs w:val="2"/>
        </w:rPr>
        <w:t>Congress typically appropriates funds in the form of an account, which covers one or more specific purposes. Funding for each agency or department is organized in one or more accounts, each of which may include one or more related programs, projects or activities (PPAs). Agencies may exercise discretion to reallocate appropriated funds within or among accounts as well as within or among PPAs</w:t>
      </w:r>
      <w:r w:rsidRPr="005B61DE">
        <w:rPr>
          <w:rStyle w:val="StyleUnderline"/>
          <w:sz w:val="2"/>
          <w:szCs w:val="2"/>
        </w:rPr>
        <w:t>.</w:t>
      </w:r>
      <w:r w:rsidRPr="005B61DE">
        <w:rPr>
          <w:sz w:val="2"/>
          <w:szCs w:val="2"/>
        </w:rPr>
        <w:t xml:space="preserve"> Agency funding reallocations fall within the following three categories:</w:t>
      </w:r>
      <w:r w:rsidR="005B61DE" w:rsidRPr="005B61DE">
        <w:rPr>
          <w:sz w:val="2"/>
          <w:szCs w:val="2"/>
        </w:rPr>
        <w:t xml:space="preserve"> </w:t>
      </w:r>
      <w:r w:rsidRPr="005B61DE">
        <w:rPr>
          <w:sz w:val="2"/>
          <w:szCs w:val="2"/>
        </w:rPr>
        <w:t>1. Use of discretion within a particula</w:t>
      </w:r>
      <w:r w:rsidRPr="0073077B">
        <w:rPr>
          <w:sz w:val="2"/>
          <w:szCs w:val="2"/>
        </w:rPr>
        <w:t xml:space="preserve">r account without advance congressional notification: An agency may consider reallocating funds within a particular PPA </w:t>
      </w:r>
      <w:proofErr w:type="gramStart"/>
      <w:r w:rsidRPr="0073077B">
        <w:rPr>
          <w:sz w:val="2"/>
          <w:szCs w:val="2"/>
        </w:rPr>
        <w:t>in a given</w:t>
      </w:r>
      <w:proofErr w:type="gramEnd"/>
      <w:r w:rsidRPr="0073077B">
        <w:rPr>
          <w:sz w:val="2"/>
          <w:szCs w:val="2"/>
        </w:rPr>
        <w:t xml:space="preserve"> budget account among allowable purposes (as authorized by law) and objects (e.g., salaries, rent, programmatic expenses).2. Reallocating funds within an account: Reprogramming is the shifting of funds within an appropriations account to "use them for purposes other than those contemplated at the time of appropriation; it is the shifting of funds from one object class to another within an appropriation or from one program activity to another." The reprogramming of funds is generally permitted unless it is restricted by statute. Statutory provisions may also prohibit reprogramming funds without advance congressional notification.3. Moving funds from one account to another: Transfers—that is, the shifting of budgetary resources from one appropriations or fund account to another—typically involve movement of funds between accounts either within an agency or across agency boundaries. Transfers are prohibited unless an agency has specific statutory authorization to do so. This prohibition prevents agencies from transferring funds from one account to another in ways that may be inconsistent with the purposes for which Congress originally provided the </w:t>
      </w:r>
      <w:proofErr w:type="spellStart"/>
      <w:proofErr w:type="gramStart"/>
      <w:r w:rsidRPr="0073077B">
        <w:rPr>
          <w:sz w:val="2"/>
          <w:szCs w:val="2"/>
        </w:rPr>
        <w:t>funding.Appropriations</w:t>
      </w:r>
      <w:proofErr w:type="spellEnd"/>
      <w:proofErr w:type="gramEnd"/>
      <w:r w:rsidRPr="0073077B">
        <w:rPr>
          <w:sz w:val="2"/>
          <w:szCs w:val="2"/>
        </w:rPr>
        <w:t xml:space="preserve"> or authorizing statutes that provide agencies with transfer authority often include restrictions on that authority. Congress may also place limits on the amount of funds that an agency may reprogram. In addition, statutes may restrict the use of transferred or reprogrammed funds to specific purposes. Agencies are often required to notify the House and Senate Appropriations Committees a certain number of days prior to (or shortly after) carrying out transfers and </w:t>
      </w:r>
      <w:proofErr w:type="spellStart"/>
      <w:proofErr w:type="gramStart"/>
      <w:r w:rsidRPr="0073077B">
        <w:rPr>
          <w:sz w:val="2"/>
          <w:szCs w:val="2"/>
        </w:rPr>
        <w:t>reprogramming.Agencies</w:t>
      </w:r>
      <w:proofErr w:type="spellEnd"/>
      <w:proofErr w:type="gramEnd"/>
      <w:r w:rsidRPr="0073077B">
        <w:rPr>
          <w:sz w:val="2"/>
          <w:szCs w:val="2"/>
        </w:rPr>
        <w:t xml:space="preserve"> generally have internal procedures for determining when and how a transfer or reprogramming of funds will take place. Departments, their component bureaus, and other agencies may be required to obtain approval from the head of the agency, from the department secretary (e.g., if the transfer or reprogramming were to take place across multiple components of a department), and, in some cases, from the director of the Office of Management and Budget (OMB) prior to transferring or reprogramming funds. Executive branch agencies are also subject to guidance and procedures established by </w:t>
      </w:r>
      <w:proofErr w:type="spellStart"/>
      <w:r w:rsidRPr="0073077B">
        <w:rPr>
          <w:sz w:val="2"/>
          <w:szCs w:val="2"/>
        </w:rPr>
        <w:t>OMB.Congress</w:t>
      </w:r>
      <w:proofErr w:type="spellEnd"/>
      <w:r w:rsidRPr="0073077B">
        <w:rPr>
          <w:sz w:val="2"/>
          <w:szCs w:val="2"/>
        </w:rPr>
        <w:t xml:space="preserve"> may consider how to balance congressional prerogatives and control with agency flexibility. In addition, transfers and reprogramming of appropriated funds may have ramifications for congressional oversight of agency execution of enacted appropriations throughout the fiscal year. Congress may consider the following issues related to the agency use of transfer and reprogramming authorities: (1) agency reporting and congressional oversight of reprogramming and transfers, (2) the potential burden of transfer and reprogramming notifications on Congress, (3) excessive or improper use of transfer or reprogramming authorities by agencies, and (4) the financial management and budgetary treatment of transferred </w:t>
      </w:r>
      <w:proofErr w:type="spellStart"/>
      <w:r w:rsidRPr="0073077B">
        <w:rPr>
          <w:sz w:val="2"/>
          <w:szCs w:val="2"/>
        </w:rPr>
        <w:t>funds.IntroductionCongress</w:t>
      </w:r>
      <w:proofErr w:type="spellEnd"/>
      <w:r w:rsidRPr="0073077B">
        <w:rPr>
          <w:sz w:val="2"/>
          <w:szCs w:val="2"/>
        </w:rPr>
        <w:t xml:space="preserve"> has recognized a need to permit agencies some flexibility after enactment of appropriations, when agencies engage in budget execution. Accordingly, Congress often provides agencies with limited authorities to make spending adjustments. For example, Congress may provide agencies with limited authority to reallocate funds between separately appropriated amounts (usually called transfers)—either within an agency or across agencies. In addition, Congress may establish a framework for transparency in how funds may be reallocated within an appropriated amount, such as from one program, project, or activity to another (referred to as reprogramming). In many of these reallocation situations, agencies are required to notify the House and Senate Appropriations Committees in advance, which may provide an opportunity for the committees to learn more and attempt to exert influence over how agencies use </w:t>
      </w:r>
      <w:proofErr w:type="spellStart"/>
      <w:r w:rsidRPr="0073077B">
        <w:rPr>
          <w:sz w:val="2"/>
          <w:szCs w:val="2"/>
        </w:rPr>
        <w:t>discretion.The</w:t>
      </w:r>
      <w:proofErr w:type="spellEnd"/>
      <w:r w:rsidRPr="0073077B">
        <w:rPr>
          <w:sz w:val="2"/>
          <w:szCs w:val="2"/>
        </w:rPr>
        <w:t xml:space="preserve"> U.S. Constitution vests Congress with the power of the purse, and funds may be drawn from the Treasury only in consequence of appropriations made by law.1 Enacted appropriations—whether they come through annual appropriations acts, occasional supplemental appropriations measures, or permanent appropriations—often vary in the level of detail they provide regarding how agencies may spend funds.2 In this way, Congress may influence the provision and allocation of budgetary resources to help ensure agencies' actions align with congressional intent.3This report provides an overview of transfers and reprogramming processes as they apply broadly to agencies, including statutory restrictions and any requirements for congressional notification that are applicable to each. The report discusses reporting requirements associated with transfers and reprogramming, as well as the roles of agencies and the Office of Management and Budget (OMB). It concludes with a brief discussion of the following possible issues for Congress: (1) agency reporting and congressional oversight of transfers and reprogramming actions, (2) the potential burden of transfer and reprogramming notifications, (3) excessive or improper use of transfer and reprogramming authorities, and (4) financial management and budgetary treatment of transferred </w:t>
      </w:r>
      <w:proofErr w:type="spellStart"/>
      <w:proofErr w:type="gramStart"/>
      <w:r w:rsidRPr="0073077B">
        <w:rPr>
          <w:sz w:val="2"/>
          <w:szCs w:val="2"/>
        </w:rPr>
        <w:t>funds.Transfers</w:t>
      </w:r>
      <w:proofErr w:type="spellEnd"/>
      <w:proofErr w:type="gramEnd"/>
      <w:r w:rsidRPr="0073077B">
        <w:rPr>
          <w:sz w:val="2"/>
          <w:szCs w:val="2"/>
        </w:rPr>
        <w:t xml:space="preserve"> and Reprogramming in Context</w:t>
      </w:r>
    </w:p>
    <w:p w14:paraId="6425DABA" w14:textId="1BAFC6FF" w:rsidR="0073077B" w:rsidRDefault="0073077B" w:rsidP="0073077B">
      <w:r>
        <w:t xml:space="preserve">&lt;&lt; </w:t>
      </w:r>
      <w:r w:rsidR="005B61DE">
        <w:t xml:space="preserve">BREAKS CONTINUE </w:t>
      </w:r>
      <w:r>
        <w:t>&gt;&gt;</w:t>
      </w:r>
    </w:p>
    <w:p w14:paraId="37F3829D" w14:textId="6C3263A6" w:rsidR="00B917AD" w:rsidRPr="0073077B" w:rsidRDefault="00B917AD" w:rsidP="00B917AD">
      <w:pPr>
        <w:rPr>
          <w:sz w:val="8"/>
        </w:rPr>
      </w:pPr>
      <w:r w:rsidRPr="0073077B">
        <w:rPr>
          <w:sz w:val="8"/>
        </w:rPr>
        <w:t xml:space="preserve">Many transfer and </w:t>
      </w:r>
      <w:r w:rsidRPr="007B56A5">
        <w:rPr>
          <w:rStyle w:val="StyleUnderline"/>
          <w:highlight w:val="green"/>
        </w:rPr>
        <w:t>reprogramming</w:t>
      </w:r>
      <w:r w:rsidRPr="0073077B">
        <w:rPr>
          <w:rStyle w:val="StyleUnderline"/>
        </w:rPr>
        <w:t xml:space="preserve"> situations </w:t>
      </w:r>
      <w:r w:rsidRPr="007B56A5">
        <w:rPr>
          <w:rStyle w:val="StyleUnderline"/>
          <w:highlight w:val="green"/>
        </w:rPr>
        <w:t>occur in</w:t>
      </w:r>
      <w:r w:rsidRPr="0073077B">
        <w:rPr>
          <w:rStyle w:val="StyleUnderline"/>
        </w:rPr>
        <w:t xml:space="preserve"> the context of </w:t>
      </w:r>
      <w:r w:rsidRPr="007B56A5">
        <w:rPr>
          <w:rStyle w:val="Emphasis"/>
          <w:highlight w:val="green"/>
        </w:rPr>
        <w:t>annual and supplemental appropriations</w:t>
      </w:r>
      <w:r w:rsidRPr="007B56A5">
        <w:rPr>
          <w:rStyle w:val="StyleUnderline"/>
          <w:highlight w:val="green"/>
        </w:rPr>
        <w:t xml:space="preserve"> acts</w:t>
      </w:r>
      <w:r w:rsidRPr="0073077B">
        <w:rPr>
          <w:rStyle w:val="StyleUnderline"/>
        </w:rPr>
        <w:t>.</w:t>
      </w:r>
      <w:r w:rsidRPr="0073077B">
        <w:rPr>
          <w:sz w:val="8"/>
        </w:rPr>
        <w:t>4 When Congress provides funding in regular appropriations acts, for example, most grants of budget authority are provided by so-called lump-sum appropriations. Each lump-sum appropriation typically covers one or more specific purposes and related programs, projects, or items.5 Within regular appropriations acts, each lump sum takes the form of an unnumbered paragraph, which during budget execution corresponds to an account.6 Funding for each department and independent agency is organized in one or more accounts. Each account may generally include one or more related programs, projects, or activities (PPAs), which are typically specified in congressional documents.7</w:t>
      </w:r>
    </w:p>
    <w:p w14:paraId="4372F800" w14:textId="5E1735B1" w:rsidR="00B917AD" w:rsidRPr="0073077B" w:rsidRDefault="00B917AD" w:rsidP="00B917AD">
      <w:pPr>
        <w:rPr>
          <w:sz w:val="8"/>
        </w:rPr>
      </w:pPr>
      <w:r w:rsidRPr="0073077B">
        <w:rPr>
          <w:sz w:val="8"/>
        </w:rPr>
        <w:t>This statutory text establishes key context for how transfers and reprogramming may occur. After enactment of a particular appropriation into law, agencies may obligate and expend funds, subject to several conditions addressed by appropriations statutes.8 These conditions on the availability of appropriations include the purpose(s) for which particular funds are appropriated, which may be expressed in statute in more or less detail and, in some cases, with certain restrictions;9 the time period during which funds are available for obligation and expenditure—sometimes referred to as the period of availability or duration of appropriations;10 and the amount of appropriated funds that may be obligated and expended.11</w:t>
      </w:r>
    </w:p>
    <w:p w14:paraId="368729FA" w14:textId="532F68A1" w:rsidR="00B917AD" w:rsidRPr="0073077B" w:rsidRDefault="00B917AD" w:rsidP="00B917AD">
      <w:pPr>
        <w:rPr>
          <w:sz w:val="8"/>
        </w:rPr>
      </w:pPr>
      <w:r w:rsidRPr="0073077B">
        <w:rPr>
          <w:sz w:val="8"/>
        </w:rPr>
        <w:t>Within the contours of these statutory conditions on availability of funds, agencies may attempt to exercise some discretion in how funds are allocated and the pace at which funds are obligated and spent. During budget execution, agencies may also face cost changes or re-prioritization of their missions due to external events (e.g., a military conflict, natural disaster, or recession) or decisions by an agency or the current Administration.12 To account for such events, including circumstances unforeseen by Congress, agencies have been granted some discretion to reallocate their budget authority. Congress has established multiple statutory and informal practices to engage with and monitor agencies in many of these activities.</w:t>
      </w:r>
    </w:p>
    <w:p w14:paraId="20F9F0E0" w14:textId="5A9CF9FE" w:rsidR="00B917AD" w:rsidRPr="0073077B" w:rsidRDefault="00B917AD" w:rsidP="00B917AD">
      <w:pPr>
        <w:rPr>
          <w:sz w:val="8"/>
        </w:rPr>
      </w:pPr>
      <w:r w:rsidRPr="0073077B">
        <w:rPr>
          <w:sz w:val="8"/>
        </w:rPr>
        <w:t>Transfer and reprogramming authorities provide guidelines by which agencies can exercise some of this discretion. Figure 1 provides an example of how an agency, or several agencies, can allocate and reallocate funds. Moving from the top of the figure to the bottom, the types of discretion depicted are as follows:</w:t>
      </w:r>
    </w:p>
    <w:p w14:paraId="2F9A89D5" w14:textId="77777777" w:rsidR="00B917AD" w:rsidRPr="0073077B" w:rsidRDefault="00B917AD" w:rsidP="00B917AD">
      <w:pPr>
        <w:rPr>
          <w:sz w:val="8"/>
        </w:rPr>
      </w:pPr>
      <w:r w:rsidRPr="0073077B">
        <w:rPr>
          <w:sz w:val="8"/>
        </w:rPr>
        <w:t>Intra-agency transfer (purple arrow): Congress may grant Agency X the authority to move funds from appropriations Account 1 to appropriations Account 2 within the agency.</w:t>
      </w:r>
    </w:p>
    <w:p w14:paraId="56A67CA8" w14:textId="77777777" w:rsidR="00B917AD" w:rsidRPr="0073077B" w:rsidRDefault="00B917AD" w:rsidP="00B917AD">
      <w:pPr>
        <w:rPr>
          <w:sz w:val="8"/>
        </w:rPr>
      </w:pPr>
      <w:r w:rsidRPr="0073077B">
        <w:rPr>
          <w:sz w:val="8"/>
        </w:rPr>
        <w:t>Inter-agency transfer (blue arrow): Congress may grant Agency X the authority to move funds from appropriations Account 2 to appropriations Account 1 in Agency Y.</w:t>
      </w:r>
    </w:p>
    <w:p w14:paraId="4C090F6C" w14:textId="77777777" w:rsidR="00B917AD" w:rsidRPr="0073077B" w:rsidRDefault="00B917AD" w:rsidP="00B917AD">
      <w:pPr>
        <w:rPr>
          <w:rStyle w:val="StyleUnderline"/>
        </w:rPr>
      </w:pPr>
      <w:r w:rsidRPr="0073077B">
        <w:rPr>
          <w:sz w:val="8"/>
        </w:rPr>
        <w:t xml:space="preserve">Reprogramming (green arrow): </w:t>
      </w:r>
      <w:r w:rsidRPr="007B56A5">
        <w:rPr>
          <w:rStyle w:val="StyleUnderline"/>
          <w:highlight w:val="green"/>
        </w:rPr>
        <w:t>Agency</w:t>
      </w:r>
      <w:r w:rsidRPr="0073077B">
        <w:rPr>
          <w:rStyle w:val="StyleUnderline"/>
        </w:rPr>
        <w:t xml:space="preserve"> X, absent any statutory restrictions from Congress, </w:t>
      </w:r>
      <w:r w:rsidRPr="007B56A5">
        <w:rPr>
          <w:rStyle w:val="StyleUnderline"/>
          <w:highlight w:val="green"/>
        </w:rPr>
        <w:t xml:space="preserve">may </w:t>
      </w:r>
      <w:r w:rsidRPr="007B56A5">
        <w:rPr>
          <w:rStyle w:val="Emphasis"/>
          <w:highlight w:val="green"/>
        </w:rPr>
        <w:t>reallocate funds</w:t>
      </w:r>
      <w:r w:rsidRPr="007B56A5">
        <w:rPr>
          <w:rStyle w:val="StyleUnderline"/>
          <w:highlight w:val="green"/>
        </w:rPr>
        <w:t xml:space="preserve"> from PPA</w:t>
      </w:r>
      <w:r w:rsidRPr="0073077B">
        <w:rPr>
          <w:rStyle w:val="StyleUnderline"/>
        </w:rPr>
        <w:t xml:space="preserve"> a to PPA b </w:t>
      </w:r>
      <w:r w:rsidRPr="0073077B">
        <w:rPr>
          <w:sz w:val="8"/>
        </w:rPr>
        <w:t>within appropriations Account 1.</w:t>
      </w:r>
    </w:p>
    <w:p w14:paraId="3A6192CD" w14:textId="12A18CA3" w:rsidR="00B917AD" w:rsidRPr="0073077B" w:rsidRDefault="00B917AD" w:rsidP="00B917AD">
      <w:pPr>
        <w:rPr>
          <w:sz w:val="8"/>
        </w:rPr>
      </w:pPr>
      <w:r w:rsidRPr="0073077B">
        <w:rPr>
          <w:sz w:val="8"/>
        </w:rPr>
        <w:t xml:space="preserve">Agency discretion to obligate within PPA (orange arrow): Agency X may allocate funds among Allocation </w:t>
      </w:r>
      <w:proofErr w:type="spellStart"/>
      <w:r w:rsidRPr="0073077B">
        <w:rPr>
          <w:sz w:val="8"/>
        </w:rPr>
        <w:t>i</w:t>
      </w:r>
      <w:proofErr w:type="spellEnd"/>
      <w:r w:rsidRPr="0073077B">
        <w:rPr>
          <w:sz w:val="8"/>
        </w:rPr>
        <w:t xml:space="preserve"> and Allocation ii within PPA </w:t>
      </w:r>
      <w:proofErr w:type="gramStart"/>
      <w:r w:rsidRPr="0073077B">
        <w:rPr>
          <w:sz w:val="8"/>
        </w:rPr>
        <w:t>a in order to</w:t>
      </w:r>
      <w:proofErr w:type="gramEnd"/>
      <w:r w:rsidRPr="0073077B">
        <w:rPr>
          <w:sz w:val="8"/>
        </w:rPr>
        <w:t xml:space="preserve"> best support the purpose of PPA </w:t>
      </w:r>
      <w:proofErr w:type="gramStart"/>
      <w:r w:rsidRPr="0073077B">
        <w:rPr>
          <w:sz w:val="8"/>
        </w:rPr>
        <w:t>a and</w:t>
      </w:r>
      <w:proofErr w:type="gramEnd"/>
      <w:r w:rsidRPr="0073077B">
        <w:rPr>
          <w:sz w:val="8"/>
        </w:rPr>
        <w:t xml:space="preserve"> Account 1.</w:t>
      </w:r>
    </w:p>
    <w:p w14:paraId="095309F8" w14:textId="092685B7" w:rsidR="00B917AD" w:rsidRPr="0073077B" w:rsidRDefault="00B917AD" w:rsidP="00B917AD">
      <w:pPr>
        <w:rPr>
          <w:sz w:val="8"/>
        </w:rPr>
      </w:pPr>
      <w:r w:rsidRPr="0073077B">
        <w:rPr>
          <w:sz w:val="8"/>
        </w:rPr>
        <w:t>Use of Obligation Discretion</w:t>
      </w:r>
    </w:p>
    <w:p w14:paraId="38BFD9E7" w14:textId="25E478C0" w:rsidR="00B917AD" w:rsidRPr="0073077B" w:rsidRDefault="00B917AD" w:rsidP="00B917AD">
      <w:pPr>
        <w:rPr>
          <w:sz w:val="8"/>
        </w:rPr>
      </w:pPr>
      <w:r w:rsidRPr="0073077B">
        <w:rPr>
          <w:sz w:val="8"/>
        </w:rPr>
        <w:t>Under lump-sum budgeting, Congress will usually provide for some level of agency discretion in obligating budget authority. Section 1301(a) of Title 31 of the U.S. Code, which is often referred to as the purpose statute, guides that authority. It provides that "[a]</w:t>
      </w:r>
      <w:proofErr w:type="spellStart"/>
      <w:r w:rsidRPr="0073077B">
        <w:rPr>
          <w:sz w:val="8"/>
        </w:rPr>
        <w:t>ppropriations</w:t>
      </w:r>
      <w:proofErr w:type="spellEnd"/>
      <w:r w:rsidRPr="0073077B">
        <w:rPr>
          <w:sz w:val="8"/>
        </w:rPr>
        <w:t xml:space="preserve"> shall be applied only to the objects for which the appropriations were made except as otherwise provided by law."13</w:t>
      </w:r>
    </w:p>
    <w:p w14:paraId="1F9803C6" w14:textId="48F92B3A" w:rsidR="00B917AD" w:rsidRPr="0073077B" w:rsidRDefault="00B917AD" w:rsidP="00B917AD">
      <w:pPr>
        <w:rPr>
          <w:sz w:val="8"/>
        </w:rPr>
      </w:pPr>
      <w:r w:rsidRPr="0073077B">
        <w:rPr>
          <w:sz w:val="8"/>
        </w:rPr>
        <w:t xml:space="preserve">The Government Accountability Office (GAO) has discussed the purpose statute </w:t>
      </w:r>
      <w:proofErr w:type="gramStart"/>
      <w:r w:rsidRPr="0073077B">
        <w:rPr>
          <w:sz w:val="8"/>
        </w:rPr>
        <w:t>in light of</w:t>
      </w:r>
      <w:proofErr w:type="gramEnd"/>
      <w:r w:rsidRPr="0073077B">
        <w:rPr>
          <w:sz w:val="8"/>
        </w:rPr>
        <w:t xml:space="preserve"> the necessary expense rule. Under this framework, an appropriation of funds for a particular object or purpose confers authority to an agency to incur expenses that are necessary or proper or incident to the proper execution of the object or purpose.14 In other words, an agency may have some flexibility to use appropriated funds to pay for things that are not expressly named as a purpose but are necessary to accomplish a stated purpose. In general, however, an agency may not use discretion to make an expenditure that is otherwise provided for in another, separate appropriation.15 Thus, an agency may, unless otherwise prohibited or directed by law, exercise some discretion in how to allocate and reallocate funding among certain organizational subunits, objects (e.g., salaries, rent, contracts), and policy priorities within the contours of the agency's statutory authorities and obligations.</w:t>
      </w:r>
    </w:p>
    <w:p w14:paraId="01F8CC52" w14:textId="25D57642" w:rsidR="00B917AD" w:rsidRPr="0073077B" w:rsidRDefault="00B917AD" w:rsidP="00B917AD">
      <w:pPr>
        <w:rPr>
          <w:sz w:val="8"/>
        </w:rPr>
      </w:pPr>
      <w:r w:rsidRPr="0073077B">
        <w:rPr>
          <w:sz w:val="8"/>
        </w:rPr>
        <w:t>At the same time, an agency may face practical constraints in how it may use discretion to (1) reallocate funds across PPA or account boundaries and (2) create, eliminate, or reorganize its programs, projects, and organizational subunits. For example, an agency may consider whether to reallocate funds in a way that would constitute a reprogramming requiring advance notice or a transfer. A reprogramming may involve reallocating funds (1) from one PPA to another, (2) to create a new PPA, or (3) to eliminate an existing PPA. A transfer involves reallocating funds from one account to another.</w:t>
      </w:r>
    </w:p>
    <w:p w14:paraId="14473A1E" w14:textId="466C7E1F" w:rsidR="00B917AD" w:rsidRPr="0073077B" w:rsidRDefault="00B917AD" w:rsidP="00B917AD">
      <w:pPr>
        <w:rPr>
          <w:sz w:val="8"/>
        </w:rPr>
      </w:pPr>
      <w:r w:rsidRPr="0073077B">
        <w:rPr>
          <w:sz w:val="8"/>
        </w:rPr>
        <w:t>Reprogramming: Reallocating Funds Within an Account</w:t>
      </w:r>
    </w:p>
    <w:p w14:paraId="46879CE8" w14:textId="4B2F48B2" w:rsidR="00B917AD" w:rsidRPr="0073077B" w:rsidRDefault="00B917AD" w:rsidP="00B917AD">
      <w:pPr>
        <w:rPr>
          <w:sz w:val="8"/>
        </w:rPr>
      </w:pPr>
      <w:r w:rsidRPr="0073077B">
        <w:rPr>
          <w:sz w:val="8"/>
        </w:rPr>
        <w:t xml:space="preserve">Reprogramming is the shifting of funds within an appropriations account </w:t>
      </w:r>
      <w:r w:rsidRPr="0073077B">
        <w:rPr>
          <w:rStyle w:val="StyleUnderline"/>
        </w:rPr>
        <w:t xml:space="preserve">to "use them </w:t>
      </w:r>
      <w:r w:rsidRPr="007B56A5">
        <w:rPr>
          <w:rStyle w:val="StyleUnderline"/>
          <w:highlight w:val="green"/>
        </w:rPr>
        <w:t xml:space="preserve">for </w:t>
      </w:r>
      <w:r w:rsidRPr="007B56A5">
        <w:rPr>
          <w:rStyle w:val="Emphasis"/>
          <w:highlight w:val="green"/>
        </w:rPr>
        <w:t>purposes other than those contemplated</w:t>
      </w:r>
      <w:r w:rsidRPr="007B56A5">
        <w:rPr>
          <w:rStyle w:val="StyleUnderline"/>
          <w:highlight w:val="green"/>
        </w:rPr>
        <w:t xml:space="preserve"> at the time of appropriation</w:t>
      </w:r>
      <w:r w:rsidRPr="0073077B">
        <w:rPr>
          <w:sz w:val="8"/>
        </w:rPr>
        <w:t xml:space="preserve">; it is the shifting of funds </w:t>
      </w:r>
      <w:r w:rsidRPr="0073077B">
        <w:rPr>
          <w:rStyle w:val="StyleUnderline"/>
        </w:rPr>
        <w:t>from one object class to another within an appropriation or from one program activity to another</w:t>
      </w:r>
      <w:r w:rsidRPr="0073077B">
        <w:rPr>
          <w:sz w:val="8"/>
        </w:rPr>
        <w:t xml:space="preserve">."16 The reprogramming of funds </w:t>
      </w:r>
      <w:r w:rsidRPr="0073077B">
        <w:rPr>
          <w:rStyle w:val="StyleUnderline"/>
        </w:rPr>
        <w:t xml:space="preserve">is </w:t>
      </w:r>
      <w:r w:rsidRPr="007B56A5">
        <w:rPr>
          <w:rStyle w:val="Emphasis"/>
          <w:highlight w:val="green"/>
        </w:rPr>
        <w:t>generally permitted</w:t>
      </w:r>
      <w:r w:rsidRPr="0073077B">
        <w:rPr>
          <w:sz w:val="8"/>
        </w:rPr>
        <w:t xml:space="preserve"> unless it is restricted by statute.17 Statutory provisions may also prohibit reprogramming funds without advance congressional notification. Prior congressional notification might be required for </w:t>
      </w:r>
      <w:proofErr w:type="spellStart"/>
      <w:r w:rsidRPr="0073077B">
        <w:rPr>
          <w:sz w:val="8"/>
        </w:rPr>
        <w:t>reprogrammings</w:t>
      </w:r>
      <w:proofErr w:type="spellEnd"/>
      <w:r w:rsidRPr="0073077B">
        <w:rPr>
          <w:sz w:val="8"/>
        </w:rPr>
        <w:t xml:space="preserve"> that</w:t>
      </w:r>
    </w:p>
    <w:p w14:paraId="5B9B5668" w14:textId="06D2EEEB" w:rsidR="00B917AD" w:rsidRPr="0073077B" w:rsidRDefault="00B917AD" w:rsidP="00B917AD">
      <w:pPr>
        <w:pStyle w:val="ListParagraph"/>
        <w:numPr>
          <w:ilvl w:val="0"/>
          <w:numId w:val="45"/>
        </w:numPr>
        <w:rPr>
          <w:sz w:val="8"/>
        </w:rPr>
      </w:pPr>
      <w:r w:rsidRPr="007B56A5">
        <w:rPr>
          <w:rStyle w:val="Emphasis"/>
          <w:highlight w:val="green"/>
        </w:rPr>
        <w:t>shift funds</w:t>
      </w:r>
      <w:r w:rsidRPr="007B56A5">
        <w:rPr>
          <w:rStyle w:val="StyleUnderline"/>
          <w:highlight w:val="green"/>
        </w:rPr>
        <w:t xml:space="preserve"> among PPAs</w:t>
      </w:r>
      <w:r w:rsidRPr="0073077B">
        <w:rPr>
          <w:rStyle w:val="StyleUnderline"/>
        </w:rPr>
        <w:t xml:space="preserve"> </w:t>
      </w:r>
      <w:r w:rsidRPr="0073077B">
        <w:rPr>
          <w:sz w:val="8"/>
        </w:rPr>
        <w:t>above a threshold level,</w:t>
      </w:r>
    </w:p>
    <w:p w14:paraId="714EC3B9" w14:textId="734554CC" w:rsidR="00B917AD" w:rsidRPr="0073077B" w:rsidRDefault="00B917AD" w:rsidP="00B917AD">
      <w:pPr>
        <w:pStyle w:val="ListParagraph"/>
        <w:numPr>
          <w:ilvl w:val="0"/>
          <w:numId w:val="45"/>
        </w:numPr>
        <w:rPr>
          <w:sz w:val="8"/>
        </w:rPr>
      </w:pPr>
      <w:r w:rsidRPr="007B56A5">
        <w:rPr>
          <w:rStyle w:val="Emphasis"/>
          <w:highlight w:val="green"/>
        </w:rPr>
        <w:t>create or eliminate a program</w:t>
      </w:r>
      <w:r w:rsidRPr="0073077B">
        <w:rPr>
          <w:sz w:val="8"/>
        </w:rPr>
        <w:t>,</w:t>
      </w:r>
    </w:p>
    <w:p w14:paraId="75B77848" w14:textId="3433B0FF" w:rsidR="00B917AD" w:rsidRPr="0073077B" w:rsidRDefault="00B917AD" w:rsidP="00B917AD">
      <w:pPr>
        <w:pStyle w:val="ListParagraph"/>
        <w:numPr>
          <w:ilvl w:val="0"/>
          <w:numId w:val="45"/>
        </w:numPr>
        <w:rPr>
          <w:sz w:val="8"/>
        </w:rPr>
      </w:pPr>
      <w:r w:rsidRPr="007B56A5">
        <w:rPr>
          <w:rStyle w:val="Emphasis"/>
          <w:highlight w:val="green"/>
        </w:rPr>
        <w:t>relocate</w:t>
      </w:r>
      <w:r w:rsidRPr="007B56A5">
        <w:rPr>
          <w:rStyle w:val="StyleUnderline"/>
          <w:highlight w:val="green"/>
        </w:rPr>
        <w:t xml:space="preserve"> or </w:t>
      </w:r>
      <w:r w:rsidRPr="007B56A5">
        <w:rPr>
          <w:rStyle w:val="Emphasis"/>
          <w:highlight w:val="green"/>
        </w:rPr>
        <w:t>reorganize</w:t>
      </w:r>
      <w:r w:rsidRPr="007B56A5">
        <w:rPr>
          <w:rStyle w:val="StyleUnderline"/>
          <w:highlight w:val="green"/>
        </w:rPr>
        <w:t xml:space="preserve"> offices and employees</w:t>
      </w:r>
      <w:r w:rsidRPr="0073077B">
        <w:rPr>
          <w:sz w:val="8"/>
        </w:rPr>
        <w:t>, or</w:t>
      </w:r>
    </w:p>
    <w:p w14:paraId="77A21059" w14:textId="76E6C304" w:rsidR="00CC7074" w:rsidRPr="000E1E02" w:rsidRDefault="00B917AD" w:rsidP="00B917AD">
      <w:pPr>
        <w:pStyle w:val="ListParagraph"/>
        <w:numPr>
          <w:ilvl w:val="0"/>
          <w:numId w:val="45"/>
        </w:numPr>
        <w:rPr>
          <w:sz w:val="8"/>
        </w:rPr>
      </w:pPr>
      <w:r w:rsidRPr="007B56A5">
        <w:rPr>
          <w:rStyle w:val="Emphasis"/>
          <w:highlight w:val="green"/>
        </w:rPr>
        <w:lastRenderedPageBreak/>
        <w:t>contract</w:t>
      </w:r>
      <w:r w:rsidRPr="005B61DE">
        <w:rPr>
          <w:rStyle w:val="Emphasis"/>
        </w:rPr>
        <w:t xml:space="preserve"> out</w:t>
      </w:r>
      <w:r w:rsidRPr="005B61DE">
        <w:rPr>
          <w:rStyle w:val="StyleUnderline"/>
        </w:rPr>
        <w:t xml:space="preserve"> certain </w:t>
      </w:r>
      <w:r w:rsidRPr="007B56A5">
        <w:rPr>
          <w:rStyle w:val="Emphasis"/>
          <w:highlight w:val="green"/>
        </w:rPr>
        <w:t>functions or activities</w:t>
      </w:r>
      <w:r w:rsidRPr="0073077B">
        <w:rPr>
          <w:sz w:val="8"/>
        </w:rPr>
        <w:t>.</w:t>
      </w:r>
    </w:p>
    <w:p w14:paraId="78D0F729" w14:textId="77777777" w:rsidR="000E1E02" w:rsidRDefault="000E1E02" w:rsidP="000E1E02"/>
    <w:p w14:paraId="16C320A9" w14:textId="0354AB8A" w:rsidR="000F1D4F" w:rsidRDefault="000F1D4F" w:rsidP="000F1D4F">
      <w:pPr>
        <w:pStyle w:val="Heading4"/>
      </w:pPr>
      <w:r>
        <w:t>Fiat makes the plan a “</w:t>
      </w:r>
      <w:r w:rsidRPr="000F1D4F">
        <w:rPr>
          <w:u w:val="single"/>
        </w:rPr>
        <w:t>higher priority item</w:t>
      </w:r>
      <w:r>
        <w:t>” based on “</w:t>
      </w:r>
      <w:r w:rsidRPr="000F1D4F">
        <w:rPr>
          <w:u w:val="single"/>
        </w:rPr>
        <w:t>unforeseen military requirements</w:t>
      </w:r>
      <w:r>
        <w:t xml:space="preserve">” which sparks </w:t>
      </w:r>
      <w:r w:rsidRPr="000F1D4F">
        <w:rPr>
          <w:u w:val="single"/>
        </w:rPr>
        <w:t>budgetary reprogramming</w:t>
      </w:r>
      <w:r>
        <w:t xml:space="preserve"> even after funds are </w:t>
      </w:r>
      <w:r w:rsidRPr="000F1D4F">
        <w:rPr>
          <w:u w:val="single"/>
        </w:rPr>
        <w:t>already authorized</w:t>
      </w:r>
      <w:r>
        <w:t xml:space="preserve">. </w:t>
      </w:r>
    </w:p>
    <w:p w14:paraId="21CB544B" w14:textId="6B99DE8C" w:rsidR="009F500F" w:rsidRDefault="007329CE" w:rsidP="000E1E02">
      <w:r w:rsidRPr="007329CE">
        <w:rPr>
          <w:rStyle w:val="Style13ptBold"/>
        </w:rPr>
        <w:t>McGarry ’24</w:t>
      </w:r>
      <w:r>
        <w:t xml:space="preserve"> </w:t>
      </w:r>
      <w:r w:rsidR="009F500F">
        <w:t xml:space="preserve">[Brendan W. McGarry, Specialist in U.S. Defense Budget; </w:t>
      </w:r>
      <w:r>
        <w:t xml:space="preserve">“Defense Primer: DOD Transfer and Reprogramming Authorities”; Congressional Research Service; December 6, 2024; </w:t>
      </w:r>
      <w:r w:rsidR="000F1D4F">
        <w:t>https://www.congress.gov/crs-product/IF11243#:~:text=The%20FMR%20defines%20reprogramming%20in,item%20in%20a%20prprocureme%20account)</w:t>
      </w:r>
      <w:r w:rsidRPr="007329CE">
        <w:t>.</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D03BDA3" w14:textId="63B4F8CC" w:rsidR="009F500F" w:rsidRPr="000F1D4F" w:rsidRDefault="009F500F" w:rsidP="000E1E02">
      <w:pPr>
        <w:rPr>
          <w:sz w:val="8"/>
        </w:rPr>
      </w:pPr>
      <w:r w:rsidRPr="007B56A5">
        <w:rPr>
          <w:rStyle w:val="StyleUnderline"/>
          <w:highlight w:val="green"/>
        </w:rPr>
        <w:t>In</w:t>
      </w:r>
      <w:r w:rsidRPr="000F1D4F">
        <w:rPr>
          <w:sz w:val="8"/>
        </w:rPr>
        <w:t xml:space="preserve"> provisions of the United States Code (U.S.C.) and </w:t>
      </w:r>
      <w:r w:rsidRPr="000F1D4F">
        <w:rPr>
          <w:rStyle w:val="StyleUnderline"/>
        </w:rPr>
        <w:t xml:space="preserve">annual </w:t>
      </w:r>
      <w:r w:rsidRPr="007B56A5">
        <w:rPr>
          <w:rStyle w:val="Emphasis"/>
          <w:highlight w:val="green"/>
        </w:rPr>
        <w:t>authorization and appropriations</w:t>
      </w:r>
      <w:r w:rsidRPr="000F1D4F">
        <w:rPr>
          <w:rStyle w:val="Emphasis"/>
        </w:rPr>
        <w:t xml:space="preserve"> acts</w:t>
      </w:r>
      <w:r w:rsidRPr="000F1D4F">
        <w:rPr>
          <w:rStyle w:val="StyleUnderline"/>
        </w:rPr>
        <w:t xml:space="preserve">, </w:t>
      </w:r>
      <w:r w:rsidRPr="007B56A5">
        <w:rPr>
          <w:rStyle w:val="StyleUnderline"/>
          <w:highlight w:val="green"/>
        </w:rPr>
        <w:t>Congress provides the</w:t>
      </w:r>
      <w:r w:rsidRPr="000F1D4F">
        <w:rPr>
          <w:rStyle w:val="StyleUnderline"/>
        </w:rPr>
        <w:t xml:space="preserve"> U.S. </w:t>
      </w:r>
      <w:r w:rsidRPr="007B56A5">
        <w:rPr>
          <w:rStyle w:val="Emphasis"/>
          <w:highlight w:val="green"/>
        </w:rPr>
        <w:t>D</w:t>
      </w:r>
      <w:r w:rsidRPr="000F1D4F">
        <w:rPr>
          <w:rStyle w:val="StyleUnderline"/>
        </w:rPr>
        <w:t xml:space="preserve">epartment </w:t>
      </w:r>
      <w:r w:rsidRPr="007B56A5">
        <w:rPr>
          <w:rStyle w:val="Emphasis"/>
          <w:highlight w:val="green"/>
        </w:rPr>
        <w:t>o</w:t>
      </w:r>
      <w:r w:rsidRPr="000F1D4F">
        <w:rPr>
          <w:rStyle w:val="StyleUnderline"/>
        </w:rPr>
        <w:t xml:space="preserve">f </w:t>
      </w:r>
      <w:r w:rsidRPr="007B56A5">
        <w:rPr>
          <w:rStyle w:val="Emphasis"/>
          <w:highlight w:val="green"/>
        </w:rPr>
        <w:t>D</w:t>
      </w:r>
      <w:r w:rsidRPr="000F1D4F">
        <w:rPr>
          <w:rStyle w:val="StyleUnderline"/>
        </w:rPr>
        <w:t>efense</w:t>
      </w:r>
      <w:r w:rsidRPr="000F1D4F">
        <w:rPr>
          <w:sz w:val="8"/>
        </w:rPr>
        <w:t xml:space="preserve"> (DOD) limited </w:t>
      </w:r>
      <w:r w:rsidRPr="007B56A5">
        <w:rPr>
          <w:rStyle w:val="StyleUnderline"/>
          <w:highlight w:val="green"/>
        </w:rPr>
        <w:t>authoriti</w:t>
      </w:r>
      <w:r w:rsidRPr="000F1D4F">
        <w:rPr>
          <w:rStyle w:val="StyleUnderline"/>
        </w:rPr>
        <w:t xml:space="preserve">es </w:t>
      </w:r>
      <w:r w:rsidRPr="007B56A5">
        <w:rPr>
          <w:rStyle w:val="StyleUnderline"/>
          <w:highlight w:val="green"/>
        </w:rPr>
        <w:t xml:space="preserve">to obligate funds for </w:t>
      </w:r>
      <w:r w:rsidRPr="007B56A5">
        <w:rPr>
          <w:rStyle w:val="Emphasis"/>
          <w:highlight w:val="green"/>
        </w:rPr>
        <w:t>purposes other than originally approved</w:t>
      </w:r>
      <w:r w:rsidRPr="007B56A5">
        <w:rPr>
          <w:sz w:val="8"/>
          <w:highlight w:val="green"/>
        </w:rPr>
        <w:t>,</w:t>
      </w:r>
      <w:r w:rsidRPr="000F1D4F">
        <w:rPr>
          <w:sz w:val="8"/>
        </w:rPr>
        <w:t xml:space="preserve"> or in a manner that otherwise diverges from congressional expectations. These authorities allow the department to transfer or reprogram funds. A transfer involves shifting funds from one appropriations account to another, while a reprogramming involves shifting funds within the same account. DOD uses the term reprogramming action to describe both types of transactions.</w:t>
      </w:r>
    </w:p>
    <w:p w14:paraId="09FB7949" w14:textId="77777777" w:rsidR="009F500F" w:rsidRPr="000F1D4F" w:rsidRDefault="009F500F" w:rsidP="000E1E02">
      <w:pPr>
        <w:rPr>
          <w:sz w:val="8"/>
        </w:rPr>
      </w:pPr>
      <w:r w:rsidRPr="000F1D4F">
        <w:rPr>
          <w:sz w:val="8"/>
        </w:rPr>
        <w:t xml:space="preserve">Background </w:t>
      </w:r>
    </w:p>
    <w:p w14:paraId="3932B249" w14:textId="77777777" w:rsidR="009F500F" w:rsidRPr="000F1D4F" w:rsidRDefault="009F500F" w:rsidP="000E1E02">
      <w:pPr>
        <w:rPr>
          <w:sz w:val="8"/>
        </w:rPr>
      </w:pPr>
      <w:r w:rsidRPr="000F1D4F">
        <w:rPr>
          <w:sz w:val="8"/>
        </w:rPr>
        <w:t xml:space="preserve">At times, </w:t>
      </w:r>
      <w:r w:rsidRPr="000F1D4F">
        <w:rPr>
          <w:rStyle w:val="StyleUnderline"/>
        </w:rPr>
        <w:t xml:space="preserve">DOD faces </w:t>
      </w:r>
      <w:r w:rsidRPr="007B56A5">
        <w:rPr>
          <w:rStyle w:val="Emphasis"/>
          <w:highlight w:val="green"/>
        </w:rPr>
        <w:t>unanticipated circumstances</w:t>
      </w:r>
      <w:r w:rsidRPr="000F1D4F">
        <w:rPr>
          <w:rStyle w:val="StyleUnderline"/>
        </w:rPr>
        <w:t xml:space="preserve"> with budgetary implications</w:t>
      </w:r>
      <w:r w:rsidRPr="000F1D4F">
        <w:rPr>
          <w:sz w:val="8"/>
        </w:rPr>
        <w:t xml:space="preserve">. For example, </w:t>
      </w:r>
      <w:r w:rsidRPr="000F1D4F">
        <w:rPr>
          <w:rStyle w:val="StyleUnderline"/>
        </w:rPr>
        <w:t xml:space="preserve">responding to a </w:t>
      </w:r>
      <w:r w:rsidRPr="007B56A5">
        <w:rPr>
          <w:rStyle w:val="Emphasis"/>
          <w:highlight w:val="green"/>
        </w:rPr>
        <w:t>geopolitical event</w:t>
      </w:r>
      <w:r w:rsidRPr="000F1D4F">
        <w:rPr>
          <w:rStyle w:val="StyleUnderline"/>
        </w:rPr>
        <w:t xml:space="preserve"> or covering an </w:t>
      </w:r>
      <w:r w:rsidRPr="007B56A5">
        <w:rPr>
          <w:rStyle w:val="Emphasis"/>
          <w:highlight w:val="green"/>
        </w:rPr>
        <w:t>inflationary price increase</w:t>
      </w:r>
      <w:r w:rsidRPr="000F1D4F">
        <w:rPr>
          <w:rStyle w:val="StyleUnderline"/>
        </w:rPr>
        <w:t xml:space="preserve"> for a weapon system may </w:t>
      </w:r>
      <w:r w:rsidRPr="007B56A5">
        <w:rPr>
          <w:rStyle w:val="StyleUnderline"/>
          <w:highlight w:val="green"/>
        </w:rPr>
        <w:t xml:space="preserve">create </w:t>
      </w:r>
      <w:r w:rsidRPr="007B56A5">
        <w:rPr>
          <w:rStyle w:val="Emphasis"/>
          <w:highlight w:val="green"/>
        </w:rPr>
        <w:t>unforeseen costs</w:t>
      </w:r>
      <w:r w:rsidRPr="000F1D4F">
        <w:rPr>
          <w:rStyle w:val="StyleUnderline"/>
        </w:rPr>
        <w:t xml:space="preserve"> for the department</w:t>
      </w:r>
      <w:r w:rsidRPr="000F1D4F">
        <w:rPr>
          <w:sz w:val="8"/>
        </w:rPr>
        <w:t xml:space="preserve">. Similarly, military recruitment shortfalls or favorable fluctuations in foreign exchange rates may lead to unexpected savings. To allow the department to respond to such situations, Congress routinely authorizes DOD to transfer or reprogram a limited amount of funds. (Congress may also respond to emergent developments by enacting supplemental appropriations or rescissions.) </w:t>
      </w:r>
    </w:p>
    <w:p w14:paraId="6345BCBF" w14:textId="0F688E95" w:rsidR="009F500F" w:rsidRPr="000F1D4F" w:rsidRDefault="009F500F" w:rsidP="000E1E02">
      <w:pPr>
        <w:rPr>
          <w:sz w:val="8"/>
        </w:rPr>
      </w:pPr>
      <w:r w:rsidRPr="000F1D4F">
        <w:rPr>
          <w:sz w:val="8"/>
        </w:rPr>
        <w:t xml:space="preserve">10 U.S.C. §2214 generally covers transfers within DOD “whenever authority is provided in an appropriation Act to transfer amounts in working capital funds or to transfer amounts provided in appropriation Acts for military functions of the Department of Defense (other than military construction).” The statute </w:t>
      </w:r>
      <w:r w:rsidRPr="007B56A5">
        <w:rPr>
          <w:rStyle w:val="StyleUnderline"/>
          <w:highlight w:val="green"/>
        </w:rPr>
        <w:t>limits</w:t>
      </w:r>
      <w:r w:rsidRPr="000F1D4F">
        <w:rPr>
          <w:rStyle w:val="StyleUnderline"/>
        </w:rPr>
        <w:t xml:space="preserve"> the use of </w:t>
      </w:r>
      <w:r w:rsidRPr="007B56A5">
        <w:rPr>
          <w:rStyle w:val="StyleUnderline"/>
          <w:highlight w:val="green"/>
        </w:rPr>
        <w:t xml:space="preserve">transfers to “a </w:t>
      </w:r>
      <w:r w:rsidRPr="007B56A5">
        <w:rPr>
          <w:rStyle w:val="Emphasis"/>
          <w:highlight w:val="green"/>
        </w:rPr>
        <w:t>higher priority item</w:t>
      </w:r>
      <w:r w:rsidRPr="007B56A5">
        <w:rPr>
          <w:rStyle w:val="StyleUnderline"/>
          <w:highlight w:val="green"/>
        </w:rPr>
        <w:t xml:space="preserve">, based on </w:t>
      </w:r>
      <w:r w:rsidRPr="007B56A5">
        <w:rPr>
          <w:rStyle w:val="Emphasis"/>
          <w:highlight w:val="green"/>
        </w:rPr>
        <w:t>unforeseen military requirements</w:t>
      </w:r>
      <w:r w:rsidRPr="000F1D4F">
        <w:rPr>
          <w:rStyle w:val="StyleUnderline"/>
        </w:rPr>
        <w:t>,”</w:t>
      </w:r>
      <w:r w:rsidRPr="000F1D4F">
        <w:rPr>
          <w:sz w:val="8"/>
        </w:rPr>
        <w:t xml:space="preserve"> and prohibits transfers for an item for which Congress has denied funds. The statute also requires the Secretary of Defense (SECDEF) to “promptly notify” Congress “of each transfer made under such authority.” Other notification requirements reside in specific appropriations provisions. In addition, through procedures developed by the congressional defense committees and DOD, the department’s Financial Management Regulation requires prior congressional approval of certain reprogramming actions, such as those </w:t>
      </w:r>
      <w:proofErr w:type="gramStart"/>
      <w:r w:rsidRPr="000F1D4F">
        <w:rPr>
          <w:sz w:val="8"/>
        </w:rPr>
        <w:t>in excess of</w:t>
      </w:r>
      <w:proofErr w:type="gramEnd"/>
      <w:r w:rsidRPr="000F1D4F">
        <w:rPr>
          <w:sz w:val="8"/>
        </w:rPr>
        <w:t xml:space="preserve"> dollar amount or percentage thresholds. Authorities and processes for military construction and intelligence-related funding reallocations are beyond the scope of this product.</w:t>
      </w:r>
    </w:p>
    <w:p w14:paraId="15C2A4DF" w14:textId="77777777" w:rsidR="009F500F" w:rsidRPr="000F1D4F" w:rsidRDefault="009F500F" w:rsidP="000E1E02">
      <w:pPr>
        <w:rPr>
          <w:sz w:val="8"/>
        </w:rPr>
      </w:pPr>
      <w:r w:rsidRPr="000F1D4F">
        <w:rPr>
          <w:sz w:val="8"/>
        </w:rPr>
        <w:t xml:space="preserve">Types of Transfer Authorities </w:t>
      </w:r>
    </w:p>
    <w:p w14:paraId="1A0CE3C2" w14:textId="17B01FE6" w:rsidR="009F500F" w:rsidRPr="000F1D4F" w:rsidRDefault="009F500F" w:rsidP="000E1E02">
      <w:pPr>
        <w:rPr>
          <w:sz w:val="8"/>
        </w:rPr>
      </w:pPr>
      <w:r w:rsidRPr="000F1D4F">
        <w:rPr>
          <w:sz w:val="8"/>
        </w:rPr>
        <w:t>General Transfer Authority. The annual National Defense Authorization Act (NDAA) and Department of Defense Appropriations Act typically include recurring General Transfer Authority (GTA) provisions that permit DOD to transfer a limited amount of funds. For example, Section 8005 of the Department of Defense Appropriations Act, 2024 (Division A of P.L. 118-47) allows the SECDEF, with the approval of the Office of Management and Budget, to transfer up to $6 billion of “funds made available in this Act ... for military functions (except military construction) between such appropriations or funds or any subdivision.” Section 1001, “General Transfer Authority,” of the FY2024 NDAA (P.L. 118-31) is the related authorizing language. See Figure 1.</w:t>
      </w:r>
    </w:p>
    <w:p w14:paraId="24EB5DC1" w14:textId="77777777" w:rsidR="009F500F" w:rsidRPr="000F1D4F" w:rsidRDefault="009F500F" w:rsidP="000E1E02">
      <w:pPr>
        <w:rPr>
          <w:sz w:val="8"/>
        </w:rPr>
      </w:pPr>
      <w:r w:rsidRPr="000F1D4F">
        <w:rPr>
          <w:sz w:val="8"/>
        </w:rPr>
        <w:t xml:space="preserve">Figure 1. DOD General Transfer Authority (GTA) Limits, FY2022-FY2024 </w:t>
      </w:r>
    </w:p>
    <w:p w14:paraId="4D8FF527" w14:textId="77777777" w:rsidR="009F500F" w:rsidRPr="000F1D4F" w:rsidRDefault="009F500F" w:rsidP="000E1E02">
      <w:pPr>
        <w:rPr>
          <w:sz w:val="8"/>
        </w:rPr>
      </w:pPr>
      <w:r w:rsidRPr="000F1D4F">
        <w:rPr>
          <w:sz w:val="8"/>
        </w:rPr>
        <w:t xml:space="preserve">(in billions of dollars of budget authority) </w:t>
      </w:r>
    </w:p>
    <w:p w14:paraId="2FDBA905" w14:textId="4859128B" w:rsidR="009F500F" w:rsidRPr="000F1D4F" w:rsidRDefault="009F500F" w:rsidP="000E1E02">
      <w:pPr>
        <w:rPr>
          <w:sz w:val="8"/>
        </w:rPr>
      </w:pPr>
      <w:r w:rsidRPr="000F1D4F">
        <w:rPr>
          <w:sz w:val="8"/>
        </w:rPr>
        <w:t xml:space="preserve">FIGURE 1 OMMITTED </w:t>
      </w:r>
    </w:p>
    <w:p w14:paraId="018D8B9A" w14:textId="26BCB0E9" w:rsidR="009F500F" w:rsidRPr="000F1D4F" w:rsidRDefault="009F500F" w:rsidP="000E1E02">
      <w:pPr>
        <w:rPr>
          <w:sz w:val="8"/>
        </w:rPr>
      </w:pPr>
      <w:r w:rsidRPr="000F1D4F">
        <w:rPr>
          <w:sz w:val="8"/>
        </w:rPr>
        <w:t>Source: CRS analysis of provisions in annual President’s budget requests, National Defense Authorization Acts (NDAAs), and Department of Defense Appropriations Acts for selected fiscal years.</w:t>
      </w:r>
    </w:p>
    <w:p w14:paraId="73CAB3C4" w14:textId="602A2F39" w:rsidR="009F500F" w:rsidRPr="000F1D4F" w:rsidRDefault="009F500F" w:rsidP="000E1E02">
      <w:pPr>
        <w:rPr>
          <w:sz w:val="8"/>
        </w:rPr>
      </w:pPr>
      <w:r w:rsidRPr="000F1D4F">
        <w:rPr>
          <w:sz w:val="8"/>
        </w:rPr>
        <w:t>Specific Transfer Authority. Congress typically provides additional transfer authorities to DOD in other provisions of defense authorization and appropriations acts for specific purposes. For example, Congress provides authority for transfer accounts intended to receive and disburse allocations, such as the DOD’s Drug Interdiction and Counter-Drug Activities account. If Congress provides transfer authorities for specific purposes “in addition to any other transfer authority provided by law,” their use does not count toward GTA limits.</w:t>
      </w:r>
    </w:p>
    <w:p w14:paraId="77AD6696" w14:textId="77777777" w:rsidR="009F500F" w:rsidRPr="000F1D4F" w:rsidRDefault="009F500F" w:rsidP="000E1E02">
      <w:pPr>
        <w:rPr>
          <w:sz w:val="8"/>
        </w:rPr>
      </w:pPr>
      <w:r w:rsidRPr="000F1D4F">
        <w:rPr>
          <w:sz w:val="8"/>
        </w:rPr>
        <w:t xml:space="preserve">Types of Reprogramming Actions </w:t>
      </w:r>
    </w:p>
    <w:p w14:paraId="31E0807F" w14:textId="1071C119" w:rsidR="009F500F" w:rsidRPr="00582372" w:rsidRDefault="009F500F" w:rsidP="000E1E02">
      <w:pPr>
        <w:rPr>
          <w:sz w:val="8"/>
        </w:rPr>
      </w:pPr>
      <w:r w:rsidRPr="000F1D4F">
        <w:rPr>
          <w:sz w:val="8"/>
        </w:rPr>
        <w:t xml:space="preserve">The FMR defines reprogramming in part as </w:t>
      </w:r>
      <w:r w:rsidRPr="000F1D4F">
        <w:rPr>
          <w:rStyle w:val="StyleUnderline"/>
        </w:rPr>
        <w:t>a “</w:t>
      </w:r>
      <w:r w:rsidRPr="007B56A5">
        <w:rPr>
          <w:rStyle w:val="StyleUnderline"/>
          <w:highlight w:val="green"/>
        </w:rPr>
        <w:t>realignment of budget</w:t>
      </w:r>
      <w:r w:rsidRPr="000F1D4F">
        <w:rPr>
          <w:rStyle w:val="StyleUnderline"/>
        </w:rPr>
        <w:t xml:space="preserve"> authority </w:t>
      </w:r>
      <w:r w:rsidRPr="007B56A5">
        <w:rPr>
          <w:rStyle w:val="StyleUnderline"/>
          <w:highlight w:val="green"/>
        </w:rPr>
        <w:t>from</w:t>
      </w:r>
      <w:r w:rsidRPr="000F1D4F">
        <w:rPr>
          <w:rStyle w:val="StyleUnderline"/>
        </w:rPr>
        <w:t xml:space="preserve"> the purpose for which appropriated to finance another (usually emergent, unfunded) requirement.”</w:t>
      </w:r>
      <w:r w:rsidRPr="000F1D4F">
        <w:rPr>
          <w:sz w:val="8"/>
        </w:rPr>
        <w:t xml:space="preserve"> DOD transfers and reprograms funds </w:t>
      </w:r>
      <w:r w:rsidRPr="007B56A5">
        <w:rPr>
          <w:rStyle w:val="StyleUnderline"/>
          <w:highlight w:val="green"/>
        </w:rPr>
        <w:t>throughout the fiscal year</w:t>
      </w:r>
      <w:r w:rsidRPr="000F1D4F">
        <w:rPr>
          <w:sz w:val="8"/>
        </w:rPr>
        <w:t xml:space="preserve">. As part of the congressional notification and prior approval processes, the DOD Comptroller publishes implemented reprogramming actions on the budget execution portion of its website. </w:t>
      </w:r>
    </w:p>
    <w:p w14:paraId="3B5E8FFA" w14:textId="4FA49ABC" w:rsidR="00DE26E2" w:rsidRDefault="00DE26E2" w:rsidP="00DE26E2">
      <w:pPr>
        <w:pStyle w:val="Heading4"/>
      </w:pPr>
      <w:r>
        <w:t xml:space="preserve">FY 2026 is </w:t>
      </w:r>
      <w:r w:rsidRPr="00DE26E2">
        <w:rPr>
          <w:u w:val="single"/>
        </w:rPr>
        <w:t>still being negotiated</w:t>
      </w:r>
      <w:r>
        <w:t xml:space="preserve"> — spending is </w:t>
      </w:r>
      <w:r w:rsidRPr="00DE26E2">
        <w:rPr>
          <w:u w:val="single"/>
        </w:rPr>
        <w:t>nebulous</w:t>
      </w:r>
      <w:r>
        <w:t xml:space="preserve"> and </w:t>
      </w:r>
      <w:r w:rsidRPr="00DE26E2">
        <w:rPr>
          <w:u w:val="single"/>
        </w:rPr>
        <w:t>uncertain</w:t>
      </w:r>
      <w:r>
        <w:t xml:space="preserve">. </w:t>
      </w:r>
    </w:p>
    <w:p w14:paraId="13F5E6DC" w14:textId="49221355" w:rsidR="00DE26E2" w:rsidRPr="00DE26E2" w:rsidRDefault="00DE26E2" w:rsidP="00DE26E2">
      <w:r w:rsidRPr="00DE26E2">
        <w:rPr>
          <w:rStyle w:val="Style13ptBold"/>
        </w:rPr>
        <w:t>Shane 7/18</w:t>
      </w:r>
      <w:r>
        <w:t xml:space="preserve"> [</w:t>
      </w:r>
      <w:r w:rsidRPr="00DE26E2">
        <w:t xml:space="preserve">Leo Shane III covers Congress, Veterans Affairs and the White House for Military Times. He has covered Washington, D.C. since 2004, focusing on military personnel and </w:t>
      </w:r>
      <w:proofErr w:type="gramStart"/>
      <w:r w:rsidRPr="00DE26E2">
        <w:t>veterans</w:t>
      </w:r>
      <w:proofErr w:type="gramEnd"/>
      <w:r w:rsidRPr="00DE26E2">
        <w:t xml:space="preserve"> policies. His work has earned numerous honors, including a 2009 Polk award, a 2010 National Headliner Award, the IAVA Leadership in Journalism award and the VFW News Media award.</w:t>
      </w:r>
      <w:r>
        <w:t>; “</w:t>
      </w:r>
      <w:r w:rsidRPr="00DE26E2">
        <w:t>House advances $832 billion military budget plan for next fiscal year</w:t>
      </w:r>
      <w:r>
        <w:t xml:space="preserve">”; Military Times; July 18, 2025; </w:t>
      </w:r>
      <w:hyperlink r:id="rId21" w:history="1">
        <w:r w:rsidRPr="00655B60">
          <w:rPr>
            <w:rStyle w:val="Hyperlink"/>
          </w:rPr>
          <w:t>https://www.militarytimes.com/news/pentagon-congress/2025/07/18/house-advances-832-billion-military-budget-plan-for-next-fiscal-year/</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0772B345" w14:textId="23C8B5A0" w:rsidR="00DE26E2" w:rsidRPr="00DE26E2" w:rsidRDefault="00DE26E2" w:rsidP="00DE26E2">
      <w:pPr>
        <w:rPr>
          <w:sz w:val="8"/>
        </w:rPr>
      </w:pPr>
      <w:r w:rsidRPr="00DE26E2">
        <w:rPr>
          <w:sz w:val="8"/>
        </w:rPr>
        <w:t>House lawmakers advanced their $832 billion defense appropriations plan for fiscal 2026 early Friday morning despite strong objections from Democrats over missing budgetary details and social issue fights.</w:t>
      </w:r>
    </w:p>
    <w:p w14:paraId="57FB59AC" w14:textId="56540866" w:rsidR="00DE26E2" w:rsidRPr="00DE26E2" w:rsidRDefault="00DE26E2" w:rsidP="00DE26E2">
      <w:pPr>
        <w:rPr>
          <w:rStyle w:val="StyleUnderline"/>
        </w:rPr>
      </w:pPr>
      <w:r w:rsidRPr="007B56A5">
        <w:rPr>
          <w:rStyle w:val="StyleUnderline"/>
          <w:highlight w:val="green"/>
        </w:rPr>
        <w:t>The bill</w:t>
      </w:r>
      <w:r w:rsidRPr="00DE26E2">
        <w:rPr>
          <w:rStyle w:val="StyleUnderline"/>
        </w:rPr>
        <w:t>’s passage</w:t>
      </w:r>
      <w:r w:rsidRPr="00DE26E2">
        <w:rPr>
          <w:sz w:val="8"/>
        </w:rPr>
        <w:t xml:space="preserve"> — by a 221-209 margin, with only five Democrats backing the measure — </w:t>
      </w:r>
      <w:r w:rsidRPr="00DE26E2">
        <w:rPr>
          <w:rStyle w:val="StyleUnderline"/>
        </w:rPr>
        <w:t xml:space="preserve">sends the national security budget debate </w:t>
      </w:r>
      <w:r w:rsidRPr="007B56A5">
        <w:rPr>
          <w:rStyle w:val="StyleUnderline"/>
          <w:highlight w:val="green"/>
        </w:rPr>
        <w:t>over to the Senate</w:t>
      </w:r>
      <w:r w:rsidRPr="00DE26E2">
        <w:rPr>
          <w:rStyle w:val="StyleUnderline"/>
        </w:rPr>
        <w:t xml:space="preserve">, where appropriators </w:t>
      </w:r>
      <w:r w:rsidRPr="007B56A5">
        <w:rPr>
          <w:rStyle w:val="StyleUnderline"/>
          <w:highlight w:val="green"/>
        </w:rPr>
        <w:t>still have</w:t>
      </w:r>
      <w:r w:rsidRPr="00DE26E2">
        <w:rPr>
          <w:rStyle w:val="StyleUnderline"/>
        </w:rPr>
        <w:t xml:space="preserve"> </w:t>
      </w:r>
      <w:r w:rsidRPr="007B56A5">
        <w:rPr>
          <w:rStyle w:val="Emphasis"/>
          <w:highlight w:val="green"/>
        </w:rPr>
        <w:t>n</w:t>
      </w:r>
      <w:r w:rsidRPr="00DE26E2">
        <w:rPr>
          <w:rStyle w:val="Emphasis"/>
        </w:rPr>
        <w:t>o</w:t>
      </w:r>
      <w:r w:rsidRPr="007B56A5">
        <w:rPr>
          <w:rStyle w:val="Emphasis"/>
          <w:highlight w:val="green"/>
        </w:rPr>
        <w:t>t unveiled</w:t>
      </w:r>
      <w:r w:rsidRPr="00DE26E2">
        <w:rPr>
          <w:rStyle w:val="Emphasis"/>
        </w:rPr>
        <w:t xml:space="preserve"> the </w:t>
      </w:r>
      <w:r w:rsidRPr="007B56A5">
        <w:rPr>
          <w:rStyle w:val="Emphasis"/>
          <w:highlight w:val="green"/>
        </w:rPr>
        <w:t>parameters</w:t>
      </w:r>
      <w:r w:rsidRPr="007B56A5">
        <w:rPr>
          <w:rStyle w:val="StyleUnderline"/>
          <w:highlight w:val="green"/>
        </w:rPr>
        <w:t xml:space="preserve"> of</w:t>
      </w:r>
      <w:r w:rsidRPr="00DE26E2">
        <w:rPr>
          <w:rStyle w:val="StyleUnderline"/>
        </w:rPr>
        <w:t xml:space="preserve"> their </w:t>
      </w:r>
      <w:r w:rsidRPr="007B56A5">
        <w:rPr>
          <w:rStyle w:val="StyleUnderline"/>
          <w:highlight w:val="green"/>
        </w:rPr>
        <w:t>spending</w:t>
      </w:r>
      <w:r w:rsidRPr="00DE26E2">
        <w:rPr>
          <w:rStyle w:val="StyleUnderline"/>
        </w:rPr>
        <w:t xml:space="preserve"> plans for next year.</w:t>
      </w:r>
    </w:p>
    <w:p w14:paraId="26BA9A03" w14:textId="60E7482C" w:rsidR="00DE26E2" w:rsidRPr="00DE26E2" w:rsidRDefault="00DE26E2" w:rsidP="00DE26E2">
      <w:pPr>
        <w:rPr>
          <w:sz w:val="8"/>
        </w:rPr>
      </w:pPr>
      <w:r w:rsidRPr="00DE26E2">
        <w:rPr>
          <w:sz w:val="8"/>
        </w:rPr>
        <w:t xml:space="preserve">The Defense Department is currently operating this fiscal year </w:t>
      </w:r>
      <w:r w:rsidRPr="007B56A5">
        <w:rPr>
          <w:rStyle w:val="StyleUnderline"/>
          <w:highlight w:val="green"/>
        </w:rPr>
        <w:t>under</w:t>
      </w:r>
      <w:r w:rsidRPr="00DE26E2">
        <w:rPr>
          <w:rStyle w:val="StyleUnderline"/>
        </w:rPr>
        <w:t xml:space="preserve"> a </w:t>
      </w:r>
      <w:r w:rsidRPr="007B56A5">
        <w:rPr>
          <w:rStyle w:val="Emphasis"/>
          <w:highlight w:val="green"/>
        </w:rPr>
        <w:t>modified continuing resolution</w:t>
      </w:r>
      <w:r w:rsidRPr="00DE26E2">
        <w:rPr>
          <w:rStyle w:val="StyleUnderline"/>
        </w:rPr>
        <w:t xml:space="preserve">, </w:t>
      </w:r>
      <w:r w:rsidRPr="007B56A5">
        <w:rPr>
          <w:rStyle w:val="StyleUnderline"/>
          <w:highlight w:val="green"/>
        </w:rPr>
        <w:t>with</w:t>
      </w:r>
      <w:r w:rsidRPr="00DE26E2">
        <w:rPr>
          <w:rStyle w:val="StyleUnderline"/>
        </w:rPr>
        <w:t xml:space="preserve"> some </w:t>
      </w:r>
      <w:r w:rsidRPr="007B56A5">
        <w:rPr>
          <w:rStyle w:val="Emphasis"/>
          <w:highlight w:val="green"/>
        </w:rPr>
        <w:t>additional funding</w:t>
      </w:r>
      <w:r w:rsidRPr="00DE26E2">
        <w:rPr>
          <w:rStyle w:val="StyleUnderline"/>
        </w:rPr>
        <w:t xml:space="preserve"> for military programs and purchases.</w:t>
      </w:r>
      <w:r w:rsidRPr="00DE26E2">
        <w:rPr>
          <w:sz w:val="8"/>
        </w:rPr>
        <w:t xml:space="preserve"> Lawmakers are hopeful that won’t happen again next year, but </w:t>
      </w:r>
      <w:r w:rsidRPr="007B56A5">
        <w:rPr>
          <w:rStyle w:val="StyleUnderline"/>
          <w:highlight w:val="green"/>
        </w:rPr>
        <w:t xml:space="preserve">the </w:t>
      </w:r>
      <w:r w:rsidRPr="007B56A5">
        <w:rPr>
          <w:rStyle w:val="Emphasis"/>
          <w:highlight w:val="green"/>
        </w:rPr>
        <w:t>slow pace</w:t>
      </w:r>
      <w:r w:rsidRPr="00DE26E2">
        <w:rPr>
          <w:rStyle w:val="StyleUnderline"/>
        </w:rPr>
        <w:t xml:space="preserve"> of budget work thus far </w:t>
      </w:r>
      <w:r w:rsidRPr="007B56A5">
        <w:rPr>
          <w:rStyle w:val="StyleUnderline"/>
          <w:highlight w:val="green"/>
        </w:rPr>
        <w:t>leaves</w:t>
      </w:r>
      <w:r w:rsidRPr="00DE26E2">
        <w:rPr>
          <w:rStyle w:val="StyleUnderline"/>
        </w:rPr>
        <w:t xml:space="preserve"> only about </w:t>
      </w:r>
      <w:r w:rsidRPr="007B56A5">
        <w:rPr>
          <w:rStyle w:val="Emphasis"/>
          <w:highlight w:val="green"/>
        </w:rPr>
        <w:t>six weeks</w:t>
      </w:r>
      <w:r w:rsidRPr="00DE26E2">
        <w:rPr>
          <w:rStyle w:val="Emphasis"/>
        </w:rPr>
        <w:t xml:space="preserve"> of session work </w:t>
      </w:r>
      <w:r w:rsidRPr="007B56A5">
        <w:rPr>
          <w:rStyle w:val="Emphasis"/>
          <w:highlight w:val="green"/>
        </w:rPr>
        <w:t>left</w:t>
      </w:r>
      <w:r w:rsidRPr="007B56A5">
        <w:rPr>
          <w:rStyle w:val="StyleUnderline"/>
          <w:highlight w:val="green"/>
        </w:rPr>
        <w:t xml:space="preserve"> before</w:t>
      </w:r>
      <w:r w:rsidRPr="00DE26E2">
        <w:rPr>
          <w:rStyle w:val="StyleUnderline"/>
        </w:rPr>
        <w:t xml:space="preserve"> a possible partial government </w:t>
      </w:r>
      <w:r w:rsidRPr="007B56A5">
        <w:rPr>
          <w:rStyle w:val="StyleUnderline"/>
          <w:highlight w:val="green"/>
        </w:rPr>
        <w:t>shutdown</w:t>
      </w:r>
      <w:r w:rsidRPr="00DE26E2">
        <w:rPr>
          <w:sz w:val="8"/>
        </w:rPr>
        <w:t xml:space="preserve"> if the appropriations bills aren’t finalized.</w:t>
      </w:r>
    </w:p>
    <w:p w14:paraId="6EF07B59" w14:textId="5FB33244" w:rsidR="00DE26E2" w:rsidRPr="00DE26E2" w:rsidRDefault="00DE26E2" w:rsidP="00DE26E2">
      <w:pPr>
        <w:rPr>
          <w:sz w:val="8"/>
        </w:rPr>
      </w:pPr>
      <w:r w:rsidRPr="00DE26E2">
        <w:rPr>
          <w:sz w:val="8"/>
        </w:rPr>
        <w:t>The House spending plan was largely drafted before Pentagon leaders unveiled their detailed budgetary requests for fiscal 2026 just last month. President Donald Trump has touted that outline as a “$1 trillion defense budget,” but that total includes additional one-time funds approved by Congress as part of a separate reconciliation measure.</w:t>
      </w:r>
    </w:p>
    <w:p w14:paraId="1C1CC439" w14:textId="5F0A0382" w:rsidR="00DE26E2" w:rsidRPr="00DE26E2" w:rsidRDefault="00DE26E2" w:rsidP="00DE26E2">
      <w:pPr>
        <w:rPr>
          <w:sz w:val="8"/>
          <w:szCs w:val="8"/>
        </w:rPr>
      </w:pPr>
      <w:r w:rsidRPr="00DE26E2">
        <w:rPr>
          <w:sz w:val="8"/>
          <w:szCs w:val="8"/>
        </w:rPr>
        <w:t>As such, the House plan for the base defense budget represents a small decrease over current fiscal year military spending, a point that Democrats and some Republican lawmakers have lamented.</w:t>
      </w:r>
    </w:p>
    <w:p w14:paraId="7277D901" w14:textId="61A3B86E" w:rsidR="00DE26E2" w:rsidRPr="00DE26E2" w:rsidRDefault="00DE26E2" w:rsidP="00DE26E2">
      <w:pPr>
        <w:rPr>
          <w:sz w:val="8"/>
          <w:szCs w:val="8"/>
        </w:rPr>
      </w:pPr>
      <w:r w:rsidRPr="00DE26E2">
        <w:rPr>
          <w:sz w:val="8"/>
          <w:szCs w:val="8"/>
        </w:rPr>
        <w:t>But Rep. Ken Calvert, R-Calif., the chairman of the House Appropriations Committee’s defense panel, praised the funding plan as “providing our men and women in uniform with the resources they need to keep America safe.”</w:t>
      </w:r>
    </w:p>
    <w:p w14:paraId="23A26972" w14:textId="36C93FDC" w:rsidR="00DE26E2" w:rsidRPr="00DE26E2" w:rsidRDefault="00DE26E2" w:rsidP="00DE26E2">
      <w:pPr>
        <w:rPr>
          <w:sz w:val="8"/>
          <w:szCs w:val="8"/>
        </w:rPr>
      </w:pPr>
      <w:r w:rsidRPr="00DE26E2">
        <w:rPr>
          <w:sz w:val="8"/>
          <w:szCs w:val="8"/>
        </w:rPr>
        <w:t xml:space="preserve">The bill supports a 3.8% pay raise for servicemembers next year, matching the federal formula for the annual prescribed pay boost. It includes $2.6 billion for </w:t>
      </w:r>
      <w:proofErr w:type="spellStart"/>
      <w:r w:rsidRPr="00DE26E2">
        <w:rPr>
          <w:sz w:val="8"/>
          <w:szCs w:val="8"/>
        </w:rPr>
        <w:t>hypersonics</w:t>
      </w:r>
      <w:proofErr w:type="spellEnd"/>
      <w:r w:rsidRPr="00DE26E2">
        <w:rPr>
          <w:sz w:val="8"/>
          <w:szCs w:val="8"/>
        </w:rPr>
        <w:t xml:space="preserve"> programs and $13 billion for missile defense programs in support of Trump’s Golden Dome effort.</w:t>
      </w:r>
    </w:p>
    <w:p w14:paraId="1DBF2734" w14:textId="748F2097" w:rsidR="00DE26E2" w:rsidRPr="00DE26E2" w:rsidRDefault="00DE26E2" w:rsidP="00DE26E2">
      <w:pPr>
        <w:rPr>
          <w:sz w:val="8"/>
          <w:szCs w:val="8"/>
        </w:rPr>
      </w:pPr>
      <w:r w:rsidRPr="00DE26E2">
        <w:rPr>
          <w:sz w:val="8"/>
          <w:szCs w:val="8"/>
        </w:rPr>
        <w:t>The measure sets aside $8.5 billion for 69 F-35 fighters, $3.8 billion for B-21 procurement, $2.7 billion for 15 KC-46s and $1.2 billion for four E-2D Advanced Hawkeye aircraft. Another $37 billion would go to Navy shipbuilding efforts, including procurement of one Columbia-class ballistic missile submarine and two Virginia-class fast attack submarines.</w:t>
      </w:r>
    </w:p>
    <w:p w14:paraId="494FBDBF" w14:textId="77777777" w:rsidR="00DE26E2" w:rsidRPr="00DE26E2" w:rsidRDefault="00DE26E2" w:rsidP="00DE26E2">
      <w:pPr>
        <w:rPr>
          <w:sz w:val="8"/>
          <w:szCs w:val="8"/>
        </w:rPr>
      </w:pPr>
      <w:r w:rsidRPr="00DE26E2">
        <w:rPr>
          <w:sz w:val="8"/>
          <w:szCs w:val="8"/>
        </w:rPr>
        <w:t>Under the plan, the Defense Department civilian workforce would be cut by about 45,000 individuals at a savings of $3.6 billion, a provision that drew strong objections from Democratic lawmakers.</w:t>
      </w:r>
    </w:p>
    <w:p w14:paraId="61CBA4BC" w14:textId="27189169" w:rsidR="00DE26E2" w:rsidRPr="00DE26E2" w:rsidRDefault="00DE26E2" w:rsidP="00DE26E2">
      <w:pPr>
        <w:rPr>
          <w:sz w:val="8"/>
          <w:szCs w:val="8"/>
        </w:rPr>
      </w:pPr>
      <w:r w:rsidRPr="00DE26E2">
        <w:rPr>
          <w:sz w:val="8"/>
          <w:szCs w:val="8"/>
        </w:rPr>
        <w:t>Critics also attacked the bill’s social issue provisions, including language prohibiting military health care facilities from providing abortion services, bans on transgender medical care and surgeries, and elimination of diversity and equity programs.</w:t>
      </w:r>
    </w:p>
    <w:p w14:paraId="0F56058D" w14:textId="3EAA5200" w:rsidR="00DE26E2" w:rsidRPr="00DE26E2" w:rsidRDefault="00DE26E2" w:rsidP="00DE26E2">
      <w:pPr>
        <w:rPr>
          <w:sz w:val="8"/>
          <w:szCs w:val="8"/>
        </w:rPr>
      </w:pPr>
      <w:r w:rsidRPr="00DE26E2">
        <w:rPr>
          <w:sz w:val="8"/>
          <w:szCs w:val="8"/>
        </w:rPr>
        <w:t>“These poison pill riders will not go unnoticed by our troops,” said Rep. Betty McCollum, D-Minn., ranking member on the appropriations committee’s defense panel. “They will impact recruitment and retention.”</w:t>
      </w:r>
    </w:p>
    <w:p w14:paraId="43557380" w14:textId="78DC8369" w:rsidR="00DE26E2" w:rsidRPr="00DE26E2" w:rsidRDefault="00DE26E2" w:rsidP="00DE26E2">
      <w:pPr>
        <w:rPr>
          <w:rStyle w:val="Emphasis"/>
        </w:rPr>
      </w:pPr>
      <w:r w:rsidRPr="007B56A5">
        <w:rPr>
          <w:rStyle w:val="StyleUnderline"/>
          <w:highlight w:val="green"/>
        </w:rPr>
        <w:t>Passage</w:t>
      </w:r>
      <w:r w:rsidRPr="00DE26E2">
        <w:rPr>
          <w:rStyle w:val="StyleUnderline"/>
        </w:rPr>
        <w:t xml:space="preserve"> of the defense budget bill was delayed for much of the week by unrelated legislative floor fights in the House, and </w:t>
      </w:r>
      <w:r w:rsidRPr="007B56A5">
        <w:rPr>
          <w:rStyle w:val="StyleUnderline"/>
          <w:highlight w:val="green"/>
        </w:rPr>
        <w:t xml:space="preserve">could be </w:t>
      </w:r>
      <w:r w:rsidRPr="007B56A5">
        <w:rPr>
          <w:rStyle w:val="Emphasis"/>
          <w:highlight w:val="green"/>
        </w:rPr>
        <w:t>complicated in the Senate</w:t>
      </w:r>
      <w:r w:rsidRPr="007B56A5">
        <w:rPr>
          <w:rStyle w:val="StyleUnderline"/>
          <w:highlight w:val="green"/>
        </w:rPr>
        <w:t xml:space="preserve"> by</w:t>
      </w:r>
      <w:r w:rsidRPr="00DE26E2">
        <w:rPr>
          <w:rStyle w:val="StyleUnderline"/>
        </w:rPr>
        <w:t xml:space="preserve"> similar, broader </w:t>
      </w:r>
      <w:r w:rsidRPr="007B56A5">
        <w:rPr>
          <w:rStyle w:val="StyleUnderline"/>
          <w:highlight w:val="green"/>
        </w:rPr>
        <w:t>fights over</w:t>
      </w:r>
      <w:r w:rsidRPr="00DE26E2">
        <w:rPr>
          <w:rStyle w:val="StyleUnderline"/>
        </w:rPr>
        <w:t xml:space="preserve"> </w:t>
      </w:r>
      <w:r w:rsidRPr="00DE26E2">
        <w:rPr>
          <w:rStyle w:val="Emphasis"/>
        </w:rPr>
        <w:t xml:space="preserve">federal </w:t>
      </w:r>
      <w:r w:rsidRPr="007B56A5">
        <w:rPr>
          <w:rStyle w:val="Emphasis"/>
          <w:highlight w:val="green"/>
        </w:rPr>
        <w:t>spending and</w:t>
      </w:r>
      <w:r w:rsidRPr="00DE26E2">
        <w:rPr>
          <w:rStyle w:val="Emphasis"/>
        </w:rPr>
        <w:t xml:space="preserve"> program </w:t>
      </w:r>
      <w:r w:rsidRPr="007B56A5">
        <w:rPr>
          <w:rStyle w:val="Emphasis"/>
          <w:highlight w:val="green"/>
        </w:rPr>
        <w:t>cuts</w:t>
      </w:r>
      <w:r w:rsidRPr="00DE26E2">
        <w:rPr>
          <w:rStyle w:val="Emphasis"/>
        </w:rPr>
        <w:t>.</w:t>
      </w:r>
    </w:p>
    <w:p w14:paraId="1CB9F94B" w14:textId="24399EA2" w:rsidR="00AC0F78" w:rsidRDefault="00DE26E2" w:rsidP="00DE26E2">
      <w:pPr>
        <w:rPr>
          <w:sz w:val="8"/>
        </w:rPr>
      </w:pPr>
      <w:r w:rsidRPr="00DE26E2">
        <w:rPr>
          <w:sz w:val="8"/>
        </w:rPr>
        <w:t xml:space="preserve">House </w:t>
      </w:r>
      <w:r w:rsidRPr="007B56A5">
        <w:rPr>
          <w:rStyle w:val="StyleUnderline"/>
          <w:highlight w:val="green"/>
        </w:rPr>
        <w:t>lawmakers</w:t>
      </w:r>
      <w:r w:rsidRPr="00DE26E2">
        <w:rPr>
          <w:rStyle w:val="StyleUnderline"/>
        </w:rPr>
        <w:t xml:space="preserve"> are expected to </w:t>
      </w:r>
      <w:r w:rsidRPr="007B56A5">
        <w:rPr>
          <w:rStyle w:val="Emphasis"/>
          <w:highlight w:val="green"/>
        </w:rPr>
        <w:t>shift focus</w:t>
      </w:r>
      <w:r w:rsidRPr="00DE26E2">
        <w:rPr>
          <w:rStyle w:val="StyleUnderline"/>
        </w:rPr>
        <w:t xml:space="preserve"> in coming days </w:t>
      </w:r>
      <w:r w:rsidRPr="007B56A5">
        <w:rPr>
          <w:rStyle w:val="StyleUnderline"/>
          <w:highlight w:val="green"/>
        </w:rPr>
        <w:t>to</w:t>
      </w:r>
      <w:r w:rsidRPr="00DE26E2">
        <w:rPr>
          <w:rStyle w:val="StyleUnderline"/>
        </w:rPr>
        <w:t xml:space="preserve"> the annual </w:t>
      </w:r>
      <w:r w:rsidRPr="007B56A5">
        <w:rPr>
          <w:rStyle w:val="StyleUnderline"/>
          <w:highlight w:val="green"/>
        </w:rPr>
        <w:t>defense authorization</w:t>
      </w:r>
      <w:r w:rsidRPr="00DE26E2">
        <w:rPr>
          <w:rStyle w:val="StyleUnderline"/>
        </w:rPr>
        <w:t xml:space="preserve"> bill</w:t>
      </w:r>
      <w:r w:rsidRPr="00DE26E2">
        <w:rPr>
          <w:sz w:val="8"/>
        </w:rPr>
        <w:t xml:space="preserve"> — </w:t>
      </w:r>
      <w:r w:rsidRPr="00DE26E2">
        <w:rPr>
          <w:rStyle w:val="StyleUnderline"/>
        </w:rPr>
        <w:t xml:space="preserve">legislation </w:t>
      </w:r>
      <w:r w:rsidRPr="007B56A5">
        <w:rPr>
          <w:rStyle w:val="StyleUnderline"/>
          <w:highlight w:val="green"/>
        </w:rPr>
        <w:t>which</w:t>
      </w:r>
      <w:r w:rsidRPr="00DE26E2">
        <w:rPr>
          <w:rStyle w:val="StyleUnderline"/>
        </w:rPr>
        <w:t xml:space="preserve"> sets Defense Department policy and spending priorities for the upcoming </w:t>
      </w:r>
      <w:proofErr w:type="gramStart"/>
      <w:r w:rsidRPr="00DE26E2">
        <w:rPr>
          <w:rStyle w:val="StyleUnderline"/>
        </w:rPr>
        <w:t>year, but</w:t>
      </w:r>
      <w:proofErr w:type="gramEnd"/>
      <w:r w:rsidRPr="00DE26E2">
        <w:rPr>
          <w:rStyle w:val="StyleUnderline"/>
        </w:rPr>
        <w:t xml:space="preserve"> </w:t>
      </w:r>
      <w:r w:rsidRPr="007B56A5">
        <w:rPr>
          <w:rStyle w:val="Emphasis"/>
          <w:highlight w:val="green"/>
        </w:rPr>
        <w:t>does not</w:t>
      </w:r>
      <w:r w:rsidRPr="00DE26E2">
        <w:rPr>
          <w:rStyle w:val="Emphasis"/>
        </w:rPr>
        <w:t xml:space="preserve"> actually </w:t>
      </w:r>
      <w:r w:rsidRPr="007B56A5">
        <w:rPr>
          <w:rStyle w:val="Emphasis"/>
          <w:highlight w:val="green"/>
        </w:rPr>
        <w:t>appropriate</w:t>
      </w:r>
      <w:r w:rsidRPr="00DE26E2">
        <w:rPr>
          <w:rStyle w:val="Emphasis"/>
        </w:rPr>
        <w:t xml:space="preserve"> the </w:t>
      </w:r>
      <w:r w:rsidRPr="007B56A5">
        <w:rPr>
          <w:rStyle w:val="Emphasis"/>
          <w:highlight w:val="green"/>
        </w:rPr>
        <w:t>funds</w:t>
      </w:r>
      <w:r w:rsidRPr="00DE26E2">
        <w:rPr>
          <w:rStyle w:val="StyleUnderline"/>
        </w:rPr>
        <w:t xml:space="preserve"> for those goals</w:t>
      </w:r>
      <w:r w:rsidRPr="00DE26E2">
        <w:rPr>
          <w:sz w:val="8"/>
        </w:rPr>
        <w:t xml:space="preserve"> — but a full floor debate on that measure is unlikely to happen before the chamber’s August recess.</w:t>
      </w:r>
    </w:p>
    <w:p w14:paraId="5D272BD4" w14:textId="77777777" w:rsidR="00B43D9B" w:rsidRDefault="00B43D9B" w:rsidP="00DE26E2">
      <w:pPr>
        <w:rPr>
          <w:sz w:val="8"/>
        </w:rPr>
      </w:pPr>
    </w:p>
    <w:p w14:paraId="3E5C6076" w14:textId="77777777" w:rsidR="00B43D9B" w:rsidRDefault="00B43D9B" w:rsidP="00B43D9B">
      <w:pPr>
        <w:pStyle w:val="Heading3"/>
      </w:pPr>
    </w:p>
    <w:p w14:paraId="48100B54" w14:textId="77777777" w:rsidR="00B43D9B" w:rsidRDefault="00B43D9B" w:rsidP="00DE26E2">
      <w:pPr>
        <w:rPr>
          <w:sz w:val="8"/>
        </w:rPr>
      </w:pPr>
    </w:p>
    <w:p w14:paraId="5D4DB51B" w14:textId="77777777" w:rsidR="00B43D9B" w:rsidRDefault="00B43D9B" w:rsidP="00DE26E2">
      <w:pPr>
        <w:rPr>
          <w:sz w:val="8"/>
        </w:rPr>
      </w:pPr>
    </w:p>
    <w:p w14:paraId="20E79D94" w14:textId="77777777" w:rsidR="00B43D9B" w:rsidRDefault="00B43D9B" w:rsidP="00DE26E2">
      <w:pPr>
        <w:rPr>
          <w:sz w:val="8"/>
        </w:rPr>
      </w:pPr>
    </w:p>
    <w:p w14:paraId="62CF0419" w14:textId="736480F5" w:rsidR="00F75FB5" w:rsidRDefault="00F75FB5" w:rsidP="00F75FB5">
      <w:pPr>
        <w:pStyle w:val="Heading3"/>
      </w:pPr>
      <w:r>
        <w:lastRenderedPageBreak/>
        <w:t>***IRAN***</w:t>
      </w:r>
    </w:p>
    <w:p w14:paraId="7841EE5F" w14:textId="4DCD94B7" w:rsidR="00B43D9B" w:rsidRDefault="00B43D9B" w:rsidP="00B43D9B">
      <w:pPr>
        <w:pStyle w:val="Heading3"/>
      </w:pPr>
      <w:r>
        <w:lastRenderedPageBreak/>
        <w:t>UQ—Iran Succeeds—2NC</w:t>
      </w:r>
    </w:p>
    <w:p w14:paraId="1462A9CD" w14:textId="77777777" w:rsidR="00B43D9B" w:rsidRPr="00684ABF" w:rsidRDefault="00B43D9B" w:rsidP="00B43D9B">
      <w:pPr>
        <w:pStyle w:val="Heading4"/>
      </w:pPr>
      <w:r>
        <w:t>DoD can succeed in Iran.</w:t>
      </w:r>
    </w:p>
    <w:p w14:paraId="2818D78B" w14:textId="77777777" w:rsidR="00B43D9B" w:rsidRPr="00684ABF" w:rsidRDefault="00B43D9B" w:rsidP="00B43D9B">
      <w:r>
        <w:rPr>
          <w:rStyle w:val="Style13ptBold"/>
        </w:rPr>
        <w:t xml:space="preserve">Jeffrey 25 </w:t>
      </w:r>
      <w:r>
        <w:t xml:space="preserve">[James Jeffrey; Former Deputy National Security Advisor of the US; 7/4/2025; “How Trump Can Finish the Job in Iran–and the Middle East”; Foreign Affairs; </w:t>
      </w:r>
      <w:hyperlink r:id="rId22" w:history="1">
        <w:r w:rsidRPr="00E15B50">
          <w:rPr>
            <w:rStyle w:val="Hyperlink"/>
          </w:rPr>
          <w:t>https://www.foreignaffairs.com/united-states/how-trump-can-finish-job-iran-and-middle-east</w:t>
        </w:r>
      </w:hyperlink>
      <w:r>
        <w:t xml:space="preserve">; accessed 7/14/2025; Lowell-DB; edited for ableist </w:t>
      </w:r>
      <w:proofErr w:type="spellStart"/>
      <w:r>
        <w:t>langauge</w:t>
      </w:r>
      <w:proofErr w:type="spellEnd"/>
      <w:r>
        <w:t>]</w:t>
      </w:r>
    </w:p>
    <w:p w14:paraId="5C11C091" w14:textId="77777777" w:rsidR="00B43D9B" w:rsidRPr="00684ABF" w:rsidRDefault="00B43D9B" w:rsidP="00B43D9B">
      <w:pPr>
        <w:rPr>
          <w:sz w:val="16"/>
        </w:rPr>
      </w:pPr>
      <w:r w:rsidRPr="00684ABF">
        <w:rPr>
          <w:sz w:val="16"/>
        </w:rPr>
        <w:t xml:space="preserve">Developments in the Middle East since October 7 have demonstrated that Iran will not behave like a normal state, no matter what analysts may wish. Negotiations alone can slow the country down, yet they will not </w:t>
      </w:r>
      <w:proofErr w:type="spellStart"/>
      <w:r w:rsidRPr="00684ABF">
        <w:rPr>
          <w:sz w:val="16"/>
        </w:rPr>
        <w:t>tame</w:t>
      </w:r>
      <w:proofErr w:type="spellEnd"/>
      <w:r w:rsidRPr="00684ABF">
        <w:rPr>
          <w:sz w:val="16"/>
        </w:rPr>
        <w:t xml:space="preserve"> it. But </w:t>
      </w:r>
      <w:r w:rsidRPr="00C74F83">
        <w:rPr>
          <w:rStyle w:val="StyleUnderline"/>
        </w:rPr>
        <w:t xml:space="preserve">decisive </w:t>
      </w:r>
      <w:r w:rsidRPr="002F229D">
        <w:rPr>
          <w:rStyle w:val="StyleUnderline"/>
          <w:highlight w:val="cyan"/>
        </w:rPr>
        <w:t>military action can</w:t>
      </w:r>
      <w:r w:rsidRPr="00C74F83">
        <w:rPr>
          <w:rStyle w:val="StyleUnderline"/>
        </w:rPr>
        <w:t xml:space="preserve"> </w:t>
      </w:r>
      <w:r w:rsidRPr="002F229D">
        <w:rPr>
          <w:rStyle w:val="StyleUnderline"/>
          <w:strike/>
        </w:rPr>
        <w:t>cripple</w:t>
      </w:r>
      <w:r w:rsidRPr="00C74F83">
        <w:rPr>
          <w:rStyle w:val="StyleUnderline"/>
        </w:rPr>
        <w:t xml:space="preserve"> </w:t>
      </w:r>
      <w:r>
        <w:rPr>
          <w:rStyle w:val="StyleUnderline"/>
        </w:rPr>
        <w:t>[</w:t>
      </w:r>
      <w:r w:rsidRPr="002F229D">
        <w:rPr>
          <w:rStyle w:val="StyleUnderline"/>
          <w:highlight w:val="cyan"/>
        </w:rPr>
        <w:t>destroy] Iran’s capabilities</w:t>
      </w:r>
      <w:r w:rsidRPr="00C74F83">
        <w:rPr>
          <w:rStyle w:val="StyleUnderline"/>
        </w:rPr>
        <w:t xml:space="preserve"> and temper</w:t>
      </w:r>
      <w:r w:rsidRPr="00684ABF">
        <w:rPr>
          <w:sz w:val="16"/>
        </w:rPr>
        <w:t xml:space="preserve"> its taste for </w:t>
      </w:r>
      <w:r w:rsidRPr="00C74F83">
        <w:rPr>
          <w:rStyle w:val="StyleUnderline"/>
        </w:rPr>
        <w:t>conflict</w:t>
      </w:r>
      <w:r w:rsidRPr="00684ABF">
        <w:rPr>
          <w:sz w:val="16"/>
        </w:rPr>
        <w:t>, as Iraq’s offensives and the U.S. confrontation with Iran in the Gulf in 1988, the killing of the Quds Force commander Qasem Soleimani by the United States in 2020, and, so far, the Israeli and U.S. military operations all have.</w:t>
      </w:r>
    </w:p>
    <w:p w14:paraId="3015690C" w14:textId="77777777" w:rsidR="00B43D9B" w:rsidRPr="00684ABF" w:rsidRDefault="00B43D9B" w:rsidP="00B43D9B">
      <w:pPr>
        <w:rPr>
          <w:sz w:val="16"/>
        </w:rPr>
      </w:pPr>
      <w:proofErr w:type="gramStart"/>
      <w:r w:rsidRPr="00684ABF">
        <w:rPr>
          <w:sz w:val="16"/>
        </w:rPr>
        <w:t>In light of</w:t>
      </w:r>
      <w:proofErr w:type="gramEnd"/>
      <w:r w:rsidRPr="00684ABF">
        <w:rPr>
          <w:sz w:val="16"/>
        </w:rPr>
        <w:t xml:space="preserve"> this, </w:t>
      </w:r>
      <w:r w:rsidRPr="00C74F83">
        <w:rPr>
          <w:rStyle w:val="StyleUnderline"/>
        </w:rPr>
        <w:t xml:space="preserve">Washington should </w:t>
      </w:r>
      <w:r w:rsidRPr="002F229D">
        <w:rPr>
          <w:rStyle w:val="StyleUnderline"/>
          <w:highlight w:val="cyan"/>
        </w:rPr>
        <w:t xml:space="preserve">prioritize </w:t>
      </w:r>
      <w:r w:rsidRPr="002F229D">
        <w:rPr>
          <w:rStyle w:val="Emphasis"/>
          <w:highlight w:val="cyan"/>
        </w:rPr>
        <w:t>eliminating Iran’s nuclear</w:t>
      </w:r>
      <w:r w:rsidRPr="00C74F83">
        <w:rPr>
          <w:rStyle w:val="Emphasis"/>
        </w:rPr>
        <w:t xml:space="preserve"> weapons </w:t>
      </w:r>
      <w:r w:rsidRPr="002F229D">
        <w:rPr>
          <w:rStyle w:val="Emphasis"/>
          <w:highlight w:val="cyan"/>
        </w:rPr>
        <w:t>program</w:t>
      </w:r>
      <w:r w:rsidRPr="002F229D">
        <w:rPr>
          <w:rStyle w:val="StyleUnderline"/>
          <w:highlight w:val="cyan"/>
        </w:rPr>
        <w:t xml:space="preserve"> and defeating its </w:t>
      </w:r>
      <w:r w:rsidRPr="002F229D">
        <w:rPr>
          <w:rStyle w:val="Emphasis"/>
          <w:highlight w:val="cyan"/>
        </w:rPr>
        <w:t>proxy forces</w:t>
      </w:r>
      <w:r w:rsidRPr="00684ABF">
        <w:rPr>
          <w:sz w:val="16"/>
        </w:rPr>
        <w:t xml:space="preserve">. Victory could lead to comprehensive diplomatic openings or even a different Iran. </w:t>
      </w:r>
      <w:r w:rsidRPr="00C74F83">
        <w:rPr>
          <w:rStyle w:val="StyleUnderline"/>
        </w:rPr>
        <w:t>But renewed dialogue or regime change should not be goals unto themselves.</w:t>
      </w:r>
      <w:r w:rsidRPr="00684ABF">
        <w:rPr>
          <w:sz w:val="16"/>
        </w:rPr>
        <w:t xml:space="preserve"> Instead, </w:t>
      </w:r>
      <w:r w:rsidRPr="00C74F83">
        <w:rPr>
          <w:rStyle w:val="StyleUnderline"/>
        </w:rPr>
        <w:t>the U</w:t>
      </w:r>
      <w:r w:rsidRPr="00684ABF">
        <w:rPr>
          <w:sz w:val="16"/>
        </w:rPr>
        <w:t xml:space="preserve">nited </w:t>
      </w:r>
      <w:r w:rsidRPr="00C74F83">
        <w:rPr>
          <w:rStyle w:val="StyleUnderline"/>
        </w:rPr>
        <w:t>S</w:t>
      </w:r>
      <w:r w:rsidRPr="00684ABF">
        <w:rPr>
          <w:sz w:val="16"/>
        </w:rPr>
        <w:t xml:space="preserve">tates </w:t>
      </w:r>
      <w:r w:rsidRPr="00C74F83">
        <w:rPr>
          <w:rStyle w:val="StyleUnderline"/>
        </w:rPr>
        <w:t>must focus on making sure Iran retains no nuclear program</w:t>
      </w:r>
      <w:r w:rsidRPr="00684ABF">
        <w:rPr>
          <w:sz w:val="16"/>
        </w:rPr>
        <w:t xml:space="preserve"> that it could use to develop weapons.</w:t>
      </w:r>
    </w:p>
    <w:p w14:paraId="406BBA31" w14:textId="77777777" w:rsidR="00B43D9B" w:rsidRPr="00684ABF" w:rsidRDefault="00B43D9B" w:rsidP="00B43D9B">
      <w:pPr>
        <w:rPr>
          <w:sz w:val="16"/>
        </w:rPr>
      </w:pPr>
      <w:r w:rsidRPr="00684ABF">
        <w:rPr>
          <w:sz w:val="16"/>
        </w:rPr>
        <w:t>SEIZE THE DAY</w:t>
      </w:r>
    </w:p>
    <w:p w14:paraId="7FD2B28D" w14:textId="77777777" w:rsidR="00B43D9B" w:rsidRPr="00684ABF" w:rsidRDefault="00B43D9B" w:rsidP="00B43D9B">
      <w:pPr>
        <w:rPr>
          <w:sz w:val="16"/>
        </w:rPr>
      </w:pPr>
      <w:r w:rsidRPr="00684ABF">
        <w:rPr>
          <w:sz w:val="16"/>
        </w:rPr>
        <w:t xml:space="preserve">To achieve this aim, </w:t>
      </w:r>
      <w:r w:rsidRPr="00C74F83">
        <w:rPr>
          <w:rStyle w:val="StyleUnderline"/>
        </w:rPr>
        <w:t xml:space="preserve">Washington should </w:t>
      </w:r>
      <w:r w:rsidRPr="002F229D">
        <w:rPr>
          <w:rStyle w:val="StyleUnderline"/>
          <w:highlight w:val="cyan"/>
        </w:rPr>
        <w:t>apply</w:t>
      </w:r>
      <w:r w:rsidRPr="00684ABF">
        <w:rPr>
          <w:sz w:val="16"/>
        </w:rPr>
        <w:t xml:space="preserve"> economic and, if necessary, </w:t>
      </w:r>
      <w:r w:rsidRPr="002F229D">
        <w:rPr>
          <w:rStyle w:val="Emphasis"/>
          <w:highlight w:val="cyan"/>
        </w:rPr>
        <w:t>military pressure</w:t>
      </w:r>
      <w:r w:rsidRPr="002F229D">
        <w:rPr>
          <w:rStyle w:val="StyleUnderline"/>
          <w:highlight w:val="cyan"/>
        </w:rPr>
        <w:t xml:space="preserve"> until Iran</w:t>
      </w:r>
      <w:r w:rsidRPr="00684ABF">
        <w:rPr>
          <w:sz w:val="16"/>
        </w:rPr>
        <w:t xml:space="preserve"> comes clean on its weaponization programs and </w:t>
      </w:r>
      <w:r w:rsidRPr="002F229D">
        <w:rPr>
          <w:rStyle w:val="StyleUnderline"/>
          <w:highlight w:val="cyan"/>
        </w:rPr>
        <w:t>abandons</w:t>
      </w:r>
      <w:r w:rsidRPr="00C74F83">
        <w:rPr>
          <w:rStyle w:val="StyleUnderline"/>
        </w:rPr>
        <w:t xml:space="preserve"> all</w:t>
      </w:r>
      <w:r w:rsidRPr="00684ABF">
        <w:rPr>
          <w:sz w:val="16"/>
        </w:rPr>
        <w:t xml:space="preserve"> or almost all </w:t>
      </w:r>
      <w:r w:rsidRPr="002F229D">
        <w:rPr>
          <w:rStyle w:val="StyleUnderline"/>
          <w:highlight w:val="cyan"/>
        </w:rPr>
        <w:t>uranium enrichment</w:t>
      </w:r>
      <w:r w:rsidRPr="00C74F83">
        <w:rPr>
          <w:rStyle w:val="StyleUnderline"/>
        </w:rPr>
        <w:t xml:space="preserve"> for perpetuity</w:t>
      </w:r>
      <w:r w:rsidRPr="00684ABF">
        <w:rPr>
          <w:sz w:val="16"/>
        </w:rPr>
        <w:t xml:space="preserve">. This is the most clear-cut and important mission and one that the United States now completely owns with its decision to use force against Iran. Israel has its own existential interest here, but by necessity it must coordinate with Washington. Critics of military action are correct that the nuclear dispute with Iran will end only with negotiations. But negotiations are not an end in themselves, only a means to prevent any possibility of nuclear weaponization. </w:t>
      </w:r>
      <w:r w:rsidRPr="00684ABF">
        <w:rPr>
          <w:rStyle w:val="StyleUnderline"/>
        </w:rPr>
        <w:t xml:space="preserve">And </w:t>
      </w:r>
      <w:r w:rsidRPr="002F229D">
        <w:rPr>
          <w:rStyle w:val="StyleUnderline"/>
          <w:highlight w:val="cyan"/>
        </w:rPr>
        <w:t>in the absence of immense pressure, it will not be achieved</w:t>
      </w:r>
      <w:r w:rsidRPr="00684ABF">
        <w:rPr>
          <w:sz w:val="16"/>
        </w:rPr>
        <w:t>.</w:t>
      </w:r>
    </w:p>
    <w:p w14:paraId="5118D9BC" w14:textId="77777777" w:rsidR="00B43D9B" w:rsidRPr="00684ABF" w:rsidRDefault="00B43D9B" w:rsidP="00B43D9B">
      <w:pPr>
        <w:rPr>
          <w:sz w:val="16"/>
        </w:rPr>
      </w:pPr>
      <w:r w:rsidRPr="00684ABF">
        <w:rPr>
          <w:rStyle w:val="StyleUnderline"/>
        </w:rPr>
        <w:t>Washington must</w:t>
      </w:r>
      <w:r w:rsidRPr="00684ABF">
        <w:rPr>
          <w:sz w:val="16"/>
        </w:rPr>
        <w:t xml:space="preserve"> also better calibrate its policies to </w:t>
      </w:r>
      <w:r w:rsidRPr="00684ABF">
        <w:rPr>
          <w:rStyle w:val="StyleUnderline"/>
        </w:rPr>
        <w:t xml:space="preserve">block Iran’s proxies from returning to Gaza and Syria and to </w:t>
      </w:r>
      <w:r w:rsidRPr="00684ABF">
        <w:rPr>
          <w:rStyle w:val="Emphasis"/>
        </w:rPr>
        <w:t>reduce Tehran’s influence</w:t>
      </w:r>
      <w:r w:rsidRPr="00684ABF">
        <w:rPr>
          <w:rStyle w:val="StyleUnderline"/>
        </w:rPr>
        <w:t xml:space="preserve"> in Iraq, Lebanon, and Yemen</w:t>
      </w:r>
      <w:r w:rsidRPr="00684ABF">
        <w:rPr>
          <w:sz w:val="16"/>
        </w:rPr>
        <w:t xml:space="preserve">. Proxy pushback is hard, and these countries all have other issues—energy, terrorism, humanitarian relief—that vie for Washington’s attention. But to truly stamp out Iran’s regional influence, the United States must subordinate these concerns and focus on combating Iran’s partners. Regional states, whose security has been repeatedly threatened by instability in Iraq, Syria, and Yemen, should play a leading role. Yet Washington must be willing to counter Tehran’s tactic of attacking via its proxies by </w:t>
      </w:r>
      <w:r w:rsidRPr="00684ABF">
        <w:rPr>
          <w:rStyle w:val="StyleUnderline"/>
        </w:rPr>
        <w:t>retaliating not against them but against Iran.</w:t>
      </w:r>
    </w:p>
    <w:p w14:paraId="4165ED92" w14:textId="77777777" w:rsidR="00B43D9B" w:rsidRPr="00684ABF" w:rsidRDefault="00B43D9B" w:rsidP="00B43D9B">
      <w:pPr>
        <w:rPr>
          <w:sz w:val="16"/>
        </w:rPr>
      </w:pPr>
      <w:r w:rsidRPr="00684ABF">
        <w:rPr>
          <w:sz w:val="16"/>
        </w:rPr>
        <w:t xml:space="preserve">Outside Iran, the United States should heed Trump’s words and allow regional states to exercise their own agency, as it largely does in Asia and Europe. But there are exceptions—issues that affect overall security and in which Americans can clearly help. One is the </w:t>
      </w:r>
      <w:proofErr w:type="gramStart"/>
      <w:r w:rsidRPr="00684ABF">
        <w:rPr>
          <w:sz w:val="16"/>
        </w:rPr>
        <w:t>Israeli-Palestinian</w:t>
      </w:r>
      <w:proofErr w:type="gramEnd"/>
      <w:r w:rsidRPr="00684ABF">
        <w:rPr>
          <w:sz w:val="16"/>
        </w:rPr>
        <w:t xml:space="preserve"> impasse, which although not the core source of regional dysfunction, is significant. Until better managed, beginning with a Gaza settlement, it will be a drain on American and Israeli regional goals, including </w:t>
      </w:r>
      <w:proofErr w:type="gramStart"/>
      <w:r w:rsidRPr="00684ABF">
        <w:rPr>
          <w:sz w:val="16"/>
        </w:rPr>
        <w:t>Arab-Israeli</w:t>
      </w:r>
      <w:proofErr w:type="gramEnd"/>
      <w:r w:rsidRPr="00684ABF">
        <w:rPr>
          <w:sz w:val="16"/>
        </w:rPr>
        <w:t xml:space="preserve"> integration. The budding rivalry between the two most powerful regional states, Israel and Turkey, also bears attention. They do not have underlying security conflicts. Instead, their rivalry is partly a function of their two leaders’ mutual animosity and partly the inevitable result of realpolitik. Trump, who works well with both leaders, has an interest in calming their relations.</w:t>
      </w:r>
    </w:p>
    <w:p w14:paraId="7E57BF92" w14:textId="77777777" w:rsidR="00B43D9B" w:rsidRPr="00684ABF" w:rsidRDefault="00B43D9B" w:rsidP="00B43D9B">
      <w:pPr>
        <w:rPr>
          <w:sz w:val="16"/>
        </w:rPr>
      </w:pPr>
      <w:r w:rsidRPr="00684ABF">
        <w:rPr>
          <w:sz w:val="16"/>
        </w:rPr>
        <w:t xml:space="preserve">The Middle East requires U.S. engagement in other ways, as well, including ensuring the export of hydrocarbons, maintaining global transport routes, and managing terrorism threats and refugee flows. But </w:t>
      </w:r>
      <w:r w:rsidRPr="002F229D">
        <w:rPr>
          <w:rStyle w:val="StyleUnderline"/>
          <w:highlight w:val="cyan"/>
        </w:rPr>
        <w:t>the U</w:t>
      </w:r>
      <w:r w:rsidRPr="00684ABF">
        <w:rPr>
          <w:rStyle w:val="StyleUnderline"/>
        </w:rPr>
        <w:t xml:space="preserve">nited </w:t>
      </w:r>
      <w:r w:rsidRPr="002F229D">
        <w:rPr>
          <w:rStyle w:val="StyleUnderline"/>
          <w:highlight w:val="cyan"/>
        </w:rPr>
        <w:t>S</w:t>
      </w:r>
      <w:r w:rsidRPr="00684ABF">
        <w:rPr>
          <w:rStyle w:val="StyleUnderline"/>
        </w:rPr>
        <w:t xml:space="preserve">tates now </w:t>
      </w:r>
      <w:r w:rsidRPr="002F229D">
        <w:rPr>
          <w:rStyle w:val="StyleUnderline"/>
          <w:highlight w:val="cyan"/>
        </w:rPr>
        <w:t>has a chance</w:t>
      </w:r>
      <w:r w:rsidRPr="00684ABF">
        <w:rPr>
          <w:sz w:val="16"/>
        </w:rPr>
        <w:t xml:space="preserve">, in concert with the region’s leaders, </w:t>
      </w:r>
      <w:r w:rsidRPr="002F229D">
        <w:rPr>
          <w:rStyle w:val="StyleUnderline"/>
          <w:highlight w:val="cyan"/>
        </w:rPr>
        <w:t>to</w:t>
      </w:r>
      <w:r w:rsidRPr="00684ABF">
        <w:rPr>
          <w:rStyle w:val="StyleUnderline"/>
        </w:rPr>
        <w:t xml:space="preserve"> </w:t>
      </w:r>
      <w:r w:rsidRPr="00684ABF">
        <w:rPr>
          <w:sz w:val="16"/>
        </w:rPr>
        <w:t xml:space="preserve">more </w:t>
      </w:r>
      <w:r w:rsidRPr="00684ABF">
        <w:rPr>
          <w:rStyle w:val="Emphasis"/>
        </w:rPr>
        <w:t xml:space="preserve">permanently </w:t>
      </w:r>
      <w:r w:rsidRPr="002F229D">
        <w:rPr>
          <w:rStyle w:val="Emphasis"/>
          <w:highlight w:val="cyan"/>
        </w:rPr>
        <w:t>stabilize the region</w:t>
      </w:r>
      <w:r w:rsidRPr="00684ABF">
        <w:rPr>
          <w:sz w:val="16"/>
        </w:rPr>
        <w:t xml:space="preserve"> and dramatically reduce its nonstop diplomatic crisis management and half century of nearly continuous combat operations. It should seize the moment.</w:t>
      </w:r>
    </w:p>
    <w:p w14:paraId="075D3376" w14:textId="77777777" w:rsidR="00B43D9B" w:rsidRPr="00C74F83" w:rsidRDefault="00B43D9B" w:rsidP="00B43D9B"/>
    <w:p w14:paraId="1D8BED3E" w14:textId="77777777" w:rsidR="00B43D9B" w:rsidRPr="00520340" w:rsidRDefault="00B43D9B" w:rsidP="00B43D9B">
      <w:pPr>
        <w:pStyle w:val="Heading4"/>
        <w:rPr>
          <w:rStyle w:val="Style13ptBold"/>
          <w:b/>
          <w:bCs w:val="0"/>
        </w:rPr>
      </w:pPr>
      <w:r w:rsidRPr="00520340">
        <w:rPr>
          <w:rStyle w:val="Style13ptBold"/>
          <w:b/>
          <w:bCs w:val="0"/>
        </w:rPr>
        <w:t xml:space="preserve">The US has an opportunity for </w:t>
      </w:r>
      <w:r w:rsidRPr="00520340">
        <w:rPr>
          <w:rStyle w:val="Style13ptBold"/>
          <w:b/>
          <w:bCs w:val="0"/>
          <w:u w:val="single"/>
        </w:rPr>
        <w:t>regime change</w:t>
      </w:r>
      <w:r w:rsidRPr="00520340">
        <w:rPr>
          <w:rStyle w:val="Style13ptBold"/>
          <w:b/>
          <w:bCs w:val="0"/>
        </w:rPr>
        <w:t xml:space="preserve"> in Iran</w:t>
      </w:r>
    </w:p>
    <w:p w14:paraId="1C191FEB" w14:textId="77777777" w:rsidR="00B43D9B" w:rsidRDefault="00B43D9B" w:rsidP="00B43D9B">
      <w:pPr>
        <w:rPr>
          <w:shd w:val="clear" w:color="auto" w:fill="FFFFFF"/>
        </w:rPr>
      </w:pPr>
      <w:r>
        <w:rPr>
          <w:rStyle w:val="Style13ptBold"/>
        </w:rPr>
        <w:t xml:space="preserve">Edelman et al 25 </w:t>
      </w:r>
      <w:r>
        <w:rPr>
          <w:shd w:val="clear" w:color="auto" w:fill="FFFFFF"/>
        </w:rPr>
        <w:t xml:space="preserve">[Eric S. Edelman, Ruel Marc Gerecht, Ray </w:t>
      </w:r>
      <w:proofErr w:type="spellStart"/>
      <w:r>
        <w:rPr>
          <w:shd w:val="clear" w:color="auto" w:fill="FFFFFF"/>
        </w:rPr>
        <w:t>Takeyh</w:t>
      </w:r>
      <w:proofErr w:type="spellEnd"/>
      <w:r>
        <w:rPr>
          <w:shd w:val="clear" w:color="auto" w:fill="FFFFFF"/>
        </w:rPr>
        <w:t xml:space="preserve">; Former undersecretary of Defense for Policy, writer and political analyst focused on the Middle East and senior fellow at the </w:t>
      </w:r>
      <w:r>
        <w:rPr>
          <w:shd w:val="clear" w:color="auto" w:fill="FFFFFF"/>
        </w:rPr>
        <w:lastRenderedPageBreak/>
        <w:t xml:space="preserve">Foundation for Defense of Democracies, former DoS official and senior fellow at the Council on Foreign Relations; 6/20/2025; Foreign Affairs; “The Right Path to Regime Change in Iran”; </w:t>
      </w:r>
      <w:hyperlink r:id="rId23" w:history="1">
        <w:r w:rsidRPr="009409FC">
          <w:rPr>
            <w:rStyle w:val="Hyperlink"/>
            <w:shd w:val="clear" w:color="auto" w:fill="FFFFFF"/>
          </w:rPr>
          <w:t>https://www.foreignaffairs.com/united-states/right-path-regime-change-iran</w:t>
        </w:r>
      </w:hyperlink>
      <w:r>
        <w:rPr>
          <w:shd w:val="clear" w:color="auto" w:fill="FFFFFF"/>
        </w:rPr>
        <w:t>; accessed 7/14/2025; Lowell-DB]</w:t>
      </w:r>
    </w:p>
    <w:p w14:paraId="0AEA3D49" w14:textId="77777777" w:rsidR="00B43D9B" w:rsidRPr="00276B33" w:rsidRDefault="00B43D9B" w:rsidP="00B43D9B">
      <w:pPr>
        <w:rPr>
          <w:sz w:val="16"/>
        </w:rPr>
      </w:pPr>
      <w:r w:rsidRPr="00276B33">
        <w:rPr>
          <w:sz w:val="16"/>
          <w:shd w:val="clear" w:color="auto" w:fill="FFFFFF"/>
        </w:rPr>
        <w:t xml:space="preserve">There are many paths to regime change in Iran. In 2020, two of us (Edelman and </w:t>
      </w:r>
      <w:proofErr w:type="spellStart"/>
      <w:r w:rsidRPr="00276B33">
        <w:rPr>
          <w:sz w:val="16"/>
          <w:shd w:val="clear" w:color="auto" w:fill="FFFFFF"/>
        </w:rPr>
        <w:t>Takeyh</w:t>
      </w:r>
      <w:proofErr w:type="spellEnd"/>
      <w:r w:rsidRPr="00276B33">
        <w:rPr>
          <w:sz w:val="16"/>
          <w:shd w:val="clear" w:color="auto" w:fill="FFFFFF"/>
        </w:rPr>
        <w:t>) wrote an essay in</w:t>
      </w:r>
      <w:r w:rsidRPr="00276B33">
        <w:rPr>
          <w:sz w:val="10"/>
          <w:szCs w:val="10"/>
        </w:rPr>
        <w:t> </w:t>
      </w:r>
      <w:hyperlink r:id="rId24" w:history="1">
        <w:r w:rsidRPr="00276B33">
          <w:rPr>
            <w:sz w:val="10"/>
            <w:szCs w:val="10"/>
          </w:rPr>
          <w:t>Foreign Affairs</w:t>
        </w:r>
      </w:hyperlink>
      <w:r w:rsidRPr="00276B33">
        <w:rPr>
          <w:sz w:val="16"/>
          <w:shd w:val="clear" w:color="auto" w:fill="FFFFFF"/>
        </w:rPr>
        <w:t xml:space="preserve"> in which we outlined a way to topple the Islamic Republic. At that time, we assumed that the use of force was off the table and that outside powers could only gradually erode the regime’s sources of strength. Israel’s attack on Iran this month has introduced a new and volatile element into the mix, but the underlying logic remains the same. </w:t>
      </w:r>
      <w:r w:rsidRPr="00276B33">
        <w:rPr>
          <w:rStyle w:val="StyleUnderline"/>
        </w:rPr>
        <w:t>In all cases of regime change, the indispensable preconditions for success are that the government becomes weaker</w:t>
      </w:r>
      <w:r w:rsidRPr="00276B33">
        <w:rPr>
          <w:sz w:val="16"/>
        </w:rPr>
        <w:t xml:space="preserve"> and the populace becomes bolder.</w:t>
      </w:r>
    </w:p>
    <w:p w14:paraId="573DD4DD" w14:textId="77777777" w:rsidR="00B43D9B" w:rsidRPr="00276B33" w:rsidRDefault="00B43D9B" w:rsidP="00B43D9B">
      <w:pPr>
        <w:rPr>
          <w:rStyle w:val="StyleUnderline"/>
        </w:rPr>
      </w:pPr>
      <w:r w:rsidRPr="00276B33">
        <w:rPr>
          <w:rStyle w:val="StyleUnderline"/>
        </w:rPr>
        <w:t xml:space="preserve">In the past week, Israel has done a </w:t>
      </w:r>
      <w:r w:rsidRPr="00276B33">
        <w:rPr>
          <w:rStyle w:val="Emphasis"/>
        </w:rPr>
        <w:t>significant amount</w:t>
      </w:r>
      <w:r w:rsidRPr="00276B33">
        <w:rPr>
          <w:sz w:val="16"/>
          <w:shd w:val="clear" w:color="auto" w:fill="FFFFFF"/>
        </w:rPr>
        <w:t xml:space="preserve"> to establish the first condition. </w:t>
      </w:r>
      <w:r w:rsidRPr="00276B33">
        <w:rPr>
          <w:rStyle w:val="StyleUnderline"/>
        </w:rPr>
        <w:t xml:space="preserve">It has not just disabled key Iranian nuclear facilities but also </w:t>
      </w:r>
      <w:r w:rsidRPr="00276B33">
        <w:rPr>
          <w:rStyle w:val="Emphasis"/>
        </w:rPr>
        <w:t>essentially decapitated</w:t>
      </w:r>
      <w:r w:rsidRPr="00276B33">
        <w:rPr>
          <w:rStyle w:val="StyleUnderline"/>
        </w:rPr>
        <w:t xml:space="preserve"> Iran’s military leadership.</w:t>
      </w:r>
      <w:r w:rsidRPr="00276B33">
        <w:rPr>
          <w:sz w:val="16"/>
          <w:shd w:val="clear" w:color="auto" w:fill="FFFFFF"/>
        </w:rPr>
        <w:t xml:space="preserve"> As of this writing, Israel has attacked 20 out of 31 provinces and </w:t>
      </w:r>
      <w:r w:rsidRPr="00276B33">
        <w:rPr>
          <w:rStyle w:val="Emphasis"/>
        </w:rPr>
        <w:t>killed scores of generals and scientists</w:t>
      </w:r>
      <w:r w:rsidRPr="00276B33">
        <w:rPr>
          <w:rStyle w:val="StyleUnderline"/>
        </w:rPr>
        <w:t>.</w:t>
      </w:r>
      <w:r w:rsidRPr="00276B33">
        <w:rPr>
          <w:sz w:val="16"/>
          <w:shd w:val="clear" w:color="auto" w:fill="FFFFFF"/>
        </w:rPr>
        <w:t xml:space="preserve"> It has largely spared Iran’s economic assets, although it has </w:t>
      </w:r>
      <w:r w:rsidRPr="00276B33">
        <w:rPr>
          <w:rStyle w:val="StyleUnderline"/>
        </w:rPr>
        <w:t>targeted domestic oil and gas production and distribution facilities</w:t>
      </w:r>
      <w:r w:rsidRPr="00276B33">
        <w:rPr>
          <w:sz w:val="16"/>
          <w:shd w:val="clear" w:color="auto" w:fill="FFFFFF"/>
        </w:rPr>
        <w:t xml:space="preserve">. Critics have said that the intent of this Israeli operation is regime change, but it would be more correct to say that </w:t>
      </w:r>
      <w:r w:rsidRPr="00276B33">
        <w:rPr>
          <w:rStyle w:val="StyleUnderline"/>
        </w:rPr>
        <w:t>regime change might emerge as a</w:t>
      </w:r>
      <w:r w:rsidRPr="00276B33">
        <w:rPr>
          <w:sz w:val="16"/>
        </w:rPr>
        <w:t xml:space="preserve"> collateral</w:t>
      </w:r>
      <w:r w:rsidRPr="00276B33">
        <w:rPr>
          <w:rStyle w:val="StyleUnderline"/>
        </w:rPr>
        <w:t xml:space="preserve"> benefit of Israel’s offensive.</w:t>
      </w:r>
    </w:p>
    <w:p w14:paraId="7A1BF6BA" w14:textId="77777777" w:rsidR="00B43D9B" w:rsidRPr="00276B33" w:rsidRDefault="00B43D9B" w:rsidP="00B43D9B">
      <w:pPr>
        <w:rPr>
          <w:sz w:val="16"/>
          <w:shd w:val="clear" w:color="auto" w:fill="FFFFFF"/>
        </w:rPr>
      </w:pPr>
      <w:r w:rsidRPr="00276B33">
        <w:rPr>
          <w:rStyle w:val="StyleUnderline"/>
        </w:rPr>
        <w:t>Supreme Leader </w:t>
      </w:r>
      <w:hyperlink r:id="rId25" w:history="1">
        <w:r w:rsidRPr="00276B33">
          <w:rPr>
            <w:rStyle w:val="StyleUnderline"/>
          </w:rPr>
          <w:t>Ali Khamenei</w:t>
        </w:r>
      </w:hyperlink>
      <w:r w:rsidRPr="00276B33">
        <w:rPr>
          <w:rStyle w:val="StyleUnderline"/>
        </w:rPr>
        <w:t> has been</w:t>
      </w:r>
      <w:r w:rsidRPr="00276B33">
        <w:rPr>
          <w:sz w:val="16"/>
          <w:shd w:val="clear" w:color="auto" w:fill="FFFFFF"/>
        </w:rPr>
        <w:t xml:space="preserve"> comprehensively </w:t>
      </w:r>
      <w:r w:rsidRPr="00276B33">
        <w:rPr>
          <w:rStyle w:val="StyleUnderline"/>
        </w:rPr>
        <w:t>humbled</w:t>
      </w:r>
      <w:r w:rsidRPr="00276B33">
        <w:rPr>
          <w:sz w:val="16"/>
          <w:shd w:val="clear" w:color="auto" w:fill="FFFFFF"/>
        </w:rPr>
        <w:t xml:space="preserve">. He once stalked the Middle East as the leader who helped defeat the United States in Iraq and surrounded Israel with lethal proxies. He had defied the international community and expanded Iran’s nuclear program, bringing the theocracy within reach of the bomb. His success abroad reinforced his authority at home. But </w:t>
      </w:r>
      <w:r w:rsidRPr="00276B33">
        <w:rPr>
          <w:rStyle w:val="StyleUnderline"/>
        </w:rPr>
        <w:t>the collapse of Iran’s “axis of resistance”</w:t>
      </w:r>
      <w:r w:rsidRPr="00276B33">
        <w:rPr>
          <w:sz w:val="16"/>
          <w:shd w:val="clear" w:color="auto" w:fill="FFFFFF"/>
        </w:rPr>
        <w:t xml:space="preserve"> in the Levant and Gaza </w:t>
      </w:r>
      <w:r w:rsidRPr="00276B33">
        <w:rPr>
          <w:rStyle w:val="StyleUnderline"/>
        </w:rPr>
        <w:t>and Israel’s current pummeling</w:t>
      </w:r>
      <w:r w:rsidRPr="00276B33">
        <w:rPr>
          <w:sz w:val="16"/>
          <w:shd w:val="clear" w:color="auto" w:fill="FFFFFF"/>
        </w:rPr>
        <w:t xml:space="preserve"> of the Islamic Republic inevitably </w:t>
      </w:r>
      <w:r w:rsidRPr="00276B33">
        <w:rPr>
          <w:rStyle w:val="StyleUnderline"/>
        </w:rPr>
        <w:t>raise the question of whether such a reversal can uproot the dictatorship.</w:t>
      </w:r>
      <w:r w:rsidRPr="00276B33">
        <w:rPr>
          <w:sz w:val="16"/>
          <w:shd w:val="clear" w:color="auto" w:fill="FFFFFF"/>
        </w:rPr>
        <w:t xml:space="preserve"> It could, but Israel will have to do a lot more to shatter the coercive powers of the theocracy’s police state—and do so without military actions that kill large numbers of civilians, especially women and children.</w:t>
      </w:r>
    </w:p>
    <w:p w14:paraId="1DD5329C" w14:textId="77777777" w:rsidR="00B43D9B" w:rsidRPr="00276B33" w:rsidRDefault="00B43D9B" w:rsidP="00B43D9B">
      <w:pPr>
        <w:rPr>
          <w:rFonts w:ascii="Times New Roman" w:hAnsi="Times New Roman" w:cs="Times New Roman"/>
          <w:spacing w:val="18"/>
          <w:sz w:val="10"/>
          <w:szCs w:val="10"/>
        </w:rPr>
      </w:pPr>
      <w:r w:rsidRPr="00276B33">
        <w:rPr>
          <w:spacing w:val="18"/>
          <w:sz w:val="10"/>
          <w:szCs w:val="10"/>
        </w:rPr>
        <w:t>THE REGIME ON ITS KNEES</w:t>
      </w:r>
    </w:p>
    <w:p w14:paraId="170359E0" w14:textId="77777777" w:rsidR="00B43D9B" w:rsidRPr="00276B33" w:rsidRDefault="00B43D9B" w:rsidP="00B43D9B">
      <w:pPr>
        <w:rPr>
          <w:sz w:val="10"/>
          <w:szCs w:val="10"/>
        </w:rPr>
      </w:pPr>
      <w:r w:rsidRPr="00276B33">
        <w:rPr>
          <w:sz w:val="10"/>
          <w:szCs w:val="10"/>
        </w:rPr>
        <w:t>In its more than four decades in power, the Islamic Republic has faced its share of popular insurrections. Every decade, another social class defected from the revolutionary coalition. Students and liberals were the first to go shortly after the revolution in 1979. This was followed by elements of the middle class during the Green Movement of 2009 and finally, in the late 2010s, the working poor in whose name the movement was waged. The regime always beat back these uprisings. They never gained critical mass, as most people believed that the regime’s Revolutionary Guards, the Basij militia, the street thugs who abet the authorities, and the omnipresent intelligence ministry were too cruel and implacable to defeat. Once the security forces started killing and torturing enough protesters, the demonstrations, which did spiral into insurrections in 2017 and 2019, petered out. For Iranians themselves, it’s been a deeply frustrating recurring cycle, most recently experienced in the protests in 2022 that followed the death of Mahsa Amini, a young woman who had been detained by the religious morality police.</w:t>
      </w:r>
    </w:p>
    <w:p w14:paraId="769B999F" w14:textId="77777777" w:rsidR="00B43D9B" w:rsidRPr="00276B33" w:rsidRDefault="00B43D9B" w:rsidP="00B43D9B">
      <w:pPr>
        <w:rPr>
          <w:rFonts w:ascii="Times New Roman" w:hAnsi="Times New Roman" w:cs="Times New Roman"/>
          <w:sz w:val="16"/>
        </w:rPr>
      </w:pPr>
      <w:r w:rsidRPr="00276B33">
        <w:rPr>
          <w:sz w:val="16"/>
        </w:rPr>
        <w:t xml:space="preserve">Now, after days of Israeli bombings, </w:t>
      </w:r>
      <w:r w:rsidRPr="00276B33">
        <w:rPr>
          <w:rStyle w:val="StyleUnderline"/>
        </w:rPr>
        <w:t>both the regime and the Iranian public appear traumatized</w:t>
      </w:r>
      <w:r w:rsidRPr="00276B33">
        <w:rPr>
          <w:sz w:val="16"/>
        </w:rPr>
        <w:t xml:space="preserve">. When things calm down, </w:t>
      </w:r>
      <w:r w:rsidRPr="00276B33">
        <w:rPr>
          <w:rStyle w:val="StyleUnderline"/>
        </w:rPr>
        <w:t>scores surely will be settled</w:t>
      </w:r>
      <w:r w:rsidRPr="00276B33">
        <w:rPr>
          <w:sz w:val="16"/>
        </w:rPr>
        <w:t xml:space="preserve">, perhaps even </w:t>
      </w:r>
      <w:r w:rsidRPr="00276B33">
        <w:rPr>
          <w:rStyle w:val="StyleUnderline"/>
        </w:rPr>
        <w:t xml:space="preserve">within the ruling elite as </w:t>
      </w:r>
      <w:r w:rsidRPr="00276B33">
        <w:rPr>
          <w:rStyle w:val="Emphasis"/>
        </w:rPr>
        <w:t>power brokers</w:t>
      </w:r>
      <w:r w:rsidRPr="00276B33">
        <w:rPr>
          <w:sz w:val="16"/>
        </w:rPr>
        <w:t xml:space="preserve"> in the security, clerical, and political establishments </w:t>
      </w:r>
      <w:r w:rsidRPr="00276B33">
        <w:rPr>
          <w:rStyle w:val="StyleUnderline"/>
        </w:rPr>
        <w:t>get their knives out</w:t>
      </w:r>
      <w:r w:rsidRPr="00276B33">
        <w:rPr>
          <w:sz w:val="16"/>
        </w:rPr>
        <w:t xml:space="preserve">. Members of the </w:t>
      </w:r>
      <w:r w:rsidRPr="00276B33">
        <w:rPr>
          <w:rStyle w:val="StyleUnderline"/>
        </w:rPr>
        <w:t>Revolutionary Guards</w:t>
      </w:r>
      <w:r w:rsidRPr="00276B33">
        <w:rPr>
          <w:sz w:val="16"/>
        </w:rPr>
        <w:t xml:space="preserve">, for instance, </w:t>
      </w:r>
      <w:r w:rsidRPr="00276B33">
        <w:rPr>
          <w:rStyle w:val="StyleUnderline"/>
        </w:rPr>
        <w:t>may blame the civilian leadership</w:t>
      </w:r>
      <w:r w:rsidRPr="00276B33">
        <w:rPr>
          <w:sz w:val="16"/>
        </w:rPr>
        <w:t xml:space="preserve"> for the country failing to develop the atomic weapon that would have deterred an Israeli attack. </w:t>
      </w:r>
      <w:r w:rsidRPr="00276B33">
        <w:rPr>
          <w:rStyle w:val="StyleUnderline"/>
        </w:rPr>
        <w:t>The</w:t>
      </w:r>
      <w:r w:rsidRPr="00276B33">
        <w:rPr>
          <w:sz w:val="16"/>
        </w:rPr>
        <w:t xml:space="preserve"> 86-year-old </w:t>
      </w:r>
      <w:r w:rsidRPr="00276B33">
        <w:rPr>
          <w:rStyle w:val="StyleUnderline"/>
        </w:rPr>
        <w:t xml:space="preserve">supreme leader may have a </w:t>
      </w:r>
      <w:r w:rsidRPr="00276B33">
        <w:rPr>
          <w:rStyle w:val="Emphasis"/>
        </w:rPr>
        <w:t>very rough go of it</w:t>
      </w:r>
      <w:r w:rsidRPr="00276B33">
        <w:rPr>
          <w:rStyle w:val="StyleUnderline"/>
        </w:rPr>
        <w:t xml:space="preserve"> with younger members of the Guards who</w:t>
      </w:r>
      <w:r w:rsidRPr="00276B33">
        <w:rPr>
          <w:sz w:val="16"/>
        </w:rPr>
        <w:t xml:space="preserve"> appeared to </w:t>
      </w:r>
      <w:r w:rsidRPr="00276B33">
        <w:rPr>
          <w:rStyle w:val="StyleUnderline"/>
        </w:rPr>
        <w:t>want a more aggressive nuclear policy</w:t>
      </w:r>
      <w:r w:rsidRPr="00276B33">
        <w:rPr>
          <w:sz w:val="16"/>
        </w:rPr>
        <w:t xml:space="preserve">. They will be distressed that the vaunted atomic program that cost billions of dollars is now in ruins. (Its actual financial cost probably runs into hundreds of billions given the commercial opportunities Iran has lost </w:t>
      </w:r>
      <w:proofErr w:type="gramStart"/>
      <w:r w:rsidRPr="00276B33">
        <w:rPr>
          <w:sz w:val="16"/>
        </w:rPr>
        <w:t>as a result of</w:t>
      </w:r>
      <w:proofErr w:type="gramEnd"/>
      <w:r w:rsidRPr="00276B33">
        <w:rPr>
          <w:sz w:val="16"/>
        </w:rPr>
        <w:t xml:space="preserve"> sanctions placed on it by the West.)</w:t>
      </w:r>
    </w:p>
    <w:p w14:paraId="4A617241" w14:textId="77777777" w:rsidR="00B43D9B" w:rsidRPr="00276B33" w:rsidRDefault="00B43D9B" w:rsidP="00B43D9B">
      <w:pPr>
        <w:rPr>
          <w:sz w:val="16"/>
        </w:rPr>
      </w:pPr>
      <w:r w:rsidRPr="00276B33">
        <w:rPr>
          <w:sz w:val="16"/>
        </w:rPr>
        <w:t>Although </w:t>
      </w:r>
      <w:hyperlink r:id="rId26" w:history="1">
        <w:r w:rsidRPr="00276B33">
          <w:rPr>
            <w:sz w:val="16"/>
          </w:rPr>
          <w:t>Israel</w:t>
        </w:r>
      </w:hyperlink>
      <w:r w:rsidRPr="00276B33">
        <w:rPr>
          <w:sz w:val="16"/>
        </w:rPr>
        <w:t xml:space="preserve"> has killed a lot of very important people in the country, all the pathologies of the Islamic Republic are still intact. It remains a theocracy drowning in corruption. </w:t>
      </w:r>
      <w:r w:rsidRPr="00276B33">
        <w:rPr>
          <w:rStyle w:val="StyleUnderline"/>
        </w:rPr>
        <w:t>Core institutions, such as government ministries, are in an advanced state of decay and social inequality, especially</w:t>
      </w:r>
      <w:r w:rsidRPr="00276B33">
        <w:rPr>
          <w:sz w:val="16"/>
        </w:rPr>
        <w:t xml:space="preserve"> </w:t>
      </w:r>
      <w:r w:rsidRPr="00276B33">
        <w:rPr>
          <w:rStyle w:val="StyleUnderline"/>
        </w:rPr>
        <w:t>in the wake of soaring inflation</w:t>
      </w:r>
      <w:r w:rsidRPr="00276B33">
        <w:rPr>
          <w:sz w:val="16"/>
        </w:rPr>
        <w:t xml:space="preserve">, has deepened. Some observers imagine that Israel’s attack will stimulate a nationalist fervor that would help insulate the regime. But </w:t>
      </w:r>
      <w:r w:rsidRPr="00276B33">
        <w:rPr>
          <w:rStyle w:val="StyleUnderline"/>
        </w:rPr>
        <w:t>the bonds between state</w:t>
      </w:r>
      <w:r w:rsidRPr="00276B33">
        <w:rPr>
          <w:sz w:val="16"/>
        </w:rPr>
        <w:t xml:space="preserve"> </w:t>
      </w:r>
      <w:r w:rsidRPr="00276B33">
        <w:rPr>
          <w:rStyle w:val="StyleUnderline"/>
        </w:rPr>
        <w:t>and society are</w:t>
      </w:r>
      <w:r w:rsidRPr="00276B33">
        <w:rPr>
          <w:sz w:val="16"/>
        </w:rPr>
        <w:t xml:space="preserve"> too </w:t>
      </w:r>
      <w:r w:rsidRPr="00276B33">
        <w:rPr>
          <w:rStyle w:val="StyleUnderline"/>
        </w:rPr>
        <w:t>severed</w:t>
      </w:r>
      <w:r w:rsidRPr="00276B33">
        <w:rPr>
          <w:sz w:val="16"/>
        </w:rPr>
        <w:t xml:space="preserve"> for such an outcome. </w:t>
      </w:r>
      <w:r w:rsidRPr="00276B33">
        <w:rPr>
          <w:rStyle w:val="StyleUnderline"/>
        </w:rPr>
        <w:t xml:space="preserve">In past demonstrations, the Iranian people have </w:t>
      </w:r>
      <w:r w:rsidRPr="00276B33">
        <w:rPr>
          <w:rStyle w:val="Emphasis"/>
        </w:rPr>
        <w:t>blamed their regime and not outsiders</w:t>
      </w:r>
      <w:r w:rsidRPr="00276B33">
        <w:rPr>
          <w:rStyle w:val="StyleUnderline"/>
        </w:rPr>
        <w:t xml:space="preserve"> for their predicament</w:t>
      </w:r>
      <w:r w:rsidRPr="00276B33">
        <w:rPr>
          <w:sz w:val="16"/>
        </w:rPr>
        <w:t>.</w:t>
      </w:r>
      <w:r w:rsidRPr="00276B33">
        <w:rPr>
          <w:rStyle w:val="Strong"/>
          <w:rFonts w:ascii="inherit" w:hAnsi="inherit"/>
          <w:color w:val="000000"/>
          <w:sz w:val="16"/>
          <w:szCs w:val="32"/>
          <w:bdr w:val="none" w:sz="0" w:space="0" w:color="auto" w:frame="1"/>
        </w:rPr>
        <w:t> </w:t>
      </w:r>
      <w:r w:rsidRPr="00276B33">
        <w:rPr>
          <w:sz w:val="16"/>
        </w:rPr>
        <w:t xml:space="preserve">Another major protest movement will undoubtedly arise. The question is what </w:t>
      </w:r>
      <w:proofErr w:type="gramStart"/>
      <w:r w:rsidRPr="00276B33">
        <w:rPr>
          <w:sz w:val="16"/>
        </w:rPr>
        <w:t>Israel</w:t>
      </w:r>
      <w:proofErr w:type="gramEnd"/>
      <w:r w:rsidRPr="00276B33">
        <w:rPr>
          <w:sz w:val="16"/>
        </w:rPr>
        <w:t xml:space="preserve"> and the United States will do to tilt the scales in the movement’s favor.</w:t>
      </w:r>
    </w:p>
    <w:p w14:paraId="17690D72" w14:textId="77777777" w:rsidR="00B43D9B" w:rsidRPr="00276B33" w:rsidRDefault="00B43D9B" w:rsidP="00B43D9B">
      <w:pPr>
        <w:rPr>
          <w:sz w:val="16"/>
          <w:szCs w:val="24"/>
        </w:rPr>
      </w:pPr>
    </w:p>
    <w:p w14:paraId="34357C1F" w14:textId="77777777" w:rsidR="00B43D9B" w:rsidRPr="00276B33" w:rsidRDefault="00B43D9B" w:rsidP="00B43D9B">
      <w:pPr>
        <w:rPr>
          <w:rFonts w:ascii="Times New Roman" w:hAnsi="Times New Roman" w:cs="Times New Roman"/>
          <w:spacing w:val="18"/>
          <w:sz w:val="10"/>
          <w:szCs w:val="10"/>
        </w:rPr>
      </w:pPr>
      <w:r w:rsidRPr="00276B33">
        <w:rPr>
          <w:spacing w:val="18"/>
          <w:sz w:val="10"/>
          <w:szCs w:val="10"/>
        </w:rPr>
        <w:t>A VISIT TO THE GOON SQUAD</w:t>
      </w:r>
    </w:p>
    <w:p w14:paraId="02E78376" w14:textId="77777777" w:rsidR="00B43D9B" w:rsidRPr="00276B33" w:rsidRDefault="00B43D9B" w:rsidP="00B43D9B">
      <w:pPr>
        <w:rPr>
          <w:sz w:val="10"/>
          <w:szCs w:val="10"/>
        </w:rPr>
      </w:pPr>
      <w:r w:rsidRPr="00276B33">
        <w:rPr>
          <w:sz w:val="10"/>
          <w:szCs w:val="10"/>
        </w:rPr>
        <w:lastRenderedPageBreak/>
        <w:t>It will be tempting to offer the regime a lifeline should it agree to abandon its nuclear quest. “Realists” on the American left and right are acutely uncomfortable with the promotion of human rights and democracy overseas. They don’t see it as an effective American weapon.</w:t>
      </w:r>
    </w:p>
    <w:p w14:paraId="06AB0350" w14:textId="77777777" w:rsidR="00B43D9B" w:rsidRPr="00276B33" w:rsidRDefault="00B43D9B" w:rsidP="00B43D9B">
      <w:pPr>
        <w:rPr>
          <w:sz w:val="10"/>
          <w:szCs w:val="10"/>
        </w:rPr>
      </w:pPr>
      <w:r w:rsidRPr="00276B33">
        <w:rPr>
          <w:sz w:val="10"/>
          <w:szCs w:val="10"/>
        </w:rPr>
        <w:t>The regime has always preferred to have the West focus on its nuclear ambitions, not on its internal troubles. Many Americans and Israelis have also not been hugely interested in supporting human rights for Muslims. But the Israelis now appear far more attuned to how this advocacy, even if applied only to Iranians, reinforces the chances that the Islamic Republic might crack. Israeli Prime Minister </w:t>
      </w:r>
      <w:hyperlink r:id="rId27" w:history="1">
        <w:r w:rsidRPr="00276B33">
          <w:rPr>
            <w:sz w:val="10"/>
            <w:szCs w:val="10"/>
          </w:rPr>
          <w:t>Benjamin Netanyahu</w:t>
        </w:r>
      </w:hyperlink>
      <w:r w:rsidRPr="00276B33">
        <w:rPr>
          <w:sz w:val="10"/>
          <w:szCs w:val="10"/>
        </w:rPr>
        <w:t>, who has described the regime as “weak” and urged Iranians to rise against it, and Mossad, the Israeli intelligence agency, both appear willing to think more seriously about supporting Iranians from the ground up.</w:t>
      </w:r>
    </w:p>
    <w:p w14:paraId="69AAC571" w14:textId="77777777" w:rsidR="00B43D9B" w:rsidRPr="00276B33" w:rsidRDefault="00B43D9B" w:rsidP="00B43D9B">
      <w:pPr>
        <w:rPr>
          <w:sz w:val="10"/>
          <w:szCs w:val="10"/>
        </w:rPr>
      </w:pPr>
      <w:r w:rsidRPr="00276B33">
        <w:rPr>
          <w:sz w:val="10"/>
          <w:szCs w:val="10"/>
        </w:rPr>
        <w:t>Trump has now called for the Islamic Republic’s “total surrender,” by which he means the regime abandoning its enrichment activities and nuclear weapons program. It is hard to see Iranian leaders acquiescing so easily; they might instead agree to a diplomatic process and make enough concessions, such as Iran accepting that it cannot enrich uranium beyond a certain level, to secure a much-needed respite. A better policy, however, would need to dispense with arms control as its sole aspiration.</w:t>
      </w:r>
    </w:p>
    <w:p w14:paraId="5765656C" w14:textId="77777777" w:rsidR="00B43D9B" w:rsidRPr="00276B33" w:rsidRDefault="00B43D9B" w:rsidP="00B43D9B">
      <w:pPr>
        <w:rPr>
          <w:rFonts w:ascii="Times New Roman" w:hAnsi="Times New Roman" w:cs="Times New Roman"/>
          <w:sz w:val="10"/>
          <w:szCs w:val="10"/>
        </w:rPr>
      </w:pPr>
      <w:r w:rsidRPr="00276B33">
        <w:rPr>
          <w:sz w:val="10"/>
          <w:szCs w:val="10"/>
        </w:rPr>
        <w:t>Although there is not a great track record of success when it comes to implementing regime change from the air, Israel can do a lot more to get the sparks flying. The military campaign that has focused on disarming Iran needs to focus on the regime’s enforcers. The Revolutionary Guards’ leadership has been decimated but its many military bases remain intact and should be targeted. The regime’s first line of defense in times of internal crisis is its goon squad, the Basij, which is under the control of the Guards. The Basij have committed enormous crimes against the Iranian people. Its installations, including police facilities and military bases, should be on target lists. So, too, the intelligence ministry, with its many offices throughout the country. Such bombings won’t permanently destroy these forces; it will, however, inject a measure of doubt in the regime’s upper echelons about the availability and reliability of its foot soldiers and inquisitors.</w:t>
      </w:r>
    </w:p>
    <w:p w14:paraId="67F0CF93" w14:textId="77777777" w:rsidR="00B43D9B" w:rsidRPr="00276B33" w:rsidRDefault="00B43D9B" w:rsidP="00B43D9B">
      <w:pPr>
        <w:rPr>
          <w:sz w:val="10"/>
          <w:szCs w:val="10"/>
        </w:rPr>
      </w:pPr>
      <w:r w:rsidRPr="00276B33">
        <w:rPr>
          <w:sz w:val="10"/>
          <w:szCs w:val="10"/>
        </w:rPr>
        <w:t>Israel would also need to expand its campaign to cripple Iran’s economy. The Israeli air force would need to disable additional oil and gas infrastructure. The regime sustains its power partly through its patronage networks. Unable to meet its financial obligations to its core supporters, defections from its ranks would likely increase—perhaps markedly. It is important, however, that such strikes be surgical and limit civilian casualties as much as possible.</w:t>
      </w:r>
    </w:p>
    <w:p w14:paraId="1C583776" w14:textId="77777777" w:rsidR="00B43D9B" w:rsidRPr="00276B33" w:rsidRDefault="00B43D9B" w:rsidP="00B43D9B">
      <w:pPr>
        <w:rPr>
          <w:sz w:val="16"/>
        </w:rPr>
      </w:pPr>
      <w:r w:rsidRPr="00276B33">
        <w:rPr>
          <w:sz w:val="16"/>
        </w:rPr>
        <w:t xml:space="preserve">The most significant challenge of any regime change policy is to remain focused on the task after the fireworks are over. </w:t>
      </w:r>
      <w:r w:rsidRPr="00276B33">
        <w:rPr>
          <w:rStyle w:val="StyleUnderline"/>
        </w:rPr>
        <w:t>Once </w:t>
      </w:r>
      <w:hyperlink r:id="rId28" w:history="1">
        <w:r w:rsidRPr="00276B33">
          <w:rPr>
            <w:rStyle w:val="StyleUnderline"/>
          </w:rPr>
          <w:t>Iran</w:t>
        </w:r>
      </w:hyperlink>
      <w:r w:rsidRPr="00276B33">
        <w:rPr>
          <w:rStyle w:val="StyleUnderline"/>
        </w:rPr>
        <w:t> is disarmed, Israel and the United States might be tempted to walk away and look elsewhere. It is</w:t>
      </w:r>
      <w:r w:rsidRPr="00276B33">
        <w:rPr>
          <w:sz w:val="16"/>
        </w:rPr>
        <w:t xml:space="preserve"> precisely at that moment that </w:t>
      </w:r>
      <w:r w:rsidRPr="00276B33">
        <w:rPr>
          <w:rStyle w:val="StyleUnderline"/>
        </w:rPr>
        <w:t xml:space="preserve">it should instead increase pressure on the regime. </w:t>
      </w:r>
      <w:r w:rsidRPr="00276B33">
        <w:rPr>
          <w:sz w:val="16"/>
        </w:rPr>
        <w:t>The United States must maintain sanctions and check Iran’s pathways into global commerce. The Mossad, which has demonstrated tremendous capacity to work inside Iran, should ramp up its covert operations, since the CIA historically has shown almost no appetite for this, at least since the 1970s.</w:t>
      </w:r>
    </w:p>
    <w:p w14:paraId="7F546369" w14:textId="77777777" w:rsidR="00B43D9B" w:rsidRPr="00276B33" w:rsidRDefault="00B43D9B" w:rsidP="00B43D9B">
      <w:pPr>
        <w:rPr>
          <w:spacing w:val="18"/>
          <w:sz w:val="16"/>
          <w:szCs w:val="27"/>
        </w:rPr>
      </w:pPr>
      <w:r w:rsidRPr="00276B33">
        <w:rPr>
          <w:spacing w:val="18"/>
          <w:sz w:val="16"/>
        </w:rPr>
        <w:t>END OF THE ROAD</w:t>
      </w:r>
    </w:p>
    <w:p w14:paraId="6376A02A" w14:textId="77777777" w:rsidR="00B43D9B" w:rsidRPr="00276B33" w:rsidRDefault="00B43D9B" w:rsidP="00B43D9B">
      <w:pPr>
        <w:rPr>
          <w:sz w:val="16"/>
        </w:rPr>
      </w:pPr>
      <w:r w:rsidRPr="00276B33">
        <w:rPr>
          <w:sz w:val="16"/>
        </w:rPr>
        <w:t xml:space="preserve">Given how weak the Iranian government may be after the current Israeli assault concludes, it might not take much to keep the Islamic Republic politically unstable. And </w:t>
      </w:r>
      <w:r w:rsidRPr="00276B33">
        <w:rPr>
          <w:rStyle w:val="StyleUnderline"/>
        </w:rPr>
        <w:t>an intense American</w:t>
      </w:r>
      <w:r w:rsidRPr="00276B33">
        <w:rPr>
          <w:sz w:val="16"/>
        </w:rPr>
        <w:t xml:space="preserve"> propaganda </w:t>
      </w:r>
      <w:r w:rsidRPr="00276B33">
        <w:rPr>
          <w:rStyle w:val="StyleUnderline"/>
        </w:rPr>
        <w:t>campaign</w:t>
      </w:r>
      <w:r w:rsidRPr="00276B33">
        <w:rPr>
          <w:sz w:val="16"/>
        </w:rPr>
        <w:t xml:space="preserve"> through social media and other channels should continuously highlight the calamitous and corrupt rule of the mullahs. The Iranian elite stashes a lot of money abroad. At a minimum, the U.S. Treasury</w:t>
      </w:r>
      <w:r w:rsidRPr="00276B33">
        <w:rPr>
          <w:rStyle w:val="Strong"/>
          <w:rFonts w:ascii="inherit" w:hAnsi="inherit"/>
          <w:color w:val="000000"/>
          <w:sz w:val="16"/>
          <w:szCs w:val="32"/>
          <w:bdr w:val="none" w:sz="0" w:space="0" w:color="auto" w:frame="1"/>
        </w:rPr>
        <w:t> </w:t>
      </w:r>
      <w:r w:rsidRPr="00276B33">
        <w:rPr>
          <w:sz w:val="16"/>
        </w:rPr>
        <w:t xml:space="preserve">should track and expose those funds. And whatever and wherever opposition forces emerge inside Iran, the United States should aid them with financial backing and technological assistance to the extent possible, </w:t>
      </w:r>
      <w:proofErr w:type="gramStart"/>
      <w:r w:rsidRPr="00276B33">
        <w:rPr>
          <w:sz w:val="16"/>
        </w:rPr>
        <w:t>as long as</w:t>
      </w:r>
      <w:proofErr w:type="gramEnd"/>
      <w:r w:rsidRPr="00276B33">
        <w:rPr>
          <w:sz w:val="16"/>
        </w:rPr>
        <w:t xml:space="preserve"> these forces aren’t politically extreme.</w:t>
      </w:r>
    </w:p>
    <w:p w14:paraId="58EB502F" w14:textId="77777777" w:rsidR="00B43D9B" w:rsidRDefault="00B43D9B" w:rsidP="00B43D9B">
      <w:pPr>
        <w:rPr>
          <w:sz w:val="16"/>
        </w:rPr>
      </w:pPr>
      <w:r w:rsidRPr="00276B33">
        <w:rPr>
          <w:sz w:val="16"/>
        </w:rPr>
        <w:t xml:space="preserve">Iran belongs to the Iranians. They are the only ones who can in the end determine the direction of their country. They have taken to the streets in 1906, 1922, and 1979, and they can be counted on to do so again. All </w:t>
      </w:r>
      <w:r w:rsidRPr="00276B33">
        <w:rPr>
          <w:rStyle w:val="StyleUnderline"/>
        </w:rPr>
        <w:t>the United States</w:t>
      </w:r>
      <w:r w:rsidRPr="00276B33">
        <w:rPr>
          <w:sz w:val="16"/>
        </w:rPr>
        <w:t xml:space="preserve"> and Israel </w:t>
      </w:r>
      <w:r w:rsidRPr="00276B33">
        <w:rPr>
          <w:rStyle w:val="StyleUnderline"/>
        </w:rPr>
        <w:t xml:space="preserve">can </w:t>
      </w:r>
      <w:r w:rsidRPr="00276B33">
        <w:rPr>
          <w:sz w:val="16"/>
        </w:rPr>
        <w:t xml:space="preserve">do is </w:t>
      </w:r>
      <w:r w:rsidRPr="00276B33">
        <w:rPr>
          <w:rStyle w:val="StyleUnderline"/>
        </w:rPr>
        <w:t>weaken the regime and accentuate its vulnerabilities</w:t>
      </w:r>
      <w:r w:rsidRPr="00276B33">
        <w:rPr>
          <w:sz w:val="16"/>
        </w:rPr>
        <w:t xml:space="preserve">. </w:t>
      </w:r>
      <w:r w:rsidRPr="00276B33">
        <w:rPr>
          <w:rStyle w:val="StyleUnderline"/>
        </w:rPr>
        <w:t xml:space="preserve">The Islamic Republic has </w:t>
      </w:r>
      <w:r w:rsidRPr="00276B33">
        <w:rPr>
          <w:rStyle w:val="Emphasis"/>
        </w:rPr>
        <w:t>never faced a crisis like</w:t>
      </w:r>
      <w:r w:rsidRPr="00276B33">
        <w:rPr>
          <w:sz w:val="16"/>
        </w:rPr>
        <w:t xml:space="preserve"> the one unleashed by </w:t>
      </w:r>
      <w:r w:rsidRPr="00276B33">
        <w:rPr>
          <w:rStyle w:val="Emphasis"/>
        </w:rPr>
        <w:t xml:space="preserve">this </w:t>
      </w:r>
      <w:r w:rsidRPr="00276B33">
        <w:rPr>
          <w:rStyle w:val="StyleUnderline"/>
        </w:rPr>
        <w:t>month’s attacks.</w:t>
      </w:r>
      <w:r w:rsidRPr="00276B33">
        <w:rPr>
          <w:sz w:val="16"/>
        </w:rPr>
        <w:t xml:space="preserve"> It’s a great irony that Israel—disparaged relentlessly by the Iranian leadership as a savage, illegitimate colonial settler state aiming to humble Muslims everywhere—may, just possibly, have opened the door for a new future for the long-suffering Iranian people.</w:t>
      </w:r>
    </w:p>
    <w:p w14:paraId="444D671C" w14:textId="77777777" w:rsidR="00B43D9B" w:rsidRPr="00562EB7" w:rsidRDefault="00B43D9B" w:rsidP="00B43D9B">
      <w:pPr>
        <w:pStyle w:val="Heading4"/>
        <w:rPr>
          <w:rStyle w:val="Style13ptBold"/>
          <w:b/>
          <w:bCs w:val="0"/>
        </w:rPr>
      </w:pPr>
      <w:r w:rsidRPr="00562EB7">
        <w:rPr>
          <w:rStyle w:val="Style13ptBold"/>
          <w:b/>
          <w:bCs w:val="0"/>
        </w:rPr>
        <w:t>The US can come to a successful Iran agreement</w:t>
      </w:r>
    </w:p>
    <w:p w14:paraId="68796361" w14:textId="77777777" w:rsidR="00B43D9B" w:rsidRPr="00407B8D" w:rsidRDefault="00B43D9B" w:rsidP="00B43D9B">
      <w:r>
        <w:rPr>
          <w:rStyle w:val="Style13ptBold"/>
        </w:rPr>
        <w:t xml:space="preserve">Stephens 25 </w:t>
      </w:r>
      <w:r>
        <w:t xml:space="preserve">[Bret Stephens; New York Times columnist; 6/18/2025; NYTimes; “An Iran Strategy for Trump”; </w:t>
      </w:r>
      <w:hyperlink r:id="rId29" w:history="1">
        <w:r w:rsidRPr="00E15B50">
          <w:rPr>
            <w:rStyle w:val="Hyperlink"/>
          </w:rPr>
          <w:t>https://www.nytimes.com/2025/06/18/opinion/iran-trump-fordo.html</w:t>
        </w:r>
      </w:hyperlink>
      <w:r>
        <w:t>; accessed 7/14/2025; Lowell-DB]</w:t>
      </w:r>
    </w:p>
    <w:p w14:paraId="13E661A6" w14:textId="77777777" w:rsidR="00B43D9B" w:rsidRPr="00407B8D" w:rsidRDefault="00B43D9B" w:rsidP="00B43D9B">
      <w:pPr>
        <w:rPr>
          <w:rFonts w:asciiTheme="minorHAnsi" w:hAnsiTheme="minorHAnsi" w:cstheme="minorHAnsi"/>
          <w:color w:val="000000" w:themeColor="text1"/>
          <w:sz w:val="16"/>
        </w:rPr>
      </w:pPr>
      <w:r w:rsidRPr="00407B8D">
        <w:rPr>
          <w:rFonts w:asciiTheme="minorHAnsi" w:hAnsiTheme="minorHAnsi" w:cstheme="minorHAnsi"/>
          <w:color w:val="000000" w:themeColor="text1"/>
          <w:sz w:val="16"/>
        </w:rPr>
        <w:t xml:space="preserve">I’m with the proponents. </w:t>
      </w:r>
      <w:r w:rsidRPr="00407B8D">
        <w:rPr>
          <w:rStyle w:val="StyleUnderline"/>
        </w:rPr>
        <w:t>A nuclear-armed Iran,</w:t>
      </w:r>
      <w:r w:rsidRPr="00407B8D">
        <w:rPr>
          <w:rFonts w:asciiTheme="minorHAnsi" w:hAnsiTheme="minorHAnsi" w:cstheme="minorHAnsi"/>
          <w:color w:val="000000" w:themeColor="text1"/>
          <w:sz w:val="16"/>
        </w:rPr>
        <w:t xml:space="preserve"> fielding missiles of ever-growing reach, </w:t>
      </w:r>
      <w:r w:rsidRPr="00407B8D">
        <w:rPr>
          <w:rStyle w:val="StyleUnderline"/>
        </w:rPr>
        <w:t xml:space="preserve">is both an </w:t>
      </w:r>
      <w:r w:rsidRPr="00407B8D">
        <w:rPr>
          <w:rStyle w:val="Emphasis"/>
        </w:rPr>
        <w:t xml:space="preserve">unacceptable threat </w:t>
      </w:r>
      <w:r w:rsidRPr="00407B8D">
        <w:rPr>
          <w:rStyle w:val="StyleUnderline"/>
        </w:rPr>
        <w:t xml:space="preserve">to U.S. security and a </w:t>
      </w:r>
      <w:r w:rsidRPr="00407B8D">
        <w:rPr>
          <w:rStyle w:val="Emphasis"/>
        </w:rPr>
        <w:t>consequential failure</w:t>
      </w:r>
      <w:r w:rsidRPr="00407B8D">
        <w:rPr>
          <w:rStyle w:val="StyleUnderline"/>
        </w:rPr>
        <w:t xml:space="preserve"> of U.S. deterrence.</w:t>
      </w:r>
      <w:r w:rsidRPr="00407B8D">
        <w:rPr>
          <w:rFonts w:asciiTheme="minorHAnsi" w:hAnsiTheme="minorHAnsi" w:cstheme="minorHAnsi"/>
          <w:color w:val="000000" w:themeColor="text1"/>
          <w:sz w:val="16"/>
        </w:rPr>
        <w:t xml:space="preserve"> After years of Iran’s prevarications, which led even the Biden administration to give up on diplomacy, to say nothing of Iran’s cheating on its legal commitments — </w:t>
      </w:r>
      <w:hyperlink r:id="rId30" w:tgtFrame="_blank" w:history="1">
        <w:r w:rsidRPr="00407B8D">
          <w:rPr>
            <w:rStyle w:val="Hyperlink"/>
            <w:rFonts w:asciiTheme="minorHAnsi" w:hAnsiTheme="minorHAnsi" w:cstheme="minorHAnsi"/>
            <w:color w:val="000000" w:themeColor="text1"/>
            <w:sz w:val="16"/>
            <w:u w:val="none"/>
            <w:bdr w:val="none" w:sz="0" w:space="0" w:color="auto" w:frame="1"/>
          </w:rPr>
          <w:t>detailed</w:t>
        </w:r>
      </w:hyperlink>
      <w:r w:rsidRPr="00407B8D">
        <w:rPr>
          <w:rFonts w:asciiTheme="minorHAnsi" w:hAnsiTheme="minorHAnsi" w:cstheme="minorHAnsi"/>
          <w:color w:val="000000" w:themeColor="text1"/>
          <w:sz w:val="16"/>
        </w:rPr>
        <w:t> last month in a report by the International Atomic Energy Agency — the world had run out of plausible </w:t>
      </w:r>
      <w:hyperlink r:id="rId31" w:tgtFrame="_blank" w:history="1">
        <w:r w:rsidRPr="00407B8D">
          <w:rPr>
            <w:rStyle w:val="Hyperlink"/>
            <w:rFonts w:asciiTheme="minorHAnsi" w:hAnsiTheme="minorHAnsi" w:cstheme="minorHAnsi"/>
            <w:color w:val="000000" w:themeColor="text1"/>
            <w:sz w:val="16"/>
            <w:u w:val="none"/>
            <w:bdr w:val="none" w:sz="0" w:space="0" w:color="auto" w:frame="1"/>
          </w:rPr>
          <w:t>nonmilitary</w:t>
        </w:r>
      </w:hyperlink>
      <w:r w:rsidRPr="00407B8D">
        <w:rPr>
          <w:rFonts w:asciiTheme="minorHAnsi" w:hAnsiTheme="minorHAnsi" w:cstheme="minorHAnsi"/>
          <w:color w:val="000000" w:themeColor="text1"/>
          <w:sz w:val="16"/>
        </w:rPr>
        <w:t> options to prevent the regime from going nuclear.</w:t>
      </w:r>
    </w:p>
    <w:p w14:paraId="083CD5E1" w14:textId="77777777" w:rsidR="00B43D9B" w:rsidRPr="00407B8D" w:rsidRDefault="00B43D9B" w:rsidP="00B43D9B">
      <w:pPr>
        <w:rPr>
          <w:rFonts w:asciiTheme="minorHAnsi" w:hAnsiTheme="minorHAnsi" w:cstheme="minorHAnsi"/>
          <w:color w:val="000000" w:themeColor="text1"/>
          <w:sz w:val="16"/>
        </w:rPr>
      </w:pPr>
      <w:r w:rsidRPr="00407B8D">
        <w:rPr>
          <w:rFonts w:asciiTheme="minorHAnsi" w:hAnsiTheme="minorHAnsi" w:cstheme="minorHAnsi"/>
          <w:color w:val="000000" w:themeColor="text1"/>
          <w:sz w:val="16"/>
        </w:rPr>
        <w:t>But it’s also foolish to dismiss the skeptics’ case. Unintended consequences are a fact of life. An American strike could well drive Iran to double down on its nuclear bid as insurance against future strikes, especially if the regime believes it can safely resume the effort once the attacks stop. The key to making the effects of airstrikes stick is to give the regime reason to think otherwise.</w:t>
      </w:r>
    </w:p>
    <w:p w14:paraId="20E5D189" w14:textId="77777777" w:rsidR="00B43D9B" w:rsidRPr="00407B8D" w:rsidRDefault="00B43D9B" w:rsidP="00B43D9B">
      <w:pPr>
        <w:rPr>
          <w:rFonts w:asciiTheme="minorHAnsi" w:hAnsiTheme="minorHAnsi" w:cstheme="minorHAnsi"/>
          <w:color w:val="000000" w:themeColor="text1"/>
          <w:sz w:val="16"/>
        </w:rPr>
      </w:pPr>
      <w:r w:rsidRPr="00407B8D">
        <w:rPr>
          <w:rFonts w:asciiTheme="minorHAnsi" w:hAnsiTheme="minorHAnsi" w:cstheme="minorHAnsi"/>
          <w:color w:val="000000" w:themeColor="text1"/>
          <w:sz w:val="16"/>
        </w:rPr>
        <w:t>Here, then, is what Trump should do: First, drop bunker busters on Fordo and other hardened nuclear sites to ensure that Iran has no fast route to a bomb. That would need to be followed up by dropping a diplomatic bunker buster on Tehran — the proverbial offer Iran can’t refuse.</w:t>
      </w:r>
    </w:p>
    <w:p w14:paraId="2BA44279" w14:textId="77777777" w:rsidR="00B43D9B" w:rsidRPr="00407B8D" w:rsidRDefault="00B43D9B" w:rsidP="00B43D9B">
      <w:pPr>
        <w:rPr>
          <w:rFonts w:asciiTheme="minorHAnsi" w:hAnsiTheme="minorHAnsi" w:cstheme="minorHAnsi"/>
          <w:color w:val="000000" w:themeColor="text1"/>
          <w:sz w:val="16"/>
        </w:rPr>
      </w:pPr>
      <w:r w:rsidRPr="00407B8D">
        <w:rPr>
          <w:rFonts w:asciiTheme="minorHAnsi" w:hAnsiTheme="minorHAnsi" w:cstheme="minorHAnsi"/>
          <w:color w:val="000000" w:themeColor="text1"/>
          <w:sz w:val="16"/>
        </w:rPr>
        <w:t xml:space="preserve">It would look like this. As an inducement, </w:t>
      </w:r>
      <w:r w:rsidRPr="00DB4EDE">
        <w:rPr>
          <w:rStyle w:val="StyleUnderline"/>
          <w:highlight w:val="cyan"/>
        </w:rPr>
        <w:t>the U</w:t>
      </w:r>
      <w:r w:rsidRPr="00407B8D">
        <w:rPr>
          <w:rStyle w:val="StyleUnderline"/>
        </w:rPr>
        <w:t xml:space="preserve">nited </w:t>
      </w:r>
      <w:r w:rsidRPr="00DB4EDE">
        <w:rPr>
          <w:rStyle w:val="StyleUnderline"/>
          <w:highlight w:val="cyan"/>
        </w:rPr>
        <w:t>S</w:t>
      </w:r>
      <w:r w:rsidRPr="00407B8D">
        <w:rPr>
          <w:rStyle w:val="StyleUnderline"/>
        </w:rPr>
        <w:t xml:space="preserve">tates could </w:t>
      </w:r>
      <w:r w:rsidRPr="00DB4EDE">
        <w:rPr>
          <w:rStyle w:val="Emphasis"/>
        </w:rPr>
        <w:t xml:space="preserve">offer immediate </w:t>
      </w:r>
      <w:r w:rsidRPr="00DB4EDE">
        <w:rPr>
          <w:rStyle w:val="Emphasis"/>
          <w:highlight w:val="cyan"/>
        </w:rPr>
        <w:t>relief</w:t>
      </w:r>
      <w:r w:rsidRPr="00DB4EDE">
        <w:rPr>
          <w:rStyle w:val="StyleUnderline"/>
          <w:highlight w:val="cyan"/>
        </w:rPr>
        <w:t xml:space="preserve"> from</w:t>
      </w:r>
      <w:r w:rsidRPr="00407B8D">
        <w:rPr>
          <w:rStyle w:val="StyleUnderline"/>
        </w:rPr>
        <w:t xml:space="preserve"> most economic </w:t>
      </w:r>
      <w:r w:rsidRPr="00DB4EDE">
        <w:rPr>
          <w:rStyle w:val="StyleUnderline"/>
          <w:highlight w:val="cyan"/>
        </w:rPr>
        <w:t>sanctions</w:t>
      </w:r>
      <w:r w:rsidRPr="00407B8D">
        <w:rPr>
          <w:rFonts w:asciiTheme="minorHAnsi" w:hAnsiTheme="minorHAnsi" w:cstheme="minorHAnsi"/>
          <w:color w:val="000000" w:themeColor="text1"/>
          <w:sz w:val="16"/>
        </w:rPr>
        <w:t xml:space="preserve">, along with a pledge that neither the United States nor Israel would attack Iran’s critical energy infrastructure and other economic assets. The United States could also </w:t>
      </w:r>
      <w:r w:rsidRPr="00407B8D">
        <w:rPr>
          <w:rStyle w:val="StyleUnderline"/>
        </w:rPr>
        <w:t xml:space="preserve">persuade Israel to </w:t>
      </w:r>
      <w:r w:rsidRPr="00DB4EDE">
        <w:rPr>
          <w:rStyle w:val="StyleUnderline"/>
          <w:highlight w:val="cyan"/>
        </w:rPr>
        <w:t>end</w:t>
      </w:r>
      <w:r w:rsidRPr="00407B8D">
        <w:rPr>
          <w:rStyle w:val="StyleUnderline"/>
        </w:rPr>
        <w:t xml:space="preserve"> its </w:t>
      </w:r>
      <w:r w:rsidRPr="00DB4EDE">
        <w:rPr>
          <w:rStyle w:val="StyleUnderline"/>
          <w:highlight w:val="cyan"/>
        </w:rPr>
        <w:t>bombing campaign</w:t>
      </w:r>
      <w:r w:rsidRPr="00407B8D">
        <w:rPr>
          <w:rStyle w:val="StyleUnderline"/>
        </w:rPr>
        <w:t>.</w:t>
      </w:r>
    </w:p>
    <w:p w14:paraId="5796DD4B" w14:textId="77777777" w:rsidR="00B43D9B" w:rsidRPr="00407B8D" w:rsidRDefault="00B43D9B" w:rsidP="00B43D9B">
      <w:pPr>
        <w:rPr>
          <w:sz w:val="16"/>
        </w:rPr>
      </w:pPr>
      <w:r w:rsidRPr="00407B8D">
        <w:rPr>
          <w:sz w:val="16"/>
        </w:rPr>
        <w:lastRenderedPageBreak/>
        <w:t>The price</w:t>
      </w:r>
      <w:r w:rsidRPr="00DB4EDE">
        <w:rPr>
          <w:sz w:val="16"/>
          <w:highlight w:val="cyan"/>
        </w:rPr>
        <w:t xml:space="preserve">? </w:t>
      </w:r>
      <w:r w:rsidRPr="00DB4EDE">
        <w:rPr>
          <w:rStyle w:val="StyleUnderline"/>
          <w:highlight w:val="cyan"/>
        </w:rPr>
        <w:t>The regime would</w:t>
      </w:r>
      <w:r w:rsidRPr="00DB4EDE">
        <w:rPr>
          <w:rStyle w:val="StyleUnderline"/>
        </w:rPr>
        <w:t xml:space="preserve"> have to </w:t>
      </w:r>
      <w:r w:rsidRPr="00DB4EDE">
        <w:rPr>
          <w:rStyle w:val="StyleUnderline"/>
          <w:highlight w:val="cyan"/>
        </w:rPr>
        <w:t>agree to</w:t>
      </w:r>
      <w:r w:rsidRPr="00407B8D">
        <w:rPr>
          <w:rStyle w:val="StyleUnderline"/>
        </w:rPr>
        <w:t xml:space="preserve"> two things</w:t>
      </w:r>
      <w:r w:rsidRPr="00407B8D">
        <w:rPr>
          <w:sz w:val="16"/>
        </w:rPr>
        <w:t xml:space="preserve">: First, permanent, verifiable, comprehensive and immediate </w:t>
      </w:r>
      <w:r w:rsidRPr="00DB4EDE">
        <w:rPr>
          <w:rStyle w:val="StyleUnderline"/>
          <w:highlight w:val="cyan"/>
        </w:rPr>
        <w:t>denuclearization</w:t>
      </w:r>
      <w:r w:rsidRPr="00407B8D">
        <w:rPr>
          <w:rStyle w:val="StyleUnderline"/>
        </w:rPr>
        <w:t>, including a system</w:t>
      </w:r>
      <w:r w:rsidRPr="00407B8D">
        <w:rPr>
          <w:sz w:val="16"/>
        </w:rPr>
        <w:t xml:space="preserve"> of intrusive </w:t>
      </w:r>
      <w:r w:rsidRPr="00DB4EDE">
        <w:rPr>
          <w:rStyle w:val="StyleUnderline"/>
          <w:highlight w:val="cyan"/>
        </w:rPr>
        <w:t>inspections</w:t>
      </w:r>
      <w:r w:rsidRPr="00407B8D">
        <w:rPr>
          <w:rStyle w:val="StyleUnderline"/>
        </w:rPr>
        <w:t xml:space="preserve"> </w:t>
      </w:r>
      <w:r w:rsidRPr="00407B8D">
        <w:rPr>
          <w:sz w:val="16"/>
        </w:rPr>
        <w:t xml:space="preserve">and an end to its enrichment programs. Second, </w:t>
      </w:r>
      <w:r w:rsidRPr="00DB4EDE">
        <w:rPr>
          <w:rStyle w:val="StyleUnderline"/>
          <w:highlight w:val="cyan"/>
        </w:rPr>
        <w:t>an end to</w:t>
      </w:r>
      <w:r w:rsidRPr="00407B8D">
        <w:rPr>
          <w:sz w:val="16"/>
        </w:rPr>
        <w:t xml:space="preserve"> its </w:t>
      </w:r>
      <w:r w:rsidRPr="00407B8D">
        <w:rPr>
          <w:rStyle w:val="StyleUnderline"/>
        </w:rPr>
        <w:t xml:space="preserve">financial and military </w:t>
      </w:r>
      <w:r w:rsidRPr="00DB4EDE">
        <w:rPr>
          <w:rStyle w:val="StyleUnderline"/>
          <w:highlight w:val="cyan"/>
        </w:rPr>
        <w:t>support for Hezbollah, Hamas</w:t>
      </w:r>
      <w:r w:rsidRPr="00407B8D">
        <w:rPr>
          <w:rStyle w:val="StyleUnderline"/>
        </w:rPr>
        <w:t xml:space="preserve"> and other</w:t>
      </w:r>
      <w:r w:rsidRPr="00407B8D">
        <w:rPr>
          <w:sz w:val="16"/>
        </w:rPr>
        <w:t xml:space="preserve"> foreign </w:t>
      </w:r>
      <w:r w:rsidRPr="00407B8D">
        <w:rPr>
          <w:rStyle w:val="StyleUnderline"/>
        </w:rPr>
        <w:t>proxies</w:t>
      </w:r>
      <w:r w:rsidRPr="00407B8D">
        <w:rPr>
          <w:sz w:val="16"/>
        </w:rPr>
        <w:t>. Trump could also threaten to lease stealth bombers and MOPs to Israel if Iran refuses the terms of the deal.</w:t>
      </w:r>
    </w:p>
    <w:p w14:paraId="51B46F12" w14:textId="77777777" w:rsidR="00B43D9B" w:rsidRPr="00407B8D" w:rsidRDefault="00B43D9B" w:rsidP="00B43D9B">
      <w:pPr>
        <w:rPr>
          <w:sz w:val="16"/>
        </w:rPr>
      </w:pPr>
      <w:r w:rsidRPr="00407B8D">
        <w:rPr>
          <w:sz w:val="16"/>
        </w:rPr>
        <w:t xml:space="preserve">The supreme leader might well reject the deal out of rage or pride. But he would have to think carefully about the consequences. </w:t>
      </w:r>
      <w:r w:rsidRPr="00407B8D">
        <w:rPr>
          <w:rStyle w:val="StyleUnderline"/>
        </w:rPr>
        <w:t>The regime</w:t>
      </w:r>
      <w:r w:rsidRPr="00407B8D">
        <w:rPr>
          <w:sz w:val="16"/>
        </w:rPr>
        <w:t xml:space="preserve">, including its apparatus of repression, now </w:t>
      </w:r>
      <w:r w:rsidRPr="00DB4EDE">
        <w:rPr>
          <w:rStyle w:val="Emphasis"/>
        </w:rPr>
        <w:t>looks weak and vulnerable</w:t>
      </w:r>
      <w:r w:rsidRPr="00407B8D">
        <w:rPr>
          <w:rStyle w:val="StyleUnderline"/>
        </w:rPr>
        <w:t xml:space="preserve"> </w:t>
      </w:r>
      <w:r w:rsidRPr="00407B8D">
        <w:rPr>
          <w:sz w:val="16"/>
        </w:rPr>
        <w:t xml:space="preserve">to its </w:t>
      </w:r>
      <w:r w:rsidRPr="00DB4EDE">
        <w:rPr>
          <w:rStyle w:val="StyleUnderline"/>
          <w:highlight w:val="cyan"/>
        </w:rPr>
        <w:t>people</w:t>
      </w:r>
      <w:r w:rsidRPr="00407B8D">
        <w:rPr>
          <w:sz w:val="16"/>
        </w:rPr>
        <w:t xml:space="preserve">; they </w:t>
      </w:r>
      <w:r w:rsidRPr="00407B8D">
        <w:rPr>
          <w:rStyle w:val="StyleUnderline"/>
        </w:rPr>
        <w:t xml:space="preserve">might </w:t>
      </w:r>
      <w:r w:rsidRPr="00407B8D">
        <w:rPr>
          <w:sz w:val="16"/>
        </w:rPr>
        <w:t xml:space="preserve">well </w:t>
      </w:r>
      <w:r w:rsidRPr="00DB4EDE">
        <w:rPr>
          <w:rStyle w:val="StyleUnderline"/>
          <w:highlight w:val="cyan"/>
        </w:rPr>
        <w:t>revolt against leaders who</w:t>
      </w:r>
      <w:r w:rsidRPr="00407B8D">
        <w:rPr>
          <w:rStyle w:val="StyleUnderline"/>
        </w:rPr>
        <w:t xml:space="preserve"> would </w:t>
      </w:r>
      <w:r w:rsidRPr="00DB4EDE">
        <w:rPr>
          <w:rStyle w:val="StyleUnderline"/>
          <w:highlight w:val="cyan"/>
        </w:rPr>
        <w:t>choose uranium</w:t>
      </w:r>
      <w:r w:rsidRPr="00407B8D">
        <w:rPr>
          <w:sz w:val="16"/>
        </w:rPr>
        <w:t xml:space="preserve"> centrifuges </w:t>
      </w:r>
      <w:r w:rsidRPr="00DB4EDE">
        <w:rPr>
          <w:rStyle w:val="StyleUnderline"/>
          <w:highlight w:val="cyan"/>
        </w:rPr>
        <w:t>over sanctions relief</w:t>
      </w:r>
      <w:r w:rsidRPr="00407B8D">
        <w:rPr>
          <w:sz w:val="16"/>
        </w:rPr>
        <w:t xml:space="preserve">. As for Hezbollah and Hamas, they are now spent forces, yielding dwindling strategic benefits for Iran at an unaffordable financial and political cost. </w:t>
      </w:r>
      <w:r w:rsidRPr="00407B8D">
        <w:rPr>
          <w:rStyle w:val="StyleUnderline"/>
        </w:rPr>
        <w:t xml:space="preserve">And if the regime thinks it can </w:t>
      </w:r>
      <w:r w:rsidRPr="00407B8D">
        <w:rPr>
          <w:sz w:val="16"/>
        </w:rPr>
        <w:t xml:space="preserve">still </w:t>
      </w:r>
      <w:r w:rsidRPr="00407B8D">
        <w:rPr>
          <w:rStyle w:val="StyleUnderline"/>
        </w:rPr>
        <w:t>do anything in secret, it should ask itself how Israel was able to track down and assassinate so many of its top military commanders and intelligence officials</w:t>
      </w:r>
      <w:r w:rsidRPr="00407B8D">
        <w:rPr>
          <w:sz w:val="16"/>
        </w:rPr>
        <w:t xml:space="preserve"> as they slept in their beds.</w:t>
      </w:r>
    </w:p>
    <w:p w14:paraId="1215E3CD" w14:textId="77777777" w:rsidR="00B43D9B" w:rsidRPr="00B26969" w:rsidRDefault="00B43D9B" w:rsidP="00B43D9B">
      <w:pPr>
        <w:rPr>
          <w:u w:val="single"/>
        </w:rPr>
      </w:pPr>
      <w:r w:rsidRPr="00407B8D">
        <w:rPr>
          <w:sz w:val="16"/>
        </w:rPr>
        <w:t>Donald Trump wants to go down in history both as a peacemaker and as the man who stopped Iran from getting a bomb. And Khamenei does not</w:t>
      </w:r>
      <w:r w:rsidRPr="00407B8D">
        <w:rPr>
          <w:i/>
          <w:iCs/>
          <w:sz w:val="16"/>
          <w:bdr w:val="none" w:sz="0" w:space="0" w:color="auto" w:frame="1"/>
        </w:rPr>
        <w:t> </w:t>
      </w:r>
      <w:r w:rsidRPr="00407B8D">
        <w:rPr>
          <w:sz w:val="16"/>
        </w:rPr>
        <w:t xml:space="preserve">want to go down in history as his regime’s last ruler. </w:t>
      </w:r>
      <w:r w:rsidRPr="00DB4EDE">
        <w:rPr>
          <w:rStyle w:val="StyleUnderline"/>
          <w:highlight w:val="cyan"/>
        </w:rPr>
        <w:t>There’s a big, beautiful deal to be struck here</w:t>
      </w:r>
      <w:r w:rsidRPr="00407B8D">
        <w:rPr>
          <w:rStyle w:val="StyleUnderline"/>
        </w:rPr>
        <w:t>. For all sides.</w:t>
      </w:r>
    </w:p>
    <w:p w14:paraId="6CD0F647" w14:textId="77777777" w:rsidR="00B43D9B" w:rsidRDefault="00B43D9B" w:rsidP="00B43D9B">
      <w:pPr>
        <w:pStyle w:val="Heading4"/>
      </w:pPr>
      <w:r>
        <w:t xml:space="preserve">US strikes </w:t>
      </w:r>
      <w:proofErr w:type="gramStart"/>
      <w:r>
        <w:t>opened up</w:t>
      </w:r>
      <w:proofErr w:type="gramEnd"/>
      <w:r>
        <w:t xml:space="preserve"> an opportunity for negotiations with Iran.</w:t>
      </w:r>
    </w:p>
    <w:p w14:paraId="2784F496" w14:textId="77777777" w:rsidR="00B43D9B" w:rsidRPr="00C74F83" w:rsidRDefault="00B43D9B" w:rsidP="00B43D9B">
      <w:r>
        <w:rPr>
          <w:rStyle w:val="Style13ptBold"/>
        </w:rPr>
        <w:t xml:space="preserve">Bingen and Swope 25 </w:t>
      </w:r>
      <w:r>
        <w:t>[Kari A. Bingen, D</w:t>
      </w:r>
      <w:r>
        <w:rPr>
          <w:shd w:val="clear" w:color="auto" w:fill="FCFCFC"/>
        </w:rPr>
        <w:t>irector of the Aerospace Security Project and a senior fellow in the Defense and Security Department at the Center for Strategic and International Studies (CSIS); Clayton Swope,</w:t>
      </w:r>
      <w:r>
        <w:t xml:space="preserve"> D</w:t>
      </w:r>
      <w:r w:rsidRPr="00C74F83">
        <w:t>eputy director of the Aerospace Security Project and a senior fellow in the Defense and Security Department at the Center for Strategic and International Studies (CSIS)</w:t>
      </w:r>
      <w:r>
        <w:t xml:space="preserve">; 6/25/2025; “Why the US Acted Now Against Iran”; </w:t>
      </w:r>
      <w:hyperlink r:id="rId32" w:history="1">
        <w:r w:rsidRPr="00E15B50">
          <w:rPr>
            <w:rStyle w:val="Hyperlink"/>
          </w:rPr>
          <w:t>https://www.csis.org/analysis/why-united-states-acted-now-against-iran</w:t>
        </w:r>
      </w:hyperlink>
      <w:r>
        <w:t>; accessed 7/14/2025; Lowell-DB]</w:t>
      </w:r>
    </w:p>
    <w:p w14:paraId="32A7DC76" w14:textId="77777777" w:rsidR="00B43D9B" w:rsidRPr="00D94521" w:rsidRDefault="00B43D9B" w:rsidP="00B43D9B">
      <w:pPr>
        <w:rPr>
          <w:color w:val="000000" w:themeColor="text1"/>
          <w:sz w:val="16"/>
        </w:rPr>
      </w:pPr>
      <w:r w:rsidRPr="00D94521">
        <w:rPr>
          <w:color w:val="000000" w:themeColor="text1"/>
          <w:sz w:val="16"/>
        </w:rPr>
        <w:t xml:space="preserve">On the other hand, </w:t>
      </w:r>
      <w:r w:rsidRPr="00D94521">
        <w:rPr>
          <w:rStyle w:val="StyleUnderline"/>
        </w:rPr>
        <w:t>the United States sent a strong message</w:t>
      </w:r>
      <w:r w:rsidRPr="00D94521">
        <w:rPr>
          <w:color w:val="000000" w:themeColor="text1"/>
          <w:sz w:val="16"/>
        </w:rPr>
        <w:t xml:space="preserve"> to those who would question its resolve to defend its interests—in this case, </w:t>
      </w:r>
      <w:r w:rsidRPr="00D94521">
        <w:rPr>
          <w:rStyle w:val="StyleUnderline"/>
        </w:rPr>
        <w:t>pushing back Iran’s ability to develop a nuclear weapon—and demonstrated its military strength</w:t>
      </w:r>
      <w:r w:rsidRPr="00D94521">
        <w:rPr>
          <w:color w:val="000000" w:themeColor="text1"/>
          <w:sz w:val="16"/>
        </w:rPr>
        <w:t xml:space="preserve">. The strike also reinforced the United States’ commitment to Israel at a time when Israel finds itself under significant threat. For Israel, Iran has long been viewed as an existential threat, particularly </w:t>
      </w:r>
      <w:proofErr w:type="gramStart"/>
      <w:r w:rsidRPr="00D94521">
        <w:rPr>
          <w:color w:val="000000" w:themeColor="text1"/>
          <w:sz w:val="16"/>
        </w:rPr>
        <w:t>in light of</w:t>
      </w:r>
      <w:proofErr w:type="gramEnd"/>
      <w:r w:rsidRPr="00D94521">
        <w:rPr>
          <w:color w:val="000000" w:themeColor="text1"/>
          <w:sz w:val="16"/>
        </w:rPr>
        <w:t xml:space="preserve"> Tehran’s support for Hezbollah, Hamas, and other regional proxies. The strikes are not just about nuclear deterrence but are part of a broader campaign responding to the October 7 attacks. Though perpetrated by Hamas, Israel came to </w:t>
      </w:r>
      <w:hyperlink r:id="rId33" w:history="1">
        <w:r w:rsidRPr="00D94521">
          <w:rPr>
            <w:rStyle w:val="Hyperlink"/>
            <w:color w:val="000000" w:themeColor="text1"/>
            <w:sz w:val="16"/>
            <w:u w:val="none"/>
            <w:bdr w:val="single" w:sz="2" w:space="0" w:color="EAEAEA" w:frame="1"/>
          </w:rPr>
          <w:t>conclude</w:t>
        </w:r>
      </w:hyperlink>
      <w:r w:rsidRPr="00D94521">
        <w:rPr>
          <w:color w:val="000000" w:themeColor="text1"/>
          <w:sz w:val="16"/>
        </w:rPr>
        <w:t> that the three actors—Hamas, Hezbollah, and Iran—believed they could launch a crippling, multifront assault on it, with Tehran </w:t>
      </w:r>
      <w:hyperlink r:id="rId34" w:history="1">
        <w:r w:rsidRPr="00D94521">
          <w:rPr>
            <w:rStyle w:val="Hyperlink"/>
            <w:color w:val="000000" w:themeColor="text1"/>
            <w:sz w:val="16"/>
            <w:u w:val="none"/>
            <w:bdr w:val="single" w:sz="2" w:space="0" w:color="EAEAEA" w:frame="1"/>
          </w:rPr>
          <w:t>playing</w:t>
        </w:r>
      </w:hyperlink>
      <w:r w:rsidRPr="00D94521">
        <w:rPr>
          <w:color w:val="000000" w:themeColor="text1"/>
          <w:sz w:val="16"/>
        </w:rPr>
        <w:t> a central role.</w:t>
      </w:r>
    </w:p>
    <w:p w14:paraId="394FC535" w14:textId="64E8B0A5" w:rsidR="00B43D9B" w:rsidRPr="00F75FB5" w:rsidRDefault="00B43D9B" w:rsidP="00B43D9B">
      <w:pPr>
        <w:rPr>
          <w:color w:val="000000" w:themeColor="text1"/>
          <w:sz w:val="16"/>
        </w:rPr>
      </w:pPr>
      <w:r w:rsidRPr="00D94521">
        <w:rPr>
          <w:color w:val="000000" w:themeColor="text1"/>
          <w:sz w:val="16"/>
        </w:rPr>
        <w:t xml:space="preserve">Many of the broader and long-term implications of Operation Midnight Hammer remain uncertain, including the degree to which the strikes set back or destroyed Iran’s nuclear program. But in the short term, the strikes bought the world more time—time to find a negotiated solution that will convince Iran to give up its ambitions to develop a nuclear weapon. Without the strikes, would Iranian scientists be racing today in Fordow’s underground tunnels to produce the 90 percent enriched uranium for an atomic bomb that Iran may have threatened to use—or even used—to halt Israel’s attacks? Who knows. But today, </w:t>
      </w:r>
      <w:r w:rsidRPr="00D94521">
        <w:rPr>
          <w:rStyle w:val="StyleUnderline"/>
        </w:rPr>
        <w:t>after the strikes, all signs suggest Iran wants to de-escalate the situation</w:t>
      </w:r>
      <w:r w:rsidRPr="00D94521">
        <w:rPr>
          <w:color w:val="000000" w:themeColor="text1"/>
          <w:sz w:val="16"/>
        </w:rPr>
        <w:t xml:space="preserve">. After firing a brief salvo of missiles at the U.S. air base in Qatar—allegedly warning the United States before it did so—Iran has </w:t>
      </w:r>
      <w:r w:rsidRPr="00D94521">
        <w:rPr>
          <w:rStyle w:val="StyleUnderline"/>
        </w:rPr>
        <w:t>taken up the United States on its offer to broker a ceasefire with Israel</w:t>
      </w:r>
      <w:r w:rsidRPr="00D94521">
        <w:rPr>
          <w:color w:val="000000" w:themeColor="text1"/>
          <w:sz w:val="16"/>
        </w:rPr>
        <w:t xml:space="preserve">. </w:t>
      </w:r>
      <w:r w:rsidRPr="00D94521">
        <w:rPr>
          <w:rStyle w:val="StyleUnderline"/>
        </w:rPr>
        <w:t>Negotiations</w:t>
      </w:r>
      <w:r w:rsidRPr="00D94521">
        <w:rPr>
          <w:color w:val="000000" w:themeColor="text1"/>
          <w:sz w:val="16"/>
        </w:rPr>
        <w:t>—</w:t>
      </w:r>
      <w:r w:rsidRPr="00D94521">
        <w:rPr>
          <w:rStyle w:val="StyleUnderline"/>
        </w:rPr>
        <w:t>from a position of strength</w:t>
      </w:r>
      <w:r w:rsidRPr="00D94521">
        <w:rPr>
          <w:color w:val="000000" w:themeColor="text1"/>
          <w:sz w:val="16"/>
        </w:rPr>
        <w:t xml:space="preserve"> backed by the ability to strike again—</w:t>
      </w:r>
      <w:r w:rsidRPr="00D94521">
        <w:rPr>
          <w:rStyle w:val="StyleUnderline"/>
        </w:rPr>
        <w:t>have</w:t>
      </w:r>
      <w:r w:rsidRPr="00D94521">
        <w:rPr>
          <w:color w:val="000000" w:themeColor="text1"/>
          <w:sz w:val="16"/>
        </w:rPr>
        <w:t xml:space="preserve"> more of </w:t>
      </w:r>
      <w:r w:rsidRPr="00D94521">
        <w:rPr>
          <w:rStyle w:val="StyleUnderline"/>
        </w:rPr>
        <w:t>a chance</w:t>
      </w:r>
      <w:r w:rsidRPr="00D94521">
        <w:rPr>
          <w:color w:val="000000" w:themeColor="text1"/>
          <w:sz w:val="16"/>
        </w:rPr>
        <w:t xml:space="preserve"> now than they did last week.</w:t>
      </w:r>
    </w:p>
    <w:p w14:paraId="26FB545B" w14:textId="6F537313" w:rsidR="009C3DC5" w:rsidRDefault="009C3DC5" w:rsidP="009C3DC5">
      <w:pPr>
        <w:pStyle w:val="Heading2"/>
      </w:pPr>
      <w:r>
        <w:lastRenderedPageBreak/>
        <w:t>Links</w:t>
      </w:r>
    </w:p>
    <w:p w14:paraId="5B05531B" w14:textId="18F400DD" w:rsidR="00306A62" w:rsidRDefault="00306A62" w:rsidP="00306A62">
      <w:pPr>
        <w:pStyle w:val="Heading3"/>
      </w:pPr>
      <w:r>
        <w:lastRenderedPageBreak/>
        <w:t>L—Arctic</w:t>
      </w:r>
    </w:p>
    <w:p w14:paraId="0292B154" w14:textId="77777777" w:rsidR="00306A62" w:rsidRDefault="00306A62" w:rsidP="00306A62">
      <w:pPr>
        <w:pStyle w:val="Heading4"/>
      </w:pPr>
      <w:r>
        <w:t xml:space="preserve">Tradeoffs are the </w:t>
      </w:r>
      <w:r w:rsidRPr="00D120EA">
        <w:rPr>
          <w:u w:val="single"/>
        </w:rPr>
        <w:t>primary risk</w:t>
      </w:r>
      <w:r>
        <w:t xml:space="preserve"> of Arctic policy. </w:t>
      </w:r>
    </w:p>
    <w:p w14:paraId="50A98DA0" w14:textId="77777777" w:rsidR="00306A62" w:rsidRPr="00B52092" w:rsidRDefault="00306A62" w:rsidP="00306A62">
      <w:r w:rsidRPr="00030CF9">
        <w:rPr>
          <w:rStyle w:val="Style13ptBold"/>
        </w:rPr>
        <w:t>Bertuca 24</w:t>
      </w:r>
      <w:r>
        <w:t xml:space="preserve"> — Tony Bertuca, chief editor of Inside the Pentagon, the flagship publication of </w:t>
      </w:r>
      <w:proofErr w:type="spellStart"/>
      <w:r>
        <w:t>InsideDefense</w:t>
      </w:r>
      <w:proofErr w:type="spellEnd"/>
      <w:r>
        <w:t xml:space="preserve">, 2024, (“New DOD Arctic strategy warns of 'insufficient investment' amid crowded global threat picture,” </w:t>
      </w:r>
      <w:proofErr w:type="spellStart"/>
      <w:r>
        <w:t>InsideDefense</w:t>
      </w:r>
      <w:proofErr w:type="spellEnd"/>
      <w:r>
        <w:t>, Jul 22</w:t>
      </w:r>
      <w:r w:rsidRPr="00414559">
        <w:rPr>
          <w:vertAlign w:val="superscript"/>
        </w:rPr>
        <w:t>nd</w:t>
      </w:r>
      <w:r>
        <w:t xml:space="preserve">, Available Online at </w:t>
      </w:r>
      <w:hyperlink r:id="rId35" w:history="1">
        <w:r w:rsidRPr="00DF5C3C">
          <w:rPr>
            <w:rStyle w:val="Hyperlink"/>
          </w:rPr>
          <w:t>https://insidedefense.com/daily-news/new-dod-arctic-strategy-warns-insufficient-investment-amid-crowded-global-threat-picture</w:t>
        </w:r>
      </w:hyperlink>
      <w:r>
        <w:t>, Accessed 7/15/2025)</w:t>
      </w:r>
    </w:p>
    <w:p w14:paraId="13AB101E" w14:textId="77777777" w:rsidR="00306A62" w:rsidRPr="00941CAA" w:rsidRDefault="00306A62" w:rsidP="00306A62">
      <w:pPr>
        <w:rPr>
          <w:sz w:val="16"/>
        </w:rPr>
      </w:pPr>
      <w:r w:rsidRPr="007B56A5">
        <w:rPr>
          <w:rStyle w:val="StyleUnderline"/>
          <w:highlight w:val="green"/>
        </w:rPr>
        <w:t>The Defense Department</w:t>
      </w:r>
      <w:r w:rsidRPr="00790100">
        <w:rPr>
          <w:rStyle w:val="StyleUnderline"/>
        </w:rPr>
        <w:t xml:space="preserve"> has released a new Arctic strategy, </w:t>
      </w:r>
      <w:r w:rsidRPr="007B56A5">
        <w:rPr>
          <w:rStyle w:val="StyleUnderline"/>
          <w:highlight w:val="green"/>
        </w:rPr>
        <w:t>cautioning</w:t>
      </w:r>
      <w:r w:rsidRPr="00790100">
        <w:rPr>
          <w:rStyle w:val="StyleUnderline"/>
        </w:rPr>
        <w:t xml:space="preserve"> that "</w:t>
      </w:r>
      <w:r w:rsidRPr="007B56A5">
        <w:rPr>
          <w:rStyle w:val="Emphasis"/>
          <w:highlight w:val="green"/>
        </w:rPr>
        <w:t>insufficient investment</w:t>
      </w:r>
      <w:r w:rsidRPr="00941CAA">
        <w:rPr>
          <w:sz w:val="16"/>
        </w:rPr>
        <w:t>" in early warning air defense sensors and other military readiness could imperil national security as the region becomes increasingly challenging for the U.S. military due to rising cooperation between Russia and China as well as the effects of climate change.</w:t>
      </w:r>
    </w:p>
    <w:p w14:paraId="249602FA" w14:textId="77777777" w:rsidR="00306A62" w:rsidRPr="00941CAA" w:rsidRDefault="00306A62" w:rsidP="00306A62">
      <w:pPr>
        <w:rPr>
          <w:sz w:val="16"/>
        </w:rPr>
      </w:pPr>
      <w:r w:rsidRPr="00941CAA">
        <w:rPr>
          <w:sz w:val="16"/>
        </w:rPr>
        <w:t xml:space="preserve">Defense Secretary Lloyd Austin, in a forward to the new strategy, states a "monitor-and-respond" approach to </w:t>
      </w:r>
      <w:r w:rsidRPr="007B56A5">
        <w:rPr>
          <w:rStyle w:val="StyleUnderline"/>
          <w:highlight w:val="green"/>
        </w:rPr>
        <w:t>the Arctic</w:t>
      </w:r>
      <w:r w:rsidRPr="00B52092">
        <w:rPr>
          <w:rStyle w:val="StyleUnderline"/>
        </w:rPr>
        <w:t xml:space="preserve"> that </w:t>
      </w:r>
      <w:r w:rsidRPr="007B56A5">
        <w:rPr>
          <w:rStyle w:val="Emphasis"/>
          <w:highlight w:val="green"/>
        </w:rPr>
        <w:t>relies on new investments</w:t>
      </w:r>
      <w:r w:rsidRPr="00941CAA">
        <w:rPr>
          <w:sz w:val="16"/>
        </w:rPr>
        <w:t xml:space="preserve"> and increased partnership with U.S. allies is being driven by "major geopolitical changes," including Russia's invasion of Ukraine, moves by Finland and Sweden to join NATO, deepening collaboration between Moscow and Beijing and the "accelerating impacts of climate change."</w:t>
      </w:r>
    </w:p>
    <w:p w14:paraId="29FCED84" w14:textId="77777777" w:rsidR="00306A62" w:rsidRPr="00941CAA" w:rsidRDefault="00306A62" w:rsidP="00306A62">
      <w:pPr>
        <w:rPr>
          <w:sz w:val="16"/>
        </w:rPr>
      </w:pPr>
      <w:r w:rsidRPr="00941CAA">
        <w:rPr>
          <w:sz w:val="16"/>
        </w:rPr>
        <w:t>"This increasingly accessible region is becoming a venue for strategic competition, and the United States must stand ready to meet the challenge alongside Allies and partners," Austin wrote.</w:t>
      </w:r>
    </w:p>
    <w:p w14:paraId="6730995F" w14:textId="77777777" w:rsidR="00306A62" w:rsidRPr="00941CAA" w:rsidRDefault="00306A62" w:rsidP="00306A62">
      <w:pPr>
        <w:rPr>
          <w:sz w:val="16"/>
        </w:rPr>
      </w:pPr>
      <w:r w:rsidRPr="00B52092">
        <w:rPr>
          <w:rStyle w:val="StyleUnderline"/>
        </w:rPr>
        <w:t xml:space="preserve">The strategy directs DOD to </w:t>
      </w:r>
      <w:r w:rsidRPr="00B52092">
        <w:rPr>
          <w:rStyle w:val="Emphasis"/>
        </w:rPr>
        <w:t>enhance its Arctic capabilities</w:t>
      </w:r>
      <w:r w:rsidRPr="00941CAA">
        <w:rPr>
          <w:sz w:val="16"/>
        </w:rPr>
        <w:t>, strengthen its ties to allies in the region -- seven of which are members of NATO -- and exercise more U.S. presence in the region.</w:t>
      </w:r>
    </w:p>
    <w:p w14:paraId="2B04683B" w14:textId="36806CC7" w:rsidR="00306A62" w:rsidRPr="00306A62" w:rsidRDefault="00306A62" w:rsidP="00306A62">
      <w:pPr>
        <w:rPr>
          <w:u w:val="single"/>
        </w:rPr>
      </w:pPr>
      <w:r w:rsidRPr="00941CAA">
        <w:rPr>
          <w:sz w:val="16"/>
        </w:rPr>
        <w:t xml:space="preserve">The department notes, however, that </w:t>
      </w:r>
      <w:r w:rsidRPr="007B56A5">
        <w:rPr>
          <w:rStyle w:val="StyleUnderline"/>
          <w:highlight w:val="green"/>
        </w:rPr>
        <w:t>the</w:t>
      </w:r>
      <w:r w:rsidRPr="00B52092">
        <w:rPr>
          <w:rStyle w:val="StyleUnderline"/>
        </w:rPr>
        <w:t xml:space="preserve"> "</w:t>
      </w:r>
      <w:r w:rsidRPr="007B56A5">
        <w:rPr>
          <w:rStyle w:val="Emphasis"/>
          <w:highlight w:val="green"/>
        </w:rPr>
        <w:t>primary risk</w:t>
      </w:r>
      <w:r w:rsidRPr="00B52092">
        <w:rPr>
          <w:rStyle w:val="StyleUnderline"/>
        </w:rPr>
        <w:t>" to execution of the strategy "</w:t>
      </w:r>
      <w:r w:rsidRPr="007B56A5">
        <w:rPr>
          <w:rStyle w:val="StyleUnderline"/>
          <w:highlight w:val="green"/>
        </w:rPr>
        <w:t>stems from</w:t>
      </w:r>
      <w:r w:rsidRPr="00B52092">
        <w:rPr>
          <w:rStyle w:val="StyleUnderline"/>
        </w:rPr>
        <w:t xml:space="preserve"> the need to </w:t>
      </w:r>
      <w:r w:rsidRPr="007B56A5">
        <w:rPr>
          <w:rStyle w:val="StyleUnderline"/>
          <w:highlight w:val="green"/>
        </w:rPr>
        <w:t>balance against other DOD</w:t>
      </w:r>
      <w:r w:rsidRPr="00B52092">
        <w:rPr>
          <w:rStyle w:val="StyleUnderline"/>
        </w:rPr>
        <w:t xml:space="preserve"> global </w:t>
      </w:r>
      <w:r w:rsidRPr="007B56A5">
        <w:rPr>
          <w:rStyle w:val="Emphasis"/>
          <w:highlight w:val="green"/>
        </w:rPr>
        <w:t>commitments</w:t>
      </w:r>
      <w:r w:rsidRPr="007B56A5">
        <w:rPr>
          <w:rStyle w:val="StyleUnderline"/>
          <w:highlight w:val="green"/>
        </w:rPr>
        <w:t xml:space="preserve"> or</w:t>
      </w:r>
      <w:r w:rsidRPr="00B52092">
        <w:rPr>
          <w:rStyle w:val="StyleUnderline"/>
        </w:rPr>
        <w:t xml:space="preserve"> find ways to integrate with other </w:t>
      </w:r>
      <w:r w:rsidRPr="007B56A5">
        <w:rPr>
          <w:rStyle w:val="Emphasis"/>
          <w:highlight w:val="green"/>
        </w:rPr>
        <w:t>resource requirements</w:t>
      </w:r>
      <w:r w:rsidRPr="00B52092">
        <w:rPr>
          <w:rStyle w:val="StyleUnderline"/>
        </w:rPr>
        <w:t>."</w:t>
      </w:r>
    </w:p>
    <w:p w14:paraId="631F7214" w14:textId="77777777" w:rsidR="00306A62" w:rsidRDefault="00306A62" w:rsidP="00306A62">
      <w:pPr>
        <w:pStyle w:val="Heading4"/>
        <w:rPr>
          <w:b w:val="0"/>
          <w:bCs/>
        </w:rPr>
      </w:pPr>
      <w:r>
        <w:t xml:space="preserve">Unilateral Arctic policy costs </w:t>
      </w:r>
      <w:r w:rsidRPr="006E5AB3">
        <w:rPr>
          <w:u w:val="single"/>
        </w:rPr>
        <w:t>finite</w:t>
      </w:r>
      <w:r>
        <w:t xml:space="preserve"> resources and </w:t>
      </w:r>
      <w:r w:rsidRPr="006E5AB3">
        <w:rPr>
          <w:u w:val="single"/>
        </w:rPr>
        <w:t>trades off</w:t>
      </w:r>
      <w:r>
        <w:t xml:space="preserve"> with DoD commitments. </w:t>
      </w:r>
      <w:r w:rsidRPr="0081047F">
        <w:rPr>
          <w:b w:val="0"/>
          <w:bCs/>
        </w:rPr>
        <w:t xml:space="preserve">Thumpers </w:t>
      </w:r>
      <w:r>
        <w:rPr>
          <w:b w:val="0"/>
          <w:bCs/>
        </w:rPr>
        <w:t xml:space="preserve">are zero because they </w:t>
      </w:r>
      <w:r w:rsidRPr="0032601C">
        <w:rPr>
          <w:b w:val="0"/>
          <w:bCs/>
          <w:u w:val="single"/>
        </w:rPr>
        <w:t xml:space="preserve">don’t assume </w:t>
      </w:r>
      <w:proofErr w:type="spellStart"/>
      <w:r w:rsidRPr="0032601C">
        <w:rPr>
          <w:b w:val="0"/>
          <w:bCs/>
          <w:u w:val="single"/>
        </w:rPr>
        <w:t>unilat</w:t>
      </w:r>
      <w:proofErr w:type="spellEnd"/>
      <w:r w:rsidRPr="0081047F">
        <w:rPr>
          <w:b w:val="0"/>
          <w:bCs/>
        </w:rPr>
        <w:t>.</w:t>
      </w:r>
    </w:p>
    <w:p w14:paraId="48685084" w14:textId="77777777" w:rsidR="00306A62" w:rsidRPr="004606B7" w:rsidRDefault="00306A62" w:rsidP="00306A62">
      <w:r w:rsidRPr="00D10CCE">
        <w:rPr>
          <w:rStyle w:val="Style13ptBold"/>
        </w:rPr>
        <w:t>Ferguson 24</w:t>
      </w:r>
      <w:r>
        <w:t xml:space="preserve"> — Iris Ferguson, Former Deputy Assistant Secretary of Defense for Arctic and Global Resilience at the DoD, 2024, (“Upcoming DoD Arctic Strategy will engage NATO allies,” Breaking Defense, Jul 11</w:t>
      </w:r>
      <w:r w:rsidRPr="00D10CCE">
        <w:rPr>
          <w:vertAlign w:val="superscript"/>
        </w:rPr>
        <w:t>th</w:t>
      </w:r>
      <w:r>
        <w:t xml:space="preserve">, Available Online at </w:t>
      </w:r>
      <w:hyperlink r:id="rId36" w:history="1">
        <w:r w:rsidRPr="00DF5C3C">
          <w:rPr>
            <w:rStyle w:val="Hyperlink"/>
          </w:rPr>
          <w:t>https://breakingdefense.com/2024/07/upcoming-dod-arctic-strategy-will-engage-nato-allies/</w:t>
        </w:r>
      </w:hyperlink>
      <w:r>
        <w:t>, Accessed 7/15/2025)</w:t>
      </w:r>
    </w:p>
    <w:p w14:paraId="64E5BD54" w14:textId="77777777" w:rsidR="00306A62" w:rsidRPr="00835C18" w:rsidRDefault="00306A62" w:rsidP="00306A62">
      <w:pPr>
        <w:rPr>
          <w:rStyle w:val="StyleUnderline"/>
        </w:rPr>
      </w:pPr>
      <w:r w:rsidRPr="00941CAA">
        <w:rPr>
          <w:sz w:val="16"/>
        </w:rPr>
        <w:t xml:space="preserve">The Arctic is </w:t>
      </w:r>
      <w:r w:rsidRPr="007B56A5">
        <w:rPr>
          <w:rStyle w:val="StyleUnderline"/>
          <w:highlight w:val="green"/>
        </w:rPr>
        <w:t>warming</w:t>
      </w:r>
      <w:r w:rsidRPr="00835C18">
        <w:rPr>
          <w:rStyle w:val="StyleUnderline"/>
        </w:rPr>
        <w:t xml:space="preserve"> </w:t>
      </w:r>
      <w:proofErr w:type="gramStart"/>
      <w:r w:rsidRPr="00835C18">
        <w:rPr>
          <w:rStyle w:val="StyleUnderline"/>
        </w:rPr>
        <w:t>some three-times</w:t>
      </w:r>
      <w:proofErr w:type="gramEnd"/>
      <w:r w:rsidRPr="00835C18">
        <w:rPr>
          <w:rStyle w:val="StyleUnderline"/>
        </w:rPr>
        <w:t xml:space="preserve"> faster than the rest of the world, </w:t>
      </w:r>
      <w:r w:rsidRPr="007B56A5">
        <w:rPr>
          <w:rStyle w:val="StyleUnderline"/>
          <w:highlight w:val="green"/>
        </w:rPr>
        <w:t>driving increased access and attention</w:t>
      </w:r>
      <w:r w:rsidRPr="00835C18">
        <w:rPr>
          <w:rStyle w:val="StyleUnderline"/>
        </w:rPr>
        <w:t>, including from the United States’ competitors</w:t>
      </w:r>
      <w:r w:rsidRPr="00941CAA">
        <w:rPr>
          <w:sz w:val="16"/>
        </w:rPr>
        <w:t xml:space="preserve">. These shifts risk destabilizing what has historically been a region of relatively low tension. In response, </w:t>
      </w:r>
      <w:r w:rsidRPr="007B56A5">
        <w:rPr>
          <w:rStyle w:val="StyleUnderline"/>
          <w:highlight w:val="green"/>
        </w:rPr>
        <w:t>the</w:t>
      </w:r>
      <w:r w:rsidRPr="00835C18">
        <w:rPr>
          <w:rStyle w:val="StyleUnderline"/>
        </w:rPr>
        <w:t xml:space="preserve"> US </w:t>
      </w:r>
      <w:r w:rsidRPr="0081047F">
        <w:rPr>
          <w:rStyle w:val="StyleUnderline"/>
        </w:rPr>
        <w:t>Department</w:t>
      </w:r>
      <w:r w:rsidRPr="00835C18">
        <w:rPr>
          <w:rStyle w:val="StyleUnderline"/>
        </w:rPr>
        <w:t xml:space="preserve"> of Defense (</w:t>
      </w:r>
      <w:r w:rsidRPr="007B56A5">
        <w:rPr>
          <w:rStyle w:val="StyleUnderline"/>
          <w:highlight w:val="green"/>
        </w:rPr>
        <w:t>DoD</w:t>
      </w:r>
      <w:r w:rsidRPr="00835C18">
        <w:rPr>
          <w:rStyle w:val="StyleUnderline"/>
        </w:rPr>
        <w:t xml:space="preserve">) </w:t>
      </w:r>
      <w:r w:rsidRPr="007B56A5">
        <w:rPr>
          <w:rStyle w:val="StyleUnderline"/>
          <w:highlight w:val="green"/>
        </w:rPr>
        <w:t>will</w:t>
      </w:r>
      <w:r w:rsidRPr="00835C18">
        <w:rPr>
          <w:rStyle w:val="StyleUnderline"/>
        </w:rPr>
        <w:t xml:space="preserve"> soon </w:t>
      </w:r>
      <w:r w:rsidRPr="007B56A5">
        <w:rPr>
          <w:rStyle w:val="StyleUnderline"/>
          <w:highlight w:val="green"/>
        </w:rPr>
        <w:t>release</w:t>
      </w:r>
      <w:r w:rsidRPr="00835C18">
        <w:rPr>
          <w:rStyle w:val="StyleUnderline"/>
        </w:rPr>
        <w:t xml:space="preserve"> a new </w:t>
      </w:r>
      <w:r w:rsidRPr="007B56A5">
        <w:rPr>
          <w:rStyle w:val="StyleUnderline"/>
          <w:highlight w:val="green"/>
        </w:rPr>
        <w:t>Arctic Strategy to guide the</w:t>
      </w:r>
      <w:r w:rsidRPr="00835C18">
        <w:rPr>
          <w:rStyle w:val="StyleUnderline"/>
        </w:rPr>
        <w:t xml:space="preserve"> Department’s </w:t>
      </w:r>
      <w:r w:rsidRPr="007B56A5">
        <w:rPr>
          <w:rStyle w:val="StyleUnderline"/>
          <w:highlight w:val="green"/>
        </w:rPr>
        <w:t xml:space="preserve">approach to the region. With </w:t>
      </w:r>
      <w:r w:rsidRPr="007B56A5">
        <w:rPr>
          <w:rStyle w:val="Emphasis"/>
          <w:highlight w:val="green"/>
        </w:rPr>
        <w:t>global commitments</w:t>
      </w:r>
      <w:r w:rsidRPr="007B56A5">
        <w:rPr>
          <w:rStyle w:val="StyleUnderline"/>
          <w:highlight w:val="green"/>
        </w:rPr>
        <w:t xml:space="preserve"> and </w:t>
      </w:r>
      <w:r w:rsidRPr="007B56A5">
        <w:rPr>
          <w:rStyle w:val="Emphasis"/>
          <w:highlight w:val="green"/>
        </w:rPr>
        <w:t>finite resources</w:t>
      </w:r>
      <w:r w:rsidRPr="007B56A5">
        <w:rPr>
          <w:rStyle w:val="StyleUnderline"/>
          <w:highlight w:val="green"/>
        </w:rPr>
        <w:t xml:space="preserve">, a </w:t>
      </w:r>
      <w:r w:rsidRPr="007B56A5">
        <w:rPr>
          <w:rStyle w:val="Emphasis"/>
          <w:highlight w:val="green"/>
        </w:rPr>
        <w:t>central pillar</w:t>
      </w:r>
      <w:r w:rsidRPr="00835C18">
        <w:rPr>
          <w:rStyle w:val="StyleUnderline"/>
        </w:rPr>
        <w:t xml:space="preserve"> of the strategy </w:t>
      </w:r>
      <w:r w:rsidRPr="007B56A5">
        <w:rPr>
          <w:rStyle w:val="StyleUnderline"/>
          <w:highlight w:val="green"/>
        </w:rPr>
        <w:t>is working with and through partners</w:t>
      </w:r>
      <w:r w:rsidRPr="00835C18">
        <w:rPr>
          <w:rStyle w:val="StyleUnderline"/>
        </w:rPr>
        <w:t>, especially our NATO Allies, to ensure the Arctic remains stable and secure.</w:t>
      </w:r>
    </w:p>
    <w:p w14:paraId="5C9D3680" w14:textId="77777777" w:rsidR="00306A62" w:rsidRDefault="00306A62" w:rsidP="00306A62">
      <w:pPr>
        <w:pStyle w:val="Heading4"/>
      </w:pPr>
      <w:r>
        <w:t xml:space="preserve">The link is </w:t>
      </w:r>
      <w:r w:rsidRPr="00AA1914">
        <w:rPr>
          <w:u w:val="single"/>
        </w:rPr>
        <w:t>especially true</w:t>
      </w:r>
      <w:r>
        <w:t xml:space="preserve"> for arctic policy. </w:t>
      </w:r>
    </w:p>
    <w:p w14:paraId="1640B76D" w14:textId="77777777" w:rsidR="00306A62" w:rsidRPr="00713EFA" w:rsidRDefault="00306A62" w:rsidP="00306A62">
      <w:r w:rsidRPr="00AA1914">
        <w:rPr>
          <w:rStyle w:val="Style13ptBold"/>
        </w:rPr>
        <w:t>Middlemiss 24</w:t>
      </w:r>
      <w:r>
        <w:t xml:space="preserve"> — Dan Middlemiss, Director of the Centre for Strategic Studies at the University of Alberta, 2024, (“US Arctic Strategy 2024,” Canadian Naval Review, Aug 30</w:t>
      </w:r>
      <w:r w:rsidRPr="007979ED">
        <w:rPr>
          <w:vertAlign w:val="superscript"/>
        </w:rPr>
        <w:t>th</w:t>
      </w:r>
      <w:r>
        <w:t xml:space="preserve">, Available Online at </w:t>
      </w:r>
      <w:hyperlink r:id="rId37" w:history="1">
        <w:r w:rsidRPr="00DF5C3C">
          <w:rPr>
            <w:rStyle w:val="Hyperlink"/>
          </w:rPr>
          <w:t>https://www.navalreview.ca/2024/08/us-arctic-strategy-2024/</w:t>
        </w:r>
      </w:hyperlink>
      <w:r>
        <w:t xml:space="preserve">, Accessed 7/15/2025) </w:t>
      </w:r>
    </w:p>
    <w:p w14:paraId="4BC98BCA" w14:textId="77777777" w:rsidR="00306A62" w:rsidRPr="00941CAA" w:rsidRDefault="00306A62" w:rsidP="00306A62">
      <w:pPr>
        <w:rPr>
          <w:sz w:val="16"/>
        </w:rPr>
      </w:pPr>
      <w:r w:rsidRPr="00941CAA">
        <w:rPr>
          <w:sz w:val="16"/>
        </w:rPr>
        <w:lastRenderedPageBreak/>
        <w:t xml:space="preserve">Recently </w:t>
      </w:r>
      <w:r w:rsidRPr="007B56A5">
        <w:rPr>
          <w:rStyle w:val="StyleUnderline"/>
          <w:highlight w:val="green"/>
        </w:rPr>
        <w:t>the</w:t>
      </w:r>
      <w:r w:rsidRPr="00941CAA">
        <w:rPr>
          <w:sz w:val="16"/>
        </w:rPr>
        <w:t xml:space="preserve"> US Department of Defense (</w:t>
      </w:r>
      <w:r w:rsidRPr="007B56A5">
        <w:rPr>
          <w:rStyle w:val="StyleUnderline"/>
          <w:highlight w:val="green"/>
        </w:rPr>
        <w:t>DoD</w:t>
      </w:r>
      <w:r w:rsidRPr="00576D34">
        <w:rPr>
          <w:rStyle w:val="StyleUnderline"/>
        </w:rPr>
        <w:t xml:space="preserve">) </w:t>
      </w:r>
      <w:r w:rsidRPr="007B56A5">
        <w:rPr>
          <w:rStyle w:val="StyleUnderline"/>
          <w:highlight w:val="green"/>
        </w:rPr>
        <w:t>released</w:t>
      </w:r>
      <w:r w:rsidRPr="00576D34">
        <w:rPr>
          <w:rStyle w:val="StyleUnderline"/>
        </w:rPr>
        <w:t xml:space="preserve"> the latest in a series of </w:t>
      </w:r>
      <w:r w:rsidRPr="007B56A5">
        <w:rPr>
          <w:rStyle w:val="StyleUnderline"/>
          <w:highlight w:val="green"/>
        </w:rPr>
        <w:t xml:space="preserve">documents dealing with its </w:t>
      </w:r>
      <w:r w:rsidRPr="007B56A5">
        <w:rPr>
          <w:rStyle w:val="Emphasis"/>
          <w:highlight w:val="green"/>
        </w:rPr>
        <w:t>Arctic strategy</w:t>
      </w:r>
      <w:r w:rsidRPr="00941CAA">
        <w:rPr>
          <w:sz w:val="16"/>
        </w:rPr>
        <w:t>. Accomplished without much fanfare, Arctic Strategy 2024 sets out the main drivers of American strategy, and several of the general principles for its implementation.[1]</w:t>
      </w:r>
    </w:p>
    <w:p w14:paraId="0E04B142" w14:textId="77777777" w:rsidR="00306A62" w:rsidRPr="00941CAA" w:rsidRDefault="00306A62" w:rsidP="00306A62">
      <w:pPr>
        <w:rPr>
          <w:sz w:val="16"/>
        </w:rPr>
      </w:pPr>
      <w:r w:rsidRPr="00941CAA">
        <w:rPr>
          <w:sz w:val="16"/>
        </w:rPr>
        <w:t>According to the strategy, “Major geopolitical changes are driving the need for this new strategic approach to the Arctic, including Russia’s full-scale invasion of Ukraine, the accession of Finland and Sweden to the NATO Alliance, increasing collaboration between the People’s Republic of China (PRC) and Russia, and the accelerating impacts of climate change. This increasingly accessible region is becoming a venue for strategic competition, and the United States must stand ready to meet the challenge alongside Allies and partners.”</w:t>
      </w:r>
    </w:p>
    <w:p w14:paraId="6510E187" w14:textId="77777777" w:rsidR="00306A62" w:rsidRPr="00713EFA" w:rsidRDefault="00306A62" w:rsidP="00306A62">
      <w:pPr>
        <w:rPr>
          <w:rStyle w:val="StyleUnderline"/>
        </w:rPr>
      </w:pPr>
      <w:r w:rsidRPr="00941CAA">
        <w:rPr>
          <w:sz w:val="16"/>
        </w:rPr>
        <w:t xml:space="preserve">Thus, the DoD “directs the Department to enhance its Arctic capabilities, deepen engagement with Allies and partners, and exercise our forces to build readiness for operations at high latitudes.” </w:t>
      </w:r>
      <w:r w:rsidRPr="00713EFA">
        <w:rPr>
          <w:rStyle w:val="StyleUnderline"/>
        </w:rPr>
        <w:t xml:space="preserve">The strategy </w:t>
      </w:r>
      <w:r w:rsidRPr="007B56A5">
        <w:rPr>
          <w:rStyle w:val="StyleUnderline"/>
          <w:highlight w:val="green"/>
        </w:rPr>
        <w:t>states that</w:t>
      </w:r>
      <w:r w:rsidRPr="00713EFA">
        <w:rPr>
          <w:rStyle w:val="StyleUnderline"/>
        </w:rPr>
        <w:t xml:space="preserve"> US </w:t>
      </w:r>
      <w:r w:rsidRPr="007B56A5">
        <w:rPr>
          <w:rStyle w:val="StyleUnderline"/>
          <w:highlight w:val="green"/>
        </w:rPr>
        <w:t>defense</w:t>
      </w:r>
      <w:r w:rsidRPr="00713EFA">
        <w:rPr>
          <w:rStyle w:val="StyleUnderline"/>
        </w:rPr>
        <w:t xml:space="preserve"> activities in the Arctic </w:t>
      </w:r>
      <w:r w:rsidRPr="007B56A5">
        <w:rPr>
          <w:rStyle w:val="StyleUnderline"/>
          <w:highlight w:val="green"/>
        </w:rPr>
        <w:t>will be “calibrated to reflect a</w:t>
      </w:r>
      <w:r w:rsidRPr="00713EFA">
        <w:rPr>
          <w:rStyle w:val="StyleUnderline"/>
        </w:rPr>
        <w:t xml:space="preserve"> ‘</w:t>
      </w:r>
      <w:r w:rsidRPr="007B56A5">
        <w:rPr>
          <w:rStyle w:val="Emphasis"/>
          <w:highlight w:val="green"/>
        </w:rPr>
        <w:t>monitor-and-respond’</w:t>
      </w:r>
      <w:r w:rsidRPr="007B56A5">
        <w:rPr>
          <w:rStyle w:val="StyleUnderline"/>
          <w:highlight w:val="green"/>
        </w:rPr>
        <w:t xml:space="preserve"> approach</w:t>
      </w:r>
      <w:r w:rsidRPr="00941CAA">
        <w:rPr>
          <w:sz w:val="16"/>
        </w:rPr>
        <w:t xml:space="preserve"> that is underpinned by robust intelligence collection capabilities, </w:t>
      </w:r>
      <w:r w:rsidRPr="00713EFA">
        <w:rPr>
          <w:rStyle w:val="StyleUnderline"/>
        </w:rPr>
        <w:t>security cooperation with our regional Allies and partners, and the deterrent value of DoD’s ability to deploy the Joint Force globally at the time and place of our choosing.”</w:t>
      </w:r>
    </w:p>
    <w:p w14:paraId="53A8ECDB" w14:textId="77777777" w:rsidR="00306A62" w:rsidRPr="00713EFA" w:rsidRDefault="00306A62" w:rsidP="00306A62">
      <w:pPr>
        <w:rPr>
          <w:rStyle w:val="StyleUnderline"/>
        </w:rPr>
      </w:pPr>
      <w:r w:rsidRPr="00713EFA">
        <w:rPr>
          <w:rStyle w:val="StyleUnderline"/>
        </w:rPr>
        <w:t xml:space="preserve">The strategy candidly notes that </w:t>
      </w:r>
      <w:r w:rsidRPr="007B56A5">
        <w:rPr>
          <w:rStyle w:val="StyleUnderline"/>
          <w:highlight w:val="green"/>
        </w:rPr>
        <w:t xml:space="preserve">the </w:t>
      </w:r>
      <w:r w:rsidRPr="007B56A5">
        <w:rPr>
          <w:rStyle w:val="Emphasis"/>
          <w:highlight w:val="green"/>
        </w:rPr>
        <w:t>main risks</w:t>
      </w:r>
      <w:r w:rsidRPr="00713EFA">
        <w:rPr>
          <w:rStyle w:val="StyleUnderline"/>
        </w:rPr>
        <w:t xml:space="preserve"> to the success of the strategy </w:t>
      </w:r>
      <w:r w:rsidRPr="007B56A5">
        <w:rPr>
          <w:rStyle w:val="StyleUnderline"/>
          <w:highlight w:val="green"/>
        </w:rPr>
        <w:t>arise from the need to balance planned Arctic activities against other DoD</w:t>
      </w:r>
      <w:r w:rsidRPr="00713EFA">
        <w:rPr>
          <w:rStyle w:val="StyleUnderline"/>
        </w:rPr>
        <w:t xml:space="preserve"> global </w:t>
      </w:r>
      <w:r w:rsidRPr="007B56A5">
        <w:rPr>
          <w:rStyle w:val="Emphasis"/>
          <w:highlight w:val="green"/>
        </w:rPr>
        <w:t>commitments</w:t>
      </w:r>
      <w:r w:rsidRPr="007B56A5">
        <w:rPr>
          <w:rStyle w:val="StyleUnderline"/>
          <w:highlight w:val="green"/>
        </w:rPr>
        <w:t xml:space="preserve"> and </w:t>
      </w:r>
      <w:r w:rsidRPr="007B56A5">
        <w:rPr>
          <w:rStyle w:val="Emphasis"/>
          <w:highlight w:val="green"/>
        </w:rPr>
        <w:t>resource requirements</w:t>
      </w:r>
      <w:r w:rsidRPr="00713EFA">
        <w:rPr>
          <w:rStyle w:val="StyleUnderline"/>
        </w:rPr>
        <w:t>.</w:t>
      </w:r>
    </w:p>
    <w:p w14:paraId="037A36BD" w14:textId="02150D19" w:rsidR="00306A62" w:rsidRDefault="00306A62" w:rsidP="00306A62">
      <w:pPr>
        <w:pStyle w:val="Heading3"/>
      </w:pPr>
      <w:r>
        <w:lastRenderedPageBreak/>
        <w:t>L—Logistics</w:t>
      </w:r>
    </w:p>
    <w:p w14:paraId="46FCAB36" w14:textId="77777777" w:rsidR="00306A62" w:rsidRDefault="00306A62" w:rsidP="00306A62">
      <w:pPr>
        <w:pStyle w:val="Heading4"/>
      </w:pPr>
      <w:r>
        <w:t xml:space="preserve">Logistics make Arctic operations </w:t>
      </w:r>
      <w:r w:rsidRPr="00A37835">
        <w:rPr>
          <w:u w:val="single"/>
        </w:rPr>
        <w:t>specifically</w:t>
      </w:r>
      <w:r>
        <w:t xml:space="preserve"> costly — </w:t>
      </w:r>
      <w:r w:rsidRPr="00A37835">
        <w:rPr>
          <w:u w:val="single"/>
        </w:rPr>
        <w:t>trades off</w:t>
      </w:r>
      <w:r>
        <w:t>.</w:t>
      </w:r>
    </w:p>
    <w:p w14:paraId="66410165" w14:textId="77777777" w:rsidR="00306A62" w:rsidRDefault="00306A62" w:rsidP="00306A62">
      <w:r w:rsidRPr="00A37835">
        <w:rPr>
          <w:rStyle w:val="Style13ptBold"/>
        </w:rPr>
        <w:t>Kammel 24</w:t>
      </w:r>
      <w:r>
        <w:t xml:space="preserve"> — Choteau Kammel, US Army Corps of Engineers Honors Attorney, 2024, (“Climate Change and Implications for National Security and</w:t>
      </w:r>
    </w:p>
    <w:p w14:paraId="66DF642B" w14:textId="77777777" w:rsidR="00306A62" w:rsidRPr="001319F6" w:rsidRDefault="00306A62" w:rsidP="00306A62">
      <w:r>
        <w:t>International Law in the Arctic,” Texas A&amp;M Law, Apr 25</w:t>
      </w:r>
      <w:r w:rsidRPr="0032317C">
        <w:rPr>
          <w:vertAlign w:val="superscript"/>
        </w:rPr>
        <w:t>th</w:t>
      </w:r>
      <w:r>
        <w:t xml:space="preserve">, Available Online at </w:t>
      </w:r>
      <w:hyperlink r:id="rId38" w:history="1">
        <w:r w:rsidRPr="00DF5C3C">
          <w:rPr>
            <w:rStyle w:val="Hyperlink"/>
          </w:rPr>
          <w:t>https://scholarship.law.tamu.edu/cgi/viewcontent.cgi?article=1245&amp;context=journal-of-property-law</w:t>
        </w:r>
      </w:hyperlink>
      <w:r>
        <w:t>, Accessed 7/15/2025)</w:t>
      </w:r>
    </w:p>
    <w:p w14:paraId="2312B5B7" w14:textId="77777777" w:rsidR="00306A62" w:rsidRPr="00941CAA" w:rsidRDefault="00306A62" w:rsidP="00306A62">
      <w:pPr>
        <w:rPr>
          <w:sz w:val="16"/>
        </w:rPr>
      </w:pPr>
      <w:r w:rsidRPr="00941CAA">
        <w:rPr>
          <w:sz w:val="16"/>
        </w:rPr>
        <w:t xml:space="preserve">Russia contains 53% of the Arctic’s coast and accordingly possesses significantly more regional military infrastructure than the United States does.102 This disparity limits American regional force projection </w:t>
      </w:r>
      <w:proofErr w:type="gramStart"/>
      <w:r w:rsidRPr="00941CAA">
        <w:rPr>
          <w:sz w:val="16"/>
        </w:rPr>
        <w:t>and,</w:t>
      </w:r>
      <w:proofErr w:type="gramEnd"/>
      <w:r w:rsidRPr="00941CAA">
        <w:rPr>
          <w:sz w:val="16"/>
        </w:rPr>
        <w:t xml:space="preserve"> as will be discussed later, necessitates greater military integration with Arctic NATO and soon-to-be NATO states. Consequently, after several decades fighting insurgency in the deserts and mountains of Iraq and Afghanistan, along with the Navy preparing for possible conflict in the Pacific, </w:t>
      </w:r>
      <w:r w:rsidRPr="007B56A5">
        <w:rPr>
          <w:rStyle w:val="StyleUnderline"/>
          <w:highlight w:val="green"/>
        </w:rPr>
        <w:t>the</w:t>
      </w:r>
      <w:r w:rsidRPr="001527B0">
        <w:rPr>
          <w:rStyle w:val="StyleUnderline"/>
        </w:rPr>
        <w:t xml:space="preserve"> United States </w:t>
      </w:r>
      <w:r w:rsidRPr="007B56A5">
        <w:rPr>
          <w:rStyle w:val="StyleUnderline"/>
          <w:highlight w:val="green"/>
        </w:rPr>
        <w:t>military is not</w:t>
      </w:r>
      <w:r w:rsidRPr="001527B0">
        <w:rPr>
          <w:rStyle w:val="StyleUnderline"/>
        </w:rPr>
        <w:t xml:space="preserve"> currently </w:t>
      </w:r>
      <w:r w:rsidRPr="007B56A5">
        <w:rPr>
          <w:rStyle w:val="StyleUnderline"/>
          <w:highlight w:val="green"/>
        </w:rPr>
        <w:t>tailored toward</w:t>
      </w:r>
      <w:r w:rsidRPr="001527B0">
        <w:rPr>
          <w:rStyle w:val="StyleUnderline"/>
        </w:rPr>
        <w:t xml:space="preserve"> operating extensively in </w:t>
      </w:r>
      <w:r w:rsidRPr="007B56A5">
        <w:rPr>
          <w:rStyle w:val="StyleUnderline"/>
          <w:highlight w:val="green"/>
        </w:rPr>
        <w:t>the Arctic</w:t>
      </w:r>
      <w:r w:rsidRPr="001527B0">
        <w:rPr>
          <w:rStyle w:val="StyleUnderline"/>
        </w:rPr>
        <w:t xml:space="preserve">. </w:t>
      </w:r>
      <w:r w:rsidRPr="007B56A5">
        <w:rPr>
          <w:rStyle w:val="StyleUnderline"/>
          <w:highlight w:val="green"/>
        </w:rPr>
        <w:t>The D</w:t>
      </w:r>
      <w:r w:rsidRPr="001527B0">
        <w:rPr>
          <w:rStyle w:val="StyleUnderline"/>
        </w:rPr>
        <w:t xml:space="preserve">epartment </w:t>
      </w:r>
      <w:r w:rsidRPr="007B56A5">
        <w:rPr>
          <w:rStyle w:val="StyleUnderline"/>
          <w:highlight w:val="green"/>
        </w:rPr>
        <w:t>o</w:t>
      </w:r>
      <w:r w:rsidRPr="001527B0">
        <w:rPr>
          <w:rStyle w:val="StyleUnderline"/>
        </w:rPr>
        <w:t xml:space="preserve">f </w:t>
      </w:r>
      <w:r w:rsidRPr="007B56A5">
        <w:rPr>
          <w:rStyle w:val="StyleUnderline"/>
          <w:highlight w:val="green"/>
        </w:rPr>
        <w:t>D</w:t>
      </w:r>
      <w:r w:rsidRPr="001527B0">
        <w:rPr>
          <w:rStyle w:val="StyleUnderline"/>
        </w:rPr>
        <w:t xml:space="preserve">efense </w:t>
      </w:r>
      <w:r w:rsidRPr="001319F6">
        <w:rPr>
          <w:rStyle w:val="StyleUnderline"/>
        </w:rPr>
        <w:t>has recognized these weaknesses and accordingly has increased training exercises and wargames efforts in the Arctic in preparation for possible military action in the region</w:t>
      </w:r>
      <w:r w:rsidRPr="00941CAA">
        <w:rPr>
          <w:sz w:val="16"/>
        </w:rPr>
        <w:t xml:space="preserve">.103 Additionally, the Navy and Coast Guard recently recognized the need for an icebreaker fleet beyond the few rescue vessels currently maintained.104 While certainly necessary, </w:t>
      </w:r>
      <w:r w:rsidRPr="00661B3B">
        <w:rPr>
          <w:rStyle w:val="StyleUnderline"/>
        </w:rPr>
        <w:t xml:space="preserve">greater </w:t>
      </w:r>
      <w:r w:rsidRPr="007B56A5">
        <w:rPr>
          <w:rStyle w:val="StyleUnderline"/>
          <w:highlight w:val="green"/>
        </w:rPr>
        <w:t>appropriations</w:t>
      </w:r>
      <w:r w:rsidRPr="00661B3B">
        <w:rPr>
          <w:rStyle w:val="StyleUnderline"/>
        </w:rPr>
        <w:t xml:space="preserve"> for Arctic-specific </w:t>
      </w:r>
      <w:r w:rsidRPr="007B56A5">
        <w:rPr>
          <w:rStyle w:val="StyleUnderline"/>
          <w:highlight w:val="green"/>
        </w:rPr>
        <w:t>vessels means less funding</w:t>
      </w:r>
      <w:r w:rsidRPr="00661B3B">
        <w:rPr>
          <w:rStyle w:val="StyleUnderline"/>
        </w:rPr>
        <w:t xml:space="preserve"> available </w:t>
      </w:r>
      <w:r w:rsidRPr="007B56A5">
        <w:rPr>
          <w:rStyle w:val="StyleUnderline"/>
          <w:highlight w:val="green"/>
        </w:rPr>
        <w:t>for conventional</w:t>
      </w:r>
      <w:r w:rsidRPr="00661B3B">
        <w:rPr>
          <w:rStyle w:val="StyleUnderline"/>
        </w:rPr>
        <w:t xml:space="preserve"> naval </w:t>
      </w:r>
      <w:r w:rsidRPr="007B56A5">
        <w:rPr>
          <w:rStyle w:val="StyleUnderline"/>
          <w:highlight w:val="green"/>
        </w:rPr>
        <w:t>assets</w:t>
      </w:r>
      <w:r w:rsidRPr="00661B3B">
        <w:rPr>
          <w:rStyle w:val="StyleUnderline"/>
        </w:rPr>
        <w:t xml:space="preserve"> such as submarines, aircraft carriers, and support ships that may be needed in an eventual Pacific conflict</w:t>
      </w:r>
      <w:r w:rsidRPr="00941CAA">
        <w:rPr>
          <w:sz w:val="16"/>
        </w:rPr>
        <w:t xml:space="preserve">. Thus, while the United States Navy must make significant investments in its capability to prepare for Arctic conflict, </w:t>
      </w:r>
      <w:r w:rsidRPr="007B56A5">
        <w:rPr>
          <w:rStyle w:val="Emphasis"/>
          <w:highlight w:val="green"/>
        </w:rPr>
        <w:t>there will be opportunity costs</w:t>
      </w:r>
      <w:r w:rsidRPr="007B56A5">
        <w:rPr>
          <w:rStyle w:val="StyleUnderline"/>
          <w:highlight w:val="green"/>
        </w:rPr>
        <w:t xml:space="preserve"> that could reduce effectiveness in other capacities</w:t>
      </w:r>
      <w:r w:rsidRPr="00941CAA">
        <w:rPr>
          <w:sz w:val="16"/>
        </w:rPr>
        <w:t>.</w:t>
      </w:r>
    </w:p>
    <w:p w14:paraId="42AECD09" w14:textId="77777777" w:rsidR="00306A62" w:rsidRPr="00306A62" w:rsidRDefault="00306A62" w:rsidP="00306A62"/>
    <w:p w14:paraId="7856F7C5" w14:textId="16500144" w:rsidR="00C26C86" w:rsidRPr="00C06ECA" w:rsidRDefault="001512CC" w:rsidP="00C06ECA">
      <w:pPr>
        <w:pStyle w:val="Heading3"/>
      </w:pPr>
      <w:r w:rsidRPr="00C06ECA">
        <w:lastRenderedPageBreak/>
        <w:t>L—Arctic Readiness</w:t>
      </w:r>
    </w:p>
    <w:p w14:paraId="74DD34A4" w14:textId="19CE1681" w:rsidR="001512CC" w:rsidRPr="001512CC" w:rsidRDefault="001512CC" w:rsidP="001512CC">
      <w:pPr>
        <w:pStyle w:val="Heading4"/>
      </w:pPr>
      <w:r>
        <w:t xml:space="preserve">Military posturing in the Arctic makes </w:t>
      </w:r>
      <w:r w:rsidR="00DB6B42">
        <w:t>Russian and Chinese</w:t>
      </w:r>
      <w:r>
        <w:t xml:space="preserve"> </w:t>
      </w:r>
      <w:r w:rsidR="00DB6B42">
        <w:t>deterrence</w:t>
      </w:r>
      <w:r>
        <w:t xml:space="preserve"> impossible</w:t>
      </w:r>
      <w:r w:rsidR="00DB6B42">
        <w:t>—</w:t>
      </w:r>
      <w:r w:rsidR="00DB6B42" w:rsidRPr="00DB6B42">
        <w:rPr>
          <w:u w:val="single"/>
        </w:rPr>
        <w:t xml:space="preserve">time and resources </w:t>
      </w:r>
      <w:r w:rsidR="00DB6B42">
        <w:t xml:space="preserve">are limited. </w:t>
      </w:r>
    </w:p>
    <w:p w14:paraId="1B61CD61" w14:textId="4CEF6597" w:rsidR="001512CC" w:rsidRPr="001512CC" w:rsidRDefault="001512CC" w:rsidP="001512CC">
      <w:r w:rsidRPr="001512CC">
        <w:rPr>
          <w:rStyle w:val="Style13ptBold"/>
        </w:rPr>
        <w:t>Boehm et al ’24</w:t>
      </w:r>
      <w:r>
        <w:t xml:space="preserve"> [Majors Tomas Boehm, Nathan Carda, and Patrick Tomaszewski are Special Forces officers from the 10th and 5th Special Forces Groups of the United States Army. Tey are pursuing master’s degrees from the Naval Postgraduate School in Monterey, California. Teir capstone focuses on domain awareness, homeland defense, and Army Special Operations Forces (ARSOF) capabilities in the Arctic as part of the Applied Design for Innovation curriculum in the Defense Analysis Department. Tey have operational experience in Afghanistan, Syria, Iraq, Europe, and the European High North.; “</w:t>
      </w:r>
      <w:r w:rsidR="00DB6B42">
        <w:t>BEYOND THE ICE: THE EMERGING ARCTIC ARENA: ADAPTING SECURITY TO THE ARCTIC: Arctic Tourism: An Army Special Forces Problem with a National Guard Solution</w:t>
      </w:r>
      <w:r>
        <w:t xml:space="preserve">”; THE FLETCHER FORUM OF WORLD AFFAIRS; Winter 2024; </w:t>
      </w:r>
      <w:r w:rsidRPr="001512CC">
        <w:t>https://static1.squarespace.com/static/579fc2ad725e253a86230610/t/6621332142752378b7e0a5cc/1713451809336/Arctic+Tourism-+An+Army+Special+Forces+Problem+with+a+National+Guard+Solution.pdf</w:t>
      </w:r>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2F4876AC" w14:textId="759B2C89" w:rsidR="001512CC" w:rsidRPr="001512CC" w:rsidRDefault="001512CC" w:rsidP="001512CC">
      <w:pPr>
        <w:rPr>
          <w:rStyle w:val="StyleUnderline"/>
        </w:rPr>
      </w:pPr>
      <w:r w:rsidRPr="001512CC">
        <w:rPr>
          <w:sz w:val="16"/>
        </w:rPr>
        <w:t xml:space="preserve">Previous rotations have demonstrated that </w:t>
      </w:r>
      <w:r w:rsidRPr="001512CC">
        <w:rPr>
          <w:rStyle w:val="StyleUnderline"/>
        </w:rPr>
        <w:t xml:space="preserve">even “Arctic-ready” </w:t>
      </w:r>
      <w:r w:rsidRPr="007B56A5">
        <w:rPr>
          <w:rStyle w:val="StyleUnderline"/>
          <w:highlight w:val="green"/>
        </w:rPr>
        <w:t>Special Forces</w:t>
      </w:r>
      <w:r w:rsidRPr="001512CC">
        <w:rPr>
          <w:rStyle w:val="StyleUnderline"/>
        </w:rPr>
        <w:t xml:space="preserve"> units </w:t>
      </w:r>
      <w:r w:rsidRPr="007B56A5">
        <w:rPr>
          <w:rStyle w:val="Emphasis"/>
          <w:highlight w:val="green"/>
        </w:rPr>
        <w:t>struggle in Alaska</w:t>
      </w:r>
      <w:r w:rsidRPr="007B56A5">
        <w:rPr>
          <w:sz w:val="16"/>
          <w:highlight w:val="green"/>
        </w:rPr>
        <w:t>.</w:t>
      </w:r>
      <w:r w:rsidRPr="001512CC">
        <w:rPr>
          <w:sz w:val="16"/>
        </w:rPr>
        <w:t>12 Recent observations highlighted the Special Forces’ inability to conduct even short-range ground infiltration and unrealistic drop zone preparation for military free-fall operations, which does little to instill the conventional force’s confidence in Green Berets. Credibility matters because, in a future crisis or conflict, those same conventional commanders may avoid employing Special Forces due to their previous interactions with Green Berets in training environments.</w:t>
      </w:r>
    </w:p>
    <w:p w14:paraId="2A993AC2" w14:textId="0B37826A" w:rsidR="001512CC" w:rsidRPr="001512CC" w:rsidRDefault="001512CC" w:rsidP="001512CC">
      <w:pPr>
        <w:rPr>
          <w:sz w:val="16"/>
        </w:rPr>
      </w:pPr>
      <w:r w:rsidRPr="001512CC">
        <w:rPr>
          <w:sz w:val="16"/>
        </w:rPr>
        <w:t xml:space="preserve">During theater security cooperation events, Special Forces teams train with highly competent European Arctic partners. When U.S. teams arrive, they often show up without the necessary foundational skills to keep up with their Arctic partners.13 Consequently, our allies are often burdened with providing basic Arctic training to ensure the teams’ minimum survivability. Even after receiving training in these fundamental skills, U.S. teams often struggle to keep pace. The frequent personnel turnover within </w:t>
      </w:r>
      <w:proofErr w:type="gramStart"/>
      <w:r w:rsidRPr="001512CC">
        <w:rPr>
          <w:sz w:val="16"/>
        </w:rPr>
        <w:t>active duty</w:t>
      </w:r>
      <w:proofErr w:type="gramEnd"/>
      <w:r w:rsidRPr="001512CC">
        <w:rPr>
          <w:sz w:val="16"/>
        </w:rPr>
        <w:t xml:space="preserve"> Special Forces units complicates matters further, limiting or diluting acquired base knowledge. As a result, our partners are forced to repeatedly start from scratch, impeding their ability to advance their interoperability with U.S. formations. This recurring cycle creates friction with our Arctic allies and hampers Special Forces’ progression in the wide array of Arctic competencies.</w:t>
      </w:r>
    </w:p>
    <w:p w14:paraId="1F296213" w14:textId="415879DA" w:rsidR="001512CC" w:rsidRPr="001512CC" w:rsidRDefault="001512CC" w:rsidP="001512CC">
      <w:pPr>
        <w:rPr>
          <w:sz w:val="16"/>
        </w:rPr>
      </w:pPr>
      <w:r w:rsidRPr="001512CC">
        <w:rPr>
          <w:sz w:val="16"/>
        </w:rPr>
        <w:t xml:space="preserve">Special Operations in Alaska aimed at deterring Russia and China present the starkest example of Arctic tourism by intending to demonstrate the exclusive capabilities of Special Forces to operate in the Arctic. While these exercises are useful for influencing the information environment, highly publicized photo opportunities mask how little capability </w:t>
      </w:r>
      <w:proofErr w:type="gramStart"/>
      <w:r w:rsidRPr="001512CC">
        <w:rPr>
          <w:sz w:val="16"/>
        </w:rPr>
        <w:t>actually exists</w:t>
      </w:r>
      <w:proofErr w:type="gramEnd"/>
      <w:r w:rsidRPr="001512CC">
        <w:rPr>
          <w:sz w:val="16"/>
        </w:rPr>
        <w:t xml:space="preserve"> within Special Forces beyond flashy free-fall parachute and dive infiltrations. Special Forces may even be unintentionally misleading U.S. leaders about the strength of its capabilities through social media posts intended to deceive our strategic competitors. Tis continued lack of preparedness sets the stage for potential disaster during a crisis or conflict.14</w:t>
      </w:r>
    </w:p>
    <w:p w14:paraId="534AF58B" w14:textId="7FE2722B" w:rsidR="001512CC" w:rsidRDefault="001512CC" w:rsidP="001512CC">
      <w:pPr>
        <w:rPr>
          <w:sz w:val="16"/>
        </w:rPr>
      </w:pPr>
      <w:r w:rsidRPr="001512CC">
        <w:rPr>
          <w:sz w:val="16"/>
        </w:rPr>
        <w:t xml:space="preserve">These three types of events (JPRMC rotations, theater security cooperation events, and deterrence special operations in Alaska) typify Arctic tourism, in which the participating units tend to build minimum capability solely for the event and then immediately shift to more pressing training for upcoming; non-Arctic operational deployments. Just as often, the collective institutional knowledge of the trained unit is lost when most of the members rotate out, </w:t>
      </w:r>
      <w:r w:rsidRPr="001512CC">
        <w:rPr>
          <w:sz w:val="14"/>
        </w:rPr>
        <w:t xml:space="preserve">forcing the unit to start at square one again with new members. The challenge of attaining minimum capability should not be underestimated, as </w:t>
      </w:r>
      <w:r w:rsidRPr="001512CC">
        <w:rPr>
          <w:rStyle w:val="StyleUnderline"/>
        </w:rPr>
        <w:t xml:space="preserve">it </w:t>
      </w:r>
      <w:r w:rsidRPr="007B56A5">
        <w:rPr>
          <w:rStyle w:val="StyleUnderline"/>
          <w:highlight w:val="green"/>
        </w:rPr>
        <w:t xml:space="preserve">takes </w:t>
      </w:r>
      <w:r w:rsidRPr="007B56A5">
        <w:rPr>
          <w:rStyle w:val="Emphasis"/>
          <w:highlight w:val="green"/>
        </w:rPr>
        <w:t>months</w:t>
      </w:r>
      <w:r w:rsidRPr="007B56A5">
        <w:rPr>
          <w:rStyle w:val="StyleUnderline"/>
          <w:highlight w:val="green"/>
        </w:rPr>
        <w:t xml:space="preserve"> of dedicated</w:t>
      </w:r>
      <w:r w:rsidRPr="001512CC">
        <w:rPr>
          <w:rStyle w:val="StyleUnderline"/>
        </w:rPr>
        <w:t xml:space="preserve"> progressive </w:t>
      </w:r>
      <w:r w:rsidRPr="007B56A5">
        <w:rPr>
          <w:rStyle w:val="Emphasis"/>
          <w:highlight w:val="green"/>
        </w:rPr>
        <w:t>training, exposure, and acclimation</w:t>
      </w:r>
      <w:r w:rsidRPr="001512CC">
        <w:rPr>
          <w:rStyle w:val="StyleUnderline"/>
        </w:rPr>
        <w:t xml:space="preserve"> </w:t>
      </w:r>
      <w:r w:rsidRPr="001512CC">
        <w:rPr>
          <w:sz w:val="14"/>
        </w:rPr>
        <w:t>just</w:t>
      </w:r>
      <w:r w:rsidRPr="001512CC">
        <w:rPr>
          <w:rStyle w:val="StyleUnderline"/>
        </w:rPr>
        <w:t xml:space="preserve"> </w:t>
      </w:r>
      <w:r w:rsidRPr="007B56A5">
        <w:rPr>
          <w:rStyle w:val="StyleUnderline"/>
          <w:highlight w:val="green"/>
        </w:rPr>
        <w:t>to</w:t>
      </w:r>
      <w:r w:rsidRPr="001512CC">
        <w:rPr>
          <w:rStyle w:val="StyleUnderline"/>
        </w:rPr>
        <w:t xml:space="preserve"> </w:t>
      </w:r>
      <w:r w:rsidRPr="007B56A5">
        <w:rPr>
          <w:rStyle w:val="StyleUnderline"/>
          <w:highlight w:val="green"/>
        </w:rPr>
        <w:t>survive</w:t>
      </w:r>
      <w:r w:rsidRPr="001512CC">
        <w:rPr>
          <w:rStyle w:val="StyleUnderline"/>
        </w:rPr>
        <w:t xml:space="preserve"> in the Arctic</w:t>
      </w:r>
      <w:r w:rsidRPr="001512CC">
        <w:rPr>
          <w:sz w:val="14"/>
        </w:rPr>
        <w:t xml:space="preserve">. </w:t>
      </w:r>
      <w:r w:rsidRPr="000D2249">
        <w:rPr>
          <w:rStyle w:val="StyleUnderline"/>
        </w:rPr>
        <w:t xml:space="preserve">Elevating a unit from basic cold weather competency to four-season Arctic capability requires </w:t>
      </w:r>
      <w:r w:rsidRPr="000D2249">
        <w:rPr>
          <w:sz w:val="14"/>
        </w:rPr>
        <w:t>a significant investment of</w:t>
      </w:r>
      <w:r w:rsidRPr="000D2249">
        <w:rPr>
          <w:rStyle w:val="StyleUnderline"/>
        </w:rPr>
        <w:t xml:space="preserve"> </w:t>
      </w:r>
      <w:r w:rsidRPr="000D2249">
        <w:rPr>
          <w:rStyle w:val="Emphasis"/>
        </w:rPr>
        <w:t>time and resources</w:t>
      </w:r>
      <w:r w:rsidRPr="000D2249">
        <w:rPr>
          <w:rStyle w:val="StyleUnderline"/>
        </w:rPr>
        <w:t xml:space="preserve"> that leaves </w:t>
      </w:r>
      <w:r w:rsidRPr="000D2249">
        <w:rPr>
          <w:rStyle w:val="Emphasis"/>
        </w:rPr>
        <w:t>little room for other priorities</w:t>
      </w:r>
      <w:r w:rsidRPr="001512CC">
        <w:rPr>
          <w:sz w:val="14"/>
        </w:rPr>
        <w:t xml:space="preserve">. The </w:t>
      </w:r>
      <w:r w:rsidRPr="007B56A5">
        <w:rPr>
          <w:rStyle w:val="StyleUnderline"/>
          <w:highlight w:val="green"/>
        </w:rPr>
        <w:t>U</w:t>
      </w:r>
      <w:r w:rsidRPr="001512CC">
        <w:rPr>
          <w:rStyle w:val="StyleUnderline"/>
        </w:rPr>
        <w:t xml:space="preserve">nited </w:t>
      </w:r>
      <w:r w:rsidRPr="007B56A5">
        <w:rPr>
          <w:rStyle w:val="StyleUnderline"/>
          <w:highlight w:val="green"/>
        </w:rPr>
        <w:t>S</w:t>
      </w:r>
      <w:r w:rsidRPr="001512CC">
        <w:rPr>
          <w:rStyle w:val="StyleUnderline"/>
        </w:rPr>
        <w:t xml:space="preserve">tates </w:t>
      </w:r>
      <w:r w:rsidRPr="007B56A5">
        <w:rPr>
          <w:rStyle w:val="StyleUnderline"/>
          <w:highlight w:val="green"/>
        </w:rPr>
        <w:t>cannot</w:t>
      </w:r>
      <w:r w:rsidRPr="001512CC">
        <w:rPr>
          <w:rStyle w:val="StyleUnderline"/>
        </w:rPr>
        <w:t xml:space="preserve"> feasibly have the same units </w:t>
      </w:r>
      <w:r w:rsidRPr="007B56A5">
        <w:rPr>
          <w:rStyle w:val="StyleUnderline"/>
          <w:highlight w:val="green"/>
        </w:rPr>
        <w:t>simultaneously devot</w:t>
      </w:r>
      <w:r w:rsidRPr="001512CC">
        <w:rPr>
          <w:rStyle w:val="StyleUnderline"/>
        </w:rPr>
        <w:t xml:space="preserve">ing </w:t>
      </w:r>
      <w:r w:rsidRPr="007B56A5">
        <w:rPr>
          <w:rStyle w:val="StyleUnderline"/>
          <w:highlight w:val="green"/>
        </w:rPr>
        <w:t>limited time and</w:t>
      </w:r>
      <w:r w:rsidR="000D2249">
        <w:rPr>
          <w:rStyle w:val="StyleUnderline"/>
        </w:rPr>
        <w:t>1</w:t>
      </w:r>
      <w:r w:rsidRPr="001512CC">
        <w:rPr>
          <w:rStyle w:val="StyleUnderline"/>
        </w:rPr>
        <w:t xml:space="preserve"> finite </w:t>
      </w:r>
      <w:r w:rsidRPr="007B56A5">
        <w:rPr>
          <w:rStyle w:val="StyleUnderline"/>
          <w:highlight w:val="green"/>
        </w:rPr>
        <w:t xml:space="preserve">resources to the Arctic as well as </w:t>
      </w:r>
      <w:r w:rsidRPr="007B56A5">
        <w:rPr>
          <w:rStyle w:val="Emphasis"/>
          <w:highlight w:val="green"/>
        </w:rPr>
        <w:t>other regions</w:t>
      </w:r>
      <w:r w:rsidRPr="001512CC">
        <w:rPr>
          <w:sz w:val="14"/>
        </w:rPr>
        <w:t>. Addressing the ongoing conflict in</w:t>
      </w:r>
      <w:r w:rsidRPr="001512CC">
        <w:rPr>
          <w:rStyle w:val="StyleUnderline"/>
        </w:rPr>
        <w:t xml:space="preserve"> </w:t>
      </w:r>
      <w:r w:rsidRPr="007B56A5">
        <w:rPr>
          <w:rStyle w:val="Emphasis"/>
          <w:highlight w:val="green"/>
        </w:rPr>
        <w:t>Ukraine</w:t>
      </w:r>
      <w:r w:rsidRPr="001512CC">
        <w:rPr>
          <w:rStyle w:val="StyleUnderline"/>
        </w:rPr>
        <w:t xml:space="preserve">, deterring the </w:t>
      </w:r>
      <w:r w:rsidRPr="007B56A5">
        <w:rPr>
          <w:rStyle w:val="Emphasis"/>
          <w:highlight w:val="green"/>
        </w:rPr>
        <w:t>PRC</w:t>
      </w:r>
      <w:r w:rsidRPr="001512CC">
        <w:rPr>
          <w:rStyle w:val="StyleUnderline"/>
        </w:rPr>
        <w:t xml:space="preserve">, </w:t>
      </w:r>
      <w:r w:rsidRPr="001512CC">
        <w:rPr>
          <w:sz w:val="14"/>
        </w:rPr>
        <w:t>and dealing with other challenges posed by our competitors understandably</w:t>
      </w:r>
      <w:r w:rsidRPr="001512CC">
        <w:rPr>
          <w:rStyle w:val="StyleUnderline"/>
        </w:rPr>
        <w:t xml:space="preserve"> </w:t>
      </w:r>
      <w:r w:rsidRPr="007B56A5">
        <w:rPr>
          <w:rStyle w:val="StyleUnderline"/>
          <w:highlight w:val="green"/>
        </w:rPr>
        <w:t>demands</w:t>
      </w:r>
      <w:r w:rsidRPr="001512CC">
        <w:rPr>
          <w:rStyle w:val="StyleUnderline"/>
        </w:rPr>
        <w:t xml:space="preserve"> much of the </w:t>
      </w:r>
      <w:r w:rsidRPr="001512CC">
        <w:rPr>
          <w:rStyle w:val="Emphasis"/>
        </w:rPr>
        <w:t xml:space="preserve">operational force’s </w:t>
      </w:r>
      <w:r w:rsidRPr="007B56A5">
        <w:rPr>
          <w:rStyle w:val="Emphasis"/>
          <w:highlight w:val="green"/>
        </w:rPr>
        <w:t>attention</w:t>
      </w:r>
      <w:r w:rsidRPr="001512CC">
        <w:rPr>
          <w:sz w:val="14"/>
        </w:rPr>
        <w:t xml:space="preserve">, but the United States cannot afford to do this </w:t>
      </w:r>
      <w:r w:rsidRPr="007B56A5">
        <w:rPr>
          <w:rStyle w:val="Emphasis"/>
          <w:highlight w:val="green"/>
        </w:rPr>
        <w:t>at the expense</w:t>
      </w:r>
      <w:r w:rsidRPr="007B56A5">
        <w:rPr>
          <w:rStyle w:val="StyleUnderline"/>
          <w:highlight w:val="green"/>
        </w:rPr>
        <w:t xml:space="preserve"> of Arctic readiness</w:t>
      </w:r>
      <w:r w:rsidRPr="001512CC">
        <w:rPr>
          <w:sz w:val="16"/>
        </w:rPr>
        <w:t>.</w:t>
      </w:r>
    </w:p>
    <w:p w14:paraId="7CA65E59" w14:textId="29602359" w:rsidR="00306A62" w:rsidRDefault="00306A62" w:rsidP="00306A62">
      <w:pPr>
        <w:pStyle w:val="Heading3"/>
      </w:pPr>
      <w:r>
        <w:lastRenderedPageBreak/>
        <w:t>L—Security Cooperation</w:t>
      </w:r>
    </w:p>
    <w:p w14:paraId="1EBA0948" w14:textId="4920C140" w:rsidR="00306A62" w:rsidRPr="00941CAA" w:rsidRDefault="00306A62" w:rsidP="00941CAA">
      <w:pPr>
        <w:pStyle w:val="Heading4"/>
      </w:pPr>
      <w:r w:rsidRPr="00941CAA">
        <w:t>S</w:t>
      </w:r>
      <w:r w:rsidR="00941CAA">
        <w:t>ecurity cooperation</w:t>
      </w:r>
      <w:r w:rsidRPr="00941CAA">
        <w:t xml:space="preserve"> requires DOD </w:t>
      </w:r>
      <w:r w:rsidR="00941CAA">
        <w:t xml:space="preserve">prioritization. </w:t>
      </w:r>
    </w:p>
    <w:p w14:paraId="075B1D52" w14:textId="44CB0539" w:rsidR="00306A62" w:rsidRPr="00941CAA" w:rsidRDefault="00306A62" w:rsidP="00306A62">
      <w:pPr>
        <w:rPr>
          <w:rFonts w:eastAsia="Calibri"/>
          <w:b/>
          <w:sz w:val="26"/>
          <w:szCs w:val="26"/>
        </w:rPr>
      </w:pPr>
      <w:r w:rsidRPr="00CD3392">
        <w:rPr>
          <w:rFonts w:eastAsia="Calibri"/>
          <w:b/>
          <w:sz w:val="26"/>
          <w:szCs w:val="26"/>
        </w:rPr>
        <w:t xml:space="preserve">Quinn </w:t>
      </w:r>
      <w:r w:rsidR="00941CAA">
        <w:rPr>
          <w:rFonts w:eastAsia="Calibri"/>
          <w:b/>
          <w:sz w:val="26"/>
          <w:szCs w:val="26"/>
        </w:rPr>
        <w:t>‘</w:t>
      </w:r>
      <w:r w:rsidRPr="00CD3392">
        <w:rPr>
          <w:rFonts w:eastAsia="Calibri"/>
          <w:b/>
          <w:sz w:val="26"/>
          <w:szCs w:val="26"/>
        </w:rPr>
        <w:t>19</w:t>
      </w:r>
      <w:r w:rsidR="00941CAA">
        <w:rPr>
          <w:rFonts w:eastAsia="Calibri"/>
          <w:b/>
          <w:sz w:val="26"/>
          <w:szCs w:val="26"/>
        </w:rPr>
        <w:t xml:space="preserve"> </w:t>
      </w:r>
      <w:r w:rsidRPr="00CD3392">
        <w:rPr>
          <w:rFonts w:eastAsia="Calibri"/>
          <w:sz w:val="18"/>
          <w:szCs w:val="18"/>
        </w:rPr>
        <w:t>[Major Jason A., Judge Advocate, United States Army, “Other Security Forces Too:</w:t>
      </w:r>
      <w:r w:rsidR="00941CAA">
        <w:rPr>
          <w:rFonts w:eastAsia="Calibri"/>
          <w:b/>
          <w:sz w:val="26"/>
          <w:szCs w:val="26"/>
        </w:rPr>
        <w:t xml:space="preserve"> </w:t>
      </w:r>
      <w:r w:rsidRPr="00CD3392">
        <w:rPr>
          <w:rFonts w:eastAsia="Calibri"/>
          <w:sz w:val="18"/>
          <w:szCs w:val="18"/>
        </w:rPr>
        <w:t>Traditional Combatant Commander Activities Between U.S. Special Operations Forces and Foreign Non-Military Forces”, https://tjaglcs.army.mil/other-security-forces-too-traditional-combatant-commander-activities-between-u.s.-special-operations-forces-and-foreign-non-military-forces]</w:t>
      </w:r>
    </w:p>
    <w:p w14:paraId="69207F21" w14:textId="08FC93FA" w:rsidR="00306A62" w:rsidRDefault="00306A62" w:rsidP="00306A62">
      <w:pPr>
        <w:rPr>
          <w:rFonts w:eastAsia="Calibri"/>
          <w:sz w:val="16"/>
          <w:szCs w:val="16"/>
        </w:rPr>
      </w:pPr>
      <w:r w:rsidRPr="00CD3392">
        <w:rPr>
          <w:rFonts w:eastAsia="Calibri"/>
          <w:sz w:val="16"/>
          <w:szCs w:val="16"/>
        </w:rPr>
        <w:t xml:space="preserve">Under this definition, “security sector assistance” includes the relevant policies, programs, or activities of any executive agency. Complicating matters, though, Congress has considered a proposed definition for “security sector assistance” that, in contrast to the presidential policy definition, 130 encompasses DoS programs, but not DoD or other executive agency programs. 131 In addition, </w:t>
      </w:r>
      <w:r w:rsidRPr="007B56A5">
        <w:rPr>
          <w:rFonts w:eastAsia="Calibri"/>
          <w:highlight w:val="green"/>
          <w:u w:val="single"/>
        </w:rPr>
        <w:t>Congress</w:t>
      </w:r>
      <w:r w:rsidRPr="00CD3392">
        <w:rPr>
          <w:rFonts w:eastAsia="Calibri"/>
          <w:u w:val="single"/>
        </w:rPr>
        <w:t xml:space="preserve"> has </w:t>
      </w:r>
      <w:r w:rsidRPr="007B56A5">
        <w:rPr>
          <w:rFonts w:eastAsia="Calibri"/>
          <w:highlight w:val="green"/>
          <w:u w:val="single"/>
        </w:rPr>
        <w:t>defined</w:t>
      </w:r>
      <w:r w:rsidRPr="00CD3392">
        <w:rPr>
          <w:rFonts w:eastAsia="Calibri"/>
          <w:u w:val="single"/>
        </w:rPr>
        <w:t xml:space="preserve"> “</w:t>
      </w:r>
      <w:r w:rsidRPr="007B56A5">
        <w:rPr>
          <w:rFonts w:eastAsia="Calibri"/>
          <w:highlight w:val="green"/>
          <w:u w:val="single"/>
        </w:rPr>
        <w:t>security cooperation</w:t>
      </w:r>
      <w:r w:rsidRPr="00CD3392">
        <w:rPr>
          <w:rFonts w:eastAsia="Calibri"/>
          <w:u w:val="single"/>
        </w:rPr>
        <w:t xml:space="preserve">” as </w:t>
      </w:r>
      <w:r w:rsidRPr="007B56A5">
        <w:rPr>
          <w:rStyle w:val="Emphasis"/>
          <w:highlight w:val="green"/>
        </w:rPr>
        <w:t>DoD specific</w:t>
      </w:r>
      <w:r w:rsidRPr="00CD3392">
        <w:rPr>
          <w:rFonts w:eastAsia="Calibri"/>
          <w:sz w:val="16"/>
          <w:szCs w:val="16"/>
        </w:rPr>
        <w:t xml:space="preserve">, 132 but it has not defined “security assistance.” </w:t>
      </w:r>
      <w:r w:rsidRPr="00CD3392">
        <w:rPr>
          <w:rFonts w:eastAsia="Calibri"/>
          <w:u w:val="single"/>
        </w:rPr>
        <w:t>The DoD</w:t>
      </w:r>
      <w:r w:rsidRPr="00CD3392">
        <w:rPr>
          <w:rFonts w:eastAsia="Calibri"/>
          <w:sz w:val="16"/>
          <w:szCs w:val="16"/>
        </w:rPr>
        <w:t xml:space="preserve"> adheres to the presidential policy definition and further </w:t>
      </w:r>
      <w:r w:rsidRPr="00CD3392">
        <w:rPr>
          <w:rFonts w:eastAsia="Calibri"/>
          <w:u w:val="single"/>
        </w:rPr>
        <w:t>defines “security cooperation” as</w:t>
      </w:r>
      <w:r w:rsidRPr="00CD3392">
        <w:rPr>
          <w:rFonts w:eastAsia="Calibri"/>
          <w:sz w:val="16"/>
          <w:szCs w:val="16"/>
        </w:rPr>
        <w:t xml:space="preserve"> all its </w:t>
      </w:r>
      <w:r w:rsidRPr="00CD3392">
        <w:rPr>
          <w:rFonts w:eastAsia="Calibri"/>
          <w:u w:val="single"/>
        </w:rPr>
        <w:t xml:space="preserve">relationship </w:t>
      </w:r>
      <w:r w:rsidRPr="007B56A5">
        <w:rPr>
          <w:rFonts w:eastAsia="Calibri"/>
          <w:highlight w:val="green"/>
          <w:u w:val="single"/>
        </w:rPr>
        <w:t>building</w:t>
      </w:r>
      <w:r w:rsidRPr="00CD3392">
        <w:rPr>
          <w:rFonts w:eastAsia="Calibri"/>
          <w:u w:val="single"/>
        </w:rPr>
        <w:t xml:space="preserve"> and foreign partner </w:t>
      </w:r>
      <w:r w:rsidRPr="007B56A5">
        <w:rPr>
          <w:rFonts w:eastAsia="Calibri"/>
          <w:highlight w:val="green"/>
          <w:u w:val="single"/>
        </w:rPr>
        <w:t>development activities</w:t>
      </w:r>
      <w:r w:rsidRPr="00CD3392">
        <w:rPr>
          <w:rFonts w:eastAsia="Calibri"/>
          <w:sz w:val="16"/>
          <w:szCs w:val="16"/>
        </w:rPr>
        <w:t xml:space="preserve">, including “security assistance,” which the DoD defines as a subset of security cooperation that is funded and authorized by the DoS and administered by the Defense Security Cooperation Agency. 133 </w:t>
      </w:r>
      <w:r w:rsidRPr="00CD3392">
        <w:rPr>
          <w:rFonts w:eastAsia="Calibri"/>
          <w:u w:val="single"/>
        </w:rPr>
        <w:t>The DoS, on the other hand, uses the term “security assistance</w:t>
      </w:r>
      <w:r w:rsidRPr="00CD3392">
        <w:rPr>
          <w:rFonts w:eastAsia="Calibri"/>
          <w:sz w:val="16"/>
          <w:szCs w:val="16"/>
        </w:rPr>
        <w:t>” in a manner that contradicts the DoD’s definition, employing it to describe any DoS or DoD assistance to foreign military or other security forces. 134</w:t>
      </w:r>
    </w:p>
    <w:p w14:paraId="3D072411" w14:textId="6A083C50" w:rsidR="00DE0B40" w:rsidRDefault="00DE0B40" w:rsidP="00DE0B40">
      <w:pPr>
        <w:pStyle w:val="Heading3"/>
      </w:pPr>
      <w:r>
        <w:lastRenderedPageBreak/>
        <w:t>AT: Normal Means = More Money—2NC</w:t>
      </w:r>
    </w:p>
    <w:p w14:paraId="55FF7D03" w14:textId="77777777" w:rsidR="00DE0B40" w:rsidRPr="00306A62" w:rsidRDefault="00DE0B40" w:rsidP="00DE0B40">
      <w:pPr>
        <w:pStyle w:val="Heading4"/>
      </w:pPr>
      <w:r w:rsidRPr="00306A62">
        <w:t xml:space="preserve">DOD financing is complicated </w:t>
      </w:r>
      <w:r>
        <w:t xml:space="preserve">— </w:t>
      </w:r>
      <w:r w:rsidRPr="00306A62">
        <w:t>new demands during the fiscal year ensure tradeoffs</w:t>
      </w:r>
      <w:r>
        <w:t>.</w:t>
      </w:r>
    </w:p>
    <w:p w14:paraId="456BB7F4" w14:textId="77777777" w:rsidR="00DE0B40" w:rsidRDefault="00DE0B40" w:rsidP="00DE0B40">
      <w:proofErr w:type="spellStart"/>
      <w:r w:rsidRPr="00CD3392">
        <w:rPr>
          <w:rFonts w:eastAsia="Calibri"/>
          <w:b/>
          <w:sz w:val="26"/>
          <w:szCs w:val="26"/>
        </w:rPr>
        <w:t>Szayna</w:t>
      </w:r>
      <w:proofErr w:type="spellEnd"/>
      <w:r w:rsidRPr="00CD3392">
        <w:rPr>
          <w:rFonts w:eastAsia="Calibri"/>
          <w:b/>
          <w:sz w:val="26"/>
          <w:szCs w:val="26"/>
        </w:rPr>
        <w:t xml:space="preserve"> et al </w:t>
      </w:r>
      <w:r>
        <w:rPr>
          <w:rFonts w:eastAsia="Calibri"/>
          <w:b/>
          <w:sz w:val="26"/>
          <w:szCs w:val="26"/>
        </w:rPr>
        <w:t>‘</w:t>
      </w:r>
      <w:r w:rsidRPr="00CD3392">
        <w:rPr>
          <w:rFonts w:eastAsia="Calibri"/>
          <w:b/>
          <w:sz w:val="26"/>
          <w:szCs w:val="26"/>
        </w:rPr>
        <w:t>04</w:t>
      </w:r>
      <w:r>
        <w:rPr>
          <w:rFonts w:eastAsia="Calibri"/>
          <w:b/>
          <w:sz w:val="26"/>
          <w:szCs w:val="26"/>
        </w:rPr>
        <w:t xml:space="preserve"> </w:t>
      </w:r>
      <w:r w:rsidRPr="00306A62">
        <w:t xml:space="preserve">[Thomas S. </w:t>
      </w:r>
      <w:proofErr w:type="spellStart"/>
      <w:r w:rsidRPr="00306A62">
        <w:t>Szayna</w:t>
      </w:r>
      <w:proofErr w:type="spellEnd"/>
      <w:r w:rsidRPr="00306A62">
        <w:t xml:space="preserve">, Adam Grissom, Jefferson P. Marquis, Thomas-Durell Young, Brian Rosen, Yuna Huh, RAND, “U.S. Army Security Cooperation Toward Improved Planning and Management, </w:t>
      </w:r>
      <w:hyperlink r:id="rId39" w:history="1">
        <w:r w:rsidRPr="00655B60">
          <w:rPr>
            <w:rStyle w:val="Hyperlink"/>
          </w:rPr>
          <w:t>https://apps.dtic.mil/sti/pdfs/ADA426628.pdf</w:t>
        </w:r>
      </w:hyperlink>
      <w:r w:rsidRPr="00306A62">
        <w:t>]</w:t>
      </w:r>
    </w:p>
    <w:p w14:paraId="507CD9A4" w14:textId="77777777" w:rsidR="00DE0B40" w:rsidRPr="00306A62" w:rsidRDefault="00DE0B40" w:rsidP="00DE0B40">
      <w:r w:rsidRPr="00306A62">
        <w:t>AIA = Army International Activities</w:t>
      </w:r>
    </w:p>
    <w:p w14:paraId="60B645CA" w14:textId="77777777" w:rsidR="00DE0B40" w:rsidRPr="00306A62" w:rsidRDefault="00DE0B40" w:rsidP="00DE0B40">
      <w:r w:rsidRPr="00306A62">
        <w:t>HQDA = Headquarters Department of the Army</w:t>
      </w:r>
    </w:p>
    <w:p w14:paraId="4BA02EB9" w14:textId="77777777" w:rsidR="00DE0B40" w:rsidRPr="00F70DB0" w:rsidRDefault="00DE0B40" w:rsidP="00DE0B40">
      <w:pPr>
        <w:rPr>
          <w:sz w:val="16"/>
        </w:rPr>
      </w:pPr>
      <w:r w:rsidRPr="00F70DB0">
        <w:rPr>
          <w:sz w:val="16"/>
        </w:rPr>
        <w:t xml:space="preserve">A review of the </w:t>
      </w:r>
      <w:r w:rsidRPr="007B56A5">
        <w:rPr>
          <w:rStyle w:val="StyleUnderline"/>
          <w:highlight w:val="green"/>
        </w:rPr>
        <w:t>resourcing</w:t>
      </w:r>
      <w:r w:rsidRPr="00F70DB0">
        <w:rPr>
          <w:rStyle w:val="StyleUnderline"/>
        </w:rPr>
        <w:t xml:space="preserve"> processes and </w:t>
      </w:r>
      <w:r w:rsidRPr="007B56A5">
        <w:rPr>
          <w:rStyle w:val="StyleUnderline"/>
          <w:highlight w:val="green"/>
        </w:rPr>
        <w:t>trends</w:t>
      </w:r>
      <w:r w:rsidRPr="00F70DB0">
        <w:rPr>
          <w:rStyle w:val="StyleUnderline"/>
        </w:rPr>
        <w:t xml:space="preserve"> in recent</w:t>
      </w:r>
      <w:r w:rsidRPr="00F70DB0">
        <w:rPr>
          <w:sz w:val="16"/>
        </w:rPr>
        <w:t xml:space="preserve"> (since fiscal year 1995) </w:t>
      </w:r>
      <w:r w:rsidRPr="00F70DB0">
        <w:rPr>
          <w:rStyle w:val="StyleUnderline"/>
        </w:rPr>
        <w:t xml:space="preserve">Army expenditures on AIA </w:t>
      </w:r>
      <w:r w:rsidRPr="007B56A5">
        <w:rPr>
          <w:rStyle w:val="StyleUnderline"/>
          <w:highlight w:val="green"/>
        </w:rPr>
        <w:t>show</w:t>
      </w:r>
      <w:r w:rsidRPr="00BA1BD2">
        <w:rPr>
          <w:rStyle w:val="StyleUnderline"/>
        </w:rPr>
        <w:t>s</w:t>
      </w:r>
      <w:r w:rsidRPr="00F70DB0">
        <w:rPr>
          <w:rStyle w:val="StyleUnderline"/>
        </w:rPr>
        <w:t xml:space="preserve"> that </w:t>
      </w:r>
      <w:r w:rsidRPr="007B56A5">
        <w:rPr>
          <w:rStyle w:val="StyleUnderline"/>
          <w:highlight w:val="green"/>
        </w:rPr>
        <w:t>the</w:t>
      </w:r>
      <w:r w:rsidRPr="00F70DB0">
        <w:rPr>
          <w:rStyle w:val="StyleUnderline"/>
        </w:rPr>
        <w:t xml:space="preserve"> Army's budgeting </w:t>
      </w:r>
      <w:r w:rsidRPr="007B56A5">
        <w:rPr>
          <w:rStyle w:val="StyleUnderline"/>
          <w:highlight w:val="green"/>
        </w:rPr>
        <w:t xml:space="preserve">system is </w:t>
      </w:r>
      <w:r w:rsidRPr="007B56A5">
        <w:rPr>
          <w:rStyle w:val="Emphasis"/>
          <w:highlight w:val="green"/>
        </w:rPr>
        <w:t>not</w:t>
      </w:r>
      <w:r w:rsidRPr="00F70DB0">
        <w:rPr>
          <w:rStyle w:val="Emphasis"/>
        </w:rPr>
        <w:t xml:space="preserve"> well </w:t>
      </w:r>
      <w:r w:rsidRPr="007B56A5">
        <w:rPr>
          <w:rStyle w:val="Emphasis"/>
          <w:highlight w:val="green"/>
        </w:rPr>
        <w:t>structured</w:t>
      </w:r>
      <w:r w:rsidRPr="00F70DB0">
        <w:rPr>
          <w:rStyle w:val="StyleUnderline"/>
        </w:rPr>
        <w:t xml:space="preserve"> to account for basic AIA expenditures</w:t>
      </w:r>
      <w:r w:rsidRPr="00F70DB0">
        <w:rPr>
          <w:sz w:val="16"/>
        </w:rPr>
        <w:t xml:space="preserve">. We were able to arrive at an aggregate level of the direct Army costs associated with AIA for the period 1995-2001 (and make estimates until 2005). Since 1995, the direct costs have fluctuated largely in the $400-$5 00 million range annually. The AIA resource management problem is compounded by the lack of both a definitive list of activities and a mechanism that links unofficial AIA categories with official Army and DoD resourcing categories. In addition, </w:t>
      </w:r>
      <w:r w:rsidRPr="00BA1BD2">
        <w:rPr>
          <w:rStyle w:val="StyleUnderline"/>
        </w:rPr>
        <w:t>the</w:t>
      </w:r>
      <w:r w:rsidRPr="00F70DB0">
        <w:rPr>
          <w:rStyle w:val="StyleUnderline"/>
        </w:rPr>
        <w:t xml:space="preserve"> Army is </w:t>
      </w:r>
      <w:r w:rsidRPr="007B56A5">
        <w:rPr>
          <w:rStyle w:val="StyleUnderline"/>
          <w:highlight w:val="green"/>
        </w:rPr>
        <w:t>not</w:t>
      </w:r>
      <w:r w:rsidRPr="00F70DB0">
        <w:rPr>
          <w:rStyle w:val="StyleUnderline"/>
        </w:rPr>
        <w:t xml:space="preserve"> properly </w:t>
      </w:r>
      <w:r w:rsidRPr="007B56A5">
        <w:rPr>
          <w:rStyle w:val="StyleUnderline"/>
          <w:highlight w:val="green"/>
        </w:rPr>
        <w:t>accounting for</w:t>
      </w:r>
      <w:r w:rsidRPr="00F70DB0">
        <w:rPr>
          <w:rStyle w:val="StyleUnderline"/>
        </w:rPr>
        <w:t xml:space="preserve"> many </w:t>
      </w:r>
      <w:r w:rsidRPr="00F70DB0">
        <w:rPr>
          <w:rStyle w:val="Emphasis"/>
        </w:rPr>
        <w:t>personnel costs</w:t>
      </w:r>
      <w:r w:rsidRPr="00F70DB0">
        <w:rPr>
          <w:rStyle w:val="StyleUnderline"/>
        </w:rPr>
        <w:t xml:space="preserve"> related to security cooperation and, in some cases, is missing an opportunity to increase the amount of administrative costs charged directly to the customer</w:t>
      </w:r>
      <w:r w:rsidRPr="00F70DB0">
        <w:rPr>
          <w:sz w:val="16"/>
        </w:rPr>
        <w:t xml:space="preserve">. As a result of the disjointed nature of AIA programming and budgeting, </w:t>
      </w:r>
      <w:r w:rsidRPr="00F70DB0">
        <w:rPr>
          <w:rStyle w:val="StyleUnderline"/>
        </w:rPr>
        <w:t xml:space="preserve">HQDA is currently incapable of capturing the </w:t>
      </w:r>
      <w:r w:rsidRPr="007B56A5">
        <w:rPr>
          <w:rStyle w:val="Emphasis"/>
          <w:highlight w:val="green"/>
        </w:rPr>
        <w:t>many hidden costs</w:t>
      </w:r>
      <w:r w:rsidRPr="00F70DB0">
        <w:rPr>
          <w:rStyle w:val="StyleUnderline"/>
        </w:rPr>
        <w:t xml:space="preserve"> associated with AIA. </w:t>
      </w:r>
      <w:r w:rsidRPr="00F70DB0">
        <w:rPr>
          <w:sz w:val="16"/>
        </w:rPr>
        <w:t xml:space="preserve">The situation precludes HQDA from making fully informed policy and resource decisions </w:t>
      </w:r>
      <w:proofErr w:type="gramStart"/>
      <w:r w:rsidRPr="00F70DB0">
        <w:rPr>
          <w:sz w:val="16"/>
        </w:rPr>
        <w:t>with regard to</w:t>
      </w:r>
      <w:proofErr w:type="gramEnd"/>
      <w:r w:rsidRPr="00F70DB0">
        <w:rPr>
          <w:sz w:val="16"/>
        </w:rPr>
        <w:t xml:space="preserve"> security cooperation programs. </w:t>
      </w:r>
    </w:p>
    <w:p w14:paraId="5B2D4EF7" w14:textId="77777777" w:rsidR="00DE0B40" w:rsidRPr="002D53A4" w:rsidRDefault="00DE0B40" w:rsidP="00DE0B40">
      <w:pPr>
        <w:rPr>
          <w:sz w:val="16"/>
        </w:rPr>
      </w:pPr>
      <w:r w:rsidRPr="00F70DB0">
        <w:rPr>
          <w:sz w:val="16"/>
        </w:rPr>
        <w:t xml:space="preserve">In an overall sense, </w:t>
      </w:r>
      <w:r w:rsidRPr="007B56A5">
        <w:rPr>
          <w:rStyle w:val="StyleUnderline"/>
          <w:highlight w:val="green"/>
        </w:rPr>
        <w:t>the</w:t>
      </w:r>
      <w:r w:rsidRPr="00F70DB0">
        <w:rPr>
          <w:rStyle w:val="StyleUnderline"/>
        </w:rPr>
        <w:t xml:space="preserve"> existing security cooperation planning </w:t>
      </w:r>
      <w:r w:rsidRPr="007B56A5">
        <w:rPr>
          <w:rStyle w:val="StyleUnderline"/>
          <w:highlight w:val="green"/>
        </w:rPr>
        <w:t>process is</w:t>
      </w:r>
      <w:r w:rsidRPr="00F70DB0">
        <w:rPr>
          <w:rStyle w:val="StyleUnderline"/>
        </w:rPr>
        <w:t xml:space="preserve"> </w:t>
      </w:r>
      <w:r w:rsidRPr="00F70DB0">
        <w:rPr>
          <w:rStyle w:val="Emphasis"/>
        </w:rPr>
        <w:t xml:space="preserve">exceedingly </w:t>
      </w:r>
      <w:r w:rsidRPr="007B56A5">
        <w:rPr>
          <w:rStyle w:val="Emphasis"/>
          <w:highlight w:val="green"/>
        </w:rPr>
        <w:t>complex</w:t>
      </w:r>
      <w:r w:rsidRPr="007B56A5">
        <w:rPr>
          <w:rStyle w:val="StyleUnderline"/>
          <w:highlight w:val="green"/>
        </w:rPr>
        <w:t>, involving</w:t>
      </w:r>
      <w:r w:rsidRPr="00F70DB0">
        <w:rPr>
          <w:rStyle w:val="StyleUnderline"/>
        </w:rPr>
        <w:t xml:space="preserve"> a multitude of </w:t>
      </w:r>
      <w:r w:rsidRPr="007B56A5">
        <w:rPr>
          <w:rStyle w:val="Emphasis"/>
          <w:highlight w:val="green"/>
        </w:rPr>
        <w:t>actors</w:t>
      </w:r>
      <w:r w:rsidRPr="00F70DB0">
        <w:rPr>
          <w:rStyle w:val="StyleUnderline"/>
        </w:rPr>
        <w:t xml:space="preserve">, problematic </w:t>
      </w:r>
      <w:r w:rsidRPr="007B56A5">
        <w:rPr>
          <w:rStyle w:val="Emphasis"/>
          <w:highlight w:val="green"/>
        </w:rPr>
        <w:t>incentive systems</w:t>
      </w:r>
      <w:r w:rsidRPr="00F70DB0">
        <w:rPr>
          <w:rStyle w:val="StyleUnderline"/>
        </w:rPr>
        <w:t xml:space="preserve">, </w:t>
      </w:r>
      <w:r w:rsidRPr="007B56A5">
        <w:rPr>
          <w:rStyle w:val="Emphasis"/>
          <w:highlight w:val="green"/>
        </w:rPr>
        <w:t>incomplete info</w:t>
      </w:r>
      <w:r w:rsidRPr="00F70DB0">
        <w:rPr>
          <w:rStyle w:val="Emphasis"/>
        </w:rPr>
        <w:t>rmation</w:t>
      </w:r>
      <w:r w:rsidRPr="00F70DB0">
        <w:rPr>
          <w:rStyle w:val="StyleUnderline"/>
        </w:rPr>
        <w:t xml:space="preserve"> exchange, and no reliable measures of effectiveness. </w:t>
      </w:r>
      <w:r w:rsidRPr="00F70DB0">
        <w:rPr>
          <w:sz w:val="16"/>
        </w:rPr>
        <w:t xml:space="preserve">Virtually </w:t>
      </w:r>
      <w:proofErr w:type="gramStart"/>
      <w:r w:rsidRPr="00F70DB0">
        <w:rPr>
          <w:sz w:val="16"/>
        </w:rPr>
        <w:t>all of</w:t>
      </w:r>
      <w:proofErr w:type="gramEnd"/>
      <w:r w:rsidRPr="00F70DB0">
        <w:rPr>
          <w:sz w:val="16"/>
        </w:rPr>
        <w:t xml:space="preserve"> the stakeholders understand only certain aspects of the process and/or have only partial visibility into the process. </w:t>
      </w:r>
      <w:r w:rsidRPr="00F70DB0">
        <w:rPr>
          <w:rStyle w:val="StyleUnderline"/>
        </w:rPr>
        <w:t xml:space="preserve">The drivers and demanders of AIA tend to have an incomplete understanding of the </w:t>
      </w:r>
      <w:r w:rsidRPr="007B56A5">
        <w:rPr>
          <w:rStyle w:val="Emphasis"/>
          <w:highlight w:val="green"/>
        </w:rPr>
        <w:t>resourcing problems</w:t>
      </w:r>
      <w:r w:rsidRPr="007B56A5">
        <w:rPr>
          <w:rStyle w:val="StyleUnderline"/>
          <w:highlight w:val="green"/>
        </w:rPr>
        <w:t xml:space="preserve"> and</w:t>
      </w:r>
      <w:r w:rsidRPr="00F70DB0">
        <w:rPr>
          <w:rStyle w:val="StyleUnderline"/>
        </w:rPr>
        <w:t xml:space="preserve"> the </w:t>
      </w:r>
      <w:r w:rsidRPr="007B56A5">
        <w:rPr>
          <w:rStyle w:val="Emphasis"/>
          <w:highlight w:val="green"/>
        </w:rPr>
        <w:t>tradeoffs</w:t>
      </w:r>
      <w:r w:rsidRPr="00F70DB0">
        <w:rPr>
          <w:rStyle w:val="StyleUnderline"/>
        </w:rPr>
        <w:t xml:space="preserve"> involved in making AIA choices.</w:t>
      </w:r>
      <w:r w:rsidRPr="00F70DB0">
        <w:rPr>
          <w:sz w:val="16"/>
        </w:rPr>
        <w:t xml:space="preserve"> In turn, HQDA (the supplier of AIA resources) has an incomplete understanding of the benefits of AIA, and the Army's own resourcing tools are not easily amenable to an in-depth understanding of the resources it commits to AIA. Fundamentally, </w:t>
      </w:r>
      <w:r w:rsidRPr="007B56A5">
        <w:rPr>
          <w:rStyle w:val="StyleUnderline"/>
          <w:highlight w:val="green"/>
        </w:rPr>
        <w:t>demand</w:t>
      </w:r>
      <w:r w:rsidRPr="00F70DB0">
        <w:rPr>
          <w:rStyle w:val="StyleUnderline"/>
        </w:rPr>
        <w:t xml:space="preserve"> for AIA </w:t>
      </w:r>
      <w:r w:rsidRPr="007B56A5">
        <w:rPr>
          <w:rStyle w:val="StyleUnderline"/>
          <w:highlight w:val="green"/>
        </w:rPr>
        <w:t>is predicated</w:t>
      </w:r>
      <w:r w:rsidRPr="00F70DB0">
        <w:rPr>
          <w:rStyle w:val="StyleUnderline"/>
        </w:rPr>
        <w:t xml:space="preserve"> up</w:t>
      </w:r>
      <w:r w:rsidRPr="007B56A5">
        <w:rPr>
          <w:rStyle w:val="StyleUnderline"/>
          <w:highlight w:val="green"/>
        </w:rPr>
        <w:t>on</w:t>
      </w:r>
      <w:r w:rsidRPr="00F70DB0">
        <w:rPr>
          <w:rStyle w:val="StyleUnderline"/>
        </w:rPr>
        <w:t xml:space="preserve"> the amount of AIA </w:t>
      </w:r>
      <w:r w:rsidRPr="007B56A5">
        <w:rPr>
          <w:rStyle w:val="Emphasis"/>
          <w:highlight w:val="green"/>
        </w:rPr>
        <w:t>supply</w:t>
      </w:r>
      <w:r w:rsidRPr="00F70DB0">
        <w:rPr>
          <w:rStyle w:val="Emphasis"/>
        </w:rPr>
        <w:t xml:space="preserve"> provided</w:t>
      </w:r>
      <w:r w:rsidRPr="00F70DB0">
        <w:rPr>
          <w:rStyle w:val="StyleUnderline"/>
        </w:rPr>
        <w:t xml:space="preserve"> by the Department of the Army, </w:t>
      </w:r>
      <w:r w:rsidRPr="00BA1BD2">
        <w:rPr>
          <w:rStyle w:val="StyleUnderline"/>
        </w:rPr>
        <w:t>as opposed to</w:t>
      </w:r>
      <w:r w:rsidRPr="00F70DB0">
        <w:rPr>
          <w:rStyle w:val="StyleUnderline"/>
        </w:rPr>
        <w:t xml:space="preserve"> the latter being the product of policy, strategy, and resource guidance.</w:t>
      </w:r>
      <w:r w:rsidRPr="00F70DB0">
        <w:rPr>
          <w:sz w:val="16"/>
        </w:rPr>
        <w:t xml:space="preserve"> Indeed, incrementalism and continuity, rather than policy and strategy, have been the principal driving agents in the development of AIA resource priorities.</w:t>
      </w:r>
    </w:p>
    <w:p w14:paraId="743B38D0" w14:textId="77777777" w:rsidR="00DE0B40" w:rsidRPr="00BB2B36" w:rsidRDefault="00DE0B40" w:rsidP="00DE0B40">
      <w:pPr>
        <w:pStyle w:val="Heading4"/>
        <w:rPr>
          <w:rFonts w:cs="Times New Roman"/>
        </w:rPr>
      </w:pPr>
      <w:r w:rsidRPr="00BB2B36">
        <w:rPr>
          <w:rFonts w:cs="Times New Roman"/>
        </w:rPr>
        <w:t>Normal means is not an overall budget increase</w:t>
      </w:r>
      <w:r>
        <w:rPr>
          <w:rFonts w:cs="Times New Roman"/>
        </w:rPr>
        <w:t>.</w:t>
      </w:r>
    </w:p>
    <w:p w14:paraId="1EFF70A9" w14:textId="77777777" w:rsidR="00DE0B40" w:rsidRPr="00BB2B36" w:rsidRDefault="00DE0B40" w:rsidP="00DE0B40">
      <w:r w:rsidRPr="00BB2B36">
        <w:rPr>
          <w:rStyle w:val="Style13ptBold"/>
        </w:rPr>
        <w:t xml:space="preserve">Moulton </w:t>
      </w:r>
      <w:r>
        <w:rPr>
          <w:rStyle w:val="Style13ptBold"/>
        </w:rPr>
        <w:t>’</w:t>
      </w:r>
      <w:r w:rsidRPr="00BB2B36">
        <w:rPr>
          <w:rStyle w:val="Style13ptBold"/>
        </w:rPr>
        <w:t>20</w:t>
      </w:r>
      <w:r>
        <w:t xml:space="preserve"> [</w:t>
      </w:r>
      <w:r w:rsidRPr="00BB2B36">
        <w:t xml:space="preserve">Congressman from Mass. (“Transcript: Rising to the Challenge: Regaining US Military Superiority During a Time of Uncertainty,” </w:t>
      </w:r>
      <w:r w:rsidRPr="00BB2B36">
        <w:rPr>
          <w:i/>
          <w:iCs/>
        </w:rPr>
        <w:t>Hudson Institute</w:t>
      </w:r>
      <w:r w:rsidRPr="00BB2B36">
        <w:t xml:space="preserve">, </w:t>
      </w:r>
      <w:hyperlink r:id="rId40" w:history="1">
        <w:r w:rsidRPr="00BB2B36">
          <w:rPr>
            <w:rStyle w:val="Hyperlink"/>
          </w:rPr>
          <w:t>https://www.hudson.org/research/16499-transcript-rising-to-the-challenge-regaining-us-military-superiority-during-a-time-of-uncertainty</w:t>
        </w:r>
      </w:hyperlink>
      <w:r>
        <w:t>]</w:t>
      </w:r>
    </w:p>
    <w:p w14:paraId="75D665AA" w14:textId="39F4BA18" w:rsidR="00DE0B40" w:rsidRPr="00101467" w:rsidRDefault="00DE0B40" w:rsidP="00306A62">
      <w:pPr>
        <w:rPr>
          <w:sz w:val="16"/>
        </w:rPr>
      </w:pPr>
      <w:r w:rsidRPr="004A24A0">
        <w:rPr>
          <w:sz w:val="16"/>
        </w:rPr>
        <w:t xml:space="preserve">Rep. Seth Moulton: And part of the criteria is going to have to be cost. That’s just the budgetary environment that we’re facing. </w:t>
      </w:r>
      <w:r w:rsidRPr="007B56A5">
        <w:rPr>
          <w:rStyle w:val="StyleUnderline"/>
          <w:highlight w:val="green"/>
        </w:rPr>
        <w:t>It’s</w:t>
      </w:r>
      <w:r w:rsidRPr="00BB2B36">
        <w:rPr>
          <w:rStyle w:val="StyleUnderline"/>
        </w:rPr>
        <w:t xml:space="preserve"> very </w:t>
      </w:r>
      <w:r w:rsidRPr="007B56A5">
        <w:rPr>
          <w:rStyle w:val="StyleUnderline"/>
          <w:highlight w:val="green"/>
        </w:rPr>
        <w:t>easy to</w:t>
      </w:r>
      <w:r w:rsidRPr="00BB2B36">
        <w:rPr>
          <w:rStyle w:val="StyleUnderline"/>
        </w:rPr>
        <w:t xml:space="preserve"> sit in Congress and </w:t>
      </w:r>
      <w:r w:rsidRPr="007B56A5">
        <w:rPr>
          <w:rStyle w:val="StyleUnderline"/>
          <w:highlight w:val="green"/>
        </w:rPr>
        <w:t>say</w:t>
      </w:r>
      <w:r w:rsidRPr="00BB2B36">
        <w:rPr>
          <w:rStyle w:val="StyleUnderline"/>
        </w:rPr>
        <w:t>, “</w:t>
      </w:r>
      <w:r w:rsidRPr="007B56A5">
        <w:rPr>
          <w:rStyle w:val="StyleUnderline"/>
          <w:highlight w:val="green"/>
        </w:rPr>
        <w:t>I’m</w:t>
      </w:r>
      <w:r w:rsidRPr="00BB2B36">
        <w:rPr>
          <w:rStyle w:val="StyleUnderline"/>
        </w:rPr>
        <w:t xml:space="preserve"> always </w:t>
      </w:r>
      <w:r w:rsidRPr="007B56A5">
        <w:rPr>
          <w:rStyle w:val="StyleUnderline"/>
          <w:highlight w:val="green"/>
        </w:rPr>
        <w:t>going to spend more</w:t>
      </w:r>
      <w:r w:rsidRPr="00BB2B36">
        <w:rPr>
          <w:rStyle w:val="StyleUnderline"/>
        </w:rPr>
        <w:t xml:space="preserve"> on national security</w:t>
      </w:r>
      <w:r w:rsidRPr="004A24A0">
        <w:rPr>
          <w:sz w:val="16"/>
        </w:rPr>
        <w:t xml:space="preserve">, I’m always going to couch it in terms of supporting our troops or whatever. </w:t>
      </w:r>
      <w:r w:rsidRPr="00BB2B36">
        <w:rPr>
          <w:rStyle w:val="Emphasis"/>
        </w:rPr>
        <w:t xml:space="preserve">But </w:t>
      </w:r>
      <w:r w:rsidRPr="007B56A5">
        <w:rPr>
          <w:rStyle w:val="Emphasis"/>
          <w:highlight w:val="green"/>
        </w:rPr>
        <w:t>the reality is, we</w:t>
      </w:r>
      <w:r w:rsidRPr="004A24A0">
        <w:rPr>
          <w:sz w:val="16"/>
        </w:rPr>
        <w:t xml:space="preserve">, like every country in the world </w:t>
      </w:r>
      <w:r w:rsidRPr="007B56A5">
        <w:rPr>
          <w:rStyle w:val="Emphasis"/>
          <w:highlight w:val="green"/>
        </w:rPr>
        <w:t>have finite resources</w:t>
      </w:r>
      <w:r w:rsidRPr="004A24A0">
        <w:rPr>
          <w:sz w:val="16"/>
        </w:rPr>
        <w:t xml:space="preserve">. </w:t>
      </w:r>
      <w:r w:rsidRPr="00BB2B36">
        <w:rPr>
          <w:rStyle w:val="StyleUnderline"/>
        </w:rPr>
        <w:t xml:space="preserve">And what’s most important is that </w:t>
      </w:r>
      <w:r w:rsidRPr="007B56A5">
        <w:rPr>
          <w:rStyle w:val="StyleUnderline"/>
          <w:highlight w:val="green"/>
        </w:rPr>
        <w:t>we make</w:t>
      </w:r>
      <w:r w:rsidRPr="00BB2B36">
        <w:rPr>
          <w:rStyle w:val="StyleUnderline"/>
        </w:rPr>
        <w:t xml:space="preserve"> the </w:t>
      </w:r>
      <w:r w:rsidRPr="007B56A5">
        <w:rPr>
          <w:rStyle w:val="StyleUnderline"/>
          <w:highlight w:val="green"/>
        </w:rPr>
        <w:t>tough decisions to spend</w:t>
      </w:r>
      <w:r w:rsidRPr="00BB2B36">
        <w:rPr>
          <w:rStyle w:val="StyleUnderline"/>
        </w:rPr>
        <w:t xml:space="preserve"> those </w:t>
      </w:r>
      <w:r w:rsidRPr="007B56A5">
        <w:rPr>
          <w:rStyle w:val="StyleUnderline"/>
          <w:highlight w:val="green"/>
        </w:rPr>
        <w:t>resources</w:t>
      </w:r>
      <w:r w:rsidRPr="00BB2B36">
        <w:rPr>
          <w:rStyle w:val="StyleUnderline"/>
        </w:rPr>
        <w:t xml:space="preserve"> as </w:t>
      </w:r>
      <w:r w:rsidRPr="007B56A5">
        <w:rPr>
          <w:rStyle w:val="StyleUnderline"/>
          <w:highlight w:val="green"/>
        </w:rPr>
        <w:t>wisely</w:t>
      </w:r>
      <w:r w:rsidRPr="00BB2B36">
        <w:rPr>
          <w:rStyle w:val="StyleUnderline"/>
        </w:rPr>
        <w:t xml:space="preserve"> as we can</w:t>
      </w:r>
      <w:r w:rsidRPr="004A24A0">
        <w:rPr>
          <w:sz w:val="16"/>
        </w:rPr>
        <w:t xml:space="preserve"> to support our troops and to support our national security, </w:t>
      </w:r>
      <w:r w:rsidRPr="00BB2B36">
        <w:rPr>
          <w:rStyle w:val="StyleUnderline"/>
        </w:rPr>
        <w:t>that’s</w:t>
      </w:r>
      <w:r w:rsidRPr="004A24A0">
        <w:rPr>
          <w:sz w:val="16"/>
        </w:rPr>
        <w:t xml:space="preserve"> </w:t>
      </w:r>
      <w:r w:rsidRPr="00BB2B36">
        <w:rPr>
          <w:rStyle w:val="StyleUnderline"/>
        </w:rPr>
        <w:t>going to be tough</w:t>
      </w:r>
      <w:r w:rsidRPr="004A24A0">
        <w:rPr>
          <w:sz w:val="16"/>
        </w:rPr>
        <w:t>.</w:t>
      </w:r>
    </w:p>
    <w:p w14:paraId="08F40F47" w14:textId="15FACD32" w:rsidR="00AC0F78" w:rsidRDefault="009C3DC5" w:rsidP="00AC0F78">
      <w:pPr>
        <w:pStyle w:val="Heading2"/>
      </w:pPr>
      <w:r>
        <w:lastRenderedPageBreak/>
        <w:t>Internal Link</w:t>
      </w:r>
    </w:p>
    <w:p w14:paraId="517AB77E" w14:textId="59C79A02" w:rsidR="00F75FB5" w:rsidRPr="00F75FB5" w:rsidRDefault="00F75FB5" w:rsidP="00F75FB5">
      <w:pPr>
        <w:pStyle w:val="Heading3"/>
      </w:pPr>
      <w:r>
        <w:lastRenderedPageBreak/>
        <w:t>***DRONES***</w:t>
      </w:r>
    </w:p>
    <w:p w14:paraId="30169C9E" w14:textId="77777777" w:rsidR="00E74796" w:rsidRDefault="00E74796" w:rsidP="00E74796">
      <w:pPr>
        <w:pStyle w:val="Heading3"/>
      </w:pPr>
      <w:r>
        <w:lastRenderedPageBreak/>
        <w:t>I/L—Resources Finite—2NC</w:t>
      </w:r>
    </w:p>
    <w:p w14:paraId="6E832F91" w14:textId="77777777" w:rsidR="00E74796" w:rsidRPr="00BB2B36" w:rsidRDefault="00E74796" w:rsidP="00E74796">
      <w:pPr>
        <w:pStyle w:val="Heading4"/>
        <w:rPr>
          <w:rFonts w:cs="Times New Roman"/>
        </w:rPr>
      </w:pPr>
      <w:r w:rsidRPr="00BB2B36">
        <w:rPr>
          <w:rFonts w:cs="Times New Roman"/>
        </w:rPr>
        <w:t xml:space="preserve">Military resources are </w:t>
      </w:r>
      <w:r w:rsidRPr="00BB2B36">
        <w:rPr>
          <w:rFonts w:cs="Times New Roman"/>
          <w:u w:val="single"/>
        </w:rPr>
        <w:t>finite</w:t>
      </w:r>
      <w:r w:rsidRPr="00BB2B36">
        <w:rPr>
          <w:rFonts w:cs="Times New Roman"/>
        </w:rPr>
        <w:t xml:space="preserve">. New expenditures </w:t>
      </w:r>
      <w:r w:rsidRPr="00BB2B36">
        <w:rPr>
          <w:rFonts w:cs="Times New Roman"/>
          <w:u w:val="single"/>
        </w:rPr>
        <w:t>require</w:t>
      </w:r>
      <w:r w:rsidRPr="00BB2B36">
        <w:rPr>
          <w:rFonts w:cs="Times New Roman"/>
        </w:rPr>
        <w:t xml:space="preserve"> a draw-down from other regions</w:t>
      </w:r>
    </w:p>
    <w:p w14:paraId="39C4BA2C" w14:textId="77777777" w:rsidR="00E74796" w:rsidRPr="00BB2B36" w:rsidRDefault="00E74796" w:rsidP="00E74796">
      <w:r w:rsidRPr="00BB2B36">
        <w:rPr>
          <w:rStyle w:val="Style13ptBold"/>
        </w:rPr>
        <w:t>Wasser</w:t>
      </w:r>
      <w:r w:rsidRPr="00BB2B36">
        <w:t xml:space="preserve"> </w:t>
      </w:r>
      <w:r w:rsidRPr="00BB2B36">
        <w:rPr>
          <w:rStyle w:val="Style13ptBold"/>
        </w:rPr>
        <w:t>20</w:t>
      </w:r>
      <w:r w:rsidRPr="00BB2B36">
        <w:t xml:space="preserve">, fellow in the Defense Program and co-lead of the Gaming Lab at the Center for a New American Security (Becca, “Making Critical Choices for Better Posture Approaches,” </w:t>
      </w:r>
      <w:r w:rsidRPr="00E5540A">
        <w:rPr>
          <w:i/>
          <w:iCs/>
        </w:rPr>
        <w:t>Center for New American Security</w:t>
      </w:r>
      <w:r w:rsidRPr="00BB2B36">
        <w:t xml:space="preserve">, </w:t>
      </w:r>
      <w:r w:rsidRPr="002960FF">
        <w:t>https://www.cnas.org/publications/commentary/making-critical-choices-for-better-posture-approaches)</w:t>
      </w:r>
    </w:p>
    <w:p w14:paraId="4B27046C" w14:textId="77777777" w:rsidR="00E74796" w:rsidRPr="00420B4B" w:rsidRDefault="00E74796" w:rsidP="00E74796">
      <w:pPr>
        <w:rPr>
          <w:sz w:val="16"/>
        </w:rPr>
      </w:pPr>
      <w:r w:rsidRPr="00420B4B">
        <w:rPr>
          <w:sz w:val="16"/>
        </w:rPr>
        <w:t xml:space="preserve">The 2018 NDS was widely lauded for acknowledging that </w:t>
      </w:r>
      <w:r w:rsidRPr="007B56A5">
        <w:rPr>
          <w:rStyle w:val="StyleUnderline"/>
          <w:highlight w:val="green"/>
        </w:rPr>
        <w:t>the U</w:t>
      </w:r>
      <w:r w:rsidRPr="00420B4B">
        <w:rPr>
          <w:rStyle w:val="StyleUnderline"/>
        </w:rPr>
        <w:t xml:space="preserve">nited </w:t>
      </w:r>
      <w:r w:rsidRPr="007B56A5">
        <w:rPr>
          <w:rStyle w:val="StyleUnderline"/>
          <w:highlight w:val="green"/>
        </w:rPr>
        <w:t>St</w:t>
      </w:r>
      <w:r w:rsidRPr="00420B4B">
        <w:rPr>
          <w:rStyle w:val="StyleUnderline"/>
        </w:rPr>
        <w:t xml:space="preserve">ates </w:t>
      </w:r>
      <w:r w:rsidRPr="007B56A5">
        <w:rPr>
          <w:rStyle w:val="StyleUnderline"/>
          <w:highlight w:val="green"/>
        </w:rPr>
        <w:t xml:space="preserve">has </w:t>
      </w:r>
      <w:r w:rsidRPr="007B56A5">
        <w:rPr>
          <w:rStyle w:val="Emphasis"/>
          <w:highlight w:val="green"/>
        </w:rPr>
        <w:t>finite resources</w:t>
      </w:r>
      <w:r w:rsidRPr="007B56A5">
        <w:rPr>
          <w:rStyle w:val="StyleUnderline"/>
          <w:highlight w:val="green"/>
        </w:rPr>
        <w:t xml:space="preserve"> and</w:t>
      </w:r>
      <w:r w:rsidRPr="00420B4B">
        <w:rPr>
          <w:rStyle w:val="StyleUnderline"/>
        </w:rPr>
        <w:t xml:space="preserve"> therefore </w:t>
      </w:r>
      <w:r w:rsidRPr="007B56A5">
        <w:rPr>
          <w:rStyle w:val="StyleUnderline"/>
          <w:highlight w:val="green"/>
        </w:rPr>
        <w:t xml:space="preserve">must </w:t>
      </w:r>
      <w:r w:rsidRPr="007B56A5">
        <w:rPr>
          <w:rStyle w:val="Emphasis"/>
          <w:highlight w:val="green"/>
        </w:rPr>
        <w:t>prioritize its activities</w:t>
      </w:r>
      <w:r w:rsidRPr="00420B4B">
        <w:rPr>
          <w:rStyle w:val="StyleUnderline"/>
        </w:rPr>
        <w:t>.</w:t>
      </w:r>
      <w:r w:rsidRPr="00420B4B">
        <w:rPr>
          <w:sz w:val="16"/>
        </w:rPr>
        <w:t xml:space="preserve"> A key element of the strategic guidance was the elevation of China and Russia as top threats to the United States. This move raised the importance of Asia and Europe to U.S. defense strategy.2 </w:t>
      </w:r>
    </w:p>
    <w:p w14:paraId="32E1864A" w14:textId="77777777" w:rsidR="00E74796" w:rsidRPr="00420B4B" w:rsidRDefault="00E74796" w:rsidP="00E74796">
      <w:pPr>
        <w:rPr>
          <w:sz w:val="16"/>
        </w:rPr>
      </w:pPr>
      <w:r w:rsidRPr="00420B4B">
        <w:rPr>
          <w:sz w:val="16"/>
        </w:rPr>
        <w:t xml:space="preserve">While creating a clear hierarchy of threats was commendable, </w:t>
      </w:r>
      <w:r w:rsidRPr="00420B4B">
        <w:rPr>
          <w:rStyle w:val="StyleUnderline"/>
        </w:rPr>
        <w:t xml:space="preserve">the details of how the </w:t>
      </w:r>
      <w:r w:rsidRPr="007B56A5">
        <w:rPr>
          <w:rStyle w:val="StyleUnderline"/>
          <w:highlight w:val="green"/>
        </w:rPr>
        <w:t>DoD</w:t>
      </w:r>
      <w:r w:rsidRPr="00420B4B">
        <w:rPr>
          <w:rStyle w:val="StyleUnderline"/>
        </w:rPr>
        <w:t xml:space="preserve"> would implement this </w:t>
      </w:r>
      <w:r w:rsidRPr="007B56A5">
        <w:rPr>
          <w:rStyle w:val="StyleUnderline"/>
          <w:highlight w:val="green"/>
        </w:rPr>
        <w:t>guidance</w:t>
      </w:r>
      <w:r w:rsidRPr="00420B4B">
        <w:rPr>
          <w:rStyle w:val="StyleUnderline"/>
        </w:rPr>
        <w:t xml:space="preserve"> was and continues to be unclear and has </w:t>
      </w:r>
      <w:r w:rsidRPr="007B56A5">
        <w:rPr>
          <w:rStyle w:val="StyleUnderline"/>
          <w:highlight w:val="green"/>
        </w:rPr>
        <w:t xml:space="preserve">resulted in </w:t>
      </w:r>
      <w:r w:rsidRPr="007B56A5">
        <w:rPr>
          <w:rStyle w:val="Emphasis"/>
          <w:highlight w:val="green"/>
        </w:rPr>
        <w:t>haphazard</w:t>
      </w:r>
      <w:r w:rsidRPr="00420B4B">
        <w:rPr>
          <w:rStyle w:val="Emphasis"/>
        </w:rPr>
        <w:t xml:space="preserve"> attempts</w:t>
      </w:r>
      <w:r w:rsidRPr="00420B4B">
        <w:rPr>
          <w:rStyle w:val="StyleUnderline"/>
        </w:rPr>
        <w:t xml:space="preserve"> to adjust </w:t>
      </w:r>
      <w:r w:rsidRPr="007B56A5">
        <w:rPr>
          <w:rStyle w:val="StyleUnderline"/>
          <w:highlight w:val="green"/>
        </w:rPr>
        <w:t>posture</w:t>
      </w:r>
      <w:r w:rsidRPr="00420B4B">
        <w:rPr>
          <w:rStyle w:val="StyleUnderline"/>
        </w:rPr>
        <w:t>.</w:t>
      </w:r>
      <w:r w:rsidRPr="00420B4B">
        <w:rPr>
          <w:sz w:val="16"/>
        </w:rPr>
        <w:t xml:space="preserve"> U.S. posture in Asia—with the exception of a reported planned troop reduction in the Republic of Korea and increased freedom of navigation operations—has remained remarkably stagnant for the top geographic priority.3 Europe, on the other hand, has seen significant plans to alter the U.S. footprint and establish a new base in Poland, with the intent to better address the Russian threat.4 The Middle East, despite being an implied region of lesser importance, has received an influx of U.S. forces and capabilities since the strategy was published.5 High-demand, low-density assets that the United States had previously removed from there for use in Asia and Europe have since been returned, along with additional capabilities.6 Moreover, while the DoD has undertaken combatant command–level posture reviews, only minimal force reductions have been made in Africa and South America, areas where the U.S. footprint is already relatively small.7 </w:t>
      </w:r>
    </w:p>
    <w:p w14:paraId="10E9A3AC" w14:textId="77777777" w:rsidR="00E74796" w:rsidRPr="00420B4B" w:rsidRDefault="00E74796" w:rsidP="00E74796">
      <w:pPr>
        <w:rPr>
          <w:sz w:val="16"/>
        </w:rPr>
      </w:pPr>
      <w:r w:rsidRPr="00420B4B">
        <w:rPr>
          <w:sz w:val="16"/>
        </w:rPr>
        <w:t xml:space="preserve">Although the elevation of China and Russia in the NDS had obvious implications for U.S. posture, actualizing these changes has been difficult. This is in part because the prioritization within the last NDS still does not go far enough in forcing DoD policymakers to make difficult posture choices. </w:t>
      </w:r>
      <w:r w:rsidRPr="007B56A5">
        <w:rPr>
          <w:rStyle w:val="StyleUnderline"/>
          <w:highlight w:val="green"/>
        </w:rPr>
        <w:t>Altering posture</w:t>
      </w:r>
      <w:r w:rsidRPr="00420B4B">
        <w:rPr>
          <w:rStyle w:val="StyleUnderline"/>
        </w:rPr>
        <w:t xml:space="preserve"> using finite resources, manpower, and capabilities </w:t>
      </w:r>
      <w:r w:rsidRPr="007B56A5">
        <w:rPr>
          <w:rStyle w:val="StyleUnderline"/>
          <w:highlight w:val="green"/>
        </w:rPr>
        <w:t>i</w:t>
      </w:r>
      <w:r w:rsidRPr="00420B4B">
        <w:rPr>
          <w:rStyle w:val="StyleUnderline"/>
        </w:rPr>
        <w:t xml:space="preserve">nvolves a dynamic </w:t>
      </w:r>
      <w:proofErr w:type="gramStart"/>
      <w:r w:rsidRPr="007B56A5">
        <w:rPr>
          <w:rStyle w:val="StyleUnderline"/>
          <w:highlight w:val="green"/>
        </w:rPr>
        <w:t>s</w:t>
      </w:r>
      <w:r w:rsidRPr="00420B4B">
        <w:rPr>
          <w:rStyle w:val="StyleUnderline"/>
        </w:rPr>
        <w:t>imilar to</w:t>
      </w:r>
      <w:proofErr w:type="gramEnd"/>
      <w:r w:rsidRPr="00420B4B">
        <w:rPr>
          <w:rStyle w:val="StyleUnderline"/>
        </w:rPr>
        <w:t xml:space="preserve"> that of </w:t>
      </w:r>
      <w:r w:rsidRPr="007B56A5">
        <w:rPr>
          <w:rStyle w:val="StyleUnderline"/>
          <w:highlight w:val="green"/>
        </w:rPr>
        <w:t xml:space="preserve">a </w:t>
      </w:r>
      <w:r w:rsidRPr="007B56A5">
        <w:rPr>
          <w:rStyle w:val="Emphasis"/>
          <w:highlight w:val="green"/>
        </w:rPr>
        <w:t>seesaw</w:t>
      </w:r>
      <w:r w:rsidRPr="00420B4B">
        <w:rPr>
          <w:sz w:val="16"/>
        </w:rPr>
        <w:t>—</w:t>
      </w:r>
      <w:r w:rsidRPr="007B56A5">
        <w:rPr>
          <w:rStyle w:val="StyleUnderline"/>
          <w:highlight w:val="green"/>
        </w:rPr>
        <w:t>to reinforce</w:t>
      </w:r>
      <w:r w:rsidRPr="00420B4B">
        <w:rPr>
          <w:rStyle w:val="StyleUnderline"/>
        </w:rPr>
        <w:t xml:space="preserve"> forces and capabilities </w:t>
      </w:r>
      <w:r w:rsidRPr="007B56A5">
        <w:rPr>
          <w:rStyle w:val="StyleUnderline"/>
          <w:highlight w:val="green"/>
        </w:rPr>
        <w:t>in one region</w:t>
      </w:r>
      <w:r w:rsidRPr="00420B4B">
        <w:rPr>
          <w:rStyle w:val="StyleUnderline"/>
        </w:rPr>
        <w:t xml:space="preserve">, </w:t>
      </w:r>
      <w:r w:rsidRPr="007B56A5">
        <w:rPr>
          <w:rStyle w:val="StyleUnderline"/>
          <w:highlight w:val="green"/>
        </w:rPr>
        <w:t>forces</w:t>
      </w:r>
      <w:r w:rsidRPr="00420B4B">
        <w:rPr>
          <w:rStyle w:val="StyleUnderline"/>
        </w:rPr>
        <w:t xml:space="preserve"> and the same capabilities </w:t>
      </w:r>
      <w:r w:rsidRPr="007B56A5">
        <w:rPr>
          <w:rStyle w:val="StyleUnderline"/>
          <w:highlight w:val="green"/>
        </w:rPr>
        <w:t>in another</w:t>
      </w:r>
      <w:r w:rsidRPr="00420B4B">
        <w:rPr>
          <w:rStyle w:val="StyleUnderline"/>
        </w:rPr>
        <w:t xml:space="preserve"> region </w:t>
      </w:r>
      <w:r w:rsidRPr="007B56A5">
        <w:rPr>
          <w:rStyle w:val="StyleUnderline"/>
          <w:highlight w:val="green"/>
        </w:rPr>
        <w:t>will</w:t>
      </w:r>
      <w:r w:rsidRPr="00420B4B">
        <w:rPr>
          <w:rStyle w:val="StyleUnderline"/>
        </w:rPr>
        <w:t xml:space="preserve"> have to </w:t>
      </w:r>
      <w:r w:rsidRPr="007B56A5">
        <w:rPr>
          <w:rStyle w:val="StyleUnderline"/>
          <w:highlight w:val="green"/>
        </w:rPr>
        <w:t xml:space="preserve">be </w:t>
      </w:r>
      <w:r w:rsidRPr="007B56A5">
        <w:rPr>
          <w:rStyle w:val="Emphasis"/>
          <w:highlight w:val="green"/>
        </w:rPr>
        <w:t>restrained</w:t>
      </w:r>
      <w:r w:rsidRPr="00420B4B">
        <w:rPr>
          <w:rStyle w:val="StyleUnderline"/>
        </w:rPr>
        <w:t xml:space="preserve"> </w:t>
      </w:r>
      <w:proofErr w:type="gramStart"/>
      <w:r w:rsidRPr="00420B4B">
        <w:rPr>
          <w:rStyle w:val="StyleUnderline"/>
        </w:rPr>
        <w:t>in order to</w:t>
      </w:r>
      <w:proofErr w:type="gramEnd"/>
      <w:r w:rsidRPr="00420B4B">
        <w:rPr>
          <w:rStyle w:val="StyleUnderline"/>
        </w:rPr>
        <w:t xml:space="preserve"> balance things out.</w:t>
      </w:r>
      <w:r w:rsidRPr="00420B4B">
        <w:rPr>
          <w:sz w:val="16"/>
        </w:rPr>
        <w:t xml:space="preserve"> With the United States facing further resource constraints </w:t>
      </w:r>
      <w:proofErr w:type="gramStart"/>
      <w:r w:rsidRPr="00420B4B">
        <w:rPr>
          <w:sz w:val="16"/>
        </w:rPr>
        <w:t>as a result of</w:t>
      </w:r>
      <w:proofErr w:type="gramEnd"/>
      <w:r w:rsidRPr="00420B4B">
        <w:rPr>
          <w:sz w:val="16"/>
        </w:rPr>
        <w:t xml:space="preserve"> COVID-19, the next </w:t>
      </w:r>
      <w:proofErr w:type="gramStart"/>
      <w:r w:rsidRPr="00420B4B">
        <w:rPr>
          <w:sz w:val="16"/>
        </w:rPr>
        <w:t>NDS[</w:t>
      </w:r>
      <w:proofErr w:type="gramEnd"/>
      <w:r w:rsidRPr="00420B4B">
        <w:rPr>
          <w:sz w:val="16"/>
        </w:rPr>
        <w:t>National Defense Strategy] must further prioritize adversaries and geographic regions to help determine a more aligned posture—one that better prepares the nation to prevail against other great powers while deterring lesser opponents.</w:t>
      </w:r>
    </w:p>
    <w:p w14:paraId="6E38A857" w14:textId="77777777" w:rsidR="00E74796" w:rsidRPr="00BB2B36" w:rsidRDefault="00E74796" w:rsidP="00E74796">
      <w:pPr>
        <w:pStyle w:val="Heading4"/>
        <w:rPr>
          <w:rFonts w:cs="Times New Roman"/>
        </w:rPr>
      </w:pPr>
      <w:r>
        <w:rPr>
          <w:rFonts w:cs="Times New Roman"/>
        </w:rPr>
        <w:t xml:space="preserve">Focusing on China is zero-sum with other U.S. military investments. </w:t>
      </w:r>
    </w:p>
    <w:p w14:paraId="0E9F0DEA" w14:textId="77777777" w:rsidR="00E74796" w:rsidRPr="00BB2B36" w:rsidRDefault="00E74796" w:rsidP="00E74796">
      <w:r w:rsidRPr="00BB2B36">
        <w:rPr>
          <w:rStyle w:val="Style13ptBold"/>
        </w:rPr>
        <w:t>Burns 21</w:t>
      </w:r>
      <w:r w:rsidRPr="00BB2B36">
        <w:t xml:space="preserve"> (Robert, “Pentagon rethinking how to array forces to focus on China,” </w:t>
      </w:r>
      <w:r w:rsidRPr="00BB2B36">
        <w:rPr>
          <w:i/>
          <w:iCs/>
        </w:rPr>
        <w:t>Associated Press</w:t>
      </w:r>
      <w:r w:rsidRPr="00BB2B36">
        <w:t xml:space="preserve">, </w:t>
      </w:r>
      <w:r w:rsidRPr="002960FF">
        <w:t>https://www.wdhn.com/uncategorized/pentagon-rethinking-how-to-array-forces-to-focus-on-china/)//BB</w:t>
      </w:r>
    </w:p>
    <w:p w14:paraId="06E58AAD" w14:textId="77777777" w:rsidR="00E74796" w:rsidRPr="009561C7" w:rsidRDefault="00E74796" w:rsidP="00E74796">
      <w:pPr>
        <w:rPr>
          <w:sz w:val="16"/>
        </w:rPr>
      </w:pPr>
      <w:r w:rsidRPr="009561C7">
        <w:rPr>
          <w:sz w:val="16"/>
        </w:rPr>
        <w:t xml:space="preserve">Austin also noted his concern about competing with Russia in </w:t>
      </w:r>
      <w:r w:rsidRPr="007B56A5">
        <w:rPr>
          <w:rStyle w:val="StyleUnderline"/>
          <w:highlight w:val="green"/>
        </w:rPr>
        <w:t xml:space="preserve">the </w:t>
      </w:r>
      <w:r w:rsidRPr="007B56A5">
        <w:rPr>
          <w:rStyle w:val="Emphasis"/>
          <w:highlight w:val="green"/>
        </w:rPr>
        <w:t>Arctic</w:t>
      </w:r>
      <w:r w:rsidRPr="009561C7">
        <w:rPr>
          <w:sz w:val="16"/>
        </w:rPr>
        <w:t>. “</w:t>
      </w:r>
    </w:p>
    <w:p w14:paraId="2F05B8F5" w14:textId="77777777" w:rsidR="00E74796" w:rsidRPr="009561C7" w:rsidRDefault="00E74796" w:rsidP="00E74796">
      <w:pPr>
        <w:rPr>
          <w:sz w:val="16"/>
        </w:rPr>
      </w:pPr>
      <w:r w:rsidRPr="009561C7">
        <w:rPr>
          <w:sz w:val="16"/>
        </w:rPr>
        <w:t xml:space="preserve">This </w:t>
      </w:r>
      <w:r w:rsidRPr="007B56A5">
        <w:rPr>
          <w:rStyle w:val="StyleUnderline"/>
          <w:highlight w:val="green"/>
        </w:rPr>
        <w:t>is</w:t>
      </w:r>
      <w:r w:rsidRPr="009561C7">
        <w:rPr>
          <w:rStyle w:val="StyleUnderline"/>
        </w:rPr>
        <w:t xml:space="preserve"> fast becoming </w:t>
      </w:r>
      <w:r w:rsidRPr="007B56A5">
        <w:rPr>
          <w:rStyle w:val="StyleUnderline"/>
          <w:highlight w:val="green"/>
        </w:rPr>
        <w:t xml:space="preserve">a region of </w:t>
      </w:r>
      <w:r w:rsidRPr="007B56A5">
        <w:rPr>
          <w:rStyle w:val="Emphasis"/>
          <w:highlight w:val="green"/>
        </w:rPr>
        <w:t>geopolitical competition</w:t>
      </w:r>
      <w:r w:rsidRPr="009561C7">
        <w:rPr>
          <w:sz w:val="16"/>
        </w:rPr>
        <w:t xml:space="preserve">, and I have serious concerns about the Russian military buildup and aggressive behavior in the Arctic — and around the world,” he wrote. “Likewise, I am deeply concerned about Chinese intentions in the region.” </w:t>
      </w:r>
    </w:p>
    <w:p w14:paraId="09956BFE" w14:textId="77777777" w:rsidR="00E74796" w:rsidRPr="009561C7" w:rsidRDefault="00E74796" w:rsidP="00E74796">
      <w:pPr>
        <w:rPr>
          <w:rStyle w:val="StyleUnderline"/>
        </w:rPr>
      </w:pPr>
      <w:r w:rsidRPr="009561C7">
        <w:rPr>
          <w:sz w:val="16"/>
        </w:rPr>
        <w:t xml:space="preserve">That doesn’t argue for abandoning the U.S. military’s large hubs overseas. But </w:t>
      </w:r>
      <w:r w:rsidRPr="009561C7">
        <w:rPr>
          <w:rStyle w:val="StyleUnderline"/>
        </w:rPr>
        <w:t xml:space="preserve">it </w:t>
      </w:r>
      <w:r w:rsidRPr="007B56A5">
        <w:rPr>
          <w:rStyle w:val="StyleUnderline"/>
          <w:highlight w:val="green"/>
        </w:rPr>
        <w:t xml:space="preserve">suggests </w:t>
      </w:r>
      <w:r w:rsidRPr="007B56A5">
        <w:rPr>
          <w:rStyle w:val="Emphasis"/>
          <w:highlight w:val="green"/>
        </w:rPr>
        <w:t>more emphasis</w:t>
      </w:r>
      <w:r w:rsidRPr="007B56A5">
        <w:rPr>
          <w:rStyle w:val="StyleUnderline"/>
          <w:highlight w:val="green"/>
        </w:rPr>
        <w:t xml:space="preserve"> on deployment</w:t>
      </w:r>
      <w:r w:rsidRPr="009561C7">
        <w:rPr>
          <w:rStyle w:val="StyleUnderline"/>
        </w:rPr>
        <w:t xml:space="preserve">s of smaller groups of troops on shorter rotations to nontraditional destinations. </w:t>
      </w:r>
    </w:p>
    <w:p w14:paraId="445CB2B5" w14:textId="77777777" w:rsidR="00E74796" w:rsidRPr="009561C7" w:rsidRDefault="00E74796" w:rsidP="00E74796">
      <w:pPr>
        <w:rPr>
          <w:sz w:val="16"/>
        </w:rPr>
      </w:pPr>
      <w:r w:rsidRPr="009561C7">
        <w:rPr>
          <w:sz w:val="16"/>
        </w:rPr>
        <w:t xml:space="preserve">This shift already is underway. </w:t>
      </w:r>
    </w:p>
    <w:p w14:paraId="3340B5E0" w14:textId="77777777" w:rsidR="00E74796" w:rsidRPr="009561C7" w:rsidRDefault="00E74796" w:rsidP="00E74796">
      <w:pPr>
        <w:rPr>
          <w:sz w:val="16"/>
        </w:rPr>
      </w:pPr>
      <w:r w:rsidRPr="009561C7">
        <w:rPr>
          <w:sz w:val="16"/>
        </w:rPr>
        <w:t xml:space="preserve">The Army, for example, is developing what it calls an “Arctic-capable brigade” of soldiers as part of an increased focus on the High North. That area is seen as a potential flashpoint as big powers compete for natural resources that are more accessible as ice packs recede. Similarly, the Air Force is sending B-1 long-range bombers to Norway, a NATO ally and neighbor of Russia, for the first time. </w:t>
      </w:r>
    </w:p>
    <w:p w14:paraId="548E3056" w14:textId="77777777" w:rsidR="00E74796" w:rsidRPr="009561C7" w:rsidRDefault="00E74796" w:rsidP="00E74796">
      <w:pPr>
        <w:rPr>
          <w:sz w:val="16"/>
        </w:rPr>
      </w:pPr>
      <w:r w:rsidRPr="009561C7">
        <w:rPr>
          <w:sz w:val="16"/>
        </w:rPr>
        <w:lastRenderedPageBreak/>
        <w:t xml:space="preserve">China considers itself an Arctic nation, but the main U.S. concern with Beijing is its growing assertiveness in Asia and the Pacific. In the U.S. view, </w:t>
      </w:r>
      <w:r w:rsidRPr="007B56A5">
        <w:rPr>
          <w:rStyle w:val="StyleUnderline"/>
          <w:highlight w:val="green"/>
        </w:rPr>
        <w:t>China</w:t>
      </w:r>
      <w:r w:rsidRPr="009561C7">
        <w:rPr>
          <w:rStyle w:val="StyleUnderline"/>
        </w:rPr>
        <w:t xml:space="preserve"> aims to </w:t>
      </w:r>
      <w:r w:rsidRPr="007B56A5">
        <w:rPr>
          <w:rStyle w:val="StyleUnderline"/>
          <w:highlight w:val="green"/>
        </w:rPr>
        <w:t>build</w:t>
      </w:r>
      <w:r w:rsidRPr="009561C7">
        <w:rPr>
          <w:rStyle w:val="StyleUnderline"/>
        </w:rPr>
        <w:t xml:space="preserve"> the </w:t>
      </w:r>
      <w:r w:rsidRPr="006B6779">
        <w:rPr>
          <w:rStyle w:val="Emphasis"/>
        </w:rPr>
        <w:t xml:space="preserve">military </w:t>
      </w:r>
      <w:r w:rsidRPr="007B56A5">
        <w:rPr>
          <w:rStyle w:val="Emphasis"/>
          <w:highlight w:val="green"/>
        </w:rPr>
        <w:t>strength</w:t>
      </w:r>
      <w:r w:rsidRPr="007B56A5">
        <w:rPr>
          <w:rStyle w:val="StyleUnderline"/>
          <w:highlight w:val="green"/>
        </w:rPr>
        <w:t xml:space="preserve"> to deter</w:t>
      </w:r>
      <w:r w:rsidRPr="009561C7">
        <w:rPr>
          <w:rStyle w:val="StyleUnderline"/>
        </w:rPr>
        <w:t xml:space="preserve"> or block </w:t>
      </w:r>
      <w:r w:rsidRPr="007B56A5">
        <w:rPr>
          <w:rStyle w:val="StyleUnderline"/>
          <w:highlight w:val="green"/>
        </w:rPr>
        <w:t>any U.S. effort to intervene</w:t>
      </w:r>
      <w:r w:rsidRPr="009561C7">
        <w:rPr>
          <w:rStyle w:val="StyleUnderline"/>
        </w:rPr>
        <w:t xml:space="preserve"> in Taiwan</w:t>
      </w:r>
      <w:r w:rsidRPr="009561C7">
        <w:rPr>
          <w:sz w:val="16"/>
        </w:rPr>
        <w:t xml:space="preserve">, the semi-autonomous democracy that Beijing views as a renegade province that must eventually return to the communist fold. </w:t>
      </w:r>
    </w:p>
    <w:p w14:paraId="6DE12489" w14:textId="77777777" w:rsidR="00E74796" w:rsidRPr="009561C7" w:rsidRDefault="00E74796" w:rsidP="00E74796">
      <w:pPr>
        <w:rPr>
          <w:sz w:val="16"/>
        </w:rPr>
      </w:pPr>
      <w:r w:rsidRPr="009561C7">
        <w:rPr>
          <w:sz w:val="16"/>
        </w:rPr>
        <w:t xml:space="preserve">A Council on Foreign Relations report this month called Taiwan the most likely spark for a U.S.-China war, a prospect with dire human consequences that it </w:t>
      </w:r>
      <w:proofErr w:type="gramStart"/>
      <w:r w:rsidRPr="009561C7">
        <w:rPr>
          <w:sz w:val="16"/>
        </w:rPr>
        <w:t>said</w:t>
      </w:r>
      <w:proofErr w:type="gramEnd"/>
      <w:r w:rsidRPr="009561C7">
        <w:rPr>
          <w:sz w:val="16"/>
        </w:rPr>
        <w:t xml:space="preserve"> “should preoccupy the Biden team.” </w:t>
      </w:r>
    </w:p>
    <w:p w14:paraId="71439F0B" w14:textId="77777777" w:rsidR="00E74796" w:rsidRPr="009561C7" w:rsidRDefault="00E74796" w:rsidP="00E74796">
      <w:pPr>
        <w:rPr>
          <w:sz w:val="16"/>
        </w:rPr>
      </w:pPr>
      <w:r w:rsidRPr="009561C7">
        <w:rPr>
          <w:sz w:val="16"/>
        </w:rPr>
        <w:t xml:space="preserve">“Millions of Americans could die in the first war in human history between two nuclear weapons states,” the report said. </w:t>
      </w:r>
    </w:p>
    <w:p w14:paraId="4A394BD4" w14:textId="77777777" w:rsidR="00E74796" w:rsidRPr="009561C7" w:rsidRDefault="00E74796" w:rsidP="00E74796">
      <w:pPr>
        <w:rPr>
          <w:sz w:val="16"/>
        </w:rPr>
      </w:pPr>
      <w:r w:rsidRPr="009561C7">
        <w:rPr>
          <w:sz w:val="16"/>
        </w:rPr>
        <w:t xml:space="preserve">Washington also cites concern about China’s efforts to modernize and potentially expand its nuclear arsenal while it declines to participate in any international nuclear arms control negotiations. </w:t>
      </w:r>
    </w:p>
    <w:p w14:paraId="131ECDF9" w14:textId="77777777" w:rsidR="00E74796" w:rsidRPr="009561C7" w:rsidRDefault="00E74796" w:rsidP="00E74796">
      <w:pPr>
        <w:rPr>
          <w:sz w:val="16"/>
        </w:rPr>
      </w:pPr>
      <w:r w:rsidRPr="009561C7">
        <w:rPr>
          <w:sz w:val="16"/>
        </w:rPr>
        <w:t xml:space="preserve">The sharpened focus on China began during the Obama administration. The Trump administration went further by formally declaring that China and Russia, not global terrorism, were the top threats to U.S. national security. </w:t>
      </w:r>
    </w:p>
    <w:p w14:paraId="1FD087A6" w14:textId="77777777" w:rsidR="00E74796" w:rsidRPr="009561C7" w:rsidRDefault="00E74796" w:rsidP="00E74796">
      <w:pPr>
        <w:rPr>
          <w:sz w:val="16"/>
        </w:rPr>
      </w:pPr>
      <w:r w:rsidRPr="009561C7">
        <w:rPr>
          <w:sz w:val="16"/>
        </w:rPr>
        <w:t xml:space="preserve">Some now question whether this shift has gone too far. </w:t>
      </w:r>
    </w:p>
    <w:p w14:paraId="0338AB77" w14:textId="37693DE4" w:rsidR="00E74796" w:rsidRDefault="00E74796" w:rsidP="00E74796">
      <w:pPr>
        <w:rPr>
          <w:rStyle w:val="StyleUnderline"/>
        </w:rPr>
      </w:pPr>
      <w:r w:rsidRPr="009561C7">
        <w:rPr>
          <w:sz w:val="16"/>
        </w:rPr>
        <w:t xml:space="preserve">Christopher Miller, who served as acting secretary of defense for the final two months of Donald Trump’s presidency, said in an interview that he agrees China is the key national security threat. But he said </w:t>
      </w:r>
      <w:r w:rsidRPr="007B56A5">
        <w:rPr>
          <w:rStyle w:val="StyleUnderline"/>
          <w:highlight w:val="green"/>
        </w:rPr>
        <w:t>U.S.</w:t>
      </w:r>
      <w:r w:rsidRPr="009561C7">
        <w:rPr>
          <w:rStyle w:val="StyleUnderline"/>
        </w:rPr>
        <w:t xml:space="preserve"> commanders elsewhere in the world told him th</w:t>
      </w:r>
      <w:r w:rsidRPr="006B6779">
        <w:rPr>
          <w:rStyle w:val="StyleUnderline"/>
        </w:rPr>
        <w:t xml:space="preserve">e </w:t>
      </w:r>
      <w:r w:rsidRPr="007B56A5">
        <w:rPr>
          <w:rStyle w:val="Emphasis"/>
          <w:highlight w:val="green"/>
        </w:rPr>
        <w:t xml:space="preserve">China focus </w:t>
      </w:r>
      <w:r w:rsidRPr="006B6779">
        <w:rPr>
          <w:rStyle w:val="Emphasis"/>
        </w:rPr>
        <w:t xml:space="preserve">was </w:t>
      </w:r>
      <w:r w:rsidRPr="007B56A5">
        <w:rPr>
          <w:rStyle w:val="Emphasis"/>
          <w:highlight w:val="green"/>
        </w:rPr>
        <w:t xml:space="preserve">costing them </w:t>
      </w:r>
      <w:r w:rsidRPr="007B56A5">
        <w:rPr>
          <w:rStyle w:val="StyleUnderline"/>
          <w:highlight w:val="green"/>
        </w:rPr>
        <w:t>needed resources.</w:t>
      </w:r>
    </w:p>
    <w:p w14:paraId="7E9C6B07" w14:textId="77777777" w:rsidR="00FA4C75" w:rsidRPr="00BB2B36" w:rsidRDefault="00FA4C75" w:rsidP="00FA4C75">
      <w:pPr>
        <w:pStyle w:val="Heading4"/>
        <w:rPr>
          <w:rFonts w:cs="Times New Roman"/>
        </w:rPr>
      </w:pPr>
      <w:r w:rsidRPr="00BB2B36">
        <w:rPr>
          <w:rFonts w:cs="Times New Roman"/>
        </w:rPr>
        <w:t>Funding for Taiwan requires tradeoffs from other areas</w:t>
      </w:r>
    </w:p>
    <w:p w14:paraId="51C2ED3E" w14:textId="77777777" w:rsidR="00FA4C75" w:rsidRPr="00BB2B36" w:rsidRDefault="00FA4C75" w:rsidP="00FA4C75">
      <w:r w:rsidRPr="00BB2B36">
        <w:t xml:space="preserve">Porter and </w:t>
      </w:r>
      <w:r w:rsidRPr="00BB2B36">
        <w:rPr>
          <w:rStyle w:val="Style13ptBold"/>
        </w:rPr>
        <w:t>Mazarr 21</w:t>
      </w:r>
      <w:r w:rsidRPr="00BB2B36">
        <w:t xml:space="preserve">, *Professor of International Security and Strategy at the University of Birmingham. He is also Senior Associate Fellow at the Royal United Services Institute, London, ** senior political scientist at the RAND Corporation. Previously he worked at the US National War College, where he was Professor and Associate Dean of Academics; and has been President of the Henry L Stimson Center; Senior Fellow at the Center for Strategic and International Studies; Senior </w:t>
      </w:r>
      <w:proofErr w:type="spellStart"/>
      <w:r w:rsidRPr="00BB2B36">
        <w:t>Defence</w:t>
      </w:r>
      <w:proofErr w:type="spellEnd"/>
      <w:r w:rsidRPr="00BB2B36">
        <w:t xml:space="preserve"> Aide on Capitol Hill; and a Special Assistant to the Chairman of the Joint Chiefs of Staff (Patrick and Michael, “COUNTERING CHINA’S ADVENTURISM OVER TAIWAN: A THIRD WAY,” </w:t>
      </w:r>
      <w:r w:rsidRPr="00BB2B36">
        <w:rPr>
          <w:i/>
          <w:iCs/>
        </w:rPr>
        <w:t>Lowy Institute</w:t>
      </w:r>
      <w:r w:rsidRPr="00BB2B36">
        <w:t>, https://www.lowyinstitute.org/publications/countering-china-s-adventurism-over-taiwan-third-way)//BB</w:t>
      </w:r>
    </w:p>
    <w:p w14:paraId="6FF0A951" w14:textId="12421015" w:rsidR="00FA4C75" w:rsidRDefault="00FA4C75" w:rsidP="00E74796">
      <w:pPr>
        <w:rPr>
          <w:sz w:val="8"/>
        </w:rPr>
      </w:pPr>
      <w:r w:rsidRPr="00FA4C75">
        <w:rPr>
          <w:sz w:val="8"/>
        </w:rPr>
        <w:t xml:space="preserve">Finally, </w:t>
      </w:r>
      <w:r w:rsidRPr="007B56A5">
        <w:rPr>
          <w:rStyle w:val="StyleUnderline"/>
          <w:highlight w:val="green"/>
        </w:rPr>
        <w:t>the</w:t>
      </w:r>
      <w:r w:rsidRPr="00BB2B36">
        <w:rPr>
          <w:rStyle w:val="StyleUnderline"/>
        </w:rPr>
        <w:t xml:space="preserve"> </w:t>
      </w:r>
      <w:r w:rsidRPr="00FA4C75">
        <w:rPr>
          <w:rStyle w:val="StyleUnderline"/>
        </w:rPr>
        <w:t xml:space="preserve">hefty </w:t>
      </w:r>
      <w:r w:rsidRPr="007B56A5">
        <w:rPr>
          <w:rStyle w:val="StyleUnderline"/>
          <w:highlight w:val="green"/>
        </w:rPr>
        <w:t>price tag of</w:t>
      </w:r>
      <w:r w:rsidRPr="00FA4C75">
        <w:rPr>
          <w:sz w:val="8"/>
        </w:rPr>
        <w:t xml:space="preserve"> an unqualified </w:t>
      </w:r>
      <w:r w:rsidRPr="00BB2B36">
        <w:rPr>
          <w:rStyle w:val="StyleUnderline"/>
        </w:rPr>
        <w:t xml:space="preserve">commitment to protect </w:t>
      </w:r>
      <w:r w:rsidRPr="007B56A5">
        <w:rPr>
          <w:rStyle w:val="StyleUnderline"/>
          <w:highlight w:val="green"/>
        </w:rPr>
        <w:t>Taiwan</w:t>
      </w:r>
      <w:r w:rsidRPr="00BB2B36">
        <w:rPr>
          <w:rStyle w:val="StyleUnderline"/>
        </w:rPr>
        <w:t xml:space="preserve"> would </w:t>
      </w:r>
      <w:r w:rsidRPr="007B56A5">
        <w:rPr>
          <w:rStyle w:val="Emphasis"/>
          <w:sz w:val="30"/>
          <w:szCs w:val="30"/>
          <w:highlight w:val="green"/>
        </w:rPr>
        <w:t>need to be traded off</w:t>
      </w:r>
      <w:r w:rsidRPr="007B56A5">
        <w:rPr>
          <w:rStyle w:val="StyleUnderline"/>
          <w:highlight w:val="green"/>
        </w:rPr>
        <w:t xml:space="preserve"> against other</w:t>
      </w:r>
      <w:r w:rsidRPr="00BB2B36">
        <w:rPr>
          <w:rStyle w:val="StyleUnderline"/>
        </w:rPr>
        <w:t xml:space="preserve"> potential </w:t>
      </w:r>
      <w:r w:rsidRPr="007B56A5">
        <w:rPr>
          <w:rStyle w:val="StyleUnderline"/>
          <w:highlight w:val="green"/>
        </w:rPr>
        <w:t>investments</w:t>
      </w:r>
      <w:r w:rsidRPr="00BB2B36">
        <w:rPr>
          <w:rStyle w:val="StyleUnderline"/>
        </w:rPr>
        <w:t>.</w:t>
      </w:r>
      <w:r w:rsidRPr="00FA4C75">
        <w:rPr>
          <w:sz w:val="8"/>
        </w:rPr>
        <w:t xml:space="preserve"> </w:t>
      </w:r>
      <w:r w:rsidRPr="00BB2B36">
        <w:rPr>
          <w:rStyle w:val="StyleUnderline"/>
        </w:rPr>
        <w:t xml:space="preserve">The </w:t>
      </w:r>
      <w:r w:rsidRPr="007B56A5">
        <w:rPr>
          <w:rStyle w:val="StyleUnderline"/>
          <w:highlight w:val="green"/>
        </w:rPr>
        <w:t>U</w:t>
      </w:r>
      <w:r w:rsidRPr="00BB2B36">
        <w:rPr>
          <w:rStyle w:val="StyleUnderline"/>
        </w:rPr>
        <w:t xml:space="preserve">nited </w:t>
      </w:r>
      <w:r w:rsidRPr="007B56A5">
        <w:rPr>
          <w:rStyle w:val="StyleUnderline"/>
          <w:highlight w:val="green"/>
        </w:rPr>
        <w:t>S</w:t>
      </w:r>
      <w:r w:rsidRPr="00FA4C75">
        <w:rPr>
          <w:rStyle w:val="StyleUnderline"/>
        </w:rPr>
        <w:t>tates</w:t>
      </w:r>
      <w:r w:rsidRPr="00BB2B36">
        <w:rPr>
          <w:rStyle w:val="StyleUnderline"/>
        </w:rPr>
        <w:t xml:space="preserve"> </w:t>
      </w:r>
      <w:r w:rsidRPr="007B56A5">
        <w:rPr>
          <w:rStyle w:val="StyleUnderline"/>
          <w:highlight w:val="green"/>
        </w:rPr>
        <w:t>must keep its</w:t>
      </w:r>
      <w:r w:rsidRPr="00BB2B36">
        <w:rPr>
          <w:rStyle w:val="StyleUnderline"/>
        </w:rPr>
        <w:t xml:space="preserve"> eye firmly </w:t>
      </w:r>
      <w:r w:rsidRPr="007B56A5">
        <w:rPr>
          <w:rStyle w:val="StyleUnderline"/>
          <w:highlight w:val="green"/>
        </w:rPr>
        <w:t>on</w:t>
      </w:r>
      <w:r w:rsidRPr="00FA4C75">
        <w:rPr>
          <w:sz w:val="8"/>
        </w:rPr>
        <w:t xml:space="preserve"> the larger contest: the broad-based competition of systems and societies emerging with </w:t>
      </w:r>
      <w:r w:rsidRPr="007B56A5">
        <w:rPr>
          <w:rStyle w:val="StyleUnderline"/>
          <w:highlight w:val="green"/>
        </w:rPr>
        <w:t>the PRC</w:t>
      </w:r>
      <w:r w:rsidRPr="00FA4C75">
        <w:rPr>
          <w:sz w:val="8"/>
        </w:rPr>
        <w:t xml:space="preserve">. Historical lessons on the character of such competitions,[53] the geo-economic character of a wider contest defined by the difficulty of military conquest, and China’s emphasis on gradual, non-military tools of influence suggest that global economic engagement, technological rivalries, investments in diplomatic capability, and information security and cyber capabilities will be more important to the outcome of the larger competition than the status of Taiwan. At a time, for example, when the central office charged with overseeing US cybersecurity has been described as “underfunded, outmatched and exhausted”,[54] it does not make sense to pour tens of billions into capabilities oriented for the </w:t>
      </w:r>
      <w:proofErr w:type="spellStart"/>
      <w:r w:rsidRPr="00FA4C75">
        <w:rPr>
          <w:sz w:val="8"/>
        </w:rPr>
        <w:t>defence</w:t>
      </w:r>
      <w:proofErr w:type="spellEnd"/>
      <w:r w:rsidRPr="00FA4C75">
        <w:rPr>
          <w:sz w:val="8"/>
        </w:rPr>
        <w:t xml:space="preserve"> of Taiwan.</w:t>
      </w:r>
    </w:p>
    <w:p w14:paraId="730693AB" w14:textId="0B1B844A" w:rsidR="00306A62" w:rsidRPr="00306A62" w:rsidRDefault="00306A62" w:rsidP="00306A62">
      <w:pPr>
        <w:pStyle w:val="Heading4"/>
      </w:pPr>
      <w:r w:rsidRPr="00306A62">
        <w:t>DOD spending inevitably causes tradeoffs</w:t>
      </w:r>
      <w:r>
        <w:t>.</w:t>
      </w:r>
    </w:p>
    <w:p w14:paraId="0C97610F" w14:textId="3312869F" w:rsidR="00306A62" w:rsidRPr="004A24A0" w:rsidRDefault="00306A62" w:rsidP="00306A62">
      <w:r w:rsidRPr="004A24A0">
        <w:rPr>
          <w:rStyle w:val="Style13ptBold"/>
        </w:rPr>
        <w:t xml:space="preserve">Rue </w:t>
      </w:r>
      <w:r w:rsidR="004A24A0">
        <w:rPr>
          <w:rStyle w:val="Style13ptBold"/>
        </w:rPr>
        <w:t>‘</w:t>
      </w:r>
      <w:r w:rsidRPr="004A24A0">
        <w:rPr>
          <w:rStyle w:val="Style13ptBold"/>
        </w:rPr>
        <w:t>13</w:t>
      </w:r>
      <w:r>
        <w:rPr>
          <w:rFonts w:eastAsia="Calibri"/>
          <w:b/>
          <w:sz w:val="26"/>
          <w:szCs w:val="26"/>
        </w:rPr>
        <w:t xml:space="preserve"> </w:t>
      </w:r>
      <w:r w:rsidRPr="004A24A0">
        <w:t xml:space="preserve">[W. Jonathan, senior policy analyst at a small consulting firm where he specializes in defense policy and budget issues. A former Marine captain, he served in Iraq as an intelligence advisor, “FORCE MODERNIZATION AND READINESS: A </w:t>
      </w:r>
      <w:proofErr w:type="gramStart"/>
      <w:r w:rsidRPr="004A24A0">
        <w:t>ZERO SUM</w:t>
      </w:r>
      <w:proofErr w:type="gramEnd"/>
      <w:r w:rsidRPr="004A24A0">
        <w:t xml:space="preserve"> GAME?”, https://warontherocks.com/2013/07/force-modernization-and-readiness-a-zero-sum-game/]</w:t>
      </w:r>
    </w:p>
    <w:p w14:paraId="105A8048" w14:textId="77777777" w:rsidR="00913070" w:rsidRPr="00BA1BD2" w:rsidRDefault="00306A62" w:rsidP="004A24A0">
      <w:pPr>
        <w:rPr>
          <w:rStyle w:val="StyleUnderline"/>
        </w:rPr>
      </w:pPr>
      <w:r w:rsidRPr="00BA1BD2">
        <w:rPr>
          <w:sz w:val="10"/>
        </w:rPr>
        <w:t xml:space="preserve">Having made the decision not to size the military for large-scale, protracted ground combat, </w:t>
      </w:r>
      <w:r w:rsidRPr="00BA1BD2">
        <w:rPr>
          <w:rStyle w:val="StyleUnderline"/>
        </w:rPr>
        <w:t xml:space="preserve">policymakers are attempting </w:t>
      </w:r>
      <w:r w:rsidRPr="007B56A5">
        <w:rPr>
          <w:rStyle w:val="StyleUnderline"/>
          <w:highlight w:val="green"/>
        </w:rPr>
        <w:t xml:space="preserve">to </w:t>
      </w:r>
      <w:r w:rsidRPr="007B56A5">
        <w:rPr>
          <w:rStyle w:val="Emphasis"/>
          <w:highlight w:val="green"/>
        </w:rPr>
        <w:t>prioritize modernization</w:t>
      </w:r>
      <w:r w:rsidRPr="00BA1BD2">
        <w:rPr>
          <w:rStyle w:val="StyleUnderline"/>
        </w:rPr>
        <w:t xml:space="preserve"> and readiness </w:t>
      </w:r>
      <w:r w:rsidRPr="00BA1BD2">
        <w:rPr>
          <w:rStyle w:val="Emphasis"/>
        </w:rPr>
        <w:t>at the expense of</w:t>
      </w:r>
      <w:r w:rsidRPr="00BA1BD2">
        <w:rPr>
          <w:rStyle w:val="StyleUnderline"/>
        </w:rPr>
        <w:t xml:space="preserve"> personnel. </w:t>
      </w:r>
      <w:r w:rsidRPr="00BA1BD2">
        <w:rPr>
          <w:sz w:val="10"/>
        </w:rPr>
        <w:t xml:space="preserve">There are, however, worrying signs that </w:t>
      </w:r>
      <w:r w:rsidRPr="007B56A5">
        <w:rPr>
          <w:rStyle w:val="StyleUnderline"/>
          <w:highlight w:val="green"/>
        </w:rPr>
        <w:t>readiness is</w:t>
      </w:r>
      <w:r w:rsidRPr="00BA1BD2">
        <w:rPr>
          <w:rStyle w:val="StyleUnderline"/>
        </w:rPr>
        <w:t xml:space="preserve"> being </w:t>
      </w:r>
      <w:r w:rsidRPr="007B56A5">
        <w:rPr>
          <w:rStyle w:val="Emphasis"/>
          <w:highlight w:val="green"/>
        </w:rPr>
        <w:t>sacrificed</w:t>
      </w:r>
      <w:r w:rsidRPr="00BA1BD2">
        <w:rPr>
          <w:rStyle w:val="StyleUnderline"/>
        </w:rPr>
        <w:t xml:space="preserve">, and that budgetary pressure will result in the very thing we wish to avoid: a </w:t>
      </w:r>
      <w:r w:rsidRPr="00BA1BD2">
        <w:rPr>
          <w:rStyle w:val="Emphasis"/>
        </w:rPr>
        <w:t>hollow military</w:t>
      </w:r>
      <w:r w:rsidRPr="00BA1BD2">
        <w:rPr>
          <w:rStyle w:val="StyleUnderline"/>
        </w:rPr>
        <w:t xml:space="preserve">, which will make it impossible to project real power. </w:t>
      </w:r>
    </w:p>
    <w:p w14:paraId="169C0398" w14:textId="77777777" w:rsidR="00913070" w:rsidRPr="00BA1BD2" w:rsidRDefault="00306A62" w:rsidP="004A24A0">
      <w:pPr>
        <w:rPr>
          <w:sz w:val="10"/>
        </w:rPr>
      </w:pPr>
      <w:r w:rsidRPr="00BA1BD2">
        <w:rPr>
          <w:rStyle w:val="StyleUnderline"/>
        </w:rPr>
        <w:t xml:space="preserve">There is an inherent </w:t>
      </w:r>
      <w:r w:rsidRPr="00BA1BD2">
        <w:rPr>
          <w:rStyle w:val="Emphasis"/>
        </w:rPr>
        <w:t>tension between three pillars</w:t>
      </w:r>
      <w:r w:rsidRPr="00BA1BD2">
        <w:rPr>
          <w:rStyle w:val="StyleUnderline"/>
        </w:rPr>
        <w:t xml:space="preserve"> of defense spending: personnel, modernization and readiness. </w:t>
      </w:r>
      <w:r w:rsidRPr="007B56A5">
        <w:rPr>
          <w:rStyle w:val="StyleUnderline"/>
          <w:highlight w:val="green"/>
        </w:rPr>
        <w:t xml:space="preserve">Finite resources make it </w:t>
      </w:r>
      <w:r w:rsidRPr="007B56A5">
        <w:rPr>
          <w:rStyle w:val="Emphasis"/>
          <w:highlight w:val="green"/>
        </w:rPr>
        <w:t>impossible to avoid tradeoffs</w:t>
      </w:r>
      <w:r w:rsidRPr="00BA1BD2">
        <w:rPr>
          <w:rStyle w:val="StyleUnderline"/>
        </w:rPr>
        <w:t xml:space="preserve"> </w:t>
      </w:r>
      <w:r w:rsidRPr="00BA1BD2">
        <w:rPr>
          <w:sz w:val="10"/>
        </w:rPr>
        <w:t xml:space="preserve">among the three. Thus, </w:t>
      </w:r>
      <w:r w:rsidRPr="00BA1BD2">
        <w:rPr>
          <w:rStyle w:val="StyleUnderline"/>
        </w:rPr>
        <w:t xml:space="preserve">planners must balance </w:t>
      </w:r>
      <w:r w:rsidRPr="00BA1BD2">
        <w:rPr>
          <w:rStyle w:val="StyleUnderline"/>
        </w:rPr>
        <w:lastRenderedPageBreak/>
        <w:t>between the competing needs of each.</w:t>
      </w:r>
      <w:r w:rsidRPr="00BA1BD2">
        <w:rPr>
          <w:sz w:val="10"/>
        </w:rPr>
        <w:t xml:space="preserve"> By reducing Army and Marine ground forces by 108,000, policymakers have decided not to size the force for long-term, protracted ground combat operations. Not only do policymakers appear to have lost their appetite for such campaigns, </w:t>
      </w:r>
      <w:proofErr w:type="gramStart"/>
      <w:r w:rsidRPr="00BA1BD2">
        <w:rPr>
          <w:sz w:val="10"/>
        </w:rPr>
        <w:t>planners have</w:t>
      </w:r>
      <w:proofErr w:type="gramEnd"/>
      <w:r w:rsidRPr="00BA1BD2">
        <w:rPr>
          <w:sz w:val="10"/>
        </w:rPr>
        <w:t xml:space="preserve"> justified the decision with the not unreasonable assertion that raising manpower will be easier and faster than, say, designing and building an aircraft carrier, tank or fighter. Moreover, a decade of combat operations has left the force with used and abused equipment that badly needs refitting and replacing. </w:t>
      </w:r>
    </w:p>
    <w:p w14:paraId="6AECBC85" w14:textId="77777777" w:rsidR="00913070" w:rsidRPr="00BA1BD2" w:rsidRDefault="00306A62" w:rsidP="004A24A0">
      <w:pPr>
        <w:rPr>
          <w:sz w:val="10"/>
        </w:rPr>
      </w:pPr>
      <w:r w:rsidRPr="00BA1BD2">
        <w:rPr>
          <w:sz w:val="10"/>
        </w:rPr>
        <w:t xml:space="preserve">But even as the Department reduces </w:t>
      </w:r>
      <w:proofErr w:type="gramStart"/>
      <w:r w:rsidRPr="00BA1BD2">
        <w:rPr>
          <w:sz w:val="10"/>
        </w:rPr>
        <w:t>active duty</w:t>
      </w:r>
      <w:proofErr w:type="gramEnd"/>
      <w:r w:rsidRPr="00BA1BD2">
        <w:rPr>
          <w:sz w:val="10"/>
        </w:rPr>
        <w:t xml:space="preserve"> end strength, personnel costs continue to rise. Personnel costs mostly appear in two different accounts within DoD’s budget: personnel and operations and maintenance (O&amp;M). The personnel account is basically military compensation and consists of active duty pay and other cash benefits such as housing and food allowances, special pay and bonuses. O&amp;M includes the many non-cash benefits like healthcare, childcare services, subsidized food and clothing (commissaries and exchanges), and fitness and recreation. Then, there are the deferred benefits for pensions and healthcare for retirees. </w:t>
      </w:r>
    </w:p>
    <w:p w14:paraId="52EC8D8D" w14:textId="77777777" w:rsidR="00913070" w:rsidRPr="00BA1BD2" w:rsidRDefault="00306A62" w:rsidP="004A24A0">
      <w:pPr>
        <w:rPr>
          <w:sz w:val="10"/>
        </w:rPr>
      </w:pPr>
      <w:r w:rsidRPr="00BA1BD2">
        <w:rPr>
          <w:sz w:val="10"/>
        </w:rPr>
        <w:t xml:space="preserve">For 2013, DoD requested $346 billion for operations and support (O&amp;S), which is simply the sum of personnel and O&amp;M. The Congressional Budget Office (CBO) estimates that despite end strength reductions of five percent, O&amp;S costs will rise to $373 billion in 2017. Since 2001, personnel costs in the base budget have increased by nearly 90 percent or about 30 percent above inflation, while the number of military personnel has increased by only about three percent. Additionally, the O&amp;M costs per service member increased from $55,000 to $105,000 between 1980 and 2001. The CBO projects it will be $161,000 in 2016. </w:t>
      </w:r>
    </w:p>
    <w:p w14:paraId="77D894D0" w14:textId="77777777" w:rsidR="00913070" w:rsidRPr="00BA1BD2" w:rsidRDefault="00306A62" w:rsidP="004A24A0">
      <w:pPr>
        <w:rPr>
          <w:sz w:val="10"/>
        </w:rPr>
      </w:pPr>
      <w:r w:rsidRPr="00BA1BD2">
        <w:rPr>
          <w:sz w:val="10"/>
        </w:rPr>
        <w:t xml:space="preserve">The main drivers of this cost growth are military compensation and health care. Military healthcare costs rose over 170 percent from 2001-2012, from $19 billion to $53 billion. The Center for Strategic and Budgetary Assessments estimates that if DoD spending continues to rise at roughly the rate of inflation, personnel costs will consume the entire DoD budget by 2039. </w:t>
      </w:r>
    </w:p>
    <w:p w14:paraId="72276C89" w14:textId="77777777" w:rsidR="00913070" w:rsidRPr="00BA1BD2" w:rsidRDefault="00306A62" w:rsidP="004A24A0">
      <w:pPr>
        <w:rPr>
          <w:sz w:val="10"/>
        </w:rPr>
      </w:pPr>
      <w:r w:rsidRPr="00BA1BD2">
        <w:rPr>
          <w:sz w:val="10"/>
        </w:rPr>
        <w:t xml:space="preserve">These </w:t>
      </w:r>
      <w:r w:rsidRPr="007B56A5">
        <w:rPr>
          <w:rStyle w:val="StyleUnderline"/>
          <w:highlight w:val="green"/>
        </w:rPr>
        <w:t>costs</w:t>
      </w:r>
      <w:r w:rsidRPr="00BA1BD2">
        <w:rPr>
          <w:rStyle w:val="StyleUnderline"/>
        </w:rPr>
        <w:t xml:space="preserve"> are </w:t>
      </w:r>
      <w:r w:rsidRPr="007B56A5">
        <w:rPr>
          <w:rStyle w:val="Emphasis"/>
          <w:highlight w:val="green"/>
        </w:rPr>
        <w:t>crowd</w:t>
      </w:r>
      <w:r w:rsidRPr="00BA1BD2">
        <w:rPr>
          <w:rStyle w:val="Emphasis"/>
        </w:rPr>
        <w:t xml:space="preserve">ing </w:t>
      </w:r>
      <w:r w:rsidRPr="007B56A5">
        <w:rPr>
          <w:rStyle w:val="Emphasis"/>
          <w:highlight w:val="green"/>
        </w:rPr>
        <w:t>out</w:t>
      </w:r>
      <w:r w:rsidRPr="00BA1BD2">
        <w:rPr>
          <w:rStyle w:val="StyleUnderline"/>
        </w:rPr>
        <w:t xml:space="preserve"> the ability to invest in </w:t>
      </w:r>
      <w:r w:rsidRPr="007B56A5">
        <w:rPr>
          <w:rStyle w:val="StyleUnderline"/>
          <w:highlight w:val="green"/>
        </w:rPr>
        <w:t>modernization and readiness</w:t>
      </w:r>
      <w:r w:rsidRPr="00BA1BD2">
        <w:rPr>
          <w:rStyle w:val="StyleUnderline"/>
        </w:rPr>
        <w:t xml:space="preserve"> of the force, hollowing the budget from within and weakening the defense dollar</w:t>
      </w:r>
      <w:r w:rsidRPr="00BA1BD2">
        <w:rPr>
          <w:sz w:val="10"/>
        </w:rPr>
        <w:t xml:space="preserve">. The Center for Strategic and International Studies (CSIS) projects that even though the defense topline in 2021 will be $100 billion larger than previous drawdowns, it will only buy an active force that is 34 percent smaller than the force in 1978. CSIS also estimates that </w:t>
      </w:r>
      <w:proofErr w:type="gramStart"/>
      <w:r w:rsidRPr="00BA1BD2">
        <w:rPr>
          <w:sz w:val="10"/>
        </w:rPr>
        <w:t>in order to</w:t>
      </w:r>
      <w:proofErr w:type="gramEnd"/>
      <w:r w:rsidRPr="00BA1BD2">
        <w:rPr>
          <w:sz w:val="10"/>
        </w:rPr>
        <w:t xml:space="preserve"> maintain the traditional budget figure of 32 percent for modernization, an additional 455,000 </w:t>
      </w:r>
      <w:proofErr w:type="gramStart"/>
      <w:r w:rsidRPr="00BA1BD2">
        <w:rPr>
          <w:sz w:val="10"/>
        </w:rPr>
        <w:t>active duty</w:t>
      </w:r>
      <w:proofErr w:type="gramEnd"/>
      <w:r w:rsidRPr="00BA1BD2">
        <w:rPr>
          <w:sz w:val="10"/>
        </w:rPr>
        <w:t xml:space="preserve"> troops will need to be cut. </w:t>
      </w:r>
    </w:p>
    <w:p w14:paraId="412B0CD8" w14:textId="77777777" w:rsidR="00913070" w:rsidRPr="00BA1BD2" w:rsidRDefault="00306A62" w:rsidP="004A24A0">
      <w:pPr>
        <w:rPr>
          <w:sz w:val="10"/>
        </w:rPr>
      </w:pPr>
      <w:r w:rsidRPr="00BA1BD2">
        <w:rPr>
          <w:sz w:val="10"/>
        </w:rPr>
        <w:t xml:space="preserve">The nature of sequestration in the early years prioritizes modernization over readiness. Major acquisition programs such as the F-35 Joint Strike Fighter, littoral combat ship, Virginia-class submarine, the SSBN(X) and other programs take their ten percent lumps, but such cuts are minor hiccups for these multi-year programs. After all, what difference does one less F-35 mean in 2012? On the other hand, a ten percent cut to the services’ operations accounts has immediate and real impacts. The Air Force is cutting 44,000 flying hours and grounding C-17 squadrons and the Navy is delaying critical refueling and maintenance for the USS Abraham Lincoln aircraft carrier. Army brigades will fail to meet readiness standards for deployment. </w:t>
      </w:r>
    </w:p>
    <w:p w14:paraId="2364F48D" w14:textId="39AEBBE3" w:rsidR="00306A62" w:rsidRDefault="00306A62" w:rsidP="00E74796">
      <w:pPr>
        <w:rPr>
          <w:sz w:val="10"/>
        </w:rPr>
      </w:pPr>
      <w:r w:rsidRPr="00BA1BD2">
        <w:rPr>
          <w:rStyle w:val="StyleUnderline"/>
        </w:rPr>
        <w:t xml:space="preserve">Modernization and readiness appear to be locked </w:t>
      </w:r>
      <w:r w:rsidRPr="007B56A5">
        <w:rPr>
          <w:rStyle w:val="StyleUnderline"/>
          <w:highlight w:val="green"/>
        </w:rPr>
        <w:t xml:space="preserve">in a </w:t>
      </w:r>
      <w:proofErr w:type="gramStart"/>
      <w:r w:rsidRPr="007B56A5">
        <w:rPr>
          <w:rStyle w:val="Emphasis"/>
          <w:highlight w:val="green"/>
        </w:rPr>
        <w:t>zero sum</w:t>
      </w:r>
      <w:proofErr w:type="gramEnd"/>
      <w:r w:rsidRPr="007B56A5">
        <w:rPr>
          <w:rStyle w:val="Emphasis"/>
          <w:highlight w:val="green"/>
        </w:rPr>
        <w:t xml:space="preserve"> game</w:t>
      </w:r>
      <w:r w:rsidRPr="00BA1BD2">
        <w:rPr>
          <w:sz w:val="10"/>
        </w:rPr>
        <w:t xml:space="preserve">. What good is maximum readiness if the force is using broken and obsolete equipment? Conversely, </w:t>
      </w:r>
      <w:r w:rsidRPr="007B56A5">
        <w:rPr>
          <w:rStyle w:val="StyleUnderline"/>
          <w:highlight w:val="green"/>
        </w:rPr>
        <w:t>how will the force use</w:t>
      </w:r>
      <w:r w:rsidRPr="00BA1BD2">
        <w:rPr>
          <w:rStyle w:val="StyleUnderline"/>
        </w:rPr>
        <w:t xml:space="preserve"> the </w:t>
      </w:r>
      <w:r w:rsidRPr="00BA1BD2">
        <w:rPr>
          <w:rStyle w:val="Emphasis"/>
        </w:rPr>
        <w:t xml:space="preserve">next generation of </w:t>
      </w:r>
      <w:r w:rsidRPr="007B56A5">
        <w:rPr>
          <w:rStyle w:val="Emphasis"/>
          <w:highlight w:val="green"/>
        </w:rPr>
        <w:t>weapons</w:t>
      </w:r>
      <w:r w:rsidRPr="00BA1BD2">
        <w:rPr>
          <w:rStyle w:val="StyleUnderline"/>
        </w:rPr>
        <w:t xml:space="preserve"> to their maximum potential </w:t>
      </w:r>
      <w:r w:rsidRPr="007B56A5">
        <w:rPr>
          <w:rStyle w:val="StyleUnderline"/>
          <w:highlight w:val="green"/>
        </w:rPr>
        <w:t>if</w:t>
      </w:r>
      <w:r w:rsidRPr="00BA1BD2">
        <w:rPr>
          <w:rStyle w:val="StyleUnderline"/>
        </w:rPr>
        <w:t xml:space="preserve"> there’s </w:t>
      </w:r>
      <w:r w:rsidRPr="007B56A5">
        <w:rPr>
          <w:rStyle w:val="Emphasis"/>
          <w:highlight w:val="green"/>
        </w:rPr>
        <w:t>not enough money to train</w:t>
      </w:r>
      <w:r w:rsidRPr="00BA1BD2">
        <w:rPr>
          <w:rStyle w:val="Emphasis"/>
        </w:rPr>
        <w:t xml:space="preserve"> with them</w:t>
      </w:r>
      <w:r w:rsidRPr="00BA1BD2">
        <w:rPr>
          <w:sz w:val="10"/>
        </w:rPr>
        <w:t xml:space="preserve">? </w:t>
      </w:r>
      <w:proofErr w:type="gramStart"/>
      <w:r w:rsidRPr="00BA1BD2">
        <w:rPr>
          <w:sz w:val="10"/>
        </w:rPr>
        <w:t>In order to</w:t>
      </w:r>
      <w:proofErr w:type="gramEnd"/>
      <w:r w:rsidRPr="00BA1BD2">
        <w:rPr>
          <w:sz w:val="10"/>
        </w:rPr>
        <w:t xml:space="preserve"> relieve some of the downward pressure on both, personnel must enter the equation; </w:t>
      </w:r>
      <w:r w:rsidRPr="00BA1BD2">
        <w:rPr>
          <w:rStyle w:val="StyleUnderline"/>
        </w:rPr>
        <w:t>however, reducing end strength will only work up to a certain point.</w:t>
      </w:r>
      <w:r w:rsidRPr="00BA1BD2">
        <w:rPr>
          <w:sz w:val="10"/>
        </w:rPr>
        <w:t xml:space="preserve"> Policymakers must confront the rising costs of the </w:t>
      </w:r>
      <w:proofErr w:type="spellStart"/>
      <w:proofErr w:type="gramStart"/>
      <w:r w:rsidRPr="00BA1BD2">
        <w:rPr>
          <w:sz w:val="10"/>
        </w:rPr>
        <w:t>All Volunteer</w:t>
      </w:r>
      <w:proofErr w:type="spellEnd"/>
      <w:proofErr w:type="gramEnd"/>
      <w:r w:rsidRPr="00BA1BD2">
        <w:rPr>
          <w:sz w:val="10"/>
        </w:rPr>
        <w:t xml:space="preserve"> Force if they’re to have a military capable of answering their frequent phone calls.</w:t>
      </w:r>
    </w:p>
    <w:p w14:paraId="08D170B2" w14:textId="05AF2118" w:rsidR="003C4436" w:rsidRDefault="003C4436" w:rsidP="003C4436">
      <w:pPr>
        <w:pStyle w:val="Heading3"/>
      </w:pPr>
      <w:r w:rsidRPr="003B7BC5">
        <w:lastRenderedPageBreak/>
        <w:t>I/L—</w:t>
      </w:r>
      <w:r w:rsidR="00306A62">
        <w:t>Drones Key</w:t>
      </w:r>
      <w:r w:rsidRPr="003B7BC5">
        <w:t>—2NC</w:t>
      </w:r>
    </w:p>
    <w:p w14:paraId="7AF43A33" w14:textId="77777777" w:rsidR="00306A62" w:rsidRDefault="00306A62" w:rsidP="00306A62">
      <w:pPr>
        <w:pStyle w:val="Heading4"/>
      </w:pPr>
      <w:r w:rsidRPr="00856AE3">
        <w:rPr>
          <w:u w:val="single"/>
        </w:rPr>
        <w:t>Uncrewed drones</w:t>
      </w:r>
      <w:r>
        <w:t xml:space="preserve"> are </w:t>
      </w:r>
      <w:r w:rsidRPr="00856AE3">
        <w:rPr>
          <w:u w:val="single"/>
        </w:rPr>
        <w:t>key</w:t>
      </w:r>
      <w:r>
        <w:t xml:space="preserve"> to deterrence in Tiawan.</w:t>
      </w:r>
    </w:p>
    <w:p w14:paraId="0669AD11" w14:textId="77777777" w:rsidR="00306A62" w:rsidRPr="000A2E07" w:rsidRDefault="00306A62" w:rsidP="00306A62">
      <w:r w:rsidRPr="00A13527">
        <w:rPr>
          <w:rStyle w:val="Style13ptBold"/>
        </w:rPr>
        <w:t>Gargiulo 7/12</w:t>
      </w:r>
      <w:r w:rsidRPr="000A2E07">
        <w:t xml:space="preserve"> — Guido Gargiulo, Contributing writer at Ti</w:t>
      </w:r>
      <w:r>
        <w:t>awan News, 2025, (“Taiwan needs to go all in on drones amid growing Chinese threat,” Tiawan News, Jun 12</w:t>
      </w:r>
      <w:r w:rsidRPr="00A13527">
        <w:rPr>
          <w:vertAlign w:val="superscript"/>
        </w:rPr>
        <w:t>th</w:t>
      </w:r>
      <w:r>
        <w:t xml:space="preserve">, Available Online at </w:t>
      </w:r>
      <w:hyperlink r:id="rId41" w:history="1">
        <w:r w:rsidRPr="00DF5C3C">
          <w:rPr>
            <w:rStyle w:val="Hyperlink"/>
          </w:rPr>
          <w:t>https://taiwannews.com.tw/news/6132917</w:t>
        </w:r>
      </w:hyperlink>
      <w:r>
        <w:t xml:space="preserve">, Accessed 7/12/2025) </w:t>
      </w:r>
    </w:p>
    <w:p w14:paraId="1F21264A" w14:textId="77777777" w:rsidR="00306A62" w:rsidRPr="00044843" w:rsidRDefault="00306A62" w:rsidP="00306A62">
      <w:pPr>
        <w:rPr>
          <w:rStyle w:val="StyleUnderline"/>
        </w:rPr>
      </w:pPr>
      <w:r w:rsidRPr="007B56A5">
        <w:rPr>
          <w:rStyle w:val="StyleUnderline"/>
          <w:highlight w:val="green"/>
        </w:rPr>
        <w:t>Drones</w:t>
      </w:r>
      <w:r w:rsidRPr="004A24A0">
        <w:rPr>
          <w:sz w:val="16"/>
        </w:rPr>
        <w:t xml:space="preserve">, especially in the maritime domain, </w:t>
      </w:r>
      <w:r w:rsidRPr="00044843">
        <w:rPr>
          <w:rStyle w:val="StyleUnderline"/>
        </w:rPr>
        <w:t xml:space="preserve">are not just tools. </w:t>
      </w:r>
      <w:r w:rsidRPr="00044843">
        <w:rPr>
          <w:rStyle w:val="Emphasis"/>
        </w:rPr>
        <w:t xml:space="preserve">They </w:t>
      </w:r>
      <w:r w:rsidRPr="007B56A5">
        <w:rPr>
          <w:rStyle w:val="Emphasis"/>
          <w:highlight w:val="green"/>
        </w:rPr>
        <w:t>are deterrents</w:t>
      </w:r>
      <w:r w:rsidRPr="00044843">
        <w:rPr>
          <w:rStyle w:val="StyleUnderline"/>
        </w:rPr>
        <w:t xml:space="preserve">. </w:t>
      </w:r>
      <w:r w:rsidRPr="007B56A5">
        <w:rPr>
          <w:rStyle w:val="StyleUnderline"/>
          <w:highlight w:val="green"/>
        </w:rPr>
        <w:t>They complicate</w:t>
      </w:r>
      <w:r w:rsidRPr="00044843">
        <w:rPr>
          <w:rStyle w:val="StyleUnderline"/>
        </w:rPr>
        <w:t xml:space="preserve"> the </w:t>
      </w:r>
      <w:r w:rsidRPr="007B56A5">
        <w:rPr>
          <w:rStyle w:val="StyleUnderline"/>
          <w:highlight w:val="green"/>
        </w:rPr>
        <w:t>calculus for any</w:t>
      </w:r>
      <w:r w:rsidRPr="00044843">
        <w:rPr>
          <w:rStyle w:val="StyleUnderline"/>
        </w:rPr>
        <w:t xml:space="preserve"> would-be </w:t>
      </w:r>
      <w:r w:rsidRPr="007B56A5">
        <w:rPr>
          <w:rStyle w:val="StyleUnderline"/>
          <w:highlight w:val="green"/>
        </w:rPr>
        <w:t>invader</w:t>
      </w:r>
      <w:r w:rsidRPr="00044843">
        <w:rPr>
          <w:rStyle w:val="StyleUnderline"/>
        </w:rPr>
        <w:t xml:space="preserve">. </w:t>
      </w:r>
    </w:p>
    <w:p w14:paraId="55C6B8CD" w14:textId="77777777" w:rsidR="00306A62" w:rsidRPr="004A24A0" w:rsidRDefault="00306A62" w:rsidP="00306A62">
      <w:pPr>
        <w:rPr>
          <w:sz w:val="16"/>
        </w:rPr>
      </w:pPr>
      <w:r w:rsidRPr="007B56A5">
        <w:rPr>
          <w:rStyle w:val="StyleUnderline"/>
          <w:highlight w:val="green"/>
        </w:rPr>
        <w:t>Imagine hundreds</w:t>
      </w:r>
      <w:r w:rsidRPr="00044843">
        <w:rPr>
          <w:rStyle w:val="StyleUnderline"/>
        </w:rPr>
        <w:t xml:space="preserve"> of</w:t>
      </w:r>
      <w:r w:rsidRPr="004A24A0">
        <w:rPr>
          <w:sz w:val="16"/>
        </w:rPr>
        <w:t xml:space="preserve"> small, explosive-laden vessels </w:t>
      </w:r>
      <w:r w:rsidRPr="007D434D">
        <w:rPr>
          <w:rStyle w:val="StyleUnderline"/>
        </w:rPr>
        <w:t>darting</w:t>
      </w:r>
      <w:r w:rsidRPr="00044843">
        <w:rPr>
          <w:rStyle w:val="StyleUnderline"/>
        </w:rPr>
        <w:t xml:space="preserve"> through narrow straits, </w:t>
      </w:r>
      <w:r w:rsidRPr="007B56A5">
        <w:rPr>
          <w:rStyle w:val="StyleUnderline"/>
          <w:highlight w:val="green"/>
        </w:rPr>
        <w:t>hunting</w:t>
      </w:r>
      <w:r w:rsidRPr="00044843">
        <w:rPr>
          <w:rStyle w:val="StyleUnderline"/>
        </w:rPr>
        <w:t xml:space="preserve"> large enemy </w:t>
      </w:r>
      <w:r w:rsidRPr="007B56A5">
        <w:rPr>
          <w:rStyle w:val="StyleUnderline"/>
          <w:highlight w:val="green"/>
        </w:rPr>
        <w:t>ships</w:t>
      </w:r>
      <w:r w:rsidRPr="00044843">
        <w:rPr>
          <w:rStyle w:val="StyleUnderline"/>
        </w:rPr>
        <w:t xml:space="preserve"> or clogging key routes with unpredictable movements. </w:t>
      </w:r>
      <w:r w:rsidRPr="007B56A5">
        <w:rPr>
          <w:rStyle w:val="StyleUnderline"/>
          <w:highlight w:val="green"/>
        </w:rPr>
        <w:t xml:space="preserve">Defending against them </w:t>
      </w:r>
      <w:r w:rsidRPr="007B56A5">
        <w:rPr>
          <w:rStyle w:val="Emphasis"/>
          <w:highlight w:val="green"/>
        </w:rPr>
        <w:t>drains resources</w:t>
      </w:r>
      <w:r w:rsidRPr="00044843">
        <w:rPr>
          <w:rStyle w:val="StyleUnderline"/>
        </w:rPr>
        <w:t xml:space="preserve">, </w:t>
      </w:r>
      <w:r w:rsidRPr="00044843">
        <w:rPr>
          <w:rStyle w:val="Emphasis"/>
        </w:rPr>
        <w:t xml:space="preserve">divides </w:t>
      </w:r>
      <w:r w:rsidRPr="007B56A5">
        <w:rPr>
          <w:rStyle w:val="Emphasis"/>
          <w:highlight w:val="green"/>
        </w:rPr>
        <w:t>attention</w:t>
      </w:r>
      <w:r w:rsidRPr="00044843">
        <w:rPr>
          <w:rStyle w:val="StyleUnderline"/>
        </w:rPr>
        <w:t xml:space="preserve">, </w:t>
      </w:r>
      <w:r w:rsidRPr="007B56A5">
        <w:rPr>
          <w:rStyle w:val="StyleUnderline"/>
          <w:highlight w:val="green"/>
        </w:rPr>
        <w:t xml:space="preserve">and </w:t>
      </w:r>
      <w:r w:rsidRPr="007B56A5">
        <w:rPr>
          <w:rStyle w:val="Emphasis"/>
          <w:highlight w:val="green"/>
        </w:rPr>
        <w:t>increases risk</w:t>
      </w:r>
      <w:r w:rsidRPr="00044843">
        <w:rPr>
          <w:rStyle w:val="StyleUnderline"/>
        </w:rPr>
        <w:t>.</w:t>
      </w:r>
      <w:r w:rsidRPr="004A24A0">
        <w:rPr>
          <w:sz w:val="16"/>
        </w:rPr>
        <w:t xml:space="preserve"> </w:t>
      </w:r>
    </w:p>
    <w:p w14:paraId="43AC7B19" w14:textId="77777777" w:rsidR="00306A62" w:rsidRPr="004A24A0" w:rsidRDefault="00306A62" w:rsidP="00306A62">
      <w:pPr>
        <w:rPr>
          <w:sz w:val="16"/>
        </w:rPr>
      </w:pPr>
      <w:r w:rsidRPr="004A24A0">
        <w:rPr>
          <w:sz w:val="16"/>
        </w:rPr>
        <w:t xml:space="preserve">In the event of a Chinese amphibious operation, </w:t>
      </w:r>
      <w:r w:rsidRPr="007B56A5">
        <w:rPr>
          <w:rStyle w:val="StyleUnderline"/>
          <w:highlight w:val="green"/>
        </w:rPr>
        <w:t>they</w:t>
      </w:r>
      <w:r w:rsidRPr="00044843">
        <w:rPr>
          <w:rStyle w:val="StyleUnderline"/>
        </w:rPr>
        <w:t xml:space="preserve"> could </w:t>
      </w:r>
      <w:r w:rsidRPr="007B56A5">
        <w:rPr>
          <w:rStyle w:val="StyleUnderline"/>
          <w:highlight w:val="green"/>
        </w:rPr>
        <w:t>raise</w:t>
      </w:r>
      <w:r w:rsidRPr="00044843">
        <w:rPr>
          <w:rStyle w:val="StyleUnderline"/>
        </w:rPr>
        <w:t xml:space="preserve"> the </w:t>
      </w:r>
      <w:r w:rsidRPr="007B56A5">
        <w:rPr>
          <w:rStyle w:val="StyleUnderline"/>
          <w:highlight w:val="green"/>
        </w:rPr>
        <w:t xml:space="preserve">cost of invasion </w:t>
      </w:r>
      <w:r w:rsidRPr="007B56A5">
        <w:rPr>
          <w:rStyle w:val="Emphasis"/>
          <w:highlight w:val="green"/>
        </w:rPr>
        <w:t>astronomically</w:t>
      </w:r>
      <w:r w:rsidRPr="00044843">
        <w:rPr>
          <w:rStyle w:val="StyleUnderline"/>
        </w:rPr>
        <w:t xml:space="preserve">, perhaps </w:t>
      </w:r>
      <w:r w:rsidRPr="007B56A5">
        <w:rPr>
          <w:rStyle w:val="StyleUnderline"/>
          <w:highlight w:val="green"/>
        </w:rPr>
        <w:t>enough to</w:t>
      </w:r>
      <w:r w:rsidRPr="00044843">
        <w:rPr>
          <w:rStyle w:val="StyleUnderline"/>
        </w:rPr>
        <w:t xml:space="preserve"> delay, deter, or even </w:t>
      </w:r>
      <w:r w:rsidRPr="007B56A5">
        <w:rPr>
          <w:rStyle w:val="Emphasis"/>
          <w:highlight w:val="green"/>
        </w:rPr>
        <w:t>prevent</w:t>
      </w:r>
      <w:r w:rsidRPr="007B56A5">
        <w:rPr>
          <w:rStyle w:val="StyleUnderline"/>
          <w:highlight w:val="green"/>
        </w:rPr>
        <w:t xml:space="preserve"> one</w:t>
      </w:r>
      <w:r w:rsidRPr="004A24A0">
        <w:rPr>
          <w:sz w:val="16"/>
        </w:rPr>
        <w:t xml:space="preserve">. Nowadays, </w:t>
      </w:r>
      <w:r w:rsidRPr="007B56A5">
        <w:rPr>
          <w:rStyle w:val="StyleUnderline"/>
          <w:highlight w:val="green"/>
        </w:rPr>
        <w:t xml:space="preserve">drones are </w:t>
      </w:r>
      <w:r w:rsidRPr="007B56A5">
        <w:rPr>
          <w:rStyle w:val="Emphasis"/>
          <w:highlight w:val="green"/>
        </w:rPr>
        <w:t>vital</w:t>
      </w:r>
      <w:r w:rsidRPr="004A24A0">
        <w:rPr>
          <w:sz w:val="16"/>
        </w:rPr>
        <w:t>, especially for Taiwan.</w:t>
      </w:r>
    </w:p>
    <w:p w14:paraId="4AFB33C4" w14:textId="77777777" w:rsidR="00306A62" w:rsidRPr="004A24A0" w:rsidRDefault="00306A62" w:rsidP="00306A62">
      <w:pPr>
        <w:rPr>
          <w:sz w:val="16"/>
        </w:rPr>
      </w:pPr>
      <w:r w:rsidRPr="004B520A">
        <w:rPr>
          <w:rStyle w:val="StyleUnderline"/>
        </w:rPr>
        <w:t>Taiwan’s defense is not limited to machines</w:t>
      </w:r>
      <w:r w:rsidRPr="004A24A0">
        <w:rPr>
          <w:sz w:val="16"/>
        </w:rPr>
        <w:t xml:space="preserve">. It’s also about coordination, readiness, and realism. Recent joint exercises in Kaohsiung simulated complex hybrid threats, including the hijacking of a civilian ferry by “international terrorists” — a thinly veiled reference to gray-zone tactics that Beijing has perfected: underwater cable sabotage, illegal sand dredging, persistent incursions into airspace and maritime zones close to Taiwan. </w:t>
      </w:r>
    </w:p>
    <w:p w14:paraId="21FDBD32" w14:textId="77777777" w:rsidR="00306A62" w:rsidRPr="004A24A0" w:rsidRDefault="00306A62" w:rsidP="00306A62">
      <w:pPr>
        <w:rPr>
          <w:sz w:val="16"/>
        </w:rPr>
      </w:pPr>
      <w:r w:rsidRPr="007B56A5">
        <w:rPr>
          <w:rStyle w:val="StyleUnderline"/>
          <w:highlight w:val="green"/>
        </w:rPr>
        <w:t xml:space="preserve">These are </w:t>
      </w:r>
      <w:r w:rsidRPr="007B56A5">
        <w:rPr>
          <w:rStyle w:val="Emphasis"/>
          <w:highlight w:val="green"/>
        </w:rPr>
        <w:t>not acts of war</w:t>
      </w:r>
      <w:r w:rsidRPr="007B56A5">
        <w:rPr>
          <w:rStyle w:val="StyleUnderline"/>
          <w:highlight w:val="green"/>
        </w:rPr>
        <w:t>. They are tests, probes, and pressure</w:t>
      </w:r>
      <w:r w:rsidRPr="004A24A0">
        <w:rPr>
          <w:sz w:val="16"/>
        </w:rPr>
        <w:t>. And Taiwan’s response has been to drill deeper, plan smarter, and integrate civil and military defenses.</w:t>
      </w:r>
    </w:p>
    <w:p w14:paraId="7F511848" w14:textId="77777777" w:rsidR="00255446" w:rsidRDefault="00255446" w:rsidP="00255446">
      <w:pPr>
        <w:pStyle w:val="Heading4"/>
      </w:pPr>
      <w:r>
        <w:t xml:space="preserve">Expanded DoD drones are the </w:t>
      </w:r>
      <w:r w:rsidRPr="00F052E7">
        <w:rPr>
          <w:u w:val="single"/>
        </w:rPr>
        <w:t xml:space="preserve">only </w:t>
      </w:r>
      <w:r>
        <w:rPr>
          <w:u w:val="single"/>
        </w:rPr>
        <w:t xml:space="preserve">effective </w:t>
      </w:r>
      <w:r w:rsidRPr="00F052E7">
        <w:rPr>
          <w:u w:val="single"/>
        </w:rPr>
        <w:t>deterrent</w:t>
      </w:r>
      <w:r>
        <w:t xml:space="preserve">. </w:t>
      </w:r>
    </w:p>
    <w:p w14:paraId="651D904B" w14:textId="77777777" w:rsidR="00255446" w:rsidRPr="00212747" w:rsidRDefault="00255446" w:rsidP="00255446">
      <w:r w:rsidRPr="008B4A19">
        <w:rPr>
          <w:rStyle w:val="Style13ptBold"/>
        </w:rPr>
        <w:t>Pettyjohn Et. Al 24</w:t>
      </w:r>
      <w:r>
        <w:t xml:space="preserve"> — </w:t>
      </w:r>
      <w:r w:rsidRPr="00212747">
        <w:t>Stacie Pettyjohn</w:t>
      </w:r>
      <w:r>
        <w:t>, Senior Fellow and Director, Defense Program at the Center of New American Security, 2024, (“Swarms over the Strait, CNAS, Jun 20</w:t>
      </w:r>
      <w:r w:rsidRPr="008B4A19">
        <w:rPr>
          <w:vertAlign w:val="superscript"/>
        </w:rPr>
        <w:t>th</w:t>
      </w:r>
      <w:r>
        <w:t xml:space="preserve">, Available Online at </w:t>
      </w:r>
      <w:hyperlink r:id="rId42" w:history="1">
        <w:r w:rsidRPr="00FB5BE4">
          <w:rPr>
            <w:rStyle w:val="Hyperlink"/>
          </w:rPr>
          <w:t>https://www.cnas.org/publications/reports/swarms-over-the-strait</w:t>
        </w:r>
      </w:hyperlink>
      <w:r>
        <w:t>, Accessed 7/19/2025)</w:t>
      </w:r>
    </w:p>
    <w:p w14:paraId="3A357D1D" w14:textId="77777777" w:rsidR="00255446" w:rsidRDefault="00255446" w:rsidP="00255446">
      <w:r w:rsidRPr="007B56A5">
        <w:rPr>
          <w:rStyle w:val="StyleUnderline"/>
          <w:highlight w:val="green"/>
        </w:rPr>
        <w:t>Drones</w:t>
      </w:r>
      <w:r w:rsidRPr="00F56F1A">
        <w:rPr>
          <w:rStyle w:val="StyleUnderline"/>
        </w:rPr>
        <w:t xml:space="preserve"> have </w:t>
      </w:r>
      <w:r w:rsidRPr="007B56A5">
        <w:rPr>
          <w:rStyle w:val="Emphasis"/>
          <w:highlight w:val="green"/>
        </w:rPr>
        <w:t>transformed</w:t>
      </w:r>
      <w:r w:rsidRPr="007B56A5">
        <w:rPr>
          <w:rStyle w:val="StyleUnderline"/>
          <w:highlight w:val="green"/>
        </w:rPr>
        <w:t xml:space="preserve"> battlefields</w:t>
      </w:r>
      <w:r>
        <w:t xml:space="preserve"> in Libya, Nagorno-Karabakh, and Ukraine, but in a companion report, Evolution Not Revolution: Drone Warfare in Russia’s 2022 Invasion of Ukraine, Stacie Pettyjohn finds that today’s drones have not yet revolutionized warfare and only present an evolution to existing ways of fighting. This report details the ways that </w:t>
      </w:r>
      <w:r w:rsidRPr="00F56F1A">
        <w:rPr>
          <w:rStyle w:val="StyleUnderline"/>
        </w:rPr>
        <w:t xml:space="preserve">drones have </w:t>
      </w:r>
      <w:r w:rsidRPr="00F052E7">
        <w:rPr>
          <w:rStyle w:val="StyleUnderline"/>
        </w:rPr>
        <w:t>proliferated</w:t>
      </w:r>
      <w:r w:rsidRPr="00F56F1A">
        <w:rPr>
          <w:rStyle w:val="StyleUnderline"/>
        </w:rPr>
        <w:t xml:space="preserve"> and impacted warfare in recent conflicts, with an eye toward their likely effect on a potential future American effort to defeat a Chinese invasion of Taiwan</w:t>
      </w:r>
      <w:r>
        <w:t xml:space="preserve">. The authors identify a range of ways that </w:t>
      </w:r>
      <w:r w:rsidRPr="007B56A5">
        <w:rPr>
          <w:rStyle w:val="StyleUnderline"/>
          <w:highlight w:val="green"/>
        </w:rPr>
        <w:t>drones could be employed</w:t>
      </w:r>
      <w:r w:rsidRPr="00F56F1A">
        <w:rPr>
          <w:rStyle w:val="StyleUnderline"/>
        </w:rPr>
        <w:t xml:space="preserve"> in this scenario </w:t>
      </w:r>
      <w:r w:rsidRPr="007B56A5">
        <w:rPr>
          <w:rStyle w:val="StyleUnderline"/>
          <w:highlight w:val="green"/>
        </w:rPr>
        <w:t>to execute key missions for</w:t>
      </w:r>
      <w:r w:rsidRPr="00F56F1A">
        <w:rPr>
          <w:rStyle w:val="StyleUnderline"/>
        </w:rPr>
        <w:t xml:space="preserve"> the United States, </w:t>
      </w:r>
      <w:r w:rsidRPr="007B56A5">
        <w:rPr>
          <w:rStyle w:val="StyleUnderline"/>
          <w:highlight w:val="green"/>
        </w:rPr>
        <w:t>Taiwan</w:t>
      </w:r>
      <w:r w:rsidRPr="00F56F1A">
        <w:rPr>
          <w:rStyle w:val="StyleUnderline"/>
        </w:rPr>
        <w:t>, and China</w:t>
      </w:r>
      <w:r>
        <w:t>, and find that all parties could make extensive use of drones to rapidly close kill chains.</w:t>
      </w:r>
    </w:p>
    <w:p w14:paraId="310DA2A5" w14:textId="77777777" w:rsidR="00255446" w:rsidRDefault="00255446" w:rsidP="00255446">
      <w:r w:rsidRPr="007B56A5">
        <w:rPr>
          <w:rStyle w:val="StyleUnderline"/>
          <w:highlight w:val="green"/>
        </w:rPr>
        <w:t>The U</w:t>
      </w:r>
      <w:r w:rsidRPr="00F56F1A">
        <w:rPr>
          <w:rStyle w:val="StyleUnderline"/>
        </w:rPr>
        <w:t xml:space="preserve">nited </w:t>
      </w:r>
      <w:r w:rsidRPr="007B56A5">
        <w:rPr>
          <w:rStyle w:val="StyleUnderline"/>
          <w:highlight w:val="green"/>
        </w:rPr>
        <w:t>S</w:t>
      </w:r>
      <w:r w:rsidRPr="00F56F1A">
        <w:rPr>
          <w:rStyle w:val="StyleUnderline"/>
        </w:rPr>
        <w:t xml:space="preserve">tates </w:t>
      </w:r>
      <w:r w:rsidRPr="007B56A5">
        <w:rPr>
          <w:rStyle w:val="StyleUnderline"/>
          <w:highlight w:val="green"/>
        </w:rPr>
        <w:t>is betting</w:t>
      </w:r>
      <w:r w:rsidRPr="00F56F1A">
        <w:rPr>
          <w:rStyle w:val="StyleUnderline"/>
        </w:rPr>
        <w:t xml:space="preserve"> that </w:t>
      </w:r>
      <w:r w:rsidRPr="007B56A5">
        <w:rPr>
          <w:rStyle w:val="StyleUnderline"/>
          <w:highlight w:val="green"/>
        </w:rPr>
        <w:t>it can out</w:t>
      </w:r>
      <w:r w:rsidRPr="00F56F1A">
        <w:rPr>
          <w:rStyle w:val="StyleUnderline"/>
        </w:rPr>
        <w:t xml:space="preserve">-innovate China and use </w:t>
      </w:r>
      <w:r w:rsidRPr="007B56A5">
        <w:rPr>
          <w:rStyle w:val="StyleUnderline"/>
          <w:highlight w:val="green"/>
        </w:rPr>
        <w:t>drone</w:t>
      </w:r>
      <w:r w:rsidRPr="00F56F1A">
        <w:rPr>
          <w:rStyle w:val="StyleUnderline"/>
        </w:rPr>
        <w:t>s to defeat a People’s Liberation Army (PLA</w:t>
      </w:r>
      <w:r>
        <w:t>) invasion of Taiwan. Here, the United States should view Ukraine as a cautionary tale. Ukraine consistently has pioneered new approaches to drone warfare, but Russia has rapidly adapted and scaled drone production in a way that Ukraine cannot match. Technological and tactical innovations are necessary but not sufficient. Mass production of an affordable mix of drones is also needed to support a large and likely protracted conflict. The research found that the geography of the Indo-Pacific significantly disadvantages the United States, which needs drones with long range and considerable endurance that will inevitably cost more than the drones used in Ukraine, Nagorno-</w:t>
      </w:r>
      <w:r>
        <w:lastRenderedPageBreak/>
        <w:t xml:space="preserve">Karabakh, and Libya. Today, </w:t>
      </w:r>
      <w:r w:rsidRPr="007B56A5">
        <w:rPr>
          <w:rStyle w:val="StyleUnderline"/>
          <w:highlight w:val="green"/>
        </w:rPr>
        <w:t>China</w:t>
      </w:r>
      <w:r w:rsidRPr="00FE22A6">
        <w:rPr>
          <w:rStyle w:val="StyleUnderline"/>
        </w:rPr>
        <w:t xml:space="preserve"> is positioned to take advantage of its large fleet of drones, which could provide it with an edge in a war over Taiwan. </w:t>
      </w:r>
      <w:r w:rsidRPr="007B56A5">
        <w:rPr>
          <w:rStyle w:val="StyleUnderline"/>
          <w:highlight w:val="green"/>
        </w:rPr>
        <w:t>The U</w:t>
      </w:r>
      <w:r w:rsidRPr="00FE22A6">
        <w:rPr>
          <w:rStyle w:val="StyleUnderline"/>
        </w:rPr>
        <w:t xml:space="preserve">nited </w:t>
      </w:r>
      <w:r w:rsidRPr="007B56A5">
        <w:rPr>
          <w:rStyle w:val="StyleUnderline"/>
          <w:highlight w:val="green"/>
        </w:rPr>
        <w:t>S</w:t>
      </w:r>
      <w:r w:rsidRPr="00FE22A6">
        <w:rPr>
          <w:rStyle w:val="StyleUnderline"/>
        </w:rPr>
        <w:t xml:space="preserve">tates and Taiwan </w:t>
      </w:r>
      <w:r w:rsidRPr="007B56A5">
        <w:rPr>
          <w:rStyle w:val="StyleUnderline"/>
          <w:highlight w:val="green"/>
        </w:rPr>
        <w:t>need to close this gap rapidly</w:t>
      </w:r>
      <w:r w:rsidRPr="001F1B44">
        <w:rPr>
          <w:rStyle w:val="StyleUnderline"/>
        </w:rPr>
        <w:t xml:space="preserve"> and develop a layered system of </w:t>
      </w:r>
      <w:proofErr w:type="spellStart"/>
      <w:r w:rsidRPr="001F1B44">
        <w:rPr>
          <w:rStyle w:val="StyleUnderline"/>
        </w:rPr>
        <w:t>counterdrone</w:t>
      </w:r>
      <w:proofErr w:type="spellEnd"/>
      <w:r w:rsidRPr="001F1B44">
        <w:rPr>
          <w:rStyle w:val="StyleUnderline"/>
        </w:rPr>
        <w:t xml:space="preserve"> defenses </w:t>
      </w:r>
      <w:r w:rsidRPr="007B56A5">
        <w:rPr>
          <w:rStyle w:val="StyleUnderline"/>
          <w:highlight w:val="green"/>
        </w:rPr>
        <w:t xml:space="preserve">or risk being on the </w:t>
      </w:r>
      <w:r w:rsidRPr="007B56A5">
        <w:rPr>
          <w:rStyle w:val="Emphasis"/>
          <w:highlight w:val="green"/>
        </w:rPr>
        <w:t>losing side of a war</w:t>
      </w:r>
      <w:r w:rsidRPr="001F1B44">
        <w:rPr>
          <w:rStyle w:val="StyleUnderline"/>
        </w:rPr>
        <w:t xml:space="preserve">. </w:t>
      </w:r>
      <w:r w:rsidRPr="007B56A5">
        <w:rPr>
          <w:rStyle w:val="StyleUnderline"/>
          <w:highlight w:val="green"/>
        </w:rPr>
        <w:t>Washington must</w:t>
      </w:r>
      <w:r w:rsidRPr="001F1B44">
        <w:t xml:space="preserve"> also find a way to </w:t>
      </w:r>
      <w:r w:rsidRPr="007B56A5">
        <w:rPr>
          <w:rStyle w:val="StyleUnderline"/>
          <w:highlight w:val="green"/>
        </w:rPr>
        <w:t>supply</w:t>
      </w:r>
      <w:r w:rsidRPr="001F1B44">
        <w:t xml:space="preserve"> allies and partners, such as </w:t>
      </w:r>
      <w:r w:rsidRPr="001F1B44">
        <w:rPr>
          <w:rStyle w:val="StyleUnderline"/>
        </w:rPr>
        <w:t>Taiwan</w:t>
      </w:r>
      <w:r w:rsidRPr="007B56A5">
        <w:rPr>
          <w:rStyle w:val="StyleUnderline"/>
          <w:highlight w:val="green"/>
        </w:rPr>
        <w:t>,</w:t>
      </w:r>
      <w:r w:rsidRPr="00FE22A6">
        <w:rPr>
          <w:rStyle w:val="StyleUnderline"/>
        </w:rPr>
        <w:t xml:space="preserve"> with military and commercial drones</w:t>
      </w:r>
      <w:r>
        <w:t xml:space="preserve">. And </w:t>
      </w:r>
      <w:r w:rsidRPr="00FE22A6">
        <w:rPr>
          <w:rStyle w:val="Emphasis"/>
        </w:rPr>
        <w:t>the Pentagon</w:t>
      </w:r>
      <w:r w:rsidRPr="00FE22A6">
        <w:rPr>
          <w:rStyle w:val="StyleUnderline"/>
        </w:rPr>
        <w:t xml:space="preserve"> must consider </w:t>
      </w:r>
      <w:r>
        <w:t xml:space="preserve">how these diverse technologies enable new operational concepts and doctrine. Ultimately, the United States must recognize that while </w:t>
      </w:r>
      <w:r w:rsidRPr="007B56A5">
        <w:rPr>
          <w:rStyle w:val="StyleUnderline"/>
          <w:highlight w:val="green"/>
        </w:rPr>
        <w:t>drones</w:t>
      </w:r>
      <w:r>
        <w:t xml:space="preserve"> alone would not win a war against China to defend Taiwan, they </w:t>
      </w:r>
      <w:r w:rsidRPr="007B56A5">
        <w:rPr>
          <w:rStyle w:val="StyleUnderline"/>
          <w:highlight w:val="green"/>
        </w:rPr>
        <w:t xml:space="preserve">have become a key part of the </w:t>
      </w:r>
      <w:proofErr w:type="gramStart"/>
      <w:r w:rsidRPr="007B56A5">
        <w:rPr>
          <w:rStyle w:val="StyleUnderline"/>
          <w:highlight w:val="green"/>
        </w:rPr>
        <w:t>competition</w:t>
      </w:r>
      <w:proofErr w:type="gramEnd"/>
      <w:r w:rsidRPr="00FE22A6">
        <w:rPr>
          <w:rStyle w:val="StyleUnderline"/>
        </w:rPr>
        <w:t xml:space="preserve"> and the United States cannot afford to remain behind</w:t>
      </w:r>
      <w:r>
        <w:t>.</w:t>
      </w:r>
    </w:p>
    <w:p w14:paraId="73255700" w14:textId="77777777" w:rsidR="00255446" w:rsidRDefault="00255446" w:rsidP="00255446">
      <w:r>
        <w:t>Recommendations: Preparing for the Pacing Scenario</w:t>
      </w:r>
    </w:p>
    <w:p w14:paraId="7A878AA4" w14:textId="77777777" w:rsidR="00255446" w:rsidRDefault="00255446" w:rsidP="00255446">
      <w:r>
        <w:t>The findings from this analysis yielded the following recommendations for the United States and Taiwan.</w:t>
      </w:r>
    </w:p>
    <w:p w14:paraId="3CDEA825" w14:textId="77777777" w:rsidR="00255446" w:rsidRDefault="00255446" w:rsidP="00255446">
      <w:r>
        <w:t>For the United States</w:t>
      </w:r>
    </w:p>
    <w:p w14:paraId="44E562F1" w14:textId="77777777" w:rsidR="00255446" w:rsidRDefault="00255446" w:rsidP="00255446">
      <w:r w:rsidRPr="007B56A5">
        <w:rPr>
          <w:rStyle w:val="StyleUnderline"/>
          <w:highlight w:val="green"/>
        </w:rPr>
        <w:t>The</w:t>
      </w:r>
      <w:r>
        <w:t xml:space="preserve"> U.S. Department of Defense (</w:t>
      </w:r>
      <w:r w:rsidRPr="007B56A5">
        <w:rPr>
          <w:rStyle w:val="StyleUnderline"/>
          <w:highlight w:val="green"/>
        </w:rPr>
        <w:t>DoD</w:t>
      </w:r>
      <w:r w:rsidRPr="00FE22A6">
        <w:rPr>
          <w:rStyle w:val="StyleUnderline"/>
        </w:rPr>
        <w:t xml:space="preserve">) </w:t>
      </w:r>
      <w:r w:rsidRPr="007B56A5">
        <w:rPr>
          <w:rStyle w:val="StyleUnderline"/>
          <w:highlight w:val="green"/>
        </w:rPr>
        <w:t>needs</w:t>
      </w:r>
      <w:r w:rsidRPr="00FE22A6">
        <w:rPr>
          <w:rStyle w:val="StyleUnderline"/>
        </w:rPr>
        <w:t xml:space="preserve"> to acquire more “good enough” longer-range </w:t>
      </w:r>
      <w:r w:rsidRPr="007B56A5">
        <w:rPr>
          <w:rStyle w:val="StyleUnderline"/>
          <w:highlight w:val="green"/>
        </w:rPr>
        <w:t>drones for this fight</w:t>
      </w:r>
      <w:r w:rsidRPr="00FE22A6">
        <w:rPr>
          <w:rStyle w:val="StyleUnderline"/>
        </w:rPr>
        <w:t xml:space="preserve"> in the Pacific. The DoD </w:t>
      </w:r>
      <w:r w:rsidRPr="007B56A5">
        <w:rPr>
          <w:rStyle w:val="StyleUnderline"/>
          <w:highlight w:val="green"/>
        </w:rPr>
        <w:t>must</w:t>
      </w:r>
      <w:r w:rsidRPr="00FE22A6">
        <w:rPr>
          <w:rStyle w:val="StyleUnderline"/>
        </w:rPr>
        <w:t xml:space="preserve"> develop and </w:t>
      </w:r>
      <w:r w:rsidRPr="007B56A5">
        <w:rPr>
          <w:rStyle w:val="StyleUnderline"/>
          <w:highlight w:val="green"/>
        </w:rPr>
        <w:t>procure drones with the range to perform useful missions</w:t>
      </w:r>
      <w:r w:rsidRPr="00FE22A6">
        <w:rPr>
          <w:rStyle w:val="StyleUnderline"/>
        </w:rPr>
        <w:t xml:space="preserve"> in this theater that can be purchased in sufficient quantities to make up for the many that will inevitably be lost in combat.</w:t>
      </w:r>
    </w:p>
    <w:p w14:paraId="2F1186AD" w14:textId="77777777" w:rsidR="00255446" w:rsidRDefault="00255446" w:rsidP="00255446">
      <w:pPr>
        <w:pStyle w:val="Heading4"/>
      </w:pPr>
      <w:r>
        <w:t xml:space="preserve">Simulations show </w:t>
      </w:r>
      <w:r w:rsidRPr="00F32A74">
        <w:rPr>
          <w:u w:val="single"/>
        </w:rPr>
        <w:t>China wins 18-0</w:t>
      </w:r>
      <w:r>
        <w:t>, but drones solve.</w:t>
      </w:r>
    </w:p>
    <w:p w14:paraId="4E686D7E" w14:textId="77777777" w:rsidR="00255446" w:rsidRDefault="00255446" w:rsidP="00255446">
      <w:proofErr w:type="spellStart"/>
      <w:r w:rsidRPr="00F771ED">
        <w:rPr>
          <w:rStyle w:val="Style13ptBold"/>
        </w:rPr>
        <w:t>Honrada</w:t>
      </w:r>
      <w:proofErr w:type="spellEnd"/>
      <w:r w:rsidRPr="00F771ED">
        <w:rPr>
          <w:rStyle w:val="Style13ptBold"/>
        </w:rPr>
        <w:t xml:space="preserve"> 22</w:t>
      </w:r>
      <w:r>
        <w:t xml:space="preserve"> — Gabriel </w:t>
      </w:r>
      <w:proofErr w:type="spellStart"/>
      <w:r>
        <w:t>Honrada</w:t>
      </w:r>
      <w:proofErr w:type="spellEnd"/>
      <w:r>
        <w:t>, PhD in International Relations, 2022, (“Drone swarms may be key to defending Taiwan,” Asia Times, May 23</w:t>
      </w:r>
      <w:r w:rsidRPr="00F771ED">
        <w:rPr>
          <w:vertAlign w:val="superscript"/>
        </w:rPr>
        <w:t>rd</w:t>
      </w:r>
      <w:r>
        <w:t xml:space="preserve">, Available Online at </w:t>
      </w:r>
      <w:hyperlink r:id="rId43" w:history="1">
        <w:r w:rsidRPr="00FB5BE4">
          <w:rPr>
            <w:rStyle w:val="Hyperlink"/>
          </w:rPr>
          <w:t>https://asiatimes.com/2022/05/drone-swarms-may-be-key-to-defending-taiwan/</w:t>
        </w:r>
      </w:hyperlink>
      <w:r>
        <w:t>, Accessed 7/19/2025)</w:t>
      </w:r>
    </w:p>
    <w:p w14:paraId="173D6207" w14:textId="77777777" w:rsidR="00255446" w:rsidRPr="00283CFB" w:rsidRDefault="00255446" w:rsidP="00255446">
      <w:pPr>
        <w:rPr>
          <w:rStyle w:val="StyleUnderline"/>
        </w:rPr>
      </w:pPr>
      <w:r>
        <w:t xml:space="preserve">The </w:t>
      </w:r>
      <w:r w:rsidRPr="007B56A5">
        <w:rPr>
          <w:rStyle w:val="StyleUnderline"/>
          <w:highlight w:val="green"/>
        </w:rPr>
        <w:t xml:space="preserve">drones would form a </w:t>
      </w:r>
      <w:r w:rsidRPr="007B56A5">
        <w:rPr>
          <w:rStyle w:val="Emphasis"/>
          <w:highlight w:val="green"/>
        </w:rPr>
        <w:t>decoy</w:t>
      </w:r>
      <w:r w:rsidRPr="00283CFB">
        <w:rPr>
          <w:rStyle w:val="StyleUnderline"/>
        </w:rPr>
        <w:t xml:space="preserve"> screen</w:t>
      </w:r>
      <w:r>
        <w:t xml:space="preserve"> for stealthy manned aircraft, extending the onboard sensor capabilities of the latter, and </w:t>
      </w:r>
      <w:r w:rsidRPr="007B56A5">
        <w:rPr>
          <w:rStyle w:val="StyleUnderline"/>
          <w:highlight w:val="green"/>
        </w:rPr>
        <w:t>enabling them to</w:t>
      </w:r>
      <w:r w:rsidRPr="00283CFB">
        <w:rPr>
          <w:rStyle w:val="StyleUnderline"/>
        </w:rPr>
        <w:t xml:space="preserve"> observe electronic silence to </w:t>
      </w:r>
      <w:r w:rsidRPr="007B56A5">
        <w:rPr>
          <w:rStyle w:val="StyleUnderline"/>
          <w:highlight w:val="green"/>
        </w:rPr>
        <w:t>avoid detection</w:t>
      </w:r>
      <w:r w:rsidRPr="00283CFB">
        <w:rPr>
          <w:rStyle w:val="StyleUnderline"/>
        </w:rPr>
        <w:t>.</w:t>
      </w:r>
    </w:p>
    <w:p w14:paraId="28E6658F" w14:textId="77777777" w:rsidR="00255446" w:rsidRPr="00283CFB" w:rsidRDefault="00255446" w:rsidP="00255446">
      <w:pPr>
        <w:rPr>
          <w:rStyle w:val="StyleUnderline"/>
        </w:rPr>
      </w:pPr>
      <w:r w:rsidRPr="007B56A5">
        <w:rPr>
          <w:rStyle w:val="StyleUnderline"/>
          <w:highlight w:val="green"/>
        </w:rPr>
        <w:t>These</w:t>
      </w:r>
      <w:r>
        <w:t xml:space="preserve"> networked drones</w:t>
      </w:r>
      <w:r w:rsidRPr="00283CFB">
        <w:rPr>
          <w:rStyle w:val="StyleUnderline"/>
        </w:rPr>
        <w:t xml:space="preserve"> would drastically increase the situational awareness and target acquisition capabilities of manned platforms </w:t>
      </w:r>
      <w:r w:rsidRPr="007B56A5">
        <w:rPr>
          <w:rStyle w:val="StyleUnderline"/>
          <w:highlight w:val="green"/>
        </w:rPr>
        <w:t>while</w:t>
      </w:r>
      <w:r w:rsidRPr="00283CFB">
        <w:rPr>
          <w:rStyle w:val="StyleUnderline"/>
        </w:rPr>
        <w:t xml:space="preserve"> simultaneously </w:t>
      </w:r>
      <w:r w:rsidRPr="007B56A5">
        <w:rPr>
          <w:rStyle w:val="StyleUnderline"/>
          <w:highlight w:val="green"/>
        </w:rPr>
        <w:t>flooding</w:t>
      </w:r>
      <w:r w:rsidRPr="00283CFB">
        <w:rPr>
          <w:rStyle w:val="StyleUnderline"/>
        </w:rPr>
        <w:t xml:space="preserve"> enemy </w:t>
      </w:r>
      <w:r w:rsidRPr="007B56A5">
        <w:rPr>
          <w:rStyle w:val="StyleUnderline"/>
          <w:highlight w:val="green"/>
        </w:rPr>
        <w:t>radar scopes</w:t>
      </w:r>
      <w:r w:rsidRPr="00283CFB">
        <w:rPr>
          <w:rStyle w:val="StyleUnderline"/>
        </w:rPr>
        <w:t xml:space="preserve"> with multiple targets, forcing them to waste limited missiles and ammunition on expendable decoys before manned systems move in for the kill.</w:t>
      </w:r>
    </w:p>
    <w:p w14:paraId="29D2EF93" w14:textId="77777777" w:rsidR="00255446" w:rsidRDefault="00255446" w:rsidP="00255446">
      <w:proofErr w:type="spellStart"/>
      <w:r>
        <w:t>Ochmanek</w:t>
      </w:r>
      <w:proofErr w:type="spellEnd"/>
      <w:r>
        <w:t xml:space="preserve"> also mentioned that machine learning and AI give autonomous drone swarms the ability to look at targets from multiple angles, cross-check various targeting data streams and suggest the best way to attack a specific target.</w:t>
      </w:r>
    </w:p>
    <w:p w14:paraId="1C3D9EF7" w14:textId="77777777" w:rsidR="00255446" w:rsidRDefault="00255446" w:rsidP="00255446">
      <w:r w:rsidRPr="007B56A5">
        <w:rPr>
          <w:rStyle w:val="StyleUnderline"/>
          <w:highlight w:val="green"/>
        </w:rPr>
        <w:t>Despite</w:t>
      </w:r>
      <w:r w:rsidRPr="00A465B9">
        <w:rPr>
          <w:rStyle w:val="StyleUnderline"/>
        </w:rPr>
        <w:t xml:space="preserve"> these </w:t>
      </w:r>
      <w:r w:rsidRPr="007B56A5">
        <w:rPr>
          <w:rStyle w:val="StyleUnderline"/>
          <w:highlight w:val="green"/>
        </w:rPr>
        <w:t xml:space="preserve">advancements, </w:t>
      </w:r>
      <w:proofErr w:type="spellStart"/>
      <w:r w:rsidRPr="007B56A5">
        <w:rPr>
          <w:rStyle w:val="StyleUnderline"/>
          <w:highlight w:val="green"/>
        </w:rPr>
        <w:t>Ochmanek</w:t>
      </w:r>
      <w:proofErr w:type="spellEnd"/>
      <w:r w:rsidRPr="007B56A5">
        <w:rPr>
          <w:rStyle w:val="StyleUnderline"/>
          <w:highlight w:val="green"/>
        </w:rPr>
        <w:t xml:space="preserve"> voiced </w:t>
      </w:r>
      <w:r w:rsidRPr="007B56A5">
        <w:rPr>
          <w:rStyle w:val="Emphasis"/>
          <w:highlight w:val="green"/>
        </w:rPr>
        <w:t>concerns</w:t>
      </w:r>
      <w:r w:rsidRPr="00A465B9">
        <w:rPr>
          <w:rStyle w:val="StyleUnderline"/>
        </w:rPr>
        <w:t xml:space="preserve"> regarding the maturity of the technology</w:t>
      </w:r>
      <w:r>
        <w:t xml:space="preserve">, citing potential vulnerabilities such as Russian and Chinese electronic warfare capabilities, cyberattacks and bandwidth limitations. He also cautioned that the </w:t>
      </w:r>
      <w:proofErr w:type="gramStart"/>
      <w:r>
        <w:t>aforementioned 2020</w:t>
      </w:r>
      <w:proofErr w:type="gramEnd"/>
      <w:r>
        <w:t xml:space="preserve"> simulation resulted in a Pyrrhic US victory.</w:t>
      </w:r>
    </w:p>
    <w:p w14:paraId="030824EE" w14:textId="77777777" w:rsidR="00255446" w:rsidRDefault="00255446" w:rsidP="00255446">
      <w:r>
        <w:t>This contrasts with previous simulations of a Taiwan invasion that have ended badly for the US. In October 2020, the US lost a classified wargame simulating a Chinese invasion.</w:t>
      </w:r>
    </w:p>
    <w:p w14:paraId="6A7D5E9A" w14:textId="77777777" w:rsidR="00255446" w:rsidRDefault="00255446" w:rsidP="00255446">
      <w:r>
        <w:t>“</w:t>
      </w:r>
      <w:r w:rsidRPr="00A465B9">
        <w:rPr>
          <w:rStyle w:val="StyleUnderline"/>
        </w:rPr>
        <w:t xml:space="preserve">Without overstating the issue, </w:t>
      </w:r>
      <w:r w:rsidRPr="007B56A5">
        <w:rPr>
          <w:rStyle w:val="Emphasis"/>
          <w:highlight w:val="green"/>
        </w:rPr>
        <w:t>it failed miserably</w:t>
      </w:r>
      <w:r w:rsidRPr="007B56A5">
        <w:rPr>
          <w:rStyle w:val="StyleUnderline"/>
          <w:highlight w:val="green"/>
        </w:rPr>
        <w:t>. A</w:t>
      </w:r>
      <w:r w:rsidRPr="00F32A74">
        <w:rPr>
          <w:rStyle w:val="StyleUnderline"/>
        </w:rPr>
        <w:t xml:space="preserve">n aggressive red </w:t>
      </w:r>
      <w:r w:rsidRPr="007B56A5">
        <w:rPr>
          <w:rStyle w:val="StyleUnderline"/>
          <w:highlight w:val="green"/>
        </w:rPr>
        <w:t>team</w:t>
      </w:r>
      <w:r w:rsidRPr="00A465B9">
        <w:rPr>
          <w:rStyle w:val="StyleUnderline"/>
        </w:rPr>
        <w:t xml:space="preserve"> that had been studying the United States for the last 20 years just </w:t>
      </w:r>
      <w:r w:rsidRPr="007B56A5">
        <w:rPr>
          <w:rStyle w:val="Emphasis"/>
          <w:highlight w:val="green"/>
        </w:rPr>
        <w:t>ran rings around us</w:t>
      </w:r>
      <w:r>
        <w:t xml:space="preserve">. They knew exactly what we’re going to do </w:t>
      </w:r>
      <w:r>
        <w:lastRenderedPageBreak/>
        <w:t>before we did it,” said Former Vice Chairman of the Joint Chiefs General John Hyten. The results prompted Hyten to scrap joint warfighting concepts that had guided US military operations for decades.</w:t>
      </w:r>
    </w:p>
    <w:p w14:paraId="66A3373A" w14:textId="77777777" w:rsidR="00255446" w:rsidRDefault="00255446" w:rsidP="00255446">
      <w:r>
        <w:t>Hyten noted at the time that the first US Joint Warfare Concept (JWC) simply improved on the long-standing US strategy of gathering and using ubiquitous information to coordinate forces and structure battles. However, the JWC “failed miserably” in the October 2020 simulation, since it presumed information dominance in a simulation wherein US forces had to act without that advantage.</w:t>
      </w:r>
    </w:p>
    <w:p w14:paraId="1E8A9187" w14:textId="77777777" w:rsidR="00255446" w:rsidRDefault="00255446" w:rsidP="00255446">
      <w:r>
        <w:t>In response, Hyten espoused a new concept he termed “expanded maneuver”, which entails aggregating capabilities to provide significant effect, and disaggregating to survive any kind of threat.</w:t>
      </w:r>
    </w:p>
    <w:p w14:paraId="44FD9945" w14:textId="77777777" w:rsidR="00255446" w:rsidRDefault="00255446" w:rsidP="00255446">
      <w:r>
        <w:t>This is enabled by AI, cloud computing and machine learning, and could take place in multiple domains under a single command structure, a concept known as Joint All Domain Command and Control (JADC2), which is the US’ concept to connect sensors from all branches of the US military into a single network.</w:t>
      </w:r>
    </w:p>
    <w:p w14:paraId="4FEDD2DE" w14:textId="77777777" w:rsidR="00255446" w:rsidRPr="00A7655F" w:rsidRDefault="00255446" w:rsidP="00255446">
      <w:r>
        <w:t xml:space="preserve">Former US Deputy Secretary of Defense Bob Work has stated publicly that in </w:t>
      </w:r>
      <w:r w:rsidRPr="007B56A5">
        <w:rPr>
          <w:rStyle w:val="StyleUnderline"/>
          <w:highlight w:val="green"/>
        </w:rPr>
        <w:t xml:space="preserve">the </w:t>
      </w:r>
      <w:r w:rsidRPr="007B56A5">
        <w:rPr>
          <w:rStyle w:val="Emphasis"/>
          <w:highlight w:val="green"/>
        </w:rPr>
        <w:t>most realistic</w:t>
      </w:r>
      <w:r w:rsidRPr="00A465B9">
        <w:rPr>
          <w:rStyle w:val="StyleUnderline"/>
        </w:rPr>
        <w:t xml:space="preserve"> Taiwan </w:t>
      </w:r>
      <w:r w:rsidRPr="007B56A5">
        <w:rPr>
          <w:rStyle w:val="StyleUnderline"/>
          <w:highlight w:val="green"/>
        </w:rPr>
        <w:t>invasion simulations</w:t>
      </w:r>
      <w:r w:rsidRPr="00A465B9">
        <w:rPr>
          <w:rStyle w:val="StyleUnderline"/>
        </w:rPr>
        <w:t xml:space="preserve"> that the US can come up the US </w:t>
      </w:r>
      <w:r w:rsidRPr="007B56A5">
        <w:rPr>
          <w:rStyle w:val="StyleUnderline"/>
          <w:highlight w:val="green"/>
        </w:rPr>
        <w:t>has lost to China</w:t>
      </w:r>
      <w:r w:rsidRPr="00A465B9">
        <w:rPr>
          <w:rStyle w:val="StyleUnderline"/>
        </w:rPr>
        <w:t xml:space="preserve"> with a score of </w:t>
      </w:r>
      <w:r w:rsidRPr="007B56A5">
        <w:rPr>
          <w:rStyle w:val="Emphasis"/>
          <w:highlight w:val="green"/>
        </w:rPr>
        <w:t>18-0</w:t>
      </w:r>
      <w:r>
        <w:t>. These defeats have shown that China’s A2/AD capabilities have evolved to the point that the US can no longer expect to quickly achieve air, space or maritime superiority.</w:t>
      </w:r>
    </w:p>
    <w:p w14:paraId="4A9D4E1E" w14:textId="219C5A49" w:rsidR="00937E8A" w:rsidRDefault="00937E8A" w:rsidP="00937E8A">
      <w:pPr>
        <w:pStyle w:val="Heading3"/>
      </w:pPr>
      <w:r>
        <w:lastRenderedPageBreak/>
        <w:t>AT: Replicator—2NC</w:t>
      </w:r>
    </w:p>
    <w:p w14:paraId="0FCABAE1" w14:textId="77777777" w:rsidR="00937E8A" w:rsidRDefault="00937E8A" w:rsidP="00937E8A">
      <w:pPr>
        <w:pStyle w:val="Heading4"/>
      </w:pPr>
      <w:r>
        <w:t xml:space="preserve">It fails. </w:t>
      </w:r>
    </w:p>
    <w:p w14:paraId="6F700561" w14:textId="6DDD04CA" w:rsidR="00937E8A" w:rsidRDefault="00937E8A" w:rsidP="00937E8A">
      <w:pPr>
        <w:pStyle w:val="Heading4"/>
      </w:pPr>
      <w:r w:rsidRPr="00937E8A">
        <w:t xml:space="preserve">A) </w:t>
      </w:r>
      <w:r w:rsidRPr="00AD740F">
        <w:rPr>
          <w:u w:val="single"/>
        </w:rPr>
        <w:t>Models</w:t>
      </w:r>
      <w:r>
        <w:t xml:space="preserve">. Their based on short-range drones needed for </w:t>
      </w:r>
      <w:proofErr w:type="gramStart"/>
      <w:r>
        <w:t>Ukraine, but</w:t>
      </w:r>
      <w:proofErr w:type="gramEnd"/>
      <w:r>
        <w:t xml:space="preserve"> fail in Taiwan. </w:t>
      </w:r>
    </w:p>
    <w:p w14:paraId="378B4A8E" w14:textId="77777777" w:rsidR="00937E8A" w:rsidRPr="00D24996" w:rsidRDefault="00937E8A" w:rsidP="00937E8A">
      <w:r w:rsidRPr="002172FE">
        <w:rPr>
          <w:rStyle w:val="Style13ptBold"/>
        </w:rPr>
        <w:t>Metrick 23</w:t>
      </w:r>
      <w:r>
        <w:t xml:space="preserve"> — Andrew Metrick, Janet L. Yellen Professor of Finance and Management at the Yale School of Management, 2023, (“For Replicator to work, the Pentagon needs to directly help with production,” breaking Defense, </w:t>
      </w:r>
      <w:proofErr w:type="spellStart"/>
      <w:r>
        <w:t>Spet</w:t>
      </w:r>
      <w:proofErr w:type="spellEnd"/>
      <w:r>
        <w:t xml:space="preserve"> 7</w:t>
      </w:r>
      <w:r w:rsidRPr="002172FE">
        <w:rPr>
          <w:vertAlign w:val="superscript"/>
        </w:rPr>
        <w:t>th</w:t>
      </w:r>
      <w:r>
        <w:t xml:space="preserve">, Available Online at </w:t>
      </w:r>
      <w:hyperlink r:id="rId44" w:history="1">
        <w:r w:rsidRPr="00FB5BE4">
          <w:rPr>
            <w:rStyle w:val="Hyperlink"/>
          </w:rPr>
          <w:t>https://breakingdefense.com/2023/09/for-replicator-to-work-the-pentagon-needs-to-directly-help-with-production/</w:t>
        </w:r>
      </w:hyperlink>
      <w:r>
        <w:t>, Accessed 7/19/2025)</w:t>
      </w:r>
    </w:p>
    <w:p w14:paraId="75B80E36" w14:textId="77777777" w:rsidR="00937E8A" w:rsidRDefault="00937E8A" w:rsidP="00937E8A">
      <w:r>
        <w:t xml:space="preserve">Deputy Secretary of Defense Kathleen </w:t>
      </w:r>
      <w:r w:rsidRPr="007B56A5">
        <w:rPr>
          <w:rStyle w:val="StyleUnderline"/>
          <w:highlight w:val="green"/>
        </w:rPr>
        <w:t>Hicks</w:t>
      </w:r>
      <w:r w:rsidRPr="00D24996">
        <w:rPr>
          <w:rStyle w:val="StyleUnderline"/>
        </w:rPr>
        <w:t xml:space="preserve"> last week </w:t>
      </w:r>
      <w:r w:rsidRPr="007B56A5">
        <w:rPr>
          <w:rStyle w:val="StyleUnderline"/>
          <w:highlight w:val="green"/>
        </w:rPr>
        <w:t>announced</w:t>
      </w:r>
      <w:r w:rsidRPr="00D24996">
        <w:rPr>
          <w:rStyle w:val="StyleUnderline"/>
        </w:rPr>
        <w:t xml:space="preserve"> a new initiative called </w:t>
      </w:r>
      <w:r w:rsidRPr="007B56A5">
        <w:rPr>
          <w:rStyle w:val="Emphasis"/>
          <w:highlight w:val="green"/>
        </w:rPr>
        <w:t>Replicator</w:t>
      </w:r>
      <w:r>
        <w:t xml:space="preserve">, intended to deliver thousands of low-cost </w:t>
      </w:r>
      <w:proofErr w:type="spellStart"/>
      <w:r>
        <w:t>attritable</w:t>
      </w:r>
      <w:proofErr w:type="spellEnd"/>
      <w:r>
        <w:t xml:space="preserve"> autonomous systems across multiple domains over the next 18 to 24 months. </w:t>
      </w:r>
      <w:r w:rsidRPr="00D24996">
        <w:rPr>
          <w:rStyle w:val="StyleUnderline"/>
        </w:rPr>
        <w:t xml:space="preserve">This is a laudable concept that </w:t>
      </w:r>
      <w:r w:rsidRPr="007B56A5">
        <w:rPr>
          <w:rStyle w:val="StyleUnderline"/>
          <w:highlight w:val="green"/>
        </w:rPr>
        <w:t>builds on</w:t>
      </w:r>
      <w:r w:rsidRPr="00D24996">
        <w:rPr>
          <w:rStyle w:val="StyleUnderline"/>
        </w:rPr>
        <w:t xml:space="preserve"> emerging </w:t>
      </w:r>
      <w:r w:rsidRPr="007B56A5">
        <w:rPr>
          <w:rStyle w:val="StyleUnderline"/>
          <w:highlight w:val="green"/>
        </w:rPr>
        <w:t>lessons from Ukraine to focus on</w:t>
      </w:r>
      <w:r w:rsidRPr="00D24996">
        <w:rPr>
          <w:rStyle w:val="StyleUnderline"/>
        </w:rPr>
        <w:t xml:space="preserve"> conflict in </w:t>
      </w:r>
      <w:r w:rsidRPr="007B56A5">
        <w:rPr>
          <w:rStyle w:val="StyleUnderline"/>
          <w:highlight w:val="green"/>
        </w:rPr>
        <w:t>the Indo-Pacific</w:t>
      </w:r>
      <w:r w:rsidRPr="00D24996">
        <w:rPr>
          <w:rStyle w:val="StyleUnderline"/>
        </w:rPr>
        <w:t xml:space="preserve">, and </w:t>
      </w:r>
      <w:r w:rsidRPr="007B56A5">
        <w:rPr>
          <w:rStyle w:val="Emphasis"/>
          <w:highlight w:val="green"/>
        </w:rPr>
        <w:t>at least on paper</w:t>
      </w:r>
      <w:r>
        <w:t>, could catalyze the burgeoning defense innovation ecosystem.</w:t>
      </w:r>
    </w:p>
    <w:p w14:paraId="31062BA6" w14:textId="77777777" w:rsidR="00937E8A" w:rsidRDefault="00937E8A" w:rsidP="00937E8A">
      <w:r>
        <w:t xml:space="preserve">However, </w:t>
      </w:r>
      <w:r w:rsidRPr="007B56A5">
        <w:rPr>
          <w:rStyle w:val="StyleUnderline"/>
          <w:highlight w:val="green"/>
        </w:rPr>
        <w:t>the</w:t>
      </w:r>
      <w:r w:rsidRPr="00D24996">
        <w:rPr>
          <w:rStyle w:val="StyleUnderline"/>
        </w:rPr>
        <w:t xml:space="preserve"> unique operational </w:t>
      </w:r>
      <w:r w:rsidRPr="007B56A5">
        <w:rPr>
          <w:rStyle w:val="StyleUnderline"/>
          <w:highlight w:val="green"/>
        </w:rPr>
        <w:t>requirements of the Indo-Pacific and the inherent challenges</w:t>
      </w:r>
      <w:r w:rsidRPr="00D24996">
        <w:rPr>
          <w:rStyle w:val="StyleUnderline"/>
        </w:rPr>
        <w:t xml:space="preserve"> of achieving the desired production scale are real challenges that Replicator will have to deal with — and </w:t>
      </w:r>
      <w:r w:rsidRPr="007B56A5">
        <w:rPr>
          <w:rStyle w:val="StyleUnderline"/>
          <w:highlight w:val="green"/>
        </w:rPr>
        <w:t>there</w:t>
      </w:r>
      <w:r w:rsidRPr="00D24996">
        <w:rPr>
          <w:rStyle w:val="StyleUnderline"/>
        </w:rPr>
        <w:t xml:space="preserve"> simply </w:t>
      </w:r>
      <w:r w:rsidRPr="007B56A5">
        <w:rPr>
          <w:rStyle w:val="StyleUnderline"/>
          <w:highlight w:val="green"/>
        </w:rPr>
        <w:t>aren’t</w:t>
      </w:r>
      <w:r w:rsidRPr="00D24996">
        <w:rPr>
          <w:rStyle w:val="StyleUnderline"/>
        </w:rPr>
        <w:t xml:space="preserve"> many </w:t>
      </w:r>
      <w:r w:rsidRPr="007B56A5">
        <w:rPr>
          <w:rStyle w:val="StyleUnderline"/>
          <w:highlight w:val="green"/>
        </w:rPr>
        <w:t>options</w:t>
      </w:r>
      <w:r w:rsidRPr="00D24996">
        <w:rPr>
          <w:rStyle w:val="StyleUnderline"/>
        </w:rPr>
        <w:t xml:space="preserve"> available </w:t>
      </w:r>
      <w:r w:rsidRPr="007B56A5">
        <w:rPr>
          <w:rStyle w:val="StyleUnderline"/>
          <w:highlight w:val="green"/>
        </w:rPr>
        <w:t>that fit both</w:t>
      </w:r>
      <w:r w:rsidRPr="00D24996">
        <w:rPr>
          <w:rStyle w:val="StyleUnderline"/>
        </w:rPr>
        <w:t xml:space="preserve"> those targets</w:t>
      </w:r>
      <w:r>
        <w:t>. Ultimately, for an effort like Replicator to succeed, the Defense Department should seek to invest in new government-owned production facilities, not simply the systems themselves.</w:t>
      </w:r>
    </w:p>
    <w:p w14:paraId="54C546B6" w14:textId="77777777" w:rsidR="00937E8A" w:rsidRDefault="00937E8A" w:rsidP="00937E8A">
      <w:r>
        <w:t xml:space="preserve">It is important to understand that </w:t>
      </w:r>
      <w:r w:rsidRPr="007B56A5">
        <w:rPr>
          <w:rStyle w:val="StyleUnderline"/>
          <w:highlight w:val="green"/>
        </w:rPr>
        <w:t>the classes of drones</w:t>
      </w:r>
      <w:r w:rsidRPr="00D24996">
        <w:rPr>
          <w:rStyle w:val="StyleUnderline"/>
        </w:rPr>
        <w:t xml:space="preserve"> relevant in the Indo-Pacific </w:t>
      </w:r>
      <w:r w:rsidRPr="007B56A5">
        <w:rPr>
          <w:rStyle w:val="StyleUnderline"/>
          <w:highlight w:val="green"/>
        </w:rPr>
        <w:t>are fundamentally different than those relevant in Ukraine</w:t>
      </w:r>
      <w:r>
        <w:t>. While Taiwanese forces would be able to make use of small quadcopters and maritime drones in a territorial defense scenario, the closest the United States will likely be operating from is 100-200 plus nautical miles away, with the nearest sovereign US territory some 1,500 nautical miles away.</w:t>
      </w:r>
    </w:p>
    <w:p w14:paraId="2F3691EE" w14:textId="41AA2982" w:rsidR="00937E8A" w:rsidRDefault="00937E8A" w:rsidP="00937E8A">
      <w:pPr>
        <w:pStyle w:val="Heading4"/>
      </w:pPr>
      <w:r w:rsidRPr="00937E8A">
        <w:t xml:space="preserve">B) </w:t>
      </w:r>
      <w:r w:rsidRPr="00AD740F">
        <w:rPr>
          <w:u w:val="single"/>
        </w:rPr>
        <w:t>Scale</w:t>
      </w:r>
      <w:r>
        <w:t xml:space="preserve">. It’s too small to solve but still too disorganized </w:t>
      </w:r>
      <w:proofErr w:type="gramStart"/>
      <w:r>
        <w:t>too</w:t>
      </w:r>
      <w:proofErr w:type="gramEnd"/>
      <w:r>
        <w:t xml:space="preserve"> be funded. </w:t>
      </w:r>
    </w:p>
    <w:p w14:paraId="5B891AD2" w14:textId="77777777" w:rsidR="00937E8A" w:rsidRPr="0039438D" w:rsidRDefault="00937E8A" w:rsidP="00937E8A">
      <w:r w:rsidRPr="00AD740F">
        <w:rPr>
          <w:rStyle w:val="Style13ptBold"/>
        </w:rPr>
        <w:t>Berg 23</w:t>
      </w:r>
      <w:r>
        <w:t xml:space="preserve"> — Matt Berg, Correspondent at Politico, 2023, (“‘Disorganized and confusing’: Lawmakers, industry rip Pentagon plans for drones,” Politico, Dec 17</w:t>
      </w:r>
      <w:r w:rsidRPr="007A6AD5">
        <w:rPr>
          <w:vertAlign w:val="superscript"/>
        </w:rPr>
        <w:t>th</w:t>
      </w:r>
      <w:r>
        <w:t xml:space="preserve">, Available Online at </w:t>
      </w:r>
      <w:hyperlink r:id="rId45" w:history="1">
        <w:r w:rsidRPr="00FB5BE4">
          <w:rPr>
            <w:rStyle w:val="Hyperlink"/>
          </w:rPr>
          <w:t>https://www.politico.com/news/2023/12/17/pentagon-drones-replicator-program-funding-00132092</w:t>
        </w:r>
      </w:hyperlink>
      <w:r>
        <w:t>, Accessed 7/19/2025)</w:t>
      </w:r>
    </w:p>
    <w:p w14:paraId="35D6CF71" w14:textId="77777777" w:rsidR="00937E8A" w:rsidRDefault="00937E8A" w:rsidP="00937E8A">
      <w:r>
        <w:t xml:space="preserve">In August, </w:t>
      </w:r>
      <w:r w:rsidRPr="007B56A5">
        <w:rPr>
          <w:rStyle w:val="StyleUnderline"/>
          <w:highlight w:val="green"/>
        </w:rPr>
        <w:t>the Pentagon announced an ambitious</w:t>
      </w:r>
      <w:r w:rsidRPr="00D544E7">
        <w:rPr>
          <w:rStyle w:val="StyleUnderline"/>
        </w:rPr>
        <w:t xml:space="preserve">, two-year </w:t>
      </w:r>
      <w:r w:rsidRPr="007B56A5">
        <w:rPr>
          <w:rStyle w:val="StyleUnderline"/>
          <w:highlight w:val="green"/>
        </w:rPr>
        <w:t>plan to develop</w:t>
      </w:r>
      <w:r w:rsidRPr="00D544E7">
        <w:rPr>
          <w:rStyle w:val="StyleUnderline"/>
        </w:rPr>
        <w:t xml:space="preserve"> thousands of </w:t>
      </w:r>
      <w:r w:rsidRPr="007B56A5">
        <w:rPr>
          <w:rStyle w:val="StyleUnderline"/>
          <w:highlight w:val="green"/>
        </w:rPr>
        <w:t>drones</w:t>
      </w:r>
      <w:r w:rsidRPr="00D544E7">
        <w:rPr>
          <w:rStyle w:val="StyleUnderline"/>
        </w:rPr>
        <w:t xml:space="preserve"> to swarm</w:t>
      </w:r>
      <w:r>
        <w:t xml:space="preserve"> and overwhelm China’s much larger arsenal of weapons — </w:t>
      </w:r>
      <w:r w:rsidRPr="007B56A5">
        <w:rPr>
          <w:rStyle w:val="Emphasis"/>
          <w:highlight w:val="green"/>
        </w:rPr>
        <w:t>and do it cheaply</w:t>
      </w:r>
      <w:r>
        <w:t>.</w:t>
      </w:r>
    </w:p>
    <w:p w14:paraId="0CE10423" w14:textId="77777777" w:rsidR="00937E8A" w:rsidRDefault="00937E8A" w:rsidP="00937E8A">
      <w:r>
        <w:t xml:space="preserve">Four months later, </w:t>
      </w:r>
      <w:r w:rsidRPr="007B56A5">
        <w:rPr>
          <w:rStyle w:val="Emphasis"/>
          <w:highlight w:val="green"/>
        </w:rPr>
        <w:t>no one seems to be able to explain the plan</w:t>
      </w:r>
      <w:r w:rsidRPr="00D544E7">
        <w:rPr>
          <w:rStyle w:val="Emphasis"/>
        </w:rPr>
        <w:t xml:space="preserve"> or how the Pentagon will pay for it</w:t>
      </w:r>
      <w:r>
        <w:t>.</w:t>
      </w:r>
    </w:p>
    <w:p w14:paraId="2F685D47" w14:textId="77777777" w:rsidR="00937E8A" w:rsidRDefault="00937E8A" w:rsidP="00937E8A">
      <w:r w:rsidRPr="007B56A5">
        <w:rPr>
          <w:rStyle w:val="StyleUnderline"/>
          <w:highlight w:val="green"/>
        </w:rPr>
        <w:t>Frustrations</w:t>
      </w:r>
      <w:r w:rsidRPr="00D544E7">
        <w:rPr>
          <w:rStyle w:val="StyleUnderline"/>
        </w:rPr>
        <w:t xml:space="preserve"> over that lack of clarity </w:t>
      </w:r>
      <w:r w:rsidRPr="007B56A5">
        <w:rPr>
          <w:rStyle w:val="StyleUnderline"/>
          <w:highlight w:val="green"/>
        </w:rPr>
        <w:t>came to a head</w:t>
      </w:r>
      <w:r>
        <w:t xml:space="preserve"> on Tuesday, when nine leaders from tech companies and several high-ranking DOD officials, including Deputy Defense Secretary Kathleen Hicks, gathered for a meeting about the program at the Defense Innovation Unit </w:t>
      </w:r>
      <w:proofErr w:type="spellStart"/>
      <w:r>
        <w:t>base</w:t>
      </w:r>
      <w:proofErr w:type="spellEnd"/>
      <w:r>
        <w:t xml:space="preserve"> in Mountain View, California. POLITICO spoke to three people who attended the meeting.</w:t>
      </w:r>
    </w:p>
    <w:p w14:paraId="51CF26DD" w14:textId="77777777" w:rsidR="00937E8A" w:rsidRDefault="00937E8A" w:rsidP="00937E8A">
      <w:r>
        <w:t>“</w:t>
      </w:r>
      <w:r w:rsidRPr="007B56A5">
        <w:rPr>
          <w:rStyle w:val="StyleUnderline"/>
          <w:highlight w:val="green"/>
        </w:rPr>
        <w:t>It’s</w:t>
      </w:r>
      <w:r w:rsidRPr="00D544E7">
        <w:rPr>
          <w:rStyle w:val="StyleUnderline"/>
        </w:rPr>
        <w:t xml:space="preserve"> just </w:t>
      </w:r>
      <w:r w:rsidRPr="007B56A5">
        <w:rPr>
          <w:rStyle w:val="StyleUnderline"/>
          <w:highlight w:val="green"/>
        </w:rPr>
        <w:t xml:space="preserve">very </w:t>
      </w:r>
      <w:r w:rsidRPr="007B56A5">
        <w:rPr>
          <w:rStyle w:val="Emphasis"/>
          <w:highlight w:val="green"/>
        </w:rPr>
        <w:t>disorganized and confusing</w:t>
      </w:r>
      <w:r>
        <w:t xml:space="preserve">,” said a tech company executive, who like others was granted anonymity to discuss the private meeting. </w:t>
      </w:r>
      <w:r w:rsidRPr="0039438D">
        <w:rPr>
          <w:rStyle w:val="StyleUnderline"/>
        </w:rPr>
        <w:t>The problem</w:t>
      </w:r>
      <w:r w:rsidRPr="00D544E7">
        <w:rPr>
          <w:rStyle w:val="StyleUnderline"/>
        </w:rPr>
        <w:t xml:space="preserve"> with </w:t>
      </w:r>
      <w:r w:rsidRPr="007B56A5">
        <w:rPr>
          <w:rStyle w:val="StyleUnderline"/>
          <w:highlight w:val="green"/>
        </w:rPr>
        <w:t>the initiative is</w:t>
      </w:r>
      <w:r w:rsidRPr="00D544E7">
        <w:rPr>
          <w:rStyle w:val="StyleUnderline"/>
        </w:rPr>
        <w:t xml:space="preserve"> that it’s “</w:t>
      </w:r>
      <w:r w:rsidRPr="007B56A5">
        <w:rPr>
          <w:rStyle w:val="StyleUnderline"/>
          <w:highlight w:val="green"/>
        </w:rPr>
        <w:t>not</w:t>
      </w:r>
      <w:r w:rsidRPr="00D544E7">
        <w:rPr>
          <w:rStyle w:val="StyleUnderline"/>
        </w:rPr>
        <w:t xml:space="preserve"> actually </w:t>
      </w:r>
      <w:r w:rsidRPr="007B56A5">
        <w:rPr>
          <w:rStyle w:val="StyleUnderline"/>
          <w:highlight w:val="green"/>
        </w:rPr>
        <w:t>associated with any dollars to make things happen</w:t>
      </w:r>
      <w:r>
        <w:t>.”</w:t>
      </w:r>
    </w:p>
    <w:p w14:paraId="1312BD5C" w14:textId="77777777" w:rsidR="00937E8A" w:rsidRPr="00A454B4" w:rsidRDefault="00937E8A" w:rsidP="00937E8A">
      <w:pPr>
        <w:rPr>
          <w:rStyle w:val="StyleUnderline"/>
        </w:rPr>
      </w:pPr>
      <w:r>
        <w:lastRenderedPageBreak/>
        <w:t xml:space="preserve">Since </w:t>
      </w:r>
      <w:r w:rsidRPr="00D544E7">
        <w:rPr>
          <w:rStyle w:val="StyleUnderline"/>
        </w:rPr>
        <w:t>the Replicator program was announced</w:t>
      </w:r>
      <w:r>
        <w:t xml:space="preserve">, Defense Department officials have touted it as a key component of the United States’ effort to counter China’s growing military and technological capabilities. </w:t>
      </w:r>
      <w:r w:rsidRPr="007B56A5">
        <w:rPr>
          <w:rStyle w:val="StyleUnderline"/>
          <w:highlight w:val="green"/>
        </w:rPr>
        <w:t>If the initiative falters</w:t>
      </w:r>
      <w:r w:rsidRPr="00A454B4">
        <w:rPr>
          <w:rStyle w:val="StyleUnderline"/>
        </w:rPr>
        <w:t xml:space="preserve">, however, </w:t>
      </w:r>
      <w:r w:rsidRPr="007B56A5">
        <w:rPr>
          <w:rStyle w:val="StyleUnderline"/>
          <w:highlight w:val="green"/>
        </w:rPr>
        <w:t>the Pentagon could fall further behind</w:t>
      </w:r>
      <w:r w:rsidRPr="00A454B4">
        <w:rPr>
          <w:rStyle w:val="StyleUnderline"/>
        </w:rPr>
        <w:t xml:space="preserve"> on one of its most important weapons fronts.</w:t>
      </w:r>
    </w:p>
    <w:p w14:paraId="1BAD1643" w14:textId="77777777" w:rsidR="00306A62" w:rsidRDefault="00306A62" w:rsidP="00306A62"/>
    <w:p w14:paraId="2015AF56" w14:textId="218F2185" w:rsidR="00306A62" w:rsidRDefault="00DE0B40" w:rsidP="00DE0B40">
      <w:pPr>
        <w:pStyle w:val="Heading3"/>
      </w:pPr>
      <w:r>
        <w:lastRenderedPageBreak/>
        <w:t>AT: Taiwan Drones Solve—2NC</w:t>
      </w:r>
    </w:p>
    <w:p w14:paraId="50C56C15" w14:textId="77777777" w:rsidR="00DE0B40" w:rsidRDefault="00DE0B40" w:rsidP="00DE0B40">
      <w:pPr>
        <w:pStyle w:val="Heading4"/>
      </w:pPr>
      <w:r>
        <w:t xml:space="preserve">Tiawan is on a </w:t>
      </w:r>
      <w:r w:rsidRPr="00DC1F3B">
        <w:rPr>
          <w:u w:val="single"/>
        </w:rPr>
        <w:t>razor</w:t>
      </w:r>
      <w:r>
        <w:rPr>
          <w:u w:val="single"/>
        </w:rPr>
        <w:t>’</w:t>
      </w:r>
      <w:r w:rsidRPr="00DC1F3B">
        <w:rPr>
          <w:u w:val="single"/>
        </w:rPr>
        <w:t>s edge</w:t>
      </w:r>
      <w:r>
        <w:t xml:space="preserve">. Domestic production </w:t>
      </w:r>
      <w:r w:rsidRPr="00940EAC">
        <w:rPr>
          <w:u w:val="single"/>
        </w:rPr>
        <w:t>fails</w:t>
      </w:r>
      <w:r>
        <w:t xml:space="preserve">, and the </w:t>
      </w:r>
      <w:r w:rsidRPr="00940EAC">
        <w:rPr>
          <w:u w:val="single"/>
        </w:rPr>
        <w:t>U.S. is key</w:t>
      </w:r>
      <w:r>
        <w:t>.</w:t>
      </w:r>
    </w:p>
    <w:p w14:paraId="40D03C84" w14:textId="77777777" w:rsidR="00DE0B40" w:rsidRPr="008E6BF0" w:rsidRDefault="00DE0B40" w:rsidP="00DE0B40">
      <w:r w:rsidRPr="00DE7B42">
        <w:rPr>
          <w:rStyle w:val="Style13ptBold"/>
        </w:rPr>
        <w:t>Harman 25</w:t>
      </w:r>
      <w:r>
        <w:t xml:space="preserve"> — Jonathan Harman, administrative associate at the Global Taiwan Institute, 2025, (“Why U.S.-Taiwan Drone Cooperation Is Necessary,” The National Interest, May 19</w:t>
      </w:r>
      <w:r w:rsidRPr="003B46BE">
        <w:rPr>
          <w:vertAlign w:val="superscript"/>
        </w:rPr>
        <w:t>th</w:t>
      </w:r>
      <w:r>
        <w:t>, Available Online at https://nationalinterest.org/feature/why-u-s-taiwan-drone-cooperation-is-necessary, Accessed 7/19/2025)</w:t>
      </w:r>
    </w:p>
    <w:p w14:paraId="0FAE7A75" w14:textId="77777777" w:rsidR="00DE0B40" w:rsidRPr="00940EAC" w:rsidRDefault="00DE0B40" w:rsidP="00DE0B40">
      <w:pPr>
        <w:rPr>
          <w:rStyle w:val="StyleUnderline"/>
        </w:rPr>
      </w:pPr>
      <w:r w:rsidRPr="00940EAC">
        <w:rPr>
          <w:rStyle w:val="StyleUnderline"/>
        </w:rPr>
        <w:t xml:space="preserve">The U.S. Can Profit Greatly from Assisting Taiwan </w:t>
      </w:r>
    </w:p>
    <w:p w14:paraId="339CA090" w14:textId="77777777" w:rsidR="00DE0B40" w:rsidRPr="00940EAC" w:rsidRDefault="00DE0B40" w:rsidP="00DE0B40">
      <w:pPr>
        <w:rPr>
          <w:rStyle w:val="StyleUnderline"/>
        </w:rPr>
      </w:pPr>
      <w:r>
        <w:t xml:space="preserve">However, </w:t>
      </w:r>
      <w:r w:rsidRPr="007B56A5">
        <w:rPr>
          <w:rStyle w:val="StyleUnderline"/>
          <w:highlight w:val="green"/>
        </w:rPr>
        <w:t>the main obstacle to</w:t>
      </w:r>
      <w:r w:rsidRPr="00940EAC">
        <w:rPr>
          <w:rStyle w:val="StyleUnderline"/>
        </w:rPr>
        <w:t xml:space="preserve"> Lai’s goal </w:t>
      </w:r>
      <w:r w:rsidRPr="007B56A5">
        <w:rPr>
          <w:rStyle w:val="StyleUnderline"/>
          <w:highlight w:val="green"/>
        </w:rPr>
        <w:t>is</w:t>
      </w:r>
      <w:r w:rsidRPr="00940EAC">
        <w:rPr>
          <w:rStyle w:val="StyleUnderline"/>
        </w:rPr>
        <w:t xml:space="preserve"> limited demand</w:t>
      </w:r>
      <w:r>
        <w:t xml:space="preserve">. Even with Taiwanese government and military purchases, </w:t>
      </w:r>
      <w:r w:rsidRPr="007B56A5">
        <w:rPr>
          <w:rStyle w:val="StyleUnderline"/>
          <w:highlight w:val="green"/>
        </w:rPr>
        <w:t>Taiwanese drone makers</w:t>
      </w:r>
      <w:r w:rsidRPr="00940EAC">
        <w:rPr>
          <w:rStyle w:val="StyleUnderline"/>
        </w:rPr>
        <w:t xml:space="preserve"> </w:t>
      </w:r>
      <w:r w:rsidRPr="007B56A5">
        <w:rPr>
          <w:rStyle w:val="StyleUnderline"/>
          <w:highlight w:val="green"/>
        </w:rPr>
        <w:t>do not have</w:t>
      </w:r>
      <w:r w:rsidRPr="00940EAC">
        <w:rPr>
          <w:rStyle w:val="StyleUnderline"/>
        </w:rPr>
        <w:t xml:space="preserve"> sufficient </w:t>
      </w:r>
      <w:r w:rsidRPr="007B56A5">
        <w:rPr>
          <w:rStyle w:val="StyleUnderline"/>
          <w:highlight w:val="green"/>
        </w:rPr>
        <w:t>demand</w:t>
      </w:r>
      <w:r w:rsidRPr="00940EAC">
        <w:rPr>
          <w:rStyle w:val="StyleUnderline"/>
        </w:rPr>
        <w:t xml:space="preserve"> to scale up their operations to meet the country’s needs and compete with China. Because of this, the Taiwanese government is seeking foreign orders. </w:t>
      </w:r>
    </w:p>
    <w:p w14:paraId="1AC887C9" w14:textId="77777777" w:rsidR="00DE0B40" w:rsidRDefault="00DE0B40" w:rsidP="00DE0B40">
      <w:r w:rsidRPr="007B56A5">
        <w:rPr>
          <w:rStyle w:val="StyleUnderline"/>
          <w:highlight w:val="green"/>
        </w:rPr>
        <w:t xml:space="preserve">Herein lies an </w:t>
      </w:r>
      <w:r w:rsidRPr="007B56A5">
        <w:rPr>
          <w:rStyle w:val="Emphasis"/>
          <w:highlight w:val="green"/>
        </w:rPr>
        <w:t>opportunity</w:t>
      </w:r>
      <w:r w:rsidRPr="007B56A5">
        <w:rPr>
          <w:rStyle w:val="StyleUnderline"/>
          <w:highlight w:val="green"/>
        </w:rPr>
        <w:t xml:space="preserve"> for the</w:t>
      </w:r>
      <w:r w:rsidRPr="00940EAC">
        <w:rPr>
          <w:rStyle w:val="StyleUnderline"/>
        </w:rPr>
        <w:t xml:space="preserve"> </w:t>
      </w:r>
      <w:r w:rsidRPr="007B56A5">
        <w:rPr>
          <w:rStyle w:val="StyleUnderline"/>
          <w:highlight w:val="green"/>
        </w:rPr>
        <w:t>U</w:t>
      </w:r>
      <w:r w:rsidRPr="00940EAC">
        <w:rPr>
          <w:rStyle w:val="StyleUnderline"/>
        </w:rPr>
        <w:t xml:space="preserve">nited </w:t>
      </w:r>
      <w:r w:rsidRPr="007B56A5">
        <w:rPr>
          <w:rStyle w:val="StyleUnderline"/>
          <w:highlight w:val="green"/>
        </w:rPr>
        <w:t>S</w:t>
      </w:r>
      <w:r w:rsidRPr="00940EAC">
        <w:rPr>
          <w:rStyle w:val="StyleUnderline"/>
        </w:rPr>
        <w:t xml:space="preserve">tates. </w:t>
      </w:r>
      <w:r w:rsidRPr="007B56A5">
        <w:rPr>
          <w:rStyle w:val="StyleUnderline"/>
          <w:highlight w:val="green"/>
        </w:rPr>
        <w:t>The</w:t>
      </w:r>
      <w:r w:rsidRPr="00940EAC">
        <w:rPr>
          <w:rStyle w:val="StyleUnderline"/>
        </w:rPr>
        <w:t xml:space="preserve"> U.S. </w:t>
      </w:r>
      <w:r w:rsidRPr="007B56A5">
        <w:rPr>
          <w:rStyle w:val="StyleUnderline"/>
          <w:highlight w:val="green"/>
        </w:rPr>
        <w:t>economy offers</w:t>
      </w:r>
      <w:r w:rsidRPr="00940EAC">
        <w:rPr>
          <w:rStyle w:val="StyleUnderline"/>
        </w:rPr>
        <w:t xml:space="preserve"> a vast market with a </w:t>
      </w:r>
      <w:r w:rsidRPr="007B56A5">
        <w:rPr>
          <w:rStyle w:val="Emphasis"/>
          <w:highlight w:val="green"/>
        </w:rPr>
        <w:t>high demand</w:t>
      </w:r>
      <w:r>
        <w:t xml:space="preserve"> for Chinese component-free drones in both the private and public sectors. With Taiwan’s prices being only 25 percent more expensive than China’s, Taiwanese drones are already </w:t>
      </w:r>
      <w:proofErr w:type="gramStart"/>
      <w:r>
        <w:t>fairly competitive</w:t>
      </w:r>
      <w:proofErr w:type="gramEnd"/>
      <w:r>
        <w:t xml:space="preserve"> with Chinese prices. </w:t>
      </w:r>
    </w:p>
    <w:p w14:paraId="1A0DEAD6" w14:textId="77777777" w:rsidR="00DE0B40" w:rsidRDefault="00DE0B40" w:rsidP="00DE0B40">
      <w:r w:rsidRPr="00940EAC">
        <w:rPr>
          <w:rStyle w:val="StyleUnderline"/>
        </w:rPr>
        <w:t xml:space="preserve">U.S. </w:t>
      </w:r>
      <w:r w:rsidRPr="00DE7B42">
        <w:rPr>
          <w:rStyle w:val="StyleUnderline"/>
        </w:rPr>
        <w:t xml:space="preserve">investment would significantly </w:t>
      </w:r>
      <w:r w:rsidRPr="007B56A5">
        <w:rPr>
          <w:rStyle w:val="StyleUnderline"/>
          <w:highlight w:val="green"/>
        </w:rPr>
        <w:t>bolster Taiwan</w:t>
      </w:r>
      <w:r w:rsidRPr="00DE7B42">
        <w:rPr>
          <w:rStyle w:val="StyleUnderline"/>
        </w:rPr>
        <w:t xml:space="preserve">’s drone manufacturing and lower prices over time, </w:t>
      </w:r>
      <w:r w:rsidRPr="007B56A5">
        <w:rPr>
          <w:rStyle w:val="StyleUnderline"/>
          <w:highlight w:val="green"/>
        </w:rPr>
        <w:t>making it</w:t>
      </w:r>
      <w:r w:rsidRPr="00DE7B42">
        <w:rPr>
          <w:rStyle w:val="StyleUnderline"/>
        </w:rPr>
        <w:t xml:space="preserve"> an even </w:t>
      </w:r>
      <w:r w:rsidRPr="007B56A5">
        <w:rPr>
          <w:rStyle w:val="Emphasis"/>
          <w:highlight w:val="green"/>
        </w:rPr>
        <w:t>more formidable</w:t>
      </w:r>
      <w:r w:rsidRPr="00DE7B42">
        <w:rPr>
          <w:rStyle w:val="StyleUnderline"/>
        </w:rPr>
        <w:t xml:space="preserve"> competitor </w:t>
      </w:r>
      <w:r w:rsidRPr="007B56A5">
        <w:rPr>
          <w:rStyle w:val="StyleUnderline"/>
          <w:highlight w:val="green"/>
        </w:rPr>
        <w:t>to China</w:t>
      </w:r>
      <w:r w:rsidRPr="007B56A5">
        <w:rPr>
          <w:highlight w:val="green"/>
        </w:rPr>
        <w:t>.</w:t>
      </w:r>
      <w:r>
        <w:t xml:space="preserve"> </w:t>
      </w:r>
    </w:p>
    <w:p w14:paraId="22F6CBCA" w14:textId="77777777" w:rsidR="00DE0B40" w:rsidRDefault="00DE0B40" w:rsidP="00DE0B40">
      <w:r>
        <w:t xml:space="preserve">What’s </w:t>
      </w:r>
      <w:r w:rsidRPr="004D1E98">
        <w:rPr>
          <w:rStyle w:val="StyleUnderline"/>
        </w:rPr>
        <w:t xml:space="preserve">more, </w:t>
      </w:r>
      <w:r w:rsidRPr="007B56A5">
        <w:rPr>
          <w:rStyle w:val="StyleUnderline"/>
          <w:highlight w:val="green"/>
        </w:rPr>
        <w:t>investment would not be one-sided</w:t>
      </w:r>
      <w:r>
        <w:t xml:space="preserve">. While Taiwan is a high-tech industrial powerhouse, the U.S. industry still dominates some technologies, like optics, that Taiwan needs. As U.S. investment in Taiwanese drone manufacturing increases, so will Taiwanese investment in the U.S. industry. </w:t>
      </w:r>
    </w:p>
    <w:p w14:paraId="70F4D920" w14:textId="77777777" w:rsidR="00DE0B40" w:rsidRDefault="00DE0B40" w:rsidP="00DE0B40">
      <w:r w:rsidRPr="007B56A5">
        <w:rPr>
          <w:rStyle w:val="StyleUnderline"/>
          <w:highlight w:val="green"/>
        </w:rPr>
        <w:t>Taiwan</w:t>
      </w:r>
      <w:r w:rsidRPr="004D1E98">
        <w:rPr>
          <w:rStyle w:val="StyleUnderline"/>
        </w:rPr>
        <w:t xml:space="preserve"> also </w:t>
      </w:r>
      <w:r w:rsidRPr="007B56A5">
        <w:rPr>
          <w:rStyle w:val="StyleUnderline"/>
          <w:highlight w:val="green"/>
        </w:rPr>
        <w:t>needs American operational know-how</w:t>
      </w:r>
      <w:r w:rsidRPr="007B56A5">
        <w:rPr>
          <w:highlight w:val="green"/>
        </w:rPr>
        <w:t>.</w:t>
      </w:r>
      <w:r>
        <w:t xml:space="preserve"> </w:t>
      </w:r>
    </w:p>
    <w:p w14:paraId="7C3A8B2B" w14:textId="77777777" w:rsidR="00DE0B40" w:rsidRDefault="00DE0B40" w:rsidP="00DE0B40">
      <w:r>
        <w:t>According to Su Tzu-</w:t>
      </w:r>
      <w:proofErr w:type="spellStart"/>
      <w:r>
        <w:t>yun</w:t>
      </w:r>
      <w:proofErr w:type="spellEnd"/>
      <w:r>
        <w:t xml:space="preserve">, a research fellow and director at the MND-backed Institute for National Defense and Security Research (INDSR), Taiwanese manufacturers, while able to make quality hardware, struggle to design and integrate systems for military operations. Indeed, </w:t>
      </w:r>
      <w:r w:rsidRPr="004D1E98">
        <w:rPr>
          <w:rStyle w:val="StyleUnderline"/>
        </w:rPr>
        <w:t>Taiwanese companies tend to design drones before identifying their specific missions and required weapon systems</w:t>
      </w:r>
      <w:r>
        <w:t xml:space="preserve">. </w:t>
      </w:r>
    </w:p>
    <w:p w14:paraId="6CF9FC0F" w14:textId="77777777" w:rsidR="00DE0B40" w:rsidRDefault="00DE0B40" w:rsidP="00DE0B40">
      <w:r>
        <w:t xml:space="preserve">Because of this, Taiwanese companies would benefit from collaboration with U.S. producers who could help Taiwan design and tailor its drones to meet its defense needs. </w:t>
      </w:r>
    </w:p>
    <w:p w14:paraId="4D47CD00" w14:textId="77777777" w:rsidR="00DE0B40" w:rsidRDefault="00DE0B40" w:rsidP="00DE0B40">
      <w:r>
        <w:t xml:space="preserve">To further court American investment, especially under the Trump administration’s “America First” agenda, many Taiwanese drone manufacturers are willing to invest in U.S. industry by producing components in the U.S. </w:t>
      </w:r>
    </w:p>
    <w:p w14:paraId="56905516" w14:textId="77777777" w:rsidR="00DE0B40" w:rsidRDefault="00DE0B40" w:rsidP="00DE0B40">
      <w:r>
        <w:t xml:space="preserve">Such reciprocal investment would help build up U.S. indigenous drone production capabilities and capacity. </w:t>
      </w:r>
    </w:p>
    <w:p w14:paraId="7A1D0FE5" w14:textId="77777777" w:rsidR="00DE0B40" w:rsidRDefault="00DE0B40" w:rsidP="00DE0B40">
      <w:r>
        <w:t xml:space="preserve">Reciprocal investment has already begun. Last year, Thunder Tiger, a Taiwanese military drone manufacturer, and </w:t>
      </w:r>
      <w:proofErr w:type="spellStart"/>
      <w:r>
        <w:t>RapidFlight</w:t>
      </w:r>
      <w:proofErr w:type="spellEnd"/>
      <w:r>
        <w:t xml:space="preserve">, a Virginia-based drone company, signed an agreement to produce specific components in each other’s respective countries. Thunder Tiger also announced plans to manufacture some key elements in California. </w:t>
      </w:r>
    </w:p>
    <w:p w14:paraId="47F7BB67" w14:textId="77777777" w:rsidR="00DE0B40" w:rsidRDefault="00DE0B40" w:rsidP="00DE0B40">
      <w:r w:rsidRPr="004D1E98">
        <w:lastRenderedPageBreak/>
        <w:t>The U.S. government has also expressed interest in</w:t>
      </w:r>
      <w:r>
        <w:t xml:space="preserve"> promoting joint production with Taiwan. Last September, delegations from the U.S. Department of Commerce (DOC), Department of Defense (DOD), and over two dozen private companies met with Taiwanese counterparts in Taipei to discuss integrating drone component production to decouple from China. </w:t>
      </w:r>
    </w:p>
    <w:p w14:paraId="05DD37F6" w14:textId="77777777" w:rsidR="00DE0B40" w:rsidRDefault="00DE0B40" w:rsidP="00DE0B40">
      <w:r>
        <w:t xml:space="preserve">These efforts are continuing under the new Trump administration. In early March, American Institute in Taiwan (AIT) Director Raymond Greene, America’s de facto ambassador to Taiwan, promoted drone production cooperation in an exclusive interview with Liberty Times, a Taiwan-based Chinese-language newspaper. </w:t>
      </w:r>
    </w:p>
    <w:p w14:paraId="12B88E2B" w14:textId="77777777" w:rsidR="00DE0B40" w:rsidRDefault="00DE0B40" w:rsidP="00DE0B40">
      <w:r>
        <w:t xml:space="preserve">Then, on March 11, Taiwan’s Minister of National Defense Wellington Koo disclosed that the U.S. government was still exploring cooperation with Taiwan to create a “non-red [or non-China] supply chain” for UAVs. </w:t>
      </w:r>
    </w:p>
    <w:p w14:paraId="4D32CB22" w14:textId="77777777" w:rsidR="00DE0B40" w:rsidRDefault="00DE0B40" w:rsidP="00DE0B40">
      <w:r>
        <w:t xml:space="preserve">In addition to the federal government, some state governments have begun fostering partnerships with Taiwanese drone industries. In December last year, Oklahoma Governor Kevin Stitt visited President Lai and signed a memorandum of understanding for investment opportunities with Taiwan in several key sectors, including UAV production. </w:t>
      </w:r>
    </w:p>
    <w:p w14:paraId="30A7A414" w14:textId="77777777" w:rsidR="00DE0B40" w:rsidRDefault="00DE0B40" w:rsidP="00DE0B40">
      <w:r>
        <w:t xml:space="preserve">Moreover, some </w:t>
      </w:r>
      <w:proofErr w:type="gramStart"/>
      <w:r>
        <w:t>U.S. county</w:t>
      </w:r>
      <w:proofErr w:type="gramEnd"/>
      <w:r>
        <w:t xml:space="preserve"> and city-level first responder departments have signed contracts for small drones from Taiwanese companies like </w:t>
      </w:r>
      <w:proofErr w:type="spellStart"/>
      <w:r>
        <w:t>Coretronic</w:t>
      </w:r>
      <w:proofErr w:type="spellEnd"/>
      <w:r>
        <w:t xml:space="preserve">. </w:t>
      </w:r>
    </w:p>
    <w:p w14:paraId="2A4E6D1B" w14:textId="77777777" w:rsidR="00DE0B40" w:rsidRPr="004D1E98" w:rsidRDefault="00DE0B40" w:rsidP="00DE0B40">
      <w:pPr>
        <w:rPr>
          <w:rStyle w:val="StyleUnderline"/>
        </w:rPr>
      </w:pPr>
      <w:r w:rsidRPr="004D1E98">
        <w:rPr>
          <w:rStyle w:val="StyleUnderline"/>
        </w:rPr>
        <w:t xml:space="preserve">Drone </w:t>
      </w:r>
      <w:r w:rsidRPr="007B56A5">
        <w:rPr>
          <w:rStyle w:val="StyleUnderline"/>
          <w:highlight w:val="green"/>
        </w:rPr>
        <w:t>Coop</w:t>
      </w:r>
      <w:r w:rsidRPr="004D1E98">
        <w:rPr>
          <w:rStyle w:val="StyleUnderline"/>
        </w:rPr>
        <w:t xml:space="preserve">eration </w:t>
      </w:r>
      <w:r w:rsidRPr="007B56A5">
        <w:rPr>
          <w:rStyle w:val="StyleUnderline"/>
          <w:highlight w:val="green"/>
        </w:rPr>
        <w:t>Is</w:t>
      </w:r>
      <w:r w:rsidRPr="004D1E98">
        <w:rPr>
          <w:rStyle w:val="StyleUnderline"/>
        </w:rPr>
        <w:t xml:space="preserve"> the </w:t>
      </w:r>
      <w:r w:rsidRPr="007B56A5">
        <w:rPr>
          <w:rStyle w:val="Emphasis"/>
          <w:highlight w:val="green"/>
        </w:rPr>
        <w:t>Key</w:t>
      </w:r>
      <w:r w:rsidRPr="004D1E98">
        <w:rPr>
          <w:rStyle w:val="StyleUnderline"/>
        </w:rPr>
        <w:t xml:space="preserve"> to the U.S.-Taiwan Alliance</w:t>
      </w:r>
    </w:p>
    <w:p w14:paraId="1DBC767C" w14:textId="77777777" w:rsidR="00DE0B40" w:rsidRPr="004D1E98" w:rsidRDefault="00DE0B40" w:rsidP="00DE0B40">
      <w:pPr>
        <w:rPr>
          <w:rStyle w:val="StyleUnderline"/>
        </w:rPr>
      </w:pPr>
      <w:r w:rsidRPr="007B56A5">
        <w:rPr>
          <w:rStyle w:val="StyleUnderline"/>
          <w:highlight w:val="green"/>
        </w:rPr>
        <w:t>Integrating U.S</w:t>
      </w:r>
      <w:r w:rsidRPr="004D1E98">
        <w:rPr>
          <w:rStyle w:val="StyleUnderline"/>
        </w:rPr>
        <w:t xml:space="preserve">. and Taiwanese drone </w:t>
      </w:r>
      <w:r w:rsidRPr="007B56A5">
        <w:rPr>
          <w:rStyle w:val="StyleUnderline"/>
          <w:highlight w:val="green"/>
        </w:rPr>
        <w:t>supply</w:t>
      </w:r>
      <w:r w:rsidRPr="004D1E98">
        <w:rPr>
          <w:rStyle w:val="StyleUnderline"/>
        </w:rPr>
        <w:t xml:space="preserve"> chains will </w:t>
      </w:r>
      <w:r w:rsidRPr="007B56A5">
        <w:rPr>
          <w:rStyle w:val="Emphasis"/>
          <w:highlight w:val="green"/>
        </w:rPr>
        <w:t>increase deterrence</w:t>
      </w:r>
      <w:r w:rsidRPr="007B56A5">
        <w:rPr>
          <w:rStyle w:val="StyleUnderline"/>
          <w:highlight w:val="green"/>
        </w:rPr>
        <w:t xml:space="preserve"> against China</w:t>
      </w:r>
      <w:r w:rsidRPr="004D1E98">
        <w:rPr>
          <w:rStyle w:val="StyleUnderline"/>
        </w:rPr>
        <w:t xml:space="preserve"> by improving bilateral defense capabilities and increasing U.S. economic interests in Taiwan. </w:t>
      </w:r>
    </w:p>
    <w:p w14:paraId="621A2612" w14:textId="77777777" w:rsidR="00DE0B40" w:rsidRDefault="00DE0B40" w:rsidP="00DE0B40">
      <w:r>
        <w:t xml:space="preserve">Drone manufacturing cooperation will allow the United States to wean itself off Chinese components more quickly and lessen China’s leverage on the U.S. defense industrial base. This task has otherwise proved excruciatingly slow and difficult. </w:t>
      </w:r>
    </w:p>
    <w:p w14:paraId="20337521" w14:textId="77777777" w:rsidR="00DE0B40" w:rsidRPr="004D1E98" w:rsidRDefault="00DE0B40" w:rsidP="00DE0B40">
      <w:pPr>
        <w:rPr>
          <w:rStyle w:val="StyleUnderline"/>
        </w:rPr>
      </w:pPr>
      <w:r>
        <w:t xml:space="preserve">Likewise, </w:t>
      </w:r>
      <w:r w:rsidRPr="007B56A5">
        <w:rPr>
          <w:rStyle w:val="StyleUnderline"/>
          <w:highlight w:val="green"/>
        </w:rPr>
        <w:t>a more resilient Taiwan</w:t>
      </w:r>
      <w:r w:rsidRPr="00DE7B42">
        <w:rPr>
          <w:rStyle w:val="StyleUnderline"/>
        </w:rPr>
        <w:t>ese</w:t>
      </w:r>
      <w:r w:rsidRPr="004D1E98">
        <w:rPr>
          <w:rStyle w:val="StyleUnderline"/>
        </w:rPr>
        <w:t xml:space="preserve"> drone industry will allow Taiwan to </w:t>
      </w:r>
      <w:r w:rsidRPr="007B56A5">
        <w:rPr>
          <w:rStyle w:val="StyleUnderline"/>
          <w:highlight w:val="green"/>
        </w:rPr>
        <w:t>scale</w:t>
      </w:r>
      <w:r w:rsidRPr="004D1E98">
        <w:rPr>
          <w:rStyle w:val="StyleUnderline"/>
        </w:rPr>
        <w:t xml:space="preserve"> its asymmetric </w:t>
      </w:r>
      <w:r w:rsidRPr="007B56A5">
        <w:rPr>
          <w:rStyle w:val="StyleUnderline"/>
          <w:highlight w:val="green"/>
        </w:rPr>
        <w:t>capabilities</w:t>
      </w:r>
      <w:r w:rsidRPr="004D1E98">
        <w:rPr>
          <w:rStyle w:val="StyleUnderline"/>
        </w:rPr>
        <w:t xml:space="preserve"> and ability </w:t>
      </w:r>
      <w:r w:rsidRPr="007B56A5">
        <w:rPr>
          <w:rStyle w:val="StyleUnderline"/>
          <w:highlight w:val="green"/>
        </w:rPr>
        <w:t>to produce defense</w:t>
      </w:r>
      <w:r w:rsidRPr="004D1E98">
        <w:rPr>
          <w:rStyle w:val="StyleUnderline"/>
        </w:rPr>
        <w:t xml:space="preserve"> material significantly </w:t>
      </w:r>
      <w:r w:rsidRPr="007B56A5">
        <w:rPr>
          <w:rStyle w:val="Emphasis"/>
          <w:highlight w:val="green"/>
        </w:rPr>
        <w:t>during wartime</w:t>
      </w:r>
      <w:r w:rsidRPr="004D1E98">
        <w:rPr>
          <w:rStyle w:val="StyleUnderline"/>
        </w:rPr>
        <w:t xml:space="preserve">. </w:t>
      </w:r>
    </w:p>
    <w:p w14:paraId="71213EBD" w14:textId="77777777" w:rsidR="00DE0B40" w:rsidRDefault="00DE0B40" w:rsidP="00DE0B40">
      <w:r>
        <w:t xml:space="preserve">While pursuing integration is far from a security guarantee, it increases U.S. economic interests in Taiwan, </w:t>
      </w:r>
      <w:r w:rsidRPr="007B56A5">
        <w:rPr>
          <w:rStyle w:val="StyleUnderline"/>
          <w:highlight w:val="green"/>
        </w:rPr>
        <w:t>raising</w:t>
      </w:r>
      <w:r w:rsidRPr="004D1E98">
        <w:rPr>
          <w:rStyle w:val="StyleUnderline"/>
        </w:rPr>
        <w:t xml:space="preserve"> the </w:t>
      </w:r>
      <w:r w:rsidRPr="007B56A5">
        <w:rPr>
          <w:rStyle w:val="StyleUnderline"/>
          <w:highlight w:val="green"/>
        </w:rPr>
        <w:t>stakes for China</w:t>
      </w:r>
      <w:r w:rsidRPr="004D1E98">
        <w:rPr>
          <w:rStyle w:val="StyleUnderline"/>
        </w:rPr>
        <w:t xml:space="preserve"> if it considers invasion</w:t>
      </w:r>
      <w:r>
        <w:t xml:space="preserve">. Operationally, this would be </w:t>
      </w:r>
      <w:proofErr w:type="gramStart"/>
      <w:r>
        <w:t>similar to</w:t>
      </w:r>
      <w:proofErr w:type="gramEnd"/>
      <w:r>
        <w:t xml:space="preserve"> the Trump administration’s recent mineral extraction deal with Ukraine. </w:t>
      </w:r>
    </w:p>
    <w:p w14:paraId="2370CB01" w14:textId="77777777" w:rsidR="00DE0B40" w:rsidRDefault="00DE0B40" w:rsidP="00DE0B40">
      <w:pPr>
        <w:pStyle w:val="Heading4"/>
        <w:rPr>
          <w:b w:val="0"/>
          <w:bCs/>
        </w:rPr>
      </w:pPr>
      <w:r>
        <w:t xml:space="preserve">Tiawan’s efforts are </w:t>
      </w:r>
      <w:r w:rsidRPr="000055EC">
        <w:rPr>
          <w:u w:val="single"/>
        </w:rPr>
        <w:t>rushed</w:t>
      </w:r>
      <w:r>
        <w:t xml:space="preserve"> and </w:t>
      </w:r>
      <w:r w:rsidRPr="000055EC">
        <w:rPr>
          <w:u w:val="single"/>
        </w:rPr>
        <w:t>ineffective</w:t>
      </w:r>
      <w:r>
        <w:t>. Only U.S drones solve</w:t>
      </w:r>
      <w:r>
        <w:rPr>
          <w:b w:val="0"/>
          <w:bCs/>
        </w:rPr>
        <w:t>.</w:t>
      </w:r>
    </w:p>
    <w:p w14:paraId="39289FE2" w14:textId="77777777" w:rsidR="00DE0B40" w:rsidRPr="005C1415" w:rsidRDefault="00DE0B40" w:rsidP="00DE0B40">
      <w:r w:rsidRPr="000055EC">
        <w:rPr>
          <w:rStyle w:val="Style13ptBold"/>
        </w:rPr>
        <w:t>Lee Et. Al 25</w:t>
      </w:r>
      <w:r>
        <w:t xml:space="preserve"> — Yian Lee, Economy/Government reporter based in Taipei for Bloomberg, 2025, (“Taiwan Struggles to Build a Drone Defense Without Its Tech Giants,” Bloomberg, May 23</w:t>
      </w:r>
      <w:r w:rsidRPr="00474B3F">
        <w:rPr>
          <w:vertAlign w:val="superscript"/>
        </w:rPr>
        <w:t>rd</w:t>
      </w:r>
      <w:r>
        <w:t xml:space="preserve">, Available Online at </w:t>
      </w:r>
      <w:hyperlink r:id="rId46" w:history="1">
        <w:r w:rsidRPr="00FB5BE4">
          <w:rPr>
            <w:rStyle w:val="Hyperlink"/>
          </w:rPr>
          <w:t>https://www.bloomberg.com/news/features/2025-05-22/taiwan-s-drone-defense-against-china-builds-up-without-tech-giants-tsmc-foxconn</w:t>
        </w:r>
      </w:hyperlink>
      <w:r>
        <w:t>, Accessed 7/10/2025)</w:t>
      </w:r>
    </w:p>
    <w:p w14:paraId="668A759E" w14:textId="77777777" w:rsidR="00DE0B40" w:rsidRDefault="00DE0B40" w:rsidP="00DE0B40">
      <w:r>
        <w:t xml:space="preserve">On a corporate campus </w:t>
      </w:r>
      <w:r w:rsidRPr="007B56A5">
        <w:rPr>
          <w:rStyle w:val="StyleUnderline"/>
          <w:highlight w:val="green"/>
        </w:rPr>
        <w:t>in</w:t>
      </w:r>
      <w:r w:rsidRPr="005C1415">
        <w:rPr>
          <w:rStyle w:val="StyleUnderline"/>
        </w:rPr>
        <w:t xml:space="preserve"> northwest </w:t>
      </w:r>
      <w:r w:rsidRPr="007B56A5">
        <w:rPr>
          <w:rStyle w:val="StyleUnderline"/>
          <w:highlight w:val="green"/>
        </w:rPr>
        <w:t xml:space="preserve">Taiwan, a </w:t>
      </w:r>
      <w:r w:rsidRPr="007B56A5">
        <w:rPr>
          <w:rStyle w:val="Emphasis"/>
          <w:highlight w:val="green"/>
        </w:rPr>
        <w:t>rushed</w:t>
      </w:r>
      <w:r w:rsidRPr="007B56A5">
        <w:rPr>
          <w:rStyle w:val="StyleUnderline"/>
          <w:highlight w:val="green"/>
        </w:rPr>
        <w:t xml:space="preserve"> effort</w:t>
      </w:r>
      <w:r w:rsidRPr="001F62B2">
        <w:rPr>
          <w:rStyle w:val="StyleUnderline"/>
        </w:rPr>
        <w:t xml:space="preserve"> to bolster the island’s defenses against China </w:t>
      </w:r>
      <w:r w:rsidRPr="007B56A5">
        <w:rPr>
          <w:rStyle w:val="StyleUnderline"/>
          <w:highlight w:val="green"/>
        </w:rPr>
        <w:t>is taking shape</w:t>
      </w:r>
      <w:r w:rsidRPr="001F62B2">
        <w:rPr>
          <w:rStyle w:val="StyleUnderline"/>
        </w:rPr>
        <w:t xml:space="preserve"> — </w:t>
      </w:r>
      <w:r w:rsidRPr="007B56A5">
        <w:rPr>
          <w:rStyle w:val="StyleUnderline"/>
          <w:highlight w:val="green"/>
        </w:rPr>
        <w:t>with little help from</w:t>
      </w:r>
      <w:r w:rsidRPr="001F62B2">
        <w:rPr>
          <w:rStyle w:val="StyleUnderline"/>
        </w:rPr>
        <w:t xml:space="preserve"> the </w:t>
      </w:r>
      <w:r w:rsidRPr="007B56A5">
        <w:rPr>
          <w:rStyle w:val="StyleUnderline"/>
          <w:highlight w:val="green"/>
        </w:rPr>
        <w:t>tech</w:t>
      </w:r>
      <w:r w:rsidRPr="001F62B2">
        <w:rPr>
          <w:rStyle w:val="StyleUnderline"/>
        </w:rPr>
        <w:t xml:space="preserve">nology </w:t>
      </w:r>
      <w:r w:rsidRPr="007B56A5">
        <w:rPr>
          <w:rStyle w:val="StyleUnderline"/>
          <w:highlight w:val="green"/>
        </w:rPr>
        <w:t>giants</w:t>
      </w:r>
      <w:r>
        <w:t xml:space="preserve"> who turned this outpost into a global chipmaking hub.</w:t>
      </w:r>
    </w:p>
    <w:p w14:paraId="68CF2A67" w14:textId="77777777" w:rsidR="00DE0B40" w:rsidRDefault="00DE0B40" w:rsidP="00DE0B40">
      <w:r>
        <w:lastRenderedPageBreak/>
        <w:t xml:space="preserve">The military officials entering and exiting a factory run by </w:t>
      </w:r>
      <w:proofErr w:type="spellStart"/>
      <w:r>
        <w:t>Coretronic</w:t>
      </w:r>
      <w:proofErr w:type="spellEnd"/>
      <w:r>
        <w:t xml:space="preserve"> Intelligent Robotics Corp. — located just miles from the beaches where Beijing’s forces would land in an invasion — underscore the firm’s role at the heart of Taiwan’s homegrown efforts to arm itself with aerial drones.</w:t>
      </w:r>
    </w:p>
    <w:p w14:paraId="6E9AA2DB" w14:textId="77777777" w:rsidR="00DE0B40" w:rsidRPr="00842D3F" w:rsidRDefault="00DE0B40" w:rsidP="00DE0B40">
      <w:pPr>
        <w:rPr>
          <w:rStyle w:val="StyleUnderline"/>
        </w:rPr>
      </w:pPr>
      <w:r w:rsidRPr="007B56A5">
        <w:rPr>
          <w:rStyle w:val="Emphasis"/>
          <w:highlight w:val="green"/>
        </w:rPr>
        <w:t>The task is huge</w:t>
      </w:r>
      <w:r>
        <w:t xml:space="preserve">, with Taiwan’s stockpile of roughly 1,000 military-grade drones just a sliver of the tens of thousands believed to be in Beijing’s inventory, according to defense experts. </w:t>
      </w:r>
      <w:r w:rsidRPr="007B56A5">
        <w:rPr>
          <w:rStyle w:val="StyleUnderline"/>
          <w:highlight w:val="green"/>
        </w:rPr>
        <w:t>It's also urgent</w:t>
      </w:r>
      <w:r w:rsidRPr="00842D3F">
        <w:rPr>
          <w:rStyle w:val="StyleUnderline"/>
        </w:rPr>
        <w:t>, with unmanned aerial vehicles playing key roles in recent clashes</w:t>
      </w:r>
      <w:r>
        <w:t xml:space="preserve"> between India and Pakistan, as well as in the battlefields of Ukraine. </w:t>
      </w:r>
      <w:r w:rsidRPr="007B56A5">
        <w:rPr>
          <w:rStyle w:val="StyleUnderline"/>
          <w:highlight w:val="green"/>
        </w:rPr>
        <w:t>While</w:t>
      </w:r>
      <w:r w:rsidRPr="005C1415">
        <w:rPr>
          <w:rStyle w:val="StyleUnderline"/>
        </w:rPr>
        <w:t xml:space="preserve"> another thousand military </w:t>
      </w:r>
      <w:r w:rsidRPr="007B56A5">
        <w:rPr>
          <w:rStyle w:val="StyleUnderline"/>
          <w:highlight w:val="green"/>
        </w:rPr>
        <w:t>drones are due from the US</w:t>
      </w:r>
      <w:r w:rsidRPr="005C1415">
        <w:rPr>
          <w:rStyle w:val="StyleUnderline"/>
        </w:rPr>
        <w:t xml:space="preserve"> by 2029, the island</w:t>
      </w:r>
      <w:r w:rsidRPr="00842D3F">
        <w:rPr>
          <w:rStyle w:val="StyleUnderline"/>
        </w:rPr>
        <w:t xml:space="preserve">’s </w:t>
      </w:r>
      <w:r w:rsidRPr="007B56A5">
        <w:rPr>
          <w:rStyle w:val="StyleUnderline"/>
          <w:highlight w:val="green"/>
        </w:rPr>
        <w:t xml:space="preserve">leaders say they need </w:t>
      </w:r>
      <w:r w:rsidRPr="007B56A5">
        <w:rPr>
          <w:rStyle w:val="Emphasis"/>
          <w:highlight w:val="green"/>
        </w:rPr>
        <w:t>many more</w:t>
      </w:r>
      <w:r w:rsidRPr="007B56A5">
        <w:rPr>
          <w:rStyle w:val="StyleUnderline"/>
          <w:highlight w:val="green"/>
        </w:rPr>
        <w:t xml:space="preserve"> — </w:t>
      </w:r>
      <w:r w:rsidRPr="007B56A5">
        <w:rPr>
          <w:rStyle w:val="Emphasis"/>
          <w:highlight w:val="green"/>
        </w:rPr>
        <w:t>and soon</w:t>
      </w:r>
      <w:r w:rsidRPr="00842D3F">
        <w:rPr>
          <w:rStyle w:val="StyleUnderline"/>
        </w:rPr>
        <w:t>.</w:t>
      </w:r>
    </w:p>
    <w:p w14:paraId="3D66ABE9" w14:textId="77777777" w:rsidR="00DE0B40" w:rsidRDefault="00DE0B40" w:rsidP="00DE0B40">
      <w:r>
        <w:t>“</w:t>
      </w:r>
      <w:r w:rsidRPr="007B56A5">
        <w:rPr>
          <w:rStyle w:val="Emphasis"/>
          <w:highlight w:val="green"/>
        </w:rPr>
        <w:t>The next war will be a drone war</w:t>
      </w:r>
      <w:r>
        <w:t>,” said Chiou Chu-</w:t>
      </w:r>
      <w:proofErr w:type="spellStart"/>
      <w:r>
        <w:t>hsiang</w:t>
      </w:r>
      <w:proofErr w:type="spellEnd"/>
      <w:r>
        <w:t xml:space="preserve">, deputy general director of the National Chung-Shan Institute of Science and Technology, the military’s de facto research arm. </w:t>
      </w:r>
      <w:r w:rsidRPr="007B56A5">
        <w:rPr>
          <w:rStyle w:val="StyleUnderline"/>
          <w:highlight w:val="green"/>
        </w:rPr>
        <w:t>Taiwan’s</w:t>
      </w:r>
      <w:r w:rsidRPr="00295229">
        <w:rPr>
          <w:rStyle w:val="StyleUnderline"/>
        </w:rPr>
        <w:t xml:space="preserve"> low </w:t>
      </w:r>
      <w:r w:rsidRPr="007B56A5">
        <w:rPr>
          <w:rStyle w:val="StyleUnderline"/>
          <w:highlight w:val="green"/>
        </w:rPr>
        <w:t>birth rate makes unmanned weapons</w:t>
      </w:r>
      <w:r w:rsidRPr="00295229">
        <w:rPr>
          <w:rStyle w:val="StyleUnderline"/>
        </w:rPr>
        <w:t xml:space="preserve"> even more </w:t>
      </w:r>
      <w:r w:rsidRPr="007B56A5">
        <w:rPr>
          <w:rStyle w:val="StyleUnderline"/>
          <w:highlight w:val="green"/>
        </w:rPr>
        <w:t>vital</w:t>
      </w:r>
      <w:r>
        <w:t>, he added. “</w:t>
      </w:r>
      <w:r w:rsidRPr="00295229">
        <w:rPr>
          <w:rStyle w:val="StyleUnderline"/>
        </w:rPr>
        <w:t>It’s important to triumph in the next war with technology</w:t>
      </w:r>
      <w:r>
        <w:t>.”</w:t>
      </w:r>
    </w:p>
    <w:p w14:paraId="47883E28" w14:textId="77777777" w:rsidR="00DE0B40" w:rsidRPr="00DE0B40" w:rsidRDefault="00DE0B40" w:rsidP="00DE0B40"/>
    <w:p w14:paraId="1EB43E62" w14:textId="71195283" w:rsidR="0017179A" w:rsidRDefault="0017179A" w:rsidP="0017179A">
      <w:pPr>
        <w:pStyle w:val="Heading3"/>
      </w:pPr>
      <w:r>
        <w:lastRenderedPageBreak/>
        <w:t xml:space="preserve">AT: </w:t>
      </w:r>
      <w:r>
        <w:t>Ukraine T</w:t>
      </w:r>
      <w:r>
        <w:t>urn</w:t>
      </w:r>
      <w:r>
        <w:t>—2NC</w:t>
      </w:r>
    </w:p>
    <w:p w14:paraId="03C9EB67" w14:textId="133350CF" w:rsidR="0017179A" w:rsidRDefault="0017179A" w:rsidP="0017179A">
      <w:pPr>
        <w:pStyle w:val="Heading4"/>
      </w:pPr>
      <w:r>
        <w:t>Taiwan and Ukraine aren’t zero-sum</w:t>
      </w:r>
      <w:r>
        <w:t>. That’s their own evidence</w:t>
      </w:r>
    </w:p>
    <w:p w14:paraId="745891ED" w14:textId="77777777" w:rsidR="0017179A" w:rsidRDefault="0017179A" w:rsidP="0017179A">
      <w:r>
        <w:t xml:space="preserve">Brian </w:t>
      </w:r>
      <w:r w:rsidRPr="00897A17">
        <w:rPr>
          <w:rStyle w:val="Style13ptBold"/>
        </w:rPr>
        <w:t>Kerg 25</w:t>
      </w:r>
      <w:r>
        <w:t xml:space="preserve">. Lieutenant Colonel Brian Kerg is an active-duty US Marine Corps operational planner and a nonresident fellow in the Indo-Pacific Security Initiative at the Atlantic Council’s Scowcroft Center for Strategy and Security. “To Secure Taiwan, the United States Must First Secure Ukraine”. Atlantic Council. 2-13-2025. </w:t>
      </w:r>
      <w:r w:rsidRPr="00897A17">
        <w:t>https://www.atlanticcouncil.org/in-depth-research-reports/issue-brief/to-secure-taiwan-the-united-states-must-first-secure-ukraine/</w:t>
      </w:r>
    </w:p>
    <w:p w14:paraId="04E32431" w14:textId="77777777" w:rsidR="0017179A" w:rsidRDefault="0017179A" w:rsidP="0017179A">
      <w:r>
        <w:t xml:space="preserve">There is </w:t>
      </w:r>
      <w:r w:rsidRPr="00897A17">
        <w:rPr>
          <w:rStyle w:val="StyleUnderline"/>
        </w:rPr>
        <w:t>no zero-sum game between Ukraine and Taiwan</w:t>
      </w:r>
    </w:p>
    <w:p w14:paraId="18F01F47" w14:textId="77777777" w:rsidR="0017179A" w:rsidRDefault="0017179A" w:rsidP="0017179A">
      <w:r>
        <w:t xml:space="preserve">In addition, </w:t>
      </w:r>
      <w:r w:rsidRPr="009356CE">
        <w:rPr>
          <w:rStyle w:val="StyleUnderline"/>
        </w:rPr>
        <w:t>claims that US support to Ukraine prevents it from adequately supporting Taiwan’s defense overinflate the material cost to the United States and disregard the benefits to the industrial base surrounding US weapons production</w:t>
      </w:r>
      <w:r>
        <w:t>.</w:t>
      </w:r>
    </w:p>
    <w:p w14:paraId="4EECB877" w14:textId="77777777" w:rsidR="0017179A" w:rsidRDefault="0017179A" w:rsidP="0017179A"/>
    <w:p w14:paraId="6A6D869E" w14:textId="77777777" w:rsidR="0017179A" w:rsidRDefault="0017179A" w:rsidP="0017179A">
      <w:r>
        <w:t xml:space="preserve">There is not a one-for-one tradeoff or a zero-sum game of munitions availability pitting Ukraine against Taiwan. </w:t>
      </w:r>
      <w:r w:rsidRPr="009356CE">
        <w:rPr>
          <w:rStyle w:val="StyleUnderline"/>
        </w:rPr>
        <w:t>Many of the systems optimal for use in the defense of Ukraine are not suited for a Taiwan defense scenario, and vice versa</w:t>
      </w:r>
      <w:r>
        <w:t xml:space="preserve">. </w:t>
      </w:r>
      <w:r w:rsidRPr="009356CE">
        <w:rPr>
          <w:rStyle w:val="StyleUnderline"/>
        </w:rPr>
        <w:t>US aid provided to Ukraine</w:t>
      </w:r>
      <w:r>
        <w:t xml:space="preserve"> since the Russian invasion </w:t>
      </w:r>
      <w:r w:rsidRPr="009356CE">
        <w:rPr>
          <w:rStyle w:val="StyleUnderline"/>
        </w:rPr>
        <w:t>is suited to fighting a continental land war</w:t>
      </w:r>
      <w:r>
        <w:t xml:space="preserve"> characterized by mass and attrition, incorporating modern technologies. Specifically, this has consisted largely of artillery and mortar rounds, tanks, infantry fighting vehicles, armored personnel carriers, anti-armor systems, and short-range unmanned aerial systems. All of t</w:t>
      </w:r>
      <w:r w:rsidRPr="009356CE">
        <w:rPr>
          <w:rStyle w:val="StyleUnderline"/>
        </w:rPr>
        <w:t>hese would be ill-suited for the air, maritime, and littoral fighting that would dominate a Taiwan scenario</w:t>
      </w:r>
      <w:r>
        <w:t xml:space="preserve">. There is </w:t>
      </w:r>
      <w:r w:rsidRPr="009356CE">
        <w:rPr>
          <w:rStyle w:val="StyleUnderline"/>
        </w:rPr>
        <w:t xml:space="preserve">little direct competition between these systems and those optimized to defend Taiwan </w:t>
      </w:r>
      <w:r>
        <w:t>and fight China, which also characterizes the bulk of foreign military sales to Taiwan, which include sales of hundreds of Harpoons, Patriot assistance, Sidewinder missiles, and Switchblade loitering munitions, among others.</w:t>
      </w:r>
    </w:p>
    <w:p w14:paraId="06D24FFE" w14:textId="77777777" w:rsidR="0017179A" w:rsidRDefault="0017179A" w:rsidP="0017179A"/>
    <w:p w14:paraId="4D5368AA" w14:textId="77777777" w:rsidR="0017179A" w:rsidRPr="00897A17" w:rsidRDefault="0017179A" w:rsidP="0017179A">
      <w:r>
        <w:t xml:space="preserve">Finally, the </w:t>
      </w:r>
      <w:r w:rsidRPr="009356CE">
        <w:rPr>
          <w:rStyle w:val="StyleUnderline"/>
        </w:rPr>
        <w:t>provision of US arms to Ukraine has served as a test run for the US military industrial base</w:t>
      </w:r>
      <w:r>
        <w:t xml:space="preserve">, revealing challenges, stovepipes, and other hurdles to meeting timely production goals. </w:t>
      </w:r>
      <w:r w:rsidRPr="009356CE">
        <w:rPr>
          <w:rStyle w:val="StyleUnderline"/>
        </w:rPr>
        <w:t>This postured the United States to course correct, yielding congressional action to accelerate support to Taiwan, including the Taiwan Enhanced Resilience Act, which authorized Foreign Military Financing to Taiwan</w:t>
      </w:r>
      <w:r>
        <w:t xml:space="preserve"> for the first time and amended Presidential Drawdown Authority to provision Taiwan directly with US Department of Defense stocks and services. </w:t>
      </w:r>
      <w:r w:rsidRPr="009356CE">
        <w:rPr>
          <w:rStyle w:val="StyleUnderline"/>
        </w:rPr>
        <w:t xml:space="preserve">As US support for Ukraine’s defense continues to stress test it, the US industrial base will only grow more capable and </w:t>
      </w:r>
      <w:proofErr w:type="gramStart"/>
      <w:r w:rsidRPr="009356CE">
        <w:rPr>
          <w:rStyle w:val="StyleUnderline"/>
        </w:rPr>
        <w:t>resilient, and</w:t>
      </w:r>
      <w:proofErr w:type="gramEnd"/>
      <w:r w:rsidRPr="009356CE">
        <w:rPr>
          <w:rStyle w:val="StyleUnderline"/>
        </w:rPr>
        <w:t xml:space="preserve"> will be better prepared to accelerate production for the defense of Taiwan</w:t>
      </w:r>
      <w:r>
        <w:t>. Rather than a zero-sum game, investing in Ukraine’s defense now creates more opportunity for Taiwan tomorrow.</w:t>
      </w:r>
    </w:p>
    <w:p w14:paraId="44734BF3" w14:textId="77777777" w:rsidR="00306A62" w:rsidRDefault="00306A62" w:rsidP="00B43D9B">
      <w:pPr>
        <w:pStyle w:val="Heading3"/>
      </w:pPr>
    </w:p>
    <w:p w14:paraId="27B71506" w14:textId="401E280B" w:rsidR="00F75FB5" w:rsidRPr="00F75FB5" w:rsidRDefault="00F75FB5" w:rsidP="00F75FB5">
      <w:pPr>
        <w:pStyle w:val="Heading3"/>
      </w:pPr>
      <w:r>
        <w:lastRenderedPageBreak/>
        <w:t>***IRAN***</w:t>
      </w:r>
    </w:p>
    <w:p w14:paraId="7DAA0B69" w14:textId="77777777" w:rsidR="00B43D9B" w:rsidRDefault="00B43D9B" w:rsidP="00B43D9B">
      <w:pPr>
        <w:pStyle w:val="Heading3"/>
      </w:pPr>
      <w:r>
        <w:lastRenderedPageBreak/>
        <w:t>I/L—US Key—2NC</w:t>
      </w:r>
    </w:p>
    <w:p w14:paraId="7F84C1CA" w14:textId="77777777" w:rsidR="00B43D9B" w:rsidRPr="000151F3" w:rsidRDefault="00B43D9B" w:rsidP="00B43D9B">
      <w:pPr>
        <w:pStyle w:val="Heading4"/>
        <w:rPr>
          <w:rStyle w:val="Style13ptBold"/>
          <w:b/>
          <w:bCs w:val="0"/>
        </w:rPr>
      </w:pPr>
      <w:r w:rsidRPr="000151F3">
        <w:rPr>
          <w:rStyle w:val="Style13ptBold"/>
          <w:b/>
          <w:bCs w:val="0"/>
        </w:rPr>
        <w:t xml:space="preserve">Israel is </w:t>
      </w:r>
      <w:r w:rsidRPr="000151F3">
        <w:rPr>
          <w:rStyle w:val="Style13ptBold"/>
          <w:b/>
          <w:bCs w:val="0"/>
          <w:u w:val="single"/>
        </w:rPr>
        <w:t>dependent</w:t>
      </w:r>
      <w:r w:rsidRPr="000151F3">
        <w:rPr>
          <w:rStyle w:val="Style13ptBold"/>
          <w:b/>
          <w:bCs w:val="0"/>
        </w:rPr>
        <w:t xml:space="preserve"> on US military capabilities.</w:t>
      </w:r>
    </w:p>
    <w:p w14:paraId="230B4BF5" w14:textId="77777777" w:rsidR="00B43D9B" w:rsidRDefault="00B43D9B" w:rsidP="00B43D9B">
      <w:r>
        <w:rPr>
          <w:rStyle w:val="Style13ptBold"/>
        </w:rPr>
        <w:t xml:space="preserve">Saab and White 25 </w:t>
      </w:r>
      <w:r>
        <w:t xml:space="preserve">[Bilal Saab, former senior advisor for security cooperation at the DoD; Darren White, former military intelligence operator; 7/162025; “Lessons Observed From the War Between Israel and Iran; </w:t>
      </w:r>
      <w:hyperlink r:id="rId47" w:history="1">
        <w:r w:rsidRPr="009934E7">
          <w:rPr>
            <w:rStyle w:val="Hyperlink"/>
          </w:rPr>
          <w:t>https://warontherocks.com/2025/07/lessons-observed-from-the-war-between-israel-and-iran/</w:t>
        </w:r>
      </w:hyperlink>
      <w:r>
        <w:t>; accessed 7/19/2025; Lowell-DB]</w:t>
      </w:r>
    </w:p>
    <w:p w14:paraId="036DCD4D" w14:textId="77777777" w:rsidR="00B43D9B" w:rsidRPr="00751953" w:rsidRDefault="00B43D9B" w:rsidP="00B43D9B">
      <w:pPr>
        <w:rPr>
          <w:sz w:val="16"/>
        </w:rPr>
      </w:pPr>
      <w:r w:rsidRPr="000151F3">
        <w:rPr>
          <w:rStyle w:val="StyleUnderline"/>
        </w:rPr>
        <w:t>The</w:t>
      </w:r>
      <w:r w:rsidRPr="00751953">
        <w:rPr>
          <w:sz w:val="16"/>
        </w:rPr>
        <w:t xml:space="preserve"> June 2025 </w:t>
      </w:r>
      <w:r w:rsidRPr="000151F3">
        <w:rPr>
          <w:rStyle w:val="StyleUnderline"/>
        </w:rPr>
        <w:t>conflict between Israel and Iran</w:t>
      </w:r>
      <w:r w:rsidRPr="00751953">
        <w:rPr>
          <w:sz w:val="16"/>
        </w:rPr>
        <w:t xml:space="preserve"> yielded a range of critical doctrinal insights for modern military planning. It not only reaffirmed the continuing relevance of conventional capabilities but also </w:t>
      </w:r>
      <w:r w:rsidRPr="000151F3">
        <w:rPr>
          <w:rStyle w:val="StyleUnderline"/>
        </w:rPr>
        <w:t>underlined the importance of</w:t>
      </w:r>
      <w:r w:rsidRPr="00751953">
        <w:rPr>
          <w:sz w:val="16"/>
        </w:rPr>
        <w:t xml:space="preserve"> cyber integration, information dominance, strategic precision, and </w:t>
      </w:r>
      <w:r w:rsidRPr="000151F3">
        <w:rPr>
          <w:rStyle w:val="StyleUnderline"/>
        </w:rPr>
        <w:t>alliance cooperation</w:t>
      </w:r>
      <w:r w:rsidRPr="00751953">
        <w:rPr>
          <w:sz w:val="16"/>
        </w:rPr>
        <w:t xml:space="preserve"> in 21st-century conflict scenarios. From this conflict, we derive nine lessons.</w:t>
      </w:r>
    </w:p>
    <w:p w14:paraId="2669A78A" w14:textId="77777777" w:rsidR="00B43D9B" w:rsidRPr="00751953" w:rsidRDefault="00B43D9B" w:rsidP="00B43D9B">
      <w:pPr>
        <w:rPr>
          <w:rStyle w:val="StyleUnderline"/>
        </w:rPr>
      </w:pPr>
      <w:r w:rsidRPr="00751953">
        <w:rPr>
          <w:sz w:val="16"/>
        </w:rPr>
        <w:t xml:space="preserve">One, try not to fight alone (especially if you have powerful friends). </w:t>
      </w:r>
      <w:r w:rsidRPr="00751953">
        <w:rPr>
          <w:rStyle w:val="StyleUnderline"/>
          <w:highlight w:val="cyan"/>
        </w:rPr>
        <w:t>Israel</w:t>
      </w:r>
      <w:r w:rsidRPr="000151F3">
        <w:rPr>
          <w:rStyle w:val="StyleUnderline"/>
        </w:rPr>
        <w:t>’s ability to execute</w:t>
      </w:r>
      <w:r w:rsidRPr="00751953">
        <w:rPr>
          <w:sz w:val="16"/>
        </w:rPr>
        <w:t xml:space="preserve"> Operation Rising Lion and </w:t>
      </w:r>
      <w:r w:rsidRPr="000151F3">
        <w:rPr>
          <w:rStyle w:val="StyleUnderline"/>
        </w:rPr>
        <w:t xml:space="preserve">maintain a </w:t>
      </w:r>
      <w:r w:rsidRPr="000151F3">
        <w:rPr>
          <w:rStyle w:val="Emphasis"/>
        </w:rPr>
        <w:t>credible deterrent posture</w:t>
      </w:r>
      <w:r w:rsidRPr="00751953">
        <w:rPr>
          <w:sz w:val="16"/>
        </w:rPr>
        <w:t xml:space="preserve"> in the face of Iranian retaliation </w:t>
      </w:r>
      <w:r w:rsidRPr="000151F3">
        <w:rPr>
          <w:rStyle w:val="StyleUnderline"/>
        </w:rPr>
        <w:t xml:space="preserve">would have been </w:t>
      </w:r>
      <w:r w:rsidRPr="00751953">
        <w:rPr>
          <w:rStyle w:val="Emphasis"/>
          <w:highlight w:val="cyan"/>
        </w:rPr>
        <w:t>significantly impaired</w:t>
      </w:r>
      <w:r w:rsidRPr="00751953">
        <w:rPr>
          <w:rStyle w:val="StyleUnderline"/>
          <w:highlight w:val="cyan"/>
        </w:rPr>
        <w:t xml:space="preserve"> without</w:t>
      </w:r>
      <w:r w:rsidRPr="00751953">
        <w:rPr>
          <w:sz w:val="16"/>
        </w:rPr>
        <w:t xml:space="preserve"> the support of strategic partners — chief among them, </w:t>
      </w:r>
      <w:r w:rsidRPr="00751953">
        <w:rPr>
          <w:rStyle w:val="StyleUnderline"/>
          <w:highlight w:val="cyan"/>
        </w:rPr>
        <w:t>the U</w:t>
      </w:r>
      <w:r w:rsidRPr="000151F3">
        <w:rPr>
          <w:rStyle w:val="StyleUnderline"/>
        </w:rPr>
        <w:t xml:space="preserve">nited </w:t>
      </w:r>
      <w:r w:rsidRPr="00751953">
        <w:rPr>
          <w:rStyle w:val="StyleUnderline"/>
          <w:highlight w:val="cyan"/>
        </w:rPr>
        <w:t>S</w:t>
      </w:r>
      <w:r w:rsidRPr="000151F3">
        <w:rPr>
          <w:rStyle w:val="StyleUnderline"/>
        </w:rPr>
        <w:t>tates</w:t>
      </w:r>
      <w:r w:rsidRPr="00751953">
        <w:rPr>
          <w:sz w:val="16"/>
        </w:rPr>
        <w:t xml:space="preserve">. The June 2025 conflict underscored the strategic, operational, and technological benefits that arise from such alliances. Direct </w:t>
      </w:r>
      <w:r w:rsidRPr="000151F3">
        <w:rPr>
          <w:rStyle w:val="StyleUnderline"/>
        </w:rPr>
        <w:t>American involvement sent an unambiguous message of alliance solidarity</w:t>
      </w:r>
      <w:r w:rsidRPr="00751953">
        <w:rPr>
          <w:sz w:val="16"/>
        </w:rPr>
        <w:t xml:space="preserve">. </w:t>
      </w:r>
      <w:r w:rsidRPr="000151F3">
        <w:rPr>
          <w:rStyle w:val="StyleUnderline"/>
        </w:rPr>
        <w:t xml:space="preserve">U.S. </w:t>
      </w:r>
      <w:r w:rsidRPr="00751953">
        <w:rPr>
          <w:rStyle w:val="StyleUnderline"/>
          <w:highlight w:val="cyan"/>
        </w:rPr>
        <w:t>military assets</w:t>
      </w:r>
      <w:r w:rsidRPr="000151F3">
        <w:rPr>
          <w:rStyle w:val="StyleUnderline"/>
        </w:rPr>
        <w:t xml:space="preserve"> were </w:t>
      </w:r>
      <w:r w:rsidRPr="00751953">
        <w:rPr>
          <w:rStyle w:val="StyleUnderline"/>
          <w:highlight w:val="cyan"/>
        </w:rPr>
        <w:t>deployed</w:t>
      </w:r>
      <w:r w:rsidRPr="000151F3">
        <w:rPr>
          <w:rStyle w:val="StyleUnderline"/>
        </w:rPr>
        <w:t xml:space="preserve"> rapidly</w:t>
      </w:r>
      <w:r w:rsidRPr="00751953">
        <w:rPr>
          <w:sz w:val="16"/>
        </w:rPr>
        <w:t xml:space="preserve">, demonstrating America’s unique capacity for global strike operations. More importantly, U.S. forces </w:t>
      </w:r>
      <w:r w:rsidRPr="005F5AC6">
        <w:rPr>
          <w:rStyle w:val="StyleUnderline"/>
        </w:rPr>
        <w:t xml:space="preserve">provided critical </w:t>
      </w:r>
      <w:r w:rsidRPr="00751953">
        <w:rPr>
          <w:rStyle w:val="StyleUnderline"/>
          <w:highlight w:val="cyan"/>
        </w:rPr>
        <w:t>missile defense</w:t>
      </w:r>
      <w:r w:rsidRPr="00751953">
        <w:rPr>
          <w:sz w:val="16"/>
        </w:rPr>
        <w:t xml:space="preserve"> support through the deployment of several kinds of advanced missile defense batteries in both Israel and the Gulf region. This operational integration </w:t>
      </w:r>
      <w:r w:rsidRPr="005F5AC6">
        <w:rPr>
          <w:rStyle w:val="StyleUnderline"/>
        </w:rPr>
        <w:t>allowed Israel to concentrate its</w:t>
      </w:r>
      <w:r w:rsidRPr="00751953">
        <w:rPr>
          <w:sz w:val="16"/>
        </w:rPr>
        <w:t xml:space="preserve"> Iron Dome and David’s Sling </w:t>
      </w:r>
      <w:r w:rsidRPr="005F5AC6">
        <w:rPr>
          <w:rStyle w:val="StyleUnderline"/>
        </w:rPr>
        <w:t>systems on civilian areas,</w:t>
      </w:r>
      <w:r w:rsidRPr="00751953">
        <w:rPr>
          <w:sz w:val="16"/>
        </w:rPr>
        <w:t xml:space="preserve"> knowing that </w:t>
      </w:r>
      <w:r w:rsidRPr="005F5AC6">
        <w:rPr>
          <w:rStyle w:val="StyleUnderline"/>
        </w:rPr>
        <w:t xml:space="preserve">U.S. systems </w:t>
      </w:r>
      <w:r w:rsidRPr="00751953">
        <w:rPr>
          <w:sz w:val="16"/>
        </w:rPr>
        <w:t xml:space="preserve">could help </w:t>
      </w:r>
      <w:r w:rsidRPr="00751953">
        <w:rPr>
          <w:rStyle w:val="StyleUnderline"/>
          <w:highlight w:val="cyan"/>
        </w:rPr>
        <w:t>shield military installations</w:t>
      </w:r>
      <w:r w:rsidRPr="005F5AC6">
        <w:rPr>
          <w:rStyle w:val="StyleUnderline"/>
        </w:rPr>
        <w:t xml:space="preserve"> and broader regional assets</w:t>
      </w:r>
      <w:r w:rsidRPr="00751953">
        <w:rPr>
          <w:sz w:val="16"/>
        </w:rPr>
        <w:t xml:space="preserve">. Such cooperation extends well beyond munitions — it reflects </w:t>
      </w:r>
      <w:r w:rsidRPr="00751953">
        <w:rPr>
          <w:rStyle w:val="StyleUnderline"/>
          <w:highlight w:val="cyan"/>
        </w:rPr>
        <w:t>deep interoperability, joint planning</w:t>
      </w:r>
      <w:r w:rsidRPr="00751953">
        <w:rPr>
          <w:rStyle w:val="StyleUnderline"/>
        </w:rPr>
        <w:t xml:space="preserve"> doctrines, and </w:t>
      </w:r>
      <w:r w:rsidRPr="00751953">
        <w:rPr>
          <w:rStyle w:val="Emphasis"/>
          <w:highlight w:val="cyan"/>
        </w:rPr>
        <w:t>shared intelligence</w:t>
      </w:r>
      <w:r w:rsidRPr="00751953">
        <w:rPr>
          <w:rStyle w:val="Emphasis"/>
        </w:rPr>
        <w:t xml:space="preserve"> frameworks</w:t>
      </w:r>
      <w:r w:rsidRPr="00751953">
        <w:rPr>
          <w:rStyle w:val="StyleUnderline"/>
        </w:rPr>
        <w:t>.</w:t>
      </w:r>
    </w:p>
    <w:p w14:paraId="3E4D252F" w14:textId="77777777" w:rsidR="00B43D9B" w:rsidRPr="00751953" w:rsidRDefault="00B43D9B" w:rsidP="00B43D9B">
      <w:pPr>
        <w:rPr>
          <w:sz w:val="16"/>
        </w:rPr>
      </w:pPr>
      <w:r w:rsidRPr="00751953">
        <w:rPr>
          <w:sz w:val="16"/>
        </w:rPr>
        <w:t>Two, establish air superiority. Air superiority remains the cornerstone of operational success, but it ought to be supplemented by cyber dominance, intelligence, surveillance and reconnaissance integration, and electronic warfare. Israel’s early success in neutralizing Iranian radar systems and air defenses enabled its air force to carry out long-range operations with minimal resistance. The seamless coordination of stealth aircraft, real-time intelligence feeds, and electronic suppression created the conditions necessary for operational freedom.</w:t>
      </w:r>
    </w:p>
    <w:p w14:paraId="309863ED" w14:textId="77777777" w:rsidR="00B43D9B" w:rsidRPr="00BD080A" w:rsidRDefault="00B43D9B" w:rsidP="00B43D9B">
      <w:pPr>
        <w:rPr>
          <w:sz w:val="16"/>
        </w:rPr>
      </w:pPr>
      <w:r w:rsidRPr="00751953">
        <w:rPr>
          <w:sz w:val="16"/>
        </w:rPr>
        <w:t xml:space="preserve">Three, ensure strategic precision. The success of targeted strikes on Iran’s nuclear infrastructure demonstrated the enduring power of strategic precision. </w:t>
      </w:r>
      <w:r w:rsidRPr="00751953">
        <w:rPr>
          <w:rStyle w:val="StyleUnderline"/>
        </w:rPr>
        <w:t xml:space="preserve">Israeli and </w:t>
      </w:r>
      <w:r w:rsidRPr="000E2413">
        <w:rPr>
          <w:rStyle w:val="StyleUnderline"/>
          <w:highlight w:val="cyan"/>
        </w:rPr>
        <w:t>U.S. forces</w:t>
      </w:r>
      <w:r w:rsidRPr="00751953">
        <w:rPr>
          <w:rStyle w:val="StyleUnderline"/>
        </w:rPr>
        <w:t xml:space="preserve">, operating in concert, were </w:t>
      </w:r>
      <w:r w:rsidRPr="000E2413">
        <w:rPr>
          <w:rStyle w:val="StyleUnderline"/>
          <w:highlight w:val="cyan"/>
        </w:rPr>
        <w:t>able to destroy</w:t>
      </w:r>
      <w:r w:rsidRPr="00751953">
        <w:rPr>
          <w:rStyle w:val="StyleUnderline"/>
        </w:rPr>
        <w:t xml:space="preserve"> critical enrichment sites, disable support systems, and severely degrade </w:t>
      </w:r>
      <w:r w:rsidRPr="000E2413">
        <w:rPr>
          <w:rStyle w:val="StyleUnderline"/>
          <w:highlight w:val="cyan"/>
        </w:rPr>
        <w:t>Iran’s nuclear research</w:t>
      </w:r>
      <w:r w:rsidRPr="00751953">
        <w:rPr>
          <w:sz w:val="16"/>
        </w:rPr>
        <w:t xml:space="preserve"> timeline. Although the most deeply buried facilities such as Fordow withstood direct assault due to hardened construction, surrounding infrastructure was incapacitated. These strikes delayed Iran’s nuclear progress by an estimated 18–24 months and served as a reminder that targeted, intelligence-led operations can deliver disproportionate strategic effect. </w:t>
      </w:r>
      <w:r w:rsidRPr="00751953">
        <w:rPr>
          <w:rStyle w:val="StyleUnderline"/>
        </w:rPr>
        <w:t xml:space="preserve">Israel’s access to </w:t>
      </w:r>
      <w:r w:rsidRPr="000E2413">
        <w:rPr>
          <w:rStyle w:val="StyleUnderline"/>
          <w:highlight w:val="cyan"/>
        </w:rPr>
        <w:t>U.S. satellite surveillance, AI</w:t>
      </w:r>
      <w:r w:rsidRPr="00751953">
        <w:rPr>
          <w:rStyle w:val="StyleUnderline"/>
        </w:rPr>
        <w:t xml:space="preserve"> targeting </w:t>
      </w:r>
      <w:r w:rsidRPr="000E2413">
        <w:rPr>
          <w:rStyle w:val="StyleUnderline"/>
          <w:highlight w:val="cyan"/>
        </w:rPr>
        <w:t>support, and shared</w:t>
      </w:r>
      <w:r w:rsidRPr="00751953">
        <w:rPr>
          <w:rStyle w:val="StyleUnderline"/>
        </w:rPr>
        <w:t xml:space="preserve"> signals </w:t>
      </w:r>
      <w:r w:rsidRPr="000E2413">
        <w:rPr>
          <w:rStyle w:val="StyleUnderline"/>
          <w:highlight w:val="cyan"/>
        </w:rPr>
        <w:t>intelligence</w:t>
      </w:r>
      <w:r w:rsidRPr="00751953">
        <w:rPr>
          <w:rStyle w:val="StyleUnderline"/>
        </w:rPr>
        <w:t xml:space="preserve"> significantly </w:t>
      </w:r>
      <w:r w:rsidRPr="000E2413">
        <w:rPr>
          <w:rStyle w:val="StyleUnderline"/>
          <w:highlight w:val="cyan"/>
        </w:rPr>
        <w:t>enhanced</w:t>
      </w:r>
      <w:r w:rsidRPr="00751953">
        <w:rPr>
          <w:rStyle w:val="StyleUnderline"/>
        </w:rPr>
        <w:t xml:space="preserve"> the precision and tempo of </w:t>
      </w:r>
      <w:r w:rsidRPr="000E2413">
        <w:rPr>
          <w:rStyle w:val="StyleUnderline"/>
          <w:highlight w:val="cyan"/>
        </w:rPr>
        <w:t>its strikes</w:t>
      </w:r>
      <w:r w:rsidRPr="00751953">
        <w:rPr>
          <w:sz w:val="16"/>
        </w:rPr>
        <w:t xml:space="preserve">. </w:t>
      </w:r>
      <w:r w:rsidRPr="00751953">
        <w:rPr>
          <w:rStyle w:val="StyleUnderline"/>
        </w:rPr>
        <w:t>Joint intelligence assessments</w:t>
      </w:r>
      <w:r w:rsidRPr="00751953">
        <w:rPr>
          <w:sz w:val="16"/>
        </w:rPr>
        <w:t xml:space="preserve"> also enabled rapid battle damage assessment and </w:t>
      </w:r>
      <w:r w:rsidRPr="000E2413">
        <w:rPr>
          <w:rStyle w:val="StyleUnderline"/>
          <w:highlight w:val="cyan"/>
        </w:rPr>
        <w:t>facilitated</w:t>
      </w:r>
      <w:r w:rsidRPr="00751953">
        <w:rPr>
          <w:rStyle w:val="StyleUnderline"/>
        </w:rPr>
        <w:t xml:space="preserve"> strategic </w:t>
      </w:r>
      <w:r w:rsidRPr="000E2413">
        <w:rPr>
          <w:rStyle w:val="StyleUnderline"/>
          <w:highlight w:val="cyan"/>
        </w:rPr>
        <w:t>decision-making</w:t>
      </w:r>
      <w:r w:rsidRPr="00751953">
        <w:rPr>
          <w:sz w:val="16"/>
        </w:rPr>
        <w:t xml:space="preserve"> within hours of engagements.</w:t>
      </w:r>
    </w:p>
    <w:p w14:paraId="613E4B7E" w14:textId="77777777" w:rsidR="00B43D9B" w:rsidRDefault="00B43D9B" w:rsidP="00B43D9B">
      <w:pPr>
        <w:pStyle w:val="Heading4"/>
      </w:pPr>
      <w:r>
        <w:t xml:space="preserve">US capabilities key destroying Iran’s nuclear facilities </w:t>
      </w:r>
    </w:p>
    <w:p w14:paraId="2DE31D28" w14:textId="77777777" w:rsidR="00B43D9B" w:rsidRPr="00B27473" w:rsidRDefault="00B43D9B" w:rsidP="00B43D9B">
      <w:r>
        <w:t>This card is legit just saying we might do operation midnight hammer before operation midnight hammer</w:t>
      </w:r>
    </w:p>
    <w:p w14:paraId="7CE24F16" w14:textId="77777777" w:rsidR="00B43D9B" w:rsidRDefault="00B43D9B" w:rsidP="00B43D9B">
      <w:r>
        <w:rPr>
          <w:rStyle w:val="Style13ptBold"/>
        </w:rPr>
        <w:t xml:space="preserve">Dutta et al 25 </w:t>
      </w:r>
      <w:r>
        <w:t xml:space="preserve">[Prasanta Kumar Dutta, Sudev </w:t>
      </w:r>
      <w:proofErr w:type="spellStart"/>
      <w:r>
        <w:t>Kiyada</w:t>
      </w:r>
      <w:proofErr w:type="spellEnd"/>
      <w:r>
        <w:t xml:space="preserve">, and Mariano Zafra; 6/20/2025; “How US military power looms over the Israel-Iran conflict”; Reuters; </w:t>
      </w:r>
      <w:hyperlink r:id="rId48" w:anchor="how-us-military-power-looms-over-israel-iran-conflict" w:history="1">
        <w:r w:rsidRPr="009934E7">
          <w:rPr>
            <w:rStyle w:val="Hyperlink"/>
          </w:rPr>
          <w:t>https://www.reuters.com/graphics/IRAN-NUCLEAR/ISRAEL/dwvklgrgjpm/#how-us-military-power-looms-over-israel-iran-conflict</w:t>
        </w:r>
      </w:hyperlink>
      <w:r>
        <w:t>; accessed 7/19/2025; Lowell-DB]</w:t>
      </w:r>
    </w:p>
    <w:p w14:paraId="1100EABE"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President Donald Trump said Thursday </w:t>
      </w:r>
      <w:hyperlink r:id="rId49" w:tgtFrame="_blank" w:history="1">
        <w:r w:rsidRPr="005A4FD2">
          <w:rPr>
            <w:rFonts w:asciiTheme="minorHAnsi" w:hAnsiTheme="minorHAnsi" w:cstheme="minorHAnsi"/>
            <w:color w:val="000000" w:themeColor="text1"/>
            <w:sz w:val="16"/>
          </w:rPr>
          <w:t>he would decide in the next two weeks</w:t>
        </w:r>
      </w:hyperlink>
      <w:r w:rsidRPr="005A4FD2">
        <w:rPr>
          <w:rFonts w:asciiTheme="minorHAnsi" w:hAnsiTheme="minorHAnsi" w:cstheme="minorHAnsi"/>
          <w:color w:val="000000" w:themeColor="text1"/>
          <w:sz w:val="16"/>
        </w:rPr>
        <w:t> whether the U.S. will get involved in the Israel-Iran air war.</w:t>
      </w:r>
    </w:p>
    <w:p w14:paraId="6B3A3624"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lastRenderedPageBreak/>
        <w:t>Trump’s self-imposed deadline follows significant buildup of U.S. military equipment in the area and puts pressure on Iran and </w:t>
      </w:r>
      <w:hyperlink r:id="rId50" w:tgtFrame="_blank" w:history="1">
        <w:r w:rsidRPr="005A4FD2">
          <w:rPr>
            <w:rFonts w:asciiTheme="minorHAnsi" w:hAnsiTheme="minorHAnsi" w:cstheme="minorHAnsi"/>
            <w:color w:val="000000" w:themeColor="text1"/>
            <w:sz w:val="16"/>
          </w:rPr>
          <w:t>a European-led effort to de-escalate the ongoing conflict</w:t>
        </w:r>
      </w:hyperlink>
      <w:r w:rsidRPr="005A4FD2">
        <w:rPr>
          <w:rFonts w:asciiTheme="minorHAnsi" w:hAnsiTheme="minorHAnsi" w:cstheme="minorHAnsi"/>
          <w:color w:val="000000" w:themeColor="text1"/>
          <w:sz w:val="16"/>
        </w:rPr>
        <w:t>.</w:t>
      </w:r>
    </w:p>
    <w:p w14:paraId="333BE8FB"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Should the </w:t>
      </w:r>
      <w:r w:rsidRPr="00236EB6">
        <w:rPr>
          <w:rStyle w:val="StyleUnderline"/>
          <w:rFonts w:asciiTheme="minorHAnsi" w:hAnsiTheme="minorHAnsi" w:cstheme="minorHAnsi"/>
        </w:rPr>
        <w:t>U.S</w:t>
      </w:r>
      <w:r w:rsidRPr="005A4FD2">
        <w:rPr>
          <w:rFonts w:asciiTheme="minorHAnsi" w:hAnsiTheme="minorHAnsi" w:cstheme="minorHAnsi"/>
          <w:color w:val="000000" w:themeColor="text1"/>
          <w:sz w:val="16"/>
        </w:rPr>
        <w:t>. become involved directly in airstrikes, numerous</w:t>
      </w:r>
      <w:r w:rsidRPr="005A4FD2">
        <w:rPr>
          <w:rFonts w:asciiTheme="minorHAnsi" w:hAnsiTheme="minorHAnsi" w:cstheme="minorHAnsi"/>
          <w:sz w:val="16"/>
        </w:rPr>
        <w:t xml:space="preserve"> </w:t>
      </w:r>
      <w:r w:rsidRPr="00236EB6">
        <w:rPr>
          <w:rStyle w:val="StyleUnderline"/>
          <w:rFonts w:asciiTheme="minorHAnsi" w:hAnsiTheme="minorHAnsi" w:cstheme="minorHAnsi"/>
        </w:rPr>
        <w:t>bases</w:t>
      </w:r>
      <w:r w:rsidRPr="005A4FD2">
        <w:rPr>
          <w:rFonts w:asciiTheme="minorHAnsi" w:hAnsiTheme="minorHAnsi" w:cstheme="minorHAnsi"/>
          <w:color w:val="000000" w:themeColor="text1"/>
          <w:sz w:val="16"/>
        </w:rPr>
        <w:t xml:space="preserve"> it operates from, </w:t>
      </w:r>
      <w:r w:rsidRPr="00236EB6">
        <w:rPr>
          <w:rStyle w:val="StyleUnderline"/>
          <w:rFonts w:asciiTheme="minorHAnsi" w:hAnsiTheme="minorHAnsi" w:cstheme="minorHAnsi"/>
        </w:rPr>
        <w:t>dotted across the Middle East</w:t>
      </w:r>
      <w:r w:rsidRPr="005A4FD2">
        <w:rPr>
          <w:rFonts w:asciiTheme="minorHAnsi" w:hAnsiTheme="minorHAnsi" w:cstheme="minorHAnsi"/>
          <w:color w:val="000000" w:themeColor="text1"/>
          <w:sz w:val="16"/>
        </w:rPr>
        <w:t xml:space="preserve">, </w:t>
      </w:r>
      <w:r w:rsidRPr="00236EB6">
        <w:rPr>
          <w:rStyle w:val="StyleUnderline"/>
          <w:rFonts w:asciiTheme="minorHAnsi" w:hAnsiTheme="minorHAnsi" w:cstheme="minorHAnsi"/>
        </w:rPr>
        <w:t>might support attacks against Iran</w:t>
      </w:r>
      <w:r w:rsidRPr="005A4FD2">
        <w:rPr>
          <w:rFonts w:asciiTheme="minorHAnsi" w:hAnsiTheme="minorHAnsi" w:cstheme="minorHAnsi"/>
          <w:color w:val="000000" w:themeColor="text1"/>
          <w:sz w:val="16"/>
        </w:rPr>
        <w:t xml:space="preserve"> as well as become possible targets for retaliatory missile strikes.</w:t>
      </w:r>
    </w:p>
    <w:p w14:paraId="1C65C039" w14:textId="77777777" w:rsidR="00B43D9B" w:rsidRPr="005A4FD2" w:rsidRDefault="00B43D9B" w:rsidP="00B43D9B">
      <w:pPr>
        <w:rPr>
          <w:rFonts w:asciiTheme="minorHAnsi" w:hAnsiTheme="minorHAnsi" w:cstheme="minorHAnsi"/>
          <w:color w:val="000000" w:themeColor="text1"/>
          <w:sz w:val="10"/>
          <w:szCs w:val="10"/>
        </w:rPr>
      </w:pPr>
      <w:r w:rsidRPr="005A4FD2">
        <w:rPr>
          <w:rFonts w:asciiTheme="minorHAnsi" w:hAnsiTheme="minorHAnsi" w:cstheme="minorHAnsi"/>
          <w:color w:val="000000" w:themeColor="text1"/>
          <w:sz w:val="10"/>
          <w:szCs w:val="10"/>
        </w:rPr>
        <w:t xml:space="preserve">The U.S. has already moved some aircraft and ships from bases that may be vulnerable to any potential Iranian attack, two U.S. officials told Reuters on Wednesday. The U.S. embassy in Qatar also issued an alert on Thursday temporarily restricting its personnel from accessing the Al Udeid Air Base, the largest U.S. military installation in the Middle East, which </w:t>
      </w:r>
      <w:proofErr w:type="gramStart"/>
      <w:r w:rsidRPr="005A4FD2">
        <w:rPr>
          <w:rFonts w:asciiTheme="minorHAnsi" w:hAnsiTheme="minorHAnsi" w:cstheme="minorHAnsi"/>
          <w:color w:val="000000" w:themeColor="text1"/>
          <w:sz w:val="10"/>
          <w:szCs w:val="10"/>
        </w:rPr>
        <w:t>is located in</w:t>
      </w:r>
      <w:proofErr w:type="gramEnd"/>
      <w:r w:rsidRPr="005A4FD2">
        <w:rPr>
          <w:rFonts w:asciiTheme="minorHAnsi" w:hAnsiTheme="minorHAnsi" w:cstheme="minorHAnsi"/>
          <w:color w:val="000000" w:themeColor="text1"/>
          <w:sz w:val="10"/>
          <w:szCs w:val="10"/>
        </w:rPr>
        <w:t xml:space="preserve"> the desert outside Doha.</w:t>
      </w:r>
    </w:p>
    <w:p w14:paraId="068C18C9" w14:textId="77777777" w:rsidR="00B43D9B" w:rsidRPr="005A4FD2" w:rsidRDefault="00B43D9B" w:rsidP="00B43D9B">
      <w:pPr>
        <w:rPr>
          <w:rFonts w:asciiTheme="minorHAnsi" w:hAnsiTheme="minorHAnsi" w:cstheme="minorHAnsi"/>
          <w:color w:val="000000" w:themeColor="text1"/>
          <w:sz w:val="10"/>
          <w:szCs w:val="10"/>
        </w:rPr>
      </w:pPr>
      <w:hyperlink r:id="rId51" w:tgtFrame="_blank" w:history="1">
        <w:r w:rsidRPr="005A4FD2">
          <w:rPr>
            <w:rFonts w:asciiTheme="minorHAnsi" w:hAnsiTheme="minorHAnsi" w:cstheme="minorHAnsi"/>
            <w:color w:val="000000" w:themeColor="text1"/>
            <w:sz w:val="10"/>
            <w:szCs w:val="10"/>
          </w:rPr>
          <w:t>Washington has also begun deploying more fighter aircraft</w:t>
        </w:r>
      </w:hyperlink>
      <w:r w:rsidRPr="005A4FD2">
        <w:rPr>
          <w:rFonts w:asciiTheme="minorHAnsi" w:hAnsiTheme="minorHAnsi" w:cstheme="minorHAnsi"/>
          <w:color w:val="000000" w:themeColor="text1"/>
          <w:sz w:val="10"/>
          <w:szCs w:val="10"/>
        </w:rPr>
        <w:t> — including F-16, F-22 and F-35 fighters — to the Middle East and extending the deployment of other warplanes, bolstering forces that can defend personnel and facilities by shooting down drones and other projectiles, U.S. officials said.</w:t>
      </w:r>
    </w:p>
    <w:p w14:paraId="479F94D6" w14:textId="77777777" w:rsidR="00B43D9B" w:rsidRPr="005A4FD2" w:rsidRDefault="00B43D9B" w:rsidP="00B43D9B">
      <w:pPr>
        <w:rPr>
          <w:rFonts w:asciiTheme="minorHAnsi" w:hAnsiTheme="minorHAnsi" w:cstheme="minorHAnsi"/>
          <w:color w:val="000000" w:themeColor="text1"/>
          <w:sz w:val="10"/>
          <w:szCs w:val="10"/>
        </w:rPr>
      </w:pPr>
      <w:r w:rsidRPr="005A4FD2">
        <w:rPr>
          <w:rFonts w:asciiTheme="minorHAnsi" w:hAnsiTheme="minorHAnsi" w:cstheme="minorHAnsi"/>
          <w:color w:val="000000" w:themeColor="text1"/>
          <w:sz w:val="10"/>
          <w:szCs w:val="10"/>
        </w:rPr>
        <w:t>Other recent examples of the U.S. military buildup in the region include:</w:t>
      </w:r>
    </w:p>
    <w:p w14:paraId="501DA9F6" w14:textId="77777777" w:rsidR="00B43D9B" w:rsidRPr="005A4FD2" w:rsidRDefault="00B43D9B" w:rsidP="00B43D9B">
      <w:pPr>
        <w:rPr>
          <w:rFonts w:asciiTheme="minorHAnsi" w:hAnsiTheme="minorHAnsi" w:cstheme="minorHAnsi"/>
          <w:color w:val="000000" w:themeColor="text1"/>
          <w:sz w:val="10"/>
          <w:szCs w:val="10"/>
        </w:rPr>
      </w:pPr>
      <w:proofErr w:type="gramStart"/>
      <w:r w:rsidRPr="005A4FD2">
        <w:rPr>
          <w:rFonts w:asciiTheme="minorHAnsi" w:hAnsiTheme="minorHAnsi" w:cstheme="minorHAnsi"/>
          <w:color w:val="000000" w:themeColor="text1"/>
          <w:sz w:val="10"/>
          <w:szCs w:val="10"/>
        </w:rPr>
        <w:t>A large number of</w:t>
      </w:r>
      <w:proofErr w:type="gramEnd"/>
      <w:r w:rsidRPr="005A4FD2">
        <w:rPr>
          <w:rFonts w:asciiTheme="minorHAnsi" w:hAnsiTheme="minorHAnsi" w:cstheme="minorHAnsi"/>
          <w:color w:val="000000" w:themeColor="text1"/>
          <w:sz w:val="10"/>
          <w:szCs w:val="10"/>
        </w:rPr>
        <w:t xml:space="preserve"> tanker aircraft sent to Europe earlier this week</w:t>
      </w:r>
    </w:p>
    <w:p w14:paraId="1D0E2281" w14:textId="77777777" w:rsidR="00B43D9B" w:rsidRPr="005A4FD2" w:rsidRDefault="00B43D9B" w:rsidP="00B43D9B">
      <w:pPr>
        <w:rPr>
          <w:rFonts w:asciiTheme="minorHAnsi" w:hAnsiTheme="minorHAnsi" w:cstheme="minorHAnsi"/>
          <w:color w:val="000000" w:themeColor="text1"/>
          <w:sz w:val="10"/>
          <w:szCs w:val="10"/>
        </w:rPr>
      </w:pPr>
      <w:r w:rsidRPr="005A4FD2">
        <w:rPr>
          <w:rFonts w:asciiTheme="minorHAnsi" w:hAnsiTheme="minorHAnsi" w:cstheme="minorHAnsi"/>
          <w:color w:val="000000" w:themeColor="text1"/>
          <w:sz w:val="10"/>
          <w:szCs w:val="10"/>
        </w:rPr>
        <w:t>The USS Nimitz aircraft carrier strike group, which was sent toward the Middle East, joining the USS Carl Vinson already stationed nearby</w:t>
      </w:r>
    </w:p>
    <w:p w14:paraId="424E6410" w14:textId="77777777" w:rsidR="00B43D9B" w:rsidRPr="005A4FD2" w:rsidRDefault="00B43D9B" w:rsidP="00B43D9B">
      <w:pPr>
        <w:rPr>
          <w:rFonts w:asciiTheme="minorHAnsi" w:hAnsiTheme="minorHAnsi" w:cstheme="minorHAnsi"/>
          <w:color w:val="000000" w:themeColor="text1"/>
          <w:sz w:val="10"/>
          <w:szCs w:val="10"/>
        </w:rPr>
      </w:pPr>
      <w:r w:rsidRPr="005A4FD2">
        <w:rPr>
          <w:rFonts w:asciiTheme="minorHAnsi" w:hAnsiTheme="minorHAnsi" w:cstheme="minorHAnsi"/>
          <w:color w:val="000000" w:themeColor="text1"/>
          <w:sz w:val="10"/>
          <w:szCs w:val="10"/>
        </w:rPr>
        <w:t>B-52 bombers and fighter aircraft spotted via satellite imagery at the joint UK-U.S. military base, Diego Garcia, in the Chagos Islands</w:t>
      </w:r>
    </w:p>
    <w:p w14:paraId="5461924D" w14:textId="77777777" w:rsidR="00B43D9B" w:rsidRPr="00236EB6" w:rsidRDefault="00B43D9B" w:rsidP="00B43D9B">
      <w:pPr>
        <w:rPr>
          <w:rFonts w:asciiTheme="minorHAnsi" w:hAnsiTheme="minorHAnsi" w:cstheme="minorHAnsi"/>
          <w:vanish/>
          <w:color w:val="000000" w:themeColor="text1"/>
        </w:rPr>
      </w:pPr>
    </w:p>
    <w:p w14:paraId="3E3681AB" w14:textId="77777777" w:rsidR="00B43D9B" w:rsidRPr="00236EB6" w:rsidRDefault="00B43D9B" w:rsidP="00B43D9B">
      <w:pPr>
        <w:rPr>
          <w:rStyle w:val="StyleUnderline"/>
        </w:rPr>
      </w:pPr>
      <w:r w:rsidRPr="005A4FD2">
        <w:rPr>
          <w:rFonts w:asciiTheme="minorHAnsi" w:hAnsiTheme="minorHAnsi" w:cstheme="minorHAnsi"/>
          <w:color w:val="000000" w:themeColor="text1"/>
          <w:sz w:val="16"/>
        </w:rPr>
        <w:t xml:space="preserve">Why </w:t>
      </w:r>
      <w:r w:rsidRPr="00CF3779">
        <w:rPr>
          <w:rStyle w:val="StyleUnderline"/>
          <w:highlight w:val="cyan"/>
        </w:rPr>
        <w:t>Israel may need the US</w:t>
      </w:r>
      <w:r w:rsidRPr="00236EB6">
        <w:rPr>
          <w:rStyle w:val="StyleUnderline"/>
        </w:rPr>
        <w:t xml:space="preserve"> to attack Iran to achieve its goals</w:t>
      </w:r>
    </w:p>
    <w:p w14:paraId="4C1953F6" w14:textId="77777777" w:rsidR="00B43D9B" w:rsidRPr="00236EB6" w:rsidRDefault="00B43D9B" w:rsidP="00B43D9B">
      <w:pPr>
        <w:rPr>
          <w:rStyle w:val="StyleUnderline"/>
        </w:rPr>
      </w:pPr>
      <w:r w:rsidRPr="00236EB6">
        <w:rPr>
          <w:rStyle w:val="StyleUnderline"/>
        </w:rPr>
        <w:t>Israel</w:t>
      </w:r>
      <w:r w:rsidRPr="005A4FD2">
        <w:rPr>
          <w:rFonts w:asciiTheme="minorHAnsi" w:hAnsiTheme="minorHAnsi" w:cstheme="minorHAnsi"/>
          <w:color w:val="000000" w:themeColor="text1"/>
          <w:sz w:val="16"/>
        </w:rPr>
        <w:t xml:space="preserve">’s command of Iranian air space leaves few obstacles in the way of its expanding bombardment, but it </w:t>
      </w:r>
      <w:r w:rsidRPr="00CF3779">
        <w:rPr>
          <w:rStyle w:val="StyleUnderline"/>
          <w:highlight w:val="cyan"/>
        </w:rPr>
        <w:t>will struggle</w:t>
      </w:r>
      <w:r w:rsidRPr="00236EB6">
        <w:rPr>
          <w:rStyle w:val="StyleUnderline"/>
        </w:rPr>
        <w:t xml:space="preserve"> </w:t>
      </w:r>
      <w:r w:rsidRPr="00CF3779">
        <w:rPr>
          <w:rStyle w:val="StyleUnderline"/>
          <w:highlight w:val="cyan"/>
        </w:rPr>
        <w:t>to</w:t>
      </w:r>
      <w:r w:rsidRPr="00236EB6">
        <w:rPr>
          <w:rStyle w:val="StyleUnderline"/>
        </w:rPr>
        <w:t xml:space="preserve"> deal a </w:t>
      </w:r>
      <w:r w:rsidRPr="00CF3779">
        <w:rPr>
          <w:rStyle w:val="StyleUnderline"/>
          <w:highlight w:val="cyan"/>
        </w:rPr>
        <w:t>knock-out</w:t>
      </w:r>
      <w:r w:rsidRPr="00236EB6">
        <w:rPr>
          <w:rStyle w:val="StyleUnderline"/>
        </w:rPr>
        <w:t xml:space="preserve"> blow to deeply buried </w:t>
      </w:r>
      <w:r w:rsidRPr="00CF3779">
        <w:rPr>
          <w:rStyle w:val="StyleUnderline"/>
          <w:highlight w:val="cyan"/>
        </w:rPr>
        <w:t>nuclear sites without the U.S.</w:t>
      </w:r>
      <w:r w:rsidRPr="00CF3779">
        <w:rPr>
          <w:rStyle w:val="StyleUnderline"/>
        </w:rPr>
        <w:t xml:space="preserve"> joining the attack,</w:t>
      </w:r>
      <w:r w:rsidRPr="00236EB6">
        <w:rPr>
          <w:rStyle w:val="StyleUnderline"/>
        </w:rPr>
        <w:t xml:space="preserve"> experts say.</w:t>
      </w:r>
    </w:p>
    <w:p w14:paraId="02B6F237" w14:textId="77777777" w:rsidR="00B43D9B" w:rsidRPr="00236EB6" w:rsidRDefault="00B43D9B" w:rsidP="00B43D9B">
      <w:pPr>
        <w:rPr>
          <w:rStyle w:val="StyleUnderline"/>
        </w:rPr>
      </w:pPr>
      <w:r w:rsidRPr="005A4FD2">
        <w:rPr>
          <w:rFonts w:asciiTheme="minorHAnsi" w:hAnsiTheme="minorHAnsi" w:cstheme="minorHAnsi"/>
          <w:color w:val="000000" w:themeColor="text1"/>
          <w:sz w:val="16"/>
        </w:rPr>
        <w:t xml:space="preserve">Chief among these is Iran’s </w:t>
      </w:r>
      <w:r w:rsidRPr="00236EB6">
        <w:rPr>
          <w:rStyle w:val="StyleUnderline"/>
        </w:rPr>
        <w:t>Fordow nuclear facility</w:t>
      </w:r>
      <w:r w:rsidRPr="005A4FD2">
        <w:rPr>
          <w:rFonts w:asciiTheme="minorHAnsi" w:hAnsiTheme="minorHAnsi" w:cstheme="minorHAnsi"/>
          <w:color w:val="000000" w:themeColor="text1"/>
          <w:sz w:val="16"/>
        </w:rPr>
        <w:t xml:space="preserve">, which according to the International Atomic Energy Agency, has thus far </w:t>
      </w:r>
      <w:r w:rsidRPr="00236EB6">
        <w:rPr>
          <w:rStyle w:val="StyleUnderline"/>
        </w:rPr>
        <w:t>suffered little or no</w:t>
      </w:r>
      <w:r w:rsidRPr="005A4FD2">
        <w:rPr>
          <w:rFonts w:asciiTheme="minorHAnsi" w:hAnsiTheme="minorHAnsi" w:cstheme="minorHAnsi"/>
          <w:color w:val="000000" w:themeColor="text1"/>
          <w:sz w:val="16"/>
        </w:rPr>
        <w:t xml:space="preserve"> visible </w:t>
      </w:r>
      <w:r w:rsidRPr="00236EB6">
        <w:rPr>
          <w:rStyle w:val="StyleUnderline"/>
        </w:rPr>
        <w:t>damage from Israel’s air campaign.</w:t>
      </w:r>
    </w:p>
    <w:p w14:paraId="3F76E665"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Dug into a mountain, Fordow produces </w:t>
      </w:r>
      <w:proofErr w:type="gramStart"/>
      <w:r w:rsidRPr="005A4FD2">
        <w:rPr>
          <w:rFonts w:asciiTheme="minorHAnsi" w:hAnsiTheme="minorHAnsi" w:cstheme="minorHAnsi"/>
          <w:color w:val="000000" w:themeColor="text1"/>
          <w:sz w:val="16"/>
        </w:rPr>
        <w:t>the vast majority of</w:t>
      </w:r>
      <w:proofErr w:type="gramEnd"/>
      <w:r w:rsidRPr="005A4FD2">
        <w:rPr>
          <w:rFonts w:asciiTheme="minorHAnsi" w:hAnsiTheme="minorHAnsi" w:cstheme="minorHAnsi"/>
          <w:color w:val="000000" w:themeColor="text1"/>
          <w:sz w:val="16"/>
        </w:rPr>
        <w:t xml:space="preserve"> Iran’s uranium enriched to up to 60%, which could be refined further to weapons-grade material.</w:t>
      </w:r>
    </w:p>
    <w:p w14:paraId="4F71964C"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The heart of the facility is buried up to 80-100 </w:t>
      </w:r>
      <w:proofErr w:type="spellStart"/>
      <w:r w:rsidRPr="005A4FD2">
        <w:rPr>
          <w:rFonts w:asciiTheme="minorHAnsi" w:hAnsiTheme="minorHAnsi" w:cstheme="minorHAnsi"/>
          <w:color w:val="000000" w:themeColor="text1"/>
          <w:sz w:val="16"/>
        </w:rPr>
        <w:t>metres</w:t>
      </w:r>
      <w:proofErr w:type="spellEnd"/>
      <w:r w:rsidRPr="005A4FD2">
        <w:rPr>
          <w:rFonts w:asciiTheme="minorHAnsi" w:hAnsiTheme="minorHAnsi" w:cstheme="minorHAnsi"/>
          <w:color w:val="000000" w:themeColor="text1"/>
          <w:sz w:val="16"/>
        </w:rPr>
        <w:t xml:space="preserve"> deep and is inaccessible to all but the most powerful U.S. bunker buster bombs.</w:t>
      </w:r>
    </w:p>
    <w:p w14:paraId="539FB7C7" w14:textId="77777777" w:rsidR="00B43D9B" w:rsidRPr="005A4FD2" w:rsidRDefault="00B43D9B" w:rsidP="00B43D9B">
      <w:pPr>
        <w:rPr>
          <w:rFonts w:asciiTheme="minorHAnsi" w:hAnsiTheme="minorHAnsi" w:cstheme="minorHAnsi"/>
          <w:color w:val="000000" w:themeColor="text1"/>
          <w:sz w:val="16"/>
          <w:shd w:val="clear" w:color="auto" w:fill="FFFFFF"/>
        </w:rPr>
      </w:pPr>
      <w:r w:rsidRPr="005A4FD2">
        <w:rPr>
          <w:rFonts w:asciiTheme="minorHAnsi" w:hAnsiTheme="minorHAnsi" w:cstheme="minorHAnsi"/>
          <w:color w:val="000000" w:themeColor="text1"/>
          <w:sz w:val="16"/>
          <w:shd w:val="clear" w:color="auto" w:fill="FFFFFF"/>
        </w:rPr>
        <w:t xml:space="preserve">The Fuel Enrichment Plant at Natanz is buried even deeper than Fordow. However, the IAEA estimates that an earlier Israeli attack on the plant’s energy infrastructure has effectively destroyed the plant’s uranium enrichment centrifuges. </w:t>
      </w:r>
      <w:r w:rsidRPr="00236EB6">
        <w:rPr>
          <w:rStyle w:val="StyleUnderline"/>
        </w:rPr>
        <w:t>But destroying the facility</w:t>
      </w:r>
      <w:r w:rsidRPr="005A4FD2">
        <w:rPr>
          <w:rFonts w:asciiTheme="minorHAnsi" w:hAnsiTheme="minorHAnsi" w:cstheme="minorHAnsi"/>
          <w:color w:val="000000" w:themeColor="text1"/>
          <w:sz w:val="16"/>
          <w:shd w:val="clear" w:color="auto" w:fill="FFFFFF"/>
        </w:rPr>
        <w:t xml:space="preserve"> altogether </w:t>
      </w:r>
      <w:r w:rsidRPr="00236EB6">
        <w:rPr>
          <w:rStyle w:val="StyleUnderline"/>
        </w:rPr>
        <w:t>is beyond the firepower Israel alone can deliver</w:t>
      </w:r>
      <w:r w:rsidRPr="005A4FD2">
        <w:rPr>
          <w:rFonts w:asciiTheme="minorHAnsi" w:hAnsiTheme="minorHAnsi" w:cstheme="minorHAnsi"/>
          <w:color w:val="000000" w:themeColor="text1"/>
          <w:sz w:val="16"/>
          <w:shd w:val="clear" w:color="auto" w:fill="FFFFFF"/>
        </w:rPr>
        <w:t xml:space="preserve"> from the air.</w:t>
      </w:r>
    </w:p>
    <w:p w14:paraId="315A22CA"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If </w:t>
      </w:r>
      <w:r w:rsidRPr="00236EB6">
        <w:rPr>
          <w:rStyle w:val="StyleUnderline"/>
        </w:rPr>
        <w:t>Trump</w:t>
      </w:r>
      <w:r w:rsidRPr="005A4FD2">
        <w:rPr>
          <w:rFonts w:asciiTheme="minorHAnsi" w:hAnsiTheme="minorHAnsi" w:cstheme="minorHAnsi"/>
          <w:color w:val="000000" w:themeColor="text1"/>
          <w:sz w:val="16"/>
        </w:rPr>
        <w:t xml:space="preserve"> decides to use U.S. forces against facilities like Fordow, </w:t>
      </w:r>
      <w:r w:rsidRPr="00236EB6">
        <w:rPr>
          <w:rStyle w:val="StyleUnderline"/>
        </w:rPr>
        <w:t>he may opt to send the</w:t>
      </w:r>
      <w:r w:rsidRPr="005A4FD2">
        <w:rPr>
          <w:rFonts w:asciiTheme="minorHAnsi" w:hAnsiTheme="minorHAnsi" w:cstheme="minorHAnsi"/>
          <w:color w:val="000000" w:themeColor="text1"/>
          <w:sz w:val="16"/>
        </w:rPr>
        <w:t> </w:t>
      </w:r>
      <w:hyperlink r:id="rId52" w:tgtFrame="_blank" w:history="1">
        <w:r w:rsidRPr="00236EB6">
          <w:rPr>
            <w:rStyle w:val="StyleUnderline"/>
          </w:rPr>
          <w:t>U.S. Air Force’s B-2 Spirit stealth bomber</w:t>
        </w:r>
      </w:hyperlink>
      <w:r w:rsidRPr="00236EB6">
        <w:rPr>
          <w:rStyle w:val="StyleUnderline"/>
        </w:rPr>
        <w:t>.</w:t>
      </w:r>
    </w:p>
    <w:p w14:paraId="69F55C86"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The bomber’s internal weapons bays are specifically </w:t>
      </w:r>
      <w:r w:rsidRPr="00236EB6">
        <w:rPr>
          <w:rStyle w:val="StyleUnderline"/>
        </w:rPr>
        <w:t>designed to</w:t>
      </w:r>
      <w:r w:rsidRPr="005A4FD2">
        <w:rPr>
          <w:rFonts w:asciiTheme="minorHAnsi" w:hAnsiTheme="minorHAnsi" w:cstheme="minorHAnsi"/>
          <w:color w:val="000000" w:themeColor="text1"/>
          <w:sz w:val="16"/>
        </w:rPr>
        <w:t xml:space="preserve"> maintain stealth characteristics while </w:t>
      </w:r>
      <w:r w:rsidRPr="00236EB6">
        <w:rPr>
          <w:rStyle w:val="StyleUnderline"/>
        </w:rPr>
        <w:t>accommodat</w:t>
      </w:r>
      <w:r w:rsidRPr="005A4FD2">
        <w:rPr>
          <w:rFonts w:asciiTheme="minorHAnsi" w:hAnsiTheme="minorHAnsi" w:cstheme="minorHAnsi"/>
          <w:color w:val="000000" w:themeColor="text1"/>
          <w:sz w:val="16"/>
        </w:rPr>
        <w:t xml:space="preserve">ing large ordnance </w:t>
      </w:r>
      <w:r w:rsidRPr="00236EB6">
        <w:rPr>
          <w:rStyle w:val="StyleUnderline"/>
        </w:rPr>
        <w:t>loads which could include</w:t>
      </w:r>
      <w:r w:rsidRPr="005A4FD2">
        <w:rPr>
          <w:rFonts w:asciiTheme="minorHAnsi" w:hAnsiTheme="minorHAnsi" w:cstheme="minorHAnsi"/>
          <w:color w:val="000000" w:themeColor="text1"/>
          <w:sz w:val="16"/>
        </w:rPr>
        <w:t xml:space="preserve"> two GBU-57A/B </w:t>
      </w:r>
      <w:r w:rsidRPr="00CF3779">
        <w:rPr>
          <w:rStyle w:val="StyleUnderline"/>
          <w:highlight w:val="cyan"/>
        </w:rPr>
        <w:t>MOP</w:t>
      </w:r>
      <w:r w:rsidRPr="005A4FD2">
        <w:rPr>
          <w:rFonts w:asciiTheme="minorHAnsi" w:hAnsiTheme="minorHAnsi" w:cstheme="minorHAnsi"/>
          <w:color w:val="000000" w:themeColor="text1"/>
          <w:sz w:val="16"/>
        </w:rPr>
        <w:t xml:space="preserve"> (Massive Ordnance Penetrator), a 30,000-pound precision-guided “bunker buster” bomb.</w:t>
      </w:r>
    </w:p>
    <w:p w14:paraId="04EB62EA" w14:textId="77777777" w:rsidR="00B43D9B" w:rsidRPr="005A4FD2" w:rsidRDefault="00B43D9B" w:rsidP="00B43D9B">
      <w:pPr>
        <w:rPr>
          <w:rFonts w:asciiTheme="minorHAnsi" w:hAnsiTheme="minorHAnsi" w:cstheme="minorHAnsi"/>
          <w:color w:val="000000" w:themeColor="text1"/>
          <w:sz w:val="16"/>
        </w:rPr>
      </w:pPr>
      <w:r w:rsidRPr="005A4FD2">
        <w:rPr>
          <w:rFonts w:asciiTheme="minorHAnsi" w:hAnsiTheme="minorHAnsi" w:cstheme="minorHAnsi"/>
          <w:color w:val="000000" w:themeColor="text1"/>
          <w:sz w:val="16"/>
        </w:rPr>
        <w:t xml:space="preserve">The MOP represents </w:t>
      </w:r>
      <w:r w:rsidRPr="00236EB6">
        <w:rPr>
          <w:rStyle w:val="StyleUnderline"/>
        </w:rPr>
        <w:t xml:space="preserve">the largest conventional bomb </w:t>
      </w:r>
      <w:r w:rsidRPr="00CF3779">
        <w:rPr>
          <w:rStyle w:val="StyleUnderline"/>
          <w:highlight w:val="cyan"/>
        </w:rPr>
        <w:t>in the U.S. arsenal</w:t>
      </w:r>
      <w:r w:rsidRPr="005A4FD2">
        <w:rPr>
          <w:rFonts w:asciiTheme="minorHAnsi" w:hAnsiTheme="minorHAnsi" w:cstheme="minorHAnsi"/>
          <w:color w:val="000000" w:themeColor="text1"/>
          <w:sz w:val="16"/>
        </w:rPr>
        <w:t xml:space="preserve">, specifically </w:t>
      </w:r>
      <w:r w:rsidRPr="00CF3779">
        <w:rPr>
          <w:rStyle w:val="StyleUnderline"/>
          <w:highlight w:val="cyan"/>
        </w:rPr>
        <w:t>engineered to defeat</w:t>
      </w:r>
      <w:r w:rsidRPr="005A4FD2">
        <w:rPr>
          <w:rFonts w:asciiTheme="minorHAnsi" w:hAnsiTheme="minorHAnsi" w:cstheme="minorHAnsi"/>
          <w:color w:val="000000" w:themeColor="text1"/>
          <w:sz w:val="16"/>
        </w:rPr>
        <w:t xml:space="preserve"> hardened </w:t>
      </w:r>
      <w:r w:rsidRPr="00236EB6">
        <w:rPr>
          <w:rStyle w:val="StyleUnderline"/>
        </w:rPr>
        <w:t xml:space="preserve">underground </w:t>
      </w:r>
      <w:r w:rsidRPr="00CF3779">
        <w:rPr>
          <w:rStyle w:val="StyleUnderline"/>
          <w:highlight w:val="cyan"/>
        </w:rPr>
        <w:t>bunkers</w:t>
      </w:r>
      <w:r w:rsidRPr="005A4FD2">
        <w:rPr>
          <w:rFonts w:asciiTheme="minorHAnsi" w:hAnsiTheme="minorHAnsi" w:cstheme="minorHAnsi"/>
          <w:color w:val="000000" w:themeColor="text1"/>
          <w:sz w:val="16"/>
        </w:rPr>
        <w:t xml:space="preserve">. Its massive size provides unmatched bunker-penetration capability, while the weapon’s 20.5-foot length and GPS-guided precision targeting system enable accurate strikes against specific underground facilities. Its penetration capability of over 60 </w:t>
      </w:r>
      <w:proofErr w:type="spellStart"/>
      <w:r w:rsidRPr="005A4FD2">
        <w:rPr>
          <w:rFonts w:asciiTheme="minorHAnsi" w:hAnsiTheme="minorHAnsi" w:cstheme="minorHAnsi"/>
          <w:color w:val="000000" w:themeColor="text1"/>
          <w:sz w:val="16"/>
        </w:rPr>
        <w:t>metres</w:t>
      </w:r>
      <w:proofErr w:type="spellEnd"/>
      <w:r w:rsidRPr="005A4FD2">
        <w:rPr>
          <w:rFonts w:asciiTheme="minorHAnsi" w:hAnsiTheme="minorHAnsi" w:cstheme="minorHAnsi"/>
          <w:color w:val="000000" w:themeColor="text1"/>
          <w:sz w:val="16"/>
        </w:rPr>
        <w:t xml:space="preserve"> (200 feet) through hardened concrete makes it effective against the world’s most protected underground installations.</w:t>
      </w:r>
    </w:p>
    <w:p w14:paraId="553E6381" w14:textId="77777777" w:rsidR="00B43D9B" w:rsidRDefault="00B43D9B" w:rsidP="00B43D9B">
      <w:pPr>
        <w:rPr>
          <w:rFonts w:asciiTheme="minorHAnsi" w:hAnsiTheme="minorHAnsi" w:cstheme="minorHAnsi"/>
          <w:color w:val="000000" w:themeColor="text1"/>
          <w:sz w:val="16"/>
        </w:rPr>
      </w:pPr>
      <w:proofErr w:type="gramStart"/>
      <w:r w:rsidRPr="005A4FD2">
        <w:rPr>
          <w:rStyle w:val="StyleUnderline"/>
        </w:rPr>
        <w:t>In order to</w:t>
      </w:r>
      <w:proofErr w:type="gramEnd"/>
      <w:r w:rsidRPr="005A4FD2">
        <w:rPr>
          <w:rStyle w:val="StyleUnderline"/>
        </w:rPr>
        <w:t xml:space="preserve"> destroy the facility at Fordow</w:t>
      </w:r>
      <w:r w:rsidRPr="005A4FD2">
        <w:rPr>
          <w:rFonts w:asciiTheme="minorHAnsi" w:hAnsiTheme="minorHAnsi" w:cstheme="minorHAnsi"/>
          <w:color w:val="000000" w:themeColor="text1"/>
          <w:sz w:val="16"/>
        </w:rPr>
        <w:t xml:space="preserve">, which may be buried as much as 100 </w:t>
      </w:r>
      <w:proofErr w:type="spellStart"/>
      <w:r w:rsidRPr="005A4FD2">
        <w:rPr>
          <w:rFonts w:asciiTheme="minorHAnsi" w:hAnsiTheme="minorHAnsi" w:cstheme="minorHAnsi"/>
          <w:color w:val="000000" w:themeColor="text1"/>
          <w:sz w:val="16"/>
        </w:rPr>
        <w:t>metres</w:t>
      </w:r>
      <w:proofErr w:type="spellEnd"/>
      <w:r w:rsidRPr="005A4FD2">
        <w:rPr>
          <w:rFonts w:asciiTheme="minorHAnsi" w:hAnsiTheme="minorHAnsi" w:cstheme="minorHAnsi"/>
          <w:color w:val="000000" w:themeColor="text1"/>
          <w:sz w:val="16"/>
        </w:rPr>
        <w:t xml:space="preserve"> underground, </w:t>
      </w:r>
      <w:r w:rsidRPr="005A4FD2">
        <w:rPr>
          <w:rStyle w:val="StyleUnderline"/>
        </w:rPr>
        <w:t>bombers</w:t>
      </w:r>
      <w:r w:rsidRPr="005A4FD2">
        <w:rPr>
          <w:rFonts w:asciiTheme="minorHAnsi" w:hAnsiTheme="minorHAnsi" w:cstheme="minorHAnsi"/>
          <w:color w:val="000000" w:themeColor="text1"/>
          <w:sz w:val="16"/>
        </w:rPr>
        <w:t xml:space="preserve"> may </w:t>
      </w:r>
      <w:r w:rsidRPr="005A4FD2">
        <w:rPr>
          <w:rStyle w:val="StyleUnderline"/>
        </w:rPr>
        <w:t>need to drop multiple MOPs in succession on the same target</w:t>
      </w:r>
      <w:r w:rsidRPr="005A4FD2">
        <w:rPr>
          <w:rFonts w:asciiTheme="minorHAnsi" w:hAnsiTheme="minorHAnsi" w:cstheme="minorHAnsi"/>
          <w:color w:val="000000" w:themeColor="text1"/>
          <w:sz w:val="16"/>
        </w:rPr>
        <w:t>.</w:t>
      </w:r>
    </w:p>
    <w:p w14:paraId="22AC95F0" w14:textId="2322A1C2" w:rsidR="009C3DC5" w:rsidRDefault="009C3DC5" w:rsidP="009C3DC5">
      <w:pPr>
        <w:pStyle w:val="Heading2"/>
      </w:pPr>
      <w:r>
        <w:lastRenderedPageBreak/>
        <w:t>Impact</w:t>
      </w:r>
    </w:p>
    <w:p w14:paraId="4650A306" w14:textId="176D875A" w:rsidR="00F75FB5" w:rsidRPr="00F75FB5" w:rsidRDefault="00F75FB5" w:rsidP="00F75FB5">
      <w:pPr>
        <w:pStyle w:val="Heading3"/>
      </w:pPr>
      <w:r>
        <w:lastRenderedPageBreak/>
        <w:t>***DRONES***</w:t>
      </w:r>
    </w:p>
    <w:p w14:paraId="1751FD94" w14:textId="7CD1ACC9" w:rsidR="003D680C" w:rsidRDefault="003D680C" w:rsidP="003D680C">
      <w:pPr>
        <w:pStyle w:val="Heading3"/>
      </w:pPr>
      <w:proofErr w:type="gramStart"/>
      <w:r>
        <w:lastRenderedPageBreak/>
        <w:t>!—</w:t>
      </w:r>
      <w:proofErr w:type="gramEnd"/>
      <w:r>
        <w:t>Taiwan—2NC</w:t>
      </w:r>
    </w:p>
    <w:p w14:paraId="0A6D4E5E" w14:textId="77777777" w:rsidR="00E74796" w:rsidRPr="00366DF9" w:rsidRDefault="00E74796" w:rsidP="00E74796">
      <w:pPr>
        <w:pStyle w:val="Heading4"/>
        <w:rPr>
          <w:rFonts w:cs="Times New Roman"/>
        </w:rPr>
      </w:pPr>
      <w:r w:rsidRPr="00366DF9">
        <w:rPr>
          <w:rFonts w:cs="Times New Roman"/>
        </w:rPr>
        <w:t xml:space="preserve">Taiwan invasion sets off a </w:t>
      </w:r>
      <w:r w:rsidRPr="00366DF9">
        <w:rPr>
          <w:rFonts w:cs="Times New Roman"/>
          <w:u w:val="single"/>
        </w:rPr>
        <w:t>wave</w:t>
      </w:r>
      <w:r w:rsidRPr="00366DF9">
        <w:rPr>
          <w:rFonts w:cs="Times New Roman"/>
        </w:rPr>
        <w:t xml:space="preserve"> of </w:t>
      </w:r>
      <w:r w:rsidRPr="00366DF9">
        <w:rPr>
          <w:rFonts w:cs="Times New Roman"/>
          <w:u w:val="single"/>
        </w:rPr>
        <w:t>global</w:t>
      </w:r>
      <w:r w:rsidRPr="00366DF9">
        <w:rPr>
          <w:rFonts w:cs="Times New Roman"/>
        </w:rPr>
        <w:t xml:space="preserve"> catastrophes---</w:t>
      </w:r>
      <w:r w:rsidRPr="00366DF9">
        <w:rPr>
          <w:rFonts w:cs="Times New Roman"/>
          <w:u w:val="single"/>
        </w:rPr>
        <w:t>extinction</w:t>
      </w:r>
      <w:r w:rsidRPr="00366DF9">
        <w:rPr>
          <w:rFonts w:cs="Times New Roman"/>
        </w:rPr>
        <w:t xml:space="preserve">. </w:t>
      </w:r>
    </w:p>
    <w:p w14:paraId="1E643235" w14:textId="77777777" w:rsidR="00E74796" w:rsidRPr="00237B99" w:rsidRDefault="00E74796" w:rsidP="00E74796">
      <w:r w:rsidRPr="00237B99">
        <w:rPr>
          <w:rStyle w:val="Style13ptBold"/>
        </w:rPr>
        <w:t>Easton 23</w:t>
      </w:r>
      <w:r w:rsidRPr="00237B99">
        <w:t xml:space="preserve">, MA, China Studies, National </w:t>
      </w:r>
      <w:proofErr w:type="spellStart"/>
      <w:r w:rsidRPr="00237B99">
        <w:t>Changchi</w:t>
      </w:r>
      <w:proofErr w:type="spellEnd"/>
      <w:r w:rsidRPr="00237B99">
        <w:t xml:space="preserve"> University, senior director and research fellow, Project 2049 Institute [Ian, “The World After Taiwan's Fall,” Pacific Forum International, Issues and Insights, 23.2)</w:t>
      </w:r>
    </w:p>
    <w:p w14:paraId="04E6EEBA" w14:textId="77777777" w:rsidR="00E74796" w:rsidRPr="00366DF9" w:rsidRDefault="00E74796" w:rsidP="00E74796">
      <w:pPr>
        <w:rPr>
          <w:sz w:val="16"/>
        </w:rPr>
      </w:pPr>
      <w:r w:rsidRPr="00366DF9">
        <w:rPr>
          <w:sz w:val="16"/>
        </w:rPr>
        <w:t xml:space="preserve">American policymakers and military leaders are increasingly convinced that the </w:t>
      </w:r>
      <w:r w:rsidRPr="007B56A5">
        <w:rPr>
          <w:rStyle w:val="StyleUnderline"/>
          <w:highlight w:val="green"/>
        </w:rPr>
        <w:t>Taiwan</w:t>
      </w:r>
      <w:r w:rsidRPr="00366DF9">
        <w:rPr>
          <w:rStyle w:val="StyleUnderline"/>
        </w:rPr>
        <w:t xml:space="preserve"> Strait </w:t>
      </w:r>
      <w:r w:rsidRPr="007B56A5">
        <w:rPr>
          <w:rStyle w:val="StyleUnderline"/>
          <w:highlight w:val="green"/>
        </w:rPr>
        <w:t>is</w:t>
      </w:r>
      <w:r w:rsidRPr="00366DF9">
        <w:rPr>
          <w:rStyle w:val="StyleUnderline"/>
        </w:rPr>
        <w:t xml:space="preserve"> the strategic </w:t>
      </w:r>
      <w:r w:rsidRPr="007B56A5">
        <w:rPr>
          <w:rStyle w:val="Emphasis"/>
          <w:highlight w:val="green"/>
        </w:rPr>
        <w:t>nerve center</w:t>
      </w:r>
      <w:r w:rsidRPr="007B56A5">
        <w:rPr>
          <w:rStyle w:val="StyleUnderline"/>
          <w:highlight w:val="green"/>
        </w:rPr>
        <w:t xml:space="preserve"> of the </w:t>
      </w:r>
      <w:r w:rsidRPr="007B56A5">
        <w:rPr>
          <w:rStyle w:val="Emphasis"/>
          <w:highlight w:val="green"/>
        </w:rPr>
        <w:t>world</w:t>
      </w:r>
      <w:r w:rsidRPr="00366DF9">
        <w:rPr>
          <w:rStyle w:val="StyleUnderline"/>
        </w:rPr>
        <w:t xml:space="preserve">. </w:t>
      </w:r>
      <w:r w:rsidRPr="00366DF9">
        <w:rPr>
          <w:rStyle w:val="Emphasis"/>
        </w:rPr>
        <w:t>No other</w:t>
      </w:r>
      <w:r w:rsidRPr="00366DF9">
        <w:rPr>
          <w:rStyle w:val="StyleUnderline"/>
        </w:rPr>
        <w:t xml:space="preserve"> flashpoint is as structurally </w:t>
      </w:r>
      <w:r w:rsidRPr="00366DF9">
        <w:rPr>
          <w:rStyle w:val="Emphasis"/>
        </w:rPr>
        <w:t>unstable</w:t>
      </w:r>
      <w:r w:rsidRPr="00366DF9">
        <w:rPr>
          <w:rStyle w:val="StyleUnderline"/>
        </w:rPr>
        <w:t>, as</w:t>
      </w:r>
      <w:r w:rsidRPr="00366DF9">
        <w:rPr>
          <w:sz w:val="16"/>
        </w:rPr>
        <w:t xml:space="preserve"> politically vexing, and as </w:t>
      </w:r>
      <w:r w:rsidRPr="00366DF9">
        <w:rPr>
          <w:rStyle w:val="StyleUnderline"/>
        </w:rPr>
        <w:t xml:space="preserve">likely to </w:t>
      </w:r>
      <w:r w:rsidRPr="00366DF9">
        <w:rPr>
          <w:rStyle w:val="Emphasis"/>
        </w:rPr>
        <w:t>draw</w:t>
      </w:r>
      <w:r w:rsidRPr="00366DF9">
        <w:rPr>
          <w:rStyle w:val="StyleUnderline"/>
        </w:rPr>
        <w:t xml:space="preserve"> the world’s leading </w:t>
      </w:r>
      <w:r w:rsidRPr="00366DF9">
        <w:rPr>
          <w:rStyle w:val="Emphasis"/>
        </w:rPr>
        <w:t>superpowers</w:t>
      </w:r>
      <w:r w:rsidRPr="00366DF9">
        <w:rPr>
          <w:rStyle w:val="StyleUnderline"/>
        </w:rPr>
        <w:t xml:space="preserve"> into a war</w:t>
      </w:r>
      <w:r w:rsidRPr="00366DF9">
        <w:rPr>
          <w:sz w:val="16"/>
        </w:rPr>
        <w:t>. Through both word and deed, Chairman Xi Jinping and the Chinese Communist Party (</w:t>
      </w:r>
      <w:r w:rsidRPr="007B56A5">
        <w:rPr>
          <w:rStyle w:val="StyleUnderline"/>
          <w:highlight w:val="green"/>
        </w:rPr>
        <w:t>CCP</w:t>
      </w:r>
      <w:r w:rsidRPr="00366DF9">
        <w:rPr>
          <w:sz w:val="16"/>
        </w:rPr>
        <w:t xml:space="preserve">) elite </w:t>
      </w:r>
      <w:r w:rsidRPr="00366DF9">
        <w:rPr>
          <w:rStyle w:val="StyleUnderline"/>
        </w:rPr>
        <w:t xml:space="preserve">are signaling their intention to </w:t>
      </w:r>
      <w:r w:rsidRPr="007B56A5">
        <w:rPr>
          <w:rStyle w:val="Emphasis"/>
          <w:highlight w:val="green"/>
        </w:rPr>
        <w:t>annihilate</w:t>
      </w:r>
      <w:r w:rsidRPr="007B56A5">
        <w:rPr>
          <w:rStyle w:val="StyleUnderline"/>
          <w:highlight w:val="green"/>
        </w:rPr>
        <w:t xml:space="preserve"> Taiwan</w:t>
      </w:r>
      <w:r w:rsidRPr="00366DF9">
        <w:rPr>
          <w:sz w:val="16"/>
        </w:rPr>
        <w:t xml:space="preserve">’s government </w:t>
      </w:r>
      <w:proofErr w:type="gramStart"/>
      <w:r w:rsidRPr="007B56A5">
        <w:rPr>
          <w:rStyle w:val="StyleUnderline"/>
          <w:highlight w:val="green"/>
        </w:rPr>
        <w:t>through</w:t>
      </w:r>
      <w:r w:rsidRPr="00366DF9">
        <w:rPr>
          <w:sz w:val="16"/>
        </w:rPr>
        <w:t xml:space="preserve"> the use of</w:t>
      </w:r>
      <w:proofErr w:type="gramEnd"/>
      <w:r w:rsidRPr="00366DF9">
        <w:rPr>
          <w:sz w:val="16"/>
        </w:rPr>
        <w:t xml:space="preserve"> overwhelming </w:t>
      </w:r>
      <w:r w:rsidRPr="007B56A5">
        <w:rPr>
          <w:rStyle w:val="Emphasis"/>
          <w:highlight w:val="green"/>
        </w:rPr>
        <w:t>force</w:t>
      </w:r>
      <w:r w:rsidRPr="00366DF9">
        <w:rPr>
          <w:sz w:val="16"/>
        </w:rPr>
        <w:t>. There is a growing concern in Washington that it may no longer be a question of if a Chinese attack on Taiwan will occur, but when and how.</w:t>
      </w:r>
    </w:p>
    <w:p w14:paraId="2A611663" w14:textId="77777777" w:rsidR="00E74796" w:rsidRPr="00366DF9" w:rsidRDefault="00E74796" w:rsidP="00E74796">
      <w:pPr>
        <w:rPr>
          <w:sz w:val="16"/>
        </w:rPr>
      </w:pPr>
      <w:r w:rsidRPr="00366DF9">
        <w:rPr>
          <w:sz w:val="16"/>
        </w:rPr>
        <w:t>&lt;&lt;TEXT CONDENSED NONE OMITTED&gt;&gt;</w:t>
      </w:r>
    </w:p>
    <w:p w14:paraId="69A48C02" w14:textId="77777777" w:rsidR="00E74796" w:rsidRPr="00366DF9" w:rsidRDefault="00E74796" w:rsidP="00E74796">
      <w:pPr>
        <w:rPr>
          <w:sz w:val="10"/>
          <w:szCs w:val="10"/>
        </w:rPr>
      </w:pPr>
      <w:r w:rsidRPr="00366DF9">
        <w:rPr>
          <w:sz w:val="10"/>
          <w:szCs w:val="10"/>
        </w:rPr>
        <w:t xml:space="preserve">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w:t>
      </w:r>
      <w:proofErr w:type="gramStart"/>
      <w:r w:rsidRPr="00366DF9">
        <w:rPr>
          <w:sz w:val="10"/>
          <w:szCs w:val="10"/>
        </w:rPr>
        <w:t>in spite of</w:t>
      </w:r>
      <w:proofErr w:type="gramEnd"/>
      <w:r w:rsidRPr="00366DF9">
        <w:rPr>
          <w:sz w:val="10"/>
          <w:szCs w:val="10"/>
        </w:rPr>
        <w:t xml:space="preserve">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w:t>
      </w:r>
      <w:proofErr w:type="spellStart"/>
      <w:r w:rsidRPr="00366DF9">
        <w:rPr>
          <w:sz w:val="10"/>
          <w:szCs w:val="10"/>
        </w:rPr>
        <w:t>Chengguan</w:t>
      </w:r>
      <w:proofErr w:type="spellEnd"/>
      <w:r w:rsidRPr="00366DF9">
        <w:rPr>
          <w:sz w:val="10"/>
          <w:szCs w:val="10"/>
        </w:rPr>
        <w:t xml:space="preserve">,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w:t>
      </w:r>
      <w:proofErr w:type="gramStart"/>
      <w:r w:rsidRPr="00366DF9">
        <w:rPr>
          <w:sz w:val="10"/>
          <w:szCs w:val="10"/>
        </w:rPr>
        <w:t>A number of</w:t>
      </w:r>
      <w:proofErr w:type="gramEnd"/>
      <w:r w:rsidRPr="00366DF9">
        <w:rPr>
          <w:sz w:val="10"/>
          <w:szCs w:val="10"/>
        </w:rPr>
        <w:t xml:space="preserve">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689C23D5" w14:textId="77777777" w:rsidR="00E74796" w:rsidRPr="00366DF9" w:rsidRDefault="00E74796" w:rsidP="00E74796">
      <w:pPr>
        <w:rPr>
          <w:sz w:val="16"/>
        </w:rPr>
      </w:pPr>
      <w:r w:rsidRPr="00366DF9">
        <w:rPr>
          <w:sz w:val="16"/>
        </w:rPr>
        <w:t>&lt;&lt;PARAGRAPH BREAKS CONTINUE&gt;&gt;</w:t>
      </w:r>
    </w:p>
    <w:p w14:paraId="49178CED" w14:textId="77777777" w:rsidR="00E74796" w:rsidRPr="00366DF9" w:rsidRDefault="00E74796" w:rsidP="00E74796">
      <w:pPr>
        <w:rPr>
          <w:sz w:val="16"/>
        </w:rPr>
      </w:pPr>
      <w:r w:rsidRPr="00366DF9">
        <w:rPr>
          <w:sz w:val="16"/>
        </w:rPr>
        <w:t xml:space="preserve">Having lost one of its leading representatives, the </w:t>
      </w:r>
      <w:r w:rsidRPr="00366DF9">
        <w:rPr>
          <w:rStyle w:val="Emphasis"/>
        </w:rPr>
        <w:t>free world</w:t>
      </w:r>
      <w:r w:rsidRPr="00366DF9">
        <w:rPr>
          <w:rStyle w:val="StyleUnderline"/>
        </w:rPr>
        <w:t xml:space="preserve"> would likely be in the presence of</w:t>
      </w:r>
      <w:r w:rsidRPr="00366DF9">
        <w:rPr>
          <w:sz w:val="16"/>
        </w:rPr>
        <w:t xml:space="preserve"> a </w:t>
      </w:r>
      <w:r w:rsidRPr="00366DF9">
        <w:rPr>
          <w:rStyle w:val="Emphasis"/>
        </w:rPr>
        <w:t>growing</w:t>
      </w:r>
      <w:r w:rsidRPr="00366DF9">
        <w:rPr>
          <w:sz w:val="16"/>
        </w:rPr>
        <w:t xml:space="preserve"> sense that </w:t>
      </w:r>
      <w:r w:rsidRPr="00366DF9">
        <w:rPr>
          <w:rStyle w:val="Emphasis"/>
        </w:rPr>
        <w:t>illiberal</w:t>
      </w:r>
      <w:r w:rsidRPr="00366DF9">
        <w:rPr>
          <w:rStyle w:val="StyleUnderline"/>
        </w:rPr>
        <w:t xml:space="preserve"> forces</w:t>
      </w:r>
      <w:r w:rsidRPr="00366DF9">
        <w:rPr>
          <w:sz w:val="16"/>
        </w:rPr>
        <w:t xml:space="preserve"> were on the march and </w:t>
      </w:r>
      <w:r w:rsidRPr="007B56A5">
        <w:rPr>
          <w:rStyle w:val="Emphasis"/>
          <w:highlight w:val="green"/>
        </w:rPr>
        <w:t>authoritarianism</w:t>
      </w:r>
      <w:r w:rsidRPr="00366DF9">
        <w:rPr>
          <w:sz w:val="16"/>
        </w:rPr>
        <w:t xml:space="preserve"> was </w:t>
      </w:r>
      <w:r w:rsidRPr="007B56A5">
        <w:rPr>
          <w:rStyle w:val="StyleUnderline"/>
          <w:highlight w:val="green"/>
        </w:rPr>
        <w:t>spread</w:t>
      </w:r>
      <w:r w:rsidRPr="00366DF9">
        <w:rPr>
          <w:rStyle w:val="StyleUnderline"/>
        </w:rPr>
        <w:t xml:space="preserve">ing in an </w:t>
      </w:r>
      <w:r w:rsidRPr="007B56A5">
        <w:rPr>
          <w:rStyle w:val="Emphasis"/>
          <w:highlight w:val="green"/>
        </w:rPr>
        <w:t>unchecked</w:t>
      </w:r>
      <w:r w:rsidRPr="00366DF9">
        <w:rPr>
          <w:rStyle w:val="StyleUnderline"/>
        </w:rPr>
        <w:t xml:space="preserve"> fashion</w:t>
      </w:r>
      <w:r w:rsidRPr="00366DF9">
        <w:rPr>
          <w:sz w:val="16"/>
        </w:rPr>
        <w:t xml:space="preserve">. The loss of Taiwan could </w:t>
      </w:r>
      <w:r w:rsidRPr="00366DF9">
        <w:rPr>
          <w:rStyle w:val="StyleUnderline"/>
        </w:rPr>
        <w:t>lead many democracies to experience a</w:t>
      </w:r>
      <w:r w:rsidRPr="00366DF9">
        <w:rPr>
          <w:rStyle w:val="Emphasis"/>
        </w:rPr>
        <w:t xml:space="preserve"> crisis of confidence</w:t>
      </w:r>
      <w:r w:rsidRPr="00366DF9">
        <w:rPr>
          <w:rStyle w:val="StyleUnderline"/>
        </w:rPr>
        <w:t xml:space="preserve">. </w:t>
      </w:r>
      <w:r w:rsidRPr="007B56A5">
        <w:rPr>
          <w:rStyle w:val="StyleUnderline"/>
          <w:highlight w:val="green"/>
        </w:rPr>
        <w:t>Many</w:t>
      </w:r>
      <w:r w:rsidRPr="00366DF9">
        <w:rPr>
          <w:sz w:val="16"/>
        </w:rPr>
        <w:t xml:space="preserve"> observers might </w:t>
      </w:r>
      <w:r w:rsidRPr="007B56A5">
        <w:rPr>
          <w:rStyle w:val="StyleUnderline"/>
          <w:highlight w:val="green"/>
        </w:rPr>
        <w:t>draw</w:t>
      </w:r>
      <w:r w:rsidRPr="00366DF9">
        <w:rPr>
          <w:rStyle w:val="StyleUnderline"/>
        </w:rPr>
        <w:t xml:space="preserve"> the </w:t>
      </w:r>
      <w:r w:rsidRPr="007B56A5">
        <w:rPr>
          <w:rStyle w:val="StyleUnderline"/>
          <w:highlight w:val="green"/>
        </w:rPr>
        <w:t>conclusion</w:t>
      </w:r>
      <w:r w:rsidRPr="00366DF9">
        <w:rPr>
          <w:rStyle w:val="StyleUnderline"/>
        </w:rPr>
        <w:t xml:space="preserve"> that </w:t>
      </w:r>
      <w:r w:rsidRPr="007B56A5">
        <w:rPr>
          <w:rStyle w:val="StyleUnderline"/>
          <w:highlight w:val="green"/>
        </w:rPr>
        <w:t>China’s</w:t>
      </w:r>
      <w:r w:rsidRPr="00366DF9">
        <w:rPr>
          <w:sz w:val="16"/>
        </w:rPr>
        <w:t xml:space="preserve"> Marxist-Leninist </w:t>
      </w:r>
      <w:r w:rsidRPr="007B56A5">
        <w:rPr>
          <w:rStyle w:val="StyleUnderline"/>
          <w:highlight w:val="green"/>
        </w:rPr>
        <w:t>model</w:t>
      </w:r>
      <w:r w:rsidRPr="00366DF9">
        <w:rPr>
          <w:rStyle w:val="StyleUnderline"/>
        </w:rPr>
        <w:t xml:space="preserve"> was </w:t>
      </w:r>
      <w:r w:rsidRPr="007B56A5">
        <w:rPr>
          <w:rStyle w:val="Emphasis"/>
          <w:highlight w:val="green"/>
        </w:rPr>
        <w:t>superior</w:t>
      </w:r>
      <w:r w:rsidRPr="00366DF9">
        <w:rPr>
          <w:sz w:val="16"/>
        </w:rPr>
        <w:t>—or at the very least ascendant—and liberal democracies too weak to resist the new world order that Beijing was creating.</w:t>
      </w:r>
    </w:p>
    <w:p w14:paraId="2786452E" w14:textId="77777777" w:rsidR="00E74796" w:rsidRPr="00366DF9" w:rsidRDefault="00E74796" w:rsidP="00E74796">
      <w:pPr>
        <w:rPr>
          <w:sz w:val="16"/>
          <w:szCs w:val="16"/>
        </w:rPr>
      </w:pPr>
      <w:r w:rsidRPr="00366DF9">
        <w:rPr>
          <w:sz w:val="16"/>
          <w:szCs w:val="16"/>
        </w:rPr>
        <w:t>Lost Military and Intelligence Capabilities</w:t>
      </w:r>
    </w:p>
    <w:p w14:paraId="6518AA75" w14:textId="77777777" w:rsidR="00E74796" w:rsidRPr="00366DF9" w:rsidRDefault="00E74796" w:rsidP="00E74796">
      <w:pPr>
        <w:rPr>
          <w:sz w:val="16"/>
        </w:rPr>
      </w:pPr>
      <w:r w:rsidRPr="00366DF9">
        <w:rPr>
          <w:rStyle w:val="StyleUnderline"/>
        </w:rPr>
        <w:t xml:space="preserve">Taiwan’s military </w:t>
      </w:r>
      <w:r w:rsidRPr="00366DF9">
        <w:rPr>
          <w:rStyle w:val="Emphasis"/>
        </w:rPr>
        <w:t>stands watch</w:t>
      </w:r>
      <w:r w:rsidRPr="00366DF9">
        <w:rPr>
          <w:rStyle w:val="StyleUnderline"/>
        </w:rPr>
        <w:t xml:space="preserve"> over</w:t>
      </w:r>
      <w:r w:rsidRPr="00366DF9">
        <w:rPr>
          <w:sz w:val="16"/>
        </w:rPr>
        <w:t xml:space="preserve"> the vulnerable flanks of </w:t>
      </w:r>
      <w:r w:rsidRPr="00366DF9">
        <w:rPr>
          <w:rStyle w:val="Emphasis"/>
        </w:rPr>
        <w:t>Japan</w:t>
      </w:r>
      <w:r w:rsidRPr="00366DF9">
        <w:rPr>
          <w:sz w:val="16"/>
        </w:rPr>
        <w:t xml:space="preserve">’s southwestern approaches, protecting Japan </w:t>
      </w:r>
      <w:r w:rsidRPr="00366DF9">
        <w:rPr>
          <w:rStyle w:val="StyleUnderline"/>
        </w:rPr>
        <w:t xml:space="preserve">and other </w:t>
      </w:r>
      <w:r w:rsidRPr="00366DF9">
        <w:rPr>
          <w:rStyle w:val="Emphasis"/>
        </w:rPr>
        <w:t>East Asian</w:t>
      </w:r>
      <w:r w:rsidRPr="00366DF9">
        <w:rPr>
          <w:rStyle w:val="StyleUnderline"/>
        </w:rPr>
        <w:t xml:space="preserve"> countries from the threat of PRC </w:t>
      </w:r>
      <w:r w:rsidRPr="00366DF9">
        <w:rPr>
          <w:rStyle w:val="Emphasis"/>
        </w:rPr>
        <w:t>expansionism</w:t>
      </w:r>
      <w:r w:rsidRPr="00366DF9">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7E5045E8" w14:textId="77777777" w:rsidR="00E74796" w:rsidRPr="00366DF9" w:rsidRDefault="00E74796" w:rsidP="00E74796">
      <w:pPr>
        <w:rPr>
          <w:sz w:val="16"/>
        </w:rPr>
      </w:pPr>
      <w:r w:rsidRPr="00366DF9">
        <w:rPr>
          <w:rStyle w:val="StyleUnderline"/>
        </w:rPr>
        <w:lastRenderedPageBreak/>
        <w:t xml:space="preserve">If Taiwan falls, its military </w:t>
      </w:r>
      <w:r w:rsidRPr="00366DF9">
        <w:rPr>
          <w:rStyle w:val="Emphasis"/>
        </w:rPr>
        <w:t>bases</w:t>
      </w:r>
      <w:r w:rsidRPr="00366DF9">
        <w:rPr>
          <w:rStyle w:val="StyleUnderline"/>
        </w:rPr>
        <w:t xml:space="preserve"> and </w:t>
      </w:r>
      <w:r w:rsidRPr="00366DF9">
        <w:rPr>
          <w:rStyle w:val="Emphasis"/>
        </w:rPr>
        <w:t>intelligence</w:t>
      </w:r>
      <w:r w:rsidRPr="00366DF9">
        <w:rPr>
          <w:sz w:val="16"/>
        </w:rPr>
        <w:t xml:space="preserve"> facilities </w:t>
      </w:r>
      <w:r w:rsidRPr="00366DF9">
        <w:rPr>
          <w:rStyle w:val="StyleUnderline"/>
        </w:rPr>
        <w:t xml:space="preserve">would be </w:t>
      </w:r>
      <w:r w:rsidRPr="00366DF9">
        <w:rPr>
          <w:rStyle w:val="Emphasis"/>
        </w:rPr>
        <w:t>occupied</w:t>
      </w:r>
      <w:r w:rsidRPr="00366DF9">
        <w:rPr>
          <w:rStyle w:val="StyleUnderline"/>
        </w:rPr>
        <w:t xml:space="preserve"> by the </w:t>
      </w:r>
      <w:r w:rsidRPr="007B56A5">
        <w:rPr>
          <w:rStyle w:val="StyleUnderline"/>
          <w:highlight w:val="green"/>
        </w:rPr>
        <w:t>PLA</w:t>
      </w:r>
      <w:r w:rsidRPr="00366DF9">
        <w:rPr>
          <w:rStyle w:val="StyleUnderline"/>
        </w:rPr>
        <w:t xml:space="preserve">. The Chinese </w:t>
      </w:r>
      <w:r w:rsidRPr="00366DF9">
        <w:rPr>
          <w:rStyle w:val="Emphasis"/>
        </w:rPr>
        <w:t>navy</w:t>
      </w:r>
      <w:r w:rsidRPr="00366DF9">
        <w:rPr>
          <w:rStyle w:val="StyleUnderline"/>
        </w:rPr>
        <w:t xml:space="preserve"> can be expected to base</w:t>
      </w:r>
      <w:r w:rsidRPr="00366DF9">
        <w:rPr>
          <w:sz w:val="16"/>
        </w:rPr>
        <w:t xml:space="preserve"> its ships and submarines in Taiwan’s deep-water ports. The naval bases at </w:t>
      </w:r>
      <w:proofErr w:type="spellStart"/>
      <w:r w:rsidRPr="00366DF9">
        <w:rPr>
          <w:sz w:val="16"/>
        </w:rPr>
        <w:t>Su’ao</w:t>
      </w:r>
      <w:proofErr w:type="spellEnd"/>
      <w:r w:rsidRPr="00366DF9">
        <w:rPr>
          <w:sz w:val="16"/>
        </w:rPr>
        <w:t xml:space="preserve"> and Keelung would be especially valuable for the PLA, </w:t>
      </w:r>
      <w:r w:rsidRPr="00366DF9">
        <w:rPr>
          <w:rStyle w:val="StyleUnderline"/>
        </w:rPr>
        <w:t xml:space="preserve">which for the </w:t>
      </w:r>
      <w:r w:rsidRPr="00366DF9">
        <w:rPr>
          <w:rStyle w:val="Emphasis"/>
        </w:rPr>
        <w:t>first time</w:t>
      </w:r>
      <w:r w:rsidRPr="00366DF9">
        <w:rPr>
          <w:sz w:val="16"/>
        </w:rPr>
        <w:t xml:space="preserve"> in its history would </w:t>
      </w:r>
      <w:r w:rsidRPr="007B56A5">
        <w:rPr>
          <w:rStyle w:val="StyleUnderline"/>
          <w:highlight w:val="green"/>
        </w:rPr>
        <w:t xml:space="preserve">have </w:t>
      </w:r>
      <w:r w:rsidRPr="007B56A5">
        <w:rPr>
          <w:rStyle w:val="Emphasis"/>
          <w:highlight w:val="green"/>
        </w:rPr>
        <w:t>unencumbered</w:t>
      </w:r>
      <w:r w:rsidRPr="007B56A5">
        <w:rPr>
          <w:rStyle w:val="StyleUnderline"/>
          <w:highlight w:val="green"/>
        </w:rPr>
        <w:t xml:space="preserve"> access to</w:t>
      </w:r>
      <w:r w:rsidRPr="00366DF9">
        <w:rPr>
          <w:sz w:val="16"/>
        </w:rPr>
        <w:t xml:space="preserve"> the deep waters of the </w:t>
      </w:r>
      <w:r w:rsidRPr="007B56A5">
        <w:rPr>
          <w:rStyle w:val="Emphasis"/>
          <w:highlight w:val="green"/>
        </w:rPr>
        <w:t>Pacific</w:t>
      </w:r>
      <w:r w:rsidRPr="00366DF9">
        <w:rPr>
          <w:rStyle w:val="StyleUnderline"/>
        </w:rPr>
        <w:t xml:space="preserve">. The </w:t>
      </w:r>
      <w:r w:rsidRPr="00366DF9">
        <w:rPr>
          <w:rStyle w:val="Emphasis"/>
        </w:rPr>
        <w:t>American</w:t>
      </w:r>
      <w:r w:rsidRPr="00366DF9">
        <w:rPr>
          <w:rStyle w:val="StyleUnderline"/>
        </w:rPr>
        <w:t xml:space="preserve">, </w:t>
      </w:r>
      <w:r w:rsidRPr="00366DF9">
        <w:rPr>
          <w:rStyle w:val="Emphasis"/>
        </w:rPr>
        <w:t>Japanese</w:t>
      </w:r>
      <w:r w:rsidRPr="00366DF9">
        <w:rPr>
          <w:rStyle w:val="StyleUnderline"/>
        </w:rPr>
        <w:t xml:space="preserve">, and </w:t>
      </w:r>
      <w:r w:rsidRPr="00366DF9">
        <w:rPr>
          <w:rStyle w:val="Emphasis"/>
        </w:rPr>
        <w:t>Taiwanese</w:t>
      </w:r>
      <w:r w:rsidRPr="00366DF9">
        <w:rPr>
          <w:sz w:val="16"/>
        </w:rPr>
        <w:t xml:space="preserve"> surveillance </w:t>
      </w:r>
      <w:r w:rsidRPr="00366DF9">
        <w:rPr>
          <w:rStyle w:val="StyleUnderline"/>
        </w:rPr>
        <w:t>systems</w:t>
      </w:r>
      <w:r w:rsidRPr="00366DF9">
        <w:rPr>
          <w:sz w:val="16"/>
        </w:rPr>
        <w:t xml:space="preserve"> that currently track Chinese submarines in the shallow waters off the East Asian littorals </w:t>
      </w:r>
      <w:r w:rsidRPr="00366DF9">
        <w:rPr>
          <w:rStyle w:val="StyleUnderline"/>
        </w:rPr>
        <w:t>would be</w:t>
      </w:r>
      <w:r w:rsidRPr="00366DF9">
        <w:rPr>
          <w:sz w:val="16"/>
        </w:rPr>
        <w:t xml:space="preserve"> rendered less effective (or </w:t>
      </w:r>
      <w:r w:rsidRPr="00366DF9">
        <w:rPr>
          <w:rStyle w:val="Emphasis"/>
        </w:rPr>
        <w:t>completely neutralized</w:t>
      </w:r>
      <w:r w:rsidRPr="00366DF9">
        <w:rPr>
          <w:sz w:val="16"/>
        </w:rPr>
        <w:t xml:space="preserve"> in Taiwan’s case).</w:t>
      </w:r>
    </w:p>
    <w:p w14:paraId="6896DBB3" w14:textId="77777777" w:rsidR="00E74796" w:rsidRPr="00366DF9" w:rsidRDefault="00E74796" w:rsidP="00E74796">
      <w:pPr>
        <w:rPr>
          <w:sz w:val="16"/>
          <w:szCs w:val="16"/>
        </w:rPr>
      </w:pPr>
      <w:r w:rsidRPr="00366DF9">
        <w:rPr>
          <w:sz w:val="16"/>
        </w:rPr>
        <w:t xml:space="preserve">By invading and occupying Taiwan, the </w:t>
      </w:r>
      <w:r w:rsidRPr="00366DF9">
        <w:rPr>
          <w:rStyle w:val="StyleUnderline"/>
        </w:rPr>
        <w:t xml:space="preserve">PLA would breach the </w:t>
      </w:r>
      <w:r w:rsidRPr="00366DF9">
        <w:rPr>
          <w:rStyle w:val="Emphasis"/>
        </w:rPr>
        <w:t>center</w:t>
      </w:r>
      <w:r w:rsidRPr="00366DF9">
        <w:rPr>
          <w:rStyle w:val="StyleUnderline"/>
        </w:rPr>
        <w:t xml:space="preserve"> of the First Island Chain</w:t>
      </w:r>
      <w:r w:rsidRPr="00366DF9">
        <w:rPr>
          <w:sz w:val="16"/>
        </w:rPr>
        <w:t xml:space="preserve">. After the invasion, Chinese bombers and missile units based on Taiwan would be able to </w:t>
      </w:r>
      <w:r w:rsidRPr="007B56A5">
        <w:rPr>
          <w:rStyle w:val="StyleUnderline"/>
          <w:highlight w:val="green"/>
        </w:rPr>
        <w:t>hold</w:t>
      </w:r>
      <w:r w:rsidRPr="00366DF9">
        <w:rPr>
          <w:sz w:val="16"/>
        </w:rPr>
        <w:t xml:space="preserve"> U.S. forces in </w:t>
      </w:r>
      <w:r w:rsidRPr="007B56A5">
        <w:rPr>
          <w:rStyle w:val="Emphasis"/>
          <w:highlight w:val="green"/>
        </w:rPr>
        <w:t>Okinawa</w:t>
      </w:r>
      <w:r w:rsidRPr="00366DF9">
        <w:rPr>
          <w:rStyle w:val="StyleUnderline"/>
        </w:rPr>
        <w:t xml:space="preserve"> and </w:t>
      </w:r>
      <w:r w:rsidRPr="007B56A5">
        <w:rPr>
          <w:rStyle w:val="Emphasis"/>
          <w:highlight w:val="green"/>
        </w:rPr>
        <w:t>Guam</w:t>
      </w:r>
      <w:r w:rsidRPr="007B56A5">
        <w:rPr>
          <w:rStyle w:val="StyleUnderline"/>
          <w:highlight w:val="green"/>
        </w:rPr>
        <w:t xml:space="preserve"> at risk of</w:t>
      </w:r>
      <w:r w:rsidRPr="00366DF9">
        <w:rPr>
          <w:rStyle w:val="StyleUnderline"/>
        </w:rPr>
        <w:t xml:space="preserve"> </w:t>
      </w:r>
      <w:r w:rsidRPr="00366DF9">
        <w:rPr>
          <w:rStyle w:val="Emphasis"/>
        </w:rPr>
        <w:t xml:space="preserve">surprise </w:t>
      </w:r>
      <w:r w:rsidRPr="007B56A5">
        <w:rPr>
          <w:rStyle w:val="Emphasis"/>
          <w:highlight w:val="green"/>
        </w:rPr>
        <w:t>raids</w:t>
      </w:r>
      <w:r w:rsidRPr="00366DF9">
        <w:rPr>
          <w:sz w:val="16"/>
        </w:rPr>
        <w:t xml:space="preserve">. Chinese special forces and amphibious units </w:t>
      </w:r>
      <w:r w:rsidRPr="00366DF9">
        <w:rPr>
          <w:rStyle w:val="StyleUnderline"/>
        </w:rPr>
        <w:t xml:space="preserve">could use Taiwan to </w:t>
      </w:r>
      <w:r w:rsidRPr="007B56A5">
        <w:rPr>
          <w:rStyle w:val="Emphasis"/>
          <w:highlight w:val="green"/>
        </w:rPr>
        <w:t>invade</w:t>
      </w:r>
      <w:r w:rsidRPr="00366DF9">
        <w:rPr>
          <w:rStyle w:val="StyleUnderline"/>
        </w:rPr>
        <w:t xml:space="preserve"> Japan’s </w:t>
      </w:r>
      <w:r w:rsidRPr="007B56A5">
        <w:rPr>
          <w:rStyle w:val="Emphasis"/>
          <w:highlight w:val="green"/>
        </w:rPr>
        <w:t>Ryukyu</w:t>
      </w:r>
      <w:r w:rsidRPr="00366DF9">
        <w:rPr>
          <w:sz w:val="16"/>
        </w:rPr>
        <w:t xml:space="preserve"> islands (</w:t>
      </w:r>
      <w:proofErr w:type="spellStart"/>
      <w:r w:rsidRPr="00366DF9">
        <w:rPr>
          <w:rStyle w:val="Emphasis"/>
        </w:rPr>
        <w:t>Yonaguni</w:t>
      </w:r>
      <w:proofErr w:type="spellEnd"/>
      <w:r w:rsidRPr="00366DF9">
        <w:rPr>
          <w:rStyle w:val="StyleUnderline"/>
        </w:rPr>
        <w:t xml:space="preserve">, </w:t>
      </w:r>
      <w:r w:rsidRPr="00366DF9">
        <w:rPr>
          <w:rStyle w:val="Emphasis"/>
        </w:rPr>
        <w:t>Ishigaki</w:t>
      </w:r>
      <w:r w:rsidRPr="00366DF9">
        <w:rPr>
          <w:sz w:val="16"/>
        </w:rPr>
        <w:t xml:space="preserve">, etc.) </w:t>
      </w:r>
      <w:r w:rsidRPr="00366DF9">
        <w:rPr>
          <w:rStyle w:val="StyleUnderline"/>
        </w:rPr>
        <w:t xml:space="preserve">and Luzon, the </w:t>
      </w:r>
      <w:r w:rsidRPr="007B56A5">
        <w:rPr>
          <w:rStyle w:val="Emphasis"/>
          <w:highlight w:val="green"/>
        </w:rPr>
        <w:t>Philippines</w:t>
      </w:r>
      <w:r w:rsidRPr="00366DF9">
        <w:rPr>
          <w:sz w:val="16"/>
        </w:rPr>
        <w:t xml:space="preserve">’ largest and most populated island. PLA Navy surface action groups and aviation units based in Taiwan and the Penghu islands could </w:t>
      </w:r>
      <w:r w:rsidRPr="00366DF9">
        <w:rPr>
          <w:rStyle w:val="StyleUnderline"/>
        </w:rPr>
        <w:t xml:space="preserve">threaten a </w:t>
      </w:r>
      <w:r w:rsidRPr="00366DF9">
        <w:rPr>
          <w:rStyle w:val="Emphasis"/>
        </w:rPr>
        <w:t>blockade</w:t>
      </w:r>
      <w:r w:rsidRPr="00366DF9">
        <w:rPr>
          <w:rStyle w:val="StyleUnderline"/>
        </w:rPr>
        <w:t xml:space="preserve"> of Japan and South </w:t>
      </w:r>
      <w:r w:rsidRPr="007B56A5">
        <w:rPr>
          <w:rStyle w:val="Emphasis"/>
          <w:highlight w:val="green"/>
        </w:rPr>
        <w:t>Korea</w:t>
      </w:r>
      <w:r w:rsidRPr="00366DF9">
        <w:rPr>
          <w:sz w:val="16"/>
        </w:rPr>
        <w:t xml:space="preserve"> by cutting off their primary sea lines of communication. The </w:t>
      </w:r>
      <w:r w:rsidRPr="00366DF9">
        <w:rPr>
          <w:rStyle w:val="StyleUnderline"/>
        </w:rPr>
        <w:t xml:space="preserve">top of the </w:t>
      </w:r>
      <w:r w:rsidRPr="007B56A5">
        <w:rPr>
          <w:rStyle w:val="Emphasis"/>
          <w:highlight w:val="green"/>
        </w:rPr>
        <w:t>S</w:t>
      </w:r>
      <w:r w:rsidRPr="00366DF9">
        <w:rPr>
          <w:sz w:val="16"/>
        </w:rPr>
        <w:t xml:space="preserve">outh </w:t>
      </w:r>
      <w:r w:rsidRPr="007B56A5">
        <w:rPr>
          <w:rStyle w:val="Emphasis"/>
          <w:highlight w:val="green"/>
        </w:rPr>
        <w:t>C</w:t>
      </w:r>
      <w:r w:rsidRPr="00366DF9">
        <w:rPr>
          <w:sz w:val="16"/>
        </w:rPr>
        <w:t xml:space="preserve">hina </w:t>
      </w:r>
      <w:r w:rsidRPr="007B56A5">
        <w:rPr>
          <w:rStyle w:val="Emphasis"/>
          <w:highlight w:val="green"/>
        </w:rPr>
        <w:t>S</w:t>
      </w:r>
      <w:r w:rsidRPr="00366DF9">
        <w:rPr>
          <w:sz w:val="16"/>
        </w:rPr>
        <w:t xml:space="preserve">ea </w:t>
      </w:r>
      <w:r w:rsidRPr="00366DF9">
        <w:rPr>
          <w:rStyle w:val="StyleUnderline"/>
        </w:rPr>
        <w:t>would be “</w:t>
      </w:r>
      <w:r w:rsidRPr="00366DF9">
        <w:rPr>
          <w:rStyle w:val="Emphasis"/>
        </w:rPr>
        <w:t>corked</w:t>
      </w:r>
      <w:r w:rsidRPr="00366DF9">
        <w:rPr>
          <w:rStyle w:val="StyleUnderline"/>
        </w:rPr>
        <w:t>”</w:t>
      </w:r>
      <w:r w:rsidRPr="00366DF9">
        <w:rPr>
          <w:sz w:val="16"/>
        </w:rPr>
        <w:t xml:space="preserve">—providing PLA ballistic missile submarines with a maritime bastion and further </w:t>
      </w:r>
      <w:r w:rsidRPr="00366DF9">
        <w:rPr>
          <w:rStyle w:val="StyleUnderline"/>
        </w:rPr>
        <w:t xml:space="preserve">reinforcing China’s military </w:t>
      </w:r>
      <w:r w:rsidRPr="00366DF9">
        <w:rPr>
          <w:rStyle w:val="Emphasis"/>
        </w:rPr>
        <w:t>dominance</w:t>
      </w:r>
      <w:r w:rsidRPr="00366DF9">
        <w:rPr>
          <w:sz w:val="16"/>
        </w:rPr>
        <w:t xml:space="preserve"> of Southeast Asia.</w:t>
      </w:r>
    </w:p>
    <w:p w14:paraId="7E775CFB" w14:textId="77777777" w:rsidR="00E74796" w:rsidRPr="00366DF9" w:rsidRDefault="00E74796" w:rsidP="00E74796">
      <w:pPr>
        <w:rPr>
          <w:sz w:val="16"/>
          <w:szCs w:val="16"/>
        </w:rPr>
      </w:pPr>
      <w:r w:rsidRPr="00366DF9">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44370C29" w14:textId="77777777" w:rsidR="00E74796" w:rsidRPr="00366DF9" w:rsidRDefault="00E74796" w:rsidP="00E74796">
      <w:pPr>
        <w:rPr>
          <w:sz w:val="16"/>
          <w:szCs w:val="16"/>
        </w:rPr>
      </w:pPr>
      <w:r w:rsidRPr="00366DF9">
        <w:rPr>
          <w:sz w:val="16"/>
          <w:szCs w:val="16"/>
        </w:rPr>
        <w:t>Shattered Supply Chains</w:t>
      </w:r>
    </w:p>
    <w:p w14:paraId="0EDA47DB" w14:textId="77777777" w:rsidR="00E74796" w:rsidRPr="00366DF9" w:rsidRDefault="00E74796" w:rsidP="00E74796">
      <w:pPr>
        <w:rPr>
          <w:sz w:val="16"/>
          <w:szCs w:val="16"/>
        </w:rPr>
      </w:pPr>
      <w:r w:rsidRPr="00366DF9">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6703508F" w14:textId="77777777" w:rsidR="00E74796" w:rsidRPr="00366DF9" w:rsidRDefault="00E74796" w:rsidP="00E74796">
      <w:pPr>
        <w:rPr>
          <w:sz w:val="16"/>
          <w:szCs w:val="16"/>
        </w:rPr>
      </w:pPr>
      <w:r w:rsidRPr="00366DF9">
        <w:rPr>
          <w:sz w:val="16"/>
          <w:szCs w:val="16"/>
        </w:rPr>
        <w:t xml:space="preserve">Further deeper economic pain would likely follow the initial blow to American prosperity. “U.S. foreign direct investment (FDI) in Taiwan (stock) was $31.5 billion in 2020, </w:t>
      </w:r>
      <w:proofErr w:type="gramStart"/>
      <w:r w:rsidRPr="00366DF9">
        <w:rPr>
          <w:sz w:val="16"/>
          <w:szCs w:val="16"/>
        </w:rPr>
        <w:t>a</w:t>
      </w:r>
      <w:proofErr w:type="gramEnd"/>
      <w:r w:rsidRPr="00366DF9">
        <w:rPr>
          <w:sz w:val="16"/>
          <w:szCs w:val="16"/>
        </w:rPr>
        <w:t xml:space="preserve"> 8.8 percent increase from 2019. Reported U.S. direct investment in Taiwan is led by manufacturing, finance and insurance, and wholesale trade,” according to the Office of the United States TradeRepresentative.7</w:t>
      </w:r>
    </w:p>
    <w:p w14:paraId="05365A0A" w14:textId="77777777" w:rsidR="00E74796" w:rsidRPr="00366DF9" w:rsidRDefault="00E74796" w:rsidP="00E74796">
      <w:pPr>
        <w:rPr>
          <w:sz w:val="16"/>
        </w:rPr>
      </w:pPr>
      <w:r w:rsidRPr="00366DF9">
        <w:rPr>
          <w:rStyle w:val="StyleUnderline"/>
        </w:rPr>
        <w:t>The loss of Taiwan would</w:t>
      </w:r>
      <w:r w:rsidRPr="00366DF9">
        <w:rPr>
          <w:sz w:val="16"/>
        </w:rPr>
        <w:t xml:space="preserve"> negatively impact the health of the U.S. economy and could </w:t>
      </w:r>
      <w:r w:rsidRPr="007B56A5">
        <w:rPr>
          <w:rStyle w:val="StyleUnderline"/>
          <w:highlight w:val="green"/>
        </w:rPr>
        <w:t>trigger</w:t>
      </w:r>
      <w:r w:rsidRPr="00366DF9">
        <w:rPr>
          <w:rStyle w:val="StyleUnderline"/>
        </w:rPr>
        <w:t xml:space="preserve"> an economic </w:t>
      </w:r>
      <w:r w:rsidRPr="007B56A5">
        <w:rPr>
          <w:rStyle w:val="Emphasis"/>
          <w:highlight w:val="green"/>
        </w:rPr>
        <w:t>recession</w:t>
      </w:r>
      <w:r w:rsidRPr="00366DF9">
        <w:rPr>
          <w:sz w:val="16"/>
        </w:rPr>
        <w:t xml:space="preserve"> in America and </w:t>
      </w:r>
      <w:r w:rsidRPr="007B56A5">
        <w:rPr>
          <w:rStyle w:val="StyleUnderline"/>
          <w:highlight w:val="green"/>
        </w:rPr>
        <w:t>across</w:t>
      </w:r>
      <w:r w:rsidRPr="00366DF9">
        <w:rPr>
          <w:rStyle w:val="StyleUnderline"/>
        </w:rPr>
        <w:t xml:space="preserve"> the </w:t>
      </w:r>
      <w:r w:rsidRPr="007B56A5">
        <w:rPr>
          <w:rStyle w:val="Emphasis"/>
          <w:highlight w:val="green"/>
        </w:rPr>
        <w:t>world</w:t>
      </w:r>
      <w:r w:rsidRPr="00366DF9">
        <w:rPr>
          <w:sz w:val="16"/>
        </w:rPr>
        <w:t xml:space="preserve">. A recent report asserted that </w:t>
      </w:r>
      <w:r w:rsidRPr="00366DF9">
        <w:rPr>
          <w:sz w:val="16"/>
          <w:szCs w:val="16"/>
        </w:rPr>
        <w:t>“</w:t>
      </w:r>
      <w:r w:rsidRPr="007B56A5">
        <w:rPr>
          <w:rStyle w:val="StyleUnderline"/>
          <w:highlight w:val="green"/>
        </w:rPr>
        <w:t>Taiwan</w:t>
      </w:r>
      <w:r w:rsidRPr="00366DF9">
        <w:rPr>
          <w:rStyle w:val="StyleUnderline"/>
        </w:rPr>
        <w:t xml:space="preserve"> may be the </w:t>
      </w:r>
      <w:r w:rsidRPr="00366DF9">
        <w:rPr>
          <w:rStyle w:val="Emphasis"/>
        </w:rPr>
        <w:t xml:space="preserve">most </w:t>
      </w:r>
      <w:r w:rsidRPr="007B56A5">
        <w:rPr>
          <w:rStyle w:val="Emphasis"/>
          <w:highlight w:val="green"/>
        </w:rPr>
        <w:t>critical link</w:t>
      </w:r>
      <w:r w:rsidRPr="007B56A5">
        <w:rPr>
          <w:rStyle w:val="StyleUnderline"/>
          <w:highlight w:val="green"/>
        </w:rPr>
        <w:t xml:space="preserve"> in</w:t>
      </w:r>
      <w:r w:rsidRPr="00366DF9">
        <w:rPr>
          <w:rStyle w:val="StyleUnderline"/>
        </w:rPr>
        <w:t xml:space="preserve"> the entire </w:t>
      </w:r>
      <w:r w:rsidRPr="007B56A5">
        <w:rPr>
          <w:rStyle w:val="Emphasis"/>
          <w:highlight w:val="green"/>
        </w:rPr>
        <w:t>tech</w:t>
      </w:r>
      <w:r w:rsidRPr="00366DF9">
        <w:rPr>
          <w:rStyle w:val="StyleUnderline"/>
        </w:rPr>
        <w:t xml:space="preserve">nology </w:t>
      </w:r>
      <w:r w:rsidRPr="007B56A5">
        <w:rPr>
          <w:rStyle w:val="StyleUnderline"/>
          <w:highlight w:val="green"/>
        </w:rPr>
        <w:t>ecosystem</w:t>
      </w:r>
      <w:r w:rsidRPr="00366DF9">
        <w:rPr>
          <w:sz w:val="16"/>
        </w:rPr>
        <w:t xml:space="preserve">,” </w:t>
      </w:r>
      <w:r w:rsidRPr="00366DF9">
        <w:rPr>
          <w:rStyle w:val="StyleUnderline"/>
        </w:rPr>
        <w:t xml:space="preserve">due to its </w:t>
      </w:r>
      <w:r w:rsidRPr="00366DF9">
        <w:rPr>
          <w:rStyle w:val="Emphasis"/>
        </w:rPr>
        <w:t>dominance</w:t>
      </w:r>
      <w:r w:rsidRPr="00366DF9">
        <w:rPr>
          <w:rStyle w:val="StyleUnderline"/>
        </w:rPr>
        <w:t xml:space="preserve"> in</w:t>
      </w:r>
      <w:r w:rsidRPr="00366DF9">
        <w:rPr>
          <w:sz w:val="16"/>
        </w:rPr>
        <w:t xml:space="preserve"> the </w:t>
      </w:r>
      <w:r w:rsidRPr="00366DF9">
        <w:rPr>
          <w:rStyle w:val="Emphasis"/>
        </w:rPr>
        <w:t>chip sector</w:t>
      </w:r>
      <w:r w:rsidRPr="00366DF9">
        <w:rPr>
          <w:sz w:val="16"/>
        </w:rPr>
        <w:t xml:space="preserve">, original equipment manufacturing, original design manufacturing, and role as a central hub for producing technology-related materials. The report found, “Taiwan currently serves as a </w:t>
      </w:r>
      <w:r w:rsidRPr="00366DF9">
        <w:rPr>
          <w:rStyle w:val="StyleUnderline"/>
        </w:rPr>
        <w:t>key supplier</w:t>
      </w:r>
      <w:r w:rsidRPr="00366DF9">
        <w:rPr>
          <w:sz w:val="16"/>
        </w:rPr>
        <w:t xml:space="preserve"> and partner </w:t>
      </w:r>
      <w:r w:rsidRPr="00366DF9">
        <w:rPr>
          <w:rStyle w:val="StyleUnderline"/>
        </w:rPr>
        <w:t>to</w:t>
      </w:r>
      <w:r w:rsidRPr="00366DF9">
        <w:rPr>
          <w:sz w:val="16"/>
        </w:rPr>
        <w:t xml:space="preserve"> many leading </w:t>
      </w:r>
      <w:r w:rsidRPr="00366DF9">
        <w:rPr>
          <w:rStyle w:val="StyleUnderline"/>
        </w:rPr>
        <w:t xml:space="preserve">U.S. </w:t>
      </w:r>
      <w:r w:rsidRPr="00366DF9">
        <w:rPr>
          <w:rStyle w:val="Emphasis"/>
        </w:rPr>
        <w:t>tech</w:t>
      </w:r>
      <w:r w:rsidRPr="00366DF9">
        <w:rPr>
          <w:rStyle w:val="StyleUnderline"/>
        </w:rPr>
        <w:t xml:space="preserve">nology </w:t>
      </w:r>
      <w:r w:rsidRPr="00366DF9">
        <w:rPr>
          <w:rStyle w:val="Emphasis"/>
        </w:rPr>
        <w:t>firms</w:t>
      </w:r>
      <w:r w:rsidRPr="00366DF9">
        <w:rPr>
          <w:rStyle w:val="StyleUnderline"/>
        </w:rPr>
        <w:t xml:space="preserve"> like Apple, Nvidia, Texas Instruments, and </w:t>
      </w:r>
      <w:proofErr w:type="spellStart"/>
      <w:r w:rsidRPr="00366DF9">
        <w:rPr>
          <w:rStyle w:val="StyleUnderline"/>
        </w:rPr>
        <w:t>Qualcomn</w:t>
      </w:r>
      <w:proofErr w:type="spellEnd"/>
      <w:r w:rsidRPr="00366DF9">
        <w:rPr>
          <w:rStyle w:val="StyleUnderline"/>
        </w:rPr>
        <w:t>, as well as to many U.S. allies globally</w:t>
      </w:r>
      <w:r w:rsidRPr="00366DF9">
        <w:rPr>
          <w:sz w:val="16"/>
        </w:rPr>
        <w:t xml:space="preserve">.”8 </w:t>
      </w:r>
      <w:r w:rsidRPr="00366DF9">
        <w:rPr>
          <w:rStyle w:val="StyleUnderline"/>
        </w:rPr>
        <w:t xml:space="preserve">That would all </w:t>
      </w:r>
      <w:r w:rsidRPr="00366DF9">
        <w:rPr>
          <w:rStyle w:val="Emphasis"/>
        </w:rPr>
        <w:t>disappear</w:t>
      </w:r>
      <w:r w:rsidRPr="00366DF9">
        <w:rPr>
          <w:sz w:val="16"/>
        </w:rPr>
        <w:t>, forcing companies to suffer massive profit losses at the very moment they needed to invest in costly new facilities.</w:t>
      </w:r>
    </w:p>
    <w:p w14:paraId="1128EE2E" w14:textId="77777777" w:rsidR="00E74796" w:rsidRPr="00366DF9" w:rsidRDefault="00E74796" w:rsidP="00E74796">
      <w:pPr>
        <w:rPr>
          <w:sz w:val="16"/>
        </w:rPr>
      </w:pPr>
      <w:r w:rsidRPr="00366DF9">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7B56A5">
        <w:rPr>
          <w:rStyle w:val="Emphasis"/>
          <w:highlight w:val="green"/>
        </w:rPr>
        <w:t>Supply chains</w:t>
      </w:r>
      <w:r w:rsidRPr="00366DF9">
        <w:rPr>
          <w:rStyle w:val="StyleUnderline"/>
        </w:rPr>
        <w:t>, already</w:t>
      </w:r>
      <w:r w:rsidRPr="00366DF9">
        <w:rPr>
          <w:sz w:val="16"/>
        </w:rPr>
        <w:t xml:space="preserve"> significantly </w:t>
      </w:r>
      <w:r w:rsidRPr="00366DF9">
        <w:rPr>
          <w:rStyle w:val="StyleUnderline"/>
        </w:rPr>
        <w:t>impacted by</w:t>
      </w:r>
      <w:r w:rsidRPr="00366DF9">
        <w:rPr>
          <w:sz w:val="16"/>
        </w:rPr>
        <w:t xml:space="preserve"> the COVID-19 </w:t>
      </w:r>
      <w:r w:rsidRPr="00366DF9">
        <w:rPr>
          <w:rStyle w:val="StyleUnderline"/>
        </w:rPr>
        <w:t>pandemic</w:t>
      </w:r>
      <w:r w:rsidRPr="00366DF9">
        <w:rPr>
          <w:sz w:val="16"/>
        </w:rPr>
        <w:t xml:space="preserve">, the Russian invasion of </w:t>
      </w:r>
      <w:r w:rsidRPr="00366DF9">
        <w:rPr>
          <w:rStyle w:val="StyleUnderline"/>
        </w:rPr>
        <w:t>Ukraine, and</w:t>
      </w:r>
      <w:r w:rsidRPr="00366DF9">
        <w:rPr>
          <w:sz w:val="16"/>
        </w:rPr>
        <w:t xml:space="preserve"> instability in the </w:t>
      </w:r>
      <w:r w:rsidRPr="00366DF9">
        <w:rPr>
          <w:rStyle w:val="StyleUnderline"/>
        </w:rPr>
        <w:t xml:space="preserve">Middle East, would be </w:t>
      </w:r>
      <w:r w:rsidRPr="007B56A5">
        <w:rPr>
          <w:rStyle w:val="Emphasis"/>
          <w:highlight w:val="green"/>
        </w:rPr>
        <w:t>shattered</w:t>
      </w:r>
      <w:r w:rsidRPr="007B56A5">
        <w:rPr>
          <w:rStyle w:val="StyleUnderline"/>
          <w:highlight w:val="green"/>
        </w:rPr>
        <w:t>. Prices</w:t>
      </w:r>
      <w:r w:rsidRPr="00366DF9">
        <w:rPr>
          <w:rStyle w:val="StyleUnderline"/>
        </w:rPr>
        <w:t xml:space="preserve"> would </w:t>
      </w:r>
      <w:r w:rsidRPr="007B56A5">
        <w:rPr>
          <w:rStyle w:val="Emphasis"/>
          <w:highlight w:val="green"/>
        </w:rPr>
        <w:t>skyrocket</w:t>
      </w:r>
      <w:r w:rsidRPr="00366DF9">
        <w:rPr>
          <w:sz w:val="16"/>
        </w:rPr>
        <w:t xml:space="preserve">. Panic buying and hording would be followed by a </w:t>
      </w:r>
      <w:r w:rsidRPr="007B56A5">
        <w:rPr>
          <w:rStyle w:val="StyleUnderline"/>
          <w:highlight w:val="green"/>
        </w:rPr>
        <w:t xml:space="preserve">surge in </w:t>
      </w:r>
      <w:r w:rsidRPr="007B56A5">
        <w:rPr>
          <w:rStyle w:val="Emphasis"/>
          <w:highlight w:val="green"/>
        </w:rPr>
        <w:t>nativism</w:t>
      </w:r>
      <w:r w:rsidRPr="007B56A5">
        <w:rPr>
          <w:rStyle w:val="StyleUnderline"/>
          <w:highlight w:val="green"/>
        </w:rPr>
        <w:t xml:space="preserve"> and</w:t>
      </w:r>
      <w:r w:rsidRPr="00366DF9">
        <w:rPr>
          <w:rStyle w:val="StyleUnderline"/>
        </w:rPr>
        <w:t xml:space="preserve"> strong impulse toward</w:t>
      </w:r>
      <w:r w:rsidRPr="00366DF9">
        <w:rPr>
          <w:sz w:val="16"/>
        </w:rPr>
        <w:t xml:space="preserve"> trade </w:t>
      </w:r>
      <w:r w:rsidRPr="007B56A5">
        <w:rPr>
          <w:rStyle w:val="Emphasis"/>
          <w:highlight w:val="green"/>
        </w:rPr>
        <w:t>protectionism</w:t>
      </w:r>
      <w:r w:rsidRPr="00366DF9">
        <w:rPr>
          <w:sz w:val="16"/>
        </w:rPr>
        <w:t xml:space="preserve"> and self-sufficiency.</w:t>
      </w:r>
    </w:p>
    <w:p w14:paraId="6A460531" w14:textId="77777777" w:rsidR="00E74796" w:rsidRPr="00366DF9" w:rsidRDefault="00E74796" w:rsidP="00E74796">
      <w:pPr>
        <w:rPr>
          <w:sz w:val="16"/>
          <w:szCs w:val="16"/>
        </w:rPr>
      </w:pPr>
      <w:r w:rsidRPr="00366DF9">
        <w:rPr>
          <w:sz w:val="16"/>
          <w:szCs w:val="16"/>
        </w:rPr>
        <w:t>Harsh Geostrategic Realities</w:t>
      </w:r>
    </w:p>
    <w:p w14:paraId="1B4228A2" w14:textId="77777777" w:rsidR="00E74796" w:rsidRPr="00366DF9" w:rsidRDefault="00E74796" w:rsidP="00E74796">
      <w:pPr>
        <w:rPr>
          <w:sz w:val="16"/>
        </w:rPr>
      </w:pPr>
      <w:r w:rsidRPr="00366DF9">
        <w:rPr>
          <w:sz w:val="16"/>
        </w:rPr>
        <w:lastRenderedPageBreak/>
        <w:t xml:space="preserve">By seizing Taiwan, the </w:t>
      </w:r>
      <w:r w:rsidRPr="007B56A5">
        <w:rPr>
          <w:rStyle w:val="StyleUnderline"/>
          <w:highlight w:val="green"/>
        </w:rPr>
        <w:t>PRC</w:t>
      </w:r>
      <w:r w:rsidRPr="00366DF9">
        <w:rPr>
          <w:rStyle w:val="StyleUnderline"/>
        </w:rPr>
        <w:t xml:space="preserve"> would have</w:t>
      </w:r>
      <w:r w:rsidRPr="00366DF9">
        <w:rPr>
          <w:sz w:val="16"/>
        </w:rPr>
        <w:t xml:space="preserve"> effectively </w:t>
      </w:r>
      <w:r w:rsidRPr="00366DF9">
        <w:rPr>
          <w:rStyle w:val="Emphasis"/>
        </w:rPr>
        <w:t>carved</w:t>
      </w:r>
      <w:r w:rsidRPr="00366DF9">
        <w:rPr>
          <w:rStyle w:val="StyleUnderline"/>
        </w:rPr>
        <w:t xml:space="preserve"> out a </w:t>
      </w:r>
      <w:r w:rsidRPr="007B56A5">
        <w:rPr>
          <w:rStyle w:val="Emphasis"/>
          <w:highlight w:val="green"/>
        </w:rPr>
        <w:t>s</w:t>
      </w:r>
      <w:r w:rsidRPr="00366DF9">
        <w:rPr>
          <w:sz w:val="16"/>
        </w:rPr>
        <w:t xml:space="preserve">phere </w:t>
      </w:r>
      <w:r w:rsidRPr="007B56A5">
        <w:rPr>
          <w:rStyle w:val="Emphasis"/>
          <w:highlight w:val="green"/>
        </w:rPr>
        <w:t>o</w:t>
      </w:r>
      <w:r w:rsidRPr="00366DF9">
        <w:rPr>
          <w:sz w:val="16"/>
        </w:rPr>
        <w:t xml:space="preserve">f </w:t>
      </w:r>
      <w:r w:rsidRPr="007B56A5">
        <w:rPr>
          <w:rStyle w:val="Emphasis"/>
          <w:highlight w:val="green"/>
        </w:rPr>
        <w:t>i</w:t>
      </w:r>
      <w:r w:rsidRPr="00366DF9">
        <w:rPr>
          <w:sz w:val="16"/>
        </w:rPr>
        <w:t xml:space="preserve">nfluence for itself in Asia using violent methods. This invasion would </w:t>
      </w:r>
      <w:r w:rsidRPr="00366DF9">
        <w:rPr>
          <w:rStyle w:val="StyleUnderline"/>
        </w:rPr>
        <w:t xml:space="preserve">have grave implications for </w:t>
      </w:r>
      <w:r w:rsidRPr="00366DF9">
        <w:rPr>
          <w:rStyle w:val="Emphasis"/>
        </w:rPr>
        <w:t>i</w:t>
      </w:r>
      <w:r w:rsidRPr="00366DF9">
        <w:rPr>
          <w:rStyle w:val="StyleUnderline"/>
        </w:rPr>
        <w:t xml:space="preserve">nternational </w:t>
      </w:r>
      <w:r w:rsidRPr="00366DF9">
        <w:rPr>
          <w:rStyle w:val="Emphasis"/>
        </w:rPr>
        <w:t>law</w:t>
      </w:r>
      <w:r w:rsidRPr="00366DF9">
        <w:rPr>
          <w:sz w:val="16"/>
        </w:rPr>
        <w:t xml:space="preserve">, the ideal of national self-determination, and the principle of state sovereignty. The fall of Taiwan </w:t>
      </w:r>
      <w:r w:rsidRPr="00366DF9">
        <w:rPr>
          <w:rStyle w:val="StyleUnderline"/>
        </w:rPr>
        <w:t xml:space="preserve">would undermine </w:t>
      </w:r>
      <w:r w:rsidRPr="00366DF9">
        <w:rPr>
          <w:rStyle w:val="Emphasis"/>
        </w:rPr>
        <w:t>perceptions</w:t>
      </w:r>
      <w:r w:rsidRPr="00366DF9">
        <w:rPr>
          <w:rStyle w:val="StyleUnderline"/>
        </w:rPr>
        <w:t xml:space="preserve"> of U.S.</w:t>
      </w:r>
      <w:r w:rsidRPr="00366DF9">
        <w:rPr>
          <w:sz w:val="16"/>
        </w:rPr>
        <w:t xml:space="preserve"> global diplomatic and </w:t>
      </w:r>
      <w:r w:rsidRPr="00366DF9">
        <w:rPr>
          <w:rStyle w:val="Emphasis"/>
        </w:rPr>
        <w:t>military leadership</w:t>
      </w:r>
      <w:r w:rsidRPr="00366DF9">
        <w:rPr>
          <w:sz w:val="16"/>
        </w:rPr>
        <w:t xml:space="preserve">, straining (and possibly </w:t>
      </w:r>
      <w:r w:rsidRPr="007B56A5">
        <w:rPr>
          <w:rStyle w:val="Emphasis"/>
          <w:highlight w:val="green"/>
        </w:rPr>
        <w:t>brea</w:t>
      </w:r>
      <w:r w:rsidRPr="00366DF9">
        <w:rPr>
          <w:rStyle w:val="Emphasis"/>
        </w:rPr>
        <w:t>king</w:t>
      </w:r>
      <w:r w:rsidRPr="00366DF9">
        <w:rPr>
          <w:sz w:val="16"/>
        </w:rPr>
        <w:t xml:space="preserve">) </w:t>
      </w:r>
      <w:r w:rsidRPr="00366DF9">
        <w:rPr>
          <w:rStyle w:val="StyleUnderline"/>
        </w:rPr>
        <w:t xml:space="preserve">the American </w:t>
      </w:r>
      <w:r w:rsidRPr="00366DF9">
        <w:rPr>
          <w:rStyle w:val="Emphasis"/>
        </w:rPr>
        <w:t>alliance</w:t>
      </w:r>
      <w:r w:rsidRPr="00366DF9">
        <w:rPr>
          <w:sz w:val="16"/>
        </w:rPr>
        <w:t xml:space="preserve"> system </w:t>
      </w:r>
      <w:r w:rsidRPr="00366DF9">
        <w:rPr>
          <w:rStyle w:val="StyleUnderline"/>
        </w:rPr>
        <w:t>and</w:t>
      </w:r>
      <w:r w:rsidRPr="00366DF9">
        <w:rPr>
          <w:sz w:val="16"/>
        </w:rPr>
        <w:t xml:space="preserve"> the </w:t>
      </w:r>
      <w:r w:rsidRPr="007B56A5">
        <w:rPr>
          <w:rStyle w:val="Emphasis"/>
          <w:highlight w:val="green"/>
        </w:rPr>
        <w:t>U</w:t>
      </w:r>
      <w:r w:rsidRPr="00366DF9">
        <w:rPr>
          <w:sz w:val="16"/>
        </w:rPr>
        <w:t xml:space="preserve">nited </w:t>
      </w:r>
      <w:r w:rsidRPr="007B56A5">
        <w:rPr>
          <w:rStyle w:val="Emphasis"/>
          <w:highlight w:val="green"/>
        </w:rPr>
        <w:t>N</w:t>
      </w:r>
      <w:r w:rsidRPr="00366DF9">
        <w:rPr>
          <w:sz w:val="16"/>
        </w:rPr>
        <w:t xml:space="preserve">ations System. </w:t>
      </w:r>
      <w:r w:rsidRPr="00366DF9">
        <w:rPr>
          <w:rStyle w:val="StyleUnderline"/>
        </w:rPr>
        <w:t>China would be</w:t>
      </w:r>
      <w:r w:rsidRPr="00366DF9">
        <w:rPr>
          <w:sz w:val="16"/>
        </w:rPr>
        <w:t xml:space="preserve"> viewed as </w:t>
      </w:r>
      <w:r w:rsidRPr="00366DF9">
        <w:rPr>
          <w:rStyle w:val="StyleUnderline"/>
        </w:rPr>
        <w:t xml:space="preserve">the </w:t>
      </w:r>
      <w:r w:rsidRPr="00366DF9">
        <w:rPr>
          <w:rStyle w:val="Emphasis"/>
        </w:rPr>
        <w:t>most powerful</w:t>
      </w:r>
      <w:r w:rsidRPr="00366DF9">
        <w:rPr>
          <w:rStyle w:val="StyleUnderline"/>
        </w:rPr>
        <w:t xml:space="preserve"> nation in the </w:t>
      </w:r>
      <w:r w:rsidRPr="00366DF9">
        <w:rPr>
          <w:rStyle w:val="Emphasis"/>
        </w:rPr>
        <w:t>world</w:t>
      </w:r>
      <w:r w:rsidRPr="00366DF9">
        <w:rPr>
          <w:sz w:val="16"/>
        </w:rPr>
        <w:t xml:space="preserve"> and the primary mover of the 21st century. Leaders would experience trepidation as Beijing marched </w:t>
      </w:r>
      <w:r w:rsidRPr="00366DF9">
        <w:rPr>
          <w:rStyle w:val="StyleUnderline"/>
        </w:rPr>
        <w:t>toward</w:t>
      </w:r>
      <w:r w:rsidRPr="00366DF9">
        <w:rPr>
          <w:sz w:val="16"/>
        </w:rPr>
        <w:t xml:space="preserve"> its vision of a </w:t>
      </w:r>
      <w:r w:rsidRPr="00366DF9">
        <w:rPr>
          <w:rStyle w:val="Emphasis"/>
        </w:rPr>
        <w:t>new</w:t>
      </w:r>
      <w:r w:rsidRPr="00366DF9">
        <w:rPr>
          <w:sz w:val="16"/>
        </w:rPr>
        <w:t xml:space="preserve"> centralized, </w:t>
      </w:r>
      <w:r w:rsidRPr="00366DF9">
        <w:rPr>
          <w:rStyle w:val="Emphasis"/>
        </w:rPr>
        <w:t>authoritarian</w:t>
      </w:r>
      <w:r w:rsidRPr="00366DF9">
        <w:rPr>
          <w:rStyle w:val="StyleUnderline"/>
        </w:rPr>
        <w:t xml:space="preserve"> world order</w:t>
      </w:r>
      <w:r w:rsidRPr="00366DF9">
        <w:rPr>
          <w:sz w:val="16"/>
        </w:rPr>
        <w:t>.</w:t>
      </w:r>
    </w:p>
    <w:p w14:paraId="541D7DAE" w14:textId="77777777" w:rsidR="00E74796" w:rsidRPr="00366DF9" w:rsidRDefault="00E74796" w:rsidP="00E74796">
      <w:pPr>
        <w:rPr>
          <w:sz w:val="16"/>
        </w:rPr>
      </w:pPr>
      <w:r w:rsidRPr="007B56A5">
        <w:rPr>
          <w:rStyle w:val="StyleUnderline"/>
          <w:highlight w:val="green"/>
        </w:rPr>
        <w:t xml:space="preserve">Nuclear </w:t>
      </w:r>
      <w:r w:rsidRPr="007B56A5">
        <w:rPr>
          <w:rStyle w:val="Emphasis"/>
          <w:highlight w:val="green"/>
        </w:rPr>
        <w:t>arms racing</w:t>
      </w:r>
      <w:r w:rsidRPr="00366DF9">
        <w:rPr>
          <w:sz w:val="16"/>
        </w:rPr>
        <w:t xml:space="preserve"> would start and </w:t>
      </w:r>
      <w:r w:rsidRPr="00366DF9">
        <w:rPr>
          <w:rStyle w:val="StyleUnderline"/>
        </w:rPr>
        <w:t xml:space="preserve">could </w:t>
      </w:r>
      <w:r w:rsidRPr="007B56A5">
        <w:rPr>
          <w:rStyle w:val="StyleUnderline"/>
          <w:highlight w:val="green"/>
        </w:rPr>
        <w:t>easily</w:t>
      </w:r>
      <w:r w:rsidRPr="00366DF9">
        <w:rPr>
          <w:rStyle w:val="StyleUnderline"/>
        </w:rPr>
        <w:t xml:space="preserve"> rapidly </w:t>
      </w:r>
      <w:r w:rsidRPr="007B56A5">
        <w:rPr>
          <w:rStyle w:val="Emphasis"/>
          <w:highlight w:val="green"/>
        </w:rPr>
        <w:t>spiral</w:t>
      </w:r>
      <w:r w:rsidRPr="00366DF9">
        <w:rPr>
          <w:rStyle w:val="StyleUnderline"/>
        </w:rPr>
        <w:t xml:space="preserve"> out of control</w:t>
      </w:r>
      <w:r w:rsidRPr="00366DF9">
        <w:rPr>
          <w:sz w:val="16"/>
        </w:rPr>
        <w:t xml:space="preserve">. The likelihood of </w:t>
      </w:r>
      <w:r w:rsidRPr="007B56A5">
        <w:rPr>
          <w:rStyle w:val="Emphasis"/>
          <w:highlight w:val="green"/>
        </w:rPr>
        <w:t>World War Three</w:t>
      </w:r>
      <w:r w:rsidRPr="00366DF9">
        <w:rPr>
          <w:sz w:val="16"/>
        </w:rPr>
        <w:t xml:space="preserve"> breaking out could </w:t>
      </w:r>
      <w:r w:rsidRPr="007B56A5">
        <w:rPr>
          <w:rStyle w:val="StyleUnderline"/>
          <w:highlight w:val="green"/>
        </w:rPr>
        <w:t>climb</w:t>
      </w:r>
      <w:r w:rsidRPr="00366DF9">
        <w:rPr>
          <w:rStyle w:val="StyleUnderline"/>
        </w:rPr>
        <w:t xml:space="preserve"> </w:t>
      </w:r>
      <w:r w:rsidRPr="00366DF9">
        <w:rPr>
          <w:rStyle w:val="Emphasis"/>
        </w:rPr>
        <w:t>higher</w:t>
      </w:r>
      <w:r w:rsidRPr="00366DF9">
        <w:rPr>
          <w:sz w:val="16"/>
        </w:rPr>
        <w:t xml:space="preserve"> than anything previously seen. It can be expected that the </w:t>
      </w:r>
      <w:r w:rsidRPr="00366DF9">
        <w:rPr>
          <w:rStyle w:val="Emphasis"/>
        </w:rPr>
        <w:t>world</w:t>
      </w:r>
      <w:r w:rsidRPr="00366DF9">
        <w:rPr>
          <w:rStyle w:val="StyleUnderline"/>
        </w:rPr>
        <w:t xml:space="preserve"> would begin sliding toward</w:t>
      </w:r>
      <w:r w:rsidRPr="00366DF9">
        <w:rPr>
          <w:sz w:val="16"/>
        </w:rPr>
        <w:t xml:space="preserve"> the brink of an </w:t>
      </w:r>
      <w:r w:rsidRPr="00366DF9">
        <w:rPr>
          <w:rStyle w:val="Emphasis"/>
        </w:rPr>
        <w:t>abyss</w:t>
      </w:r>
      <w:r w:rsidRPr="00366DF9">
        <w:rPr>
          <w:sz w:val="16"/>
        </w:rPr>
        <w:t xml:space="preserve">, and human </w:t>
      </w:r>
      <w:r w:rsidRPr="007B56A5">
        <w:rPr>
          <w:rStyle w:val="Emphasis"/>
          <w:highlight w:val="green"/>
        </w:rPr>
        <w:t>civilization</w:t>
      </w:r>
      <w:r w:rsidRPr="00366DF9">
        <w:rPr>
          <w:rStyle w:val="StyleUnderline"/>
        </w:rPr>
        <w:t xml:space="preserve"> would risk being </w:t>
      </w:r>
      <w:r w:rsidRPr="007B56A5">
        <w:rPr>
          <w:rStyle w:val="Emphasis"/>
          <w:highlight w:val="green"/>
        </w:rPr>
        <w:t>knocked backward</w:t>
      </w:r>
      <w:r w:rsidRPr="00366DF9">
        <w:rPr>
          <w:rStyle w:val="StyleUnderline"/>
        </w:rPr>
        <w:t xml:space="preserve"> </w:t>
      </w:r>
      <w:r w:rsidRPr="00366DF9">
        <w:rPr>
          <w:sz w:val="16"/>
        </w:rPr>
        <w:t>in its developmental story. Abstract ideas like international law and universal values would increasingly appear quaint, even faintly ridiculous. This would be a new age of empires; might would once more make right.</w:t>
      </w:r>
    </w:p>
    <w:p w14:paraId="0A6B6A36" w14:textId="77777777" w:rsidR="00E74796" w:rsidRPr="00366DF9" w:rsidRDefault="00E74796" w:rsidP="00E74796">
      <w:pPr>
        <w:rPr>
          <w:sz w:val="16"/>
        </w:rPr>
      </w:pPr>
      <w:r w:rsidRPr="00366DF9">
        <w:rPr>
          <w:sz w:val="16"/>
        </w:rPr>
        <w:t xml:space="preserve">In such circumstances, </w:t>
      </w:r>
      <w:r w:rsidRPr="007B56A5">
        <w:rPr>
          <w:rStyle w:val="StyleUnderline"/>
          <w:highlight w:val="green"/>
        </w:rPr>
        <w:t>Japan</w:t>
      </w:r>
      <w:r w:rsidRPr="00366DF9">
        <w:rPr>
          <w:sz w:val="16"/>
        </w:rPr>
        <w:t xml:space="preserve"> could be expected to go nuclear and </w:t>
      </w:r>
      <w:r w:rsidRPr="007B56A5">
        <w:rPr>
          <w:rStyle w:val="StyleUnderline"/>
          <w:highlight w:val="green"/>
        </w:rPr>
        <w:t>become</w:t>
      </w:r>
      <w:r w:rsidRPr="00366DF9">
        <w:rPr>
          <w:rStyle w:val="StyleUnderline"/>
        </w:rPr>
        <w:t xml:space="preserve"> heavily </w:t>
      </w:r>
      <w:r w:rsidRPr="007B56A5">
        <w:rPr>
          <w:rStyle w:val="Emphasis"/>
          <w:highlight w:val="green"/>
        </w:rPr>
        <w:t>militarized</w:t>
      </w:r>
      <w:r w:rsidRPr="00366DF9">
        <w:rPr>
          <w:sz w:val="16"/>
        </w:rPr>
        <w:t xml:space="preserve">. Tokyo would likely be in the grip of a profound sense of insecurity and disillusionment with U.S. defense guarantees. It is possible that </w:t>
      </w:r>
      <w:r w:rsidRPr="00366DF9">
        <w:rPr>
          <w:rStyle w:val="StyleUnderline"/>
        </w:rPr>
        <w:t xml:space="preserve">Japanese politics could </w:t>
      </w:r>
      <w:r w:rsidRPr="007B56A5">
        <w:rPr>
          <w:rStyle w:val="StyleUnderline"/>
          <w:highlight w:val="green"/>
        </w:rPr>
        <w:t>swing in</w:t>
      </w:r>
      <w:r w:rsidRPr="00366DF9">
        <w:rPr>
          <w:rStyle w:val="StyleUnderline"/>
        </w:rPr>
        <w:t xml:space="preserve"> a </w:t>
      </w:r>
      <w:r w:rsidRPr="00366DF9">
        <w:rPr>
          <w:rStyle w:val="Emphasis"/>
        </w:rPr>
        <w:t>right-wing</w:t>
      </w:r>
      <w:r w:rsidRPr="00366DF9">
        <w:rPr>
          <w:rStyle w:val="StyleUnderline"/>
        </w:rPr>
        <w:t xml:space="preserve">, </w:t>
      </w:r>
      <w:r w:rsidRPr="007B56A5">
        <w:rPr>
          <w:rStyle w:val="Emphasis"/>
          <w:highlight w:val="green"/>
        </w:rPr>
        <w:t>authoritarian</w:t>
      </w:r>
      <w:r w:rsidRPr="007B56A5">
        <w:rPr>
          <w:rStyle w:val="StyleUnderline"/>
          <w:highlight w:val="green"/>
        </w:rPr>
        <w:t xml:space="preserve"> direction</w:t>
      </w:r>
      <w:r w:rsidRPr="00366DF9">
        <w:rPr>
          <w:rStyle w:val="StyleUnderline"/>
        </w:rPr>
        <w:t>. Alternatively</w:t>
      </w:r>
      <w:r w:rsidRPr="00366DF9">
        <w:rPr>
          <w:sz w:val="16"/>
        </w:rPr>
        <w:t xml:space="preserve">, it is possible that far left-wing politicians could gain power, and Japan might </w:t>
      </w:r>
      <w:r w:rsidRPr="00366DF9">
        <w:rPr>
          <w:rStyle w:val="StyleUnderline"/>
        </w:rPr>
        <w:t xml:space="preserve">end up </w:t>
      </w:r>
      <w:r w:rsidRPr="00366DF9">
        <w:rPr>
          <w:rStyle w:val="Emphasis"/>
        </w:rPr>
        <w:t>band wagoning</w:t>
      </w:r>
      <w:r w:rsidRPr="00366DF9">
        <w:rPr>
          <w:rStyle w:val="StyleUnderline"/>
        </w:rPr>
        <w:t xml:space="preserve"> with China</w:t>
      </w:r>
      <w:r w:rsidRPr="00366DF9">
        <w:rPr>
          <w:sz w:val="16"/>
        </w:rPr>
        <w:t xml:space="preserve">. In either event, there would be an increasing risk that Japan’s democracy would erode, and the country could experience a wave of political violence. Over time, it may even be </w:t>
      </w:r>
      <w:r w:rsidRPr="00366DF9">
        <w:rPr>
          <w:rStyle w:val="StyleUnderline"/>
        </w:rPr>
        <w:t>possible</w:t>
      </w:r>
      <w:r w:rsidRPr="00366DF9">
        <w:rPr>
          <w:sz w:val="16"/>
        </w:rPr>
        <w:t xml:space="preserve"> that </w:t>
      </w:r>
      <w:r w:rsidRPr="00366DF9">
        <w:rPr>
          <w:rStyle w:val="StyleUnderline"/>
        </w:rPr>
        <w:t xml:space="preserve">Japan would become a </w:t>
      </w:r>
      <w:r w:rsidRPr="00366DF9">
        <w:rPr>
          <w:rStyle w:val="Emphasis"/>
        </w:rPr>
        <w:t>dictatorship</w:t>
      </w:r>
      <w:r w:rsidRPr="00366DF9">
        <w:rPr>
          <w:sz w:val="16"/>
        </w:rPr>
        <w:t>.</w:t>
      </w:r>
    </w:p>
    <w:p w14:paraId="55D63F9B" w14:textId="77777777" w:rsidR="00E74796" w:rsidRPr="00366DF9" w:rsidRDefault="00E74796" w:rsidP="00E74796">
      <w:pPr>
        <w:rPr>
          <w:sz w:val="16"/>
        </w:rPr>
      </w:pPr>
      <w:r w:rsidRPr="00366DF9">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66DF9">
        <w:rPr>
          <w:rStyle w:val="Emphasis"/>
        </w:rPr>
        <w:t xml:space="preserve">South </w:t>
      </w:r>
      <w:r w:rsidRPr="007B56A5">
        <w:rPr>
          <w:rStyle w:val="Emphasis"/>
          <w:highlight w:val="green"/>
        </w:rPr>
        <w:t>Korea</w:t>
      </w:r>
      <w:r w:rsidRPr="00366DF9">
        <w:rPr>
          <w:rStyle w:val="StyleUnderline"/>
        </w:rPr>
        <w:t xml:space="preserve"> would likely </w:t>
      </w:r>
      <w:r w:rsidRPr="007B56A5">
        <w:rPr>
          <w:rStyle w:val="StyleUnderline"/>
          <w:highlight w:val="green"/>
        </w:rPr>
        <w:t xml:space="preserve">go </w:t>
      </w:r>
      <w:r w:rsidRPr="007B56A5">
        <w:rPr>
          <w:rStyle w:val="Emphasis"/>
          <w:highlight w:val="green"/>
        </w:rPr>
        <w:t>nuclear</w:t>
      </w:r>
      <w:r w:rsidRPr="00366DF9">
        <w:rPr>
          <w:sz w:val="16"/>
        </w:rPr>
        <w:t xml:space="preserve"> and attempt to save their nation from takeover by </w:t>
      </w:r>
      <w:r w:rsidRPr="00366DF9">
        <w:rPr>
          <w:rStyle w:val="StyleUnderline"/>
        </w:rPr>
        <w:t xml:space="preserve">building an independent </w:t>
      </w:r>
      <w:r w:rsidRPr="00366DF9">
        <w:rPr>
          <w:rStyle w:val="Emphasis"/>
        </w:rPr>
        <w:t>deterrent force</w:t>
      </w:r>
      <w:r w:rsidRPr="00366DF9">
        <w:rPr>
          <w:sz w:val="16"/>
        </w:rPr>
        <w:t xml:space="preserve">. South Korea may experience an even deeper domestic political crisis than Japan. It seems likely that the </w:t>
      </w:r>
      <w:r w:rsidRPr="00366DF9">
        <w:rPr>
          <w:rStyle w:val="Emphasis"/>
        </w:rPr>
        <w:t>Philippines</w:t>
      </w:r>
      <w:r w:rsidRPr="00366DF9">
        <w:rPr>
          <w:rStyle w:val="StyleUnderline"/>
        </w:rPr>
        <w:t xml:space="preserve">, </w:t>
      </w:r>
      <w:r w:rsidRPr="00366DF9">
        <w:rPr>
          <w:rStyle w:val="Emphasis"/>
        </w:rPr>
        <w:t>Indonesia</w:t>
      </w:r>
      <w:r w:rsidRPr="00366DF9">
        <w:rPr>
          <w:rStyle w:val="StyleUnderline"/>
        </w:rPr>
        <w:t xml:space="preserve">, </w:t>
      </w:r>
      <w:r w:rsidRPr="00366DF9">
        <w:rPr>
          <w:rStyle w:val="Emphasis"/>
        </w:rPr>
        <w:t>Malaysia</w:t>
      </w:r>
      <w:r w:rsidRPr="00366DF9">
        <w:rPr>
          <w:sz w:val="16"/>
        </w:rPr>
        <w:t xml:space="preserve">, and other Southeast Asia nations that are currently hedging their bets would conclude that they had no choice but to </w:t>
      </w:r>
      <w:r w:rsidRPr="00366DF9">
        <w:rPr>
          <w:rStyle w:val="Emphasis"/>
        </w:rPr>
        <w:t>align</w:t>
      </w:r>
      <w:r w:rsidRPr="00366DF9">
        <w:rPr>
          <w:sz w:val="16"/>
        </w:rPr>
        <w:t xml:space="preserve"> themselves </w:t>
      </w:r>
      <w:r w:rsidRPr="00366DF9">
        <w:rPr>
          <w:rStyle w:val="StyleUnderline"/>
        </w:rPr>
        <w:t>with Beijing</w:t>
      </w:r>
      <w:r w:rsidRPr="00366DF9">
        <w:rPr>
          <w:sz w:val="16"/>
        </w:rPr>
        <w:t xml:space="preserve"> against the United States.</w:t>
      </w:r>
    </w:p>
    <w:p w14:paraId="1752FAAC" w14:textId="77777777" w:rsidR="00E74796" w:rsidRPr="00366DF9" w:rsidRDefault="00E74796" w:rsidP="00E74796">
      <w:pPr>
        <w:rPr>
          <w:sz w:val="16"/>
        </w:rPr>
      </w:pPr>
      <w:r w:rsidRPr="007B56A5">
        <w:rPr>
          <w:rStyle w:val="Emphasis"/>
          <w:highlight w:val="green"/>
        </w:rPr>
        <w:t>North</w:t>
      </w:r>
      <w:r w:rsidRPr="00366DF9">
        <w:rPr>
          <w:rStyle w:val="Emphasis"/>
        </w:rPr>
        <w:t xml:space="preserve"> Korea</w:t>
      </w:r>
      <w:r w:rsidRPr="00366DF9">
        <w:rPr>
          <w:rStyle w:val="StyleUnderline"/>
        </w:rPr>
        <w:t xml:space="preserve"> would likely be </w:t>
      </w:r>
      <w:r w:rsidRPr="007B56A5">
        <w:rPr>
          <w:rStyle w:val="Emphasis"/>
          <w:highlight w:val="green"/>
        </w:rPr>
        <w:t>emboldened</w:t>
      </w:r>
      <w:r w:rsidRPr="00366DF9">
        <w:rPr>
          <w:sz w:val="16"/>
        </w:rPr>
        <w:t xml:space="preserve"> by a successful Chinese invasion of Taiwan and reconsider long-dormant </w:t>
      </w:r>
      <w:r w:rsidRPr="00366DF9">
        <w:rPr>
          <w:rStyle w:val="Emphasis"/>
        </w:rPr>
        <w:t>plan</w:t>
      </w:r>
      <w:r w:rsidRPr="00366DF9">
        <w:rPr>
          <w:sz w:val="16"/>
        </w:rPr>
        <w:t xml:space="preserve">s </w:t>
      </w:r>
      <w:r w:rsidRPr="007B56A5">
        <w:rPr>
          <w:rStyle w:val="StyleUnderline"/>
          <w:highlight w:val="green"/>
        </w:rPr>
        <w:t>to</w:t>
      </w:r>
      <w:r w:rsidRPr="00366DF9">
        <w:rPr>
          <w:sz w:val="16"/>
        </w:rPr>
        <w:t xml:space="preserve"> weaken and, if possible, </w:t>
      </w:r>
      <w:r w:rsidRPr="00366DF9">
        <w:rPr>
          <w:rStyle w:val="Emphasis"/>
        </w:rPr>
        <w:t>destroy</w:t>
      </w:r>
      <w:r w:rsidRPr="00366DF9">
        <w:rPr>
          <w:rStyle w:val="StyleUnderline"/>
        </w:rPr>
        <w:t xml:space="preserve"> South Korea’s government and affect a </w:t>
      </w:r>
      <w:r w:rsidRPr="007B56A5">
        <w:rPr>
          <w:rStyle w:val="Emphasis"/>
          <w:highlight w:val="green"/>
        </w:rPr>
        <w:t>takeover</w:t>
      </w:r>
      <w:r w:rsidRPr="00366DF9">
        <w:rPr>
          <w:sz w:val="16"/>
        </w:rPr>
        <w:t xml:space="preserve"> of the peninsula. With the power and prestige of the United States drastically reduced and South Korea acutely vulnerable, it seems probable that North Korea would seek to obtain China’s help in attacking South Korea. </w:t>
      </w:r>
      <w:r w:rsidRPr="00366DF9">
        <w:rPr>
          <w:rStyle w:val="StyleUnderline"/>
        </w:rPr>
        <w:t>Beijing</w:t>
      </w:r>
      <w:r w:rsidRPr="00366DF9">
        <w:rPr>
          <w:sz w:val="16"/>
        </w:rPr>
        <w:t xml:space="preserve"> is likely to </w:t>
      </w:r>
      <w:r w:rsidRPr="00366DF9">
        <w:rPr>
          <w:rStyle w:val="StyleUnderline"/>
        </w:rPr>
        <w:t xml:space="preserve">see the situation as an </w:t>
      </w:r>
      <w:r w:rsidRPr="00366DF9">
        <w:rPr>
          <w:rStyle w:val="Emphasis"/>
        </w:rPr>
        <w:t>opportunity</w:t>
      </w:r>
      <w:r w:rsidRPr="00366DF9">
        <w:rPr>
          <w:rStyle w:val="StyleUnderline"/>
        </w:rPr>
        <w:t xml:space="preserve"> to drive American forces </w:t>
      </w:r>
      <w:r w:rsidRPr="00366DF9">
        <w:rPr>
          <w:rStyle w:val="Emphasis"/>
        </w:rPr>
        <w:t>off</w:t>
      </w:r>
      <w:r w:rsidRPr="00366DF9">
        <w:rPr>
          <w:rStyle w:val="StyleUnderline"/>
        </w:rPr>
        <w:t xml:space="preserve"> the Asian mainland. China’s government would</w:t>
      </w:r>
      <w:r w:rsidRPr="00366DF9">
        <w:rPr>
          <w:sz w:val="16"/>
        </w:rPr>
        <w:t xml:space="preserve"> probably </w:t>
      </w:r>
      <w:r w:rsidRPr="00366DF9">
        <w:rPr>
          <w:rStyle w:val="Emphasis"/>
        </w:rPr>
        <w:t>encourage</w:t>
      </w:r>
      <w:r w:rsidRPr="00366DF9">
        <w:rPr>
          <w:sz w:val="16"/>
        </w:rPr>
        <w:t xml:space="preserve"> and support some degree of </w:t>
      </w:r>
      <w:r w:rsidRPr="00366DF9">
        <w:rPr>
          <w:rStyle w:val="StyleUnderline"/>
        </w:rPr>
        <w:t>North Korean aggression</w:t>
      </w:r>
      <w:r w:rsidRPr="00366DF9">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7B56A5">
        <w:rPr>
          <w:rStyle w:val="Emphasis"/>
          <w:highlight w:val="green"/>
        </w:rPr>
        <w:t>India</w:t>
      </w:r>
      <w:r w:rsidRPr="00366DF9">
        <w:rPr>
          <w:sz w:val="16"/>
        </w:rPr>
        <w:t xml:space="preserve"> would almost certainly see the loss of Taiwan as a national security disaster and </w:t>
      </w:r>
      <w:r w:rsidRPr="00366DF9">
        <w:rPr>
          <w:rStyle w:val="StyleUnderline"/>
        </w:rPr>
        <w:t xml:space="preserve">quickly </w:t>
      </w:r>
      <w:r w:rsidRPr="007B56A5">
        <w:rPr>
          <w:rStyle w:val="Emphasis"/>
          <w:highlight w:val="green"/>
        </w:rPr>
        <w:t>expand</w:t>
      </w:r>
      <w:r w:rsidRPr="00366DF9">
        <w:rPr>
          <w:rStyle w:val="StyleUnderline"/>
        </w:rPr>
        <w:t xml:space="preserve"> its </w:t>
      </w:r>
      <w:r w:rsidRPr="007B56A5">
        <w:rPr>
          <w:rStyle w:val="Emphasis"/>
          <w:highlight w:val="green"/>
        </w:rPr>
        <w:t>nuc</w:t>
      </w:r>
      <w:r w:rsidRPr="00366DF9">
        <w:rPr>
          <w:sz w:val="16"/>
        </w:rPr>
        <w:t xml:space="preserve">lear weapons </w:t>
      </w:r>
      <w:r w:rsidRPr="00366DF9">
        <w:rPr>
          <w:rStyle w:val="StyleUnderline"/>
        </w:rPr>
        <w:t xml:space="preserve">arsenal and further </w:t>
      </w:r>
      <w:r w:rsidRPr="007B56A5">
        <w:rPr>
          <w:rStyle w:val="Emphasis"/>
          <w:highlight w:val="green"/>
        </w:rPr>
        <w:t>build up</w:t>
      </w:r>
      <w:r w:rsidRPr="00366DF9">
        <w:rPr>
          <w:rStyle w:val="StyleUnderline"/>
        </w:rPr>
        <w:t xml:space="preserve"> its conventional </w:t>
      </w:r>
      <w:r w:rsidRPr="007B56A5">
        <w:rPr>
          <w:rStyle w:val="Emphasis"/>
          <w:highlight w:val="green"/>
        </w:rPr>
        <w:t>military</w:t>
      </w:r>
      <w:r w:rsidRPr="00366DF9">
        <w:rPr>
          <w:rStyle w:val="StyleUnderline"/>
        </w:rPr>
        <w:t xml:space="preserve"> along the </w:t>
      </w:r>
      <w:r w:rsidRPr="00366DF9">
        <w:rPr>
          <w:rStyle w:val="Emphasis"/>
        </w:rPr>
        <w:t>border</w:t>
      </w:r>
      <w:r w:rsidRPr="00366DF9">
        <w:rPr>
          <w:sz w:val="16"/>
        </w:rPr>
        <w:t xml:space="preserve">. With Taiwan gone, the </w:t>
      </w:r>
      <w:r w:rsidRPr="007B56A5">
        <w:rPr>
          <w:rStyle w:val="StyleUnderline"/>
          <w:highlight w:val="green"/>
        </w:rPr>
        <w:t>PLA</w:t>
      </w:r>
      <w:r w:rsidRPr="00366DF9">
        <w:rPr>
          <w:rStyle w:val="StyleUnderline"/>
        </w:rPr>
        <w:t xml:space="preserve"> would likely </w:t>
      </w:r>
      <w:r w:rsidRPr="007B56A5">
        <w:rPr>
          <w:rStyle w:val="StyleUnderline"/>
          <w:highlight w:val="green"/>
        </w:rPr>
        <w:t xml:space="preserve">focus on </w:t>
      </w:r>
      <w:r w:rsidRPr="007B56A5">
        <w:rPr>
          <w:rStyle w:val="Emphasis"/>
          <w:highlight w:val="green"/>
        </w:rPr>
        <w:t>re-taking</w:t>
      </w:r>
      <w:r w:rsidRPr="00366DF9">
        <w:rPr>
          <w:rStyle w:val="StyleUnderline"/>
        </w:rPr>
        <w:t xml:space="preserve"> territories controlled by </w:t>
      </w:r>
      <w:r w:rsidRPr="007B56A5">
        <w:rPr>
          <w:rStyle w:val="Emphasis"/>
          <w:highlight w:val="green"/>
        </w:rPr>
        <w:t>Delhi</w:t>
      </w:r>
      <w:r w:rsidRPr="00366DF9">
        <w:rPr>
          <w:sz w:val="16"/>
        </w:rPr>
        <w:t xml:space="preserve"> as its next major mission. </w:t>
      </w:r>
      <w:r w:rsidRPr="007B56A5">
        <w:rPr>
          <w:rStyle w:val="Emphasis"/>
          <w:highlight w:val="green"/>
        </w:rPr>
        <w:t>Australia</w:t>
      </w:r>
      <w:r w:rsidRPr="007B56A5">
        <w:rPr>
          <w:rStyle w:val="StyleUnderline"/>
          <w:highlight w:val="green"/>
        </w:rPr>
        <w:t xml:space="preserve"> will fear</w:t>
      </w:r>
      <w:r w:rsidRPr="00366DF9">
        <w:rPr>
          <w:rStyle w:val="StyleUnderline"/>
        </w:rPr>
        <w:t xml:space="preserve"> being </w:t>
      </w:r>
      <w:r w:rsidRPr="007B56A5">
        <w:rPr>
          <w:rStyle w:val="Emphasis"/>
          <w:highlight w:val="green"/>
        </w:rPr>
        <w:t>encircled</w:t>
      </w:r>
      <w:r w:rsidRPr="00366DF9">
        <w:rPr>
          <w:sz w:val="16"/>
        </w:rPr>
        <w:t xml:space="preserve"> and isolated as the Chinese military pushes across the South Pacific. </w:t>
      </w:r>
      <w:r w:rsidRPr="00366DF9">
        <w:rPr>
          <w:rStyle w:val="Emphasis"/>
        </w:rPr>
        <w:t>Canberra</w:t>
      </w:r>
      <w:r w:rsidRPr="00366DF9">
        <w:rPr>
          <w:rStyle w:val="StyleUnderline"/>
        </w:rPr>
        <w:t xml:space="preserve"> might opt to </w:t>
      </w:r>
      <w:r w:rsidRPr="007B56A5">
        <w:rPr>
          <w:rStyle w:val="StyleUnderline"/>
          <w:highlight w:val="green"/>
        </w:rPr>
        <w:t>develop</w:t>
      </w:r>
      <w:r w:rsidRPr="00366DF9">
        <w:rPr>
          <w:sz w:val="16"/>
        </w:rPr>
        <w:t xml:space="preserve"> its own independent </w:t>
      </w:r>
      <w:r w:rsidRPr="007B56A5">
        <w:rPr>
          <w:rStyle w:val="Emphasis"/>
          <w:highlight w:val="green"/>
        </w:rPr>
        <w:t>nuclear</w:t>
      </w:r>
      <w:r w:rsidRPr="007B56A5">
        <w:rPr>
          <w:rStyle w:val="StyleUnderline"/>
          <w:highlight w:val="green"/>
        </w:rPr>
        <w:t xml:space="preserve"> armaments</w:t>
      </w:r>
      <w:r w:rsidRPr="00366DF9">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65675865" w14:textId="77777777" w:rsidR="00E74796" w:rsidRDefault="00E74796" w:rsidP="00E74796">
      <w:pPr>
        <w:rPr>
          <w:sz w:val="16"/>
        </w:rPr>
      </w:pPr>
      <w:r w:rsidRPr="00366DF9">
        <w:rPr>
          <w:sz w:val="16"/>
        </w:rPr>
        <w:lastRenderedPageBreak/>
        <w:t xml:space="preserve">A similar crossroads would be reached in Europe. With the United States distracted humiliated by China, </w:t>
      </w:r>
      <w:r w:rsidRPr="007B56A5">
        <w:rPr>
          <w:rStyle w:val="Emphasis"/>
          <w:highlight w:val="green"/>
        </w:rPr>
        <w:t>NATO</w:t>
      </w:r>
      <w:r w:rsidRPr="00366DF9">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7B56A5">
        <w:rPr>
          <w:rStyle w:val="StyleUnderline"/>
          <w:highlight w:val="green"/>
        </w:rPr>
        <w:t xml:space="preserve">would </w:t>
      </w:r>
      <w:r w:rsidRPr="007B56A5">
        <w:rPr>
          <w:rStyle w:val="Emphasis"/>
          <w:highlight w:val="green"/>
        </w:rPr>
        <w:t>fray</w:t>
      </w:r>
      <w:r w:rsidRPr="00366DF9">
        <w:rPr>
          <w:rStyle w:val="StyleUnderline"/>
        </w:rPr>
        <w:t xml:space="preserve">. Combined Chinese and Russian </w:t>
      </w:r>
      <w:r w:rsidRPr="00366DF9">
        <w:rPr>
          <w:rStyle w:val="Emphasis"/>
        </w:rPr>
        <w:t>influence</w:t>
      </w:r>
      <w:r w:rsidRPr="00366DF9">
        <w:rPr>
          <w:sz w:val="16"/>
        </w:rPr>
        <w:t xml:space="preserve"> campaigns might </w:t>
      </w:r>
      <w:r w:rsidRPr="00366DF9">
        <w:rPr>
          <w:rStyle w:val="Emphasis"/>
        </w:rPr>
        <w:t>succeed</w:t>
      </w:r>
      <w:r w:rsidRPr="00366DF9">
        <w:rPr>
          <w:rStyle w:val="StyleUnderline"/>
        </w:rPr>
        <w:t xml:space="preserve"> in getting </w:t>
      </w:r>
      <w:r w:rsidRPr="007B56A5">
        <w:rPr>
          <w:rStyle w:val="StyleUnderline"/>
          <w:highlight w:val="green"/>
        </w:rPr>
        <w:t>countries</w:t>
      </w:r>
      <w:r w:rsidRPr="00366DF9">
        <w:rPr>
          <w:rStyle w:val="StyleUnderline"/>
        </w:rPr>
        <w:t xml:space="preserve"> such as </w:t>
      </w:r>
      <w:r w:rsidRPr="00366DF9">
        <w:rPr>
          <w:rStyle w:val="Emphasis"/>
        </w:rPr>
        <w:t>Germany</w:t>
      </w:r>
      <w:r w:rsidRPr="00366DF9">
        <w:rPr>
          <w:rStyle w:val="StyleUnderline"/>
        </w:rPr>
        <w:t xml:space="preserve">, </w:t>
      </w:r>
      <w:r w:rsidRPr="00366DF9">
        <w:rPr>
          <w:rStyle w:val="Emphasis"/>
        </w:rPr>
        <w:t>France</w:t>
      </w:r>
      <w:r w:rsidRPr="00366DF9">
        <w:rPr>
          <w:rStyle w:val="StyleUnderline"/>
        </w:rPr>
        <w:t xml:space="preserve">, and </w:t>
      </w:r>
      <w:r w:rsidRPr="00366DF9">
        <w:rPr>
          <w:rStyle w:val="Emphasis"/>
        </w:rPr>
        <w:t>Italy</w:t>
      </w:r>
      <w:r w:rsidRPr="00366DF9">
        <w:rPr>
          <w:rStyle w:val="StyleUnderline"/>
        </w:rPr>
        <w:t xml:space="preserve"> to </w:t>
      </w:r>
      <w:r w:rsidRPr="007B56A5">
        <w:rPr>
          <w:rStyle w:val="StyleUnderline"/>
          <w:highlight w:val="green"/>
        </w:rPr>
        <w:t xml:space="preserve">embrace </w:t>
      </w:r>
      <w:r w:rsidRPr="007B56A5">
        <w:rPr>
          <w:rStyle w:val="Emphasis"/>
          <w:highlight w:val="green"/>
        </w:rPr>
        <w:t>pro-Beijing</w:t>
      </w:r>
      <w:r w:rsidRPr="007B56A5">
        <w:rPr>
          <w:rStyle w:val="StyleUnderline"/>
          <w:highlight w:val="green"/>
        </w:rPr>
        <w:t xml:space="preserve"> policies</w:t>
      </w:r>
      <w:r w:rsidRPr="00366DF9">
        <w:rPr>
          <w:sz w:val="16"/>
        </w:rPr>
        <w:t xml:space="preserve"> that drive them against the United States </w:t>
      </w:r>
      <w:r w:rsidRPr="00366DF9">
        <w:rPr>
          <w:rStyle w:val="StyleUnderline"/>
        </w:rPr>
        <w:t xml:space="preserve">and </w:t>
      </w:r>
      <w:r w:rsidRPr="00366DF9">
        <w:rPr>
          <w:rStyle w:val="Emphasis"/>
        </w:rPr>
        <w:t xml:space="preserve">fatally </w:t>
      </w:r>
      <w:r w:rsidRPr="007B56A5">
        <w:rPr>
          <w:rStyle w:val="Emphasis"/>
          <w:highlight w:val="green"/>
        </w:rPr>
        <w:t>fracture</w:t>
      </w:r>
      <w:r w:rsidRPr="00366DF9">
        <w:rPr>
          <w:rStyle w:val="StyleUnderline"/>
        </w:rPr>
        <w:t xml:space="preserve"> the NATO </w:t>
      </w:r>
      <w:r w:rsidRPr="007B56A5">
        <w:rPr>
          <w:rStyle w:val="StyleUnderline"/>
          <w:highlight w:val="green"/>
        </w:rPr>
        <w:t>alliance</w:t>
      </w:r>
      <w:r w:rsidRPr="00366DF9">
        <w:rPr>
          <w:sz w:val="16"/>
        </w:rPr>
        <w:t xml:space="preserve"> network. </w:t>
      </w:r>
      <w:r w:rsidRPr="007B56A5">
        <w:rPr>
          <w:rStyle w:val="StyleUnderline"/>
          <w:highlight w:val="green"/>
        </w:rPr>
        <w:t xml:space="preserve">European </w:t>
      </w:r>
      <w:r w:rsidRPr="007B56A5">
        <w:rPr>
          <w:rStyle w:val="Emphasis"/>
          <w:highlight w:val="green"/>
        </w:rPr>
        <w:t>disunion</w:t>
      </w:r>
      <w:r w:rsidRPr="00366DF9">
        <w:rPr>
          <w:rStyle w:val="StyleUnderline"/>
        </w:rPr>
        <w:t xml:space="preserve"> might </w:t>
      </w:r>
      <w:r w:rsidRPr="007B56A5">
        <w:rPr>
          <w:rStyle w:val="StyleUnderline"/>
          <w:highlight w:val="green"/>
        </w:rPr>
        <w:t>follow</w:t>
      </w:r>
      <w:r w:rsidRPr="00366DF9">
        <w:rPr>
          <w:rStyle w:val="StyleUnderline"/>
        </w:rPr>
        <w:t>, throwing the continent into</w:t>
      </w:r>
      <w:r w:rsidRPr="00366DF9">
        <w:rPr>
          <w:sz w:val="16"/>
        </w:rPr>
        <w:t xml:space="preserve"> a political environment eerily reminiscent of the 1920s and </w:t>
      </w:r>
      <w:r w:rsidRPr="00366DF9">
        <w:rPr>
          <w:rStyle w:val="StyleUnderline"/>
        </w:rPr>
        <w:t>19</w:t>
      </w:r>
      <w:r w:rsidRPr="00366DF9">
        <w:rPr>
          <w:rStyle w:val="Emphasis"/>
        </w:rPr>
        <w:t>30s</w:t>
      </w:r>
      <w:r w:rsidRPr="00366DF9">
        <w:rPr>
          <w:sz w:val="16"/>
        </w:rPr>
        <w:t>.</w:t>
      </w:r>
    </w:p>
    <w:p w14:paraId="760B9441" w14:textId="447784AF" w:rsidR="000779D5" w:rsidRDefault="000779D5" w:rsidP="000779D5">
      <w:pPr>
        <w:pStyle w:val="Heading4"/>
      </w:pPr>
      <w:r>
        <w:t xml:space="preserve">It’s </w:t>
      </w:r>
      <w:r w:rsidRPr="009072E6">
        <w:rPr>
          <w:u w:val="single"/>
        </w:rPr>
        <w:t>on the brink</w:t>
      </w:r>
      <w:r>
        <w:t xml:space="preserve"> and </w:t>
      </w:r>
      <w:r w:rsidRPr="00C32A95">
        <w:rPr>
          <w:u w:val="single"/>
        </w:rPr>
        <w:t>underestimated</w:t>
      </w:r>
      <w:r>
        <w:t>.</w:t>
      </w:r>
    </w:p>
    <w:p w14:paraId="354389C2" w14:textId="77777777" w:rsidR="000779D5" w:rsidRPr="00276D90" w:rsidRDefault="000779D5" w:rsidP="000779D5">
      <w:r w:rsidRPr="00276D90">
        <w:rPr>
          <w:rStyle w:val="Style13ptBold"/>
        </w:rPr>
        <w:t>Khan 24</w:t>
      </w:r>
      <w:r>
        <w:t>, PhD, chair of international history and diplomacy at Tufts University’s Fletcher School. (</w:t>
      </w:r>
      <w:proofErr w:type="spellStart"/>
      <w:r>
        <w:t>Sulmaan</w:t>
      </w:r>
      <w:proofErr w:type="spellEnd"/>
      <w:r>
        <w:t>, “</w:t>
      </w:r>
      <w:r w:rsidRPr="007B56A5">
        <w:rPr>
          <w:rStyle w:val="StyleUnderline"/>
          <w:highlight w:val="green"/>
        </w:rPr>
        <w:t>China and the U.S. Are</w:t>
      </w:r>
      <w:r>
        <w:t xml:space="preserve"> Numb to the Real Risk of War: The pair are </w:t>
      </w:r>
      <w:r w:rsidRPr="007B56A5">
        <w:rPr>
          <w:rStyle w:val="Emphasis"/>
          <w:highlight w:val="green"/>
        </w:rPr>
        <w:t>dangerously</w:t>
      </w:r>
      <w:r w:rsidRPr="007B56A5">
        <w:rPr>
          <w:rStyle w:val="StyleUnderline"/>
          <w:highlight w:val="green"/>
        </w:rPr>
        <w:t xml:space="preserve"> </w:t>
      </w:r>
      <w:r w:rsidRPr="007B56A5">
        <w:rPr>
          <w:rStyle w:val="Emphasis"/>
          <w:highlight w:val="green"/>
        </w:rPr>
        <w:t>close</w:t>
      </w:r>
      <w:r w:rsidRPr="007B56A5">
        <w:rPr>
          <w:rStyle w:val="StyleUnderline"/>
          <w:highlight w:val="green"/>
        </w:rPr>
        <w:t xml:space="preserve"> to</w:t>
      </w:r>
      <w:r w:rsidRPr="00276D90">
        <w:rPr>
          <w:rStyle w:val="StyleUnderline"/>
        </w:rPr>
        <w:t xml:space="preserve"> the edge of </w:t>
      </w:r>
      <w:r w:rsidRPr="007B56A5">
        <w:rPr>
          <w:rStyle w:val="Emphasis"/>
          <w:highlight w:val="green"/>
        </w:rPr>
        <w:t>nuclear war</w:t>
      </w:r>
      <w:r w:rsidRPr="007B56A5">
        <w:rPr>
          <w:rStyle w:val="StyleUnderline"/>
          <w:highlight w:val="green"/>
        </w:rPr>
        <w:t xml:space="preserve"> over Taiwan</w:t>
      </w:r>
      <w:r>
        <w:t xml:space="preserve">—again.,” </w:t>
      </w:r>
      <w:r w:rsidRPr="00CE25AA">
        <w:t>Foreign Policy</w:t>
      </w:r>
      <w:r>
        <w:t>, https://archive.ph/J8LHf#selection-3053.0-3059.76) [Language edited]</w:t>
      </w:r>
    </w:p>
    <w:p w14:paraId="7B08B2F6" w14:textId="77777777" w:rsidR="000779D5" w:rsidRDefault="000779D5" w:rsidP="000779D5">
      <w:pPr>
        <w:rPr>
          <w:sz w:val="16"/>
        </w:rPr>
      </w:pPr>
      <w:r w:rsidRPr="007B56A5">
        <w:rPr>
          <w:rStyle w:val="StyleUnderline"/>
          <w:highlight w:val="green"/>
        </w:rPr>
        <w:t xml:space="preserve">Beijing and Washington </w:t>
      </w:r>
      <w:r w:rsidRPr="00F340FB">
        <w:rPr>
          <w:rStyle w:val="StyleUnderline"/>
        </w:rPr>
        <w:t xml:space="preserve">have </w:t>
      </w:r>
      <w:r w:rsidRPr="007B56A5">
        <w:rPr>
          <w:rStyle w:val="StyleUnderline"/>
          <w:highlight w:val="green"/>
        </w:rPr>
        <w:t>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F340FB">
        <w:rPr>
          <w:rStyle w:val="StyleUnderline"/>
        </w:rPr>
        <w:t>the pair are</w:t>
      </w:r>
      <w:r w:rsidRPr="007B56A5">
        <w:rPr>
          <w:sz w:val="16"/>
          <w:highlight w:val="green"/>
        </w:rPr>
        <w:t xml:space="preserve"> </w:t>
      </w:r>
      <w:r w:rsidRPr="007B56A5">
        <w:rPr>
          <w:rStyle w:val="Emphasis"/>
          <w:highlight w:val="green"/>
        </w:rPr>
        <w:t>one</w:t>
      </w:r>
      <w:r w:rsidRPr="00276D90">
        <w:rPr>
          <w:sz w:val="16"/>
        </w:rPr>
        <w:t xml:space="preserve"> </w:t>
      </w:r>
      <w:proofErr w:type="gramStart"/>
      <w:r w:rsidRPr="00276D90">
        <w:rPr>
          <w:sz w:val="16"/>
        </w:rPr>
        <w:t>accident</w:t>
      </w:r>
      <w:proofErr w:type="gramEnd"/>
      <w:r w:rsidRPr="00276D90">
        <w:rPr>
          <w:sz w:val="16"/>
        </w:rPr>
        <w:t xml:space="preserve"> and a </w:t>
      </w:r>
      <w:r w:rsidRPr="007B56A5">
        <w:rPr>
          <w:rStyle w:val="Emphasis"/>
          <w:highlight w:val="green"/>
        </w:rPr>
        <w:t>bad decision</w:t>
      </w:r>
      <w:r w:rsidRPr="003C10EC">
        <w:rPr>
          <w:rStyle w:val="Emphasis"/>
        </w:rPr>
        <w:t xml:space="preserve"> removed </w:t>
      </w:r>
      <w:r w:rsidRPr="007B56A5">
        <w:rPr>
          <w:rStyle w:val="Emphasis"/>
          <w:highlight w:val="green"/>
        </w:rPr>
        <w:t>from a catastrophic war</w:t>
      </w:r>
      <w:r w:rsidRPr="00276D90">
        <w:rPr>
          <w:sz w:val="16"/>
        </w:rPr>
        <w:t xml:space="preserve">. Mathematicians speak of the “edge of chaos”: the final point separating order from doom. A system operating at </w:t>
      </w:r>
      <w:r w:rsidRPr="00F340FB">
        <w:rPr>
          <w:rStyle w:val="StyleUnderline"/>
        </w:rPr>
        <w:t>this</w:t>
      </w:r>
      <w:r w:rsidRPr="00276D90">
        <w:rPr>
          <w:sz w:val="16"/>
        </w:rPr>
        <w:t xml:space="preserve"> edge </w:t>
      </w:r>
      <w:r w:rsidRPr="00F340FB">
        <w:rPr>
          <w:rStyle w:val="StyleUnderline"/>
        </w:rPr>
        <w:t xml:space="preserve">has </w:t>
      </w:r>
      <w:r w:rsidRPr="007B56A5">
        <w:rPr>
          <w:rStyle w:val="StyleUnderline"/>
          <w:highlight w:val="green"/>
        </w:rPr>
        <w:t>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 xml:space="preserve">seem to be </w:t>
      </w:r>
      <w:r w:rsidRPr="007B56A5">
        <w:rPr>
          <w:rStyle w:val="StyleUnderline"/>
          <w:highlight w:val="green"/>
        </w:rPr>
        <w:t>living on</w:t>
      </w:r>
      <w:r w:rsidRPr="00276D90">
        <w:rPr>
          <w:rStyle w:val="StyleUnderline"/>
        </w:rPr>
        <w:t xml:space="preserve"> that </w:t>
      </w:r>
      <w:r w:rsidRPr="007B56A5">
        <w:rPr>
          <w:rStyle w:val="StyleUnderline"/>
          <w:highlight w:val="green"/>
        </w:rPr>
        <w:t>edge permanently</w:t>
      </w:r>
      <w:r w:rsidRPr="00276D90">
        <w:rPr>
          <w:sz w:val="16"/>
        </w:rPr>
        <w:t>.</w:t>
      </w:r>
    </w:p>
    <w:p w14:paraId="17C67F41" w14:textId="77777777" w:rsidR="000779D5" w:rsidRPr="00F340FB" w:rsidRDefault="000779D5" w:rsidP="000779D5">
      <w:r w:rsidRPr="00F340FB">
        <w:t>&lt;&lt; PARAGRAPHS CONDENSED, NONE OMMITTED &gt;&gt;</w:t>
      </w:r>
    </w:p>
    <w:p w14:paraId="350CAC11" w14:textId="77777777" w:rsidR="000779D5" w:rsidRPr="00F340FB" w:rsidRDefault="000779D5" w:rsidP="000779D5">
      <w:pPr>
        <w:rPr>
          <w:sz w:val="8"/>
        </w:rPr>
      </w:pPr>
      <w:r w:rsidRPr="00F340FB">
        <w:rPr>
          <w:sz w:val="8"/>
        </w:rPr>
        <w:t xml:space="preserve">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w:t>
      </w:r>
      <w:proofErr w:type="spellStart"/>
      <w:r w:rsidRPr="00F340FB">
        <w:rPr>
          <w:sz w:val="8"/>
        </w:rPr>
        <w:t>strait.Since</w:t>
      </w:r>
      <w:proofErr w:type="spellEnd"/>
      <w:r w:rsidRPr="00F340FB">
        <w:rPr>
          <w:sz w:val="8"/>
        </w:rPr>
        <w:t xml:space="preserv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F340FB">
        <w:rPr>
          <w:sz w:val="8"/>
        </w:rPr>
        <w:t>Glucksmann</w:t>
      </w:r>
      <w:proofErr w:type="spellEnd"/>
      <w:r w:rsidRPr="00F340FB">
        <w:rPr>
          <w:sz w:val="8"/>
        </w:rPr>
        <w:t xml:space="preserve">,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w:t>
      </w:r>
      <w:proofErr w:type="spellStart"/>
      <w:proofErr w:type="gramStart"/>
      <w:r w:rsidRPr="00F340FB">
        <w:rPr>
          <w:sz w:val="8"/>
        </w:rPr>
        <w:t>visits.Beijing</w:t>
      </w:r>
      <w:proofErr w:type="spellEnd"/>
      <w:proofErr w:type="gramEnd"/>
      <w:r w:rsidRPr="00F340FB">
        <w:rPr>
          <w:sz w:val="8"/>
        </w:rPr>
        <w:t xml:space="preserve">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w:t>
      </w:r>
      <w:proofErr w:type="spellStart"/>
      <w:proofErr w:type="gramStart"/>
      <w:r w:rsidRPr="00F340FB">
        <w:rPr>
          <w:sz w:val="8"/>
        </w:rPr>
        <w:t>know.The</w:t>
      </w:r>
      <w:proofErr w:type="spellEnd"/>
      <w:proofErr w:type="gramEnd"/>
      <w:r w:rsidRPr="00F340FB">
        <w:rPr>
          <w:sz w:val="8"/>
        </w:rPr>
        <w:t xml:space="preserv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t>
      </w:r>
      <w:proofErr w:type="spellStart"/>
      <w:proofErr w:type="gramStart"/>
      <w:r w:rsidRPr="00F340FB">
        <w:rPr>
          <w:sz w:val="8"/>
        </w:rPr>
        <w:t>war.Some</w:t>
      </w:r>
      <w:proofErr w:type="spellEnd"/>
      <w:proofErr w:type="gramEnd"/>
      <w:r w:rsidRPr="00F340FB">
        <w:rPr>
          <w:sz w:val="8"/>
        </w:rPr>
        <w:t xml:space="preserv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w:t>
      </w:r>
      <w:proofErr w:type="spellStart"/>
      <w:proofErr w:type="gramStart"/>
      <w:r w:rsidRPr="00F340FB">
        <w:rPr>
          <w:sz w:val="8"/>
        </w:rPr>
        <w:t>unresolved.It</w:t>
      </w:r>
      <w:proofErr w:type="spellEnd"/>
      <w:proofErr w:type="gramEnd"/>
      <w:r w:rsidRPr="00F340FB">
        <w:rPr>
          <w:sz w:val="8"/>
        </w:rPr>
        <w:t xml:space="preserve">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w:t>
      </w:r>
      <w:proofErr w:type="spellStart"/>
      <w:proofErr w:type="gramStart"/>
      <w:r w:rsidRPr="00F340FB">
        <w:rPr>
          <w:sz w:val="8"/>
        </w:rPr>
        <w:t>enemy.Like</w:t>
      </w:r>
      <w:proofErr w:type="spellEnd"/>
      <w:proofErr w:type="gramEnd"/>
      <w:r w:rsidRPr="00F340FB">
        <w:rPr>
          <w:sz w:val="8"/>
        </w:rPr>
        <w:t xml:space="preserve"> China, the United States is mired in jingoism and confusion. Like China, it has no idea what it would do if things </w:t>
      </w:r>
      <w:proofErr w:type="gramStart"/>
      <w:r w:rsidRPr="00F340FB">
        <w:rPr>
          <w:sz w:val="8"/>
        </w:rPr>
        <w:t>go</w:t>
      </w:r>
      <w:proofErr w:type="gramEnd"/>
      <w:r w:rsidRPr="00F340FB">
        <w:rPr>
          <w:sz w:val="8"/>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w:t>
      </w:r>
      <w:proofErr w:type="spellStart"/>
      <w:r w:rsidRPr="00F340FB">
        <w:rPr>
          <w:sz w:val="8"/>
        </w:rPr>
        <w:t>China.Taiwan’s</w:t>
      </w:r>
      <w:proofErr w:type="spellEnd"/>
      <w:r w:rsidRPr="00F340FB">
        <w:rPr>
          <w:sz w:val="8"/>
        </w:rPr>
        <w:t xml:space="preserve">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w:t>
      </w:r>
      <w:proofErr w:type="spellStart"/>
      <w:proofErr w:type="gramStart"/>
      <w:r w:rsidRPr="00F340FB">
        <w:rPr>
          <w:sz w:val="8"/>
        </w:rPr>
        <w:t>luck.The</w:t>
      </w:r>
      <w:proofErr w:type="spellEnd"/>
      <w:proofErr w:type="gramEnd"/>
      <w:r w:rsidRPr="00F340FB">
        <w:rPr>
          <w:sz w:val="8"/>
        </w:rPr>
        <w:t xml:space="preserve"> Kuomintang (KMT), the main opposition party, was not leaning toward Beijing, either. Its nominee, Hou You-</w:t>
      </w:r>
      <w:proofErr w:type="spellStart"/>
      <w:r w:rsidRPr="00F340FB">
        <w:rPr>
          <w:sz w:val="8"/>
        </w:rPr>
        <w:t>yi</w:t>
      </w:r>
      <w:proofErr w:type="spellEnd"/>
      <w:r w:rsidRPr="00F340FB">
        <w:rPr>
          <w:sz w:val="8"/>
        </w:rPr>
        <w:t xml:space="preserve">,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w:t>
      </w:r>
      <w:proofErr w:type="spellStart"/>
      <w:proofErr w:type="gramStart"/>
      <w:r w:rsidRPr="00F340FB">
        <w:rPr>
          <w:sz w:val="8"/>
        </w:rPr>
        <w:t>espoused.A</w:t>
      </w:r>
      <w:proofErr w:type="spellEnd"/>
      <w:proofErr w:type="gramEnd"/>
      <w:r w:rsidRPr="00F340FB">
        <w:rPr>
          <w:sz w:val="8"/>
        </w:rPr>
        <w:t xml:space="preserve">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w:t>
      </w:r>
      <w:proofErr w:type="spellStart"/>
      <w:proofErr w:type="gramStart"/>
      <w:r w:rsidRPr="00F340FB">
        <w:rPr>
          <w:sz w:val="8"/>
        </w:rPr>
        <w:t>undefined.Lai</w:t>
      </w:r>
      <w:proofErr w:type="spellEnd"/>
      <w:proofErr w:type="gramEnd"/>
      <w:r w:rsidRPr="00F340FB">
        <w:rPr>
          <w:sz w:val="8"/>
        </w:rPr>
        <w:t xml:space="preserve">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w:t>
      </w:r>
      <w:proofErr w:type="spellStart"/>
      <w:proofErr w:type="gramStart"/>
      <w:r w:rsidRPr="00F340FB">
        <w:rPr>
          <w:sz w:val="8"/>
        </w:rPr>
        <w:t>majority.This</w:t>
      </w:r>
      <w:proofErr w:type="spellEnd"/>
      <w:proofErr w:type="gramEnd"/>
      <w:r w:rsidRPr="00F340FB">
        <w:rPr>
          <w:sz w:val="8"/>
        </w:rPr>
        <w:t xml:space="preserve">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w:t>
      </w:r>
      <w:proofErr w:type="spellStart"/>
      <w:proofErr w:type="gramStart"/>
      <w:r w:rsidRPr="00F340FB">
        <w:rPr>
          <w:sz w:val="8"/>
        </w:rPr>
        <w:t>rise.At</w:t>
      </w:r>
      <w:proofErr w:type="spellEnd"/>
      <w:proofErr w:type="gramEnd"/>
      <w:r w:rsidRPr="00F340FB">
        <w:rPr>
          <w:sz w:val="8"/>
        </w:rPr>
        <w:t xml:space="preserve"> the edge of chaos, a single choice can make the difference between order and catastrophe.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4231DEA5" w14:textId="77777777" w:rsidR="000779D5" w:rsidRPr="00F340FB" w:rsidRDefault="000779D5" w:rsidP="000779D5">
      <w:r w:rsidRPr="00F340FB">
        <w:t>&lt;&lt; BREAKS CONTINUE &gt;&gt;</w:t>
      </w:r>
    </w:p>
    <w:p w14:paraId="0DFB201C" w14:textId="0681A3E0" w:rsidR="000779D5" w:rsidRDefault="000779D5" w:rsidP="00E74796">
      <w:pPr>
        <w:rPr>
          <w:sz w:val="16"/>
        </w:rPr>
      </w:pPr>
      <w:r w:rsidRPr="00F340FB">
        <w:rPr>
          <w:rStyle w:val="StyleUnderline"/>
        </w:rPr>
        <w:t xml:space="preserve">When </w:t>
      </w:r>
      <w:r w:rsidRPr="009D4C25">
        <w:rPr>
          <w:rStyle w:val="StyleUnderline"/>
        </w:rPr>
        <w:t>deterrence</w:t>
      </w:r>
      <w:r w:rsidRPr="003C10EC">
        <w:rPr>
          <w:rStyle w:val="StyleUnderline"/>
        </w:rPr>
        <w:t xml:space="preserve">, toughness, </w:t>
      </w:r>
      <w:r w:rsidRPr="009D4C25">
        <w:rPr>
          <w:rStyle w:val="StyleUnderline"/>
        </w:rPr>
        <w:t xml:space="preserve">and pride drive policy, the room for error </w:t>
      </w:r>
      <w:r w:rsidRPr="009D4C25">
        <w:rPr>
          <w:rStyle w:val="Emphasis"/>
        </w:rPr>
        <w:t>diminishes</w:t>
      </w:r>
      <w:r w:rsidRPr="009D4C25">
        <w:rPr>
          <w:rStyle w:val="StyleUnderline"/>
        </w:rPr>
        <w:t xml:space="preserve"> </w:t>
      </w:r>
      <w:proofErr w:type="gramStart"/>
      <w:r w:rsidRPr="009D4C25">
        <w:rPr>
          <w:rStyle w:val="StyleUnderline"/>
        </w:rPr>
        <w:t>to</w:t>
      </w:r>
      <w:proofErr w:type="gramEnd"/>
      <w:r w:rsidRPr="00276D90">
        <w:rPr>
          <w:rStyle w:val="StyleUnderline"/>
        </w:rPr>
        <w:t xml:space="preserve"> virtually </w:t>
      </w:r>
      <w:r w:rsidRPr="009D4C25">
        <w:rPr>
          <w:rStyle w:val="Emphasis"/>
        </w:rPr>
        <w:t>nil</w:t>
      </w:r>
      <w:r w:rsidRPr="00276D90">
        <w:rPr>
          <w:sz w:val="16"/>
        </w:rPr>
        <w:t xml:space="preserve">. </w:t>
      </w:r>
      <w:r w:rsidRPr="009D4C25">
        <w:rPr>
          <w:rStyle w:val="StyleUnderline"/>
        </w:rPr>
        <w:t xml:space="preserve">China, Taiwan, and the </w:t>
      </w:r>
      <w:r w:rsidRPr="009D4C25">
        <w:rPr>
          <w:rStyle w:val="Emphasis"/>
        </w:rPr>
        <w:t>U</w:t>
      </w:r>
      <w:r w:rsidRPr="009D4C25">
        <w:rPr>
          <w:rStyle w:val="StyleUnderline"/>
        </w:rPr>
        <w:t xml:space="preserve">nited </w:t>
      </w:r>
      <w:r w:rsidRPr="009D4C25">
        <w:rPr>
          <w:rStyle w:val="Emphasis"/>
        </w:rPr>
        <w:t>S</w:t>
      </w:r>
      <w:r w:rsidRPr="009D4C25">
        <w:rPr>
          <w:rStyle w:val="StyleUnderline"/>
        </w:rPr>
        <w:t>tates</w:t>
      </w:r>
      <w:r w:rsidRPr="003C10EC">
        <w:rPr>
          <w:rStyle w:val="StyleUnderline"/>
        </w:rPr>
        <w:t xml:space="preserve"> </w:t>
      </w:r>
      <w:r w:rsidRPr="009D4C25">
        <w:rPr>
          <w:rStyle w:val="StyleUnderline"/>
        </w:rPr>
        <w:t xml:space="preserve">are at a point where </w:t>
      </w:r>
      <w:r w:rsidRPr="007B56A5">
        <w:rPr>
          <w:rStyle w:val="StyleUnderline"/>
          <w:highlight w:val="green"/>
        </w:rPr>
        <w:t xml:space="preserve">the choices they make </w:t>
      </w:r>
      <w:r w:rsidRPr="00F340FB">
        <w:rPr>
          <w:rStyle w:val="StyleUnderline"/>
        </w:rPr>
        <w:t xml:space="preserve">could </w:t>
      </w:r>
      <w:r w:rsidRPr="007B56A5">
        <w:rPr>
          <w:rStyle w:val="StyleUnderline"/>
          <w:highlight w:val="green"/>
        </w:rPr>
        <w:t xml:space="preserve">spell the difference between peace and </w:t>
      </w:r>
      <w:r w:rsidRPr="007B56A5">
        <w:rPr>
          <w:rStyle w:val="Emphasis"/>
          <w:highlight w:val="green"/>
        </w:rPr>
        <w:t>nuclear</w:t>
      </w:r>
      <w:r w:rsidRPr="007B56A5">
        <w:rPr>
          <w:rStyle w:val="StyleUnderline"/>
          <w:highlight w:val="green"/>
        </w:rPr>
        <w:t xml:space="preserve"> [</w:t>
      </w:r>
      <w:r w:rsidRPr="007B56A5">
        <w:rPr>
          <w:rStyle w:val="Emphasis"/>
          <w:highlight w:val="gree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7FBA9291" w14:textId="77777777" w:rsidR="00DE0B40" w:rsidRDefault="00DE0B40" w:rsidP="00DE0B40">
      <w:pPr>
        <w:pStyle w:val="Heading3"/>
      </w:pPr>
      <w:r>
        <w:lastRenderedPageBreak/>
        <w:t>AT: No Invasion—2NC</w:t>
      </w:r>
    </w:p>
    <w:p w14:paraId="3395AE8D" w14:textId="7D9205EF" w:rsidR="00DE0B40" w:rsidRPr="003C4436" w:rsidRDefault="00DE0B40" w:rsidP="00DE0B40">
      <w:pPr>
        <w:pStyle w:val="Heading4"/>
      </w:pPr>
      <w:r>
        <w:t xml:space="preserve">China </w:t>
      </w:r>
      <w:r w:rsidRPr="00306A62">
        <w:rPr>
          <w:u w:val="single"/>
        </w:rPr>
        <w:t>easily</w:t>
      </w:r>
      <w:r>
        <w:t xml:space="preserve"> takes Taiwan absent autonomous drones.</w:t>
      </w:r>
    </w:p>
    <w:p w14:paraId="10562407" w14:textId="77777777" w:rsidR="00DE0B40" w:rsidRPr="003C4436" w:rsidRDefault="00DE0B40" w:rsidP="00DE0B40">
      <w:r w:rsidRPr="003C4436">
        <w:rPr>
          <w:rStyle w:val="Style13ptBold"/>
        </w:rPr>
        <w:t>Rosenbach et al ’25</w:t>
      </w:r>
      <w:r>
        <w:t xml:space="preserve"> [*Eric Rosenbach is a Senior Lecturer at the Harvard Kennedy School and is the Director of the Defense, Emerging Technology, and Strategy Program at the Belfer Center for Science and International Affairs. **Ethan Lee is a Research Assistant to Eric Rosenbach in the Defense, Emerging Technology, and Strategy Program at the Belfer Center for Science and International Affairs. ***Bethany Russell is a joint </w:t>
      </w:r>
      <w:proofErr w:type="gramStart"/>
      <w:r>
        <w:t>Masters in Public Policy and Business Administration</w:t>
      </w:r>
      <w:proofErr w:type="gramEnd"/>
      <w:r>
        <w:t xml:space="preserve"> candidate at Harvard Kennedy School and Harvard Business School. Bethany served for six years as an Army Intelligence officer. She deployed once to Iraq with special operations forces and worked with the First Multi-Domain Task Force analyzing adversary anti-access/area denial in the Indo-Pacific.; “The Autonomous Arsenal in Defense of Taiwan”; </w:t>
      </w:r>
      <w:r w:rsidRPr="003C4436">
        <w:rPr>
          <w:i/>
          <w:iCs/>
        </w:rPr>
        <w:t>Belfer Center for Science and International Affairs Harvard Kennedy School</w:t>
      </w:r>
      <w:r>
        <w:t xml:space="preserve">; January 2025; </w:t>
      </w:r>
      <w:hyperlink r:id="rId53" w:history="1">
        <w:r w:rsidRPr="00655B60">
          <w:rPr>
            <w:rStyle w:val="Hyperlink"/>
          </w:rPr>
          <w:t>https://www.belfercenter.org/sites/default/files/2025-02/DETS_The%20Autonomous%20Arsenal_1.pdf</w:t>
        </w:r>
      </w:hyperlink>
      <w:r>
        <w:t xml:space="preserve">] // </w:t>
      </w:r>
      <w:proofErr w:type="spellStart"/>
      <w:r>
        <w:t>SaMi</w:t>
      </w:r>
      <w:proofErr w:type="spellEnd"/>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3B0DAFC" w14:textId="77777777" w:rsidR="00DE0B40" w:rsidRPr="00E7052C" w:rsidRDefault="00DE0B40" w:rsidP="00DE0B40">
      <w:pPr>
        <w:rPr>
          <w:sz w:val="8"/>
        </w:rPr>
      </w:pPr>
      <w:r w:rsidRPr="00E7052C">
        <w:rPr>
          <w:sz w:val="8"/>
        </w:rPr>
        <w:t>Full-Scale Invasion</w:t>
      </w:r>
    </w:p>
    <w:p w14:paraId="42CDE976" w14:textId="77777777" w:rsidR="00DE0B40" w:rsidRPr="00E7052C" w:rsidRDefault="00DE0B40" w:rsidP="00DE0B40">
      <w:pPr>
        <w:rPr>
          <w:sz w:val="8"/>
        </w:rPr>
      </w:pPr>
      <w:r w:rsidRPr="00A30521">
        <w:rPr>
          <w:rStyle w:val="StyleUnderline"/>
        </w:rPr>
        <w:t xml:space="preserve">If China decides to launch </w:t>
      </w:r>
      <w:r w:rsidRPr="007B56A5">
        <w:rPr>
          <w:rStyle w:val="StyleUnderline"/>
          <w:highlight w:val="green"/>
        </w:rPr>
        <w:t>a</w:t>
      </w:r>
      <w:r w:rsidRPr="00A30521">
        <w:rPr>
          <w:rStyle w:val="StyleUnderline"/>
        </w:rPr>
        <w:t xml:space="preserve"> full-scale </w:t>
      </w:r>
      <w:r w:rsidRPr="007B56A5">
        <w:rPr>
          <w:rStyle w:val="StyleUnderline"/>
          <w:highlight w:val="green"/>
        </w:rPr>
        <w:t>invasion of Taiwan, the PLA</w:t>
      </w:r>
      <w:r w:rsidRPr="00A30521">
        <w:rPr>
          <w:rStyle w:val="StyleUnderline"/>
        </w:rPr>
        <w:t xml:space="preserve"> would almost certainly begin</w:t>
      </w:r>
      <w:r w:rsidRPr="003C4436">
        <w:rPr>
          <w:rStyle w:val="StyleUnderline"/>
        </w:rPr>
        <w:t xml:space="preserve"> these efforts by </w:t>
      </w:r>
      <w:r w:rsidRPr="007B56A5">
        <w:rPr>
          <w:rStyle w:val="StyleUnderline"/>
          <w:highlight w:val="green"/>
        </w:rPr>
        <w:t>launch</w:t>
      </w:r>
      <w:r w:rsidRPr="003C4436">
        <w:rPr>
          <w:rStyle w:val="StyleUnderline"/>
        </w:rPr>
        <w:t xml:space="preserve">ing </w:t>
      </w:r>
      <w:r w:rsidRPr="007B56A5">
        <w:rPr>
          <w:rStyle w:val="Emphasis"/>
          <w:highlight w:val="green"/>
        </w:rPr>
        <w:t>cyber and electronic warfare</w:t>
      </w:r>
      <w:r w:rsidRPr="003C4436">
        <w:rPr>
          <w:rStyle w:val="StyleUnderline"/>
        </w:rPr>
        <w:t xml:space="preserve"> attacks </w:t>
      </w:r>
      <w:r w:rsidRPr="00A30521">
        <w:rPr>
          <w:rStyle w:val="StyleUnderline"/>
        </w:rPr>
        <w:t>targeting Taiwan</w:t>
      </w:r>
      <w:r w:rsidRPr="003C4436">
        <w:rPr>
          <w:rStyle w:val="StyleUnderline"/>
        </w:rPr>
        <w:t xml:space="preserve"> and its defending forces</w:t>
      </w:r>
      <w:r w:rsidRPr="00E7052C">
        <w:rPr>
          <w:sz w:val="8"/>
        </w:rPr>
        <w:t xml:space="preserve">.47 The ability of modern states to coordinate their forces depends on a complex network of communication and navigation systems linking sensors, shooters, and decisionmakers—systems that often operate through predictable and vulnerable nodes.48 Accordingly, Chinese doctrine directs the PLA to conduct cyberspace and electronic warfare operations. By </w:t>
      </w:r>
      <w:r w:rsidRPr="007B56A5">
        <w:rPr>
          <w:rStyle w:val="StyleUnderline"/>
          <w:highlight w:val="green"/>
        </w:rPr>
        <w:t xml:space="preserve">targeting </w:t>
      </w:r>
      <w:r w:rsidRPr="007B56A5">
        <w:rPr>
          <w:rStyle w:val="Emphasis"/>
          <w:highlight w:val="green"/>
        </w:rPr>
        <w:t>U.S. c</w:t>
      </w:r>
      <w:r w:rsidRPr="00E7052C">
        <w:rPr>
          <w:rStyle w:val="Emphasis"/>
        </w:rPr>
        <w:t xml:space="preserve">ommand </w:t>
      </w:r>
      <w:r w:rsidRPr="007B56A5">
        <w:rPr>
          <w:rStyle w:val="Emphasis"/>
          <w:highlight w:val="green"/>
        </w:rPr>
        <w:t>and c</w:t>
      </w:r>
      <w:r w:rsidRPr="00E7052C">
        <w:rPr>
          <w:rStyle w:val="Emphasis"/>
        </w:rPr>
        <w:t>ontrol networks</w:t>
      </w:r>
      <w:r w:rsidRPr="00123D6A">
        <w:rPr>
          <w:rStyle w:val="StyleUnderline"/>
        </w:rPr>
        <w:t xml:space="preserve">, the PLA </w:t>
      </w:r>
      <w:r w:rsidRPr="007B56A5">
        <w:rPr>
          <w:rStyle w:val="StyleUnderline"/>
          <w:highlight w:val="green"/>
        </w:rPr>
        <w:t>threatens</w:t>
      </w:r>
      <w:r w:rsidRPr="00123D6A">
        <w:rPr>
          <w:rStyle w:val="StyleUnderline"/>
        </w:rPr>
        <w:t xml:space="preserve"> American power projection and limits U.S. and Taiwanese forces’ </w:t>
      </w:r>
      <w:r w:rsidRPr="007B56A5">
        <w:rPr>
          <w:rStyle w:val="StyleUnderline"/>
          <w:highlight w:val="green"/>
        </w:rPr>
        <w:t>ability to track</w:t>
      </w:r>
      <w:r w:rsidRPr="00123D6A">
        <w:rPr>
          <w:rStyle w:val="StyleUnderline"/>
        </w:rPr>
        <w:t xml:space="preserve"> and engage </w:t>
      </w:r>
      <w:r w:rsidRPr="007B56A5">
        <w:rPr>
          <w:rStyle w:val="StyleUnderline"/>
          <w:highlight w:val="green"/>
        </w:rPr>
        <w:t>targets</w:t>
      </w:r>
      <w:r w:rsidRPr="00E7052C">
        <w:rPr>
          <w:sz w:val="8"/>
        </w:rPr>
        <w:t xml:space="preserve"> even if they have the necessary munitions to do so.49 </w:t>
      </w:r>
      <w:r w:rsidRPr="007B56A5">
        <w:rPr>
          <w:rStyle w:val="StyleUnderline"/>
          <w:highlight w:val="green"/>
        </w:rPr>
        <w:t>Beijing</w:t>
      </w:r>
      <w:r w:rsidRPr="00123D6A">
        <w:rPr>
          <w:rStyle w:val="StyleUnderline"/>
        </w:rPr>
        <w:t xml:space="preserve"> already </w:t>
      </w:r>
      <w:r w:rsidRPr="007B56A5">
        <w:rPr>
          <w:rStyle w:val="StyleUnderline"/>
          <w:highlight w:val="green"/>
        </w:rPr>
        <w:t xml:space="preserve">has </w:t>
      </w:r>
      <w:r w:rsidRPr="007B56A5">
        <w:rPr>
          <w:rStyle w:val="Emphasis"/>
          <w:highlight w:val="green"/>
        </w:rPr>
        <w:t>substantial experience</w:t>
      </w:r>
      <w:r w:rsidRPr="00123D6A">
        <w:rPr>
          <w:rStyle w:val="StyleUnderline"/>
        </w:rPr>
        <w:t xml:space="preserve"> conducting cyberattacks against Taiwan’s networks</w:t>
      </w:r>
      <w:r w:rsidRPr="00E7052C">
        <w:rPr>
          <w:sz w:val="8"/>
        </w:rPr>
        <w:t>.50 It would likely begin launching cyberattacks against Taiwan’s key infrastructure and government sites early in an invasion, sustaining these efforts throughout the conflict to disrupt information flow and prevent Taipei from mounting a strong defense.51</w:t>
      </w:r>
    </w:p>
    <w:p w14:paraId="70822DA1" w14:textId="77777777" w:rsidR="00DE0B40" w:rsidRPr="00E7052C" w:rsidRDefault="00DE0B40" w:rsidP="00DE0B40">
      <w:pPr>
        <w:rPr>
          <w:sz w:val="8"/>
        </w:rPr>
      </w:pPr>
      <w:r w:rsidRPr="00E7052C">
        <w:rPr>
          <w:sz w:val="8"/>
        </w:rPr>
        <w:t xml:space="preserve">Some of the PLA’s </w:t>
      </w:r>
      <w:r w:rsidRPr="00123D6A">
        <w:rPr>
          <w:rStyle w:val="StyleUnderline"/>
        </w:rPr>
        <w:t xml:space="preserve">cyber and electronic attacks would also likely </w:t>
      </w:r>
      <w:r w:rsidRPr="007B56A5">
        <w:rPr>
          <w:rStyle w:val="StyleUnderline"/>
          <w:highlight w:val="green"/>
        </w:rPr>
        <w:t xml:space="preserve">target </w:t>
      </w:r>
      <w:r w:rsidRPr="007355EC">
        <w:rPr>
          <w:rStyle w:val="Emphasis"/>
        </w:rPr>
        <w:t xml:space="preserve">U.S. assets in </w:t>
      </w:r>
      <w:r w:rsidRPr="007B56A5">
        <w:rPr>
          <w:rStyle w:val="Emphasis"/>
          <w:highlight w:val="green"/>
        </w:rPr>
        <w:t>space</w:t>
      </w:r>
      <w:r w:rsidRPr="00E7052C">
        <w:rPr>
          <w:sz w:val="8"/>
        </w:rPr>
        <w:t xml:space="preserve">.52 For instance, the </w:t>
      </w:r>
      <w:r w:rsidRPr="00020CB1">
        <w:rPr>
          <w:rStyle w:val="StyleUnderline"/>
        </w:rPr>
        <w:t xml:space="preserve">PLA would likely </w:t>
      </w:r>
      <w:r w:rsidRPr="007B56A5">
        <w:rPr>
          <w:rStyle w:val="Emphasis"/>
          <w:highlight w:val="green"/>
        </w:rPr>
        <w:t>jam</w:t>
      </w:r>
      <w:r w:rsidRPr="007355EC">
        <w:rPr>
          <w:rStyle w:val="Emphasis"/>
        </w:rPr>
        <w:t xml:space="preserve"> U.S. </w:t>
      </w:r>
      <w:r w:rsidRPr="007B56A5">
        <w:rPr>
          <w:rStyle w:val="Emphasis"/>
          <w:highlight w:val="green"/>
        </w:rPr>
        <w:t>satellite</w:t>
      </w:r>
      <w:r w:rsidRPr="00E7052C">
        <w:rPr>
          <w:rStyle w:val="Emphasis"/>
        </w:rPr>
        <w:t xml:space="preserve"> uplink</w:t>
      </w:r>
      <w:r w:rsidRPr="007B56A5">
        <w:rPr>
          <w:rStyle w:val="Emphasis"/>
          <w:highlight w:val="green"/>
        </w:rPr>
        <w:t>s</w:t>
      </w:r>
      <w:r w:rsidRPr="00020CB1">
        <w:rPr>
          <w:rStyle w:val="StyleUnderline"/>
        </w:rPr>
        <w:t xml:space="preserve"> and downlinks to disrupt communication and navigation satellites critical to both the United States and Taiwan.</w:t>
      </w:r>
      <w:r w:rsidRPr="00E7052C">
        <w:rPr>
          <w:sz w:val="8"/>
        </w:rPr>
        <w:t xml:space="preserve">53 In addition, Chinese doctrine prioritizes </w:t>
      </w:r>
      <w:r w:rsidRPr="00E7052C">
        <w:rPr>
          <w:rStyle w:val="Emphasis"/>
        </w:rPr>
        <w:t>jamming the U.S. global positioning system (</w:t>
      </w:r>
      <w:r w:rsidRPr="007B56A5">
        <w:rPr>
          <w:rStyle w:val="Emphasis"/>
          <w:highlight w:val="green"/>
        </w:rPr>
        <w:t>GPS</w:t>
      </w:r>
      <w:r w:rsidRPr="00E7052C">
        <w:rPr>
          <w:rStyle w:val="Emphasis"/>
        </w:rPr>
        <w:t>)</w:t>
      </w:r>
      <w:r w:rsidRPr="00EA5557">
        <w:rPr>
          <w:rStyle w:val="StyleUnderline"/>
        </w:rPr>
        <w:t xml:space="preserve"> to interfere with American precision-guided munitions</w:t>
      </w:r>
      <w:r w:rsidRPr="00E7052C">
        <w:rPr>
          <w:sz w:val="8"/>
        </w:rPr>
        <w:t xml:space="preserve"> and conducting offensive cyberattacks to disrupt U.S. satellite networks.54 Should Beijing opt for further kinetic escalation in space, it could direct the PLA to use anti-satellite weapons against U.S. assets in orbit, though this would be a highly escalatory step. T</w:t>
      </w:r>
      <w:r w:rsidRPr="00EA5557">
        <w:rPr>
          <w:rStyle w:val="StyleUnderline"/>
        </w:rPr>
        <w:t>he PLA demonstrated this capability in January 2007, when it used a missile to destroy a Chinese weather satellite</w:t>
      </w:r>
      <w:r w:rsidRPr="00E7052C">
        <w:rPr>
          <w:sz w:val="8"/>
        </w:rPr>
        <w:t xml:space="preserve">,55 and it continues to test other anti-satellite weapons, including ground-based lasers.56 </w:t>
      </w:r>
    </w:p>
    <w:p w14:paraId="4D1D6A8E" w14:textId="77777777" w:rsidR="00DE0B40" w:rsidRPr="00E7052C" w:rsidRDefault="00DE0B40" w:rsidP="00DE0B40">
      <w:pPr>
        <w:rPr>
          <w:sz w:val="8"/>
        </w:rPr>
      </w:pPr>
      <w:r w:rsidRPr="00E7052C">
        <w:rPr>
          <w:sz w:val="8"/>
        </w:rPr>
        <w:t xml:space="preserve">Chinese doctrine repeatedly emphasizes the importance of different PLA services </w:t>
      </w:r>
      <w:r w:rsidRPr="007B56A5">
        <w:rPr>
          <w:rStyle w:val="Emphasis"/>
          <w:highlight w:val="green"/>
        </w:rPr>
        <w:t>synchroniz</w:t>
      </w:r>
      <w:r w:rsidRPr="00E7052C">
        <w:rPr>
          <w:rStyle w:val="Emphasis"/>
        </w:rPr>
        <w:t xml:space="preserve">ing </w:t>
      </w:r>
      <w:r w:rsidRPr="007B56A5">
        <w:rPr>
          <w:rStyle w:val="Emphasis"/>
          <w:highlight w:val="green"/>
        </w:rPr>
        <w:t>strikes</w:t>
      </w:r>
      <w:r w:rsidRPr="00EA5557">
        <w:rPr>
          <w:rStyle w:val="StyleUnderline"/>
        </w:rPr>
        <w:t xml:space="preserve"> across warfighting domains.</w:t>
      </w:r>
      <w:r w:rsidRPr="00E7052C">
        <w:rPr>
          <w:sz w:val="8"/>
        </w:rPr>
        <w:t xml:space="preserve">57 In conjunction with its attacks in space and cyberspace, Beijing would likely </w:t>
      </w:r>
      <w:r w:rsidRPr="00EA5557">
        <w:rPr>
          <w:rStyle w:val="StyleUnderline"/>
        </w:rPr>
        <w:t>order the PLA to launch a “</w:t>
      </w:r>
      <w:r w:rsidRPr="00E7052C">
        <w:rPr>
          <w:rStyle w:val="Emphasis"/>
        </w:rPr>
        <w:t>joint firepower strike campaign</w:t>
      </w:r>
      <w:r w:rsidRPr="00EA5557">
        <w:rPr>
          <w:rStyle w:val="StyleUnderline"/>
        </w:rPr>
        <w:t xml:space="preserve">” </w:t>
      </w:r>
      <w:r w:rsidRPr="007B56A5">
        <w:rPr>
          <w:rStyle w:val="StyleUnderline"/>
          <w:highlight w:val="green"/>
        </w:rPr>
        <w:t>against Taiwan</w:t>
      </w:r>
      <w:r w:rsidRPr="00E7052C">
        <w:rPr>
          <w:sz w:val="8"/>
        </w:rPr>
        <w:t xml:space="preserve">.58 Coordinated </w:t>
      </w:r>
      <w:r w:rsidRPr="007B56A5">
        <w:rPr>
          <w:rStyle w:val="Emphasis"/>
          <w:highlight w:val="green"/>
        </w:rPr>
        <w:t>precision</w:t>
      </w:r>
      <w:r w:rsidRPr="00E7052C">
        <w:rPr>
          <w:rStyle w:val="Emphasis"/>
        </w:rPr>
        <w:t xml:space="preserve"> </w:t>
      </w:r>
      <w:r w:rsidRPr="007B56A5">
        <w:rPr>
          <w:rStyle w:val="Emphasis"/>
          <w:highlight w:val="green"/>
        </w:rPr>
        <w:t>artillery</w:t>
      </w:r>
      <w:r w:rsidRPr="00E7052C">
        <w:rPr>
          <w:rStyle w:val="Emphasis"/>
        </w:rPr>
        <w:t xml:space="preserve"> strikes</w:t>
      </w:r>
      <w:r w:rsidRPr="00EA5557">
        <w:rPr>
          <w:rStyle w:val="StyleUnderline"/>
        </w:rPr>
        <w:t xml:space="preserve"> would likely </w:t>
      </w:r>
      <w:r w:rsidRPr="007B56A5">
        <w:rPr>
          <w:rStyle w:val="StyleUnderline"/>
          <w:highlight w:val="green"/>
        </w:rPr>
        <w:t>target</w:t>
      </w:r>
      <w:r w:rsidRPr="00EA5557">
        <w:rPr>
          <w:rStyle w:val="StyleUnderline"/>
        </w:rPr>
        <w:t xml:space="preserve"> government and </w:t>
      </w:r>
      <w:r w:rsidRPr="007B56A5">
        <w:rPr>
          <w:rStyle w:val="StyleUnderline"/>
          <w:highlight w:val="green"/>
        </w:rPr>
        <w:t>military facilities</w:t>
      </w:r>
      <w:r w:rsidRPr="00EA5557">
        <w:rPr>
          <w:rStyle w:val="StyleUnderline"/>
        </w:rPr>
        <w:t xml:space="preserve"> in Taiwan</w:t>
      </w:r>
      <w:r w:rsidRPr="00E7052C">
        <w:rPr>
          <w:sz w:val="8"/>
        </w:rPr>
        <w:t xml:space="preserve">, aiming to </w:t>
      </w:r>
      <w:r w:rsidRPr="00E7052C">
        <w:rPr>
          <w:strike/>
          <w:sz w:val="8"/>
        </w:rPr>
        <w:t>cripple</w:t>
      </w:r>
      <w:r w:rsidRPr="00E7052C">
        <w:rPr>
          <w:sz w:val="8"/>
        </w:rPr>
        <w:t xml:space="preserve"> [destroy] allied command and control.59 To execute these efforts, </w:t>
      </w:r>
      <w:r w:rsidRPr="00101831">
        <w:rPr>
          <w:rStyle w:val="StyleUnderline"/>
        </w:rPr>
        <w:t xml:space="preserve">the </w:t>
      </w:r>
      <w:r w:rsidRPr="007355EC">
        <w:rPr>
          <w:rStyle w:val="StyleUnderline"/>
        </w:rPr>
        <w:t>PLA</w:t>
      </w:r>
      <w:r w:rsidRPr="00101831">
        <w:rPr>
          <w:rStyle w:val="StyleUnderline"/>
        </w:rPr>
        <w:t xml:space="preserve"> Rocket Force already </w:t>
      </w:r>
      <w:r w:rsidRPr="007355EC">
        <w:rPr>
          <w:rStyle w:val="StyleUnderline"/>
        </w:rPr>
        <w:t>has</w:t>
      </w:r>
      <w:r w:rsidRPr="00101831">
        <w:rPr>
          <w:rStyle w:val="StyleUnderline"/>
        </w:rPr>
        <w:t xml:space="preserve"> positioned approximately </w:t>
      </w:r>
      <w:r w:rsidRPr="007B56A5">
        <w:rPr>
          <w:rStyle w:val="Emphasis"/>
          <w:highlight w:val="green"/>
        </w:rPr>
        <w:t xml:space="preserve">one thousand mobile short-range ballistic missiles </w:t>
      </w:r>
      <w:r w:rsidRPr="007B56A5">
        <w:rPr>
          <w:rStyle w:val="StyleUnderline"/>
          <w:highlight w:val="green"/>
        </w:rPr>
        <w:t>across the Strait</w:t>
      </w:r>
      <w:r w:rsidRPr="00E7052C">
        <w:rPr>
          <w:sz w:val="8"/>
        </w:rPr>
        <w:t xml:space="preserve">, capable of reaching the island in eight minutes.60 It also has approximately one thousand medium-range ballistic missiles likely intended to strike targets beyond Taiwan, such as U.S. assets stationed near Guam.61 This long-range arsenal includes the DF-26, a ballistic missile that can strike moving ships beyond the Second Island Chain, and the DF-17, which carries a hypersonic glide vehicle capable of reaching U.S. forces past the First Island Chain.62 Although </w:t>
      </w:r>
      <w:r w:rsidRPr="007B56A5">
        <w:rPr>
          <w:rStyle w:val="StyleUnderline"/>
          <w:highlight w:val="green"/>
        </w:rPr>
        <w:t>U.S.</w:t>
      </w:r>
      <w:r w:rsidRPr="00101831">
        <w:rPr>
          <w:rStyle w:val="StyleUnderline"/>
        </w:rPr>
        <w:t xml:space="preserve"> carrier battle groups have hundreds of </w:t>
      </w:r>
      <w:r w:rsidRPr="007B56A5">
        <w:rPr>
          <w:rStyle w:val="StyleUnderline"/>
          <w:highlight w:val="green"/>
        </w:rPr>
        <w:t>interceptor missiles</w:t>
      </w:r>
      <w:r w:rsidRPr="00101831">
        <w:rPr>
          <w:rStyle w:val="StyleUnderline"/>
        </w:rPr>
        <w:t xml:space="preserve">, they can be </w:t>
      </w:r>
      <w:r w:rsidRPr="007B56A5">
        <w:rPr>
          <w:rStyle w:val="Emphasis"/>
          <w:highlight w:val="green"/>
        </w:rPr>
        <w:t>overwhelmed by</w:t>
      </w:r>
      <w:r w:rsidRPr="00E7052C">
        <w:rPr>
          <w:rStyle w:val="Emphasis"/>
        </w:rPr>
        <w:t xml:space="preserve"> large-scale </w:t>
      </w:r>
      <w:r w:rsidRPr="007355EC">
        <w:rPr>
          <w:rStyle w:val="Emphasis"/>
        </w:rPr>
        <w:t xml:space="preserve">missile </w:t>
      </w:r>
      <w:r w:rsidRPr="007B56A5">
        <w:rPr>
          <w:rStyle w:val="Emphasis"/>
          <w:highlight w:val="green"/>
        </w:rPr>
        <w:t>barrages</w:t>
      </w:r>
      <w:r w:rsidRPr="00101831">
        <w:rPr>
          <w:rStyle w:val="StyleUnderline"/>
        </w:rPr>
        <w:t xml:space="preserve"> and must stay far from the Chinese mainland.</w:t>
      </w:r>
      <w:r w:rsidRPr="00E7052C">
        <w:rPr>
          <w:sz w:val="8"/>
        </w:rPr>
        <w:t>63</w:t>
      </w:r>
    </w:p>
    <w:p w14:paraId="7C8DA72B" w14:textId="77777777" w:rsidR="00DE0B40" w:rsidRPr="00D53EFD" w:rsidRDefault="00DE0B40" w:rsidP="00DE0B40">
      <w:pPr>
        <w:rPr>
          <w:rStyle w:val="StyleUnderline"/>
        </w:rPr>
      </w:pPr>
      <w:r w:rsidRPr="00D53EFD">
        <w:rPr>
          <w:rStyle w:val="StyleUnderline"/>
        </w:rPr>
        <w:t xml:space="preserve">U.S. forces </w:t>
      </w:r>
      <w:r w:rsidRPr="007B56A5">
        <w:rPr>
          <w:rStyle w:val="Emphasis"/>
          <w:highlight w:val="green"/>
        </w:rPr>
        <w:t>lack sufficient</w:t>
      </w:r>
      <w:r w:rsidRPr="00E7052C">
        <w:rPr>
          <w:rStyle w:val="Emphasis"/>
        </w:rPr>
        <w:t xml:space="preserve"> stocks</w:t>
      </w:r>
      <w:r w:rsidRPr="00D53EFD">
        <w:rPr>
          <w:rStyle w:val="StyleUnderline"/>
        </w:rPr>
        <w:t xml:space="preserve"> of long-range munitions for a conflict of this scale</w:t>
      </w:r>
      <w:r w:rsidRPr="00E7052C">
        <w:rPr>
          <w:sz w:val="8"/>
        </w:rPr>
        <w:t xml:space="preserve">. American </w:t>
      </w:r>
      <w:r w:rsidRPr="00D53EFD">
        <w:rPr>
          <w:rStyle w:val="StyleUnderline"/>
        </w:rPr>
        <w:t xml:space="preserve">commanders would rely heavily on </w:t>
      </w:r>
      <w:r w:rsidRPr="007B56A5">
        <w:rPr>
          <w:rStyle w:val="StyleUnderline"/>
          <w:highlight w:val="green"/>
        </w:rPr>
        <w:t>long-range weapon</w:t>
      </w:r>
      <w:r w:rsidRPr="007B56A5">
        <w:rPr>
          <w:sz w:val="8"/>
          <w:highlight w:val="green"/>
        </w:rPr>
        <w:t>s</w:t>
      </w:r>
      <w:r w:rsidRPr="00E7052C">
        <w:rPr>
          <w:sz w:val="8"/>
        </w:rPr>
        <w:t xml:space="preserve">—such as Tomahawk cruise missiles and Long-Range Anti-Ship Missiles (LRASMs)—to strike PLA assets, </w:t>
      </w:r>
      <w:r w:rsidRPr="00D53EFD">
        <w:rPr>
          <w:rStyle w:val="StyleUnderline"/>
        </w:rPr>
        <w:t>but current inventories are limited</w:t>
      </w:r>
      <w:r w:rsidRPr="00E7052C">
        <w:rPr>
          <w:sz w:val="8"/>
        </w:rPr>
        <w:t xml:space="preserve">.64 </w:t>
      </w:r>
      <w:proofErr w:type="spellStart"/>
      <w:r w:rsidRPr="00E7052C">
        <w:rPr>
          <w:sz w:val="8"/>
        </w:rPr>
        <w:t>T﻿he</w:t>
      </w:r>
      <w:proofErr w:type="spellEnd"/>
      <w:r w:rsidRPr="00E7052C">
        <w:rPr>
          <w:sz w:val="8"/>
        </w:rPr>
        <w:t xml:space="preserve"> DoD has worked to invest more in long-range munitions and ramp up production; for instance, it directed Lockheed Martin to substantially increase its production rate of LRASMs in 2023.65 However, </w:t>
      </w:r>
      <w:r w:rsidRPr="007B56A5">
        <w:rPr>
          <w:rStyle w:val="StyleUnderline"/>
          <w:highlight w:val="green"/>
        </w:rPr>
        <w:t xml:space="preserve">LRASMs take </w:t>
      </w:r>
      <w:r w:rsidRPr="007B56A5">
        <w:rPr>
          <w:rStyle w:val="Emphasis"/>
          <w:highlight w:val="green"/>
        </w:rPr>
        <w:t>two years</w:t>
      </w:r>
      <w:r w:rsidRPr="00D53EFD">
        <w:rPr>
          <w:rStyle w:val="StyleUnderline"/>
        </w:rPr>
        <w:t xml:space="preserve"> to produce, </w:t>
      </w:r>
      <w:r w:rsidRPr="007B56A5">
        <w:rPr>
          <w:rStyle w:val="StyleUnderline"/>
          <w:highlight w:val="green"/>
        </w:rPr>
        <w:t xml:space="preserve">cost </w:t>
      </w:r>
      <w:r w:rsidRPr="007B56A5">
        <w:rPr>
          <w:rStyle w:val="Emphasis"/>
          <w:highlight w:val="green"/>
        </w:rPr>
        <w:t>$3 million</w:t>
      </w:r>
      <w:r w:rsidRPr="00E7052C">
        <w:rPr>
          <w:rStyle w:val="Emphasis"/>
        </w:rPr>
        <w:t xml:space="preserve"> each</w:t>
      </w:r>
      <w:r w:rsidRPr="00D53EFD">
        <w:rPr>
          <w:rStyle w:val="StyleUnderline"/>
        </w:rPr>
        <w:t xml:space="preserve">, </w:t>
      </w:r>
      <w:r w:rsidRPr="007355EC">
        <w:rPr>
          <w:rStyle w:val="StyleUnderline"/>
        </w:rPr>
        <w:t>and</w:t>
      </w:r>
      <w:r w:rsidRPr="00D53EFD">
        <w:rPr>
          <w:rStyle w:val="StyleUnderline"/>
        </w:rPr>
        <w:t xml:space="preserve"> are </w:t>
      </w:r>
      <w:r w:rsidRPr="007B56A5">
        <w:rPr>
          <w:rStyle w:val="StyleUnderline"/>
          <w:highlight w:val="green"/>
        </w:rPr>
        <w:t>only compatible with two</w:t>
      </w:r>
      <w:r w:rsidRPr="00D53EFD">
        <w:rPr>
          <w:rStyle w:val="StyleUnderline"/>
        </w:rPr>
        <w:t xml:space="preserve"> types of U.S. </w:t>
      </w:r>
      <w:r w:rsidRPr="007B56A5">
        <w:rPr>
          <w:rStyle w:val="StyleUnderline"/>
          <w:highlight w:val="green"/>
        </w:rPr>
        <w:t>aircraft</w:t>
      </w:r>
      <w:r w:rsidRPr="00D53EFD">
        <w:rPr>
          <w:rStyle w:val="StyleUnderline"/>
        </w:rPr>
        <w:t>.</w:t>
      </w:r>
      <w:r w:rsidRPr="00E7052C">
        <w:rPr>
          <w:sz w:val="8"/>
        </w:rPr>
        <w:t xml:space="preserve">66 This shortcoming in </w:t>
      </w:r>
      <w:r w:rsidRPr="00E7052C">
        <w:rPr>
          <w:sz w:val="8"/>
        </w:rPr>
        <w:lastRenderedPageBreak/>
        <w:t xml:space="preserve">Washington’s arsenal of long-range munitions, along with the PLA’s vast arsenal of them, has </w:t>
      </w:r>
      <w:r w:rsidRPr="007B56A5">
        <w:rPr>
          <w:rStyle w:val="StyleUnderline"/>
          <w:highlight w:val="green"/>
        </w:rPr>
        <w:t>created a</w:t>
      </w:r>
      <w:r w:rsidRPr="00A30521">
        <w:rPr>
          <w:rStyle w:val="StyleUnderline"/>
        </w:rPr>
        <w:t xml:space="preserve"> “</w:t>
      </w:r>
      <w:r w:rsidRPr="007B56A5">
        <w:rPr>
          <w:rStyle w:val="Emphasis"/>
          <w:highlight w:val="green"/>
        </w:rPr>
        <w:t>range gap</w:t>
      </w:r>
      <w:r w:rsidRPr="00D53EFD">
        <w:rPr>
          <w:rStyle w:val="StyleUnderline"/>
        </w:rPr>
        <w:t>,” with China possessing longer-range weapons in greater quantities compared to the United States.</w:t>
      </w:r>
    </w:p>
    <w:p w14:paraId="615317CD" w14:textId="77777777" w:rsidR="00DE0B40" w:rsidRPr="00E7052C" w:rsidRDefault="00DE0B40" w:rsidP="00DE0B40">
      <w:pPr>
        <w:rPr>
          <w:sz w:val="8"/>
        </w:rPr>
      </w:pPr>
      <w:r w:rsidRPr="00D53EFD">
        <w:rPr>
          <w:rStyle w:val="StyleUnderline"/>
        </w:rPr>
        <w:t xml:space="preserve">As </w:t>
      </w:r>
      <w:r w:rsidRPr="007B56A5">
        <w:rPr>
          <w:rStyle w:val="StyleUnderline"/>
          <w:highlight w:val="green"/>
        </w:rPr>
        <w:t>Beijing</w:t>
      </w:r>
      <w:r w:rsidRPr="00D53EFD">
        <w:rPr>
          <w:rStyle w:val="StyleUnderline"/>
        </w:rPr>
        <w:t xml:space="preserve"> subjects Taiwan to a </w:t>
      </w:r>
      <w:r w:rsidRPr="007355EC">
        <w:rPr>
          <w:rStyle w:val="Emphasis"/>
        </w:rPr>
        <w:t>barrage of artillery</w:t>
      </w:r>
      <w:r w:rsidRPr="00D53EFD">
        <w:rPr>
          <w:rStyle w:val="StyleUnderline"/>
        </w:rPr>
        <w:t xml:space="preserve">, it would likely </w:t>
      </w:r>
      <w:r w:rsidRPr="007B56A5">
        <w:rPr>
          <w:rStyle w:val="StyleUnderline"/>
          <w:highlight w:val="green"/>
        </w:rPr>
        <w:t>position</w:t>
      </w:r>
      <w:r w:rsidRPr="00D53EFD">
        <w:rPr>
          <w:rStyle w:val="StyleUnderline"/>
        </w:rPr>
        <w:t xml:space="preserve"> its PLAN fleet of </w:t>
      </w:r>
      <w:r w:rsidRPr="007B56A5">
        <w:rPr>
          <w:rStyle w:val="StyleUnderline"/>
          <w:highlight w:val="green"/>
        </w:rPr>
        <w:t>153</w:t>
      </w:r>
      <w:r w:rsidRPr="00D53EFD">
        <w:rPr>
          <w:rStyle w:val="StyleUnderline"/>
        </w:rPr>
        <w:t xml:space="preserve"> major </w:t>
      </w:r>
      <w:r w:rsidRPr="007B56A5">
        <w:rPr>
          <w:rStyle w:val="StyleUnderline"/>
          <w:highlight w:val="green"/>
        </w:rPr>
        <w:t>naval</w:t>
      </w:r>
      <w:r w:rsidRPr="00D53EFD">
        <w:rPr>
          <w:rStyle w:val="StyleUnderline"/>
        </w:rPr>
        <w:t xml:space="preserve"> surface </w:t>
      </w:r>
      <w:r w:rsidRPr="007B56A5">
        <w:rPr>
          <w:rStyle w:val="StyleUnderline"/>
          <w:highlight w:val="green"/>
        </w:rPr>
        <w:t>combatants</w:t>
      </w:r>
      <w:r w:rsidRPr="00D53EFD">
        <w:rPr>
          <w:rStyle w:val="StyleUnderline"/>
        </w:rPr>
        <w:t xml:space="preserve"> throughout the East and South China Seas.</w:t>
      </w:r>
      <w:r w:rsidRPr="00E7052C">
        <w:rPr>
          <w:sz w:val="8"/>
        </w:rPr>
        <w:t xml:space="preserve">67 Central to its plans are </w:t>
      </w:r>
      <w:proofErr w:type="spellStart"/>
      <w:r w:rsidRPr="00E7052C">
        <w:rPr>
          <w:sz w:val="8"/>
        </w:rPr>
        <w:t>Renhai</w:t>
      </w:r>
      <w:proofErr w:type="spellEnd"/>
      <w:r w:rsidRPr="00E7052C">
        <w:rPr>
          <w:sz w:val="8"/>
        </w:rPr>
        <w:t xml:space="preserve"> Guided Missile Cruisers and </w:t>
      </w:r>
      <w:proofErr w:type="spellStart"/>
      <w:r w:rsidRPr="00E7052C">
        <w:rPr>
          <w:sz w:val="8"/>
        </w:rPr>
        <w:t>Luyang</w:t>
      </w:r>
      <w:proofErr w:type="spellEnd"/>
      <w:r w:rsidRPr="00E7052C">
        <w:rPr>
          <w:sz w:val="8"/>
        </w:rPr>
        <w:t xml:space="preserve"> III Guided Missile Destroyers. </w:t>
      </w:r>
      <w:r w:rsidRPr="00D53EFD">
        <w:rPr>
          <w:rStyle w:val="StyleUnderline"/>
        </w:rPr>
        <w:t xml:space="preserve">Beijing has commissioned </w:t>
      </w:r>
      <w:r w:rsidRPr="007B56A5">
        <w:rPr>
          <w:rStyle w:val="Emphasis"/>
          <w:highlight w:val="green"/>
        </w:rPr>
        <w:t xml:space="preserve">25 </w:t>
      </w:r>
      <w:proofErr w:type="spellStart"/>
      <w:r w:rsidRPr="007B56A5">
        <w:rPr>
          <w:rStyle w:val="Emphasis"/>
          <w:highlight w:val="green"/>
        </w:rPr>
        <w:t>Luyang</w:t>
      </w:r>
      <w:proofErr w:type="spellEnd"/>
      <w:r w:rsidRPr="007B56A5">
        <w:rPr>
          <w:rStyle w:val="Emphasis"/>
          <w:highlight w:val="green"/>
        </w:rPr>
        <w:t xml:space="preserve"> III destroyers</w:t>
      </w:r>
      <w:r w:rsidRPr="00D53EFD">
        <w:rPr>
          <w:rStyle w:val="StyleUnderline"/>
        </w:rPr>
        <w:t xml:space="preserve">, each outfitted </w:t>
      </w:r>
      <w:r w:rsidRPr="007355EC">
        <w:rPr>
          <w:rStyle w:val="StyleUnderline"/>
        </w:rPr>
        <w:t xml:space="preserve">with </w:t>
      </w:r>
      <w:r w:rsidRPr="007355EC">
        <w:rPr>
          <w:rStyle w:val="Emphasis"/>
        </w:rPr>
        <w:t xml:space="preserve">64-cell </w:t>
      </w:r>
      <w:r w:rsidRPr="007B56A5">
        <w:rPr>
          <w:rStyle w:val="Emphasis"/>
          <w:highlight w:val="green"/>
        </w:rPr>
        <w:t>vertical launch systems</w:t>
      </w:r>
      <w:r w:rsidRPr="00D53EFD">
        <w:rPr>
          <w:rStyle w:val="StyleUnderline"/>
        </w:rPr>
        <w:t xml:space="preserve"> capable of firing </w:t>
      </w:r>
      <w:r w:rsidRPr="007B56A5">
        <w:rPr>
          <w:rStyle w:val="Emphasis"/>
          <w:highlight w:val="green"/>
        </w:rPr>
        <w:t>surface-</w:t>
      </w:r>
      <w:proofErr w:type="spellStart"/>
      <w:r w:rsidRPr="007B56A5">
        <w:rPr>
          <w:rStyle w:val="Emphasis"/>
          <w:highlight w:val="green"/>
        </w:rPr>
        <w:t>toair</w:t>
      </w:r>
      <w:proofErr w:type="spellEnd"/>
      <w:r w:rsidRPr="007B56A5">
        <w:rPr>
          <w:rStyle w:val="Emphasis"/>
          <w:highlight w:val="green"/>
        </w:rPr>
        <w:t xml:space="preserve"> </w:t>
      </w:r>
      <w:r w:rsidRPr="00A30521">
        <w:rPr>
          <w:rStyle w:val="Emphasis"/>
        </w:rPr>
        <w:t>missiles</w:t>
      </w:r>
      <w:r w:rsidRPr="00D53EFD">
        <w:rPr>
          <w:rStyle w:val="StyleUnderline"/>
        </w:rPr>
        <w:t xml:space="preserve">, </w:t>
      </w:r>
      <w:r w:rsidRPr="007B56A5">
        <w:rPr>
          <w:rStyle w:val="Emphasis"/>
          <w:highlight w:val="green"/>
        </w:rPr>
        <w:t>cruise</w:t>
      </w:r>
      <w:r w:rsidRPr="00596D9C">
        <w:rPr>
          <w:rStyle w:val="Emphasis"/>
        </w:rPr>
        <w:t xml:space="preserve"> missiles</w:t>
      </w:r>
      <w:r w:rsidRPr="00D53EFD">
        <w:rPr>
          <w:rStyle w:val="StyleUnderline"/>
        </w:rPr>
        <w:t xml:space="preserve">, </w:t>
      </w:r>
      <w:r w:rsidRPr="007B56A5">
        <w:rPr>
          <w:rStyle w:val="StyleUnderline"/>
          <w:highlight w:val="green"/>
        </w:rPr>
        <w:t>and</w:t>
      </w:r>
      <w:r w:rsidRPr="00D53EFD">
        <w:rPr>
          <w:rStyle w:val="StyleUnderline"/>
        </w:rPr>
        <w:t xml:space="preserve"> </w:t>
      </w:r>
      <w:r w:rsidRPr="007B56A5">
        <w:rPr>
          <w:rStyle w:val="Emphasis"/>
          <w:highlight w:val="green"/>
        </w:rPr>
        <w:t>anti-sub</w:t>
      </w:r>
      <w:r w:rsidRPr="00596D9C">
        <w:rPr>
          <w:rStyle w:val="Emphasis"/>
        </w:rPr>
        <w:t xml:space="preserve">marine </w:t>
      </w:r>
      <w:r w:rsidRPr="007B56A5">
        <w:rPr>
          <w:rStyle w:val="Emphasis"/>
          <w:highlight w:val="green"/>
        </w:rPr>
        <w:t>missiles</w:t>
      </w:r>
      <w:r w:rsidRPr="00E7052C">
        <w:rPr>
          <w:sz w:val="8"/>
        </w:rPr>
        <w:t xml:space="preserve">. Additionally, </w:t>
      </w:r>
      <w:r w:rsidRPr="007B56A5">
        <w:rPr>
          <w:rStyle w:val="StyleUnderline"/>
          <w:highlight w:val="green"/>
        </w:rPr>
        <w:t xml:space="preserve">eight </w:t>
      </w:r>
      <w:proofErr w:type="spellStart"/>
      <w:r w:rsidRPr="007B56A5">
        <w:rPr>
          <w:rStyle w:val="StyleUnderline"/>
          <w:highlight w:val="green"/>
        </w:rPr>
        <w:t>Renhai</w:t>
      </w:r>
      <w:proofErr w:type="spellEnd"/>
      <w:r w:rsidRPr="007B56A5">
        <w:rPr>
          <w:rStyle w:val="StyleUnderline"/>
          <w:highlight w:val="green"/>
        </w:rPr>
        <w:t xml:space="preserve"> cruisers</w:t>
      </w:r>
      <w:r w:rsidRPr="00E7052C">
        <w:rPr>
          <w:sz w:val="8"/>
        </w:rPr>
        <w:t xml:space="preserve"> are currently in service, each with 112 vertical launch systems cells designed </w:t>
      </w:r>
      <w:r w:rsidRPr="00D53EFD">
        <w:rPr>
          <w:rStyle w:val="StyleUnderline"/>
        </w:rPr>
        <w:t xml:space="preserve">to </w:t>
      </w:r>
      <w:r w:rsidRPr="007B56A5">
        <w:rPr>
          <w:rStyle w:val="StyleUnderline"/>
          <w:highlight w:val="green"/>
        </w:rPr>
        <w:t xml:space="preserve">launch </w:t>
      </w:r>
      <w:r w:rsidRPr="007B56A5">
        <w:rPr>
          <w:rStyle w:val="Emphasis"/>
          <w:highlight w:val="green"/>
        </w:rPr>
        <w:t>anti-sub</w:t>
      </w:r>
      <w:r w:rsidRPr="00596D9C">
        <w:rPr>
          <w:rStyle w:val="Emphasis"/>
        </w:rPr>
        <w:t>marine weapons</w:t>
      </w:r>
      <w:r w:rsidRPr="00D53EFD">
        <w:rPr>
          <w:rStyle w:val="StyleUnderline"/>
        </w:rPr>
        <w:t xml:space="preserve">, </w:t>
      </w:r>
      <w:r w:rsidRPr="00596D9C">
        <w:rPr>
          <w:rStyle w:val="Emphasis"/>
        </w:rPr>
        <w:t>anti-</w:t>
      </w:r>
      <w:r w:rsidRPr="007B56A5">
        <w:rPr>
          <w:rStyle w:val="Emphasis"/>
          <w:highlight w:val="green"/>
        </w:rPr>
        <w:t>ship</w:t>
      </w:r>
      <w:r w:rsidRPr="00596D9C">
        <w:rPr>
          <w:rStyle w:val="Emphasis"/>
        </w:rPr>
        <w:t xml:space="preserve"> missiles</w:t>
      </w:r>
      <w:r w:rsidRPr="00D53EFD">
        <w:rPr>
          <w:rStyle w:val="StyleUnderline"/>
        </w:rPr>
        <w:t xml:space="preserve">, </w:t>
      </w:r>
      <w:r w:rsidRPr="007B56A5">
        <w:rPr>
          <w:rStyle w:val="Emphasis"/>
          <w:highlight w:val="green"/>
        </w:rPr>
        <w:t>surface</w:t>
      </w:r>
      <w:r w:rsidRPr="00596D9C">
        <w:rPr>
          <w:rStyle w:val="Emphasis"/>
        </w:rPr>
        <w:t>-to</w:t>
      </w:r>
      <w:r>
        <w:rPr>
          <w:rStyle w:val="Emphasis"/>
        </w:rPr>
        <w:t xml:space="preserve"> </w:t>
      </w:r>
      <w:r w:rsidRPr="007B56A5">
        <w:rPr>
          <w:rStyle w:val="Emphasis"/>
          <w:highlight w:val="green"/>
        </w:rPr>
        <w:t>air</w:t>
      </w:r>
      <w:r w:rsidRPr="00596D9C">
        <w:rPr>
          <w:rStyle w:val="Emphasis"/>
        </w:rPr>
        <w:t xml:space="preserve"> missiles,</w:t>
      </w:r>
      <w:r w:rsidRPr="00D53EFD">
        <w:rPr>
          <w:rStyle w:val="StyleUnderline"/>
        </w:rPr>
        <w:t xml:space="preserve"> </w:t>
      </w:r>
      <w:r w:rsidRPr="007B56A5">
        <w:rPr>
          <w:rStyle w:val="StyleUnderline"/>
          <w:highlight w:val="green"/>
        </w:rPr>
        <w:t>and</w:t>
      </w:r>
      <w:r w:rsidRPr="00D53EFD">
        <w:rPr>
          <w:rStyle w:val="StyleUnderline"/>
        </w:rPr>
        <w:t xml:space="preserve"> </w:t>
      </w:r>
      <w:r w:rsidRPr="007B56A5">
        <w:rPr>
          <w:rStyle w:val="Emphasis"/>
          <w:highlight w:val="green"/>
        </w:rPr>
        <w:t>land</w:t>
      </w:r>
      <w:r w:rsidRPr="00596D9C">
        <w:rPr>
          <w:rStyle w:val="Emphasis"/>
        </w:rPr>
        <w:t xml:space="preserve">-attack cruise </w:t>
      </w:r>
      <w:r w:rsidRPr="007B56A5">
        <w:rPr>
          <w:rStyle w:val="Emphasis"/>
          <w:highlight w:val="green"/>
        </w:rPr>
        <w:t>missiles</w:t>
      </w:r>
      <w:r w:rsidRPr="00E7052C">
        <w:rPr>
          <w:sz w:val="8"/>
        </w:rPr>
        <w:t xml:space="preserve">.68 </w:t>
      </w:r>
      <w:proofErr w:type="spellStart"/>
      <w:r w:rsidRPr="00E7052C">
        <w:rPr>
          <w:sz w:val="8"/>
        </w:rPr>
        <w:t>T﻿hese</w:t>
      </w:r>
      <w:proofErr w:type="spellEnd"/>
      <w:r w:rsidRPr="00E7052C">
        <w:rPr>
          <w:sz w:val="8"/>
        </w:rPr>
        <w:t xml:space="preserve"> ships would likely form Surface Action Groups near Taiwan and shield invasion forces during amphibious landings.69 </w:t>
      </w:r>
      <w:proofErr w:type="spellStart"/>
      <w:r w:rsidRPr="00E7052C">
        <w:rPr>
          <w:sz w:val="8"/>
        </w:rPr>
        <w:t>T﻿heir</w:t>
      </w:r>
      <w:proofErr w:type="spellEnd"/>
      <w:r w:rsidRPr="00E7052C">
        <w:rPr>
          <w:sz w:val="8"/>
        </w:rPr>
        <w:t xml:space="preserve"> extensive firepower would extend China’s anti-surface, air defense, and anti-submarine warfare capabilities further into the Pacific, creating new dilemmas for American and Taiwanese forces.70</w:t>
      </w:r>
    </w:p>
    <w:p w14:paraId="4BC504FD" w14:textId="77777777" w:rsidR="00DE0B40" w:rsidRPr="00E7052C" w:rsidRDefault="00DE0B40" w:rsidP="00DE0B40">
      <w:pPr>
        <w:rPr>
          <w:sz w:val="8"/>
        </w:rPr>
      </w:pPr>
      <w:r w:rsidRPr="00596D9C">
        <w:rPr>
          <w:sz w:val="8"/>
        </w:rPr>
        <w:t xml:space="preserve">Civilian roll-on/roll-off (RORO) ferries complement the PLAN’s conventional warfighting capabilities. Despite </w:t>
      </w:r>
      <w:r w:rsidRPr="00E7052C">
        <w:rPr>
          <w:sz w:val="8"/>
        </w:rPr>
        <w:t>China’s significant investments in shipbuilding, the PLAN acknowledged in 2015 that it lacked enough amphibious landing ships to transport a PLA Army invasion force across the Strait. To address this gap, Beijing began mandating that all civilian vessels be constructed to meet “national defense requirements.”71 By 2019, the PLA had access to at least 63 civilian ROROs capable of supporting military operations, giving it the capacity to transport and land more troops than the U.S. Navy.72 In 2022, the PLA began incorporating ROROs into large-scale military exercises.73 While it would be unlikely for Beijing to activate all of these dual-use ships for an invasion of Taiwan, they add to China’s amphibious capabilities and would provide PLA commanders with a greater number of options to transport soldiers and equipment across the Strait to beachheads.74</w:t>
      </w:r>
    </w:p>
    <w:p w14:paraId="605D3EDE" w14:textId="77777777" w:rsidR="00DE0B40" w:rsidRPr="00E7052C" w:rsidRDefault="00DE0B40" w:rsidP="00DE0B40">
      <w:pPr>
        <w:rPr>
          <w:sz w:val="8"/>
        </w:rPr>
      </w:pPr>
      <w:r w:rsidRPr="00E7052C">
        <w:rPr>
          <w:rStyle w:val="StyleUnderline"/>
        </w:rPr>
        <w:t xml:space="preserve">The </w:t>
      </w:r>
      <w:r w:rsidRPr="007B56A5">
        <w:rPr>
          <w:rStyle w:val="StyleUnderline"/>
          <w:highlight w:val="green"/>
        </w:rPr>
        <w:t>PLA</w:t>
      </w:r>
      <w:r w:rsidRPr="00E7052C">
        <w:rPr>
          <w:rStyle w:val="StyleUnderline"/>
        </w:rPr>
        <w:t xml:space="preserve"> has also </w:t>
      </w:r>
      <w:r w:rsidRPr="00A30521">
        <w:rPr>
          <w:rStyle w:val="StyleUnderline"/>
        </w:rPr>
        <w:t>developed</w:t>
      </w:r>
      <w:r w:rsidRPr="00E7052C">
        <w:rPr>
          <w:rStyle w:val="StyleUnderline"/>
        </w:rPr>
        <w:t xml:space="preserve"> an </w:t>
      </w:r>
      <w:r w:rsidRPr="00A30521">
        <w:rPr>
          <w:rStyle w:val="StyleUnderline"/>
        </w:rPr>
        <w:t>extensive air defense network</w:t>
      </w:r>
      <w:r w:rsidRPr="00E7052C">
        <w:rPr>
          <w:rStyle w:val="StyleUnderline"/>
        </w:rPr>
        <w:t xml:space="preserve"> to protect its forces and </w:t>
      </w:r>
      <w:r w:rsidRPr="007B56A5">
        <w:rPr>
          <w:rStyle w:val="StyleUnderline"/>
          <w:highlight w:val="green"/>
        </w:rPr>
        <w:t>restrict</w:t>
      </w:r>
      <w:r w:rsidRPr="00E7052C">
        <w:rPr>
          <w:rStyle w:val="StyleUnderline"/>
        </w:rPr>
        <w:t xml:space="preserve"> enemy air </w:t>
      </w:r>
      <w:r w:rsidRPr="007B56A5">
        <w:rPr>
          <w:rStyle w:val="StyleUnderline"/>
          <w:highlight w:val="green"/>
        </w:rPr>
        <w:t>operations</w:t>
      </w:r>
      <w:r w:rsidRPr="00E7052C">
        <w:rPr>
          <w:rStyle w:val="StyleUnderline"/>
        </w:rPr>
        <w:t>.</w:t>
      </w:r>
      <w:r w:rsidRPr="00E7052C">
        <w:rPr>
          <w:sz w:val="8"/>
        </w:rPr>
        <w:t xml:space="preserve"> Ground-based systems in this network can engage targets </w:t>
      </w:r>
      <w:r w:rsidRPr="00E7052C">
        <w:rPr>
          <w:rStyle w:val="StyleUnderline"/>
        </w:rPr>
        <w:t xml:space="preserve">up to </w:t>
      </w:r>
      <w:r w:rsidRPr="007B56A5">
        <w:rPr>
          <w:rStyle w:val="Emphasis"/>
          <w:highlight w:val="green"/>
        </w:rPr>
        <w:t>556 kilometers</w:t>
      </w:r>
      <w:r w:rsidRPr="00E7052C">
        <w:rPr>
          <w:rStyle w:val="StyleUnderline"/>
        </w:rPr>
        <w:t xml:space="preserve"> from the Chinese mainland.</w:t>
      </w:r>
      <w:r w:rsidRPr="00E7052C">
        <w:rPr>
          <w:sz w:val="8"/>
        </w:rPr>
        <w:t xml:space="preserve">75 The PLAN also contributes to the network—for instance, </w:t>
      </w:r>
      <w:r w:rsidRPr="00E7052C">
        <w:rPr>
          <w:rStyle w:val="StyleUnderline"/>
        </w:rPr>
        <w:t xml:space="preserve">its destroyers are equipped with </w:t>
      </w:r>
      <w:r w:rsidRPr="00A30521">
        <w:rPr>
          <w:rStyle w:val="Emphasis"/>
        </w:rPr>
        <w:t xml:space="preserve">surface-to-air </w:t>
      </w:r>
      <w:r w:rsidRPr="007B56A5">
        <w:rPr>
          <w:rStyle w:val="Emphasis"/>
          <w:highlight w:val="green"/>
        </w:rPr>
        <w:t>missiles</w:t>
      </w:r>
      <w:r w:rsidRPr="00E7052C">
        <w:rPr>
          <w:rStyle w:val="StyleUnderline"/>
        </w:rPr>
        <w:t xml:space="preserve"> capable of </w:t>
      </w:r>
      <w:r w:rsidRPr="007B56A5">
        <w:rPr>
          <w:rStyle w:val="StyleUnderline"/>
          <w:highlight w:val="green"/>
        </w:rPr>
        <w:t>engag</w:t>
      </w:r>
      <w:r w:rsidRPr="007355EC">
        <w:rPr>
          <w:rStyle w:val="StyleUnderline"/>
        </w:rPr>
        <w:t>ing</w:t>
      </w:r>
      <w:r w:rsidRPr="007B56A5">
        <w:rPr>
          <w:rStyle w:val="StyleUnderline"/>
          <w:highlight w:val="green"/>
        </w:rPr>
        <w:t xml:space="preserve"> targets</w:t>
      </w:r>
      <w:r w:rsidRPr="00E7052C">
        <w:rPr>
          <w:rStyle w:val="StyleUnderline"/>
        </w:rPr>
        <w:t xml:space="preserve"> up to </w:t>
      </w:r>
      <w:r w:rsidRPr="007B56A5">
        <w:rPr>
          <w:rStyle w:val="Emphasis"/>
          <w:highlight w:val="green"/>
        </w:rPr>
        <w:t>200 kilometers away</w:t>
      </w:r>
      <w:r w:rsidRPr="007B56A5">
        <w:rPr>
          <w:sz w:val="8"/>
          <w:highlight w:val="green"/>
        </w:rPr>
        <w:t>.</w:t>
      </w:r>
      <w:r w:rsidRPr="00E7052C">
        <w:rPr>
          <w:sz w:val="8"/>
        </w:rPr>
        <w:t xml:space="preserve">76 These air defense systems </w:t>
      </w:r>
      <w:r w:rsidRPr="00E7052C">
        <w:rPr>
          <w:rStyle w:val="StyleUnderline"/>
        </w:rPr>
        <w:t xml:space="preserve">would likely </w:t>
      </w:r>
      <w:r w:rsidRPr="007B56A5">
        <w:rPr>
          <w:rStyle w:val="Emphasis"/>
          <w:highlight w:val="green"/>
        </w:rPr>
        <w:t>target Taiwan</w:t>
      </w:r>
      <w:r w:rsidRPr="007355EC">
        <w:rPr>
          <w:rStyle w:val="Emphasis"/>
        </w:rPr>
        <w:t xml:space="preserve">ese </w:t>
      </w:r>
      <w:r w:rsidRPr="007B56A5">
        <w:rPr>
          <w:rStyle w:val="Emphasis"/>
          <w:highlight w:val="green"/>
        </w:rPr>
        <w:t>and America</w:t>
      </w:r>
      <w:r w:rsidRPr="007355EC">
        <w:rPr>
          <w:rStyle w:val="Emphasis"/>
        </w:rPr>
        <w:t>n aircraft</w:t>
      </w:r>
      <w:r w:rsidRPr="00E7052C">
        <w:rPr>
          <w:rStyle w:val="StyleUnderline"/>
        </w:rPr>
        <w:t xml:space="preserve"> conducting surveillance and attack operations near Taiwan and China</w:t>
      </w:r>
      <w:r w:rsidRPr="00E7052C">
        <w:rPr>
          <w:sz w:val="8"/>
        </w:rPr>
        <w:t>, as well as defend military installations and population centers on the Chinese mainland.77 Adding to this threat are advancements in the PLA’s counter-drone capabilities, including high-power microwaves capable of destroying even small drones near its forces.78</w:t>
      </w:r>
    </w:p>
    <w:p w14:paraId="7441A622" w14:textId="77777777" w:rsidR="00DE0B40" w:rsidRDefault="00DE0B40" w:rsidP="00DE0B40">
      <w:pPr>
        <w:rPr>
          <w:sz w:val="8"/>
        </w:rPr>
      </w:pPr>
      <w:proofErr w:type="gramStart"/>
      <w:r w:rsidRPr="007B56A5">
        <w:rPr>
          <w:rStyle w:val="StyleUnderline"/>
          <w:highlight w:val="green"/>
        </w:rPr>
        <w:t>All</w:t>
      </w:r>
      <w:r w:rsidRPr="00E7052C">
        <w:rPr>
          <w:rStyle w:val="StyleUnderline"/>
        </w:rPr>
        <w:t xml:space="preserve"> of</w:t>
      </w:r>
      <w:proofErr w:type="gramEnd"/>
      <w:r w:rsidRPr="00E7052C">
        <w:rPr>
          <w:rStyle w:val="StyleUnderline"/>
        </w:rPr>
        <w:t xml:space="preserve"> these capabilities are </w:t>
      </w:r>
      <w:r w:rsidRPr="007355EC">
        <w:rPr>
          <w:rStyle w:val="StyleUnderline"/>
        </w:rPr>
        <w:t xml:space="preserve">meant to </w:t>
      </w:r>
      <w:r w:rsidRPr="007B56A5">
        <w:rPr>
          <w:rStyle w:val="StyleUnderline"/>
          <w:highlight w:val="green"/>
        </w:rPr>
        <w:t>support</w:t>
      </w:r>
      <w:r w:rsidRPr="00E7052C">
        <w:rPr>
          <w:rStyle w:val="StyleUnderline"/>
        </w:rPr>
        <w:t xml:space="preserve"> the main spearhead of </w:t>
      </w:r>
      <w:r w:rsidRPr="007355EC">
        <w:rPr>
          <w:rStyle w:val="Emphasis"/>
        </w:rPr>
        <w:t xml:space="preserve">China’s </w:t>
      </w:r>
      <w:r w:rsidRPr="007B56A5">
        <w:rPr>
          <w:rStyle w:val="Emphasis"/>
          <w:highlight w:val="green"/>
        </w:rPr>
        <w:t xml:space="preserve">invasion </w:t>
      </w:r>
      <w:r w:rsidRPr="007355EC">
        <w:rPr>
          <w:rStyle w:val="Emphasis"/>
        </w:rPr>
        <w:t>strategy</w:t>
      </w:r>
      <w:r w:rsidRPr="00E7052C">
        <w:rPr>
          <w:rStyle w:val="StyleUnderline"/>
        </w:rPr>
        <w:t>: the Joint Island Landing Campaign</w:t>
      </w:r>
      <w:r w:rsidRPr="00E7052C">
        <w:rPr>
          <w:sz w:val="8"/>
        </w:rPr>
        <w:t xml:space="preserve">. The PLA Army has six amphibious combined arms brigades, four of which fall under Eastern Theater Command near Taiwan.79 Their annual training includes individual and joint large-scale exercises designed to closely replicate the conditions of an amphibious landing on Taiwan.80 In addition, they are positioned near ports of embarkation to facilitate rapid deployment with all necessary equipment and integrated tank, artillery, and infantry elements.81 </w:t>
      </w:r>
      <w:proofErr w:type="spellStart"/>
      <w:r w:rsidRPr="00E7052C">
        <w:rPr>
          <w:sz w:val="8"/>
        </w:rPr>
        <w:t>Af﻿ter</w:t>
      </w:r>
      <w:proofErr w:type="spellEnd"/>
      <w:r w:rsidRPr="00E7052C">
        <w:rPr>
          <w:sz w:val="8"/>
        </w:rPr>
        <w:t xml:space="preserve"> landing, they would likely prioritize capturing and holding one of the few limited beachheads in </w:t>
      </w:r>
      <w:r w:rsidRPr="00A30521">
        <w:rPr>
          <w:sz w:val="8"/>
        </w:rPr>
        <w:t xml:space="preserve">Taiwan. If successful, the PLA would then face a challenging and costly campaign across Taiwan’s mountainous and urban terrain, with the </w:t>
      </w:r>
      <w:proofErr w:type="gramStart"/>
      <w:r w:rsidRPr="00A30521">
        <w:rPr>
          <w:sz w:val="8"/>
        </w:rPr>
        <w:t>ultimate goal</w:t>
      </w:r>
      <w:proofErr w:type="gramEnd"/>
      <w:r w:rsidRPr="00A30521">
        <w:rPr>
          <w:sz w:val="8"/>
        </w:rPr>
        <w:t xml:space="preserve"> of seizing Taipei.82</w:t>
      </w:r>
    </w:p>
    <w:p w14:paraId="158F5E3D" w14:textId="77777777" w:rsidR="00DE0B40" w:rsidRPr="00A30521" w:rsidRDefault="00DE0B40" w:rsidP="00DE0B40">
      <w:pPr>
        <w:rPr>
          <w:sz w:val="8"/>
        </w:rPr>
      </w:pPr>
      <w:r w:rsidRPr="00A30521">
        <w:rPr>
          <w:sz w:val="8"/>
        </w:rPr>
        <w:t>The Technology</w:t>
      </w:r>
    </w:p>
    <w:p w14:paraId="381F159D" w14:textId="77777777" w:rsidR="00DE0B40" w:rsidRPr="00A30521" w:rsidRDefault="00DE0B40" w:rsidP="00DE0B40">
      <w:pPr>
        <w:rPr>
          <w:sz w:val="8"/>
        </w:rPr>
      </w:pPr>
      <w:r w:rsidRPr="00A30521">
        <w:rPr>
          <w:sz w:val="8"/>
        </w:rPr>
        <w:t>“The art of war teaches us to rely not on the likelihood of the enemy’s not coming, but on our own readiness to receive him.” — Sun Tzu, The Art of War. 83</w:t>
      </w:r>
    </w:p>
    <w:p w14:paraId="1B8CFE81" w14:textId="77777777" w:rsidR="00DE0B40" w:rsidRPr="00A30521" w:rsidRDefault="00DE0B40" w:rsidP="00DE0B40">
      <w:pPr>
        <w:rPr>
          <w:sz w:val="8"/>
        </w:rPr>
      </w:pPr>
      <w:r w:rsidRPr="00A30521">
        <w:rPr>
          <w:sz w:val="8"/>
        </w:rPr>
        <w:t>Levels of Autonomy</w:t>
      </w:r>
    </w:p>
    <w:p w14:paraId="0B0C65DF" w14:textId="77777777" w:rsidR="00DE0B40" w:rsidRPr="007C5B80" w:rsidRDefault="00DE0B40" w:rsidP="00DE0B40">
      <w:pPr>
        <w:rPr>
          <w:sz w:val="8"/>
        </w:rPr>
      </w:pPr>
      <w:r w:rsidRPr="00A30521">
        <w:rPr>
          <w:sz w:val="8"/>
        </w:rPr>
        <w:t xml:space="preserve">As outlined in Section 2, China poses a significant threat to Taiwan given its ability to conduct complex naval operations around the island, coordinate multi-domain strikes on key targets, and transport invasion forces across the Strait using both military and civilian vessels. PLA attacks aimed at inflicting heavy losses on opposing forces and </w:t>
      </w:r>
      <w:r w:rsidRPr="00A30521">
        <w:rPr>
          <w:strike/>
          <w:sz w:val="8"/>
        </w:rPr>
        <w:t>crippling</w:t>
      </w:r>
      <w:r w:rsidRPr="00A30521">
        <w:rPr>
          <w:sz w:val="8"/>
        </w:rPr>
        <w:t xml:space="preserve"> [destroying] allied surveillance and communication networks are central to Beijing’s strategy. In this context, many </w:t>
      </w:r>
      <w:r w:rsidRPr="00A30521">
        <w:rPr>
          <w:rStyle w:val="StyleUnderline"/>
        </w:rPr>
        <w:t xml:space="preserve">U.S. defense officials consider </w:t>
      </w:r>
      <w:r w:rsidRPr="007B56A5">
        <w:rPr>
          <w:rStyle w:val="Emphasis"/>
          <w:highlight w:val="green"/>
        </w:rPr>
        <w:t>auto</w:t>
      </w:r>
      <w:r w:rsidRPr="00202B95">
        <w:rPr>
          <w:rStyle w:val="Emphasis"/>
        </w:rPr>
        <w:t xml:space="preserve">nomous </w:t>
      </w:r>
      <w:r w:rsidRPr="007B56A5">
        <w:rPr>
          <w:rStyle w:val="Emphasis"/>
          <w:highlight w:val="green"/>
        </w:rPr>
        <w:t>weapon</w:t>
      </w:r>
      <w:r w:rsidRPr="00202B95">
        <w:rPr>
          <w:rStyle w:val="Emphasis"/>
        </w:rPr>
        <w:t xml:space="preserve"> system</w:t>
      </w:r>
      <w:r w:rsidRPr="007B56A5">
        <w:rPr>
          <w:rStyle w:val="Emphasis"/>
          <w:highlight w:val="green"/>
        </w:rPr>
        <w:t>s</w:t>
      </w:r>
      <w:r w:rsidRPr="00A30521">
        <w:rPr>
          <w:sz w:val="8"/>
        </w:rPr>
        <w:t xml:space="preserve"> and the Replicator Initiative as </w:t>
      </w:r>
      <w:r w:rsidRPr="00202B95">
        <w:rPr>
          <w:rStyle w:val="StyleUnderline"/>
        </w:rPr>
        <w:t>critical to countering</w:t>
      </w:r>
      <w:r w:rsidRPr="00A30521">
        <w:rPr>
          <w:rStyle w:val="StyleUnderline"/>
        </w:rPr>
        <w:t xml:space="preserve"> </w:t>
      </w:r>
      <w:r w:rsidRPr="00202B95">
        <w:rPr>
          <w:rStyle w:val="StyleUnderline"/>
        </w:rPr>
        <w:t>China’s</w:t>
      </w:r>
      <w:r w:rsidRPr="00A30521">
        <w:rPr>
          <w:rStyle w:val="StyleUnderline"/>
        </w:rPr>
        <w:t xml:space="preserve"> military threat. Autonomous weapon systems</w:t>
      </w:r>
      <w:r w:rsidRPr="00A30521">
        <w:rPr>
          <w:sz w:val="8"/>
        </w:rPr>
        <w:t xml:space="preserve">, if </w:t>
      </w:r>
      <w:proofErr w:type="spellStart"/>
      <w:r w:rsidRPr="00A30521">
        <w:rPr>
          <w:sz w:val="8"/>
        </w:rPr>
        <w:t>attritable</w:t>
      </w:r>
      <w:proofErr w:type="spellEnd"/>
      <w:r w:rsidRPr="00A30521">
        <w:rPr>
          <w:sz w:val="8"/>
        </w:rPr>
        <w:t xml:space="preserve">, </w:t>
      </w:r>
      <w:r w:rsidRPr="00A30521">
        <w:rPr>
          <w:rStyle w:val="StyleUnderline"/>
        </w:rPr>
        <w:t xml:space="preserve">could help </w:t>
      </w:r>
      <w:r w:rsidRPr="007B56A5">
        <w:rPr>
          <w:rStyle w:val="Emphasis"/>
          <w:highlight w:val="green"/>
        </w:rPr>
        <w:t>match the PLA</w:t>
      </w:r>
      <w:r w:rsidRPr="00202B95">
        <w:rPr>
          <w:rStyle w:val="Emphasis"/>
        </w:rPr>
        <w:t>’s scale</w:t>
      </w:r>
      <w:r w:rsidRPr="00A30521">
        <w:rPr>
          <w:rStyle w:val="StyleUnderline"/>
        </w:rPr>
        <w:t xml:space="preserve"> while also </w:t>
      </w:r>
      <w:r w:rsidRPr="007B56A5">
        <w:rPr>
          <w:rStyle w:val="StyleUnderline"/>
          <w:highlight w:val="green"/>
        </w:rPr>
        <w:t>decreasing risk to</w:t>
      </w:r>
      <w:r w:rsidRPr="00A30521">
        <w:rPr>
          <w:rStyle w:val="StyleUnderline"/>
        </w:rPr>
        <w:t xml:space="preserve"> U.S. military </w:t>
      </w:r>
      <w:r w:rsidRPr="007B56A5">
        <w:rPr>
          <w:rStyle w:val="StyleUnderline"/>
          <w:highlight w:val="green"/>
        </w:rPr>
        <w:t>personnel</w:t>
      </w:r>
      <w:r w:rsidRPr="00202B95">
        <w:rPr>
          <w:rStyle w:val="StyleUnderline"/>
        </w:rPr>
        <w:t xml:space="preserve"> and </w:t>
      </w:r>
      <w:r w:rsidRPr="007B56A5">
        <w:rPr>
          <w:rStyle w:val="StyleUnderline"/>
          <w:highlight w:val="green"/>
        </w:rPr>
        <w:t>reducing</w:t>
      </w:r>
      <w:r w:rsidRPr="00A30521">
        <w:rPr>
          <w:rStyle w:val="StyleUnderline"/>
        </w:rPr>
        <w:t xml:space="preserve"> the DoD’s </w:t>
      </w:r>
      <w:r w:rsidRPr="007B56A5">
        <w:rPr>
          <w:rStyle w:val="StyleUnderline"/>
          <w:highlight w:val="green"/>
        </w:rPr>
        <w:t>manpower requirements</w:t>
      </w:r>
      <w:r w:rsidRPr="00A30521">
        <w:rPr>
          <w:rStyle w:val="StyleUnderline"/>
        </w:rPr>
        <w:t>.</w:t>
      </w:r>
      <w:r w:rsidRPr="00A30521">
        <w:rPr>
          <w:sz w:val="8"/>
        </w:rPr>
        <w:t xml:space="preserve"> As previously noted, the PLA will likely use electronic warfare to disrupt all forms of communication, underscoring the operational requirement for fully autonomous weapon systems that can operate without human guidance. </w:t>
      </w:r>
      <w:r w:rsidRPr="007B56A5">
        <w:rPr>
          <w:rStyle w:val="StyleUnderline"/>
          <w:highlight w:val="green"/>
        </w:rPr>
        <w:t>Auto</w:t>
      </w:r>
      <w:r w:rsidRPr="00202B95">
        <w:rPr>
          <w:rStyle w:val="StyleUnderline"/>
        </w:rPr>
        <w:t xml:space="preserve">nomous </w:t>
      </w:r>
      <w:r w:rsidRPr="007B56A5">
        <w:rPr>
          <w:rStyle w:val="StyleUnderline"/>
          <w:highlight w:val="green"/>
        </w:rPr>
        <w:t>weapon</w:t>
      </w:r>
      <w:r w:rsidRPr="00A30521">
        <w:rPr>
          <w:rStyle w:val="StyleUnderline"/>
        </w:rPr>
        <w:t xml:space="preserve"> system</w:t>
      </w:r>
      <w:r w:rsidRPr="007B56A5">
        <w:rPr>
          <w:rStyle w:val="StyleUnderline"/>
          <w:highlight w:val="green"/>
        </w:rPr>
        <w:t>s</w:t>
      </w:r>
      <w:r w:rsidRPr="00A30521">
        <w:rPr>
          <w:rStyle w:val="StyleUnderline"/>
        </w:rPr>
        <w:t xml:space="preserve"> </w:t>
      </w:r>
      <w:r w:rsidRPr="00A30521">
        <w:rPr>
          <w:sz w:val="8"/>
        </w:rPr>
        <w:t>could also theoretically</w:t>
      </w:r>
      <w:r w:rsidRPr="00A30521">
        <w:rPr>
          <w:rStyle w:val="StyleUnderline"/>
          <w:sz w:val="8"/>
        </w:rPr>
        <w:t xml:space="preserve"> </w:t>
      </w:r>
      <w:r w:rsidRPr="007B56A5">
        <w:rPr>
          <w:rStyle w:val="StyleUnderline"/>
          <w:highlight w:val="green"/>
        </w:rPr>
        <w:t>execute tasks</w:t>
      </w:r>
      <w:r w:rsidRPr="00A30521">
        <w:rPr>
          <w:rStyle w:val="StyleUnderline"/>
        </w:rPr>
        <w:t xml:space="preserve"> more </w:t>
      </w:r>
      <w:r w:rsidRPr="007B56A5">
        <w:rPr>
          <w:rStyle w:val="Emphasis"/>
          <w:highlight w:val="green"/>
        </w:rPr>
        <w:t>efficiently</w:t>
      </w:r>
      <w:r w:rsidRPr="007B56A5">
        <w:rPr>
          <w:rStyle w:val="StyleUnderline"/>
          <w:highlight w:val="green"/>
        </w:rPr>
        <w:t xml:space="preserve"> and</w:t>
      </w:r>
      <w:r w:rsidRPr="00A30521">
        <w:rPr>
          <w:rStyle w:val="StyleUnderline"/>
        </w:rPr>
        <w:t xml:space="preserve"> </w:t>
      </w:r>
      <w:r w:rsidRPr="00202B95">
        <w:rPr>
          <w:rStyle w:val="StyleUnderline"/>
        </w:rPr>
        <w:t xml:space="preserve">with </w:t>
      </w:r>
      <w:r w:rsidRPr="007B56A5">
        <w:rPr>
          <w:rStyle w:val="Emphasis"/>
          <w:highlight w:val="green"/>
        </w:rPr>
        <w:t>quicker</w:t>
      </w:r>
      <w:r w:rsidRPr="00202B95">
        <w:rPr>
          <w:rStyle w:val="Emphasis"/>
        </w:rPr>
        <w:t xml:space="preserve"> reaction times</w:t>
      </w:r>
      <w:r w:rsidRPr="00A30521">
        <w:rPr>
          <w:sz w:val="8"/>
        </w:rPr>
        <w:t xml:space="preserve"> compared to remotely piloted or manned platforms. In other words, </w:t>
      </w:r>
      <w:r w:rsidRPr="00A30521">
        <w:rPr>
          <w:rStyle w:val="StyleUnderline"/>
        </w:rPr>
        <w:t xml:space="preserve">autonomous weapon systems </w:t>
      </w:r>
      <w:r w:rsidRPr="00A30521">
        <w:rPr>
          <w:sz w:val="8"/>
        </w:rPr>
        <w:t>promise to</w:t>
      </w:r>
      <w:r w:rsidRPr="00A30521">
        <w:rPr>
          <w:rStyle w:val="StyleUnderline"/>
          <w:sz w:val="8"/>
        </w:rPr>
        <w:t xml:space="preserve"> </w:t>
      </w:r>
      <w:r w:rsidRPr="007B56A5">
        <w:rPr>
          <w:rStyle w:val="StyleUnderline"/>
          <w:highlight w:val="green"/>
        </w:rPr>
        <w:t>enhance</w:t>
      </w:r>
      <w:r w:rsidRPr="00A30521">
        <w:rPr>
          <w:rStyle w:val="StyleUnderline"/>
        </w:rPr>
        <w:t xml:space="preserve"> both the </w:t>
      </w:r>
      <w:r w:rsidRPr="007B56A5">
        <w:rPr>
          <w:rStyle w:val="Emphasis"/>
          <w:highlight w:val="green"/>
        </w:rPr>
        <w:t>mass and precision</w:t>
      </w:r>
      <w:r w:rsidRPr="00A30521">
        <w:rPr>
          <w:rStyle w:val="StyleUnderline"/>
        </w:rPr>
        <w:t xml:space="preserve"> of U.S. forces—two critical qualities </w:t>
      </w:r>
      <w:r w:rsidRPr="00202B95">
        <w:rPr>
          <w:rStyle w:val="StyleUnderline"/>
        </w:rPr>
        <w:t xml:space="preserve">for </w:t>
      </w:r>
      <w:r w:rsidRPr="007B56A5">
        <w:rPr>
          <w:rStyle w:val="StyleUnderline"/>
          <w:highlight w:val="green"/>
        </w:rPr>
        <w:t>degrading China’s ability to seize Taiwan</w:t>
      </w:r>
      <w:r w:rsidRPr="00A30521">
        <w:rPr>
          <w:rStyle w:val="StyleUnderline"/>
        </w:rPr>
        <w:t xml:space="preserve"> by force</w:t>
      </w:r>
      <w:r w:rsidRPr="00A30521">
        <w:rPr>
          <w:sz w:val="8"/>
        </w:rPr>
        <w:t>.84</w:t>
      </w:r>
    </w:p>
    <w:p w14:paraId="5A1F5988" w14:textId="77777777" w:rsidR="00DE0B40" w:rsidRPr="00180235" w:rsidRDefault="00DE0B40" w:rsidP="00E74796">
      <w:pPr>
        <w:rPr>
          <w:sz w:val="16"/>
        </w:rPr>
      </w:pPr>
    </w:p>
    <w:p w14:paraId="077256ED" w14:textId="2FAC1E3F" w:rsidR="00E74796" w:rsidRDefault="00E74796" w:rsidP="00E74796">
      <w:pPr>
        <w:pStyle w:val="Heading3"/>
      </w:pPr>
      <w:r>
        <w:lastRenderedPageBreak/>
        <w:t>AT: Stays Conventional—2NC</w:t>
      </w:r>
    </w:p>
    <w:p w14:paraId="487D66AA" w14:textId="77777777" w:rsidR="00E74796" w:rsidRPr="008F268B" w:rsidRDefault="00E74796" w:rsidP="00E74796">
      <w:pPr>
        <w:pStyle w:val="Heading4"/>
      </w:pPr>
      <w:r>
        <w:t>Any US-China war goes nuclear quickly</w:t>
      </w:r>
    </w:p>
    <w:p w14:paraId="0DD853D0" w14:textId="77777777" w:rsidR="00E74796" w:rsidRPr="002A723A" w:rsidRDefault="00E74796" w:rsidP="00E74796">
      <w:r w:rsidRPr="002A723A">
        <w:rPr>
          <w:rStyle w:val="Style13ptBold"/>
        </w:rPr>
        <w:t>Chang</w:t>
      </w:r>
      <w:r>
        <w:rPr>
          <w:rStyle w:val="Style13ptBold"/>
        </w:rPr>
        <w:t xml:space="preserve"> </w:t>
      </w:r>
      <w:r w:rsidRPr="002A723A">
        <w:rPr>
          <w:rStyle w:val="Style13ptBold"/>
        </w:rPr>
        <w:t>18</w:t>
      </w:r>
      <w:r>
        <w:t>,</w:t>
      </w:r>
      <w:r w:rsidRPr="002A723A">
        <w:t xml:space="preserve"> CNN contributor</w:t>
      </w:r>
      <w:r>
        <w:t xml:space="preserve"> (</w:t>
      </w:r>
      <w:r w:rsidRPr="002A723A">
        <w:t xml:space="preserve">Gordon, "China and Russia Have Set a Nuclear Collision Course </w:t>
      </w:r>
      <w:proofErr w:type="gramStart"/>
      <w:r w:rsidRPr="002A723A">
        <w:t>With</w:t>
      </w:r>
      <w:proofErr w:type="gramEnd"/>
      <w:r w:rsidRPr="002A723A">
        <w:t xml:space="preserve"> the United States," Daily Beas</w:t>
      </w:r>
      <w:r>
        <w:t>t,</w:t>
      </w:r>
      <w:r w:rsidRPr="002A723A">
        <w:t xml:space="preserve"> https://www.thedailybeast.com/china-and-russia-have-set-a-nuclear-collision-course-with-the-united-states?ref=scroll</w:t>
      </w:r>
      <w:r>
        <w:t>)</w:t>
      </w:r>
    </w:p>
    <w:p w14:paraId="3F14140D" w14:textId="77777777" w:rsidR="00E74796" w:rsidRPr="002A723A" w:rsidRDefault="00E74796" w:rsidP="00E74796">
      <w:pPr>
        <w:rPr>
          <w:sz w:val="16"/>
        </w:rPr>
      </w:pPr>
      <w:r w:rsidRPr="002A723A">
        <w:rPr>
          <w:sz w:val="16"/>
        </w:rPr>
        <w:t xml:space="preserve">Moreover, </w:t>
      </w:r>
      <w:r w:rsidRPr="007B56A5">
        <w:rPr>
          <w:rStyle w:val="StyleUnderline"/>
          <w:highlight w:val="green"/>
        </w:rPr>
        <w:t>any conflict between China and the U</w:t>
      </w:r>
      <w:r w:rsidRPr="002A723A">
        <w:rPr>
          <w:sz w:val="16"/>
        </w:rPr>
        <w:t xml:space="preserve">nited </w:t>
      </w:r>
      <w:r w:rsidRPr="007B56A5">
        <w:rPr>
          <w:rStyle w:val="StyleUnderline"/>
          <w:highlight w:val="green"/>
        </w:rPr>
        <w:t>S</w:t>
      </w:r>
      <w:r w:rsidRPr="002A723A">
        <w:rPr>
          <w:sz w:val="16"/>
        </w:rPr>
        <w:t xml:space="preserve">tates </w:t>
      </w:r>
      <w:r w:rsidRPr="007B56A5">
        <w:rPr>
          <w:rStyle w:val="StyleUnderline"/>
          <w:highlight w:val="green"/>
        </w:rPr>
        <w:t xml:space="preserve">in the Pacific could </w:t>
      </w:r>
      <w:r w:rsidRPr="007B56A5">
        <w:rPr>
          <w:rStyle w:val="Emphasis"/>
          <w:highlight w:val="green"/>
        </w:rPr>
        <w:t>quickly escalate to nuclear war</w:t>
      </w:r>
      <w:r w:rsidRPr="00505205">
        <w:rPr>
          <w:rStyle w:val="StyleUnderline"/>
        </w:rPr>
        <w:t>.</w:t>
      </w:r>
    </w:p>
    <w:p w14:paraId="00520720" w14:textId="77777777" w:rsidR="00E74796" w:rsidRPr="002A723A" w:rsidRDefault="00E74796" w:rsidP="00E74796">
      <w:pPr>
        <w:rPr>
          <w:sz w:val="16"/>
        </w:rPr>
      </w:pPr>
      <w:r w:rsidRPr="002A723A">
        <w:rPr>
          <w:sz w:val="16"/>
        </w:rPr>
        <w:t>China, surpassing the U.S. last year, now boasts the world’s largest navy, and it is adding to its fleet “at a stunning rate,” according to the Times. Even last year, the count was lopsided with China claiming 317 surface vessels and subs in active service and the U.S. 283.</w:t>
      </w:r>
    </w:p>
    <w:p w14:paraId="65E80647" w14:textId="77777777" w:rsidR="00E74796" w:rsidRPr="002A723A" w:rsidRDefault="00E74796" w:rsidP="00E74796">
      <w:pPr>
        <w:rPr>
          <w:sz w:val="16"/>
        </w:rPr>
      </w:pPr>
      <w:r w:rsidRPr="002A723A">
        <w:rPr>
          <w:sz w:val="16"/>
        </w:rPr>
        <w:t xml:space="preserve">Of course, it’s not clear how capable the People’s Liberation Army Navy is. The PLAN, as it is known, has never participated in a large-scale wartime engagement at sea, and its fleet is not, </w:t>
      </w:r>
      <w:proofErr w:type="gramStart"/>
      <w:r w:rsidRPr="002A723A">
        <w:rPr>
          <w:sz w:val="16"/>
        </w:rPr>
        <w:t>on the whole</w:t>
      </w:r>
      <w:proofErr w:type="gramEnd"/>
      <w:r w:rsidRPr="002A723A">
        <w:rPr>
          <w:sz w:val="16"/>
        </w:rPr>
        <w:t>, as modern as America’s.</w:t>
      </w:r>
    </w:p>
    <w:p w14:paraId="1145BFB8" w14:textId="77777777" w:rsidR="00E74796" w:rsidRPr="002A723A" w:rsidRDefault="00E74796" w:rsidP="00E74796">
      <w:pPr>
        <w:rPr>
          <w:sz w:val="16"/>
        </w:rPr>
      </w:pPr>
      <w:r w:rsidRPr="002A723A">
        <w:rPr>
          <w:sz w:val="16"/>
        </w:rPr>
        <w:t>Nonetheless, China has a few critical advantages. Its naval assets are concentrated along its shores and U.S. forces are spread around the globe; areas of likely conflict are near China and far from America; and the PLAN has some crucial weapons that are better than those of the United States, especially anti-ship missiles. Beijing has also gone big into “asymmetric” warfare, for instance militarizing fishing fleets, enlisting the “little blue men” of what has become a maritime militia.</w:t>
      </w:r>
    </w:p>
    <w:p w14:paraId="3BD8A340" w14:textId="77777777" w:rsidR="00E74796" w:rsidRPr="002A723A" w:rsidRDefault="00E74796" w:rsidP="00E74796">
      <w:pPr>
        <w:rPr>
          <w:sz w:val="16"/>
        </w:rPr>
      </w:pPr>
      <w:r w:rsidRPr="002A723A">
        <w:rPr>
          <w:sz w:val="16"/>
        </w:rPr>
        <w:t>The Chinese also have one other advantage: the will to use force to take what is in the possession of others. In their peripheral seas, they grabbed control of the Paracel Islands, in the northern portion of the South China Sea, from South Vietnam in 1974 after a short battle. The Chinese also seized Mischief Reef from the Philippines in a series of actions from late 1994 to early 1995, and they snatched Scarborough Shoal, also from Manila, in early 2012. Now, China is, among other things, pressuring other Philippine features in the South China Sea and using menacing tactics to take over a chain of uninhabited islets currently under Japanese control in the East China Sea.</w:t>
      </w:r>
    </w:p>
    <w:p w14:paraId="00FBAAF1" w14:textId="77777777" w:rsidR="00E74796" w:rsidRPr="002A723A" w:rsidRDefault="00E74796" w:rsidP="00E74796">
      <w:pPr>
        <w:rPr>
          <w:sz w:val="16"/>
        </w:rPr>
      </w:pPr>
      <w:r w:rsidRPr="002A723A">
        <w:rPr>
          <w:sz w:val="16"/>
        </w:rPr>
        <w:t xml:space="preserve">Moreover, </w:t>
      </w:r>
      <w:r w:rsidRPr="007B56A5">
        <w:rPr>
          <w:rStyle w:val="StyleUnderline"/>
          <w:highlight w:val="green"/>
        </w:rPr>
        <w:t xml:space="preserve">Beijing </w:t>
      </w:r>
      <w:r w:rsidRPr="00505205">
        <w:rPr>
          <w:rStyle w:val="StyleUnderline"/>
        </w:rPr>
        <w:t>has</w:t>
      </w:r>
      <w:r w:rsidRPr="002A723A">
        <w:rPr>
          <w:sz w:val="16"/>
        </w:rPr>
        <w:t xml:space="preserve"> clearly </w:t>
      </w:r>
      <w:r w:rsidRPr="007B56A5">
        <w:rPr>
          <w:rStyle w:val="Emphasis"/>
          <w:highlight w:val="green"/>
        </w:rPr>
        <w:t>relished</w:t>
      </w:r>
      <w:r w:rsidRPr="007B56A5">
        <w:rPr>
          <w:rStyle w:val="StyleUnderline"/>
          <w:highlight w:val="green"/>
        </w:rPr>
        <w:t xml:space="preserve"> challenging the U.S. </w:t>
      </w:r>
      <w:r w:rsidRPr="00505205">
        <w:rPr>
          <w:rStyle w:val="StyleUnderline"/>
        </w:rPr>
        <w:t>Navy and Air Force in the global commons</w:t>
      </w:r>
      <w:r w:rsidRPr="002A723A">
        <w:rPr>
          <w:sz w:val="16"/>
        </w:rPr>
        <w:t xml:space="preserve">, threatening and on occasion </w:t>
      </w:r>
      <w:r w:rsidRPr="007B56A5">
        <w:rPr>
          <w:rStyle w:val="StyleUnderline"/>
          <w:highlight w:val="green"/>
        </w:rPr>
        <w:t>harassing American ships, planes, and drones</w:t>
      </w:r>
      <w:r w:rsidRPr="00505205">
        <w:rPr>
          <w:rStyle w:val="StyleUnderline"/>
        </w:rPr>
        <w:t>.</w:t>
      </w:r>
      <w:r w:rsidRPr="002A723A">
        <w:rPr>
          <w:sz w:val="16"/>
        </w:rPr>
        <w:t xml:space="preserve"> The seizure of an American drone in international waters in December 2016, in sight of the USNS Bowditch and in defiance of radio commands, was brazen and nothing short of an act of war.</w:t>
      </w:r>
    </w:p>
    <w:p w14:paraId="51D9871D" w14:textId="77777777" w:rsidR="00E74796" w:rsidRPr="002A723A" w:rsidRDefault="00E74796" w:rsidP="00E74796">
      <w:pPr>
        <w:rPr>
          <w:sz w:val="16"/>
        </w:rPr>
      </w:pPr>
      <w:r w:rsidRPr="002A723A">
        <w:rPr>
          <w:sz w:val="16"/>
        </w:rPr>
        <w:t>Moreover, Beijing’s harassment of the USNS Impeccable in March 2009 in the South China Sea, using its maritime militia, was so severe that it constituted an attack on the United States.</w:t>
      </w:r>
    </w:p>
    <w:p w14:paraId="212139C8" w14:textId="77777777" w:rsidR="00E74796" w:rsidRPr="002A723A" w:rsidRDefault="00E74796" w:rsidP="00E74796">
      <w:pPr>
        <w:rPr>
          <w:sz w:val="16"/>
        </w:rPr>
      </w:pPr>
      <w:r w:rsidRPr="002A723A">
        <w:rPr>
          <w:sz w:val="16"/>
        </w:rPr>
        <w:t xml:space="preserve">“The key point is that </w:t>
      </w:r>
      <w:r w:rsidRPr="007B56A5">
        <w:rPr>
          <w:rStyle w:val="StyleUnderline"/>
          <w:highlight w:val="green"/>
        </w:rPr>
        <w:t>China accepts the risk of escalation</w:t>
      </w:r>
      <w:r w:rsidRPr="002A723A">
        <w:rPr>
          <w:sz w:val="16"/>
        </w:rPr>
        <w:t xml:space="preserve"> to a greater extent than does the U.S., </w:t>
      </w:r>
      <w:r w:rsidRPr="007B56A5">
        <w:rPr>
          <w:rStyle w:val="StyleUnderline"/>
          <w:highlight w:val="green"/>
        </w:rPr>
        <w:t>because China uses</w:t>
      </w:r>
      <w:r w:rsidRPr="002A723A">
        <w:rPr>
          <w:rStyle w:val="StyleUnderline"/>
        </w:rPr>
        <w:t xml:space="preserve"> </w:t>
      </w:r>
      <w:r w:rsidRPr="007B56A5">
        <w:rPr>
          <w:rStyle w:val="StyleUnderline"/>
          <w:highlight w:val="green"/>
        </w:rPr>
        <w:t>confrontation to alter the status quo in its favor</w:t>
      </w:r>
      <w:r w:rsidRPr="002A723A">
        <w:rPr>
          <w:sz w:val="16"/>
        </w:rPr>
        <w:t>,” Anders Corr, editor of Great Powers, Grand Strategies: The New Game in the South China Sea, told the National Interest at the beginning of this year.</w:t>
      </w:r>
    </w:p>
    <w:p w14:paraId="12B26F39" w14:textId="77777777" w:rsidR="00E74796" w:rsidRPr="002A723A" w:rsidRDefault="00E74796" w:rsidP="00E74796">
      <w:pPr>
        <w:rPr>
          <w:sz w:val="16"/>
        </w:rPr>
      </w:pPr>
      <w:r w:rsidRPr="002A723A">
        <w:rPr>
          <w:rStyle w:val="StyleUnderline"/>
        </w:rPr>
        <w:t>China is</w:t>
      </w:r>
      <w:r w:rsidRPr="002A723A">
        <w:rPr>
          <w:sz w:val="16"/>
        </w:rPr>
        <w:t xml:space="preserve"> apparently </w:t>
      </w:r>
      <w:r w:rsidRPr="002A723A">
        <w:rPr>
          <w:rStyle w:val="StyleUnderline"/>
        </w:rPr>
        <w:t>willing to escalate all the way.</w:t>
      </w:r>
      <w:r w:rsidRPr="002A723A">
        <w:rPr>
          <w:sz w:val="16"/>
        </w:rPr>
        <w:t xml:space="preserve"> But the New York Times, in its reporting last month, did not mention one Chinese threat to American forces in the region: nuclear attack.</w:t>
      </w:r>
    </w:p>
    <w:p w14:paraId="4285A701" w14:textId="4FAC63FA" w:rsidR="00E74796" w:rsidRDefault="00E74796" w:rsidP="00E74796">
      <w:pPr>
        <w:rPr>
          <w:sz w:val="16"/>
        </w:rPr>
      </w:pPr>
      <w:r w:rsidRPr="002A723A">
        <w:rPr>
          <w:sz w:val="16"/>
        </w:rPr>
        <w:t>“</w:t>
      </w:r>
      <w:r w:rsidRPr="007B56A5">
        <w:rPr>
          <w:rStyle w:val="StyleUnderline"/>
          <w:highlight w:val="green"/>
        </w:rPr>
        <w:t>For regional war</w:t>
      </w:r>
      <w:r w:rsidRPr="002A723A">
        <w:rPr>
          <w:sz w:val="16"/>
        </w:rPr>
        <w:t xml:space="preserve">fare, </w:t>
      </w:r>
      <w:r w:rsidRPr="007B56A5">
        <w:rPr>
          <w:rStyle w:val="Emphasis"/>
          <w:highlight w:val="green"/>
        </w:rPr>
        <w:t>especially in Asia</w:t>
      </w:r>
      <w:r w:rsidRPr="002A723A">
        <w:rPr>
          <w:sz w:val="16"/>
        </w:rPr>
        <w:t xml:space="preserve">, </w:t>
      </w:r>
      <w:r w:rsidRPr="007B56A5">
        <w:rPr>
          <w:rStyle w:val="StyleUnderline"/>
          <w:highlight w:val="green"/>
        </w:rPr>
        <w:t>the</w:t>
      </w:r>
      <w:r w:rsidRPr="007B56A5">
        <w:rPr>
          <w:sz w:val="16"/>
          <w:highlight w:val="green"/>
        </w:rPr>
        <w:t xml:space="preserve"> </w:t>
      </w:r>
      <w:r w:rsidRPr="007B56A5">
        <w:rPr>
          <w:rStyle w:val="StyleUnderline"/>
          <w:highlight w:val="green"/>
          <w:bdr w:val="single" w:sz="4" w:space="0" w:color="auto"/>
        </w:rPr>
        <w:t>P</w:t>
      </w:r>
      <w:r w:rsidRPr="002A723A">
        <w:rPr>
          <w:sz w:val="16"/>
        </w:rPr>
        <w:t xml:space="preserve">eople’s </w:t>
      </w:r>
      <w:r w:rsidRPr="007B56A5">
        <w:rPr>
          <w:rStyle w:val="StyleUnderline"/>
          <w:highlight w:val="green"/>
          <w:bdr w:val="single" w:sz="4" w:space="0" w:color="auto"/>
        </w:rPr>
        <w:t>L</w:t>
      </w:r>
      <w:r w:rsidRPr="002A723A">
        <w:rPr>
          <w:sz w:val="16"/>
        </w:rPr>
        <w:t xml:space="preserve">iberation </w:t>
      </w:r>
      <w:r w:rsidRPr="007B56A5">
        <w:rPr>
          <w:rStyle w:val="StyleUnderline"/>
          <w:highlight w:val="green"/>
          <w:bdr w:val="single" w:sz="4" w:space="0" w:color="auto"/>
        </w:rPr>
        <w:t>A</w:t>
      </w:r>
      <w:r w:rsidRPr="002A723A">
        <w:rPr>
          <w:sz w:val="16"/>
        </w:rPr>
        <w:t xml:space="preserve">rmy </w:t>
      </w:r>
      <w:r w:rsidRPr="007B56A5">
        <w:rPr>
          <w:rStyle w:val="StyleUnderline"/>
          <w:highlight w:val="green"/>
        </w:rPr>
        <w:t>is equipped for nuclear operations</w:t>
      </w:r>
      <w:r w:rsidRPr="002A723A">
        <w:rPr>
          <w:sz w:val="16"/>
        </w:rPr>
        <w:t xml:space="preserve"> both offensive and defensive,” Richard Fisher of the International Assessment and Strategy Center told The Daily Beast. “If China can conjure a ‘defensive’ political moral high ground to justify offensive military campaigns to retrieve ‘lost’ territory, </w:t>
      </w:r>
      <w:r w:rsidRPr="007B56A5">
        <w:rPr>
          <w:rStyle w:val="StyleUnderline"/>
          <w:highlight w:val="green"/>
        </w:rPr>
        <w:t xml:space="preserve">we should be prepared for China’s </w:t>
      </w:r>
      <w:r w:rsidRPr="007B56A5">
        <w:rPr>
          <w:rStyle w:val="Emphasis"/>
          <w:highlight w:val="green"/>
        </w:rPr>
        <w:t>very early use of nuclear weapons</w:t>
      </w:r>
      <w:r w:rsidRPr="002A723A">
        <w:rPr>
          <w:rStyle w:val="StyleUnderline"/>
        </w:rPr>
        <w:t xml:space="preserve"> to support its theater campaign</w:t>
      </w:r>
      <w:r w:rsidRPr="002A723A">
        <w:rPr>
          <w:sz w:val="16"/>
        </w:rPr>
        <w:t xml:space="preserve">. </w:t>
      </w:r>
      <w:r w:rsidRPr="002A723A">
        <w:rPr>
          <w:rStyle w:val="StyleUnderline"/>
        </w:rPr>
        <w:t>We can</w:t>
      </w:r>
      <w:r w:rsidRPr="002A723A">
        <w:rPr>
          <w:sz w:val="16"/>
        </w:rPr>
        <w:t xml:space="preserve">, for example, </w:t>
      </w:r>
      <w:r w:rsidRPr="002A723A">
        <w:rPr>
          <w:rStyle w:val="StyleUnderline"/>
        </w:rPr>
        <w:t>expect</w:t>
      </w:r>
      <w:r w:rsidRPr="002A723A">
        <w:rPr>
          <w:sz w:val="16"/>
        </w:rPr>
        <w:t xml:space="preserve"> China to ‘demonstrate’ nuclear weapons at sea to deter American or Japanese military support for Taiwan in the event of a Chinese attack, or even </w:t>
      </w:r>
      <w:r w:rsidRPr="002A723A">
        <w:rPr>
          <w:rStyle w:val="StyleUnderline"/>
        </w:rPr>
        <w:t>outright Chinese use of nuclear weapons against Japanese bases supporting U.S. forces coming to the defense of Taiwan</w:t>
      </w:r>
      <w:r w:rsidRPr="002A723A">
        <w:rPr>
          <w:sz w:val="16"/>
        </w:rPr>
        <w:t>.”</w:t>
      </w:r>
    </w:p>
    <w:p w14:paraId="7FBA70D3" w14:textId="77777777" w:rsidR="00DE0B40" w:rsidRDefault="00DE0B40" w:rsidP="00E74796">
      <w:pPr>
        <w:rPr>
          <w:sz w:val="16"/>
        </w:rPr>
      </w:pPr>
    </w:p>
    <w:p w14:paraId="771E88F8" w14:textId="62BCB9D1" w:rsidR="009C3DC5" w:rsidRDefault="009C3DC5" w:rsidP="009C3DC5">
      <w:pPr>
        <w:pStyle w:val="Heading1"/>
      </w:pPr>
      <w:r>
        <w:lastRenderedPageBreak/>
        <w:t>Aff</w:t>
      </w:r>
    </w:p>
    <w:p w14:paraId="6D6DAD70" w14:textId="098A8A69" w:rsidR="009C3DC5" w:rsidRDefault="009C3DC5" w:rsidP="009C3DC5">
      <w:pPr>
        <w:pStyle w:val="Heading2"/>
      </w:pPr>
      <w:r>
        <w:lastRenderedPageBreak/>
        <w:t>Uniqueness</w:t>
      </w:r>
    </w:p>
    <w:p w14:paraId="7C774EA4" w14:textId="06A53EC8" w:rsidR="00F75FB5" w:rsidRPr="00F75FB5" w:rsidRDefault="00F75FB5" w:rsidP="00F75FB5">
      <w:pPr>
        <w:pStyle w:val="Heading3"/>
      </w:pPr>
      <w:r>
        <w:lastRenderedPageBreak/>
        <w:t>***DRONES***</w:t>
      </w:r>
    </w:p>
    <w:p w14:paraId="2A4C8E2F" w14:textId="18DB5C11" w:rsidR="0017179A" w:rsidRDefault="0017179A" w:rsidP="0017179A">
      <w:pPr>
        <w:pStyle w:val="Heading3"/>
      </w:pPr>
      <w:r>
        <w:lastRenderedPageBreak/>
        <w:t>No Cuts</w:t>
      </w:r>
      <w:r>
        <w:t>—2AC</w:t>
      </w:r>
    </w:p>
    <w:p w14:paraId="55F75F1D" w14:textId="77777777" w:rsidR="0017179A" w:rsidRDefault="0017179A" w:rsidP="0017179A">
      <w:pPr>
        <w:pStyle w:val="Heading4"/>
      </w:pPr>
      <w:r>
        <w:t xml:space="preserve">Drones are already a military </w:t>
      </w:r>
      <w:proofErr w:type="gramStart"/>
      <w:r>
        <w:t>priority,</w:t>
      </w:r>
      <w:proofErr w:type="gramEnd"/>
      <w:r>
        <w:t xml:space="preserve"> they have 0 cards saying that drones would be cut. Independently removing restrictions decrease need for more drones. </w:t>
      </w:r>
    </w:p>
    <w:p w14:paraId="0E08C4AA" w14:textId="77777777" w:rsidR="0017179A" w:rsidRDefault="0017179A" w:rsidP="0017179A">
      <w:r w:rsidRPr="004C4C68">
        <w:rPr>
          <w:rStyle w:val="Style13ptBold"/>
        </w:rPr>
        <w:t>Roque 25</w:t>
      </w:r>
      <w:r w:rsidRPr="004C4C68">
        <w:t xml:space="preserve"> — Ashley Roque, Senior Land Reporter at Breaking Defense, formerly worked as a north American Editor at Shephard Media; Senior Reporter at Jane's; Staff Writer at </w:t>
      </w:r>
      <w:proofErr w:type="spellStart"/>
      <w:r w:rsidRPr="004C4C68">
        <w:t>CongressNow</w:t>
      </w:r>
      <w:proofErr w:type="spellEnd"/>
      <w:r w:rsidRPr="004C4C68">
        <w:t>, graduated with a BA in English with a minor in journalism from Florida State University, 2025 ("Hegseth orders military to ‘unleash’ use of small drones in new memo," Breaking Defense, July 10th, Available Online at https://breakingdefense.com/2025/07/hegseth-signs-unleashing-us-military-drone-dominance-memo, Accessed 07-15-2025)</w:t>
      </w:r>
    </w:p>
    <w:p w14:paraId="016D5B2B" w14:textId="77777777" w:rsidR="0017179A" w:rsidRPr="004C4C68" w:rsidRDefault="0017179A" w:rsidP="0017179A">
      <w:pPr>
        <w:rPr>
          <w:rStyle w:val="StyleUnderline"/>
        </w:rPr>
      </w:pPr>
      <w:r w:rsidRPr="004C4C68">
        <w:t xml:space="preserve">WASHINGTON — </w:t>
      </w:r>
      <w:r w:rsidRPr="004C4C68">
        <w:rPr>
          <w:rStyle w:val="StyleUnderline"/>
        </w:rPr>
        <w:t xml:space="preserve">Defense Secretary Pete </w:t>
      </w:r>
      <w:r w:rsidRPr="007B56A5">
        <w:rPr>
          <w:rStyle w:val="StyleUnderline"/>
          <w:highlight w:val="green"/>
        </w:rPr>
        <w:t>Hegseth</w:t>
      </w:r>
      <w:r w:rsidRPr="004C4C68">
        <w:rPr>
          <w:rStyle w:val="StyleUnderline"/>
        </w:rPr>
        <w:t xml:space="preserve"> is </w:t>
      </w:r>
      <w:r w:rsidRPr="007B56A5">
        <w:rPr>
          <w:rStyle w:val="StyleUnderline"/>
          <w:highlight w:val="green"/>
        </w:rPr>
        <w:t>directing every US</w:t>
      </w:r>
      <w:r w:rsidRPr="004C4C68">
        <w:rPr>
          <w:rStyle w:val="StyleUnderline"/>
        </w:rPr>
        <w:t xml:space="preserve"> Army </w:t>
      </w:r>
      <w:r w:rsidRPr="007B56A5">
        <w:rPr>
          <w:rStyle w:val="StyleUnderline"/>
          <w:highlight w:val="green"/>
        </w:rPr>
        <w:t>squad to be armed with</w:t>
      </w:r>
      <w:r w:rsidRPr="004C4C68">
        <w:rPr>
          <w:rStyle w:val="StyleUnderline"/>
        </w:rPr>
        <w:t xml:space="preserve"> small, one-way attack </w:t>
      </w:r>
      <w:r w:rsidRPr="007B56A5">
        <w:rPr>
          <w:rStyle w:val="StyleUnderline"/>
          <w:highlight w:val="green"/>
        </w:rPr>
        <w:t>drones by</w:t>
      </w:r>
      <w:r w:rsidRPr="004C4C68">
        <w:rPr>
          <w:rStyle w:val="StyleUnderline"/>
        </w:rPr>
        <w:t xml:space="preserve"> the end of fiscal </w:t>
      </w:r>
      <w:r w:rsidRPr="007B56A5">
        <w:rPr>
          <w:rStyle w:val="StyleUnderline"/>
          <w:highlight w:val="green"/>
        </w:rPr>
        <w:t>2026</w:t>
      </w:r>
      <w:r w:rsidRPr="004C4C68">
        <w:rPr>
          <w:rStyle w:val="StyleUnderline"/>
        </w:rPr>
        <w:t xml:space="preserve">, while also enabling troops to modify small drones as necessary in the field as part of a </w:t>
      </w:r>
      <w:r w:rsidRPr="007B56A5">
        <w:rPr>
          <w:rStyle w:val="StyleUnderline"/>
          <w:highlight w:val="green"/>
        </w:rPr>
        <w:t>push to break through policy</w:t>
      </w:r>
      <w:r w:rsidRPr="004C4C68">
        <w:rPr>
          <w:rStyle w:val="StyleUnderline"/>
        </w:rPr>
        <w:t xml:space="preserve"> and acquisition </w:t>
      </w:r>
      <w:r w:rsidRPr="007B56A5">
        <w:rPr>
          <w:rStyle w:val="StyleUnderline"/>
          <w:highlight w:val="green"/>
        </w:rPr>
        <w:t>barriers</w:t>
      </w:r>
      <w:r w:rsidRPr="004C4C68">
        <w:rPr>
          <w:rStyle w:val="StyleUnderline"/>
        </w:rPr>
        <w:t>.</w:t>
      </w:r>
    </w:p>
    <w:p w14:paraId="5B4F36F1" w14:textId="77777777" w:rsidR="0017179A" w:rsidRPr="004C4C68" w:rsidRDefault="0017179A" w:rsidP="0017179A">
      <w:pPr>
        <w:rPr>
          <w:rStyle w:val="StyleUnderline"/>
        </w:rPr>
      </w:pPr>
      <w:r w:rsidRPr="004C4C68">
        <w:t>“</w:t>
      </w:r>
      <w:r w:rsidRPr="004C4C68">
        <w:rPr>
          <w:rStyle w:val="StyleUnderline"/>
        </w:rPr>
        <w:t xml:space="preserve">While </w:t>
      </w:r>
      <w:r w:rsidRPr="007B56A5">
        <w:rPr>
          <w:rStyle w:val="StyleUnderline"/>
          <w:highlight w:val="green"/>
        </w:rPr>
        <w:t>global</w:t>
      </w:r>
      <w:r w:rsidRPr="004C4C68">
        <w:rPr>
          <w:rStyle w:val="StyleUnderline"/>
        </w:rPr>
        <w:t xml:space="preserve"> military drone </w:t>
      </w:r>
      <w:r w:rsidRPr="007B56A5">
        <w:rPr>
          <w:rStyle w:val="StyleUnderline"/>
          <w:highlight w:val="green"/>
        </w:rPr>
        <w:t>production skyrocketed</w:t>
      </w:r>
      <w:r w:rsidRPr="004C4C68">
        <w:rPr>
          <w:rStyle w:val="StyleUnderline"/>
        </w:rPr>
        <w:t xml:space="preserve"> over the last three years, the previous administration deployed red tape</w:t>
      </w:r>
      <w:r w:rsidRPr="004C4C68">
        <w:t>,” Hegseth wrote in the Unleashing US Military Drone Dominance memo dated today. “</w:t>
      </w:r>
      <w:r w:rsidRPr="004C4C68">
        <w:rPr>
          <w:rStyle w:val="StyleUnderline"/>
        </w:rPr>
        <w:t xml:space="preserve">US </w:t>
      </w:r>
      <w:r w:rsidRPr="007B56A5">
        <w:rPr>
          <w:rStyle w:val="StyleUnderline"/>
          <w:highlight w:val="green"/>
        </w:rPr>
        <w:t>units are not outfitted</w:t>
      </w:r>
      <w:r w:rsidRPr="004C4C68">
        <w:rPr>
          <w:rStyle w:val="StyleUnderline"/>
        </w:rPr>
        <w:t xml:space="preserve"> with the lethal small drones the modern battlefield requires.”</w:t>
      </w:r>
    </w:p>
    <w:p w14:paraId="08FBAFD8" w14:textId="77777777" w:rsidR="0017179A" w:rsidRDefault="0017179A" w:rsidP="0017179A">
      <w:r w:rsidRPr="004C4C68">
        <w:t xml:space="preserve">Continued Hegseth, “The directives… support our industrial base, reform acquisition, and field new technology for the warfighter. </w:t>
      </w:r>
      <w:r w:rsidRPr="007B56A5">
        <w:rPr>
          <w:rStyle w:val="StyleUnderline"/>
          <w:highlight w:val="green"/>
        </w:rPr>
        <w:t>Lethality will not be hindered by self-imposed restrictions</w:t>
      </w:r>
      <w:r w:rsidRPr="004C4C68">
        <w:rPr>
          <w:rStyle w:val="StyleUnderline"/>
        </w:rPr>
        <w:t>, especially when it comes to harnessing technologies we invented but were slow to pursue</w:t>
      </w:r>
      <w:r w:rsidRPr="004C4C68">
        <w:t>.”</w:t>
      </w:r>
    </w:p>
    <w:p w14:paraId="3A95ACD0" w14:textId="77777777" w:rsidR="0017179A" w:rsidRDefault="0017179A" w:rsidP="0017179A">
      <w:r w:rsidRPr="004C4C68">
        <w:t>That new Pentagon memo follows an early June executive order from the White House dubbed, “Unleashing American Drone Domination” focusing more broadly on commercial UAS. Hegseth’s directive, though, is aimed at drilling down on what that means for the Department of Defense.</w:t>
      </w:r>
    </w:p>
    <w:p w14:paraId="1B137C02" w14:textId="77777777" w:rsidR="0017179A" w:rsidRDefault="0017179A" w:rsidP="0017179A">
      <w:r w:rsidRPr="004C4C68">
        <w:t xml:space="preserve">For starters, </w:t>
      </w:r>
      <w:r w:rsidRPr="007B56A5">
        <w:rPr>
          <w:rStyle w:val="StyleUnderline"/>
          <w:highlight w:val="green"/>
        </w:rPr>
        <w:t>Hegseth rescinds several DoD policies</w:t>
      </w:r>
      <w:r w:rsidRPr="004C4C68">
        <w:rPr>
          <w:rStyle w:val="StyleUnderline"/>
        </w:rPr>
        <w:t xml:space="preserve"> including</w:t>
      </w:r>
      <w:r w:rsidRPr="004C4C68">
        <w:t>:</w:t>
      </w:r>
    </w:p>
    <w:p w14:paraId="55892766" w14:textId="77777777" w:rsidR="0017179A" w:rsidRPr="004C4C68" w:rsidRDefault="0017179A" w:rsidP="0017179A">
      <w:r w:rsidRPr="004C4C68">
        <w:t>The 2022 “Exception to Policy Requirement for Blue Small Unmanned Aircraft Systems” memo that outlines circumstances where a Governmentwide Commercial Purchase Card (GPC) can be used to purchase sUAS; and</w:t>
      </w:r>
    </w:p>
    <w:p w14:paraId="09B9699F" w14:textId="77777777" w:rsidR="0017179A" w:rsidRPr="004C4C68" w:rsidRDefault="0017179A" w:rsidP="0017179A">
      <w:r w:rsidRPr="004C4C68">
        <w:t>A 2021 memo that outlines the guidance for procedures for the operation and procurement of UAS to implement Section 848 of the 2020 National Defense Authorization Act that, in part, prohibited the procurement and operation of drones by certain foreign entities.</w:t>
      </w:r>
    </w:p>
    <w:p w14:paraId="2915AC04" w14:textId="77777777" w:rsidR="0017179A" w:rsidRDefault="0017179A" w:rsidP="0017179A">
      <w:r w:rsidRPr="004C4C68">
        <w:t xml:space="preserve">“I am </w:t>
      </w:r>
      <w:r w:rsidRPr="007B56A5">
        <w:rPr>
          <w:rStyle w:val="StyleUnderline"/>
          <w:highlight w:val="green"/>
        </w:rPr>
        <w:t>rescinding restrictive policies that hindered production and</w:t>
      </w:r>
      <w:r w:rsidRPr="004C4C68">
        <w:rPr>
          <w:rStyle w:val="StyleUnderline"/>
        </w:rPr>
        <w:t xml:space="preserve"> limited </w:t>
      </w:r>
      <w:r w:rsidRPr="007B56A5">
        <w:rPr>
          <w:rStyle w:val="StyleUnderline"/>
          <w:highlight w:val="green"/>
        </w:rPr>
        <w:t>access</w:t>
      </w:r>
      <w:r w:rsidRPr="004C4C68">
        <w:rPr>
          <w:rStyle w:val="StyleUnderline"/>
        </w:rPr>
        <w:t xml:space="preserve"> to these vital technologies</w:t>
      </w:r>
      <w:r w:rsidRPr="004C4C68">
        <w:t>, unleashing the combined potential of American manufacturing and warfighter ingenuity. I am delegating authorities to procure and operate drones from the bureaucracy to our warfighters,” he added.</w:t>
      </w:r>
    </w:p>
    <w:p w14:paraId="3F74D238" w14:textId="77777777" w:rsidR="0017179A" w:rsidRDefault="0017179A" w:rsidP="0017179A">
      <w:r w:rsidRPr="004C4C68">
        <w:t>One military official told Breaking Defense that those two policies made it “</w:t>
      </w:r>
      <w:r w:rsidRPr="007B56A5">
        <w:rPr>
          <w:rStyle w:val="StyleUnderline"/>
          <w:highlight w:val="green"/>
        </w:rPr>
        <w:t>overly restrictive and burdensome</w:t>
      </w:r>
      <w:r w:rsidRPr="004C4C68">
        <w:t xml:space="preserve">” for the services to procure UAS, and in some cases exceeded the requirements of NDAA 848. </w:t>
      </w:r>
    </w:p>
    <w:p w14:paraId="7FB19418" w14:textId="77777777" w:rsidR="0017179A" w:rsidRDefault="0017179A" w:rsidP="0017179A">
      <w:r w:rsidRPr="004C4C68">
        <w:t>Even after the 2023 American Security Drone Act provided more exceptions for DoD to procure drones, the Biden administration did not change those policies that remained more restrictive.</w:t>
      </w:r>
    </w:p>
    <w:p w14:paraId="5A8B502F" w14:textId="77777777" w:rsidR="0017179A" w:rsidRDefault="0017179A" w:rsidP="0017179A">
      <w:r w:rsidRPr="004C4C68">
        <w:lastRenderedPageBreak/>
        <w:t>Hegseth also directs the Chairman of the Joint Chiefs of Staff, Gen. Dan Caine, to revise the Joint Unmanned Aircraft Systems Minimum Training Standards (3255.01) so that it excludes Group 1 and 2 drones, while also revising just what drones fit into the Group 3 — a weight that spans 56lbs all the way up to 1,319 lbs.</w:t>
      </w:r>
    </w:p>
    <w:p w14:paraId="2D8FF178" w14:textId="77777777" w:rsidR="0017179A" w:rsidRDefault="0017179A" w:rsidP="0017179A">
      <w:r w:rsidRPr="004C4C68">
        <w:t xml:space="preserve">The military official explained that this “outdated policy” — penned in 2009 and updated in 2011 — sets joint training requirements based on the group or weight of the UAS. </w:t>
      </w:r>
    </w:p>
    <w:p w14:paraId="062F4CA2" w14:textId="77777777" w:rsidR="0017179A" w:rsidRDefault="0017179A" w:rsidP="0017179A">
      <w:r w:rsidRPr="004C4C68">
        <w:t>“</w:t>
      </w:r>
      <w:r w:rsidRPr="004C4C68">
        <w:rPr>
          <w:rStyle w:val="StyleUnderline"/>
        </w:rPr>
        <w:t>As technology, mission complexity, lethality, and proliferation of UAS are moving so rapidly, we must develop new standards</w:t>
      </w:r>
      <w:r w:rsidRPr="004C4C68">
        <w:t>,” the military official added. “The directive for the CJCS to initiate a revision ensures there is not a policy gap in standards while it’s updated.”</w:t>
      </w:r>
    </w:p>
    <w:p w14:paraId="5F9B93A1" w14:textId="77777777" w:rsidR="0017179A" w:rsidRDefault="0017179A" w:rsidP="0017179A"/>
    <w:p w14:paraId="6E7B6AD7" w14:textId="18CA5808" w:rsidR="0017179A" w:rsidRDefault="0017179A" w:rsidP="0017179A">
      <w:pPr>
        <w:pStyle w:val="Heading3"/>
      </w:pPr>
      <w:r>
        <w:lastRenderedPageBreak/>
        <w:t>No Cuts</w:t>
      </w:r>
      <w:r>
        <w:t>—1AR</w:t>
      </w:r>
    </w:p>
    <w:p w14:paraId="0FBEB4C4" w14:textId="77777777" w:rsidR="0017179A" w:rsidRDefault="0017179A" w:rsidP="0017179A">
      <w:pPr>
        <w:pStyle w:val="Heading4"/>
      </w:pPr>
      <w:r>
        <w:t xml:space="preserve">New defense strategy is thoroughly invested in drones, they </w:t>
      </w:r>
      <w:proofErr w:type="spellStart"/>
      <w:proofErr w:type="gramStart"/>
      <w:r>
        <w:t>wont</w:t>
      </w:r>
      <w:proofErr w:type="spellEnd"/>
      <w:proofErr w:type="gramEnd"/>
      <w:r>
        <w:t xml:space="preserve"> be cut</w:t>
      </w:r>
    </w:p>
    <w:p w14:paraId="22298405" w14:textId="77777777" w:rsidR="0017179A" w:rsidRDefault="0017179A" w:rsidP="0017179A">
      <w:r w:rsidRPr="00EF1F52">
        <w:rPr>
          <w:rStyle w:val="Style13ptBold"/>
        </w:rPr>
        <w:t>Times 25</w:t>
      </w:r>
      <w:r w:rsidRPr="00EF1F52">
        <w:t xml:space="preserve"> — The Economic Times, 2025 ("Next big arms race? Who can build the most drones nobody minds losing, America, Russia or </w:t>
      </w:r>
      <w:proofErr w:type="gramStart"/>
      <w:r w:rsidRPr="00EF1F52">
        <w:t>China?,</w:t>
      </w:r>
      <w:proofErr w:type="gramEnd"/>
      <w:r w:rsidRPr="00EF1F52">
        <w:t>" The Economic Times, July 15th, Available Online at https://economictimes.indiatimes.com/news/defence/next-big-arms-race-who-can-build-the-most-drones-nobody-minds-losing-america-russia-or-china/articleshow/122509729.cms? &amp;from=</w:t>
      </w:r>
      <w:proofErr w:type="spellStart"/>
      <w:r w:rsidRPr="00EF1F52">
        <w:t>mdr</w:t>
      </w:r>
      <w:proofErr w:type="spellEnd"/>
      <w:r w:rsidRPr="00EF1F52">
        <w:t>, Accessed 07-15-2025)</w:t>
      </w:r>
    </w:p>
    <w:p w14:paraId="2DBA6BDD" w14:textId="77777777" w:rsidR="0017179A" w:rsidRPr="00560368" w:rsidRDefault="0017179A" w:rsidP="0017179A">
      <w:pPr>
        <w:rPr>
          <w:rStyle w:val="StyleUnderline"/>
        </w:rPr>
      </w:pPr>
      <w:r w:rsidRPr="00560368">
        <w:rPr>
          <w:rStyle w:val="StyleUnderline"/>
        </w:rPr>
        <w:t xml:space="preserve">US </w:t>
      </w:r>
      <w:proofErr w:type="spellStart"/>
      <w:r w:rsidRPr="00560368">
        <w:rPr>
          <w:rStyle w:val="StyleUnderline"/>
        </w:rPr>
        <w:t>Defence</w:t>
      </w:r>
      <w:proofErr w:type="spellEnd"/>
      <w:r w:rsidRPr="00560368">
        <w:rPr>
          <w:rStyle w:val="StyleUnderline"/>
        </w:rPr>
        <w:t xml:space="preserve"> Secretary Pete </w:t>
      </w:r>
      <w:r w:rsidRPr="007B56A5">
        <w:rPr>
          <w:rStyle w:val="StyleUnderline"/>
          <w:highlight w:val="green"/>
        </w:rPr>
        <w:t>Hegseth wants drones to be</w:t>
      </w:r>
      <w:r w:rsidRPr="00560368">
        <w:rPr>
          <w:rStyle w:val="StyleUnderline"/>
        </w:rPr>
        <w:t xml:space="preserve"> seen for what they’ve really become: </w:t>
      </w:r>
      <w:r w:rsidRPr="007B56A5">
        <w:rPr>
          <w:rStyle w:val="StyleUnderline"/>
          <w:highlight w:val="green"/>
        </w:rPr>
        <w:t>disposable</w:t>
      </w:r>
      <w:r w:rsidRPr="00560368">
        <w:rPr>
          <w:rStyle w:val="StyleUnderline"/>
        </w:rPr>
        <w:t xml:space="preserve"> munitions, not prized aircraft. </w:t>
      </w:r>
      <w:r w:rsidRPr="007B56A5">
        <w:rPr>
          <w:rStyle w:val="StyleUnderline"/>
          <w:highlight w:val="green"/>
        </w:rPr>
        <w:t>This shift</w:t>
      </w:r>
      <w:r w:rsidRPr="00560368">
        <w:rPr>
          <w:rStyle w:val="StyleUnderline"/>
        </w:rPr>
        <w:t xml:space="preserve">, spelled out in a sweeping new Pentagon memo, could </w:t>
      </w:r>
      <w:r w:rsidRPr="007B56A5">
        <w:rPr>
          <w:rStyle w:val="StyleUnderline"/>
          <w:highlight w:val="green"/>
        </w:rPr>
        <w:t>reshape</w:t>
      </w:r>
      <w:r w:rsidRPr="00560368">
        <w:rPr>
          <w:rStyle w:val="StyleUnderline"/>
        </w:rPr>
        <w:t xml:space="preserve"> </w:t>
      </w:r>
      <w:r w:rsidRPr="007B56A5">
        <w:rPr>
          <w:rStyle w:val="StyleUnderline"/>
          <w:highlight w:val="green"/>
        </w:rPr>
        <w:t>how the</w:t>
      </w:r>
      <w:r w:rsidRPr="00560368">
        <w:rPr>
          <w:rStyle w:val="StyleUnderline"/>
        </w:rPr>
        <w:t xml:space="preserve"> </w:t>
      </w:r>
      <w:r w:rsidRPr="007B56A5">
        <w:rPr>
          <w:rStyle w:val="StyleUnderline"/>
          <w:highlight w:val="green"/>
        </w:rPr>
        <w:t>U</w:t>
      </w:r>
      <w:r w:rsidRPr="00560368">
        <w:rPr>
          <w:rStyle w:val="StyleUnderline"/>
        </w:rPr>
        <w:t xml:space="preserve">nited </w:t>
      </w:r>
      <w:r w:rsidRPr="007B56A5">
        <w:rPr>
          <w:rStyle w:val="StyleUnderline"/>
          <w:highlight w:val="green"/>
        </w:rPr>
        <w:t>S</w:t>
      </w:r>
      <w:r w:rsidRPr="00560368">
        <w:rPr>
          <w:rStyle w:val="StyleUnderline"/>
        </w:rPr>
        <w:t xml:space="preserve">tates </w:t>
      </w:r>
      <w:r w:rsidRPr="007B56A5">
        <w:rPr>
          <w:rStyle w:val="StyleUnderline"/>
          <w:highlight w:val="green"/>
        </w:rPr>
        <w:t>fights, builds, and trains</w:t>
      </w:r>
      <w:r w:rsidRPr="00560368">
        <w:rPr>
          <w:rStyle w:val="StyleUnderline"/>
        </w:rPr>
        <w:t xml:space="preserve"> for war for decades to come.</w:t>
      </w:r>
    </w:p>
    <w:p w14:paraId="63C8D207" w14:textId="77777777" w:rsidR="0017179A" w:rsidRDefault="0017179A" w:rsidP="0017179A">
      <w:r w:rsidRPr="00560368">
        <w:rPr>
          <w:rStyle w:val="StyleUnderline"/>
        </w:rPr>
        <w:t xml:space="preserve">Hegseth’s </w:t>
      </w:r>
      <w:r w:rsidRPr="007B56A5">
        <w:rPr>
          <w:rStyle w:val="StyleUnderline"/>
          <w:highlight w:val="green"/>
        </w:rPr>
        <w:t>order tears up</w:t>
      </w:r>
      <w:r w:rsidRPr="00560368">
        <w:rPr>
          <w:rStyle w:val="StyleUnderline"/>
        </w:rPr>
        <w:t xml:space="preserve"> the </w:t>
      </w:r>
      <w:r w:rsidRPr="007B56A5">
        <w:rPr>
          <w:rStyle w:val="StyleUnderline"/>
          <w:highlight w:val="green"/>
        </w:rPr>
        <w:t>old playbook that slowed drone development</w:t>
      </w:r>
      <w:r w:rsidRPr="00560368">
        <w:rPr>
          <w:rStyle w:val="StyleUnderline"/>
        </w:rPr>
        <w:t xml:space="preserve"> with paperwork</w:t>
      </w:r>
      <w:r w:rsidRPr="00560368">
        <w:t xml:space="preserve">, endless </w:t>
      </w:r>
      <w:proofErr w:type="gramStart"/>
      <w:r w:rsidRPr="00560368">
        <w:t>sign-offs</w:t>
      </w:r>
      <w:proofErr w:type="gramEnd"/>
      <w:r w:rsidRPr="00560368">
        <w:t>, and tangled chains of command. His message is blunt: the enemy is churning out millions of cheap drones every year — Russia alone aims for four million this year, Ukraine even more. Meanwhile, US frontline units have been forced to make do with decades-old procurement systems designed for F-35s, not quadcopters.</w:t>
      </w:r>
    </w:p>
    <w:p w14:paraId="2A2E4118" w14:textId="77777777" w:rsidR="0017179A" w:rsidRDefault="0017179A" w:rsidP="0017179A">
      <w:r w:rsidRPr="00560368">
        <w:rPr>
          <w:rStyle w:val="StyleUnderline"/>
        </w:rPr>
        <w:t xml:space="preserve">So, the Pentagon is flipping the table. Under the new rules, </w:t>
      </w:r>
      <w:r w:rsidRPr="007B56A5">
        <w:rPr>
          <w:rStyle w:val="StyleUnderline"/>
          <w:highlight w:val="green"/>
        </w:rPr>
        <w:t>small drones</w:t>
      </w:r>
      <w:r w:rsidRPr="00560368">
        <w:rPr>
          <w:rStyle w:val="StyleUnderline"/>
        </w:rPr>
        <w:t xml:space="preserve"> — Group 1 and Group 2 in Pentagon-speak — are </w:t>
      </w:r>
      <w:r w:rsidRPr="007B56A5">
        <w:rPr>
          <w:rStyle w:val="StyleUnderline"/>
          <w:highlight w:val="green"/>
        </w:rPr>
        <w:t>reclassified as consumables</w:t>
      </w:r>
      <w:r>
        <w:t>. Think hand grenades, not stealth bombers. Commanders at the O-6 level — colonels, captains, equivalents — now have the green light to buy, test, modify and deploy these drones directly, no more waiting for approval from the top brass or the distant bureaucracy.</w:t>
      </w:r>
    </w:p>
    <w:p w14:paraId="4B83F46F" w14:textId="77777777" w:rsidR="0017179A" w:rsidRDefault="0017179A" w:rsidP="0017179A">
      <w:r>
        <w:t>At the core of this pivot is an industrial push. “Our overt preference is to Buy American,” Hegseth insisted. That means direct loans, advance purchase deals, and fast-track approvals for homegrown drone makers. The goal? A home-grown swarm of cheap, clever drones designed by American engineers and AI experts. Not one or two prototypes, but millions.</w:t>
      </w:r>
    </w:p>
    <w:p w14:paraId="20452170" w14:textId="77777777" w:rsidR="0017179A" w:rsidRPr="00560368" w:rsidRDefault="0017179A" w:rsidP="0017179A">
      <w:pPr>
        <w:rPr>
          <w:rStyle w:val="StyleUnderline"/>
        </w:rPr>
      </w:pPr>
      <w:r w:rsidRPr="007B56A5">
        <w:rPr>
          <w:rStyle w:val="StyleUnderline"/>
          <w:highlight w:val="green"/>
        </w:rPr>
        <w:t>Manufacture fast, train hard, buy American</w:t>
      </w:r>
    </w:p>
    <w:p w14:paraId="17209ABC" w14:textId="77777777" w:rsidR="0017179A" w:rsidRDefault="0017179A" w:rsidP="0017179A">
      <w:r>
        <w:t xml:space="preserve">The overhaul rests on three pillars. First, </w:t>
      </w:r>
      <w:r w:rsidRPr="007B56A5">
        <w:rPr>
          <w:rStyle w:val="StyleUnderline"/>
          <w:highlight w:val="green"/>
        </w:rPr>
        <w:t>expand domestic production</w:t>
      </w:r>
      <w:r>
        <w:t xml:space="preserve">. Hegseth wants American drones built by American companies. The </w:t>
      </w:r>
      <w:r w:rsidRPr="007B56A5">
        <w:rPr>
          <w:rStyle w:val="StyleUnderline"/>
          <w:highlight w:val="green"/>
        </w:rPr>
        <w:t>memo demands the Pentagon lean hard on domestic suppliers</w:t>
      </w:r>
      <w:r>
        <w:t>, using direct loans, advance purchases and private capital to flood the force with cheap, expendable drones.</w:t>
      </w:r>
    </w:p>
    <w:p w14:paraId="58DCD7FE" w14:textId="77777777" w:rsidR="0017179A" w:rsidRDefault="0017179A" w:rsidP="0017179A">
      <w:r>
        <w:t>“Our overt preference is to Buy American,” Hegseth writes. “We will power a technological leapfrog, arming our combat units with a variety of low-cost drones made by America’s world-leading engineers and AI experts.”</w:t>
      </w:r>
    </w:p>
    <w:p w14:paraId="2B56FFDE" w14:textId="77777777" w:rsidR="0017179A" w:rsidRDefault="0017179A" w:rsidP="0017179A">
      <w:r w:rsidRPr="007B56A5">
        <w:rPr>
          <w:rStyle w:val="StyleUnderline"/>
          <w:highlight w:val="green"/>
        </w:rPr>
        <w:t>Second, he wants process reform</w:t>
      </w:r>
      <w:r>
        <w:t xml:space="preserve">. Building drone dominance isn’t just about tech — </w:t>
      </w:r>
      <w:r w:rsidRPr="007B56A5">
        <w:rPr>
          <w:rStyle w:val="StyleUnderline"/>
          <w:highlight w:val="green"/>
        </w:rPr>
        <w:t>it’s about speed</w:t>
      </w:r>
      <w:r>
        <w:t xml:space="preserve">. Past rules treated small drones like fighter jets, bogging them down with the same airworthiness certifications and NATO standards meant for billion-dollar aircraft. From now on, </w:t>
      </w:r>
      <w:r w:rsidRPr="007B56A5">
        <w:rPr>
          <w:rStyle w:val="StyleUnderline"/>
          <w:highlight w:val="green"/>
        </w:rPr>
        <w:t>small drones won’t need</w:t>
      </w:r>
      <w:r w:rsidRPr="00560368">
        <w:rPr>
          <w:rStyle w:val="StyleUnderline"/>
        </w:rPr>
        <w:t xml:space="preserve"> </w:t>
      </w:r>
      <w:r w:rsidRPr="007B56A5">
        <w:rPr>
          <w:rStyle w:val="StyleUnderline"/>
          <w:highlight w:val="green"/>
        </w:rPr>
        <w:t>the same testing</w:t>
      </w:r>
      <w:r w:rsidRPr="00560368">
        <w:rPr>
          <w:rStyle w:val="StyleUnderline"/>
        </w:rPr>
        <w:t>. They’ll be made, modified and lost in combat — and replaced just as fast</w:t>
      </w:r>
      <w:r>
        <w:t>.</w:t>
      </w:r>
    </w:p>
    <w:p w14:paraId="43A2C443" w14:textId="77777777" w:rsidR="0017179A" w:rsidRDefault="0017179A" w:rsidP="0017179A">
      <w:r>
        <w:t>“Drone dominance is a process race as much as a technological race,” Hegseth writes. The new approach fuses frontline needs with the factory floor. Prototypes, 3D printing, battlefield tweaks — all encouraged.</w:t>
      </w:r>
    </w:p>
    <w:p w14:paraId="5650054C" w14:textId="77777777" w:rsidR="0017179A" w:rsidRDefault="0017179A" w:rsidP="0017179A">
      <w:r w:rsidRPr="00EF1F52">
        <w:rPr>
          <w:rStyle w:val="StyleUnderline"/>
        </w:rPr>
        <w:lastRenderedPageBreak/>
        <w:t xml:space="preserve">The third pillar is training. </w:t>
      </w:r>
      <w:r w:rsidRPr="007B56A5">
        <w:rPr>
          <w:rStyle w:val="StyleUnderline"/>
          <w:highlight w:val="green"/>
        </w:rPr>
        <w:t>By the end of 2026, every US</w:t>
      </w:r>
      <w:r w:rsidRPr="00EF1F52">
        <w:rPr>
          <w:rStyle w:val="StyleUnderline"/>
        </w:rPr>
        <w:t xml:space="preserve"> Army </w:t>
      </w:r>
      <w:r w:rsidRPr="007B56A5">
        <w:rPr>
          <w:rStyle w:val="StyleUnderline"/>
          <w:highlight w:val="green"/>
        </w:rPr>
        <w:t>squad must have one-way attack drones</w:t>
      </w:r>
      <w:r w:rsidRPr="00EF1F52">
        <w:rPr>
          <w:rStyle w:val="StyleUnderline"/>
        </w:rPr>
        <w:t xml:space="preserve"> in its kit</w:t>
      </w:r>
      <w:r>
        <w:t>. By 2027, major training events must include drones, swarm scenarios, live-fire tests, drone-vs-drone battles. Senior officers are under orders to strip away range restrictions, expand testing grounds, and make drone use second nature.</w:t>
      </w:r>
    </w:p>
    <w:p w14:paraId="56E80EF9" w14:textId="77777777" w:rsidR="0017179A" w:rsidRDefault="0017179A" w:rsidP="0017179A"/>
    <w:p w14:paraId="1F93428C" w14:textId="77777777" w:rsidR="0017179A" w:rsidRDefault="0017179A" w:rsidP="0017179A">
      <w:pPr>
        <w:pStyle w:val="Heading4"/>
      </w:pPr>
      <w:r>
        <w:t>Hegseth is too focused on drones to cut them</w:t>
      </w:r>
    </w:p>
    <w:p w14:paraId="6F6CB166" w14:textId="77777777" w:rsidR="0017179A" w:rsidRDefault="0017179A" w:rsidP="0017179A">
      <w:r w:rsidRPr="003217CA">
        <w:rPr>
          <w:rStyle w:val="Style13ptBold"/>
        </w:rPr>
        <w:t>Dickstein 25</w:t>
      </w:r>
      <w:r w:rsidRPr="003217CA">
        <w:t xml:space="preserve"> — Corey Dickstein, Southeast US Reporter at Stars and Stripes, formerly worked as a pentagon Reporter at Stars and Stripes; Reporter/Photographer at Savannah Morning News &amp; savannahnow.com, graduated with a Bachelor of Arts in Mass Communication with a focus in print journalism from Georgia College &amp; State University, 2025 ("‘Gloves are coming off’: Hegseth orders military to quickly buy, incorporate small, cheap drones into formations," Stars and Stripes, July 11th, Available Online at https://www.stripes.com/theaters/us/2025-07-11/hegseth-drones-military-18410333.html?, Accessed 07-15-2025)</w:t>
      </w:r>
    </w:p>
    <w:p w14:paraId="37DE8D44" w14:textId="77777777" w:rsidR="0017179A" w:rsidRPr="00EF1F52" w:rsidRDefault="0017179A" w:rsidP="0017179A">
      <w:pPr>
        <w:rPr>
          <w:rStyle w:val="StyleUnderline"/>
        </w:rPr>
      </w:pPr>
      <w:r>
        <w:t xml:space="preserve">Hegseth’s memo implores American forces to find similar ways to advance drone warfare. </w:t>
      </w:r>
      <w:r w:rsidRPr="00EF1F52">
        <w:rPr>
          <w:rStyle w:val="StyleUnderline"/>
        </w:rPr>
        <w:t xml:space="preserve">He also </w:t>
      </w:r>
      <w:r w:rsidRPr="007B56A5">
        <w:rPr>
          <w:rStyle w:val="StyleUnderline"/>
          <w:highlight w:val="green"/>
        </w:rPr>
        <w:t>calls for</w:t>
      </w:r>
      <w:r w:rsidRPr="00EF1F52">
        <w:rPr>
          <w:rStyle w:val="StyleUnderline"/>
        </w:rPr>
        <w:t xml:space="preserve"> the </w:t>
      </w:r>
      <w:r w:rsidRPr="007B56A5">
        <w:rPr>
          <w:rStyle w:val="StyleUnderline"/>
          <w:highlight w:val="green"/>
        </w:rPr>
        <w:t>military</w:t>
      </w:r>
      <w:r w:rsidRPr="00EF1F52">
        <w:rPr>
          <w:rStyle w:val="StyleUnderline"/>
        </w:rPr>
        <w:t xml:space="preserve"> services </w:t>
      </w:r>
      <w:r w:rsidRPr="007B56A5">
        <w:rPr>
          <w:rStyle w:val="StyleUnderline"/>
          <w:highlight w:val="green"/>
        </w:rPr>
        <w:t>to</w:t>
      </w:r>
      <w:r w:rsidRPr="00EF1F52">
        <w:rPr>
          <w:rStyle w:val="StyleUnderline"/>
        </w:rPr>
        <w:t xml:space="preserve"> consider what expensive weapons systems could be replaced by </w:t>
      </w:r>
      <w:r w:rsidRPr="007B56A5">
        <w:rPr>
          <w:rStyle w:val="StyleUnderline"/>
          <w:highlight w:val="green"/>
        </w:rPr>
        <w:t>cheap, disposable drones.</w:t>
      </w:r>
    </w:p>
    <w:p w14:paraId="6FDE433D" w14:textId="77777777" w:rsidR="0017179A" w:rsidRDefault="0017179A" w:rsidP="0017179A">
      <w:r>
        <w:t>He gave the secretaries of the Army, Navy and Air Force 60 days to report to him any major weapons that could be “more cost effective or lethal” if replaced by small drones.</w:t>
      </w:r>
    </w:p>
    <w:p w14:paraId="3CC67DB0" w14:textId="77777777" w:rsidR="0017179A" w:rsidRDefault="0017179A" w:rsidP="0017179A">
      <w:r>
        <w:t xml:space="preserve">He also ordered the military to expand its use of 3D printing and other in-house drone building capabilities and </w:t>
      </w:r>
      <w:proofErr w:type="gramStart"/>
      <w:r>
        <w:t>stand up</w:t>
      </w:r>
      <w:proofErr w:type="gramEnd"/>
      <w:r>
        <w:t xml:space="preserve"> purpose-built innovation units meant to exclusively innovate drone warfare within the Army, Navy, Air Force and Marine Corps by Sept. 1.</w:t>
      </w:r>
    </w:p>
    <w:p w14:paraId="25D08C73" w14:textId="77777777" w:rsidR="0017179A" w:rsidRDefault="0017179A" w:rsidP="0017179A">
      <w:r>
        <w:t>“Our adversaries have a head start in small UAS, but we will perform a technological leapfrog and establish small UAS domain dominance by the end of 2027,” Hegseth wrote in his memo. “We will accomplish this urgent goal by combining the nation’s best qualities, including risk-taking. Senior officers must set the tone.</w:t>
      </w:r>
    </w:p>
    <w:p w14:paraId="4CA8E481" w14:textId="77777777" w:rsidR="0017179A" w:rsidRDefault="0017179A" w:rsidP="0017179A">
      <w:r>
        <w:t>“</w:t>
      </w:r>
      <w:r w:rsidRPr="007B56A5">
        <w:rPr>
          <w:rStyle w:val="StyleUnderline"/>
          <w:highlight w:val="green"/>
        </w:rPr>
        <w:t>Accelerating this critical battlefield technology requires a Department of War culture</w:t>
      </w:r>
      <w:r>
        <w:t>.”</w:t>
      </w:r>
    </w:p>
    <w:p w14:paraId="2312FBA4" w14:textId="77777777" w:rsidR="0017179A" w:rsidRDefault="0017179A" w:rsidP="00F75FB5">
      <w:pPr>
        <w:pStyle w:val="Heading3"/>
      </w:pPr>
    </w:p>
    <w:p w14:paraId="714EA122" w14:textId="42BC038F" w:rsidR="00F75FB5" w:rsidRPr="00F75FB5" w:rsidRDefault="00F75FB5" w:rsidP="00F75FB5">
      <w:pPr>
        <w:pStyle w:val="Heading3"/>
      </w:pPr>
      <w:r>
        <w:lastRenderedPageBreak/>
        <w:t>***IRAN***</w:t>
      </w:r>
    </w:p>
    <w:p w14:paraId="750FCE75" w14:textId="77777777" w:rsidR="00F75FB5" w:rsidRPr="00C74F83" w:rsidRDefault="00F75FB5" w:rsidP="00F75FB5">
      <w:pPr>
        <w:pStyle w:val="Heading3"/>
      </w:pPr>
      <w:r>
        <w:lastRenderedPageBreak/>
        <w:t>UQ—Diplomacy—2AC</w:t>
      </w:r>
    </w:p>
    <w:p w14:paraId="7A7044A1" w14:textId="77777777" w:rsidR="00F75FB5" w:rsidRPr="00BC798F" w:rsidRDefault="00F75FB5" w:rsidP="00F75FB5">
      <w:pPr>
        <w:pStyle w:val="Heading4"/>
        <w:rPr>
          <w:rStyle w:val="StyleUnderline"/>
          <w:sz w:val="26"/>
          <w:u w:val="none"/>
        </w:rPr>
      </w:pPr>
      <w:r>
        <w:rPr>
          <w:rStyle w:val="StyleUnderline"/>
          <w:sz w:val="26"/>
          <w:u w:val="none"/>
        </w:rPr>
        <w:t xml:space="preserve">Trump </w:t>
      </w:r>
      <w:r w:rsidRPr="00BC798F">
        <w:rPr>
          <w:rStyle w:val="StyleUnderline"/>
          <w:sz w:val="26"/>
        </w:rPr>
        <w:t>destroy</w:t>
      </w:r>
      <w:r>
        <w:rPr>
          <w:rStyle w:val="StyleUnderline"/>
          <w:sz w:val="26"/>
        </w:rPr>
        <w:t>ed</w:t>
      </w:r>
      <w:r>
        <w:rPr>
          <w:rStyle w:val="StyleUnderline"/>
          <w:sz w:val="26"/>
          <w:u w:val="none"/>
        </w:rPr>
        <w:t xml:space="preserve"> DoS capacity.</w:t>
      </w:r>
    </w:p>
    <w:p w14:paraId="4005C482" w14:textId="77777777" w:rsidR="00F75FB5" w:rsidRPr="00BC798F" w:rsidRDefault="00F75FB5" w:rsidP="00F75FB5">
      <w:pPr>
        <w:rPr>
          <w:rStyle w:val="StyleUnderline"/>
          <w:u w:val="none"/>
        </w:rPr>
      </w:pPr>
      <w:r>
        <w:rPr>
          <w:rStyle w:val="Style13ptBold"/>
        </w:rPr>
        <w:t xml:space="preserve">Lee 25 </w:t>
      </w:r>
      <w:r>
        <w:rPr>
          <w:rStyle w:val="StyleUnderline"/>
          <w:u w:val="none"/>
        </w:rPr>
        <w:t xml:space="preserve">[Matthew Lee; Writer for the Associated Press; 7/11/2025; “State Department is firing over 1,300 employees under Trump administration plan”; PBS News; </w:t>
      </w:r>
      <w:hyperlink r:id="rId54" w:history="1">
        <w:r w:rsidRPr="00E15B50">
          <w:rPr>
            <w:rStyle w:val="Hyperlink"/>
          </w:rPr>
          <w:t>https://www.pbs.org/newshour/politics/state-department-is-firing-over-1300-employees-under-trump-administration-plan</w:t>
        </w:r>
      </w:hyperlink>
      <w:r>
        <w:rPr>
          <w:rStyle w:val="StyleUnderline"/>
          <w:u w:val="none"/>
        </w:rPr>
        <w:t>; accessed 7/14/2025; Lowell-DB]</w:t>
      </w:r>
    </w:p>
    <w:p w14:paraId="385077FC" w14:textId="77777777" w:rsidR="00F75FB5" w:rsidRPr="0008454B" w:rsidRDefault="00F75FB5" w:rsidP="00F75FB5">
      <w:pPr>
        <w:rPr>
          <w:rFonts w:asciiTheme="minorHAnsi" w:hAnsiTheme="minorHAnsi" w:cstheme="minorHAnsi"/>
          <w:sz w:val="16"/>
        </w:rPr>
      </w:pPr>
      <w:r w:rsidRPr="001E310C">
        <w:rPr>
          <w:rStyle w:val="StyleUnderline"/>
        </w:rPr>
        <w:t xml:space="preserve">The </w:t>
      </w:r>
      <w:r w:rsidRPr="00DB4EDE">
        <w:rPr>
          <w:rStyle w:val="StyleUnderline"/>
          <w:highlight w:val="cyan"/>
        </w:rPr>
        <w:t xml:space="preserve">State Department is firing more than </w:t>
      </w:r>
      <w:r w:rsidRPr="00DB4EDE">
        <w:rPr>
          <w:rStyle w:val="Emphasis"/>
          <w:highlight w:val="cyan"/>
        </w:rPr>
        <w:t xml:space="preserve">1,300 </w:t>
      </w:r>
      <w:r w:rsidRPr="00DB4EDE">
        <w:rPr>
          <w:rStyle w:val="StyleUnderline"/>
          <w:highlight w:val="cyan"/>
        </w:rPr>
        <w:t>employees</w:t>
      </w:r>
      <w:r w:rsidRPr="0008454B">
        <w:rPr>
          <w:rFonts w:asciiTheme="minorHAnsi" w:hAnsiTheme="minorHAnsi" w:cstheme="minorHAnsi"/>
          <w:sz w:val="16"/>
        </w:rPr>
        <w:t xml:space="preserve"> on Friday in line with a dramatic reorganization plan unveiled by the Trump administration earlier this year, a move that critics say </w:t>
      </w:r>
      <w:r w:rsidRPr="0008454B">
        <w:rPr>
          <w:rStyle w:val="StyleUnderline"/>
        </w:rPr>
        <w:t xml:space="preserve">will </w:t>
      </w:r>
      <w:r w:rsidRPr="0008454B">
        <w:rPr>
          <w:rStyle w:val="Emphasis"/>
        </w:rPr>
        <w:t>damage America’s global leadership</w:t>
      </w:r>
      <w:r w:rsidRPr="0008454B">
        <w:rPr>
          <w:rStyle w:val="StyleUnderline"/>
        </w:rPr>
        <w:t xml:space="preserve"> and efforts to counter threats abroad</w:t>
      </w:r>
      <w:r w:rsidRPr="0008454B">
        <w:rPr>
          <w:rFonts w:asciiTheme="minorHAnsi" w:hAnsiTheme="minorHAnsi" w:cstheme="minorHAnsi"/>
          <w:sz w:val="16"/>
        </w:rPr>
        <w:t>.</w:t>
      </w:r>
    </w:p>
    <w:p w14:paraId="0217C057"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The department is sending layoff notices to 1,107 civil servants and 246 foreign service officers with domestic assignments in the United States, said a senior State Department official, who spoke on the condition of anonymity to discuss personnel matters ahead of individual notices being emailed to affected employees.</w:t>
      </w:r>
    </w:p>
    <w:p w14:paraId="643A6926" w14:textId="77777777" w:rsidR="00F75FB5" w:rsidRPr="0008454B" w:rsidRDefault="00F75FB5" w:rsidP="00F75FB5">
      <w:pPr>
        <w:rPr>
          <w:rFonts w:asciiTheme="minorHAnsi" w:hAnsiTheme="minorHAnsi" w:cstheme="minorHAnsi"/>
          <w:sz w:val="16"/>
        </w:rPr>
      </w:pPr>
      <w:r w:rsidRPr="0008454B">
        <w:rPr>
          <w:rStyle w:val="StyleUnderline"/>
        </w:rPr>
        <w:t>Foreign service officers</w:t>
      </w:r>
      <w:r w:rsidRPr="0008454B">
        <w:rPr>
          <w:rFonts w:asciiTheme="minorHAnsi" w:hAnsiTheme="minorHAnsi" w:cstheme="minorHAnsi"/>
          <w:sz w:val="16"/>
        </w:rPr>
        <w:t xml:space="preserve"> affected will be placed immediately on administrative leave for 120 days, after which they </w:t>
      </w:r>
      <w:r w:rsidRPr="0008454B">
        <w:rPr>
          <w:rStyle w:val="StyleUnderline"/>
        </w:rPr>
        <w:t>will</w:t>
      </w:r>
      <w:r w:rsidRPr="0008454B">
        <w:rPr>
          <w:sz w:val="16"/>
        </w:rPr>
        <w:t xml:space="preserve"> </w:t>
      </w:r>
      <w:r w:rsidRPr="0008454B">
        <w:rPr>
          <w:rFonts w:asciiTheme="minorHAnsi" w:hAnsiTheme="minorHAnsi" w:cstheme="minorHAnsi"/>
          <w:sz w:val="16"/>
        </w:rPr>
        <w:t xml:space="preserve">formally </w:t>
      </w:r>
      <w:r w:rsidRPr="0008454B">
        <w:rPr>
          <w:rStyle w:val="StyleUnderline"/>
        </w:rPr>
        <w:t>lose their jobs</w:t>
      </w:r>
      <w:r w:rsidRPr="0008454B">
        <w:rPr>
          <w:rFonts w:asciiTheme="minorHAnsi" w:hAnsiTheme="minorHAnsi" w:cstheme="minorHAnsi"/>
          <w:sz w:val="16"/>
        </w:rPr>
        <w:t>, according to an internal notice obtained by The Associated Press. For most affected civil servants, the separation period is 60 days, it said.</w:t>
      </w:r>
    </w:p>
    <w:p w14:paraId="2FE0C2B4"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“In connection with the departmental reorganization … the department is streamlining domestic operations to focus on diplomatic priorities,” the notice says. “Headcount reductions have been carefully tailored to affect non-core functions, duplicative or redundant offices, and offices where considerable efficiencies may be found from centralization or consolidation of functions and responsibilities.”</w:t>
      </w:r>
    </w:p>
    <w:p w14:paraId="5C9A5373"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 xml:space="preserve">While lauded by President Donald Trump, Secretary of State Marco Rubio and their Republican allies as overdue and necessary to make the department leaner, more nimble and more efficient, </w:t>
      </w:r>
      <w:r w:rsidRPr="0008454B">
        <w:rPr>
          <w:rStyle w:val="StyleUnderline"/>
        </w:rPr>
        <w:t>the cuts have been</w:t>
      </w:r>
      <w:r w:rsidRPr="0008454B">
        <w:rPr>
          <w:rFonts w:asciiTheme="minorHAnsi" w:hAnsiTheme="minorHAnsi" w:cstheme="minorHAnsi"/>
          <w:sz w:val="16"/>
        </w:rPr>
        <w:t xml:space="preserve"> roundly </w:t>
      </w:r>
      <w:r w:rsidRPr="0008454B">
        <w:rPr>
          <w:rStyle w:val="StyleUnderline"/>
        </w:rPr>
        <w:t xml:space="preserve">criticized by current and former diplomats who say they </w:t>
      </w:r>
      <w:r w:rsidRPr="00DB4EDE">
        <w:rPr>
          <w:rStyle w:val="StyleUnderline"/>
          <w:highlight w:val="cyan"/>
        </w:rPr>
        <w:t>will weaken U.S. influence and</w:t>
      </w:r>
      <w:r w:rsidRPr="0008454B">
        <w:rPr>
          <w:rStyle w:val="StyleUnderline"/>
        </w:rPr>
        <w:t xml:space="preserve"> its </w:t>
      </w:r>
      <w:r w:rsidRPr="00DB4EDE">
        <w:rPr>
          <w:rStyle w:val="StyleUnderline"/>
          <w:highlight w:val="cyan"/>
        </w:rPr>
        <w:t>ability to counter</w:t>
      </w:r>
      <w:r w:rsidRPr="0008454B">
        <w:rPr>
          <w:rFonts w:asciiTheme="minorHAnsi" w:hAnsiTheme="minorHAnsi" w:cstheme="minorHAnsi"/>
          <w:sz w:val="16"/>
        </w:rPr>
        <w:t xml:space="preserve"> existing and emerging </w:t>
      </w:r>
      <w:r w:rsidRPr="00DB4EDE">
        <w:rPr>
          <w:rStyle w:val="StyleUnderline"/>
          <w:highlight w:val="cyan"/>
        </w:rPr>
        <w:t>threats</w:t>
      </w:r>
      <w:r w:rsidRPr="0008454B">
        <w:rPr>
          <w:rFonts w:asciiTheme="minorHAnsi" w:hAnsiTheme="minorHAnsi" w:cstheme="minorHAnsi"/>
          <w:sz w:val="16"/>
        </w:rPr>
        <w:t xml:space="preserve"> abroad.</w:t>
      </w:r>
    </w:p>
    <w:p w14:paraId="27803760"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The layoffs are part of big changes to State Department work</w:t>
      </w:r>
    </w:p>
    <w:p w14:paraId="7CD9141F"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The Trump administration has pushed to reshape American diplomacy and worked aggressively to shrink the size of the federal government, including mass dismissals as part of moves to dismantle whole departments like the U.S. Agency for International Development and the Education Department.</w:t>
      </w:r>
    </w:p>
    <w:p w14:paraId="2EE5D695"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USAID, the six-decade-old foreign assistance agency, was absorbed into the State Department last week after the administration dramatically slashed foreign aid funding.</w:t>
      </w:r>
    </w:p>
    <w:p w14:paraId="4265EC91"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A recent ruling by the Supreme Court cleared the way for the layoffs to start, while lawsuits challenging the legality of the cuts continue to play out. The department had formally advised staffers on Thursday that it would be sending layoff notices to some of them soon. The job cuts are large but considerably less than many had feared.</w:t>
      </w:r>
    </w:p>
    <w:p w14:paraId="5B3159BB"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Rubio said officials took “a very deliberate step to reorganize the State Department to be more efficient and more focused.”</w:t>
      </w:r>
    </w:p>
    <w:p w14:paraId="0F4C39B9"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“It’s not a consequence of trying to get rid of people. But if you close the bureau, you don’t need those positions,” he told reporters Thursday in Kuala Lumpur, Malaysia, where he’s attending the annual Association of Southeast Asian Nations Regional Forum. “Understand that some of these are positions that are being eliminated, not people.”</w:t>
      </w:r>
    </w:p>
    <w:p w14:paraId="7A4F1910"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He said some of the cuts will be unfilled positions or those that are about to be vacant because an employee took an early retirement.</w:t>
      </w:r>
    </w:p>
    <w:p w14:paraId="4781771E" w14:textId="77777777" w:rsidR="00F75FB5" w:rsidRPr="00DB4EDE" w:rsidRDefault="00F75FB5" w:rsidP="00F75FB5">
      <w:pPr>
        <w:rPr>
          <w:rFonts w:asciiTheme="minorHAnsi" w:hAnsiTheme="minorHAnsi" w:cstheme="minorHAnsi"/>
          <w:sz w:val="10"/>
          <w:szCs w:val="10"/>
        </w:rPr>
      </w:pPr>
      <w:r w:rsidRPr="00DB4EDE">
        <w:rPr>
          <w:rFonts w:asciiTheme="minorHAnsi" w:hAnsiTheme="minorHAnsi" w:cstheme="minorHAnsi"/>
          <w:sz w:val="10"/>
          <w:szCs w:val="10"/>
        </w:rPr>
        <w:t>Critics say the changes will hurt U.S. standing abroad</w:t>
      </w:r>
    </w:p>
    <w:p w14:paraId="4CC3A0ED"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 xml:space="preserve">The American Academy of Diplomacy, an association that includes hundreds of former senior diplomats, said the State Department layoffs “will </w:t>
      </w:r>
      <w:r w:rsidRPr="0008454B">
        <w:rPr>
          <w:rStyle w:val="Emphasis"/>
        </w:rPr>
        <w:t>seriously undermine</w:t>
      </w:r>
      <w:r w:rsidRPr="0008454B">
        <w:rPr>
          <w:rStyle w:val="StyleUnderline"/>
        </w:rPr>
        <w:t xml:space="preserve"> the ability of our government to understand, explain, and respond to a complex and increasingly contested world</w:t>
      </w:r>
      <w:r w:rsidRPr="0008454B">
        <w:rPr>
          <w:rFonts w:asciiTheme="minorHAnsi" w:hAnsiTheme="minorHAnsi" w:cstheme="minorHAnsi"/>
          <w:sz w:val="16"/>
        </w:rPr>
        <w:t>.”</w:t>
      </w:r>
    </w:p>
    <w:p w14:paraId="08017493"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w:t>
      </w:r>
      <w:r w:rsidRPr="00DB4EDE">
        <w:rPr>
          <w:rStyle w:val="StyleUnderline"/>
          <w:highlight w:val="cyan"/>
        </w:rPr>
        <w:t>At a time when the U</w:t>
      </w:r>
      <w:r w:rsidRPr="0008454B">
        <w:rPr>
          <w:rStyle w:val="StyleUnderline"/>
        </w:rPr>
        <w:t xml:space="preserve">nited </w:t>
      </w:r>
      <w:r w:rsidRPr="00DB4EDE">
        <w:rPr>
          <w:rStyle w:val="StyleUnderline"/>
          <w:highlight w:val="cyan"/>
        </w:rPr>
        <w:t>S</w:t>
      </w:r>
      <w:r w:rsidRPr="0008454B">
        <w:rPr>
          <w:rStyle w:val="StyleUnderline"/>
        </w:rPr>
        <w:t xml:space="preserve">tates </w:t>
      </w:r>
      <w:r w:rsidRPr="00DB4EDE">
        <w:rPr>
          <w:rStyle w:val="StyleUnderline"/>
          <w:highlight w:val="cyan"/>
        </w:rPr>
        <w:t xml:space="preserve">faces </w:t>
      </w:r>
      <w:r w:rsidRPr="00DB4EDE">
        <w:rPr>
          <w:rStyle w:val="Emphasis"/>
          <w:highlight w:val="cyan"/>
        </w:rPr>
        <w:t>unprecedented</w:t>
      </w:r>
      <w:r w:rsidRPr="00DB4EDE">
        <w:rPr>
          <w:rStyle w:val="StyleUnderline"/>
          <w:highlight w:val="cyan"/>
        </w:rPr>
        <w:t xml:space="preserve"> challenges</w:t>
      </w:r>
      <w:r w:rsidRPr="0008454B">
        <w:rPr>
          <w:rFonts w:asciiTheme="minorHAnsi" w:hAnsiTheme="minorHAnsi" w:cstheme="minorHAnsi"/>
          <w:sz w:val="16"/>
        </w:rPr>
        <w:t xml:space="preserve"> from strategic competitors and adversaries, ongoing conflicts in Central Europe, Africa, and the Middle East, and emerging security threats, the decision to gut the Department of State’s institutional knowledge and operational capacity is an act of vandalism,” the organization said in a statement last week before the cuts were announced.</w:t>
      </w:r>
    </w:p>
    <w:p w14:paraId="3AE1E207"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It added that Rubio’s explanations for the cuts are “disingenuous, pernicious, and false.”</w:t>
      </w:r>
    </w:p>
    <w:p w14:paraId="06A8E9FB"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Michael Rigas, the department’s deputy secretary for management and resources, said in a notice Thursday that staffers would be informed “soon” if they were being laid off.</w:t>
      </w:r>
    </w:p>
    <w:p w14:paraId="192507F2"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lastRenderedPageBreak/>
        <w:t>“First and foremost, we want to thank them for their dedication and service to the United States,” he said.</w:t>
      </w:r>
    </w:p>
    <w:p w14:paraId="3CAE8683"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“Once notifications have taken place, the Department will enter the final stage of its reorganization and focus its attention on delivering results-driven diplomacy,” Rigas added.</w:t>
      </w:r>
    </w:p>
    <w:p w14:paraId="0E6B20E4"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The State Department is undergoing a big reorganization</w:t>
      </w:r>
    </w:p>
    <w:p w14:paraId="3ED98160"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In late May, the State Department notified Congress of an updated reorganization plan, proposing cuts to programs beyond what had been revealed earlier by Rubio and an 18% reduction of staff in the U.S., even higher than the 15% initially floated in April.</w:t>
      </w:r>
    </w:p>
    <w:p w14:paraId="394522B5"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The restructuring has been driven in part by the need to find a new home for the remaining functions of USAID, which was an early target of the Trump administration and then-aide Elon Musk’s Department of Government Efficiency.</w:t>
      </w:r>
    </w:p>
    <w:p w14:paraId="2C5143A2"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The State Department is planning to eliminate some divisions tasked with oversight of America’s two-decade involvement in Afghanistan, including an office focused on resettling Afghan nationals who worked alongside the U.S. military.</w:t>
      </w:r>
    </w:p>
    <w:p w14:paraId="449C7B70"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 xml:space="preserve">A letter that the department had sent to Congress noted that </w:t>
      </w:r>
      <w:r w:rsidRPr="0008454B">
        <w:rPr>
          <w:rStyle w:val="StyleUnderline"/>
        </w:rPr>
        <w:t xml:space="preserve">the </w:t>
      </w:r>
      <w:r w:rsidRPr="00DB4EDE">
        <w:rPr>
          <w:rStyle w:val="StyleUnderline"/>
          <w:highlight w:val="cyan"/>
        </w:rPr>
        <w:t>reorganization will affect more than 300 bureaus</w:t>
      </w:r>
      <w:r w:rsidRPr="0008454B">
        <w:rPr>
          <w:rStyle w:val="StyleUnderline"/>
        </w:rPr>
        <w:t xml:space="preserve"> and offices</w:t>
      </w:r>
      <w:r w:rsidRPr="0008454B">
        <w:rPr>
          <w:rFonts w:asciiTheme="minorHAnsi" w:hAnsiTheme="minorHAnsi" w:cstheme="minorHAnsi"/>
          <w:sz w:val="16"/>
        </w:rPr>
        <w:t>, saying it is eliminating divisions it describes as doing unclear or overlapping work. It says Rubio believes “effective modern diplomacy requires streamlining this bloated bureaucracy.”</w:t>
      </w:r>
    </w:p>
    <w:p w14:paraId="42384C82"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That letter was clear that the reorganization also is intended to eliminate programs — particularly those related to refugees and immigration, as well as human rights and democracy promotion — that the Trump administration believes have become ideologically driven in a way that is incompatible with its priorities and policies.</w:t>
      </w:r>
    </w:p>
    <w:p w14:paraId="04DBE262"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The American Foreign Service Association, the union that represents diplomats, urged the State Department last month to hold off on job cuts.</w:t>
      </w:r>
    </w:p>
    <w:p w14:paraId="02888433" w14:textId="77777777" w:rsidR="00F75FB5" w:rsidRPr="0008454B" w:rsidRDefault="00F75FB5" w:rsidP="00F75FB5">
      <w:pPr>
        <w:rPr>
          <w:rFonts w:asciiTheme="minorHAnsi" w:hAnsiTheme="minorHAnsi" w:cstheme="minorHAnsi"/>
          <w:sz w:val="16"/>
        </w:rPr>
      </w:pPr>
      <w:r w:rsidRPr="0008454B">
        <w:rPr>
          <w:rFonts w:asciiTheme="minorHAnsi" w:hAnsiTheme="minorHAnsi" w:cstheme="minorHAnsi"/>
          <w:sz w:val="16"/>
        </w:rPr>
        <w:t xml:space="preserve">Notices for a reduction in force, which would not only lay off employees but eliminate positions altogether, “should be a last resort,” association President Tom </w:t>
      </w:r>
      <w:proofErr w:type="spellStart"/>
      <w:r w:rsidRPr="0008454B">
        <w:rPr>
          <w:rFonts w:asciiTheme="minorHAnsi" w:hAnsiTheme="minorHAnsi" w:cstheme="minorHAnsi"/>
          <w:sz w:val="16"/>
        </w:rPr>
        <w:t>Yazdgerdi</w:t>
      </w:r>
      <w:proofErr w:type="spellEnd"/>
      <w:r w:rsidRPr="0008454B">
        <w:rPr>
          <w:rFonts w:asciiTheme="minorHAnsi" w:hAnsiTheme="minorHAnsi" w:cstheme="minorHAnsi"/>
          <w:sz w:val="16"/>
        </w:rPr>
        <w:t xml:space="preserve"> said. “</w:t>
      </w:r>
      <w:r w:rsidRPr="0008454B">
        <w:rPr>
          <w:rStyle w:val="StyleUnderline"/>
        </w:rPr>
        <w:t xml:space="preserve">Disrupting the Foreign Service like this </w:t>
      </w:r>
      <w:r w:rsidRPr="00DB4EDE">
        <w:rPr>
          <w:rStyle w:val="StyleUnderline"/>
          <w:highlight w:val="cyan"/>
        </w:rPr>
        <w:t>puts national interests at risk</w:t>
      </w:r>
      <w:r w:rsidRPr="0008454B">
        <w:rPr>
          <w:rFonts w:asciiTheme="minorHAnsi" w:hAnsiTheme="minorHAnsi" w:cstheme="minorHAnsi"/>
          <w:sz w:val="16"/>
        </w:rPr>
        <w:t xml:space="preserve"> — and Americans everywhere will bear the consequences.”</w:t>
      </w:r>
    </w:p>
    <w:p w14:paraId="4A444DA7" w14:textId="77777777" w:rsidR="00F75FB5" w:rsidRPr="00407B8D" w:rsidRDefault="00F75FB5" w:rsidP="00F75FB5">
      <w:pPr>
        <w:rPr>
          <w:rStyle w:val="StyleUnderline"/>
        </w:rPr>
      </w:pPr>
    </w:p>
    <w:p w14:paraId="3963D131" w14:textId="77777777" w:rsidR="00F75FB5" w:rsidRDefault="00F75FB5" w:rsidP="00F75FB5">
      <w:pPr>
        <w:pStyle w:val="Heading4"/>
        <w:rPr>
          <w:rFonts w:eastAsia="Times New Roman"/>
        </w:rPr>
      </w:pPr>
      <w:r>
        <w:rPr>
          <w:rFonts w:eastAsia="Times New Roman"/>
        </w:rPr>
        <w:t xml:space="preserve">US diplomacy is </w:t>
      </w:r>
      <w:r>
        <w:rPr>
          <w:rFonts w:eastAsia="Times New Roman"/>
          <w:u w:val="single"/>
        </w:rPr>
        <w:t>incapable</w:t>
      </w:r>
      <w:r>
        <w:rPr>
          <w:rFonts w:eastAsia="Times New Roman"/>
        </w:rPr>
        <w:t>.</w:t>
      </w:r>
    </w:p>
    <w:p w14:paraId="455D2742" w14:textId="77777777" w:rsidR="00F75FB5" w:rsidRPr="00407B8D" w:rsidRDefault="00F75FB5" w:rsidP="00F75FB5">
      <w:pPr>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 xml:space="preserve">[Andrew Hyde, </w:t>
      </w:r>
      <w:r>
        <w:rPr>
          <w:shd w:val="clear" w:color="auto" w:fill="FFFFFF"/>
        </w:rPr>
        <w:t>Senior Fellow and Director of the Multilateral Financial Diplomacy and Powering Peace programs at the Stimson Center; Richard Lebaron, Senior Fellow with the Atlantic Council’s Middle East Programs; Aude Darnal, Research Analyst and Project Manager at the Stimson Center;</w:t>
      </w:r>
      <w:r w:rsidRPr="00407B8D">
        <w:rPr>
          <w:rFonts w:asciiTheme="minorHAnsi" w:eastAsia="Times New Roman" w:hAnsiTheme="minorHAnsi" w:cstheme="minorHAnsi"/>
          <w:color w:val="000000" w:themeColor="text1"/>
          <w:sz w:val="24"/>
          <w:szCs w:val="24"/>
        </w:rPr>
        <w:t xml:space="preserve"> </w:t>
      </w:r>
      <w:r>
        <w:rPr>
          <w:rFonts w:asciiTheme="minorHAnsi" w:eastAsia="Times New Roman" w:hAnsiTheme="minorHAnsi" w:cstheme="minorHAnsi"/>
          <w:color w:val="000000" w:themeColor="text1"/>
          <w:sz w:val="24"/>
          <w:szCs w:val="24"/>
        </w:rPr>
        <w:t xml:space="preserve">5/22/2023; “US Diplomacy is Weakening; Inkstick; </w:t>
      </w:r>
      <w:hyperlink r:id="rId55" w:history="1">
        <w:r w:rsidRPr="00E15B50">
          <w:rPr>
            <w:rStyle w:val="Hyperlink"/>
            <w:rFonts w:asciiTheme="minorHAnsi" w:eastAsia="Times New Roman" w:hAnsiTheme="minorHAnsi" w:cstheme="minorHAnsi"/>
            <w:sz w:val="24"/>
            <w:szCs w:val="24"/>
          </w:rPr>
          <w:t>https://inkstickmedia.com/us-diplomacy-is-weakening/</w:t>
        </w:r>
      </w:hyperlink>
      <w:r>
        <w:rPr>
          <w:rFonts w:asciiTheme="minorHAnsi" w:eastAsia="Times New Roman" w:hAnsiTheme="minorHAnsi" w:cstheme="minorHAnsi"/>
          <w:color w:val="000000" w:themeColor="text1"/>
          <w:sz w:val="24"/>
          <w:szCs w:val="24"/>
        </w:rPr>
        <w:t>; accessed 7/14/2025; Lowell-DB]</w:t>
      </w:r>
    </w:p>
    <w:p w14:paraId="21B7DC61" w14:textId="77777777" w:rsidR="00F75FB5" w:rsidRPr="001E310C" w:rsidRDefault="00F75FB5" w:rsidP="00F75FB5">
      <w:pPr>
        <w:rPr>
          <w:rFonts w:asciiTheme="minorHAnsi" w:hAnsiTheme="minorHAnsi" w:cstheme="minorHAnsi"/>
          <w:color w:val="000000" w:themeColor="text1"/>
          <w:sz w:val="16"/>
        </w:rPr>
      </w:pPr>
      <w:r w:rsidRPr="001E310C">
        <w:rPr>
          <w:rFonts w:asciiTheme="minorHAnsi" w:hAnsiTheme="minorHAnsi" w:cstheme="minorHAnsi"/>
          <w:color w:val="000000" w:themeColor="text1"/>
          <w:sz w:val="16"/>
        </w:rPr>
        <w:t xml:space="preserve">The great international problems of the day all require diplomacy. Whether it is finding a way to end the war in Ukraine, address climate change, prevent a war between the United States and China, or develop shared rules for how artificial intelligence should be managed, the process of countries talking to one another to find agreements is paramount. Yet, </w:t>
      </w:r>
      <w:r w:rsidRPr="001E310C">
        <w:rPr>
          <w:rStyle w:val="StyleUnderline"/>
        </w:rPr>
        <w:t xml:space="preserve">the ability of the </w:t>
      </w:r>
      <w:r w:rsidRPr="00DB4EDE">
        <w:rPr>
          <w:rStyle w:val="StyleUnderline"/>
          <w:highlight w:val="cyan"/>
        </w:rPr>
        <w:t>U</w:t>
      </w:r>
      <w:r w:rsidRPr="001E310C">
        <w:rPr>
          <w:rStyle w:val="StyleUnderline"/>
        </w:rPr>
        <w:t xml:space="preserve">nited </w:t>
      </w:r>
      <w:r w:rsidRPr="00DB4EDE">
        <w:rPr>
          <w:rStyle w:val="StyleUnderline"/>
          <w:highlight w:val="cyan"/>
        </w:rPr>
        <w:t>S</w:t>
      </w:r>
      <w:r w:rsidRPr="001E310C">
        <w:rPr>
          <w:rStyle w:val="StyleUnderline"/>
        </w:rPr>
        <w:t xml:space="preserve">tates to conduct </w:t>
      </w:r>
      <w:r w:rsidRPr="00DB4EDE">
        <w:rPr>
          <w:rStyle w:val="StyleUnderline"/>
          <w:highlight w:val="cyan"/>
        </w:rPr>
        <w:t>diplomacy has atrophied</w:t>
      </w:r>
      <w:r w:rsidRPr="001E310C">
        <w:rPr>
          <w:rFonts w:asciiTheme="minorHAnsi" w:hAnsiTheme="minorHAnsi" w:cstheme="minorHAnsi"/>
          <w:color w:val="000000" w:themeColor="text1"/>
          <w:sz w:val="16"/>
        </w:rPr>
        <w:t>. While </w:t>
      </w:r>
      <w:hyperlink r:id="rId56" w:history="1">
        <w:r w:rsidRPr="00DB4EDE">
          <w:rPr>
            <w:rStyle w:val="StyleUnderline"/>
            <w:highlight w:val="cyan"/>
          </w:rPr>
          <w:t>diplomats</w:t>
        </w:r>
        <w:r w:rsidRPr="00DB4EDE">
          <w:rPr>
            <w:rStyle w:val="Emphasis"/>
            <w:highlight w:val="cyan"/>
          </w:rPr>
          <w:t xml:space="preserve"> fled</w:t>
        </w:r>
      </w:hyperlink>
      <w:r w:rsidRPr="00DB4EDE">
        <w:rPr>
          <w:rStyle w:val="StyleUnderline"/>
          <w:highlight w:val="cyan"/>
        </w:rPr>
        <w:t> the State Department</w:t>
      </w:r>
      <w:r w:rsidRPr="001E310C">
        <w:rPr>
          <w:rStyle w:val="StyleUnderline"/>
        </w:rPr>
        <w:t xml:space="preserve"> </w:t>
      </w:r>
      <w:r w:rsidRPr="00DB4EDE">
        <w:rPr>
          <w:rStyle w:val="StyleUnderline"/>
          <w:highlight w:val="cyan"/>
        </w:rPr>
        <w:t>during the Trump administration</w:t>
      </w:r>
      <w:r w:rsidRPr="001E310C">
        <w:rPr>
          <w:rStyle w:val="StyleUnderline"/>
        </w:rPr>
        <w:t>,</w:t>
      </w:r>
      <w:r w:rsidRPr="001E310C">
        <w:rPr>
          <w:rFonts w:asciiTheme="minorHAnsi" w:hAnsiTheme="minorHAnsi" w:cstheme="minorHAnsi"/>
          <w:color w:val="000000" w:themeColor="text1"/>
          <w:sz w:val="16"/>
        </w:rPr>
        <w:t xml:space="preserve"> deeply </w:t>
      </w:r>
      <w:r w:rsidRPr="00DB4EDE">
        <w:rPr>
          <w:rStyle w:val="StyleUnderline"/>
        </w:rPr>
        <w:t>undermining</w:t>
      </w:r>
      <w:r w:rsidRPr="001E310C">
        <w:rPr>
          <w:rStyle w:val="StyleUnderline"/>
        </w:rPr>
        <w:t xml:space="preserve"> the ability of the United States to conduct diplomacy</w:t>
      </w:r>
      <w:r w:rsidRPr="001E310C">
        <w:rPr>
          <w:rFonts w:asciiTheme="minorHAnsi" w:hAnsiTheme="minorHAnsi" w:cstheme="minorHAnsi"/>
          <w:color w:val="000000" w:themeColor="text1"/>
          <w:sz w:val="16"/>
        </w:rPr>
        <w:t>, </w:t>
      </w:r>
      <w:hyperlink r:id="rId57" w:history="1">
        <w:r w:rsidRPr="00DB4EDE">
          <w:rPr>
            <w:rStyle w:val="StyleUnderline"/>
            <w:highlight w:val="cyan"/>
          </w:rPr>
          <w:t>budgetary stagnation</w:t>
        </w:r>
      </w:hyperlink>
      <w:r w:rsidRPr="00DB4EDE">
        <w:rPr>
          <w:rStyle w:val="StyleUnderline"/>
          <w:highlight w:val="cyan"/>
        </w:rPr>
        <w:t>, and political attacks</w:t>
      </w:r>
      <w:r w:rsidRPr="001E310C">
        <w:rPr>
          <w:rFonts w:asciiTheme="minorHAnsi" w:hAnsiTheme="minorHAnsi" w:cstheme="minorHAnsi"/>
          <w:color w:val="000000" w:themeColor="text1"/>
          <w:sz w:val="16"/>
        </w:rPr>
        <w:t xml:space="preserve"> on the department before and after the Trump era have </w:t>
      </w:r>
      <w:r w:rsidRPr="00DB4EDE">
        <w:rPr>
          <w:rStyle w:val="StyleUnderline"/>
        </w:rPr>
        <w:t xml:space="preserve">led to a </w:t>
      </w:r>
      <w:r w:rsidRPr="00DB4EDE">
        <w:rPr>
          <w:rStyle w:val="Emphasis"/>
          <w:highlight w:val="cyan"/>
        </w:rPr>
        <w:t>weakened diplomatic structure</w:t>
      </w:r>
      <w:r w:rsidRPr="001E310C">
        <w:rPr>
          <w:rFonts w:asciiTheme="minorHAnsi" w:hAnsiTheme="minorHAnsi" w:cstheme="minorHAnsi"/>
          <w:color w:val="000000" w:themeColor="text1"/>
          <w:sz w:val="16"/>
        </w:rPr>
        <w:t xml:space="preserve"> unable to lead on major international agreements.</w:t>
      </w:r>
    </w:p>
    <w:p w14:paraId="258E4111" w14:textId="77777777" w:rsidR="00F75FB5" w:rsidRPr="001E310C" w:rsidRDefault="00F75FB5" w:rsidP="00F75FB5">
      <w:pPr>
        <w:rPr>
          <w:rFonts w:asciiTheme="minorHAnsi" w:hAnsiTheme="minorHAnsi" w:cstheme="minorHAnsi"/>
          <w:color w:val="000000" w:themeColor="text1"/>
          <w:sz w:val="16"/>
        </w:rPr>
      </w:pPr>
      <w:r w:rsidRPr="001E310C">
        <w:rPr>
          <w:rFonts w:asciiTheme="minorHAnsi" w:hAnsiTheme="minorHAnsi" w:cstheme="minorHAnsi"/>
          <w:color w:val="000000" w:themeColor="text1"/>
          <w:sz w:val="16"/>
        </w:rPr>
        <w:t xml:space="preserve">Yet, the decline of US diplomacy is not simply due to budgets or partisan attacks. There is an overarching cultural force that privileges military might over diplomatic efforts. </w:t>
      </w:r>
      <w:r w:rsidRPr="001E310C">
        <w:rPr>
          <w:rStyle w:val="StyleUnderline"/>
        </w:rPr>
        <w:t>Proposals for negotiation and compromise are rarely well received by the American public</w:t>
      </w:r>
      <w:r w:rsidRPr="001E310C">
        <w:rPr>
          <w:rFonts w:asciiTheme="minorHAnsi" w:hAnsiTheme="minorHAnsi" w:cstheme="minorHAnsi"/>
          <w:color w:val="000000" w:themeColor="text1"/>
          <w:sz w:val="16"/>
        </w:rPr>
        <w:t>, while threats to use force when other countries fail to comply with US demands receive more attention and praise. The result is that the ability of the United States to conduct diplomacy, even when it seeks to lead diplomatic efforts, is severely limited at a time when diplomacy is desperately needed.</w:t>
      </w:r>
    </w:p>
    <w:p w14:paraId="5D62FC1F" w14:textId="77777777" w:rsidR="00F75FB5" w:rsidRPr="001E310C" w:rsidRDefault="00F75FB5" w:rsidP="00F75FB5">
      <w:pPr>
        <w:rPr>
          <w:rFonts w:asciiTheme="minorHAnsi" w:hAnsiTheme="minorHAnsi" w:cstheme="minorHAnsi"/>
          <w:color w:val="000000" w:themeColor="text1"/>
          <w:sz w:val="16"/>
        </w:rPr>
      </w:pPr>
      <w:r w:rsidRPr="001E310C">
        <w:rPr>
          <w:rFonts w:asciiTheme="minorHAnsi" w:hAnsiTheme="minorHAnsi" w:cstheme="minorHAnsi"/>
          <w:color w:val="000000" w:themeColor="text1"/>
          <w:sz w:val="16"/>
        </w:rPr>
        <w:t xml:space="preserve">This month’s Reimagining US Grand Strategy roundtable focused on the structural factors that have undermined US diplomacy. Participants highlighted several issues, from the tight restrictions put on embassy staff traveling around the countries they are stationed </w:t>
      </w:r>
      <w:proofErr w:type="gramStart"/>
      <w:r w:rsidRPr="001E310C">
        <w:rPr>
          <w:rFonts w:asciiTheme="minorHAnsi" w:hAnsiTheme="minorHAnsi" w:cstheme="minorHAnsi"/>
          <w:color w:val="000000" w:themeColor="text1"/>
          <w:sz w:val="16"/>
        </w:rPr>
        <w:t>in to</w:t>
      </w:r>
      <w:proofErr w:type="gramEnd"/>
      <w:r w:rsidRPr="001E310C">
        <w:rPr>
          <w:rFonts w:asciiTheme="minorHAnsi" w:hAnsiTheme="minorHAnsi" w:cstheme="minorHAnsi"/>
          <w:color w:val="000000" w:themeColor="text1"/>
          <w:sz w:val="16"/>
        </w:rPr>
        <w:t xml:space="preserve"> the domestic cultural impediments to support extensive diplomatic efforts. There was widespread agreement that the </w:t>
      </w:r>
      <w:r w:rsidRPr="001E310C">
        <w:rPr>
          <w:rStyle w:val="StyleUnderline"/>
        </w:rPr>
        <w:t xml:space="preserve">United States was caught </w:t>
      </w:r>
      <w:r w:rsidRPr="00DB4EDE">
        <w:rPr>
          <w:rStyle w:val="StyleUnderline"/>
          <w:highlight w:val="cyan"/>
        </w:rPr>
        <w:t>in a negative feedback loop</w:t>
      </w:r>
      <w:r w:rsidRPr="001E310C">
        <w:rPr>
          <w:rStyle w:val="StyleUnderline"/>
        </w:rPr>
        <w:t xml:space="preserve"> </w:t>
      </w:r>
      <w:r w:rsidRPr="00DB4EDE">
        <w:rPr>
          <w:rStyle w:val="StyleUnderline"/>
          <w:highlight w:val="cyan"/>
        </w:rPr>
        <w:t>where</w:t>
      </w:r>
      <w:r w:rsidRPr="001E310C">
        <w:rPr>
          <w:rStyle w:val="StyleUnderline"/>
        </w:rPr>
        <w:t xml:space="preserve">in </w:t>
      </w:r>
      <w:r w:rsidRPr="00DB4EDE">
        <w:rPr>
          <w:rStyle w:val="StyleUnderline"/>
          <w:highlight w:val="cyan"/>
        </w:rPr>
        <w:t>failed</w:t>
      </w:r>
      <w:r w:rsidRPr="001E310C">
        <w:rPr>
          <w:rStyle w:val="StyleUnderline"/>
        </w:rPr>
        <w:t xml:space="preserve"> diplomatic </w:t>
      </w:r>
      <w:r w:rsidRPr="00DB4EDE">
        <w:rPr>
          <w:rStyle w:val="StyleUnderline"/>
          <w:highlight w:val="cyan"/>
        </w:rPr>
        <w:t>efforts</w:t>
      </w:r>
      <w:r w:rsidRPr="001E310C">
        <w:rPr>
          <w:rStyle w:val="StyleUnderline"/>
        </w:rPr>
        <w:t xml:space="preserve"> continuously </w:t>
      </w:r>
      <w:r w:rsidRPr="00DB4EDE">
        <w:rPr>
          <w:rStyle w:val="StyleUnderline"/>
          <w:highlight w:val="cyan"/>
        </w:rPr>
        <w:t>undermined the belief</w:t>
      </w:r>
      <w:r w:rsidRPr="001E310C">
        <w:rPr>
          <w:rStyle w:val="StyleUnderline"/>
        </w:rPr>
        <w:t xml:space="preserve"> of </w:t>
      </w:r>
      <w:r w:rsidRPr="001E310C">
        <w:rPr>
          <w:rStyle w:val="StyleUnderline"/>
        </w:rPr>
        <w:lastRenderedPageBreak/>
        <w:t xml:space="preserve">Americans </w:t>
      </w:r>
      <w:r w:rsidRPr="00DB4EDE">
        <w:rPr>
          <w:rStyle w:val="StyleUnderline"/>
          <w:highlight w:val="cyan"/>
        </w:rPr>
        <w:t>that diplomacy could advance US interests</w:t>
      </w:r>
      <w:r w:rsidRPr="001E310C">
        <w:rPr>
          <w:rStyle w:val="StyleUnderline"/>
        </w:rPr>
        <w:t>.</w:t>
      </w:r>
      <w:r w:rsidRPr="001E310C">
        <w:rPr>
          <w:rFonts w:asciiTheme="minorHAnsi" w:hAnsiTheme="minorHAnsi" w:cstheme="minorHAnsi"/>
          <w:color w:val="000000" w:themeColor="text1"/>
          <w:sz w:val="16"/>
        </w:rPr>
        <w:t xml:space="preserve"> Three participants shared their views on what needs to change to help address the diplomatic deficit in US foreign policy.</w:t>
      </w:r>
    </w:p>
    <w:p w14:paraId="692C1CD7" w14:textId="172FFBE8" w:rsidR="00F75FB5" w:rsidRPr="0072056F" w:rsidRDefault="00F75FB5" w:rsidP="00F75FB5">
      <w:pPr>
        <w:pStyle w:val="Heading3"/>
      </w:pPr>
      <w:r>
        <w:lastRenderedPageBreak/>
        <w:t>UQ—Military</w:t>
      </w:r>
      <w:r>
        <w:t>—2AC</w:t>
      </w:r>
    </w:p>
    <w:p w14:paraId="5C5B5DA3" w14:textId="77777777" w:rsidR="00F75FB5" w:rsidRPr="00BE1074" w:rsidRDefault="00F75FB5" w:rsidP="00F75FB5">
      <w:pPr>
        <w:pStyle w:val="Heading4"/>
      </w:pPr>
      <w:r>
        <w:t>US Military is cooked:</w:t>
      </w:r>
    </w:p>
    <w:p w14:paraId="382427E2" w14:textId="77777777" w:rsidR="00F75FB5" w:rsidRPr="001958DC" w:rsidRDefault="00F75FB5" w:rsidP="00F75FB5">
      <w:pPr>
        <w:pStyle w:val="Heading4"/>
        <w:rPr>
          <w:rStyle w:val="Style13ptBold"/>
          <w:b/>
          <w:bCs w:val="0"/>
        </w:rPr>
      </w:pPr>
      <w:r>
        <w:rPr>
          <w:rStyle w:val="Style13ptBold"/>
          <w:b/>
          <w:bCs w:val="0"/>
        </w:rPr>
        <w:t xml:space="preserve">1. </w:t>
      </w:r>
      <w:r w:rsidRPr="00BE1074">
        <w:rPr>
          <w:rStyle w:val="Style13ptBold"/>
          <w:b/>
          <w:bCs w:val="0"/>
          <w:u w:val="single"/>
        </w:rPr>
        <w:t>COLBY</w:t>
      </w:r>
      <w:r>
        <w:rPr>
          <w:rStyle w:val="Style13ptBold"/>
          <w:b/>
          <w:bCs w:val="0"/>
        </w:rPr>
        <w:t xml:space="preserve">---He </w:t>
      </w:r>
      <w:r w:rsidRPr="00BE1074">
        <w:rPr>
          <w:rStyle w:val="Style13ptBold"/>
          <w:b/>
          <w:bCs w:val="0"/>
        </w:rPr>
        <w:t>decks</w:t>
      </w:r>
      <w:r w:rsidRPr="001958DC">
        <w:rPr>
          <w:rStyle w:val="Style13ptBold"/>
          <w:b/>
          <w:bCs w:val="0"/>
        </w:rPr>
        <w:t xml:space="preserve"> </w:t>
      </w:r>
      <w:r>
        <w:rPr>
          <w:rStyle w:val="Style13ptBold"/>
          <w:b/>
          <w:bCs w:val="0"/>
        </w:rPr>
        <w:t>P</w:t>
      </w:r>
      <w:r w:rsidRPr="001958DC">
        <w:rPr>
          <w:rStyle w:val="Style13ptBold"/>
          <w:b/>
          <w:bCs w:val="0"/>
        </w:rPr>
        <w:t>entagon effectiveness</w:t>
      </w:r>
    </w:p>
    <w:p w14:paraId="5E1AD1A1" w14:textId="77777777" w:rsidR="00F75FB5" w:rsidRPr="001958DC" w:rsidRDefault="00F75FB5" w:rsidP="00F75FB5">
      <w:pPr>
        <w:rPr>
          <w:rStyle w:val="StyleUnderline"/>
          <w:u w:val="none"/>
        </w:rPr>
      </w:pPr>
      <w:r>
        <w:rPr>
          <w:rStyle w:val="Style13ptBold"/>
        </w:rPr>
        <w:t xml:space="preserve">Detsch et al, 7/8 </w:t>
      </w:r>
      <w:r>
        <w:rPr>
          <w:rStyle w:val="StyleUnderline"/>
          <w:u w:val="none"/>
        </w:rPr>
        <w:t xml:space="preserve">[Jack Detsch, Nahal </w:t>
      </w:r>
      <w:proofErr w:type="spellStart"/>
      <w:r>
        <w:rPr>
          <w:rStyle w:val="StyleUnderline"/>
          <w:u w:val="none"/>
        </w:rPr>
        <w:t>Toosi</w:t>
      </w:r>
      <w:proofErr w:type="spellEnd"/>
      <w:r>
        <w:rPr>
          <w:rStyle w:val="StyleUnderline"/>
          <w:u w:val="none"/>
        </w:rPr>
        <w:t xml:space="preserve">, Paul McLeary, and Joe Gould; Defense Reporters at Politico citing Trump administration and Pentagon officials; 7/8/2025; Politico; “Pentagon policy chief’s rouge decisions have irked US allies and the Trump administration”; </w:t>
      </w:r>
      <w:hyperlink r:id="rId58" w:history="1">
        <w:r w:rsidRPr="009409FC">
          <w:rPr>
            <w:rStyle w:val="Hyperlink"/>
          </w:rPr>
          <w:t>https://www.politico.com/news/2025/07/08/elbridge-colby-trump-administration-frustrations-00443337</w:t>
        </w:r>
      </w:hyperlink>
      <w:r>
        <w:rPr>
          <w:rStyle w:val="StyleUnderline"/>
          <w:u w:val="none"/>
        </w:rPr>
        <w:t>; accessed 7/14/2025; Lowell-DB]</w:t>
      </w:r>
    </w:p>
    <w:p w14:paraId="45E90719" w14:textId="77777777" w:rsidR="00F75FB5" w:rsidRPr="00893160" w:rsidRDefault="00F75FB5" w:rsidP="00F75FB5">
      <w:pPr>
        <w:rPr>
          <w:color w:val="000000" w:themeColor="text1"/>
          <w:sz w:val="16"/>
        </w:rPr>
      </w:pPr>
      <w:r w:rsidRPr="00893160">
        <w:rPr>
          <w:rStyle w:val="StyleUnderline"/>
        </w:rPr>
        <w:t>Elbridge Colby</w:t>
      </w:r>
      <w:r w:rsidRPr="00893160">
        <w:rPr>
          <w:color w:val="000000" w:themeColor="text1"/>
          <w:sz w:val="16"/>
        </w:rPr>
        <w:t xml:space="preserve"> spent the last several years in Washington making a name for himself as an experienced, restraint-minded foreign policy leader eager to focus the U.S. military away from Europe and toward the Indo-Pacific.</w:t>
      </w:r>
    </w:p>
    <w:p w14:paraId="17C21C5B" w14:textId="77777777" w:rsidR="00F75FB5" w:rsidRPr="001958DC" w:rsidRDefault="00F75FB5" w:rsidP="00F75FB5">
      <w:pPr>
        <w:rPr>
          <w:color w:val="000000" w:themeColor="text1"/>
          <w:sz w:val="16"/>
        </w:rPr>
      </w:pPr>
      <w:r w:rsidRPr="00893160">
        <w:rPr>
          <w:color w:val="000000" w:themeColor="text1"/>
          <w:sz w:val="16"/>
        </w:rPr>
        <w:t xml:space="preserve">But since joining the second Trump administration as the Pentagon’s top policy chief, Colby </w:t>
      </w:r>
      <w:r w:rsidRPr="00893160">
        <w:rPr>
          <w:rStyle w:val="StyleUnderline"/>
        </w:rPr>
        <w:t xml:space="preserve">has made a series of </w:t>
      </w:r>
      <w:r w:rsidRPr="00893160">
        <w:rPr>
          <w:rStyle w:val="Emphasis"/>
        </w:rPr>
        <w:t xml:space="preserve">rapid-fire </w:t>
      </w:r>
      <w:r w:rsidRPr="00893160">
        <w:rPr>
          <w:rStyle w:val="StyleUnderline"/>
        </w:rPr>
        <w:t xml:space="preserve">moves that have </w:t>
      </w:r>
      <w:r w:rsidRPr="00893160">
        <w:rPr>
          <w:rStyle w:val="Emphasis"/>
        </w:rPr>
        <w:t>blindsided</w:t>
      </w:r>
      <w:r w:rsidRPr="00893160">
        <w:rPr>
          <w:color w:val="000000" w:themeColor="text1"/>
          <w:sz w:val="16"/>
        </w:rPr>
        <w:t xml:space="preserve"> parts of </w:t>
      </w:r>
      <w:r w:rsidRPr="00893160">
        <w:rPr>
          <w:rStyle w:val="StyleUnderline"/>
        </w:rPr>
        <w:t>the White House and frustrated</w:t>
      </w:r>
      <w:r w:rsidRPr="00893160">
        <w:rPr>
          <w:color w:val="000000" w:themeColor="text1"/>
          <w:sz w:val="16"/>
        </w:rPr>
        <w:t xml:space="preserve"> several of America’s foreign </w:t>
      </w:r>
      <w:r w:rsidRPr="00893160">
        <w:rPr>
          <w:rStyle w:val="StyleUnderline"/>
        </w:rPr>
        <w:t>allies</w:t>
      </w:r>
      <w:r w:rsidRPr="00893160">
        <w:rPr>
          <w:color w:val="000000" w:themeColor="text1"/>
          <w:sz w:val="16"/>
        </w:rPr>
        <w:t>, according to seven people familiar with the situation. All were granted anonymity to speak freely about Trump administration dynamics.</w:t>
      </w:r>
    </w:p>
    <w:p w14:paraId="0CC69379" w14:textId="77777777" w:rsidR="00F75FB5" w:rsidRPr="00893160" w:rsidRDefault="00F75FB5" w:rsidP="00F75FB5">
      <w:pPr>
        <w:rPr>
          <w:color w:val="000000" w:themeColor="text1"/>
          <w:sz w:val="16"/>
        </w:rPr>
      </w:pPr>
      <w:r w:rsidRPr="00893160">
        <w:rPr>
          <w:color w:val="000000" w:themeColor="text1"/>
          <w:sz w:val="16"/>
        </w:rPr>
        <w:t>Flanked by a team of handpicked policy experts and staff from Capitol Hill, Colby has gotten out ahead of the administration on several major foreign policy decisions.</w:t>
      </w:r>
    </w:p>
    <w:p w14:paraId="39143637" w14:textId="77777777" w:rsidR="00F75FB5" w:rsidRPr="00893160" w:rsidRDefault="00F75FB5" w:rsidP="00F75FB5">
      <w:pPr>
        <w:rPr>
          <w:rStyle w:val="StyleUnderline"/>
        </w:rPr>
      </w:pPr>
      <w:r w:rsidRPr="00893160">
        <w:rPr>
          <w:color w:val="000000" w:themeColor="text1"/>
          <w:sz w:val="16"/>
        </w:rPr>
        <w:t>He prompted last week’s decision, </w:t>
      </w:r>
      <w:hyperlink r:id="rId59" w:history="1">
        <w:r w:rsidRPr="00893160">
          <w:rPr>
            <w:color w:val="000000" w:themeColor="text1"/>
            <w:sz w:val="16"/>
            <w:bdr w:val="single" w:sz="2" w:space="0" w:color="E5E7EB" w:frame="1"/>
          </w:rPr>
          <w:t>first reported by POLITICO</w:t>
        </w:r>
      </w:hyperlink>
      <w:r w:rsidRPr="00893160">
        <w:rPr>
          <w:color w:val="000000" w:themeColor="text1"/>
          <w:sz w:val="16"/>
        </w:rPr>
        <w:t xml:space="preserve">, </w:t>
      </w:r>
      <w:r w:rsidRPr="00893160">
        <w:rPr>
          <w:rStyle w:val="StyleUnderline"/>
        </w:rPr>
        <w:t>to halt shipments of some air defense missiles to Ukraine, </w:t>
      </w:r>
      <w:hyperlink r:id="rId60" w:history="1">
        <w:r w:rsidRPr="00893160">
          <w:rPr>
            <w:rStyle w:val="StyleUnderline"/>
          </w:rPr>
          <w:t>which caught many Trump allies and lawmakers off guard</w:t>
        </w:r>
      </w:hyperlink>
      <w:r w:rsidRPr="00893160">
        <w:rPr>
          <w:rStyle w:val="StyleUnderline"/>
        </w:rPr>
        <w:t>.</w:t>
      </w:r>
      <w:r w:rsidRPr="00893160">
        <w:rPr>
          <w:color w:val="000000" w:themeColor="text1"/>
          <w:sz w:val="16"/>
        </w:rPr>
        <w:t xml:space="preserve"> This week, President Donald </w:t>
      </w:r>
      <w:r w:rsidRPr="00893160">
        <w:rPr>
          <w:rStyle w:val="StyleUnderline"/>
        </w:rPr>
        <w:t xml:space="preserve">Trump </w:t>
      </w:r>
      <w:r w:rsidRPr="00893160">
        <w:rPr>
          <w:color w:val="000000" w:themeColor="text1"/>
          <w:sz w:val="16"/>
        </w:rPr>
        <w:t>said he would reverse the decision to pause the weapons </w:t>
      </w:r>
      <w:hyperlink r:id="rId61" w:history="1">
        <w:r w:rsidRPr="00893160">
          <w:rPr>
            <w:rStyle w:val="Emphasis"/>
          </w:rPr>
          <w:t>but claimed he did not know</w:t>
        </w:r>
        <w:r w:rsidRPr="00893160">
          <w:rPr>
            <w:rStyle w:val="StyleUnderline"/>
          </w:rPr>
          <w:t xml:space="preserve"> who had approved it</w:t>
        </w:r>
      </w:hyperlink>
      <w:r w:rsidRPr="00893160">
        <w:rPr>
          <w:rStyle w:val="StyleUnderline"/>
        </w:rPr>
        <w:t>.</w:t>
      </w:r>
    </w:p>
    <w:p w14:paraId="5770AABB" w14:textId="77777777" w:rsidR="00F75FB5" w:rsidRPr="00893160" w:rsidRDefault="00F75FB5" w:rsidP="00F75FB5">
      <w:pPr>
        <w:rPr>
          <w:rStyle w:val="StyleUnderline"/>
        </w:rPr>
      </w:pPr>
      <w:hyperlink r:id="rId62" w:history="1">
        <w:r w:rsidRPr="00893160">
          <w:rPr>
            <w:color w:val="000000" w:themeColor="text1"/>
            <w:sz w:val="16"/>
            <w:bdr w:val="single" w:sz="2" w:space="0" w:color="E5E7EB" w:frame="1"/>
          </w:rPr>
          <w:t>Colby also surprised top officials</w:t>
        </w:r>
      </w:hyperlink>
      <w:r w:rsidRPr="00893160">
        <w:rPr>
          <w:color w:val="000000" w:themeColor="text1"/>
          <w:sz w:val="16"/>
        </w:rPr>
        <w:t xml:space="preserve"> at the State Department and the National Security Council in June when </w:t>
      </w:r>
      <w:r w:rsidRPr="00893160">
        <w:rPr>
          <w:rStyle w:val="StyleUnderline"/>
        </w:rPr>
        <w:t>he decided to review America’s submarine pact with Australia and the U.K.</w:t>
      </w:r>
    </w:p>
    <w:p w14:paraId="18529E1B" w14:textId="77777777" w:rsidR="00F75FB5" w:rsidRPr="00893160" w:rsidRDefault="00F75FB5" w:rsidP="00F75FB5">
      <w:pPr>
        <w:rPr>
          <w:color w:val="000000" w:themeColor="text1"/>
          <w:sz w:val="16"/>
        </w:rPr>
      </w:pPr>
      <w:r w:rsidRPr="00893160">
        <w:rPr>
          <w:color w:val="000000" w:themeColor="text1"/>
          <w:sz w:val="16"/>
        </w:rPr>
        <w:t>“</w:t>
      </w:r>
      <w:r w:rsidRPr="00893160">
        <w:rPr>
          <w:rStyle w:val="StyleUnderline"/>
        </w:rPr>
        <w:t>He is pissing off</w:t>
      </w:r>
      <w:r w:rsidRPr="00893160">
        <w:rPr>
          <w:color w:val="000000" w:themeColor="text1"/>
          <w:sz w:val="16"/>
        </w:rPr>
        <w:t xml:space="preserve"> just about </w:t>
      </w:r>
      <w:r w:rsidRPr="00893160">
        <w:rPr>
          <w:rStyle w:val="Emphasis"/>
        </w:rPr>
        <w:t>everyone</w:t>
      </w:r>
      <w:r w:rsidRPr="00893160">
        <w:rPr>
          <w:rStyle w:val="StyleUnderline"/>
        </w:rPr>
        <w:t xml:space="preserve"> </w:t>
      </w:r>
      <w:r w:rsidRPr="00893160">
        <w:rPr>
          <w:color w:val="000000" w:themeColor="text1"/>
          <w:sz w:val="16"/>
        </w:rPr>
        <w:t xml:space="preserve">I know </w:t>
      </w:r>
      <w:r w:rsidRPr="00893160">
        <w:rPr>
          <w:rStyle w:val="StyleUnderline"/>
        </w:rPr>
        <w:t>inside the administration</w:t>
      </w:r>
      <w:r w:rsidRPr="00893160">
        <w:rPr>
          <w:color w:val="000000" w:themeColor="text1"/>
          <w:sz w:val="16"/>
        </w:rPr>
        <w:t>,” said one person familiar with the situation. “</w:t>
      </w:r>
      <w:r w:rsidRPr="00893160">
        <w:rPr>
          <w:rStyle w:val="StyleUnderline"/>
        </w:rPr>
        <w:t xml:space="preserve">They all view him as the guy who’s going to </w:t>
      </w:r>
      <w:r w:rsidRPr="00893160">
        <w:rPr>
          <w:rStyle w:val="Emphasis"/>
        </w:rPr>
        <w:t xml:space="preserve">make the U.S. do less </w:t>
      </w:r>
      <w:r w:rsidRPr="00893160">
        <w:rPr>
          <w:color w:val="000000" w:themeColor="text1"/>
          <w:sz w:val="16"/>
        </w:rPr>
        <w:t>in the world in general.”</w:t>
      </w:r>
    </w:p>
    <w:p w14:paraId="348820F1" w14:textId="77777777" w:rsidR="00F75FB5" w:rsidRPr="00893160" w:rsidRDefault="00F75FB5" w:rsidP="00F75FB5">
      <w:pPr>
        <w:rPr>
          <w:color w:val="000000" w:themeColor="text1"/>
          <w:sz w:val="16"/>
        </w:rPr>
      </w:pPr>
      <w:r w:rsidRPr="00893160">
        <w:rPr>
          <w:color w:val="000000" w:themeColor="text1"/>
          <w:sz w:val="16"/>
        </w:rPr>
        <w:t>And in conversations with defense counterparts from Britain and Japan in recent months, Colby’s hard-charging style has caused serious dustups.</w:t>
      </w:r>
    </w:p>
    <w:p w14:paraId="65647AB1" w14:textId="77777777" w:rsidR="00F75FB5" w:rsidRPr="00893160" w:rsidRDefault="00F75FB5" w:rsidP="00F75FB5">
      <w:pPr>
        <w:rPr>
          <w:color w:val="000000" w:themeColor="text1"/>
          <w:sz w:val="16"/>
        </w:rPr>
      </w:pPr>
      <w:r w:rsidRPr="00893160">
        <w:rPr>
          <w:color w:val="000000" w:themeColor="text1"/>
          <w:sz w:val="16"/>
        </w:rPr>
        <w:t>“</w:t>
      </w:r>
      <w:r w:rsidRPr="00893160">
        <w:rPr>
          <w:rStyle w:val="StyleUnderline"/>
        </w:rPr>
        <w:t>He has</w:t>
      </w:r>
      <w:r w:rsidRPr="00893160">
        <w:rPr>
          <w:color w:val="000000" w:themeColor="text1"/>
          <w:sz w:val="16"/>
        </w:rPr>
        <w:t xml:space="preserve"> basically </w:t>
      </w:r>
      <w:r w:rsidRPr="00893160">
        <w:rPr>
          <w:rStyle w:val="StyleUnderline"/>
        </w:rPr>
        <w:t>decided</w:t>
      </w:r>
      <w:r w:rsidRPr="00893160">
        <w:rPr>
          <w:color w:val="000000" w:themeColor="text1"/>
          <w:sz w:val="16"/>
        </w:rPr>
        <w:t xml:space="preserve"> that he’s going to be the intellectual driving force behind a kind of neo-isolationism that believes </w:t>
      </w:r>
      <w:r w:rsidRPr="00893160">
        <w:rPr>
          <w:rStyle w:val="StyleUnderline"/>
        </w:rPr>
        <w:t>that the United States should act more alone, that allies and friends are</w:t>
      </w:r>
      <w:r w:rsidRPr="00893160">
        <w:rPr>
          <w:color w:val="000000" w:themeColor="text1"/>
          <w:sz w:val="16"/>
        </w:rPr>
        <w:t xml:space="preserve"> kind of encumbering,” said a person familiar with the Trump administration dynamics.</w:t>
      </w:r>
    </w:p>
    <w:p w14:paraId="5AC3BA88" w14:textId="77777777" w:rsidR="00F75FB5" w:rsidRPr="00893160" w:rsidRDefault="00F75FB5" w:rsidP="00F75FB5">
      <w:pPr>
        <w:rPr>
          <w:color w:val="000000" w:themeColor="text1"/>
          <w:sz w:val="16"/>
        </w:rPr>
      </w:pPr>
      <w:r w:rsidRPr="00893160">
        <w:rPr>
          <w:color w:val="000000" w:themeColor="text1"/>
          <w:sz w:val="16"/>
        </w:rPr>
        <w:t>Colby did not respond to a request for comment.</w:t>
      </w:r>
    </w:p>
    <w:p w14:paraId="21D7D245" w14:textId="77777777" w:rsidR="00F75FB5" w:rsidRPr="00893160" w:rsidRDefault="00F75FB5" w:rsidP="00F75FB5">
      <w:pPr>
        <w:rPr>
          <w:color w:val="000000" w:themeColor="text1"/>
          <w:sz w:val="16"/>
        </w:rPr>
      </w:pPr>
      <w:r w:rsidRPr="00893160">
        <w:rPr>
          <w:color w:val="000000" w:themeColor="text1"/>
          <w:sz w:val="16"/>
        </w:rPr>
        <w:t>William Martin, communications director to Vice President JD Vance, called Colby “a consummate professional, an experienced national security official and a reliable team player” who is “wholly committed to President Trump’s America First foreign policy agenda.”</w:t>
      </w:r>
    </w:p>
    <w:p w14:paraId="6FAA52E4" w14:textId="77777777" w:rsidR="00F75FB5" w:rsidRPr="00893160" w:rsidRDefault="00F75FB5" w:rsidP="00F75FB5">
      <w:pPr>
        <w:rPr>
          <w:color w:val="000000" w:themeColor="text1"/>
          <w:sz w:val="16"/>
        </w:rPr>
      </w:pPr>
      <w:r w:rsidRPr="00893160">
        <w:rPr>
          <w:color w:val="000000" w:themeColor="text1"/>
          <w:sz w:val="16"/>
        </w:rPr>
        <w:t>Pentagon spokesperson Sean Parnell said Colby is doing exactly what would be expected of his job. “The entire purpose of Undersecretary Colby’s job is to provide policy recommendations to Secretary Hegseth, and his advice has proved to be invaluable,” he wrote in an email.</w:t>
      </w:r>
    </w:p>
    <w:p w14:paraId="743AED03" w14:textId="77777777" w:rsidR="00F75FB5" w:rsidRPr="00893160" w:rsidRDefault="00F75FB5" w:rsidP="00F75FB5">
      <w:pPr>
        <w:rPr>
          <w:color w:val="000000" w:themeColor="text1"/>
          <w:sz w:val="16"/>
        </w:rPr>
      </w:pPr>
      <w:r w:rsidRPr="00893160">
        <w:rPr>
          <w:color w:val="000000" w:themeColor="text1"/>
          <w:sz w:val="16"/>
        </w:rPr>
        <w:t>Parnell added there is “zero daylight” between Defense Secretary Pete Hegseth and Colby.</w:t>
      </w:r>
    </w:p>
    <w:p w14:paraId="13A3736B" w14:textId="77777777" w:rsidR="00F75FB5" w:rsidRPr="00893160" w:rsidRDefault="00F75FB5" w:rsidP="00F75FB5">
      <w:pPr>
        <w:rPr>
          <w:color w:val="000000" w:themeColor="text1"/>
          <w:sz w:val="16"/>
        </w:rPr>
      </w:pPr>
      <w:r w:rsidRPr="00893160">
        <w:rPr>
          <w:color w:val="000000" w:themeColor="text1"/>
          <w:sz w:val="16"/>
        </w:rPr>
        <w:t>When the British defense team came to the Pentagon in June and spoke about the U.K.’s decision to </w:t>
      </w:r>
      <w:hyperlink r:id="rId63" w:history="1">
        <w:r w:rsidRPr="00893160">
          <w:rPr>
            <w:color w:val="000000" w:themeColor="text1"/>
            <w:sz w:val="16"/>
            <w:bdr w:val="single" w:sz="2" w:space="0" w:color="E5E7EB" w:frame="1"/>
          </w:rPr>
          <w:t>send an aircraft carrier to Asia</w:t>
        </w:r>
      </w:hyperlink>
      <w:r w:rsidRPr="00893160">
        <w:rPr>
          <w:color w:val="000000" w:themeColor="text1"/>
          <w:sz w:val="16"/>
        </w:rPr>
        <w:t> on a routine deployment, Colby interjected with a brusque comment.</w:t>
      </w:r>
    </w:p>
    <w:p w14:paraId="008F95EF" w14:textId="77777777" w:rsidR="00F75FB5" w:rsidRPr="00893160" w:rsidRDefault="00F75FB5" w:rsidP="00F75FB5">
      <w:pPr>
        <w:rPr>
          <w:color w:val="000000" w:themeColor="text1"/>
          <w:sz w:val="16"/>
        </w:rPr>
      </w:pPr>
      <w:r w:rsidRPr="00893160">
        <w:rPr>
          <w:color w:val="000000" w:themeColor="text1"/>
          <w:sz w:val="16"/>
        </w:rPr>
        <w:t>“He basically asked them, ‘Is it too late to call it back?’” said the person familiar with Trump administration dynamics. “Because we don’t want you there.” A second person familiar with the meeting confirmed this account.</w:t>
      </w:r>
    </w:p>
    <w:p w14:paraId="1F779EEF" w14:textId="77777777" w:rsidR="00F75FB5" w:rsidRPr="00893160" w:rsidRDefault="00F75FB5" w:rsidP="00F75FB5">
      <w:pPr>
        <w:rPr>
          <w:color w:val="000000" w:themeColor="text1"/>
          <w:sz w:val="16"/>
        </w:rPr>
      </w:pPr>
      <w:r w:rsidRPr="00893160">
        <w:rPr>
          <w:color w:val="000000" w:themeColor="text1"/>
          <w:sz w:val="16"/>
        </w:rPr>
        <w:t>The British team on the other side of the table “were just shocked,” the first person added. “He was basically saying, ‘You have no business being in the Indo-Pacific.’”</w:t>
      </w:r>
    </w:p>
    <w:p w14:paraId="4B18F7A3" w14:textId="77777777" w:rsidR="00F75FB5" w:rsidRPr="00893160" w:rsidRDefault="00F75FB5" w:rsidP="00F75FB5">
      <w:pPr>
        <w:rPr>
          <w:color w:val="000000" w:themeColor="text1"/>
          <w:sz w:val="16"/>
        </w:rPr>
      </w:pPr>
      <w:r w:rsidRPr="00893160">
        <w:rPr>
          <w:rStyle w:val="StyleUnderline"/>
        </w:rPr>
        <w:lastRenderedPageBreak/>
        <w:t>Colby has</w:t>
      </w:r>
      <w:r w:rsidRPr="00893160">
        <w:rPr>
          <w:color w:val="000000" w:themeColor="text1"/>
          <w:sz w:val="16"/>
        </w:rPr>
        <w:t xml:space="preserve"> also </w:t>
      </w:r>
      <w:r w:rsidRPr="00893160">
        <w:rPr>
          <w:rStyle w:val="StyleUnderline"/>
        </w:rPr>
        <w:t>irked allies by pushing them too hard to</w:t>
      </w:r>
      <w:r w:rsidRPr="00893160">
        <w:rPr>
          <w:rStyle w:val="Emphasis"/>
        </w:rPr>
        <w:t xml:space="preserve"> boost defense spending </w:t>
      </w:r>
      <w:r w:rsidRPr="00893160">
        <w:rPr>
          <w:color w:val="000000" w:themeColor="text1"/>
          <w:sz w:val="16"/>
        </w:rPr>
        <w:t xml:space="preserve">— </w:t>
      </w:r>
      <w:r w:rsidRPr="00893160">
        <w:rPr>
          <w:rStyle w:val="StyleUnderline"/>
        </w:rPr>
        <w:t>or telling them</w:t>
      </w:r>
      <w:r w:rsidRPr="00893160">
        <w:rPr>
          <w:color w:val="000000" w:themeColor="text1"/>
          <w:sz w:val="16"/>
        </w:rPr>
        <w:t xml:space="preserve"> </w:t>
      </w:r>
      <w:r w:rsidRPr="00893160">
        <w:rPr>
          <w:rStyle w:val="StyleUnderline"/>
        </w:rPr>
        <w:t>to</w:t>
      </w:r>
      <w:r w:rsidRPr="00893160">
        <w:rPr>
          <w:color w:val="000000" w:themeColor="text1"/>
          <w:sz w:val="16"/>
        </w:rPr>
        <w:t xml:space="preserve"> simply </w:t>
      </w:r>
      <w:r w:rsidRPr="00893160">
        <w:rPr>
          <w:rStyle w:val="Emphasis"/>
        </w:rPr>
        <w:t>get out</w:t>
      </w:r>
      <w:r w:rsidRPr="00893160">
        <w:rPr>
          <w:rStyle w:val="StyleUnderline"/>
        </w:rPr>
        <w:t xml:space="preserve"> of America’s way</w:t>
      </w:r>
      <w:r w:rsidRPr="00893160">
        <w:rPr>
          <w:color w:val="000000" w:themeColor="text1"/>
          <w:sz w:val="16"/>
        </w:rPr>
        <w:t>. “DOD has been telling a European partner that we don’t need the Europeans to be doing anything [in the Indo-Pacific],” said one U.S. official familiar with the conversations.</w:t>
      </w:r>
    </w:p>
    <w:p w14:paraId="17E11221" w14:textId="77777777" w:rsidR="00F75FB5" w:rsidRPr="00893160" w:rsidRDefault="00F75FB5" w:rsidP="00F75FB5">
      <w:pPr>
        <w:rPr>
          <w:color w:val="000000" w:themeColor="text1"/>
          <w:sz w:val="16"/>
        </w:rPr>
      </w:pPr>
      <w:r w:rsidRPr="00893160">
        <w:rPr>
          <w:color w:val="000000" w:themeColor="text1"/>
          <w:sz w:val="16"/>
        </w:rPr>
        <w:t xml:space="preserve">In the spring, Japanese officials believed the Trump administration might push them for a modest increase in defense spending. Initially, </w:t>
      </w:r>
      <w:r w:rsidRPr="00893160">
        <w:rPr>
          <w:rStyle w:val="StyleUnderline"/>
        </w:rPr>
        <w:t>Colby publicly called on Japan to spend “</w:t>
      </w:r>
      <w:hyperlink r:id="rId64" w:history="1">
        <w:r w:rsidRPr="00893160">
          <w:rPr>
            <w:rStyle w:val="StyleUnderline"/>
          </w:rPr>
          <w:t>at least 3 percent of GDP</w:t>
        </w:r>
      </w:hyperlink>
      <w:r w:rsidRPr="00893160">
        <w:rPr>
          <w:rStyle w:val="StyleUnderline"/>
        </w:rPr>
        <w:t> on defense as soon as possible</w:t>
      </w:r>
      <w:r w:rsidRPr="00893160">
        <w:rPr>
          <w:color w:val="000000" w:themeColor="text1"/>
          <w:sz w:val="16"/>
        </w:rPr>
        <w:t xml:space="preserve">,” which </w:t>
      </w:r>
      <w:r w:rsidRPr="00893160">
        <w:rPr>
          <w:rStyle w:val="StyleUnderline"/>
        </w:rPr>
        <w:t xml:space="preserve">angered Japanese Prime Minister Shigeru </w:t>
      </w:r>
      <w:proofErr w:type="spellStart"/>
      <w:r w:rsidRPr="00893160">
        <w:rPr>
          <w:rStyle w:val="StyleUnderline"/>
        </w:rPr>
        <w:t>Ishiba</w:t>
      </w:r>
      <w:proofErr w:type="spellEnd"/>
      <w:r w:rsidRPr="00893160">
        <w:rPr>
          <w:color w:val="000000" w:themeColor="text1"/>
          <w:sz w:val="16"/>
        </w:rPr>
        <w:t xml:space="preserve">. But </w:t>
      </w:r>
      <w:r w:rsidRPr="00893160">
        <w:rPr>
          <w:rStyle w:val="StyleUnderline"/>
        </w:rPr>
        <w:t>that number</w:t>
      </w:r>
      <w:r w:rsidRPr="00893160">
        <w:rPr>
          <w:color w:val="000000" w:themeColor="text1"/>
          <w:sz w:val="16"/>
        </w:rPr>
        <w:t xml:space="preserve"> soon </w:t>
      </w:r>
      <w:r w:rsidRPr="00893160">
        <w:rPr>
          <w:rStyle w:val="StyleUnderline"/>
        </w:rPr>
        <w:t>increased to</w:t>
      </w:r>
      <w:r w:rsidRPr="00893160">
        <w:rPr>
          <w:color w:val="000000" w:themeColor="text1"/>
          <w:sz w:val="16"/>
        </w:rPr>
        <w:t xml:space="preserve"> a </w:t>
      </w:r>
      <w:hyperlink r:id="rId65" w:history="1">
        <w:r w:rsidRPr="00893160">
          <w:rPr>
            <w:rStyle w:val="StyleUnderline"/>
          </w:rPr>
          <w:t>much steeper target of 5 percent</w:t>
        </w:r>
      </w:hyperlink>
      <w:r w:rsidRPr="00893160">
        <w:rPr>
          <w:rStyle w:val="StyleUnderline"/>
        </w:rPr>
        <w:t>,</w:t>
      </w:r>
      <w:r w:rsidRPr="00893160">
        <w:rPr>
          <w:color w:val="000000" w:themeColor="text1"/>
          <w:sz w:val="16"/>
        </w:rPr>
        <w:t xml:space="preserve"> which reportedly </w:t>
      </w:r>
      <w:r w:rsidRPr="00893160">
        <w:rPr>
          <w:rStyle w:val="StyleUnderline"/>
        </w:rPr>
        <w:t>contributed to </w:t>
      </w:r>
      <w:hyperlink r:id="rId66" w:history="1">
        <w:r w:rsidRPr="00893160">
          <w:rPr>
            <w:rStyle w:val="StyleUnderline"/>
          </w:rPr>
          <w:t>the collapse of plans</w:t>
        </w:r>
      </w:hyperlink>
      <w:r w:rsidRPr="00893160">
        <w:rPr>
          <w:color w:val="000000" w:themeColor="text1"/>
          <w:sz w:val="16"/>
        </w:rPr>
        <w:t> </w:t>
      </w:r>
      <w:r w:rsidRPr="00893160">
        <w:rPr>
          <w:rStyle w:val="StyleUnderline"/>
        </w:rPr>
        <w:t>for a high-level meeting between Hegseth,</w:t>
      </w:r>
      <w:r w:rsidRPr="00893160">
        <w:rPr>
          <w:color w:val="000000" w:themeColor="text1"/>
          <w:sz w:val="16"/>
        </w:rPr>
        <w:t xml:space="preserve"> Secretary of State Marco </w:t>
      </w:r>
      <w:r w:rsidRPr="00893160">
        <w:rPr>
          <w:rStyle w:val="StyleUnderline"/>
        </w:rPr>
        <w:t>Rubio and their Japanese counterparts</w:t>
      </w:r>
      <w:r w:rsidRPr="00893160">
        <w:rPr>
          <w:color w:val="000000" w:themeColor="text1"/>
          <w:sz w:val="16"/>
        </w:rPr>
        <w:t>.</w:t>
      </w:r>
    </w:p>
    <w:p w14:paraId="3081390E" w14:textId="77777777" w:rsidR="00F75FB5" w:rsidRPr="00893160" w:rsidRDefault="00F75FB5" w:rsidP="00F75FB5">
      <w:pPr>
        <w:rPr>
          <w:color w:val="000000" w:themeColor="text1"/>
          <w:sz w:val="16"/>
        </w:rPr>
      </w:pPr>
      <w:r w:rsidRPr="00893160">
        <w:rPr>
          <w:color w:val="000000" w:themeColor="text1"/>
          <w:sz w:val="16"/>
        </w:rPr>
        <w:t xml:space="preserve">“The Japanese were very frustrated,” said a person familiar with the talks. “They thought that they were agreeing to at least negotiate </w:t>
      </w:r>
      <w:proofErr w:type="gramStart"/>
      <w:r w:rsidRPr="00893160">
        <w:rPr>
          <w:color w:val="000000" w:themeColor="text1"/>
          <w:sz w:val="16"/>
        </w:rPr>
        <w:t>on the basis of</w:t>
      </w:r>
      <w:proofErr w:type="gramEnd"/>
      <w:r w:rsidRPr="00893160">
        <w:rPr>
          <w:color w:val="000000" w:themeColor="text1"/>
          <w:sz w:val="16"/>
        </w:rPr>
        <w:t xml:space="preserve"> 3 or 3.5 percent. Then Colby, </w:t>
      </w:r>
      <w:proofErr w:type="gramStart"/>
      <w:r w:rsidRPr="00893160">
        <w:rPr>
          <w:color w:val="000000" w:themeColor="text1"/>
          <w:sz w:val="16"/>
        </w:rPr>
        <w:t>all of a sudden</w:t>
      </w:r>
      <w:proofErr w:type="gramEnd"/>
      <w:r w:rsidRPr="00893160">
        <w:rPr>
          <w:color w:val="000000" w:themeColor="text1"/>
          <w:sz w:val="16"/>
        </w:rPr>
        <w:t xml:space="preserve">, got DOD to say 5, and the </w:t>
      </w:r>
      <w:r w:rsidRPr="00893160">
        <w:rPr>
          <w:rStyle w:val="StyleUnderline"/>
        </w:rPr>
        <w:t>Japanese got angry, because that’s not what they just agreed to.”</w:t>
      </w:r>
    </w:p>
    <w:p w14:paraId="6876A959" w14:textId="77777777" w:rsidR="00F75FB5" w:rsidRPr="00893160" w:rsidRDefault="00F75FB5" w:rsidP="00F75FB5">
      <w:pPr>
        <w:rPr>
          <w:color w:val="000000" w:themeColor="text1"/>
          <w:sz w:val="16"/>
        </w:rPr>
      </w:pPr>
      <w:r w:rsidRPr="00893160">
        <w:rPr>
          <w:color w:val="000000" w:themeColor="text1"/>
          <w:sz w:val="16"/>
        </w:rPr>
        <w:t>The incident caused heartburn within Japan’s ruling party, with officials worried about triggering a domestic political backlash ahead of a sensitive election, the person added.</w:t>
      </w:r>
    </w:p>
    <w:p w14:paraId="2B4B9E50" w14:textId="77777777" w:rsidR="00F75FB5" w:rsidRPr="00893160" w:rsidRDefault="00F75FB5" w:rsidP="00F75FB5">
      <w:pPr>
        <w:rPr>
          <w:color w:val="000000" w:themeColor="text1"/>
          <w:sz w:val="16"/>
        </w:rPr>
      </w:pPr>
      <w:r w:rsidRPr="00893160">
        <w:rPr>
          <w:rStyle w:val="StyleUnderline"/>
        </w:rPr>
        <w:t>The hawkish wing of the Republican Party has expressed concerns that Colby’</w:t>
      </w:r>
      <w:r w:rsidRPr="00893160">
        <w:rPr>
          <w:color w:val="000000" w:themeColor="text1"/>
          <w:sz w:val="16"/>
        </w:rPr>
        <w:t xml:space="preserve">s “shoot first and ask questions later” </w:t>
      </w:r>
      <w:r w:rsidRPr="00893160">
        <w:rPr>
          <w:rStyle w:val="StyleUnderline"/>
        </w:rPr>
        <w:t>approach is sapping Trump’s foreign policy</w:t>
      </w:r>
      <w:r w:rsidRPr="00893160">
        <w:rPr>
          <w:color w:val="000000" w:themeColor="text1"/>
          <w:sz w:val="16"/>
        </w:rPr>
        <w:t xml:space="preserve"> of its strength at a key moment.</w:t>
      </w:r>
    </w:p>
    <w:p w14:paraId="0F053AE2" w14:textId="77777777" w:rsidR="00F75FB5" w:rsidRDefault="00F75FB5" w:rsidP="00F75FB5">
      <w:pPr>
        <w:rPr>
          <w:rStyle w:val="StyleUnderline"/>
        </w:rPr>
      </w:pPr>
      <w:r w:rsidRPr="00893160">
        <w:rPr>
          <w:color w:val="000000" w:themeColor="text1"/>
          <w:sz w:val="16"/>
        </w:rPr>
        <w:t xml:space="preserve">“The president’s leadership at NATO and his decision to strike Iran gave Russia and China good reason to fear America’s resolve,” </w:t>
      </w:r>
      <w:r w:rsidRPr="00893160">
        <w:rPr>
          <w:rStyle w:val="StyleUnderline"/>
        </w:rPr>
        <w:t xml:space="preserve">said a senior GOP aide. “But Colby has </w:t>
      </w:r>
      <w:r w:rsidRPr="00893160">
        <w:rPr>
          <w:color w:val="000000" w:themeColor="text1"/>
          <w:sz w:val="16"/>
        </w:rPr>
        <w:t xml:space="preserve">just </w:t>
      </w:r>
      <w:r w:rsidRPr="00893160">
        <w:rPr>
          <w:rStyle w:val="StyleUnderline"/>
        </w:rPr>
        <w:t>undercut the president and squandered his boss’ leverage.”</w:t>
      </w:r>
    </w:p>
    <w:p w14:paraId="56B09F15" w14:textId="77777777" w:rsidR="00F75FB5" w:rsidRPr="00A96E24" w:rsidRDefault="00F75FB5" w:rsidP="00F75FB5">
      <w:pPr>
        <w:pStyle w:val="Heading4"/>
        <w:rPr>
          <w:rStyle w:val="Style13ptBold"/>
          <w:b/>
          <w:bCs w:val="0"/>
        </w:rPr>
      </w:pPr>
      <w:r>
        <w:rPr>
          <w:rStyle w:val="Style13ptBold"/>
          <w:b/>
          <w:bCs w:val="0"/>
        </w:rPr>
        <w:t xml:space="preserve">2. </w:t>
      </w:r>
      <w:r w:rsidRPr="0069588C">
        <w:rPr>
          <w:rStyle w:val="Style13ptBold"/>
          <w:b/>
          <w:bCs w:val="0"/>
          <w:u w:val="single"/>
        </w:rPr>
        <w:t>HEGSETH</w:t>
      </w:r>
      <w:r>
        <w:rPr>
          <w:rStyle w:val="Style13ptBold"/>
          <w:b/>
          <w:bCs w:val="0"/>
        </w:rPr>
        <w:t>---He just really sucks.</w:t>
      </w:r>
    </w:p>
    <w:p w14:paraId="50D3BE32" w14:textId="77777777" w:rsidR="00F75FB5" w:rsidRPr="006F3C2D" w:rsidRDefault="00F75FB5" w:rsidP="00F75FB5">
      <w:pPr>
        <w:rPr>
          <w:rStyle w:val="StyleUnderline"/>
          <w:u w:val="none"/>
        </w:rPr>
      </w:pPr>
      <w:r>
        <w:rPr>
          <w:rStyle w:val="Style13ptBold"/>
        </w:rPr>
        <w:t xml:space="preserve">McManus et al 25 </w:t>
      </w:r>
      <w:r>
        <w:rPr>
          <w:rStyle w:val="StyleUnderline"/>
          <w:u w:val="none"/>
        </w:rPr>
        <w:t xml:space="preserve">[Allison McManus, managing director for national security and international policy at the Center for American Progress; Dan Herman, senior director for democratic accountability at the Center for American Progress; Laura Kilbury, research associate for national security and international policy at the Center for American Progress; 1/10/2025; “Pete Hegseth Is Unfit To Lead the Pentagon”; </w:t>
      </w:r>
      <w:hyperlink r:id="rId67" w:history="1">
        <w:r w:rsidRPr="00E15B50">
          <w:rPr>
            <w:rStyle w:val="Hyperlink"/>
          </w:rPr>
          <w:t>https://www.americanprogress.org/article/pete-hegseth-is-unfit-to-lead-the-pentagon/</w:t>
        </w:r>
      </w:hyperlink>
      <w:r>
        <w:rPr>
          <w:rStyle w:val="StyleUnderline"/>
          <w:u w:val="none"/>
        </w:rPr>
        <w:t>; accessed 7/15/2025]</w:t>
      </w:r>
    </w:p>
    <w:p w14:paraId="66346EA3" w14:textId="77777777" w:rsidR="00F75FB5" w:rsidRPr="00B8772D" w:rsidRDefault="00F75FB5" w:rsidP="00F75FB5">
      <w:pPr>
        <w:rPr>
          <w:sz w:val="16"/>
        </w:rPr>
      </w:pPr>
      <w:r w:rsidRPr="00A74F3A">
        <w:rPr>
          <w:rStyle w:val="StyleUnderline"/>
        </w:rPr>
        <w:t>The secretary of defense is the linchpin of America’s national security architecture</w:t>
      </w:r>
      <w:r w:rsidRPr="00B8772D">
        <w:rPr>
          <w:sz w:val="16"/>
        </w:rPr>
        <w:t>. They must ensure the United States’ armed forces remain the best led, best trained, and best equipped; provide the U.S. Department of Defense (DOD) with the strategic vision to confront an always-evolving threat landscape; and oversee complex operations in an era of intensifying great-power competition.</w:t>
      </w:r>
    </w:p>
    <w:p w14:paraId="04854154" w14:textId="77777777" w:rsidR="00F75FB5" w:rsidRPr="00B8772D" w:rsidRDefault="00F75FB5" w:rsidP="00F75FB5">
      <w:pPr>
        <w:rPr>
          <w:sz w:val="16"/>
        </w:rPr>
      </w:pPr>
      <w:r w:rsidRPr="00B8772D">
        <w:rPr>
          <w:sz w:val="16"/>
        </w:rPr>
        <w:t>In short, it’s a job for an exceptional leader with a proven track record of success.</w:t>
      </w:r>
    </w:p>
    <w:p w14:paraId="0727EC64" w14:textId="77777777" w:rsidR="00F75FB5" w:rsidRPr="00B8772D" w:rsidRDefault="00F75FB5" w:rsidP="00F75FB5">
      <w:pPr>
        <w:rPr>
          <w:sz w:val="16"/>
        </w:rPr>
      </w:pPr>
      <w:r w:rsidRPr="00B8772D">
        <w:rPr>
          <w:sz w:val="16"/>
        </w:rPr>
        <w:t>Hegseth is a pick for loyalty over competence</w:t>
      </w:r>
    </w:p>
    <w:p w14:paraId="21A466A3" w14:textId="77777777" w:rsidR="00F75FB5" w:rsidRPr="00B8772D" w:rsidRDefault="00F75FB5" w:rsidP="00F75FB5">
      <w:pPr>
        <w:rPr>
          <w:sz w:val="16"/>
        </w:rPr>
      </w:pPr>
      <w:r w:rsidRPr="00B8772D">
        <w:rPr>
          <w:sz w:val="16"/>
        </w:rPr>
        <w:t>President-elect Donald Trump’s nomination of </w:t>
      </w:r>
      <w:hyperlink r:id="rId68" w:history="1">
        <w:r w:rsidRPr="00B8772D">
          <w:rPr>
            <w:sz w:val="16"/>
          </w:rPr>
          <w:t>Pete Hegseth to lead the DOD</w:t>
        </w:r>
      </w:hyperlink>
      <w:r w:rsidRPr="00B8772D">
        <w:rPr>
          <w:sz w:val="16"/>
        </w:rPr>
        <w:t xml:space="preserve"> flies in the face of these requirements. </w:t>
      </w:r>
      <w:r w:rsidRPr="00A74F3A">
        <w:rPr>
          <w:rStyle w:val="StyleUnderline"/>
        </w:rPr>
        <w:t>Hegseth </w:t>
      </w:r>
      <w:hyperlink r:id="rId69" w:history="1">
        <w:r w:rsidRPr="00A74F3A">
          <w:rPr>
            <w:rStyle w:val="StyleUnderline"/>
          </w:rPr>
          <w:t>lacks t</w:t>
        </w:r>
      </w:hyperlink>
      <w:r w:rsidRPr="00A74F3A">
        <w:rPr>
          <w:rStyle w:val="StyleUnderline"/>
        </w:rPr>
        <w:t>he qualifications, credibility, and leadership experience to steer the Pentagon</w:t>
      </w:r>
      <w:r w:rsidRPr="00B8772D">
        <w:rPr>
          <w:sz w:val="16"/>
        </w:rPr>
        <w:t>, and his nomination reflects a broader pattern in Trump’s administration picks: a </w:t>
      </w:r>
      <w:hyperlink r:id="rId70" w:history="1">
        <w:r w:rsidRPr="00B8772D">
          <w:rPr>
            <w:sz w:val="16"/>
          </w:rPr>
          <w:t>preference for loyalty</w:t>
        </w:r>
      </w:hyperlink>
      <w:r w:rsidRPr="00B8772D">
        <w:rPr>
          <w:sz w:val="16"/>
        </w:rPr>
        <w:t xml:space="preserve"> above all else. Hegseth’s lack of experience is a </w:t>
      </w:r>
      <w:r w:rsidRPr="00A74F3A">
        <w:rPr>
          <w:rStyle w:val="StyleUnderline"/>
        </w:rPr>
        <w:t>stark contrast to former secretaries of defense</w:t>
      </w:r>
      <w:r w:rsidRPr="00B8772D">
        <w:rPr>
          <w:sz w:val="16"/>
        </w:rPr>
        <w:t xml:space="preserve"> such as Robert Gates or Leon Panetta, who previously managed complex government agencies such as the CIA (both Gates and Panetta) or the Office of Management and Budget (Panetta). </w:t>
      </w:r>
      <w:r w:rsidRPr="00A74F3A">
        <w:rPr>
          <w:rStyle w:val="StyleUnderline"/>
        </w:rPr>
        <w:t>Hegseth also lacks</w:t>
      </w:r>
      <w:r w:rsidRPr="00B8772D">
        <w:rPr>
          <w:sz w:val="16"/>
        </w:rPr>
        <w:t xml:space="preserve"> the </w:t>
      </w:r>
      <w:r w:rsidRPr="00A74F3A">
        <w:rPr>
          <w:rStyle w:val="StyleUnderline"/>
        </w:rPr>
        <w:t>depth and variety of past leadership positions</w:t>
      </w:r>
      <w:r w:rsidRPr="00B8772D">
        <w:rPr>
          <w:sz w:val="16"/>
        </w:rPr>
        <w:t xml:space="preserve"> that previous secretaries, including Mark Esper and Ashton Carter, gained through a long career in and out of government.</w:t>
      </w:r>
    </w:p>
    <w:p w14:paraId="3B02386F" w14:textId="77777777" w:rsidR="00F75FB5" w:rsidRPr="00A74F3A" w:rsidRDefault="00F75FB5" w:rsidP="00F75FB5">
      <w:pPr>
        <w:rPr>
          <w:rStyle w:val="StyleUnderline"/>
        </w:rPr>
      </w:pPr>
      <w:proofErr w:type="gramStart"/>
      <w:r w:rsidRPr="00A74F3A">
        <w:rPr>
          <w:rStyle w:val="StyleUnderline"/>
        </w:rPr>
        <w:t>An inexperienced secretary of defense harms readiness and care of U.S. service members,</w:t>
      </w:r>
      <w:proofErr w:type="gramEnd"/>
      <w:r w:rsidRPr="00A74F3A">
        <w:rPr>
          <w:rStyle w:val="StyleUnderline"/>
        </w:rPr>
        <w:t xml:space="preserve"> sends a signal of weakness to the United States’ adversaries, and will make Americans less safe at home and abroad.</w:t>
      </w:r>
    </w:p>
    <w:p w14:paraId="5F3BBD29" w14:textId="77777777" w:rsidR="00F75FB5" w:rsidRPr="00B8772D" w:rsidRDefault="00F75FB5" w:rsidP="00F75FB5">
      <w:pPr>
        <w:rPr>
          <w:sz w:val="16"/>
        </w:rPr>
      </w:pPr>
      <w:r w:rsidRPr="00B8772D">
        <w:rPr>
          <w:sz w:val="16"/>
          <w:lang w:val="en"/>
        </w:rPr>
        <w:t>Hegseth lacks the resume for a demanding job</w:t>
      </w:r>
    </w:p>
    <w:p w14:paraId="11D4A8A3" w14:textId="77777777" w:rsidR="00F75FB5" w:rsidRPr="00A74F3A" w:rsidRDefault="00F75FB5" w:rsidP="00F75FB5">
      <w:pPr>
        <w:rPr>
          <w:rStyle w:val="StyleUnderline"/>
        </w:rPr>
      </w:pPr>
      <w:r w:rsidRPr="00B8772D">
        <w:rPr>
          <w:sz w:val="16"/>
          <w:lang w:val="en"/>
        </w:rPr>
        <w:lastRenderedPageBreak/>
        <w:t>Hegseth </w:t>
      </w:r>
      <w:hyperlink r:id="rId71" w:history="1">
        <w:r w:rsidRPr="00B8772D">
          <w:rPr>
            <w:sz w:val="16"/>
            <w:lang w:val="en"/>
          </w:rPr>
          <w:t>served</w:t>
        </w:r>
      </w:hyperlink>
      <w:r w:rsidRPr="00B8772D">
        <w:rPr>
          <w:sz w:val="16"/>
          <w:lang w:val="en"/>
        </w:rPr>
        <w:t> as an Army National Guard officer from 2002 to 2021, with combat deployments in Iraq and Afghanistan. </w:t>
      </w:r>
      <w:r w:rsidRPr="00B8772D">
        <w:rPr>
          <w:sz w:val="16"/>
        </w:rPr>
        <w:t xml:space="preserve">However, </w:t>
      </w:r>
      <w:r w:rsidRPr="00A74F3A">
        <w:rPr>
          <w:rStyle w:val="StyleUnderline"/>
        </w:rPr>
        <w:t>leading the Pentagon is a</w:t>
      </w:r>
      <w:r w:rsidRPr="00B8772D">
        <w:rPr>
          <w:sz w:val="16"/>
        </w:rPr>
        <w:t xml:space="preserve"> vastly different </w:t>
      </w:r>
      <w:r w:rsidRPr="00A74F3A">
        <w:rPr>
          <w:rStyle w:val="StyleUnderline"/>
        </w:rPr>
        <w:t>challenge.</w:t>
      </w:r>
      <w:r w:rsidRPr="00B8772D">
        <w:rPr>
          <w:sz w:val="16"/>
        </w:rPr>
        <w:t xml:space="preserve"> The DOD is a behemoth, with close to </w:t>
      </w:r>
      <w:hyperlink r:id="rId72" w:history="1">
        <w:r w:rsidRPr="00B8772D">
          <w:rPr>
            <w:sz w:val="16"/>
          </w:rPr>
          <w:t>3.4 million civilian and military personnel</w:t>
        </w:r>
      </w:hyperlink>
      <w:r w:rsidRPr="00B8772D">
        <w:rPr>
          <w:sz w:val="16"/>
        </w:rPr>
        <w:t> and an </w:t>
      </w:r>
      <w:hyperlink r:id="rId73" w:history="1">
        <w:r w:rsidRPr="00B8772D">
          <w:rPr>
            <w:sz w:val="16"/>
          </w:rPr>
          <w:t>$850 billion budget</w:t>
        </w:r>
      </w:hyperlink>
      <w:r w:rsidRPr="00B8772D">
        <w:rPr>
          <w:sz w:val="16"/>
        </w:rPr>
        <w:t> for fiscal year 2025. Its operations span more than 80 countries and include maintaining the nuclear arsenal and delivering disaster relief. </w:t>
      </w:r>
      <w:r w:rsidRPr="00A74F3A">
        <w:rPr>
          <w:rStyle w:val="StyleUnderline"/>
        </w:rPr>
        <w:t>The scale and complexity of the Pentagon’s operations demand leaders who can unify a vast workforce, manage intricate systems, and balance military effectiveness with fiscal responsibility.</w:t>
      </w:r>
    </w:p>
    <w:p w14:paraId="2656276B" w14:textId="77777777" w:rsidR="00F75FB5" w:rsidRPr="00B8772D" w:rsidRDefault="00F75FB5" w:rsidP="00F75FB5">
      <w:pPr>
        <w:rPr>
          <w:sz w:val="16"/>
        </w:rPr>
      </w:pPr>
      <w:r w:rsidRPr="00B8772D">
        <w:rPr>
          <w:sz w:val="16"/>
        </w:rPr>
        <w:t>As the second-in-command to the commander in chief, the secretary of defense must also lead the nation in ensuring that the United States’ military operations are conducted with the highest consideration for ethical and legal standards. The secretary must ensure adherence to U.S. and international law in all military or defense intelligence operations and must be willing to seek accountability when violations occur.</w:t>
      </w:r>
    </w:p>
    <w:p w14:paraId="5233022C" w14:textId="77777777" w:rsidR="00F75FB5" w:rsidRPr="00B8772D" w:rsidRDefault="00F75FB5" w:rsidP="00F75FB5">
      <w:pPr>
        <w:rPr>
          <w:sz w:val="16"/>
        </w:rPr>
      </w:pPr>
      <w:r w:rsidRPr="00A74F3A">
        <w:rPr>
          <w:rStyle w:val="StyleUnderline"/>
        </w:rPr>
        <w:t>Hegseth has no record of managing a body even a fraction of this scale or import.</w:t>
      </w:r>
      <w:r w:rsidRPr="00B8772D">
        <w:rPr>
          <w:sz w:val="16"/>
        </w:rPr>
        <w:t xml:space="preserve"> Beyond his service in the National Guard, he has </w:t>
      </w:r>
      <w:hyperlink r:id="rId74" w:history="1">
        <w:r w:rsidRPr="00B8772D">
          <w:rPr>
            <w:sz w:val="16"/>
          </w:rPr>
          <w:t>led</w:t>
        </w:r>
      </w:hyperlink>
      <w:r w:rsidRPr="00B8772D">
        <w:rPr>
          <w:sz w:val="16"/>
        </w:rPr>
        <w:t xml:space="preserve"> small nonprofit organizations and has been an on-air cable news host. </w:t>
      </w:r>
      <w:r w:rsidRPr="00B8772D">
        <w:rPr>
          <w:rStyle w:val="StyleUnderline"/>
        </w:rPr>
        <w:t>Hegseth</w:t>
      </w:r>
      <w:r w:rsidRPr="00B8772D">
        <w:rPr>
          <w:sz w:val="16"/>
        </w:rPr>
        <w:t xml:space="preserve"> has asserted that he </w:t>
      </w:r>
      <w:hyperlink r:id="rId75" w:history="1">
        <w:r w:rsidRPr="00B8772D">
          <w:rPr>
            <w:rStyle w:val="StyleUnderline"/>
          </w:rPr>
          <w:t>believes</w:t>
        </w:r>
      </w:hyperlink>
      <w:r w:rsidRPr="00B8772D">
        <w:rPr>
          <w:rStyle w:val="StyleUnderline"/>
        </w:rPr>
        <w:t> </w:t>
      </w:r>
      <w:hyperlink r:id="rId76" w:history="1">
        <w:r w:rsidRPr="00B8772D">
          <w:rPr>
            <w:rStyle w:val="StyleUnderline"/>
          </w:rPr>
          <w:t>U.S. troops need not respect the Geneva Conventions</w:t>
        </w:r>
      </w:hyperlink>
      <w:r w:rsidRPr="00B8772D">
        <w:rPr>
          <w:sz w:val="16"/>
        </w:rPr>
        <w:t>—laws that detail how soldiers and civilians should act and be treated during war—and he has </w:t>
      </w:r>
      <w:hyperlink r:id="rId77" w:history="1">
        <w:r w:rsidRPr="00B8772D">
          <w:rPr>
            <w:rStyle w:val="StyleUnderline"/>
          </w:rPr>
          <w:t>supported illegal torture techniques</w:t>
        </w:r>
      </w:hyperlink>
      <w:r w:rsidRPr="00B8772D">
        <w:rPr>
          <w:sz w:val="16"/>
        </w:rPr>
        <w:t> such as waterboarding. He </w:t>
      </w:r>
      <w:hyperlink r:id="rId78" w:history="1">
        <w:r w:rsidRPr="00B8772D">
          <w:rPr>
            <w:rStyle w:val="StyleUnderline"/>
          </w:rPr>
          <w:t>lobbied for impunity</w:t>
        </w:r>
      </w:hyperlink>
      <w:r w:rsidRPr="00B8772D">
        <w:rPr>
          <w:rStyle w:val="StyleUnderline"/>
        </w:rPr>
        <w:t> for service members accused of war crimes</w:t>
      </w:r>
      <w:r w:rsidRPr="00B8772D">
        <w:rPr>
          <w:sz w:val="16"/>
        </w:rPr>
        <w:t>, including former Navy SEAL Eddie Gallagher, whose own platoon courageously </w:t>
      </w:r>
      <w:hyperlink r:id="rId79" w:history="1">
        <w:r w:rsidRPr="00B8772D">
          <w:rPr>
            <w:sz w:val="16"/>
          </w:rPr>
          <w:t>spoke up</w:t>
        </w:r>
      </w:hyperlink>
      <w:r w:rsidRPr="00B8772D">
        <w:rPr>
          <w:sz w:val="16"/>
        </w:rPr>
        <w:t> about his violations of the laws of war. These positions are shocking for any military officer, let alone the secretary of defense, and put America’s deployed service members at risk of reprisal.</w:t>
      </w:r>
    </w:p>
    <w:p w14:paraId="09E724B5" w14:textId="77777777" w:rsidR="00F75FB5" w:rsidRPr="00B8772D" w:rsidRDefault="00F75FB5" w:rsidP="00F75FB5">
      <w:pPr>
        <w:rPr>
          <w:rStyle w:val="StyleUnderline"/>
        </w:rPr>
      </w:pPr>
      <w:r w:rsidRPr="00B8772D">
        <w:rPr>
          <w:sz w:val="16"/>
        </w:rPr>
        <w:t xml:space="preserve">Hegseth </w:t>
      </w:r>
      <w:r w:rsidRPr="00B8772D">
        <w:rPr>
          <w:rStyle w:val="StyleUnderline"/>
        </w:rPr>
        <w:t>lacks the necessary strategic vision for America’s defense challenge</w:t>
      </w:r>
    </w:p>
    <w:p w14:paraId="0377FB9D" w14:textId="77777777" w:rsidR="00F75FB5" w:rsidRPr="00B8772D" w:rsidRDefault="00F75FB5" w:rsidP="00F75FB5">
      <w:pPr>
        <w:rPr>
          <w:rStyle w:val="StyleUnderline"/>
        </w:rPr>
      </w:pPr>
      <w:r w:rsidRPr="00B8772D">
        <w:rPr>
          <w:sz w:val="16"/>
        </w:rPr>
        <w:t xml:space="preserve">The DOD operates on a 30-year planning horizon, requiring strategic foresight to predict and counter emerging threats. Today, </w:t>
      </w:r>
      <w:r w:rsidRPr="00B8772D">
        <w:rPr>
          <w:rStyle w:val="StyleUnderline"/>
        </w:rPr>
        <w:t>the U</w:t>
      </w:r>
      <w:r w:rsidRPr="00B8772D">
        <w:rPr>
          <w:sz w:val="16"/>
        </w:rPr>
        <w:t xml:space="preserve">nited </w:t>
      </w:r>
      <w:r w:rsidRPr="00B8772D">
        <w:rPr>
          <w:rStyle w:val="StyleUnderline"/>
        </w:rPr>
        <w:t>S</w:t>
      </w:r>
      <w:r w:rsidRPr="00B8772D">
        <w:rPr>
          <w:sz w:val="16"/>
        </w:rPr>
        <w:t xml:space="preserve">tates </w:t>
      </w:r>
      <w:r w:rsidRPr="00B8772D">
        <w:rPr>
          <w:rStyle w:val="StyleUnderline"/>
        </w:rPr>
        <w:t>faces a challenging and evolving security environment</w:t>
      </w:r>
      <w:r w:rsidRPr="00B8772D">
        <w:rPr>
          <w:sz w:val="16"/>
        </w:rPr>
        <w:t>. Peer and near-peer rivals, led by China and Russia, are </w:t>
      </w:r>
      <w:hyperlink r:id="rId80" w:history="1">
        <w:r w:rsidRPr="00B8772D">
          <w:rPr>
            <w:sz w:val="16"/>
          </w:rPr>
          <w:t>testing</w:t>
        </w:r>
      </w:hyperlink>
      <w:r w:rsidRPr="00B8772D">
        <w:rPr>
          <w:sz w:val="16"/>
        </w:rPr>
        <w:t> America’s military edge and reshaping the global balance of power. Rapidly evolving technologies such as artificial intelligence are already transforming threat landscapes, and </w:t>
      </w:r>
      <w:hyperlink r:id="rId81" w:history="1">
        <w:r w:rsidRPr="00B8772D">
          <w:rPr>
            <w:sz w:val="16"/>
          </w:rPr>
          <w:t>satellite infrastructure</w:t>
        </w:r>
      </w:hyperlink>
      <w:r w:rsidRPr="00B8772D">
        <w:rPr>
          <w:sz w:val="16"/>
        </w:rPr>
        <w:t> </w:t>
      </w:r>
      <w:hyperlink r:id="rId82" w:history="1">
        <w:r w:rsidRPr="00B8772D">
          <w:rPr>
            <w:sz w:val="16"/>
          </w:rPr>
          <w:t>could outpace</w:t>
        </w:r>
      </w:hyperlink>
      <w:r w:rsidRPr="00B8772D">
        <w:rPr>
          <w:sz w:val="16"/>
        </w:rPr>
        <w:t> </w:t>
      </w:r>
      <w:hyperlink r:id="rId83" w:history="1">
        <w:r w:rsidRPr="00B8772D">
          <w:rPr>
            <w:sz w:val="16"/>
          </w:rPr>
          <w:t>U.S. capabilities in space</w:t>
        </w:r>
      </w:hyperlink>
      <w:r w:rsidRPr="00B8772D">
        <w:rPr>
          <w:sz w:val="16"/>
        </w:rPr>
        <w:t>. Nuclear nonproliferation will present a key challenge in the coming years. Against this backdrop, the Commission on the National Defense Strategy in July 2024 bluntly </w:t>
      </w:r>
      <w:hyperlink r:id="rId84" w:history="1">
        <w:r w:rsidRPr="00B8772D">
          <w:rPr>
            <w:sz w:val="16"/>
          </w:rPr>
          <w:t>assessed </w:t>
        </w:r>
      </w:hyperlink>
      <w:r w:rsidRPr="00B8772D">
        <w:rPr>
          <w:sz w:val="16"/>
        </w:rPr>
        <w:t xml:space="preserve">that </w:t>
      </w:r>
      <w:r w:rsidRPr="00B8772D">
        <w:rPr>
          <w:rStyle w:val="StyleUnderline"/>
        </w:rPr>
        <w:t>“the U.S. military lacks both the capabilities and the capacity required to be confident it can deter and prevail in combat.”</w:t>
      </w:r>
    </w:p>
    <w:p w14:paraId="2CFC70EE" w14:textId="77777777" w:rsidR="00F75FB5" w:rsidRPr="00B8772D" w:rsidRDefault="00F75FB5" w:rsidP="00F75FB5">
      <w:pPr>
        <w:rPr>
          <w:sz w:val="16"/>
        </w:rPr>
      </w:pPr>
      <w:r w:rsidRPr="00B8772D">
        <w:rPr>
          <w:sz w:val="16"/>
        </w:rPr>
        <w:t>To meet this moment, the next secretary of defense must be a visionary who can anticipate threats; provide leadership to the joint force during moments of profound change; and oversee procurement, personnel, and operations strategies. Leading the DOD will require confronting the rapid evolution of warfare, from </w:t>
      </w:r>
      <w:hyperlink r:id="rId85" w:history="1">
        <w:r w:rsidRPr="00B8772D">
          <w:rPr>
            <w:sz w:val="16"/>
          </w:rPr>
          <w:t>hypersonic</w:t>
        </w:r>
      </w:hyperlink>
      <w:r w:rsidRPr="00B8772D">
        <w:rPr>
          <w:sz w:val="16"/>
        </w:rPr>
        <w:t> weapons to artificial intelligence, and aligning America’s military capabilities with its strategic goals.</w:t>
      </w:r>
    </w:p>
    <w:p w14:paraId="6B852B75" w14:textId="77777777" w:rsidR="00F75FB5" w:rsidRPr="00B8772D" w:rsidRDefault="00F75FB5" w:rsidP="00F75FB5">
      <w:pPr>
        <w:rPr>
          <w:sz w:val="16"/>
        </w:rPr>
      </w:pPr>
      <w:r w:rsidRPr="00B8772D">
        <w:rPr>
          <w:sz w:val="16"/>
        </w:rPr>
        <w:t xml:space="preserve">Yet </w:t>
      </w:r>
      <w:r w:rsidRPr="00B8772D">
        <w:rPr>
          <w:rStyle w:val="StyleUnderline"/>
        </w:rPr>
        <w:t>Hegseth</w:t>
      </w:r>
      <w:r w:rsidRPr="00B8772D">
        <w:rPr>
          <w:sz w:val="16"/>
        </w:rPr>
        <w:t xml:space="preserve">’s public career shows no evidence of his ability—or interest—in addressing these urgent challenges. Instead, he appears </w:t>
      </w:r>
      <w:r w:rsidRPr="00B8772D">
        <w:rPr>
          <w:rStyle w:val="StyleUnderline"/>
        </w:rPr>
        <w:t>more interested in fueling culture wars</w:t>
      </w:r>
      <w:r w:rsidRPr="00B8772D">
        <w:rPr>
          <w:sz w:val="16"/>
        </w:rPr>
        <w:t>. Hegseth has attacked diversity in the ranks, </w:t>
      </w:r>
      <w:hyperlink r:id="rId86" w:history="1">
        <w:r w:rsidRPr="00B8772D">
          <w:rPr>
            <w:sz w:val="16"/>
          </w:rPr>
          <w:t>vowing to </w:t>
        </w:r>
      </w:hyperlink>
      <w:hyperlink r:id="rId87" w:history="1">
        <w:r w:rsidRPr="00B8772D">
          <w:rPr>
            <w:sz w:val="16"/>
          </w:rPr>
          <w:t>eliminate recruitment and retention programs</w:t>
        </w:r>
      </w:hyperlink>
      <w:r w:rsidRPr="00B8772D">
        <w:rPr>
          <w:sz w:val="16"/>
        </w:rPr>
        <w:t> and to purge officers he considers to be “woke,” such as Chairman of the Joint Chiefs of Staff Gen. Charles Q. Brown Jr. This approach is particularly dangerous for the DOD; the military’s effectiveness depends on its ability to remain above the fray and stay focused solely on safeguarding the nation. Instead of addressing pressing national security issues, Hegseth is focusing on cultural battles and risks distracting the department from its primary mission: safeguarding the nation.</w:t>
      </w:r>
    </w:p>
    <w:p w14:paraId="6EE10EE7" w14:textId="77777777" w:rsidR="00F75FB5" w:rsidRPr="00B8772D" w:rsidRDefault="00F75FB5" w:rsidP="00F75FB5">
      <w:pPr>
        <w:rPr>
          <w:rStyle w:val="StyleUnderline"/>
        </w:rPr>
      </w:pPr>
      <w:r w:rsidRPr="00B8772D">
        <w:rPr>
          <w:sz w:val="16"/>
        </w:rPr>
        <w:t xml:space="preserve">Hegseth </w:t>
      </w:r>
      <w:r w:rsidRPr="00B8772D">
        <w:rPr>
          <w:rStyle w:val="StyleUnderline"/>
        </w:rPr>
        <w:t>has a proven track record of financial mismanagement</w:t>
      </w:r>
    </w:p>
    <w:p w14:paraId="4B05A73B" w14:textId="77777777" w:rsidR="00F75FB5" w:rsidRPr="00B8772D" w:rsidRDefault="00F75FB5" w:rsidP="00F75FB5">
      <w:pPr>
        <w:rPr>
          <w:sz w:val="16"/>
        </w:rPr>
      </w:pPr>
      <w:r w:rsidRPr="00B8772D">
        <w:rPr>
          <w:sz w:val="16"/>
        </w:rPr>
        <w:t xml:space="preserve">Managing a near trillion-dollar taxpayer-funded budget requires exemplary commitment to fiscal responsibility. Unfortunately, in November 2024, </w:t>
      </w:r>
      <w:r w:rsidRPr="00B8772D">
        <w:rPr>
          <w:rStyle w:val="StyleUnderline"/>
        </w:rPr>
        <w:t>the Pentagon failed to pass an audit</w:t>
      </w:r>
      <w:r w:rsidRPr="00B8772D">
        <w:rPr>
          <w:sz w:val="16"/>
        </w:rPr>
        <w:t xml:space="preserve"> for the seventh year in a row. In 2020, the Government Accountability Office (</w:t>
      </w:r>
      <w:r w:rsidRPr="00B8772D">
        <w:rPr>
          <w:rStyle w:val="StyleUnderline"/>
        </w:rPr>
        <w:t>GAO) found that the DOD </w:t>
      </w:r>
      <w:hyperlink r:id="rId88" w:history="1">
        <w:r w:rsidRPr="00B8772D">
          <w:rPr>
            <w:rStyle w:val="StyleUnderline"/>
          </w:rPr>
          <w:t>wasted $37 billion in procurement delays alone</w:t>
        </w:r>
      </w:hyperlink>
      <w:r w:rsidRPr="00B8772D">
        <w:rPr>
          <w:sz w:val="16"/>
        </w:rPr>
        <w:t>. A 2021 GAO report </w:t>
      </w:r>
      <w:hyperlink r:id="rId89" w:anchor=":~:text=The%20Army%20identified%20two%20weapon%20systems%E2%80%94CH%2D47F%20Block,cost%20estimate%20for%20the%20system%20(Category%20A);" w:history="1">
        <w:r w:rsidRPr="00B8772D">
          <w:rPr>
            <w:sz w:val="16"/>
          </w:rPr>
          <w:t>found</w:t>
        </w:r>
      </w:hyperlink>
      <w:r w:rsidRPr="00B8772D">
        <w:rPr>
          <w:sz w:val="16"/>
        </w:rPr>
        <w:t> that 40 percent of major weapons programs exceeded cost estimates by at least 25 percent, wasting billions of taxpayer dollars. The next secretary of defense must streamline processes; commit to and oversee financial management reform; and navigate and steward good relations with Congress as it conducts oversight.</w:t>
      </w:r>
    </w:p>
    <w:p w14:paraId="32ED7141" w14:textId="77777777" w:rsidR="00F75FB5" w:rsidRPr="00B8772D" w:rsidRDefault="00F75FB5" w:rsidP="00F75FB5">
      <w:pPr>
        <w:rPr>
          <w:sz w:val="16"/>
        </w:rPr>
      </w:pPr>
      <w:r w:rsidRPr="00B8772D">
        <w:rPr>
          <w:rStyle w:val="StyleUnderline"/>
        </w:rPr>
        <w:t>Hegseth lacks the requisite financial and strategic management skills</w:t>
      </w:r>
      <w:r w:rsidRPr="00B8772D">
        <w:rPr>
          <w:sz w:val="16"/>
        </w:rPr>
        <w:t>. He served in leadership roles of the small nonprofit organizations Vets for Freedom and Concerned Veterans for America from 2008 to 2016. Tax filings for both of these organizations </w:t>
      </w:r>
      <w:hyperlink r:id="rId90" w:history="1">
        <w:r w:rsidRPr="00B8772D">
          <w:rPr>
            <w:sz w:val="16"/>
          </w:rPr>
          <w:t>show ledgers</w:t>
        </w:r>
      </w:hyperlink>
      <w:r w:rsidRPr="00B8772D">
        <w:rPr>
          <w:sz w:val="16"/>
        </w:rPr>
        <w:t> with higher expenditures than revenue during his leadership tenure, and </w:t>
      </w:r>
      <w:r w:rsidRPr="00B8772D">
        <w:rPr>
          <w:i/>
          <w:iCs/>
          <w:sz w:val="16"/>
        </w:rPr>
        <w:t>The New Yorker</w:t>
      </w:r>
      <w:r w:rsidRPr="00B8772D">
        <w:rPr>
          <w:sz w:val="16"/>
        </w:rPr>
        <w:t> has </w:t>
      </w:r>
      <w:hyperlink r:id="rId91" w:history="1">
        <w:r w:rsidRPr="00B8772D">
          <w:rPr>
            <w:sz w:val="16"/>
          </w:rPr>
          <w:t>reported</w:t>
        </w:r>
      </w:hyperlink>
      <w:r w:rsidRPr="00B8772D">
        <w:rPr>
          <w:sz w:val="16"/>
        </w:rPr>
        <w:t xml:space="preserve"> that serious </w:t>
      </w:r>
      <w:r w:rsidRPr="00B8772D">
        <w:rPr>
          <w:rStyle w:val="StyleUnderline"/>
        </w:rPr>
        <w:t>allegations of financial mismanagement</w:t>
      </w:r>
      <w:r w:rsidRPr="00B8772D">
        <w:rPr>
          <w:sz w:val="16"/>
        </w:rPr>
        <w:t xml:space="preserve"> contributed to his departure from both these roles.</w:t>
      </w:r>
    </w:p>
    <w:p w14:paraId="5A1E96E4" w14:textId="77777777" w:rsidR="00F75FB5" w:rsidRPr="00B8772D" w:rsidRDefault="00F75FB5" w:rsidP="00F75FB5">
      <w:pPr>
        <w:rPr>
          <w:sz w:val="16"/>
        </w:rPr>
      </w:pPr>
      <w:r w:rsidRPr="00B8772D">
        <w:rPr>
          <w:sz w:val="16"/>
        </w:rPr>
        <w:t>Hegseth’s positions on women and LGBTQI+ service members harm military readiness</w:t>
      </w:r>
    </w:p>
    <w:p w14:paraId="628F7F38" w14:textId="77777777" w:rsidR="00F75FB5" w:rsidRPr="00B8772D" w:rsidRDefault="00F75FB5" w:rsidP="00F75FB5">
      <w:pPr>
        <w:rPr>
          <w:sz w:val="16"/>
        </w:rPr>
      </w:pPr>
      <w:r w:rsidRPr="00B8772D">
        <w:rPr>
          <w:sz w:val="16"/>
        </w:rPr>
        <w:lastRenderedPageBreak/>
        <w:t>In a November 7, 2024, podcast interview with Shawn Ryan, Hegseth </w:t>
      </w:r>
      <w:hyperlink r:id="rId92" w:history="1">
        <w:r w:rsidRPr="00B8772D">
          <w:rPr>
            <w:sz w:val="16"/>
          </w:rPr>
          <w:t>declared</w:t>
        </w:r>
      </w:hyperlink>
      <w:r w:rsidRPr="00B8772D">
        <w:rPr>
          <w:sz w:val="16"/>
        </w:rPr>
        <w:t>, “I’m straight up just saying we should not have women in combat roles. It hasn’t made us more effective. Hasn’t made us more lethal. Has made fighting more complicated.” Hegseth has repeatedly attacked pro-LGBTQI+ policy, openly </w:t>
      </w:r>
      <w:hyperlink r:id="rId93" w:history="1">
        <w:r w:rsidRPr="00B8772D">
          <w:rPr>
            <w:sz w:val="16"/>
          </w:rPr>
          <w:t>opposing</w:t>
        </w:r>
      </w:hyperlink>
      <w:r w:rsidRPr="00B8772D">
        <w:rPr>
          <w:sz w:val="16"/>
        </w:rPr>
        <w:t> both the original unprecedented “Don’t Ask, Don’t Tell” law and its repeal, which allowed all service members to be judged on the basis of their military training, readiness for deployment, and integrity; Hegseth said these policies prioritized a social agenda over military readiness. Positions like these are counterproductive. The military’s readiness depends on leveraging its full talent pool, and </w:t>
      </w:r>
      <w:hyperlink r:id="rId94" w:history="1">
        <w:r w:rsidRPr="00B8772D">
          <w:rPr>
            <w:sz w:val="16"/>
          </w:rPr>
          <w:t>research consistently</w:t>
        </w:r>
      </w:hyperlink>
      <w:r w:rsidRPr="00B8772D">
        <w:rPr>
          <w:sz w:val="16"/>
        </w:rPr>
        <w:t> shows that diverse teams perform better in high-stakes environments. While Hegseth has </w:t>
      </w:r>
      <w:hyperlink r:id="rId95" w:history="1">
        <w:r w:rsidRPr="00B8772D">
          <w:rPr>
            <w:sz w:val="16"/>
          </w:rPr>
          <w:t>walked back</w:t>
        </w:r>
      </w:hyperlink>
      <w:r w:rsidRPr="00B8772D">
        <w:rPr>
          <w:sz w:val="16"/>
        </w:rPr>
        <w:t> these remarks in the face of heated criticism after Trump announced his nomination, these regressive positions call into question Hegseth’s commitment to a diverse armed forces and civilian workforce.</w:t>
      </w:r>
    </w:p>
    <w:p w14:paraId="361071BE" w14:textId="77777777" w:rsidR="00F75FB5" w:rsidRPr="00B8772D" w:rsidRDefault="00F75FB5" w:rsidP="00F75FB5">
      <w:pPr>
        <w:rPr>
          <w:sz w:val="16"/>
        </w:rPr>
      </w:pPr>
      <w:r w:rsidRPr="00B8772D">
        <w:rPr>
          <w:sz w:val="16"/>
        </w:rPr>
        <w:t>Further, </w:t>
      </w:r>
      <w:hyperlink r:id="rId96" w:history="1">
        <w:r w:rsidRPr="00B8772D">
          <w:rPr>
            <w:sz w:val="16"/>
          </w:rPr>
          <w:t>reports</w:t>
        </w:r>
      </w:hyperlink>
      <w:r w:rsidRPr="00B8772D">
        <w:rPr>
          <w:sz w:val="16"/>
        </w:rPr>
        <w:t> of alleged on-air intoxication during his Fox News tenure and </w:t>
      </w:r>
      <w:hyperlink r:id="rId97" w:history="1">
        <w:r w:rsidRPr="00B8772D">
          <w:rPr>
            <w:sz w:val="16"/>
          </w:rPr>
          <w:t>allegations of sexual misconduc</w:t>
        </w:r>
      </w:hyperlink>
      <w:r w:rsidRPr="00B8772D">
        <w:rPr>
          <w:sz w:val="16"/>
        </w:rPr>
        <w:t>t cast serious doubt on Hegseth’s judgment and discipline. Sexual assault and sexual harassment continue to plague military institutions. In 2023, the Pentagon </w:t>
      </w:r>
      <w:hyperlink r:id="rId98" w:history="1">
        <w:r w:rsidRPr="00B8772D">
          <w:rPr>
            <w:sz w:val="16"/>
          </w:rPr>
          <w:t>reported</w:t>
        </w:r>
      </w:hyperlink>
      <w:hyperlink r:id="rId99" w:history="1">
        <w:r w:rsidRPr="00B8772D">
          <w:rPr>
            <w:sz w:val="16"/>
          </w:rPr>
          <w:t> a</w:t>
        </w:r>
      </w:hyperlink>
      <w:r w:rsidRPr="00B8772D">
        <w:rPr>
          <w:sz w:val="16"/>
        </w:rPr>
        <w:t>n all-time high rate of sexual assault at its service academies, and Pentagon surveys in 2021 </w:t>
      </w:r>
      <w:hyperlink r:id="rId100" w:history="1">
        <w:r w:rsidRPr="00B8772D">
          <w:rPr>
            <w:sz w:val="16"/>
          </w:rPr>
          <w:t>revealed</w:t>
        </w:r>
      </w:hyperlink>
      <w:hyperlink r:id="rId101" w:history="1">
        <w:r w:rsidRPr="00B8772D">
          <w:rPr>
            <w:sz w:val="16"/>
          </w:rPr>
          <w:t> a 25 percent in</w:t>
        </w:r>
      </w:hyperlink>
      <w:r w:rsidRPr="00B8772D">
        <w:rPr>
          <w:sz w:val="16"/>
        </w:rPr>
        <w:t>crease in sexual assaults from 2018 and “a near total lack of prevention specialists.”</w:t>
      </w:r>
    </w:p>
    <w:p w14:paraId="2FE85D2B" w14:textId="77777777" w:rsidR="00F75FB5" w:rsidRPr="00B8772D" w:rsidRDefault="00F75FB5" w:rsidP="00F75FB5">
      <w:pPr>
        <w:rPr>
          <w:sz w:val="16"/>
        </w:rPr>
      </w:pPr>
      <w:r w:rsidRPr="00B8772D">
        <w:rPr>
          <w:sz w:val="16"/>
        </w:rPr>
        <w:t>Hegseth’s positions on women and LGBTQI+ service members are not only antiquated and regressive, they are particularly problematic at a time when the military </w:t>
      </w:r>
      <w:hyperlink r:id="rId102" w:history="1">
        <w:r w:rsidRPr="00B8772D">
          <w:rPr>
            <w:sz w:val="16"/>
          </w:rPr>
          <w:t>is struggling</w:t>
        </w:r>
      </w:hyperlink>
      <w:r w:rsidRPr="00B8772D">
        <w:rPr>
          <w:sz w:val="16"/>
        </w:rPr>
        <w:t> to meet recruitment and retention goals. The high level of service of women and LGBTQI+ service members is not an item for debate; it is a measure to be recognized and supported, and creating a hostile or unsafe environment for these service members undermines military readiness. The secretary of defense must foster a diverse fighting force and ensure that all service members, no matter their gender or sexual orientation, are able to serve the country safely and with support and respect from their leaders.</w:t>
      </w:r>
    </w:p>
    <w:p w14:paraId="004AF79E" w14:textId="77777777" w:rsidR="00F75FB5" w:rsidRPr="00B8772D" w:rsidRDefault="00F75FB5" w:rsidP="00F75FB5">
      <w:pPr>
        <w:rPr>
          <w:sz w:val="16"/>
        </w:rPr>
      </w:pPr>
      <w:r w:rsidRPr="00B8772D">
        <w:rPr>
          <w:sz w:val="16"/>
        </w:rPr>
        <w:t>Conclusion</w:t>
      </w:r>
    </w:p>
    <w:p w14:paraId="570A1654" w14:textId="77777777" w:rsidR="00F75FB5" w:rsidRPr="00B8772D" w:rsidRDefault="00F75FB5" w:rsidP="00F75FB5">
      <w:pPr>
        <w:rPr>
          <w:sz w:val="16"/>
        </w:rPr>
      </w:pPr>
      <w:r w:rsidRPr="00B8772D">
        <w:rPr>
          <w:sz w:val="16"/>
        </w:rPr>
        <w:t xml:space="preserve">The consequences of Hegseth’s appointment would reverberate far beyond the Pentagon. </w:t>
      </w:r>
      <w:r w:rsidRPr="00B8772D">
        <w:rPr>
          <w:rStyle w:val="StyleUnderline"/>
        </w:rPr>
        <w:t>His lack of credibility and diplomatic acumen threatens to undermine alliances, embolden adversaries, and weaken America’s standing on the global stage</w:t>
      </w:r>
      <w:r w:rsidRPr="00B8772D">
        <w:rPr>
          <w:sz w:val="16"/>
        </w:rPr>
        <w:t>—all outcomes that raise risks to the safety of the American people.</w:t>
      </w:r>
    </w:p>
    <w:p w14:paraId="39077B9F" w14:textId="77777777" w:rsidR="00F75FB5" w:rsidRPr="00B8772D" w:rsidRDefault="00F75FB5" w:rsidP="00F75FB5">
      <w:pPr>
        <w:rPr>
          <w:sz w:val="16"/>
        </w:rPr>
      </w:pPr>
      <w:r w:rsidRPr="00B8772D">
        <w:rPr>
          <w:sz w:val="16"/>
        </w:rPr>
        <w:t xml:space="preserve">America’s armed forces deserve leadership that is competent, credible, and focused on the challenges ahead. The American people deserve a secretary of defense who will prioritize an effective and accountable Department of Defense ready to keep the nation safe against rapidly evolving threats. Hegseth is not that leader. His confirmation is </w:t>
      </w:r>
      <w:r w:rsidRPr="00B8772D">
        <w:rPr>
          <w:rStyle w:val="StyleUnderline"/>
        </w:rPr>
        <w:t xml:space="preserve">a risk the nation </w:t>
      </w:r>
      <w:r w:rsidRPr="00B8772D">
        <w:rPr>
          <w:rStyle w:val="Emphasis"/>
        </w:rPr>
        <w:t>cannot afford</w:t>
      </w:r>
      <w:r w:rsidRPr="00B8772D">
        <w:rPr>
          <w:sz w:val="16"/>
        </w:rPr>
        <w:t>.</w:t>
      </w:r>
    </w:p>
    <w:p w14:paraId="1726BC27" w14:textId="2FE2D854" w:rsidR="009C3DC5" w:rsidRDefault="009C3DC5" w:rsidP="009C3DC5">
      <w:pPr>
        <w:pStyle w:val="Heading2"/>
      </w:pPr>
      <w:r>
        <w:lastRenderedPageBreak/>
        <w:t>Internal Link</w:t>
      </w:r>
    </w:p>
    <w:p w14:paraId="0AA5A13A" w14:textId="7C358F8C" w:rsidR="00F75FB5" w:rsidRPr="00F75FB5" w:rsidRDefault="00F75FB5" w:rsidP="00F75FB5">
      <w:pPr>
        <w:pStyle w:val="Heading3"/>
      </w:pPr>
      <w:r>
        <w:lastRenderedPageBreak/>
        <w:t>***DRONES***</w:t>
      </w:r>
    </w:p>
    <w:p w14:paraId="7CF8D3B0" w14:textId="353CAE5F" w:rsidR="006E6CDB" w:rsidRPr="004C4C68" w:rsidRDefault="006E6CDB" w:rsidP="006E6CDB">
      <w:pPr>
        <w:pStyle w:val="Heading3"/>
      </w:pPr>
      <w:r>
        <w:lastRenderedPageBreak/>
        <w:t>Military Presence Bad—2AC</w:t>
      </w:r>
    </w:p>
    <w:p w14:paraId="70DDFA8D" w14:textId="77777777" w:rsidR="006E6CDB" w:rsidRDefault="006E6CDB" w:rsidP="006E6CDB">
      <w:pPr>
        <w:pStyle w:val="Heading4"/>
      </w:pPr>
      <w:r>
        <w:t>Taiwan is not key to US interests and invasion doesn’t escalate but US military presence causes first strike</w:t>
      </w:r>
    </w:p>
    <w:p w14:paraId="0EE1D78E" w14:textId="77777777" w:rsidR="006E6CDB" w:rsidRPr="004C4C68" w:rsidRDefault="006E6CDB" w:rsidP="006E6CDB">
      <w:r w:rsidRPr="004C4C68">
        <w:rPr>
          <w:rStyle w:val="Style13ptBold"/>
        </w:rPr>
        <w:t>Bandow 25</w:t>
      </w:r>
      <w:r w:rsidRPr="004C4C68">
        <w:t xml:space="preserve"> — Doug Bandow, Senior Fellow at the Cato Institute, formerly worked as a special Assistant to the President during the Reagan administration; Editor of the political magazine Inquiry, graduated with a </w:t>
      </w:r>
      <w:proofErr w:type="gramStart"/>
      <w:r w:rsidRPr="004C4C68">
        <w:t>Bachelor's degree in economics</w:t>
      </w:r>
      <w:proofErr w:type="gramEnd"/>
      <w:r w:rsidRPr="004C4C68">
        <w:t xml:space="preserve"> from Florida State University, 2025 ("To Protect Taiwan, Don’t Prepare to Defend It," CATO Institute, May 29th, Available Online at https://www.cato.org/commentary/protect-taiwan-dont-prepare-defend-it, Accessed 07-15-2025)</w:t>
      </w:r>
    </w:p>
    <w:p w14:paraId="09171E75" w14:textId="77777777" w:rsidR="006E6CDB" w:rsidRPr="00A53123" w:rsidRDefault="006E6CDB" w:rsidP="006E6CDB">
      <w:pPr>
        <w:rPr>
          <w:sz w:val="16"/>
        </w:rPr>
      </w:pPr>
      <w:r w:rsidRPr="00A53123">
        <w:rPr>
          <w:sz w:val="16"/>
        </w:rPr>
        <w:t xml:space="preserve">Virtually every American security analyst reflexively insists that the U.S. also must be ready to fight on behalf of Taipei. Indeed, </w:t>
      </w:r>
      <w:r w:rsidRPr="006756A3">
        <w:rPr>
          <w:rStyle w:val="StyleUnderline"/>
        </w:rPr>
        <w:t xml:space="preserve">despite </w:t>
      </w:r>
      <w:r w:rsidRPr="007B56A5">
        <w:rPr>
          <w:rStyle w:val="Emphasis"/>
          <w:highlight w:val="green"/>
        </w:rPr>
        <w:t>Washington’s formal policy of “strategic ambiguity</w:t>
      </w:r>
      <w:r w:rsidRPr="00A53123">
        <w:rPr>
          <w:sz w:val="16"/>
        </w:rPr>
        <w:t>,” former President Joe Biden repeatedly stated that he would defend the island state. His administration increased the U.S. military presence in Taiwan, stationing several hundred American personnel in the country—more than ten times the number reported last year—and cooperating in other ways. Mark Montgomery of the Foundation for Defense of Democracies recently told Congress, “If we’re going to give them billions of dollars in assistance, sell them tens of billions of dollars’ worth of U.S. gear, it makes sense that we’d be over there training and working.” He advocated doubling the U.S. military’s presence.</w:t>
      </w:r>
    </w:p>
    <w:p w14:paraId="56F82700" w14:textId="77777777" w:rsidR="006E6CDB" w:rsidRPr="006756A3" w:rsidRDefault="006E6CDB" w:rsidP="006E6CDB">
      <w:pPr>
        <w:rPr>
          <w:rStyle w:val="StyleUnderline"/>
        </w:rPr>
      </w:pPr>
      <w:r w:rsidRPr="007B56A5">
        <w:rPr>
          <w:rStyle w:val="StyleUnderline"/>
          <w:highlight w:val="green"/>
        </w:rPr>
        <w:t>The U.S. should defuse tensions with Beijing to prevent war</w:t>
      </w:r>
      <w:r w:rsidRPr="006756A3">
        <w:rPr>
          <w:rStyle w:val="StyleUnderline"/>
        </w:rPr>
        <w:t xml:space="preserve"> over the faraway island.</w:t>
      </w:r>
    </w:p>
    <w:p w14:paraId="08FD0332" w14:textId="77777777" w:rsidR="006E6CDB" w:rsidRPr="00A53123" w:rsidRDefault="006E6CDB" w:rsidP="006E6CDB">
      <w:pPr>
        <w:rPr>
          <w:sz w:val="16"/>
        </w:rPr>
      </w:pPr>
      <w:r w:rsidRPr="00A53123">
        <w:rPr>
          <w:sz w:val="16"/>
        </w:rPr>
        <w:t>The political pressure on any president to intervene in a conflict between Beijing and Taipei would be strong, as Jennifer Kavanagh of Defense Priorities and Stephen Wertheim of the Carnegie Endowment for International Peace observed in Foreign Affairs. “By staying out, the president could expect to be blamed not only for permitting the economic meltdown that China’s invasion would trigger but also for losing Taiwan after a decades-long battle of wills between Washington and Beijing over the island’s future,” they wrote.</w:t>
      </w:r>
    </w:p>
    <w:p w14:paraId="6D70409F" w14:textId="77777777" w:rsidR="006E6CDB" w:rsidRPr="006756A3" w:rsidRDefault="006E6CDB" w:rsidP="006E6CDB">
      <w:pPr>
        <w:rPr>
          <w:rStyle w:val="StyleUnderline"/>
        </w:rPr>
      </w:pPr>
      <w:r w:rsidRPr="006756A3">
        <w:rPr>
          <w:rStyle w:val="StyleUnderline"/>
        </w:rPr>
        <w:t xml:space="preserve">Moreover, </w:t>
      </w:r>
      <w:r w:rsidRPr="007B56A5">
        <w:rPr>
          <w:rStyle w:val="StyleUnderline"/>
          <w:highlight w:val="green"/>
        </w:rPr>
        <w:t>America’s formal armed presence</w:t>
      </w:r>
      <w:r w:rsidRPr="006756A3">
        <w:rPr>
          <w:rStyle w:val="StyleUnderline"/>
        </w:rPr>
        <w:t xml:space="preserve">, increased military cooperation, regional force build-up, </w:t>
      </w:r>
      <w:r w:rsidRPr="007B56A5">
        <w:rPr>
          <w:rStyle w:val="StyleUnderline"/>
          <w:highlight w:val="green"/>
        </w:rPr>
        <w:t>and</w:t>
      </w:r>
      <w:r w:rsidRPr="006756A3">
        <w:rPr>
          <w:rStyle w:val="StyleUnderline"/>
        </w:rPr>
        <w:t xml:space="preserve"> continuing military </w:t>
      </w:r>
      <w:r w:rsidRPr="007B56A5">
        <w:rPr>
          <w:rStyle w:val="StyleUnderline"/>
          <w:highlight w:val="green"/>
        </w:rPr>
        <w:t>threats would tempt the PRC</w:t>
      </w:r>
      <w:r w:rsidRPr="006756A3">
        <w:rPr>
          <w:rStyle w:val="StyleUnderline"/>
        </w:rPr>
        <w:t xml:space="preserve">, if it decided to act against Taipei, </w:t>
      </w:r>
      <w:r w:rsidRPr="007B56A5">
        <w:rPr>
          <w:rStyle w:val="StyleUnderline"/>
          <w:highlight w:val="green"/>
        </w:rPr>
        <w:t>to launch</w:t>
      </w:r>
      <w:r w:rsidRPr="006756A3">
        <w:rPr>
          <w:rStyle w:val="StyleUnderline"/>
        </w:rPr>
        <w:t xml:space="preserve"> a </w:t>
      </w:r>
      <w:r w:rsidRPr="007B56A5">
        <w:rPr>
          <w:rStyle w:val="StyleUnderline"/>
          <w:highlight w:val="green"/>
        </w:rPr>
        <w:t>preemptive strike.</w:t>
      </w:r>
    </w:p>
    <w:p w14:paraId="066BFB17" w14:textId="77777777" w:rsidR="006E6CDB" w:rsidRPr="00A53123" w:rsidRDefault="006E6CDB" w:rsidP="006E6CDB">
      <w:pPr>
        <w:rPr>
          <w:sz w:val="16"/>
        </w:rPr>
      </w:pPr>
      <w:r w:rsidRPr="00A53123">
        <w:rPr>
          <w:sz w:val="16"/>
        </w:rPr>
        <w:t>Oddly, Taiwan has become an argument for ramping up America’s Ukrainian proxy war. Observed The Daily Telegraph: “Like Ukrainians, [the Taiwanese] live under constant threat from a neighbor that believes it has a right to their territory. They also rely on Western support to keep that threat at bay.” Taipei’s foreign minister, Joseph Wu, argued that China would treat a U.S. withdrawal from Ukraine as a victory. He warned that China would think: “OK, since Russia could do that, we can do that as well.”</w:t>
      </w:r>
    </w:p>
    <w:p w14:paraId="778C6769" w14:textId="77777777" w:rsidR="006E6CDB" w:rsidRPr="00A53123" w:rsidRDefault="006E6CDB" w:rsidP="006E6CDB">
      <w:pPr>
        <w:rPr>
          <w:sz w:val="16"/>
        </w:rPr>
      </w:pPr>
      <w:r w:rsidRPr="00A53123">
        <w:rPr>
          <w:sz w:val="16"/>
        </w:rPr>
        <w:t>In fact, Washington’s Ukraine policy of weapons not war may undermine U.S. threats to intervene militarily on behalf of Taipei. The U.S. and its allies refused to fight for Ukraine even though they could deploy substantial ground and air forces against Russia. Intervening on Taiwan’s behalf would be far more difficult. NATO would play no meaningful combat role, and even America’s Asian allies might remain aloof—South Korea very likely, Japan and Australia uncertain. Which would greatly impede U.S. operations.</w:t>
      </w:r>
    </w:p>
    <w:p w14:paraId="606820FA" w14:textId="77777777" w:rsidR="006E6CDB" w:rsidRPr="00A53123" w:rsidRDefault="006E6CDB" w:rsidP="006E6CDB">
      <w:pPr>
        <w:rPr>
          <w:sz w:val="16"/>
        </w:rPr>
      </w:pPr>
      <w:r w:rsidRPr="00A53123">
        <w:rPr>
          <w:sz w:val="16"/>
        </w:rPr>
        <w:t xml:space="preserve">Trump so far has refused to commit to defend Taiwan. </w:t>
      </w:r>
      <w:r w:rsidRPr="006756A3">
        <w:rPr>
          <w:rStyle w:val="StyleUnderline"/>
        </w:rPr>
        <w:t>His criticisms of Taipei’s military and trade practices suggest he would be reluctant to jump into the abyss against the PRC</w:t>
      </w:r>
      <w:r w:rsidRPr="00A53123">
        <w:rPr>
          <w:sz w:val="16"/>
        </w:rPr>
        <w:t>. As a result, observed the Telegraph, in Taiwan “a sense of unease has turned into panic.” Predictably, the island’s political and business leaders “are scrambling to appease the U.S. president.” Instead, they should concentrate on developing Taipei’s military capabilities. Its failure to deploy a serious military and the Taiwanese people’s reluctance to defend themselves have been truly shocking. Far more brazenly than the Europeans and Japanese, the island’s residents presume Washington will risk nuclear war on their behalf.</w:t>
      </w:r>
    </w:p>
    <w:p w14:paraId="15C5FE00" w14:textId="77777777" w:rsidR="006E6CDB" w:rsidRPr="00A53123" w:rsidRDefault="006E6CDB" w:rsidP="006E6CDB">
      <w:pPr>
        <w:rPr>
          <w:sz w:val="16"/>
        </w:rPr>
      </w:pPr>
      <w:r w:rsidRPr="00A53123">
        <w:rPr>
          <w:sz w:val="16"/>
        </w:rPr>
        <w:t>Maintaining sufficient military force and projecting it thousands of miles to contain the PRC within its borders would consume ever more of the U.S. military budget. The consequences of combat between Washington and Beijing would be serious and most likely catastrophic. Even a purely conventional conflict would look more like the Korean War than the Iraq War. And the outcome would be much worse if the U.S. homeland became a battlefield and nuclear weapons magnified the destruction.</w:t>
      </w:r>
    </w:p>
    <w:p w14:paraId="67ADFE0B" w14:textId="77777777" w:rsidR="006E6CDB" w:rsidRPr="00A53123" w:rsidRDefault="006E6CDB" w:rsidP="006E6CDB">
      <w:pPr>
        <w:rPr>
          <w:sz w:val="16"/>
        </w:rPr>
      </w:pPr>
      <w:r w:rsidRPr="00A53123">
        <w:rPr>
          <w:sz w:val="16"/>
        </w:rPr>
        <w:t>The outcome of multiple war games suggests that neither combatant could expect victory, and much would depend on the willingness of America’s allies to intervene. In these games, Washington often loses. Even when Beijing fails to conquer the island, the officially victorious U.S. typically loses a couple carriers, hundreds of aircraft, and thousands of personnel. And these exercises often stop before nuclear weapons are used, yet neither side could easily accept defeat and the temptation to escalate would be enormous. Nor would it be enough for America to triumph. If thwarted, China likely would immediately begin preparing for a rematch. The U.S. might have to defend Taiwan continually—and for decades.</w:t>
      </w:r>
    </w:p>
    <w:p w14:paraId="18F7E71B" w14:textId="77777777" w:rsidR="006E6CDB" w:rsidRPr="00A53123" w:rsidRDefault="006E6CDB" w:rsidP="006E6CDB">
      <w:pPr>
        <w:rPr>
          <w:sz w:val="16"/>
        </w:rPr>
      </w:pPr>
      <w:r w:rsidRPr="00A53123">
        <w:rPr>
          <w:sz w:val="16"/>
        </w:rPr>
        <w:lastRenderedPageBreak/>
        <w:t>Such a policy deserves a serious debate involving the American people, who would be doing the paying and dying. They felt betrayed by the Iraq War, in which U.S. casualties, though tragic, were modest compared to numbers in past conflicts. In a battle between China and America the economic costs would be far higher, and the number of casualties would be many times greater. Imagine if the U.S. homeland came under attack—nuclear attack. Hawkish policymakers should level with the American people and allow the latter to decide if they support such a policy.</w:t>
      </w:r>
    </w:p>
    <w:p w14:paraId="7969BAFD" w14:textId="77777777" w:rsidR="006E6CDB" w:rsidRPr="006756A3" w:rsidRDefault="006E6CDB" w:rsidP="006E6CDB">
      <w:pPr>
        <w:rPr>
          <w:rStyle w:val="StyleUnderline"/>
        </w:rPr>
      </w:pPr>
      <w:r w:rsidRPr="006756A3">
        <w:rPr>
          <w:rStyle w:val="StyleUnderline"/>
        </w:rPr>
        <w:t xml:space="preserve">Any map demonstrates that </w:t>
      </w:r>
      <w:r w:rsidRPr="007B56A5">
        <w:rPr>
          <w:rStyle w:val="StyleUnderline"/>
          <w:highlight w:val="green"/>
        </w:rPr>
        <w:t>Taiwan is not vital</w:t>
      </w:r>
      <w:r w:rsidRPr="006756A3">
        <w:rPr>
          <w:rStyle w:val="StyleUnderline"/>
        </w:rPr>
        <w:t xml:space="preserve"> for U.S. security</w:t>
      </w:r>
      <w:r w:rsidRPr="00A53123">
        <w:rPr>
          <w:sz w:val="16"/>
        </w:rPr>
        <w:t xml:space="preserve">. Washington enjoys military dominance off the PRC’s coast, but that is useful, not existential. Possession of Taiwan would aid the Chinese </w:t>
      </w:r>
      <w:proofErr w:type="gramStart"/>
      <w:r w:rsidRPr="00A53123">
        <w:rPr>
          <w:sz w:val="16"/>
        </w:rPr>
        <w:t>military, but</w:t>
      </w:r>
      <w:proofErr w:type="gramEnd"/>
      <w:r w:rsidRPr="00A53123">
        <w:rPr>
          <w:sz w:val="16"/>
        </w:rPr>
        <w:t xml:space="preserve"> not fundamentally transform America’s strategic position. </w:t>
      </w:r>
      <w:r w:rsidRPr="006756A3">
        <w:rPr>
          <w:rStyle w:val="StyleUnderline"/>
        </w:rPr>
        <w:t xml:space="preserve">Chinese control would discomfit Japan and the Philippines, but </w:t>
      </w:r>
      <w:r w:rsidRPr="007B56A5">
        <w:rPr>
          <w:rStyle w:val="StyleUnderline"/>
          <w:highlight w:val="green"/>
        </w:rPr>
        <w:t>little suggests that Beijing desires to</w:t>
      </w:r>
      <w:r w:rsidRPr="006756A3">
        <w:rPr>
          <w:rStyle w:val="StyleUnderline"/>
        </w:rPr>
        <w:t xml:space="preserve"> or even could </w:t>
      </w:r>
      <w:r w:rsidRPr="007B56A5">
        <w:rPr>
          <w:rStyle w:val="StyleUnderline"/>
          <w:highlight w:val="green"/>
        </w:rPr>
        <w:t>stage a Pacific blitzkrieg</w:t>
      </w:r>
      <w:r w:rsidRPr="006756A3">
        <w:rPr>
          <w:rStyle w:val="StyleUnderline"/>
        </w:rPr>
        <w:t>. U.S. sovereignty, security, prosperity, and liberty all would remain secure irrespective of Taipei’s fate.</w:t>
      </w:r>
    </w:p>
    <w:p w14:paraId="68378759" w14:textId="77777777" w:rsidR="006E6CDB" w:rsidRPr="006756A3" w:rsidRDefault="006E6CDB" w:rsidP="006E6CDB">
      <w:pPr>
        <w:rPr>
          <w:rStyle w:val="StyleUnderline"/>
        </w:rPr>
      </w:pPr>
      <w:r w:rsidRPr="007B56A5">
        <w:rPr>
          <w:rStyle w:val="StyleUnderline"/>
          <w:highlight w:val="green"/>
        </w:rPr>
        <w:t>Another claim</w:t>
      </w:r>
      <w:r w:rsidRPr="006756A3">
        <w:rPr>
          <w:rStyle w:val="StyleUnderline"/>
        </w:rPr>
        <w:t xml:space="preserve">, repeated by the Telegraph, </w:t>
      </w:r>
      <w:r w:rsidRPr="007B56A5">
        <w:rPr>
          <w:rStyle w:val="StyleUnderline"/>
          <w:highlight w:val="green"/>
        </w:rPr>
        <w:t>is</w:t>
      </w:r>
      <w:r w:rsidRPr="006756A3">
        <w:rPr>
          <w:rStyle w:val="StyleUnderline"/>
        </w:rPr>
        <w:t xml:space="preserve"> that “Taiwan is the crucible </w:t>
      </w:r>
      <w:proofErr w:type="gramStart"/>
      <w:r w:rsidRPr="006756A3">
        <w:rPr>
          <w:rStyle w:val="StyleUnderline"/>
        </w:rPr>
        <w:t>for the production of</w:t>
      </w:r>
      <w:proofErr w:type="gramEnd"/>
      <w:r w:rsidRPr="006756A3">
        <w:rPr>
          <w:rStyle w:val="StyleUnderline"/>
        </w:rPr>
        <w:t xml:space="preserve"> the world’s most advanced semiconductors and, as a result, a full-blown war on the island would threaten a global economic meltdown. This threat of mutually assured economic destruction has provided what analysts have dubbed a ‘</w:t>
      </w:r>
      <w:r w:rsidRPr="007B56A5">
        <w:rPr>
          <w:rStyle w:val="StyleUnderline"/>
          <w:highlight w:val="green"/>
        </w:rPr>
        <w:t>silicon shield’</w:t>
      </w:r>
      <w:r w:rsidRPr="00A53123">
        <w:rPr>
          <w:sz w:val="16"/>
        </w:rPr>
        <w:t xml:space="preserve">—it is in the U.S.’s interests to protect the island.” </w:t>
      </w:r>
      <w:r w:rsidRPr="007B56A5">
        <w:rPr>
          <w:rStyle w:val="StyleUnderline"/>
          <w:highlight w:val="green"/>
        </w:rPr>
        <w:t>However</w:t>
      </w:r>
      <w:r w:rsidRPr="00A53123">
        <w:rPr>
          <w:sz w:val="16"/>
        </w:rPr>
        <w:t xml:space="preserve">, for centuries the West engaged in destructive warfare for mercantile purposes. </w:t>
      </w:r>
      <w:r w:rsidRPr="007B56A5">
        <w:rPr>
          <w:rStyle w:val="StyleUnderline"/>
          <w:highlight w:val="green"/>
        </w:rPr>
        <w:t>Taiwan’s chip factories are not worth inaugurating</w:t>
      </w:r>
      <w:r w:rsidRPr="006756A3">
        <w:rPr>
          <w:rStyle w:val="StyleUnderline"/>
        </w:rPr>
        <w:t xml:space="preserve"> mass slaughter, regional chaos, and </w:t>
      </w:r>
      <w:r w:rsidRPr="007B56A5">
        <w:rPr>
          <w:rStyle w:val="StyleUnderline"/>
          <w:highlight w:val="green"/>
        </w:rPr>
        <w:t>nuclear war</w:t>
      </w:r>
      <w:r w:rsidRPr="006756A3">
        <w:rPr>
          <w:rStyle w:val="StyleUnderline"/>
        </w:rPr>
        <w:t>. Loss of semiconductor production would be costly. A Sino-American conflict would be beyond expensive.</w:t>
      </w:r>
    </w:p>
    <w:p w14:paraId="355062E2" w14:textId="77777777" w:rsidR="006E6CDB" w:rsidRPr="00A53123" w:rsidRDefault="006E6CDB" w:rsidP="006E6CDB">
      <w:pPr>
        <w:rPr>
          <w:sz w:val="16"/>
        </w:rPr>
      </w:pPr>
      <w:r w:rsidRPr="006756A3">
        <w:rPr>
          <w:rStyle w:val="StyleUnderline"/>
        </w:rPr>
        <w:t xml:space="preserve">Indeed, </w:t>
      </w:r>
      <w:r w:rsidRPr="007B56A5">
        <w:rPr>
          <w:rStyle w:val="StyleUnderline"/>
          <w:highlight w:val="green"/>
        </w:rPr>
        <w:t>Taiwan’s</w:t>
      </w:r>
      <w:r w:rsidRPr="006756A3">
        <w:rPr>
          <w:rStyle w:val="StyleUnderline"/>
        </w:rPr>
        <w:t xml:space="preserve"> dominant </w:t>
      </w:r>
      <w:r w:rsidRPr="007B56A5">
        <w:rPr>
          <w:rStyle w:val="StyleUnderline"/>
          <w:highlight w:val="green"/>
        </w:rPr>
        <w:t>semiconductor</w:t>
      </w:r>
      <w:r w:rsidRPr="006756A3">
        <w:rPr>
          <w:rStyle w:val="StyleUnderline"/>
        </w:rPr>
        <w:t xml:space="preserve"> chip industry </w:t>
      </w:r>
      <w:r w:rsidRPr="007B56A5">
        <w:rPr>
          <w:rStyle w:val="StyleUnderline"/>
          <w:highlight w:val="green"/>
        </w:rPr>
        <w:t>should be</w:t>
      </w:r>
      <w:r w:rsidRPr="006756A3">
        <w:rPr>
          <w:rStyle w:val="StyleUnderline"/>
        </w:rPr>
        <w:t xml:space="preserve"> an </w:t>
      </w:r>
      <w:r w:rsidRPr="007B56A5">
        <w:rPr>
          <w:rStyle w:val="StyleUnderline"/>
          <w:highlight w:val="green"/>
        </w:rPr>
        <w:t>incentive against American intervention</w:t>
      </w:r>
      <w:r w:rsidRPr="006756A3">
        <w:rPr>
          <w:rStyle w:val="StyleUnderline"/>
        </w:rPr>
        <w:t xml:space="preserve"> since war</w:t>
      </w:r>
      <w:r w:rsidRPr="00A53123">
        <w:rPr>
          <w:sz w:val="16"/>
        </w:rPr>
        <w:t xml:space="preserve">, not a Chinese takeover, poses the greatest threat. </w:t>
      </w:r>
      <w:r w:rsidRPr="007B56A5">
        <w:rPr>
          <w:rStyle w:val="StyleUnderline"/>
          <w:highlight w:val="green"/>
        </w:rPr>
        <w:t>Even</w:t>
      </w:r>
      <w:r w:rsidRPr="006756A3">
        <w:rPr>
          <w:rStyle w:val="StyleUnderline"/>
        </w:rPr>
        <w:t xml:space="preserve"> successful </w:t>
      </w:r>
      <w:r w:rsidRPr="007B56A5">
        <w:rPr>
          <w:rStyle w:val="StyleUnderline"/>
          <w:highlight w:val="green"/>
        </w:rPr>
        <w:t>defense of Taiwan would</w:t>
      </w:r>
      <w:r w:rsidRPr="006756A3">
        <w:rPr>
          <w:rStyle w:val="StyleUnderline"/>
        </w:rPr>
        <w:t xml:space="preserve"> likely </w:t>
      </w:r>
      <w:r w:rsidRPr="007B56A5">
        <w:rPr>
          <w:rStyle w:val="StyleUnderline"/>
          <w:highlight w:val="green"/>
        </w:rPr>
        <w:t>ruin the industry</w:t>
      </w:r>
      <w:r w:rsidRPr="006756A3">
        <w:rPr>
          <w:rStyle w:val="StyleUnderline"/>
        </w:rPr>
        <w:t>, whether inadvertently by the winner or intentionally by the loser.</w:t>
      </w:r>
      <w:r w:rsidRPr="00A53123">
        <w:rPr>
          <w:sz w:val="16"/>
        </w:rPr>
        <w:t xml:space="preserve"> As for guaranteeing access to semiconductor chips, </w:t>
      </w:r>
      <w:r w:rsidRPr="007B56A5">
        <w:rPr>
          <w:rStyle w:val="StyleUnderline"/>
          <w:highlight w:val="green"/>
        </w:rPr>
        <w:t>Washington already is promoting</w:t>
      </w:r>
      <w:r w:rsidRPr="00A53123">
        <w:rPr>
          <w:rStyle w:val="StyleUnderline"/>
        </w:rPr>
        <w:t xml:space="preserve"> a mix of increased </w:t>
      </w:r>
      <w:r w:rsidRPr="007B56A5">
        <w:rPr>
          <w:rStyle w:val="StyleUnderline"/>
          <w:highlight w:val="green"/>
        </w:rPr>
        <w:t>domestic production</w:t>
      </w:r>
      <w:r w:rsidRPr="00A53123">
        <w:rPr>
          <w:rStyle w:val="StyleUnderline"/>
        </w:rPr>
        <w:t xml:space="preserve"> and friend-shoring, both of which are far better responses to the threat than war.</w:t>
      </w:r>
    </w:p>
    <w:p w14:paraId="67EE541D" w14:textId="77777777" w:rsidR="006E6CDB" w:rsidRPr="00A53123" w:rsidRDefault="006E6CDB" w:rsidP="006E6CDB">
      <w:pPr>
        <w:rPr>
          <w:sz w:val="16"/>
        </w:rPr>
      </w:pPr>
      <w:r w:rsidRPr="00A53123">
        <w:rPr>
          <w:sz w:val="16"/>
        </w:rPr>
        <w:t>Moreover, if China acts militarily, it will do so despite the deleterious economic consequences. Few wars make economic sense. Observed Sean King of Park Strategies: “The whole population of Taiwan is basically about the size of Shanghai. If the mainland goes for Taiwan, it’s not going to be for economics. It’s really going to be about nationalism and strategy.”</w:t>
      </w:r>
    </w:p>
    <w:p w14:paraId="3D1DB879" w14:textId="77777777" w:rsidR="006E6CDB" w:rsidRPr="00A53123" w:rsidRDefault="006E6CDB" w:rsidP="006E6CDB">
      <w:pPr>
        <w:rPr>
          <w:rStyle w:val="StyleUnderline"/>
        </w:rPr>
      </w:pPr>
      <w:r w:rsidRPr="007B56A5">
        <w:rPr>
          <w:rStyle w:val="StyleUnderline"/>
          <w:highlight w:val="green"/>
        </w:rPr>
        <w:t>Taiwan is a</w:t>
      </w:r>
      <w:r w:rsidRPr="00A53123">
        <w:rPr>
          <w:rStyle w:val="StyleUnderline"/>
        </w:rPr>
        <w:t xml:space="preserve"> vibrant </w:t>
      </w:r>
      <w:r w:rsidRPr="007B56A5">
        <w:rPr>
          <w:rStyle w:val="StyleUnderline"/>
          <w:highlight w:val="green"/>
        </w:rPr>
        <w:t>democracy</w:t>
      </w:r>
      <w:r w:rsidRPr="00A53123">
        <w:rPr>
          <w:rStyle w:val="StyleUnderline"/>
        </w:rPr>
        <w:t xml:space="preserve">, </w:t>
      </w:r>
      <w:r w:rsidRPr="007B56A5">
        <w:rPr>
          <w:rStyle w:val="StyleUnderline"/>
          <w:highlight w:val="green"/>
        </w:rPr>
        <w:t>but that</w:t>
      </w:r>
      <w:r w:rsidRPr="00A53123">
        <w:rPr>
          <w:rStyle w:val="StyleUnderline"/>
        </w:rPr>
        <w:t xml:space="preserve"> also </w:t>
      </w:r>
      <w:r w:rsidRPr="007B56A5">
        <w:rPr>
          <w:rStyle w:val="StyleUnderline"/>
          <w:highlight w:val="green"/>
        </w:rPr>
        <w:t>doesn’t justify</w:t>
      </w:r>
      <w:r w:rsidRPr="00A53123">
        <w:rPr>
          <w:rStyle w:val="StyleUnderline"/>
        </w:rPr>
        <w:t xml:space="preserve"> the </w:t>
      </w:r>
      <w:r w:rsidRPr="007B56A5">
        <w:rPr>
          <w:rStyle w:val="StyleUnderline"/>
          <w:highlight w:val="green"/>
        </w:rPr>
        <w:t>U.S. going to</w:t>
      </w:r>
      <w:r w:rsidRPr="00A53123">
        <w:rPr>
          <w:rStyle w:val="StyleUnderline"/>
        </w:rPr>
        <w:t xml:space="preserve"> a </w:t>
      </w:r>
      <w:r w:rsidRPr="007B56A5">
        <w:rPr>
          <w:rStyle w:val="StyleUnderline"/>
          <w:highlight w:val="green"/>
        </w:rPr>
        <w:t>war</w:t>
      </w:r>
      <w:r w:rsidRPr="00A53123">
        <w:rPr>
          <w:rStyle w:val="StyleUnderline"/>
        </w:rPr>
        <w:t xml:space="preserve"> with China</w:t>
      </w:r>
      <w:r w:rsidRPr="00A53123">
        <w:rPr>
          <w:sz w:val="16"/>
        </w:rPr>
        <w:t xml:space="preserve">. Argued the Hudson Institute’s Jason Hsu: “During Biden’s administration the discussions were value-based, about allyship, partnership or even democracy.” Yet bringing destruction upon the American republic and sacrificing American lives would be a high price to pay for protecting Taiwanese democracy. </w:t>
      </w:r>
      <w:r w:rsidRPr="00A53123">
        <w:rPr>
          <w:rStyle w:val="StyleUnderline"/>
        </w:rPr>
        <w:t xml:space="preserve">Moreover, </w:t>
      </w:r>
      <w:r w:rsidRPr="007B56A5">
        <w:rPr>
          <w:rStyle w:val="StyleUnderline"/>
          <w:highlight w:val="green"/>
        </w:rPr>
        <w:t>expected U.S. belligerence would encourage the PRC to preempt</w:t>
      </w:r>
      <w:r w:rsidRPr="00A53123">
        <w:rPr>
          <w:rStyle w:val="StyleUnderline"/>
        </w:rPr>
        <w:t xml:space="preserve"> Washington with a broader and more savage attack.</w:t>
      </w:r>
    </w:p>
    <w:p w14:paraId="383ACEED" w14:textId="77777777" w:rsidR="006E6CDB" w:rsidRPr="00A53123" w:rsidRDefault="006E6CDB" w:rsidP="006E6CDB">
      <w:pPr>
        <w:rPr>
          <w:sz w:val="16"/>
        </w:rPr>
      </w:pPr>
      <w:r w:rsidRPr="00A53123">
        <w:rPr>
          <w:sz w:val="16"/>
        </w:rPr>
        <w:t>Nevertheless, Americans need not choose between abandoning and defending Taiwan. Washington should pursue a dialogue with Beijing directed at defusing the military situation in the Taiwan Strait. The U.S. should press mutual restraint, with reductions to America’s regional military activity, Washington’s political and military contacts with Taipei, Beijing’s coercive military operations and threats, and Taipei’s independence-oriented diplomatic activity. The goal of such a diplomatic initiative, Kavanagh and Wertheim explained, is that China “would see the threat subside as Washington takes greater care not to publicly challenge the legitimacy of Beijing’s territorial claim and aspiration for eventual unification.”</w:t>
      </w:r>
    </w:p>
    <w:p w14:paraId="43213330" w14:textId="77777777" w:rsidR="006E6CDB" w:rsidRPr="00A53123" w:rsidRDefault="006E6CDB" w:rsidP="006E6CDB">
      <w:pPr>
        <w:rPr>
          <w:sz w:val="16"/>
        </w:rPr>
      </w:pPr>
      <w:r w:rsidRPr="00A53123">
        <w:rPr>
          <w:sz w:val="16"/>
        </w:rPr>
        <w:t>The U.S. also should organize allied plans for economic and political retaliation in the event of Chinese aggression. The commercial consequences would be especially great for China, which is highly dependent on international trade. A failed attack also would likely end Xi’s rule and perhaps that of the Chinese Communist Party.</w:t>
      </w:r>
    </w:p>
    <w:p w14:paraId="6BB59126" w14:textId="77777777" w:rsidR="006E6CDB" w:rsidRPr="00A53123" w:rsidRDefault="006E6CDB" w:rsidP="006E6CDB">
      <w:pPr>
        <w:rPr>
          <w:sz w:val="16"/>
        </w:rPr>
      </w:pPr>
      <w:r w:rsidRPr="00A53123">
        <w:rPr>
          <w:sz w:val="16"/>
        </w:rPr>
        <w:t xml:space="preserve">Kavanagh and Wertheim also suggest a broader strategy to empower Taiwan by promoting the island’s ability to defend itself, which “allows the U.S. to assist from a distance, and keeps the U.S. position in Asia intact regardless of how a cross-strait conflict concludes.” </w:t>
      </w:r>
      <w:proofErr w:type="gramStart"/>
      <w:r w:rsidRPr="00A53123">
        <w:rPr>
          <w:sz w:val="16"/>
        </w:rPr>
        <w:t>In particular, Washington</w:t>
      </w:r>
      <w:proofErr w:type="gramEnd"/>
      <w:r w:rsidRPr="00A53123">
        <w:rPr>
          <w:sz w:val="16"/>
        </w:rPr>
        <w:t xml:space="preserve"> should sell those weapons, such as anti-ship mines and missiles, most useful to prevent a Chinese attack. More important to America, as well as much more defensible against Beijing, are Japan and other Asian states. The U.S. should encourage them to bolster their militaries, including by increasing intra-Asian cooperation, especially with India. Moreover, threatened states should consider acquiring nuclear weapons, controversial though that would be. So-called extended deterrence, with the U.S. threatening to fight nuclear war against the enemies of its allies, is a terrible game of chicken made much riskier by China’s ongoing nuclear build-up. Far better that allied states control their own defense destinies.</w:t>
      </w:r>
    </w:p>
    <w:p w14:paraId="2F8E6168" w14:textId="77777777" w:rsidR="006E6CDB" w:rsidRPr="00A53123" w:rsidRDefault="006E6CDB" w:rsidP="006E6CDB">
      <w:pPr>
        <w:rPr>
          <w:rStyle w:val="StyleUnderline"/>
        </w:rPr>
      </w:pPr>
      <w:r w:rsidRPr="00A53123">
        <w:rPr>
          <w:rStyle w:val="StyleUnderline"/>
        </w:rPr>
        <w:lastRenderedPageBreak/>
        <w:t xml:space="preserve">While Taiwan may be the most dangerous spot on earth, Kavanagh and Wertheim urge U.S. officials to downplay the island state’s significance, rejecting “the </w:t>
      </w:r>
      <w:r w:rsidRPr="007B56A5">
        <w:rPr>
          <w:rStyle w:val="StyleUnderline"/>
          <w:highlight w:val="green"/>
        </w:rPr>
        <w:t>misguided idea that</w:t>
      </w:r>
      <w:r w:rsidRPr="00A53123">
        <w:rPr>
          <w:rStyle w:val="StyleUnderline"/>
        </w:rPr>
        <w:t xml:space="preserve"> the </w:t>
      </w:r>
      <w:r w:rsidRPr="007B56A5">
        <w:rPr>
          <w:rStyle w:val="Emphasis"/>
          <w:highlight w:val="green"/>
        </w:rPr>
        <w:t>United States’ survival and prosperity turn on Taiwan’s political status</w:t>
      </w:r>
      <w:r w:rsidRPr="00A53123">
        <w:rPr>
          <w:rStyle w:val="StyleUnderline"/>
        </w:rPr>
        <w:t>.” America need not commit potential national suicide on Taipei’s behalf.</w:t>
      </w:r>
    </w:p>
    <w:p w14:paraId="043B9D57" w14:textId="77777777" w:rsidR="006E6CDB" w:rsidRPr="00A53123" w:rsidRDefault="006E6CDB" w:rsidP="006E6CDB">
      <w:pPr>
        <w:rPr>
          <w:rStyle w:val="StyleUnderline"/>
        </w:rPr>
      </w:pPr>
      <w:r w:rsidRPr="00A53123">
        <w:rPr>
          <w:rStyle w:val="StyleUnderline"/>
        </w:rPr>
        <w:t xml:space="preserve">Both the </w:t>
      </w:r>
      <w:r w:rsidRPr="007B56A5">
        <w:rPr>
          <w:rStyle w:val="StyleUnderline"/>
          <w:highlight w:val="green"/>
        </w:rPr>
        <w:t>U.S. and PRC</w:t>
      </w:r>
      <w:r w:rsidRPr="00A53123">
        <w:rPr>
          <w:rStyle w:val="StyleUnderline"/>
        </w:rPr>
        <w:t xml:space="preserve"> should determine to </w:t>
      </w:r>
      <w:r w:rsidRPr="007B56A5">
        <w:rPr>
          <w:rStyle w:val="StyleUnderline"/>
          <w:highlight w:val="green"/>
        </w:rPr>
        <w:t>avoid war over the island’s status</w:t>
      </w:r>
      <w:r w:rsidRPr="00A53123">
        <w:rPr>
          <w:rStyle w:val="StyleUnderline"/>
        </w:rPr>
        <w:t>. That would require them to compromise and moderate their ambitions. Control of Taipei does not justify a clash between the two most important and powerful countries on earth, armed with nuclear weapons and capable of destroying each other. Only very rarely is war necessary. And not in this case. Especially by America.</w:t>
      </w:r>
    </w:p>
    <w:p w14:paraId="7E0FBBD0" w14:textId="60285A37" w:rsidR="006E6CDB" w:rsidRDefault="006E6CDB" w:rsidP="006E6CDB">
      <w:pPr>
        <w:pStyle w:val="Heading3"/>
      </w:pPr>
      <w:r>
        <w:lastRenderedPageBreak/>
        <w:t>Mil Presence Bad—1AR</w:t>
      </w:r>
    </w:p>
    <w:p w14:paraId="3CA51705" w14:textId="77777777" w:rsidR="006E6CDB" w:rsidRPr="0078239F" w:rsidRDefault="006E6CDB" w:rsidP="006E6CDB">
      <w:pPr>
        <w:pStyle w:val="Heading4"/>
      </w:pPr>
      <w:r>
        <w:t xml:space="preserve">Trade war makes war more </w:t>
      </w:r>
      <w:proofErr w:type="gramStart"/>
      <w:r>
        <w:t>likely</w:t>
      </w:r>
      <w:proofErr w:type="gramEnd"/>
      <w:r>
        <w:t xml:space="preserve"> and drones give Taiwan independent military capabilities which increases risk of invasion</w:t>
      </w:r>
    </w:p>
    <w:p w14:paraId="2470E96B" w14:textId="77777777" w:rsidR="006E6CDB" w:rsidRPr="00DE5C3F" w:rsidRDefault="006E6CDB" w:rsidP="006E6CDB">
      <w:r w:rsidRPr="0078239F">
        <w:rPr>
          <w:rStyle w:val="Style13ptBold"/>
        </w:rPr>
        <w:t>Mastro 25</w:t>
      </w:r>
      <w:r w:rsidRPr="0078239F">
        <w:t xml:space="preserve"> — Oriana Skylar Mastro, Center Fellow at the Freeman Spogli Institute for International Studies and Courtesy Assistant Professor of Political Science at Stanford University, formerly worked as </w:t>
      </w:r>
      <w:proofErr w:type="spellStart"/>
      <w:r w:rsidRPr="0078239F">
        <w:t>a</w:t>
      </w:r>
      <w:proofErr w:type="spellEnd"/>
      <w:r w:rsidRPr="0078239F">
        <w:t xml:space="preserve"> assistant Professor of Security Studies at Georgetown University, graduated with a B.A. in East Asian Studies from Stanford University, 2025 ("The Taiwan Tightrope," Foreign Affairs, May 20th, Available Online at https://www.foreignaffairs.com/taiwan/taiwan-tightrope-mastro?, Accessed 07-15-2025)</w:t>
      </w:r>
    </w:p>
    <w:p w14:paraId="1AB7761B" w14:textId="77777777" w:rsidR="006E6CDB" w:rsidRPr="00DE5C3F" w:rsidRDefault="006E6CDB" w:rsidP="006E6CDB">
      <w:pPr>
        <w:rPr>
          <w:rStyle w:val="StyleUnderline"/>
        </w:rPr>
      </w:pPr>
      <w:r w:rsidRPr="00DE5C3F">
        <w:rPr>
          <w:rStyle w:val="StyleUnderline"/>
        </w:rPr>
        <w:t xml:space="preserve">The </w:t>
      </w:r>
      <w:r w:rsidRPr="007B56A5">
        <w:rPr>
          <w:rStyle w:val="StyleUnderline"/>
          <w:highlight w:val="green"/>
        </w:rPr>
        <w:t>trade war could make</w:t>
      </w:r>
      <w:r w:rsidRPr="00DE5C3F">
        <w:rPr>
          <w:rStyle w:val="StyleUnderline"/>
        </w:rPr>
        <w:t xml:space="preserve"> a shooting </w:t>
      </w:r>
      <w:r w:rsidRPr="007B56A5">
        <w:rPr>
          <w:rStyle w:val="StyleUnderline"/>
          <w:highlight w:val="green"/>
        </w:rPr>
        <w:t>war</w:t>
      </w:r>
      <w:r w:rsidRPr="00DE5C3F">
        <w:rPr>
          <w:rStyle w:val="StyleUnderline"/>
        </w:rPr>
        <w:t xml:space="preserve"> seem </w:t>
      </w:r>
      <w:r w:rsidRPr="007B56A5">
        <w:rPr>
          <w:rStyle w:val="StyleUnderline"/>
          <w:highlight w:val="green"/>
        </w:rPr>
        <w:t>more appealing</w:t>
      </w:r>
      <w:r w:rsidRPr="00DE5C3F">
        <w:rPr>
          <w:rStyle w:val="StyleUnderline"/>
        </w:rPr>
        <w:t xml:space="preserve"> to Beijing.</w:t>
      </w:r>
    </w:p>
    <w:p w14:paraId="0B3AA12F" w14:textId="77777777" w:rsidR="006E6CDB" w:rsidRDefault="006E6CDB" w:rsidP="006E6CDB">
      <w:r>
        <w:t xml:space="preserve">So far, the U.S. military has stopped short of seeking such changes because they are politically sensitive both at home and abroad: host countries worry they might become greater targets of Chinese aggression, and some U.S. policymakers worry that such moves could cross a redline for Beijing. But if Washington follows a few principles, such improvements will not necessarily provoke Chinese aggression. </w:t>
      </w:r>
      <w:r w:rsidRPr="00DE5C3F">
        <w:rPr>
          <w:rStyle w:val="StyleUnderline"/>
        </w:rPr>
        <w:t xml:space="preserve">First, the </w:t>
      </w:r>
      <w:r w:rsidRPr="007B56A5">
        <w:rPr>
          <w:rStyle w:val="StyleUnderline"/>
          <w:highlight w:val="green"/>
        </w:rPr>
        <w:t>United States should not make</w:t>
      </w:r>
      <w:r w:rsidRPr="00DE5C3F">
        <w:rPr>
          <w:rStyle w:val="StyleUnderline"/>
        </w:rPr>
        <w:t xml:space="preserve"> a public announcement or a </w:t>
      </w:r>
      <w:r w:rsidRPr="007B56A5">
        <w:rPr>
          <w:rStyle w:val="StyleUnderline"/>
          <w:highlight w:val="green"/>
        </w:rPr>
        <w:t>spectacle of enhancements</w:t>
      </w:r>
      <w:r w:rsidRPr="00DE5C3F">
        <w:rPr>
          <w:rStyle w:val="StyleUnderline"/>
        </w:rPr>
        <w:t xml:space="preserve"> to its military force posture. As U.S. forces increase their activities around and in Taiwan, be they joint exercises, freedom of navigation exercises, or training, U.S. officials should refrain from making statements to which China might feel forced to respond</w:t>
      </w:r>
      <w:r>
        <w:t>. Military upgrades should be concealed or downplayed until they are fielded to minimize the likelihood that China will effectively launch a coercive campaign against their deployment.</w:t>
      </w:r>
    </w:p>
    <w:p w14:paraId="63464477" w14:textId="77777777" w:rsidR="006E6CDB" w:rsidRPr="0078239F" w:rsidRDefault="006E6CDB" w:rsidP="006E6CDB">
      <w:pPr>
        <w:rPr>
          <w:rStyle w:val="StyleUnderline"/>
        </w:rPr>
      </w:pPr>
      <w:r w:rsidRPr="007B56A5">
        <w:rPr>
          <w:rStyle w:val="StyleUnderline"/>
          <w:highlight w:val="green"/>
        </w:rPr>
        <w:t>Bolstering Taiwan’s independent military capabilities</w:t>
      </w:r>
      <w:r w:rsidRPr="0078239F">
        <w:rPr>
          <w:rStyle w:val="StyleUnderline"/>
        </w:rPr>
        <w:t>—a long-standing U.S. policy—</w:t>
      </w:r>
      <w:r w:rsidRPr="007B56A5">
        <w:rPr>
          <w:rStyle w:val="StyleUnderline"/>
          <w:highlight w:val="green"/>
        </w:rPr>
        <w:t>presents</w:t>
      </w:r>
      <w:r w:rsidRPr="0078239F">
        <w:rPr>
          <w:rStyle w:val="StyleUnderline"/>
        </w:rPr>
        <w:t xml:space="preserve"> an arguably even </w:t>
      </w:r>
      <w:r w:rsidRPr="007B56A5">
        <w:rPr>
          <w:rStyle w:val="StyleUnderline"/>
          <w:highlight w:val="green"/>
        </w:rPr>
        <w:t>bigger risk of provocation</w:t>
      </w:r>
      <w:r w:rsidRPr="0078239F">
        <w:rPr>
          <w:rStyle w:val="StyleUnderline"/>
        </w:rPr>
        <w:t>. Beijing worries that Taiwan will become so certain of its ability to protect itself that it will consider declaring independence</w:t>
      </w:r>
      <w:r>
        <w:t xml:space="preserve">. In recent years, Taiwan has acquired defense capabilities with the aim of deterring potential Chinese aggression. It has bought asymmetric warfare systems, such as coastal defense cruise missiles and HIMARS rocket systems, moving away from traditional high-cost platforms such as submarines. It has also pledged that its defense budget will exceed three percent of GDP in 2025 and that it will prioritize precision-guided munitions, air defense upgrades, command-and-control systems, equipment for reserve forces, and anti-drone technologies. These are sensible steps, but they also pose a risk: </w:t>
      </w:r>
      <w:r w:rsidRPr="0078239F">
        <w:rPr>
          <w:rStyle w:val="StyleUnderline"/>
        </w:rPr>
        <w:t xml:space="preserve">the </w:t>
      </w:r>
      <w:r w:rsidRPr="007B56A5">
        <w:rPr>
          <w:rStyle w:val="StyleUnderline"/>
          <w:highlight w:val="green"/>
        </w:rPr>
        <w:t>less Taiwan depends on U.S. assistance</w:t>
      </w:r>
      <w:r w:rsidRPr="0078239F">
        <w:rPr>
          <w:rStyle w:val="StyleUnderline"/>
        </w:rPr>
        <w:t>, the more China’s leaders worry that Taiwan’s president, Lai Ching-</w:t>
      </w:r>
      <w:proofErr w:type="spellStart"/>
      <w:r w:rsidRPr="0078239F">
        <w:rPr>
          <w:rStyle w:val="StyleUnderline"/>
        </w:rPr>
        <w:t>te</w:t>
      </w:r>
      <w:proofErr w:type="spellEnd"/>
      <w:r w:rsidRPr="0078239F">
        <w:rPr>
          <w:rStyle w:val="StyleUnderline"/>
        </w:rPr>
        <w:t xml:space="preserve">, </w:t>
      </w:r>
      <w:r w:rsidRPr="007B56A5">
        <w:rPr>
          <w:rStyle w:val="StyleUnderline"/>
          <w:highlight w:val="green"/>
        </w:rPr>
        <w:t>could be emboldened to declare independence</w:t>
      </w:r>
      <w:r w:rsidRPr="0078239F">
        <w:rPr>
          <w:rStyle w:val="StyleUnderline"/>
        </w:rPr>
        <w:t xml:space="preserve"> unilaterally—further incentivizing Beijing to invade sooner rather than later.</w:t>
      </w:r>
    </w:p>
    <w:p w14:paraId="19BD7282" w14:textId="77777777" w:rsidR="006E6CDB" w:rsidRPr="00DE5C3F" w:rsidRDefault="006E6CDB" w:rsidP="006E6CDB">
      <w:r w:rsidRPr="007B56A5">
        <w:rPr>
          <w:rStyle w:val="StyleUnderline"/>
          <w:highlight w:val="green"/>
        </w:rPr>
        <w:t>To prevent deterrence from morphing into provocation</w:t>
      </w:r>
      <w:r w:rsidRPr="0078239F">
        <w:rPr>
          <w:rStyle w:val="StyleUnderline"/>
        </w:rPr>
        <w:t xml:space="preserve">, the United States should </w:t>
      </w:r>
      <w:r w:rsidRPr="007B56A5">
        <w:rPr>
          <w:rStyle w:val="StyleUnderline"/>
          <w:highlight w:val="green"/>
        </w:rPr>
        <w:t>provide</w:t>
      </w:r>
      <w:r w:rsidRPr="0078239F">
        <w:rPr>
          <w:rStyle w:val="StyleUnderline"/>
        </w:rPr>
        <w:t xml:space="preserve"> Taiwan </w:t>
      </w:r>
      <w:r w:rsidRPr="007B56A5">
        <w:rPr>
          <w:rStyle w:val="StyleUnderline"/>
          <w:highlight w:val="green"/>
        </w:rPr>
        <w:t>mainly with capabilities that rely on continued U.S. support</w:t>
      </w:r>
      <w:r>
        <w:t>. In 2024, for example, the Biden administration approved the sale of three National Advanced Surface-to-Air Missile Systems to Taiwan in a deal that was brokered to increase U.S.-Taiwanese interoperability. In other words, this system was designed to function best in tandem with U.S. support. The United States should continue to encourage Taiwan’s asymmetric defense, particularly by prioritizing the speedy and reliable delivery of systems such as the highly mobile precision HIMARS rockets; advanced air defense missile systems such as the NASAMS; and antiship missiles such as the RGM-84L-4 Block II Harpoon. But Washington should also highlight the aspects of Taiwan’s military capacity that are linked to the United States, reassuring Beijing that the island cannot act alone.</w:t>
      </w:r>
    </w:p>
    <w:p w14:paraId="13DEA093" w14:textId="77777777" w:rsidR="006E6CDB" w:rsidRDefault="006E6CDB" w:rsidP="006E6CDB">
      <w:pPr>
        <w:rPr>
          <w:sz w:val="16"/>
        </w:rPr>
      </w:pPr>
    </w:p>
    <w:p w14:paraId="5EC2D57B" w14:textId="3560493E" w:rsidR="006E6CDB" w:rsidRDefault="006E6CDB" w:rsidP="006E6CDB">
      <w:pPr>
        <w:pStyle w:val="Heading3"/>
      </w:pPr>
      <w:r>
        <w:lastRenderedPageBreak/>
        <w:t xml:space="preserve">Drones </w:t>
      </w:r>
      <w:r w:rsidR="0017179A">
        <w:t>N</w:t>
      </w:r>
      <w:r>
        <w:t xml:space="preserve">ot </w:t>
      </w:r>
      <w:r w:rsidR="0017179A">
        <w:t>K</w:t>
      </w:r>
      <w:r>
        <w:t>ey—2AC</w:t>
      </w:r>
    </w:p>
    <w:p w14:paraId="7384C4B8" w14:textId="77777777" w:rsidR="006E6CDB" w:rsidRDefault="006E6CDB" w:rsidP="006E6CDB">
      <w:pPr>
        <w:pStyle w:val="Heading4"/>
      </w:pPr>
      <w:r>
        <w:t xml:space="preserve">Drones are not effective by themselves, independently there is already strong Taiwanese rhetoric of the need for </w:t>
      </w:r>
      <w:proofErr w:type="gramStart"/>
      <w:r>
        <w:t>drones</w:t>
      </w:r>
      <w:proofErr w:type="gramEnd"/>
      <w:r>
        <w:t xml:space="preserve"> and they are already developing them</w:t>
      </w:r>
    </w:p>
    <w:p w14:paraId="477BBC68" w14:textId="77777777" w:rsidR="006E6CDB" w:rsidRPr="00361281" w:rsidRDefault="006E6CDB" w:rsidP="006E6CDB">
      <w:r w:rsidRPr="00FE4BE0">
        <w:rPr>
          <w:rStyle w:val="Style13ptBold"/>
        </w:rPr>
        <w:t>Chiou 23</w:t>
      </w:r>
      <w:r w:rsidRPr="00FE4BE0">
        <w:t xml:space="preserve"> — Linus Chiou, graduated with a Physics and History from University of Virginia, 2023 ("Debunking drone misconceptions," Taipei Times, February 4th, Available Online at </w:t>
      </w:r>
      <w:proofErr w:type="gramStart"/>
      <w:r w:rsidRPr="00FE4BE0">
        <w:t>https://www.taipeitimes.com/News/editorials/archives/2023/02/04/2003793680?,</w:t>
      </w:r>
      <w:proofErr w:type="gramEnd"/>
      <w:r w:rsidRPr="00FE4BE0">
        <w:t xml:space="preserve"> Accessed 07-15-2025)</w:t>
      </w:r>
    </w:p>
    <w:p w14:paraId="70F7BB78" w14:textId="77777777" w:rsidR="006E6CDB" w:rsidRDefault="006E6CDB" w:rsidP="006E6CDB">
      <w:r>
        <w:t xml:space="preserve">Nevertheless, </w:t>
      </w:r>
      <w:r w:rsidRPr="00361281">
        <w:rPr>
          <w:rStyle w:val="StyleUnderline"/>
        </w:rPr>
        <w:t xml:space="preserve">the </w:t>
      </w:r>
      <w:r w:rsidRPr="007B56A5">
        <w:rPr>
          <w:rStyle w:val="StyleUnderline"/>
          <w:highlight w:val="green"/>
        </w:rPr>
        <w:t>sentiment that</w:t>
      </w:r>
      <w:r w:rsidRPr="00361281">
        <w:rPr>
          <w:rStyle w:val="StyleUnderline"/>
        </w:rPr>
        <w:t xml:space="preserve"> developing </w:t>
      </w:r>
      <w:r w:rsidRPr="007B56A5">
        <w:rPr>
          <w:rStyle w:val="StyleUnderline"/>
          <w:highlight w:val="green"/>
        </w:rPr>
        <w:t>uncrewed systems would be</w:t>
      </w:r>
      <w:r w:rsidRPr="00361281">
        <w:rPr>
          <w:rStyle w:val="StyleUnderline"/>
        </w:rPr>
        <w:t xml:space="preserve"> the </w:t>
      </w:r>
      <w:r w:rsidRPr="007B56A5">
        <w:rPr>
          <w:rStyle w:val="StyleUnderline"/>
          <w:highlight w:val="green"/>
        </w:rPr>
        <w:t>miracle cure</w:t>
      </w:r>
      <w:r w:rsidRPr="00361281">
        <w:rPr>
          <w:rStyle w:val="StyleUnderline"/>
        </w:rPr>
        <w:t xml:space="preserve"> to all of Taiwan’s defense woes </w:t>
      </w:r>
      <w:r w:rsidRPr="007B56A5">
        <w:rPr>
          <w:rStyle w:val="StyleUnderline"/>
          <w:highlight w:val="green"/>
        </w:rPr>
        <w:t>is</w:t>
      </w:r>
      <w:r w:rsidRPr="00361281">
        <w:rPr>
          <w:rStyle w:val="StyleUnderline"/>
        </w:rPr>
        <w:t xml:space="preserve"> still </w:t>
      </w:r>
      <w:r w:rsidRPr="007B56A5">
        <w:rPr>
          <w:rStyle w:val="StyleUnderline"/>
          <w:highlight w:val="green"/>
        </w:rPr>
        <w:t>very much prevalent</w:t>
      </w:r>
      <w:r w:rsidRPr="00361281">
        <w:rPr>
          <w:rStyle w:val="StyleUnderline"/>
        </w:rPr>
        <w:t xml:space="preserve"> among those who have a surface-level understanding of military hardware</w:t>
      </w:r>
      <w:r>
        <w:t>. Taiwan People’s Party Chairman Ko Wen-je (</w:t>
      </w:r>
      <w:proofErr w:type="spellStart"/>
      <w:r>
        <w:rPr>
          <w:rFonts w:ascii="MS Gothic" w:eastAsia="MS Gothic" w:hAnsi="MS Gothic" w:cs="MS Gothic" w:hint="eastAsia"/>
        </w:rPr>
        <w:t>柯文哲</w:t>
      </w:r>
      <w:proofErr w:type="spellEnd"/>
      <w:r>
        <w:t>) suggested that the procurement of F-16V jets is a waste of money. Alternatively, Ko suggested that a much more logical and affordable option would be to allocate funds to the development of uncrewed assets.</w:t>
      </w:r>
    </w:p>
    <w:p w14:paraId="6ADFD4B1" w14:textId="77777777" w:rsidR="006E6CDB" w:rsidRPr="00361281" w:rsidRDefault="006E6CDB" w:rsidP="006E6CDB">
      <w:pPr>
        <w:rPr>
          <w:rStyle w:val="StyleUnderline"/>
        </w:rPr>
      </w:pPr>
      <w:r w:rsidRPr="00361281">
        <w:rPr>
          <w:rStyle w:val="StyleUnderline"/>
        </w:rPr>
        <w:t xml:space="preserve">There are </w:t>
      </w:r>
      <w:r w:rsidRPr="007B56A5">
        <w:rPr>
          <w:rStyle w:val="StyleUnderline"/>
          <w:highlight w:val="green"/>
        </w:rPr>
        <w:t>no uncrewed aerial systems</w:t>
      </w:r>
      <w:r w:rsidRPr="00361281">
        <w:rPr>
          <w:rStyle w:val="StyleUnderline"/>
        </w:rPr>
        <w:t xml:space="preserve"> that </w:t>
      </w:r>
      <w:r w:rsidRPr="007B56A5">
        <w:rPr>
          <w:rStyle w:val="StyleUnderline"/>
          <w:highlight w:val="green"/>
        </w:rPr>
        <w:t>can replace modern jets</w:t>
      </w:r>
      <w:r w:rsidRPr="00361281">
        <w:rPr>
          <w:rStyle w:val="StyleUnderline"/>
        </w:rPr>
        <w:t>. Armed drones, like General Atomics’ MQ-1 Predator, attack ground targets primarily in low-intensity airspace, where the enemy does not possess a robust air defense network. While the Predator had considerable success in the global fight against terrorism, NATO’s Joint Air Power Competence Centre concluded that “current systems are not yet ready to survive in non-permissive or hostile a</w:t>
      </w:r>
      <w:r>
        <w:rPr>
          <w:rStyle w:val="StyleUnderline"/>
        </w:rPr>
        <w:t>8</w:t>
      </w:r>
      <w:r w:rsidRPr="00361281">
        <w:rPr>
          <w:rStyle w:val="StyleUnderline"/>
        </w:rPr>
        <w:t>ir environments.”</w:t>
      </w:r>
    </w:p>
    <w:p w14:paraId="27EF6BEF" w14:textId="77777777" w:rsidR="006E6CDB" w:rsidRDefault="006E6CDB" w:rsidP="006E6CDB">
      <w:r>
        <w:t xml:space="preserve">Even though Predator drones can perform a variety of mission sets — including surveillance, reconnaissance and close air support — </w:t>
      </w:r>
      <w:r w:rsidRPr="007B56A5">
        <w:rPr>
          <w:rStyle w:val="StyleUnderline"/>
          <w:highlight w:val="green"/>
        </w:rPr>
        <w:t>they cannot engage enemy fighters.</w:t>
      </w:r>
    </w:p>
    <w:p w14:paraId="270C7D60" w14:textId="77777777" w:rsidR="006E6CDB" w:rsidRPr="00FE4BE0" w:rsidRDefault="006E6CDB" w:rsidP="006E6CDB">
      <w:pPr>
        <w:rPr>
          <w:rStyle w:val="StyleUnderline"/>
        </w:rPr>
      </w:pPr>
      <w:r>
        <w:t xml:space="preserve">While some countries have invested in the development of drones that specialize in air-to-air combat, most of these projects are premature. In 2021, the Defense Advanced Research Projects Agency (DARPA) announced the </w:t>
      </w:r>
      <w:proofErr w:type="spellStart"/>
      <w:r>
        <w:t>LongShot</w:t>
      </w:r>
      <w:proofErr w:type="spellEnd"/>
      <w:r>
        <w:t xml:space="preserve"> program, which is in preliminary design review. The </w:t>
      </w:r>
      <w:proofErr w:type="spellStart"/>
      <w:r>
        <w:t>LongShot</w:t>
      </w:r>
      <w:proofErr w:type="spellEnd"/>
      <w:r>
        <w:t xml:space="preserve"> would be a drone that is carried by crewed </w:t>
      </w:r>
      <w:proofErr w:type="gramStart"/>
      <w:r>
        <w:t>aircraft, but</w:t>
      </w:r>
      <w:proofErr w:type="gramEnd"/>
      <w:r>
        <w:t xml:space="preserve"> could also carry missiles. The drone would be released by fighters during combat to increase engagement range. These drones are designed to be platforms that support crewed fighters, not fully replace them. </w:t>
      </w:r>
      <w:r w:rsidRPr="007B56A5">
        <w:rPr>
          <w:rStyle w:val="StyleUnderline"/>
          <w:highlight w:val="green"/>
        </w:rPr>
        <w:t>Multirole fighters</w:t>
      </w:r>
      <w:r w:rsidRPr="00FE4BE0">
        <w:rPr>
          <w:rStyle w:val="StyleUnderline"/>
        </w:rPr>
        <w:t xml:space="preserve"> such as the F-16V </w:t>
      </w:r>
      <w:r w:rsidRPr="007B56A5">
        <w:rPr>
          <w:rStyle w:val="StyleUnderline"/>
          <w:highlight w:val="green"/>
        </w:rPr>
        <w:t>still have a rol8e</w:t>
      </w:r>
      <w:r w:rsidRPr="00FE4BE0">
        <w:rPr>
          <w:rStyle w:val="StyleUnderline"/>
        </w:rPr>
        <w:t xml:space="preserve"> in combat for decades to come.</w:t>
      </w:r>
    </w:p>
    <w:p w14:paraId="2532A5A4" w14:textId="77777777" w:rsidR="006E6CDB" w:rsidRDefault="006E6CDB" w:rsidP="006E6CDB">
      <w:r>
        <w:t xml:space="preserve">Furthermore, most drones used in combat during the Russo-Ukrainian war are small inexpensive ones with limited range. Procuring these drones would improve Taiwan’s asymmetrical capabilities on the tactical scale. </w:t>
      </w:r>
      <w:r w:rsidRPr="007B56A5">
        <w:rPr>
          <w:rStyle w:val="StyleUnderline"/>
          <w:highlight w:val="green"/>
        </w:rPr>
        <w:t>Taiwan is already in the process of incorporating more drones</w:t>
      </w:r>
      <w:r>
        <w:t xml:space="preserve">, such as the Chien Hsiang anti-radiation drone. Nevertheless, the Russo-Ukrainian war shows that infantry units are still at the core of mounting an effective defense against an invading force. </w:t>
      </w:r>
      <w:r w:rsidRPr="007B56A5">
        <w:rPr>
          <w:rStyle w:val="StyleUnderline"/>
          <w:highlight w:val="green"/>
        </w:rPr>
        <w:t>Drones provide a supporting role to the infantry</w:t>
      </w:r>
      <w:r>
        <w:t xml:space="preserve">, which still conducts </w:t>
      </w:r>
      <w:proofErr w:type="gramStart"/>
      <w:r>
        <w:t>the majority of</w:t>
      </w:r>
      <w:proofErr w:type="gramEnd"/>
      <w:r>
        <w:t xml:space="preserve"> the fighting. Even with the much-publicized Iranian Shahed-136 drone attacks on Ukrainian cities, these “wonder weapons” alone are unlikely to destroy Ukraine’s will to fight or shift the tide of the war.</w:t>
      </w:r>
    </w:p>
    <w:p w14:paraId="23094F49" w14:textId="77777777" w:rsidR="006E6CDB" w:rsidRDefault="006E6CDB" w:rsidP="006E6CDB">
      <w:r>
        <w:t xml:space="preserve">Jaw and Ko think that it </w:t>
      </w:r>
      <w:r w:rsidRPr="007B56A5">
        <w:rPr>
          <w:rStyle w:val="StyleUnderline"/>
          <w:highlight w:val="green"/>
        </w:rPr>
        <w:t>would be easy for Taiwan to develop next-generation drones</w:t>
      </w:r>
      <w:r w:rsidRPr="00FE4BE0">
        <w:rPr>
          <w:rStyle w:val="StyleUnderline"/>
        </w:rPr>
        <w:t xml:space="preserve"> on its own, without technical assistance from the US</w:t>
      </w:r>
      <w:r>
        <w:t>. Behind their rhetoric is the baseless belief that the sole goal of the Pentagon is to profit from Taiwan through arms sales. Therefore, they argue that Taiwan should aim to be completely self-reliant in its defense procurement.</w:t>
      </w:r>
    </w:p>
    <w:p w14:paraId="393AC0F8" w14:textId="49E697D4" w:rsidR="0017179A" w:rsidRDefault="0017179A" w:rsidP="0017179A">
      <w:pPr>
        <w:pStyle w:val="Heading3"/>
      </w:pPr>
      <w:r>
        <w:lastRenderedPageBreak/>
        <w:t>T</w:t>
      </w:r>
      <w:r>
        <w:t xml:space="preserve">radeoff </w:t>
      </w:r>
      <w:r>
        <w:t>G</w:t>
      </w:r>
      <w:r>
        <w:t>ood</w:t>
      </w:r>
      <w:r>
        <w:t>—2AC</w:t>
      </w:r>
    </w:p>
    <w:p w14:paraId="1E09B639" w14:textId="77777777" w:rsidR="0017179A" w:rsidRDefault="0017179A" w:rsidP="0017179A">
      <w:pPr>
        <w:pStyle w:val="Heading4"/>
      </w:pPr>
      <w:r>
        <w:t xml:space="preserve">We’ll explicitly concede that the </w:t>
      </w:r>
      <w:proofErr w:type="spellStart"/>
      <w:r>
        <w:t>aff</w:t>
      </w:r>
      <w:proofErr w:type="spellEnd"/>
      <w:r>
        <w:t xml:space="preserve"> trades off resources from defending Taiwan, that’s good:</w:t>
      </w:r>
    </w:p>
    <w:p w14:paraId="75A07129" w14:textId="77777777" w:rsidR="0017179A" w:rsidRDefault="0017179A" w:rsidP="0017179A">
      <w:pPr>
        <w:pStyle w:val="Heading4"/>
      </w:pPr>
      <w:r>
        <w:t>Taiwan is not worth the consequences of the war --- neither China nor the U.S. gain advantage from controlling the island</w:t>
      </w:r>
    </w:p>
    <w:p w14:paraId="27222489" w14:textId="77777777" w:rsidR="0017179A" w:rsidRDefault="0017179A" w:rsidP="0017179A">
      <w:r>
        <w:t xml:space="preserve">Jennifer </w:t>
      </w:r>
      <w:r w:rsidRPr="00991638">
        <w:rPr>
          <w:rStyle w:val="Style13ptBold"/>
        </w:rPr>
        <w:t>Kavanaugh and</w:t>
      </w:r>
      <w:r>
        <w:t xml:space="preserve"> Stephen </w:t>
      </w:r>
      <w:r w:rsidRPr="00991638">
        <w:rPr>
          <w:rStyle w:val="Style13ptBold"/>
        </w:rPr>
        <w:t>Wertheim 25</w:t>
      </w:r>
      <w:r>
        <w:t xml:space="preserve">. Jennifer Kavanaugh is a Senior Fellow and Director of Military Analysis at Defense Priorities and an Adjunct Professor at Georgetown University’s Center for Security Studies. Stephen Wertheim is a Senior Fellow in the American Statecraft Program at the Carnegie Endowment for International Peace and the author of Tomorrow, the World: The Birth of U.S. Global Supremacy. “The Taiwan Fixation: American Strategy Shouldn’t Hinge on </w:t>
      </w:r>
      <w:proofErr w:type="gramStart"/>
      <w:r>
        <w:t>a</w:t>
      </w:r>
      <w:proofErr w:type="gramEnd"/>
      <w:r>
        <w:t xml:space="preserve"> Unwinnable War”. Foreign Affairs. 2-25-2025. </w:t>
      </w:r>
      <w:r w:rsidRPr="00991638">
        <w:t>https://www.foreignaffairs.com/taiwan/taiwan-fixation-kavanagh-wertheim</w:t>
      </w:r>
    </w:p>
    <w:p w14:paraId="63E07229" w14:textId="77777777" w:rsidR="0017179A" w:rsidRDefault="0017179A" w:rsidP="0017179A">
      <w:r>
        <w:t>PRICING IN WORLD WAR III</w:t>
      </w:r>
    </w:p>
    <w:p w14:paraId="3488794B" w14:textId="77777777" w:rsidR="0017179A" w:rsidRDefault="0017179A" w:rsidP="0017179A">
      <w:r>
        <w:t>The United States rightly expends considerable resources to dissuade China from using coercion to control Taiwan. If China were to seize Taiwan, the United States would suffer significant military, economic, and reputational setbacks. China would gain a new foothold from which to project power across East Asia, complicating U.S. military operations in the region. Beijing could disrupt trade routes in the western Pacific, rattling the global economy. U.S. allies would have a new reason to question Washington’s commitment to their security. The repercussions would be greatest, of course, for the people of Taiwan, who would lose their vibrant democracy.</w:t>
      </w:r>
    </w:p>
    <w:p w14:paraId="72A20963" w14:textId="77777777" w:rsidR="0017179A" w:rsidRDefault="0017179A" w:rsidP="0017179A">
      <w:r>
        <w:t xml:space="preserve">Nevertheless, for the foreseeable future, </w:t>
      </w:r>
      <w:r w:rsidRPr="00991638">
        <w:rPr>
          <w:rStyle w:val="StyleUnderline"/>
        </w:rPr>
        <w:t>the benefits of preserving Taiwan’s de facto self-rule do not warrant the enormous human and economic costs of a U.S.-Chinese war</w:t>
      </w:r>
      <w:r>
        <w:t xml:space="preserve">. The United States’ vital </w:t>
      </w:r>
      <w:r w:rsidRPr="00991638">
        <w:rPr>
          <w:rStyle w:val="StyleUnderline"/>
        </w:rPr>
        <w:t>interest lies in preventing China from attaining untrammeled regional hegemony in Asia</w:t>
      </w:r>
      <w:r>
        <w:t xml:space="preserve">. With such dominance, China could project large-scale military power into the Western Hemisphere or cut the United States off from Asia’s dynamic economic markets. But </w:t>
      </w:r>
      <w:r w:rsidRPr="00991638">
        <w:rPr>
          <w:rStyle w:val="StyleUnderline"/>
        </w:rPr>
        <w:t>controlling Taiwan would not</w:t>
      </w:r>
      <w:proofErr w:type="gramStart"/>
      <w:r>
        <w:t>, in itself, transform</w:t>
      </w:r>
      <w:proofErr w:type="gramEnd"/>
      <w:r>
        <w:t xml:space="preserve"> China into a hegemon. The United States would remain capable of rallying a counterbalancing coalition to impede any potential Chinese bid for political and military supremacy in Asia.</w:t>
      </w:r>
    </w:p>
    <w:p w14:paraId="4D4EFE52" w14:textId="77777777" w:rsidR="0017179A" w:rsidRDefault="0017179A" w:rsidP="0017179A">
      <w:r>
        <w:t xml:space="preserve">For one thing, </w:t>
      </w:r>
      <w:r w:rsidRPr="00991638">
        <w:rPr>
          <w:rStyle w:val="StyleUnderline"/>
        </w:rPr>
        <w:t>the military advantages</w:t>
      </w:r>
      <w:r>
        <w:t xml:space="preserve"> China would reap from taking Taiwan </w:t>
      </w:r>
      <w:r w:rsidRPr="00991638">
        <w:rPr>
          <w:rStyle w:val="StyleUnderline"/>
        </w:rPr>
        <w:t>would not be that profound, and the United States and its allies would have time to adjust</w:t>
      </w:r>
      <w:r>
        <w:t xml:space="preserve">. </w:t>
      </w:r>
      <w:r w:rsidRPr="00991638">
        <w:rPr>
          <w:rStyle w:val="StyleUnderline"/>
        </w:rPr>
        <w:t>Beijing could use control of the island to expand the reach of its missiles, air defenses, radars, and maritime and air surveillance systems</w:t>
      </w:r>
      <w:r>
        <w:t xml:space="preserve">, allowing the People’s Liberation Army to operate farther from China’s coast and more easily hold at risk U.S. military assets, including bases in Guam and vessels near Japan and the Philippines. </w:t>
      </w:r>
      <w:r w:rsidRPr="00991638">
        <w:rPr>
          <w:rStyle w:val="StyleUnderline"/>
        </w:rPr>
        <w:t>But the PLA’s weapons can already reach these U.S. targets</w:t>
      </w:r>
      <w:r>
        <w:t>, so adding a few hundred more miles to their range would make only a marginal difference. China’s undersea gains would be similarly modest and unlikely to offset U.S. advantages. Seizing Taiwan would allow China to dock submarines in the deepwater ports off Taiwan’s eastern coast, which would extend their range and enable them to avoid some U.S. underwater sensors in the Miyako and Luzon Straits. They might not evade U.S. monitoring entirely, however, because satellites or sound surveillance in the region could probably detect them. Moreover, China may, in time, develop quieter submarines, and these could avoid U.S. detection without being launched from Taiwan.</w:t>
      </w:r>
    </w:p>
    <w:p w14:paraId="6A7F6415" w14:textId="77777777" w:rsidR="0017179A" w:rsidRDefault="0017179A" w:rsidP="0017179A">
      <w:r>
        <w:lastRenderedPageBreak/>
        <w:t xml:space="preserve">Such </w:t>
      </w:r>
      <w:r w:rsidRPr="00991638">
        <w:rPr>
          <w:rStyle w:val="StyleUnderline"/>
        </w:rPr>
        <w:t>limited operational gains would not give China the ability to bring about a dramatic regional expansion</w:t>
      </w:r>
      <w:r>
        <w:t xml:space="preserve">. </w:t>
      </w:r>
      <w:r w:rsidRPr="00991638">
        <w:rPr>
          <w:rStyle w:val="StyleUnderline"/>
        </w:rPr>
        <w:t>Despite</w:t>
      </w:r>
      <w:r>
        <w:t xml:space="preserve"> the </w:t>
      </w:r>
      <w:r w:rsidRPr="00991638">
        <w:rPr>
          <w:rStyle w:val="StyleUnderline"/>
        </w:rPr>
        <w:t>fears</w:t>
      </w:r>
      <w:r>
        <w:t xml:space="preserve"> of some in Tokyo and Manila, </w:t>
      </w:r>
      <w:r w:rsidRPr="00991638">
        <w:rPr>
          <w:rStyle w:val="StyleUnderline"/>
        </w:rPr>
        <w:t>China would still face formidable obstacles to seizing outlying territories belonging to Japan or the Philippines</w:t>
      </w:r>
      <w:r>
        <w:t xml:space="preserve">—most of which are farther from Taiwan than Taiwan is from China—let alone more distant and populous islands, such as Okinawa or Kyushu in Japan or Luzon in the Philippines. Furthermore, </w:t>
      </w:r>
      <w:r w:rsidRPr="00991638">
        <w:rPr>
          <w:rStyle w:val="StyleUnderline"/>
        </w:rPr>
        <w:t>it would take China years to build the infrastructure needed to use Taiwan as a base for military operations</w:t>
      </w:r>
      <w:r>
        <w:t xml:space="preserve">; </w:t>
      </w:r>
      <w:r w:rsidRPr="00991638">
        <w:rPr>
          <w:rStyle w:val="StyleUnderline"/>
        </w:rPr>
        <w:t>the United States and its partners would have plenty of time to prepare additional defenses</w:t>
      </w:r>
      <w:r>
        <w:t xml:space="preserve">. In short, control of the island would hardly overturn the military balance in the region. Countries threatened by China’s rise </w:t>
      </w:r>
      <w:proofErr w:type="gramStart"/>
      <w:r>
        <w:t>have to</w:t>
      </w:r>
      <w:proofErr w:type="gramEnd"/>
      <w:r>
        <w:t xml:space="preserve"> invest in security measures no matter what happens in and around Taiwan.</w:t>
      </w:r>
    </w:p>
    <w:p w14:paraId="342F60BB" w14:textId="77777777" w:rsidR="0017179A" w:rsidRDefault="0017179A" w:rsidP="0017179A">
      <w:r w:rsidRPr="00991638">
        <w:rPr>
          <w:rStyle w:val="StyleUnderline"/>
        </w:rPr>
        <w:t>If military considerations do not necessitate the direct U.S. defense of Taiwan, neither do the economic stakes</w:t>
      </w:r>
      <w:r>
        <w:t xml:space="preserve">. National security officials who favor a strong U.S. commitment to Taiwan frequently cite their concern that China could commandeer high-tech assets on the island. Taiwan produces about 90 percent of the world’s most advanced chips, largely through the Taiwan Semiconductor Manufacturing Company. They argue that if Beijing gains control of TSMC, it could leap ahead in the global technology race, and Washington would lose its most important source of semiconductors, constraining U.S. economic growth and military innovation. </w:t>
      </w:r>
      <w:r w:rsidRPr="00991638">
        <w:rPr>
          <w:rStyle w:val="StyleUnderline"/>
        </w:rPr>
        <w:t>TSMC</w:t>
      </w:r>
      <w:r>
        <w:t xml:space="preserve">, however, </w:t>
      </w:r>
      <w:r w:rsidRPr="00991638">
        <w:rPr>
          <w:rStyle w:val="StyleUnderline"/>
        </w:rPr>
        <w:t>cannot operate without Western components and intellectual property, both of which could be immediately cut off after a Chinese invasion</w:t>
      </w:r>
      <w:r>
        <w:t xml:space="preserve">. These steps, of course, would disrupt the United States’ own chip supply chains. Fortunately, </w:t>
      </w:r>
      <w:r w:rsidRPr="00991638">
        <w:rPr>
          <w:rStyle w:val="StyleUnderline"/>
        </w:rPr>
        <w:t>the United States is already preparing for the possibility of losing access to Taiwanese production by building semiconductor fabrication plants at home</w:t>
      </w:r>
      <w:r>
        <w:t xml:space="preserve">. Boston Consulting Group has estimated that </w:t>
      </w:r>
      <w:r w:rsidRPr="00991638">
        <w:rPr>
          <w:rStyle w:val="StyleUnderline"/>
        </w:rPr>
        <w:t>the United States is on track to produce 28 percent of the world’s advanced semiconductors by 2032</w:t>
      </w:r>
      <w:r>
        <w:t>.</w:t>
      </w:r>
    </w:p>
    <w:p w14:paraId="189EBD61" w14:textId="77777777" w:rsidR="0017179A" w:rsidRDefault="0017179A" w:rsidP="0017179A">
      <w:r>
        <w:t xml:space="preserve">The United States similarly has </w:t>
      </w:r>
      <w:r w:rsidRPr="00991638">
        <w:rPr>
          <w:rStyle w:val="StyleUnderline"/>
        </w:rPr>
        <w:t>little reason to fear that it would lose access to East Asia’s valuable economic markets if China controlled Taiwan</w:t>
      </w:r>
      <w:r>
        <w:t xml:space="preserve">. </w:t>
      </w:r>
      <w:r w:rsidRPr="00991638">
        <w:rPr>
          <w:rStyle w:val="StyleUnderline"/>
        </w:rPr>
        <w:t>China</w:t>
      </w:r>
      <w:r>
        <w:t xml:space="preserve"> likely </w:t>
      </w:r>
      <w:r w:rsidRPr="00991638">
        <w:rPr>
          <w:rStyle w:val="StyleUnderline"/>
        </w:rPr>
        <w:t>already has the military capability to disrupt shipping through the narrow sea-lanes of the East China and South China Seas, yet it has not done so</w:t>
      </w:r>
      <w:r>
        <w:t xml:space="preserve">. </w:t>
      </w:r>
      <w:r w:rsidRPr="00991638">
        <w:rPr>
          <w:rStyle w:val="StyleUnderline"/>
        </w:rPr>
        <w:t>Fully blocking traffic would be expensive and time-consuming for the PLA, even if China controlled Taiwan, and China’s own economy would suffer, too</w:t>
      </w:r>
      <w:r>
        <w:t xml:space="preserve">. </w:t>
      </w:r>
      <w:r w:rsidRPr="00991638">
        <w:rPr>
          <w:rStyle w:val="StyleUnderline"/>
        </w:rPr>
        <w:t>If necessary, commercial ships</w:t>
      </w:r>
      <w:r>
        <w:t xml:space="preserve"> headed for Japan or South Korea </w:t>
      </w:r>
      <w:r w:rsidRPr="00991638">
        <w:rPr>
          <w:rStyle w:val="StyleUnderline"/>
        </w:rPr>
        <w:t>could take new routes, bypassing the South China Sea</w:t>
      </w:r>
      <w:r>
        <w:t xml:space="preserve"> by traveling through the Indonesian and Philippine archipelagoes or around Papua New Guinea through the Solomon Sea.</w:t>
      </w:r>
    </w:p>
    <w:p w14:paraId="1CD3E4BE" w14:textId="77777777" w:rsidR="0017179A" w:rsidRDefault="0017179A" w:rsidP="0017179A">
      <w:r>
        <w:t xml:space="preserve">Some argue that the United States must fight for Taiwan because a failure to do so would undermine U.S. credibility, driving countries in the region closer to China. This seems unlikely. India and Japan, two of the United States’ cornerstone partners in the Indo-Pacific, have a deep history of animosity toward Beijing and tend to respond forcefully to Chinese aggression. </w:t>
      </w:r>
      <w:r w:rsidRPr="00991638">
        <w:rPr>
          <w:rStyle w:val="StyleUnderline"/>
        </w:rPr>
        <w:t>To prevent Asian countries from aligning with Beijing if it takes Taiwan, the United States should stop reinforcing the idea that its reputation hinges on the defense of Taiwan. Instead, it should focus on its larger objective—preventing Chinese regional dominance</w:t>
      </w:r>
      <w:r>
        <w:t>—and stake its credibility on that.</w:t>
      </w:r>
    </w:p>
    <w:p w14:paraId="40581545" w14:textId="6787C604" w:rsidR="0017179A" w:rsidRDefault="0017179A" w:rsidP="0017179A">
      <w:pPr>
        <w:pStyle w:val="Heading3"/>
      </w:pPr>
      <w:r>
        <w:lastRenderedPageBreak/>
        <w:t xml:space="preserve">Tradeoff </w:t>
      </w:r>
      <w:r>
        <w:t>T</w:t>
      </w:r>
      <w:r>
        <w:t>urn</w:t>
      </w:r>
      <w:r>
        <w:t>—2AC</w:t>
      </w:r>
    </w:p>
    <w:p w14:paraId="0E34DA00" w14:textId="77777777" w:rsidR="0017179A" w:rsidRDefault="0017179A" w:rsidP="0017179A">
      <w:pPr>
        <w:pStyle w:val="Heading4"/>
      </w:pPr>
      <w:r>
        <w:t>Winning in Taiwan requires winning in Ukraine first. Otherwise, resources get taken from Ukraine to defend Taiwan enabling Russia to win and then support China</w:t>
      </w:r>
    </w:p>
    <w:p w14:paraId="1C9BF4FD" w14:textId="77777777" w:rsidR="0017179A" w:rsidRDefault="0017179A" w:rsidP="0017179A">
      <w:r>
        <w:t xml:space="preserve">Brian </w:t>
      </w:r>
      <w:r w:rsidRPr="00897A17">
        <w:rPr>
          <w:rStyle w:val="Style13ptBold"/>
        </w:rPr>
        <w:t>Kerg 25</w:t>
      </w:r>
      <w:r>
        <w:t xml:space="preserve">. Lieutenant Colonel Brian Kerg is an active-duty US Marine Corps operational planner and a nonresident fellow in the Indo-Pacific Security Initiative at the Atlantic Council’s Scowcroft Center for Strategy and Security. “To Secure Taiwan, the United States Must First Secure Ukraine”. Atlantic Council. 2-13-2025. </w:t>
      </w:r>
      <w:r w:rsidRPr="00897A17">
        <w:t>https://www.atlanticcouncil.org/in-depth-research-reports/issue-brief/to-secure-taiwan-the-united-states-must-first-secure-ukraine/</w:t>
      </w:r>
    </w:p>
    <w:p w14:paraId="26125039" w14:textId="77777777" w:rsidR="0017179A" w:rsidRPr="00897A17" w:rsidRDefault="0017179A" w:rsidP="0017179A">
      <w:pPr>
        <w:rPr>
          <w:sz w:val="8"/>
        </w:rPr>
      </w:pPr>
      <w:r w:rsidRPr="00897A17">
        <w:rPr>
          <w:sz w:val="8"/>
        </w:rPr>
        <w:t xml:space="preserve">US defense priorities appear to be at a crossroads. </w:t>
      </w:r>
      <w:r w:rsidRPr="00897A17">
        <w:rPr>
          <w:rStyle w:val="StyleUnderline"/>
          <w:highlight w:val="cyan"/>
        </w:rPr>
        <w:t>Can the U</w:t>
      </w:r>
      <w:r w:rsidRPr="00BF007A">
        <w:rPr>
          <w:rStyle w:val="StyleUnderline"/>
        </w:rPr>
        <w:t xml:space="preserve">nited </w:t>
      </w:r>
      <w:r w:rsidRPr="00897A17">
        <w:rPr>
          <w:rStyle w:val="StyleUnderline"/>
          <w:highlight w:val="cyan"/>
        </w:rPr>
        <w:t>S</w:t>
      </w:r>
      <w:r w:rsidRPr="00BF007A">
        <w:rPr>
          <w:rStyle w:val="StyleUnderline"/>
        </w:rPr>
        <w:t xml:space="preserve">tates materially </w:t>
      </w:r>
      <w:r w:rsidRPr="00897A17">
        <w:rPr>
          <w:rStyle w:val="StyleUnderline"/>
          <w:highlight w:val="cyan"/>
        </w:rPr>
        <w:t>sustain Ukraine</w:t>
      </w:r>
      <w:r w:rsidRPr="00BF007A">
        <w:rPr>
          <w:rStyle w:val="StyleUnderline"/>
        </w:rPr>
        <w:t xml:space="preserve"> in its fight with Russia </w:t>
      </w:r>
      <w:r w:rsidRPr="00897A17">
        <w:rPr>
          <w:rStyle w:val="StyleUnderline"/>
          <w:highlight w:val="cyan"/>
        </w:rPr>
        <w:t>while preparing for a</w:t>
      </w:r>
      <w:r w:rsidRPr="00897A17">
        <w:rPr>
          <w:sz w:val="8"/>
        </w:rPr>
        <w:t xml:space="preserve"> possible fight with China in </w:t>
      </w:r>
      <w:r w:rsidRPr="00897A17">
        <w:rPr>
          <w:rStyle w:val="StyleUnderline"/>
          <w:highlight w:val="cyan"/>
        </w:rPr>
        <w:t>defense of Taiwan</w:t>
      </w:r>
      <w:r w:rsidRPr="00897A17">
        <w:rPr>
          <w:sz w:val="8"/>
        </w:rPr>
        <w:t xml:space="preserve">? </w:t>
      </w:r>
      <w:r w:rsidRPr="00897A17">
        <w:rPr>
          <w:rStyle w:val="StyleUnderline"/>
          <w:highlight w:val="cyan"/>
        </w:rPr>
        <w:t>There appears to be a</w:t>
      </w:r>
      <w:r w:rsidRPr="00897A17">
        <w:rPr>
          <w:sz w:val="8"/>
          <w:highlight w:val="cyan"/>
        </w:rPr>
        <w:t xml:space="preserve"> </w:t>
      </w:r>
      <w:r w:rsidRPr="00897A17">
        <w:rPr>
          <w:rStyle w:val="StyleUnderline"/>
          <w:highlight w:val="cyan"/>
        </w:rPr>
        <w:t>competition for resources between two seemingly distinct US fo</w:t>
      </w:r>
      <w:r w:rsidRPr="00BF007A">
        <w:rPr>
          <w:rStyle w:val="StyleUnderline"/>
        </w:rPr>
        <w:t xml:space="preserve">reign </w:t>
      </w:r>
      <w:r w:rsidRPr="00897A17">
        <w:rPr>
          <w:rStyle w:val="StyleUnderline"/>
          <w:highlight w:val="cyan"/>
        </w:rPr>
        <w:t>po</w:t>
      </w:r>
      <w:r w:rsidRPr="00BF007A">
        <w:rPr>
          <w:rStyle w:val="StyleUnderline"/>
        </w:rPr>
        <w:t xml:space="preserve">licy </w:t>
      </w:r>
      <w:r w:rsidRPr="00897A17">
        <w:rPr>
          <w:rStyle w:val="StyleUnderline"/>
          <w:highlight w:val="cyan"/>
        </w:rPr>
        <w:t>objectives</w:t>
      </w:r>
      <w:r w:rsidRPr="00897A17">
        <w:rPr>
          <w:sz w:val="8"/>
        </w:rPr>
        <w:t xml:space="preserve">. But </w:t>
      </w:r>
      <w:r w:rsidRPr="00BF007A">
        <w:rPr>
          <w:rStyle w:val="StyleUnderline"/>
        </w:rPr>
        <w:t>if Russia defeats Ukraine and a future war between the United States and China occurs over Taiwan, the Russo-Ukrainian War will prove to be the first phase of this Sino-US War</w:t>
      </w:r>
      <w:r w:rsidRPr="00897A17">
        <w:rPr>
          <w:sz w:val="8"/>
        </w:rPr>
        <w:t xml:space="preserve">. The </w:t>
      </w:r>
      <w:r w:rsidRPr="00897A17">
        <w:rPr>
          <w:rStyle w:val="StyleUnderline"/>
          <w:highlight w:val="cyan"/>
        </w:rPr>
        <w:t>defense of Taiwan tomorrow is intrinsically linked to the defense of Ukraine today</w:t>
      </w:r>
      <w:r w:rsidRPr="00897A17">
        <w:rPr>
          <w:sz w:val="8"/>
        </w:rPr>
        <w:t>. If the United States hopes to secure Taiwan—either through deterrence or through victory in a future fight—</w:t>
      </w:r>
      <w:r w:rsidRPr="00BF007A">
        <w:rPr>
          <w:rStyle w:val="StyleUnderline"/>
        </w:rPr>
        <w:t xml:space="preserve">the United States must </w:t>
      </w:r>
      <w:proofErr w:type="gramStart"/>
      <w:r w:rsidRPr="00BF007A">
        <w:rPr>
          <w:rStyle w:val="StyleUnderline"/>
        </w:rPr>
        <w:t>first</w:t>
      </w:r>
      <w:proofErr w:type="gramEnd"/>
      <w:r w:rsidRPr="00BF007A">
        <w:rPr>
          <w:rStyle w:val="StyleUnderline"/>
        </w:rPr>
        <w:t xml:space="preserve"> ensure that Ukraine maintains its sovereignty despite the Russian invasion.</w:t>
      </w:r>
    </w:p>
    <w:p w14:paraId="279C6B08" w14:textId="77777777" w:rsidR="0017179A" w:rsidRPr="00897A17" w:rsidRDefault="0017179A" w:rsidP="0017179A">
      <w:pPr>
        <w:rPr>
          <w:sz w:val="8"/>
        </w:rPr>
      </w:pPr>
      <w:r w:rsidRPr="00897A17">
        <w:rPr>
          <w:sz w:val="8"/>
        </w:rPr>
        <w:t>Two threats, one dilemma</w:t>
      </w:r>
    </w:p>
    <w:p w14:paraId="36C2E0F5" w14:textId="77777777" w:rsidR="0017179A" w:rsidRPr="00897A17" w:rsidRDefault="0017179A" w:rsidP="0017179A">
      <w:pPr>
        <w:rPr>
          <w:sz w:val="8"/>
        </w:rPr>
      </w:pPr>
      <w:r w:rsidRPr="00897A17">
        <w:rPr>
          <w:sz w:val="8"/>
        </w:rPr>
        <w:t xml:space="preserve">Ukraine is in an existential fight with Russia, resisting a murderous invasion through the resolve, courage, and endurance of the Ukrainian people. Ukrainian resistance is </w:t>
      </w:r>
      <w:proofErr w:type="gramStart"/>
      <w:r w:rsidRPr="00897A17">
        <w:rPr>
          <w:sz w:val="8"/>
        </w:rPr>
        <w:t>all the more</w:t>
      </w:r>
      <w:proofErr w:type="gramEnd"/>
      <w:r w:rsidRPr="00897A17">
        <w:rPr>
          <w:sz w:val="8"/>
        </w:rPr>
        <w:t xml:space="preserve"> impressive considering Russia’s significant advantages in resources and manpower, and the brutal disregard for human life that it transforms into tactical gains on the battlefield. Given this disparity in military advantage, sustaining Ukrainian resistance requires external support from a coalition of partners providing security assistance in the form of weapons, munitions, and materiel. </w:t>
      </w:r>
      <w:r w:rsidRPr="00BF007A">
        <w:rPr>
          <w:rStyle w:val="StyleUnderline"/>
        </w:rPr>
        <w:t>The United States is, and remains, one of the key members of the coalition that supplies Ukraine</w:t>
      </w:r>
      <w:r w:rsidRPr="00897A17">
        <w:rPr>
          <w:sz w:val="8"/>
        </w:rPr>
        <w:t xml:space="preserve">. </w:t>
      </w:r>
    </w:p>
    <w:p w14:paraId="6D3CE2AE" w14:textId="77777777" w:rsidR="0017179A" w:rsidRPr="00897A17" w:rsidRDefault="0017179A" w:rsidP="0017179A">
      <w:pPr>
        <w:rPr>
          <w:sz w:val="8"/>
        </w:rPr>
      </w:pPr>
      <w:r w:rsidRPr="00BF007A">
        <w:rPr>
          <w:rStyle w:val="StyleUnderline"/>
        </w:rPr>
        <w:t>At the same time, China continues its pressure campaign against Taiwan while increasing military preparedness for a cross-strait invasion</w:t>
      </w:r>
      <w:r w:rsidRPr="00897A17">
        <w:rPr>
          <w:sz w:val="8"/>
        </w:rPr>
        <w:t>. Whether China’s pressure campaign or a future military attack succeeds, the aim is the same: to destroy the sovereignty of a free and democratic Taiwan and subordinate it to communist China.</w:t>
      </w:r>
    </w:p>
    <w:p w14:paraId="53D11895" w14:textId="77777777" w:rsidR="0017179A" w:rsidRPr="00897A17" w:rsidRDefault="0017179A" w:rsidP="0017179A">
      <w:pPr>
        <w:rPr>
          <w:rStyle w:val="StyleUnderline"/>
        </w:rPr>
      </w:pPr>
      <w:r w:rsidRPr="00897A17">
        <w:rPr>
          <w:rStyle w:val="StyleUnderline"/>
          <w:highlight w:val="cyan"/>
        </w:rPr>
        <w:t>China is</w:t>
      </w:r>
      <w:r w:rsidRPr="00897A17">
        <w:rPr>
          <w:rStyle w:val="StyleUnderline"/>
        </w:rPr>
        <w:t xml:space="preserve"> recognized as </w:t>
      </w:r>
      <w:r w:rsidRPr="00897A17">
        <w:rPr>
          <w:rStyle w:val="StyleUnderline"/>
          <w:highlight w:val="cyan"/>
        </w:rPr>
        <w:t>the premier threat to US national security</w:t>
      </w:r>
      <w:r w:rsidRPr="00897A17">
        <w:rPr>
          <w:rStyle w:val="StyleUnderline"/>
        </w:rPr>
        <w:t xml:space="preserve"> interests, and the United States is committed to Taiwan’s defense. As such, </w:t>
      </w:r>
      <w:r w:rsidRPr="00897A17">
        <w:rPr>
          <w:rStyle w:val="StyleUnderline"/>
          <w:highlight w:val="cyan"/>
        </w:rPr>
        <w:t>US</w:t>
      </w:r>
      <w:r w:rsidRPr="00897A17">
        <w:rPr>
          <w:rStyle w:val="StyleUnderline"/>
        </w:rPr>
        <w:t xml:space="preserve">, allied, and partnered </w:t>
      </w:r>
      <w:r w:rsidRPr="00897A17">
        <w:rPr>
          <w:rStyle w:val="StyleUnderline"/>
          <w:highlight w:val="cyan"/>
        </w:rPr>
        <w:t>readiness for this</w:t>
      </w:r>
      <w:r w:rsidRPr="00897A17">
        <w:rPr>
          <w:rStyle w:val="StyleUnderline"/>
        </w:rPr>
        <w:t xml:space="preserve"> contingency </w:t>
      </w:r>
      <w:r w:rsidRPr="00897A17">
        <w:rPr>
          <w:rStyle w:val="StyleUnderline"/>
          <w:highlight w:val="cyan"/>
        </w:rPr>
        <w:t>must be adequately resourced</w:t>
      </w:r>
      <w:r w:rsidRPr="00897A17">
        <w:rPr>
          <w:rStyle w:val="StyleUnderline"/>
        </w:rPr>
        <w:t xml:space="preserve">. This is </w:t>
      </w:r>
      <w:r w:rsidRPr="00897A17">
        <w:rPr>
          <w:rStyle w:val="StyleUnderline"/>
          <w:highlight w:val="cyan"/>
        </w:rPr>
        <w:t>essential to deterrence</w:t>
      </w:r>
      <w:r w:rsidRPr="00897A17">
        <w:rPr>
          <w:rStyle w:val="StyleUnderline"/>
        </w:rPr>
        <w:t xml:space="preserve"> </w:t>
      </w:r>
      <w:r w:rsidRPr="00897A17">
        <w:rPr>
          <w:rStyle w:val="StyleUnderline"/>
          <w:highlight w:val="cyan"/>
        </w:rPr>
        <w:t>and</w:t>
      </w:r>
      <w:r w:rsidRPr="00897A17">
        <w:rPr>
          <w:rStyle w:val="StyleUnderline"/>
        </w:rPr>
        <w:t xml:space="preserve">, should deterrence fail, </w:t>
      </w:r>
      <w:r w:rsidRPr="00897A17">
        <w:rPr>
          <w:rStyle w:val="StyleUnderline"/>
          <w:highlight w:val="cyan"/>
        </w:rPr>
        <w:t>to fighting and winning</w:t>
      </w:r>
      <w:r w:rsidRPr="00897A17">
        <w:rPr>
          <w:rStyle w:val="StyleUnderline"/>
        </w:rPr>
        <w:t>.</w:t>
      </w:r>
    </w:p>
    <w:p w14:paraId="17A8F136" w14:textId="77777777" w:rsidR="0017179A" w:rsidRPr="00897A17" w:rsidRDefault="0017179A" w:rsidP="0017179A">
      <w:pPr>
        <w:rPr>
          <w:sz w:val="8"/>
        </w:rPr>
      </w:pPr>
      <w:r w:rsidRPr="00897A17">
        <w:rPr>
          <w:sz w:val="8"/>
        </w:rPr>
        <w:t xml:space="preserve">Therein lies an apparent dilemma. Doesn’t </w:t>
      </w:r>
      <w:r w:rsidRPr="00BF007A">
        <w:rPr>
          <w:rStyle w:val="StyleUnderline"/>
        </w:rPr>
        <w:t xml:space="preserve">the </w:t>
      </w:r>
      <w:r w:rsidRPr="00897A17">
        <w:rPr>
          <w:rStyle w:val="StyleUnderline"/>
          <w:highlight w:val="cyan"/>
        </w:rPr>
        <w:t>constant push of US military support to Ukraine drain the U</w:t>
      </w:r>
      <w:r w:rsidRPr="00BF007A">
        <w:rPr>
          <w:rStyle w:val="StyleUnderline"/>
        </w:rPr>
        <w:t xml:space="preserve">nited </w:t>
      </w:r>
      <w:r w:rsidRPr="00897A17">
        <w:rPr>
          <w:rStyle w:val="StyleUnderline"/>
          <w:highlight w:val="cyan"/>
        </w:rPr>
        <w:t>S</w:t>
      </w:r>
      <w:r w:rsidRPr="00BF007A">
        <w:rPr>
          <w:rStyle w:val="StyleUnderline"/>
        </w:rPr>
        <w:t xml:space="preserve">tates </w:t>
      </w:r>
      <w:r w:rsidRPr="00897A17">
        <w:rPr>
          <w:rStyle w:val="StyleUnderline"/>
          <w:highlight w:val="cyan"/>
        </w:rPr>
        <w:t>of</w:t>
      </w:r>
      <w:r w:rsidRPr="00BF007A">
        <w:rPr>
          <w:rStyle w:val="StyleUnderline"/>
        </w:rPr>
        <w:t xml:space="preserve"> critical </w:t>
      </w:r>
      <w:r w:rsidRPr="00897A17">
        <w:rPr>
          <w:rStyle w:val="StyleUnderline"/>
          <w:highlight w:val="cyan"/>
        </w:rPr>
        <w:t>resources</w:t>
      </w:r>
      <w:r w:rsidRPr="00BF007A">
        <w:rPr>
          <w:rStyle w:val="StyleUnderline"/>
        </w:rPr>
        <w:t xml:space="preserve"> </w:t>
      </w:r>
      <w:r w:rsidRPr="00897A17">
        <w:rPr>
          <w:rStyle w:val="StyleUnderline"/>
          <w:highlight w:val="cyan"/>
        </w:rPr>
        <w:t>needed to defend Taiwan</w:t>
      </w:r>
      <w:r w:rsidRPr="00897A17">
        <w:rPr>
          <w:sz w:val="8"/>
        </w:rPr>
        <w:t>? This supposed conflict led some commentators to speculate that supporting Ukraine undermines preparedness for a Taiwan fight.</w:t>
      </w:r>
    </w:p>
    <w:p w14:paraId="473A595E" w14:textId="77777777" w:rsidR="0017179A" w:rsidRPr="00897A17" w:rsidRDefault="0017179A" w:rsidP="0017179A">
      <w:pPr>
        <w:rPr>
          <w:sz w:val="8"/>
        </w:rPr>
      </w:pPr>
      <w:r w:rsidRPr="00897A17">
        <w:rPr>
          <w:sz w:val="8"/>
        </w:rPr>
        <w:t>Their case is simple, arguing that supporting Ukraine drains the finite US resources that should be husbanded and prioritized for deterring and fighting China. Every missile, tank, and artillery shell sent to Ukraine is one less round that could be fired in a China contingency. If preparing for a future war with China is the priority, they argue, the United States should deprioritize what they argue is a proxy war it is fighting against Russia.</w:t>
      </w:r>
    </w:p>
    <w:p w14:paraId="24834032" w14:textId="77777777" w:rsidR="0017179A" w:rsidRPr="00897A17" w:rsidRDefault="0017179A" w:rsidP="0017179A">
      <w:pPr>
        <w:rPr>
          <w:sz w:val="8"/>
        </w:rPr>
      </w:pPr>
      <w:r w:rsidRPr="00897A17">
        <w:rPr>
          <w:sz w:val="8"/>
        </w:rPr>
        <w:t>The fates of Ukraine and Taiwan are entwined</w:t>
      </w:r>
    </w:p>
    <w:p w14:paraId="5A4277DC" w14:textId="77777777" w:rsidR="0017179A" w:rsidRPr="00897A17" w:rsidRDefault="0017179A" w:rsidP="0017179A">
      <w:pPr>
        <w:rPr>
          <w:sz w:val="8"/>
        </w:rPr>
      </w:pPr>
      <w:r w:rsidRPr="00897A17">
        <w:rPr>
          <w:sz w:val="8"/>
        </w:rPr>
        <w:t xml:space="preserve">But if this is so, why is </w:t>
      </w:r>
      <w:r w:rsidRPr="00897A17">
        <w:rPr>
          <w:rStyle w:val="StyleUnderline"/>
          <w:highlight w:val="cyan"/>
        </w:rPr>
        <w:t>Taiwan’s official position</w:t>
      </w:r>
      <w:r w:rsidRPr="00BF007A">
        <w:rPr>
          <w:rStyle w:val="StyleUnderline"/>
        </w:rPr>
        <w:t xml:space="preserve"> that the </w:t>
      </w:r>
      <w:r w:rsidRPr="00897A17">
        <w:rPr>
          <w:rStyle w:val="StyleUnderline"/>
          <w:highlight w:val="cyan"/>
        </w:rPr>
        <w:t>Russian invasion should be stopped</w:t>
      </w:r>
      <w:r w:rsidRPr="00897A17">
        <w:rPr>
          <w:sz w:val="8"/>
        </w:rPr>
        <w:t xml:space="preserve">? Why </w:t>
      </w:r>
      <w:r w:rsidRPr="00BF007A">
        <w:rPr>
          <w:rStyle w:val="StyleUnderline"/>
        </w:rPr>
        <w:t xml:space="preserve">do its </w:t>
      </w:r>
      <w:r w:rsidRPr="00897A17">
        <w:rPr>
          <w:rStyle w:val="StyleUnderline"/>
          <w:highlight w:val="cyan"/>
        </w:rPr>
        <w:t>officials say the U</w:t>
      </w:r>
      <w:r w:rsidRPr="00BF007A">
        <w:rPr>
          <w:rStyle w:val="StyleUnderline"/>
        </w:rPr>
        <w:t xml:space="preserve">nited </w:t>
      </w:r>
      <w:r w:rsidRPr="00897A17">
        <w:rPr>
          <w:rStyle w:val="StyleUnderline"/>
          <w:highlight w:val="cyan"/>
        </w:rPr>
        <w:t>S</w:t>
      </w:r>
      <w:r w:rsidRPr="00BF007A">
        <w:rPr>
          <w:rStyle w:val="StyleUnderline"/>
        </w:rPr>
        <w:t xml:space="preserve">tates </w:t>
      </w:r>
      <w:r w:rsidRPr="00897A17">
        <w:rPr>
          <w:rStyle w:val="StyleUnderline"/>
          <w:highlight w:val="cyan"/>
        </w:rPr>
        <w:t>should</w:t>
      </w:r>
      <w:r w:rsidRPr="00BF007A">
        <w:rPr>
          <w:rStyle w:val="StyleUnderline"/>
        </w:rPr>
        <w:t xml:space="preserve"> maintain unwavering </w:t>
      </w:r>
      <w:r w:rsidRPr="00897A17">
        <w:rPr>
          <w:rStyle w:val="StyleUnderline"/>
          <w:highlight w:val="cyan"/>
        </w:rPr>
        <w:t>support</w:t>
      </w:r>
      <w:r w:rsidRPr="00BF007A">
        <w:rPr>
          <w:rStyle w:val="StyleUnderline"/>
        </w:rPr>
        <w:t xml:space="preserve"> to </w:t>
      </w:r>
      <w:r w:rsidRPr="00897A17">
        <w:rPr>
          <w:rStyle w:val="StyleUnderline"/>
          <w:highlight w:val="cyan"/>
        </w:rPr>
        <w:t>Ukraine</w:t>
      </w:r>
      <w:r w:rsidRPr="00BF007A">
        <w:rPr>
          <w:rStyle w:val="StyleUnderline"/>
        </w:rPr>
        <w:t xml:space="preserve">, </w:t>
      </w:r>
      <w:r w:rsidRPr="00897A17">
        <w:rPr>
          <w:rStyle w:val="StyleUnderline"/>
          <w:highlight w:val="cyan"/>
        </w:rPr>
        <w:t>even at Taiwan’s expense</w:t>
      </w:r>
      <w:r w:rsidRPr="00897A17">
        <w:rPr>
          <w:sz w:val="8"/>
        </w:rPr>
        <w:t xml:space="preserve">? Joseph Wu, formerly the foreign minister of Taiwan under the Tsai Ing-Wen administration and now the secretary general of Taiwan’s National Security Council, argued compellingly that US aid to Ukraine is critical for deterring China, and that </w:t>
      </w:r>
      <w:r w:rsidRPr="00BF007A">
        <w:rPr>
          <w:rStyle w:val="StyleUnderline"/>
        </w:rPr>
        <w:t xml:space="preserve">a </w:t>
      </w:r>
      <w:r w:rsidRPr="00897A17">
        <w:rPr>
          <w:rStyle w:val="StyleUnderline"/>
          <w:highlight w:val="cyan"/>
        </w:rPr>
        <w:t>Russian victory would embolden China to move against Taiwan</w:t>
      </w:r>
      <w:r w:rsidRPr="00897A17">
        <w:rPr>
          <w:sz w:val="8"/>
        </w:rPr>
        <w:t>.</w:t>
      </w:r>
    </w:p>
    <w:p w14:paraId="42FD0784" w14:textId="77777777" w:rsidR="0017179A" w:rsidRPr="00897A17" w:rsidRDefault="0017179A" w:rsidP="0017179A">
      <w:pPr>
        <w:rPr>
          <w:sz w:val="8"/>
        </w:rPr>
      </w:pPr>
      <w:r w:rsidRPr="00897A17">
        <w:rPr>
          <w:sz w:val="8"/>
        </w:rPr>
        <w:t>While it is true that resources are finite, framing support to Ukraine or Taiwan as mutually exclusive is a false dilemma that is strategically unsound and unproductive to policymaking. More than that, it belies a lack of appreciation for strategic timing and sequencing, and for the connection between Russian aggression in Europe and Chinese aggression in the Pacific.</w:t>
      </w:r>
    </w:p>
    <w:p w14:paraId="00162F92" w14:textId="77777777" w:rsidR="0017179A" w:rsidRPr="00897A17" w:rsidRDefault="0017179A" w:rsidP="0017179A">
      <w:pPr>
        <w:rPr>
          <w:sz w:val="8"/>
        </w:rPr>
      </w:pPr>
      <w:r w:rsidRPr="00BF007A">
        <w:rPr>
          <w:rStyle w:val="StyleUnderline"/>
        </w:rPr>
        <w:t>Ukraine</w:t>
      </w:r>
      <w:r w:rsidRPr="00897A17">
        <w:rPr>
          <w:sz w:val="8"/>
        </w:rPr>
        <w:t xml:space="preserve"> isn’t preparing for a potential future war against Russia; it </w:t>
      </w:r>
      <w:r w:rsidRPr="00BF007A">
        <w:rPr>
          <w:rStyle w:val="StyleUnderline"/>
        </w:rPr>
        <w:t>is fighting for its very survival against Russia right now</w:t>
      </w:r>
      <w:r w:rsidRPr="00897A17">
        <w:rPr>
          <w:sz w:val="8"/>
        </w:rPr>
        <w:t xml:space="preserve">. While </w:t>
      </w:r>
      <w:r w:rsidRPr="00BF007A">
        <w:rPr>
          <w:rStyle w:val="StyleUnderline"/>
        </w:rPr>
        <w:t>Russia</w:t>
      </w:r>
      <w:r w:rsidRPr="00897A17">
        <w:rPr>
          <w:sz w:val="8"/>
        </w:rPr>
        <w:t xml:space="preserve"> isn’t the premier threat to the United States, it </w:t>
      </w:r>
      <w:r w:rsidRPr="00BF007A">
        <w:rPr>
          <w:rStyle w:val="StyleUnderline"/>
        </w:rPr>
        <w:t>remains an acute threat to US interests, one of which is a free Ukraine</w:t>
      </w:r>
      <w:r w:rsidRPr="00897A17">
        <w:rPr>
          <w:sz w:val="8"/>
        </w:rPr>
        <w:t xml:space="preserve">. </w:t>
      </w:r>
      <w:r w:rsidRPr="00BF007A">
        <w:rPr>
          <w:rStyle w:val="StyleUnderline"/>
        </w:rPr>
        <w:t>With US support, Ukraine is bleeding Russia dry</w:t>
      </w:r>
      <w:r w:rsidRPr="00897A17">
        <w:rPr>
          <w:sz w:val="8"/>
        </w:rPr>
        <w:t>—in a financial bargain for the United States, with no cost of US lives, and without the political risk associated with the commitment of forces on the ground. Russian threats to interpret Western support as acts of war have proved to be mere saber rattling, as the United States has crossed each Russian red line with no significant consequence.</w:t>
      </w:r>
    </w:p>
    <w:p w14:paraId="6E2B94A1" w14:textId="77777777" w:rsidR="0017179A" w:rsidRPr="00897A17" w:rsidRDefault="0017179A" w:rsidP="0017179A">
      <w:pPr>
        <w:rPr>
          <w:sz w:val="8"/>
        </w:rPr>
      </w:pPr>
      <w:r w:rsidRPr="00897A17">
        <w:rPr>
          <w:rStyle w:val="StyleUnderline"/>
          <w:highlight w:val="cyan"/>
        </w:rPr>
        <w:lastRenderedPageBreak/>
        <w:t>Russia</w:t>
      </w:r>
      <w:r w:rsidRPr="00BF007A">
        <w:rPr>
          <w:rStyle w:val="StyleUnderline"/>
        </w:rPr>
        <w:t>’s inability to fight the war to a close has drained its military resources to such a degree that</w:t>
      </w:r>
      <w:r w:rsidRPr="00897A17">
        <w:rPr>
          <w:sz w:val="8"/>
        </w:rPr>
        <w:t xml:space="preserve">, despite its aspirations for great-power status, </w:t>
      </w:r>
      <w:r w:rsidRPr="00BF007A">
        <w:rPr>
          <w:rStyle w:val="StyleUnderline"/>
        </w:rPr>
        <w:t xml:space="preserve">it </w:t>
      </w:r>
      <w:r w:rsidRPr="00897A17">
        <w:rPr>
          <w:rStyle w:val="StyleUnderline"/>
          <w:highlight w:val="cyan"/>
        </w:rPr>
        <w:t>must accept</w:t>
      </w:r>
      <w:r w:rsidRPr="00BF007A">
        <w:rPr>
          <w:rStyle w:val="StyleUnderline"/>
        </w:rPr>
        <w:t xml:space="preserve"> external </w:t>
      </w:r>
      <w:r w:rsidRPr="00897A17">
        <w:rPr>
          <w:rStyle w:val="StyleUnderline"/>
          <w:highlight w:val="cyan"/>
        </w:rPr>
        <w:t>support</w:t>
      </w:r>
      <w:r w:rsidRPr="00897A17">
        <w:rPr>
          <w:sz w:val="8"/>
        </w:rPr>
        <w:t xml:space="preserve"> to continue its campaign</w:t>
      </w:r>
      <w:r w:rsidRPr="00BF007A">
        <w:rPr>
          <w:rStyle w:val="StyleUnderline"/>
        </w:rPr>
        <w:t>. Much of this</w:t>
      </w:r>
      <w:r w:rsidRPr="00897A17">
        <w:rPr>
          <w:sz w:val="8"/>
        </w:rPr>
        <w:t xml:space="preserve"> material and financial aid </w:t>
      </w:r>
      <w:r w:rsidRPr="00BF007A">
        <w:rPr>
          <w:rStyle w:val="StyleUnderline"/>
        </w:rPr>
        <w:t xml:space="preserve">comes </w:t>
      </w:r>
      <w:r w:rsidRPr="00897A17">
        <w:rPr>
          <w:rStyle w:val="StyleUnderline"/>
          <w:highlight w:val="cyan"/>
        </w:rPr>
        <w:t>from China</w:t>
      </w:r>
      <w:r w:rsidRPr="00897A17">
        <w:rPr>
          <w:sz w:val="8"/>
          <w:highlight w:val="cyan"/>
        </w:rPr>
        <w:t xml:space="preserve">, </w:t>
      </w:r>
      <w:r w:rsidRPr="00897A17">
        <w:rPr>
          <w:rStyle w:val="StyleUnderline"/>
          <w:highlight w:val="cyan"/>
        </w:rPr>
        <w:t>indebting</w:t>
      </w:r>
      <w:r w:rsidRPr="00897A17">
        <w:rPr>
          <w:sz w:val="8"/>
        </w:rPr>
        <w:t xml:space="preserve"> Vladimir </w:t>
      </w:r>
      <w:r w:rsidRPr="00897A17">
        <w:rPr>
          <w:rStyle w:val="StyleUnderline"/>
          <w:highlight w:val="cyan"/>
        </w:rPr>
        <w:t>Putin to Xi</w:t>
      </w:r>
      <w:r w:rsidRPr="00897A17">
        <w:rPr>
          <w:sz w:val="8"/>
        </w:rPr>
        <w:t xml:space="preserve"> Jinping. A more shocking demonstration of Russia’s need for military support was its acceptance of North Korean troops into the theater of war.</w:t>
      </w:r>
    </w:p>
    <w:p w14:paraId="18F1E538" w14:textId="77777777" w:rsidR="0017179A" w:rsidRPr="00897A17" w:rsidRDefault="0017179A" w:rsidP="0017179A">
      <w:pPr>
        <w:rPr>
          <w:sz w:val="8"/>
        </w:rPr>
      </w:pPr>
      <w:r w:rsidRPr="00897A17">
        <w:rPr>
          <w:sz w:val="8"/>
        </w:rPr>
        <w:t xml:space="preserve">Moreover, the protracted nature of the war continues to have deleterious effects on Russian national power. </w:t>
      </w:r>
      <w:r w:rsidRPr="00BF007A">
        <w:rPr>
          <w:rStyle w:val="StyleUnderline"/>
        </w:rPr>
        <w:t>If this trend continues</w:t>
      </w:r>
      <w:r w:rsidRPr="00897A17">
        <w:rPr>
          <w:sz w:val="8"/>
        </w:rPr>
        <w:t xml:space="preserve"> and Ukraine maintains its sovereignty at the war’s end, </w:t>
      </w:r>
      <w:r w:rsidRPr="00BF007A">
        <w:rPr>
          <w:rStyle w:val="StyleUnderline"/>
        </w:rPr>
        <w:t>what was formerly an acute threat to US interests will be a mere shell of its former self</w:t>
      </w:r>
      <w:r w:rsidRPr="00897A17">
        <w:rPr>
          <w:sz w:val="8"/>
        </w:rPr>
        <w:t xml:space="preserve">. </w:t>
      </w:r>
      <w:r w:rsidRPr="00BF007A">
        <w:rPr>
          <w:rStyle w:val="StyleUnderline"/>
        </w:rPr>
        <w:t>Russia</w:t>
      </w:r>
      <w:r w:rsidRPr="00897A17">
        <w:rPr>
          <w:sz w:val="8"/>
        </w:rPr>
        <w:t xml:space="preserve">, as a broken husk, will not reap the economic rewards of conquering Ukraine in its entirety and </w:t>
      </w:r>
      <w:r w:rsidRPr="00BF007A">
        <w:rPr>
          <w:rStyle w:val="StyleUnderline"/>
        </w:rPr>
        <w:t>will be greatly hampered in terms of affecting US operations in a potential fight with China</w:t>
      </w:r>
      <w:r w:rsidRPr="00897A17">
        <w:rPr>
          <w:sz w:val="8"/>
        </w:rPr>
        <w:t>. In addition, US forces that might have needed to be husbanded to defend against Russian aggression and deployed to Europe to honor US treaty alliance commitments to NATO could instead reinforce military requirements for the Pacific in the defense of Taiwan. Finally, China will be further deterred from aggression in the face of sustained US resolve to support Ukraine. Despite the duration of the conflict, maintaining US support to Ukraine will be seen as a parallel for how stalwart US support would be to Taiwan if China threatened it.</w:t>
      </w:r>
    </w:p>
    <w:p w14:paraId="12F358B5" w14:textId="77777777" w:rsidR="0017179A" w:rsidRPr="00897A17" w:rsidRDefault="0017179A" w:rsidP="0017179A">
      <w:pPr>
        <w:rPr>
          <w:sz w:val="8"/>
        </w:rPr>
      </w:pPr>
      <w:r w:rsidRPr="00897A17">
        <w:rPr>
          <w:sz w:val="8"/>
        </w:rPr>
        <w:t xml:space="preserve">The opposite is also true. </w:t>
      </w:r>
      <w:r w:rsidRPr="00897A17">
        <w:rPr>
          <w:rStyle w:val="StyleUnderline"/>
          <w:highlight w:val="cyan"/>
        </w:rPr>
        <w:t>Should US support to Ukraine fade</w:t>
      </w:r>
      <w:r w:rsidRPr="00BF007A">
        <w:rPr>
          <w:rStyle w:val="StyleUnderline"/>
        </w:rPr>
        <w:t xml:space="preserve"> and Russia emerge victorious, </w:t>
      </w:r>
      <w:r w:rsidRPr="00897A17">
        <w:rPr>
          <w:rStyle w:val="StyleUnderline"/>
          <w:highlight w:val="cyan"/>
        </w:rPr>
        <w:t>Russia will siphon economic power</w:t>
      </w:r>
      <w:r w:rsidRPr="00BF007A">
        <w:rPr>
          <w:rStyle w:val="StyleUnderline"/>
        </w:rPr>
        <w:t xml:space="preserve"> from the resources it takes from a conquered Ukraine, </w:t>
      </w:r>
      <w:r w:rsidRPr="00897A17">
        <w:rPr>
          <w:rStyle w:val="StyleUnderline"/>
          <w:highlight w:val="cyan"/>
        </w:rPr>
        <w:t>reconstitute its military power</w:t>
      </w:r>
      <w:r w:rsidRPr="00BF007A">
        <w:rPr>
          <w:rStyle w:val="StyleUnderline"/>
        </w:rPr>
        <w:t xml:space="preserve">, </w:t>
      </w:r>
      <w:r w:rsidRPr="00897A17">
        <w:rPr>
          <w:rStyle w:val="StyleUnderline"/>
          <w:highlight w:val="cyan"/>
        </w:rPr>
        <w:t>and become emboldened toward greater aggression throughout Europe</w:t>
      </w:r>
      <w:r w:rsidRPr="00897A17">
        <w:rPr>
          <w:sz w:val="8"/>
          <w:highlight w:val="cyan"/>
        </w:rPr>
        <w:t xml:space="preserve">. </w:t>
      </w:r>
      <w:r w:rsidRPr="00897A17">
        <w:rPr>
          <w:rStyle w:val="StyleUnderline"/>
          <w:highlight w:val="cyan"/>
        </w:rPr>
        <w:t>China, too, will become emboldened</w:t>
      </w:r>
      <w:r w:rsidRPr="00897A17">
        <w:rPr>
          <w:rStyle w:val="StyleUnderline"/>
        </w:rPr>
        <w:t xml:space="preserve"> by the faltering US resolve that led to Ukraine’s defeat</w:t>
      </w:r>
      <w:r w:rsidRPr="00897A17">
        <w:rPr>
          <w:sz w:val="8"/>
        </w:rPr>
        <w:t xml:space="preserve">, assured that the United States lacks the stomach to hold out against aims for which China is willing to fight. And </w:t>
      </w:r>
      <w:r w:rsidRPr="00897A17">
        <w:rPr>
          <w:rStyle w:val="StyleUnderline"/>
          <w:highlight w:val="cyan"/>
        </w:rPr>
        <w:t>in</w:t>
      </w:r>
      <w:r w:rsidRPr="00897A17">
        <w:rPr>
          <w:rStyle w:val="StyleUnderline"/>
        </w:rPr>
        <w:t xml:space="preserve"> a future </w:t>
      </w:r>
      <w:r w:rsidRPr="00897A17">
        <w:rPr>
          <w:rStyle w:val="StyleUnderline"/>
          <w:highlight w:val="cyan"/>
        </w:rPr>
        <w:t>Taiwan</w:t>
      </w:r>
      <w:r w:rsidRPr="00897A17">
        <w:rPr>
          <w:rStyle w:val="StyleUnderline"/>
        </w:rPr>
        <w:t xml:space="preserve"> contingency, </w:t>
      </w:r>
      <w:r w:rsidRPr="00897A17">
        <w:rPr>
          <w:rStyle w:val="StyleUnderline"/>
          <w:highlight w:val="cyan"/>
        </w:rPr>
        <w:t>Russia would be postured to support China in its time of need and reciprocate via material support</w:t>
      </w:r>
      <w:r w:rsidRPr="00897A17">
        <w:rPr>
          <w:rStyle w:val="StyleUnderline"/>
        </w:rPr>
        <w:t xml:space="preserve">, </w:t>
      </w:r>
      <w:r w:rsidRPr="00897A17">
        <w:rPr>
          <w:rStyle w:val="StyleUnderline"/>
          <w:highlight w:val="cyan"/>
        </w:rPr>
        <w:t>while</w:t>
      </w:r>
      <w:r w:rsidRPr="00897A17">
        <w:rPr>
          <w:rStyle w:val="StyleUnderline"/>
        </w:rPr>
        <w:t xml:space="preserve"> also </w:t>
      </w:r>
      <w:r w:rsidRPr="00897A17">
        <w:rPr>
          <w:rStyle w:val="StyleUnderline"/>
          <w:highlight w:val="cyan"/>
        </w:rPr>
        <w:t>posing a</w:t>
      </w:r>
      <w:r w:rsidRPr="00897A17">
        <w:rPr>
          <w:rStyle w:val="StyleUnderline"/>
        </w:rPr>
        <w:t xml:space="preserve"> significant </w:t>
      </w:r>
      <w:r w:rsidRPr="00897A17">
        <w:rPr>
          <w:rStyle w:val="StyleUnderline"/>
          <w:highlight w:val="cyan"/>
        </w:rPr>
        <w:t>threat to</w:t>
      </w:r>
      <w:r w:rsidRPr="00897A17">
        <w:rPr>
          <w:rStyle w:val="StyleUnderline"/>
        </w:rPr>
        <w:t xml:space="preserve"> the rest of </w:t>
      </w:r>
      <w:r w:rsidRPr="00897A17">
        <w:rPr>
          <w:rStyle w:val="StyleUnderline"/>
          <w:highlight w:val="cyan"/>
        </w:rPr>
        <w:t>Europe</w:t>
      </w:r>
      <w:r w:rsidRPr="00897A17">
        <w:rPr>
          <w:sz w:val="8"/>
        </w:rPr>
        <w:t xml:space="preserve">. This would </w:t>
      </w:r>
      <w:r w:rsidRPr="00897A17">
        <w:rPr>
          <w:rStyle w:val="StyleUnderline"/>
          <w:highlight w:val="cyan"/>
        </w:rPr>
        <w:t>pin vital US forces</w:t>
      </w:r>
      <w:r w:rsidRPr="00897A17">
        <w:rPr>
          <w:rStyle w:val="StyleUnderline"/>
        </w:rPr>
        <w:t xml:space="preserve"> and munitions </w:t>
      </w:r>
      <w:r w:rsidRPr="00897A17">
        <w:rPr>
          <w:rStyle w:val="StyleUnderline"/>
          <w:highlight w:val="cyan"/>
        </w:rPr>
        <w:t>to</w:t>
      </w:r>
      <w:r w:rsidRPr="00897A17">
        <w:rPr>
          <w:rStyle w:val="StyleUnderline"/>
        </w:rPr>
        <w:t xml:space="preserve"> the </w:t>
      </w:r>
      <w:r w:rsidRPr="00897A17">
        <w:rPr>
          <w:rStyle w:val="StyleUnderline"/>
          <w:highlight w:val="cyan"/>
        </w:rPr>
        <w:t>Europe</w:t>
      </w:r>
      <w:r w:rsidRPr="00897A17">
        <w:rPr>
          <w:rStyle w:val="StyleUnderline"/>
        </w:rPr>
        <w:t xml:space="preserve">an continent, </w:t>
      </w:r>
      <w:r w:rsidRPr="00897A17">
        <w:rPr>
          <w:rStyle w:val="StyleUnderline"/>
          <w:highlight w:val="cyan"/>
        </w:rPr>
        <w:t>where they will be of no assistance in</w:t>
      </w:r>
      <w:r w:rsidRPr="00897A17">
        <w:rPr>
          <w:rStyle w:val="StyleUnderline"/>
        </w:rPr>
        <w:t xml:space="preserve"> a fight for </w:t>
      </w:r>
      <w:r w:rsidRPr="00897A17">
        <w:rPr>
          <w:rStyle w:val="StyleUnderline"/>
          <w:highlight w:val="cyan"/>
        </w:rPr>
        <w:t>the defense of Taiwan</w:t>
      </w:r>
      <w:r w:rsidRPr="00897A17">
        <w:rPr>
          <w:sz w:val="8"/>
        </w:rPr>
        <w:t xml:space="preserve">. Because of its strategic effects, the lost war against Russia will have proven to be the first phase in the eventual war against China. To defend Taiwan tomorrow, </w:t>
      </w:r>
      <w:r w:rsidRPr="00897A17">
        <w:rPr>
          <w:rStyle w:val="StyleUnderline"/>
        </w:rPr>
        <w:t xml:space="preserve">the </w:t>
      </w:r>
      <w:r w:rsidRPr="00897A17">
        <w:rPr>
          <w:rStyle w:val="StyleUnderline"/>
          <w:highlight w:val="cyan"/>
        </w:rPr>
        <w:t>U</w:t>
      </w:r>
      <w:r w:rsidRPr="00897A17">
        <w:rPr>
          <w:rStyle w:val="StyleUnderline"/>
        </w:rPr>
        <w:t xml:space="preserve">nited </w:t>
      </w:r>
      <w:r w:rsidRPr="00897A17">
        <w:rPr>
          <w:rStyle w:val="StyleUnderline"/>
          <w:highlight w:val="cyan"/>
        </w:rPr>
        <w:t>S</w:t>
      </w:r>
      <w:r w:rsidRPr="00897A17">
        <w:rPr>
          <w:rStyle w:val="StyleUnderline"/>
        </w:rPr>
        <w:t xml:space="preserve">tates </w:t>
      </w:r>
      <w:r w:rsidRPr="00897A17">
        <w:rPr>
          <w:rStyle w:val="StyleUnderline"/>
          <w:highlight w:val="cyan"/>
        </w:rPr>
        <w:t xml:space="preserve">must continue defending Ukraine </w:t>
      </w:r>
      <w:r w:rsidRPr="00897A17">
        <w:rPr>
          <w:rStyle w:val="StyleUnderline"/>
        </w:rPr>
        <w:t>today</w:t>
      </w:r>
      <w:r w:rsidRPr="00897A17">
        <w:rPr>
          <w:sz w:val="8"/>
        </w:rPr>
        <w:t>.</w:t>
      </w:r>
    </w:p>
    <w:p w14:paraId="764CD79F" w14:textId="77777777" w:rsidR="006E6CDB" w:rsidRPr="006E6CDB" w:rsidRDefault="006E6CDB" w:rsidP="006E6CDB"/>
    <w:p w14:paraId="0C4A69E0" w14:textId="326CB9AD" w:rsidR="002043F2" w:rsidRDefault="002043F2" w:rsidP="002043F2">
      <w:pPr>
        <w:pStyle w:val="Heading3"/>
      </w:pPr>
      <w:r>
        <w:lastRenderedPageBreak/>
        <w:t>Drones Bad—2AC</w:t>
      </w:r>
    </w:p>
    <w:p w14:paraId="060C0590" w14:textId="63F04044" w:rsidR="00DD426B" w:rsidRPr="00DD426B" w:rsidRDefault="00F75FB5" w:rsidP="00F75FB5">
      <w:pPr>
        <w:pStyle w:val="Heading4"/>
      </w:pPr>
      <w:r>
        <w:t>Tag</w:t>
      </w:r>
      <w:r w:rsidR="00A66EBA">
        <w:t>.</w:t>
      </w:r>
    </w:p>
    <w:p w14:paraId="4FCDF771" w14:textId="2E3A762A" w:rsidR="0017179A" w:rsidRDefault="00A66EBA" w:rsidP="0017179A">
      <w:r w:rsidRPr="00A66EBA">
        <w:t xml:space="preserve">Aina </w:t>
      </w:r>
      <w:proofErr w:type="spellStart"/>
      <w:r w:rsidR="0017179A" w:rsidRPr="00A66EBA">
        <w:rPr>
          <w:rStyle w:val="Style13ptBold"/>
        </w:rPr>
        <w:t>Turillazzi</w:t>
      </w:r>
      <w:proofErr w:type="spellEnd"/>
      <w:r w:rsidR="0017179A" w:rsidRPr="00A66EBA">
        <w:rPr>
          <w:rStyle w:val="Style13ptBold"/>
        </w:rPr>
        <w:t xml:space="preserve"> &amp;</w:t>
      </w:r>
      <w:r w:rsidR="0017179A" w:rsidRPr="00A66EBA">
        <w:t xml:space="preserve"> </w:t>
      </w:r>
      <w:r w:rsidRPr="00A66EBA">
        <w:t xml:space="preserve">James </w:t>
      </w:r>
      <w:r w:rsidR="0017179A" w:rsidRPr="00A66EBA">
        <w:rPr>
          <w:rStyle w:val="Style13ptBold"/>
        </w:rPr>
        <w:t>Char</w:t>
      </w:r>
      <w:r w:rsidR="0017179A" w:rsidRPr="00A66EBA">
        <w:t xml:space="preserve"> </w:t>
      </w:r>
      <w:r w:rsidRPr="00A66EBA">
        <w:t>6-23-</w:t>
      </w:r>
      <w:r w:rsidR="0017179A" w:rsidRPr="00A66EBA">
        <w:rPr>
          <w:rStyle w:val="Style13ptBold"/>
        </w:rPr>
        <w:t>’25</w:t>
      </w:r>
      <w:r w:rsidR="0017179A" w:rsidRPr="00A66EBA">
        <w:t xml:space="preserve"> </w:t>
      </w:r>
      <w:r>
        <w:t xml:space="preserve">— </w:t>
      </w:r>
      <w:r w:rsidR="0017179A" w:rsidRPr="00A66EBA">
        <w:t>Aina</w:t>
      </w:r>
      <w:r w:rsidR="0017179A" w:rsidRPr="0017179A">
        <w:t xml:space="preserve"> </w:t>
      </w:r>
      <w:proofErr w:type="spellStart"/>
      <w:r w:rsidR="0017179A" w:rsidRPr="0017179A">
        <w:t>Turillazzi</w:t>
      </w:r>
      <w:proofErr w:type="spellEnd"/>
      <w:r w:rsidR="0017179A">
        <w:t xml:space="preserve"> </w:t>
      </w:r>
      <w:r w:rsidR="0017179A" w:rsidRPr="0017179A">
        <w:t xml:space="preserve">is a Ph.D. student at the Strategic and </w:t>
      </w:r>
      <w:proofErr w:type="spellStart"/>
      <w:r w:rsidR="0017179A" w:rsidRPr="0017179A">
        <w:t>Defence</w:t>
      </w:r>
      <w:proofErr w:type="spellEnd"/>
      <w:r w:rsidR="0017179A" w:rsidRPr="0017179A">
        <w:t xml:space="preserve"> Studies Centre at The Australian National University, where her research focuses on emerging technologies and crisis </w:t>
      </w:r>
      <w:proofErr w:type="gramStart"/>
      <w:r w:rsidR="0017179A" w:rsidRPr="0017179A">
        <w:t>escalation.</w:t>
      </w:r>
      <w:r w:rsidR="0017179A">
        <w:t>.</w:t>
      </w:r>
      <w:proofErr w:type="gramEnd"/>
      <w:r w:rsidR="0017179A">
        <w:t xml:space="preserve"> </w:t>
      </w:r>
      <w:r w:rsidR="0017179A" w:rsidRPr="0017179A">
        <w:t>James Char</w:t>
      </w:r>
      <w:r w:rsidR="0017179A" w:rsidRPr="0017179A">
        <w:t xml:space="preserve"> </w:t>
      </w:r>
      <w:r w:rsidR="0017179A" w:rsidRPr="0017179A">
        <w:t xml:space="preserve">is assistant professor with the China </w:t>
      </w:r>
      <w:proofErr w:type="spellStart"/>
      <w:r w:rsidR="0017179A" w:rsidRPr="0017179A">
        <w:t>Programme</w:t>
      </w:r>
      <w:proofErr w:type="spellEnd"/>
      <w:r w:rsidR="0017179A" w:rsidRPr="0017179A">
        <w:t xml:space="preserve"> and Deputy Coordinator of the Master of Science (Asian Studies) </w:t>
      </w:r>
      <w:proofErr w:type="spellStart"/>
      <w:r w:rsidR="0017179A" w:rsidRPr="0017179A">
        <w:t>programme</w:t>
      </w:r>
      <w:proofErr w:type="spellEnd"/>
      <w:r w:rsidR="0017179A" w:rsidRPr="0017179A">
        <w:t xml:space="preserve"> at the S. Rajaratnam School of International Studies, Nanyang Technological University, Singapore.</w:t>
      </w:r>
      <w:r w:rsidR="0017179A">
        <w:t>; “</w:t>
      </w:r>
      <w:r w:rsidR="0017179A" w:rsidRPr="0017179A">
        <w:t>The Drone Swarm Paradox in the Taiwan Strait</w:t>
      </w:r>
      <w:r w:rsidR="0017179A">
        <w:t xml:space="preserve">”; </w:t>
      </w:r>
      <w:r w:rsidR="00DD426B">
        <w:t xml:space="preserve">The Diplomat; June 23, 2025; </w:t>
      </w:r>
      <w:hyperlink r:id="rId103" w:history="1">
        <w:r w:rsidR="00DD426B" w:rsidRPr="00655B60">
          <w:rPr>
            <w:rStyle w:val="Hyperlink"/>
          </w:rPr>
          <w:t>https://thediplomat.com/2025/06/the-drone-swarm-paradox-in-the-taiwan-strait/</w:t>
        </w:r>
      </w:hyperlink>
    </w:p>
    <w:p w14:paraId="69E4B10C" w14:textId="4234F167" w:rsidR="00DD426B" w:rsidRPr="00A66EBA" w:rsidRDefault="00DD426B" w:rsidP="00A66EBA">
      <w:r w:rsidRPr="00A66EBA">
        <w:t>The technological gap vis-à-vis China’s military power highlights Taiwan’s strategic quandary. Despite its recent NASAMS acquisition and accelerated production of its indigenous Hsiung Feng-III supersonic anti-ship missiles – with 131 units ordered in 2022 and the Hsiung Chih cruise missile now undergoing flight testing – its conventional precision-strike capabilities remain insufficient against Beijing’s overwhelming missile arsenal.</w:t>
      </w:r>
    </w:p>
    <w:p w14:paraId="04C6F0BD" w14:textId="7F7CF0D3" w:rsidR="00DD426B" w:rsidRPr="00A66EBA" w:rsidRDefault="00DD426B" w:rsidP="00A66EBA">
      <w:r w:rsidRPr="00A66EBA">
        <w:t>At the same time, the kinds of advanced systems required to counter a formidable adversary such as the PLA Navy would demand greater sophistication and resilience than the relatively less high-end drones employed in the war in Ukraine. Those systems would include high data-rate satellite communications with anti-jamming capabilities and autonomous guidance systems – requirements that drive costs far above the “cheap and plentiful” threshold that makes mass reconstitution viable.</w:t>
      </w:r>
    </w:p>
    <w:p w14:paraId="4173150A" w14:textId="7B802E4B" w:rsidR="00DD426B" w:rsidRPr="00A66EBA" w:rsidRDefault="00DD426B" w:rsidP="00A66EBA">
      <w:r w:rsidRPr="00A66EBA">
        <w:t>The Capability Window Paradox</w:t>
      </w:r>
    </w:p>
    <w:p w14:paraId="15060A07" w14:textId="323D7A0E" w:rsidR="00DD426B" w:rsidRPr="00A66EBA" w:rsidRDefault="00DD426B" w:rsidP="00A66EBA">
      <w:r w:rsidRPr="00A66EBA">
        <w:t>Taiwan’s current defense strategy creates what might be termed a “capability window paradox.” As Taipei’s drone capabilities mature toward expected peak effectiveness by around 2025 or 2026, China faces a narrowing window of opportunity where its traditional military advantages can still decisively overwhelm swarm defenses. It also follows that this temporal compression may create incentives for Beijing to act sooner rather than later before Taiwan’s drone capabilities reach their full potential.</w:t>
      </w:r>
    </w:p>
    <w:p w14:paraId="6A5B0111" w14:textId="7D6EC07D" w:rsidR="00DD426B" w:rsidRPr="00A66EBA" w:rsidRDefault="00DD426B" w:rsidP="00A66EBA">
      <w:r w:rsidRPr="00A66EBA">
        <w:t xml:space="preserve">Moreover, other analysts also suggest that the United States’ “Replicator” program may inadvertently destabilize deterrence by creating a technological arms race that compresses decision-making timelines. Recent counter-drone advances have limited autonomy and weapon efficacy, paradoxically increasing the urgency for fully autonomous systems as militaries race to stay ahead. Such a dynamic mirrors the pre-World War I naval arms race between Britain </w:t>
      </w:r>
      <w:r w:rsidR="000E1304" w:rsidRPr="00A66EBA">
        <w:t>a</w:t>
      </w:r>
      <w:r w:rsidRPr="00A66EBA">
        <w:t>nd Germany, where technological innovation shortened the strategic decision-making timelines and reduced the opportunities for diplomatic resolution. In the present context of the Taiwan Strait, as each side develops more sophisticated autonomous capabilities, the space for human judgment and diplomatic intervention during crises may correspondingly also diminish.</w:t>
      </w:r>
    </w:p>
    <w:p w14:paraId="2D4FD035" w14:textId="353D18F2" w:rsidR="00DD426B" w:rsidRPr="00A66EBA" w:rsidRDefault="00DD426B" w:rsidP="00A66EBA">
      <w:r w:rsidRPr="00A66EBA">
        <w:t>Analysis of PLA flight activities in Taiwan’s Air Defense Identification Zone (ADIZ) similarly reveals escalating patterns of Chinese military pressure designed to normalize crisis-level operations. The “Strait Thunder-2025A” exercise represented a qualitative shift – not merely larger in scale than previous “Joint Sword” exercises, but operationally bolder in terms of deploying greater numbers of the PLA’s major assets past the median line of the strait, and closer to Taiwan’s contiguous zone.</w:t>
      </w:r>
    </w:p>
    <w:p w14:paraId="660DB4F7" w14:textId="69F348CF" w:rsidR="00DD426B" w:rsidRPr="00A66EBA" w:rsidRDefault="00DD426B" w:rsidP="00A66EBA">
      <w:r w:rsidRPr="00A66EBA">
        <w:lastRenderedPageBreak/>
        <w:t>Institutional momentum further compounds this temporal pressure. Once military bureaucracies have committed to specific unmanned technologies, institutional inertia and sunk costs create pressure for early deployment regardless of strategic discretion. As Jacquelyn Schneider and Julia Macdonald outlined, military organizations often adopt specific unmanned technologies based on institutional preferences, bureaucratic processes, and doctrinal assumptions – rather than purely strategic logic. Taiwan’s apparent focus on drone swarms might just create such bureaucratic momentum, even when operational conditions suggest alternative approaches may be more suitable.</w:t>
      </w:r>
    </w:p>
    <w:p w14:paraId="610E50B6" w14:textId="63086BAE" w:rsidR="00DD426B" w:rsidRPr="00A66EBA" w:rsidRDefault="00DD426B" w:rsidP="00A66EBA">
      <w:r w:rsidRPr="00A66EBA">
        <w:t>Implications for Crisis Management</w:t>
      </w:r>
    </w:p>
    <w:p w14:paraId="6796A307" w14:textId="4EA675F7" w:rsidR="00DD426B" w:rsidRPr="00A66EBA" w:rsidRDefault="00DD426B" w:rsidP="00A66EBA">
      <w:r w:rsidRPr="00A66EBA">
        <w:t>The proliferation of drone swarms on both sides of the Taiwan Strait introduces novel pathways to inadvertent escalation that existing crisis management frameworks are ill-equipped to address. Taipei’s predisposition toward drone swarms creates a first-mover disadvantage whereby defensive preparations become indistinguishable from offensive posturing. Indeed, the requirement to disperse and activate drone assets early in a crisis to ensure survivability could paradoxically signal hostile intent from Beijing’s perspective, compressing the period of warning available for diplomatic intervention.</w:t>
      </w:r>
    </w:p>
    <w:p w14:paraId="2D4CCC33" w14:textId="187153BF" w:rsidR="00DD426B" w:rsidRPr="00A66EBA" w:rsidRDefault="00DD426B" w:rsidP="00A66EBA">
      <w:r w:rsidRPr="00A66EBA">
        <w:t>This ambiguity of intent is compounded by fundamental attribution errors inherent in the use of swarm technologies. Put another way, the dual-use nature of drone concentrations – equally capable of defensive area denial or coordinated offensive strikes – creates intelligence assessment challenges that favor preemptive action over strategic patience. At the same time, China’s investments in drone swarm capabilities heightens this security dilemma, as its defense planners must assume worst-case scenarios when conceptualizing their own use of concentrated drone deployments.</w:t>
      </w:r>
    </w:p>
    <w:p w14:paraId="70DBBFD7" w14:textId="1BC2BA49" w:rsidR="00DD426B" w:rsidRPr="00A66EBA" w:rsidRDefault="00DD426B" w:rsidP="00A66EBA">
      <w:r w:rsidRPr="00A66EBA">
        <w:t>The automation of response systems further erodes traditional escalation control mechanisms. As drone warfare operates at machine learning speed rather than along human decision-making timelines, the compressed reaction cycles leave insufficient space for the political oversight and strategic restraint that have historically prevented conflicts from spiraling beyond their original scope.</w:t>
      </w:r>
    </w:p>
    <w:p w14:paraId="07E993E7" w14:textId="18089181" w:rsidR="00DD426B" w:rsidRPr="00A66EBA" w:rsidRDefault="00DD426B" w:rsidP="00A66EBA">
      <w:r w:rsidRPr="00A66EBA">
        <w:t xml:space="preserve">Taipei’s asymmetric defense strategy, while tactically sound given its resource constraints vis-à-vis its giant neighbor, may be complicated by the maritime domain of operations. Cheap, plentiful systems are more suitable for land warfare, while naval combat rewards platform survivability and sophisticated munitions – not just the mass production of </w:t>
      </w:r>
      <w:proofErr w:type="spellStart"/>
      <w:r w:rsidRPr="00A66EBA">
        <w:t>attritable</w:t>
      </w:r>
      <w:proofErr w:type="spellEnd"/>
      <w:r w:rsidRPr="00A66EBA">
        <w:t xml:space="preserve"> assets. China’s approach incorporating uncrewed platforms, which combines both drone capabilities such as the Jiu Tian as well as advanced missiles, integrates multiple systems rather than relying on single-technology solutions.</w:t>
      </w:r>
    </w:p>
    <w:p w14:paraId="26DBB0D4" w14:textId="77777777" w:rsidR="00DD426B" w:rsidRPr="00A66EBA" w:rsidRDefault="00DD426B" w:rsidP="00A66EBA">
      <w:r w:rsidRPr="00A66EBA">
        <w:t>The convergence of autonomous technologies with traditional missile warfare creates new categories of escalation risk. When algorithms can trigger responses faster than human judgment can intervene, the traditional mechanisms of crisis management become inadequate. Rather than enhancing deterrence, the current trajectory toward increasingly autonomous systems may in fact be recreating the conditions for arms racing that have historically preceded major conflicts. Recognizing this paradox is a crucial first step in developing crisis management approaches that account for how rapidly evolving military technologies can outpace human oversight.</w:t>
      </w:r>
    </w:p>
    <w:p w14:paraId="4A35BA9E" w14:textId="77777777" w:rsidR="00F75FB5" w:rsidRDefault="00F75FB5" w:rsidP="00F75FB5">
      <w:pPr>
        <w:pStyle w:val="Heading3"/>
      </w:pPr>
    </w:p>
    <w:p w14:paraId="17451214" w14:textId="59265F28" w:rsidR="00F75FB5" w:rsidRPr="00F75FB5" w:rsidRDefault="00F75FB5" w:rsidP="00F75FB5">
      <w:pPr>
        <w:pStyle w:val="Heading3"/>
      </w:pPr>
      <w:r>
        <w:lastRenderedPageBreak/>
        <w:t>***IRAN***</w:t>
      </w:r>
    </w:p>
    <w:p w14:paraId="3F8FCE53" w14:textId="47C0CAED" w:rsidR="00F75FB5" w:rsidRDefault="00F75FB5" w:rsidP="00F75FB5">
      <w:pPr>
        <w:pStyle w:val="Heading3"/>
      </w:pPr>
      <w:r>
        <w:lastRenderedPageBreak/>
        <w:t>Regime Change Bad</w:t>
      </w:r>
    </w:p>
    <w:p w14:paraId="0AEB0BEA" w14:textId="77777777" w:rsidR="00F75FB5" w:rsidRPr="00B1192B" w:rsidRDefault="00F75FB5" w:rsidP="00F75FB5">
      <w:pPr>
        <w:pStyle w:val="Heading4"/>
      </w:pPr>
      <w:r>
        <w:t xml:space="preserve">Regime change causes </w:t>
      </w:r>
      <w:r w:rsidRPr="00B1192B">
        <w:rPr>
          <w:u w:val="single"/>
        </w:rPr>
        <w:t>more problems</w:t>
      </w:r>
      <w:r>
        <w:t xml:space="preserve"> than it solves---empirics.</w:t>
      </w:r>
    </w:p>
    <w:p w14:paraId="7634C79A" w14:textId="77777777" w:rsidR="00F75FB5" w:rsidRPr="00B1192B" w:rsidRDefault="00F75FB5" w:rsidP="00F75FB5">
      <w:r>
        <w:rPr>
          <w:rStyle w:val="Style13ptBold"/>
        </w:rPr>
        <w:t xml:space="preserve">Chivvis 25 </w:t>
      </w:r>
      <w:r>
        <w:t xml:space="preserve">[Christopher S. Chivvis; Senior fellow and Director of the Carnegie Endowment’s American Statecraft Program; 6/26/2025; The Guardian; “It’s time for America to remember how dangerous regime change is” </w:t>
      </w:r>
      <w:hyperlink r:id="rId104" w:history="1">
        <w:r w:rsidRPr="00E15B50">
          <w:rPr>
            <w:rStyle w:val="Hyperlink"/>
          </w:rPr>
          <w:t>https://www.theguardian.com/commentisfree/2025/jun/26/trump-iran-regime-change</w:t>
        </w:r>
      </w:hyperlink>
      <w:r>
        <w:t>; accessed 7/14/2025; Lowell-DB]</w:t>
      </w:r>
    </w:p>
    <w:p w14:paraId="61DA569B" w14:textId="77777777" w:rsidR="00F75FB5" w:rsidRPr="00B1192B" w:rsidRDefault="00F75FB5" w:rsidP="00F75FB5">
      <w:pPr>
        <w:rPr>
          <w:rFonts w:asciiTheme="minorHAnsi" w:hAnsiTheme="minorHAnsi" w:cstheme="minorHAnsi"/>
          <w:color w:val="000000" w:themeColor="text1"/>
          <w:sz w:val="16"/>
        </w:rPr>
      </w:pPr>
      <w:r w:rsidRPr="00B1192B">
        <w:rPr>
          <w:rStyle w:val="dcr-15rw6c2"/>
          <w:rFonts w:asciiTheme="minorHAnsi" w:hAnsiTheme="minorHAnsi" w:cstheme="minorHAnsi"/>
          <w:caps/>
          <w:color w:val="000000" w:themeColor="text1"/>
          <w:sz w:val="16"/>
          <w:bdr w:val="none" w:sz="0" w:space="0" w:color="auto" w:frame="1"/>
        </w:rPr>
        <w:t>T</w:t>
      </w:r>
      <w:r w:rsidRPr="00B1192B">
        <w:rPr>
          <w:rFonts w:asciiTheme="minorHAnsi" w:hAnsiTheme="minorHAnsi" w:cstheme="minorHAnsi"/>
          <w:color w:val="000000" w:themeColor="text1"/>
          <w:sz w:val="16"/>
        </w:rPr>
        <w:t>he ceasefire between </w:t>
      </w:r>
      <w:hyperlink r:id="rId105" w:history="1">
        <w:r w:rsidRPr="00B1192B">
          <w:rPr>
            <w:rStyle w:val="Hyperlink"/>
            <w:rFonts w:asciiTheme="minorHAnsi" w:hAnsiTheme="minorHAnsi" w:cstheme="minorHAnsi"/>
            <w:color w:val="000000" w:themeColor="text1"/>
            <w:sz w:val="16"/>
            <w:u w:val="none"/>
            <w:bdr w:val="none" w:sz="0" w:space="0" w:color="auto" w:frame="1"/>
          </w:rPr>
          <w:t>Iran</w:t>
        </w:r>
      </w:hyperlink>
      <w:r w:rsidRPr="00B1192B">
        <w:rPr>
          <w:rFonts w:asciiTheme="minorHAnsi" w:hAnsiTheme="minorHAnsi" w:cstheme="minorHAnsi"/>
          <w:color w:val="000000" w:themeColor="text1"/>
          <w:sz w:val="16"/>
        </w:rPr>
        <w:t> and </w:t>
      </w:r>
      <w:hyperlink r:id="rId106" w:history="1">
        <w:r w:rsidRPr="00B1192B">
          <w:rPr>
            <w:rStyle w:val="Hyperlink"/>
            <w:rFonts w:asciiTheme="minorHAnsi" w:hAnsiTheme="minorHAnsi" w:cstheme="minorHAnsi"/>
            <w:color w:val="000000" w:themeColor="text1"/>
            <w:sz w:val="16"/>
            <w:u w:val="none"/>
            <w:bdr w:val="none" w:sz="0" w:space="0" w:color="auto" w:frame="1"/>
          </w:rPr>
          <w:t>Israel</w:t>
        </w:r>
      </w:hyperlink>
      <w:r w:rsidRPr="00B1192B">
        <w:rPr>
          <w:rFonts w:asciiTheme="minorHAnsi" w:hAnsiTheme="minorHAnsi" w:cstheme="minorHAnsi"/>
          <w:color w:val="000000" w:themeColor="text1"/>
          <w:sz w:val="16"/>
        </w:rPr>
        <w:t> might still hold, but if not, the United States might double down on its weekend strikes and seek the overthrow of the Iranian regime. </w:t>
      </w:r>
      <w:hyperlink r:id="rId107" w:history="1">
        <w:r w:rsidRPr="00B1192B">
          <w:rPr>
            <w:rStyle w:val="Hyperlink"/>
            <w:rFonts w:asciiTheme="minorHAnsi" w:hAnsiTheme="minorHAnsi" w:cstheme="minorHAnsi"/>
            <w:color w:val="000000" w:themeColor="text1"/>
            <w:sz w:val="16"/>
            <w:u w:val="none"/>
            <w:bdr w:val="none" w:sz="0" w:space="0" w:color="auto" w:frame="1"/>
          </w:rPr>
          <w:t>Donald Trump</w:t>
        </w:r>
      </w:hyperlink>
      <w:r w:rsidRPr="00B1192B">
        <w:rPr>
          <w:rFonts w:asciiTheme="minorHAnsi" w:hAnsiTheme="minorHAnsi" w:cstheme="minorHAnsi"/>
          <w:color w:val="000000" w:themeColor="text1"/>
          <w:sz w:val="16"/>
        </w:rPr>
        <w:t> threatened this in comments and tweets earlier, and top officials such as </w:t>
      </w:r>
      <w:hyperlink r:id="rId108" w:history="1">
        <w:r w:rsidRPr="00B1192B">
          <w:rPr>
            <w:rStyle w:val="Hyperlink"/>
            <w:rFonts w:asciiTheme="minorHAnsi" w:hAnsiTheme="minorHAnsi" w:cstheme="minorHAnsi"/>
            <w:color w:val="000000" w:themeColor="text1"/>
            <w:sz w:val="16"/>
            <w:u w:val="none"/>
            <w:bdr w:val="none" w:sz="0" w:space="0" w:color="auto" w:frame="1"/>
          </w:rPr>
          <w:t>Marco Rubio</w:t>
        </w:r>
      </w:hyperlink>
      <w:r w:rsidRPr="00B1192B">
        <w:rPr>
          <w:rFonts w:asciiTheme="minorHAnsi" w:hAnsiTheme="minorHAnsi" w:cstheme="minorHAnsi"/>
          <w:color w:val="000000" w:themeColor="text1"/>
          <w:sz w:val="16"/>
        </w:rPr>
        <w:t> have said they wouldn’t mind it if it happened. Israeli leaders are openly in favor. If the US goes down this road, it will not be for the first time.</w:t>
      </w:r>
    </w:p>
    <w:p w14:paraId="1039554C" w14:textId="77777777" w:rsidR="00F75FB5" w:rsidRPr="00B1192B" w:rsidRDefault="00F75FB5" w:rsidP="00F75FB5">
      <w:pPr>
        <w:rPr>
          <w:rFonts w:asciiTheme="minorHAnsi" w:hAnsiTheme="minorHAnsi" w:cstheme="minorHAnsi"/>
          <w:color w:val="000000" w:themeColor="text1"/>
          <w:sz w:val="16"/>
        </w:rPr>
      </w:pPr>
      <w:r w:rsidRPr="00562EB7">
        <w:rPr>
          <w:rFonts w:asciiTheme="minorHAnsi" w:hAnsiTheme="minorHAnsi" w:cstheme="minorHAnsi"/>
          <w:color w:val="000000" w:themeColor="text1"/>
          <w:u w:val="single"/>
        </w:rPr>
        <w:t>In the last 80 years, Washington has overthrown many regimes</w:t>
      </w:r>
      <w:r w:rsidRPr="00B1192B">
        <w:rPr>
          <w:rFonts w:asciiTheme="minorHAnsi" w:hAnsiTheme="minorHAnsi" w:cstheme="minorHAnsi"/>
          <w:color w:val="000000" w:themeColor="text1"/>
          <w:sz w:val="16"/>
        </w:rPr>
        <w:t>. For a superpower, toppling foreign governments is not so hard to do. Getting the outcome you want is. This makes regime change as dangerous as it is seductive, as past US attempts clearly show.</w:t>
      </w:r>
    </w:p>
    <w:p w14:paraId="028A080D" w14:textId="77777777" w:rsidR="00F75FB5" w:rsidRPr="00B1192B" w:rsidRDefault="00F75FB5" w:rsidP="00F75FB5">
      <w:pPr>
        <w:rPr>
          <w:rFonts w:asciiTheme="minorHAnsi" w:hAnsiTheme="minorHAnsi" w:cstheme="minorHAnsi"/>
          <w:color w:val="000000" w:themeColor="text1"/>
          <w:sz w:val="16"/>
        </w:rPr>
      </w:pPr>
      <w:r w:rsidRPr="00B1192B">
        <w:rPr>
          <w:rFonts w:asciiTheme="minorHAnsi" w:hAnsiTheme="minorHAnsi" w:cstheme="minorHAnsi"/>
          <w:color w:val="000000" w:themeColor="text1"/>
          <w:sz w:val="16"/>
        </w:rPr>
        <w:t xml:space="preserve">The US overthrow of the Japanese and German governments in the second world war made </w:t>
      </w:r>
      <w:r w:rsidRPr="00562EB7">
        <w:rPr>
          <w:rStyle w:val="StyleUnderline"/>
        </w:rPr>
        <w:t xml:space="preserve">a whole generation of American leaders </w:t>
      </w:r>
      <w:r w:rsidRPr="00562EB7">
        <w:rPr>
          <w:rStyle w:val="Emphasis"/>
        </w:rPr>
        <w:t>too optimistic</w:t>
      </w:r>
      <w:r w:rsidRPr="00562EB7">
        <w:rPr>
          <w:rStyle w:val="StyleUnderline"/>
        </w:rPr>
        <w:t xml:space="preserve"> about regime change</w:t>
      </w:r>
      <w:r w:rsidRPr="00B1192B">
        <w:rPr>
          <w:rFonts w:asciiTheme="minorHAnsi" w:hAnsiTheme="minorHAnsi" w:cstheme="minorHAnsi"/>
          <w:color w:val="000000" w:themeColor="text1"/>
          <w:sz w:val="16"/>
        </w:rPr>
        <w:t xml:space="preserve">. </w:t>
      </w:r>
      <w:proofErr w:type="gramStart"/>
      <w:r w:rsidRPr="00562EB7">
        <w:rPr>
          <w:rStyle w:val="StyleUnderline"/>
        </w:rPr>
        <w:t>Germany’s</w:t>
      </w:r>
      <w:proofErr w:type="gramEnd"/>
      <w:r w:rsidRPr="00562EB7">
        <w:rPr>
          <w:rStyle w:val="StyleUnderline"/>
        </w:rPr>
        <w:t xml:space="preserve"> and Japan’s transformation into strong democratic allies was</w:t>
      </w:r>
      <w:r w:rsidRPr="00B1192B">
        <w:rPr>
          <w:rFonts w:asciiTheme="minorHAnsi" w:hAnsiTheme="minorHAnsi" w:cstheme="minorHAnsi"/>
          <w:color w:val="000000" w:themeColor="text1"/>
          <w:sz w:val="16"/>
        </w:rPr>
        <w:t xml:space="preserve"> a source of inspiration for the regime changes that dotted the cold war – but a </w:t>
      </w:r>
      <w:r w:rsidRPr="00562EB7">
        <w:rPr>
          <w:rStyle w:val="Emphasis"/>
        </w:rPr>
        <w:t>misleading</w:t>
      </w:r>
      <w:r w:rsidRPr="00B1192B">
        <w:rPr>
          <w:rFonts w:asciiTheme="minorHAnsi" w:hAnsiTheme="minorHAnsi" w:cstheme="minorHAnsi"/>
          <w:color w:val="000000" w:themeColor="text1"/>
          <w:sz w:val="16"/>
        </w:rPr>
        <w:t xml:space="preserve"> one. The only successful changer of regimes in the two centuries before had been Napoleon Bonaparte – and his regimes were fleeting.</w:t>
      </w:r>
    </w:p>
    <w:p w14:paraId="04637A1F" w14:textId="77777777" w:rsidR="00F75FB5" w:rsidRPr="00B1192B" w:rsidRDefault="00F75FB5" w:rsidP="00F75FB5">
      <w:pPr>
        <w:rPr>
          <w:rFonts w:asciiTheme="minorHAnsi" w:hAnsiTheme="minorHAnsi" w:cstheme="minorHAnsi"/>
          <w:color w:val="000000" w:themeColor="text1"/>
          <w:sz w:val="16"/>
        </w:rPr>
      </w:pPr>
      <w:r w:rsidRPr="00B1192B">
        <w:rPr>
          <w:rFonts w:asciiTheme="minorHAnsi" w:hAnsiTheme="minorHAnsi" w:cstheme="minorHAnsi"/>
          <w:color w:val="000000" w:themeColor="text1"/>
          <w:sz w:val="16"/>
          <w:shd w:val="clear" w:color="auto" w:fill="FEF9F5"/>
        </w:rPr>
        <w:t xml:space="preserve">The </w:t>
      </w:r>
      <w:r w:rsidRPr="00562EB7">
        <w:rPr>
          <w:rStyle w:val="StyleUnderline"/>
        </w:rPr>
        <w:t>United States helped overthrow Iranian leader Mohammad Mosaddegh</w:t>
      </w:r>
      <w:r w:rsidRPr="00B1192B">
        <w:rPr>
          <w:rFonts w:asciiTheme="minorHAnsi" w:hAnsiTheme="minorHAnsi" w:cstheme="minorHAnsi"/>
          <w:color w:val="000000" w:themeColor="text1"/>
          <w:sz w:val="16"/>
          <w:shd w:val="clear" w:color="auto" w:fill="FEF9F5"/>
        </w:rPr>
        <w:t xml:space="preserve"> in 1953, but this </w:t>
      </w:r>
      <w:r w:rsidRPr="00562EB7">
        <w:rPr>
          <w:rStyle w:val="StyleUnderline"/>
        </w:rPr>
        <w:t xml:space="preserve">sowed seeds of resentment that </w:t>
      </w:r>
      <w:r w:rsidRPr="00562EB7">
        <w:rPr>
          <w:rStyle w:val="Emphasis"/>
        </w:rPr>
        <w:t>helped</w:t>
      </w:r>
      <w:r w:rsidRPr="00562EB7">
        <w:rPr>
          <w:rStyle w:val="StyleUnderline"/>
        </w:rPr>
        <w:t xml:space="preserve"> birth today’s extremist government</w:t>
      </w:r>
      <w:r w:rsidRPr="00B1192B">
        <w:rPr>
          <w:rFonts w:asciiTheme="minorHAnsi" w:hAnsiTheme="minorHAnsi" w:cstheme="minorHAnsi"/>
          <w:color w:val="000000" w:themeColor="text1"/>
          <w:sz w:val="16"/>
          <w:shd w:val="clear" w:color="auto" w:fill="FEF9F5"/>
        </w:rPr>
        <w:t xml:space="preserve">. In 1954, the CIA recruited a group of Guatemalan exiles to overthrow the Soviet-leaning leader Jacobo Árbenz. In 1961, US-backed rebels landed at the Bay of Pigs, in a failed attempt to overthrow Cuba’s Fidel Castro. The US and the Soviet Union fought covert and overt wars to topple regimes from the 1960s until the 1980s, especially in Latin America, but also in Africa and </w:t>
      </w:r>
      <w:r w:rsidRPr="00B1192B">
        <w:rPr>
          <w:rFonts w:asciiTheme="minorHAnsi" w:hAnsiTheme="minorHAnsi" w:cstheme="minorHAnsi"/>
          <w:color w:val="000000" w:themeColor="text1"/>
          <w:sz w:val="16"/>
        </w:rPr>
        <w:t>After the cold war, regime change took on a new purpose as American leaders imagined a better world, free of violent ethnic hatred and a post-Soviet space full of flourishing democracies aligned with the United States. The popularity of the theory of democratic peace, according to which democracies are unlikely to go to war with each other, made the practice of turning non-democratic regimes around seem like the bedfellow of world peace and helped justify regime change on moral as well as national security grounds. And so, the US and its allies overthrew more regimes.</w:t>
      </w:r>
    </w:p>
    <w:p w14:paraId="7750AEDC" w14:textId="77777777" w:rsidR="00F75FB5" w:rsidRPr="00B1192B" w:rsidRDefault="00F75FB5" w:rsidP="00F75FB5">
      <w:pPr>
        <w:rPr>
          <w:rFonts w:asciiTheme="minorHAnsi" w:eastAsia="Times New Roman" w:hAnsiTheme="minorHAnsi" w:cstheme="minorHAnsi"/>
          <w:color w:val="000000" w:themeColor="text1"/>
          <w:sz w:val="16"/>
        </w:rPr>
      </w:pPr>
      <w:r w:rsidRPr="00B1192B">
        <w:rPr>
          <w:rFonts w:asciiTheme="minorHAnsi" w:eastAsia="Times New Roman" w:hAnsiTheme="minorHAnsi" w:cstheme="minorHAnsi"/>
          <w:color w:val="000000" w:themeColor="text1"/>
          <w:sz w:val="16"/>
        </w:rPr>
        <w:t>The first target was Serbian autocrat Slobodan Milošević. His overthrow proceeded in stages, beginning with coercive airstrikes on his allies in 1995, spreading to Serbia itself in 1999, and ending with the toppling of his regime in elections in 2000. The US role in changing the regimes in Ukraine, Georgia and Kyrgyzstan over the next few years – the so-called color revolutions – was indirect and more limited than adversaries like Russia have made it out to be, but two decades later none of these countries is very stable or democratic. Serbia is ruled by a Kremlin-leaning nationalist. Kyrgyzstan is unstable, Georgia has become a client state of Russia and, sadly, Ukraine is under siege from a vengeful Russian president.</w:t>
      </w:r>
    </w:p>
    <w:p w14:paraId="6D511637" w14:textId="77777777" w:rsidR="00F75FB5" w:rsidRPr="00B1192B" w:rsidRDefault="00F75FB5" w:rsidP="00F75FB5">
      <w:pPr>
        <w:rPr>
          <w:rStyle w:val="StyleUnderline"/>
        </w:rPr>
      </w:pPr>
      <w:r w:rsidRPr="00B1192B">
        <w:rPr>
          <w:rStyle w:val="StyleUnderline"/>
        </w:rPr>
        <w:t>The long-term outcomes of fostering uprisings against unwanted regimes have thus not been promising.</w:t>
      </w:r>
    </w:p>
    <w:p w14:paraId="5ACE2E8B" w14:textId="77777777" w:rsidR="00F75FB5" w:rsidRPr="00B1192B" w:rsidRDefault="00F75FB5" w:rsidP="00F75FB5">
      <w:pPr>
        <w:rPr>
          <w:rFonts w:asciiTheme="minorHAnsi" w:eastAsia="Times New Roman" w:hAnsiTheme="minorHAnsi" w:cstheme="minorHAnsi"/>
          <w:color w:val="000000" w:themeColor="text1"/>
          <w:sz w:val="16"/>
        </w:rPr>
      </w:pPr>
      <w:r w:rsidRPr="00B1192B">
        <w:rPr>
          <w:rFonts w:asciiTheme="minorHAnsi" w:eastAsia="Times New Roman" w:hAnsiTheme="minorHAnsi" w:cstheme="minorHAnsi"/>
          <w:color w:val="000000" w:themeColor="text1"/>
          <w:sz w:val="16"/>
        </w:rPr>
        <w:t>The 9/11 attacks unleashed a fury of American vengeance that made possible military action on a much larger scale. If the US role in changing the regimes of these post-socialist states was visible mostly in the “grey zone”, nothing was opaque about the overthrow of the Taliban and Saddam Hussein.</w:t>
      </w:r>
    </w:p>
    <w:p w14:paraId="32DC805C" w14:textId="77777777" w:rsidR="00F75FB5" w:rsidRPr="00B1192B" w:rsidRDefault="00F75FB5" w:rsidP="00F75FB5">
      <w:pPr>
        <w:rPr>
          <w:rFonts w:asciiTheme="minorHAnsi" w:eastAsia="Times New Roman" w:hAnsiTheme="minorHAnsi" w:cstheme="minorHAnsi"/>
          <w:color w:val="000000" w:themeColor="text1"/>
          <w:sz w:val="16"/>
        </w:rPr>
      </w:pPr>
      <w:r w:rsidRPr="00B1192B">
        <w:rPr>
          <w:rFonts w:asciiTheme="minorHAnsi" w:eastAsia="Times New Roman" w:hAnsiTheme="minorHAnsi" w:cstheme="minorHAnsi"/>
          <w:color w:val="000000" w:themeColor="text1"/>
          <w:sz w:val="16"/>
        </w:rPr>
        <w:t xml:space="preserve">In Afghanistan, America’s lightning-fast campaign made quick work of the Taliban. But US technological advantages melted in the face of an insurgency in a country that was foreign to most Americans who went to fight there, and in which the US national interest was limited to finding Osama bin Laden. </w:t>
      </w:r>
      <w:r w:rsidRPr="00B1192B">
        <w:rPr>
          <w:rStyle w:val="StyleUnderline"/>
        </w:rPr>
        <w:t>After two decades of trying to construct an Afghan democracy</w:t>
      </w:r>
      <w:r w:rsidRPr="00B1192B">
        <w:rPr>
          <w:rFonts w:asciiTheme="minorHAnsi" w:eastAsia="Times New Roman" w:hAnsiTheme="minorHAnsi" w:cstheme="minorHAnsi"/>
          <w:color w:val="000000" w:themeColor="text1"/>
          <w:sz w:val="16"/>
        </w:rPr>
        <w:t xml:space="preserve">, </w:t>
      </w:r>
      <w:r w:rsidRPr="00B1192B">
        <w:rPr>
          <w:rStyle w:val="StyleUnderline"/>
        </w:rPr>
        <w:t>Joe Biden</w:t>
      </w:r>
      <w:r w:rsidRPr="00B1192B">
        <w:rPr>
          <w:rFonts w:asciiTheme="minorHAnsi" w:eastAsia="Times New Roman" w:hAnsiTheme="minorHAnsi" w:cstheme="minorHAnsi"/>
          <w:color w:val="000000" w:themeColor="text1"/>
          <w:sz w:val="16"/>
        </w:rPr>
        <w:t xml:space="preserve"> wisely </w:t>
      </w:r>
      <w:r w:rsidRPr="00B1192B">
        <w:rPr>
          <w:rStyle w:val="StyleUnderline"/>
        </w:rPr>
        <w:t>withdrew, acknowledging defeat</w:t>
      </w:r>
      <w:r w:rsidRPr="00B1192B">
        <w:rPr>
          <w:rFonts w:asciiTheme="minorHAnsi" w:eastAsia="Times New Roman" w:hAnsiTheme="minorHAnsi" w:cstheme="minorHAnsi"/>
          <w:color w:val="000000" w:themeColor="text1"/>
          <w:sz w:val="16"/>
        </w:rPr>
        <w:t>, and with it the limits of America’s regime-changing power.</w:t>
      </w:r>
    </w:p>
    <w:p w14:paraId="5035188C" w14:textId="77777777" w:rsidR="00F75FB5" w:rsidRPr="00B1192B" w:rsidRDefault="00F75FB5" w:rsidP="00F75FB5">
      <w:pPr>
        <w:rPr>
          <w:rFonts w:asciiTheme="minorHAnsi" w:eastAsia="Times New Roman" w:hAnsiTheme="minorHAnsi" w:cstheme="minorHAnsi"/>
          <w:color w:val="000000" w:themeColor="text1"/>
          <w:sz w:val="16"/>
        </w:rPr>
      </w:pPr>
    </w:p>
    <w:p w14:paraId="1FFB8582" w14:textId="77777777" w:rsidR="00F75FB5" w:rsidRPr="00B1192B" w:rsidRDefault="00F75FB5" w:rsidP="00F75FB5">
      <w:pPr>
        <w:rPr>
          <w:rStyle w:val="StyleUnderline"/>
        </w:rPr>
      </w:pPr>
      <w:r w:rsidRPr="00B1192B">
        <w:rPr>
          <w:rStyle w:val="StyleUnderline"/>
        </w:rPr>
        <w:t>In 2003, the US military also crushed the Iraqi regime</w:t>
      </w:r>
      <w:r w:rsidRPr="00B1192B">
        <w:rPr>
          <w:rFonts w:asciiTheme="minorHAnsi" w:hAnsiTheme="minorHAnsi" w:cstheme="minorHAnsi"/>
          <w:color w:val="000000" w:themeColor="text1"/>
          <w:sz w:val="16"/>
        </w:rPr>
        <w:t xml:space="preserve"> with “shock and awe” that impressed the world – just as the Trump administration’s recent bombing of Iran initially did. The regime that replaced Saddam in Iraq was more democratic, but it </w:t>
      </w:r>
      <w:r w:rsidRPr="00B1192B">
        <w:rPr>
          <w:rStyle w:val="StyleUnderline"/>
        </w:rPr>
        <w:t>was also a strategic gift to Iran, who</w:t>
      </w:r>
      <w:r w:rsidRPr="00B1192B">
        <w:rPr>
          <w:rFonts w:asciiTheme="minorHAnsi" w:hAnsiTheme="minorHAnsi" w:cstheme="minorHAnsi"/>
          <w:color w:val="000000" w:themeColor="text1"/>
          <w:sz w:val="16"/>
        </w:rPr>
        <w:t xml:space="preserve"> now </w:t>
      </w:r>
      <w:r w:rsidRPr="00B1192B">
        <w:rPr>
          <w:rStyle w:val="StyleUnderline"/>
        </w:rPr>
        <w:t>expanded its power into the vacuum that regime change had created.</w:t>
      </w:r>
    </w:p>
    <w:p w14:paraId="0F3D8D1E" w14:textId="77777777" w:rsidR="00F75FB5" w:rsidRPr="00B1192B" w:rsidRDefault="00F75FB5" w:rsidP="00F75FB5">
      <w:pPr>
        <w:rPr>
          <w:rStyle w:val="StyleUnderline"/>
        </w:rPr>
      </w:pPr>
      <w:r w:rsidRPr="00B1192B">
        <w:rPr>
          <w:rStyle w:val="StyleUnderline"/>
        </w:rPr>
        <w:lastRenderedPageBreak/>
        <w:t>Military intervention in Libya</w:t>
      </w:r>
      <w:r w:rsidRPr="00B1192B">
        <w:rPr>
          <w:rFonts w:asciiTheme="minorHAnsi" w:hAnsiTheme="minorHAnsi" w:cstheme="minorHAnsi"/>
          <w:color w:val="000000" w:themeColor="text1"/>
          <w:sz w:val="16"/>
        </w:rPr>
        <w:t xml:space="preserve"> in 2011 removed Muammar Gaddafi, nobly enforcing the UN doctrine of “Responsibility to Protect”. But it left behind a sore in the side of </w:t>
      </w:r>
      <w:proofErr w:type="gramStart"/>
      <w:r w:rsidRPr="00B1192B">
        <w:rPr>
          <w:rFonts w:asciiTheme="minorHAnsi" w:hAnsiTheme="minorHAnsi" w:cstheme="minorHAnsi"/>
          <w:color w:val="000000" w:themeColor="text1"/>
          <w:sz w:val="16"/>
        </w:rPr>
        <w:t>all of</w:t>
      </w:r>
      <w:proofErr w:type="gramEnd"/>
      <w:r w:rsidRPr="00B1192B">
        <w:rPr>
          <w:rFonts w:asciiTheme="minorHAnsi" w:hAnsiTheme="minorHAnsi" w:cstheme="minorHAnsi"/>
          <w:color w:val="000000" w:themeColor="text1"/>
          <w:sz w:val="16"/>
        </w:rPr>
        <w:t xml:space="preserve"> north Africa and the Mediterranean basin, one that </w:t>
      </w:r>
      <w:r w:rsidRPr="00B1192B">
        <w:rPr>
          <w:rStyle w:val="StyleUnderline"/>
        </w:rPr>
        <w:t>added to the chaos in Syria, encouraged the collapse of Mali and facilitated Europe’s immigration crisis.</w:t>
      </w:r>
    </w:p>
    <w:p w14:paraId="475B76EA" w14:textId="77777777" w:rsidR="00F75FB5" w:rsidRDefault="00F75FB5" w:rsidP="00F75FB5">
      <w:pPr>
        <w:rPr>
          <w:rStyle w:val="StyleUnderline"/>
        </w:rPr>
      </w:pPr>
      <w:r w:rsidRPr="00B1192B">
        <w:rPr>
          <w:rFonts w:asciiTheme="minorHAnsi" w:hAnsiTheme="minorHAnsi" w:cstheme="minorHAnsi"/>
          <w:color w:val="000000" w:themeColor="text1"/>
          <w:sz w:val="16"/>
        </w:rPr>
        <w:t xml:space="preserve">Russia is now attempting regime change in Ukraine but has encountered similar challenges. Its experience there is an abject reminder of the fact that </w:t>
      </w:r>
      <w:r w:rsidRPr="00B1192B">
        <w:rPr>
          <w:rStyle w:val="StyleUnderline"/>
        </w:rPr>
        <w:t>to everyone except the would-be regime-changer, these operations</w:t>
      </w:r>
      <w:r w:rsidRPr="00B1192B">
        <w:rPr>
          <w:sz w:val="16"/>
        </w:rPr>
        <w:t xml:space="preserve"> mostly </w:t>
      </w:r>
      <w:r w:rsidRPr="00B1192B">
        <w:rPr>
          <w:rStyle w:val="StyleUnderline"/>
        </w:rPr>
        <w:t>look like brutal imperialism.</w:t>
      </w:r>
    </w:p>
    <w:p w14:paraId="3AB84073" w14:textId="77777777" w:rsidR="001E0470" w:rsidRDefault="001E0470" w:rsidP="001E0470">
      <w:pPr>
        <w:pStyle w:val="Heading3"/>
        <w:rPr>
          <w:rStyle w:val="StyleUnderline"/>
        </w:rPr>
      </w:pPr>
    </w:p>
    <w:p w14:paraId="4D5F887A" w14:textId="3291A990" w:rsidR="001E0470" w:rsidRPr="001E0470" w:rsidRDefault="001E0470" w:rsidP="001E0470">
      <w:pPr>
        <w:pStyle w:val="Heading3"/>
      </w:pPr>
      <w:r w:rsidRPr="001E0470">
        <w:lastRenderedPageBreak/>
        <w:t>***F-35s***</w:t>
      </w:r>
    </w:p>
    <w:p w14:paraId="74194DC4" w14:textId="30D8A346" w:rsidR="001E0470" w:rsidRDefault="001E0470" w:rsidP="001E0470">
      <w:pPr>
        <w:pStyle w:val="Heading3"/>
      </w:pPr>
      <w:r>
        <w:lastRenderedPageBreak/>
        <w:t>UQ</w:t>
      </w:r>
      <w:r>
        <w:t>—</w:t>
      </w:r>
      <w:r>
        <w:t>F-35s</w:t>
      </w:r>
      <w:r>
        <w:t>—2AC</w:t>
      </w:r>
    </w:p>
    <w:p w14:paraId="09C9465A" w14:textId="77777777" w:rsidR="001E0470" w:rsidRPr="00B43AB8" w:rsidRDefault="001E0470" w:rsidP="001E0470">
      <w:pPr>
        <w:pStyle w:val="Heading4"/>
      </w:pPr>
      <w:r>
        <w:t xml:space="preserve">Wrong – F-35s are too </w:t>
      </w:r>
      <w:r w:rsidRPr="005B1B10">
        <w:rPr>
          <w:u w:val="single"/>
        </w:rPr>
        <w:t>expensive</w:t>
      </w:r>
      <w:r>
        <w:t xml:space="preserve">, </w:t>
      </w:r>
      <w:r w:rsidRPr="005B1B10">
        <w:rPr>
          <w:u w:val="single"/>
        </w:rPr>
        <w:t>trade off</w:t>
      </w:r>
      <w:r>
        <w:t xml:space="preserve"> with better, diplomatic solutions, and </w:t>
      </w:r>
      <w:r w:rsidRPr="005B1B10">
        <w:rPr>
          <w:u w:val="single"/>
        </w:rPr>
        <w:t>take too long</w:t>
      </w:r>
      <w:r>
        <w:t xml:space="preserve"> to build. </w:t>
      </w:r>
    </w:p>
    <w:p w14:paraId="099C9EA0" w14:textId="77777777" w:rsidR="001E0470" w:rsidRDefault="001E0470" w:rsidP="001E0470">
      <w:r w:rsidRPr="00944BEE">
        <w:t xml:space="preserve">Dan </w:t>
      </w:r>
      <w:proofErr w:type="spellStart"/>
      <w:r w:rsidRPr="00944BEE">
        <w:rPr>
          <w:rStyle w:val="Style13ptBold"/>
        </w:rPr>
        <w:t>Grazier</w:t>
      </w:r>
      <w:proofErr w:type="spellEnd"/>
      <w:r w:rsidRPr="00944BEE">
        <w:rPr>
          <w:rStyle w:val="Style13ptBold"/>
        </w:rPr>
        <w:t xml:space="preserve"> and</w:t>
      </w:r>
      <w:r>
        <w:t xml:space="preserve"> L</w:t>
      </w:r>
      <w:r w:rsidRPr="00944BEE">
        <w:t xml:space="preserve">ucas </w:t>
      </w:r>
      <w:r w:rsidRPr="00944BEE">
        <w:rPr>
          <w:rStyle w:val="Style13ptBold"/>
        </w:rPr>
        <w:t>Ruiz,</w:t>
      </w:r>
      <w:r w:rsidRPr="00944BEE">
        <w:t xml:space="preserve"> 8-21-20</w:t>
      </w:r>
      <w:r w:rsidRPr="00944BEE">
        <w:rPr>
          <w:rStyle w:val="Style13ptBold"/>
        </w:rPr>
        <w:t>24</w:t>
      </w:r>
      <w:r w:rsidRPr="00944BEE">
        <w:t xml:space="preserve">, </w:t>
      </w:r>
      <w:r>
        <w:t>[</w:t>
      </w:r>
      <w:r w:rsidRPr="00B43AB8">
        <w:t xml:space="preserve">Dan </w:t>
      </w:r>
      <w:proofErr w:type="spellStart"/>
      <w:r w:rsidRPr="00B43AB8">
        <w:t>Grazier</w:t>
      </w:r>
      <w:proofErr w:type="spellEnd"/>
      <w:r w:rsidRPr="00B43AB8">
        <w:t xml:space="preserve"> is a senior fellow and program director at the Stimson Center. He is a former Marine Corps captain who served tours of duty in Iraq and Afghanistan. His assignments in uniform included tours with 2nd Tank Battalion in Camp Lejeune, North Carolina, and 1st Tank Battalion in Twentynine Palms, California</w:t>
      </w:r>
      <w:r>
        <w:t xml:space="preserve">, </w:t>
      </w:r>
      <w:r w:rsidRPr="00B43AB8">
        <w:t>Lucas Ruiz is a Herbert Scoville Jr. Peace Fellow with the Stimson Center's Reimagining U.S. Grand Strategy Program. He is a graduate of the University of Connecticut where he earned his B.A. in History focused on diplomacy, U.S. global power, nuclear policy, and East Asian geopolitics.</w:t>
      </w:r>
      <w:r>
        <w:t xml:space="preserve"> </w:t>
      </w:r>
      <w:r w:rsidRPr="00944BEE">
        <w:t xml:space="preserve">"F-35: $2T in 'generational wealth' the military had no right to spend", Responsible Statecraft, </w:t>
      </w:r>
      <w:hyperlink r:id="rId109" w:history="1">
        <w:r w:rsidRPr="00EC02C6">
          <w:rPr>
            <w:rStyle w:val="Hyperlink"/>
          </w:rPr>
          <w:t>https://responsiblestatecraft.org/f-35-most-expensive/</w:t>
        </w:r>
      </w:hyperlink>
      <w:r>
        <w:t>, accessed 7/19/25, S.A.M.]</w:t>
      </w:r>
    </w:p>
    <w:p w14:paraId="587E0EE1" w14:textId="77777777" w:rsidR="001E0470" w:rsidRPr="00892736" w:rsidRDefault="001E0470" w:rsidP="001E0470">
      <w:pPr>
        <w:rPr>
          <w:rStyle w:val="Emphasis"/>
        </w:rPr>
      </w:pPr>
      <w:r w:rsidRPr="00892736">
        <w:rPr>
          <w:sz w:val="16"/>
        </w:rPr>
        <w:t xml:space="preserve">On October 26, </w:t>
      </w:r>
      <w:r w:rsidRPr="00446740">
        <w:rPr>
          <w:rStyle w:val="StyleUnderline"/>
        </w:rPr>
        <w:t>2001</w:t>
      </w:r>
      <w:r w:rsidRPr="00892736">
        <w:rPr>
          <w:sz w:val="16"/>
        </w:rPr>
        <w:t xml:space="preserve">, Jim </w:t>
      </w:r>
      <w:r w:rsidRPr="00446740">
        <w:rPr>
          <w:rStyle w:val="StyleUnderline"/>
        </w:rPr>
        <w:t>Roche</w:t>
      </w:r>
      <w:r w:rsidRPr="00892736">
        <w:rPr>
          <w:sz w:val="16"/>
        </w:rPr>
        <w:t xml:space="preserve">, the </w:t>
      </w:r>
      <w:r w:rsidRPr="00446740">
        <w:rPr>
          <w:rStyle w:val="StyleUnderline"/>
        </w:rPr>
        <w:t>then Secretary of the Air Force</w:t>
      </w:r>
      <w:r w:rsidRPr="00892736">
        <w:rPr>
          <w:sz w:val="16"/>
        </w:rPr>
        <w:t xml:space="preserve">, stood behind the podium in the Pentagon briefing room to </w:t>
      </w:r>
      <w:r w:rsidRPr="00446740">
        <w:rPr>
          <w:rStyle w:val="StyleUnderline"/>
        </w:rPr>
        <w:t>announce that Lockheed Martin had won the competition to build the F-35 J</w:t>
      </w:r>
      <w:r w:rsidRPr="00892736">
        <w:rPr>
          <w:sz w:val="16"/>
        </w:rPr>
        <w:t xml:space="preserve">oint </w:t>
      </w:r>
      <w:r w:rsidRPr="00446740">
        <w:rPr>
          <w:rStyle w:val="StyleUnderline"/>
        </w:rPr>
        <w:t>S</w:t>
      </w:r>
      <w:r w:rsidRPr="00892736">
        <w:rPr>
          <w:sz w:val="16"/>
        </w:rPr>
        <w:t xml:space="preserve">trike </w:t>
      </w:r>
      <w:r w:rsidRPr="00446740">
        <w:rPr>
          <w:rStyle w:val="StyleUnderline"/>
        </w:rPr>
        <w:t>F</w:t>
      </w:r>
      <w:r w:rsidRPr="00892736">
        <w:rPr>
          <w:sz w:val="16"/>
        </w:rPr>
        <w:t xml:space="preserve">ighter. </w:t>
      </w:r>
      <w:r w:rsidRPr="00446740">
        <w:rPr>
          <w:rStyle w:val="StyleUnderline"/>
        </w:rPr>
        <w:t>Joining him</w:t>
      </w:r>
      <w:r w:rsidRPr="00892736">
        <w:rPr>
          <w:sz w:val="16"/>
        </w:rPr>
        <w:t xml:space="preserve"> on the stage, were Edward </w:t>
      </w:r>
      <w:r w:rsidRPr="00446740">
        <w:rPr>
          <w:rStyle w:val="StyleUnderline"/>
        </w:rPr>
        <w:t>Aldridge, the Undersecretary</w:t>
      </w:r>
      <w:r w:rsidRPr="00892736">
        <w:rPr>
          <w:sz w:val="16"/>
        </w:rPr>
        <w:t xml:space="preserve"> of Defense </w:t>
      </w:r>
      <w:r w:rsidRPr="00446740">
        <w:rPr>
          <w:rStyle w:val="StyleUnderline"/>
        </w:rPr>
        <w:t>for Acquisition</w:t>
      </w:r>
      <w:r w:rsidRPr="00892736">
        <w:rPr>
          <w:sz w:val="16"/>
        </w:rPr>
        <w:t xml:space="preserve"> and Technology, and Gordon </w:t>
      </w:r>
      <w:r w:rsidRPr="00446740">
        <w:rPr>
          <w:rStyle w:val="StyleUnderline"/>
        </w:rPr>
        <w:t>England, the Secretary of the Navy.</w:t>
      </w:r>
      <w:r>
        <w:rPr>
          <w:rStyle w:val="StyleUnderline"/>
        </w:rPr>
        <w:t xml:space="preserve"> </w:t>
      </w:r>
      <w:r w:rsidRPr="00446740">
        <w:rPr>
          <w:rStyle w:val="Emphasis"/>
        </w:rPr>
        <w:t>All three took turns at the microphone to tout the Joint Strike Fighter’s anticipated virtues.</w:t>
      </w:r>
      <w:r w:rsidRPr="00892736">
        <w:rPr>
          <w:sz w:val="16"/>
        </w:rPr>
        <w:t xml:space="preserve"> “The Joint Strike Fighter is a family of highly common, lethal, survivable, supportable, and affordable next generation multirole strike fighter aircraft,” said Aldridge.</w:t>
      </w:r>
      <w:r>
        <w:rPr>
          <w:sz w:val="16"/>
        </w:rPr>
        <w:t xml:space="preserve"> </w:t>
      </w:r>
      <w:r w:rsidRPr="00892736">
        <w:rPr>
          <w:sz w:val="16"/>
        </w:rPr>
        <w:t xml:space="preserve">All these </w:t>
      </w:r>
      <w:r w:rsidRPr="00446740">
        <w:rPr>
          <w:rStyle w:val="Emphasis"/>
        </w:rPr>
        <w:t xml:space="preserve">claims have proven to be spurious </w:t>
      </w:r>
      <w:r w:rsidRPr="00892736">
        <w:rPr>
          <w:sz w:val="16"/>
        </w:rPr>
        <w:t>to a greater or lesser extent in subsequent years as the F</w:t>
      </w:r>
      <w:r w:rsidRPr="00446740">
        <w:rPr>
          <w:rStyle w:val="Emphasis"/>
        </w:rPr>
        <w:t>-35 program limped through a seemingly endless development process,</w:t>
      </w:r>
      <w:r w:rsidRPr="00892736">
        <w:rPr>
          <w:sz w:val="16"/>
        </w:rPr>
        <w:t xml:space="preserve"> but none so much as the “affordable” claim. </w:t>
      </w:r>
      <w:r w:rsidRPr="00446740">
        <w:rPr>
          <w:rStyle w:val="StyleUnderline"/>
        </w:rPr>
        <w:t>At the time of the announcement</w:t>
      </w:r>
      <w:r w:rsidRPr="00892736">
        <w:rPr>
          <w:sz w:val="16"/>
        </w:rPr>
        <w:t>, the F-</w:t>
      </w:r>
      <w:r w:rsidRPr="00446740">
        <w:rPr>
          <w:rStyle w:val="StyleUnderline"/>
        </w:rPr>
        <w:t xml:space="preserve">35 was supposed to enter active service in </w:t>
      </w:r>
      <w:proofErr w:type="gramStart"/>
      <w:r w:rsidRPr="00446740">
        <w:rPr>
          <w:rStyle w:val="StyleUnderline"/>
        </w:rPr>
        <w:t>2008</w:t>
      </w:r>
      <w:proofErr w:type="gramEnd"/>
      <w:r w:rsidRPr="00446740">
        <w:rPr>
          <w:rStyle w:val="StyleUnderline"/>
        </w:rPr>
        <w:t xml:space="preserve"> and the program was expected to cost $200 billion.</w:t>
      </w:r>
      <w:r>
        <w:rPr>
          <w:rStyle w:val="StyleUnderline"/>
        </w:rPr>
        <w:t xml:space="preserve"> </w:t>
      </w:r>
      <w:r w:rsidRPr="00892736">
        <w:rPr>
          <w:sz w:val="16"/>
        </w:rPr>
        <w:t xml:space="preserve">Nearly </w:t>
      </w:r>
      <w:r w:rsidRPr="00446740">
        <w:rPr>
          <w:rStyle w:val="StyleUnderline"/>
        </w:rPr>
        <w:t>23 years later</w:t>
      </w:r>
      <w:r w:rsidRPr="00892736">
        <w:rPr>
          <w:sz w:val="16"/>
        </w:rPr>
        <w:t xml:space="preserve">, the </w:t>
      </w:r>
      <w:r w:rsidRPr="00446740">
        <w:rPr>
          <w:rStyle w:val="Emphasis"/>
        </w:rPr>
        <w:t>F-35 is officially the most expensive weapon program in history clocking with an anticipated total program cost of $2 trillion and engineers continue to struggle to make the jet work properly with development and procurement costs having more than doubled.</w:t>
      </w:r>
      <w:r>
        <w:rPr>
          <w:sz w:val="16"/>
        </w:rPr>
        <w:t xml:space="preserve"> </w:t>
      </w:r>
      <w:r w:rsidRPr="00892736">
        <w:rPr>
          <w:sz w:val="16"/>
        </w:rPr>
        <w:t xml:space="preserve">The </w:t>
      </w:r>
      <w:r w:rsidRPr="00446740">
        <w:rPr>
          <w:rStyle w:val="StyleUnderline"/>
        </w:rPr>
        <w:t>three men who made that announcement were nearing the end</w:t>
      </w:r>
      <w:r w:rsidRPr="00892736">
        <w:rPr>
          <w:sz w:val="16"/>
        </w:rPr>
        <w:t xml:space="preserve"> of their long careers. Aldridge retired from the government in 2003 and went on to serve on the board of Lockheed Martin. Jim Roche left the Pentagon in 2005 and became the director of Orbital ATK. Gordon England eventually became deputy secretary of defense before retiring in 2009.</w:t>
      </w:r>
      <w:r>
        <w:rPr>
          <w:sz w:val="16"/>
        </w:rPr>
        <w:t xml:space="preserve"> </w:t>
      </w:r>
      <w:r w:rsidRPr="00892736">
        <w:rPr>
          <w:sz w:val="16"/>
        </w:rPr>
        <w:t xml:space="preserve">Through their </w:t>
      </w:r>
      <w:r w:rsidRPr="00446740">
        <w:rPr>
          <w:rStyle w:val="StyleUnderline"/>
        </w:rPr>
        <w:t>J</w:t>
      </w:r>
      <w:r w:rsidRPr="00892736">
        <w:rPr>
          <w:sz w:val="16"/>
        </w:rPr>
        <w:t xml:space="preserve">oint </w:t>
      </w:r>
      <w:r w:rsidRPr="00446740">
        <w:rPr>
          <w:rStyle w:val="StyleUnderline"/>
        </w:rPr>
        <w:t>S</w:t>
      </w:r>
      <w:r w:rsidRPr="00892736">
        <w:rPr>
          <w:sz w:val="16"/>
        </w:rPr>
        <w:t xml:space="preserve">trike </w:t>
      </w:r>
      <w:r w:rsidRPr="00446740">
        <w:rPr>
          <w:rStyle w:val="StyleUnderline"/>
        </w:rPr>
        <w:t>F</w:t>
      </w:r>
      <w:r w:rsidRPr="00892736">
        <w:rPr>
          <w:sz w:val="16"/>
        </w:rPr>
        <w:t xml:space="preserve">ighter decision, these three men committed the United States to spend </w:t>
      </w:r>
      <w:r w:rsidRPr="00446740">
        <w:rPr>
          <w:rStyle w:val="Emphasis"/>
        </w:rPr>
        <w:t>hundreds of billions of dollars for a program that has proven to be an unmitigated disaster</w:t>
      </w:r>
      <w:r w:rsidRPr="00892736">
        <w:rPr>
          <w:sz w:val="16"/>
        </w:rPr>
        <w:t xml:space="preserve">. They created a </w:t>
      </w:r>
      <w:r w:rsidRPr="00446740">
        <w:rPr>
          <w:rStyle w:val="StyleUnderline"/>
        </w:rPr>
        <w:t>massive financial obligation</w:t>
      </w:r>
      <w:r w:rsidRPr="00892736">
        <w:rPr>
          <w:sz w:val="16"/>
        </w:rPr>
        <w:t xml:space="preserve"> that future generations of taxpayers must bear, without the much-touted program having produced any of the actual security benefits it was supposed to bring to the U.S. armed forces.</w:t>
      </w:r>
      <w:r>
        <w:rPr>
          <w:sz w:val="16"/>
        </w:rPr>
        <w:t xml:space="preserve"> </w:t>
      </w:r>
      <w:r w:rsidRPr="00892736">
        <w:rPr>
          <w:sz w:val="16"/>
        </w:rPr>
        <w:t>By the time the program’s conceptual flaws became obvious, all three individuals had long since left government service and it was left to an entire generation of their successors to salvage something from the mess they left behind.</w:t>
      </w:r>
      <w:r>
        <w:rPr>
          <w:sz w:val="16"/>
        </w:rPr>
        <w:t xml:space="preserve"> </w:t>
      </w:r>
      <w:r w:rsidRPr="00892736">
        <w:rPr>
          <w:sz w:val="16"/>
        </w:rPr>
        <w:t>It is that last point the individuals who temporarily occupy offices vested with such authorities need to keep front of mind. They have the power to commit future generations to truly massive amounts of spending. All three of the prime F-35 decision-makers were born in the 1930s making them part of the Silent Generation. Generation X, the Millennials, and Gens Z and Alpha must bear the burden of their decisions.</w:t>
      </w:r>
      <w:r>
        <w:rPr>
          <w:sz w:val="16"/>
        </w:rPr>
        <w:t xml:space="preserve"> </w:t>
      </w:r>
      <w:r w:rsidRPr="00892736">
        <w:rPr>
          <w:sz w:val="16"/>
        </w:rPr>
        <w:t>The power to spend such generational wealth should not be wielded in a perfunctory manner. Those with the power of the pen should be far less credulous when people pitch them on pie-in-the-sky programs based on unproven technological promises and assumptions.</w:t>
      </w:r>
      <w:r>
        <w:rPr>
          <w:sz w:val="16"/>
        </w:rPr>
        <w:t xml:space="preserve"> </w:t>
      </w:r>
      <w:r w:rsidRPr="00AC02D4">
        <w:rPr>
          <w:rStyle w:val="StyleUnderline"/>
        </w:rPr>
        <w:t>Amid growing concerns over the perceived threat of great power conflict and nuclear confrontation, the national security establishment and policymakers have relied upon misguided lessons about how the U.S. maintained the peace and won the Cold Wa</w:t>
      </w:r>
      <w:r w:rsidRPr="00892736">
        <w:rPr>
          <w:sz w:val="16"/>
        </w:rPr>
        <w:t xml:space="preserve">r to </w:t>
      </w:r>
      <w:r w:rsidRPr="00AC02D4">
        <w:rPr>
          <w:rStyle w:val="StyleUnderline"/>
        </w:rPr>
        <w:t>resurrect the hubristic reliance on expensive tech</w:t>
      </w:r>
      <w:r w:rsidRPr="00892736">
        <w:rPr>
          <w:sz w:val="16"/>
        </w:rPr>
        <w:t>nology to provide, at least on paper, a military superiority that we hope will preserve the preeminence of our military.</w:t>
      </w:r>
      <w:r>
        <w:rPr>
          <w:sz w:val="16"/>
        </w:rPr>
        <w:t xml:space="preserve"> </w:t>
      </w:r>
      <w:r w:rsidRPr="00892736">
        <w:rPr>
          <w:sz w:val="16"/>
        </w:rPr>
        <w:t>Prominent figures in Congress have called for a “</w:t>
      </w:r>
      <w:r w:rsidRPr="00AC02D4">
        <w:rPr>
          <w:rStyle w:val="StyleUnderline"/>
        </w:rPr>
        <w:t>generational” investment</w:t>
      </w:r>
      <w:r w:rsidRPr="00892736">
        <w:rPr>
          <w:sz w:val="16"/>
        </w:rPr>
        <w:t xml:space="preserve"> in U.S. defense spending that would see </w:t>
      </w:r>
      <w:r w:rsidRPr="00AC02D4">
        <w:rPr>
          <w:rStyle w:val="StyleUnderline"/>
        </w:rPr>
        <w:t xml:space="preserve">defense spending rise to 5% of GDP by 2030 </w:t>
      </w:r>
      <w:r w:rsidRPr="00892736">
        <w:rPr>
          <w:sz w:val="16"/>
        </w:rPr>
        <w:t xml:space="preserve">with </w:t>
      </w:r>
      <w:r w:rsidRPr="00AC02D4">
        <w:rPr>
          <w:rStyle w:val="Emphasis"/>
        </w:rPr>
        <w:t>little regard for those who will ultimately have to foot the bill.</w:t>
      </w:r>
      <w:r w:rsidRPr="00892736">
        <w:rPr>
          <w:sz w:val="16"/>
        </w:rPr>
        <w:t xml:space="preserve"> While it is hypothetically possible to reach this goal it does not mean we should.</w:t>
      </w:r>
      <w:r>
        <w:rPr>
          <w:sz w:val="16"/>
        </w:rPr>
        <w:t xml:space="preserve"> </w:t>
      </w:r>
      <w:r w:rsidRPr="00892736">
        <w:rPr>
          <w:sz w:val="16"/>
        </w:rPr>
        <w:t xml:space="preserve">Take for example the decision to modernize all three legs of </w:t>
      </w:r>
      <w:r w:rsidRPr="00892736">
        <w:rPr>
          <w:sz w:val="16"/>
        </w:rPr>
        <w:lastRenderedPageBreak/>
        <w:t>the nuclear triad simultaneously, a monumental (and likely self-defeating) undertaking estimated to cost a staggering $1.7 trillion over the coming decades, a figure that mirrors the totality of student debt!</w:t>
      </w:r>
      <w:r>
        <w:rPr>
          <w:sz w:val="16"/>
        </w:rPr>
        <w:t xml:space="preserve"> </w:t>
      </w:r>
      <w:r w:rsidRPr="00892736">
        <w:rPr>
          <w:sz w:val="16"/>
        </w:rPr>
        <w:t xml:space="preserve">The issue is that the </w:t>
      </w:r>
      <w:r w:rsidRPr="00AC02D4">
        <w:rPr>
          <w:rStyle w:val="Emphasis"/>
        </w:rPr>
        <w:t>individual components of this effort have proven to be unanticipatedly more complicated and expensive than originally projected</w:t>
      </w:r>
      <w:r w:rsidRPr="00892736">
        <w:rPr>
          <w:sz w:val="16"/>
        </w:rPr>
        <w:t xml:space="preserve">. For instance, the Air Force’s </w:t>
      </w:r>
      <w:r w:rsidRPr="00AC02D4">
        <w:rPr>
          <w:rStyle w:val="StyleUnderline"/>
        </w:rPr>
        <w:t>Sentinel i</w:t>
      </w:r>
      <w:r w:rsidRPr="00892736">
        <w:rPr>
          <w:sz w:val="16"/>
        </w:rPr>
        <w:t>nter</w:t>
      </w:r>
      <w:r w:rsidRPr="00AC02D4">
        <w:rPr>
          <w:rStyle w:val="StyleUnderline"/>
        </w:rPr>
        <w:t>c</w:t>
      </w:r>
      <w:r w:rsidRPr="00892736">
        <w:rPr>
          <w:sz w:val="16"/>
        </w:rPr>
        <w:t xml:space="preserve">ontinental </w:t>
      </w:r>
      <w:r w:rsidRPr="00AC02D4">
        <w:rPr>
          <w:rStyle w:val="StyleUnderline"/>
        </w:rPr>
        <w:t>b</w:t>
      </w:r>
      <w:r w:rsidRPr="00892736">
        <w:rPr>
          <w:sz w:val="16"/>
        </w:rPr>
        <w:t xml:space="preserve">allistic </w:t>
      </w:r>
      <w:r w:rsidRPr="00AC02D4">
        <w:rPr>
          <w:rStyle w:val="StyleUnderline"/>
        </w:rPr>
        <w:t>m</w:t>
      </w:r>
      <w:r w:rsidRPr="00892736">
        <w:rPr>
          <w:sz w:val="16"/>
        </w:rPr>
        <w:t xml:space="preserve">issile </w:t>
      </w:r>
      <w:r w:rsidRPr="00AC02D4">
        <w:rPr>
          <w:rStyle w:val="Emphasis"/>
        </w:rPr>
        <w:t>program has overrun its budget projection by more than 81%.</w:t>
      </w:r>
      <w:r>
        <w:rPr>
          <w:rStyle w:val="Emphasis"/>
        </w:rPr>
        <w:t xml:space="preserve"> </w:t>
      </w:r>
      <w:r w:rsidRPr="00892736">
        <w:rPr>
          <w:sz w:val="16"/>
        </w:rPr>
        <w:t xml:space="preserve">Regardless of policymakers’ justification for this irresponsible use of taxpayer dollars, there has been a complete </w:t>
      </w:r>
      <w:r w:rsidRPr="00AC02D4">
        <w:rPr>
          <w:rStyle w:val="Emphasis"/>
        </w:rPr>
        <w:t>lack of accountability within the defense procurement apparatus</w:t>
      </w:r>
      <w:r w:rsidRPr="00892736">
        <w:rPr>
          <w:sz w:val="16"/>
        </w:rPr>
        <w:t xml:space="preserve">. </w:t>
      </w:r>
      <w:r w:rsidRPr="00AC02D4">
        <w:rPr>
          <w:rStyle w:val="StyleUnderline"/>
        </w:rPr>
        <w:t>The forebears of tomorrow are failing to use this moment as an opportunity to avoid repeating the mistakes of the F-35, Littoral Combat Ship, Ford-class Aircraft Carrier, and Zumwalt-class Destroyer programs all while undermining the ability of the average American to achieve the quintessential goals of the American Dream.</w:t>
      </w:r>
      <w:r>
        <w:rPr>
          <w:rStyle w:val="StyleUnderline"/>
        </w:rPr>
        <w:t xml:space="preserve"> </w:t>
      </w:r>
      <w:r w:rsidRPr="00AC02D4">
        <w:rPr>
          <w:rStyle w:val="Emphasis"/>
        </w:rPr>
        <w:t>Pouring funds into the abyss, or simply the pockets of defense executives who then initiate stock buy-backs while enjoying record profits for the defense industry quarter after quarter, ensure that future generations will be forced to make sacrifices on other national security priorities like infrastructure, the power grid, national debt, student debt, the economy, education, supply chain resiliency, healthcare and more to comply with the commitments made by our political leaders who are consigning future generations to insurmountable debt in the name of an illusory concept of “national security.”</w:t>
      </w:r>
      <w:r>
        <w:rPr>
          <w:rStyle w:val="Emphasis"/>
        </w:rPr>
        <w:t xml:space="preserve"> </w:t>
      </w:r>
      <w:r w:rsidRPr="00892736">
        <w:rPr>
          <w:sz w:val="16"/>
        </w:rPr>
        <w:t>Since the year 2000, the U.S. increased its defense spending by at least 48% when adjusting for inflation. So, how can it be that after ending the longest wars in our nation’s history, and already spending more on our national security than at peak times during the Vietnam and Korean Wars, we still need to spend more money on defense?</w:t>
      </w:r>
      <w:r>
        <w:rPr>
          <w:sz w:val="16"/>
        </w:rPr>
        <w:t xml:space="preserve"> </w:t>
      </w:r>
      <w:r w:rsidRPr="00892736">
        <w:rPr>
          <w:sz w:val="16"/>
        </w:rPr>
        <w:t xml:space="preserve">The </w:t>
      </w:r>
      <w:r w:rsidRPr="00892736">
        <w:rPr>
          <w:rStyle w:val="StyleUnderline"/>
        </w:rPr>
        <w:t xml:space="preserve">security and economic well-being of future generations will not be manifested through the myopic decisions to increase defense spending in the name of more security. Continuing to print money for the development of new weapons programs that will likely be outmoded by the time they are ready for a hypothetical war will keep weapons contractors and shareholders happy, but it will do little to </w:t>
      </w:r>
      <w:proofErr w:type="gramStart"/>
      <w:r w:rsidRPr="00892736">
        <w:rPr>
          <w:rStyle w:val="StyleUnderline"/>
        </w:rPr>
        <w:t>actually make</w:t>
      </w:r>
      <w:proofErr w:type="gramEnd"/>
      <w:r w:rsidRPr="00892736">
        <w:rPr>
          <w:rStyle w:val="StyleUnderline"/>
        </w:rPr>
        <w:t xml:space="preserve"> Americans or our allies safer amidst a rapidly changing world.</w:t>
      </w:r>
      <w:r>
        <w:rPr>
          <w:rStyle w:val="StyleUnderline"/>
        </w:rPr>
        <w:t xml:space="preserve"> </w:t>
      </w:r>
      <w:r w:rsidRPr="00892736">
        <w:rPr>
          <w:sz w:val="16"/>
        </w:rPr>
        <w:t xml:space="preserve">It is time for policymakers in Washington to realize that there is </w:t>
      </w:r>
      <w:r w:rsidRPr="00892736">
        <w:rPr>
          <w:rStyle w:val="Emphasis"/>
        </w:rPr>
        <w:t xml:space="preserve">more that goes into our national security than just spending more money on the </w:t>
      </w:r>
      <w:proofErr w:type="gramStart"/>
      <w:r w:rsidRPr="00892736">
        <w:rPr>
          <w:rStyle w:val="Emphasis"/>
        </w:rPr>
        <w:t>military, and</w:t>
      </w:r>
      <w:proofErr w:type="gramEnd"/>
      <w:r w:rsidRPr="00892736">
        <w:rPr>
          <w:rStyle w:val="Emphasis"/>
        </w:rPr>
        <w:t xml:space="preserve"> devote real time and energy to a realistic and sustainable strategy that builds confidence, readiness and stability into our national security.</w:t>
      </w:r>
    </w:p>
    <w:p w14:paraId="658D2D8C" w14:textId="77777777" w:rsidR="001E0470" w:rsidRPr="001E0470" w:rsidRDefault="001E0470" w:rsidP="001E0470"/>
    <w:p w14:paraId="70C8C80D" w14:textId="0F9908A2" w:rsidR="009C3DC5" w:rsidRDefault="009C3DC5" w:rsidP="009C3DC5">
      <w:pPr>
        <w:pStyle w:val="Heading2"/>
      </w:pPr>
      <w:r>
        <w:lastRenderedPageBreak/>
        <w:t>Impact</w:t>
      </w:r>
    </w:p>
    <w:p w14:paraId="16C3B3BE" w14:textId="1CE1B6E0" w:rsidR="00F75FB5" w:rsidRPr="00F75FB5" w:rsidRDefault="00F75FB5" w:rsidP="00F75FB5">
      <w:pPr>
        <w:pStyle w:val="Heading3"/>
      </w:pPr>
      <w:r>
        <w:lastRenderedPageBreak/>
        <w:t>***DRONES***</w:t>
      </w:r>
    </w:p>
    <w:p w14:paraId="56F34E79" w14:textId="77777777" w:rsidR="006E6CDB" w:rsidRDefault="006E6CDB" w:rsidP="006E6CDB">
      <w:pPr>
        <w:pStyle w:val="Heading3"/>
      </w:pPr>
      <w:r>
        <w:lastRenderedPageBreak/>
        <w:t>No Taiwan War—2AC</w:t>
      </w:r>
    </w:p>
    <w:p w14:paraId="4F165278" w14:textId="77777777" w:rsidR="006E6CDB" w:rsidRDefault="006E6CDB" w:rsidP="006E6CDB">
      <w:pPr>
        <w:pStyle w:val="Heading4"/>
      </w:pPr>
      <w:r>
        <w:t xml:space="preserve">No Taiwan war---Xi is </w:t>
      </w:r>
      <w:r w:rsidRPr="001B22E2">
        <w:rPr>
          <w:u w:val="single"/>
        </w:rPr>
        <w:t>risk averse</w:t>
      </w:r>
      <w:r>
        <w:t xml:space="preserve">. </w:t>
      </w:r>
    </w:p>
    <w:p w14:paraId="2666AF9F" w14:textId="77777777" w:rsidR="006E6CDB" w:rsidRDefault="006E6CDB" w:rsidP="006E6CDB">
      <w:r w:rsidRPr="00FA5FD6">
        <w:rPr>
          <w:rStyle w:val="Style13ptBold"/>
        </w:rPr>
        <w:t>Roy 24</w:t>
      </w:r>
      <w:r>
        <w:t>, PhD, Senior Fellow @ the East-West Center in Honolulu. (Denny, 4-17-2024, "Why China remains unlikely to invade Taiwan," Lowy Institute, https://www.lowyinstitute.org/the-interpreter/why-china-remains-unlikely-invade-taiwan)</w:t>
      </w:r>
    </w:p>
    <w:p w14:paraId="4C6C1B10" w14:textId="77777777" w:rsidR="006E6CDB" w:rsidRPr="00183E45" w:rsidRDefault="006E6CDB" w:rsidP="006E6CDB">
      <w:pPr>
        <w:rPr>
          <w:sz w:val="16"/>
        </w:rPr>
      </w:pPr>
      <w:r w:rsidRPr="00183E45">
        <w:rPr>
          <w:sz w:val="16"/>
        </w:rPr>
        <w:t xml:space="preserve">We cannot know Xi’s priorities with certainty. Nevertheless, from what we can observe, an elective </w:t>
      </w:r>
      <w:r w:rsidRPr="007B56A5">
        <w:rPr>
          <w:rStyle w:val="StyleUnderline"/>
          <w:highlight w:val="green"/>
        </w:rPr>
        <w:t xml:space="preserve">war against Taiwan is </w:t>
      </w:r>
      <w:r w:rsidRPr="007B56A5">
        <w:rPr>
          <w:rStyle w:val="Emphasis"/>
          <w:highlight w:val="green"/>
        </w:rPr>
        <w:t>hardly</w:t>
      </w:r>
      <w:r w:rsidRPr="00183E45">
        <w:rPr>
          <w:sz w:val="16"/>
        </w:rPr>
        <w:t xml:space="preserve"> a </w:t>
      </w:r>
      <w:r w:rsidRPr="007B56A5">
        <w:rPr>
          <w:rStyle w:val="Emphasis"/>
          <w:highlight w:val="green"/>
        </w:rPr>
        <w:t>compelling</w:t>
      </w:r>
      <w:r w:rsidRPr="00183E45">
        <w:rPr>
          <w:sz w:val="16"/>
        </w:rPr>
        <w:t xml:space="preserve"> proposition </w:t>
      </w:r>
      <w:r w:rsidRPr="00FA5FD6">
        <w:rPr>
          <w:rStyle w:val="StyleUnderline"/>
        </w:rPr>
        <w:t>for Xi</w:t>
      </w:r>
      <w:r w:rsidRPr="00183E45">
        <w:rPr>
          <w:sz w:val="16"/>
        </w:rPr>
        <w:t>’s government.</w:t>
      </w:r>
    </w:p>
    <w:p w14:paraId="6A570668" w14:textId="77777777" w:rsidR="006E6CDB" w:rsidRPr="00183E45" w:rsidRDefault="006E6CDB" w:rsidP="006E6CDB">
      <w:pPr>
        <w:rPr>
          <w:sz w:val="16"/>
        </w:rPr>
      </w:pPr>
      <w:r w:rsidRPr="00FA5FD6">
        <w:rPr>
          <w:rStyle w:val="StyleUnderline"/>
        </w:rPr>
        <w:t>Even with China’s massive arsenal</w:t>
      </w:r>
      <w:r w:rsidRPr="00183E45">
        <w:rPr>
          <w:sz w:val="16"/>
        </w:rPr>
        <w:t xml:space="preserve"> of modern warships, combat aircraft and missiles, </w:t>
      </w:r>
      <w:r w:rsidRPr="007B56A5">
        <w:rPr>
          <w:rStyle w:val="StyleUnderline"/>
          <w:highlight w:val="green"/>
        </w:rPr>
        <w:t xml:space="preserve">Beijing is </w:t>
      </w:r>
      <w:r w:rsidRPr="007B56A5">
        <w:rPr>
          <w:rStyle w:val="Emphasis"/>
          <w:highlight w:val="green"/>
        </w:rPr>
        <w:t>nowhere near</w:t>
      </w:r>
      <w:r w:rsidRPr="007B56A5">
        <w:rPr>
          <w:rStyle w:val="StyleUnderline"/>
          <w:highlight w:val="green"/>
        </w:rPr>
        <w:t xml:space="preserve"> the</w:t>
      </w:r>
      <w:r w:rsidRPr="00FA5FD6">
        <w:rPr>
          <w:rStyle w:val="StyleUnderline"/>
        </w:rPr>
        <w:t xml:space="preserve"> level of </w:t>
      </w:r>
      <w:r w:rsidRPr="007B56A5">
        <w:rPr>
          <w:rStyle w:val="StyleUnderline"/>
          <w:highlight w:val="green"/>
        </w:rPr>
        <w:t xml:space="preserve">superiority that would </w:t>
      </w:r>
      <w:r w:rsidRPr="007B56A5">
        <w:rPr>
          <w:rStyle w:val="Emphasis"/>
          <w:highlight w:val="green"/>
        </w:rPr>
        <w:t>guarantee</w:t>
      </w:r>
      <w:r w:rsidRPr="00183E45">
        <w:rPr>
          <w:sz w:val="16"/>
        </w:rPr>
        <w:t xml:space="preserve"> a </w:t>
      </w:r>
      <w:r w:rsidRPr="007B56A5">
        <w:rPr>
          <w:rStyle w:val="Emphasis"/>
          <w:highlight w:val="green"/>
        </w:rPr>
        <w:t>success</w:t>
      </w:r>
      <w:r w:rsidRPr="00183E45">
        <w:rPr>
          <w:sz w:val="16"/>
        </w:rPr>
        <w:t xml:space="preserve">ful invasion </w:t>
      </w:r>
      <w:r w:rsidRPr="00FA5FD6">
        <w:rPr>
          <w:rStyle w:val="StyleUnderline"/>
        </w:rPr>
        <w:t>given the probability of US and Japanese</w:t>
      </w:r>
      <w:r w:rsidRPr="00183E45">
        <w:rPr>
          <w:sz w:val="16"/>
        </w:rPr>
        <w:t xml:space="preserve"> military </w:t>
      </w:r>
      <w:r w:rsidRPr="00FA5FD6">
        <w:rPr>
          <w:rStyle w:val="StyleUnderline"/>
        </w:rPr>
        <w:t>resistance</w:t>
      </w:r>
      <w:r w:rsidRPr="00183E45">
        <w:rPr>
          <w:sz w:val="16"/>
        </w:rPr>
        <w:t xml:space="preserve">. </w:t>
      </w:r>
      <w:r w:rsidRPr="007B56A5">
        <w:rPr>
          <w:rStyle w:val="StyleUnderline"/>
          <w:highlight w:val="green"/>
        </w:rPr>
        <w:t>Xi would need to</w:t>
      </w:r>
      <w:r w:rsidRPr="00FA5FD6">
        <w:rPr>
          <w:rStyle w:val="StyleUnderline"/>
        </w:rPr>
        <w:t xml:space="preserve"> worry about</w:t>
      </w:r>
      <w:r w:rsidRPr="00183E45">
        <w:rPr>
          <w:sz w:val="16"/>
        </w:rPr>
        <w:t xml:space="preserve"> more than </w:t>
      </w:r>
      <w:r w:rsidRPr="007B56A5">
        <w:rPr>
          <w:rStyle w:val="Emphasis"/>
          <w:highlight w:val="green"/>
        </w:rPr>
        <w:t>ferry</w:t>
      </w:r>
      <w:r w:rsidRPr="00FA5FD6">
        <w:rPr>
          <w:rStyle w:val="StyleUnderline"/>
        </w:rPr>
        <w:t>ing</w:t>
      </w:r>
      <w:r w:rsidRPr="00183E45">
        <w:rPr>
          <w:sz w:val="16"/>
        </w:rPr>
        <w:t xml:space="preserve"> enough </w:t>
      </w:r>
      <w:r w:rsidRPr="007B56A5">
        <w:rPr>
          <w:rStyle w:val="StyleUnderline"/>
          <w:highlight w:val="green"/>
        </w:rPr>
        <w:t>forces</w:t>
      </w:r>
      <w:r w:rsidRPr="00183E45">
        <w:rPr>
          <w:sz w:val="16"/>
        </w:rPr>
        <w:t xml:space="preserve"> and their supplies across the Strait </w:t>
      </w:r>
      <w:r w:rsidRPr="007B56A5">
        <w:rPr>
          <w:rStyle w:val="StyleUnderline"/>
          <w:highlight w:val="green"/>
        </w:rPr>
        <w:t xml:space="preserve">through the </w:t>
      </w:r>
      <w:r w:rsidRPr="007B56A5">
        <w:rPr>
          <w:rStyle w:val="Emphasis"/>
          <w:highlight w:val="green"/>
        </w:rPr>
        <w:t>gauntlet</w:t>
      </w:r>
      <w:r w:rsidRPr="007B56A5">
        <w:rPr>
          <w:rStyle w:val="StyleUnderline"/>
          <w:highlight w:val="green"/>
        </w:rPr>
        <w:t xml:space="preserve"> of</w:t>
      </w:r>
      <w:r w:rsidRPr="00183E45">
        <w:rPr>
          <w:sz w:val="16"/>
        </w:rPr>
        <w:t xml:space="preserve"> Taiwanese, </w:t>
      </w:r>
      <w:r w:rsidRPr="007B56A5">
        <w:rPr>
          <w:rStyle w:val="Emphasis"/>
          <w:highlight w:val="green"/>
        </w:rPr>
        <w:t>US</w:t>
      </w:r>
      <w:r w:rsidRPr="00183E45">
        <w:rPr>
          <w:sz w:val="16"/>
        </w:rPr>
        <w:t xml:space="preserve"> </w:t>
      </w:r>
      <w:r w:rsidRPr="007B56A5">
        <w:rPr>
          <w:rStyle w:val="StyleUnderline"/>
          <w:highlight w:val="green"/>
        </w:rPr>
        <w:t>and</w:t>
      </w:r>
      <w:r w:rsidRPr="00183E45">
        <w:rPr>
          <w:sz w:val="16"/>
        </w:rPr>
        <w:t xml:space="preserve"> </w:t>
      </w:r>
      <w:r w:rsidRPr="007B56A5">
        <w:rPr>
          <w:rStyle w:val="Emphasis"/>
          <w:highlight w:val="green"/>
        </w:rPr>
        <w:t>Japanese</w:t>
      </w:r>
      <w:r w:rsidRPr="00183E45">
        <w:rPr>
          <w:sz w:val="16"/>
        </w:rPr>
        <w:t xml:space="preserve"> </w:t>
      </w:r>
      <w:r w:rsidRPr="00BC0673">
        <w:rPr>
          <w:rStyle w:val="StyleUnderline"/>
        </w:rPr>
        <w:t>ships</w:t>
      </w:r>
      <w:r w:rsidRPr="00183E45">
        <w:rPr>
          <w:sz w:val="16"/>
        </w:rPr>
        <w:t xml:space="preserve">, </w:t>
      </w:r>
      <w:r w:rsidRPr="00183E45">
        <w:rPr>
          <w:rStyle w:val="StyleUnderline"/>
        </w:rPr>
        <w:t>missiles</w:t>
      </w:r>
      <w:r w:rsidRPr="00183E45">
        <w:rPr>
          <w:sz w:val="16"/>
        </w:rPr>
        <w:t xml:space="preserve">, </w:t>
      </w:r>
      <w:r w:rsidRPr="00FA5FD6">
        <w:rPr>
          <w:rStyle w:val="StyleUnderline"/>
        </w:rPr>
        <w:t>sub</w:t>
      </w:r>
      <w:r w:rsidRPr="00183E45">
        <w:rPr>
          <w:sz w:val="16"/>
        </w:rPr>
        <w:t>marine</w:t>
      </w:r>
      <w:r w:rsidRPr="00FA5FD6">
        <w:rPr>
          <w:rStyle w:val="StyleUnderline"/>
        </w:rPr>
        <w:t>s</w:t>
      </w:r>
      <w:r w:rsidRPr="00183E45">
        <w:rPr>
          <w:sz w:val="16"/>
        </w:rPr>
        <w:t xml:space="preserve">, </w:t>
      </w:r>
      <w:r w:rsidRPr="007B56A5">
        <w:rPr>
          <w:rStyle w:val="StyleUnderline"/>
          <w:highlight w:val="green"/>
        </w:rPr>
        <w:t>mines and drones</w:t>
      </w:r>
      <w:r w:rsidRPr="00FA5FD6">
        <w:rPr>
          <w:rStyle w:val="StyleUnderline"/>
        </w:rPr>
        <w:t xml:space="preserve">. A cross-Strait </w:t>
      </w:r>
      <w:r w:rsidRPr="007B56A5">
        <w:rPr>
          <w:rStyle w:val="StyleUnderline"/>
          <w:highlight w:val="green"/>
        </w:rPr>
        <w:t>war would disrupt</w:t>
      </w:r>
      <w:r w:rsidRPr="00FA5FD6">
        <w:rPr>
          <w:rStyle w:val="StyleUnderline"/>
        </w:rPr>
        <w:t xml:space="preserve"> regional </w:t>
      </w:r>
      <w:r w:rsidRPr="007B56A5">
        <w:rPr>
          <w:rStyle w:val="StyleUnderline"/>
          <w:highlight w:val="green"/>
        </w:rPr>
        <w:t>economic activity</w:t>
      </w:r>
      <w:r w:rsidRPr="00183E45">
        <w:rPr>
          <w:sz w:val="16"/>
        </w:rPr>
        <w:t xml:space="preserve">, threatening the livelihoods of millions of Chinese. </w:t>
      </w:r>
      <w:r w:rsidRPr="00FA5FD6">
        <w:rPr>
          <w:rStyle w:val="StyleUnderline"/>
        </w:rPr>
        <w:t xml:space="preserve">The </w:t>
      </w:r>
      <w:r w:rsidRPr="007B56A5">
        <w:rPr>
          <w:rStyle w:val="Emphasis"/>
          <w:highlight w:val="green"/>
        </w:rPr>
        <w:t>resulting</w:t>
      </w:r>
      <w:r w:rsidRPr="00183E45">
        <w:rPr>
          <w:sz w:val="16"/>
        </w:rPr>
        <w:t xml:space="preserve"> social </w:t>
      </w:r>
      <w:r w:rsidRPr="007B56A5">
        <w:rPr>
          <w:rStyle w:val="Emphasis"/>
          <w:highlight w:val="green"/>
        </w:rPr>
        <w:t>turmoil</w:t>
      </w:r>
      <w:r w:rsidRPr="007B56A5">
        <w:rPr>
          <w:rStyle w:val="StyleUnderline"/>
          <w:highlight w:val="green"/>
        </w:rPr>
        <w:t xml:space="preserve"> could </w:t>
      </w:r>
      <w:r w:rsidRPr="007B56A5">
        <w:rPr>
          <w:rStyle w:val="Emphasis"/>
          <w:highlight w:val="green"/>
        </w:rPr>
        <w:t>endanger Xi</w:t>
      </w:r>
      <w:r w:rsidRPr="00183E45">
        <w:rPr>
          <w:rStyle w:val="StyleUnderline"/>
        </w:rPr>
        <w:t>’</w:t>
      </w:r>
      <w:r w:rsidRPr="00FA5FD6">
        <w:rPr>
          <w:rStyle w:val="StyleUnderline"/>
        </w:rPr>
        <w:t>s rule</w:t>
      </w:r>
      <w:r w:rsidRPr="00183E45">
        <w:rPr>
          <w:sz w:val="16"/>
        </w:rPr>
        <w:t>.</w:t>
      </w:r>
    </w:p>
    <w:p w14:paraId="279DBC91" w14:textId="77777777" w:rsidR="006E6CDB" w:rsidRPr="00183E45" w:rsidRDefault="006E6CDB" w:rsidP="006E6CDB">
      <w:pPr>
        <w:rPr>
          <w:sz w:val="16"/>
        </w:rPr>
      </w:pPr>
      <w:r w:rsidRPr="007B56A5">
        <w:rPr>
          <w:rStyle w:val="StyleUnderline"/>
          <w:highlight w:val="green"/>
        </w:rPr>
        <w:t>A</w:t>
      </w:r>
      <w:r w:rsidRPr="00FA5FD6">
        <w:rPr>
          <w:rStyle w:val="StyleUnderline"/>
        </w:rPr>
        <w:t xml:space="preserve"> Chinese </w:t>
      </w:r>
      <w:r w:rsidRPr="007B56A5">
        <w:rPr>
          <w:rStyle w:val="Emphasis"/>
          <w:highlight w:val="green"/>
        </w:rPr>
        <w:t>blockade</w:t>
      </w:r>
      <w:r w:rsidRPr="00183E45">
        <w:rPr>
          <w:sz w:val="16"/>
        </w:rPr>
        <w:t xml:space="preserve"> of Taiwan’s ports would be less </w:t>
      </w:r>
      <w:proofErr w:type="gramStart"/>
      <w:r w:rsidRPr="00183E45">
        <w:rPr>
          <w:sz w:val="16"/>
        </w:rPr>
        <w:t>risky, but</w:t>
      </w:r>
      <w:proofErr w:type="gramEnd"/>
      <w:r w:rsidRPr="00183E45">
        <w:rPr>
          <w:sz w:val="16"/>
        </w:rPr>
        <w:t xml:space="preserve"> </w:t>
      </w:r>
      <w:r w:rsidRPr="00FA5FD6">
        <w:rPr>
          <w:rStyle w:val="StyleUnderline"/>
        </w:rPr>
        <w:t>would have disadvantages. Taiwan’s government may</w:t>
      </w:r>
      <w:r w:rsidRPr="00183E45">
        <w:rPr>
          <w:sz w:val="16"/>
        </w:rPr>
        <w:t xml:space="preserve"> choose to </w:t>
      </w:r>
      <w:r w:rsidRPr="00FA5FD6">
        <w:rPr>
          <w:rStyle w:val="StyleUnderline"/>
        </w:rPr>
        <w:t xml:space="preserve">resist. Beijing’s action </w:t>
      </w:r>
      <w:r w:rsidRPr="007B56A5">
        <w:rPr>
          <w:rStyle w:val="StyleUnderline"/>
          <w:highlight w:val="green"/>
        </w:rPr>
        <w:t>would stimulate</w:t>
      </w:r>
      <w:r w:rsidRPr="00FA5FD6">
        <w:rPr>
          <w:rStyle w:val="StyleUnderline"/>
        </w:rPr>
        <w:t xml:space="preserve"> increased </w:t>
      </w:r>
      <w:r w:rsidRPr="007B56A5">
        <w:rPr>
          <w:rStyle w:val="Emphasis"/>
          <w:highlight w:val="green"/>
        </w:rPr>
        <w:t>anti-China coop</w:t>
      </w:r>
      <w:r w:rsidRPr="00183E45">
        <w:rPr>
          <w:sz w:val="16"/>
        </w:rPr>
        <w:t xml:space="preserve">eration around the world; </w:t>
      </w:r>
      <w:r w:rsidRPr="00FA5FD6">
        <w:rPr>
          <w:rStyle w:val="StyleUnderline"/>
        </w:rPr>
        <w:t>China could expect</w:t>
      </w:r>
      <w:r w:rsidRPr="00183E45">
        <w:rPr>
          <w:sz w:val="16"/>
        </w:rPr>
        <w:t xml:space="preserve"> to suffer </w:t>
      </w:r>
      <w:r w:rsidRPr="00FE3893">
        <w:rPr>
          <w:rStyle w:val="Emphasis"/>
        </w:rPr>
        <w:t>sanctions</w:t>
      </w:r>
      <w:r w:rsidRPr="00183E45">
        <w:rPr>
          <w:sz w:val="16"/>
        </w:rPr>
        <w:t xml:space="preserve"> over a long period. And </w:t>
      </w:r>
      <w:r w:rsidRPr="007B56A5">
        <w:rPr>
          <w:rStyle w:val="StyleUnderline"/>
          <w:highlight w:val="green"/>
        </w:rPr>
        <w:t xml:space="preserve">the </w:t>
      </w:r>
      <w:r w:rsidRPr="007B56A5">
        <w:rPr>
          <w:rStyle w:val="Emphasis"/>
          <w:highlight w:val="green"/>
        </w:rPr>
        <w:t>U</w:t>
      </w:r>
      <w:r w:rsidRPr="00183E45">
        <w:rPr>
          <w:sz w:val="16"/>
        </w:rPr>
        <w:t xml:space="preserve">nited </w:t>
      </w:r>
      <w:r w:rsidRPr="007B56A5">
        <w:rPr>
          <w:rStyle w:val="Emphasis"/>
          <w:highlight w:val="green"/>
        </w:rPr>
        <w:t>S</w:t>
      </w:r>
      <w:r w:rsidRPr="00183E45">
        <w:rPr>
          <w:sz w:val="16"/>
        </w:rPr>
        <w:t xml:space="preserve">tates </w:t>
      </w:r>
      <w:r w:rsidRPr="007B56A5">
        <w:rPr>
          <w:rStyle w:val="StyleUnderline"/>
          <w:highlight w:val="green"/>
        </w:rPr>
        <w:t xml:space="preserve">would have </w:t>
      </w:r>
      <w:r w:rsidRPr="007B56A5">
        <w:rPr>
          <w:rStyle w:val="Emphasis"/>
          <w:highlight w:val="green"/>
        </w:rPr>
        <w:t>ample time</w:t>
      </w:r>
      <w:r w:rsidRPr="007B56A5">
        <w:rPr>
          <w:rStyle w:val="StyleUnderline"/>
          <w:highlight w:val="green"/>
        </w:rPr>
        <w:t xml:space="preserve"> to </w:t>
      </w:r>
      <w:r w:rsidRPr="007B56A5">
        <w:rPr>
          <w:rStyle w:val="Emphasis"/>
          <w:highlight w:val="green"/>
        </w:rPr>
        <w:t>surge forces</w:t>
      </w:r>
      <w:r w:rsidRPr="00183E45">
        <w:rPr>
          <w:sz w:val="16"/>
        </w:rPr>
        <w:t xml:space="preserve"> into the region to assist Taiwan.</w:t>
      </w:r>
    </w:p>
    <w:p w14:paraId="6957D905" w14:textId="77777777" w:rsidR="006E6CDB" w:rsidRPr="00183E45" w:rsidRDefault="006E6CDB" w:rsidP="006E6CDB">
      <w:pPr>
        <w:rPr>
          <w:sz w:val="16"/>
        </w:rPr>
      </w:pPr>
      <w:r w:rsidRPr="00183E45">
        <w:rPr>
          <w:sz w:val="16"/>
        </w:rPr>
        <w:t xml:space="preserve">Beijing’s attempts to intimidate the US government into abandoning support for Taiwan have failed. </w:t>
      </w:r>
      <w:r w:rsidRPr="00FA5FD6">
        <w:rPr>
          <w:rStyle w:val="StyleUnderline"/>
        </w:rPr>
        <w:t>Helping Taiwan to defend itself remains bipartisan</w:t>
      </w:r>
      <w:r w:rsidRPr="00183E45">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w:t>
      </w:r>
      <w:proofErr w:type="spellStart"/>
      <w:r w:rsidRPr="00183E45">
        <w:rPr>
          <w:sz w:val="16"/>
        </w:rPr>
        <w:t>defence</w:t>
      </w:r>
      <w:proofErr w:type="spellEnd"/>
      <w:r w:rsidRPr="00183E45">
        <w:rPr>
          <w:sz w:val="16"/>
        </w:rPr>
        <w:t>.</w:t>
      </w:r>
    </w:p>
    <w:p w14:paraId="6A2D868E" w14:textId="77777777" w:rsidR="006E6CDB" w:rsidRPr="00183E45" w:rsidRDefault="006E6CDB" w:rsidP="006E6CDB">
      <w:pPr>
        <w:rPr>
          <w:sz w:val="16"/>
        </w:rPr>
      </w:pPr>
      <w:r w:rsidRPr="001B22E2">
        <w:rPr>
          <w:rStyle w:val="StyleUnderline"/>
        </w:rPr>
        <w:t xml:space="preserve">Xi doesn’t necessarily need to </w:t>
      </w:r>
      <w:r w:rsidRPr="001B22E2">
        <w:rPr>
          <w:rStyle w:val="Emphasis"/>
        </w:rPr>
        <w:t>solve</w:t>
      </w:r>
      <w:r w:rsidRPr="001B22E2">
        <w:rPr>
          <w:rStyle w:val="StyleUnderline"/>
        </w:rPr>
        <w:t xml:space="preserve"> the </w:t>
      </w:r>
      <w:r w:rsidRPr="001B22E2">
        <w:rPr>
          <w:rStyle w:val="Emphasis"/>
        </w:rPr>
        <w:t>Taiwan</w:t>
      </w:r>
      <w:r w:rsidRPr="001B22E2">
        <w:rPr>
          <w:rStyle w:val="StyleUnderline"/>
        </w:rPr>
        <w:t xml:space="preserve"> problem during his tenure to </w:t>
      </w:r>
      <w:r w:rsidRPr="001B22E2">
        <w:rPr>
          <w:rStyle w:val="Emphasis"/>
        </w:rPr>
        <w:t>earn a legacy</w:t>
      </w:r>
      <w:r w:rsidRPr="001B22E2">
        <w:rPr>
          <w:sz w:val="16"/>
        </w:rPr>
        <w:t xml:space="preserve"> in Chinese history. </w:t>
      </w:r>
      <w:r w:rsidRPr="001B22E2">
        <w:rPr>
          <w:rStyle w:val="StyleUnderline"/>
        </w:rPr>
        <w:t xml:space="preserve">Xi has three </w:t>
      </w:r>
      <w:r w:rsidRPr="001B22E2">
        <w:rPr>
          <w:rStyle w:val="Emphasis"/>
        </w:rPr>
        <w:t>huge domestic projects</w:t>
      </w:r>
      <w:r w:rsidRPr="001B22E2">
        <w:rPr>
          <w:sz w:val="16"/>
        </w:rPr>
        <w:t xml:space="preserve">. The first is </w:t>
      </w:r>
      <w:r w:rsidRPr="001B22E2">
        <w:rPr>
          <w:rStyle w:val="StyleUnderline"/>
        </w:rPr>
        <w:t>restoring the primacy</w:t>
      </w:r>
      <w:r w:rsidRPr="001B22E2">
        <w:rPr>
          <w:sz w:val="16"/>
        </w:rPr>
        <w:t xml:space="preserve"> and authority </w:t>
      </w:r>
      <w:r w:rsidRPr="001B22E2">
        <w:rPr>
          <w:rStyle w:val="StyleUnderline"/>
        </w:rPr>
        <w:t>of the</w:t>
      </w:r>
      <w:r w:rsidRPr="001B22E2">
        <w:rPr>
          <w:sz w:val="16"/>
        </w:rPr>
        <w:t xml:space="preserve"> Communist </w:t>
      </w:r>
      <w:r w:rsidRPr="001B22E2">
        <w:rPr>
          <w:rStyle w:val="Emphasis"/>
        </w:rPr>
        <w:t>Party</w:t>
      </w:r>
      <w:r w:rsidRPr="001B22E2">
        <w:rPr>
          <w:sz w:val="16"/>
        </w:rPr>
        <w:t xml:space="preserve">, </w:t>
      </w:r>
      <w:r w:rsidRPr="001B22E2">
        <w:rPr>
          <w:rStyle w:val="StyleUnderline"/>
        </w:rPr>
        <w:t>which</w:t>
      </w:r>
      <w:r w:rsidRPr="001B22E2">
        <w:rPr>
          <w:sz w:val="16"/>
        </w:rPr>
        <w:t xml:space="preserve"> prior to Xi’s tenure as general secretary </w:t>
      </w:r>
      <w:r w:rsidRPr="001B22E2">
        <w:rPr>
          <w:rStyle w:val="StyleUnderline"/>
        </w:rPr>
        <w:t>had suffered a decline in prestige due to</w:t>
      </w:r>
      <w:r w:rsidRPr="001B22E2">
        <w:rPr>
          <w:sz w:val="16"/>
        </w:rPr>
        <w:t xml:space="preserve"> rampant </w:t>
      </w:r>
      <w:r w:rsidRPr="001B22E2">
        <w:rPr>
          <w:rStyle w:val="Emphasis"/>
        </w:rPr>
        <w:t>corruption</w:t>
      </w:r>
      <w:r w:rsidRPr="001B22E2">
        <w:rPr>
          <w:sz w:val="16"/>
        </w:rPr>
        <w:t xml:space="preserve">, </w:t>
      </w:r>
      <w:proofErr w:type="spellStart"/>
      <w:r w:rsidRPr="001B22E2">
        <w:rPr>
          <w:sz w:val="16"/>
        </w:rPr>
        <w:t>decentralised</w:t>
      </w:r>
      <w:proofErr w:type="spellEnd"/>
      <w:r w:rsidRPr="001B22E2">
        <w:rPr>
          <w:sz w:val="16"/>
        </w:rPr>
        <w:t xml:space="preserve"> governance and the empowerment of civil society. The </w:t>
      </w:r>
      <w:r w:rsidRPr="001B22E2">
        <w:rPr>
          <w:rStyle w:val="StyleUnderline"/>
        </w:rPr>
        <w:t>second</w:t>
      </w:r>
      <w:r w:rsidRPr="001B22E2">
        <w:rPr>
          <w:sz w:val="16"/>
        </w:rPr>
        <w:t xml:space="preserve"> is what Xi sees as </w:t>
      </w:r>
      <w:r w:rsidRPr="001B22E2">
        <w:rPr>
          <w:rStyle w:val="Emphasis"/>
        </w:rPr>
        <w:t>ideological purification</w:t>
      </w:r>
      <w:r w:rsidRPr="001B22E2">
        <w:rPr>
          <w:sz w:val="16"/>
        </w:rPr>
        <w:t xml:space="preserve">, including cleansing China of “Western” ideas and values. </w:t>
      </w:r>
      <w:r w:rsidRPr="001B22E2">
        <w:rPr>
          <w:rStyle w:val="StyleUnderline"/>
        </w:rPr>
        <w:t>Third</w:t>
      </w:r>
      <w:r w:rsidRPr="001B22E2">
        <w:rPr>
          <w:sz w:val="16"/>
        </w:rPr>
        <w:t xml:space="preserve">, Xi must oversee </w:t>
      </w:r>
      <w:r w:rsidRPr="001B22E2">
        <w:rPr>
          <w:rStyle w:val="StyleUnderline"/>
        </w:rPr>
        <w:t xml:space="preserve">the transition of China’s </w:t>
      </w:r>
      <w:r w:rsidRPr="001B22E2">
        <w:rPr>
          <w:rStyle w:val="Emphasis"/>
        </w:rPr>
        <w:t>econ</w:t>
      </w:r>
      <w:r w:rsidRPr="001B22E2">
        <w:rPr>
          <w:sz w:val="16"/>
        </w:rPr>
        <w:t xml:space="preserve">omy from reliance on exports and investment in infrastructure to a new model that can maintain robust growth and advance China from a middle-income </w:t>
      </w:r>
      <w:r w:rsidRPr="001B22E2">
        <w:rPr>
          <w:rStyle w:val="StyleUnderline"/>
        </w:rPr>
        <w:t>to</w:t>
      </w:r>
      <w:r w:rsidRPr="001B22E2">
        <w:rPr>
          <w:sz w:val="16"/>
        </w:rPr>
        <w:t xml:space="preserve"> a </w:t>
      </w:r>
      <w:r w:rsidRPr="001B22E2">
        <w:rPr>
          <w:rStyle w:val="Emphasis"/>
        </w:rPr>
        <w:t>high-income</w:t>
      </w:r>
      <w:r w:rsidRPr="001B22E2">
        <w:rPr>
          <w:sz w:val="16"/>
        </w:rPr>
        <w:t xml:space="preserve"> country. Success in </w:t>
      </w:r>
      <w:r w:rsidRPr="001B22E2">
        <w:rPr>
          <w:rStyle w:val="StyleUnderline"/>
        </w:rPr>
        <w:t xml:space="preserve">these projects would be </w:t>
      </w:r>
      <w:r w:rsidRPr="001B22E2">
        <w:rPr>
          <w:rStyle w:val="Emphasis"/>
        </w:rPr>
        <w:t>enough</w:t>
      </w:r>
      <w:r w:rsidRPr="001B22E2">
        <w:rPr>
          <w:sz w:val="16"/>
        </w:rPr>
        <w:t xml:space="preserve"> to secure </w:t>
      </w:r>
      <w:r w:rsidRPr="001B22E2">
        <w:rPr>
          <w:rStyle w:val="Emphasis"/>
        </w:rPr>
        <w:t>glory for Xi</w:t>
      </w:r>
      <w:r w:rsidRPr="001B22E2">
        <w:rPr>
          <w:sz w:val="16"/>
        </w:rPr>
        <w:t xml:space="preserve">, who already enjoys a section in the Party’s constitution </w:t>
      </w:r>
      <w:proofErr w:type="spellStart"/>
      <w:r w:rsidRPr="001B22E2">
        <w:rPr>
          <w:sz w:val="16"/>
        </w:rPr>
        <w:t>honouring</w:t>
      </w:r>
      <w:proofErr w:type="spellEnd"/>
      <w:r w:rsidRPr="001B22E2">
        <w:rPr>
          <w:sz w:val="16"/>
        </w:rPr>
        <w:t xml:space="preserve"> “Xi Jinping Thought.”</w:t>
      </w:r>
    </w:p>
    <w:p w14:paraId="6F8FEB72" w14:textId="77777777" w:rsidR="006E6CDB" w:rsidRPr="00183E45" w:rsidRDefault="006E6CDB" w:rsidP="006E6CDB">
      <w:pPr>
        <w:rPr>
          <w:sz w:val="16"/>
        </w:rPr>
      </w:pPr>
      <w:r w:rsidRPr="00FA5FD6">
        <w:rPr>
          <w:rStyle w:val="StyleUnderline"/>
        </w:rPr>
        <w:t xml:space="preserve">A </w:t>
      </w:r>
      <w:r w:rsidRPr="00FA5FD6">
        <w:rPr>
          <w:rStyle w:val="Emphasis"/>
        </w:rPr>
        <w:t>struggling econ</w:t>
      </w:r>
      <w:r w:rsidRPr="00183E45">
        <w:rPr>
          <w:sz w:val="16"/>
        </w:rPr>
        <w:t xml:space="preserve">omy </w:t>
      </w:r>
      <w:r w:rsidRPr="00FA5FD6">
        <w:rPr>
          <w:rStyle w:val="StyleUnderline"/>
        </w:rPr>
        <w:t xml:space="preserve">does not make Beijing more likely to launch a war. China’s </w:t>
      </w:r>
      <w:r w:rsidRPr="007B56A5">
        <w:rPr>
          <w:rStyle w:val="Emphasis"/>
          <w:highlight w:val="green"/>
        </w:rPr>
        <w:t>economic malaise</w:t>
      </w:r>
      <w:r w:rsidRPr="00183E45">
        <w:rPr>
          <w:sz w:val="16"/>
        </w:rPr>
        <w:t xml:space="preserve"> appears to have </w:t>
      </w:r>
      <w:r w:rsidRPr="007B56A5">
        <w:rPr>
          <w:rStyle w:val="Emphasis"/>
          <w:highlight w:val="green"/>
        </w:rPr>
        <w:t>dampened</w:t>
      </w:r>
      <w:r w:rsidRPr="00183E45">
        <w:rPr>
          <w:sz w:val="16"/>
        </w:rPr>
        <w:t xml:space="preserve"> the Chinese public’s </w:t>
      </w:r>
      <w:r w:rsidRPr="007B56A5">
        <w:rPr>
          <w:rStyle w:val="Emphasis"/>
          <w:highlight w:val="green"/>
        </w:rPr>
        <w:t>enthusiasm</w:t>
      </w:r>
      <w:r w:rsidRPr="00FA5FD6">
        <w:rPr>
          <w:rStyle w:val="StyleUnderline"/>
        </w:rPr>
        <w:t xml:space="preserve"> for a Taiwan campaign. </w:t>
      </w:r>
      <w:r w:rsidRPr="007B56A5">
        <w:rPr>
          <w:rStyle w:val="StyleUnderline"/>
          <w:highlight w:val="green"/>
        </w:rPr>
        <w:t xml:space="preserve">The </w:t>
      </w:r>
      <w:r w:rsidRPr="007B56A5">
        <w:rPr>
          <w:rStyle w:val="Emphasis"/>
          <w:highlight w:val="green"/>
        </w:rPr>
        <w:t>natural reaction</w:t>
      </w:r>
      <w:r w:rsidRPr="007B56A5">
        <w:rPr>
          <w:rStyle w:val="StyleUnderline"/>
          <w:highlight w:val="green"/>
        </w:rPr>
        <w:t xml:space="preserve"> to</w:t>
      </w:r>
      <w:r w:rsidRPr="00FA5FD6">
        <w:rPr>
          <w:rStyle w:val="StyleUnderline"/>
        </w:rPr>
        <w:t xml:space="preserve"> a </w:t>
      </w:r>
      <w:r w:rsidRPr="007B56A5">
        <w:rPr>
          <w:rStyle w:val="StyleUnderline"/>
          <w:highlight w:val="green"/>
        </w:rPr>
        <w:t>lack of strength</w:t>
      </w:r>
      <w:r w:rsidRPr="00FA5FD6">
        <w:rPr>
          <w:rStyle w:val="StyleUnderline"/>
        </w:rPr>
        <w:t xml:space="preserve"> at home </w:t>
      </w:r>
      <w:r w:rsidRPr="007B56A5">
        <w:rPr>
          <w:rStyle w:val="StyleUnderline"/>
          <w:highlight w:val="green"/>
        </w:rPr>
        <w:t xml:space="preserve">is to be </w:t>
      </w:r>
      <w:r w:rsidRPr="007B56A5">
        <w:rPr>
          <w:rStyle w:val="Emphasis"/>
          <w:highlight w:val="green"/>
        </w:rPr>
        <w:t>more cautious</w:t>
      </w:r>
      <w:r w:rsidRPr="00183E45">
        <w:rPr>
          <w:sz w:val="16"/>
        </w:rPr>
        <w:t xml:space="preserve"> in foreign affairs, </w:t>
      </w:r>
      <w:r w:rsidRPr="00FA5FD6">
        <w:rPr>
          <w:rStyle w:val="StyleUnderline"/>
        </w:rPr>
        <w:t xml:space="preserve">not </w:t>
      </w:r>
      <w:r w:rsidRPr="00FA5FD6">
        <w:rPr>
          <w:rStyle w:val="Emphasis"/>
        </w:rPr>
        <w:t>more aggressive</w:t>
      </w:r>
      <w:r w:rsidRPr="00183E45">
        <w:rPr>
          <w:sz w:val="16"/>
        </w:rPr>
        <w:t xml:space="preserve">. Thus, </w:t>
      </w:r>
      <w:r w:rsidRPr="005F17CE">
        <w:rPr>
          <w:rStyle w:val="StyleUnderline"/>
        </w:rPr>
        <w:t xml:space="preserve">the appearance of serious issues in China’s economy in 2023 led to Xi trying to </w:t>
      </w:r>
      <w:r w:rsidRPr="005F17CE">
        <w:rPr>
          <w:rStyle w:val="Emphasis"/>
        </w:rPr>
        <w:t>lower tensions</w:t>
      </w:r>
      <w:r w:rsidRPr="00183E45">
        <w:rPr>
          <w:sz w:val="16"/>
        </w:rPr>
        <w:t xml:space="preserve"> with the United States, and a direct appeal to the business community to invest more in China during Xi’s visit to California last year.</w:t>
      </w:r>
    </w:p>
    <w:p w14:paraId="7F4869E6" w14:textId="77777777" w:rsidR="006E6CDB" w:rsidRPr="00183E45" w:rsidRDefault="006E6CDB" w:rsidP="006E6CDB">
      <w:pPr>
        <w:rPr>
          <w:sz w:val="16"/>
        </w:rPr>
      </w:pPr>
      <w:r w:rsidRPr="00183E45">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18139591" w14:textId="77777777" w:rsidR="006E6CDB" w:rsidRPr="00183E45" w:rsidRDefault="006E6CDB" w:rsidP="006E6CDB">
      <w:pPr>
        <w:rPr>
          <w:sz w:val="16"/>
        </w:rPr>
      </w:pPr>
      <w:r w:rsidRPr="00183E45">
        <w:rPr>
          <w:sz w:val="16"/>
        </w:rPr>
        <w:lastRenderedPageBreak/>
        <w:t xml:space="preserve">Like any People’s Republic paramount leader, </w:t>
      </w:r>
      <w:r w:rsidRPr="00183E45">
        <w:rPr>
          <w:rStyle w:val="StyleUnderline"/>
        </w:rPr>
        <w:t xml:space="preserve">Xi must </w:t>
      </w:r>
      <w:r w:rsidRPr="00183E45">
        <w:rPr>
          <w:rStyle w:val="Emphasis"/>
        </w:rPr>
        <w:t>repeat the promise</w:t>
      </w:r>
      <w:r w:rsidRPr="00183E45">
        <w:rPr>
          <w:rStyle w:val="StyleUnderline"/>
        </w:rPr>
        <w:t xml:space="preserve"> of eventual unification</w:t>
      </w:r>
      <w:r w:rsidRPr="00183E45">
        <w:rPr>
          <w:sz w:val="16"/>
        </w:rPr>
        <w:t xml:space="preserve">, build up a military machine that deters independence, insist that the international community adheres to the “one China” principle, and maintain pressure on Taipei to enter negotiations with Beijing. </w:t>
      </w:r>
      <w:r w:rsidRPr="00183E45">
        <w:rPr>
          <w:rStyle w:val="StyleUnderline"/>
        </w:rPr>
        <w:t>There is no indication that Xi’s position in China is in jeopardy due to a perception he is not tough enough toward Taiwan</w:t>
      </w:r>
      <w:r w:rsidRPr="00183E45">
        <w:rPr>
          <w:sz w:val="16"/>
        </w:rPr>
        <w:t>.</w:t>
      </w:r>
    </w:p>
    <w:p w14:paraId="425D9CA4" w14:textId="77777777" w:rsidR="006E6CDB" w:rsidRPr="00183E45" w:rsidRDefault="006E6CDB" w:rsidP="006E6CDB">
      <w:pPr>
        <w:rPr>
          <w:sz w:val="16"/>
        </w:rPr>
      </w:pPr>
      <w:r w:rsidRPr="008C617F">
        <w:rPr>
          <w:rStyle w:val="StyleUnderline"/>
        </w:rPr>
        <w:t xml:space="preserve">Xi needs merely to avoid Taiwan </w:t>
      </w:r>
      <w:r w:rsidRPr="008C617F">
        <w:rPr>
          <w:rStyle w:val="Emphasis"/>
        </w:rPr>
        <w:t>declaring</w:t>
      </w:r>
      <w:r w:rsidRPr="008C617F">
        <w:rPr>
          <w:sz w:val="16"/>
        </w:rPr>
        <w:t xml:space="preserve"> formal </w:t>
      </w:r>
      <w:r w:rsidRPr="008C617F">
        <w:rPr>
          <w:rStyle w:val="Emphasis"/>
        </w:rPr>
        <w:t>independence</w:t>
      </w:r>
      <w:r w:rsidRPr="008C617F">
        <w:rPr>
          <w:sz w:val="16"/>
        </w:rPr>
        <w:t xml:space="preserve">. If Taiwan did do so, Xi would probably opt for war. But </w:t>
      </w:r>
      <w:r w:rsidRPr="008C617F">
        <w:rPr>
          <w:rStyle w:val="StyleUnderline"/>
        </w:rPr>
        <w:t>even Taiwanese governments controlled by the</w:t>
      </w:r>
      <w:r w:rsidRPr="008C617F">
        <w:rPr>
          <w:sz w:val="16"/>
        </w:rPr>
        <w:t xml:space="preserve"> </w:t>
      </w:r>
      <w:r w:rsidRPr="008C617F">
        <w:rPr>
          <w:rStyle w:val="Emphasis"/>
        </w:rPr>
        <w:t>D</w:t>
      </w:r>
      <w:r w:rsidRPr="008C617F">
        <w:rPr>
          <w:sz w:val="16"/>
        </w:rPr>
        <w:t xml:space="preserve">emocratic </w:t>
      </w:r>
      <w:r w:rsidRPr="008C617F">
        <w:rPr>
          <w:rStyle w:val="Emphasis"/>
        </w:rPr>
        <w:t>P</w:t>
      </w:r>
      <w:r w:rsidRPr="008C617F">
        <w:rPr>
          <w:sz w:val="16"/>
        </w:rPr>
        <w:t xml:space="preserve">rogressive </w:t>
      </w:r>
      <w:r w:rsidRPr="008C617F">
        <w:rPr>
          <w:rStyle w:val="Emphasis"/>
        </w:rPr>
        <w:t>P</w:t>
      </w:r>
      <w:r w:rsidRPr="008C617F">
        <w:rPr>
          <w:sz w:val="16"/>
        </w:rPr>
        <w:t xml:space="preserve">arty, which rejects the idea of Taiwan being part of China, </w:t>
      </w:r>
      <w:r w:rsidRPr="008C617F">
        <w:rPr>
          <w:rStyle w:val="StyleUnderline"/>
        </w:rPr>
        <w:t xml:space="preserve">have shown that they </w:t>
      </w:r>
      <w:r w:rsidRPr="008C617F">
        <w:rPr>
          <w:rStyle w:val="Emphasis"/>
        </w:rPr>
        <w:t>will not cross this</w:t>
      </w:r>
      <w:r w:rsidRPr="008C617F">
        <w:rPr>
          <w:rStyle w:val="StyleUnderline"/>
        </w:rPr>
        <w:t xml:space="preserve"> line.</w:t>
      </w:r>
    </w:p>
    <w:p w14:paraId="1C4F0590" w14:textId="77777777" w:rsidR="006E6CDB" w:rsidRPr="00183E45" w:rsidRDefault="006E6CDB" w:rsidP="006E6CDB">
      <w:pPr>
        <w:rPr>
          <w:sz w:val="16"/>
        </w:rPr>
      </w:pPr>
      <w:r w:rsidRPr="007B56A5">
        <w:rPr>
          <w:rStyle w:val="StyleUnderline"/>
          <w:highlight w:val="green"/>
        </w:rPr>
        <w:t>Xi reached the pinnacle</w:t>
      </w:r>
      <w:r w:rsidRPr="00183E45">
        <w:rPr>
          <w:rStyle w:val="StyleUnderline"/>
        </w:rPr>
        <w:t xml:space="preserve"> of the Party hierarchy </w:t>
      </w:r>
      <w:r w:rsidRPr="007B56A5">
        <w:rPr>
          <w:rStyle w:val="StyleUnderline"/>
          <w:highlight w:val="green"/>
        </w:rPr>
        <w:t>through</w:t>
      </w:r>
      <w:r w:rsidRPr="00183E45">
        <w:rPr>
          <w:rStyle w:val="StyleUnderline"/>
        </w:rPr>
        <w:t xml:space="preserve"> a career of </w:t>
      </w:r>
      <w:r w:rsidRPr="007B56A5">
        <w:rPr>
          <w:rStyle w:val="Emphasis"/>
          <w:highlight w:val="green"/>
        </w:rPr>
        <w:t>careful positioning</w:t>
      </w:r>
      <w:r w:rsidRPr="00183E45">
        <w:rPr>
          <w:rStyle w:val="StyleUnderline"/>
        </w:rPr>
        <w:t xml:space="preserve"> </w:t>
      </w:r>
      <w:r w:rsidRPr="00183E45">
        <w:rPr>
          <w:sz w:val="16"/>
        </w:rPr>
        <w:t xml:space="preserve">and quiet ruthlessness, </w:t>
      </w:r>
      <w:r w:rsidRPr="007B56A5">
        <w:rPr>
          <w:rStyle w:val="StyleUnderline"/>
          <w:highlight w:val="green"/>
        </w:rPr>
        <w:t>not</w:t>
      </w:r>
      <w:r w:rsidRPr="00183E45">
        <w:rPr>
          <w:rStyle w:val="StyleUnderline"/>
        </w:rPr>
        <w:t xml:space="preserve"> by taking </w:t>
      </w:r>
      <w:r w:rsidRPr="007B56A5">
        <w:rPr>
          <w:rStyle w:val="Emphasis"/>
          <w:highlight w:val="green"/>
        </w:rPr>
        <w:t>grand gambles</w:t>
      </w:r>
      <w:r w:rsidRPr="00071D76">
        <w:rPr>
          <w:sz w:val="16"/>
        </w:rPr>
        <w:t xml:space="preserve">. </w:t>
      </w:r>
      <w:r w:rsidRPr="00071D76">
        <w:rPr>
          <w:rStyle w:val="StyleUnderline"/>
        </w:rPr>
        <w:t>Since</w:t>
      </w:r>
      <w:r w:rsidRPr="00183E45">
        <w:rPr>
          <w:rStyle w:val="StyleUnderline"/>
        </w:rPr>
        <w:t xml:space="preserve"> then, </w:t>
      </w:r>
      <w:r w:rsidRPr="007B56A5">
        <w:rPr>
          <w:rStyle w:val="StyleUnderline"/>
          <w:highlight w:val="green"/>
        </w:rPr>
        <w:t xml:space="preserve">he has shown a preference for </w:t>
      </w:r>
      <w:r w:rsidRPr="007B56A5">
        <w:rPr>
          <w:rStyle w:val="Emphasis"/>
          <w:highlight w:val="green"/>
        </w:rPr>
        <w:t>grey-zone tactics</w:t>
      </w:r>
      <w:r w:rsidRPr="00183E45">
        <w:rPr>
          <w:rStyle w:val="StyleUnderline"/>
        </w:rPr>
        <w:t xml:space="preserve">. There is </w:t>
      </w:r>
      <w:r w:rsidRPr="00183E45">
        <w:rPr>
          <w:rStyle w:val="Emphasis"/>
        </w:rPr>
        <w:t>no</w:t>
      </w:r>
      <w:r w:rsidRPr="00183E45">
        <w:rPr>
          <w:sz w:val="16"/>
        </w:rPr>
        <w:t xml:space="preserve"> convincing </w:t>
      </w:r>
      <w:r w:rsidRPr="00183E45">
        <w:rPr>
          <w:rStyle w:val="Emphasis"/>
        </w:rPr>
        <w:t>reason</w:t>
      </w:r>
      <w:r w:rsidRPr="00183E45">
        <w:rPr>
          <w:rStyle w:val="StyleUnderline"/>
        </w:rPr>
        <w:t xml:space="preserve"> to expect him to rush to a military showdown over Taiwan</w:t>
      </w:r>
      <w:r w:rsidRPr="00183E45">
        <w:rPr>
          <w:sz w:val="16"/>
        </w:rPr>
        <w:t>.</w:t>
      </w:r>
    </w:p>
    <w:p w14:paraId="1E9531D1" w14:textId="77777777" w:rsidR="006E6CDB" w:rsidRDefault="006E6CDB" w:rsidP="006E6CDB">
      <w:pPr>
        <w:pStyle w:val="Heading3"/>
      </w:pPr>
      <w:bookmarkStart w:id="0" w:name="Level_3_1303"/>
      <w:r>
        <w:lastRenderedPageBreak/>
        <w:t>No Taiwan War—1AR</w:t>
      </w:r>
    </w:p>
    <w:p w14:paraId="5CA4E3DC" w14:textId="77777777" w:rsidR="006E6CDB" w:rsidRPr="007E10B3" w:rsidRDefault="006E6CDB" w:rsidP="006E6CDB"/>
    <w:p w14:paraId="3CC64CF5" w14:textId="77777777" w:rsidR="006E6CDB" w:rsidRDefault="006E6CDB" w:rsidP="006E6CDB">
      <w:pPr>
        <w:pStyle w:val="Heading4"/>
      </w:pPr>
      <w:r>
        <w:t>Interdependence, military risks, and the Silicon Shield check.</w:t>
      </w:r>
    </w:p>
    <w:p w14:paraId="1E832B46" w14:textId="77777777" w:rsidR="006E6CDB" w:rsidRDefault="006E6CDB" w:rsidP="006E6CDB">
      <w:r w:rsidRPr="00F420B3">
        <w:rPr>
          <w:rStyle w:val="Style13ptBold"/>
        </w:rPr>
        <w:t>Aarons 24</w:t>
      </w:r>
      <w:r>
        <w:t xml:space="preserve">, </w:t>
      </w:r>
      <w:proofErr w:type="gramStart"/>
      <w:r>
        <w:t>Master’s in Public Policy</w:t>
      </w:r>
      <w:proofErr w:type="gramEnd"/>
      <w:r>
        <w:t xml:space="preserve"> candidate @ Georgetown; Political Affairs Intern @ UN Political and Peacebuilding Affairs. (Victoria, 3-27-2024, "The US is Overestimating the Likelihood of War in the Taiwanese Strait," Georgetown Public Policy Review, https://gppreview.com/2024/03/27/the-us-is-overestimating-the-likelihood-of-war-in-the-taiwanese-strait/)</w:t>
      </w:r>
    </w:p>
    <w:p w14:paraId="291FCEDC" w14:textId="77777777" w:rsidR="006E6CDB" w:rsidRPr="007B4925" w:rsidRDefault="006E6CDB" w:rsidP="006E6CDB">
      <w:pPr>
        <w:rPr>
          <w:sz w:val="16"/>
        </w:rPr>
      </w:pPr>
      <w:r w:rsidRPr="007B4925">
        <w:rPr>
          <w:sz w:val="16"/>
        </w:rPr>
        <w:t xml:space="preserve">The recent Taiwanese elections have reignited international political discourse on the possibility of war in the Taiwan Strait. Given the historical complexities of Taiwan-China relations and the role they play in U.S. foreign policy, </w:t>
      </w:r>
      <w:r w:rsidRPr="00F345D5">
        <w:rPr>
          <w:rStyle w:val="StyleUnderline"/>
        </w:rPr>
        <w:t>many U.S.</w:t>
      </w:r>
      <w:r w:rsidRPr="007B4925">
        <w:rPr>
          <w:sz w:val="16"/>
        </w:rPr>
        <w:t xml:space="preserve"> foreign policy (USFP) </w:t>
      </w:r>
      <w:r w:rsidRPr="007B4925">
        <w:rPr>
          <w:rStyle w:val="StyleUnderline"/>
        </w:rPr>
        <w:t>experts</w:t>
      </w:r>
      <w:r w:rsidRPr="00F345D5">
        <w:rPr>
          <w:rStyle w:val="StyleUnderline"/>
        </w:rPr>
        <w:t xml:space="preserve"> are </w:t>
      </w:r>
      <w:r w:rsidRPr="007B56A5">
        <w:rPr>
          <w:rStyle w:val="StyleUnderline"/>
          <w:highlight w:val="green"/>
        </w:rPr>
        <w:t>predicting</w:t>
      </w:r>
      <w:r w:rsidRPr="00F345D5">
        <w:rPr>
          <w:rStyle w:val="StyleUnderline"/>
        </w:rPr>
        <w:t xml:space="preserve"> imminent </w:t>
      </w:r>
      <w:r w:rsidRPr="007B56A5">
        <w:rPr>
          <w:rStyle w:val="StyleUnderline"/>
          <w:highlight w:val="green"/>
        </w:rPr>
        <w:t>conflict</w:t>
      </w:r>
      <w:r w:rsidRPr="007B4925">
        <w:rPr>
          <w:sz w:val="16"/>
        </w:rPr>
        <w:t xml:space="preserve"> in the region. However, </w:t>
      </w:r>
      <w:r w:rsidRPr="007B4925">
        <w:rPr>
          <w:rStyle w:val="StyleUnderline"/>
        </w:rPr>
        <w:t xml:space="preserve">this </w:t>
      </w:r>
      <w:r w:rsidRPr="007B56A5">
        <w:rPr>
          <w:rStyle w:val="StyleUnderline"/>
          <w:highlight w:val="green"/>
        </w:rPr>
        <w:t>is a</w:t>
      </w:r>
      <w:r w:rsidRPr="007B4925">
        <w:rPr>
          <w:sz w:val="16"/>
        </w:rPr>
        <w:t xml:space="preserve"> significant </w:t>
      </w:r>
      <w:r w:rsidRPr="007B56A5">
        <w:rPr>
          <w:rStyle w:val="Emphasis"/>
          <w:highlight w:val="green"/>
        </w:rPr>
        <w:t>miscalculation</w:t>
      </w:r>
      <w:r w:rsidRPr="007B56A5">
        <w:rPr>
          <w:rStyle w:val="StyleUnderline"/>
          <w:highlight w:val="green"/>
        </w:rPr>
        <w:t xml:space="preserve"> of </w:t>
      </w:r>
      <w:r w:rsidRPr="007B56A5">
        <w:rPr>
          <w:rStyle w:val="Emphasis"/>
          <w:highlight w:val="green"/>
        </w:rPr>
        <w:t>Beijing’s appetite for war</w:t>
      </w:r>
      <w:r w:rsidRPr="007B4925">
        <w:rPr>
          <w:sz w:val="16"/>
        </w:rPr>
        <w:t>. USFP officials commonly misinterpret Chinese domestic politics and dynamics, especially concerning Taiwan. Furthermore, almost two years after the outbreak of war in Ukraine, USFP commentators still falsely draw parallels between Ukraine and Taiwan and underestimate the power of Taiwan’s “Silicon Shield.”</w:t>
      </w:r>
    </w:p>
    <w:p w14:paraId="444F8AC4" w14:textId="77777777" w:rsidR="006E6CDB" w:rsidRPr="007B4925" w:rsidRDefault="006E6CDB" w:rsidP="006E6CDB">
      <w:pPr>
        <w:rPr>
          <w:sz w:val="16"/>
        </w:rPr>
      </w:pPr>
      <w:r w:rsidRPr="007B56A5">
        <w:rPr>
          <w:rStyle w:val="StyleUnderline"/>
          <w:highlight w:val="green"/>
        </w:rPr>
        <w:t>Xi’s rhetoric</w:t>
      </w:r>
      <w:r w:rsidRPr="007B4925">
        <w:rPr>
          <w:sz w:val="16"/>
        </w:rPr>
        <w:t xml:space="preserve"> </w:t>
      </w:r>
      <w:proofErr w:type="gramStart"/>
      <w:r w:rsidRPr="007B4925">
        <w:rPr>
          <w:sz w:val="16"/>
        </w:rPr>
        <w:t>on</w:t>
      </w:r>
      <w:proofErr w:type="gramEnd"/>
      <w:r w:rsidRPr="007B4925">
        <w:rPr>
          <w:sz w:val="16"/>
        </w:rPr>
        <w:t xml:space="preserve"> Taiwan </w:t>
      </w:r>
      <w:r w:rsidRPr="007B56A5">
        <w:rPr>
          <w:rStyle w:val="StyleUnderline"/>
          <w:highlight w:val="green"/>
        </w:rPr>
        <w:t>is</w:t>
      </w:r>
      <w:r w:rsidRPr="007B4925">
        <w:rPr>
          <w:sz w:val="16"/>
        </w:rPr>
        <w:t xml:space="preserve"> strategic </w:t>
      </w:r>
      <w:r w:rsidRPr="007B56A5">
        <w:rPr>
          <w:rStyle w:val="Emphasis"/>
          <w:highlight w:val="green"/>
        </w:rPr>
        <w:t>political posturing</w:t>
      </w:r>
      <w:r w:rsidRPr="007B4925">
        <w:rPr>
          <w:sz w:val="16"/>
        </w:rPr>
        <w:t xml:space="preserve"> </w:t>
      </w:r>
    </w:p>
    <w:p w14:paraId="3A8B4790" w14:textId="77777777" w:rsidR="006E6CDB" w:rsidRPr="007B4925" w:rsidRDefault="006E6CDB" w:rsidP="006E6CDB">
      <w:pPr>
        <w:rPr>
          <w:sz w:val="16"/>
        </w:rPr>
      </w:pPr>
      <w:r w:rsidRPr="007B4925">
        <w:rPr>
          <w:sz w:val="16"/>
        </w:rPr>
        <w:t xml:space="preserve">Chinese President Xi Jinping’s stated intention to reunite Taiwan with China is closely tied to his desire to consolidate power over the Chinese Communist Party (CCP). Early in his tenure, Xi has strategically cultivated support within the CCP to dismantle presidential term limits, diverging from Deng Xiaoping’s tradition of orderly and institutionalized power transitions. In his address during the CCP’s centenary ceremony, he affirmed his policy of pursuing peaceful national reunification but did not reveal the timeline for doing so. This omission implies that </w:t>
      </w:r>
      <w:r w:rsidRPr="00F345D5">
        <w:rPr>
          <w:rStyle w:val="StyleUnderline"/>
        </w:rPr>
        <w:t>Xi’s discourse serves</w:t>
      </w:r>
      <w:r w:rsidRPr="007B4925">
        <w:rPr>
          <w:sz w:val="16"/>
        </w:rPr>
        <w:t xml:space="preserve"> primarily </w:t>
      </w:r>
      <w:r w:rsidRPr="00F345D5">
        <w:rPr>
          <w:rStyle w:val="StyleUnderline"/>
        </w:rPr>
        <w:t xml:space="preserve">as a mechanism </w:t>
      </w:r>
      <w:r w:rsidRPr="007B56A5">
        <w:rPr>
          <w:rStyle w:val="StyleUnderline"/>
          <w:highlight w:val="green"/>
        </w:rPr>
        <w:t>to solidify</w:t>
      </w:r>
      <w:r w:rsidRPr="00F345D5">
        <w:rPr>
          <w:rStyle w:val="StyleUnderline"/>
        </w:rPr>
        <w:t xml:space="preserve"> internal CCP </w:t>
      </w:r>
      <w:r w:rsidRPr="007B56A5">
        <w:rPr>
          <w:rStyle w:val="StyleUnderline"/>
          <w:highlight w:val="green"/>
        </w:rPr>
        <w:t>support</w:t>
      </w:r>
      <w:r w:rsidRPr="007B4925">
        <w:rPr>
          <w:sz w:val="16"/>
        </w:rPr>
        <w:t xml:space="preserve">, rather than as a definitive roadmap for action. Bang Xiao, a reporter and analyst on Chinese affairs, postulates that showing ambition to take Taiwan will “cement Xi’s place as a remarkable person in China’s history” – indicating how his ambitious messaging on Taiwanese reunification is a political power play. </w:t>
      </w:r>
      <w:r w:rsidRPr="00F345D5">
        <w:rPr>
          <w:rStyle w:val="StyleUnderline"/>
        </w:rPr>
        <w:t>The possibility of reunifying Taiwan and China is an emotive issue</w:t>
      </w:r>
      <w:r w:rsidRPr="007B4925">
        <w:rPr>
          <w:sz w:val="16"/>
        </w:rPr>
        <w:t xml:space="preserve"> for Chinese citizens. </w:t>
      </w:r>
      <w:r w:rsidRPr="00F345D5">
        <w:rPr>
          <w:rStyle w:val="StyleUnderline"/>
        </w:rPr>
        <w:t xml:space="preserve">Xi’s rhetoric is pandering to these emotions to appeal to his citizens and engender support within the CCP, </w:t>
      </w:r>
      <w:r w:rsidRPr="007B56A5">
        <w:rPr>
          <w:rStyle w:val="Emphasis"/>
          <w:highlight w:val="green"/>
        </w:rPr>
        <w:t>without</w:t>
      </w:r>
      <w:r w:rsidRPr="00F345D5">
        <w:rPr>
          <w:rStyle w:val="StyleUnderline"/>
        </w:rPr>
        <w:t xml:space="preserve"> clearly signaling </w:t>
      </w:r>
      <w:r w:rsidRPr="007B56A5">
        <w:rPr>
          <w:rStyle w:val="StyleUnderline"/>
          <w:highlight w:val="green"/>
        </w:rPr>
        <w:t xml:space="preserve">a commitment to </w:t>
      </w:r>
      <w:r w:rsidRPr="007B56A5">
        <w:rPr>
          <w:rStyle w:val="Emphasis"/>
          <w:highlight w:val="green"/>
        </w:rPr>
        <w:t>actualize</w:t>
      </w:r>
      <w:r w:rsidRPr="007B4925">
        <w:rPr>
          <w:sz w:val="16"/>
        </w:rPr>
        <w:t xml:space="preserve"> the </w:t>
      </w:r>
      <w:r w:rsidRPr="007B56A5">
        <w:rPr>
          <w:rStyle w:val="Emphasis"/>
          <w:highlight w:val="green"/>
        </w:rPr>
        <w:t>reunification</w:t>
      </w:r>
      <w:r w:rsidRPr="007B4925">
        <w:rPr>
          <w:sz w:val="16"/>
        </w:rPr>
        <w:t xml:space="preserve"> of China and Taiwan.</w:t>
      </w:r>
    </w:p>
    <w:p w14:paraId="0C45284C" w14:textId="77777777" w:rsidR="006E6CDB" w:rsidRPr="007B4925" w:rsidRDefault="006E6CDB" w:rsidP="006E6CDB">
      <w:pPr>
        <w:rPr>
          <w:sz w:val="16"/>
        </w:rPr>
      </w:pPr>
      <w:r w:rsidRPr="007B4925">
        <w:rPr>
          <w:sz w:val="16"/>
        </w:rPr>
        <w:t xml:space="preserve">Furthermore, Beijing </w:t>
      </w:r>
      <w:proofErr w:type="spellStart"/>
      <w:r w:rsidRPr="007B4925">
        <w:rPr>
          <w:sz w:val="16"/>
        </w:rPr>
        <w:t>recognises</w:t>
      </w:r>
      <w:proofErr w:type="spellEnd"/>
      <w:r w:rsidRPr="007B4925">
        <w:rPr>
          <w:sz w:val="16"/>
        </w:rPr>
        <w:t xml:space="preserve"> that </w:t>
      </w:r>
      <w:r w:rsidRPr="007B56A5">
        <w:rPr>
          <w:rStyle w:val="StyleUnderline"/>
          <w:highlight w:val="green"/>
        </w:rPr>
        <w:t>invading</w:t>
      </w:r>
      <w:r w:rsidRPr="00A96A2C">
        <w:rPr>
          <w:rStyle w:val="StyleUnderline"/>
        </w:rPr>
        <w:t xml:space="preserve"> Taiwan </w:t>
      </w:r>
      <w:r w:rsidRPr="007B56A5">
        <w:rPr>
          <w:rStyle w:val="StyleUnderline"/>
          <w:highlight w:val="green"/>
        </w:rPr>
        <w:t>would result in</w:t>
      </w:r>
      <w:r w:rsidRPr="00F345D5">
        <w:rPr>
          <w:rStyle w:val="StyleUnderline"/>
        </w:rPr>
        <w:t xml:space="preserve"> international </w:t>
      </w:r>
      <w:r w:rsidRPr="007B56A5">
        <w:rPr>
          <w:rStyle w:val="Emphasis"/>
          <w:highlight w:val="green"/>
        </w:rPr>
        <w:t>isolation</w:t>
      </w:r>
      <w:r w:rsidRPr="007B56A5">
        <w:rPr>
          <w:rStyle w:val="StyleUnderline"/>
          <w:highlight w:val="green"/>
        </w:rPr>
        <w:t xml:space="preserve"> and</w:t>
      </w:r>
      <w:r w:rsidRPr="00F345D5">
        <w:rPr>
          <w:rStyle w:val="StyleUnderline"/>
        </w:rPr>
        <w:t xml:space="preserve"> condemnation</w:t>
      </w:r>
      <w:r w:rsidRPr="007B4925">
        <w:rPr>
          <w:sz w:val="16"/>
        </w:rPr>
        <w:t xml:space="preserve">, </w:t>
      </w:r>
      <w:r w:rsidRPr="00F345D5">
        <w:rPr>
          <w:rStyle w:val="StyleUnderline"/>
        </w:rPr>
        <w:t>including</w:t>
      </w:r>
      <w:r w:rsidRPr="007B4925">
        <w:rPr>
          <w:sz w:val="16"/>
        </w:rPr>
        <w:t xml:space="preserve"> but not limited to </w:t>
      </w:r>
      <w:r w:rsidRPr="007B56A5">
        <w:rPr>
          <w:rStyle w:val="Emphasis"/>
          <w:highlight w:val="green"/>
        </w:rPr>
        <w:t>sanctions</w:t>
      </w:r>
      <w:r w:rsidRPr="007B4925">
        <w:rPr>
          <w:sz w:val="16"/>
        </w:rPr>
        <w:t xml:space="preserve"> and embargoes from Western nations. </w:t>
      </w:r>
      <w:r w:rsidRPr="00F345D5">
        <w:rPr>
          <w:rStyle w:val="StyleUnderline"/>
        </w:rPr>
        <w:t>This could reverse Beijing’s efforts to expand power</w:t>
      </w:r>
      <w:r w:rsidRPr="007B4925">
        <w:rPr>
          <w:sz w:val="16"/>
        </w:rPr>
        <w:t xml:space="preserve"> and </w:t>
      </w:r>
      <w:proofErr w:type="gramStart"/>
      <w:r w:rsidRPr="007B4925">
        <w:rPr>
          <w:sz w:val="16"/>
        </w:rPr>
        <w:t>influence, and</w:t>
      </w:r>
      <w:proofErr w:type="gramEnd"/>
      <w:r w:rsidRPr="007B4925">
        <w:rPr>
          <w:sz w:val="16"/>
        </w:rPr>
        <w:t xml:space="preserve"> dampen Xi’s global ambitions. Economic </w:t>
      </w:r>
      <w:r w:rsidRPr="007B56A5">
        <w:rPr>
          <w:rStyle w:val="Emphasis"/>
          <w:highlight w:val="green"/>
        </w:rPr>
        <w:t>interdependence</w:t>
      </w:r>
      <w:r w:rsidRPr="007B56A5">
        <w:rPr>
          <w:rStyle w:val="StyleUnderline"/>
          <w:highlight w:val="green"/>
        </w:rPr>
        <w:t xml:space="preserve"> is China’s </w:t>
      </w:r>
      <w:r w:rsidRPr="007B56A5">
        <w:rPr>
          <w:rStyle w:val="Emphasis"/>
          <w:highlight w:val="green"/>
        </w:rPr>
        <w:t>key vulnerability</w:t>
      </w:r>
      <w:r w:rsidRPr="007B56A5">
        <w:rPr>
          <w:sz w:val="16"/>
          <w:highlight w:val="green"/>
        </w:rPr>
        <w:t>,</w:t>
      </w:r>
      <w:r w:rsidRPr="007B4925">
        <w:rPr>
          <w:sz w:val="16"/>
        </w:rPr>
        <w:t xml:space="preserve"> </w:t>
      </w:r>
      <w:r w:rsidRPr="007B56A5">
        <w:rPr>
          <w:rStyle w:val="StyleUnderline"/>
          <w:highlight w:val="green"/>
        </w:rPr>
        <w:t>since</w:t>
      </w:r>
      <w:r w:rsidRPr="00F345D5">
        <w:rPr>
          <w:rStyle w:val="StyleUnderline"/>
        </w:rPr>
        <w:t xml:space="preserve"> the </w:t>
      </w:r>
      <w:r w:rsidRPr="007B56A5">
        <w:rPr>
          <w:rStyle w:val="Emphasis"/>
          <w:highlight w:val="green"/>
        </w:rPr>
        <w:t>CCP</w:t>
      </w:r>
      <w:r w:rsidRPr="00F345D5">
        <w:rPr>
          <w:rStyle w:val="StyleUnderline"/>
        </w:rPr>
        <w:t xml:space="preserve">’s </w:t>
      </w:r>
      <w:r w:rsidRPr="007B56A5">
        <w:rPr>
          <w:rStyle w:val="Emphasis"/>
          <w:highlight w:val="green"/>
        </w:rPr>
        <w:t>legitimacy</w:t>
      </w:r>
      <w:r w:rsidRPr="007B56A5">
        <w:rPr>
          <w:rStyle w:val="StyleUnderline"/>
          <w:highlight w:val="green"/>
        </w:rPr>
        <w:t xml:space="preserve"> rests on</w:t>
      </w:r>
      <w:r w:rsidRPr="00F345D5">
        <w:rPr>
          <w:rStyle w:val="StyleUnderline"/>
        </w:rPr>
        <w:t xml:space="preserve"> its</w:t>
      </w:r>
      <w:r w:rsidRPr="007B4925">
        <w:rPr>
          <w:sz w:val="16"/>
        </w:rPr>
        <w:t xml:space="preserve"> ability to </w:t>
      </w:r>
      <w:r w:rsidRPr="0062644C">
        <w:rPr>
          <w:rStyle w:val="StyleUnderline"/>
        </w:rPr>
        <w:t>maintain</w:t>
      </w:r>
      <w:r w:rsidRPr="007B4925">
        <w:rPr>
          <w:sz w:val="16"/>
        </w:rPr>
        <w:t xml:space="preserve"> social, political and </w:t>
      </w:r>
      <w:r w:rsidRPr="007B56A5">
        <w:rPr>
          <w:rStyle w:val="Emphasis"/>
          <w:highlight w:val="green"/>
        </w:rPr>
        <w:t>economic stability</w:t>
      </w:r>
      <w:r w:rsidRPr="007B4925">
        <w:rPr>
          <w:sz w:val="16"/>
        </w:rPr>
        <w:t xml:space="preserve"> within China and its trade and economic stability rests on the global market.</w:t>
      </w:r>
    </w:p>
    <w:p w14:paraId="54279BF0" w14:textId="77777777" w:rsidR="006E6CDB" w:rsidRPr="007B4925" w:rsidRDefault="006E6CDB" w:rsidP="006E6CDB">
      <w:pPr>
        <w:rPr>
          <w:sz w:val="16"/>
        </w:rPr>
      </w:pPr>
      <w:r w:rsidRPr="007B4925">
        <w:rPr>
          <w:sz w:val="16"/>
        </w:rPr>
        <w:t>China and Taiwan do not mirror Russia and Ukraine</w:t>
      </w:r>
    </w:p>
    <w:p w14:paraId="0E962619" w14:textId="77777777" w:rsidR="006E6CDB" w:rsidRPr="007B4925" w:rsidRDefault="006E6CDB" w:rsidP="006E6CDB">
      <w:pPr>
        <w:rPr>
          <w:sz w:val="16"/>
        </w:rPr>
      </w:pPr>
      <w:r w:rsidRPr="007B4925">
        <w:rPr>
          <w:sz w:val="16"/>
        </w:rPr>
        <w:t xml:space="preserve">Russian President Vladimir Putin’s invasion of Ukraine a year ago has led many USFP commentators to draw a comparison to China’s approach toward Taiwan; however, Russia’s direct military aggression contrasts with China’s blend of diplomatic pressure and military preparedness. Although the war in Ukraine is a stark reminder that the threat of cross-border conflicts is omnipresent, Taiwan and Ukraine differ geopolitically, historically and strategically. The only real parallel is that both countries are exposed to a large, aggressive authoritarian neighbor. Taiwan is separated from China by the 180 km long Taiwan Strait, compared to the long land border between Russia and Ukraine. </w:t>
      </w:r>
      <w:r w:rsidRPr="007B56A5">
        <w:rPr>
          <w:rStyle w:val="StyleUnderline"/>
          <w:highlight w:val="green"/>
        </w:rPr>
        <w:t>An invasion</w:t>
      </w:r>
      <w:r w:rsidRPr="0062644C">
        <w:rPr>
          <w:rStyle w:val="StyleUnderline"/>
        </w:rPr>
        <w:t xml:space="preserve"> by China </w:t>
      </w:r>
      <w:r w:rsidRPr="007B56A5">
        <w:rPr>
          <w:rStyle w:val="StyleUnderline"/>
          <w:highlight w:val="green"/>
        </w:rPr>
        <w:t xml:space="preserve">would be </w:t>
      </w:r>
      <w:r w:rsidRPr="007B56A5">
        <w:rPr>
          <w:rStyle w:val="Emphasis"/>
          <w:highlight w:val="green"/>
        </w:rPr>
        <w:t>logistically</w:t>
      </w:r>
      <w:r w:rsidRPr="0062644C">
        <w:rPr>
          <w:rStyle w:val="Emphasis"/>
        </w:rPr>
        <w:t xml:space="preserve"> more </w:t>
      </w:r>
      <w:r w:rsidRPr="007B56A5">
        <w:rPr>
          <w:rStyle w:val="Emphasis"/>
          <w:highlight w:val="green"/>
        </w:rPr>
        <w:t>arduous</w:t>
      </w:r>
      <w:r w:rsidRPr="0062644C">
        <w:rPr>
          <w:rStyle w:val="StyleUnderline"/>
        </w:rPr>
        <w:t xml:space="preserve"> than Russia’s invasion into </w:t>
      </w:r>
      <w:r w:rsidRPr="00DF7147">
        <w:rPr>
          <w:rStyle w:val="StyleUnderline"/>
        </w:rPr>
        <w:t xml:space="preserve">Ukraine and would require </w:t>
      </w:r>
      <w:proofErr w:type="gramStart"/>
      <w:r w:rsidRPr="00DF7147">
        <w:rPr>
          <w:rStyle w:val="StyleUnderline"/>
        </w:rPr>
        <w:t>a large number of</w:t>
      </w:r>
      <w:proofErr w:type="gramEnd"/>
      <w:r w:rsidRPr="00DF7147">
        <w:rPr>
          <w:rStyle w:val="StyleUnderline"/>
        </w:rPr>
        <w:t xml:space="preserve"> </w:t>
      </w:r>
      <w:r w:rsidRPr="007B4925">
        <w:rPr>
          <w:rStyle w:val="StyleUnderline"/>
        </w:rPr>
        <w:t>ships</w:t>
      </w:r>
      <w:r w:rsidRPr="007B4925">
        <w:rPr>
          <w:sz w:val="16"/>
        </w:rPr>
        <w:t xml:space="preserve"> heavily </w:t>
      </w:r>
      <w:r w:rsidRPr="00DF7147">
        <w:rPr>
          <w:rStyle w:val="StyleUnderline"/>
        </w:rPr>
        <w:t>laden with equipment, which would be vulnerable to attacks</w:t>
      </w:r>
      <w:r w:rsidRPr="007B4925">
        <w:rPr>
          <w:sz w:val="16"/>
        </w:rPr>
        <w:t xml:space="preserve">. </w:t>
      </w:r>
      <w:r w:rsidRPr="007B56A5">
        <w:rPr>
          <w:rStyle w:val="StyleUnderline"/>
          <w:highlight w:val="green"/>
        </w:rPr>
        <w:t xml:space="preserve">The </w:t>
      </w:r>
      <w:r w:rsidRPr="007B56A5">
        <w:rPr>
          <w:rStyle w:val="Emphasis"/>
          <w:highlight w:val="green"/>
        </w:rPr>
        <w:t>slow pace</w:t>
      </w:r>
      <w:r w:rsidRPr="007B4925">
        <w:rPr>
          <w:rStyle w:val="StyleUnderline"/>
        </w:rPr>
        <w:t xml:space="preserve"> </w:t>
      </w:r>
      <w:r w:rsidRPr="007B56A5">
        <w:rPr>
          <w:rStyle w:val="StyleUnderline"/>
          <w:highlight w:val="green"/>
        </w:rPr>
        <w:t>of</w:t>
      </w:r>
      <w:r w:rsidRPr="007B4925">
        <w:rPr>
          <w:sz w:val="16"/>
        </w:rPr>
        <w:t xml:space="preserve"> these </w:t>
      </w:r>
      <w:r w:rsidRPr="007B56A5">
        <w:rPr>
          <w:rStyle w:val="StyleUnderline"/>
          <w:highlight w:val="green"/>
        </w:rPr>
        <w:t>vessels would expose them to</w:t>
      </w:r>
      <w:r w:rsidRPr="007B4925">
        <w:rPr>
          <w:sz w:val="16"/>
        </w:rPr>
        <w:t xml:space="preserve"> long-range </w:t>
      </w:r>
      <w:r w:rsidRPr="007B56A5">
        <w:rPr>
          <w:rStyle w:val="Emphasis"/>
          <w:highlight w:val="green"/>
        </w:rPr>
        <w:t>missile strikes</w:t>
      </w:r>
      <w:r w:rsidRPr="007B4925">
        <w:rPr>
          <w:sz w:val="16"/>
        </w:rPr>
        <w:t xml:space="preserve">, submarine assaults, and other forms of advanced weaponry. Harlan Ullman, a senior advisor at the Atlantic Council, emphasizes that to counter Taiwan’s potential 45,000 defense force, </w:t>
      </w:r>
      <w:r w:rsidRPr="00DF7147">
        <w:rPr>
          <w:rStyle w:val="StyleUnderline"/>
        </w:rPr>
        <w:t>China would need to mobilize over 1.2 million soldiers</w:t>
      </w:r>
      <w:r w:rsidRPr="007B4925">
        <w:rPr>
          <w:sz w:val="16"/>
        </w:rPr>
        <w:t xml:space="preserve"> from its active military personnel, which exceeds 2 million. </w:t>
      </w:r>
      <w:r w:rsidRPr="007B4925">
        <w:rPr>
          <w:sz w:val="16"/>
        </w:rPr>
        <w:lastRenderedPageBreak/>
        <w:t xml:space="preserve">However, </w:t>
      </w:r>
      <w:r w:rsidRPr="007B56A5">
        <w:rPr>
          <w:rStyle w:val="StyleUnderline"/>
          <w:highlight w:val="green"/>
        </w:rPr>
        <w:t>the Chinese Navy possesses</w:t>
      </w:r>
      <w:r w:rsidRPr="00DF7147">
        <w:rPr>
          <w:rStyle w:val="StyleUnderline"/>
        </w:rPr>
        <w:t xml:space="preserve"> only </w:t>
      </w:r>
      <w:r w:rsidRPr="007B56A5">
        <w:rPr>
          <w:rStyle w:val="StyleUnderline"/>
          <w:highlight w:val="green"/>
        </w:rPr>
        <w:t xml:space="preserve">a </w:t>
      </w:r>
      <w:r w:rsidRPr="007B56A5">
        <w:rPr>
          <w:rStyle w:val="Emphasis"/>
          <w:highlight w:val="green"/>
        </w:rPr>
        <w:t>fraction</w:t>
      </w:r>
      <w:r w:rsidRPr="007B56A5">
        <w:rPr>
          <w:rStyle w:val="StyleUnderline"/>
          <w:highlight w:val="green"/>
        </w:rPr>
        <w:t xml:space="preserve"> of the </w:t>
      </w:r>
      <w:r w:rsidRPr="007B56A5">
        <w:rPr>
          <w:rStyle w:val="Emphasis"/>
          <w:highlight w:val="green"/>
        </w:rPr>
        <w:t>necessary artillery</w:t>
      </w:r>
      <w:r w:rsidRPr="007B4925">
        <w:rPr>
          <w:sz w:val="16"/>
        </w:rPr>
        <w:t xml:space="preserve"> to facilitate an invasion of that magnitude.</w:t>
      </w:r>
    </w:p>
    <w:p w14:paraId="314053BE" w14:textId="77777777" w:rsidR="006E6CDB" w:rsidRPr="007B4925" w:rsidRDefault="006E6CDB" w:rsidP="006E6CDB">
      <w:pPr>
        <w:rPr>
          <w:sz w:val="16"/>
        </w:rPr>
      </w:pPr>
      <w:r w:rsidRPr="007B4925">
        <w:rPr>
          <w:sz w:val="16"/>
        </w:rPr>
        <w:t xml:space="preserve">In addition, due to the historical association between Taiwan and the U.S., as enshrined in the 1979 Taiwan Relations Act, the </w:t>
      </w:r>
      <w:r w:rsidRPr="008E5C9F">
        <w:rPr>
          <w:rStyle w:val="StyleUnderline"/>
        </w:rPr>
        <w:t>U.S. is the island’s primary security partner. This heightens the global consequences</w:t>
      </w:r>
      <w:r w:rsidRPr="007B4925">
        <w:rPr>
          <w:sz w:val="16"/>
        </w:rPr>
        <w:t xml:space="preserve"> of conflict between China and Taiwan, to a far greater extent than the war in Ukraine. Regardless of China’s increasing military assertiveness, </w:t>
      </w:r>
      <w:r w:rsidRPr="008E5C9F">
        <w:rPr>
          <w:rStyle w:val="StyleUnderline"/>
        </w:rPr>
        <w:t xml:space="preserve">the U.S.’ </w:t>
      </w:r>
      <w:r w:rsidRPr="008E5C9F">
        <w:rPr>
          <w:rStyle w:val="Emphasis"/>
        </w:rPr>
        <w:t>de facto alliance</w:t>
      </w:r>
      <w:r w:rsidRPr="007B4925">
        <w:rPr>
          <w:sz w:val="16"/>
        </w:rPr>
        <w:t xml:space="preserve"> with Taiwan </w:t>
      </w:r>
      <w:r w:rsidRPr="008E5C9F">
        <w:rPr>
          <w:rStyle w:val="StyleUnderline"/>
        </w:rPr>
        <w:t>acts as</w:t>
      </w:r>
      <w:r w:rsidRPr="007B4925">
        <w:rPr>
          <w:sz w:val="16"/>
        </w:rPr>
        <w:t xml:space="preserve"> “diplomatic </w:t>
      </w:r>
      <w:r w:rsidRPr="008E5C9F">
        <w:rPr>
          <w:rStyle w:val="Emphasis"/>
        </w:rPr>
        <w:t>deterrence</w:t>
      </w:r>
      <w:r w:rsidRPr="007B4925">
        <w:rPr>
          <w:sz w:val="16"/>
        </w:rPr>
        <w:t xml:space="preserve">” against China. The Center for Strategic International Studies’ military experts even </w:t>
      </w:r>
      <w:proofErr w:type="gramStart"/>
      <w:r w:rsidRPr="007B4925">
        <w:rPr>
          <w:sz w:val="16"/>
        </w:rPr>
        <w:t>predict</w:t>
      </w:r>
      <w:proofErr w:type="gramEnd"/>
      <w:r w:rsidRPr="007B4925">
        <w:rPr>
          <w:sz w:val="16"/>
        </w:rPr>
        <w:t xml:space="preserve"> </w:t>
      </w:r>
      <w:proofErr w:type="gramStart"/>
      <w:r w:rsidRPr="007B4925">
        <w:rPr>
          <w:sz w:val="16"/>
        </w:rPr>
        <w:t>total destruction</w:t>
      </w:r>
      <w:proofErr w:type="gramEnd"/>
      <w:r w:rsidRPr="007B4925">
        <w:rPr>
          <w:sz w:val="16"/>
        </w:rPr>
        <w:t xml:space="preserve"> of an invading Chinese militia by a U.S.-led coalition before any occupation of Taiwan could occur. </w:t>
      </w:r>
    </w:p>
    <w:p w14:paraId="0BD95E84" w14:textId="77777777" w:rsidR="006E6CDB" w:rsidRPr="007B4925" w:rsidRDefault="006E6CDB" w:rsidP="006E6CDB">
      <w:pPr>
        <w:rPr>
          <w:sz w:val="16"/>
        </w:rPr>
      </w:pPr>
      <w:r w:rsidRPr="007B4925">
        <w:rPr>
          <w:sz w:val="16"/>
        </w:rPr>
        <w:t xml:space="preserve">Contrary to what might be inferred from Moscow and Beijing’s announcement of a no-limits partnership, the two states also follow different strategies to advance their interests. </w:t>
      </w:r>
      <w:r w:rsidRPr="008E5C9F">
        <w:rPr>
          <w:rStyle w:val="StyleUnderline"/>
        </w:rPr>
        <w:t>China’s</w:t>
      </w:r>
      <w:r w:rsidRPr="007B4925">
        <w:rPr>
          <w:sz w:val="16"/>
        </w:rPr>
        <w:t xml:space="preserve"> strategic </w:t>
      </w:r>
      <w:r w:rsidRPr="008E5C9F">
        <w:rPr>
          <w:rStyle w:val="StyleUnderline"/>
        </w:rPr>
        <w:t>priority of peaceful unification</w:t>
      </w:r>
      <w:r w:rsidRPr="007B4925">
        <w:rPr>
          <w:sz w:val="16"/>
        </w:rPr>
        <w:t xml:space="preserve"> with Taiwan </w:t>
      </w:r>
      <w:r w:rsidRPr="008E5C9F">
        <w:rPr>
          <w:rStyle w:val="StyleUnderline"/>
        </w:rPr>
        <w:t xml:space="preserve">follows the dream of a one-China principle, and Chinese rhetoric </w:t>
      </w:r>
      <w:r w:rsidRPr="008E5C9F">
        <w:rPr>
          <w:rStyle w:val="Emphasis"/>
        </w:rPr>
        <w:t>stresses</w:t>
      </w:r>
      <w:r w:rsidRPr="008E5C9F">
        <w:rPr>
          <w:rStyle w:val="StyleUnderline"/>
        </w:rPr>
        <w:t xml:space="preserve"> the maintenance of a </w:t>
      </w:r>
      <w:r w:rsidRPr="008E5C9F">
        <w:rPr>
          <w:rStyle w:val="Emphasis"/>
        </w:rPr>
        <w:t>peaceful environment</w:t>
      </w:r>
      <w:r w:rsidRPr="007B4925">
        <w:rPr>
          <w:sz w:val="16"/>
        </w:rPr>
        <w:t xml:space="preserve"> while pursuing its historical mission of territorial expansion. In line with this, China has emphasized soft economic inducements as much as hard diplomatic and military pressure. By contrast, Russia’s invasion of Ukraine was an aggressive attempt to secure its “near abroad” and counter NATO’s expansion – an aim driven by Moscow’s perception of a swiftly deteriorating strategic environment. This fostered a sense of urgency and hardened Moscow’s appetite for war.</w:t>
      </w:r>
    </w:p>
    <w:p w14:paraId="2D0BB42A" w14:textId="77777777" w:rsidR="006E6CDB" w:rsidRPr="007B4925" w:rsidRDefault="006E6CDB" w:rsidP="006E6CDB">
      <w:pPr>
        <w:rPr>
          <w:sz w:val="16"/>
        </w:rPr>
      </w:pPr>
      <w:r w:rsidRPr="007B4925">
        <w:rPr>
          <w:sz w:val="16"/>
        </w:rPr>
        <w:t>Taiwan’s “Silicon Shield”</w:t>
      </w:r>
    </w:p>
    <w:p w14:paraId="350B6A4D" w14:textId="77777777" w:rsidR="006E6CDB" w:rsidRPr="007B4925" w:rsidRDefault="006E6CDB" w:rsidP="006E6CDB">
      <w:pPr>
        <w:rPr>
          <w:sz w:val="16"/>
        </w:rPr>
      </w:pPr>
      <w:r w:rsidRPr="007B4925">
        <w:rPr>
          <w:sz w:val="16"/>
        </w:rPr>
        <w:t xml:space="preserve">Many USFP commentators predict that China will invade </w:t>
      </w:r>
      <w:r w:rsidRPr="007B56A5">
        <w:rPr>
          <w:rStyle w:val="StyleUnderline"/>
          <w:highlight w:val="green"/>
        </w:rPr>
        <w:t>Taiwan</w:t>
      </w:r>
      <w:r w:rsidRPr="007B4925">
        <w:rPr>
          <w:sz w:val="16"/>
        </w:rPr>
        <w:t xml:space="preserve"> to assume control of it</w:t>
      </w:r>
      <w:r w:rsidRPr="007B56A5">
        <w:rPr>
          <w:rStyle w:val="StyleUnderline"/>
          <w:highlight w:val="green"/>
        </w:rPr>
        <w:t>s</w:t>
      </w:r>
      <w:r w:rsidRPr="007B4925">
        <w:rPr>
          <w:sz w:val="16"/>
        </w:rPr>
        <w:t xml:space="preserve"> cutting-edge microchip and </w:t>
      </w:r>
      <w:r w:rsidRPr="007B56A5">
        <w:rPr>
          <w:rStyle w:val="Emphasis"/>
          <w:highlight w:val="green"/>
        </w:rPr>
        <w:t>semiconductor industry</w:t>
      </w:r>
      <w:r w:rsidRPr="007B4925">
        <w:rPr>
          <w:sz w:val="16"/>
        </w:rPr>
        <w:t xml:space="preserve">. However, this industry, home to 92% of the world’s most advanced production of semiconductors, </w:t>
      </w:r>
      <w:r w:rsidRPr="007B56A5">
        <w:rPr>
          <w:rStyle w:val="StyleUnderline"/>
          <w:highlight w:val="green"/>
        </w:rPr>
        <w:t>acts as a</w:t>
      </w:r>
      <w:r w:rsidRPr="007B4925">
        <w:rPr>
          <w:sz w:val="16"/>
        </w:rPr>
        <w:t xml:space="preserve"> “</w:t>
      </w:r>
      <w:r w:rsidRPr="007B56A5">
        <w:rPr>
          <w:rStyle w:val="Emphasis"/>
          <w:highlight w:val="green"/>
        </w:rPr>
        <w:t>Silicon Shield</w:t>
      </w:r>
      <w:r w:rsidRPr="007B4925">
        <w:rPr>
          <w:sz w:val="16"/>
        </w:rPr>
        <w:t xml:space="preserve">” against the possibility of an invasion as global economic dependence on this technology magnifies the importance of peace and stability. </w:t>
      </w:r>
      <w:r w:rsidRPr="007B4925">
        <w:rPr>
          <w:rStyle w:val="StyleUnderline"/>
        </w:rPr>
        <w:t>China imports 40% of the global supply of semiconductors and,</w:t>
      </w:r>
      <w:r w:rsidRPr="007B4925">
        <w:rPr>
          <w:sz w:val="16"/>
        </w:rPr>
        <w:t xml:space="preserve"> even though it invests heavily in its domestic capability, </w:t>
      </w:r>
      <w:r w:rsidRPr="007B4925">
        <w:rPr>
          <w:rStyle w:val="StyleUnderline"/>
        </w:rPr>
        <w:t>relies on Taiwanese production to prop up its</w:t>
      </w:r>
      <w:r w:rsidRPr="007B4925">
        <w:rPr>
          <w:sz w:val="16"/>
        </w:rPr>
        <w:t xml:space="preserve"> booming $228.30 billion </w:t>
      </w:r>
      <w:r w:rsidRPr="007B4925">
        <w:rPr>
          <w:rStyle w:val="StyleUnderline"/>
        </w:rPr>
        <w:t>electronics industry</w:t>
      </w:r>
      <w:r w:rsidRPr="007B4925">
        <w:rPr>
          <w:sz w:val="16"/>
        </w:rPr>
        <w:t xml:space="preserve">. </w:t>
      </w:r>
    </w:p>
    <w:p w14:paraId="11F9EAE9" w14:textId="77777777" w:rsidR="006E6CDB" w:rsidRPr="007B4925" w:rsidRDefault="006E6CDB" w:rsidP="006E6CDB">
      <w:pPr>
        <w:rPr>
          <w:sz w:val="16"/>
        </w:rPr>
      </w:pPr>
      <w:r w:rsidRPr="007B4925">
        <w:rPr>
          <w:sz w:val="16"/>
        </w:rPr>
        <w:t xml:space="preserve">Furthermore, </w:t>
      </w:r>
      <w:r w:rsidRPr="007B4925">
        <w:rPr>
          <w:rStyle w:val="StyleUnderline"/>
        </w:rPr>
        <w:t>China mines 72% of the world’s silicon</w:t>
      </w:r>
      <w:r w:rsidRPr="007B4925">
        <w:rPr>
          <w:sz w:val="16"/>
        </w:rPr>
        <w:t xml:space="preserve">, an integral component for semiconductors, which illustrates the interdependence of China and Taiwan’s </w:t>
      </w:r>
      <w:r w:rsidRPr="007B4925">
        <w:rPr>
          <w:rStyle w:val="StyleUnderline"/>
        </w:rPr>
        <w:t xml:space="preserve">economies. </w:t>
      </w:r>
      <w:r w:rsidRPr="007B56A5">
        <w:rPr>
          <w:rStyle w:val="StyleUnderline"/>
          <w:highlight w:val="green"/>
        </w:rPr>
        <w:t>Beijing is</w:t>
      </w:r>
      <w:r w:rsidRPr="00F670E8">
        <w:rPr>
          <w:rStyle w:val="StyleUnderline"/>
        </w:rPr>
        <w:t xml:space="preserve"> </w:t>
      </w:r>
      <w:r w:rsidRPr="00F670E8">
        <w:rPr>
          <w:rStyle w:val="Emphasis"/>
        </w:rPr>
        <w:t xml:space="preserve">highly </w:t>
      </w:r>
      <w:r w:rsidRPr="007B56A5">
        <w:rPr>
          <w:rStyle w:val="Emphasis"/>
          <w:highlight w:val="green"/>
        </w:rPr>
        <w:t>strategic</w:t>
      </w:r>
      <w:r w:rsidRPr="007B56A5">
        <w:rPr>
          <w:rStyle w:val="StyleUnderline"/>
          <w:highlight w:val="green"/>
        </w:rPr>
        <w:t xml:space="preserve"> and understands</w:t>
      </w:r>
      <w:r w:rsidRPr="007B4925">
        <w:rPr>
          <w:sz w:val="16"/>
        </w:rPr>
        <w:t xml:space="preserve"> that </w:t>
      </w:r>
      <w:r w:rsidRPr="007B56A5">
        <w:rPr>
          <w:rStyle w:val="StyleUnderline"/>
          <w:highlight w:val="green"/>
        </w:rPr>
        <w:t>even a</w:t>
      </w:r>
      <w:r w:rsidRPr="007B4925">
        <w:rPr>
          <w:sz w:val="16"/>
        </w:rPr>
        <w:t xml:space="preserve"> Chinese naval </w:t>
      </w:r>
      <w:r w:rsidRPr="007B56A5">
        <w:rPr>
          <w:rStyle w:val="Emphasis"/>
          <w:highlight w:val="green"/>
        </w:rPr>
        <w:t>blockade</w:t>
      </w:r>
      <w:r w:rsidRPr="007B56A5">
        <w:rPr>
          <w:rStyle w:val="StyleUnderline"/>
          <w:highlight w:val="green"/>
        </w:rPr>
        <w:t xml:space="preserve"> would</w:t>
      </w:r>
      <w:r w:rsidRPr="007B4925">
        <w:rPr>
          <w:rStyle w:val="StyleUnderline"/>
        </w:rPr>
        <w:t xml:space="preserve"> severely restrict trade</w:t>
      </w:r>
      <w:r w:rsidRPr="007B4925">
        <w:rPr>
          <w:sz w:val="16"/>
        </w:rPr>
        <w:t xml:space="preserve">, exacerbating global economic tensions, causing dramatic supply-chain disruptions and </w:t>
      </w:r>
      <w:r w:rsidRPr="007B56A5">
        <w:rPr>
          <w:rStyle w:val="Emphasis"/>
          <w:highlight w:val="green"/>
        </w:rPr>
        <w:t>lead</w:t>
      </w:r>
      <w:r w:rsidRPr="007B4925">
        <w:rPr>
          <w:rStyle w:val="StyleUnderline"/>
        </w:rPr>
        <w:t xml:space="preserve">ing </w:t>
      </w:r>
      <w:r w:rsidRPr="007B56A5">
        <w:rPr>
          <w:rStyle w:val="StyleUnderline"/>
          <w:highlight w:val="green"/>
        </w:rPr>
        <w:t xml:space="preserve">to </w:t>
      </w:r>
      <w:proofErr w:type="gramStart"/>
      <w:r w:rsidRPr="007B56A5">
        <w:rPr>
          <w:rStyle w:val="Emphasis"/>
          <w:highlight w:val="green"/>
        </w:rPr>
        <w:t>trillion dollar</w:t>
      </w:r>
      <w:proofErr w:type="gramEnd"/>
      <w:r w:rsidRPr="007B56A5">
        <w:rPr>
          <w:rStyle w:val="Emphasis"/>
          <w:highlight w:val="green"/>
        </w:rPr>
        <w:t xml:space="preserve"> losses</w:t>
      </w:r>
      <w:r w:rsidRPr="007B4925">
        <w:rPr>
          <w:rStyle w:val="StyleUnderline"/>
        </w:rPr>
        <w:t xml:space="preserve"> in economic output</w:t>
      </w:r>
      <w:r w:rsidRPr="007B4925">
        <w:rPr>
          <w:sz w:val="16"/>
        </w:rPr>
        <w:t xml:space="preserve">. </w:t>
      </w:r>
      <w:r w:rsidRPr="007B56A5">
        <w:rPr>
          <w:rStyle w:val="StyleUnderline"/>
          <w:highlight w:val="green"/>
        </w:rPr>
        <w:t>At worst,</w:t>
      </w:r>
      <w:r w:rsidRPr="007B4925">
        <w:rPr>
          <w:rStyle w:val="StyleUnderline"/>
        </w:rPr>
        <w:t xml:space="preserve"> military </w:t>
      </w:r>
      <w:r w:rsidRPr="007B56A5">
        <w:rPr>
          <w:rStyle w:val="StyleUnderline"/>
          <w:highlight w:val="green"/>
        </w:rPr>
        <w:t>conflict would</w:t>
      </w:r>
      <w:r w:rsidRPr="007B4925">
        <w:rPr>
          <w:sz w:val="16"/>
        </w:rPr>
        <w:t xml:space="preserve"> risk </w:t>
      </w:r>
      <w:r w:rsidRPr="007B56A5">
        <w:rPr>
          <w:rStyle w:val="Emphasis"/>
          <w:highlight w:val="green"/>
        </w:rPr>
        <w:t>destroy</w:t>
      </w:r>
      <w:r w:rsidRPr="007B4925">
        <w:rPr>
          <w:sz w:val="16"/>
        </w:rPr>
        <w:t xml:space="preserve">ing </w:t>
      </w:r>
      <w:r w:rsidRPr="007B56A5">
        <w:rPr>
          <w:rStyle w:val="StyleUnderline"/>
          <w:highlight w:val="green"/>
        </w:rPr>
        <w:t>Taiwan’s</w:t>
      </w:r>
      <w:r w:rsidRPr="007B4925">
        <w:rPr>
          <w:rStyle w:val="StyleUnderline"/>
        </w:rPr>
        <w:t xml:space="preserve"> semiconductor </w:t>
      </w:r>
      <w:r w:rsidRPr="007B56A5">
        <w:rPr>
          <w:rStyle w:val="StyleUnderline"/>
          <w:highlight w:val="green"/>
        </w:rPr>
        <w:t>industry</w:t>
      </w:r>
      <w:r w:rsidRPr="007B4925">
        <w:rPr>
          <w:rStyle w:val="StyleUnderline"/>
        </w:rPr>
        <w:t xml:space="preserve"> and</w:t>
      </w:r>
      <w:r w:rsidRPr="007B4925">
        <w:rPr>
          <w:sz w:val="16"/>
        </w:rPr>
        <w:t xml:space="preserve"> seriously </w:t>
      </w:r>
      <w:r w:rsidRPr="007B4925">
        <w:rPr>
          <w:rStyle w:val="StyleUnderline"/>
        </w:rPr>
        <w:t xml:space="preserve">harm China’s </w:t>
      </w:r>
      <w:r w:rsidRPr="007B4925">
        <w:rPr>
          <w:rStyle w:val="Emphasis"/>
        </w:rPr>
        <w:t>own econ</w:t>
      </w:r>
      <w:r w:rsidRPr="007B4925">
        <w:rPr>
          <w:sz w:val="16"/>
        </w:rPr>
        <w:t>omy.</w:t>
      </w:r>
    </w:p>
    <w:p w14:paraId="3BB5A571" w14:textId="77777777" w:rsidR="006E6CDB" w:rsidRDefault="006E6CDB" w:rsidP="006E6CDB">
      <w:pPr>
        <w:rPr>
          <w:sz w:val="16"/>
        </w:rPr>
      </w:pPr>
      <w:r w:rsidRPr="007B4925">
        <w:rPr>
          <w:sz w:val="16"/>
        </w:rPr>
        <w:t>While USFP commentators should not underestimate the potential for Chinese military expansion, they should also understand the nuances in Beijing’s posture towards Taiwan. A false interpretation of Chinese domestic politics could result in inaccurate comparisons between Russia-Ukraine and China-Taiwan that could, in turn, provoke USFP actions that overstep China’s red line.</w:t>
      </w:r>
    </w:p>
    <w:bookmarkEnd w:id="0"/>
    <w:p w14:paraId="03F48732" w14:textId="77777777" w:rsidR="006E6CDB" w:rsidRPr="006E6CDB" w:rsidRDefault="006E6CDB" w:rsidP="006E6CDB"/>
    <w:sectPr w:rsidR="006E6CDB" w:rsidRPr="006E6C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A00D" w14:textId="77777777" w:rsidR="00F52030" w:rsidRDefault="00F52030" w:rsidP="00066D2C">
      <w:r>
        <w:separator/>
      </w:r>
    </w:p>
  </w:endnote>
  <w:endnote w:type="continuationSeparator" w:id="0">
    <w:p w14:paraId="7AC803EC" w14:textId="77777777" w:rsidR="00F52030" w:rsidRDefault="00F520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353F" w14:textId="77777777" w:rsidR="00F52030" w:rsidRDefault="00F52030" w:rsidP="00066D2C">
      <w:r>
        <w:separator/>
      </w:r>
    </w:p>
  </w:footnote>
  <w:footnote w:type="continuationSeparator" w:id="0">
    <w:p w14:paraId="4C20E8EE" w14:textId="77777777" w:rsidR="00F52030" w:rsidRDefault="00F520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B257C7"/>
    <w:multiLevelType w:val="hybridMultilevel"/>
    <w:tmpl w:val="08DE9190"/>
    <w:lvl w:ilvl="0" w:tplc="FFB21200">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A61BD"/>
    <w:multiLevelType w:val="hybridMultilevel"/>
    <w:tmpl w:val="3EF49E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D5C6A"/>
    <w:multiLevelType w:val="hybridMultilevel"/>
    <w:tmpl w:val="C2CE07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0717096">
    <w:abstractNumId w:val="14"/>
  </w:num>
  <w:num w:numId="46" w16cid:durableId="223028732">
    <w:abstractNumId w:val="16"/>
  </w:num>
  <w:num w:numId="47" w16cid:durableId="15982464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 Miramontes"/>
    <w:docVar w:name="OS" w:val="Windows NT"/>
    <w:docVar w:name="OSVersion" w:val="10.0"/>
    <w:docVar w:name="RibbonPointer" w:val="5485011984"/>
    <w:docVar w:name="Team" w:val="VHTPA"/>
    <w:docVar w:name="VerbatimVersion" w:val="6.0.0"/>
    <w:docVar w:name="WordVersion" w:val="16.0"/>
  </w:docVars>
  <w:rsids>
    <w:rsidRoot w:val="002F58FC"/>
    <w:rsid w:val="00001C7E"/>
    <w:rsid w:val="0000487C"/>
    <w:rsid w:val="0000595E"/>
    <w:rsid w:val="00011FEF"/>
    <w:rsid w:val="00013C8B"/>
    <w:rsid w:val="00020CB1"/>
    <w:rsid w:val="00023AEF"/>
    <w:rsid w:val="000250CA"/>
    <w:rsid w:val="00032119"/>
    <w:rsid w:val="000427BD"/>
    <w:rsid w:val="00043C82"/>
    <w:rsid w:val="00050713"/>
    <w:rsid w:val="00053D0F"/>
    <w:rsid w:val="00056966"/>
    <w:rsid w:val="000615B0"/>
    <w:rsid w:val="00063921"/>
    <w:rsid w:val="000657E9"/>
    <w:rsid w:val="00066D2C"/>
    <w:rsid w:val="000700AB"/>
    <w:rsid w:val="00070101"/>
    <w:rsid w:val="0007328F"/>
    <w:rsid w:val="00074F1E"/>
    <w:rsid w:val="0007573B"/>
    <w:rsid w:val="0007578B"/>
    <w:rsid w:val="0007692C"/>
    <w:rsid w:val="00076EA7"/>
    <w:rsid w:val="000779D5"/>
    <w:rsid w:val="00080E37"/>
    <w:rsid w:val="00080F27"/>
    <w:rsid w:val="00083379"/>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2249"/>
    <w:rsid w:val="000D739E"/>
    <w:rsid w:val="000D7A2C"/>
    <w:rsid w:val="000E0913"/>
    <w:rsid w:val="000E1304"/>
    <w:rsid w:val="000E13F7"/>
    <w:rsid w:val="000E1E02"/>
    <w:rsid w:val="000E2525"/>
    <w:rsid w:val="000F1D4F"/>
    <w:rsid w:val="000F5C68"/>
    <w:rsid w:val="000F6390"/>
    <w:rsid w:val="000F6530"/>
    <w:rsid w:val="000F775F"/>
    <w:rsid w:val="00101467"/>
    <w:rsid w:val="001014FC"/>
    <w:rsid w:val="00101831"/>
    <w:rsid w:val="0010417F"/>
    <w:rsid w:val="00105540"/>
    <w:rsid w:val="00105C8A"/>
    <w:rsid w:val="001119CE"/>
    <w:rsid w:val="001128A3"/>
    <w:rsid w:val="00114316"/>
    <w:rsid w:val="001149FE"/>
    <w:rsid w:val="00117F85"/>
    <w:rsid w:val="00117F87"/>
    <w:rsid w:val="001218F5"/>
    <w:rsid w:val="00122202"/>
    <w:rsid w:val="00123D6A"/>
    <w:rsid w:val="00127061"/>
    <w:rsid w:val="00131B53"/>
    <w:rsid w:val="001327C1"/>
    <w:rsid w:val="001329A3"/>
    <w:rsid w:val="00134120"/>
    <w:rsid w:val="001356C8"/>
    <w:rsid w:val="001378C8"/>
    <w:rsid w:val="00140A6B"/>
    <w:rsid w:val="00144AD4"/>
    <w:rsid w:val="00146731"/>
    <w:rsid w:val="00146F2E"/>
    <w:rsid w:val="00150A2E"/>
    <w:rsid w:val="001512CC"/>
    <w:rsid w:val="00152BF7"/>
    <w:rsid w:val="00163574"/>
    <w:rsid w:val="001645D4"/>
    <w:rsid w:val="0016567B"/>
    <w:rsid w:val="0016568A"/>
    <w:rsid w:val="00170A72"/>
    <w:rsid w:val="0017179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470"/>
    <w:rsid w:val="001E4A64"/>
    <w:rsid w:val="001E61F5"/>
    <w:rsid w:val="001F0C01"/>
    <w:rsid w:val="001F1F4D"/>
    <w:rsid w:val="002005AF"/>
    <w:rsid w:val="00200C1A"/>
    <w:rsid w:val="00202B95"/>
    <w:rsid w:val="002043F2"/>
    <w:rsid w:val="002052E3"/>
    <w:rsid w:val="00210DC2"/>
    <w:rsid w:val="002110D6"/>
    <w:rsid w:val="002152F9"/>
    <w:rsid w:val="0021530A"/>
    <w:rsid w:val="002212A9"/>
    <w:rsid w:val="00221F45"/>
    <w:rsid w:val="002234FB"/>
    <w:rsid w:val="00225437"/>
    <w:rsid w:val="002263A1"/>
    <w:rsid w:val="00232746"/>
    <w:rsid w:val="00236707"/>
    <w:rsid w:val="00237D31"/>
    <w:rsid w:val="00241116"/>
    <w:rsid w:val="0024328E"/>
    <w:rsid w:val="002471B0"/>
    <w:rsid w:val="002508CB"/>
    <w:rsid w:val="002514A7"/>
    <w:rsid w:val="00253733"/>
    <w:rsid w:val="00255446"/>
    <w:rsid w:val="00256AC0"/>
    <w:rsid w:val="002573AF"/>
    <w:rsid w:val="00263CC5"/>
    <w:rsid w:val="00266B26"/>
    <w:rsid w:val="00271866"/>
    <w:rsid w:val="00276E12"/>
    <w:rsid w:val="00277BB1"/>
    <w:rsid w:val="00280538"/>
    <w:rsid w:val="00281B05"/>
    <w:rsid w:val="00282932"/>
    <w:rsid w:val="00282FFC"/>
    <w:rsid w:val="00285EA3"/>
    <w:rsid w:val="002878D0"/>
    <w:rsid w:val="00290F1B"/>
    <w:rsid w:val="00291C09"/>
    <w:rsid w:val="002960FF"/>
    <w:rsid w:val="002A3018"/>
    <w:rsid w:val="002A32FD"/>
    <w:rsid w:val="002A4DA5"/>
    <w:rsid w:val="002A57B1"/>
    <w:rsid w:val="002B2116"/>
    <w:rsid w:val="002B3050"/>
    <w:rsid w:val="002B4C23"/>
    <w:rsid w:val="002B5F0C"/>
    <w:rsid w:val="002C0731"/>
    <w:rsid w:val="002C0B33"/>
    <w:rsid w:val="002C30D9"/>
    <w:rsid w:val="002C6C7D"/>
    <w:rsid w:val="002C769C"/>
    <w:rsid w:val="002D2594"/>
    <w:rsid w:val="002D3647"/>
    <w:rsid w:val="002D418C"/>
    <w:rsid w:val="002D53A4"/>
    <w:rsid w:val="002E663F"/>
    <w:rsid w:val="002F0384"/>
    <w:rsid w:val="002F276B"/>
    <w:rsid w:val="002F28CE"/>
    <w:rsid w:val="002F2CFC"/>
    <w:rsid w:val="002F37D1"/>
    <w:rsid w:val="002F3B13"/>
    <w:rsid w:val="002F58FC"/>
    <w:rsid w:val="002F5A47"/>
    <w:rsid w:val="002F636E"/>
    <w:rsid w:val="002F6D5E"/>
    <w:rsid w:val="00300F2F"/>
    <w:rsid w:val="00304257"/>
    <w:rsid w:val="00304A78"/>
    <w:rsid w:val="00306A62"/>
    <w:rsid w:val="00306FDE"/>
    <w:rsid w:val="00307FBA"/>
    <w:rsid w:val="003106D9"/>
    <w:rsid w:val="00311112"/>
    <w:rsid w:val="00311C1F"/>
    <w:rsid w:val="0031266A"/>
    <w:rsid w:val="0031761F"/>
    <w:rsid w:val="00323E50"/>
    <w:rsid w:val="003243C2"/>
    <w:rsid w:val="003264E7"/>
    <w:rsid w:val="00327E74"/>
    <w:rsid w:val="00333A69"/>
    <w:rsid w:val="003352D6"/>
    <w:rsid w:val="003424E0"/>
    <w:rsid w:val="00345BF2"/>
    <w:rsid w:val="00347131"/>
    <w:rsid w:val="003479B5"/>
    <w:rsid w:val="003500B6"/>
    <w:rsid w:val="00352622"/>
    <w:rsid w:val="00355B45"/>
    <w:rsid w:val="00361FA0"/>
    <w:rsid w:val="00362E7A"/>
    <w:rsid w:val="003662DB"/>
    <w:rsid w:val="00367D96"/>
    <w:rsid w:val="003706D8"/>
    <w:rsid w:val="00373B7F"/>
    <w:rsid w:val="003753F6"/>
    <w:rsid w:val="003779C8"/>
    <w:rsid w:val="00382DF7"/>
    <w:rsid w:val="0039157C"/>
    <w:rsid w:val="00392D93"/>
    <w:rsid w:val="00393EF2"/>
    <w:rsid w:val="00394F71"/>
    <w:rsid w:val="00396D52"/>
    <w:rsid w:val="00397B2C"/>
    <w:rsid w:val="003A42D4"/>
    <w:rsid w:val="003A46B4"/>
    <w:rsid w:val="003A5CE8"/>
    <w:rsid w:val="003A698D"/>
    <w:rsid w:val="003B17B3"/>
    <w:rsid w:val="003B4705"/>
    <w:rsid w:val="003B4F86"/>
    <w:rsid w:val="003B734D"/>
    <w:rsid w:val="003B7BC5"/>
    <w:rsid w:val="003C177C"/>
    <w:rsid w:val="003C251E"/>
    <w:rsid w:val="003C3CCA"/>
    <w:rsid w:val="003C4436"/>
    <w:rsid w:val="003C6CA9"/>
    <w:rsid w:val="003C6CF2"/>
    <w:rsid w:val="003D3B44"/>
    <w:rsid w:val="003D4150"/>
    <w:rsid w:val="003D5367"/>
    <w:rsid w:val="003D680C"/>
    <w:rsid w:val="003E43C7"/>
    <w:rsid w:val="003F3920"/>
    <w:rsid w:val="003F4D5F"/>
    <w:rsid w:val="00405AD7"/>
    <w:rsid w:val="004127EF"/>
    <w:rsid w:val="00414EB4"/>
    <w:rsid w:val="00415CF1"/>
    <w:rsid w:val="004208C6"/>
    <w:rsid w:val="00420B4B"/>
    <w:rsid w:val="0042120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9C6"/>
    <w:rsid w:val="00464FFD"/>
    <w:rsid w:val="00474720"/>
    <w:rsid w:val="00480A40"/>
    <w:rsid w:val="004827C9"/>
    <w:rsid w:val="00486F5E"/>
    <w:rsid w:val="004875B9"/>
    <w:rsid w:val="00491C5F"/>
    <w:rsid w:val="0049341D"/>
    <w:rsid w:val="00493AA8"/>
    <w:rsid w:val="004A24A0"/>
    <w:rsid w:val="004A2B4E"/>
    <w:rsid w:val="004A40AB"/>
    <w:rsid w:val="004A539A"/>
    <w:rsid w:val="004A74B8"/>
    <w:rsid w:val="004A7CF7"/>
    <w:rsid w:val="004B3C97"/>
    <w:rsid w:val="004B4D3B"/>
    <w:rsid w:val="004B5436"/>
    <w:rsid w:val="004C2990"/>
    <w:rsid w:val="004C3FC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2A6"/>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6D5"/>
    <w:rsid w:val="00575723"/>
    <w:rsid w:val="00582372"/>
    <w:rsid w:val="00583644"/>
    <w:rsid w:val="00585F11"/>
    <w:rsid w:val="005906F9"/>
    <w:rsid w:val="005932B4"/>
    <w:rsid w:val="00596D9C"/>
    <w:rsid w:val="005A3550"/>
    <w:rsid w:val="005A4DE4"/>
    <w:rsid w:val="005A61AD"/>
    <w:rsid w:val="005A6204"/>
    <w:rsid w:val="005A6D5A"/>
    <w:rsid w:val="005B41CE"/>
    <w:rsid w:val="005B566C"/>
    <w:rsid w:val="005B5DC5"/>
    <w:rsid w:val="005B61DE"/>
    <w:rsid w:val="005B6286"/>
    <w:rsid w:val="005C1630"/>
    <w:rsid w:val="005C2AEB"/>
    <w:rsid w:val="005C5B70"/>
    <w:rsid w:val="005D027B"/>
    <w:rsid w:val="005D3400"/>
    <w:rsid w:val="005D3778"/>
    <w:rsid w:val="005D388F"/>
    <w:rsid w:val="005D45F4"/>
    <w:rsid w:val="005D4630"/>
    <w:rsid w:val="005D700C"/>
    <w:rsid w:val="005E0F22"/>
    <w:rsid w:val="005E43F7"/>
    <w:rsid w:val="005E5941"/>
    <w:rsid w:val="005E78A2"/>
    <w:rsid w:val="005F5E14"/>
    <w:rsid w:val="006047FA"/>
    <w:rsid w:val="00622773"/>
    <w:rsid w:val="00622C58"/>
    <w:rsid w:val="0062614B"/>
    <w:rsid w:val="006266E2"/>
    <w:rsid w:val="0063037B"/>
    <w:rsid w:val="00632C54"/>
    <w:rsid w:val="00635616"/>
    <w:rsid w:val="00641E99"/>
    <w:rsid w:val="006463F8"/>
    <w:rsid w:val="00650C88"/>
    <w:rsid w:val="0065258E"/>
    <w:rsid w:val="00655035"/>
    <w:rsid w:val="00656814"/>
    <w:rsid w:val="00656968"/>
    <w:rsid w:val="00657A00"/>
    <w:rsid w:val="006633F4"/>
    <w:rsid w:val="0066638E"/>
    <w:rsid w:val="00666CC0"/>
    <w:rsid w:val="0067216D"/>
    <w:rsid w:val="00673C22"/>
    <w:rsid w:val="0067482D"/>
    <w:rsid w:val="0067732F"/>
    <w:rsid w:val="00681007"/>
    <w:rsid w:val="0068122B"/>
    <w:rsid w:val="00681DD9"/>
    <w:rsid w:val="00682252"/>
    <w:rsid w:val="00682F5C"/>
    <w:rsid w:val="00687555"/>
    <w:rsid w:val="00690E39"/>
    <w:rsid w:val="00691FF9"/>
    <w:rsid w:val="0069285F"/>
    <w:rsid w:val="0069752C"/>
    <w:rsid w:val="006A0C57"/>
    <w:rsid w:val="006A0DE5"/>
    <w:rsid w:val="006A0F5C"/>
    <w:rsid w:val="006A3677"/>
    <w:rsid w:val="006A5B27"/>
    <w:rsid w:val="006B1653"/>
    <w:rsid w:val="006B4E4E"/>
    <w:rsid w:val="006B5952"/>
    <w:rsid w:val="006B6779"/>
    <w:rsid w:val="006B6C5F"/>
    <w:rsid w:val="006B7E39"/>
    <w:rsid w:val="006C2072"/>
    <w:rsid w:val="006C43E7"/>
    <w:rsid w:val="006C4820"/>
    <w:rsid w:val="006C5872"/>
    <w:rsid w:val="006C60E0"/>
    <w:rsid w:val="006C676D"/>
    <w:rsid w:val="006C69E2"/>
    <w:rsid w:val="006C7825"/>
    <w:rsid w:val="006D494E"/>
    <w:rsid w:val="006D767A"/>
    <w:rsid w:val="006E2A45"/>
    <w:rsid w:val="006E37D4"/>
    <w:rsid w:val="006E6CDB"/>
    <w:rsid w:val="006F3768"/>
    <w:rsid w:val="006F71DE"/>
    <w:rsid w:val="00704573"/>
    <w:rsid w:val="007072CC"/>
    <w:rsid w:val="0071254A"/>
    <w:rsid w:val="007131D2"/>
    <w:rsid w:val="00713917"/>
    <w:rsid w:val="00714AAE"/>
    <w:rsid w:val="00717AF8"/>
    <w:rsid w:val="00720F86"/>
    <w:rsid w:val="00721578"/>
    <w:rsid w:val="00722E77"/>
    <w:rsid w:val="007245F1"/>
    <w:rsid w:val="007247B8"/>
    <w:rsid w:val="0072731C"/>
    <w:rsid w:val="0073056C"/>
    <w:rsid w:val="0073077B"/>
    <w:rsid w:val="007329CE"/>
    <w:rsid w:val="007355EC"/>
    <w:rsid w:val="00735B1F"/>
    <w:rsid w:val="00737502"/>
    <w:rsid w:val="00740B3A"/>
    <w:rsid w:val="00740C8B"/>
    <w:rsid w:val="00743263"/>
    <w:rsid w:val="007454B6"/>
    <w:rsid w:val="0074789B"/>
    <w:rsid w:val="00753855"/>
    <w:rsid w:val="00754ABD"/>
    <w:rsid w:val="00754D3B"/>
    <w:rsid w:val="00760D6A"/>
    <w:rsid w:val="0076343C"/>
    <w:rsid w:val="00764C12"/>
    <w:rsid w:val="007750DF"/>
    <w:rsid w:val="00777C19"/>
    <w:rsid w:val="00782487"/>
    <w:rsid w:val="00784C8D"/>
    <w:rsid w:val="0078513D"/>
    <w:rsid w:val="00785E47"/>
    <w:rsid w:val="007873F5"/>
    <w:rsid w:val="0078760F"/>
    <w:rsid w:val="0079136A"/>
    <w:rsid w:val="00791C4D"/>
    <w:rsid w:val="00792AD8"/>
    <w:rsid w:val="00792D84"/>
    <w:rsid w:val="00795030"/>
    <w:rsid w:val="00795A26"/>
    <w:rsid w:val="007A00CB"/>
    <w:rsid w:val="007A312F"/>
    <w:rsid w:val="007A7EAB"/>
    <w:rsid w:val="007B5238"/>
    <w:rsid w:val="007B56A5"/>
    <w:rsid w:val="007B5EC7"/>
    <w:rsid w:val="007B74D1"/>
    <w:rsid w:val="007C0AED"/>
    <w:rsid w:val="007C0BEE"/>
    <w:rsid w:val="007C42F3"/>
    <w:rsid w:val="007C4FA7"/>
    <w:rsid w:val="007C5531"/>
    <w:rsid w:val="007C5B80"/>
    <w:rsid w:val="007C63A0"/>
    <w:rsid w:val="007C6D52"/>
    <w:rsid w:val="007C6F91"/>
    <w:rsid w:val="007C72C0"/>
    <w:rsid w:val="007D034D"/>
    <w:rsid w:val="007D12ED"/>
    <w:rsid w:val="007D2F9C"/>
    <w:rsid w:val="007E1757"/>
    <w:rsid w:val="007E18CC"/>
    <w:rsid w:val="007E195F"/>
    <w:rsid w:val="007E1E34"/>
    <w:rsid w:val="007E7635"/>
    <w:rsid w:val="007F1998"/>
    <w:rsid w:val="007F2034"/>
    <w:rsid w:val="007F4683"/>
    <w:rsid w:val="007F55A4"/>
    <w:rsid w:val="007F7C5E"/>
    <w:rsid w:val="00800BF1"/>
    <w:rsid w:val="0080587F"/>
    <w:rsid w:val="00806B14"/>
    <w:rsid w:val="008114D4"/>
    <w:rsid w:val="0081234D"/>
    <w:rsid w:val="00812D2D"/>
    <w:rsid w:val="00815E85"/>
    <w:rsid w:val="00817A64"/>
    <w:rsid w:val="008202F7"/>
    <w:rsid w:val="008247A4"/>
    <w:rsid w:val="00825D47"/>
    <w:rsid w:val="008272A6"/>
    <w:rsid w:val="008274A2"/>
    <w:rsid w:val="0083258C"/>
    <w:rsid w:val="00833D6C"/>
    <w:rsid w:val="00841328"/>
    <w:rsid w:val="00841401"/>
    <w:rsid w:val="00841CCC"/>
    <w:rsid w:val="00844377"/>
    <w:rsid w:val="008443EF"/>
    <w:rsid w:val="00846F90"/>
    <w:rsid w:val="00852FB9"/>
    <w:rsid w:val="008536B7"/>
    <w:rsid w:val="0085780A"/>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E4C"/>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070"/>
    <w:rsid w:val="00920B9A"/>
    <w:rsid w:val="009249C5"/>
    <w:rsid w:val="00925558"/>
    <w:rsid w:val="00925B25"/>
    <w:rsid w:val="009263C9"/>
    <w:rsid w:val="00930B2A"/>
    <w:rsid w:val="00936F03"/>
    <w:rsid w:val="00937E8A"/>
    <w:rsid w:val="0094018B"/>
    <w:rsid w:val="009418E3"/>
    <w:rsid w:val="00941CAA"/>
    <w:rsid w:val="009435BB"/>
    <w:rsid w:val="00943B02"/>
    <w:rsid w:val="00953429"/>
    <w:rsid w:val="009539A4"/>
    <w:rsid w:val="009561C7"/>
    <w:rsid w:val="009569E3"/>
    <w:rsid w:val="00960035"/>
    <w:rsid w:val="0096040F"/>
    <w:rsid w:val="0096145A"/>
    <w:rsid w:val="009632EF"/>
    <w:rsid w:val="009637C3"/>
    <w:rsid w:val="00973D8A"/>
    <w:rsid w:val="009804B4"/>
    <w:rsid w:val="00980709"/>
    <w:rsid w:val="0098278C"/>
    <w:rsid w:val="00991819"/>
    <w:rsid w:val="00992BBB"/>
    <w:rsid w:val="00996B34"/>
    <w:rsid w:val="009A07AD"/>
    <w:rsid w:val="009A0FC8"/>
    <w:rsid w:val="009A1D40"/>
    <w:rsid w:val="009A2372"/>
    <w:rsid w:val="009A42F1"/>
    <w:rsid w:val="009A5571"/>
    <w:rsid w:val="009A7878"/>
    <w:rsid w:val="009B0CDC"/>
    <w:rsid w:val="009B1729"/>
    <w:rsid w:val="009C01EF"/>
    <w:rsid w:val="009C050D"/>
    <w:rsid w:val="009C06D3"/>
    <w:rsid w:val="009C1312"/>
    <w:rsid w:val="009C3DC5"/>
    <w:rsid w:val="009C6DFD"/>
    <w:rsid w:val="009C7060"/>
    <w:rsid w:val="009D399A"/>
    <w:rsid w:val="009D4A50"/>
    <w:rsid w:val="009D4C25"/>
    <w:rsid w:val="009D5FD0"/>
    <w:rsid w:val="009D66BC"/>
    <w:rsid w:val="009D7B8F"/>
    <w:rsid w:val="009E33B0"/>
    <w:rsid w:val="009E53AF"/>
    <w:rsid w:val="009E6CA0"/>
    <w:rsid w:val="009E6D4B"/>
    <w:rsid w:val="009E6DF5"/>
    <w:rsid w:val="009F02C5"/>
    <w:rsid w:val="009F076C"/>
    <w:rsid w:val="009F34CC"/>
    <w:rsid w:val="009F3C4D"/>
    <w:rsid w:val="009F479E"/>
    <w:rsid w:val="009F500F"/>
    <w:rsid w:val="009F66D9"/>
    <w:rsid w:val="009F6E62"/>
    <w:rsid w:val="00A035A3"/>
    <w:rsid w:val="00A104CB"/>
    <w:rsid w:val="00A1128F"/>
    <w:rsid w:val="00A16440"/>
    <w:rsid w:val="00A169AC"/>
    <w:rsid w:val="00A2231D"/>
    <w:rsid w:val="00A2334F"/>
    <w:rsid w:val="00A250AA"/>
    <w:rsid w:val="00A277E6"/>
    <w:rsid w:val="00A30521"/>
    <w:rsid w:val="00A30A8F"/>
    <w:rsid w:val="00A3174A"/>
    <w:rsid w:val="00A35959"/>
    <w:rsid w:val="00A35A28"/>
    <w:rsid w:val="00A368EF"/>
    <w:rsid w:val="00A41505"/>
    <w:rsid w:val="00A4414C"/>
    <w:rsid w:val="00A47CF4"/>
    <w:rsid w:val="00A47EF1"/>
    <w:rsid w:val="00A51D29"/>
    <w:rsid w:val="00A54D46"/>
    <w:rsid w:val="00A56998"/>
    <w:rsid w:val="00A56D51"/>
    <w:rsid w:val="00A60D18"/>
    <w:rsid w:val="00A61207"/>
    <w:rsid w:val="00A61700"/>
    <w:rsid w:val="00A6285C"/>
    <w:rsid w:val="00A663F3"/>
    <w:rsid w:val="00A669F1"/>
    <w:rsid w:val="00A66EBA"/>
    <w:rsid w:val="00A67489"/>
    <w:rsid w:val="00A7268C"/>
    <w:rsid w:val="00A74365"/>
    <w:rsid w:val="00A745BF"/>
    <w:rsid w:val="00A74A79"/>
    <w:rsid w:val="00A74E46"/>
    <w:rsid w:val="00A81524"/>
    <w:rsid w:val="00A81D60"/>
    <w:rsid w:val="00A856BE"/>
    <w:rsid w:val="00A90163"/>
    <w:rsid w:val="00A937DF"/>
    <w:rsid w:val="00AA1AC0"/>
    <w:rsid w:val="00AA3B66"/>
    <w:rsid w:val="00AA5803"/>
    <w:rsid w:val="00AA584F"/>
    <w:rsid w:val="00AB2843"/>
    <w:rsid w:val="00AB3118"/>
    <w:rsid w:val="00AB6F32"/>
    <w:rsid w:val="00AB728A"/>
    <w:rsid w:val="00AC0F78"/>
    <w:rsid w:val="00AC46C7"/>
    <w:rsid w:val="00AC5B71"/>
    <w:rsid w:val="00AC5F18"/>
    <w:rsid w:val="00AC6ED5"/>
    <w:rsid w:val="00AC7F8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DBB"/>
    <w:rsid w:val="00B04EC7"/>
    <w:rsid w:val="00B06440"/>
    <w:rsid w:val="00B1231F"/>
    <w:rsid w:val="00B164DF"/>
    <w:rsid w:val="00B17927"/>
    <w:rsid w:val="00B2113E"/>
    <w:rsid w:val="00B2123B"/>
    <w:rsid w:val="00B2410E"/>
    <w:rsid w:val="00B26FF3"/>
    <w:rsid w:val="00B2727D"/>
    <w:rsid w:val="00B301A2"/>
    <w:rsid w:val="00B31350"/>
    <w:rsid w:val="00B315A8"/>
    <w:rsid w:val="00B32C3E"/>
    <w:rsid w:val="00B41D37"/>
    <w:rsid w:val="00B43D9B"/>
    <w:rsid w:val="00B45128"/>
    <w:rsid w:val="00B53DB3"/>
    <w:rsid w:val="00B66AF2"/>
    <w:rsid w:val="00B7178A"/>
    <w:rsid w:val="00B72848"/>
    <w:rsid w:val="00B74544"/>
    <w:rsid w:val="00B77754"/>
    <w:rsid w:val="00B81054"/>
    <w:rsid w:val="00B820DB"/>
    <w:rsid w:val="00B837F0"/>
    <w:rsid w:val="00B83896"/>
    <w:rsid w:val="00B860A9"/>
    <w:rsid w:val="00B917AD"/>
    <w:rsid w:val="00B97264"/>
    <w:rsid w:val="00BA0143"/>
    <w:rsid w:val="00BA1BD2"/>
    <w:rsid w:val="00BA227A"/>
    <w:rsid w:val="00BA4C69"/>
    <w:rsid w:val="00BA5F1D"/>
    <w:rsid w:val="00BA61AF"/>
    <w:rsid w:val="00BA78B4"/>
    <w:rsid w:val="00BB046A"/>
    <w:rsid w:val="00BB14E9"/>
    <w:rsid w:val="00BB1630"/>
    <w:rsid w:val="00BB6860"/>
    <w:rsid w:val="00BC3256"/>
    <w:rsid w:val="00BC3592"/>
    <w:rsid w:val="00BC36DF"/>
    <w:rsid w:val="00BC4B41"/>
    <w:rsid w:val="00BC66ED"/>
    <w:rsid w:val="00BD11D3"/>
    <w:rsid w:val="00BD2B47"/>
    <w:rsid w:val="00BD2CAA"/>
    <w:rsid w:val="00BD327C"/>
    <w:rsid w:val="00BD3B65"/>
    <w:rsid w:val="00BE1C5C"/>
    <w:rsid w:val="00BE3E67"/>
    <w:rsid w:val="00BE50E6"/>
    <w:rsid w:val="00BE61B2"/>
    <w:rsid w:val="00BE7CC3"/>
    <w:rsid w:val="00BF2B0D"/>
    <w:rsid w:val="00BF4E3B"/>
    <w:rsid w:val="00BF5454"/>
    <w:rsid w:val="00BF7EC9"/>
    <w:rsid w:val="00C00D8A"/>
    <w:rsid w:val="00C01C49"/>
    <w:rsid w:val="00C05EC1"/>
    <w:rsid w:val="00C066E6"/>
    <w:rsid w:val="00C06ECA"/>
    <w:rsid w:val="00C110C0"/>
    <w:rsid w:val="00C12370"/>
    <w:rsid w:val="00C15000"/>
    <w:rsid w:val="00C15897"/>
    <w:rsid w:val="00C1616B"/>
    <w:rsid w:val="00C16B21"/>
    <w:rsid w:val="00C16DFC"/>
    <w:rsid w:val="00C2079E"/>
    <w:rsid w:val="00C221CD"/>
    <w:rsid w:val="00C26C8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BD"/>
    <w:rsid w:val="00C659E2"/>
    <w:rsid w:val="00C669AD"/>
    <w:rsid w:val="00C72510"/>
    <w:rsid w:val="00C731CA"/>
    <w:rsid w:val="00C767F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D66"/>
    <w:rsid w:val="00CC1BDF"/>
    <w:rsid w:val="00CC21EC"/>
    <w:rsid w:val="00CC482B"/>
    <w:rsid w:val="00CC7074"/>
    <w:rsid w:val="00CD105E"/>
    <w:rsid w:val="00CD4AE6"/>
    <w:rsid w:val="00CD5211"/>
    <w:rsid w:val="00CD57F9"/>
    <w:rsid w:val="00CD5CD1"/>
    <w:rsid w:val="00CE0AF7"/>
    <w:rsid w:val="00CE0BB8"/>
    <w:rsid w:val="00CE1E53"/>
    <w:rsid w:val="00CE54E0"/>
    <w:rsid w:val="00CE5835"/>
    <w:rsid w:val="00CE6FA1"/>
    <w:rsid w:val="00CF1938"/>
    <w:rsid w:val="00CF24CD"/>
    <w:rsid w:val="00D01F0A"/>
    <w:rsid w:val="00D022B3"/>
    <w:rsid w:val="00D13012"/>
    <w:rsid w:val="00D14159"/>
    <w:rsid w:val="00D14990"/>
    <w:rsid w:val="00D1676E"/>
    <w:rsid w:val="00D24268"/>
    <w:rsid w:val="00D25BE6"/>
    <w:rsid w:val="00D321DB"/>
    <w:rsid w:val="00D32460"/>
    <w:rsid w:val="00D32EBF"/>
    <w:rsid w:val="00D343B3"/>
    <w:rsid w:val="00D35073"/>
    <w:rsid w:val="00D36085"/>
    <w:rsid w:val="00D421D9"/>
    <w:rsid w:val="00D43C9C"/>
    <w:rsid w:val="00D47529"/>
    <w:rsid w:val="00D47713"/>
    <w:rsid w:val="00D51103"/>
    <w:rsid w:val="00D53B1C"/>
    <w:rsid w:val="00D53EFD"/>
    <w:rsid w:val="00D55A7A"/>
    <w:rsid w:val="00D568D5"/>
    <w:rsid w:val="00D56B6F"/>
    <w:rsid w:val="00D57878"/>
    <w:rsid w:val="00D60AB7"/>
    <w:rsid w:val="00D6226F"/>
    <w:rsid w:val="00D70E15"/>
    <w:rsid w:val="00D714E5"/>
    <w:rsid w:val="00D71CF6"/>
    <w:rsid w:val="00D7546D"/>
    <w:rsid w:val="00D75C54"/>
    <w:rsid w:val="00D839C5"/>
    <w:rsid w:val="00D84043"/>
    <w:rsid w:val="00D91348"/>
    <w:rsid w:val="00D941AF"/>
    <w:rsid w:val="00D9566D"/>
    <w:rsid w:val="00D95B18"/>
    <w:rsid w:val="00DA060C"/>
    <w:rsid w:val="00DA0EF7"/>
    <w:rsid w:val="00DA4B3F"/>
    <w:rsid w:val="00DA4EB6"/>
    <w:rsid w:val="00DA5F0C"/>
    <w:rsid w:val="00DB20EB"/>
    <w:rsid w:val="00DB33F6"/>
    <w:rsid w:val="00DB38CC"/>
    <w:rsid w:val="00DB6B42"/>
    <w:rsid w:val="00DC08B6"/>
    <w:rsid w:val="00DC277F"/>
    <w:rsid w:val="00DD0950"/>
    <w:rsid w:val="00DD0BFE"/>
    <w:rsid w:val="00DD29B1"/>
    <w:rsid w:val="00DD426B"/>
    <w:rsid w:val="00DD4AF9"/>
    <w:rsid w:val="00DD5DF4"/>
    <w:rsid w:val="00DD5EE9"/>
    <w:rsid w:val="00DD7497"/>
    <w:rsid w:val="00DD782F"/>
    <w:rsid w:val="00DE0414"/>
    <w:rsid w:val="00DE0982"/>
    <w:rsid w:val="00DE0B40"/>
    <w:rsid w:val="00DE1D11"/>
    <w:rsid w:val="00DE26E2"/>
    <w:rsid w:val="00DE28ED"/>
    <w:rsid w:val="00DE419E"/>
    <w:rsid w:val="00DE44C3"/>
    <w:rsid w:val="00DE4D5E"/>
    <w:rsid w:val="00DF139C"/>
    <w:rsid w:val="00DF7D53"/>
    <w:rsid w:val="00E03857"/>
    <w:rsid w:val="00E12F22"/>
    <w:rsid w:val="00E165FC"/>
    <w:rsid w:val="00E168D7"/>
    <w:rsid w:val="00E2362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49E"/>
    <w:rsid w:val="00E65E56"/>
    <w:rsid w:val="00E664D0"/>
    <w:rsid w:val="00E66F94"/>
    <w:rsid w:val="00E670E5"/>
    <w:rsid w:val="00E6767D"/>
    <w:rsid w:val="00E7052C"/>
    <w:rsid w:val="00E717C1"/>
    <w:rsid w:val="00E71E63"/>
    <w:rsid w:val="00E72AB3"/>
    <w:rsid w:val="00E74796"/>
    <w:rsid w:val="00E76D4C"/>
    <w:rsid w:val="00E81786"/>
    <w:rsid w:val="00E85DE5"/>
    <w:rsid w:val="00E90EC0"/>
    <w:rsid w:val="00E944C1"/>
    <w:rsid w:val="00E97D8B"/>
    <w:rsid w:val="00EA5557"/>
    <w:rsid w:val="00EA5878"/>
    <w:rsid w:val="00EA7F55"/>
    <w:rsid w:val="00EB1CE6"/>
    <w:rsid w:val="00EB1F19"/>
    <w:rsid w:val="00EB5376"/>
    <w:rsid w:val="00EB7375"/>
    <w:rsid w:val="00EC06EA"/>
    <w:rsid w:val="00EC2660"/>
    <w:rsid w:val="00EC3057"/>
    <w:rsid w:val="00EC47C5"/>
    <w:rsid w:val="00EC746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8FB"/>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030"/>
    <w:rsid w:val="00F5306F"/>
    <w:rsid w:val="00F532A6"/>
    <w:rsid w:val="00F5622A"/>
    <w:rsid w:val="00F569D6"/>
    <w:rsid w:val="00F57FCC"/>
    <w:rsid w:val="00F61907"/>
    <w:rsid w:val="00F61AB2"/>
    <w:rsid w:val="00F64A95"/>
    <w:rsid w:val="00F65464"/>
    <w:rsid w:val="00F70DB0"/>
    <w:rsid w:val="00F70E1C"/>
    <w:rsid w:val="00F72FCE"/>
    <w:rsid w:val="00F734F9"/>
    <w:rsid w:val="00F73F90"/>
    <w:rsid w:val="00F74D13"/>
    <w:rsid w:val="00F75FB5"/>
    <w:rsid w:val="00F777CA"/>
    <w:rsid w:val="00F80FBD"/>
    <w:rsid w:val="00F849FF"/>
    <w:rsid w:val="00F86F58"/>
    <w:rsid w:val="00F936BB"/>
    <w:rsid w:val="00F93BAD"/>
    <w:rsid w:val="00F941DD"/>
    <w:rsid w:val="00F95311"/>
    <w:rsid w:val="00F95F8F"/>
    <w:rsid w:val="00FA0A18"/>
    <w:rsid w:val="00FA1BBD"/>
    <w:rsid w:val="00FA4C75"/>
    <w:rsid w:val="00FA500B"/>
    <w:rsid w:val="00FA70EC"/>
    <w:rsid w:val="00FC1707"/>
    <w:rsid w:val="00FC1782"/>
    <w:rsid w:val="00FC1C82"/>
    <w:rsid w:val="00FC1D2F"/>
    <w:rsid w:val="00FC45AC"/>
    <w:rsid w:val="00FC4CFF"/>
    <w:rsid w:val="00FC5DE9"/>
    <w:rsid w:val="00FD0415"/>
    <w:rsid w:val="00FD44E2"/>
    <w:rsid w:val="00FD48FA"/>
    <w:rsid w:val="00FD5ED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BBE39"/>
  <w15:chartTrackingRefBased/>
  <w15:docId w15:val="{91FE02A2-E228-9246-B261-1A41EE20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28FB"/>
    <w:rPr>
      <w:rFonts w:ascii="Calibri" w:hAnsi="Calibri" w:cs="Calibri"/>
    </w:rPr>
  </w:style>
  <w:style w:type="paragraph" w:styleId="Heading1">
    <w:name w:val="heading 1"/>
    <w:aliases w:val="Pocket"/>
    <w:basedOn w:val="Normal"/>
    <w:next w:val="Normal"/>
    <w:link w:val="Heading1Char"/>
    <w:qFormat/>
    <w:rsid w:val="00EF28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28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EF28FB"/>
    <w:pPr>
      <w:keepNext/>
      <w:keepLines/>
      <w:pageBreakBefore/>
      <w:spacing w:before="40" w:after="0"/>
      <w:jc w:val="center"/>
      <w:outlineLvl w:val="2"/>
    </w:pPr>
    <w:rPr>
      <w:rFonts w:eastAsiaTheme="majorEastAsia" w:cstheme="majorBidi"/>
      <w:b/>
      <w:sz w:val="26"/>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EF28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28F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2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8FB"/>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EF28F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F28FB"/>
    <w:rPr>
      <w:color w:val="auto"/>
      <w:u w:val="none"/>
    </w:rPr>
  </w:style>
  <w:style w:type="character" w:customStyle="1" w:styleId="Heading1Char">
    <w:name w:val="Heading 1 Char"/>
    <w:aliases w:val="Pocket Char"/>
    <w:basedOn w:val="DefaultParagraphFont"/>
    <w:link w:val="Heading1"/>
    <w:rsid w:val="00EF28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28F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EF28FB"/>
    <w:rPr>
      <w:rFonts w:ascii="Calibri" w:eastAsiaTheme="majorEastAsia" w:hAnsi="Calibri" w:cstheme="majorBidi"/>
      <w:b/>
      <w:sz w:val="26"/>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t Char"/>
    <w:basedOn w:val="DefaultParagraphFont"/>
    <w:link w:val="Heading4"/>
    <w:uiPriority w:val="3"/>
    <w:rsid w:val="00EF28F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F28F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F28FB"/>
    <w:rPr>
      <w:b w:val="0"/>
      <w:sz w:val="22"/>
      <w:u w:val="single"/>
    </w:rPr>
  </w:style>
  <w:style w:type="character" w:styleId="Strong">
    <w:name w:val="Strong"/>
    <w:basedOn w:val="DefaultParagraphFont"/>
    <w:uiPriority w:val="22"/>
    <w:qFormat/>
    <w:rsid w:val="00EF28FB"/>
    <w:rPr>
      <w:b/>
      <w:bCs/>
    </w:rPr>
  </w:style>
  <w:style w:type="character" w:styleId="BookTitle">
    <w:name w:val="Book Title"/>
    <w:basedOn w:val="DefaultParagraphFont"/>
    <w:uiPriority w:val="33"/>
    <w:semiHidden/>
    <w:qFormat/>
    <w:rsid w:val="00EF28FB"/>
    <w:rPr>
      <w:b/>
      <w:bCs/>
      <w:i/>
      <w:iCs/>
      <w:spacing w:val="5"/>
    </w:rPr>
  </w:style>
  <w:style w:type="character" w:customStyle="1" w:styleId="Heading5Char">
    <w:name w:val="Heading 5 Char"/>
    <w:basedOn w:val="DefaultParagraphFont"/>
    <w:link w:val="Heading5"/>
    <w:uiPriority w:val="9"/>
    <w:semiHidden/>
    <w:rsid w:val="00EF28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F28FB"/>
  </w:style>
  <w:style w:type="paragraph" w:styleId="Header">
    <w:name w:val="header"/>
    <w:basedOn w:val="Normal"/>
    <w:link w:val="HeaderChar"/>
    <w:uiPriority w:val="99"/>
    <w:semiHidden/>
    <w:rsid w:val="00EF28FB"/>
    <w:pPr>
      <w:tabs>
        <w:tab w:val="center" w:pos="4680"/>
        <w:tab w:val="right" w:pos="9360"/>
      </w:tabs>
    </w:pPr>
  </w:style>
  <w:style w:type="character" w:customStyle="1" w:styleId="HeaderChar">
    <w:name w:val="Header Char"/>
    <w:basedOn w:val="DefaultParagraphFont"/>
    <w:link w:val="Header"/>
    <w:uiPriority w:val="99"/>
    <w:semiHidden/>
    <w:rsid w:val="00EF28FB"/>
    <w:rPr>
      <w:rFonts w:ascii="Calibri" w:hAnsi="Calibri" w:cs="Calibri"/>
    </w:rPr>
  </w:style>
  <w:style w:type="paragraph" w:styleId="Footer">
    <w:name w:val="footer"/>
    <w:basedOn w:val="Normal"/>
    <w:link w:val="FooterChar"/>
    <w:uiPriority w:val="99"/>
    <w:semiHidden/>
    <w:rsid w:val="00EF28FB"/>
    <w:pPr>
      <w:tabs>
        <w:tab w:val="center" w:pos="4680"/>
        <w:tab w:val="right" w:pos="9360"/>
      </w:tabs>
    </w:pPr>
  </w:style>
  <w:style w:type="character" w:customStyle="1" w:styleId="FooterChar">
    <w:name w:val="Footer Char"/>
    <w:basedOn w:val="DefaultParagraphFont"/>
    <w:link w:val="Footer"/>
    <w:uiPriority w:val="99"/>
    <w:semiHidden/>
    <w:rsid w:val="00EF28FB"/>
    <w:rPr>
      <w:rFonts w:ascii="Calibri" w:hAnsi="Calibri" w:cs="Calibri"/>
    </w:rPr>
  </w:style>
  <w:style w:type="paragraph" w:styleId="BodyText">
    <w:name w:val="Body Text"/>
    <w:basedOn w:val="Normal"/>
    <w:link w:val="BodyTextChar"/>
    <w:uiPriority w:val="99"/>
    <w:semiHidden/>
    <w:unhideWhenUsed/>
    <w:rsid w:val="00EF28FB"/>
    <w:pPr>
      <w:spacing w:after="120"/>
    </w:pPr>
  </w:style>
  <w:style w:type="character" w:customStyle="1" w:styleId="BodyTextChar">
    <w:name w:val="Body Text Char"/>
    <w:basedOn w:val="DefaultParagraphFont"/>
    <w:link w:val="BodyText"/>
    <w:uiPriority w:val="99"/>
    <w:semiHidden/>
    <w:rsid w:val="00EF28FB"/>
    <w:rPr>
      <w:rFonts w:ascii="Calibri" w:hAnsi="Calibri" w:cs="Calibri"/>
    </w:rPr>
  </w:style>
  <w:style w:type="paragraph" w:styleId="NoSpacing">
    <w:name w:val="No Spacing"/>
    <w:link w:val="NoSpacingChar"/>
    <w:uiPriority w:val="99"/>
    <w:semiHidden/>
    <w:unhideWhenUsed/>
    <w:qFormat/>
    <w:rsid w:val="00EF28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F28F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uiPriority w:val="99"/>
    <w:unhideWhenUsed/>
    <w:rsid w:val="00EF28FB"/>
    <w:rPr>
      <w:color w:val="0563C1" w:themeColor="hyperlink"/>
      <w:u w:val="single"/>
    </w:rPr>
  </w:style>
  <w:style w:type="character" w:styleId="UnresolvedMention">
    <w:name w:val="Unresolved Mention"/>
    <w:basedOn w:val="DefaultParagraphFont"/>
    <w:uiPriority w:val="99"/>
    <w:semiHidden/>
    <w:unhideWhenUsed/>
    <w:rsid w:val="00EF28FB"/>
    <w:rPr>
      <w:color w:val="605E5C"/>
      <w:shd w:val="clear" w:color="auto" w:fill="E1DFDD"/>
    </w:rPr>
  </w:style>
  <w:style w:type="paragraph" w:customStyle="1" w:styleId="Undertag">
    <w:name w:val="Undertag"/>
    <w:link w:val="UndertagChar"/>
    <w:autoRedefine/>
    <w:uiPriority w:val="5"/>
    <w:qFormat/>
    <w:rsid w:val="00EF28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28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28FB"/>
    <w:rPr>
      <w:color w:val="7030A0"/>
    </w:rPr>
  </w:style>
  <w:style w:type="character" w:customStyle="1" w:styleId="AnalyticChar">
    <w:name w:val="Analytic Char"/>
    <w:basedOn w:val="DefaultParagraphFont"/>
    <w:link w:val="Analytic"/>
    <w:uiPriority w:val="5"/>
    <w:rsid w:val="00EF28FB"/>
    <w:rPr>
      <w:rFonts w:ascii="Calibri" w:eastAsiaTheme="majorEastAsia" w:hAnsi="Calibri" w:cstheme="majorBidi"/>
      <w:b/>
      <w:iCs/>
      <w:color w:val="7030A0"/>
      <w:sz w:val="26"/>
    </w:rPr>
  </w:style>
  <w:style w:type="paragraph" w:customStyle="1" w:styleId="Emphasis1">
    <w:name w:val="Emphasis1"/>
    <w:basedOn w:val="Normal"/>
    <w:link w:val="Emphasis"/>
    <w:autoRedefine/>
    <w:uiPriority w:val="8"/>
    <w:qFormat/>
    <w:rsid w:val="00C26C8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C26C8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E03857"/>
    <w:pPr>
      <w:ind w:left="720"/>
      <w:jc w:val="both"/>
    </w:pPr>
    <w:rPr>
      <w:b/>
      <w:iCs/>
      <w:u w:val="single"/>
      <w:bdr w:val="single" w:sz="12" w:space="0" w:color="auto"/>
    </w:rPr>
  </w:style>
  <w:style w:type="paragraph" w:styleId="NormalWeb">
    <w:name w:val="Normal (Web)"/>
    <w:basedOn w:val="Normal"/>
    <w:uiPriority w:val="99"/>
    <w:semiHidden/>
    <w:unhideWhenUsed/>
    <w:rsid w:val="00A104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B917AD"/>
    <w:pPr>
      <w:ind w:left="720"/>
      <w:contextualSpacing/>
    </w:pPr>
  </w:style>
  <w:style w:type="character" w:customStyle="1" w:styleId="dcr-15rw6c2">
    <w:name w:val="dcr-15rw6c2"/>
    <w:basedOn w:val="DefaultParagraphFont"/>
    <w:rsid w:val="00F75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54934">
      <w:bodyDiv w:val="1"/>
      <w:marLeft w:val="0"/>
      <w:marRight w:val="0"/>
      <w:marTop w:val="0"/>
      <w:marBottom w:val="0"/>
      <w:divBdr>
        <w:top w:val="none" w:sz="0" w:space="0" w:color="auto"/>
        <w:left w:val="none" w:sz="0" w:space="0" w:color="auto"/>
        <w:bottom w:val="none" w:sz="0" w:space="0" w:color="auto"/>
        <w:right w:val="none" w:sz="0" w:space="0" w:color="auto"/>
      </w:divBdr>
      <w:divsChild>
        <w:div w:id="66847117">
          <w:marLeft w:val="0"/>
          <w:marRight w:val="0"/>
          <w:marTop w:val="0"/>
          <w:marBottom w:val="0"/>
          <w:divBdr>
            <w:top w:val="none" w:sz="0" w:space="0" w:color="auto"/>
            <w:left w:val="none" w:sz="0" w:space="0" w:color="auto"/>
            <w:bottom w:val="none" w:sz="0" w:space="0" w:color="auto"/>
            <w:right w:val="none" w:sz="0" w:space="0" w:color="auto"/>
          </w:divBdr>
          <w:divsChild>
            <w:div w:id="878206936">
              <w:marLeft w:val="0"/>
              <w:marRight w:val="0"/>
              <w:marTop w:val="0"/>
              <w:marBottom w:val="0"/>
              <w:divBdr>
                <w:top w:val="none" w:sz="0" w:space="0" w:color="auto"/>
                <w:left w:val="none" w:sz="0" w:space="0" w:color="auto"/>
                <w:bottom w:val="none" w:sz="0" w:space="0" w:color="auto"/>
                <w:right w:val="none" w:sz="0" w:space="0" w:color="auto"/>
              </w:divBdr>
              <w:divsChild>
                <w:div w:id="1775201242">
                  <w:marLeft w:val="0"/>
                  <w:marRight w:val="0"/>
                  <w:marTop w:val="0"/>
                  <w:marBottom w:val="0"/>
                  <w:divBdr>
                    <w:top w:val="none" w:sz="0" w:space="0" w:color="auto"/>
                    <w:left w:val="none" w:sz="0" w:space="0" w:color="auto"/>
                    <w:bottom w:val="none" w:sz="0" w:space="0" w:color="auto"/>
                    <w:right w:val="none" w:sz="0" w:space="0" w:color="auto"/>
                  </w:divBdr>
                  <w:divsChild>
                    <w:div w:id="933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03863">
          <w:marLeft w:val="0"/>
          <w:marRight w:val="0"/>
          <w:marTop w:val="0"/>
          <w:marBottom w:val="0"/>
          <w:divBdr>
            <w:top w:val="none" w:sz="0" w:space="0" w:color="auto"/>
            <w:left w:val="none" w:sz="0" w:space="0" w:color="auto"/>
            <w:bottom w:val="none" w:sz="0" w:space="0" w:color="auto"/>
            <w:right w:val="none" w:sz="0" w:space="0" w:color="auto"/>
          </w:divBdr>
          <w:divsChild>
            <w:div w:id="1003357993">
              <w:marLeft w:val="0"/>
              <w:marRight w:val="0"/>
              <w:marTop w:val="0"/>
              <w:marBottom w:val="0"/>
              <w:divBdr>
                <w:top w:val="none" w:sz="0" w:space="0" w:color="auto"/>
                <w:left w:val="none" w:sz="0" w:space="0" w:color="auto"/>
                <w:bottom w:val="none" w:sz="0" w:space="0" w:color="auto"/>
                <w:right w:val="none" w:sz="0" w:space="0" w:color="auto"/>
              </w:divBdr>
              <w:divsChild>
                <w:div w:id="1759404701">
                  <w:marLeft w:val="0"/>
                  <w:marRight w:val="0"/>
                  <w:marTop w:val="0"/>
                  <w:marBottom w:val="0"/>
                  <w:divBdr>
                    <w:top w:val="none" w:sz="0" w:space="0" w:color="auto"/>
                    <w:left w:val="none" w:sz="0" w:space="0" w:color="auto"/>
                    <w:bottom w:val="none" w:sz="0" w:space="0" w:color="auto"/>
                    <w:right w:val="none" w:sz="0" w:space="0" w:color="auto"/>
                  </w:divBdr>
                  <w:divsChild>
                    <w:div w:id="167529186">
                      <w:marLeft w:val="0"/>
                      <w:marRight w:val="0"/>
                      <w:marTop w:val="0"/>
                      <w:marBottom w:val="0"/>
                      <w:divBdr>
                        <w:top w:val="none" w:sz="0" w:space="0" w:color="auto"/>
                        <w:left w:val="none" w:sz="0" w:space="0" w:color="auto"/>
                        <w:bottom w:val="none" w:sz="0" w:space="0" w:color="auto"/>
                        <w:right w:val="none" w:sz="0" w:space="0" w:color="auto"/>
                      </w:divBdr>
                      <w:divsChild>
                        <w:div w:id="587158512">
                          <w:marLeft w:val="0"/>
                          <w:marRight w:val="0"/>
                          <w:marTop w:val="0"/>
                          <w:marBottom w:val="0"/>
                          <w:divBdr>
                            <w:top w:val="none" w:sz="0" w:space="0" w:color="auto"/>
                            <w:left w:val="none" w:sz="0" w:space="0" w:color="auto"/>
                            <w:bottom w:val="none" w:sz="0" w:space="0" w:color="auto"/>
                            <w:right w:val="none" w:sz="0" w:space="0" w:color="auto"/>
                          </w:divBdr>
                        </w:div>
                        <w:div w:id="605431132">
                          <w:marLeft w:val="0"/>
                          <w:marRight w:val="0"/>
                          <w:marTop w:val="0"/>
                          <w:marBottom w:val="0"/>
                          <w:divBdr>
                            <w:top w:val="none" w:sz="0" w:space="0" w:color="auto"/>
                            <w:left w:val="none" w:sz="0" w:space="0" w:color="auto"/>
                            <w:bottom w:val="none" w:sz="0" w:space="0" w:color="auto"/>
                            <w:right w:val="none" w:sz="0" w:space="0" w:color="auto"/>
                          </w:divBdr>
                          <w:divsChild>
                            <w:div w:id="579558297">
                              <w:marLeft w:val="0"/>
                              <w:marRight w:val="0"/>
                              <w:marTop w:val="0"/>
                              <w:marBottom w:val="0"/>
                              <w:divBdr>
                                <w:top w:val="none" w:sz="0" w:space="0" w:color="auto"/>
                                <w:left w:val="none" w:sz="0" w:space="0" w:color="auto"/>
                                <w:bottom w:val="none" w:sz="0" w:space="0" w:color="auto"/>
                                <w:right w:val="none" w:sz="0" w:space="0" w:color="auto"/>
                              </w:divBdr>
                              <w:divsChild>
                                <w:div w:id="630599341">
                                  <w:marLeft w:val="0"/>
                                  <w:marRight w:val="0"/>
                                  <w:marTop w:val="0"/>
                                  <w:marBottom w:val="0"/>
                                  <w:divBdr>
                                    <w:top w:val="none" w:sz="0" w:space="0" w:color="auto"/>
                                    <w:left w:val="none" w:sz="0" w:space="0" w:color="auto"/>
                                    <w:bottom w:val="none" w:sz="0" w:space="0" w:color="auto"/>
                                    <w:right w:val="none" w:sz="0" w:space="0" w:color="auto"/>
                                  </w:divBdr>
                                  <w:divsChild>
                                    <w:div w:id="403572827">
                                      <w:marLeft w:val="0"/>
                                      <w:marRight w:val="0"/>
                                      <w:marTop w:val="0"/>
                                      <w:marBottom w:val="0"/>
                                      <w:divBdr>
                                        <w:top w:val="none" w:sz="0" w:space="0" w:color="auto"/>
                                        <w:left w:val="none" w:sz="0" w:space="0" w:color="auto"/>
                                        <w:bottom w:val="none" w:sz="0" w:space="0" w:color="auto"/>
                                        <w:right w:val="none" w:sz="0" w:space="0" w:color="auto"/>
                                      </w:divBdr>
                                      <w:divsChild>
                                        <w:div w:id="13383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5193">
                                  <w:marLeft w:val="0"/>
                                  <w:marRight w:val="0"/>
                                  <w:marTop w:val="0"/>
                                  <w:marBottom w:val="0"/>
                                  <w:divBdr>
                                    <w:top w:val="none" w:sz="0" w:space="0" w:color="auto"/>
                                    <w:left w:val="none" w:sz="0" w:space="0" w:color="auto"/>
                                    <w:bottom w:val="none" w:sz="0" w:space="0" w:color="auto"/>
                                    <w:right w:val="none" w:sz="0" w:space="0" w:color="auto"/>
                                  </w:divBdr>
                                  <w:divsChild>
                                    <w:div w:id="1716809824">
                                      <w:marLeft w:val="0"/>
                                      <w:marRight w:val="0"/>
                                      <w:marTop w:val="0"/>
                                      <w:marBottom w:val="0"/>
                                      <w:divBdr>
                                        <w:top w:val="none" w:sz="0" w:space="0" w:color="auto"/>
                                        <w:left w:val="none" w:sz="0" w:space="0" w:color="auto"/>
                                        <w:bottom w:val="none" w:sz="0" w:space="0" w:color="auto"/>
                                        <w:right w:val="none" w:sz="0" w:space="0" w:color="auto"/>
                                      </w:divBdr>
                                      <w:divsChild>
                                        <w:div w:id="16676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1413">
                                  <w:marLeft w:val="0"/>
                                  <w:marRight w:val="0"/>
                                  <w:marTop w:val="0"/>
                                  <w:marBottom w:val="0"/>
                                  <w:divBdr>
                                    <w:top w:val="none" w:sz="0" w:space="0" w:color="auto"/>
                                    <w:left w:val="none" w:sz="0" w:space="0" w:color="auto"/>
                                    <w:bottom w:val="none" w:sz="0" w:space="0" w:color="auto"/>
                                    <w:right w:val="none" w:sz="0" w:space="0" w:color="auto"/>
                                  </w:divBdr>
                                  <w:divsChild>
                                    <w:div w:id="1205023723">
                                      <w:marLeft w:val="0"/>
                                      <w:marRight w:val="0"/>
                                      <w:marTop w:val="0"/>
                                      <w:marBottom w:val="0"/>
                                      <w:divBdr>
                                        <w:top w:val="none" w:sz="0" w:space="0" w:color="auto"/>
                                        <w:left w:val="none" w:sz="0" w:space="0" w:color="auto"/>
                                        <w:bottom w:val="none" w:sz="0" w:space="0" w:color="auto"/>
                                        <w:right w:val="none" w:sz="0" w:space="0" w:color="auto"/>
                                      </w:divBdr>
                                      <w:divsChild>
                                        <w:div w:id="11394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9882">
                                  <w:marLeft w:val="0"/>
                                  <w:marRight w:val="0"/>
                                  <w:marTop w:val="0"/>
                                  <w:marBottom w:val="0"/>
                                  <w:divBdr>
                                    <w:top w:val="none" w:sz="0" w:space="0" w:color="auto"/>
                                    <w:left w:val="none" w:sz="0" w:space="0" w:color="auto"/>
                                    <w:bottom w:val="none" w:sz="0" w:space="0" w:color="auto"/>
                                    <w:right w:val="none" w:sz="0" w:space="0" w:color="auto"/>
                                  </w:divBdr>
                                  <w:divsChild>
                                    <w:div w:id="1203788752">
                                      <w:marLeft w:val="0"/>
                                      <w:marRight w:val="0"/>
                                      <w:marTop w:val="0"/>
                                      <w:marBottom w:val="0"/>
                                      <w:divBdr>
                                        <w:top w:val="none" w:sz="0" w:space="0" w:color="auto"/>
                                        <w:left w:val="none" w:sz="0" w:space="0" w:color="auto"/>
                                        <w:bottom w:val="none" w:sz="0" w:space="0" w:color="auto"/>
                                        <w:right w:val="none" w:sz="0" w:space="0" w:color="auto"/>
                                      </w:divBdr>
                                      <w:divsChild>
                                        <w:div w:id="3474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6944">
                          <w:marLeft w:val="0"/>
                          <w:marRight w:val="0"/>
                          <w:marTop w:val="0"/>
                          <w:marBottom w:val="0"/>
                          <w:divBdr>
                            <w:top w:val="none" w:sz="0" w:space="0" w:color="auto"/>
                            <w:left w:val="none" w:sz="0" w:space="0" w:color="auto"/>
                            <w:bottom w:val="none" w:sz="0" w:space="0" w:color="auto"/>
                            <w:right w:val="none" w:sz="0" w:space="0" w:color="auto"/>
                          </w:divBdr>
                        </w:div>
                        <w:div w:id="1585797751">
                          <w:marLeft w:val="0"/>
                          <w:marRight w:val="0"/>
                          <w:marTop w:val="0"/>
                          <w:marBottom w:val="0"/>
                          <w:divBdr>
                            <w:top w:val="none" w:sz="0" w:space="0" w:color="auto"/>
                            <w:left w:val="none" w:sz="0" w:space="0" w:color="auto"/>
                            <w:bottom w:val="none" w:sz="0" w:space="0" w:color="auto"/>
                            <w:right w:val="none" w:sz="0" w:space="0" w:color="auto"/>
                          </w:divBdr>
                        </w:div>
                        <w:div w:id="1714036476">
                          <w:marLeft w:val="0"/>
                          <w:marRight w:val="0"/>
                          <w:marTop w:val="0"/>
                          <w:marBottom w:val="0"/>
                          <w:divBdr>
                            <w:top w:val="none" w:sz="0" w:space="0" w:color="auto"/>
                            <w:left w:val="none" w:sz="0" w:space="0" w:color="auto"/>
                            <w:bottom w:val="none" w:sz="0" w:space="0" w:color="auto"/>
                            <w:right w:val="none" w:sz="0" w:space="0" w:color="auto"/>
                          </w:divBdr>
                        </w:div>
                        <w:div w:id="1992714697">
                          <w:marLeft w:val="0"/>
                          <w:marRight w:val="0"/>
                          <w:marTop w:val="0"/>
                          <w:marBottom w:val="0"/>
                          <w:divBdr>
                            <w:top w:val="none" w:sz="0" w:space="0" w:color="auto"/>
                            <w:left w:val="none" w:sz="0" w:space="0" w:color="auto"/>
                            <w:bottom w:val="none" w:sz="0" w:space="0" w:color="auto"/>
                            <w:right w:val="none" w:sz="0" w:space="0" w:color="auto"/>
                          </w:divBdr>
                          <w:divsChild>
                            <w:div w:id="553197698">
                              <w:marLeft w:val="0"/>
                              <w:marRight w:val="0"/>
                              <w:marTop w:val="0"/>
                              <w:marBottom w:val="0"/>
                              <w:divBdr>
                                <w:top w:val="none" w:sz="0" w:space="0" w:color="auto"/>
                                <w:left w:val="none" w:sz="0" w:space="0" w:color="auto"/>
                                <w:bottom w:val="none" w:sz="0" w:space="0" w:color="auto"/>
                                <w:right w:val="none" w:sz="0" w:space="0" w:color="auto"/>
                              </w:divBdr>
                            </w:div>
                            <w:div w:id="6075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62134">
                      <w:marLeft w:val="0"/>
                      <w:marRight w:val="0"/>
                      <w:marTop w:val="0"/>
                      <w:marBottom w:val="0"/>
                      <w:divBdr>
                        <w:top w:val="none" w:sz="0" w:space="0" w:color="auto"/>
                        <w:left w:val="none" w:sz="0" w:space="0" w:color="auto"/>
                        <w:bottom w:val="none" w:sz="0" w:space="0" w:color="auto"/>
                        <w:right w:val="none" w:sz="0" w:space="0" w:color="auto"/>
                      </w:divBdr>
                      <w:divsChild>
                        <w:div w:id="58671364">
                          <w:marLeft w:val="0"/>
                          <w:marRight w:val="0"/>
                          <w:marTop w:val="0"/>
                          <w:marBottom w:val="0"/>
                          <w:divBdr>
                            <w:top w:val="none" w:sz="0" w:space="0" w:color="auto"/>
                            <w:left w:val="none" w:sz="0" w:space="0" w:color="auto"/>
                            <w:bottom w:val="none" w:sz="0" w:space="0" w:color="auto"/>
                            <w:right w:val="none" w:sz="0" w:space="0" w:color="auto"/>
                          </w:divBdr>
                          <w:divsChild>
                            <w:div w:id="87577866">
                              <w:marLeft w:val="0"/>
                              <w:marRight w:val="0"/>
                              <w:marTop w:val="0"/>
                              <w:marBottom w:val="0"/>
                              <w:divBdr>
                                <w:top w:val="none" w:sz="0" w:space="0" w:color="auto"/>
                                <w:left w:val="none" w:sz="0" w:space="0" w:color="auto"/>
                                <w:bottom w:val="none" w:sz="0" w:space="0" w:color="auto"/>
                                <w:right w:val="none" w:sz="0" w:space="0" w:color="auto"/>
                              </w:divBdr>
                              <w:divsChild>
                                <w:div w:id="459226075">
                                  <w:marLeft w:val="0"/>
                                  <w:marRight w:val="0"/>
                                  <w:marTop w:val="0"/>
                                  <w:marBottom w:val="0"/>
                                  <w:divBdr>
                                    <w:top w:val="none" w:sz="0" w:space="0" w:color="auto"/>
                                    <w:left w:val="none" w:sz="0" w:space="0" w:color="auto"/>
                                    <w:bottom w:val="none" w:sz="0" w:space="0" w:color="auto"/>
                                    <w:right w:val="none" w:sz="0" w:space="0" w:color="auto"/>
                                  </w:divBdr>
                                  <w:divsChild>
                                    <w:div w:id="193464384">
                                      <w:marLeft w:val="0"/>
                                      <w:marRight w:val="0"/>
                                      <w:marTop w:val="0"/>
                                      <w:marBottom w:val="0"/>
                                      <w:divBdr>
                                        <w:top w:val="none" w:sz="0" w:space="0" w:color="auto"/>
                                        <w:left w:val="none" w:sz="0" w:space="0" w:color="auto"/>
                                        <w:bottom w:val="none" w:sz="0" w:space="0" w:color="auto"/>
                                        <w:right w:val="none" w:sz="0" w:space="0" w:color="auto"/>
                                      </w:divBdr>
                                      <w:divsChild>
                                        <w:div w:id="1876844231">
                                          <w:marLeft w:val="0"/>
                                          <w:marRight w:val="0"/>
                                          <w:marTop w:val="0"/>
                                          <w:marBottom w:val="0"/>
                                          <w:divBdr>
                                            <w:top w:val="none" w:sz="0" w:space="0" w:color="auto"/>
                                            <w:left w:val="none" w:sz="0" w:space="0" w:color="auto"/>
                                            <w:bottom w:val="none" w:sz="0" w:space="0" w:color="auto"/>
                                            <w:right w:val="none" w:sz="0" w:space="0" w:color="auto"/>
                                          </w:divBdr>
                                          <w:divsChild>
                                            <w:div w:id="7371364">
                                              <w:marLeft w:val="0"/>
                                              <w:marRight w:val="0"/>
                                              <w:marTop w:val="0"/>
                                              <w:marBottom w:val="0"/>
                                              <w:divBdr>
                                                <w:top w:val="none" w:sz="0" w:space="0" w:color="auto"/>
                                                <w:left w:val="none" w:sz="0" w:space="0" w:color="auto"/>
                                                <w:bottom w:val="none" w:sz="0" w:space="0" w:color="auto"/>
                                                <w:right w:val="none" w:sz="0" w:space="0" w:color="auto"/>
                                              </w:divBdr>
                                              <w:divsChild>
                                                <w:div w:id="1265118268">
                                                  <w:marLeft w:val="0"/>
                                                  <w:marRight w:val="0"/>
                                                  <w:marTop w:val="0"/>
                                                  <w:marBottom w:val="0"/>
                                                  <w:divBdr>
                                                    <w:top w:val="single" w:sz="6" w:space="18" w:color="E1DFD0"/>
                                                    <w:left w:val="single" w:sz="6" w:space="12" w:color="E1DFD0"/>
                                                    <w:bottom w:val="single" w:sz="6" w:space="18" w:color="E1DFD0"/>
                                                    <w:right w:val="single" w:sz="6" w:space="12" w:color="E1DFD0"/>
                                                  </w:divBdr>
                                                  <w:divsChild>
                                                    <w:div w:id="1281259739">
                                                      <w:marLeft w:val="0"/>
                                                      <w:marRight w:val="0"/>
                                                      <w:marTop w:val="0"/>
                                                      <w:marBottom w:val="0"/>
                                                      <w:divBdr>
                                                        <w:top w:val="none" w:sz="0" w:space="0" w:color="auto"/>
                                                        <w:left w:val="none" w:sz="0" w:space="0" w:color="auto"/>
                                                        <w:bottom w:val="none" w:sz="0" w:space="0" w:color="auto"/>
                                                        <w:right w:val="none" w:sz="0" w:space="0" w:color="auto"/>
                                                      </w:divBdr>
                                                    </w:div>
                                                    <w:div w:id="2081634867">
                                                      <w:marLeft w:val="0"/>
                                                      <w:marRight w:val="0"/>
                                                      <w:marTop w:val="0"/>
                                                      <w:marBottom w:val="0"/>
                                                      <w:divBdr>
                                                        <w:top w:val="none" w:sz="0" w:space="0" w:color="auto"/>
                                                        <w:left w:val="none" w:sz="0" w:space="0" w:color="auto"/>
                                                        <w:bottom w:val="none" w:sz="0" w:space="0" w:color="auto"/>
                                                        <w:right w:val="none" w:sz="0" w:space="0" w:color="auto"/>
                                                      </w:divBdr>
                                                      <w:divsChild>
                                                        <w:div w:id="545678138">
                                                          <w:marLeft w:val="0"/>
                                                          <w:marRight w:val="0"/>
                                                          <w:marTop w:val="0"/>
                                                          <w:marBottom w:val="0"/>
                                                          <w:divBdr>
                                                            <w:top w:val="none" w:sz="0" w:space="0" w:color="auto"/>
                                                            <w:left w:val="none" w:sz="0" w:space="0" w:color="auto"/>
                                                            <w:bottom w:val="none" w:sz="0" w:space="0" w:color="auto"/>
                                                            <w:right w:val="none" w:sz="0" w:space="0" w:color="auto"/>
                                                          </w:divBdr>
                                                        </w:div>
                                                        <w:div w:id="687677789">
                                                          <w:marLeft w:val="0"/>
                                                          <w:marRight w:val="0"/>
                                                          <w:marTop w:val="360"/>
                                                          <w:marBottom w:val="0"/>
                                                          <w:divBdr>
                                                            <w:top w:val="none" w:sz="0" w:space="0" w:color="auto"/>
                                                            <w:left w:val="none" w:sz="0" w:space="0" w:color="auto"/>
                                                            <w:bottom w:val="none" w:sz="0" w:space="0" w:color="auto"/>
                                                            <w:right w:val="none" w:sz="0" w:space="0" w:color="auto"/>
                                                          </w:divBdr>
                                                          <w:divsChild>
                                                            <w:div w:id="1114128540">
                                                              <w:marLeft w:val="0"/>
                                                              <w:marRight w:val="0"/>
                                                              <w:marTop w:val="0"/>
                                                              <w:marBottom w:val="0"/>
                                                              <w:divBdr>
                                                                <w:top w:val="none" w:sz="0" w:space="0" w:color="auto"/>
                                                                <w:left w:val="none" w:sz="0" w:space="0" w:color="auto"/>
                                                                <w:bottom w:val="none" w:sz="0" w:space="0" w:color="auto"/>
                                                                <w:right w:val="none" w:sz="0" w:space="0" w:color="auto"/>
                                                              </w:divBdr>
                                                              <w:divsChild>
                                                                <w:div w:id="648173583">
                                                                  <w:marLeft w:val="0"/>
                                                                  <w:marRight w:val="0"/>
                                                                  <w:marTop w:val="0"/>
                                                                  <w:marBottom w:val="0"/>
                                                                  <w:divBdr>
                                                                    <w:top w:val="none" w:sz="0" w:space="0" w:color="auto"/>
                                                                    <w:left w:val="none" w:sz="0" w:space="0" w:color="auto"/>
                                                                    <w:bottom w:val="none" w:sz="0" w:space="0" w:color="auto"/>
                                                                    <w:right w:val="none" w:sz="0" w:space="0" w:color="auto"/>
                                                                  </w:divBdr>
                                                                </w:div>
                                                                <w:div w:id="17621420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238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9176">
                                              <w:marLeft w:val="0"/>
                                              <w:marRight w:val="0"/>
                                              <w:marTop w:val="0"/>
                                              <w:marBottom w:val="0"/>
                                              <w:divBdr>
                                                <w:top w:val="none" w:sz="0" w:space="0" w:color="auto"/>
                                                <w:left w:val="none" w:sz="0" w:space="0" w:color="auto"/>
                                                <w:bottom w:val="none" w:sz="0" w:space="0" w:color="auto"/>
                                                <w:right w:val="none" w:sz="0" w:space="0" w:color="auto"/>
                                              </w:divBdr>
                                              <w:divsChild>
                                                <w:div w:id="376977188">
                                                  <w:marLeft w:val="0"/>
                                                  <w:marRight w:val="0"/>
                                                  <w:marTop w:val="0"/>
                                                  <w:marBottom w:val="0"/>
                                                  <w:divBdr>
                                                    <w:top w:val="none" w:sz="0" w:space="18" w:color="auto"/>
                                                    <w:left w:val="none" w:sz="0" w:space="0" w:color="auto"/>
                                                    <w:bottom w:val="single" w:sz="6" w:space="11" w:color="D9D9D9"/>
                                                    <w:right w:val="none" w:sz="0" w:space="0" w:color="auto"/>
                                                  </w:divBdr>
                                                  <w:divsChild>
                                                    <w:div w:id="19900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3968">
                                              <w:marLeft w:val="0"/>
                                              <w:marRight w:val="0"/>
                                              <w:marTop w:val="0"/>
                                              <w:marBottom w:val="0"/>
                                              <w:divBdr>
                                                <w:top w:val="none" w:sz="0" w:space="0" w:color="auto"/>
                                                <w:left w:val="none" w:sz="0" w:space="0" w:color="auto"/>
                                                <w:bottom w:val="none" w:sz="0" w:space="0" w:color="auto"/>
                                                <w:right w:val="none" w:sz="0" w:space="0" w:color="auto"/>
                                              </w:divBdr>
                                            </w:div>
                                            <w:div w:id="760102596">
                                              <w:marLeft w:val="0"/>
                                              <w:marRight w:val="0"/>
                                              <w:marTop w:val="0"/>
                                              <w:marBottom w:val="0"/>
                                              <w:divBdr>
                                                <w:top w:val="none" w:sz="0" w:space="0" w:color="auto"/>
                                                <w:left w:val="none" w:sz="0" w:space="0" w:color="auto"/>
                                                <w:bottom w:val="none" w:sz="0" w:space="0" w:color="auto"/>
                                                <w:right w:val="none" w:sz="0" w:space="0" w:color="auto"/>
                                              </w:divBdr>
                                            </w:div>
                                            <w:div w:id="1423454257">
                                              <w:marLeft w:val="0"/>
                                              <w:marRight w:val="0"/>
                                              <w:marTop w:val="0"/>
                                              <w:marBottom w:val="0"/>
                                              <w:divBdr>
                                                <w:top w:val="none" w:sz="0" w:space="0" w:color="auto"/>
                                                <w:left w:val="none" w:sz="0" w:space="0" w:color="auto"/>
                                                <w:bottom w:val="none" w:sz="0" w:space="0" w:color="auto"/>
                                                <w:right w:val="none" w:sz="0" w:space="0" w:color="auto"/>
                                              </w:divBdr>
                                              <w:divsChild>
                                                <w:div w:id="125512085">
                                                  <w:marLeft w:val="0"/>
                                                  <w:marRight w:val="0"/>
                                                  <w:marTop w:val="0"/>
                                                  <w:marBottom w:val="0"/>
                                                  <w:divBdr>
                                                    <w:top w:val="none" w:sz="0" w:space="0" w:color="auto"/>
                                                    <w:left w:val="none" w:sz="0" w:space="0" w:color="auto"/>
                                                    <w:bottom w:val="none" w:sz="0" w:space="0" w:color="auto"/>
                                                    <w:right w:val="none" w:sz="0" w:space="0" w:color="auto"/>
                                                  </w:divBdr>
                                                  <w:divsChild>
                                                    <w:div w:id="18769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5805">
                                              <w:marLeft w:val="0"/>
                                              <w:marRight w:val="0"/>
                                              <w:marTop w:val="0"/>
                                              <w:marBottom w:val="0"/>
                                              <w:divBdr>
                                                <w:top w:val="none" w:sz="0" w:space="0" w:color="auto"/>
                                                <w:left w:val="none" w:sz="0" w:space="0" w:color="auto"/>
                                                <w:bottom w:val="none" w:sz="0" w:space="0" w:color="auto"/>
                                                <w:right w:val="none" w:sz="0" w:space="0" w:color="auto"/>
                                              </w:divBdr>
                                              <w:divsChild>
                                                <w:div w:id="1630475649">
                                                  <w:marLeft w:val="0"/>
                                                  <w:marRight w:val="0"/>
                                                  <w:marTop w:val="0"/>
                                                  <w:marBottom w:val="0"/>
                                                  <w:divBdr>
                                                    <w:top w:val="none" w:sz="0" w:space="0" w:color="auto"/>
                                                    <w:left w:val="none" w:sz="0" w:space="0" w:color="auto"/>
                                                    <w:bottom w:val="none" w:sz="0" w:space="0" w:color="auto"/>
                                                    <w:right w:val="none" w:sz="0" w:space="0" w:color="auto"/>
                                                  </w:divBdr>
                                                  <w:divsChild>
                                                    <w:div w:id="1327512526">
                                                      <w:marLeft w:val="0"/>
                                                      <w:marRight w:val="240"/>
                                                      <w:marTop w:val="0"/>
                                                      <w:marBottom w:val="0"/>
                                                      <w:divBdr>
                                                        <w:top w:val="none" w:sz="0" w:space="0" w:color="auto"/>
                                                        <w:left w:val="none" w:sz="0" w:space="0" w:color="auto"/>
                                                        <w:bottom w:val="none" w:sz="0" w:space="0" w:color="auto"/>
                                                        <w:right w:val="none" w:sz="0" w:space="0" w:color="auto"/>
                                                      </w:divBdr>
                                                      <w:divsChild>
                                                        <w:div w:id="1683966636">
                                                          <w:marLeft w:val="0"/>
                                                          <w:marRight w:val="0"/>
                                                          <w:marTop w:val="0"/>
                                                          <w:marBottom w:val="0"/>
                                                          <w:divBdr>
                                                            <w:top w:val="none" w:sz="0" w:space="0" w:color="auto"/>
                                                            <w:left w:val="none" w:sz="0" w:space="0" w:color="auto"/>
                                                            <w:bottom w:val="none" w:sz="0" w:space="0" w:color="auto"/>
                                                            <w:right w:val="none" w:sz="0" w:space="0" w:color="auto"/>
                                                          </w:divBdr>
                                                          <w:divsChild>
                                                            <w:div w:id="1857501000">
                                                              <w:marLeft w:val="0"/>
                                                              <w:marRight w:val="0"/>
                                                              <w:marTop w:val="0"/>
                                                              <w:marBottom w:val="0"/>
                                                              <w:divBdr>
                                                                <w:top w:val="single" w:sz="24" w:space="0" w:color="D9D9D9"/>
                                                                <w:left w:val="none" w:sz="0" w:space="0" w:color="auto"/>
                                                                <w:bottom w:val="none" w:sz="0" w:space="0" w:color="auto"/>
                                                                <w:right w:val="none" w:sz="0" w:space="0" w:color="auto"/>
                                                              </w:divBdr>
                                                            </w:div>
                                                          </w:divsChild>
                                                        </w:div>
                                                      </w:divsChild>
                                                    </w:div>
                                                  </w:divsChild>
                                                </w:div>
                                              </w:divsChild>
                                            </w:div>
                                          </w:divsChild>
                                        </w:div>
                                      </w:divsChild>
                                    </w:div>
                                    <w:div w:id="1426002871">
                                      <w:marLeft w:val="0"/>
                                      <w:marRight w:val="0"/>
                                      <w:marTop w:val="0"/>
                                      <w:marBottom w:val="0"/>
                                      <w:divBdr>
                                        <w:top w:val="none" w:sz="0" w:space="0" w:color="auto"/>
                                        <w:left w:val="none" w:sz="0" w:space="0" w:color="auto"/>
                                        <w:bottom w:val="none" w:sz="0" w:space="0" w:color="auto"/>
                                        <w:right w:val="none" w:sz="0" w:space="0" w:color="auto"/>
                                      </w:divBdr>
                                      <w:divsChild>
                                        <w:div w:id="966545010">
                                          <w:marLeft w:val="0"/>
                                          <w:marRight w:val="0"/>
                                          <w:marTop w:val="0"/>
                                          <w:marBottom w:val="0"/>
                                          <w:divBdr>
                                            <w:top w:val="none" w:sz="0" w:space="0" w:color="auto"/>
                                            <w:left w:val="none" w:sz="0" w:space="0" w:color="auto"/>
                                            <w:bottom w:val="none" w:sz="0" w:space="0" w:color="auto"/>
                                            <w:right w:val="none" w:sz="0" w:space="0" w:color="auto"/>
                                          </w:divBdr>
                                        </w:div>
                                        <w:div w:id="1460683729">
                                          <w:marLeft w:val="0"/>
                                          <w:marRight w:val="0"/>
                                          <w:marTop w:val="480"/>
                                          <w:marBottom w:val="240"/>
                                          <w:divBdr>
                                            <w:top w:val="none" w:sz="0" w:space="0" w:color="auto"/>
                                            <w:left w:val="none" w:sz="0" w:space="0" w:color="auto"/>
                                            <w:bottom w:val="none" w:sz="0" w:space="0" w:color="auto"/>
                                            <w:right w:val="none" w:sz="0" w:space="0" w:color="auto"/>
                                          </w:divBdr>
                                          <w:divsChild>
                                            <w:div w:id="7297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6875">
                                      <w:marLeft w:val="0"/>
                                      <w:marRight w:val="0"/>
                                      <w:marTop w:val="0"/>
                                      <w:marBottom w:val="0"/>
                                      <w:divBdr>
                                        <w:top w:val="none" w:sz="0" w:space="0" w:color="auto"/>
                                        <w:left w:val="none" w:sz="0" w:space="0" w:color="auto"/>
                                        <w:bottom w:val="none" w:sz="0" w:space="0" w:color="auto"/>
                                        <w:right w:val="none" w:sz="0" w:space="0" w:color="auto"/>
                                      </w:divBdr>
                                    </w:div>
                                  </w:divsChild>
                                </w:div>
                                <w:div w:id="1295792886">
                                  <w:marLeft w:val="0"/>
                                  <w:marRight w:val="0"/>
                                  <w:marTop w:val="0"/>
                                  <w:marBottom w:val="0"/>
                                  <w:divBdr>
                                    <w:top w:val="none" w:sz="0" w:space="0" w:color="auto"/>
                                    <w:left w:val="none" w:sz="0" w:space="0" w:color="auto"/>
                                    <w:bottom w:val="none" w:sz="0" w:space="0" w:color="auto"/>
                                    <w:right w:val="none" w:sz="0" w:space="0" w:color="auto"/>
                                  </w:divBdr>
                                  <w:divsChild>
                                    <w:div w:id="1533304290">
                                      <w:marLeft w:val="0"/>
                                      <w:marRight w:val="0"/>
                                      <w:marTop w:val="0"/>
                                      <w:marBottom w:val="0"/>
                                      <w:divBdr>
                                        <w:top w:val="none" w:sz="0" w:space="0" w:color="auto"/>
                                        <w:left w:val="none" w:sz="0" w:space="0" w:color="auto"/>
                                        <w:bottom w:val="none" w:sz="0" w:space="0" w:color="auto"/>
                                        <w:right w:val="none" w:sz="0" w:space="0" w:color="auto"/>
                                      </w:divBdr>
                                      <w:divsChild>
                                        <w:div w:id="531504872">
                                          <w:marLeft w:val="0"/>
                                          <w:marRight w:val="0"/>
                                          <w:marTop w:val="0"/>
                                          <w:marBottom w:val="360"/>
                                          <w:divBdr>
                                            <w:top w:val="none" w:sz="0" w:space="0" w:color="auto"/>
                                            <w:left w:val="none" w:sz="0" w:space="0" w:color="auto"/>
                                            <w:bottom w:val="none" w:sz="0" w:space="0" w:color="auto"/>
                                            <w:right w:val="none" w:sz="0" w:space="0" w:color="auto"/>
                                          </w:divBdr>
                                          <w:divsChild>
                                            <w:div w:id="1203640292">
                                              <w:marLeft w:val="0"/>
                                              <w:marRight w:val="0"/>
                                              <w:marTop w:val="120"/>
                                              <w:marBottom w:val="0"/>
                                              <w:divBdr>
                                                <w:top w:val="none" w:sz="0" w:space="0" w:color="auto"/>
                                                <w:left w:val="none" w:sz="0" w:space="0" w:color="auto"/>
                                                <w:bottom w:val="none" w:sz="0" w:space="0" w:color="auto"/>
                                                <w:right w:val="none" w:sz="0" w:space="0" w:color="auto"/>
                                              </w:divBdr>
                                            </w:div>
                                          </w:divsChild>
                                        </w:div>
                                        <w:div w:id="1605456570">
                                          <w:marLeft w:val="0"/>
                                          <w:marRight w:val="0"/>
                                          <w:marTop w:val="0"/>
                                          <w:marBottom w:val="0"/>
                                          <w:divBdr>
                                            <w:top w:val="none" w:sz="0" w:space="0" w:color="auto"/>
                                            <w:left w:val="none" w:sz="0" w:space="0" w:color="auto"/>
                                            <w:bottom w:val="none" w:sz="0" w:space="0" w:color="auto"/>
                                            <w:right w:val="none" w:sz="0" w:space="0" w:color="auto"/>
                                          </w:divBdr>
                                          <w:divsChild>
                                            <w:div w:id="1162159356">
                                              <w:marLeft w:val="0"/>
                                              <w:marRight w:val="0"/>
                                              <w:marTop w:val="0"/>
                                              <w:marBottom w:val="0"/>
                                              <w:divBdr>
                                                <w:top w:val="none" w:sz="0" w:space="0" w:color="auto"/>
                                                <w:left w:val="none" w:sz="0" w:space="0" w:color="auto"/>
                                                <w:bottom w:val="none" w:sz="0" w:space="0" w:color="auto"/>
                                                <w:right w:val="none" w:sz="0" w:space="0" w:color="auto"/>
                                              </w:divBdr>
                                              <w:divsChild>
                                                <w:div w:id="152381524">
                                                  <w:marLeft w:val="0"/>
                                                  <w:marRight w:val="0"/>
                                                  <w:marTop w:val="0"/>
                                                  <w:marBottom w:val="0"/>
                                                  <w:divBdr>
                                                    <w:top w:val="none" w:sz="0" w:space="0" w:color="auto"/>
                                                    <w:left w:val="none" w:sz="0" w:space="0" w:color="auto"/>
                                                    <w:bottom w:val="none" w:sz="0" w:space="0" w:color="auto"/>
                                                    <w:right w:val="none" w:sz="0" w:space="0" w:color="auto"/>
                                                  </w:divBdr>
                                                  <w:divsChild>
                                                    <w:div w:id="1243219225">
                                                      <w:marLeft w:val="0"/>
                                                      <w:marRight w:val="0"/>
                                                      <w:marTop w:val="0"/>
                                                      <w:marBottom w:val="0"/>
                                                      <w:divBdr>
                                                        <w:top w:val="none" w:sz="0" w:space="0" w:color="auto"/>
                                                        <w:left w:val="none" w:sz="0" w:space="0" w:color="auto"/>
                                                        <w:bottom w:val="none" w:sz="0" w:space="0" w:color="auto"/>
                                                        <w:right w:val="none" w:sz="0" w:space="0" w:color="auto"/>
                                                      </w:divBdr>
                                                      <w:divsChild>
                                                        <w:div w:id="1052193056">
                                                          <w:marLeft w:val="0"/>
                                                          <w:marRight w:val="0"/>
                                                          <w:marTop w:val="0"/>
                                                          <w:marBottom w:val="0"/>
                                                          <w:divBdr>
                                                            <w:top w:val="none" w:sz="0" w:space="0" w:color="auto"/>
                                                            <w:left w:val="none" w:sz="0" w:space="0" w:color="auto"/>
                                                            <w:bottom w:val="none" w:sz="0" w:space="0" w:color="auto"/>
                                                            <w:right w:val="none" w:sz="0" w:space="0" w:color="auto"/>
                                                          </w:divBdr>
                                                          <w:divsChild>
                                                            <w:div w:id="1811089206">
                                                              <w:marLeft w:val="0"/>
                                                              <w:marRight w:val="0"/>
                                                              <w:marTop w:val="0"/>
                                                              <w:marBottom w:val="0"/>
                                                              <w:divBdr>
                                                                <w:top w:val="none" w:sz="0" w:space="0" w:color="auto"/>
                                                                <w:left w:val="none" w:sz="0" w:space="0" w:color="auto"/>
                                                                <w:bottom w:val="none" w:sz="0" w:space="0" w:color="auto"/>
                                                                <w:right w:val="none" w:sz="0" w:space="0" w:color="auto"/>
                                                              </w:divBdr>
                                                              <w:divsChild>
                                                                <w:div w:id="1724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3258">
                                                          <w:marLeft w:val="0"/>
                                                          <w:marRight w:val="0"/>
                                                          <w:marTop w:val="0"/>
                                                          <w:marBottom w:val="0"/>
                                                          <w:divBdr>
                                                            <w:top w:val="none" w:sz="0" w:space="0" w:color="auto"/>
                                                            <w:left w:val="none" w:sz="0" w:space="0" w:color="auto"/>
                                                            <w:bottom w:val="none" w:sz="0" w:space="0" w:color="auto"/>
                                                            <w:right w:val="none" w:sz="0" w:space="0" w:color="auto"/>
                                                          </w:divBdr>
                                                          <w:divsChild>
                                                            <w:div w:id="100537585">
                                                              <w:marLeft w:val="0"/>
                                                              <w:marRight w:val="0"/>
                                                              <w:marTop w:val="0"/>
                                                              <w:marBottom w:val="0"/>
                                                              <w:divBdr>
                                                                <w:top w:val="none" w:sz="0" w:space="0" w:color="auto"/>
                                                                <w:left w:val="none" w:sz="0" w:space="0" w:color="auto"/>
                                                                <w:bottom w:val="none" w:sz="0" w:space="0" w:color="auto"/>
                                                                <w:right w:val="none" w:sz="0" w:space="0" w:color="auto"/>
                                                              </w:divBdr>
                                                              <w:divsChild>
                                                                <w:div w:id="5096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808344">
                                                  <w:marLeft w:val="0"/>
                                                  <w:marRight w:val="0"/>
                                                  <w:marTop w:val="0"/>
                                                  <w:marBottom w:val="0"/>
                                                  <w:divBdr>
                                                    <w:top w:val="none" w:sz="0" w:space="0" w:color="auto"/>
                                                    <w:left w:val="none" w:sz="0" w:space="0" w:color="auto"/>
                                                    <w:bottom w:val="none" w:sz="0" w:space="0" w:color="auto"/>
                                                    <w:right w:val="none" w:sz="0" w:space="0" w:color="auto"/>
                                                  </w:divBdr>
                                                  <w:divsChild>
                                                    <w:div w:id="1406224850">
                                                      <w:marLeft w:val="0"/>
                                                      <w:marRight w:val="0"/>
                                                      <w:marTop w:val="0"/>
                                                      <w:marBottom w:val="0"/>
                                                      <w:divBdr>
                                                        <w:top w:val="none" w:sz="0" w:space="0" w:color="auto"/>
                                                        <w:left w:val="none" w:sz="0" w:space="0" w:color="auto"/>
                                                        <w:bottom w:val="none" w:sz="0" w:space="0" w:color="auto"/>
                                                        <w:right w:val="none" w:sz="0" w:space="0" w:color="auto"/>
                                                      </w:divBdr>
                                                      <w:divsChild>
                                                        <w:div w:id="963579861">
                                                          <w:marLeft w:val="0"/>
                                                          <w:marRight w:val="0"/>
                                                          <w:marTop w:val="0"/>
                                                          <w:marBottom w:val="0"/>
                                                          <w:divBdr>
                                                            <w:top w:val="none" w:sz="0" w:space="0" w:color="auto"/>
                                                            <w:left w:val="none" w:sz="0" w:space="0" w:color="auto"/>
                                                            <w:bottom w:val="none" w:sz="0" w:space="0" w:color="auto"/>
                                                            <w:right w:val="none" w:sz="0" w:space="0" w:color="auto"/>
                                                          </w:divBdr>
                                                        </w:div>
                                                        <w:div w:id="18244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7066">
                                                  <w:marLeft w:val="0"/>
                                                  <w:marRight w:val="0"/>
                                                  <w:marTop w:val="0"/>
                                                  <w:marBottom w:val="0"/>
                                                  <w:divBdr>
                                                    <w:top w:val="none" w:sz="0" w:space="0" w:color="auto"/>
                                                    <w:left w:val="none" w:sz="0" w:space="0" w:color="auto"/>
                                                    <w:bottom w:val="none" w:sz="0" w:space="0" w:color="auto"/>
                                                    <w:right w:val="none" w:sz="0" w:space="0" w:color="auto"/>
                                                  </w:divBdr>
                                                  <w:divsChild>
                                                    <w:div w:id="685407155">
                                                      <w:marLeft w:val="0"/>
                                                      <w:marRight w:val="0"/>
                                                      <w:marTop w:val="0"/>
                                                      <w:marBottom w:val="0"/>
                                                      <w:divBdr>
                                                        <w:top w:val="none" w:sz="0" w:space="0" w:color="auto"/>
                                                        <w:left w:val="none" w:sz="0" w:space="0" w:color="auto"/>
                                                        <w:bottom w:val="none" w:sz="0" w:space="0" w:color="auto"/>
                                                        <w:right w:val="none" w:sz="0" w:space="0" w:color="auto"/>
                                                      </w:divBdr>
                                                      <w:divsChild>
                                                        <w:div w:id="734935922">
                                                          <w:marLeft w:val="0"/>
                                                          <w:marRight w:val="0"/>
                                                          <w:marTop w:val="0"/>
                                                          <w:marBottom w:val="0"/>
                                                          <w:divBdr>
                                                            <w:top w:val="none" w:sz="0" w:space="0" w:color="auto"/>
                                                            <w:left w:val="none" w:sz="0" w:space="0" w:color="auto"/>
                                                            <w:bottom w:val="none" w:sz="0" w:space="0" w:color="auto"/>
                                                            <w:right w:val="none" w:sz="0" w:space="0" w:color="auto"/>
                                                          </w:divBdr>
                                                        </w:div>
                                                        <w:div w:id="816725274">
                                                          <w:marLeft w:val="0"/>
                                                          <w:marRight w:val="0"/>
                                                          <w:marTop w:val="0"/>
                                                          <w:marBottom w:val="0"/>
                                                          <w:divBdr>
                                                            <w:top w:val="none" w:sz="0" w:space="0" w:color="auto"/>
                                                            <w:left w:val="none" w:sz="0" w:space="0" w:color="auto"/>
                                                            <w:bottom w:val="none" w:sz="0" w:space="0" w:color="auto"/>
                                                            <w:right w:val="none" w:sz="0" w:space="0" w:color="auto"/>
                                                          </w:divBdr>
                                                        </w:div>
                                                      </w:divsChild>
                                                    </w:div>
                                                    <w:div w:id="2042509230">
                                                      <w:marLeft w:val="0"/>
                                                      <w:marRight w:val="0"/>
                                                      <w:marTop w:val="0"/>
                                                      <w:marBottom w:val="0"/>
                                                      <w:divBdr>
                                                        <w:top w:val="none" w:sz="0" w:space="0" w:color="auto"/>
                                                        <w:left w:val="none" w:sz="0" w:space="0" w:color="auto"/>
                                                        <w:bottom w:val="none" w:sz="0" w:space="0" w:color="auto"/>
                                                        <w:right w:val="none" w:sz="0" w:space="0" w:color="auto"/>
                                                      </w:divBdr>
                                                      <w:divsChild>
                                                        <w:div w:id="717168488">
                                                          <w:marLeft w:val="0"/>
                                                          <w:marRight w:val="0"/>
                                                          <w:marTop w:val="0"/>
                                                          <w:marBottom w:val="0"/>
                                                          <w:divBdr>
                                                            <w:top w:val="none" w:sz="0" w:space="0" w:color="auto"/>
                                                            <w:left w:val="none" w:sz="0" w:space="0" w:color="auto"/>
                                                            <w:bottom w:val="none" w:sz="0" w:space="0" w:color="auto"/>
                                                            <w:right w:val="none" w:sz="0" w:space="0" w:color="auto"/>
                                                          </w:divBdr>
                                                        </w:div>
                                                        <w:div w:id="1881549230">
                                                          <w:marLeft w:val="0"/>
                                                          <w:marRight w:val="0"/>
                                                          <w:marTop w:val="0"/>
                                                          <w:marBottom w:val="0"/>
                                                          <w:divBdr>
                                                            <w:top w:val="none" w:sz="0" w:space="0" w:color="auto"/>
                                                            <w:left w:val="none" w:sz="0" w:space="0" w:color="auto"/>
                                                            <w:bottom w:val="none" w:sz="0" w:space="0" w:color="auto"/>
                                                            <w:right w:val="none" w:sz="0" w:space="0" w:color="auto"/>
                                                          </w:divBdr>
                                                        </w:div>
                                                      </w:divsChild>
                                                    </w:div>
                                                    <w:div w:id="2129665539">
                                                      <w:marLeft w:val="0"/>
                                                      <w:marRight w:val="0"/>
                                                      <w:marTop w:val="0"/>
                                                      <w:marBottom w:val="0"/>
                                                      <w:divBdr>
                                                        <w:top w:val="none" w:sz="0" w:space="0" w:color="auto"/>
                                                        <w:left w:val="none" w:sz="0" w:space="0" w:color="auto"/>
                                                        <w:bottom w:val="none" w:sz="0" w:space="0" w:color="auto"/>
                                                        <w:right w:val="none" w:sz="0" w:space="0" w:color="auto"/>
                                                      </w:divBdr>
                                                      <w:divsChild>
                                                        <w:div w:id="4885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654452">
                      <w:marLeft w:val="0"/>
                      <w:marRight w:val="0"/>
                      <w:marTop w:val="0"/>
                      <w:marBottom w:val="0"/>
                      <w:divBdr>
                        <w:top w:val="none" w:sz="0" w:space="0" w:color="auto"/>
                        <w:left w:val="none" w:sz="0" w:space="0" w:color="auto"/>
                        <w:bottom w:val="none" w:sz="0" w:space="0" w:color="auto"/>
                        <w:right w:val="none" w:sz="0" w:space="0" w:color="auto"/>
                      </w:divBdr>
                      <w:divsChild>
                        <w:div w:id="663514016">
                          <w:marLeft w:val="0"/>
                          <w:marRight w:val="0"/>
                          <w:marTop w:val="0"/>
                          <w:marBottom w:val="0"/>
                          <w:divBdr>
                            <w:top w:val="none" w:sz="0" w:space="0" w:color="auto"/>
                            <w:left w:val="none" w:sz="0" w:space="0" w:color="auto"/>
                            <w:bottom w:val="none" w:sz="0" w:space="0" w:color="auto"/>
                            <w:right w:val="none" w:sz="0" w:space="0" w:color="auto"/>
                          </w:divBdr>
                          <w:divsChild>
                            <w:div w:id="241380768">
                              <w:marLeft w:val="0"/>
                              <w:marRight w:val="0"/>
                              <w:marTop w:val="0"/>
                              <w:marBottom w:val="0"/>
                              <w:divBdr>
                                <w:top w:val="none" w:sz="0" w:space="0" w:color="auto"/>
                                <w:left w:val="none" w:sz="0" w:space="0" w:color="auto"/>
                                <w:bottom w:val="single" w:sz="6" w:space="0" w:color="0D0D0D"/>
                                <w:right w:val="none" w:sz="0" w:space="0" w:color="auto"/>
                              </w:divBdr>
                              <w:divsChild>
                                <w:div w:id="1410276761">
                                  <w:marLeft w:val="0"/>
                                  <w:marRight w:val="0"/>
                                  <w:marTop w:val="0"/>
                                  <w:marBottom w:val="0"/>
                                  <w:divBdr>
                                    <w:top w:val="none" w:sz="0" w:space="0" w:color="auto"/>
                                    <w:left w:val="none" w:sz="0" w:space="0" w:color="auto"/>
                                    <w:bottom w:val="none" w:sz="0" w:space="0" w:color="auto"/>
                                    <w:right w:val="none" w:sz="0" w:space="0" w:color="auto"/>
                                  </w:divBdr>
                                  <w:divsChild>
                                    <w:div w:id="2104913199">
                                      <w:marLeft w:val="0"/>
                                      <w:marRight w:val="0"/>
                                      <w:marTop w:val="0"/>
                                      <w:marBottom w:val="0"/>
                                      <w:divBdr>
                                        <w:top w:val="none" w:sz="0" w:space="0" w:color="auto"/>
                                        <w:left w:val="none" w:sz="0" w:space="0" w:color="auto"/>
                                        <w:bottom w:val="none" w:sz="0" w:space="0" w:color="auto"/>
                                        <w:right w:val="none" w:sz="0" w:space="0" w:color="auto"/>
                                      </w:divBdr>
                                      <w:divsChild>
                                        <w:div w:id="179896667">
                                          <w:marLeft w:val="0"/>
                                          <w:marRight w:val="0"/>
                                          <w:marTop w:val="0"/>
                                          <w:marBottom w:val="0"/>
                                          <w:divBdr>
                                            <w:top w:val="none" w:sz="0" w:space="0" w:color="auto"/>
                                            <w:left w:val="none" w:sz="0" w:space="0" w:color="auto"/>
                                            <w:bottom w:val="none" w:sz="0" w:space="0" w:color="auto"/>
                                            <w:right w:val="none" w:sz="0" w:space="0" w:color="auto"/>
                                          </w:divBdr>
                                          <w:divsChild>
                                            <w:div w:id="1312053173">
                                              <w:marLeft w:val="0"/>
                                              <w:marRight w:val="0"/>
                                              <w:marTop w:val="0"/>
                                              <w:marBottom w:val="0"/>
                                              <w:divBdr>
                                                <w:top w:val="none" w:sz="0" w:space="0" w:color="auto"/>
                                                <w:left w:val="none" w:sz="0" w:space="0" w:color="auto"/>
                                                <w:bottom w:val="none" w:sz="0" w:space="0" w:color="auto"/>
                                                <w:right w:val="none" w:sz="0" w:space="0" w:color="auto"/>
                                              </w:divBdr>
                                            </w:div>
                                            <w:div w:id="1617757641">
                                              <w:marLeft w:val="0"/>
                                              <w:marRight w:val="0"/>
                                              <w:marTop w:val="0"/>
                                              <w:marBottom w:val="0"/>
                                              <w:divBdr>
                                                <w:top w:val="none" w:sz="0" w:space="0" w:color="auto"/>
                                                <w:left w:val="none" w:sz="0" w:space="0" w:color="auto"/>
                                                <w:bottom w:val="none" w:sz="0" w:space="0" w:color="auto"/>
                                                <w:right w:val="none" w:sz="0" w:space="0" w:color="auto"/>
                                              </w:divBdr>
                                            </w:div>
                                          </w:divsChild>
                                        </w:div>
                                        <w:div w:id="1874223249">
                                          <w:marLeft w:val="0"/>
                                          <w:marRight w:val="0"/>
                                          <w:marTop w:val="0"/>
                                          <w:marBottom w:val="0"/>
                                          <w:divBdr>
                                            <w:top w:val="none" w:sz="0" w:space="0" w:color="auto"/>
                                            <w:left w:val="none" w:sz="0" w:space="0" w:color="auto"/>
                                            <w:bottom w:val="none" w:sz="0" w:space="0" w:color="auto"/>
                                            <w:right w:val="none" w:sz="0" w:space="0" w:color="auto"/>
                                          </w:divBdr>
                                          <w:divsChild>
                                            <w:div w:id="12698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86223">
                              <w:marLeft w:val="0"/>
                              <w:marRight w:val="0"/>
                              <w:marTop w:val="0"/>
                              <w:marBottom w:val="0"/>
                              <w:divBdr>
                                <w:top w:val="none" w:sz="0" w:space="9" w:color="auto"/>
                                <w:left w:val="none" w:sz="0" w:space="0" w:color="auto"/>
                                <w:bottom w:val="single" w:sz="6" w:space="9" w:color="595959"/>
                                <w:right w:val="none" w:sz="0" w:space="0" w:color="auto"/>
                              </w:divBdr>
                              <w:divsChild>
                                <w:div w:id="840967161">
                                  <w:marLeft w:val="0"/>
                                  <w:marRight w:val="0"/>
                                  <w:marTop w:val="0"/>
                                  <w:marBottom w:val="0"/>
                                  <w:divBdr>
                                    <w:top w:val="none" w:sz="0" w:space="0" w:color="auto"/>
                                    <w:left w:val="none" w:sz="0" w:space="0" w:color="auto"/>
                                    <w:bottom w:val="none" w:sz="0" w:space="0" w:color="auto"/>
                                    <w:right w:val="none" w:sz="0" w:space="0" w:color="auto"/>
                                  </w:divBdr>
                                  <w:divsChild>
                                    <w:div w:id="684214909">
                                      <w:marLeft w:val="0"/>
                                      <w:marRight w:val="0"/>
                                      <w:marTop w:val="0"/>
                                      <w:marBottom w:val="0"/>
                                      <w:divBdr>
                                        <w:top w:val="none" w:sz="0" w:space="0" w:color="auto"/>
                                        <w:left w:val="none" w:sz="0" w:space="0" w:color="auto"/>
                                        <w:bottom w:val="none" w:sz="0" w:space="0" w:color="auto"/>
                                        <w:right w:val="none" w:sz="0" w:space="0" w:color="auto"/>
                                      </w:divBdr>
                                      <w:divsChild>
                                        <w:div w:id="528495502">
                                          <w:marLeft w:val="0"/>
                                          <w:marRight w:val="0"/>
                                          <w:marTop w:val="0"/>
                                          <w:marBottom w:val="0"/>
                                          <w:divBdr>
                                            <w:top w:val="none" w:sz="0" w:space="0" w:color="auto"/>
                                            <w:left w:val="none" w:sz="0" w:space="0" w:color="auto"/>
                                            <w:bottom w:val="none" w:sz="0" w:space="0" w:color="auto"/>
                                            <w:right w:val="none" w:sz="0" w:space="0" w:color="auto"/>
                                          </w:divBdr>
                                          <w:divsChild>
                                            <w:div w:id="1672760700">
                                              <w:marLeft w:val="0"/>
                                              <w:marRight w:val="0"/>
                                              <w:marTop w:val="0"/>
                                              <w:marBottom w:val="0"/>
                                              <w:divBdr>
                                                <w:top w:val="none" w:sz="0" w:space="0" w:color="auto"/>
                                                <w:left w:val="none" w:sz="0" w:space="0" w:color="auto"/>
                                                <w:bottom w:val="none" w:sz="0" w:space="0" w:color="auto"/>
                                                <w:right w:val="none" w:sz="0" w:space="0" w:color="auto"/>
                                              </w:divBdr>
                                            </w:div>
                                          </w:divsChild>
                                        </w:div>
                                        <w:div w:id="660736595">
                                          <w:marLeft w:val="0"/>
                                          <w:marRight w:val="0"/>
                                          <w:marTop w:val="0"/>
                                          <w:marBottom w:val="0"/>
                                          <w:divBdr>
                                            <w:top w:val="none" w:sz="0" w:space="0" w:color="auto"/>
                                            <w:left w:val="none" w:sz="0" w:space="0" w:color="auto"/>
                                            <w:bottom w:val="none" w:sz="0" w:space="0" w:color="auto"/>
                                            <w:right w:val="none" w:sz="0" w:space="0" w:color="auto"/>
                                          </w:divBdr>
                                          <w:divsChild>
                                            <w:div w:id="509108001">
                                              <w:marLeft w:val="0"/>
                                              <w:marRight w:val="0"/>
                                              <w:marTop w:val="0"/>
                                              <w:marBottom w:val="0"/>
                                              <w:divBdr>
                                                <w:top w:val="none" w:sz="0" w:space="0" w:color="auto"/>
                                                <w:left w:val="none" w:sz="0" w:space="0" w:color="auto"/>
                                                <w:bottom w:val="none" w:sz="0" w:space="0" w:color="auto"/>
                                                <w:right w:val="none" w:sz="0" w:space="0" w:color="auto"/>
                                              </w:divBdr>
                                            </w:div>
                                            <w:div w:id="18549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4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029432">
          <w:marLeft w:val="75"/>
          <w:marRight w:val="75"/>
          <w:marTop w:val="75"/>
          <w:marBottom w:val="75"/>
          <w:divBdr>
            <w:top w:val="none" w:sz="0" w:space="0" w:color="auto"/>
            <w:left w:val="none" w:sz="0" w:space="0" w:color="auto"/>
            <w:bottom w:val="none" w:sz="0" w:space="0" w:color="auto"/>
            <w:right w:val="none" w:sz="0" w:space="0" w:color="auto"/>
          </w:divBdr>
          <w:divsChild>
            <w:div w:id="156190033">
              <w:marLeft w:val="0"/>
              <w:marRight w:val="0"/>
              <w:marTop w:val="0"/>
              <w:marBottom w:val="0"/>
              <w:divBdr>
                <w:top w:val="none" w:sz="0" w:space="0" w:color="auto"/>
                <w:left w:val="none" w:sz="0" w:space="0" w:color="auto"/>
                <w:bottom w:val="none" w:sz="0" w:space="0" w:color="auto"/>
                <w:right w:val="none" w:sz="0" w:space="0" w:color="auto"/>
              </w:divBdr>
            </w:div>
            <w:div w:id="643313536">
              <w:marLeft w:val="0"/>
              <w:marRight w:val="0"/>
              <w:marTop w:val="0"/>
              <w:marBottom w:val="0"/>
              <w:divBdr>
                <w:top w:val="none" w:sz="0" w:space="0" w:color="auto"/>
                <w:left w:val="none" w:sz="0" w:space="0" w:color="auto"/>
                <w:bottom w:val="none" w:sz="0" w:space="0" w:color="auto"/>
                <w:right w:val="none" w:sz="0" w:space="0" w:color="auto"/>
              </w:divBdr>
            </w:div>
            <w:div w:id="111767364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86153716">
      <w:bodyDiv w:val="1"/>
      <w:marLeft w:val="0"/>
      <w:marRight w:val="0"/>
      <w:marTop w:val="0"/>
      <w:marBottom w:val="0"/>
      <w:divBdr>
        <w:top w:val="none" w:sz="0" w:space="0" w:color="auto"/>
        <w:left w:val="none" w:sz="0" w:space="0" w:color="auto"/>
        <w:bottom w:val="none" w:sz="0" w:space="0" w:color="auto"/>
        <w:right w:val="none" w:sz="0" w:space="0" w:color="auto"/>
      </w:divBdr>
      <w:divsChild>
        <w:div w:id="111753269">
          <w:marLeft w:val="0"/>
          <w:marRight w:val="0"/>
          <w:marTop w:val="0"/>
          <w:marBottom w:val="0"/>
          <w:divBdr>
            <w:top w:val="none" w:sz="0" w:space="0" w:color="auto"/>
            <w:left w:val="none" w:sz="0" w:space="0" w:color="auto"/>
            <w:bottom w:val="none" w:sz="0" w:space="0" w:color="auto"/>
            <w:right w:val="none" w:sz="0" w:space="0" w:color="auto"/>
          </w:divBdr>
          <w:divsChild>
            <w:div w:id="570887409">
              <w:marLeft w:val="0"/>
              <w:marRight w:val="0"/>
              <w:marTop w:val="0"/>
              <w:marBottom w:val="0"/>
              <w:divBdr>
                <w:top w:val="none" w:sz="0" w:space="0" w:color="auto"/>
                <w:left w:val="none" w:sz="0" w:space="0" w:color="auto"/>
                <w:bottom w:val="none" w:sz="0" w:space="0" w:color="auto"/>
                <w:right w:val="none" w:sz="0" w:space="0" w:color="auto"/>
              </w:divBdr>
            </w:div>
            <w:div w:id="1292203417">
              <w:marLeft w:val="0"/>
              <w:marRight w:val="0"/>
              <w:marTop w:val="0"/>
              <w:marBottom w:val="0"/>
              <w:divBdr>
                <w:top w:val="none" w:sz="0" w:space="0" w:color="auto"/>
                <w:left w:val="none" w:sz="0" w:space="0" w:color="auto"/>
                <w:bottom w:val="none" w:sz="0" w:space="0" w:color="auto"/>
                <w:right w:val="none" w:sz="0" w:space="0" w:color="auto"/>
              </w:divBdr>
            </w:div>
          </w:divsChild>
        </w:div>
        <w:div w:id="168720641">
          <w:marLeft w:val="0"/>
          <w:marRight w:val="0"/>
          <w:marTop w:val="0"/>
          <w:marBottom w:val="0"/>
          <w:divBdr>
            <w:top w:val="single" w:sz="6" w:space="0" w:color="C8C8C8"/>
            <w:left w:val="none" w:sz="0" w:space="0" w:color="auto"/>
            <w:bottom w:val="none" w:sz="0" w:space="0" w:color="auto"/>
            <w:right w:val="none" w:sz="0" w:space="0" w:color="auto"/>
          </w:divBdr>
          <w:divsChild>
            <w:div w:id="1742363478">
              <w:marLeft w:val="0"/>
              <w:marRight w:val="0"/>
              <w:marTop w:val="0"/>
              <w:marBottom w:val="0"/>
              <w:divBdr>
                <w:top w:val="none" w:sz="0" w:space="0" w:color="auto"/>
                <w:left w:val="none" w:sz="0" w:space="0" w:color="auto"/>
                <w:bottom w:val="none" w:sz="0" w:space="0" w:color="auto"/>
                <w:right w:val="none" w:sz="0" w:space="0" w:color="auto"/>
              </w:divBdr>
              <w:divsChild>
                <w:div w:id="14035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eignaffairs.com/regions/israel" TargetMode="External"/><Relationship Id="rId21" Type="http://schemas.openxmlformats.org/officeDocument/2006/relationships/hyperlink" Target="https://www.militarytimes.com/news/pentagon-congress/2025/07/18/house-advances-832-billion-military-budget-plan-for-next-fiscal-year/" TargetMode="External"/><Relationship Id="rId42" Type="http://schemas.openxmlformats.org/officeDocument/2006/relationships/hyperlink" Target="https://www.cnas.org/publications/reports/swarms-over-the-strait" TargetMode="External"/><Relationship Id="rId47" Type="http://schemas.openxmlformats.org/officeDocument/2006/relationships/hyperlink" Target="https://warontherocks.com/2025/07/lessons-observed-from-the-war-between-israel-and-iran/" TargetMode="External"/><Relationship Id="rId63" Type="http://schemas.openxmlformats.org/officeDocument/2006/relationships/hyperlink" Target="https://breakingdefense.com/2025/07/a-look-at-the-uk-led-carrier-strike-group-in-singapore" TargetMode="External"/><Relationship Id="rId68" Type="http://schemas.openxmlformats.org/officeDocument/2006/relationships/hyperlink" Target="https://www.google.com/url?sa=t&amp;rct=j&amp;q=&amp;esrc=s&amp;source=web&amp;cd=&amp;cad=rja&amp;uact=8&amp;ved=2ahUKEwio7a6svuGKAxWnMlkFHQh6KA4QFnoECBoQAQ&amp;url=https%3A%2F%2Fwww.washingtonpost.com%2Fpolitics%2F2024%2F11%2F12%2Ftrump-cabinet-cia-israel-white-house-counsel-nominations%2F&amp;usg=AOvVaw3Tr81XW64JD2ml_8aCuHC6&amp;opi=89978449" TargetMode="External"/><Relationship Id="rId84" Type="http://schemas.openxmlformats.org/officeDocument/2006/relationships/hyperlink" Target="https://www.rand.org/nsrd/projects/NDS-commission.html" TargetMode="External"/><Relationship Id="rId89" Type="http://schemas.openxmlformats.org/officeDocument/2006/relationships/hyperlink" Target="https://www.gao.gov/products/gao-23-106341" TargetMode="External"/><Relationship Id="rId16" Type="http://schemas.openxmlformats.org/officeDocument/2006/relationships/hyperlink" Target="https://www.meritalk.com/articles/lawmakers-slam-administration-over-dod-budget-delays/" TargetMode="External"/><Relationship Id="rId107" Type="http://schemas.openxmlformats.org/officeDocument/2006/relationships/hyperlink" Target="https://www.theguardian.com/us-news/donaldtrump" TargetMode="External"/><Relationship Id="rId11" Type="http://schemas.openxmlformats.org/officeDocument/2006/relationships/hyperlink" Target="https://www.scmp.com/week-asia/politics/article/3316668/philippines-joins-japans-one-theatre-plan-against-china-sea-threat?module=perpetual_scroll_1_RM&amp;pgtype=article" TargetMode="External"/><Relationship Id="rId32" Type="http://schemas.openxmlformats.org/officeDocument/2006/relationships/hyperlink" Target="https://www.csis.org/analysis/why-united-states-acted-now-against-iran" TargetMode="External"/><Relationship Id="rId37" Type="http://schemas.openxmlformats.org/officeDocument/2006/relationships/hyperlink" Target="https://www.navalreview.ca/2024/08/us-arctic-strategy-2024/" TargetMode="External"/><Relationship Id="rId53" Type="http://schemas.openxmlformats.org/officeDocument/2006/relationships/hyperlink" Target="https://www.belfercenter.org/sites/default/files/2025-02/DETS_The%20Autonomous%20Arsenal_1.pdf" TargetMode="External"/><Relationship Id="rId58" Type="http://schemas.openxmlformats.org/officeDocument/2006/relationships/hyperlink" Target="https://www.politico.com/news/2025/07/08/elbridge-colby-trump-administration-frustrations-00443337" TargetMode="External"/><Relationship Id="rId74" Type="http://schemas.openxmlformats.org/officeDocument/2006/relationships/hyperlink" Target="https://www.newyorker.com/news/news-desk/pete-hegseths-secret-history" TargetMode="External"/><Relationship Id="rId79" Type="http://schemas.openxmlformats.org/officeDocument/2006/relationships/hyperlink" Target="https://www.nytimes.com/2019/12/27/us/navy-seals-edward-gallagher-video.html" TargetMode="External"/><Relationship Id="rId102" Type="http://schemas.openxmlformats.org/officeDocument/2006/relationships/hyperlink" Target="https://www.gao.gov/assets/gao-23-106551.pdf" TargetMode="External"/><Relationship Id="rId5" Type="http://schemas.openxmlformats.org/officeDocument/2006/relationships/webSettings" Target="webSettings.xml"/><Relationship Id="rId90" Type="http://schemas.openxmlformats.org/officeDocument/2006/relationships/hyperlink" Target="https://www.cbsnews.com/news/pete-hegseth-concerned-veterans-for-america-jessie-jane-duff/" TargetMode="External"/><Relationship Id="rId95" Type="http://schemas.openxmlformats.org/officeDocument/2006/relationships/hyperlink" Target="https://www.politico.com/news/2024/12/13/hegseth-women-gays-military-comments-walkback-00194156" TargetMode="External"/><Relationship Id="rId22" Type="http://schemas.openxmlformats.org/officeDocument/2006/relationships/hyperlink" Target="https://www.foreignaffairs.com/united-states/how-trump-can-finish-job-iran-and-middle-east" TargetMode="External"/><Relationship Id="rId27" Type="http://schemas.openxmlformats.org/officeDocument/2006/relationships/hyperlink" Target="https://www.foreignaffairs.com/tags/benjamin-netanyahu" TargetMode="External"/><Relationship Id="rId43" Type="http://schemas.openxmlformats.org/officeDocument/2006/relationships/hyperlink" Target="https://asiatimes.com/2022/05/drone-swarms-may-be-key-to-defending-taiwan/" TargetMode="External"/><Relationship Id="rId48" Type="http://schemas.openxmlformats.org/officeDocument/2006/relationships/hyperlink" Target="https://www.reuters.com/graphics/IRAN-NUCLEAR/ISRAEL/dwvklgrgjpm/" TargetMode="External"/><Relationship Id="rId64" Type="http://schemas.openxmlformats.org/officeDocument/2006/relationships/hyperlink" Target="https://www.reuters.com/world/asia-pacific/japan-defence-budget-prioritises-quality-over-gdp-ratio-spokesperson-reacts-2025-03-05/" TargetMode="External"/><Relationship Id="rId69" Type="http://schemas.openxmlformats.org/officeDocument/2006/relationships/hyperlink" Target="https://www.politico.com/news/2024/11/13/pentagon-hegseth-lack-of-experience-00189424" TargetMode="External"/><Relationship Id="rId80" Type="http://schemas.openxmlformats.org/officeDocument/2006/relationships/hyperlink" Target="https://sgp.fas.org/crs/natsec/R43838.pdf" TargetMode="External"/><Relationship Id="rId85" Type="http://schemas.openxmlformats.org/officeDocument/2006/relationships/hyperlink" Target="https://sgp.fas.org/crs/weapons/R45811.pdf" TargetMode="External"/><Relationship Id="rId12" Type="http://schemas.openxmlformats.org/officeDocument/2006/relationships/hyperlink" Target="https://amti.csis.org/rocks-reefs-and-nuclear-war/" TargetMode="External"/><Relationship Id="rId17" Type="http://schemas.openxmlformats.org/officeDocument/2006/relationships/hyperlink" Target="https://www.airandspaceforces.com/lawmakers-air-force-socom-long-range-surveillance-drones/" TargetMode="External"/><Relationship Id="rId33" Type="http://schemas.openxmlformats.org/officeDocument/2006/relationships/hyperlink" Target="https://www.youtube.com/watch?v=vFDh_6i9KbU" TargetMode="External"/><Relationship Id="rId38" Type="http://schemas.openxmlformats.org/officeDocument/2006/relationships/hyperlink" Target="https://scholarship.law.tamu.edu/cgi/viewcontent.cgi?article=1245&amp;context=journal-of-property-law" TargetMode="External"/><Relationship Id="rId59" Type="http://schemas.openxmlformats.org/officeDocument/2006/relationships/hyperlink" Target="https://www.politico.com/news/2025/07/02/ukraine-weapons-freeze-elbridge-colby-00438156" TargetMode="External"/><Relationship Id="rId103" Type="http://schemas.openxmlformats.org/officeDocument/2006/relationships/hyperlink" Target="https://thediplomat.com/2025/06/the-drone-swarm-paradox-in-the-taiwan-strait/" TargetMode="External"/><Relationship Id="rId108" Type="http://schemas.openxmlformats.org/officeDocument/2006/relationships/hyperlink" Target="https://www.theguardian.com/us-news/marco-rubio" TargetMode="External"/><Relationship Id="rId54" Type="http://schemas.openxmlformats.org/officeDocument/2006/relationships/hyperlink" Target="https://www.pbs.org/newshour/politics/state-department-is-firing-over-1300-employees-under-trump-administration-plan" TargetMode="External"/><Relationship Id="rId70" Type="http://schemas.openxmlformats.org/officeDocument/2006/relationships/hyperlink" Target="https://www.npr.org/2024/11/16/g-s1-34532/trump-cabinet-loyalists" TargetMode="External"/><Relationship Id="rId75" Type="http://schemas.openxmlformats.org/officeDocument/2006/relationships/hyperlink" Target="https://www.theguardian.com/us-news/2024/nov/25/pete-hegseth-book-attacks-nato-alliances" TargetMode="External"/><Relationship Id="rId91" Type="http://schemas.openxmlformats.org/officeDocument/2006/relationships/hyperlink" Target="https://www.newyorker.com/news/news-desk/pete-hegseths-secret-history?_sp=97379332-6b57-472b-aff4-a786652df6fe.1733146677417" TargetMode="External"/><Relationship Id="rId96" Type="http://schemas.openxmlformats.org/officeDocument/2006/relationships/hyperlink" Target="https://www.nbcnews.com/politics/national-security/pete-hegseths-drinking-worried-colleagues-fox-news-sources-tell-nbc-ne-rcna18147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efenseone.com/technology/2025/06/how-drone-warfare-fares-2026-budget/406046/" TargetMode="External"/><Relationship Id="rId23" Type="http://schemas.openxmlformats.org/officeDocument/2006/relationships/hyperlink" Target="https://www.foreignaffairs.com/united-states/right-path-regime-change-iran" TargetMode="External"/><Relationship Id="rId28" Type="http://schemas.openxmlformats.org/officeDocument/2006/relationships/hyperlink" Target="https://www.foreignaffairs.com/regions/iran" TargetMode="External"/><Relationship Id="rId36" Type="http://schemas.openxmlformats.org/officeDocument/2006/relationships/hyperlink" Target="https://breakingdefense.com/2024/07/upcoming-dod-arctic-strategy-will-engage-nato-allies/" TargetMode="External"/><Relationship Id="rId49" Type="http://schemas.openxmlformats.org/officeDocument/2006/relationships/hyperlink" Target="https://www.reuters.com/world/middle-east/trump-decide-us-action-israel-iran-conflict-within-two-weeks-white-house-says-2025-06-19/" TargetMode="External"/><Relationship Id="rId57" Type="http://schemas.openxmlformats.org/officeDocument/2006/relationships/hyperlink" Target="https://www.usaspending.gov/agency/department-of-state?fy=2023" TargetMode="External"/><Relationship Id="rId106" Type="http://schemas.openxmlformats.org/officeDocument/2006/relationships/hyperlink" Target="https://www.theguardian.com/world/israel" TargetMode="External"/><Relationship Id="rId10" Type="http://schemas.openxmlformats.org/officeDocument/2006/relationships/hyperlink" Target="https://www.defensenews.com/air/2025/06/12/air-force-f-35-buy-would-be-cut-in-half-under-pentagon-spending-plan/" TargetMode="External"/><Relationship Id="rId31" Type="http://schemas.openxmlformats.org/officeDocument/2006/relationships/hyperlink" Target="https://www.iaea.org/sites/default/files/25/06/gov2025-25.pdf" TargetMode="External"/><Relationship Id="rId44" Type="http://schemas.openxmlformats.org/officeDocument/2006/relationships/hyperlink" Target="https://breakingdefense.com/2023/09/for-replicator-to-work-the-pentagon-needs-to-directly-help-with-production/" TargetMode="External"/><Relationship Id="rId52" Type="http://schemas.openxmlformats.org/officeDocument/2006/relationships/hyperlink" Target="https://www.reuters.com/business/aerospace-defense/us-b-2-bombers-bunker-busters-alternatives-2025-06-18/" TargetMode="External"/><Relationship Id="rId60" Type="http://schemas.openxmlformats.org/officeDocument/2006/relationships/hyperlink" Target="https://www.politico.com/news/2025/07/02/ukraine-weapons-freeze-elbridge-colby-00438156" TargetMode="External"/><Relationship Id="rId65" Type="http://schemas.openxmlformats.org/officeDocument/2006/relationships/hyperlink" Target="https://asia.nikkei.com/Politics/International-relations/Indo-Pacific/US-wants-Asian-allies-to-spend-5-of-GDP-on-defense-Pentagon-says" TargetMode="External"/><Relationship Id="rId73" Type="http://schemas.openxmlformats.org/officeDocument/2006/relationships/hyperlink" Target="https://www.cbo.gov/publication/61017" TargetMode="External"/><Relationship Id="rId78" Type="http://schemas.openxmlformats.org/officeDocument/2006/relationships/hyperlink" Target="https://time.com/7176342/pete-hegseth-donald-trump-pardon-war-crimes-military/" TargetMode="External"/><Relationship Id="rId81" Type="http://schemas.openxmlformats.org/officeDocument/2006/relationships/hyperlink" Target="https://www.bloomberg.com/news/articles/2024-02-29/us-sees-china-s-threat-from-space-growing-at-breathtaking-pace" TargetMode="External"/><Relationship Id="rId86" Type="http://schemas.openxmlformats.org/officeDocument/2006/relationships/hyperlink" Target="https://www.npr.org/2024/11/14/nx-s1-5191941/pete-hegseth-defense-department-dei" TargetMode="External"/><Relationship Id="rId94" Type="http://schemas.openxmlformats.org/officeDocument/2006/relationships/hyperlink" Target="https://www.rand.org/pubs/research_reports/RRA1026-1.html" TargetMode="External"/><Relationship Id="rId99" Type="http://schemas.openxmlformats.org/officeDocument/2006/relationships/hyperlink" Target="https://www.nbcnews.com/news/us-news/sexual-assaults-rise-military-academies-west-point-annapolis-rcna74371" TargetMode="External"/><Relationship Id="rId101" Type="http://schemas.openxmlformats.org/officeDocument/2006/relationships/hyperlink" Target="https://www.apa.org/monitor/2024/03/military-sexual-assault-prevention-efforts" TargetMode="External"/><Relationship Id="rId4" Type="http://schemas.openxmlformats.org/officeDocument/2006/relationships/settings" Target="settings.xml"/><Relationship Id="rId9" Type="http://schemas.openxmlformats.org/officeDocument/2006/relationships/hyperlink" Target="https://theweek.com/articles/968882/forgotten-nuclear-threat" TargetMode="External"/><Relationship Id="rId13" Type="http://schemas.openxmlformats.org/officeDocument/2006/relationships/hyperlink" Target="https://www.reuters.com/business/aerospace-defense/trump-wants-more-drones-missiles-fewer-f-35s-893-billion-budget-request-2025-06-26/" TargetMode="External"/><Relationship Id="rId18" Type="http://schemas.openxmlformats.org/officeDocument/2006/relationships/hyperlink" Target="https://defensescoop.com/2025/07/10/hegseth-memo-unleashing-us-military-drone-dominance-deadlines/" TargetMode="External"/><Relationship Id="rId39" Type="http://schemas.openxmlformats.org/officeDocument/2006/relationships/hyperlink" Target="https://apps.dtic.mil/sti/pdfs/ADA426628.pdf" TargetMode="External"/><Relationship Id="rId109" Type="http://schemas.openxmlformats.org/officeDocument/2006/relationships/hyperlink" Target="https://responsiblestatecraft.org/f-35-most-expensive/" TargetMode="External"/><Relationship Id="rId34" Type="http://schemas.openxmlformats.org/officeDocument/2006/relationships/hyperlink" Target="https://www.memri.org/reports/iranian-officials-acknowledge-irans-role-planning-and-executing-october-7-hamas-invasion-and" TargetMode="External"/><Relationship Id="rId50" Type="http://schemas.openxmlformats.org/officeDocument/2006/relationships/hyperlink" Target="https://www.reuters.com/world/europe/europeans-try-coax-iran-back-diplomacy-trump-considers-strikes-2025-06-20/" TargetMode="External"/><Relationship Id="rId55" Type="http://schemas.openxmlformats.org/officeDocument/2006/relationships/hyperlink" Target="https://inkstickmedia.com/us-diplomacy-is-weakening/" TargetMode="External"/><Relationship Id="rId76" Type="http://schemas.openxmlformats.org/officeDocument/2006/relationships/hyperlink" Target="https://www.theguardian.com/us-news/2024/nov/25/pete-hegseth-book-attacks-nato-alliances" TargetMode="External"/><Relationship Id="rId97" Type="http://schemas.openxmlformats.org/officeDocument/2006/relationships/hyperlink" Target="https://www.google.com/url?sa=t&amp;rct=j&amp;q=&amp;esrc=s&amp;source=web&amp;cd=&amp;cad=rja&amp;uact=8&amp;ved=2ahUKEwiup9eBzeaKAxW7FFkFHd7YA2kQFnoECBoQAQ&amp;url=https%3A%2F%2Fwww.newyorker.com%2Fnews%2Fnews-desk%2Fpete-hegseths-secret-history&amp;usg=AOvVaw3yvOnB0jM7qx4sUtj4tPWg&amp;opi=89978449" TargetMode="External"/><Relationship Id="rId104" Type="http://schemas.openxmlformats.org/officeDocument/2006/relationships/hyperlink" Target="https://www.theguardian.com/commentisfree/2025/jun/26/trump-iran-regime-change" TargetMode="External"/><Relationship Id="rId7" Type="http://schemas.openxmlformats.org/officeDocument/2006/relationships/endnotes" Target="endnotes.xml"/><Relationship Id="rId71" Type="http://schemas.openxmlformats.org/officeDocument/2006/relationships/hyperlink" Target="https://thehill.com/policy/defense/4988962-fox-news-host-nominated-defense-secretary/" TargetMode="External"/><Relationship Id="rId92" Type="http://schemas.openxmlformats.org/officeDocument/2006/relationships/hyperlink" Target="https://www.pbs.org/newshour/politics/trumps-nominee-for-defense-secretary-reignites-debate-over-allowing-women-to-fight-on-the-front-lines" TargetMode="External"/><Relationship Id="rId2" Type="http://schemas.openxmlformats.org/officeDocument/2006/relationships/numbering" Target="numbering.xml"/><Relationship Id="rId29" Type="http://schemas.openxmlformats.org/officeDocument/2006/relationships/hyperlink" Target="https://www.nytimes.com/2025/06/18/opinion/iran-trump-fordo.html" TargetMode="External"/><Relationship Id="rId24" Type="http://schemas.openxmlformats.org/officeDocument/2006/relationships/hyperlink" Target="https://www.foreignaffairs.com/articles/middle-east/2020-04-13/next-iranian-revolution" TargetMode="External"/><Relationship Id="rId40" Type="http://schemas.openxmlformats.org/officeDocument/2006/relationships/hyperlink" Target="https://www.hudson.org/research/16499-transcript-rising-to-the-challenge-regaining-us-military-superiority-during-a-time-of-uncertainty" TargetMode="External"/><Relationship Id="rId45" Type="http://schemas.openxmlformats.org/officeDocument/2006/relationships/hyperlink" Target="https://www.politico.com/news/2023/12/17/pentagon-drones-replicator-program-funding-00132092" TargetMode="External"/><Relationship Id="rId66" Type="http://schemas.openxmlformats.org/officeDocument/2006/relationships/hyperlink" Target="https://www.ft.com/content/53f646e7-b4e7-4bf4-8d5d-7142b4460080" TargetMode="External"/><Relationship Id="rId87" Type="http://schemas.openxmlformats.org/officeDocument/2006/relationships/hyperlink" Target="https://www.npr.org/2024/11/14/nx-s1-5191941/pete-hegseth-defense-department-dei" TargetMode="External"/><Relationship Id="rId110" Type="http://schemas.openxmlformats.org/officeDocument/2006/relationships/fontTable" Target="fontTable.xml"/><Relationship Id="rId61" Type="http://schemas.openxmlformats.org/officeDocument/2006/relationships/hyperlink" Target="https://www.nbcnews.com/video/shorts/trump-says-he-doesn-t-know-who-ordered-ukraine-weapons-shipment-pause-242860613697" TargetMode="External"/><Relationship Id="rId82" Type="http://schemas.openxmlformats.org/officeDocument/2006/relationships/hyperlink" Target="https://www.bloomberg.com/news/articles/2024-02-29/us-sees-china-s-threat-from-space-growing-at-breathtaking-pace?embedded-checkout=true" TargetMode="External"/><Relationship Id="rId19" Type="http://schemas.openxmlformats.org/officeDocument/2006/relationships/hyperlink" Target="https://www.aei.org/foreign-and-defense-policy/reconciliation-a-consequential-attempt-to-rebuild-our-military/" TargetMode="External"/><Relationship Id="rId14" Type="http://schemas.openxmlformats.org/officeDocument/2006/relationships/hyperlink" Target="https://www.streetwisereports.com/article/2025/02/28/drones-free-from-us-defense-budget-cuts.html" TargetMode="External"/><Relationship Id="rId30" Type="http://schemas.openxmlformats.org/officeDocument/2006/relationships/hyperlink" Target="https://www.iaea.org/sites/default/files/25/06/gov2025-25.pdf" TargetMode="External"/><Relationship Id="rId35" Type="http://schemas.openxmlformats.org/officeDocument/2006/relationships/hyperlink" Target="https://insidedefense.com/daily-news/new-dod-arctic-strategy-warns-insufficient-investment-amid-crowded-global-threat-picture" TargetMode="External"/><Relationship Id="rId56" Type="http://schemas.openxmlformats.org/officeDocument/2006/relationships/hyperlink" Target="https://ourpublicservice.org/blog/how-the-state-department-workforce-changed-under-the-trump-administration/" TargetMode="External"/><Relationship Id="rId77" Type="http://schemas.openxmlformats.org/officeDocument/2006/relationships/hyperlink" Target="https://www.cnn.com/2024/12/03/politics/hegseth-controversial-views-military-kfile/index.html" TargetMode="External"/><Relationship Id="rId100" Type="http://schemas.openxmlformats.org/officeDocument/2006/relationships/hyperlink" Target="https://www.apa.org/monitor/2024/03/military-sexual-assault-prevention-efforts" TargetMode="External"/><Relationship Id="rId105" Type="http://schemas.openxmlformats.org/officeDocument/2006/relationships/hyperlink" Target="https://www.theguardian.com/world/iran" TargetMode="External"/><Relationship Id="rId8" Type="http://schemas.openxmlformats.org/officeDocument/2006/relationships/hyperlink" Target="https://www.wsj.com/opinion/the-perfect-time-for-regime-change-in-iran-4558de38?gaa_at=eafs&amp;gaa_n=ASWzDAgZ_ol4hXdbUlW1G10IgLGDNj474tCcjiCBd-sPTuhynOMlfNEHltBkeCV5UGY%3D&amp;gaa_ts=68755a53&amp;gaa_sig=JqMSStd21Y13i1FOqQBWxcpRhIXi3faLkT-OHY8fNtzaxOXqx2HnOFtMQHzk_rRchuLmFt4hmEA4vaCsprfBNw%3D%3D" TargetMode="External"/><Relationship Id="rId51" Type="http://schemas.openxmlformats.org/officeDocument/2006/relationships/hyperlink" Target="https://www.reuters.com/world/middle-east/us-moving-fighter-jets-middle-east-israel-iran-war-rages-2025-06-17/" TargetMode="External"/><Relationship Id="rId72" Type="http://schemas.openxmlformats.org/officeDocument/2006/relationships/hyperlink" Target="https://demographics.militaryonesource.mil/chapter-1-total-military-force/" TargetMode="External"/><Relationship Id="rId93" Type="http://schemas.openxmlformats.org/officeDocument/2006/relationships/hyperlink" Target="https://www.cnn.com/2024/12/12/politics/pete-hegseth-gay-trans-troops-marxist-agenda/index.html" TargetMode="External"/><Relationship Id="rId98" Type="http://schemas.openxmlformats.org/officeDocument/2006/relationships/hyperlink" Target="https://www.nbcnews.com/news/us-news/sexual-assaults-rise-military-academies-west-point-annapolis-rcna74371" TargetMode="External"/><Relationship Id="rId3" Type="http://schemas.openxmlformats.org/officeDocument/2006/relationships/styles" Target="styles.xml"/><Relationship Id="rId25" Type="http://schemas.openxmlformats.org/officeDocument/2006/relationships/hyperlink" Target="https://www.foreignaffairs.com/tags/ali-khamenei" TargetMode="External"/><Relationship Id="rId46" Type="http://schemas.openxmlformats.org/officeDocument/2006/relationships/hyperlink" Target="https://www.bloomberg.com/news/features/2025-05-22/taiwan-s-drone-defense-against-china-builds-up-without-tech-giants-tsmc-foxconn" TargetMode="External"/><Relationship Id="rId67" Type="http://schemas.openxmlformats.org/officeDocument/2006/relationships/hyperlink" Target="https://www.americanprogress.org/article/pete-hegseth-is-unfit-to-lead-the-pentagon/" TargetMode="External"/><Relationship Id="rId20" Type="http://schemas.openxmlformats.org/officeDocument/2006/relationships/hyperlink" Target="https://www.congress.gov/crs-product/R47600" TargetMode="External"/><Relationship Id="rId41" Type="http://schemas.openxmlformats.org/officeDocument/2006/relationships/hyperlink" Target="https://taiwannews.com.tw/news/6132917" TargetMode="External"/><Relationship Id="rId62" Type="http://schemas.openxmlformats.org/officeDocument/2006/relationships/hyperlink" Target="https://www.politico.com/news/magazine/2025/07/02/trumps-national-security-council-is-flailing-00436700" TargetMode="External"/><Relationship Id="rId83" Type="http://schemas.openxmlformats.org/officeDocument/2006/relationships/hyperlink" Target="https://www.defense.gov/News/News-Stories/Article/Article/3843526/military-experts-highlight-space-opportunities-threats-at-aspen-conference/" TargetMode="External"/><Relationship Id="rId88" Type="http://schemas.openxmlformats.org/officeDocument/2006/relationships/hyperlink" Target="https://www.govinfo.gov/content/pkg/CHRG-117shrg45251/html/CHRG-117shrg45251.htm"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579</TotalTime>
  <Pages>110</Pages>
  <Words>50315</Words>
  <Characters>286797</Characters>
  <Application>Microsoft Office Word</Application>
  <DocSecurity>0</DocSecurity>
  <Lines>2389</Lines>
  <Paragraphs>672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 Miramontes</dc:creator>
  <cp:keywords>6.0.0</cp:keywords>
  <dc:description/>
  <cp:lastModifiedBy>MIRAMONTES, SAMUEL</cp:lastModifiedBy>
  <cp:revision>66</cp:revision>
  <dcterms:created xsi:type="dcterms:W3CDTF">2025-07-14T18:09:00Z</dcterms:created>
  <dcterms:modified xsi:type="dcterms:W3CDTF">2025-07-20T19:27:00Z</dcterms:modified>
</cp:coreProperties>
</file>