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00A2E" w14:textId="0244F115" w:rsidR="00200089" w:rsidRDefault="00200089" w:rsidP="00200089">
      <w:pPr>
        <w:pStyle w:val="Heading1"/>
      </w:pPr>
      <w:r>
        <w:t>Impact Turn---Hegemony Bad---Arctic</w:t>
      </w:r>
    </w:p>
    <w:p w14:paraId="04E323F1" w14:textId="77777777" w:rsidR="00545B49" w:rsidRDefault="00545B49" w:rsidP="00545B49"/>
    <w:p w14:paraId="5F150703" w14:textId="2211224B" w:rsidR="00545B49" w:rsidRDefault="007B78D6" w:rsidP="00545B49">
      <w:r>
        <w:t>“</w:t>
      </w:r>
      <w:r w:rsidR="00545B49">
        <w:t xml:space="preserve">Thanks to Faiz, </w:t>
      </w:r>
      <w:r w:rsidR="009A1A46">
        <w:t>Nolan</w:t>
      </w:r>
      <w:r w:rsidR="00545B49">
        <w:t xml:space="preserve">, Lilli, Amal, and </w:t>
      </w:r>
      <w:r w:rsidR="009A1A46">
        <w:t>Abby</w:t>
      </w:r>
      <w:r w:rsidR="00545B49">
        <w:t xml:space="preserve"> for their work on this file</w:t>
      </w:r>
      <w:r w:rsidR="00CA4245">
        <w:t xml:space="preserve"> (Nolan insisted I put his name second)</w:t>
      </w:r>
      <w:r w:rsidR="00545B49">
        <w:t xml:space="preserve">. </w:t>
      </w:r>
    </w:p>
    <w:p w14:paraId="30410399" w14:textId="3667D3FF" w:rsidR="00545B49" w:rsidRDefault="00545B49" w:rsidP="00545B49">
      <w:r>
        <w:t xml:space="preserve">The work in this file is all original---it can and probably should be supplemented by other files. </w:t>
      </w:r>
    </w:p>
    <w:p w14:paraId="08CCFDCE" w14:textId="4D3506EA" w:rsidR="00545B49" w:rsidRDefault="00545B49" w:rsidP="00545B49">
      <w:r>
        <w:t xml:space="preserve">Questions? Email Kurt at </w:t>
      </w:r>
      <w:hyperlink r:id="rId5" w:history="1">
        <w:r w:rsidRPr="00A91C87">
          <w:rPr>
            <w:rStyle w:val="Hyperlink"/>
          </w:rPr>
          <w:t>fifelski@umich.edu</w:t>
        </w:r>
      </w:hyperlink>
      <w:r w:rsidR="007B78D6">
        <w:t xml:space="preserve">” – Faiz. </w:t>
      </w:r>
    </w:p>
    <w:p w14:paraId="29DB0DF6" w14:textId="58635322" w:rsidR="00EB2510" w:rsidRDefault="00EB2510" w:rsidP="00EB2510">
      <w:pPr>
        <w:pStyle w:val="Heading3"/>
      </w:pPr>
      <w:r>
        <w:t>Vocabulary</w:t>
      </w:r>
    </w:p>
    <w:p w14:paraId="57374E05" w14:textId="0E70DB95" w:rsidR="00EB2510" w:rsidRDefault="00EB2510" w:rsidP="00EB2510">
      <w:pPr>
        <w:pStyle w:val="Heading4"/>
      </w:pPr>
      <w:r>
        <w:t>Thucydides’ Trap</w:t>
      </w:r>
    </w:p>
    <w:p w14:paraId="3909F4C6" w14:textId="7DCAFD8C" w:rsidR="00EB2510" w:rsidRDefault="00EB2510" w:rsidP="00EB2510">
      <w:r>
        <w:t xml:space="preserve">The idea (first coined by Graham Allison) that when a rising power challenges an established dominant power in the status quo, the result is almost always war. </w:t>
      </w:r>
    </w:p>
    <w:p w14:paraId="72850358" w14:textId="6F6DD380" w:rsidR="00EB2510" w:rsidRPr="00EB2510" w:rsidRDefault="00EB2510" w:rsidP="00EB2510">
      <w:r>
        <w:t xml:space="preserve">This works in tandem with heg bad because US retrenchment allows China or Russia to rise and claim dominance---clinging reverses that because it’s perceived as the US denying China or Russia status. </w:t>
      </w:r>
    </w:p>
    <w:p w14:paraId="305A0366" w14:textId="2FBA3A57" w:rsidR="00545B49" w:rsidRDefault="004670B8" w:rsidP="00EB2510">
      <w:pPr>
        <w:pStyle w:val="Heading4"/>
      </w:pPr>
      <w:r>
        <w:t xml:space="preserve">Antonio </w:t>
      </w:r>
      <w:r w:rsidR="00EB2510">
        <w:t>Gramsci</w:t>
      </w:r>
    </w:p>
    <w:p w14:paraId="53829A53" w14:textId="15863605" w:rsidR="00EB2510" w:rsidRDefault="00EB2510" w:rsidP="00EB2510">
      <w:r>
        <w:t xml:space="preserve">A 1910s Italian anti-fascist who wrote about the theory of cultural hegemony. </w:t>
      </w:r>
    </w:p>
    <w:p w14:paraId="1CD26BBA" w14:textId="2A17297C" w:rsidR="00A37CB1" w:rsidRDefault="00A37CB1" w:rsidP="00EB2510">
      <w:r>
        <w:t xml:space="preserve">Way too many of the cards here mention him for some reason. </w:t>
      </w:r>
    </w:p>
    <w:p w14:paraId="0D19E1F7" w14:textId="5F7EFF6B" w:rsidR="00124AB4" w:rsidRDefault="00124AB4" w:rsidP="00124AB4">
      <w:pPr>
        <w:pStyle w:val="Heading4"/>
      </w:pPr>
      <w:r>
        <w:t>Offshore balancing</w:t>
      </w:r>
    </w:p>
    <w:p w14:paraId="50337D66" w14:textId="77777777" w:rsidR="001C5763" w:rsidRDefault="001C5763" w:rsidP="001C5763">
      <w:r>
        <w:t xml:space="preserve">Offshore balancing is a strategy for retrenchment. </w:t>
      </w:r>
    </w:p>
    <w:p w14:paraId="26E10F99" w14:textId="446ACC7C" w:rsidR="001C5763" w:rsidRDefault="001C5763" w:rsidP="001C5763">
      <w:r>
        <w:t xml:space="preserve">It decreases US military presence to allow semi-diplomatic/semi-military interactions with China to decrease tensions. </w:t>
      </w:r>
    </w:p>
    <w:p w14:paraId="1FC71030" w14:textId="70F5B44E" w:rsidR="001C5763" w:rsidRDefault="001C5763" w:rsidP="001C5763">
      <w:r>
        <w:t xml:space="preserve">It would shift military alliance burdens to other countries. </w:t>
      </w:r>
    </w:p>
    <w:p w14:paraId="00669F8B" w14:textId="39AB7274" w:rsidR="001C5763" w:rsidRDefault="001C5763" w:rsidP="001C5763">
      <w:r>
        <w:t xml:space="preserve">This is strategic because (presumably, if debated correctly) it should solve a lot of their “China world order bad” offense. </w:t>
      </w:r>
    </w:p>
    <w:p w14:paraId="5715E9A0" w14:textId="048D6501" w:rsidR="001C5763" w:rsidRDefault="001C5763" w:rsidP="001C5763">
      <w:r>
        <w:t xml:space="preserve">It counterbalances China’s rise through diplomacy/military/intelligence strategies (with regional allies also) and helps allies only when it is really needed. </w:t>
      </w:r>
    </w:p>
    <w:p w14:paraId="1EEB4F5E" w14:textId="5067ABB0" w:rsidR="001C5763" w:rsidRDefault="001C5763" w:rsidP="001C5763">
      <w:r>
        <w:t xml:space="preserve">This also means you can make claims that China or multilateral cooperation solves their impacts. </w:t>
      </w:r>
    </w:p>
    <w:p w14:paraId="3DD4D5A6" w14:textId="77777777" w:rsidR="001C5763" w:rsidRPr="001C5763" w:rsidRDefault="001C5763" w:rsidP="001C5763"/>
    <w:p w14:paraId="62CF0167" w14:textId="3E6D156A" w:rsidR="00E5601B" w:rsidRDefault="00E5601B" w:rsidP="00E5601B">
      <w:pPr>
        <w:pStyle w:val="Heading1"/>
      </w:pPr>
      <w:r>
        <w:t>Neg</w:t>
      </w:r>
    </w:p>
    <w:p w14:paraId="53A6FEBE" w14:textId="0486BA2C" w:rsidR="00E5601B" w:rsidRDefault="00E5601B" w:rsidP="00E5601B">
      <w:pPr>
        <w:pStyle w:val="Heading2"/>
      </w:pPr>
      <w:r>
        <w:t>Top</w:t>
      </w:r>
    </w:p>
    <w:p w14:paraId="711577F9" w14:textId="3E0EAA45" w:rsidR="00975FC3" w:rsidRDefault="00975FC3" w:rsidP="00975FC3">
      <w:pPr>
        <w:pStyle w:val="Heading3"/>
      </w:pPr>
      <w:r>
        <w:t>1NC</w:t>
      </w:r>
    </w:p>
    <w:p w14:paraId="14F6DA7D" w14:textId="4C33FCAC" w:rsidR="00200089" w:rsidRDefault="00975FC3" w:rsidP="00131AE6">
      <w:pPr>
        <w:pStyle w:val="Heading4"/>
      </w:pPr>
      <w:r>
        <w:t xml:space="preserve">Hegemony is </w:t>
      </w:r>
      <w:r w:rsidRPr="00975FC3">
        <w:rPr>
          <w:u w:val="single"/>
        </w:rPr>
        <w:t>unsustainable</w:t>
      </w:r>
      <w:r>
        <w:t xml:space="preserve">. </w:t>
      </w:r>
      <w:r w:rsidR="009534D4">
        <w:t xml:space="preserve">Retrenchment is </w:t>
      </w:r>
      <w:r w:rsidR="009534D4" w:rsidRPr="00BF225D">
        <w:rPr>
          <w:u w:val="single"/>
        </w:rPr>
        <w:t>coming</w:t>
      </w:r>
      <w:r w:rsidR="00BF225D">
        <w:t xml:space="preserve"> AND solves a </w:t>
      </w:r>
      <w:r w:rsidR="00BF225D" w:rsidRPr="00BF225D">
        <w:rPr>
          <w:u w:val="single"/>
        </w:rPr>
        <w:t>laundry list</w:t>
      </w:r>
      <w:r w:rsidR="00BF225D">
        <w:t xml:space="preserve"> of threats. </w:t>
      </w:r>
    </w:p>
    <w:p w14:paraId="49642468" w14:textId="13A79D80" w:rsidR="00131AE6" w:rsidRDefault="00131AE6" w:rsidP="00131AE6">
      <w:r w:rsidRPr="00131AE6">
        <w:rPr>
          <w:rStyle w:val="Style13ptBold"/>
        </w:rPr>
        <w:t>Kupchan ’25</w:t>
      </w:r>
      <w:r>
        <w:t xml:space="preserve"> [Charles; </w:t>
      </w:r>
      <w:r w:rsidR="00975FC3" w:rsidRPr="00975FC3">
        <w:t>senior fellow at the Council on Foreign Relations and professor of international affairs at Georgetown University in the Walsh School of Foreign Service and Department of Government</w:t>
      </w:r>
      <w:r>
        <w:t xml:space="preserve">. February 25; “The Promise and Peril of President Trump’s America First Foreign Policy,” Council on Foreign Relations, </w:t>
      </w:r>
      <w:r w:rsidRPr="00975FC3">
        <w:t>https://cdn.cfr.org/sites/default/files/report_pdf/Kupchan%20Charles%20-%202.25.25%20-%20H.%20OGR%20Military%20and%20Foreign%20Affairs%20Subcommittee_0.pdf</w:t>
      </w:r>
      <w:r>
        <w:t>; //ff]</w:t>
      </w:r>
    </w:p>
    <w:p w14:paraId="51993702" w14:textId="79CB0681" w:rsidR="00131AE6" w:rsidRPr="00D36967" w:rsidRDefault="00131AE6" w:rsidP="00131AE6">
      <w:pPr>
        <w:rPr>
          <w:sz w:val="16"/>
        </w:rPr>
      </w:pPr>
      <w:r w:rsidRPr="00D36967">
        <w:rPr>
          <w:sz w:val="16"/>
        </w:rPr>
        <w:t>As he sat in prison in 1930, at the opening of a fateful decade, the Italian anti-fascist Antonio Gramsci wrote: “</w:t>
      </w:r>
      <w:r w:rsidRPr="00131AE6">
        <w:rPr>
          <w:u w:val="single"/>
        </w:rPr>
        <w:t xml:space="preserve">The crisis consists precisely in the fact that the </w:t>
      </w:r>
      <w:r w:rsidRPr="00975FC3">
        <w:rPr>
          <w:rStyle w:val="Emphasis"/>
        </w:rPr>
        <w:t>old is dying</w:t>
      </w:r>
      <w:r w:rsidRPr="00131AE6">
        <w:rPr>
          <w:u w:val="single"/>
        </w:rPr>
        <w:t xml:space="preserve"> and the </w:t>
      </w:r>
      <w:r w:rsidRPr="00975FC3">
        <w:rPr>
          <w:rStyle w:val="Emphasis"/>
        </w:rPr>
        <w:t>new cannot be born</w:t>
      </w:r>
      <w:r w:rsidRPr="00131AE6">
        <w:rPr>
          <w:u w:val="single"/>
        </w:rPr>
        <w:t>; in this interregnum a great variety of morbid symptoms appear</w:t>
      </w:r>
      <w:r w:rsidRPr="00D36967">
        <w:rPr>
          <w:sz w:val="16"/>
        </w:rPr>
        <w:t>.”</w:t>
      </w:r>
    </w:p>
    <w:p w14:paraId="173A3E42" w14:textId="4888E823" w:rsidR="00131AE6" w:rsidRPr="00D36967" w:rsidRDefault="00131AE6" w:rsidP="00131AE6">
      <w:pPr>
        <w:rPr>
          <w:sz w:val="16"/>
        </w:rPr>
      </w:pPr>
      <w:r w:rsidRPr="00131AE6">
        <w:rPr>
          <w:u w:val="single"/>
        </w:rPr>
        <w:t xml:space="preserve">The world is now in a </w:t>
      </w:r>
      <w:r w:rsidRPr="00975FC3">
        <w:rPr>
          <w:rStyle w:val="Emphasis"/>
        </w:rPr>
        <w:t>Gramscian interregnum</w:t>
      </w:r>
      <w:r w:rsidRPr="00131AE6">
        <w:rPr>
          <w:u w:val="single"/>
        </w:rPr>
        <w:t xml:space="preserve">. The </w:t>
      </w:r>
      <w:r w:rsidRPr="00975FC3">
        <w:rPr>
          <w:rStyle w:val="Emphasis"/>
        </w:rPr>
        <w:t>old order</w:t>
      </w:r>
      <w:r w:rsidRPr="00975FC3">
        <w:rPr>
          <w:rStyle w:val="StyleUnderline"/>
        </w:rPr>
        <w:t xml:space="preserve">—Pax </w:t>
      </w:r>
      <w:r w:rsidRPr="00975FC3">
        <w:rPr>
          <w:rStyle w:val="Emphasis"/>
        </w:rPr>
        <w:t>Americana</w:t>
      </w:r>
      <w:r w:rsidRPr="00131AE6">
        <w:rPr>
          <w:u w:val="single"/>
        </w:rPr>
        <w:t xml:space="preserve">—is </w:t>
      </w:r>
      <w:r w:rsidRPr="00975FC3">
        <w:rPr>
          <w:rStyle w:val="Emphasis"/>
        </w:rPr>
        <w:t>breaking down</w:t>
      </w:r>
      <w:r w:rsidRPr="00D36967">
        <w:rPr>
          <w:sz w:val="16"/>
        </w:rPr>
        <w:t xml:space="preserve">. Electorates across the West are in revolt as the industrial era’s social contract has given way to the socioeconomic insecurity of the digital age and the hollowing out of the middle class. </w:t>
      </w:r>
      <w:r w:rsidRPr="00131AE6">
        <w:rPr>
          <w:u w:val="single"/>
        </w:rPr>
        <w:t xml:space="preserve">Decades of </w:t>
      </w:r>
      <w:r w:rsidRPr="00975FC3">
        <w:rPr>
          <w:rStyle w:val="Emphasis"/>
        </w:rPr>
        <w:t>strategic overreach</w:t>
      </w:r>
      <w:r w:rsidRPr="00131AE6">
        <w:rPr>
          <w:u w:val="single"/>
        </w:rPr>
        <w:t xml:space="preserve"> and </w:t>
      </w:r>
      <w:r w:rsidRPr="00975FC3">
        <w:rPr>
          <w:rStyle w:val="Emphasis"/>
        </w:rPr>
        <w:t>hyperglobalization</w:t>
      </w:r>
      <w:r w:rsidRPr="00131AE6">
        <w:rPr>
          <w:u w:val="single"/>
        </w:rPr>
        <w:t xml:space="preserve"> have cracked the bipartisan consensus behind </w:t>
      </w:r>
      <w:r w:rsidRPr="00975FC3">
        <w:rPr>
          <w:rStyle w:val="Emphasis"/>
        </w:rPr>
        <w:t>liberal internationalism</w:t>
      </w:r>
      <w:r w:rsidRPr="00131AE6">
        <w:rPr>
          <w:u w:val="single"/>
        </w:rPr>
        <w:t xml:space="preserve"> that </w:t>
      </w:r>
      <w:r w:rsidRPr="00975FC3">
        <w:rPr>
          <w:rStyle w:val="Emphasis"/>
        </w:rPr>
        <w:t>long guided</w:t>
      </w:r>
      <w:r w:rsidRPr="00131AE6">
        <w:rPr>
          <w:u w:val="single"/>
        </w:rPr>
        <w:t xml:space="preserve"> U.S. statecraft. Waves of immigration have sparked an angry </w:t>
      </w:r>
      <w:r w:rsidRPr="00975FC3">
        <w:rPr>
          <w:rStyle w:val="Emphasis"/>
        </w:rPr>
        <w:t>ethno-nationalism</w:t>
      </w:r>
      <w:r w:rsidRPr="00131AE6">
        <w:rPr>
          <w:u w:val="single"/>
        </w:rPr>
        <w:t xml:space="preserve"> that advantages ideological extremes</w:t>
      </w:r>
      <w:r w:rsidRPr="00D36967">
        <w:rPr>
          <w:sz w:val="16"/>
        </w:rPr>
        <w:t xml:space="preserve">. Meanwhile, </w:t>
      </w:r>
      <w:r w:rsidRPr="00131AE6">
        <w:rPr>
          <w:u w:val="single"/>
        </w:rPr>
        <w:t xml:space="preserve">power in the international system is </w:t>
      </w:r>
      <w:r w:rsidRPr="00975FC3">
        <w:rPr>
          <w:rStyle w:val="Emphasis"/>
        </w:rPr>
        <w:t>shifting</w:t>
      </w:r>
      <w:r w:rsidRPr="00131AE6">
        <w:rPr>
          <w:u w:val="single"/>
        </w:rPr>
        <w:t xml:space="preserve"> from </w:t>
      </w:r>
      <w:r w:rsidRPr="00975FC3">
        <w:rPr>
          <w:rStyle w:val="Emphasis"/>
        </w:rPr>
        <w:t>West to East</w:t>
      </w:r>
      <w:r w:rsidRPr="00131AE6">
        <w:rPr>
          <w:u w:val="single"/>
        </w:rPr>
        <w:t xml:space="preserve"> and </w:t>
      </w:r>
      <w:r w:rsidRPr="00975FC3">
        <w:rPr>
          <w:rStyle w:val="Emphasis"/>
        </w:rPr>
        <w:t>North to South</w:t>
      </w:r>
      <w:r w:rsidRPr="00131AE6">
        <w:rPr>
          <w:u w:val="single"/>
        </w:rPr>
        <w:t xml:space="preserve">, undermining a </w:t>
      </w:r>
      <w:r w:rsidRPr="00975FC3">
        <w:rPr>
          <w:rStyle w:val="Emphasis"/>
        </w:rPr>
        <w:t>global order</w:t>
      </w:r>
      <w:r w:rsidRPr="00131AE6">
        <w:rPr>
          <w:u w:val="single"/>
        </w:rPr>
        <w:t xml:space="preserve"> that rested on the West’s material and ideological </w:t>
      </w:r>
      <w:r w:rsidRPr="00975FC3">
        <w:rPr>
          <w:rStyle w:val="Emphasis"/>
        </w:rPr>
        <w:t>primacy</w:t>
      </w:r>
      <w:r w:rsidRPr="00D36967">
        <w:rPr>
          <w:sz w:val="16"/>
        </w:rPr>
        <w:t>.</w:t>
      </w:r>
    </w:p>
    <w:p w14:paraId="6D51B652" w14:textId="5731203B" w:rsidR="00131AE6" w:rsidRPr="00D36967" w:rsidRDefault="00131AE6" w:rsidP="00131AE6">
      <w:pPr>
        <w:rPr>
          <w:sz w:val="16"/>
        </w:rPr>
      </w:pPr>
      <w:r w:rsidRPr="00D36967">
        <w:rPr>
          <w:sz w:val="16"/>
        </w:rPr>
        <w:t xml:space="preserve">It is in this context that President </w:t>
      </w:r>
      <w:r w:rsidRPr="00131AE6">
        <w:rPr>
          <w:u w:val="single"/>
        </w:rPr>
        <w:t xml:space="preserve">Trump could be the </w:t>
      </w:r>
      <w:r w:rsidRPr="00975FC3">
        <w:rPr>
          <w:rStyle w:val="Emphasis"/>
        </w:rPr>
        <w:t>agent of change</w:t>
      </w:r>
      <w:r w:rsidRPr="00131AE6">
        <w:rPr>
          <w:u w:val="single"/>
        </w:rPr>
        <w:t xml:space="preserve"> that is needed. His </w:t>
      </w:r>
      <w:r w:rsidRPr="00975FC3">
        <w:rPr>
          <w:rStyle w:val="Emphasis"/>
        </w:rPr>
        <w:t>America First</w:t>
      </w:r>
      <w:r w:rsidRPr="00131AE6">
        <w:rPr>
          <w:u w:val="single"/>
        </w:rPr>
        <w:t xml:space="preserve"> brand of statecraft breaks decisively from the </w:t>
      </w:r>
      <w:r w:rsidRPr="00975FC3">
        <w:rPr>
          <w:rStyle w:val="Emphasis"/>
        </w:rPr>
        <w:t>liberal internationalist mold</w:t>
      </w:r>
      <w:r w:rsidRPr="00131AE6">
        <w:rPr>
          <w:u w:val="single"/>
        </w:rPr>
        <w:t xml:space="preserve"> that has shaped the </w:t>
      </w:r>
      <w:r w:rsidRPr="00975FC3">
        <w:rPr>
          <w:rStyle w:val="Emphasis"/>
        </w:rPr>
        <w:t>grand strategy</w:t>
      </w:r>
      <w:r w:rsidRPr="00131AE6">
        <w:rPr>
          <w:u w:val="single"/>
        </w:rPr>
        <w:t xml:space="preserve"> of successive administrations </w:t>
      </w:r>
      <w:r w:rsidRPr="00975FC3">
        <w:rPr>
          <w:rStyle w:val="Emphasis"/>
        </w:rPr>
        <w:t>since World War II</w:t>
      </w:r>
      <w:r w:rsidRPr="00D36967">
        <w:rPr>
          <w:sz w:val="16"/>
        </w:rPr>
        <w:t>. But though that mold may well need to be shattered, it will also need to be replaced. Trump must pursue change that is radical but responsible, reforming the world that America made rather than merely destroying it. Judging by the administration’s first month, there is quite considerable cause for concern that Trump will quite handily fulfill his mandate to be a demolition man, but fall well short of his duty to be the architect of the international order that comes next. The task before Congress, the courts, the media, and the American people is to help ensure that the promise of America First prevails over its peril.</w:t>
      </w:r>
    </w:p>
    <w:p w14:paraId="14402241" w14:textId="643DE394" w:rsidR="00131AE6" w:rsidRPr="00D36967" w:rsidRDefault="00131AE6" w:rsidP="00131AE6">
      <w:pPr>
        <w:rPr>
          <w:sz w:val="16"/>
        </w:rPr>
      </w:pPr>
      <w:r w:rsidRPr="00D36967">
        <w:rPr>
          <w:sz w:val="16"/>
        </w:rPr>
        <w:t>THE PROMISE OF AMERICA FIRST</w:t>
      </w:r>
    </w:p>
    <w:p w14:paraId="42D4036C" w14:textId="77777777" w:rsidR="00131AE6" w:rsidRPr="00D36967" w:rsidRDefault="00131AE6" w:rsidP="00131AE6">
      <w:pPr>
        <w:rPr>
          <w:sz w:val="16"/>
        </w:rPr>
      </w:pPr>
      <w:r w:rsidRPr="00975FC3">
        <w:rPr>
          <w:u w:val="single"/>
        </w:rPr>
        <w:t>Trump’s America First foreign policy</w:t>
      </w:r>
      <w:r w:rsidRPr="00D36967">
        <w:rPr>
          <w:sz w:val="16"/>
        </w:rPr>
        <w:t xml:space="preserve"> finds few supporters among the foreign policy establishment, but it </w:t>
      </w:r>
      <w:r w:rsidRPr="00975FC3">
        <w:rPr>
          <w:u w:val="single"/>
        </w:rPr>
        <w:t xml:space="preserve">offers distinct advantages. His </w:t>
      </w:r>
      <w:r w:rsidRPr="00975FC3">
        <w:rPr>
          <w:rStyle w:val="Emphasis"/>
        </w:rPr>
        <w:t>transactional and pragmatic engagement</w:t>
      </w:r>
      <w:r w:rsidRPr="00975FC3">
        <w:rPr>
          <w:u w:val="single"/>
        </w:rPr>
        <w:t xml:space="preserve"> with adversaries may well help </w:t>
      </w:r>
      <w:r w:rsidRPr="00975FC3">
        <w:rPr>
          <w:rStyle w:val="Emphasis"/>
        </w:rPr>
        <w:t>tame mounting geopolitical rivalry</w:t>
      </w:r>
      <w:r w:rsidRPr="00975FC3">
        <w:rPr>
          <w:u w:val="single"/>
        </w:rPr>
        <w:t xml:space="preserve">. Preparing a diplomatic push to end Russia’s war against Ukraine is </w:t>
      </w:r>
      <w:r w:rsidRPr="00975FC3">
        <w:rPr>
          <w:rStyle w:val="Emphasis"/>
        </w:rPr>
        <w:t>pragmatism</w:t>
      </w:r>
      <w:r w:rsidRPr="00975FC3">
        <w:rPr>
          <w:u w:val="single"/>
        </w:rPr>
        <w:t>, not capitulation</w:t>
      </w:r>
      <w:r w:rsidRPr="00D36967">
        <w:rPr>
          <w:sz w:val="16"/>
        </w:rPr>
        <w:t xml:space="preserve">; the death and destruction need to stop. </w:t>
      </w:r>
      <w:r w:rsidRPr="00975FC3">
        <w:rPr>
          <w:u w:val="single"/>
        </w:rPr>
        <w:t xml:space="preserve">Trump was smart to invite Xi Jinping to his </w:t>
      </w:r>
      <w:r w:rsidRPr="00975FC3">
        <w:rPr>
          <w:rStyle w:val="Emphasis"/>
        </w:rPr>
        <w:t>inauguration</w:t>
      </w:r>
      <w:r w:rsidRPr="00975FC3">
        <w:rPr>
          <w:u w:val="single"/>
        </w:rPr>
        <w:t xml:space="preserve">; if he can eventually sit down with Xi, cut a </w:t>
      </w:r>
      <w:r w:rsidRPr="00975FC3">
        <w:rPr>
          <w:rStyle w:val="Emphasis"/>
        </w:rPr>
        <w:t>trade deal</w:t>
      </w:r>
      <w:r w:rsidRPr="00975FC3">
        <w:rPr>
          <w:u w:val="single"/>
        </w:rPr>
        <w:t xml:space="preserve">, and ease </w:t>
      </w:r>
      <w:r w:rsidRPr="00975FC3">
        <w:rPr>
          <w:rStyle w:val="Emphasis"/>
        </w:rPr>
        <w:t>rising geopolitical tensions</w:t>
      </w:r>
      <w:r w:rsidRPr="00975FC3">
        <w:rPr>
          <w:u w:val="single"/>
        </w:rPr>
        <w:t>, he will advance the economic as well as strategic interests of the</w:t>
      </w:r>
      <w:r w:rsidRPr="00D36967">
        <w:rPr>
          <w:sz w:val="16"/>
        </w:rPr>
        <w:t xml:space="preserve"> </w:t>
      </w:r>
      <w:r w:rsidRPr="00975FC3">
        <w:rPr>
          <w:rStyle w:val="Emphasis"/>
        </w:rPr>
        <w:t>U</w:t>
      </w:r>
      <w:r w:rsidRPr="00D36967">
        <w:rPr>
          <w:sz w:val="16"/>
        </w:rPr>
        <w:t xml:space="preserve">nited </w:t>
      </w:r>
      <w:r w:rsidRPr="00975FC3">
        <w:rPr>
          <w:rStyle w:val="Emphasis"/>
        </w:rPr>
        <w:t>S</w:t>
      </w:r>
      <w:r w:rsidRPr="00D36967">
        <w:rPr>
          <w:sz w:val="16"/>
        </w:rPr>
        <w:t xml:space="preserve">tates. </w:t>
      </w:r>
      <w:r w:rsidRPr="00975FC3">
        <w:rPr>
          <w:u w:val="single"/>
        </w:rPr>
        <w:t xml:space="preserve">Trump appears ready to open negotiations with </w:t>
      </w:r>
      <w:r w:rsidRPr="00975FC3">
        <w:rPr>
          <w:rStyle w:val="Emphasis"/>
        </w:rPr>
        <w:t>Iran</w:t>
      </w:r>
      <w:r w:rsidRPr="00D36967">
        <w:rPr>
          <w:sz w:val="16"/>
        </w:rPr>
        <w:t xml:space="preserve">. Now that Israel has weakened Tehran and pummeled its proxies in the Middle East, </w:t>
      </w:r>
      <w:r w:rsidRPr="00975FC3">
        <w:rPr>
          <w:u w:val="single"/>
        </w:rPr>
        <w:t xml:space="preserve">a diplomatic breakthrough may be achievable. Should Trump succeed in </w:t>
      </w:r>
      <w:r w:rsidRPr="00975FC3">
        <w:rPr>
          <w:rStyle w:val="Emphasis"/>
        </w:rPr>
        <w:t>lowering the temperature</w:t>
      </w:r>
      <w:r w:rsidRPr="00975FC3">
        <w:rPr>
          <w:u w:val="single"/>
        </w:rPr>
        <w:t xml:space="preserve"> with adversaries, he will make the world a safer place while </w:t>
      </w:r>
      <w:r w:rsidRPr="00975FC3">
        <w:rPr>
          <w:rStyle w:val="Emphasis"/>
        </w:rPr>
        <w:t>scaling back</w:t>
      </w:r>
      <w:r w:rsidRPr="00975FC3">
        <w:rPr>
          <w:u w:val="single"/>
        </w:rPr>
        <w:t xml:space="preserve"> the nation’s </w:t>
      </w:r>
      <w:r w:rsidRPr="00975FC3">
        <w:rPr>
          <w:rStyle w:val="Emphasis"/>
        </w:rPr>
        <w:t>onerous commitments abroad</w:t>
      </w:r>
      <w:r w:rsidRPr="00975FC3">
        <w:rPr>
          <w:u w:val="single"/>
        </w:rPr>
        <w:t xml:space="preserve">, thereby easing the </w:t>
      </w:r>
      <w:r w:rsidRPr="00975FC3">
        <w:rPr>
          <w:rStyle w:val="Emphasis"/>
        </w:rPr>
        <w:t>chronic strategic overreach</w:t>
      </w:r>
      <w:r w:rsidRPr="00975FC3">
        <w:rPr>
          <w:u w:val="single"/>
        </w:rPr>
        <w:t xml:space="preserve"> that has led Americans to turn </w:t>
      </w:r>
      <w:r w:rsidRPr="00975FC3">
        <w:rPr>
          <w:rStyle w:val="Emphasis"/>
        </w:rPr>
        <w:t>inward</w:t>
      </w:r>
      <w:r w:rsidRPr="00D36967">
        <w:rPr>
          <w:sz w:val="16"/>
        </w:rPr>
        <w:t xml:space="preserve">. </w:t>
      </w:r>
    </w:p>
    <w:p w14:paraId="00712123" w14:textId="77777777" w:rsidR="00131AE6" w:rsidRPr="00D36967" w:rsidRDefault="00131AE6" w:rsidP="00131AE6">
      <w:pPr>
        <w:rPr>
          <w:sz w:val="16"/>
        </w:rPr>
      </w:pPr>
      <w:r w:rsidRPr="00D36967">
        <w:rPr>
          <w:sz w:val="16"/>
        </w:rPr>
        <w:t xml:space="preserve">Trump also understands that globalization has left many workers behind, and that open trade has benefited far too few Americans; he is appropriately looking to level the commercial playing field. He is heading in the right direction by seeking a solution to illegal immigration, responding to the clamor of an electorate that knows full well that the country lacks a functioning immigration system. And Trump will be doing the nation a service if he can downsize the federal government, make it more efficient, and help reduce the national debt. </w:t>
      </w:r>
    </w:p>
    <w:p w14:paraId="375221D1" w14:textId="5A94258B" w:rsidR="00131AE6" w:rsidRPr="00D36967" w:rsidRDefault="00131AE6" w:rsidP="00131AE6">
      <w:pPr>
        <w:rPr>
          <w:sz w:val="16"/>
        </w:rPr>
      </w:pPr>
      <w:r w:rsidRPr="00D36967">
        <w:rPr>
          <w:u w:val="single"/>
        </w:rPr>
        <w:t xml:space="preserve">More pragmatism and less ideology, </w:t>
      </w:r>
      <w:r w:rsidRPr="00D36967">
        <w:rPr>
          <w:rStyle w:val="Emphasis"/>
        </w:rPr>
        <w:t>more restraint</w:t>
      </w:r>
      <w:r w:rsidRPr="00D36967">
        <w:rPr>
          <w:u w:val="single"/>
        </w:rPr>
        <w:t xml:space="preserve"> and fewer wars, more focus on solving problems at </w:t>
      </w:r>
      <w:r w:rsidRPr="00D36967">
        <w:rPr>
          <w:rStyle w:val="Emphasis"/>
        </w:rPr>
        <w:t>home</w:t>
      </w:r>
      <w:r w:rsidRPr="00D36967">
        <w:rPr>
          <w:u w:val="single"/>
        </w:rPr>
        <w:t xml:space="preserve"> and less on defending democracy </w:t>
      </w:r>
      <w:r w:rsidRPr="00D36967">
        <w:rPr>
          <w:rStyle w:val="Emphasis"/>
        </w:rPr>
        <w:t>abroad</w:t>
      </w:r>
      <w:r w:rsidRPr="00D36967">
        <w:rPr>
          <w:sz w:val="16"/>
        </w:rPr>
        <w:t>, more government efficiency and less waste—</w:t>
      </w:r>
      <w:r w:rsidRPr="00D36967">
        <w:rPr>
          <w:u w:val="single"/>
        </w:rPr>
        <w:t>these strategic shifts should serve the</w:t>
      </w:r>
      <w:r w:rsidRPr="00D36967">
        <w:rPr>
          <w:sz w:val="16"/>
        </w:rPr>
        <w:t xml:space="preserve"> </w:t>
      </w:r>
      <w:r w:rsidRPr="00D36967">
        <w:rPr>
          <w:rStyle w:val="Emphasis"/>
        </w:rPr>
        <w:t>U</w:t>
      </w:r>
      <w:r w:rsidRPr="00D36967">
        <w:rPr>
          <w:sz w:val="16"/>
        </w:rPr>
        <w:t xml:space="preserve">nited </w:t>
      </w:r>
      <w:r w:rsidRPr="00D36967">
        <w:rPr>
          <w:rStyle w:val="Emphasis"/>
        </w:rPr>
        <w:t>S</w:t>
      </w:r>
      <w:r w:rsidRPr="00D36967">
        <w:rPr>
          <w:sz w:val="16"/>
        </w:rPr>
        <w:t xml:space="preserve">tates </w:t>
      </w:r>
      <w:r w:rsidRPr="00D36967">
        <w:rPr>
          <w:u w:val="single"/>
        </w:rPr>
        <w:t xml:space="preserve">well is it seeks to manage a world of growing disarray, </w:t>
      </w:r>
      <w:r w:rsidRPr="00D36967">
        <w:rPr>
          <w:rStyle w:val="Emphasis"/>
        </w:rPr>
        <w:t>diffusing power</w:t>
      </w:r>
      <w:r w:rsidRPr="00D36967">
        <w:rPr>
          <w:u w:val="single"/>
        </w:rPr>
        <w:t>, and stark political diversity</w:t>
      </w:r>
      <w:r w:rsidRPr="00D36967">
        <w:rPr>
          <w:sz w:val="16"/>
        </w:rPr>
        <w:t>. Trump’s statecraft is in these respects an appropriate response to a changing world and a changing America.</w:t>
      </w:r>
    </w:p>
    <w:p w14:paraId="188C92C7" w14:textId="6D489054" w:rsidR="00131AE6" w:rsidRPr="00D36967" w:rsidRDefault="00131AE6" w:rsidP="00131AE6">
      <w:pPr>
        <w:rPr>
          <w:sz w:val="16"/>
        </w:rPr>
      </w:pPr>
      <w:r w:rsidRPr="00D36967">
        <w:rPr>
          <w:sz w:val="16"/>
        </w:rPr>
        <w:t>THE PERIL OF AMERICA FIRST</w:t>
      </w:r>
    </w:p>
    <w:p w14:paraId="15BE7102" w14:textId="547BB65E" w:rsidR="00131AE6" w:rsidRPr="00D36967" w:rsidRDefault="00131AE6" w:rsidP="00131AE6">
      <w:pPr>
        <w:rPr>
          <w:sz w:val="16"/>
        </w:rPr>
      </w:pPr>
      <w:r w:rsidRPr="00D36967">
        <w:rPr>
          <w:sz w:val="16"/>
        </w:rPr>
        <w:t>Yet even if Trump’s America First foreign policy has considerable promise, it is also fraught with risk. His transactional approach to diplomacy could morph into a stiff-necked unilateralism that shatters alliances and undermines collective efforts where they are needed. His effort to limit U.S. entanglements abroad could lead to U.S. underreach, leaving dangerous vacuums of power. His reluctance to promote democracy overseas could shade into disregard for democratic norms at home, potentially resulting in irreversible damage to the nation’s representative institutions. And in his determination to shake up the political establishment, Trump could break the U.S. government rather than reform it. A broken federal government will be in no shape to fix a broken America or a broken world. In short, Trump’s America First strategy could easily descend into excess and incoherence—and is quickly headed in that direction.</w:t>
      </w:r>
    </w:p>
    <w:p w14:paraId="44B3E4CF" w14:textId="77777777" w:rsidR="00131AE6" w:rsidRPr="00D36967" w:rsidRDefault="00131AE6" w:rsidP="00131AE6">
      <w:pPr>
        <w:rPr>
          <w:sz w:val="16"/>
        </w:rPr>
      </w:pPr>
      <w:r w:rsidRPr="00D36967">
        <w:rPr>
          <w:sz w:val="16"/>
        </w:rPr>
        <w:t xml:space="preserve">Trump’s pragmatic readiness to engage adversaries is a welcome shift, but now the hazard lies on the other side—that Trump will embrace a self-defeating unilateralism and shun alliances and other collective efforts; America First is becoming America Alone. </w:t>
      </w:r>
      <w:r w:rsidRPr="00D36967">
        <w:rPr>
          <w:rStyle w:val="Emphasis"/>
        </w:rPr>
        <w:t>Unilateralism won’t work in today’s world</w:t>
      </w:r>
      <w:r w:rsidRPr="00D36967">
        <w:rPr>
          <w:u w:val="single"/>
        </w:rPr>
        <w:t xml:space="preserve">; no nation can opt out of a globe that has grown </w:t>
      </w:r>
      <w:r w:rsidRPr="00D36967">
        <w:rPr>
          <w:rStyle w:val="Emphasis"/>
        </w:rPr>
        <w:t>irreversibly interdependent</w:t>
      </w:r>
      <w:r w:rsidRPr="00D36967">
        <w:rPr>
          <w:u w:val="single"/>
        </w:rPr>
        <w:t xml:space="preserve">. Countering </w:t>
      </w:r>
      <w:r w:rsidRPr="00D36967">
        <w:rPr>
          <w:rStyle w:val="Emphasis"/>
        </w:rPr>
        <w:t>aggression</w:t>
      </w:r>
      <w:r w:rsidRPr="00D36967">
        <w:rPr>
          <w:u w:val="single"/>
        </w:rPr>
        <w:t xml:space="preserve">, managing international </w:t>
      </w:r>
      <w:r w:rsidRPr="00D36967">
        <w:rPr>
          <w:rStyle w:val="Emphasis"/>
        </w:rPr>
        <w:t>commerce</w:t>
      </w:r>
      <w:r w:rsidRPr="00D36967">
        <w:rPr>
          <w:u w:val="single"/>
        </w:rPr>
        <w:t xml:space="preserve">, arresting global </w:t>
      </w:r>
      <w:r w:rsidRPr="00D36967">
        <w:rPr>
          <w:rStyle w:val="Emphasis"/>
        </w:rPr>
        <w:t>warming</w:t>
      </w:r>
      <w:r w:rsidRPr="00D36967">
        <w:rPr>
          <w:u w:val="single"/>
        </w:rPr>
        <w:t xml:space="preserve">, preventing </w:t>
      </w:r>
      <w:r w:rsidRPr="00D36967">
        <w:rPr>
          <w:rStyle w:val="Emphasis"/>
        </w:rPr>
        <w:t>nuclear proliferation</w:t>
      </w:r>
      <w:r w:rsidRPr="00D36967">
        <w:rPr>
          <w:u w:val="single"/>
        </w:rPr>
        <w:t xml:space="preserve">, regulating the development and deployment of </w:t>
      </w:r>
      <w:r w:rsidRPr="00D36967">
        <w:rPr>
          <w:rStyle w:val="Emphasis"/>
        </w:rPr>
        <w:t>AI</w:t>
      </w:r>
      <w:r w:rsidRPr="00D36967">
        <w:rPr>
          <w:u w:val="single"/>
        </w:rPr>
        <w:t>—these are only a few of the shared challenges that necessitate international teamwork. If the</w:t>
      </w:r>
      <w:r w:rsidRPr="00D36967">
        <w:rPr>
          <w:sz w:val="16"/>
        </w:rPr>
        <w:t xml:space="preserve"> </w:t>
      </w:r>
      <w:r w:rsidRPr="00D36967">
        <w:rPr>
          <w:rStyle w:val="Emphasis"/>
        </w:rPr>
        <w:t>U</w:t>
      </w:r>
      <w:r w:rsidRPr="00D36967">
        <w:rPr>
          <w:sz w:val="16"/>
        </w:rPr>
        <w:t xml:space="preserve">nited </w:t>
      </w:r>
      <w:r w:rsidRPr="00D36967">
        <w:rPr>
          <w:rStyle w:val="Emphasis"/>
        </w:rPr>
        <w:t>S</w:t>
      </w:r>
      <w:r w:rsidRPr="00D36967">
        <w:rPr>
          <w:sz w:val="16"/>
        </w:rPr>
        <w:t xml:space="preserve">tates </w:t>
      </w:r>
      <w:r w:rsidRPr="00D36967">
        <w:rPr>
          <w:u w:val="single"/>
        </w:rPr>
        <w:t xml:space="preserve">walks away from collective effort, </w:t>
      </w:r>
      <w:r w:rsidRPr="00D36967">
        <w:rPr>
          <w:rStyle w:val="Emphasis"/>
        </w:rPr>
        <w:t>others will do the same</w:t>
      </w:r>
      <w:r w:rsidRPr="00D36967">
        <w:rPr>
          <w:sz w:val="16"/>
        </w:rPr>
        <w:t xml:space="preserve">. And allies don’t diminish U.S. power; they augment it. </w:t>
      </w:r>
    </w:p>
    <w:p w14:paraId="1257D323" w14:textId="4E4B9585" w:rsidR="00131AE6" w:rsidRPr="00D36967" w:rsidRDefault="00131AE6" w:rsidP="00131AE6">
      <w:pPr>
        <w:rPr>
          <w:sz w:val="16"/>
        </w:rPr>
      </w:pPr>
      <w:r w:rsidRPr="00D36967">
        <w:rPr>
          <w:sz w:val="16"/>
        </w:rPr>
        <w:t xml:space="preserve">Nonetheless, Trump has again withdrawn from the Paris Climate agreement and the World Health Organization. He is demeaning allies and undermining NATO. Trump’s unilateralist threats to use economic coercion to annex Canada and military coercion to take control of the Panama Canal and Greenland are, simply put, bizarre. Trump’s enthusiasm for tariffs is another worrying plank of his unilateralist agenda. Modest and selective tariffs could do some good, protecting sensitive technological sectors, bringing home a few manufacturing jobs, and pressuring foreign governments to provide U.S. goods with better market access. </w:t>
      </w:r>
    </w:p>
    <w:p w14:paraId="0155969A" w14:textId="0DB5CBCB" w:rsidR="00131AE6" w:rsidRPr="00D36967" w:rsidRDefault="00131AE6" w:rsidP="00131AE6">
      <w:pPr>
        <w:rPr>
          <w:sz w:val="16"/>
        </w:rPr>
      </w:pPr>
      <w:r w:rsidRPr="00D36967">
        <w:rPr>
          <w:sz w:val="16"/>
        </w:rPr>
        <w:t>Yet if Trump puts up the high tariff walls that he is envisaging, he could well spark a trade war that wreaks havoc on international trade and global prosperity and inflames geopolitical tensions. Tariff barriers would also hurt, not help, America’s working families by increasing the cost of consumer goods while failing to turn the United States back into the “manufacturing powerhouse” that Trump has promised. Largely as a consequence of automation, some 80 percent of the U.S. workforce is already employed in the service sector; most of those workers are not returning to the production line.</w:t>
      </w:r>
    </w:p>
    <w:p w14:paraId="5B1D279F" w14:textId="7B1A7B9E" w:rsidR="00131AE6" w:rsidRPr="00D36967" w:rsidRDefault="00131AE6" w:rsidP="00131AE6">
      <w:pPr>
        <w:rPr>
          <w:sz w:val="16"/>
        </w:rPr>
      </w:pPr>
      <w:r w:rsidRPr="00D36967">
        <w:rPr>
          <w:sz w:val="16"/>
        </w:rPr>
        <w:t xml:space="preserve">Trump is right that the United States tends to overreach abroad, but now the risk ahead is underreach; </w:t>
      </w:r>
      <w:r w:rsidRPr="00D36967">
        <w:rPr>
          <w:u w:val="single"/>
        </w:rPr>
        <w:t>the</w:t>
      </w:r>
      <w:r w:rsidRPr="00D36967">
        <w:rPr>
          <w:sz w:val="16"/>
        </w:rPr>
        <w:t xml:space="preserve"> </w:t>
      </w:r>
      <w:r w:rsidRPr="00D36967">
        <w:rPr>
          <w:rStyle w:val="Emphasis"/>
        </w:rPr>
        <w:t>U</w:t>
      </w:r>
      <w:r w:rsidRPr="00D36967">
        <w:rPr>
          <w:sz w:val="16"/>
        </w:rPr>
        <w:t xml:space="preserve">nited </w:t>
      </w:r>
      <w:r w:rsidRPr="00D36967">
        <w:rPr>
          <w:rStyle w:val="Emphasis"/>
        </w:rPr>
        <w:t>S</w:t>
      </w:r>
      <w:r w:rsidRPr="00D36967">
        <w:rPr>
          <w:sz w:val="16"/>
        </w:rPr>
        <w:t xml:space="preserve">tates </w:t>
      </w:r>
      <w:r w:rsidRPr="00D36967">
        <w:rPr>
          <w:u w:val="single"/>
        </w:rPr>
        <w:t xml:space="preserve">needs not an isolationist retreat, but instead a </w:t>
      </w:r>
      <w:r w:rsidRPr="00D36967">
        <w:rPr>
          <w:rStyle w:val="Emphasis"/>
        </w:rPr>
        <w:t>middle ground</w:t>
      </w:r>
      <w:r w:rsidRPr="00D36967">
        <w:rPr>
          <w:u w:val="single"/>
        </w:rPr>
        <w:t xml:space="preserve"> between doing too much and doing too little</w:t>
      </w:r>
      <w:r w:rsidRPr="00D36967">
        <w:rPr>
          <w:sz w:val="16"/>
        </w:rPr>
        <w:t>. Ukraine will be an early test. Trump is right to try to end the conflict; a war that drags on indefinitely could eventually turn Ukraine into a failed state. But even though Russia will almost certainly retain, at least for now, the 20 percent of Ukraine it currently occupies, Washington must ensure that the remaining 80 percent is a success story. To leave Ukraine indefensible and permanently subject to Moscow’s predation and coercion would be to hand a victory not only to Russia, but to China, Iran, and North Korea, all of which are backing Russian aggression.</w:t>
      </w:r>
    </w:p>
    <w:p w14:paraId="13BF5634" w14:textId="0CA24BA2" w:rsidR="00131AE6" w:rsidRPr="00D36967" w:rsidRDefault="00131AE6" w:rsidP="00131AE6">
      <w:pPr>
        <w:rPr>
          <w:sz w:val="16"/>
        </w:rPr>
      </w:pPr>
      <w:r w:rsidRPr="00D36967">
        <w:rPr>
          <w:sz w:val="16"/>
        </w:rPr>
        <w:t xml:space="preserve">Trump appears likely to either overdo or underdo China. He’s a hawk when it comes to trade but could well balk at the risks of a military confrontation, especially over Taiwan. In the past he has demanded that Taiwan pay for U.S. “protection,” claimed that it had “stolen” America’s semiconductor industry, and equivocated about defending the island. The responsible path is to undertake cautious but constructive engagement, aiming to rebalance trade, ratchet down geopolitical tension, and carve out a working relationship on issues ranging from technological competition to global </w:t>
      </w:r>
      <w:proofErr w:type="gramStart"/>
      <w:r w:rsidRPr="00D36967">
        <w:rPr>
          <w:sz w:val="16"/>
        </w:rPr>
        <w:t>health—all</w:t>
      </w:r>
      <w:proofErr w:type="gramEnd"/>
      <w:r w:rsidRPr="00D36967">
        <w:rPr>
          <w:sz w:val="16"/>
        </w:rPr>
        <w:t xml:space="preserve"> while preserving a stable status quo </w:t>
      </w:r>
      <w:proofErr w:type="gramStart"/>
      <w:r w:rsidRPr="00D36967">
        <w:rPr>
          <w:sz w:val="16"/>
        </w:rPr>
        <w:t>on</w:t>
      </w:r>
      <w:proofErr w:type="gramEnd"/>
      <w:r w:rsidRPr="00D36967">
        <w:rPr>
          <w:sz w:val="16"/>
        </w:rPr>
        <w:t xml:space="preserve"> Taiwan.</w:t>
      </w:r>
    </w:p>
    <w:p w14:paraId="1664EF45" w14:textId="7B410AC2" w:rsidR="00131AE6" w:rsidRDefault="00131AE6" w:rsidP="00131AE6">
      <w:pPr>
        <w:rPr>
          <w:sz w:val="16"/>
        </w:rPr>
      </w:pPr>
      <w:r w:rsidRPr="00D36967">
        <w:rPr>
          <w:sz w:val="16"/>
        </w:rPr>
        <w:t xml:space="preserve">Ideological hubris has often pushed U.S. statecraft off course, and </w:t>
      </w:r>
      <w:r w:rsidRPr="00D36967">
        <w:rPr>
          <w:u w:val="single"/>
        </w:rPr>
        <w:t xml:space="preserve">Trump exhibits due caution toward the </w:t>
      </w:r>
      <w:r w:rsidRPr="00D36967">
        <w:rPr>
          <w:rStyle w:val="Emphasis"/>
        </w:rPr>
        <w:t>overzealous promotion</w:t>
      </w:r>
      <w:r w:rsidRPr="00D36967">
        <w:rPr>
          <w:u w:val="single"/>
        </w:rPr>
        <w:t xml:space="preserve"> of democracy abroad. He has </w:t>
      </w:r>
      <w:r w:rsidRPr="00D36967">
        <w:rPr>
          <w:rStyle w:val="Emphasis"/>
        </w:rPr>
        <w:t>correctly traced American overreach</w:t>
      </w:r>
      <w:r w:rsidRPr="00D36967">
        <w:rPr>
          <w:u w:val="single"/>
        </w:rPr>
        <w:t xml:space="preserve"> in the Middle East to the “dangerous idea</w:t>
      </w:r>
      <w:r w:rsidRPr="00D36967">
        <w:rPr>
          <w:sz w:val="16"/>
        </w:rPr>
        <w:t xml:space="preserve"> that we could make Western democracies out of countries that had no experience or interest in becoming a Western democracy.”</w:t>
      </w:r>
    </w:p>
    <w:p w14:paraId="6E7A7653" w14:textId="0049A3DF" w:rsidR="00D15130" w:rsidRPr="00D15130" w:rsidRDefault="00D15130" w:rsidP="00D15130">
      <w:pPr>
        <w:pStyle w:val="Heading4"/>
      </w:pPr>
      <w:r>
        <w:t xml:space="preserve">Clinging to </w:t>
      </w:r>
      <w:r w:rsidR="00BF225D" w:rsidRPr="00BF225D">
        <w:rPr>
          <w:u w:val="single"/>
        </w:rPr>
        <w:t>self-defeating unilateralism</w:t>
      </w:r>
      <w:r w:rsidR="00BF225D">
        <w:t xml:space="preserve"> causes </w:t>
      </w:r>
      <w:r w:rsidR="00BF225D" w:rsidRPr="00BF225D">
        <w:rPr>
          <w:u w:val="single"/>
        </w:rPr>
        <w:t>adversaries</w:t>
      </w:r>
      <w:r w:rsidR="00BF225D">
        <w:t xml:space="preserve"> to forgo engagement. </w:t>
      </w:r>
    </w:p>
    <w:p w14:paraId="25035681" w14:textId="687F15F6" w:rsidR="009534D4" w:rsidRDefault="009534D4" w:rsidP="009534D4">
      <w:r w:rsidRPr="009534D4">
        <w:rPr>
          <w:rStyle w:val="Style13ptBold"/>
        </w:rPr>
        <w:t>Kupchan ’25</w:t>
      </w:r>
      <w:r>
        <w:t xml:space="preserve"> [Charles; </w:t>
      </w:r>
      <w:r w:rsidRPr="00975FC3">
        <w:t>senior fellow at the Council on Foreign Relations and professor of international affairs at Georgetown University in the Walsh School of Foreign Service and Department of Government</w:t>
      </w:r>
      <w:r>
        <w:t>. January 10; “</w:t>
      </w:r>
      <w:r w:rsidRPr="009534D4">
        <w:t>Trump Is Right That Pax Americana Is Over</w:t>
      </w:r>
      <w:r>
        <w:t xml:space="preserve">,” The Atlantic, </w:t>
      </w:r>
      <w:r w:rsidRPr="009534D4">
        <w:t>https://www.theatlantic.com/international/archive/2025/01/trump-foreign-policy-isolationism/681259/</w:t>
      </w:r>
      <w:r>
        <w:t>; //ff]</w:t>
      </w:r>
    </w:p>
    <w:p w14:paraId="3F805636" w14:textId="15EBE667" w:rsidR="009534D4" w:rsidRPr="00D15130" w:rsidRDefault="009534D4" w:rsidP="009534D4">
      <w:pPr>
        <w:rPr>
          <w:sz w:val="16"/>
        </w:rPr>
      </w:pPr>
      <w:r w:rsidRPr="00D15130">
        <w:rPr>
          <w:sz w:val="16"/>
        </w:rPr>
        <w:t xml:space="preserve">The world is now in a Gramscian interregnum. The old order—Pax Americana—is breaking down. Electorates across the West are in revolt as the industrial era’s social contract has given way to the socioeconomic insecurity of the digital age. Waves of immigration have sparked an angry ethno-nationalism that advantages ideological extremes. Power in the international system is shifting from West to East and North to South, undermining a global order that rested on the West’s material and ideological primacy. </w:t>
      </w:r>
      <w:r w:rsidRPr="003A366F">
        <w:rPr>
          <w:u w:val="single"/>
        </w:rPr>
        <w:t xml:space="preserve">Russia and China are </w:t>
      </w:r>
      <w:r w:rsidRPr="003A366F">
        <w:rPr>
          <w:rStyle w:val="Emphasis"/>
        </w:rPr>
        <w:t>pushing back</w:t>
      </w:r>
      <w:r w:rsidRPr="003A366F">
        <w:rPr>
          <w:u w:val="single"/>
        </w:rPr>
        <w:t xml:space="preserve"> against a liberal order that they see as a </w:t>
      </w:r>
      <w:r w:rsidRPr="003A366F">
        <w:rPr>
          <w:rStyle w:val="Emphasis"/>
        </w:rPr>
        <w:t>mask for U.S. hegemony</w:t>
      </w:r>
      <w:r w:rsidRPr="003A366F">
        <w:rPr>
          <w:u w:val="single"/>
        </w:rPr>
        <w:t xml:space="preserve">. Many in the </w:t>
      </w:r>
      <w:r w:rsidRPr="003A366F">
        <w:rPr>
          <w:rStyle w:val="Emphasis"/>
        </w:rPr>
        <w:t>global South</w:t>
      </w:r>
      <w:r w:rsidRPr="003A366F">
        <w:rPr>
          <w:u w:val="single"/>
        </w:rPr>
        <w:t xml:space="preserve"> have grown </w:t>
      </w:r>
      <w:r w:rsidRPr="003A366F">
        <w:rPr>
          <w:rStyle w:val="Emphasis"/>
        </w:rPr>
        <w:t>impatient</w:t>
      </w:r>
      <w:r w:rsidRPr="003A366F">
        <w:rPr>
          <w:u w:val="single"/>
        </w:rPr>
        <w:t xml:space="preserve"> with an international system they see as exploitative, inequitable, and unjust</w:t>
      </w:r>
      <w:r w:rsidRPr="00D15130">
        <w:rPr>
          <w:sz w:val="16"/>
        </w:rPr>
        <w:t>.</w:t>
      </w:r>
    </w:p>
    <w:p w14:paraId="1C369ED2" w14:textId="0A042234" w:rsidR="009534D4" w:rsidRPr="00D15130" w:rsidRDefault="009534D4" w:rsidP="009534D4">
      <w:pPr>
        <w:rPr>
          <w:sz w:val="16"/>
        </w:rPr>
      </w:pPr>
      <w:r w:rsidRPr="003A366F">
        <w:rPr>
          <w:u w:val="single"/>
        </w:rPr>
        <w:t xml:space="preserve">Pax Americana is </w:t>
      </w:r>
      <w:r w:rsidRPr="00191E8C">
        <w:rPr>
          <w:rStyle w:val="Emphasis"/>
        </w:rPr>
        <w:t>past its expiration date</w:t>
      </w:r>
      <w:r w:rsidRPr="003A366F">
        <w:rPr>
          <w:u w:val="single"/>
        </w:rPr>
        <w:t>, but the</w:t>
      </w:r>
      <w:r w:rsidRPr="00D15130">
        <w:rPr>
          <w:sz w:val="16"/>
        </w:rPr>
        <w:t xml:space="preserve"> </w:t>
      </w:r>
      <w:r w:rsidRPr="00191E8C">
        <w:rPr>
          <w:rStyle w:val="Emphasis"/>
        </w:rPr>
        <w:t>U</w:t>
      </w:r>
      <w:r w:rsidRPr="00D15130">
        <w:rPr>
          <w:sz w:val="16"/>
        </w:rPr>
        <w:t xml:space="preserve">nited </w:t>
      </w:r>
      <w:r w:rsidRPr="00191E8C">
        <w:rPr>
          <w:rStyle w:val="Emphasis"/>
        </w:rPr>
        <w:t>S</w:t>
      </w:r>
      <w:r w:rsidRPr="00D15130">
        <w:rPr>
          <w:sz w:val="16"/>
        </w:rPr>
        <w:t xml:space="preserve">tates </w:t>
      </w:r>
      <w:r w:rsidRPr="00191E8C">
        <w:rPr>
          <w:rStyle w:val="Emphasis"/>
        </w:rPr>
        <w:t>won’t let go</w:t>
      </w:r>
      <w:r w:rsidRPr="00D15130">
        <w:rPr>
          <w:sz w:val="16"/>
        </w:rPr>
        <w:t xml:space="preserve">. Instead of beginning the hard work of figuring out what comes next, the </w:t>
      </w:r>
      <w:r w:rsidRPr="00191E8C">
        <w:rPr>
          <w:rStyle w:val="Emphasis"/>
        </w:rPr>
        <w:t>Biden</w:t>
      </w:r>
      <w:r w:rsidRPr="00D15130">
        <w:rPr>
          <w:sz w:val="16"/>
        </w:rPr>
        <w:t xml:space="preserve"> administration </w:t>
      </w:r>
      <w:r w:rsidRPr="003A366F">
        <w:rPr>
          <w:u w:val="single"/>
        </w:rPr>
        <w:t>spent</w:t>
      </w:r>
      <w:r w:rsidRPr="00D15130">
        <w:rPr>
          <w:sz w:val="16"/>
        </w:rPr>
        <w:t xml:space="preserve"> its </w:t>
      </w:r>
      <w:r w:rsidRPr="00191E8C">
        <w:rPr>
          <w:rStyle w:val="Emphasis"/>
        </w:rPr>
        <w:t>four years</w:t>
      </w:r>
      <w:r w:rsidRPr="003A366F">
        <w:rPr>
          <w:u w:val="single"/>
        </w:rPr>
        <w:t xml:space="preserve"> defending the “liberal rules-based order” that emerged after </w:t>
      </w:r>
      <w:r w:rsidRPr="00191E8C">
        <w:rPr>
          <w:rStyle w:val="Emphasis"/>
        </w:rPr>
        <w:t>World War II</w:t>
      </w:r>
      <w:r w:rsidRPr="003A366F">
        <w:rPr>
          <w:u w:val="single"/>
        </w:rPr>
        <w:t xml:space="preserve"> and seeking to turn back any and all challenges to it. The results are telling: </w:t>
      </w:r>
      <w:r w:rsidRPr="00191E8C">
        <w:rPr>
          <w:rStyle w:val="Emphasis"/>
        </w:rPr>
        <w:t>disaffection at home</w:t>
      </w:r>
      <w:r w:rsidRPr="003A366F">
        <w:rPr>
          <w:u w:val="single"/>
        </w:rPr>
        <w:t xml:space="preserve"> and </w:t>
      </w:r>
      <w:r w:rsidRPr="00191E8C">
        <w:rPr>
          <w:rStyle w:val="Emphasis"/>
        </w:rPr>
        <w:t>disorder abroad</w:t>
      </w:r>
      <w:r w:rsidRPr="003A366F">
        <w:rPr>
          <w:u w:val="single"/>
        </w:rPr>
        <w:t xml:space="preserve">. The </w:t>
      </w:r>
      <w:r w:rsidRPr="00191E8C">
        <w:rPr>
          <w:rStyle w:val="Emphasis"/>
        </w:rPr>
        <w:t>old is dying</w:t>
      </w:r>
      <w:r w:rsidRPr="003A366F">
        <w:rPr>
          <w:u w:val="single"/>
        </w:rPr>
        <w:t xml:space="preserve">, the </w:t>
      </w:r>
      <w:r w:rsidRPr="00191E8C">
        <w:rPr>
          <w:rStyle w:val="Emphasis"/>
        </w:rPr>
        <w:t>new cannot be born</w:t>
      </w:r>
      <w:r w:rsidRPr="003A366F">
        <w:rPr>
          <w:u w:val="single"/>
        </w:rPr>
        <w:t xml:space="preserve">, and a great variety of </w:t>
      </w:r>
      <w:r w:rsidRPr="00191E8C">
        <w:rPr>
          <w:rStyle w:val="Emphasis"/>
        </w:rPr>
        <w:t>morbid symptoms</w:t>
      </w:r>
      <w:r w:rsidRPr="003A366F">
        <w:rPr>
          <w:u w:val="single"/>
        </w:rPr>
        <w:t xml:space="preserve"> has appeared</w:t>
      </w:r>
      <w:r w:rsidRPr="00D15130">
        <w:rPr>
          <w:sz w:val="16"/>
        </w:rPr>
        <w:t>.</w:t>
      </w:r>
    </w:p>
    <w:p w14:paraId="44882099" w14:textId="5E24CE34" w:rsidR="009534D4" w:rsidRPr="00D15130" w:rsidRDefault="009534D4" w:rsidP="009534D4">
      <w:pPr>
        <w:rPr>
          <w:sz w:val="16"/>
        </w:rPr>
      </w:pPr>
      <w:r w:rsidRPr="00D15130">
        <w:rPr>
          <w:sz w:val="16"/>
        </w:rPr>
        <w:t>In this context, Donald Trump could be a necessary agent of change. His “America First” brand of statecraft—transactional, neo-isolationist, unilateralist, and protectionist—breaks decisively from the liberal internationalist mold that has shaped the grand strategy of successive administrations since World War II. But though that mold may well need to be shattered, it will also need to be replaced. And Trump is more demolition man than architect. Instead of helping build a new and better international order, he may well bring down the old one and simply leave the United States and the rest of the world standing in the rubble.</w:t>
      </w:r>
    </w:p>
    <w:p w14:paraId="4AA30D9D" w14:textId="6F3F65FB" w:rsidR="009534D4" w:rsidRPr="00D15130" w:rsidRDefault="009534D4" w:rsidP="009534D4">
      <w:pPr>
        <w:rPr>
          <w:sz w:val="16"/>
        </w:rPr>
      </w:pPr>
      <w:r w:rsidRPr="00D15130">
        <w:rPr>
          <w:sz w:val="16"/>
        </w:rPr>
        <w:t>Trump will nevertheless be the president of the world’s most powerful country for the next four years. Americans will have to make the best of his efforts to revamp U.S. foreign policy. That means welcoming Trump’s recognition that the country needs a new grand strategy—then pushing him to pursue change that is radical but responsible, and to reform the world that America made rather than merely destroying it.</w:t>
      </w:r>
    </w:p>
    <w:p w14:paraId="7E27601C" w14:textId="36C97726" w:rsidR="009534D4" w:rsidRPr="00D15130" w:rsidRDefault="009534D4" w:rsidP="009534D4">
      <w:pPr>
        <w:rPr>
          <w:sz w:val="16"/>
        </w:rPr>
      </w:pPr>
      <w:r w:rsidRPr="00D15130">
        <w:rPr>
          <w:u w:val="single"/>
        </w:rPr>
        <w:t xml:space="preserve">Pax Americana was born during the </w:t>
      </w:r>
      <w:r w:rsidRPr="00D15130">
        <w:rPr>
          <w:rStyle w:val="Emphasis"/>
        </w:rPr>
        <w:t>1940s</w:t>
      </w:r>
      <w:r w:rsidRPr="00D15130">
        <w:rPr>
          <w:u w:val="single"/>
        </w:rPr>
        <w:t xml:space="preserve">. World War II and the onset of the Cold War whetted the country’s </w:t>
      </w:r>
      <w:r w:rsidRPr="00D15130">
        <w:rPr>
          <w:rStyle w:val="Emphasis"/>
        </w:rPr>
        <w:t>appetite</w:t>
      </w:r>
      <w:r w:rsidRPr="00D15130">
        <w:rPr>
          <w:u w:val="single"/>
        </w:rPr>
        <w:t xml:space="preserve"> for an </w:t>
      </w:r>
      <w:r w:rsidRPr="00D15130">
        <w:rPr>
          <w:rStyle w:val="Emphasis"/>
        </w:rPr>
        <w:t>expansive internationalism</w:t>
      </w:r>
      <w:r w:rsidRPr="00D15130">
        <w:rPr>
          <w:u w:val="single"/>
        </w:rPr>
        <w:t xml:space="preserve">. Democrats and Republicans </w:t>
      </w:r>
      <w:r w:rsidRPr="00D15130">
        <w:rPr>
          <w:rStyle w:val="Emphasis"/>
        </w:rPr>
        <w:t>both</w:t>
      </w:r>
      <w:r w:rsidRPr="00D15130">
        <w:rPr>
          <w:u w:val="single"/>
        </w:rPr>
        <w:t xml:space="preserve"> rallied behind a grand strategy that secured geopolitical stability and prosperity by </w:t>
      </w:r>
      <w:r w:rsidRPr="00D15130">
        <w:rPr>
          <w:rStyle w:val="Emphasis"/>
        </w:rPr>
        <w:t>projecting U.S. power globally</w:t>
      </w:r>
      <w:r w:rsidRPr="00D15130">
        <w:rPr>
          <w:u w:val="single"/>
        </w:rPr>
        <w:t xml:space="preserve"> and establishing an open, multilateral order among </w:t>
      </w:r>
      <w:r w:rsidRPr="00D15130">
        <w:rPr>
          <w:rStyle w:val="Emphasis"/>
        </w:rPr>
        <w:t>like-minded democracies</w:t>
      </w:r>
      <w:r w:rsidRPr="00D15130">
        <w:rPr>
          <w:sz w:val="16"/>
        </w:rPr>
        <w:t>.</w:t>
      </w:r>
    </w:p>
    <w:p w14:paraId="054CB08A" w14:textId="77777777" w:rsidR="009534D4" w:rsidRPr="00D15130" w:rsidRDefault="009534D4" w:rsidP="009534D4">
      <w:pPr>
        <w:rPr>
          <w:sz w:val="16"/>
        </w:rPr>
      </w:pPr>
      <w:r w:rsidRPr="00D15130">
        <w:rPr>
          <w:u w:val="single"/>
        </w:rPr>
        <w:t xml:space="preserve">Today, that internationalist </w:t>
      </w:r>
      <w:r w:rsidRPr="00D15130">
        <w:rPr>
          <w:rStyle w:val="Emphasis"/>
        </w:rPr>
        <w:t>consensus has shattered</w:t>
      </w:r>
      <w:r w:rsidRPr="00D15130">
        <w:rPr>
          <w:u w:val="single"/>
        </w:rPr>
        <w:t xml:space="preserve">. Deindustrialization and the hollowing out of the </w:t>
      </w:r>
      <w:r w:rsidRPr="00D15130">
        <w:rPr>
          <w:rStyle w:val="Emphasis"/>
        </w:rPr>
        <w:t>middle class</w:t>
      </w:r>
      <w:r w:rsidRPr="00D15130">
        <w:rPr>
          <w:u w:val="single"/>
        </w:rPr>
        <w:t xml:space="preserve">, decades of </w:t>
      </w:r>
      <w:r w:rsidRPr="00D15130">
        <w:rPr>
          <w:rStyle w:val="Emphasis"/>
        </w:rPr>
        <w:t>strategic overreach</w:t>
      </w:r>
      <w:r w:rsidRPr="00D15130">
        <w:rPr>
          <w:u w:val="single"/>
        </w:rPr>
        <w:t xml:space="preserve"> and </w:t>
      </w:r>
      <w:r w:rsidRPr="00D15130">
        <w:rPr>
          <w:rStyle w:val="Emphasis"/>
        </w:rPr>
        <w:t>hyperglobalization</w:t>
      </w:r>
      <w:r w:rsidRPr="00D15130">
        <w:rPr>
          <w:u w:val="single"/>
        </w:rPr>
        <w:t xml:space="preserve">, and an influx of </w:t>
      </w:r>
      <w:r w:rsidRPr="00D15130">
        <w:rPr>
          <w:rStyle w:val="Emphasis"/>
        </w:rPr>
        <w:t>immigrants</w:t>
      </w:r>
      <w:r w:rsidRPr="00D15130">
        <w:rPr>
          <w:u w:val="single"/>
        </w:rPr>
        <w:t xml:space="preserve"> that has contributed to rapid shifts in the country’s </w:t>
      </w:r>
      <w:r w:rsidRPr="00D15130">
        <w:rPr>
          <w:rStyle w:val="Emphasis"/>
        </w:rPr>
        <w:t>demographic makeup</w:t>
      </w:r>
      <w:r w:rsidRPr="00D15130">
        <w:rPr>
          <w:u w:val="single"/>
        </w:rPr>
        <w:t xml:space="preserve"> have all </w:t>
      </w:r>
      <w:r w:rsidRPr="00D15130">
        <w:rPr>
          <w:rStyle w:val="Emphasis"/>
        </w:rPr>
        <w:t>sapped political support</w:t>
      </w:r>
      <w:r w:rsidRPr="00D15130">
        <w:rPr>
          <w:u w:val="single"/>
        </w:rPr>
        <w:t xml:space="preserve"> for liberal internationalism. Enter </w:t>
      </w:r>
      <w:r w:rsidRPr="00D15130">
        <w:rPr>
          <w:rStyle w:val="Emphasis"/>
        </w:rPr>
        <w:t>Trump</w:t>
      </w:r>
      <w:r w:rsidRPr="00D15130">
        <w:rPr>
          <w:u w:val="single"/>
        </w:rPr>
        <w:t xml:space="preserve"> and his </w:t>
      </w:r>
      <w:r w:rsidRPr="00D15130">
        <w:rPr>
          <w:rStyle w:val="Emphasis"/>
        </w:rPr>
        <w:t>politics of grievance</w:t>
      </w:r>
      <w:r w:rsidRPr="00D15130">
        <w:rPr>
          <w:u w:val="single"/>
        </w:rPr>
        <w:t>. “The forgotten men and women of our country will be forgotten no longer,” he pledged in his inaugural address in 2017</w:t>
      </w:r>
      <w:r w:rsidRPr="00D15130">
        <w:rPr>
          <w:sz w:val="16"/>
        </w:rPr>
        <w:t>. “From this moment on, it’s going to be America First. Every decision on trade, on taxes, on immigration, on foreign affairs, will be made to benefit American workers and American families.”</w:t>
      </w:r>
    </w:p>
    <w:p w14:paraId="6A1D5607" w14:textId="77777777" w:rsidR="009534D4" w:rsidRPr="00D15130" w:rsidRDefault="009534D4" w:rsidP="009534D4">
      <w:pPr>
        <w:rPr>
          <w:sz w:val="16"/>
        </w:rPr>
      </w:pPr>
      <w:r w:rsidRPr="00D15130">
        <w:rPr>
          <w:u w:val="single"/>
        </w:rPr>
        <w:t xml:space="preserve">Trump in his first term </w:t>
      </w:r>
      <w:r w:rsidRPr="00D15130">
        <w:rPr>
          <w:rStyle w:val="Emphasis"/>
        </w:rPr>
        <w:t>failed</w:t>
      </w:r>
      <w:r w:rsidRPr="00D15130">
        <w:rPr>
          <w:sz w:val="16"/>
        </w:rPr>
        <w:t xml:space="preserve"> to get “forgotten” Americans back up on their feet. This is one of the reasons he lost his bid for reelection to Joe Biden. </w:t>
      </w:r>
      <w:r w:rsidRPr="00D15130">
        <w:rPr>
          <w:u w:val="single"/>
        </w:rPr>
        <w:t xml:space="preserve">Biden then oversaw a </w:t>
      </w:r>
      <w:r w:rsidRPr="00D15130">
        <w:rPr>
          <w:rStyle w:val="Emphasis"/>
        </w:rPr>
        <w:t>“restoration” presidency</w:t>
      </w:r>
      <w:r w:rsidRPr="00D15130">
        <w:rPr>
          <w:u w:val="single"/>
        </w:rPr>
        <w:t xml:space="preserve">, reinstating liberal internationalism and standing </w:t>
      </w:r>
      <w:r w:rsidRPr="00D15130">
        <w:rPr>
          <w:rStyle w:val="Emphasis"/>
        </w:rPr>
        <w:t>firmly behind Pax Americana</w:t>
      </w:r>
      <w:r w:rsidRPr="00D15130">
        <w:rPr>
          <w:u w:val="single"/>
        </w:rPr>
        <w:t xml:space="preserve">. But the foreign policy he pursued was better matched to the world that was. Biden consolidated </w:t>
      </w:r>
      <w:r w:rsidRPr="00D15130">
        <w:rPr>
          <w:rStyle w:val="Emphasis"/>
        </w:rPr>
        <w:t>traditional American alliances</w:t>
      </w:r>
      <w:r w:rsidRPr="00D15130">
        <w:rPr>
          <w:u w:val="single"/>
        </w:rPr>
        <w:t xml:space="preserve"> in Europe and Asia and took the lead in helping Ukraine</w:t>
      </w:r>
      <w:r w:rsidRPr="00D15130">
        <w:rPr>
          <w:sz w:val="16"/>
        </w:rPr>
        <w:t xml:space="preserve"> defend itself against Russian aggression. </w:t>
      </w:r>
      <w:r w:rsidRPr="00D15130">
        <w:rPr>
          <w:u w:val="single"/>
        </w:rPr>
        <w:t xml:space="preserve">But he leaves office amid </w:t>
      </w:r>
      <w:r w:rsidRPr="00D15130">
        <w:rPr>
          <w:rStyle w:val="Emphasis"/>
        </w:rPr>
        <w:t>deepening global disorder</w:t>
      </w:r>
      <w:r w:rsidRPr="00D15130">
        <w:rPr>
          <w:u w:val="single"/>
        </w:rPr>
        <w:t xml:space="preserve">, and without having even </w:t>
      </w:r>
      <w:r w:rsidRPr="00D15130">
        <w:rPr>
          <w:rStyle w:val="Emphasis"/>
        </w:rPr>
        <w:t>tried</w:t>
      </w:r>
      <w:r w:rsidRPr="00D15130">
        <w:rPr>
          <w:u w:val="single"/>
        </w:rPr>
        <w:t xml:space="preserve"> to negotiate an end to a war that Ukraine cannot win</w:t>
      </w:r>
      <w:r w:rsidRPr="00D15130">
        <w:rPr>
          <w:sz w:val="16"/>
        </w:rPr>
        <w:t xml:space="preserve">. Biden pledged to pursue a “foreign policy for the middle class,” but during his presidency, </w:t>
      </w:r>
      <w:r w:rsidRPr="00D15130">
        <w:rPr>
          <w:u w:val="single"/>
        </w:rPr>
        <w:t xml:space="preserve">the electorate remained </w:t>
      </w:r>
      <w:r w:rsidRPr="00D15130">
        <w:rPr>
          <w:rStyle w:val="Emphasis"/>
        </w:rPr>
        <w:t>polarized</w:t>
      </w:r>
      <w:r w:rsidRPr="00D15130">
        <w:rPr>
          <w:u w:val="single"/>
        </w:rPr>
        <w:t xml:space="preserve">, and blue-collar voters further </w:t>
      </w:r>
      <w:r w:rsidRPr="00D15130">
        <w:rPr>
          <w:rStyle w:val="Emphasis"/>
        </w:rPr>
        <w:t>gravitated toward Trump</w:t>
      </w:r>
      <w:r w:rsidRPr="00D15130">
        <w:rPr>
          <w:sz w:val="16"/>
        </w:rPr>
        <w:t>.</w:t>
      </w:r>
    </w:p>
    <w:p w14:paraId="027A37B8" w14:textId="77777777" w:rsidR="009534D4" w:rsidRPr="00D15130" w:rsidRDefault="009534D4" w:rsidP="009534D4">
      <w:pPr>
        <w:rPr>
          <w:sz w:val="16"/>
        </w:rPr>
      </w:pPr>
      <w:r w:rsidRPr="00D15130">
        <w:rPr>
          <w:sz w:val="16"/>
        </w:rPr>
        <w:t xml:space="preserve">Now </w:t>
      </w:r>
      <w:r w:rsidRPr="00D15130">
        <w:rPr>
          <w:u w:val="single"/>
        </w:rPr>
        <w:t xml:space="preserve">Trump has a chance to </w:t>
      </w:r>
      <w:r w:rsidRPr="00D15130">
        <w:rPr>
          <w:rStyle w:val="Emphasis"/>
        </w:rPr>
        <w:t>try again</w:t>
      </w:r>
      <w:r w:rsidRPr="00D15130">
        <w:rPr>
          <w:sz w:val="16"/>
        </w:rPr>
        <w:t>. His “America First” agenda tends to make the foreign-policy establishment recoil, but it offers distinct advantages. Trump’s transactional and pragmatic engagement with adversaries may do more to tame geopolitical rivalry than Biden’s view of a globe defined by a clash between democracy and autocracy. Trump’s readiness to negotiate with Russia, China, and Iran is exactly what’s needed.</w:t>
      </w:r>
    </w:p>
    <w:p w14:paraId="25B833E9" w14:textId="77777777" w:rsidR="009534D4" w:rsidRPr="00D15130" w:rsidRDefault="009534D4" w:rsidP="009534D4">
      <w:pPr>
        <w:rPr>
          <w:sz w:val="16"/>
        </w:rPr>
      </w:pPr>
      <w:r w:rsidRPr="00D15130">
        <w:rPr>
          <w:sz w:val="16"/>
        </w:rPr>
        <w:t>Preparing a diplomatic push to end Russia’s war against Ukraine is pragmatism, not capitulation; the death and destruction need to stop. Trump was smart to invite Xi Jinping to his inauguration; if he can eventually sit down with Xi, cut a trade deal, and ease rising geopolitical tensions, more power to him. Elon Musk, one of Trump’s confidants, has already met with Iran’s UN ambassador; now that Israel has weakened Tehran and pummeled its proxies in the Middle East, a diplomatic breakthrough may be achievable. Should Trump succeed in lowering the temperature with adversaries, he will make the world a safer place while scaling back the nation’s onerous commitments abroad, thereby easing the chronic strategic overreach that has led Americans to turn inward.</w:t>
      </w:r>
    </w:p>
    <w:p w14:paraId="37C7A511" w14:textId="26AC2F9D" w:rsidR="009534D4" w:rsidRPr="00D15130" w:rsidRDefault="009534D4" w:rsidP="009534D4">
      <w:pPr>
        <w:rPr>
          <w:sz w:val="16"/>
        </w:rPr>
      </w:pPr>
      <w:r w:rsidRPr="00D15130">
        <w:rPr>
          <w:sz w:val="16"/>
        </w:rPr>
        <w:t>Trump also understands that globalization has left many workers behind and that open trade has benefited far too few Americans; he is appropriately looking to level the commercial playing field. He is heading in the right direction by seeking a solution to illegal immigration, responding to the clamor of an electorate that knows full well that the country lacks a functioning immigration system. And Trump will be doing the nation a service if he can downsize the federal government, make it more efficient, and help reduce the national debt.</w:t>
      </w:r>
    </w:p>
    <w:p w14:paraId="6D85F4AD" w14:textId="77777777" w:rsidR="009534D4" w:rsidRPr="00D15130" w:rsidRDefault="009534D4" w:rsidP="009534D4">
      <w:pPr>
        <w:rPr>
          <w:sz w:val="16"/>
        </w:rPr>
      </w:pPr>
      <w:r w:rsidRPr="00D15130">
        <w:rPr>
          <w:sz w:val="16"/>
        </w:rPr>
        <w:t>More pragmatism and less ideology, more restraint and fewer wars, more focus on solving problems at home and less on defending democracy abroad, more government efficiency and less waste—these strategic shifts should serve the United States well is it seeks to manage a world of growing disarray, diffusing power, and stark political diversity. Trump’s statecraft is, in these respects, not the impulse of a misguided and capricious demagogue but an appropriate response to a changing world and a changing America.</w:t>
      </w:r>
    </w:p>
    <w:p w14:paraId="47088D61" w14:textId="77777777" w:rsidR="009534D4" w:rsidRPr="00D15130" w:rsidRDefault="009534D4" w:rsidP="009534D4">
      <w:pPr>
        <w:rPr>
          <w:sz w:val="16"/>
        </w:rPr>
      </w:pPr>
      <w:r w:rsidRPr="00D15130">
        <w:rPr>
          <w:sz w:val="16"/>
        </w:rPr>
        <w:t>Yet even if Trump’s “America First” foreign policy has considerable promise, it is also fraught with risk. His transactional approach to diplomacy could morph into a stiff-necked unilateralism that undermines collective efforts where they are needed. His effort to limit U.S. entanglements abroad could lead to U.S. underreach, leaving dangerous vacuums of power. His reluctance to promote democracy overseas could shade into disregard for democratic norms at home, potentially resulting in irreversible damage to the nation’s representative institutions. And in his determination to shake up the political establishment, Trump could break the U.S. government rather than reform it. A broken federal government will be in no shape to fix a broken America or a broken world.</w:t>
      </w:r>
    </w:p>
    <w:p w14:paraId="2E2497BC" w14:textId="77777777" w:rsidR="009534D4" w:rsidRPr="00D15130" w:rsidRDefault="009534D4" w:rsidP="009534D4">
      <w:pPr>
        <w:rPr>
          <w:sz w:val="16"/>
        </w:rPr>
      </w:pPr>
      <w:r w:rsidRPr="00D15130">
        <w:rPr>
          <w:sz w:val="16"/>
        </w:rPr>
        <w:t>Trump’s strategy could easily descend into excess and incoherence. The work ahead will be to encourage Trump’s better instincts, counter his more malign ones, and channel both into something resembling a coherent and constructive grand strategy.</w:t>
      </w:r>
    </w:p>
    <w:p w14:paraId="33AF4A65" w14:textId="66C5D310" w:rsidR="00925662" w:rsidRPr="00925662" w:rsidRDefault="009534D4" w:rsidP="00925662">
      <w:pPr>
        <w:rPr>
          <w:sz w:val="16"/>
        </w:rPr>
      </w:pPr>
      <w:r w:rsidRPr="00D15130">
        <w:rPr>
          <w:sz w:val="16"/>
        </w:rPr>
        <w:t xml:space="preserve">For the past four years, the </w:t>
      </w:r>
      <w:r w:rsidRPr="00D15130">
        <w:rPr>
          <w:u w:val="single"/>
        </w:rPr>
        <w:t>Biden</w:t>
      </w:r>
      <w:r w:rsidRPr="00D15130">
        <w:rPr>
          <w:sz w:val="16"/>
        </w:rPr>
        <w:t xml:space="preserve"> administration has </w:t>
      </w:r>
      <w:r w:rsidRPr="00D15130">
        <w:rPr>
          <w:u w:val="single"/>
        </w:rPr>
        <w:t xml:space="preserve">tightened relations with allies but </w:t>
      </w:r>
      <w:r w:rsidRPr="00D15130">
        <w:rPr>
          <w:rStyle w:val="Emphasis"/>
        </w:rPr>
        <w:t>neglected</w:t>
      </w:r>
      <w:r w:rsidRPr="00D15130">
        <w:rPr>
          <w:u w:val="single"/>
        </w:rPr>
        <w:t xml:space="preserve"> diplomacy where it was </w:t>
      </w:r>
      <w:r w:rsidRPr="00D15130">
        <w:rPr>
          <w:rStyle w:val="Emphasis"/>
        </w:rPr>
        <w:t>most needed</w:t>
      </w:r>
      <w:r w:rsidRPr="00D15130">
        <w:rPr>
          <w:u w:val="single"/>
        </w:rPr>
        <w:t xml:space="preserve">, with </w:t>
      </w:r>
      <w:r w:rsidRPr="00D15130">
        <w:rPr>
          <w:rStyle w:val="Emphasis"/>
        </w:rPr>
        <w:t>Russia and China</w:t>
      </w:r>
      <w:r w:rsidRPr="00D15130">
        <w:rPr>
          <w:u w:val="single"/>
        </w:rPr>
        <w:t xml:space="preserve">. Trump’s readiness to </w:t>
      </w:r>
      <w:r w:rsidRPr="00D15130">
        <w:rPr>
          <w:rStyle w:val="Emphasis"/>
        </w:rPr>
        <w:t>engage adversaries</w:t>
      </w:r>
      <w:r w:rsidRPr="00D15130">
        <w:rPr>
          <w:u w:val="single"/>
        </w:rPr>
        <w:t xml:space="preserve"> could be a </w:t>
      </w:r>
      <w:r w:rsidRPr="00D15130">
        <w:rPr>
          <w:rStyle w:val="Emphasis"/>
        </w:rPr>
        <w:t>welcome shift</w:t>
      </w:r>
      <w:r w:rsidRPr="00D15130">
        <w:rPr>
          <w:sz w:val="16"/>
        </w:rPr>
        <w:t xml:space="preserve">. But now </w:t>
      </w:r>
      <w:r w:rsidRPr="00D15130">
        <w:rPr>
          <w:u w:val="single"/>
        </w:rPr>
        <w:t xml:space="preserve">the </w:t>
      </w:r>
      <w:r w:rsidRPr="00D15130">
        <w:rPr>
          <w:rStyle w:val="Emphasis"/>
        </w:rPr>
        <w:t>hazard will lie</w:t>
      </w:r>
      <w:r w:rsidRPr="00D15130">
        <w:rPr>
          <w:sz w:val="16"/>
        </w:rPr>
        <w:t xml:space="preserve"> on the other side—</w:t>
      </w:r>
      <w:r w:rsidRPr="00D15130">
        <w:rPr>
          <w:u w:val="single"/>
        </w:rPr>
        <w:t xml:space="preserve">that Trump will embrace a </w:t>
      </w:r>
      <w:r w:rsidRPr="00D15130">
        <w:rPr>
          <w:rStyle w:val="Emphasis"/>
        </w:rPr>
        <w:t>self-defeating unilateralism</w:t>
      </w:r>
      <w:r w:rsidRPr="00D15130">
        <w:rPr>
          <w:u w:val="single"/>
        </w:rPr>
        <w:t xml:space="preserve"> and shun alliances and other </w:t>
      </w:r>
      <w:r w:rsidRPr="00D15130">
        <w:rPr>
          <w:rStyle w:val="Emphasis"/>
        </w:rPr>
        <w:t>collective efforts</w:t>
      </w:r>
      <w:r w:rsidRPr="00D15130">
        <w:rPr>
          <w:u w:val="single"/>
        </w:rPr>
        <w:t>; “America First” would then become “</w:t>
      </w:r>
      <w:r w:rsidRPr="00D15130">
        <w:rPr>
          <w:rStyle w:val="Emphasis"/>
        </w:rPr>
        <w:t>America Alone</w:t>
      </w:r>
      <w:r w:rsidRPr="00D15130">
        <w:rPr>
          <w:u w:val="single"/>
        </w:rPr>
        <w:t>.”</w:t>
      </w:r>
    </w:p>
    <w:p w14:paraId="0214AB00" w14:textId="3A38E4D3" w:rsidR="008B4F1E" w:rsidRDefault="008B4F1E" w:rsidP="002A32B9">
      <w:pPr>
        <w:pStyle w:val="Heading4"/>
      </w:pPr>
      <w:r>
        <w:t xml:space="preserve">Trump will fill in the void with </w:t>
      </w:r>
      <w:r w:rsidRPr="008B4F1E">
        <w:rPr>
          <w:u w:val="single"/>
        </w:rPr>
        <w:t>offshore balancing</w:t>
      </w:r>
      <w:r>
        <w:t xml:space="preserve">---that avoids </w:t>
      </w:r>
      <w:r w:rsidRPr="008B4F1E">
        <w:rPr>
          <w:u w:val="single"/>
        </w:rPr>
        <w:t xml:space="preserve">Taiwan </w:t>
      </w:r>
      <w:r>
        <w:rPr>
          <w:u w:val="single"/>
        </w:rPr>
        <w:t>invasion</w:t>
      </w:r>
      <w:r w:rsidRPr="008B4F1E">
        <w:rPr>
          <w:b w:val="0"/>
          <w:bCs/>
        </w:rPr>
        <w:t xml:space="preserve"> through </w:t>
      </w:r>
      <w:r w:rsidRPr="008B4F1E">
        <w:rPr>
          <w:b w:val="0"/>
          <w:bCs/>
          <w:u w:val="single"/>
        </w:rPr>
        <w:t>A2/AD technologies</w:t>
      </w:r>
      <w:r>
        <w:t xml:space="preserve">. </w:t>
      </w:r>
    </w:p>
    <w:p w14:paraId="23FF6A99" w14:textId="3AFDCD5D" w:rsidR="002A32B9" w:rsidRPr="002A32B9" w:rsidRDefault="002A32B9" w:rsidP="00BF225D">
      <w:r w:rsidRPr="002A32B9">
        <w:rPr>
          <w:rStyle w:val="Style13ptBold"/>
        </w:rPr>
        <w:t>Desch ’25</w:t>
      </w:r>
      <w:r>
        <w:t xml:space="preserve"> [Michael; </w:t>
      </w:r>
      <w:r w:rsidR="002F429F" w:rsidRPr="002F429F">
        <w:t>Packey J. Dee Professor of International Affairs, Department of Political Science</w:t>
      </w:r>
      <w:r w:rsidR="002F429F">
        <w:t>,</w:t>
      </w:r>
      <w:r w:rsidR="002F429F" w:rsidRPr="002F429F">
        <w:t xml:space="preserve"> Brian and Jeannelle Brady Director, Notre Dame International Security Center, University of Notre Dame</w:t>
      </w:r>
      <w:r>
        <w:t>. January 29; “</w:t>
      </w:r>
      <w:r w:rsidRPr="002A32B9">
        <w:t>Balancing Away from War: How the USA and China Can Side-step the Thucydides’ Trap</w:t>
      </w:r>
      <w:r>
        <w:t xml:space="preserve">,” </w:t>
      </w:r>
      <w:r>
        <w:rPr>
          <w:i/>
          <w:iCs/>
        </w:rPr>
        <w:t>The Chinese Journal of International Politics</w:t>
      </w:r>
      <w:r>
        <w:t>, Vol. 18, Issue 2, pp. 151-172; //ff]</w:t>
      </w:r>
    </w:p>
    <w:p w14:paraId="06E39DE5" w14:textId="01AF88E4" w:rsidR="002A32B9" w:rsidRPr="008B4F1E" w:rsidRDefault="00E01E34" w:rsidP="00BF225D">
      <w:pPr>
        <w:rPr>
          <w:sz w:val="16"/>
        </w:rPr>
      </w:pPr>
      <w:r w:rsidRPr="008B4F1E">
        <w:rPr>
          <w:sz w:val="16"/>
        </w:rPr>
        <w:t xml:space="preserve">A balance of power reading of Thucydides suggests that </w:t>
      </w:r>
      <w:r w:rsidRPr="00E01E34">
        <w:rPr>
          <w:u w:val="single"/>
        </w:rPr>
        <w:t xml:space="preserve">US' efforts to maintain its </w:t>
      </w:r>
      <w:r w:rsidRPr="00E01E34">
        <w:rPr>
          <w:rStyle w:val="Emphasis"/>
        </w:rPr>
        <w:t>post-Cold War hegemonic position</w:t>
      </w:r>
      <w:r w:rsidRPr="00E01E34">
        <w:rPr>
          <w:u w:val="single"/>
        </w:rPr>
        <w:t xml:space="preserve">, either </w:t>
      </w:r>
      <w:r w:rsidRPr="00E01E34">
        <w:rPr>
          <w:rStyle w:val="Emphasis"/>
        </w:rPr>
        <w:t>unilaterally</w:t>
      </w:r>
      <w:r w:rsidRPr="00E01E34">
        <w:rPr>
          <w:u w:val="single"/>
        </w:rPr>
        <w:t xml:space="preserve"> or through broader consent, are bound to </w:t>
      </w:r>
      <w:r w:rsidRPr="00E01E34">
        <w:rPr>
          <w:rStyle w:val="Emphasis"/>
        </w:rPr>
        <w:t>fail</w:t>
      </w:r>
      <w:r w:rsidRPr="00E01E34">
        <w:rPr>
          <w:u w:val="single"/>
        </w:rPr>
        <w:t xml:space="preserve">. The post-Cold War “unipolar moment” was </w:t>
      </w:r>
      <w:r w:rsidRPr="00E01E34">
        <w:rPr>
          <w:rStyle w:val="Emphasis"/>
        </w:rPr>
        <w:t>not a permanent fact</w:t>
      </w:r>
      <w:r w:rsidRPr="00E01E34">
        <w:rPr>
          <w:u w:val="single"/>
        </w:rPr>
        <w:t xml:space="preserve"> but rather a </w:t>
      </w:r>
      <w:r w:rsidRPr="00E01E34">
        <w:rPr>
          <w:rStyle w:val="Emphasis"/>
        </w:rPr>
        <w:t>temporary artifact</w:t>
      </w:r>
      <w:r w:rsidRPr="00E01E34">
        <w:rPr>
          <w:u w:val="single"/>
        </w:rPr>
        <w:t xml:space="preserve"> of the sudden and unexpected collapse of </w:t>
      </w:r>
      <w:r w:rsidRPr="00E01E34">
        <w:rPr>
          <w:rStyle w:val="Emphasis"/>
        </w:rPr>
        <w:t>one pole in a bipolar system</w:t>
      </w:r>
      <w:r w:rsidRPr="008B4F1E">
        <w:rPr>
          <w:sz w:val="16"/>
        </w:rPr>
        <w:t xml:space="preserve">.187 By virtue of its large population and high level of economic growth, </w:t>
      </w:r>
      <w:r w:rsidRPr="00E01E34">
        <w:rPr>
          <w:rStyle w:val="Emphasis"/>
        </w:rPr>
        <w:t>China</w:t>
      </w:r>
      <w:r w:rsidRPr="00E01E34">
        <w:rPr>
          <w:u w:val="single"/>
        </w:rPr>
        <w:t xml:space="preserve"> was destined to </w:t>
      </w:r>
      <w:r w:rsidRPr="00E01E34">
        <w:rPr>
          <w:rStyle w:val="Emphasis"/>
        </w:rPr>
        <w:t>replace</w:t>
      </w:r>
      <w:r w:rsidRPr="00E01E34">
        <w:rPr>
          <w:u w:val="single"/>
        </w:rPr>
        <w:t xml:space="preserve"> the Soviet Union as </w:t>
      </w:r>
      <w:r w:rsidRPr="00E01E34">
        <w:rPr>
          <w:rStyle w:val="Emphasis"/>
        </w:rPr>
        <w:t>another pole</w:t>
      </w:r>
      <w:r w:rsidRPr="00E01E34">
        <w:rPr>
          <w:u w:val="single"/>
        </w:rPr>
        <w:t xml:space="preserve"> in the 21st century international system</w:t>
      </w:r>
      <w:r w:rsidRPr="008B4F1E">
        <w:rPr>
          <w:sz w:val="16"/>
        </w:rPr>
        <w:t>. The interesting question is not whether unipolarity will last but will it be replaced with a bipolar or multipolar system?188</w:t>
      </w:r>
    </w:p>
    <w:p w14:paraId="6ACA6BA0" w14:textId="6965F49E" w:rsidR="00E01E34" w:rsidRPr="008B4F1E" w:rsidRDefault="00E01E34" w:rsidP="00E01E34">
      <w:pPr>
        <w:rPr>
          <w:sz w:val="16"/>
        </w:rPr>
      </w:pPr>
      <w:r w:rsidRPr="00E01E34">
        <w:rPr>
          <w:u w:val="single"/>
        </w:rPr>
        <w:t xml:space="preserve">One of the most important causes of </w:t>
      </w:r>
      <w:r w:rsidRPr="00E01E34">
        <w:rPr>
          <w:rStyle w:val="Emphasis"/>
        </w:rPr>
        <w:t>hegemonic wars</w:t>
      </w:r>
      <w:r w:rsidRPr="00E01E34">
        <w:rPr>
          <w:u w:val="single"/>
        </w:rPr>
        <w:t xml:space="preserve"> in the wake of </w:t>
      </w:r>
      <w:r w:rsidRPr="00E01E34">
        <w:rPr>
          <w:rStyle w:val="Emphasis"/>
        </w:rPr>
        <w:t>power transitions</w:t>
      </w:r>
      <w:r w:rsidRPr="00E01E34">
        <w:rPr>
          <w:u w:val="single"/>
        </w:rPr>
        <w:t xml:space="preserve"> is the </w:t>
      </w:r>
      <w:r w:rsidRPr="00E01E34">
        <w:rPr>
          <w:rStyle w:val="Emphasis"/>
        </w:rPr>
        <w:t>security dilemma</w:t>
      </w:r>
      <w:r w:rsidRPr="00E01E34">
        <w:rPr>
          <w:u w:val="single"/>
        </w:rPr>
        <w:t xml:space="preserve">, the unintended dynamic in which the efforts one state takes to ensure its security often </w:t>
      </w:r>
      <w:r w:rsidRPr="00E01E34">
        <w:rPr>
          <w:rStyle w:val="Emphasis"/>
        </w:rPr>
        <w:t>undermine</w:t>
      </w:r>
      <w:r w:rsidRPr="00E01E34">
        <w:rPr>
          <w:u w:val="single"/>
        </w:rPr>
        <w:t xml:space="preserve"> that of others</w:t>
      </w:r>
      <w:r w:rsidRPr="008B4F1E">
        <w:rPr>
          <w:sz w:val="16"/>
        </w:rPr>
        <w:t xml:space="preserve">.189 While in an anarchical international system, the security dilemma can never be completely eliminated, it can be mitigated by the policies states adopt. Thucydides attributes the Peloponnesian War to the breakdown of the balance of power between Athens and Sparta and he applauds Pericles’ efforts to try to re-establish it through restraint rather than replacing Spartan hegemony. </w:t>
      </w:r>
      <w:r w:rsidRPr="00E01E34">
        <w:rPr>
          <w:u w:val="single"/>
        </w:rPr>
        <w:t xml:space="preserve">Not only is a </w:t>
      </w:r>
      <w:r w:rsidRPr="00E01E34">
        <w:rPr>
          <w:rStyle w:val="Emphasis"/>
        </w:rPr>
        <w:t>balance of power</w:t>
      </w:r>
      <w:r w:rsidRPr="00E01E34">
        <w:rPr>
          <w:u w:val="single"/>
        </w:rPr>
        <w:t xml:space="preserve"> grand strategy </w:t>
      </w:r>
      <w:r w:rsidRPr="00E01E34">
        <w:rPr>
          <w:rStyle w:val="Emphasis"/>
        </w:rPr>
        <w:t>less likely</w:t>
      </w:r>
      <w:r w:rsidRPr="00E01E34">
        <w:rPr>
          <w:u w:val="single"/>
        </w:rPr>
        <w:t xml:space="preserve"> to exacerbate the security dilemma, </w:t>
      </w:r>
      <w:proofErr w:type="gramStart"/>
      <w:r w:rsidRPr="00E01E34">
        <w:rPr>
          <w:u w:val="single"/>
        </w:rPr>
        <w:t>it is</w:t>
      </w:r>
      <w:proofErr w:type="gramEnd"/>
      <w:r w:rsidRPr="00E01E34">
        <w:rPr>
          <w:u w:val="single"/>
        </w:rPr>
        <w:t xml:space="preserve"> eminently </w:t>
      </w:r>
      <w:r w:rsidRPr="00E01E34">
        <w:rPr>
          <w:rStyle w:val="Emphasis"/>
        </w:rPr>
        <w:t>more feasible</w:t>
      </w:r>
      <w:r w:rsidRPr="00E01E34">
        <w:rPr>
          <w:u w:val="single"/>
        </w:rPr>
        <w:t xml:space="preserve"> and will better serve </w:t>
      </w:r>
      <w:r w:rsidRPr="00E01E34">
        <w:rPr>
          <w:rStyle w:val="Emphasis"/>
        </w:rPr>
        <w:t>American interests</w:t>
      </w:r>
      <w:r w:rsidRPr="008B4F1E">
        <w:rPr>
          <w:sz w:val="16"/>
        </w:rPr>
        <w:t>.190</w:t>
      </w:r>
    </w:p>
    <w:p w14:paraId="728FC17F" w14:textId="77777777" w:rsidR="00E01E34" w:rsidRPr="008B4F1E" w:rsidRDefault="00E01E34" w:rsidP="00E01E34">
      <w:pPr>
        <w:rPr>
          <w:sz w:val="16"/>
        </w:rPr>
      </w:pPr>
      <w:r w:rsidRPr="00E01E34">
        <w:rPr>
          <w:u w:val="single"/>
        </w:rPr>
        <w:t xml:space="preserve">A balance of power approach by the USA in its </w:t>
      </w:r>
      <w:r w:rsidRPr="00E01E34">
        <w:rPr>
          <w:rStyle w:val="Emphasis"/>
        </w:rPr>
        <w:t>rivalry with China</w:t>
      </w:r>
      <w:r w:rsidRPr="00E01E34">
        <w:rPr>
          <w:u w:val="single"/>
        </w:rPr>
        <w:t xml:space="preserve"> will be effective because it builds upon a number of </w:t>
      </w:r>
      <w:r w:rsidRPr="00E01E34">
        <w:rPr>
          <w:rStyle w:val="Emphasis"/>
        </w:rPr>
        <w:t>well-established tendencies</w:t>
      </w:r>
      <w:r w:rsidRPr="00E01E34">
        <w:rPr>
          <w:u w:val="single"/>
        </w:rPr>
        <w:t xml:space="preserve"> in international politics</w:t>
      </w:r>
      <w:r w:rsidRPr="008B4F1E">
        <w:rPr>
          <w:sz w:val="16"/>
        </w:rPr>
        <w:t xml:space="preserve">.191 Most importantly, </w:t>
      </w:r>
      <w:r w:rsidRPr="00E01E34">
        <w:rPr>
          <w:u w:val="single"/>
        </w:rPr>
        <w:t xml:space="preserve">states </w:t>
      </w:r>
      <w:r w:rsidRPr="00E01E34">
        <w:rPr>
          <w:rStyle w:val="Emphasis"/>
        </w:rPr>
        <w:t>tend to balance</w:t>
      </w:r>
      <w:r w:rsidRPr="00E01E34">
        <w:rPr>
          <w:u w:val="single"/>
        </w:rPr>
        <w:t xml:space="preserve"> against threats, rather than bandwagoning with them</w:t>
      </w:r>
      <w:r w:rsidRPr="008B4F1E">
        <w:rPr>
          <w:sz w:val="16"/>
        </w:rPr>
        <w:t xml:space="preserve">.192 </w:t>
      </w:r>
      <w:r w:rsidRPr="00E01E34">
        <w:rPr>
          <w:u w:val="single"/>
        </w:rPr>
        <w:t xml:space="preserve">As China </w:t>
      </w:r>
      <w:r w:rsidRPr="00E01E34">
        <w:rPr>
          <w:rStyle w:val="Emphasis"/>
        </w:rPr>
        <w:t>grows more powerful</w:t>
      </w:r>
      <w:r w:rsidRPr="00E01E34">
        <w:rPr>
          <w:u w:val="single"/>
        </w:rPr>
        <w:t xml:space="preserve"> and assertive, states closest to it are feeling a greater sense of peril. Their response will be to </w:t>
      </w:r>
      <w:r w:rsidRPr="00E01E34">
        <w:rPr>
          <w:rStyle w:val="Emphasis"/>
        </w:rPr>
        <w:t>seek ways to respond</w:t>
      </w:r>
      <w:r w:rsidRPr="00E01E34">
        <w:rPr>
          <w:u w:val="single"/>
        </w:rPr>
        <w:t xml:space="preserve"> to that threat by </w:t>
      </w:r>
      <w:r w:rsidRPr="00E01E34">
        <w:rPr>
          <w:rStyle w:val="Emphasis"/>
        </w:rPr>
        <w:t>counterbalancing</w:t>
      </w:r>
      <w:r w:rsidRPr="00E01E34">
        <w:rPr>
          <w:u w:val="single"/>
        </w:rPr>
        <w:t xml:space="preserve"> it. A </w:t>
      </w:r>
      <w:r w:rsidRPr="00E01E34">
        <w:rPr>
          <w:rStyle w:val="Emphasis"/>
        </w:rPr>
        <w:t>less forward and assertive US posture</w:t>
      </w:r>
      <w:r w:rsidRPr="00E01E34">
        <w:rPr>
          <w:u w:val="single"/>
        </w:rPr>
        <w:t xml:space="preserve"> will not only </w:t>
      </w:r>
      <w:r w:rsidRPr="00E01E34">
        <w:rPr>
          <w:rStyle w:val="Emphasis"/>
        </w:rPr>
        <w:t>mitigate</w:t>
      </w:r>
      <w:r w:rsidRPr="00E01E34">
        <w:rPr>
          <w:u w:val="single"/>
        </w:rPr>
        <w:t xml:space="preserve"> the security dilemma with China but also </w:t>
      </w:r>
      <w:r w:rsidRPr="00E01E34">
        <w:rPr>
          <w:rStyle w:val="Emphasis"/>
        </w:rPr>
        <w:t>dampen</w:t>
      </w:r>
      <w:r w:rsidRPr="00E01E34">
        <w:rPr>
          <w:u w:val="single"/>
        </w:rPr>
        <w:t xml:space="preserve"> common pathologies of balancing such as </w:t>
      </w:r>
      <w:r w:rsidRPr="00E01E34">
        <w:rPr>
          <w:rStyle w:val="Emphasis"/>
        </w:rPr>
        <w:t>buck-passing</w:t>
      </w:r>
      <w:r w:rsidRPr="00E01E34">
        <w:rPr>
          <w:u w:val="single"/>
        </w:rPr>
        <w:t xml:space="preserve"> by allies to the larger power and otherwise </w:t>
      </w:r>
      <w:r w:rsidRPr="00E01E34">
        <w:rPr>
          <w:rStyle w:val="Emphasis"/>
        </w:rPr>
        <w:t>under-providing</w:t>
      </w:r>
      <w:r w:rsidRPr="00E01E34">
        <w:rPr>
          <w:u w:val="single"/>
        </w:rPr>
        <w:t xml:space="preserve"> for their own security. The common problem behind both is what economists call “</w:t>
      </w:r>
      <w:r w:rsidRPr="00E01E34">
        <w:rPr>
          <w:rStyle w:val="Emphasis"/>
        </w:rPr>
        <w:t>moral hazard</w:t>
      </w:r>
      <w:r w:rsidRPr="00E01E34">
        <w:rPr>
          <w:u w:val="single"/>
        </w:rPr>
        <w:t xml:space="preserve">,” or the propensity of actors to behave </w:t>
      </w:r>
      <w:r w:rsidRPr="00E01E34">
        <w:rPr>
          <w:rStyle w:val="Emphasis"/>
        </w:rPr>
        <w:t>recklessly</w:t>
      </w:r>
      <w:r w:rsidRPr="00E01E34">
        <w:rPr>
          <w:u w:val="single"/>
        </w:rPr>
        <w:t xml:space="preserve"> if another is insuring them </w:t>
      </w:r>
      <w:r w:rsidRPr="00E01E34">
        <w:rPr>
          <w:rStyle w:val="Emphasis"/>
        </w:rPr>
        <w:t>against its consequences</w:t>
      </w:r>
      <w:r w:rsidRPr="008B4F1E">
        <w:rPr>
          <w:sz w:val="16"/>
        </w:rPr>
        <w:t>.193</w:t>
      </w:r>
    </w:p>
    <w:p w14:paraId="5A7FC385" w14:textId="16D44BA0" w:rsidR="00E01E34" w:rsidRPr="008B4F1E" w:rsidRDefault="00E01E34" w:rsidP="00E01E34">
      <w:pPr>
        <w:rPr>
          <w:sz w:val="16"/>
        </w:rPr>
      </w:pPr>
      <w:r w:rsidRPr="008B4F1E">
        <w:rPr>
          <w:sz w:val="16"/>
        </w:rPr>
        <w:t xml:space="preserve">Some fret that recent Chinese investments in </w:t>
      </w:r>
      <w:r w:rsidRPr="00E01E34">
        <w:rPr>
          <w:u w:val="single"/>
        </w:rPr>
        <w:t>anti-access/area denial (</w:t>
      </w:r>
      <w:r w:rsidRPr="00E01E34">
        <w:rPr>
          <w:rStyle w:val="Emphasis"/>
        </w:rPr>
        <w:t>A2/AD</w:t>
      </w:r>
      <w:r w:rsidRPr="00E01E34">
        <w:rPr>
          <w:u w:val="single"/>
        </w:rPr>
        <w:t>) technologies</w:t>
      </w:r>
      <w:r w:rsidRPr="008B4F1E">
        <w:rPr>
          <w:sz w:val="16"/>
        </w:rPr>
        <w:t xml:space="preserve"> make it harder for the USA to continue to project power close to China. However, these same technologies </w:t>
      </w:r>
      <w:r w:rsidRPr="00E01E34">
        <w:rPr>
          <w:u w:val="single"/>
        </w:rPr>
        <w:t>could</w:t>
      </w:r>
      <w:r w:rsidRPr="008B4F1E">
        <w:rPr>
          <w:sz w:val="16"/>
        </w:rPr>
        <w:t xml:space="preserve"> also </w:t>
      </w:r>
      <w:r w:rsidRPr="00E01E34">
        <w:rPr>
          <w:rStyle w:val="Emphasis"/>
        </w:rPr>
        <w:t>bolster</w:t>
      </w:r>
      <w:r w:rsidRPr="00E01E34">
        <w:rPr>
          <w:u w:val="single"/>
        </w:rPr>
        <w:t xml:space="preserve"> America’s </w:t>
      </w:r>
      <w:r w:rsidRPr="00E01E34">
        <w:rPr>
          <w:rStyle w:val="Emphasis"/>
        </w:rPr>
        <w:t>beleaguered allies</w:t>
      </w:r>
      <w:r w:rsidRPr="00E01E34">
        <w:rPr>
          <w:u w:val="single"/>
        </w:rPr>
        <w:t xml:space="preserve"> in the region</w:t>
      </w:r>
      <w:r w:rsidRPr="008B4F1E">
        <w:rPr>
          <w:sz w:val="16"/>
        </w:rPr>
        <w:t xml:space="preserve">.194 </w:t>
      </w:r>
      <w:r w:rsidRPr="00E01E34">
        <w:rPr>
          <w:rStyle w:val="Emphasis"/>
        </w:rPr>
        <w:t>Taiwan</w:t>
      </w:r>
      <w:r w:rsidRPr="00E01E34">
        <w:rPr>
          <w:u w:val="single"/>
        </w:rPr>
        <w:t xml:space="preserve">, the most probable </w:t>
      </w:r>
      <w:r w:rsidRPr="00E01E34">
        <w:rPr>
          <w:rStyle w:val="Emphasis"/>
        </w:rPr>
        <w:t>casus belli</w:t>
      </w:r>
      <w:r w:rsidRPr="00E01E34">
        <w:rPr>
          <w:u w:val="single"/>
        </w:rPr>
        <w:t xml:space="preserve">, is </w:t>
      </w:r>
      <w:r w:rsidRPr="00E01E34">
        <w:rPr>
          <w:rStyle w:val="Emphasis"/>
        </w:rPr>
        <w:t>further</w:t>
      </w:r>
      <w:r w:rsidRPr="00E01E34">
        <w:rPr>
          <w:u w:val="single"/>
        </w:rPr>
        <w:t xml:space="preserve"> from mainland China than Great Britain was from Nazi-held Europe and about the same distance that Cuba was from Cold War Florida. Despite these relatively </w:t>
      </w:r>
      <w:r w:rsidRPr="00E01E34">
        <w:rPr>
          <w:rStyle w:val="Emphasis"/>
        </w:rPr>
        <w:t>short distances</w:t>
      </w:r>
      <w:r w:rsidRPr="00E01E34">
        <w:rPr>
          <w:u w:val="single"/>
        </w:rPr>
        <w:t xml:space="preserve">, neither was </w:t>
      </w:r>
      <w:r w:rsidRPr="00E01E34">
        <w:rPr>
          <w:rStyle w:val="Emphasis"/>
        </w:rPr>
        <w:t>ever successfully invaded</w:t>
      </w:r>
      <w:r w:rsidRPr="00E01E34">
        <w:rPr>
          <w:u w:val="single"/>
        </w:rPr>
        <w:t xml:space="preserve">. Today, China will have to project power </w:t>
      </w:r>
      <w:r w:rsidRPr="00E01E34">
        <w:rPr>
          <w:rStyle w:val="Emphasis"/>
        </w:rPr>
        <w:t>across water</w:t>
      </w:r>
      <w:r w:rsidRPr="008B4F1E">
        <w:rPr>
          <w:sz w:val="16"/>
        </w:rPr>
        <w:t xml:space="preserve">, always </w:t>
      </w:r>
      <w:r w:rsidRPr="00E01E34">
        <w:rPr>
          <w:u w:val="single"/>
        </w:rPr>
        <w:t>a</w:t>
      </w:r>
      <w:r w:rsidRPr="008B4F1E">
        <w:rPr>
          <w:sz w:val="16"/>
        </w:rPr>
        <w:t xml:space="preserve"> dicey </w:t>
      </w:r>
      <w:r w:rsidRPr="00E01E34">
        <w:rPr>
          <w:u w:val="single"/>
        </w:rPr>
        <w:t>proposition</w:t>
      </w:r>
      <w:r w:rsidRPr="008B4F1E">
        <w:rPr>
          <w:sz w:val="16"/>
        </w:rPr>
        <w:t xml:space="preserve"> but one </w:t>
      </w:r>
      <w:r w:rsidRPr="00E01E34">
        <w:rPr>
          <w:rStyle w:val="Emphasis"/>
        </w:rPr>
        <w:t>made</w:t>
      </w:r>
      <w:r w:rsidRPr="008B4F1E">
        <w:rPr>
          <w:sz w:val="16"/>
        </w:rPr>
        <w:t xml:space="preserve"> even </w:t>
      </w:r>
      <w:r w:rsidRPr="00E01E34">
        <w:rPr>
          <w:rStyle w:val="Emphasis"/>
        </w:rPr>
        <w:t>harder</w:t>
      </w:r>
      <w:r w:rsidRPr="008B4F1E">
        <w:rPr>
          <w:rStyle w:val="StyleUnderline"/>
        </w:rPr>
        <w:t xml:space="preserve"> now</w:t>
      </w:r>
      <w:r w:rsidRPr="00E01E34">
        <w:rPr>
          <w:u w:val="single"/>
        </w:rPr>
        <w:t xml:space="preserve"> if US allies in the region invest in their </w:t>
      </w:r>
      <w:r w:rsidRPr="00E01E34">
        <w:rPr>
          <w:rStyle w:val="Emphasis"/>
        </w:rPr>
        <w:t>own A2/AD technologies</w:t>
      </w:r>
      <w:r w:rsidRPr="00E01E34">
        <w:rPr>
          <w:u w:val="single"/>
        </w:rPr>
        <w:t xml:space="preserve"> to preserve the </w:t>
      </w:r>
      <w:r w:rsidRPr="00E01E34">
        <w:rPr>
          <w:rStyle w:val="Emphasis"/>
        </w:rPr>
        <w:t>balance of power</w:t>
      </w:r>
      <w:r w:rsidRPr="008B4F1E">
        <w:rPr>
          <w:sz w:val="16"/>
        </w:rPr>
        <w:t>.</w:t>
      </w:r>
    </w:p>
    <w:p w14:paraId="361FE318" w14:textId="47D022CF" w:rsidR="00E01E34" w:rsidRPr="008B4F1E" w:rsidRDefault="00E01E34" w:rsidP="00E01E34">
      <w:pPr>
        <w:rPr>
          <w:sz w:val="16"/>
        </w:rPr>
      </w:pPr>
      <w:r w:rsidRPr="008B4F1E">
        <w:rPr>
          <w:sz w:val="16"/>
        </w:rPr>
        <w:t xml:space="preserve">Donald </w:t>
      </w:r>
      <w:r w:rsidRPr="008B4F1E">
        <w:rPr>
          <w:rStyle w:val="Emphasis"/>
        </w:rPr>
        <w:t>Trump’s return</w:t>
      </w:r>
      <w:r w:rsidRPr="008B4F1E">
        <w:rPr>
          <w:u w:val="single"/>
        </w:rPr>
        <w:t xml:space="preserve"> to the White House raises the question of whether he might be </w:t>
      </w:r>
      <w:r w:rsidRPr="008B4F1E">
        <w:rPr>
          <w:rStyle w:val="Emphasis"/>
        </w:rPr>
        <w:t>more amenable</w:t>
      </w:r>
      <w:r w:rsidRPr="008B4F1E">
        <w:rPr>
          <w:u w:val="single"/>
        </w:rPr>
        <w:t xml:space="preserve"> to </w:t>
      </w:r>
      <w:r w:rsidRPr="008B4F1E">
        <w:rPr>
          <w:rStyle w:val="Emphasis"/>
        </w:rPr>
        <w:t>replacing</w:t>
      </w:r>
      <w:r w:rsidRPr="008B4F1E">
        <w:rPr>
          <w:u w:val="single"/>
        </w:rPr>
        <w:t xml:space="preserve"> America’s long-standing </w:t>
      </w:r>
      <w:r w:rsidRPr="008B4F1E">
        <w:rPr>
          <w:rStyle w:val="Emphasis"/>
        </w:rPr>
        <w:t>Primacy approach</w:t>
      </w:r>
      <w:r w:rsidRPr="008B4F1E">
        <w:rPr>
          <w:u w:val="single"/>
        </w:rPr>
        <w:t xml:space="preserve"> to maintaining the status quo in the Western Pacific with one premised upon a </w:t>
      </w:r>
      <w:r w:rsidRPr="008B4F1E">
        <w:rPr>
          <w:rStyle w:val="Emphasis"/>
        </w:rPr>
        <w:t>balance of power</w:t>
      </w:r>
      <w:r w:rsidRPr="008B4F1E">
        <w:rPr>
          <w:u w:val="single"/>
        </w:rPr>
        <w:t>?</w:t>
      </w:r>
      <w:r w:rsidRPr="008B4F1E">
        <w:rPr>
          <w:sz w:val="16"/>
        </w:rPr>
        <w:t xml:space="preserve">195 </w:t>
      </w:r>
      <w:r w:rsidRPr="008B4F1E">
        <w:rPr>
          <w:u w:val="single"/>
        </w:rPr>
        <w:t>There are</w:t>
      </w:r>
      <w:r w:rsidRPr="008B4F1E">
        <w:rPr>
          <w:sz w:val="16"/>
        </w:rPr>
        <w:t xml:space="preserve">, in fact, </w:t>
      </w:r>
      <w:r w:rsidRPr="008B4F1E">
        <w:rPr>
          <w:u w:val="single"/>
        </w:rPr>
        <w:t xml:space="preserve">grounds for thinking that </w:t>
      </w:r>
      <w:r w:rsidRPr="008B4F1E">
        <w:rPr>
          <w:rStyle w:val="Emphasis"/>
        </w:rPr>
        <w:t>Trump might be</w:t>
      </w:r>
      <w:r w:rsidRPr="008B4F1E">
        <w:rPr>
          <w:u w:val="single"/>
        </w:rPr>
        <w:t xml:space="preserve">. The latter approach would </w:t>
      </w:r>
      <w:r w:rsidRPr="008B4F1E">
        <w:rPr>
          <w:rStyle w:val="Emphasis"/>
        </w:rPr>
        <w:t>not seek to prevent any change</w:t>
      </w:r>
      <w:r w:rsidRPr="008B4F1E">
        <w:rPr>
          <w:u w:val="single"/>
        </w:rPr>
        <w:t xml:space="preserve"> in the region, only those that threaten the global balance of power. During his first term in office, he adopted a more “</w:t>
      </w:r>
      <w:r w:rsidRPr="008B4F1E">
        <w:rPr>
          <w:rStyle w:val="Emphasis"/>
        </w:rPr>
        <w:t>transactional approach</w:t>
      </w:r>
      <w:r w:rsidRPr="008B4F1E">
        <w:rPr>
          <w:u w:val="single"/>
        </w:rPr>
        <w:t xml:space="preserve"> [which] often differed from his team’s competitive approach</w:t>
      </w:r>
      <w:r w:rsidRPr="008B4F1E">
        <w:rPr>
          <w:sz w:val="16"/>
        </w:rPr>
        <w:t xml:space="preserve">.”196 To be sure, the recently re-elected former President has not shied away from economic competition with China and has shown little compunction about rattling the tariff saber and even threatening a trade war. But </w:t>
      </w:r>
      <w:r w:rsidRPr="008B4F1E">
        <w:rPr>
          <w:u w:val="single"/>
        </w:rPr>
        <w:t>he seems “</w:t>
      </w:r>
      <w:r w:rsidRPr="008B4F1E">
        <w:rPr>
          <w:rStyle w:val="Emphasis"/>
        </w:rPr>
        <w:t>ambivalent</w:t>
      </w:r>
      <w:r w:rsidRPr="008B4F1E">
        <w:rPr>
          <w:u w:val="single"/>
        </w:rPr>
        <w:t xml:space="preserve">” about embracing the American China hawks’ </w:t>
      </w:r>
      <w:r w:rsidRPr="008B4F1E">
        <w:rPr>
          <w:rStyle w:val="Emphasis"/>
        </w:rPr>
        <w:t>commitment</w:t>
      </w:r>
      <w:r w:rsidRPr="008B4F1E">
        <w:rPr>
          <w:u w:val="single"/>
        </w:rPr>
        <w:t xml:space="preserve"> to defend </w:t>
      </w:r>
      <w:r w:rsidRPr="008B4F1E">
        <w:rPr>
          <w:rStyle w:val="Emphasis"/>
        </w:rPr>
        <w:t>Taiwan</w:t>
      </w:r>
      <w:r w:rsidRPr="008B4F1E">
        <w:rPr>
          <w:u w:val="single"/>
        </w:rPr>
        <w:t xml:space="preserve"> against China if it seeks independence</w:t>
      </w:r>
      <w:r w:rsidRPr="008B4F1E">
        <w:rPr>
          <w:sz w:val="16"/>
        </w:rPr>
        <w:t xml:space="preserve">.197 Hardly anyone would compare the former and future President to the great Athenian leader Pericles, but </w:t>
      </w:r>
      <w:r w:rsidRPr="008B4F1E">
        <w:rPr>
          <w:u w:val="single"/>
        </w:rPr>
        <w:t xml:space="preserve">it is </w:t>
      </w:r>
      <w:r w:rsidRPr="008B4F1E">
        <w:rPr>
          <w:rStyle w:val="Emphasis"/>
        </w:rPr>
        <w:t>entirely possible</w:t>
      </w:r>
      <w:r w:rsidRPr="008B4F1E">
        <w:rPr>
          <w:u w:val="single"/>
        </w:rPr>
        <w:t xml:space="preserve"> that Trump might at least embrace a Periclean </w:t>
      </w:r>
      <w:r w:rsidRPr="008B4F1E">
        <w:rPr>
          <w:rStyle w:val="Emphasis"/>
        </w:rPr>
        <w:t>balance of power approach</w:t>
      </w:r>
      <w:r w:rsidRPr="008B4F1E">
        <w:rPr>
          <w:u w:val="single"/>
        </w:rPr>
        <w:t xml:space="preserve"> as a way out of the </w:t>
      </w:r>
      <w:r w:rsidRPr="008B4F1E">
        <w:rPr>
          <w:rStyle w:val="Emphasis"/>
        </w:rPr>
        <w:t>Thucydides’ Trap</w:t>
      </w:r>
      <w:r w:rsidRPr="008B4F1E">
        <w:rPr>
          <w:sz w:val="16"/>
        </w:rPr>
        <w:t>.</w:t>
      </w:r>
    </w:p>
    <w:p w14:paraId="549195E3" w14:textId="0057EA9C" w:rsidR="00E01E34" w:rsidRDefault="00E01E34" w:rsidP="00E01E34">
      <w:pPr>
        <w:rPr>
          <w:sz w:val="16"/>
        </w:rPr>
      </w:pPr>
      <w:r w:rsidRPr="008B4F1E">
        <w:rPr>
          <w:sz w:val="16"/>
        </w:rPr>
        <w:t xml:space="preserve">Thucydides’ fundamental lessons for the contemporary USA in its rivalry with China is that democratic Athens erred when it grasped for primacy by expanding its empire during the Peloponnesian War; </w:t>
      </w:r>
      <w:r w:rsidRPr="008B4F1E">
        <w:rPr>
          <w:u w:val="single"/>
        </w:rPr>
        <w:t xml:space="preserve">today America </w:t>
      </w:r>
      <w:r w:rsidRPr="008B4F1E">
        <w:rPr>
          <w:rStyle w:val="Emphasis"/>
        </w:rPr>
        <w:t>does not need</w:t>
      </w:r>
      <w:r w:rsidRPr="008B4F1E">
        <w:rPr>
          <w:u w:val="single"/>
        </w:rPr>
        <w:t xml:space="preserve"> to preserve a position of </w:t>
      </w:r>
      <w:r w:rsidRPr="008B4F1E">
        <w:rPr>
          <w:rStyle w:val="Emphasis"/>
        </w:rPr>
        <w:t>primacy</w:t>
      </w:r>
      <w:r w:rsidRPr="008B4F1E">
        <w:rPr>
          <w:u w:val="single"/>
        </w:rPr>
        <w:t xml:space="preserve"> in East Asia but can instead rest content with maintaining a </w:t>
      </w:r>
      <w:r w:rsidRPr="008B4F1E">
        <w:rPr>
          <w:rStyle w:val="Emphasis"/>
        </w:rPr>
        <w:t>balance of power</w:t>
      </w:r>
      <w:r w:rsidRPr="008B4F1E">
        <w:rPr>
          <w:u w:val="single"/>
        </w:rPr>
        <w:t xml:space="preserve"> there</w:t>
      </w:r>
      <w:r w:rsidRPr="008B4F1E">
        <w:rPr>
          <w:sz w:val="16"/>
        </w:rPr>
        <w:t>. Indeed, the tragedy of Thucydides’ account is that neither Athens nor Sparta appreciated the limits imposed upon their striving for primacy by the balance of power.198 The best grand strategy for the contemporary USA I believe, and the Thucydidean approach I know, favors the more restrained balance of power approach for the USA to manage its rivalry with China in this century without blundering into the “Thucydides’ trap.”</w:t>
      </w:r>
    </w:p>
    <w:p w14:paraId="01FD7FDF" w14:textId="77777777" w:rsidR="0054514D" w:rsidRDefault="0054514D" w:rsidP="0054514D">
      <w:pPr>
        <w:pStyle w:val="Heading4"/>
        <w:rPr>
          <w:b w:val="0"/>
          <w:bCs/>
        </w:rPr>
      </w:pPr>
      <w:r>
        <w:t xml:space="preserve">Nuclear war. </w:t>
      </w:r>
      <w:r w:rsidRPr="004600FB">
        <w:rPr>
          <w:b w:val="0"/>
          <w:bCs/>
        </w:rPr>
        <w:t xml:space="preserve">It’s </w:t>
      </w:r>
      <w:r w:rsidRPr="004600FB">
        <w:rPr>
          <w:b w:val="0"/>
          <w:bCs/>
          <w:u w:val="single"/>
        </w:rPr>
        <w:t>on the brink</w:t>
      </w:r>
      <w:r w:rsidRPr="004600FB">
        <w:rPr>
          <w:b w:val="0"/>
          <w:bCs/>
        </w:rPr>
        <w:t xml:space="preserve"> and </w:t>
      </w:r>
      <w:r w:rsidRPr="004600FB">
        <w:rPr>
          <w:b w:val="0"/>
          <w:bCs/>
          <w:u w:val="single"/>
        </w:rPr>
        <w:t>underestimated</w:t>
      </w:r>
      <w:r w:rsidRPr="004600FB">
        <w:rPr>
          <w:b w:val="0"/>
          <w:bCs/>
        </w:rPr>
        <w:t>.</w:t>
      </w:r>
    </w:p>
    <w:p w14:paraId="751F515F" w14:textId="77777777" w:rsidR="0054514D" w:rsidRPr="00303DAA" w:rsidRDefault="0054514D" w:rsidP="0054514D">
      <w:r>
        <w:t xml:space="preserve">Sulmaan Wasif </w:t>
      </w:r>
      <w:r w:rsidRPr="00303DAA">
        <w:rPr>
          <w:rStyle w:val="Style13ptBold"/>
        </w:rPr>
        <w:t>Khan 24</w:t>
      </w:r>
      <w:r>
        <w:t xml:space="preserve">, Ph.D. in History, Yale University, Denison Chair of International History and Diplomacy, Fletcher School, Tufts University, 5/12/2024, “China and the U.S. Are Numb to the Real Risk of War: The Pair Are Dangerously Close to the Edge of Nuclear War over Taiwan—Again,” Foreign Policy, https://foreignpolicy.com/2024/05/12/china-us-taiwan-strait-war-nuclear-weapons-military-biden-xi-history/ *language edited </w:t>
      </w:r>
    </w:p>
    <w:p w14:paraId="4D818EAB" w14:textId="77777777" w:rsidR="0054514D" w:rsidRPr="00303DAA" w:rsidRDefault="0054514D" w:rsidP="0054514D">
      <w:pPr>
        <w:rPr>
          <w:sz w:val="16"/>
        </w:rPr>
      </w:pPr>
      <w:r w:rsidRPr="00303DAA">
        <w:rPr>
          <w:rStyle w:val="StyleUnderline"/>
          <w:highlight w:val="cyan"/>
        </w:rPr>
        <w:t>Beijing</w:t>
      </w:r>
      <w:r w:rsidRPr="00902883">
        <w:rPr>
          <w:rStyle w:val="StyleUnderline"/>
        </w:rPr>
        <w:t xml:space="preserve"> and </w:t>
      </w:r>
      <w:r w:rsidRPr="00303DAA">
        <w:rPr>
          <w:rStyle w:val="StyleUnderline"/>
          <w:highlight w:val="cyan"/>
        </w:rPr>
        <w:t>Washington</w:t>
      </w:r>
      <w:r w:rsidRPr="00303DAA">
        <w:rPr>
          <w:sz w:val="16"/>
        </w:rPr>
        <w:t xml:space="preserve"> have become </w:t>
      </w:r>
      <w:r w:rsidRPr="00303DAA">
        <w:rPr>
          <w:rStyle w:val="StyleUnderline"/>
        </w:rPr>
        <w:t>desensitized to the risk</w:t>
      </w:r>
      <w:r w:rsidRPr="00303DAA">
        <w:rPr>
          <w:sz w:val="16"/>
        </w:rPr>
        <w:t xml:space="preserve"> these circumstances pose. But in the militarization of foreign policy and the failure to grasp the full significance of that militarization, </w:t>
      </w:r>
      <w:r w:rsidRPr="00303DAA">
        <w:rPr>
          <w:rStyle w:val="StyleUnderline"/>
        </w:rPr>
        <w:t xml:space="preserve">the pair </w:t>
      </w:r>
      <w:r w:rsidRPr="00303DAA">
        <w:rPr>
          <w:rStyle w:val="StyleUnderline"/>
          <w:highlight w:val="cyan"/>
        </w:rPr>
        <w:t xml:space="preserve">are </w:t>
      </w:r>
      <w:r w:rsidRPr="00303DAA">
        <w:rPr>
          <w:rStyle w:val="Emphasis"/>
          <w:highlight w:val="cyan"/>
        </w:rPr>
        <w:t>one accident</w:t>
      </w:r>
      <w:r w:rsidRPr="00303DAA">
        <w:rPr>
          <w:sz w:val="16"/>
        </w:rPr>
        <w:t xml:space="preserve"> and a bad </w:t>
      </w:r>
      <w:r w:rsidRPr="000C3ABA">
        <w:rPr>
          <w:sz w:val="16"/>
        </w:rPr>
        <w:t xml:space="preserve">decision </w:t>
      </w:r>
      <w:r w:rsidRPr="000C3ABA">
        <w:rPr>
          <w:rStyle w:val="StyleUnderline"/>
        </w:rPr>
        <w:t xml:space="preserve">removed </w:t>
      </w:r>
      <w:r w:rsidRPr="00303DAA">
        <w:rPr>
          <w:rStyle w:val="StyleUnderline"/>
          <w:highlight w:val="cyan"/>
        </w:rPr>
        <w:t>from</w:t>
      </w:r>
      <w:r w:rsidRPr="00303DAA">
        <w:rPr>
          <w:rStyle w:val="StyleUnderline"/>
        </w:rPr>
        <w:t xml:space="preserve"> a </w:t>
      </w:r>
      <w:r w:rsidRPr="000C3ABA">
        <w:rPr>
          <w:rStyle w:val="Emphasis"/>
          <w:highlight w:val="cyan"/>
        </w:rPr>
        <w:t>catastrophic war</w:t>
      </w:r>
      <w:r w:rsidRPr="00303DAA">
        <w:rPr>
          <w:sz w:val="16"/>
        </w:rPr>
        <w:t xml:space="preserve">. Mathematicians speak of </w:t>
      </w:r>
      <w:r w:rsidRPr="00303DAA">
        <w:rPr>
          <w:rStyle w:val="StyleUnderline"/>
        </w:rPr>
        <w:t>the</w:t>
      </w:r>
      <w:r w:rsidRPr="00303DAA">
        <w:rPr>
          <w:sz w:val="16"/>
        </w:rPr>
        <w:t xml:space="preserve"> “</w:t>
      </w:r>
      <w:r w:rsidRPr="00303DAA">
        <w:rPr>
          <w:rStyle w:val="Emphasis"/>
        </w:rPr>
        <w:t>edge of chaos</w:t>
      </w:r>
      <w:r w:rsidRPr="00303DAA">
        <w:rPr>
          <w:sz w:val="16"/>
        </w:rPr>
        <w:t xml:space="preserve">”: the final point separating order from doom. A system operating at this edge has no room for error. This is where the </w:t>
      </w:r>
      <w:r w:rsidRPr="00303DAA">
        <w:rPr>
          <w:rStyle w:val="StyleUnderline"/>
        </w:rPr>
        <w:t xml:space="preserve">accumulated weight of </w:t>
      </w:r>
      <w:r w:rsidRPr="00303DAA">
        <w:rPr>
          <w:sz w:val="16"/>
        </w:rPr>
        <w:t xml:space="preserve">the past has brought the United States, China, and </w:t>
      </w:r>
      <w:r w:rsidRPr="00303DAA">
        <w:rPr>
          <w:rStyle w:val="Emphasis"/>
          <w:highlight w:val="cyan"/>
        </w:rPr>
        <w:t>Taiwan</w:t>
      </w:r>
      <w:r w:rsidRPr="00303DAA">
        <w:rPr>
          <w:sz w:val="16"/>
        </w:rPr>
        <w:t xml:space="preserve">. </w:t>
      </w:r>
      <w:r w:rsidRPr="00303DAA">
        <w:rPr>
          <w:rStyle w:val="StyleUnderline"/>
        </w:rPr>
        <w:t xml:space="preserve">They </w:t>
      </w:r>
      <w:r w:rsidRPr="00303DAA">
        <w:rPr>
          <w:rStyle w:val="StyleUnderline"/>
          <w:highlight w:val="cyan"/>
        </w:rPr>
        <w:t>walked</w:t>
      </w:r>
      <w:r w:rsidRPr="00303DAA">
        <w:rPr>
          <w:sz w:val="16"/>
        </w:rPr>
        <w:t xml:space="preserve"> right </w:t>
      </w:r>
      <w:r w:rsidRPr="00303DAA">
        <w:rPr>
          <w:rStyle w:val="StyleUnderline"/>
          <w:highlight w:val="cyan"/>
        </w:rPr>
        <w:t>up to</w:t>
      </w:r>
      <w:r w:rsidRPr="00902883">
        <w:rPr>
          <w:rStyle w:val="StyleUnderline"/>
        </w:rPr>
        <w:t xml:space="preserve"> the </w:t>
      </w:r>
      <w:r w:rsidRPr="00303DAA">
        <w:rPr>
          <w:rStyle w:val="StyleUnderline"/>
          <w:highlight w:val="cyan"/>
        </w:rPr>
        <w:t>edge of</w:t>
      </w:r>
      <w:r w:rsidRPr="00303DAA">
        <w:rPr>
          <w:rStyle w:val="StyleUnderline"/>
        </w:rPr>
        <w:t xml:space="preserve"> a war that could go </w:t>
      </w:r>
      <w:r w:rsidRPr="00303DAA">
        <w:rPr>
          <w:rStyle w:val="Emphasis"/>
          <w:highlight w:val="cyan"/>
        </w:rPr>
        <w:t>nuclear several times</w:t>
      </w:r>
      <w:r w:rsidRPr="00303DAA">
        <w:rPr>
          <w:sz w:val="16"/>
        </w:rPr>
        <w:t xml:space="preserve"> in the past: in 1954-55, 1958, and 1996. Now, </w:t>
      </w:r>
      <w:r w:rsidRPr="00303DAA">
        <w:rPr>
          <w:rStyle w:val="StyleUnderline"/>
        </w:rPr>
        <w:t xml:space="preserve">they seem to be living </w:t>
      </w:r>
      <w:r w:rsidRPr="00303DAA">
        <w:rPr>
          <w:rStyle w:val="Emphasis"/>
        </w:rPr>
        <w:t>on that edge</w:t>
      </w:r>
      <w:r w:rsidRPr="00303DAA">
        <w:rPr>
          <w:rStyle w:val="StyleUnderline"/>
        </w:rPr>
        <w:t xml:space="preserve"> permanently</w:t>
      </w:r>
      <w:r w:rsidRPr="00303DAA">
        <w:rPr>
          <w:sz w:val="16"/>
        </w:rPr>
        <w:t>.</w:t>
      </w:r>
    </w:p>
    <w:p w14:paraId="7E4B08C3" w14:textId="77777777" w:rsidR="0054514D" w:rsidRDefault="0054514D" w:rsidP="0054514D">
      <w:pPr>
        <w:rPr>
          <w:sz w:val="16"/>
        </w:rPr>
      </w:pPr>
      <w:r w:rsidRPr="00303DAA">
        <w:rPr>
          <w:sz w:val="16"/>
        </w:rPr>
        <w:t xml:space="preserve">In recent years, </w:t>
      </w:r>
      <w:r w:rsidRPr="00303DAA">
        <w:rPr>
          <w:rStyle w:val="StyleUnderline"/>
          <w:highlight w:val="cyan"/>
        </w:rPr>
        <w:t>China’s policy</w:t>
      </w:r>
      <w:r w:rsidRPr="00303DAA">
        <w:rPr>
          <w:sz w:val="16"/>
        </w:rPr>
        <w:t xml:space="preserve"> has </w:t>
      </w:r>
      <w:r w:rsidRPr="00303DAA">
        <w:rPr>
          <w:rStyle w:val="Emphasis"/>
        </w:rPr>
        <w:t>alienated Taiwan</w:t>
      </w:r>
      <w:r w:rsidRPr="00303DAA">
        <w:rPr>
          <w:sz w:val="16"/>
        </w:rPr>
        <w:t xml:space="preserve"> completely. As China has bullied, threatened, and displayed force at home and abroad, </w:t>
      </w:r>
      <w:r w:rsidRPr="00303DAA">
        <w:rPr>
          <w:rStyle w:val="StyleUnderline"/>
        </w:rPr>
        <w:t xml:space="preserve">it has </w:t>
      </w:r>
      <w:r w:rsidRPr="00303DAA">
        <w:rPr>
          <w:rStyle w:val="StyleUnderline"/>
          <w:highlight w:val="cyan"/>
        </w:rPr>
        <w:t>made unification unacceptable</w:t>
      </w:r>
      <w:r w:rsidRPr="00303DAA">
        <w:rPr>
          <w:rStyle w:val="StyleUnderline"/>
        </w:rPr>
        <w:t xml:space="preserve"> to much of the </w:t>
      </w:r>
      <w:r w:rsidRPr="00303DAA">
        <w:rPr>
          <w:rStyle w:val="Emphasis"/>
        </w:rPr>
        <w:t>Taiwanese electorate</w:t>
      </w:r>
      <w:r w:rsidRPr="00303DAA">
        <w:rPr>
          <w:sz w:val="16"/>
        </w:rPr>
        <w:t>. And it has enjoyed only mixed success in trying to isolate Taiwan diplomatically. It has managed to buy off many of Taiwan’s erstwhile allies, but its conduct over COVID-19 and support for Russia despite the invasion of Ukraine have cost it friends, too—and those former friends have turned to the island across the strait.</w:t>
      </w:r>
    </w:p>
    <w:p w14:paraId="1F9C2E75" w14:textId="77777777" w:rsidR="0054514D" w:rsidRPr="00303DAA" w:rsidRDefault="0054514D" w:rsidP="0054514D">
      <w:pPr>
        <w:rPr>
          <w:sz w:val="16"/>
        </w:rPr>
      </w:pPr>
      <w:r>
        <w:rPr>
          <w:sz w:val="16"/>
        </w:rPr>
        <w:t>&lt;&lt;PARAGRAPH BREAKS END&gt;&gt;</w:t>
      </w:r>
    </w:p>
    <w:p w14:paraId="45AEFD85" w14:textId="77777777" w:rsidR="0054514D" w:rsidRPr="009F4287" w:rsidRDefault="0054514D" w:rsidP="0054514D">
      <w:pPr>
        <w:rPr>
          <w:sz w:val="6"/>
          <w:szCs w:val="6"/>
        </w:rPr>
      </w:pPr>
      <w:r w:rsidRPr="009F4287">
        <w:rPr>
          <w:sz w:val="6"/>
          <w:szCs w:val="6"/>
        </w:rPr>
        <w:t xml:space="preserve">Since at least 2021, Taiwan has had a seemingly endless parade of visitors, from Germany’s education minister to Liz Truss, the former U.K. prime minister. In November 2021, the European Parliament sent its first official delegation to the island; the head of the delegation, Raphaël </w:t>
      </w:r>
      <w:proofErr w:type="spellStart"/>
      <w:r w:rsidRPr="009F4287">
        <w:rPr>
          <w:sz w:val="6"/>
          <w:szCs w:val="6"/>
        </w:rPr>
        <w:t>Glucksmann</w:t>
      </w:r>
      <w:proofErr w:type="spellEnd"/>
      <w:r w:rsidRPr="009F4287">
        <w:rPr>
          <w:sz w:val="6"/>
          <w:szCs w:val="6"/>
        </w:rPr>
        <w:t>, told Tsai, “We in Europe are also confronted with interference from authoritarian regimes and we came here to learn from you.” In October 2022, Tsai received lawmakers from Lithuania and Ukraine; the former had recently established a representative office in Taiwan despite Beijing’s anger, while the latter was making a gesture of solidarity with a country that, unlike China, had been sharp in its criticism of Moscow. A Japanese parliamentary delegation that arrived in December 2022 spoke glowingly of Tsai’s defense plans and emphasized Japan’s own determination to keep the status quo in the region from being “changed by force or unilaterally.” China has warned against or condemned many of these visits. Beijing has only itself to blame for Taiwan’s strengthened diplomatic position. Its wolf warrior nationalism and reluctance to break with Moscow have cost it European support. If visits from foreign politicians were to translate into condemnation of China at the United Nations, Beijing could veto a Security Council resolution. In this case, like Russia, China would find itself a pariah state—and unlike Russia, China cares about how it is seen by the world. China’s own corrosive nationalism has eaten into its body politic, too. It has not torn itself apart in a bout of political bloodletting, but it has certainly let loose the kind of jingoism that would allow that to happen. What it will decide to do in a crisis is uncertain. Beijing itself does not know. The United States, meanwhile, seems intent on reviving a defense treaty with Taipei that it once spent more than a decade trying to break. Taiwan has become a means of showing China just how tough the United States can get. Washington is not clear on how getting tough will alter Beijing’s conduct, but “deterrence” is the concept invoked most often. A show of force, the thinking goes, will deter China from aggression. But what if deterrence fails? What if the show of force backs China into a corner from which it feels it has no option but to lash out? To this, Washington has few answers beyond preparing for war. Some U.S. pundits have waxed lyrical about how they would fight a war with China. Taiwan, they opined, will be turned into a “porcupine” with hardened defenses. One former defense official suggested the use of “low-yield tactical nuclear weapons” in the event of a conflict with China. (The bombs dropped on Hiroshima and Nagasaki qualify as low yield.) The possibility of Russian President Vladimir Putin using such weapons sent shock waves of horror through the world, but the idea of employing them in a war with China became normal in some circles. There was no guarantee that, once the nuclear taboo was breached, the weapons would stay “low yield.” But the question of what would happen if the two powers escalated to higher-yield arms and plunged the world into nuclear holocaust has been left unresolved. It is as though the United States is being haunted by all the ghosts of its long past with China and Taiwan, forcing it to relive questions it had once thought resolved. U.S. military leader Douglas MacArthur wanted to wage war against China in 1950. President Dwight D. Eisenhower considered using nuclear weapons against China in 1955 and 1958. Today, Washington abides by the “One China” principle, but it wants Taiwan to enjoy “self-determination.” It vows that it does not dispute the formulation that Taiwan is a part of China, but it will help Taiwan resist Chinese coercion. It wishes to promote Taiwan’s presence in international organizations, but it remains unwilling to recognize Taiwan itself. The United States has shifted from pure ambiguity to ambiguity with a tilt in favor of Taiwan—and it has done so because it decided China is an enemy.</w:t>
      </w:r>
    </w:p>
    <w:p w14:paraId="6540A7F0" w14:textId="77777777" w:rsidR="0054514D" w:rsidRDefault="0054514D" w:rsidP="0054514D">
      <w:pPr>
        <w:rPr>
          <w:sz w:val="16"/>
        </w:rPr>
      </w:pPr>
      <w:r>
        <w:rPr>
          <w:sz w:val="16"/>
        </w:rPr>
        <w:t>&lt;&lt;PARAGRAPH BREAKS BEGIN&gt;&gt;</w:t>
      </w:r>
    </w:p>
    <w:p w14:paraId="7C778D1B" w14:textId="77777777" w:rsidR="0054514D" w:rsidRPr="00303DAA" w:rsidRDefault="0054514D" w:rsidP="0054514D">
      <w:pPr>
        <w:rPr>
          <w:sz w:val="16"/>
        </w:rPr>
      </w:pPr>
      <w:r w:rsidRPr="00303DAA">
        <w:rPr>
          <w:sz w:val="16"/>
        </w:rPr>
        <w:t xml:space="preserve">Like China, </w:t>
      </w:r>
      <w:r w:rsidRPr="00303DAA">
        <w:rPr>
          <w:rStyle w:val="StyleUnderline"/>
        </w:rPr>
        <w:t xml:space="preserve">the </w:t>
      </w:r>
      <w:r w:rsidRPr="00303DAA">
        <w:rPr>
          <w:rStyle w:val="Emphasis"/>
        </w:rPr>
        <w:t>U</w:t>
      </w:r>
      <w:r w:rsidRPr="00303DAA">
        <w:rPr>
          <w:sz w:val="16"/>
        </w:rPr>
        <w:t xml:space="preserve">nited </w:t>
      </w:r>
      <w:r w:rsidRPr="00303DAA">
        <w:rPr>
          <w:rStyle w:val="Emphasis"/>
        </w:rPr>
        <w:t>S</w:t>
      </w:r>
      <w:r w:rsidRPr="00303DAA">
        <w:rPr>
          <w:sz w:val="16"/>
        </w:rPr>
        <w:t xml:space="preserve">tates </w:t>
      </w:r>
      <w:r w:rsidRPr="00303DAA">
        <w:rPr>
          <w:rStyle w:val="StyleUnderline"/>
        </w:rPr>
        <w:t xml:space="preserve">is mired in </w:t>
      </w:r>
      <w:r w:rsidRPr="00303DAA">
        <w:rPr>
          <w:rStyle w:val="Emphasis"/>
        </w:rPr>
        <w:t>jingoism and confusion</w:t>
      </w:r>
      <w:r w:rsidRPr="00303DAA">
        <w:rPr>
          <w:sz w:val="16"/>
        </w:rPr>
        <w:t xml:space="preserve">. Like China, it has no idea what it would do if things </w:t>
      </w:r>
      <w:proofErr w:type="gramStart"/>
      <w:r w:rsidRPr="00303DAA">
        <w:rPr>
          <w:sz w:val="16"/>
        </w:rPr>
        <w:t>go</w:t>
      </w:r>
      <w:proofErr w:type="gramEnd"/>
      <w:r w:rsidRPr="00303DAA">
        <w:rPr>
          <w:sz w:val="16"/>
        </w:rPr>
        <w:t xml:space="preserve"> wrong. With the 2024 U.S. presidential election heating up, the one thing </w:t>
      </w:r>
      <w:r w:rsidRPr="00303DAA">
        <w:rPr>
          <w:rStyle w:val="StyleUnderline"/>
          <w:highlight w:val="cyan"/>
        </w:rPr>
        <w:t>every candidate</w:t>
      </w:r>
      <w:r w:rsidRPr="00303DAA">
        <w:rPr>
          <w:sz w:val="16"/>
        </w:rPr>
        <w:t xml:space="preserve">, </w:t>
      </w:r>
      <w:r w:rsidRPr="00303DAA">
        <w:rPr>
          <w:rStyle w:val="StyleUnderline"/>
        </w:rPr>
        <w:t>Democrat or Republican</w:t>
      </w:r>
      <w:r w:rsidRPr="00303DAA">
        <w:rPr>
          <w:sz w:val="16"/>
        </w:rPr>
        <w:t xml:space="preserve">, has done is to </w:t>
      </w:r>
      <w:r w:rsidRPr="00303DAA">
        <w:rPr>
          <w:rStyle w:val="StyleUnderline"/>
        </w:rPr>
        <w:t xml:space="preserve">show how </w:t>
      </w:r>
      <w:r w:rsidRPr="00303DAA">
        <w:rPr>
          <w:rStyle w:val="StyleUnderline"/>
          <w:highlight w:val="cyan"/>
        </w:rPr>
        <w:t>tough</w:t>
      </w:r>
      <w:r w:rsidRPr="00303DAA">
        <w:rPr>
          <w:rStyle w:val="StyleUnderline"/>
        </w:rPr>
        <w:t xml:space="preserve"> they could </w:t>
      </w:r>
      <w:r w:rsidRPr="00303DAA">
        <w:rPr>
          <w:rStyle w:val="Emphasis"/>
        </w:rPr>
        <w:t xml:space="preserve">get </w:t>
      </w:r>
      <w:r w:rsidRPr="00303DAA">
        <w:rPr>
          <w:rStyle w:val="Emphasis"/>
          <w:highlight w:val="cyan"/>
        </w:rPr>
        <w:t>on China</w:t>
      </w:r>
      <w:r w:rsidRPr="00902883">
        <w:rPr>
          <w:sz w:val="16"/>
        </w:rPr>
        <w:t>.</w:t>
      </w:r>
      <w:r w:rsidRPr="00303DAA">
        <w:rPr>
          <w:sz w:val="16"/>
        </w:rPr>
        <w:t xml:space="preserve"> Republicans vying for the nomination got in on the act early; former President Donald </w:t>
      </w:r>
      <w:r w:rsidRPr="00303DAA">
        <w:rPr>
          <w:rStyle w:val="StyleUnderline"/>
          <w:highlight w:val="cyan"/>
        </w:rPr>
        <w:t>Trump</w:t>
      </w:r>
      <w:r w:rsidRPr="00902883">
        <w:rPr>
          <w:rStyle w:val="StyleUnderline"/>
        </w:rPr>
        <w:t xml:space="preserve"> has </w:t>
      </w:r>
      <w:r w:rsidRPr="00303DAA">
        <w:rPr>
          <w:rStyle w:val="StyleUnderline"/>
          <w:highlight w:val="cyan"/>
        </w:rPr>
        <w:t>denounced</w:t>
      </w:r>
      <w:r w:rsidRPr="00303DAA">
        <w:rPr>
          <w:sz w:val="16"/>
        </w:rPr>
        <w:t xml:space="preserve"> French President Emmanuel </w:t>
      </w:r>
      <w:r w:rsidRPr="00303DAA">
        <w:rPr>
          <w:rStyle w:val="StyleUnderline"/>
        </w:rPr>
        <w:t>Macron for</w:t>
      </w:r>
      <w:r w:rsidRPr="00303DAA">
        <w:rPr>
          <w:sz w:val="16"/>
        </w:rPr>
        <w:t xml:space="preserve"> “</w:t>
      </w:r>
      <w:r w:rsidRPr="00303DAA">
        <w:rPr>
          <w:rStyle w:val="Emphasis"/>
        </w:rPr>
        <w:t xml:space="preserve">kissing </w:t>
      </w:r>
      <w:r w:rsidRPr="00303DAA">
        <w:rPr>
          <w:rStyle w:val="Emphasis"/>
          <w:highlight w:val="cyan"/>
        </w:rPr>
        <w:t>Xi</w:t>
      </w:r>
      <w:r w:rsidRPr="00303DAA">
        <w:rPr>
          <w:rStyle w:val="Emphasis"/>
        </w:rPr>
        <w:t>’s ass</w:t>
      </w:r>
      <w:r w:rsidRPr="00303DAA">
        <w:rPr>
          <w:sz w:val="16"/>
        </w:rPr>
        <w:t>,” referring to Chinese leader Xi Jinping. Joe Biden, with the power of the incumbent, has not stopped at rhetoric. Whether supporting a TikTok ban unless the app is sold or calling for increased tariffs on Chinese goods, his policies are calibrated to demonstrate toughness on China.</w:t>
      </w:r>
    </w:p>
    <w:p w14:paraId="116D4CBB" w14:textId="77777777" w:rsidR="0054514D" w:rsidRPr="00303DAA" w:rsidRDefault="0054514D" w:rsidP="0054514D">
      <w:pPr>
        <w:rPr>
          <w:sz w:val="16"/>
        </w:rPr>
      </w:pPr>
      <w:r w:rsidRPr="00303DAA">
        <w:rPr>
          <w:rStyle w:val="StyleUnderline"/>
          <w:highlight w:val="cyan"/>
        </w:rPr>
        <w:t>Taiwan’s</w:t>
      </w:r>
      <w:r w:rsidRPr="00303DAA">
        <w:rPr>
          <w:rStyle w:val="StyleUnderline"/>
        </w:rPr>
        <w:t xml:space="preserve"> own </w:t>
      </w:r>
      <w:r w:rsidRPr="00303DAA">
        <w:rPr>
          <w:rStyle w:val="Emphasis"/>
        </w:rPr>
        <w:t>presidential elections</w:t>
      </w:r>
      <w:r w:rsidRPr="00303DAA">
        <w:rPr>
          <w:sz w:val="16"/>
        </w:rPr>
        <w:t xml:space="preserve">, held on Jan. 13, showed just how deeply </w:t>
      </w:r>
      <w:r w:rsidRPr="00303DAA">
        <w:rPr>
          <w:rStyle w:val="StyleUnderline"/>
        </w:rPr>
        <w:t xml:space="preserve">the island’s </w:t>
      </w:r>
      <w:r w:rsidRPr="00303DAA">
        <w:rPr>
          <w:rStyle w:val="StyleUnderline"/>
          <w:highlight w:val="cyan"/>
        </w:rPr>
        <w:t>electorate</w:t>
      </w:r>
      <w:r w:rsidRPr="00303DAA">
        <w:rPr>
          <w:rStyle w:val="StyleUnderline"/>
        </w:rPr>
        <w:t xml:space="preserve"> had </w:t>
      </w:r>
      <w:r w:rsidRPr="00303DAA">
        <w:rPr>
          <w:rStyle w:val="Emphasis"/>
          <w:highlight w:val="cyan"/>
        </w:rPr>
        <w:t>turned against unification</w:t>
      </w:r>
      <w:r w:rsidRPr="00303DAA">
        <w:rPr>
          <w:sz w:val="16"/>
        </w:rPr>
        <w:t>. At first, William Lai, the candidate from Tsai’s Democratic Progressive Party (DPP), vowed not to alter the status quo, though he accused Beijing of doing so. Taiwan, he argued, was already sovereign. There was no need to change what worked. But his caution soon vanished. While campaigning, Lai defined success for Taiwan as its leaders being able to visit the White House. This was a gauntlet thrown down—Taiwanese officials are blocked from visiting Washington. The Biden administration immediately demanded an explanation. This was not, U.S. officials made clear, how the relationship worked. Where Tsai had been prudent, Lai was willing to push his luck.</w:t>
      </w:r>
    </w:p>
    <w:p w14:paraId="29256871" w14:textId="77777777" w:rsidR="0054514D" w:rsidRPr="00303DAA" w:rsidRDefault="0054514D" w:rsidP="0054514D">
      <w:pPr>
        <w:rPr>
          <w:sz w:val="16"/>
        </w:rPr>
      </w:pPr>
      <w:r w:rsidRPr="00303DAA">
        <w:rPr>
          <w:sz w:val="16"/>
        </w:rPr>
        <w:t>The Kuomintang (</w:t>
      </w:r>
      <w:r w:rsidRPr="00303DAA">
        <w:rPr>
          <w:rStyle w:val="Emphasis"/>
        </w:rPr>
        <w:t>KMT</w:t>
      </w:r>
      <w:r w:rsidRPr="00303DAA">
        <w:rPr>
          <w:sz w:val="16"/>
        </w:rPr>
        <w:t xml:space="preserve">), the main opposition party, </w:t>
      </w:r>
      <w:r w:rsidRPr="00303DAA">
        <w:rPr>
          <w:rStyle w:val="StyleUnderline"/>
        </w:rPr>
        <w:t xml:space="preserve">was not leaning </w:t>
      </w:r>
      <w:r w:rsidRPr="00303DAA">
        <w:rPr>
          <w:rStyle w:val="Emphasis"/>
        </w:rPr>
        <w:t>toward Beijing</w:t>
      </w:r>
      <w:r w:rsidRPr="00303DAA">
        <w:rPr>
          <w:sz w:val="16"/>
        </w:rPr>
        <w:t>, either. Its nominee, Hou You-</w:t>
      </w:r>
      <w:proofErr w:type="spellStart"/>
      <w:r w:rsidRPr="00303DAA">
        <w:rPr>
          <w:sz w:val="16"/>
        </w:rPr>
        <w:t>yi</w:t>
      </w:r>
      <w:proofErr w:type="spellEnd"/>
      <w:r w:rsidRPr="00303DAA">
        <w:rPr>
          <w:sz w:val="16"/>
        </w:rPr>
        <w:t>, the mayor of New Taipei City, said that he would reject both “one country, two systems” and a formal move for independence, but that if Taiwan were attacked, he would face the challenge. Taiwan, according to Hou, needed to be ready to defend itself. On the crucial question of how to deal with China, there was little difference between the policies Lai and Hou espoused.</w:t>
      </w:r>
    </w:p>
    <w:p w14:paraId="1B248DF8" w14:textId="77777777" w:rsidR="0054514D" w:rsidRPr="00303DAA" w:rsidRDefault="0054514D" w:rsidP="0054514D">
      <w:pPr>
        <w:rPr>
          <w:sz w:val="16"/>
        </w:rPr>
      </w:pPr>
      <w:r w:rsidRPr="00303DAA">
        <w:rPr>
          <w:sz w:val="16"/>
        </w:rPr>
        <w:t>A third candidate, Ko Wen-je of the Taiwan People’s Party, was calculatedly vague on China policy. His campaign made clear that he was depending on votes from traditional KMT supporters: those who would have favored a closer relationship with China. He claimed that he would find the middle ground between the KMT’s appeasement of China and the DPP’s provocation of it; he would make Taiwan a bridge for Sino-American communication rather than a front in a Sino-American war. How he proposed to do all this was left undefined.</w:t>
      </w:r>
    </w:p>
    <w:p w14:paraId="6467318B" w14:textId="77777777" w:rsidR="0054514D" w:rsidRPr="00303DAA" w:rsidRDefault="0054514D" w:rsidP="0054514D">
      <w:pPr>
        <w:rPr>
          <w:sz w:val="16"/>
        </w:rPr>
      </w:pPr>
      <w:r w:rsidRPr="00303DAA">
        <w:rPr>
          <w:sz w:val="16"/>
        </w:rPr>
        <w:t>Lai eventually won the presidency, but it was not the ringing triumph Tsai had won four years earlier. Lai scraped through with a mere 40 percent of the vote, his victory made easier by the fact that Hou and Ko had failed to join forces. As he prepares to take office on May 20, Lai faces a deeply divided, volatile populace and a legislature in which the DPP is bereft of a majority.</w:t>
      </w:r>
    </w:p>
    <w:p w14:paraId="65E48227" w14:textId="77777777" w:rsidR="0054514D" w:rsidRPr="00303DAA" w:rsidRDefault="0054514D" w:rsidP="0054514D">
      <w:pPr>
        <w:rPr>
          <w:sz w:val="16"/>
        </w:rPr>
      </w:pPr>
      <w:r w:rsidRPr="00303DAA">
        <w:rPr>
          <w:sz w:val="16"/>
        </w:rPr>
        <w:t xml:space="preserve">This is a point China has been quick to underline. The DPP, it huffed after the election, is not representative of “majority public opinion.” What is lost on Beijing is that the other candidates made clear that unification was not something they were willing to countenance either. Hou had made a point of not inviting Ma Ying-jeou, the last KMT member to serve as Taiwan’s president, to his rallies; he knew that to associate himself with Ma’s embrace of China would have doomed his candidacy. </w:t>
      </w:r>
      <w:r w:rsidRPr="00303DAA">
        <w:rPr>
          <w:rStyle w:val="StyleUnderline"/>
        </w:rPr>
        <w:t xml:space="preserve">Beijing still </w:t>
      </w:r>
      <w:r w:rsidRPr="00303DAA">
        <w:rPr>
          <w:rStyle w:val="Emphasis"/>
        </w:rPr>
        <w:t>does not understand Taiwan</w:t>
      </w:r>
      <w:r w:rsidRPr="00303DAA">
        <w:rPr>
          <w:sz w:val="16"/>
        </w:rPr>
        <w:t xml:space="preserve">. </w:t>
      </w:r>
      <w:r w:rsidRPr="00303DAA">
        <w:rPr>
          <w:rStyle w:val="StyleUnderline"/>
        </w:rPr>
        <w:t>Meanwhile</w:t>
      </w:r>
      <w:r w:rsidRPr="00303DAA">
        <w:rPr>
          <w:sz w:val="16"/>
          <w:szCs w:val="16"/>
        </w:rPr>
        <w:t xml:space="preserve">, </w:t>
      </w:r>
      <w:r w:rsidRPr="00303DAA">
        <w:rPr>
          <w:rStyle w:val="StyleUnderline"/>
          <w:highlight w:val="cyan"/>
        </w:rPr>
        <w:t xml:space="preserve">the </w:t>
      </w:r>
      <w:r w:rsidRPr="00303DAA">
        <w:rPr>
          <w:rStyle w:val="Emphasis"/>
          <w:highlight w:val="cyan"/>
        </w:rPr>
        <w:t>U</w:t>
      </w:r>
      <w:r w:rsidRPr="00303DAA">
        <w:rPr>
          <w:sz w:val="16"/>
          <w:szCs w:val="16"/>
        </w:rPr>
        <w:t xml:space="preserve">nited </w:t>
      </w:r>
      <w:r w:rsidRPr="00303DAA">
        <w:rPr>
          <w:rStyle w:val="Emphasis"/>
          <w:highlight w:val="cyan"/>
        </w:rPr>
        <w:t>S</w:t>
      </w:r>
      <w:r w:rsidRPr="00303DAA">
        <w:rPr>
          <w:sz w:val="16"/>
          <w:szCs w:val="16"/>
        </w:rPr>
        <w:t xml:space="preserve">tates </w:t>
      </w:r>
      <w:r w:rsidRPr="00303DAA">
        <w:rPr>
          <w:rStyle w:val="StyleUnderline"/>
          <w:highlight w:val="cyan"/>
        </w:rPr>
        <w:t>continues to</w:t>
      </w:r>
      <w:r w:rsidRPr="00303DAA">
        <w:rPr>
          <w:rStyle w:val="StyleUnderline"/>
        </w:rPr>
        <w:t xml:space="preserve"> disavow support for </w:t>
      </w:r>
      <w:r w:rsidRPr="00303DAA">
        <w:rPr>
          <w:rStyle w:val="Emphasis"/>
        </w:rPr>
        <w:t>Taiwanese independence</w:t>
      </w:r>
      <w:r w:rsidRPr="00303DAA">
        <w:rPr>
          <w:rStyle w:val="StyleUnderline"/>
        </w:rPr>
        <w:t xml:space="preserve"> while making </w:t>
      </w:r>
      <w:r w:rsidRPr="00303DAA">
        <w:rPr>
          <w:rStyle w:val="StyleUnderline"/>
          <w:highlight w:val="cyan"/>
        </w:rPr>
        <w:t>plan</w:t>
      </w:r>
      <w:r w:rsidRPr="00303DAA">
        <w:rPr>
          <w:rStyle w:val="StyleUnderline"/>
        </w:rPr>
        <w:t xml:space="preserve">s </w:t>
      </w:r>
      <w:r w:rsidRPr="00303DAA">
        <w:rPr>
          <w:rStyle w:val="StyleUnderline"/>
          <w:highlight w:val="cyan"/>
        </w:rPr>
        <w:t xml:space="preserve">for </w:t>
      </w:r>
      <w:r w:rsidRPr="00303DAA">
        <w:rPr>
          <w:rStyle w:val="Emphasis"/>
          <w:highlight w:val="cyan"/>
        </w:rPr>
        <w:t>further delegations</w:t>
      </w:r>
      <w:r w:rsidRPr="00303DAA">
        <w:rPr>
          <w:sz w:val="16"/>
        </w:rPr>
        <w:t xml:space="preserve"> to the island. </w:t>
      </w:r>
      <w:r w:rsidRPr="00303DAA">
        <w:rPr>
          <w:rStyle w:val="StyleUnderline"/>
        </w:rPr>
        <w:t>With the</w:t>
      </w:r>
      <w:r w:rsidRPr="00303DAA">
        <w:rPr>
          <w:sz w:val="16"/>
        </w:rPr>
        <w:t xml:space="preserve"> U.S. </w:t>
      </w:r>
      <w:r w:rsidRPr="00303DAA">
        <w:rPr>
          <w:rStyle w:val="Emphasis"/>
        </w:rPr>
        <w:t>presidential election</w:t>
      </w:r>
      <w:r w:rsidRPr="00303DAA">
        <w:rPr>
          <w:sz w:val="16"/>
        </w:rPr>
        <w:t xml:space="preserve"> going into fifth gear, </w:t>
      </w:r>
      <w:r w:rsidRPr="00303DAA">
        <w:rPr>
          <w:rStyle w:val="StyleUnderline"/>
        </w:rPr>
        <w:t xml:space="preserve">the </w:t>
      </w:r>
      <w:r w:rsidRPr="00303DAA">
        <w:rPr>
          <w:rStyle w:val="Emphasis"/>
          <w:highlight w:val="cyan"/>
        </w:rPr>
        <w:t>risk of miscalc</w:t>
      </w:r>
      <w:r w:rsidRPr="00303DAA">
        <w:rPr>
          <w:rStyle w:val="Emphasis"/>
        </w:rPr>
        <w:t>ulation</w:t>
      </w:r>
      <w:r w:rsidRPr="00303DAA">
        <w:rPr>
          <w:rStyle w:val="StyleUnderline"/>
        </w:rPr>
        <w:t xml:space="preserve"> </w:t>
      </w:r>
      <w:r w:rsidRPr="00303DAA">
        <w:rPr>
          <w:rStyle w:val="StyleUnderline"/>
          <w:highlight w:val="cyan"/>
        </w:rPr>
        <w:t>will only rise</w:t>
      </w:r>
      <w:r w:rsidRPr="00303DAA">
        <w:rPr>
          <w:sz w:val="16"/>
        </w:rPr>
        <w:t>.</w:t>
      </w:r>
    </w:p>
    <w:p w14:paraId="0A61F826" w14:textId="77777777" w:rsidR="0054514D" w:rsidRPr="00303DAA" w:rsidRDefault="0054514D" w:rsidP="0054514D">
      <w:pPr>
        <w:rPr>
          <w:sz w:val="16"/>
        </w:rPr>
      </w:pPr>
      <w:r w:rsidRPr="00303DAA">
        <w:rPr>
          <w:sz w:val="16"/>
        </w:rPr>
        <w:t xml:space="preserve">At the edge of chaos, </w:t>
      </w:r>
      <w:r w:rsidRPr="00303DAA">
        <w:rPr>
          <w:rStyle w:val="StyleUnderline"/>
          <w:highlight w:val="cyan"/>
        </w:rPr>
        <w:t xml:space="preserve">a </w:t>
      </w:r>
      <w:r w:rsidRPr="00303DAA">
        <w:rPr>
          <w:rStyle w:val="Emphasis"/>
          <w:highlight w:val="cyan"/>
        </w:rPr>
        <w:t>single choice</w:t>
      </w:r>
      <w:r w:rsidRPr="00303DAA">
        <w:rPr>
          <w:rStyle w:val="StyleUnderline"/>
        </w:rPr>
        <w:t xml:space="preserve"> can make the difference between </w:t>
      </w:r>
      <w:r w:rsidRPr="00303DAA">
        <w:rPr>
          <w:rStyle w:val="Emphasis"/>
        </w:rPr>
        <w:t>order and catastrophe</w:t>
      </w:r>
      <w:r w:rsidRPr="00303DAA">
        <w:rPr>
          <w:sz w:val="16"/>
        </w:rPr>
        <w:t>. More than 80 years on from the Cairo Declaration, which held that Taiwan would be “restored to the Republic of China” at the end of World War II, we can see that there were myriad moments that could have yielded different outcomes, for better or for worse. If President Franklin D. Roosevelt had insisted on self-determination for Taiwan after World War II, if the Korean War had not happened, if Beijing had made “one country, two systems” work, if Taiwan had developed a nuclear weapon, if Pelosi’s plane had indeed been shot at—if someone had made a different decision at any of those moments, the world would be a radically different place.</w:t>
      </w:r>
    </w:p>
    <w:p w14:paraId="6B798572" w14:textId="77777777" w:rsidR="0054514D" w:rsidRPr="00C957DD" w:rsidRDefault="0054514D" w:rsidP="0054514D">
      <w:pPr>
        <w:rPr>
          <w:sz w:val="16"/>
        </w:rPr>
      </w:pPr>
      <w:r w:rsidRPr="00303DAA">
        <w:rPr>
          <w:rStyle w:val="StyleUnderline"/>
        </w:rPr>
        <w:t>When deterrence</w:t>
      </w:r>
      <w:r w:rsidRPr="00303DAA">
        <w:rPr>
          <w:sz w:val="16"/>
        </w:rPr>
        <w:t xml:space="preserve">, toughness, </w:t>
      </w:r>
      <w:r w:rsidRPr="00303DAA">
        <w:rPr>
          <w:rStyle w:val="StyleUnderline"/>
        </w:rPr>
        <w:t>and pride drive policy</w:t>
      </w:r>
      <w:r w:rsidRPr="00303DAA">
        <w:rPr>
          <w:sz w:val="16"/>
        </w:rPr>
        <w:t xml:space="preserve">, </w:t>
      </w:r>
      <w:r w:rsidRPr="00303DAA">
        <w:rPr>
          <w:rStyle w:val="StyleUnderline"/>
        </w:rPr>
        <w:t xml:space="preserve">the room for error diminishes </w:t>
      </w:r>
      <w:r w:rsidRPr="00303DAA">
        <w:rPr>
          <w:rStyle w:val="Emphasis"/>
        </w:rPr>
        <w:t>to virtually nil</w:t>
      </w:r>
      <w:r w:rsidRPr="00303DAA">
        <w:rPr>
          <w:sz w:val="16"/>
        </w:rPr>
        <w:t>. China, Taiwan, and the United States are at a point where the</w:t>
      </w:r>
      <w:r w:rsidRPr="00303DAA">
        <w:rPr>
          <w:rStyle w:val="StyleUnderline"/>
        </w:rPr>
        <w:t xml:space="preserve"> choices</w:t>
      </w:r>
      <w:r w:rsidRPr="00303DAA">
        <w:rPr>
          <w:sz w:val="16"/>
        </w:rPr>
        <w:t xml:space="preserve"> they make </w:t>
      </w:r>
      <w:r w:rsidRPr="00303DAA">
        <w:rPr>
          <w:rStyle w:val="StyleUnderline"/>
        </w:rPr>
        <w:t xml:space="preserve">could </w:t>
      </w:r>
      <w:r w:rsidRPr="00303DAA">
        <w:rPr>
          <w:rStyle w:val="StyleUnderline"/>
          <w:highlight w:val="cyan"/>
        </w:rPr>
        <w:t>spell</w:t>
      </w:r>
      <w:r w:rsidRPr="00303DAA">
        <w:rPr>
          <w:rStyle w:val="StyleUnderline"/>
        </w:rPr>
        <w:t xml:space="preserve"> the </w:t>
      </w:r>
      <w:r w:rsidRPr="00303DAA">
        <w:rPr>
          <w:rStyle w:val="StyleUnderline"/>
          <w:highlight w:val="cyan"/>
        </w:rPr>
        <w:t xml:space="preserve">difference between peace and </w:t>
      </w:r>
      <w:r w:rsidRPr="00303DAA">
        <w:rPr>
          <w:rStyle w:val="Emphasis"/>
          <w:highlight w:val="cyan"/>
        </w:rPr>
        <w:t>nuclear</w:t>
      </w:r>
      <w:r w:rsidRPr="00303DAA">
        <w:rPr>
          <w:sz w:val="16"/>
        </w:rPr>
        <w:t xml:space="preserve"> [</w:t>
      </w:r>
      <w:r w:rsidRPr="00303DAA">
        <w:rPr>
          <w:rStyle w:val="Emphasis"/>
          <w:highlight w:val="cyan"/>
        </w:rPr>
        <w:t>devastation</w:t>
      </w:r>
      <w:r w:rsidRPr="00303DAA">
        <w:rPr>
          <w:sz w:val="16"/>
        </w:rPr>
        <w:t xml:space="preserve">] holocaust. </w:t>
      </w:r>
      <w:r w:rsidRPr="00303DAA">
        <w:rPr>
          <w:rStyle w:val="StyleUnderline"/>
        </w:rPr>
        <w:t xml:space="preserve">Those choices are best made with the </w:t>
      </w:r>
      <w:r w:rsidRPr="00303DAA">
        <w:rPr>
          <w:rStyle w:val="Emphasis"/>
        </w:rPr>
        <w:t>historical record</w:t>
      </w:r>
      <w:r w:rsidRPr="00303DAA">
        <w:rPr>
          <w:sz w:val="16"/>
        </w:rPr>
        <w:t xml:space="preserve">—and all its </w:t>
      </w:r>
      <w:r w:rsidRPr="00303DAA">
        <w:rPr>
          <w:rStyle w:val="Emphasis"/>
        </w:rPr>
        <w:t>unrealized possibilities</w:t>
      </w:r>
      <w:r w:rsidRPr="00303DAA">
        <w:rPr>
          <w:sz w:val="16"/>
        </w:rPr>
        <w:t>—</w:t>
      </w:r>
      <w:r w:rsidRPr="00303DAA">
        <w:rPr>
          <w:rStyle w:val="StyleUnderline"/>
        </w:rPr>
        <w:t>firmly in mind</w:t>
      </w:r>
      <w:r w:rsidRPr="00303DAA">
        <w:rPr>
          <w:sz w:val="16"/>
        </w:rPr>
        <w:t>.</w:t>
      </w:r>
    </w:p>
    <w:p w14:paraId="10F01477" w14:textId="1275C429" w:rsidR="00A37CB1" w:rsidRDefault="00A37CB1" w:rsidP="00A37CB1">
      <w:pPr>
        <w:pStyle w:val="Heading2"/>
      </w:pPr>
      <w:r>
        <w:t>Impacts</w:t>
      </w:r>
    </w:p>
    <w:p w14:paraId="501060FB" w14:textId="3BD5B791" w:rsidR="00EA46F0" w:rsidRDefault="00EA46F0" w:rsidP="008B4F1E">
      <w:pPr>
        <w:pStyle w:val="Heading3"/>
      </w:pPr>
      <w:r>
        <w:t>Impact Run---2NC</w:t>
      </w:r>
    </w:p>
    <w:p w14:paraId="62476F2A" w14:textId="697C8219" w:rsidR="00EA46F0" w:rsidRPr="00EA46F0" w:rsidRDefault="00EA46F0" w:rsidP="00EA46F0">
      <w:pPr>
        <w:pStyle w:val="Heading4"/>
      </w:pPr>
      <w:r>
        <w:t xml:space="preserve">1. </w:t>
      </w:r>
      <w:r w:rsidRPr="00EA46F0">
        <w:rPr>
          <w:u w:val="single"/>
        </w:rPr>
        <w:t>INTERVENTIONS</w:t>
      </w:r>
      <w:r>
        <w:t xml:space="preserve">. </w:t>
      </w:r>
    </w:p>
    <w:p w14:paraId="3BC97AED" w14:textId="792B219D" w:rsidR="00EA46F0" w:rsidRDefault="00EA46F0" w:rsidP="00EA46F0">
      <w:r w:rsidRPr="00EA46F0">
        <w:rPr>
          <w:rStyle w:val="Style13ptBold"/>
        </w:rPr>
        <w:t>Bandow ’25</w:t>
      </w:r>
      <w:r>
        <w:t xml:space="preserve"> [Doug; </w:t>
      </w:r>
      <w:r w:rsidRPr="00EA46F0">
        <w:t>senior fellow at the Cato Institute, specializing in foreign policy and civil liberties</w:t>
      </w:r>
      <w:r>
        <w:t>. April 24; “</w:t>
      </w:r>
      <w:r w:rsidRPr="00EA46F0">
        <w:t>Saving the World Is Not America’s Responsibility</w:t>
      </w:r>
      <w:r>
        <w:t xml:space="preserve">,” Cato Institute, </w:t>
      </w:r>
      <w:r w:rsidRPr="00EA46F0">
        <w:t>https://www.cato.org/commentary/saving-world-not-americas-responsibility</w:t>
      </w:r>
      <w:r>
        <w:t>; //ff]</w:t>
      </w:r>
    </w:p>
    <w:p w14:paraId="7D31833C" w14:textId="536C8A52" w:rsidR="00EA46F0" w:rsidRPr="00704B30" w:rsidRDefault="00EA46F0" w:rsidP="00EA46F0">
      <w:pPr>
        <w:rPr>
          <w:sz w:val="16"/>
        </w:rPr>
      </w:pPr>
      <w:r w:rsidRPr="00EA46F0">
        <w:rPr>
          <w:u w:val="single"/>
        </w:rPr>
        <w:t xml:space="preserve">The world can be an ugly place. Russia invaded </w:t>
      </w:r>
      <w:r w:rsidRPr="00704B30">
        <w:rPr>
          <w:rStyle w:val="Emphasis"/>
        </w:rPr>
        <w:t>Ukraine</w:t>
      </w:r>
      <w:r w:rsidRPr="00EA46F0">
        <w:rPr>
          <w:u w:val="single"/>
        </w:rPr>
        <w:t xml:space="preserve">. </w:t>
      </w:r>
      <w:r w:rsidRPr="00704B30">
        <w:rPr>
          <w:rStyle w:val="Emphasis"/>
        </w:rPr>
        <w:t>Sudan</w:t>
      </w:r>
      <w:r w:rsidRPr="00EA46F0">
        <w:rPr>
          <w:u w:val="single"/>
        </w:rPr>
        <w:t xml:space="preserve"> is consumed by civil war. </w:t>
      </w:r>
      <w:r w:rsidRPr="00704B30">
        <w:rPr>
          <w:rStyle w:val="Emphasis"/>
        </w:rPr>
        <w:t>Haiti</w:t>
      </w:r>
      <w:r w:rsidRPr="00EA46F0">
        <w:rPr>
          <w:u w:val="single"/>
        </w:rPr>
        <w:t xml:space="preserve"> is overrun by violent gangs. Conflict has surged in the</w:t>
      </w:r>
      <w:r w:rsidRPr="00E5601B">
        <w:rPr>
          <w:sz w:val="16"/>
        </w:rPr>
        <w:t xml:space="preserve"> </w:t>
      </w:r>
      <w:r w:rsidRPr="00704B30">
        <w:rPr>
          <w:rStyle w:val="Emphasis"/>
        </w:rPr>
        <w:t>D</w:t>
      </w:r>
      <w:r w:rsidRPr="00E5601B">
        <w:rPr>
          <w:sz w:val="16"/>
        </w:rPr>
        <w:t xml:space="preserve">emocratic </w:t>
      </w:r>
      <w:r w:rsidRPr="00704B30">
        <w:rPr>
          <w:rStyle w:val="Emphasis"/>
        </w:rPr>
        <w:t>R</w:t>
      </w:r>
      <w:r w:rsidRPr="00E5601B">
        <w:rPr>
          <w:sz w:val="16"/>
        </w:rPr>
        <w:t xml:space="preserve">epublic of </w:t>
      </w:r>
      <w:r w:rsidRPr="00704B30">
        <w:rPr>
          <w:rStyle w:val="Emphasis"/>
        </w:rPr>
        <w:t>C</w:t>
      </w:r>
      <w:r w:rsidRPr="00E5601B">
        <w:rPr>
          <w:sz w:val="16"/>
        </w:rPr>
        <w:t xml:space="preserve">ongo. </w:t>
      </w:r>
      <w:r w:rsidRPr="00704B30">
        <w:rPr>
          <w:rStyle w:val="Emphasis"/>
        </w:rPr>
        <w:t>Somalia</w:t>
      </w:r>
      <w:r w:rsidRPr="00EA46F0">
        <w:rPr>
          <w:u w:val="single"/>
        </w:rPr>
        <w:t xml:space="preserve"> is ravaged by violence. </w:t>
      </w:r>
      <w:r w:rsidRPr="00704B30">
        <w:rPr>
          <w:rStyle w:val="Emphasis"/>
        </w:rPr>
        <w:t>Israel</w:t>
      </w:r>
      <w:r w:rsidRPr="00EA46F0">
        <w:rPr>
          <w:u w:val="single"/>
        </w:rPr>
        <w:t xml:space="preserve"> is waging war on Palestinians. In </w:t>
      </w:r>
      <w:r w:rsidRPr="00704B30">
        <w:rPr>
          <w:rStyle w:val="Emphasis"/>
        </w:rPr>
        <w:t>Burma</w:t>
      </w:r>
      <w:r w:rsidRPr="00EA46F0">
        <w:rPr>
          <w:u w:val="single"/>
        </w:rPr>
        <w:t xml:space="preserve"> the military regime is committing murder and mayhem</w:t>
      </w:r>
      <w:r w:rsidRPr="00704B30">
        <w:rPr>
          <w:sz w:val="16"/>
        </w:rPr>
        <w:t>.</w:t>
      </w:r>
    </w:p>
    <w:p w14:paraId="6DBD5584" w14:textId="77777777" w:rsidR="00EA46F0" w:rsidRPr="00704B30" w:rsidRDefault="00EA46F0" w:rsidP="00EA46F0">
      <w:pPr>
        <w:rPr>
          <w:sz w:val="16"/>
        </w:rPr>
      </w:pPr>
      <w:r w:rsidRPr="00704B30">
        <w:rPr>
          <w:sz w:val="16"/>
        </w:rPr>
        <w:t xml:space="preserve">The list goes on: </w:t>
      </w:r>
      <w:r w:rsidRPr="00704B30">
        <w:rPr>
          <w:rStyle w:val="Emphasis"/>
        </w:rPr>
        <w:t>Syria</w:t>
      </w:r>
      <w:r w:rsidRPr="00EA46F0">
        <w:rPr>
          <w:u w:val="single"/>
        </w:rPr>
        <w:t xml:space="preserve"> remains divided and at risk after years of conflict. Islamist violence is consuming </w:t>
      </w:r>
      <w:r w:rsidRPr="00704B30">
        <w:rPr>
          <w:rStyle w:val="Emphasis"/>
        </w:rPr>
        <w:t>Nigeria</w:t>
      </w:r>
      <w:r w:rsidRPr="00EA46F0">
        <w:rPr>
          <w:u w:val="single"/>
        </w:rPr>
        <w:t xml:space="preserve">’s Christians and moderate Muslims. China is threatening to forcibly reclaim </w:t>
      </w:r>
      <w:r w:rsidRPr="00704B30">
        <w:rPr>
          <w:rStyle w:val="Emphasis"/>
        </w:rPr>
        <w:t>Taiwan</w:t>
      </w:r>
      <w:r w:rsidRPr="00EA46F0">
        <w:rPr>
          <w:u w:val="single"/>
        </w:rPr>
        <w:t xml:space="preserve">. The Trump administration is killing </w:t>
      </w:r>
      <w:r w:rsidRPr="00704B30">
        <w:rPr>
          <w:rStyle w:val="Emphasis"/>
        </w:rPr>
        <w:t>Yemen</w:t>
      </w:r>
      <w:r w:rsidRPr="00EA46F0">
        <w:rPr>
          <w:u w:val="single"/>
        </w:rPr>
        <w:t xml:space="preserve">is and threatening to bomb </w:t>
      </w:r>
      <w:r w:rsidRPr="00704B30">
        <w:rPr>
          <w:rStyle w:val="Emphasis"/>
        </w:rPr>
        <w:t>Iran</w:t>
      </w:r>
      <w:r w:rsidRPr="00EA46F0">
        <w:rPr>
          <w:u w:val="single"/>
        </w:rPr>
        <w:t xml:space="preserve">. Europeans are pushing America toward a direct military confrontation with </w:t>
      </w:r>
      <w:r w:rsidRPr="00704B30">
        <w:rPr>
          <w:rStyle w:val="Emphasis"/>
        </w:rPr>
        <w:t>Moscow</w:t>
      </w:r>
      <w:r w:rsidRPr="00704B30">
        <w:rPr>
          <w:sz w:val="16"/>
        </w:rPr>
        <w:t>.</w:t>
      </w:r>
    </w:p>
    <w:p w14:paraId="2C8ABDF1" w14:textId="77777777" w:rsidR="00EA46F0" w:rsidRPr="00704B30" w:rsidRDefault="00EA46F0" w:rsidP="00EA46F0">
      <w:pPr>
        <w:rPr>
          <w:sz w:val="16"/>
        </w:rPr>
      </w:pPr>
      <w:r w:rsidRPr="00704B30">
        <w:rPr>
          <w:sz w:val="16"/>
        </w:rPr>
        <w:t xml:space="preserve">These and other conflicts and potential conflicts are terrible. </w:t>
      </w:r>
      <w:r w:rsidRPr="00EA46F0">
        <w:rPr>
          <w:u w:val="single"/>
        </w:rPr>
        <w:t>Many people</w:t>
      </w:r>
      <w:r w:rsidRPr="00704B30">
        <w:rPr>
          <w:sz w:val="16"/>
        </w:rPr>
        <w:t xml:space="preserve">, especially in Washington, </w:t>
      </w:r>
      <w:r w:rsidRPr="00EA46F0">
        <w:rPr>
          <w:u w:val="single"/>
        </w:rPr>
        <w:t>look to the U.S. for answers</w:t>
      </w:r>
      <w:r w:rsidRPr="00704B30">
        <w:rPr>
          <w:sz w:val="16"/>
        </w:rPr>
        <w:t>. In their view, if only Uncle Sam is willing to “lead,” the lion will be forced to lie down with the lamb. And all will be well.</w:t>
      </w:r>
    </w:p>
    <w:p w14:paraId="29071983" w14:textId="77777777" w:rsidR="00EA46F0" w:rsidRPr="00704B30" w:rsidRDefault="00EA46F0" w:rsidP="00EA46F0">
      <w:pPr>
        <w:rPr>
          <w:sz w:val="16"/>
        </w:rPr>
      </w:pPr>
      <w:r w:rsidRPr="00704B30">
        <w:rPr>
          <w:sz w:val="16"/>
        </w:rPr>
        <w:t xml:space="preserve">Unfortunately, </w:t>
      </w:r>
      <w:r w:rsidRPr="00EA46F0">
        <w:rPr>
          <w:u w:val="single"/>
        </w:rPr>
        <w:t xml:space="preserve">this strategy, as evidenced by the last </w:t>
      </w:r>
      <w:r w:rsidRPr="00704B30">
        <w:rPr>
          <w:rStyle w:val="Emphasis"/>
        </w:rPr>
        <w:t>three decades</w:t>
      </w:r>
      <w:r w:rsidRPr="00EA46F0">
        <w:rPr>
          <w:u w:val="single"/>
        </w:rPr>
        <w:t xml:space="preserve">, has proved to be </w:t>
      </w:r>
      <w:r w:rsidRPr="00704B30">
        <w:rPr>
          <w:rStyle w:val="Emphasis"/>
        </w:rPr>
        <w:t>disastrous</w:t>
      </w:r>
      <w:r w:rsidRPr="00EA46F0">
        <w:rPr>
          <w:u w:val="single"/>
        </w:rPr>
        <w:t>. Fixing the world proved to be well beyond Washington’s capability</w:t>
      </w:r>
      <w:r w:rsidRPr="00704B30">
        <w:rPr>
          <w:sz w:val="16"/>
        </w:rPr>
        <w:t xml:space="preserve">. Equally important, </w:t>
      </w:r>
      <w:r w:rsidRPr="00EA46F0">
        <w:rPr>
          <w:u w:val="single"/>
        </w:rPr>
        <w:t>these battles aren’t Americans’ responsibility</w:t>
      </w:r>
      <w:r w:rsidRPr="00704B30">
        <w:rPr>
          <w:sz w:val="16"/>
        </w:rPr>
        <w:t>.</w:t>
      </w:r>
    </w:p>
    <w:p w14:paraId="609B9B81" w14:textId="77777777" w:rsidR="00EA46F0" w:rsidRPr="00704B30" w:rsidRDefault="00EA46F0" w:rsidP="00EA46F0">
      <w:pPr>
        <w:rPr>
          <w:sz w:val="16"/>
        </w:rPr>
      </w:pPr>
      <w:r w:rsidRPr="00704B30">
        <w:rPr>
          <w:sz w:val="16"/>
        </w:rPr>
        <w:t>President Trump should ignore the foreign policy “Blob” and act with restraint on the international stage.</w:t>
      </w:r>
    </w:p>
    <w:p w14:paraId="21E59EE9" w14:textId="77777777" w:rsidR="00EA46F0" w:rsidRPr="00704B30" w:rsidRDefault="00EA46F0" w:rsidP="00EA46F0">
      <w:pPr>
        <w:rPr>
          <w:sz w:val="16"/>
        </w:rPr>
      </w:pPr>
      <w:r w:rsidRPr="00704B30">
        <w:rPr>
          <w:sz w:val="16"/>
        </w:rPr>
        <w:t>That’s a controversial belief in Washington, where commitment to the U.S. as the crusader state dies hard. Even the Trump administration, staffed with more neocon warriors than MAGA realists, seems determined on war somewhere. Indeed, the conviction that Washington should fix every problem and right every wrong is widely shared. I recently attended a conference on religious persecution around the world, an issue that I have covered for years. I was surprised when a long-time colleague vehemently criticized my long-held opposition to Washington’s continuing military presence in Syria.</w:t>
      </w:r>
    </w:p>
    <w:p w14:paraId="16921375" w14:textId="77777777" w:rsidR="00EA46F0" w:rsidRPr="00704B30" w:rsidRDefault="00EA46F0" w:rsidP="00EA46F0">
      <w:pPr>
        <w:rPr>
          <w:sz w:val="16"/>
        </w:rPr>
      </w:pPr>
      <w:r w:rsidRPr="00704B30">
        <w:rPr>
          <w:sz w:val="16"/>
        </w:rPr>
        <w:t xml:space="preserve">Never mind that the American people have never thought of, let alone debated, protecting Syria’s Kurds. Or that the president has not negotiated and the Senate has not ratified a defense treaty. That Syria never has been a significant security interest for America. That Washington did much to harm Syrian civilians by fueling the civil war and applying brutal sanctions. That maintaining a garrison entangles the U.S. in the globe’s most volatile region. That </w:t>
      </w:r>
      <w:r w:rsidRPr="00D97243">
        <w:rPr>
          <w:u w:val="single"/>
        </w:rPr>
        <w:t xml:space="preserve">protecting Syrian Kurds requires an </w:t>
      </w:r>
      <w:r w:rsidRPr="00704B30">
        <w:rPr>
          <w:rStyle w:val="Emphasis"/>
        </w:rPr>
        <w:t>ongoing</w:t>
      </w:r>
      <w:r w:rsidRPr="00D97243">
        <w:rPr>
          <w:u w:val="single"/>
        </w:rPr>
        <w:t xml:space="preserve">, potentially </w:t>
      </w:r>
      <w:r w:rsidRPr="00704B30">
        <w:rPr>
          <w:rStyle w:val="Emphasis"/>
        </w:rPr>
        <w:t>permanent military presence</w:t>
      </w:r>
      <w:r w:rsidRPr="00704B30">
        <w:rPr>
          <w:sz w:val="16"/>
        </w:rPr>
        <w:t>. That American forces in Syria face multiple challengers, including Russia, Iran, ISIS, unaffiliated Islamist radicals, NATO ally Turkey, and the new Damascus regime, whose leaders once were affiliated with Al Qaeda. Or that such involvement is not in Americans’ interest.</w:t>
      </w:r>
    </w:p>
    <w:p w14:paraId="2F1AFAB2" w14:textId="77777777" w:rsidR="00EA46F0" w:rsidRPr="00704B30" w:rsidRDefault="00EA46F0" w:rsidP="00EA46F0">
      <w:pPr>
        <w:rPr>
          <w:sz w:val="16"/>
        </w:rPr>
      </w:pPr>
      <w:r w:rsidRPr="00704B30">
        <w:rPr>
          <w:sz w:val="16"/>
        </w:rPr>
        <w:t xml:space="preserve">Still, this person </w:t>
      </w:r>
      <w:r w:rsidRPr="00D97243">
        <w:rPr>
          <w:u w:val="single"/>
        </w:rPr>
        <w:t>wanted the U.S. military to stick around. Not forever, they insisted. However, no one in the region</w:t>
      </w:r>
      <w:r w:rsidRPr="00704B30">
        <w:rPr>
          <w:sz w:val="16"/>
        </w:rPr>
        <w:t xml:space="preserve">, especially in the newly emerging Syrian government, which would like to reestablish control over all the land it now purports to rule, and Turkey, which has invaded Syria’s north and used proxy forces to rule over ethnic Kurdish borderlands, </w:t>
      </w:r>
      <w:r w:rsidRPr="00D97243">
        <w:rPr>
          <w:u w:val="single"/>
        </w:rPr>
        <w:t xml:space="preserve">is prepared to abandon its claim. Which means </w:t>
      </w:r>
      <w:r w:rsidRPr="00704B30">
        <w:rPr>
          <w:rStyle w:val="Emphasis"/>
        </w:rPr>
        <w:t>any U.S. commitment</w:t>
      </w:r>
      <w:r w:rsidRPr="00D97243">
        <w:rPr>
          <w:u w:val="single"/>
        </w:rPr>
        <w:t xml:space="preserve"> must be </w:t>
      </w:r>
      <w:r w:rsidRPr="00704B30">
        <w:rPr>
          <w:rStyle w:val="Emphasis"/>
        </w:rPr>
        <w:t>open ended</w:t>
      </w:r>
      <w:r w:rsidRPr="00D97243">
        <w:rPr>
          <w:u w:val="single"/>
        </w:rPr>
        <w:t xml:space="preserve"> and any U.S. forces must remain </w:t>
      </w:r>
      <w:r w:rsidRPr="00704B30">
        <w:rPr>
          <w:rStyle w:val="Emphasis"/>
        </w:rPr>
        <w:t>perpetually ready for combat</w:t>
      </w:r>
      <w:r w:rsidRPr="00704B30">
        <w:rPr>
          <w:sz w:val="16"/>
        </w:rPr>
        <w:t>.</w:t>
      </w:r>
    </w:p>
    <w:p w14:paraId="4103B6D9" w14:textId="77777777" w:rsidR="00EA46F0" w:rsidRPr="00704B30" w:rsidRDefault="00EA46F0" w:rsidP="00EA46F0">
      <w:pPr>
        <w:rPr>
          <w:sz w:val="16"/>
        </w:rPr>
      </w:pPr>
      <w:r w:rsidRPr="00704B30">
        <w:rPr>
          <w:sz w:val="16"/>
        </w:rPr>
        <w:t>There is no duty for any government more fundamental than protecting its people. The Constitution speaks of the “common defense.” But that means of Americans, not the world. Most importantly, that also means defense. Not conducting grand crusades around the globe to bring paradise to earth.</w:t>
      </w:r>
    </w:p>
    <w:p w14:paraId="4AEBD800" w14:textId="77777777" w:rsidR="00EA46F0" w:rsidRPr="00704B30" w:rsidRDefault="00EA46F0" w:rsidP="00EA46F0">
      <w:pPr>
        <w:rPr>
          <w:sz w:val="16"/>
        </w:rPr>
      </w:pPr>
      <w:r w:rsidRPr="00704B30">
        <w:rPr>
          <w:sz w:val="16"/>
        </w:rPr>
        <w:t xml:space="preserve">Washington should be prepared to deter war against and defeat antagonists of Americans. Although the U.S. need not wait for the invaders to touch American soil, to act </w:t>
      </w:r>
      <w:r w:rsidRPr="00D97243">
        <w:rPr>
          <w:u w:val="single"/>
        </w:rPr>
        <w:t xml:space="preserve">Washington should confront a genuine threat, not seek to create an </w:t>
      </w:r>
      <w:r w:rsidRPr="00704B30">
        <w:rPr>
          <w:rStyle w:val="Emphasis"/>
        </w:rPr>
        <w:t>idealized version</w:t>
      </w:r>
      <w:r w:rsidRPr="00D97243">
        <w:rPr>
          <w:u w:val="single"/>
        </w:rPr>
        <w:t xml:space="preserve"> of </w:t>
      </w:r>
      <w:r w:rsidRPr="00704B30">
        <w:rPr>
          <w:rStyle w:val="Emphasis"/>
        </w:rPr>
        <w:t>Pax Americana</w:t>
      </w:r>
      <w:r w:rsidRPr="00D97243">
        <w:rPr>
          <w:u w:val="single"/>
        </w:rPr>
        <w:t xml:space="preserve"> in the far reaches of the globe</w:t>
      </w:r>
      <w:r w:rsidRPr="00704B30">
        <w:rPr>
          <w:sz w:val="16"/>
        </w:rPr>
        <w:t>. Defending the U.S. has gotten more complicated in today’s world, where conflict can take various forms. Nevertheless, defense still means defense. Just as Supreme Court justices know pornography when they see it, Americans know cant about humanitarian war-making when they hear it. To constrain the Blob, as the foreign policy establishment has been called, it is vital to narrowly define both the foreign policy end and military means.</w:t>
      </w:r>
    </w:p>
    <w:p w14:paraId="70117E04" w14:textId="77777777" w:rsidR="00EA46F0" w:rsidRPr="00704B30" w:rsidRDefault="00EA46F0" w:rsidP="00EA46F0">
      <w:pPr>
        <w:rPr>
          <w:sz w:val="16"/>
        </w:rPr>
      </w:pPr>
      <w:r w:rsidRPr="00704B30">
        <w:rPr>
          <w:sz w:val="16"/>
        </w:rPr>
        <w:t xml:space="preserve">What makes international affairs so complicated is that it is prudential, requiring a judgment call in ever varying circumstances. For instance, Imperial Germany’s Kaiser Friedrich Wilhelm and Nazi Germany’s Adolf Hitler warranted very different responses. </w:t>
      </w:r>
      <w:r w:rsidRPr="00704B30">
        <w:rPr>
          <w:rStyle w:val="Emphasis"/>
        </w:rPr>
        <w:t>Unnecessary intervention</w:t>
      </w:r>
      <w:r w:rsidRPr="00D97243">
        <w:rPr>
          <w:u w:val="single"/>
        </w:rPr>
        <w:t xml:space="preserve"> in World War I </w:t>
      </w:r>
      <w:r w:rsidRPr="00704B30">
        <w:rPr>
          <w:rStyle w:val="Emphasis"/>
        </w:rPr>
        <w:t>inadvertently</w:t>
      </w:r>
      <w:r w:rsidRPr="00D97243">
        <w:rPr>
          <w:u w:val="single"/>
        </w:rPr>
        <w:t xml:space="preserve"> led to </w:t>
      </w:r>
      <w:r w:rsidRPr="00704B30">
        <w:rPr>
          <w:rStyle w:val="Emphasis"/>
        </w:rPr>
        <w:t>World War II</w:t>
      </w:r>
      <w:r w:rsidRPr="00D97243">
        <w:rPr>
          <w:u w:val="single"/>
        </w:rPr>
        <w:t>, which was far more difficult for Washington to avoid</w:t>
      </w:r>
      <w:r w:rsidRPr="00704B30">
        <w:rPr>
          <w:sz w:val="16"/>
        </w:rPr>
        <w:t>. In retrospect the Soviet Union’s ambitions look more limited than feared at the time. However, policymakers must deal with reality as it appears at the time. The results often are counterproductive, sometimes disastrously so.</w:t>
      </w:r>
    </w:p>
    <w:p w14:paraId="5D944185" w14:textId="77777777" w:rsidR="00EA46F0" w:rsidRPr="00704B30" w:rsidRDefault="00EA46F0" w:rsidP="00EA46F0">
      <w:pPr>
        <w:rPr>
          <w:sz w:val="16"/>
        </w:rPr>
      </w:pPr>
      <w:r w:rsidRPr="00704B30">
        <w:rPr>
          <w:sz w:val="16"/>
        </w:rPr>
        <w:t>Indeed, many of today’s hot spots, some literally on fire, are to varying degrees America’s or the broader West’s responsibility. Such is the Russia–</w:t>
      </w:r>
      <w:r w:rsidRPr="00704B30">
        <w:rPr>
          <w:rStyle w:val="Emphasis"/>
        </w:rPr>
        <w:t>Ukraine</w:t>
      </w:r>
      <w:r w:rsidRPr="00704B30">
        <w:rPr>
          <w:sz w:val="16"/>
        </w:rPr>
        <w:t xml:space="preserve"> conflict, </w:t>
      </w:r>
      <w:r w:rsidRPr="00D97243">
        <w:rPr>
          <w:u w:val="single"/>
        </w:rPr>
        <w:t>in which the U.S.</w:t>
      </w:r>
      <w:r w:rsidRPr="00704B30">
        <w:rPr>
          <w:sz w:val="16"/>
        </w:rPr>
        <w:t xml:space="preserve"> and European allies have been fighting a proxy war-plus, very </w:t>
      </w:r>
      <w:r w:rsidRPr="00704B30">
        <w:rPr>
          <w:rStyle w:val="Emphasis"/>
        </w:rPr>
        <w:t>publicly helping</w:t>
      </w:r>
      <w:r w:rsidRPr="00D97243">
        <w:rPr>
          <w:u w:val="single"/>
        </w:rPr>
        <w:t xml:space="preserve"> Ukraine kill </w:t>
      </w:r>
      <w:r w:rsidRPr="00704B30">
        <w:rPr>
          <w:rStyle w:val="Emphasis"/>
        </w:rPr>
        <w:t>thousands</w:t>
      </w:r>
      <w:r w:rsidRPr="00D97243">
        <w:rPr>
          <w:u w:val="single"/>
        </w:rPr>
        <w:t xml:space="preserve"> of Russians</w:t>
      </w:r>
      <w:r w:rsidRPr="00704B30">
        <w:rPr>
          <w:sz w:val="16"/>
        </w:rPr>
        <w:t xml:space="preserve">. Moscow chose to initiate hostilities, an unjust and unjustified invasion. However, </w:t>
      </w:r>
      <w:r w:rsidRPr="00D97243">
        <w:rPr>
          <w:u w:val="single"/>
        </w:rPr>
        <w:t>Washington</w:t>
      </w:r>
      <w:r w:rsidRPr="00704B30">
        <w:rPr>
          <w:sz w:val="16"/>
        </w:rPr>
        <w:t xml:space="preserve"> and its NATO partners broke multiple promises not to expand the alliance to Russia’s borders, </w:t>
      </w:r>
      <w:r w:rsidRPr="00D97243">
        <w:rPr>
          <w:u w:val="single"/>
        </w:rPr>
        <w:t xml:space="preserve">launched an </w:t>
      </w:r>
      <w:r w:rsidRPr="00704B30">
        <w:rPr>
          <w:rStyle w:val="Emphasis"/>
        </w:rPr>
        <w:t>aggressive war</w:t>
      </w:r>
      <w:r w:rsidRPr="00D97243">
        <w:rPr>
          <w:u w:val="single"/>
        </w:rPr>
        <w:t xml:space="preserve"> against </w:t>
      </w:r>
      <w:r w:rsidRPr="00704B30">
        <w:rPr>
          <w:rStyle w:val="Emphasis"/>
        </w:rPr>
        <w:t>Serbia</w:t>
      </w:r>
      <w:r w:rsidRPr="00704B30">
        <w:rPr>
          <w:sz w:val="16"/>
        </w:rPr>
        <w:t xml:space="preserve">, a long-time friend of Moscow, and </w:t>
      </w:r>
      <w:r w:rsidRPr="00D97243">
        <w:rPr>
          <w:u w:val="single"/>
        </w:rPr>
        <w:t xml:space="preserve">promoted </w:t>
      </w:r>
      <w:r w:rsidRPr="00704B30">
        <w:rPr>
          <w:rStyle w:val="Emphasis"/>
        </w:rPr>
        <w:t>regime change</w:t>
      </w:r>
      <w:r w:rsidRPr="00D97243">
        <w:rPr>
          <w:u w:val="single"/>
        </w:rPr>
        <w:t xml:space="preserve"> in</w:t>
      </w:r>
      <w:r w:rsidRPr="00704B30">
        <w:rPr>
          <w:sz w:val="16"/>
        </w:rPr>
        <w:t xml:space="preserve"> neighboring </w:t>
      </w:r>
      <w:r w:rsidRPr="00704B30">
        <w:rPr>
          <w:rStyle w:val="Emphasis"/>
        </w:rPr>
        <w:t>Georgia</w:t>
      </w:r>
      <w:r w:rsidRPr="00D97243">
        <w:rPr>
          <w:u w:val="single"/>
        </w:rPr>
        <w:t xml:space="preserve"> and </w:t>
      </w:r>
      <w:r w:rsidRPr="00704B30">
        <w:rPr>
          <w:rStyle w:val="Emphasis"/>
        </w:rPr>
        <w:t>Ukraine</w:t>
      </w:r>
      <w:r w:rsidRPr="00D97243">
        <w:rPr>
          <w:u w:val="single"/>
        </w:rPr>
        <w:t xml:space="preserve">, where a democratically-elected president who leaned east was ousted. Had the </w:t>
      </w:r>
      <w:r w:rsidRPr="00704B30">
        <w:rPr>
          <w:rStyle w:val="Emphasis"/>
        </w:rPr>
        <w:t>Soviet Union</w:t>
      </w:r>
      <w:r w:rsidRPr="00D97243">
        <w:rPr>
          <w:u w:val="single"/>
        </w:rPr>
        <w:t xml:space="preserve"> conducted a similar campaign against </w:t>
      </w:r>
      <w:r w:rsidRPr="00704B30">
        <w:rPr>
          <w:rStyle w:val="Emphasis"/>
        </w:rPr>
        <w:t>Mexico</w:t>
      </w:r>
      <w:r w:rsidRPr="00D97243">
        <w:rPr>
          <w:u w:val="single"/>
        </w:rPr>
        <w:t xml:space="preserve">, the U.S. and USSR would have been at the </w:t>
      </w:r>
      <w:r w:rsidRPr="00704B30">
        <w:rPr>
          <w:rStyle w:val="Emphasis"/>
        </w:rPr>
        <w:t>brink of war</w:t>
      </w:r>
      <w:r w:rsidRPr="00D97243">
        <w:rPr>
          <w:u w:val="single"/>
        </w:rPr>
        <w:t xml:space="preserve">, like over </w:t>
      </w:r>
      <w:r w:rsidRPr="00704B30">
        <w:rPr>
          <w:rStyle w:val="Emphasis"/>
        </w:rPr>
        <w:t>Cuba</w:t>
      </w:r>
      <w:r w:rsidRPr="00D97243">
        <w:rPr>
          <w:u w:val="single"/>
        </w:rPr>
        <w:t xml:space="preserve"> during the Cold War. </w:t>
      </w:r>
      <w:r w:rsidRPr="00704B30">
        <w:rPr>
          <w:rStyle w:val="Emphasis"/>
        </w:rPr>
        <w:t>Catastrophe</w:t>
      </w:r>
      <w:r w:rsidRPr="00D97243">
        <w:rPr>
          <w:u w:val="single"/>
        </w:rPr>
        <w:t xml:space="preserve"> could result. Russia possesses </w:t>
      </w:r>
      <w:r w:rsidRPr="00704B30">
        <w:rPr>
          <w:rStyle w:val="Emphasis"/>
        </w:rPr>
        <w:t>nuclear weapons</w:t>
      </w:r>
      <w:r w:rsidRPr="00D97243">
        <w:rPr>
          <w:u w:val="single"/>
        </w:rPr>
        <w:t xml:space="preserve">, which it uses to make up for </w:t>
      </w:r>
      <w:r w:rsidRPr="00704B30">
        <w:rPr>
          <w:rStyle w:val="Emphasis"/>
        </w:rPr>
        <w:t>conventional inferiority</w:t>
      </w:r>
      <w:r w:rsidRPr="00D97243">
        <w:rPr>
          <w:u w:val="single"/>
        </w:rPr>
        <w:t xml:space="preserve">, and </w:t>
      </w:r>
      <w:r w:rsidRPr="00704B30">
        <w:rPr>
          <w:rStyle w:val="Emphasis"/>
        </w:rPr>
        <w:t>cares a lot more</w:t>
      </w:r>
      <w:r w:rsidRPr="00D97243">
        <w:rPr>
          <w:u w:val="single"/>
        </w:rPr>
        <w:t xml:space="preserve"> about Ukraine than America, which never challenged Moscow’s rule over that territory, even during the Cold War</w:t>
      </w:r>
      <w:r w:rsidRPr="00704B30">
        <w:rPr>
          <w:sz w:val="16"/>
        </w:rPr>
        <w:t>.</w:t>
      </w:r>
    </w:p>
    <w:p w14:paraId="3FCD642E" w14:textId="77777777" w:rsidR="00EA46F0" w:rsidRPr="00704B30" w:rsidRDefault="00EA46F0" w:rsidP="00EA46F0">
      <w:pPr>
        <w:rPr>
          <w:sz w:val="16"/>
        </w:rPr>
      </w:pPr>
      <w:r w:rsidRPr="00D97243">
        <w:rPr>
          <w:u w:val="single"/>
        </w:rPr>
        <w:t xml:space="preserve">In the Middle East, the U.S. has proved to be a </w:t>
      </w:r>
      <w:r w:rsidRPr="00704B30">
        <w:rPr>
          <w:rStyle w:val="Emphasis"/>
        </w:rPr>
        <w:t>prodigious killer</w:t>
      </w:r>
      <w:r w:rsidRPr="00D97243">
        <w:rPr>
          <w:u w:val="single"/>
        </w:rPr>
        <w:t xml:space="preserve">. Washington waged war on </w:t>
      </w:r>
      <w:r w:rsidRPr="00704B30">
        <w:rPr>
          <w:rStyle w:val="Emphasis"/>
        </w:rPr>
        <w:t>Iraq (twice)</w:t>
      </w:r>
      <w:r w:rsidRPr="00704B30">
        <w:rPr>
          <w:sz w:val="16"/>
        </w:rPr>
        <w:t xml:space="preserve">, </w:t>
      </w:r>
      <w:r w:rsidRPr="00704B30">
        <w:rPr>
          <w:rStyle w:val="Emphasis"/>
        </w:rPr>
        <w:t>Libya</w:t>
      </w:r>
      <w:r w:rsidRPr="00704B30">
        <w:rPr>
          <w:sz w:val="16"/>
        </w:rPr>
        <w:t xml:space="preserve">, </w:t>
      </w:r>
      <w:r w:rsidRPr="00704B30">
        <w:rPr>
          <w:rStyle w:val="Emphasis"/>
        </w:rPr>
        <w:t>Syria</w:t>
      </w:r>
      <w:r w:rsidRPr="00704B30">
        <w:rPr>
          <w:sz w:val="16"/>
        </w:rPr>
        <w:t xml:space="preserve">, </w:t>
      </w:r>
      <w:r w:rsidRPr="00D97243">
        <w:rPr>
          <w:u w:val="single"/>
        </w:rPr>
        <w:t xml:space="preserve">and </w:t>
      </w:r>
      <w:r w:rsidRPr="00704B30">
        <w:rPr>
          <w:rStyle w:val="Emphasis"/>
        </w:rPr>
        <w:t>Yemen</w:t>
      </w:r>
      <w:r w:rsidRPr="00D97243">
        <w:rPr>
          <w:u w:val="single"/>
        </w:rPr>
        <w:t xml:space="preserve">, causing hundreds of thousands of civilian casualties. The U.S. is threatening Iran, </w:t>
      </w:r>
      <w:r w:rsidRPr="00704B30">
        <w:rPr>
          <w:rStyle w:val="Emphasis"/>
        </w:rPr>
        <w:t>again</w:t>
      </w:r>
      <w:r w:rsidRPr="00704B30">
        <w:rPr>
          <w:sz w:val="16"/>
        </w:rPr>
        <w:t>. A war there could be worse than all the others combined.</w:t>
      </w:r>
    </w:p>
    <w:p w14:paraId="337D40B8" w14:textId="77777777" w:rsidR="00EA46F0" w:rsidRPr="00704B30" w:rsidRDefault="00EA46F0" w:rsidP="00EA46F0">
      <w:pPr>
        <w:rPr>
          <w:sz w:val="16"/>
        </w:rPr>
      </w:pPr>
      <w:r w:rsidRPr="00704B30">
        <w:rPr>
          <w:sz w:val="16"/>
        </w:rPr>
        <w:t xml:space="preserve">Moreover, </w:t>
      </w:r>
      <w:r w:rsidRPr="0073241B">
        <w:rPr>
          <w:u w:val="single"/>
        </w:rPr>
        <w:t xml:space="preserve">Washington has shaped its policy to protect the interests of </w:t>
      </w:r>
      <w:r w:rsidRPr="00704B30">
        <w:rPr>
          <w:rStyle w:val="Emphasis"/>
        </w:rPr>
        <w:t>Saudi Arabia</w:t>
      </w:r>
      <w:r w:rsidRPr="0073241B">
        <w:rPr>
          <w:u w:val="single"/>
        </w:rPr>
        <w:t xml:space="preserve"> and </w:t>
      </w:r>
      <w:r w:rsidRPr="00704B30">
        <w:rPr>
          <w:rStyle w:val="Emphasis"/>
        </w:rPr>
        <w:t>Israel</w:t>
      </w:r>
      <w:r w:rsidRPr="0073241B">
        <w:rPr>
          <w:u w:val="single"/>
        </w:rPr>
        <w:t xml:space="preserve"> rather than America. They </w:t>
      </w:r>
      <w:r w:rsidRPr="00704B30">
        <w:rPr>
          <w:rStyle w:val="Emphasis"/>
        </w:rPr>
        <w:t>long looked to war</w:t>
      </w:r>
      <w:r w:rsidRPr="00704B30">
        <w:rPr>
          <w:sz w:val="16"/>
        </w:rPr>
        <w:t xml:space="preserve">, and, more importantly, war </w:t>
      </w:r>
      <w:r w:rsidRPr="00704B30">
        <w:rPr>
          <w:rStyle w:val="StyleUnderline"/>
        </w:rPr>
        <w:t xml:space="preserve">by </w:t>
      </w:r>
      <w:r w:rsidRPr="00704B30">
        <w:rPr>
          <w:rStyle w:val="Emphasis"/>
        </w:rPr>
        <w:t>America</w:t>
      </w:r>
      <w:r w:rsidRPr="00704B30">
        <w:rPr>
          <w:rStyle w:val="StyleUnderline"/>
        </w:rPr>
        <w:t xml:space="preserve">, </w:t>
      </w:r>
      <w:r w:rsidRPr="0073241B">
        <w:rPr>
          <w:u w:val="single"/>
        </w:rPr>
        <w:t>as the answer to their problems</w:t>
      </w:r>
      <w:r w:rsidRPr="00704B30">
        <w:rPr>
          <w:sz w:val="16"/>
        </w:rPr>
        <w:t>. For instance, the Guardian reported: “The Saudi king was recorded as having ‘frequently exhorted the U.S. to attack Iran to put an end to its nuclear weapons program,’ one cable stated. ‘He told you [Americans] to cut off the head of the snake,’ the Saudi ambassador to Washington, Adel al-</w:t>
      </w:r>
      <w:proofErr w:type="spellStart"/>
      <w:r w:rsidRPr="00704B30">
        <w:rPr>
          <w:sz w:val="16"/>
        </w:rPr>
        <w:t>Jubeir</w:t>
      </w:r>
      <w:proofErr w:type="spellEnd"/>
      <w:r w:rsidRPr="00704B30">
        <w:rPr>
          <w:sz w:val="16"/>
        </w:rPr>
        <w:t xml:space="preserve"> said, according to a report on Abdullah’s meeting with the U.S. general David Petraeus in April 2008.”</w:t>
      </w:r>
    </w:p>
    <w:p w14:paraId="1CFCF831" w14:textId="77777777" w:rsidR="00EA46F0" w:rsidRPr="00704B30" w:rsidRDefault="00EA46F0" w:rsidP="00EA46F0">
      <w:pPr>
        <w:rPr>
          <w:sz w:val="16"/>
        </w:rPr>
      </w:pPr>
      <w:r w:rsidRPr="00704B30">
        <w:rPr>
          <w:sz w:val="16"/>
        </w:rPr>
        <w:t>Israel’s Benjamin Netanyahu has long campaigned for the same result. For instance, noted the Quincy Institute’s Trita Parsi, “By ringing the alarm bells on Iran’s growing nuclear program, Netanyahu had hoped to eliminate Obama’s ‘kick the can down the road’ option and force Washington to strike Iran militarily.” Netanyahu similarly pushed Biden to act, but “almost all [of his plans] required significant U.S. support via direct military intervention or intelligence sharing. Israel has also requested that Washington help Israel defend itself should Iran retaliate.” The prime minister continues to push for war. According to the New York Times: “</w:t>
      </w:r>
      <w:r w:rsidRPr="0073241B">
        <w:rPr>
          <w:u w:val="single"/>
        </w:rPr>
        <w:t xml:space="preserve">Israel had planned to </w:t>
      </w:r>
      <w:r w:rsidRPr="00C07CF4">
        <w:rPr>
          <w:rStyle w:val="Emphasis"/>
        </w:rPr>
        <w:t>strike Iranian nuclear sites</w:t>
      </w:r>
      <w:r w:rsidRPr="0073241B">
        <w:rPr>
          <w:u w:val="single"/>
        </w:rPr>
        <w:t xml:space="preserve"> as soon as next month but was waved off by</w:t>
      </w:r>
      <w:r w:rsidRPr="00704B30">
        <w:rPr>
          <w:sz w:val="16"/>
        </w:rPr>
        <w:t xml:space="preserve"> President </w:t>
      </w:r>
      <w:r w:rsidRPr="0073241B">
        <w:rPr>
          <w:u w:val="single"/>
        </w:rPr>
        <w:t>Trump in recent weeks in favor of negotiating a deal with Tehran</w:t>
      </w:r>
      <w:r w:rsidRPr="00704B30">
        <w:rPr>
          <w:sz w:val="16"/>
        </w:rPr>
        <w:t xml:space="preserve">.” Apparently, </w:t>
      </w:r>
      <w:r w:rsidRPr="0073241B">
        <w:rPr>
          <w:u w:val="single"/>
        </w:rPr>
        <w:t xml:space="preserve">even </w:t>
      </w:r>
      <w:r w:rsidRPr="00C07CF4">
        <w:rPr>
          <w:rStyle w:val="Emphasis"/>
        </w:rPr>
        <w:t>Trump</w:t>
      </w:r>
      <w:r w:rsidRPr="0073241B">
        <w:rPr>
          <w:u w:val="single"/>
        </w:rPr>
        <w:t xml:space="preserve"> is </w:t>
      </w:r>
      <w:r w:rsidRPr="00C07CF4">
        <w:rPr>
          <w:rStyle w:val="Emphasis"/>
        </w:rPr>
        <w:t>wary</w:t>
      </w:r>
      <w:r w:rsidRPr="0073241B">
        <w:rPr>
          <w:u w:val="single"/>
        </w:rPr>
        <w:t xml:space="preserve"> of his nominal friend. During his first term, the president complained that </w:t>
      </w:r>
      <w:r w:rsidRPr="00C07CF4">
        <w:rPr>
          <w:rStyle w:val="Emphasis"/>
        </w:rPr>
        <w:t>Israel</w:t>
      </w:r>
      <w:r w:rsidRPr="0073241B">
        <w:rPr>
          <w:u w:val="single"/>
        </w:rPr>
        <w:t>’s premier was “</w:t>
      </w:r>
      <w:r w:rsidRPr="00C07CF4">
        <w:rPr>
          <w:rStyle w:val="Emphasis"/>
        </w:rPr>
        <w:t>willing to fight Iran to the last American soldier</w:t>
      </w:r>
      <w:r w:rsidRPr="00704B30">
        <w:rPr>
          <w:sz w:val="16"/>
        </w:rPr>
        <w:t>.”</w:t>
      </w:r>
    </w:p>
    <w:p w14:paraId="79114874" w14:textId="77777777" w:rsidR="00EA46F0" w:rsidRPr="00704B30" w:rsidRDefault="00EA46F0" w:rsidP="00EA46F0">
      <w:pPr>
        <w:rPr>
          <w:sz w:val="16"/>
        </w:rPr>
      </w:pPr>
      <w:r w:rsidRPr="00704B30">
        <w:rPr>
          <w:sz w:val="16"/>
        </w:rPr>
        <w:t>Unfortunately, Washington’s refusal to do its supposed clients’ bidding in this case was unusual. In Yemen the U.S. aided the Saudi royals, among the world’s worst human rights abusers, in killing tens or hundreds of thousands of civilians to reinstate a puppet regime. Hamas warrants obvious condemnation for its atrocities, but Israel’s killing of tens of thousands of civilians goes well beyond a legitimate response. Yet there appears to be no crime against Palestinians that the U.S. will not excuse.</w:t>
      </w:r>
    </w:p>
    <w:p w14:paraId="7E721A45" w14:textId="77777777" w:rsidR="00EA46F0" w:rsidRDefault="00EA46F0" w:rsidP="00EA46F0">
      <w:pPr>
        <w:rPr>
          <w:sz w:val="16"/>
        </w:rPr>
      </w:pPr>
      <w:r w:rsidRPr="00704B30">
        <w:rPr>
          <w:sz w:val="16"/>
        </w:rPr>
        <w:t xml:space="preserve">Worst of all, </w:t>
      </w:r>
      <w:r w:rsidRPr="0073241B">
        <w:rPr>
          <w:u w:val="single"/>
        </w:rPr>
        <w:t xml:space="preserve">the U.S. is </w:t>
      </w:r>
      <w:r w:rsidRPr="00C07CF4">
        <w:rPr>
          <w:rStyle w:val="Emphasis"/>
        </w:rPr>
        <w:t>thoughtlessly careening</w:t>
      </w:r>
      <w:r w:rsidRPr="0073241B">
        <w:rPr>
          <w:u w:val="single"/>
        </w:rPr>
        <w:t xml:space="preserve"> toward a </w:t>
      </w:r>
      <w:r w:rsidRPr="00C07CF4">
        <w:rPr>
          <w:rStyle w:val="Emphasis"/>
        </w:rPr>
        <w:t>potential war</w:t>
      </w:r>
      <w:r w:rsidRPr="0073241B">
        <w:rPr>
          <w:u w:val="single"/>
        </w:rPr>
        <w:t xml:space="preserve"> with China over </w:t>
      </w:r>
      <w:r w:rsidRPr="00C07CF4">
        <w:rPr>
          <w:rStyle w:val="Emphasis"/>
        </w:rPr>
        <w:t>Taiwan</w:t>
      </w:r>
      <w:r w:rsidRPr="0073241B">
        <w:rPr>
          <w:u w:val="single"/>
        </w:rPr>
        <w:t xml:space="preserve"> with little thought of the consequences</w:t>
      </w:r>
      <w:r w:rsidRPr="00704B30">
        <w:rPr>
          <w:sz w:val="16"/>
        </w:rPr>
        <w:t xml:space="preserve">. Only a very few voices have been raised in Washington against the idea of confronting Beijing militarily if it moves against Taiwan, a territory as close to the Chinese mainland as Cuba is to America. However, </w:t>
      </w:r>
      <w:r w:rsidRPr="0073241B">
        <w:rPr>
          <w:u w:val="single"/>
        </w:rPr>
        <w:t xml:space="preserve">battling a major conventional power possessing </w:t>
      </w:r>
      <w:r w:rsidRPr="00C07CF4">
        <w:rPr>
          <w:rStyle w:val="Emphasis"/>
        </w:rPr>
        <w:t>nuclear weapons</w:t>
      </w:r>
      <w:r w:rsidRPr="0073241B">
        <w:rPr>
          <w:u w:val="single"/>
        </w:rPr>
        <w:t xml:space="preserve"> over an issue which it </w:t>
      </w:r>
      <w:r w:rsidRPr="00C07CF4">
        <w:rPr>
          <w:rStyle w:val="Emphasis"/>
        </w:rPr>
        <w:t>views as existential</w:t>
      </w:r>
      <w:r w:rsidRPr="0073241B">
        <w:rPr>
          <w:u w:val="single"/>
        </w:rPr>
        <w:t xml:space="preserve"> is a prescription for catastrophe</w:t>
      </w:r>
      <w:r w:rsidRPr="00704B30">
        <w:rPr>
          <w:sz w:val="16"/>
        </w:rPr>
        <w:t xml:space="preserve">. Even in the minority of cases when the </w:t>
      </w:r>
      <w:r w:rsidRPr="00C902BA">
        <w:rPr>
          <w:u w:val="single"/>
        </w:rPr>
        <w:t xml:space="preserve">U.S. wins </w:t>
      </w:r>
      <w:r w:rsidRPr="00C07CF4">
        <w:rPr>
          <w:rStyle w:val="Emphasis"/>
        </w:rPr>
        <w:t>war games</w:t>
      </w:r>
      <w:r w:rsidRPr="00704B30">
        <w:rPr>
          <w:sz w:val="16"/>
        </w:rPr>
        <w:t xml:space="preserve"> it suffers major losses in manpower and materiel, </w:t>
      </w:r>
      <w:r w:rsidRPr="00C902BA">
        <w:rPr>
          <w:u w:val="single"/>
        </w:rPr>
        <w:t xml:space="preserve">and the exercises typically </w:t>
      </w:r>
      <w:r w:rsidRPr="00C07CF4">
        <w:rPr>
          <w:rStyle w:val="Emphasis"/>
        </w:rPr>
        <w:t>presume no use of nuclear weapons</w:t>
      </w:r>
      <w:r w:rsidRPr="000B04C4">
        <w:rPr>
          <w:u w:val="single"/>
        </w:rPr>
        <w:t xml:space="preserve">. America’s response to Soviet military activities in </w:t>
      </w:r>
      <w:r w:rsidRPr="00C07CF4">
        <w:rPr>
          <w:rStyle w:val="Emphasis"/>
        </w:rPr>
        <w:t>Cuba</w:t>
      </w:r>
      <w:r w:rsidRPr="000B04C4">
        <w:rPr>
          <w:u w:val="single"/>
        </w:rPr>
        <w:t xml:space="preserve"> offer a </w:t>
      </w:r>
      <w:r w:rsidRPr="00C07CF4">
        <w:rPr>
          <w:rStyle w:val="Emphasis"/>
        </w:rPr>
        <w:t>scary foretaste</w:t>
      </w:r>
      <w:r w:rsidRPr="000B04C4">
        <w:rPr>
          <w:u w:val="single"/>
        </w:rPr>
        <w:t xml:space="preserve"> of how Beijing might ultimately respond to </w:t>
      </w:r>
      <w:r w:rsidRPr="00C07CF4">
        <w:rPr>
          <w:rStyle w:val="Emphasis"/>
        </w:rPr>
        <w:t>increased U.S. military activity</w:t>
      </w:r>
      <w:r w:rsidRPr="000B04C4">
        <w:rPr>
          <w:u w:val="single"/>
        </w:rPr>
        <w:t xml:space="preserve"> on and around </w:t>
      </w:r>
      <w:r w:rsidRPr="00C07CF4">
        <w:rPr>
          <w:rStyle w:val="Emphasis"/>
        </w:rPr>
        <w:t>Taiwan</w:t>
      </w:r>
      <w:r w:rsidRPr="00704B30">
        <w:rPr>
          <w:sz w:val="16"/>
        </w:rPr>
        <w:t>.</w:t>
      </w:r>
    </w:p>
    <w:p w14:paraId="31BEE17A" w14:textId="3FF7BB32" w:rsidR="00C07CF4" w:rsidRPr="006C29D3" w:rsidRDefault="00C07CF4" w:rsidP="00C07CF4">
      <w:pPr>
        <w:pStyle w:val="Heading4"/>
        <w:rPr>
          <w:b w:val="0"/>
          <w:bCs/>
        </w:rPr>
      </w:pPr>
      <w:r>
        <w:t xml:space="preserve">2. </w:t>
      </w:r>
      <w:r w:rsidRPr="00C07CF4">
        <w:rPr>
          <w:u w:val="single"/>
        </w:rPr>
        <w:t>RCA</w:t>
      </w:r>
      <w:r>
        <w:t xml:space="preserve">. </w:t>
      </w:r>
      <w:r w:rsidR="006C29D3">
        <w:rPr>
          <w:b w:val="0"/>
          <w:bCs/>
        </w:rPr>
        <w:t xml:space="preserve">Flips sustainability. </w:t>
      </w:r>
    </w:p>
    <w:p w14:paraId="5ADEDFA6" w14:textId="419DB9AC" w:rsidR="00C07CF4" w:rsidRDefault="00C07CF4" w:rsidP="00C07CF4">
      <w:r w:rsidRPr="00C07CF4">
        <w:rPr>
          <w:rStyle w:val="Style13ptBold"/>
        </w:rPr>
        <w:t>Bandow ’25</w:t>
      </w:r>
      <w:r>
        <w:t xml:space="preserve"> [Doug; </w:t>
      </w:r>
      <w:r w:rsidRPr="00EA46F0">
        <w:t>senior fellow at the Cato Institute, specializing in foreign policy and civil liberties</w:t>
      </w:r>
      <w:r>
        <w:t>. January 28; “</w:t>
      </w:r>
      <w:r w:rsidRPr="00C07CF4">
        <w:t>America’s Great Mistake: Pushing Russia and China Together</w:t>
      </w:r>
      <w:r>
        <w:t xml:space="preserve">,” Cato Institute, </w:t>
      </w:r>
      <w:r w:rsidRPr="00C07CF4">
        <w:t>https://www.cato.org/commentary/americas-great-mistake-pushing-russia-china-together</w:t>
      </w:r>
      <w:r>
        <w:t>; //ff]</w:t>
      </w:r>
    </w:p>
    <w:p w14:paraId="3028DFFD" w14:textId="5C6CC8FA" w:rsidR="00C07CF4" w:rsidRPr="00CD4DDB" w:rsidRDefault="00C07CF4" w:rsidP="00C07CF4">
      <w:pPr>
        <w:rPr>
          <w:sz w:val="16"/>
        </w:rPr>
      </w:pPr>
      <w:r w:rsidRPr="00CD4DDB">
        <w:rPr>
          <w:sz w:val="16"/>
        </w:rPr>
        <w:t xml:space="preserve">The </w:t>
      </w:r>
      <w:r w:rsidRPr="00231FE2">
        <w:rPr>
          <w:u w:val="single"/>
        </w:rPr>
        <w:t xml:space="preserve">emergence of </w:t>
      </w:r>
      <w:r w:rsidRPr="00CD4DDB">
        <w:rPr>
          <w:rStyle w:val="Emphasis"/>
        </w:rPr>
        <w:t>several adversary regimes</w:t>
      </w:r>
      <w:r w:rsidRPr="00CD4DDB">
        <w:rPr>
          <w:sz w:val="16"/>
        </w:rPr>
        <w:t xml:space="preserve">, of late tagged as the Axis of Disruption, Axis of Upheaval, Axis of Autocracy, and even new Axis of Evil, </w:t>
      </w:r>
      <w:r w:rsidRPr="00231FE2">
        <w:rPr>
          <w:u w:val="single"/>
        </w:rPr>
        <w:t xml:space="preserve">has come as a </w:t>
      </w:r>
      <w:r w:rsidRPr="00CD4DDB">
        <w:rPr>
          <w:rStyle w:val="Emphasis"/>
        </w:rPr>
        <w:t>terrible shock</w:t>
      </w:r>
      <w:r w:rsidRPr="00231FE2">
        <w:rPr>
          <w:u w:val="single"/>
        </w:rPr>
        <w:t xml:space="preserve"> to the </w:t>
      </w:r>
      <w:r w:rsidRPr="00CD4DDB">
        <w:rPr>
          <w:rStyle w:val="Emphasis"/>
        </w:rPr>
        <w:t>imperial wannabes</w:t>
      </w:r>
      <w:r w:rsidRPr="00231FE2">
        <w:rPr>
          <w:u w:val="single"/>
        </w:rPr>
        <w:t xml:space="preserve"> in Washington, yielding much wailing and gnashing of teeth</w:t>
      </w:r>
      <w:r w:rsidRPr="00CD4DDB">
        <w:rPr>
          <w:sz w:val="16"/>
        </w:rPr>
        <w:t>. The Carnegie Endowment’s Christopher S. Chivvis and Jack Keating warn: “</w:t>
      </w:r>
      <w:r w:rsidRPr="00CD4DDB">
        <w:rPr>
          <w:rStyle w:val="Emphasis"/>
        </w:rPr>
        <w:t>Historical precedents</w:t>
      </w:r>
      <w:r w:rsidRPr="00231FE2">
        <w:rPr>
          <w:u w:val="single"/>
        </w:rPr>
        <w:t xml:space="preserve"> from the 1930s and the early Cold War suggest that </w:t>
      </w:r>
      <w:r w:rsidRPr="00CD4DDB">
        <w:rPr>
          <w:rStyle w:val="Emphasis"/>
        </w:rPr>
        <w:t>even deeper cooperation</w:t>
      </w:r>
      <w:r w:rsidRPr="00231FE2">
        <w:rPr>
          <w:u w:val="single"/>
        </w:rPr>
        <w:t xml:space="preserve"> among them is possible and that a more coherent bloc determined to blunt and </w:t>
      </w:r>
      <w:r w:rsidRPr="00CD4DDB">
        <w:rPr>
          <w:rStyle w:val="Emphasis"/>
        </w:rPr>
        <w:t>roll back U.S. power worldwide</w:t>
      </w:r>
      <w:r w:rsidRPr="00231FE2">
        <w:rPr>
          <w:u w:val="single"/>
        </w:rPr>
        <w:t xml:space="preserve"> might develop</w:t>
      </w:r>
      <w:r w:rsidRPr="00CD4DDB">
        <w:rPr>
          <w:sz w:val="16"/>
        </w:rPr>
        <w:t>.”</w:t>
      </w:r>
    </w:p>
    <w:p w14:paraId="7C7A83E7" w14:textId="77777777" w:rsidR="00C07CF4" w:rsidRPr="00CD4DDB" w:rsidRDefault="00C07CF4" w:rsidP="00C07CF4">
      <w:pPr>
        <w:rPr>
          <w:sz w:val="16"/>
        </w:rPr>
      </w:pPr>
      <w:r w:rsidRPr="00CD4DDB">
        <w:rPr>
          <w:sz w:val="16"/>
        </w:rPr>
        <w:t>Of greatest concern is the relationship between Moscow and Beijing. Robert D. Blackwill and Richard Fontaine, respectively with the Council on Foreign Relations and Center for a New Security Policy, criticize those who minimize the degree of cooperation: “</w:t>
      </w:r>
      <w:r w:rsidRPr="00231FE2">
        <w:rPr>
          <w:u w:val="single"/>
        </w:rPr>
        <w:t xml:space="preserve">the </w:t>
      </w:r>
      <w:r w:rsidRPr="00CD4DDB">
        <w:rPr>
          <w:rStyle w:val="Emphasis"/>
        </w:rPr>
        <w:t>China-Russia relationship</w:t>
      </w:r>
      <w:r w:rsidRPr="00231FE2">
        <w:rPr>
          <w:u w:val="single"/>
        </w:rPr>
        <w:t xml:space="preserve"> continues to deepen and widen</w:t>
      </w:r>
      <w:r w:rsidRPr="00CD4DDB">
        <w:rPr>
          <w:sz w:val="16"/>
        </w:rPr>
        <w:t xml:space="preserve">, and occasional disagreements are dwarfed by the scale and momentum of their strategic cooperation. </w:t>
      </w:r>
      <w:r w:rsidRPr="00231FE2">
        <w:rPr>
          <w:u w:val="single"/>
        </w:rPr>
        <w:t xml:space="preserve">Theirs is a formidable partnership bordering on alliance, </w:t>
      </w:r>
      <w:r w:rsidRPr="00CD4DDB">
        <w:rPr>
          <w:rStyle w:val="Emphasis"/>
        </w:rPr>
        <w:t>bound together by resistance</w:t>
      </w:r>
      <w:r w:rsidRPr="00231FE2">
        <w:rPr>
          <w:u w:val="single"/>
        </w:rPr>
        <w:t xml:space="preserve"> to what they view as a </w:t>
      </w:r>
      <w:r w:rsidRPr="00CD4DDB">
        <w:rPr>
          <w:rStyle w:val="Emphasis"/>
        </w:rPr>
        <w:t>U.S.-led, anachronistic international order</w:t>
      </w:r>
      <w:r w:rsidRPr="00231FE2">
        <w:rPr>
          <w:u w:val="single"/>
        </w:rPr>
        <w:t xml:space="preserve">, one that </w:t>
      </w:r>
      <w:r w:rsidRPr="00CD4DDB">
        <w:rPr>
          <w:rStyle w:val="Emphasis"/>
        </w:rPr>
        <w:t>does not permit</w:t>
      </w:r>
      <w:r w:rsidRPr="00231FE2">
        <w:rPr>
          <w:u w:val="single"/>
        </w:rPr>
        <w:t xml:space="preserve"> either country its </w:t>
      </w:r>
      <w:r w:rsidRPr="00CD4DDB">
        <w:rPr>
          <w:rStyle w:val="Emphasis"/>
        </w:rPr>
        <w:t>rightful place</w:t>
      </w:r>
      <w:r w:rsidRPr="00231FE2">
        <w:rPr>
          <w:u w:val="single"/>
        </w:rPr>
        <w:t xml:space="preserve"> despite their power, history, domestic legitimacy, civilizational triumphs, and vital regional interests</w:t>
      </w:r>
      <w:r w:rsidRPr="00CD4DDB">
        <w:rPr>
          <w:sz w:val="16"/>
        </w:rPr>
        <w:t>.”</w:t>
      </w:r>
    </w:p>
    <w:p w14:paraId="7749C88F" w14:textId="77777777" w:rsidR="00C07CF4" w:rsidRPr="00CD4DDB" w:rsidRDefault="00C07CF4" w:rsidP="00C07CF4">
      <w:pPr>
        <w:rPr>
          <w:sz w:val="16"/>
        </w:rPr>
      </w:pPr>
      <w:r w:rsidRPr="00CD4DDB">
        <w:rPr>
          <w:sz w:val="16"/>
        </w:rPr>
        <w:t>Other analysts also paint the new “axis” as a dire threat. One could be forgiven believing that America had been transported back to 1939 or 1956, on the verge of World War II or in the midst of the Cold War. A Brookings Institution analysis published last month cited several factors as “top threats to vital U.S. interests”: supporting Russia against Ukraine, challenging US hegemony in the Indo-Pacific, and “weakening the underpinnings of American leadership on the world stage and core elements of the existing rules-based international order.” None of these seem truly vital for a superpower that dominates its own hemisphere and faces so few direct threats, but such is Washington’s almost pathological fear of any foreign challenge.</w:t>
      </w:r>
    </w:p>
    <w:p w14:paraId="6C08E411" w14:textId="77777777" w:rsidR="00C07CF4" w:rsidRPr="00CD4DDB" w:rsidRDefault="00C07CF4" w:rsidP="00C07CF4">
      <w:pPr>
        <w:rPr>
          <w:sz w:val="16"/>
        </w:rPr>
      </w:pPr>
      <w:r w:rsidRPr="00CD4DDB">
        <w:rPr>
          <w:sz w:val="16"/>
        </w:rPr>
        <w:t>A Different Time, a Different View on Russia</w:t>
      </w:r>
    </w:p>
    <w:p w14:paraId="3DB2DC98" w14:textId="77777777" w:rsidR="00C07CF4" w:rsidRPr="00CD4DDB" w:rsidRDefault="00C07CF4" w:rsidP="00C07CF4">
      <w:pPr>
        <w:rPr>
          <w:sz w:val="16"/>
        </w:rPr>
      </w:pPr>
      <w:r w:rsidRPr="00CD4DDB">
        <w:rPr>
          <w:sz w:val="16"/>
        </w:rPr>
        <w:t>Analysts once proposed conciliating Moscow. For instance, in 2021 Charles Kupchan of the Council on Foreign Relations opined that “as Biden builds a coalition to tame Beijing, he also needs to work the other side of the equation by weakening China’s own international partnerships. He can’t stop China’s rise, but he can limit its influence by trying to lure away from China its main collaborator: Russia.”</w:t>
      </w:r>
    </w:p>
    <w:p w14:paraId="5F37D2DB" w14:textId="77777777" w:rsidR="00C07CF4" w:rsidRPr="00CD4DDB" w:rsidRDefault="00C07CF4" w:rsidP="00C07CF4">
      <w:pPr>
        <w:rPr>
          <w:sz w:val="16"/>
        </w:rPr>
      </w:pPr>
      <w:r w:rsidRPr="00CD4DDB">
        <w:rPr>
          <w:sz w:val="16"/>
        </w:rPr>
        <w:t>Kupchan urged Washington to help “Russia redress the vulnerabilities that its relations with China put in stark relief.” However, shortly thereafter came the Ukraine crisis, ending serious support for engaging Moscow. As the war dragged on the allied desire grew to convince Beijing to break the partnership. Analysts similarly discussed strategies to use the PRC to divide Russia and its other dubious associates, most importantly North Korea.</w:t>
      </w:r>
    </w:p>
    <w:p w14:paraId="6DB30505" w14:textId="77777777" w:rsidR="00C07CF4" w:rsidRPr="00CD4DDB" w:rsidRDefault="00C07CF4" w:rsidP="00C07CF4">
      <w:pPr>
        <w:rPr>
          <w:sz w:val="16"/>
        </w:rPr>
      </w:pPr>
      <w:r w:rsidRPr="00CD4DDB">
        <w:rPr>
          <w:sz w:val="16"/>
        </w:rPr>
        <w:t>Some analysts, such as the Atlantic Council’s John Herbst, suggested that Moscow is likely to drift back westward so no special concessions to anyone are needed. Others urge a more active approach. For instance, in October President Donald Trump declared: “the one thing you never want to happen is you never want Russia and China uniting. I’m going to have to un-unite them, and I think I can do that.” However, he offered no strategy or timeframe for playing a “reverse Nixon” on China and Russia.</w:t>
      </w:r>
    </w:p>
    <w:p w14:paraId="7E371C4E" w14:textId="77777777" w:rsidR="00C07CF4" w:rsidRPr="00CD4DDB" w:rsidRDefault="00C07CF4" w:rsidP="00C07CF4">
      <w:pPr>
        <w:rPr>
          <w:sz w:val="16"/>
        </w:rPr>
      </w:pPr>
      <w:r w:rsidRPr="00CD4DDB">
        <w:rPr>
          <w:sz w:val="16"/>
        </w:rPr>
        <w:t>Whom to Ally With?</w:t>
      </w:r>
    </w:p>
    <w:p w14:paraId="497553F4" w14:textId="77777777" w:rsidR="00C07CF4" w:rsidRPr="00CD4DDB" w:rsidRDefault="00C07CF4" w:rsidP="00C07CF4">
      <w:pPr>
        <w:rPr>
          <w:sz w:val="16"/>
        </w:rPr>
      </w:pPr>
      <w:r w:rsidRPr="00CD4DDB">
        <w:rPr>
          <w:sz w:val="16"/>
        </w:rPr>
        <w:t>The idea of weakening the opposing coalition and even turning one of Washington’s chief antagonists into a minor partner is obviously appealing. However, with whom should the US seek to effectively ally?</w:t>
      </w:r>
    </w:p>
    <w:p w14:paraId="08CC9D86" w14:textId="77777777" w:rsidR="00C07CF4" w:rsidRPr="00CD4DDB" w:rsidRDefault="00C07CF4" w:rsidP="00C07CF4">
      <w:pPr>
        <w:rPr>
          <w:sz w:val="16"/>
        </w:rPr>
      </w:pPr>
      <w:r w:rsidRPr="00CD4DDB">
        <w:rPr>
          <w:sz w:val="16"/>
        </w:rPr>
        <w:t>In 1972, China was the obvious counterweight to a much more dangerous Soviet Union. No longer. While the Europeans want Beijing to stop aiding Russia’s war effort against Ukraine, virtually no one imagines a present need for the West to align with the PRC against Russia, a declining power. Even victory in Ukraine would leave Moscow weaker than before the war began. Despite Europe’s desperate nightmares of Putin conquering the continent, there is little sign that Moscow possesses either the will or the ability to take on NATO, let alone America.</w:t>
      </w:r>
    </w:p>
    <w:p w14:paraId="71A001A7" w14:textId="77777777" w:rsidR="00C07CF4" w:rsidRPr="00CD4DDB" w:rsidRDefault="00C07CF4" w:rsidP="00C07CF4">
      <w:pPr>
        <w:rPr>
          <w:sz w:val="16"/>
        </w:rPr>
      </w:pPr>
      <w:r w:rsidRPr="00CD4DDB">
        <w:rPr>
          <w:sz w:val="16"/>
        </w:rPr>
        <w:t>Thus, today the PRC is widely recognized as the more threatening power. Although China’s continuing dramatic rise is no longer seen as quite so inevitable, Beijing is likely to be an increasingly formidable adversary in the future. Thus, the sensible objective would be to make Moscow a partner and friend, if not an ally, of America and Europe. Alas, that will be almost impossible so long as the Russo-Ukraine war rages and will remain difficult even if the conflict ultimately settles, given the severe damage done to US and European relations with Moscow.</w:t>
      </w:r>
    </w:p>
    <w:p w14:paraId="33DE4C92" w14:textId="77777777" w:rsidR="00C07CF4" w:rsidRPr="00CD4DDB" w:rsidRDefault="00C07CF4" w:rsidP="00C07CF4">
      <w:pPr>
        <w:rPr>
          <w:sz w:val="16"/>
        </w:rPr>
      </w:pPr>
      <w:r w:rsidRPr="00CD4DDB">
        <w:rPr>
          <w:sz w:val="16"/>
        </w:rPr>
        <w:t xml:space="preserve">In fact, </w:t>
      </w:r>
      <w:r w:rsidRPr="00CD4DDB">
        <w:rPr>
          <w:u w:val="single"/>
        </w:rPr>
        <w:t xml:space="preserve">there is a dearth of will in Washington to improve </w:t>
      </w:r>
      <w:r w:rsidRPr="00CD4DDB">
        <w:rPr>
          <w:rStyle w:val="Emphasis"/>
        </w:rPr>
        <w:t>relations</w:t>
      </w:r>
      <w:r w:rsidRPr="00CD4DDB">
        <w:rPr>
          <w:u w:val="single"/>
        </w:rPr>
        <w:t xml:space="preserve"> with either country</w:t>
      </w:r>
      <w:r w:rsidRPr="00CD4DDB">
        <w:rPr>
          <w:sz w:val="16"/>
        </w:rPr>
        <w:t xml:space="preserve">. The </w:t>
      </w:r>
      <w:r w:rsidRPr="00CD4DDB">
        <w:rPr>
          <w:u w:val="single"/>
        </w:rPr>
        <w:t xml:space="preserve">belief in America’s </w:t>
      </w:r>
      <w:r w:rsidRPr="00CD4DDB">
        <w:rPr>
          <w:rStyle w:val="Emphasis"/>
        </w:rPr>
        <w:t>virginal omnipotence</w:t>
      </w:r>
      <w:r w:rsidRPr="00CD4DDB">
        <w:rPr>
          <w:sz w:val="16"/>
        </w:rPr>
        <w:t xml:space="preserve"> is bipartisan and overwhelming. Hence, </w:t>
      </w:r>
      <w:r w:rsidRPr="00CD4DDB">
        <w:rPr>
          <w:u w:val="single"/>
        </w:rPr>
        <w:t xml:space="preserve">compromise is widely regarded as </w:t>
      </w:r>
      <w:r w:rsidRPr="00CD4DDB">
        <w:rPr>
          <w:rStyle w:val="Emphasis"/>
        </w:rPr>
        <w:t>unthinkable</w:t>
      </w:r>
      <w:r w:rsidRPr="00CD4DDB">
        <w:rPr>
          <w:sz w:val="16"/>
        </w:rPr>
        <w:t xml:space="preserve">. For instance, </w:t>
      </w:r>
      <w:r w:rsidRPr="00CD4DDB">
        <w:rPr>
          <w:u w:val="single"/>
        </w:rPr>
        <w:t>Brookings insisted that</w:t>
      </w:r>
      <w:r w:rsidRPr="00CD4DDB">
        <w:rPr>
          <w:sz w:val="16"/>
        </w:rPr>
        <w:t xml:space="preserve"> “It would be extremely misguided to try to win over one or both parties through fundamental concessions, such as endorsing China’s claims to Taiwan or recognizing Russia’s occupation of Ukrainian territories. </w:t>
      </w:r>
      <w:r w:rsidRPr="00CD4DDB">
        <w:rPr>
          <w:u w:val="single"/>
        </w:rPr>
        <w:t>Such appeasement would</w:t>
      </w:r>
      <w:r w:rsidRPr="00CD4DDB">
        <w:rPr>
          <w:sz w:val="16"/>
        </w:rPr>
        <w:t xml:space="preserve"> not only </w:t>
      </w:r>
      <w:r w:rsidRPr="00CD4DDB">
        <w:rPr>
          <w:u w:val="single"/>
        </w:rPr>
        <w:t xml:space="preserve">undermine U.S. </w:t>
      </w:r>
      <w:r w:rsidRPr="00CD4DDB">
        <w:rPr>
          <w:rStyle w:val="Emphasis"/>
        </w:rPr>
        <w:t>credibility</w:t>
      </w:r>
      <w:r w:rsidRPr="00CD4DDB">
        <w:rPr>
          <w:sz w:val="16"/>
        </w:rPr>
        <w:t xml:space="preserve"> with its allies and partners but also embolden China, Russia, and other revisionist regimes to engage in further aggression.”</w:t>
      </w:r>
    </w:p>
    <w:p w14:paraId="2A83A21C" w14:textId="77777777" w:rsidR="00C07CF4" w:rsidRPr="00CD4DDB" w:rsidRDefault="00C07CF4" w:rsidP="00C07CF4">
      <w:pPr>
        <w:rPr>
          <w:sz w:val="16"/>
        </w:rPr>
      </w:pPr>
      <w:r w:rsidRPr="00CD4DDB">
        <w:rPr>
          <w:sz w:val="16"/>
        </w:rPr>
        <w:t xml:space="preserve">Instead, the general Washington view is that the US should double down, more strongly and effectively punishing both major “axis” members. However, </w:t>
      </w:r>
      <w:r w:rsidRPr="00CD4DDB">
        <w:rPr>
          <w:u w:val="single"/>
        </w:rPr>
        <w:t xml:space="preserve">Russia already has </w:t>
      </w:r>
      <w:r w:rsidRPr="00CD4DDB">
        <w:rPr>
          <w:rStyle w:val="Emphasis"/>
        </w:rPr>
        <w:t>weathered multiple rounds</w:t>
      </w:r>
      <w:r w:rsidRPr="00CD4DDB">
        <w:rPr>
          <w:u w:val="single"/>
        </w:rPr>
        <w:t xml:space="preserve"> of sanctions. China’s greater integration in the world economy gives the West more retaliatory options, but the PRC also enjoys more commercial partners</w:t>
      </w:r>
      <w:r w:rsidRPr="00CD4DDB">
        <w:rPr>
          <w:sz w:val="16"/>
        </w:rPr>
        <w:t xml:space="preserve">. The Brookings commentary suggested that “A mix of strategic and reputational costs, such as the threat of secondary sanctions, as well as </w:t>
      </w:r>
      <w:r w:rsidRPr="00CD4DDB">
        <w:rPr>
          <w:rStyle w:val="Emphasis"/>
        </w:rPr>
        <w:t>diplomatic incentives</w:t>
      </w:r>
      <w:r w:rsidRPr="00CD4DDB">
        <w:rPr>
          <w:u w:val="single"/>
        </w:rPr>
        <w:t>, should be employed</w:t>
      </w:r>
      <w:r w:rsidRPr="00CD4DDB">
        <w:rPr>
          <w:sz w:val="16"/>
        </w:rPr>
        <w:t xml:space="preserve"> to push Beijing to limit and constructively leverage its ties with Russia.” However, the PRC so far has maneuvered carefully. Noted the Economist: “Taking advantage of Russia’s semi-isolation, China is buying its oil and gas at low prices, and will soon pay for more of it with its non-convertible currency, the yuan. Ever-cautious about its interests, China has avoided overt challenges to Western sanctions.”</w:t>
      </w:r>
    </w:p>
    <w:p w14:paraId="63996E2D" w14:textId="77777777" w:rsidR="00C07CF4" w:rsidRPr="00CD4DDB" w:rsidRDefault="00C07CF4" w:rsidP="00C07CF4">
      <w:pPr>
        <w:rPr>
          <w:sz w:val="16"/>
        </w:rPr>
      </w:pPr>
      <w:r w:rsidRPr="00CD4DDB">
        <w:rPr>
          <w:sz w:val="16"/>
        </w:rPr>
        <w:t xml:space="preserve">Moreover, the cost of sustained economic war would be high for all and the US would find little support for such a campaign in the Global South and even among its own allies, especially in Asia. Moreover, </w:t>
      </w:r>
      <w:r w:rsidRPr="00CD4DDB">
        <w:rPr>
          <w:u w:val="single"/>
        </w:rPr>
        <w:t xml:space="preserve">the West </w:t>
      </w:r>
      <w:r w:rsidRPr="00CD4DDB">
        <w:rPr>
          <w:rStyle w:val="Emphasis"/>
        </w:rPr>
        <w:t>already is punishing Beijing</w:t>
      </w:r>
      <w:r w:rsidRPr="00CD4DDB">
        <w:rPr>
          <w:u w:val="single"/>
        </w:rPr>
        <w:t xml:space="preserve"> for other reasons—relations with North Korea, threats against Taiwan, advances in critical technologies, abuses of human rights, and more. The longer the list of American sanctions, the more likely China is to </w:t>
      </w:r>
      <w:r w:rsidRPr="00CD4DDB">
        <w:rPr>
          <w:rStyle w:val="Emphasis"/>
        </w:rPr>
        <w:t>decouple than concede</w:t>
      </w:r>
      <w:r w:rsidRPr="00CD4DDB">
        <w:rPr>
          <w:sz w:val="16"/>
        </w:rPr>
        <w:t>.</w:t>
      </w:r>
    </w:p>
    <w:p w14:paraId="69D0A6AC" w14:textId="77777777" w:rsidR="00C07CF4" w:rsidRPr="00CD4DDB" w:rsidRDefault="00C07CF4" w:rsidP="00C07CF4">
      <w:pPr>
        <w:rPr>
          <w:sz w:val="16"/>
        </w:rPr>
      </w:pPr>
      <w:r w:rsidRPr="00CD4DDB">
        <w:rPr>
          <w:sz w:val="16"/>
        </w:rPr>
        <w:t>Blackwill and Fontaine would not only expand economic sanctions, but also increase military outlays, seek new military partners, increase military deployments, enhance military alliances, and up military aid. All of these would raise tensions and likely push Beijing to respond accordingly. Nor do the authors specify how to pay for their program when the US government seems to be plunging toward insolvency—with interest payments over $1 trillion annually, annual deficits approaching $2 trillion a year, and the national debt at 100 percent of GDP, headed for twice that by mid-century. There is little will to make massive cuts in social welfare programs or to enact draconian tax hikes.</w:t>
      </w:r>
    </w:p>
    <w:p w14:paraId="2DCBB19E" w14:textId="77777777" w:rsidR="00C07CF4" w:rsidRPr="00CD4DDB" w:rsidRDefault="00C07CF4" w:rsidP="00C07CF4">
      <w:pPr>
        <w:rPr>
          <w:sz w:val="16"/>
        </w:rPr>
      </w:pPr>
      <w:r w:rsidRPr="00CD4DDB">
        <w:rPr>
          <w:sz w:val="16"/>
        </w:rPr>
        <w:t>The Plan to Break the Axis</w:t>
      </w:r>
    </w:p>
    <w:p w14:paraId="4808C4F4" w14:textId="77777777" w:rsidR="00C07CF4" w:rsidRPr="00CD4DDB" w:rsidRDefault="00C07CF4" w:rsidP="00C07CF4">
      <w:pPr>
        <w:rPr>
          <w:sz w:val="16"/>
        </w:rPr>
      </w:pPr>
      <w:r w:rsidRPr="00CD4DDB">
        <w:rPr>
          <w:sz w:val="16"/>
        </w:rPr>
        <w:t>Even if Washington attempted to disrupt relations between China and Russia, how could it do so?</w:t>
      </w:r>
    </w:p>
    <w:p w14:paraId="16B2175B" w14:textId="77777777" w:rsidR="00C07CF4" w:rsidRPr="00CD4DDB" w:rsidRDefault="00C07CF4" w:rsidP="00C07CF4">
      <w:pPr>
        <w:rPr>
          <w:sz w:val="16"/>
        </w:rPr>
      </w:pPr>
      <w:r w:rsidRPr="00CD4DDB">
        <w:rPr>
          <w:sz w:val="16"/>
        </w:rPr>
        <w:t>Despite some tensions between the two, their relationship is much more harmonious today than throughout much of their history. Nixon made his move shortly after open border warfare between Russia and China. In contrast, Observed Jo Inge Bekkevold of Norway’s Institute for Defence Studies: “by comparing today’s Sino-Russian ties to the past Sino-Soviet alignment along five key factors—geopolitics, economics, ideology, leadership, and institutions—it becomes obvious that the Beijing-Moscow axis is stronger today on all accounts.”</w:t>
      </w:r>
    </w:p>
    <w:p w14:paraId="554DC386" w14:textId="77777777" w:rsidR="00C07CF4" w:rsidRPr="00CD4DDB" w:rsidRDefault="00C07CF4" w:rsidP="00C07CF4">
      <w:pPr>
        <w:rPr>
          <w:sz w:val="16"/>
        </w:rPr>
      </w:pPr>
      <w:r w:rsidRPr="00CD4DDB">
        <w:rPr>
          <w:sz w:val="16"/>
        </w:rPr>
        <w:t>Moreover, neither Beijing nor Moscow has reason to trust Washington. The basic problem, noted Brookings, is that “</w:t>
      </w:r>
      <w:r w:rsidRPr="00CD4DDB">
        <w:rPr>
          <w:u w:val="single"/>
        </w:rPr>
        <w:t xml:space="preserve">China and Russia’s strategic partnership will </w:t>
      </w:r>
      <w:r w:rsidRPr="00CD4DDB">
        <w:rPr>
          <w:rStyle w:val="Emphasis"/>
        </w:rPr>
        <w:t>persist</w:t>
      </w:r>
      <w:r w:rsidRPr="00CD4DDB">
        <w:rPr>
          <w:u w:val="single"/>
        </w:rPr>
        <w:t xml:space="preserve"> as long as each continues to see the</w:t>
      </w:r>
      <w:r w:rsidRPr="00CD4DDB">
        <w:rPr>
          <w:sz w:val="16"/>
        </w:rPr>
        <w:t xml:space="preserve"> </w:t>
      </w:r>
      <w:r w:rsidRPr="00CD4DDB">
        <w:rPr>
          <w:rStyle w:val="Emphasis"/>
        </w:rPr>
        <w:t>U</w:t>
      </w:r>
      <w:r w:rsidRPr="00CD4DDB">
        <w:rPr>
          <w:sz w:val="16"/>
        </w:rPr>
        <w:t xml:space="preserve">nited </w:t>
      </w:r>
      <w:r w:rsidRPr="00CD4DDB">
        <w:rPr>
          <w:rStyle w:val="Emphasis"/>
        </w:rPr>
        <w:t>S</w:t>
      </w:r>
      <w:r w:rsidRPr="00CD4DDB">
        <w:rPr>
          <w:sz w:val="16"/>
        </w:rPr>
        <w:t xml:space="preserve">tates </w:t>
      </w:r>
      <w:r w:rsidRPr="00CD4DDB">
        <w:rPr>
          <w:u w:val="single"/>
        </w:rPr>
        <w:t xml:space="preserve">as its </w:t>
      </w:r>
      <w:r w:rsidRPr="00CD4DDB">
        <w:rPr>
          <w:rStyle w:val="Emphasis"/>
        </w:rPr>
        <w:t>principal adversary</w:t>
      </w:r>
      <w:r w:rsidRPr="00CD4DDB">
        <w:rPr>
          <w:u w:val="single"/>
        </w:rPr>
        <w:t>. The</w:t>
      </w:r>
      <w:r w:rsidRPr="00CD4DDB">
        <w:rPr>
          <w:sz w:val="16"/>
        </w:rPr>
        <w:t xml:space="preserve"> </w:t>
      </w:r>
      <w:r w:rsidRPr="00CD4DDB">
        <w:rPr>
          <w:rStyle w:val="Emphasis"/>
        </w:rPr>
        <w:t>U</w:t>
      </w:r>
      <w:r w:rsidRPr="00CD4DDB">
        <w:rPr>
          <w:sz w:val="16"/>
        </w:rPr>
        <w:t xml:space="preserve">nited </w:t>
      </w:r>
      <w:r w:rsidRPr="00CD4DDB">
        <w:rPr>
          <w:rStyle w:val="Emphasis"/>
        </w:rPr>
        <w:t>S</w:t>
      </w:r>
      <w:r w:rsidRPr="00CD4DDB">
        <w:rPr>
          <w:sz w:val="16"/>
        </w:rPr>
        <w:t xml:space="preserve">tates </w:t>
      </w:r>
      <w:r w:rsidRPr="00CD4DDB">
        <w:rPr>
          <w:u w:val="single"/>
        </w:rPr>
        <w:t xml:space="preserve">maintains a significant </w:t>
      </w:r>
      <w:r w:rsidRPr="00CD4DDB">
        <w:rPr>
          <w:rStyle w:val="Emphasis"/>
        </w:rPr>
        <w:t>trust deficit</w:t>
      </w:r>
      <w:r w:rsidRPr="00CD4DDB">
        <w:rPr>
          <w:u w:val="single"/>
        </w:rPr>
        <w:t xml:space="preserve"> with both Beijing and Moscow which creates </w:t>
      </w:r>
      <w:r w:rsidRPr="00CD4DDB">
        <w:rPr>
          <w:rStyle w:val="Emphasis"/>
        </w:rPr>
        <w:t>challenges for bilateral engagement</w:t>
      </w:r>
      <w:r w:rsidRPr="00CD4DDB">
        <w:rPr>
          <w:u w:val="single"/>
        </w:rPr>
        <w:t>. Neither Beijing nor Moscow believes that they have anything to gain by working with Washington to check the other’s influence.” Who can blame them?</w:t>
      </w:r>
    </w:p>
    <w:p w14:paraId="39595206" w14:textId="77777777" w:rsidR="00C07CF4" w:rsidRDefault="00C07CF4" w:rsidP="00C07CF4">
      <w:pPr>
        <w:rPr>
          <w:sz w:val="16"/>
        </w:rPr>
      </w:pPr>
      <w:r w:rsidRPr="00CD4DDB">
        <w:rPr>
          <w:u w:val="single"/>
        </w:rPr>
        <w:t xml:space="preserve">Washington’s policy toward both is </w:t>
      </w:r>
      <w:r w:rsidRPr="00CD4DDB">
        <w:rPr>
          <w:rStyle w:val="Emphasis"/>
        </w:rPr>
        <w:t>overtly hostile</w:t>
      </w:r>
      <w:r w:rsidRPr="00CD4DDB">
        <w:rPr>
          <w:sz w:val="16"/>
        </w:rPr>
        <w:t xml:space="preserve">. The </w:t>
      </w:r>
      <w:r w:rsidRPr="00CD4DDB">
        <w:rPr>
          <w:u w:val="single"/>
        </w:rPr>
        <w:t>Trump</w:t>
      </w:r>
      <w:r w:rsidRPr="00CD4DDB">
        <w:rPr>
          <w:sz w:val="16"/>
        </w:rPr>
        <w:t xml:space="preserve"> administration </w:t>
      </w:r>
      <w:r w:rsidRPr="00CD4DDB">
        <w:rPr>
          <w:u w:val="single"/>
        </w:rPr>
        <w:t>would have to convince one or both governments that turning westward served their interests</w:t>
      </w:r>
      <w:r w:rsidRPr="00CD4DDB">
        <w:rPr>
          <w:sz w:val="16"/>
        </w:rPr>
        <w:t xml:space="preserve">. Observed Chivvis and Keating: “What </w:t>
      </w:r>
      <w:r w:rsidRPr="00CD4DDB">
        <w:rPr>
          <w:u w:val="single"/>
        </w:rPr>
        <w:t>these states</w:t>
      </w:r>
      <w:r w:rsidRPr="00CD4DDB">
        <w:rPr>
          <w:sz w:val="16"/>
        </w:rPr>
        <w:t xml:space="preserve"> do </w:t>
      </w:r>
      <w:r w:rsidRPr="00CD4DDB">
        <w:rPr>
          <w:u w:val="single"/>
        </w:rPr>
        <w:t xml:space="preserve">share is an </w:t>
      </w:r>
      <w:r w:rsidRPr="00CD4DDB">
        <w:rPr>
          <w:rStyle w:val="Emphasis"/>
        </w:rPr>
        <w:t>autocratic antipathy</w:t>
      </w:r>
      <w:r w:rsidRPr="00CD4DDB">
        <w:rPr>
          <w:u w:val="single"/>
        </w:rPr>
        <w:t xml:space="preserve"> for the liberal aspects of the </w:t>
      </w:r>
      <w:r w:rsidRPr="00CD4DDB">
        <w:rPr>
          <w:rStyle w:val="Emphasis"/>
        </w:rPr>
        <w:t>U.S.-led order</w:t>
      </w:r>
      <w:r w:rsidRPr="00CD4DDB">
        <w:rPr>
          <w:u w:val="single"/>
        </w:rPr>
        <w:t xml:space="preserve">, which they believe </w:t>
      </w:r>
      <w:r w:rsidRPr="00CD4DDB">
        <w:rPr>
          <w:rStyle w:val="Emphasis"/>
        </w:rPr>
        <w:t>threatens their very existence</w:t>
      </w:r>
      <w:r w:rsidRPr="00CD4DDB">
        <w:rPr>
          <w:sz w:val="16"/>
        </w:rPr>
        <w:t xml:space="preserve">. This is important because </w:t>
      </w:r>
      <w:r w:rsidRPr="00CD4DDB">
        <w:rPr>
          <w:rStyle w:val="Emphasis"/>
        </w:rPr>
        <w:t>threat perceptions</w:t>
      </w:r>
      <w:r w:rsidRPr="00CD4DDB">
        <w:rPr>
          <w:u w:val="single"/>
        </w:rPr>
        <w:t xml:space="preserve"> play a key role in the formation of alliances, blocs, and groups</w:t>
      </w:r>
      <w:r w:rsidRPr="00CD4DDB">
        <w:rPr>
          <w:sz w:val="16"/>
        </w:rPr>
        <w:t>.” How to reduce Beijing’s threat perceptions when Washington is unabashedly seeking to contain the PRC militarily and economically, in effect treating it as a likely enemy?</w:t>
      </w:r>
    </w:p>
    <w:p w14:paraId="2F9E808D" w14:textId="7DFB0A83" w:rsidR="001C5763" w:rsidRDefault="001C5763" w:rsidP="001C5763">
      <w:pPr>
        <w:pStyle w:val="Heading4"/>
      </w:pPr>
      <w:r>
        <w:t xml:space="preserve">3. </w:t>
      </w:r>
      <w:r>
        <w:rPr>
          <w:u w:val="single"/>
        </w:rPr>
        <w:t>NUCLEAR</w:t>
      </w:r>
      <w:r w:rsidRPr="001C5763">
        <w:rPr>
          <w:u w:val="single"/>
        </w:rPr>
        <w:t xml:space="preserve"> BUILD UP</w:t>
      </w:r>
      <w:r>
        <w:t xml:space="preserve">. </w:t>
      </w:r>
    </w:p>
    <w:p w14:paraId="65F50483" w14:textId="77777777" w:rsidR="001C5763" w:rsidRPr="00B1585D" w:rsidRDefault="001C5763" w:rsidP="001C5763">
      <w:r>
        <w:rPr>
          <w:rStyle w:val="Style13ptBold"/>
        </w:rPr>
        <w:t xml:space="preserve">Gause ’25 </w:t>
      </w:r>
      <w:r>
        <w:t xml:space="preserve">(F. Gregory Gause III, </w:t>
      </w:r>
      <w:r w:rsidRPr="00B1585D">
        <w:t>joined the Bush School in 2014 as the head of the Department of International Affairs, PhD in political science from Harvard University, served as director of Middle East Studies Program and chair of the Department of Political Science</w:t>
      </w:r>
      <w:r>
        <w:t xml:space="preserve"> at the University of Vermont, Texas A&amp;M University, February 2025, The Ohio State University, Project on Middle East Political Science, “Debating American Primacy in the Middle East” </w:t>
      </w:r>
      <w:hyperlink r:id="rId6" w:anchor="page=42" w:history="1">
        <w:r w:rsidRPr="00164D55">
          <w:rPr>
            <w:rStyle w:val="Hyperlink"/>
          </w:rPr>
          <w:t>https://pomeps.org/wp-content/uploads/2025/02/POMEPS_Studies_54_Final.pdf#page=42</w:t>
        </w:r>
      </w:hyperlink>
      <w:r>
        <w:t>); LF</w:t>
      </w:r>
    </w:p>
    <w:p w14:paraId="03BAFF65" w14:textId="77777777" w:rsidR="001C5763" w:rsidRPr="00B1585D" w:rsidRDefault="001C5763" w:rsidP="001C5763">
      <w:pPr>
        <w:rPr>
          <w:rStyle w:val="StyleUnderline"/>
        </w:rPr>
      </w:pPr>
      <w:r w:rsidRPr="00B1585D">
        <w:rPr>
          <w:rStyle w:val="StyleUnderline"/>
        </w:rPr>
        <w:t xml:space="preserve">The most detailed and extended theoretical analysis of unipolarity is provided by the late Nuno Monteiro. </w:t>
      </w:r>
      <w:r>
        <w:t xml:space="preserve">He contends that unipolarity “will generate abundant opportunities for war between the </w:t>
      </w:r>
      <w:proofErr w:type="spellStart"/>
      <w:r>
        <w:t>unipole</w:t>
      </w:r>
      <w:proofErr w:type="spellEnd"/>
      <w:r>
        <w:t xml:space="preserve"> and recalcitrant minor powers that do not have the capabilities or allies necessary to deter it.”27 </w:t>
      </w:r>
      <w:r w:rsidRPr="00B1585D">
        <w:rPr>
          <w:rStyle w:val="StyleUnderline"/>
        </w:rPr>
        <w:t>Those recalcitrant minor powers find themselves in a situation of “</w:t>
      </w:r>
      <w:r w:rsidRPr="00B1585D">
        <w:rPr>
          <w:rStyle w:val="Emphasis"/>
        </w:rPr>
        <w:t>extreme self-help</w:t>
      </w:r>
      <w:r w:rsidRPr="00B1585D">
        <w:rPr>
          <w:rStyle w:val="StyleUnderline"/>
        </w:rPr>
        <w:t xml:space="preserve">” [Monteiro’s emphasis], as they have no other great power to seek out for balancing purposes. The </w:t>
      </w:r>
      <w:proofErr w:type="spellStart"/>
      <w:r w:rsidRPr="00B1585D">
        <w:rPr>
          <w:rStyle w:val="StyleUnderline"/>
        </w:rPr>
        <w:t>unipole</w:t>
      </w:r>
      <w:proofErr w:type="spellEnd"/>
      <w:r w:rsidRPr="00B1585D">
        <w:rPr>
          <w:rStyle w:val="StyleUnderline"/>
        </w:rPr>
        <w:t xml:space="preserve"> can thus use military force against them without running the risk of conflict escalation into war involving other great powers. 28 The power differential between the </w:t>
      </w:r>
      <w:proofErr w:type="spellStart"/>
      <w:r w:rsidRPr="00B1585D">
        <w:rPr>
          <w:rStyle w:val="StyleUnderline"/>
        </w:rPr>
        <w:t>unipole</w:t>
      </w:r>
      <w:proofErr w:type="spellEnd"/>
      <w:r w:rsidRPr="00B1585D">
        <w:rPr>
          <w:rStyle w:val="StyleUnderline"/>
        </w:rPr>
        <w:t xml:space="preserve"> and a recalcitrant minor power is such that the </w:t>
      </w:r>
      <w:proofErr w:type="spellStart"/>
      <w:r w:rsidRPr="00B1585D">
        <w:rPr>
          <w:rStyle w:val="StyleUnderline"/>
        </w:rPr>
        <w:t>unipole</w:t>
      </w:r>
      <w:proofErr w:type="spellEnd"/>
      <w:r w:rsidRPr="00B1585D">
        <w:rPr>
          <w:rStyle w:val="StyleUnderline"/>
        </w:rPr>
        <w:t xml:space="preserve"> could be tempted to make demands of the minor power that encroach on the latter’s sovereignty or even survival. </w:t>
      </w:r>
      <w:r>
        <w:t xml:space="preserve">29 </w:t>
      </w:r>
      <w:r w:rsidRPr="00B1585D">
        <w:rPr>
          <w:rStyle w:val="StyleUnderline"/>
        </w:rPr>
        <w:t xml:space="preserve">Given this situation, </w:t>
      </w:r>
      <w:r w:rsidRPr="00B1585D">
        <w:rPr>
          <w:rStyle w:val="Emphasis"/>
        </w:rPr>
        <w:t xml:space="preserve">smaller powers left out of the </w:t>
      </w:r>
      <w:proofErr w:type="spellStart"/>
      <w:r w:rsidRPr="00B1585D">
        <w:rPr>
          <w:rStyle w:val="Emphasis"/>
        </w:rPr>
        <w:t>unipole’s</w:t>
      </w:r>
      <w:proofErr w:type="spellEnd"/>
      <w:r w:rsidRPr="00B1585D">
        <w:rPr>
          <w:rStyle w:val="Emphasis"/>
        </w:rPr>
        <w:t xml:space="preserve"> regional alliance system will have even greater incentives to try to obtain nuclear weapons</w:t>
      </w:r>
      <w:r w:rsidRPr="00B1585D">
        <w:rPr>
          <w:rStyle w:val="StyleUnderline"/>
        </w:rPr>
        <w:t xml:space="preserve">, as the ultimate guarantor against attack, thus </w:t>
      </w:r>
      <w:r w:rsidRPr="00B1585D">
        <w:rPr>
          <w:rStyle w:val="Emphasis"/>
        </w:rPr>
        <w:t xml:space="preserve">increasing the </w:t>
      </w:r>
      <w:proofErr w:type="spellStart"/>
      <w:r w:rsidRPr="00B1585D">
        <w:rPr>
          <w:rStyle w:val="Emphasis"/>
        </w:rPr>
        <w:t>unipole’s</w:t>
      </w:r>
      <w:proofErr w:type="spellEnd"/>
      <w:r w:rsidRPr="00B1585D">
        <w:rPr>
          <w:rStyle w:val="Emphasis"/>
        </w:rPr>
        <w:t xml:space="preserve"> incentives to launch strikes</w:t>
      </w:r>
      <w:r w:rsidRPr="00B1585D">
        <w:rPr>
          <w:rStyle w:val="StyleUnderline"/>
        </w:rPr>
        <w:t xml:space="preserve"> against them before they can obtain the ultimate deterrent. 30</w:t>
      </w:r>
    </w:p>
    <w:p w14:paraId="784C2A01" w14:textId="77777777" w:rsidR="001C5763" w:rsidRPr="001C5763" w:rsidRDefault="001C5763" w:rsidP="001C5763"/>
    <w:p w14:paraId="008D5222" w14:textId="36C1B752" w:rsidR="00484A74" w:rsidRDefault="00484A74" w:rsidP="00484A74">
      <w:pPr>
        <w:pStyle w:val="Heading3"/>
      </w:pPr>
      <w:r>
        <w:t>Impact---Conflict---2NC</w:t>
      </w:r>
    </w:p>
    <w:p w14:paraId="4894965A" w14:textId="77777777" w:rsidR="00484A74" w:rsidRDefault="00484A74" w:rsidP="00484A74">
      <w:pPr>
        <w:pStyle w:val="Heading4"/>
      </w:pPr>
      <w:r w:rsidRPr="00CA7764">
        <w:rPr>
          <w:u w:val="single"/>
        </w:rPr>
        <w:t>Hegemony</w:t>
      </w:r>
      <w:r>
        <w:t xml:space="preserve"> is </w:t>
      </w:r>
      <w:r w:rsidRPr="00CA7764">
        <w:rPr>
          <w:u w:val="single"/>
        </w:rPr>
        <w:t>terminally unsustainable</w:t>
      </w:r>
      <w:r>
        <w:t xml:space="preserve">---it goes </w:t>
      </w:r>
      <w:r w:rsidRPr="00CA7764">
        <w:rPr>
          <w:u w:val="single"/>
        </w:rPr>
        <w:t>nuclear</w:t>
      </w:r>
      <w:r>
        <w:t xml:space="preserve"> and it’s </w:t>
      </w:r>
      <w:r w:rsidRPr="00CA7764">
        <w:rPr>
          <w:u w:val="single"/>
        </w:rPr>
        <w:t>inevitably</w:t>
      </w:r>
      <w:r>
        <w:t xml:space="preserve"> going to </w:t>
      </w:r>
      <w:r w:rsidRPr="00CA7764">
        <w:t>collapse</w:t>
      </w:r>
      <w:r>
        <w:t>.</w:t>
      </w:r>
    </w:p>
    <w:p w14:paraId="0758D6CA" w14:textId="77777777" w:rsidR="00484A74" w:rsidRPr="00CA7764" w:rsidRDefault="00484A74" w:rsidP="00484A74">
      <w:r w:rsidRPr="00CA7764">
        <w:t xml:space="preserve">Alfred W. </w:t>
      </w:r>
      <w:r w:rsidRPr="00CA7764">
        <w:rPr>
          <w:b/>
          <w:bCs/>
          <w:sz w:val="26"/>
          <w:szCs w:val="26"/>
        </w:rPr>
        <w:t>McCoy ’24</w:t>
      </w:r>
      <w:r w:rsidRPr="00CA7764">
        <w:t>, Harrington Professor of History, University of Wisconsin–Madison; “Donald Trump Could Destroy US Hegemony on the World Stage,” Fair Observer, 06-05-2024, https://www.fairobserver.com/world-news/us-news/donald-trump-could-destroy-us-hegemony-on-the-world-stage/, —</w:t>
      </w:r>
      <w:proofErr w:type="spellStart"/>
      <w:r w:rsidRPr="00CA7764">
        <w:t>nws</w:t>
      </w:r>
      <w:proofErr w:type="spellEnd"/>
    </w:p>
    <w:p w14:paraId="7634A506" w14:textId="77777777" w:rsidR="00484A74" w:rsidRPr="00CA7764" w:rsidRDefault="00484A74" w:rsidP="00484A74">
      <w:pPr>
        <w:rPr>
          <w:sz w:val="16"/>
        </w:rPr>
      </w:pPr>
      <w:r w:rsidRPr="00CA7764">
        <w:rPr>
          <w:u w:val="single"/>
        </w:rPr>
        <w:t>Wrecking the NATO alliance Trump’s hostility to alliances in general and the North Atlantic Treaty Organization (NATO) in particular is a matter of historical record</w:t>
      </w:r>
      <w:r w:rsidRPr="00CA7764">
        <w:rPr>
          <w:sz w:val="16"/>
        </w:rPr>
        <w:t xml:space="preserve">. His hostility to NATO’s crucial mutual-defense clause (Article 5) — requiring all signatories to respond if one were attacked — </w:t>
      </w:r>
      <w:r w:rsidRPr="00CA7764">
        <w:rPr>
          <w:u w:val="single"/>
        </w:rPr>
        <w:t>could prove fatal. Just days after his 2018 sycophantic summit with Russian leader Vladimir Putin, Fox News host Tucker Carlson asked Trump, “Why should my son go to Montenegro to defend it from attack?” Weighing his words with uncharacteristic care, Trump replied: “I understand what you’re saying. I’ve asked the same question</w:t>
      </w:r>
      <w:r w:rsidRPr="00CA7764">
        <w:rPr>
          <w:sz w:val="16"/>
        </w:rPr>
        <w:t xml:space="preserve">.” He then offered what could, in a second term, prove a virtual death sentence for NATO. “Montenegro,” he said, “is a tiny country with very strong people … They’re very aggressive people. </w:t>
      </w:r>
      <w:r w:rsidRPr="00CA7764">
        <w:rPr>
          <w:u w:val="single"/>
        </w:rPr>
        <w:t>They may get aggressive, and congratulations, you’re in World War Three.” Since then, of course, Putin has invaded Ukraine and Biden’s White House has rallied NATO to defend that frontline European state</w:t>
      </w:r>
      <w:r w:rsidRPr="00CA7764">
        <w:rPr>
          <w:sz w:val="16"/>
        </w:rPr>
        <w:t xml:space="preserve">. Although Congress approved a massive $111 billion in aid (including $67 billion in military aid) for Ukraine in the war’s first 18 months, the Republican-led House has recently stalled President Biden’s request for an additional $67 billion critical to Kyiv’s continued resistance. </w:t>
      </w:r>
      <w:r w:rsidRPr="00CA7764">
        <w:rPr>
          <w:u w:val="single"/>
        </w:rPr>
        <w:t>As the campaign for his party’s nomination gathers momentum, Trump’s pro-Putin sentiments have helped persuade Republican legislators to break with our NATO allies on this critical issue</w:t>
      </w:r>
      <w:r w:rsidRPr="00CA7764">
        <w:rPr>
          <w:sz w:val="16"/>
        </w:rPr>
        <w:t>. Keep in mind that, right after Russia invaded in February 2022, Trump labeled Putin’s move “genius,” adding, “I mean, he’s taking over a country for $2 worth of sanctions. I’d say that’s pretty smart.” Last September, after Putin thanked him for claiming that, were he still president, he could end the war in 24 hours, Trump assured Meet the Press: “I would get him into a room. I’d get Zelensky into a room. Then I’d bring them together. And I’d have a deal worked out.”</w:t>
      </w:r>
    </w:p>
    <w:p w14:paraId="5CABC65F" w14:textId="77777777" w:rsidR="00484A74" w:rsidRPr="00CA7764" w:rsidRDefault="00484A74" w:rsidP="00484A74">
      <w:pPr>
        <w:rPr>
          <w:sz w:val="10"/>
          <w:szCs w:val="10"/>
        </w:rPr>
      </w:pPr>
      <w:r w:rsidRPr="00CA7764">
        <w:rPr>
          <w:sz w:val="10"/>
          <w:szCs w:val="10"/>
        </w:rPr>
        <w:t>In reality, a reelected Trump would undoubtedly simply abandon Ukraine, at best forcing it into negotiations that would be tantamount to surrender. As formerly neutral nations Finland and Sweden have rallied to NATO and alliance stalwarts like Britain and Germany make major arms deliveries to Ukraine, Europe has clearly labeled Russia’s invasion and war an existential threat. Under such circumstances, a future Trump tilt toward Putin could swing a wrecking ball through the NATO alliance, which, for the past 75 years, has served as a singular pillar in the architecture of US global power. Alienating allies on the Pacific littoral Just as NATO has long served as a strategic pillar at the western end of the vast Eurasian landmass, so four bilateral alliances along the Pacific littoral from Japan to the Philippines have proven a geopolitical fulcrum for dominance over the eastern end of Eurasia and the defense of North America. Here, the record of the first Trump administration was, at best, mixed. On the credit side of history’s ledger, he did revive “the Quad,” a loose alliance with Australia, India and Japan, which has gained greater coherence under President Biden. But only time spared Trump’s overall Asian diplomacy from utter disaster. His obsessive personal courtship of North Korean dictator Kim Jong-un, marked by two meaningless meetings and the exchange of 27 mash notes, failed to produce any sign of Pyongyang’s (nuclear) disarmament, while weakening America’s alliance with long-standing ally South Korea. Although Japan’s prime minister obsequiously paid court to Trump, he battered that classic bilateral alliance with constant complaints about its cost, even slapping a punitive 25% duty on Japanese steel imports.</w:t>
      </w:r>
    </w:p>
    <w:p w14:paraId="44E619A1" w14:textId="77777777" w:rsidR="00484A74" w:rsidRPr="00CA7764" w:rsidRDefault="00484A74" w:rsidP="00484A74">
      <w:pPr>
        <w:rPr>
          <w:sz w:val="10"/>
          <w:szCs w:val="10"/>
        </w:rPr>
      </w:pPr>
      <w:r w:rsidRPr="00CA7764">
        <w:rPr>
          <w:u w:val="single"/>
        </w:rPr>
        <w:t>Ignoring the pleas of close Asian allies, Trump also canceled the Trans-Pacific Partnership, leaving the door open for China to conclude its own Regional Comprehensive Economic Partnership with 15 Asia-Pacific countries that now account for nearly a third of Beijing’s foreign trade. Another four years of Trump’s “America first” diplomacy in the Pacific could do irreparable damage to those key strategic alliances</w:t>
      </w:r>
      <w:r w:rsidRPr="00CA7764">
        <w:rPr>
          <w:sz w:val="16"/>
        </w:rPr>
        <w:t xml:space="preserve">. Further south, by using Taiwan to both confront and court Chinese President Xi Jinping, while letting the Philippines drift toward Beijing’s orbit and launching a misbegotten trade war with China, </w:t>
      </w:r>
      <w:r w:rsidRPr="00CA7764">
        <w:rPr>
          <w:u w:val="single"/>
        </w:rPr>
        <w:t>Trump’s version of Asian “diplomacy” allowed Beijing to make some real diplomatic, economic, and military gains, while distinctly weakening the American position in the region. Biden, by contrast, has at least partially restored it, a strengthening reflected in a surprisingly amicable San Francisco summit last November with President Xi</w:t>
      </w:r>
      <w:r w:rsidRPr="00CA7764">
        <w:rPr>
          <w:sz w:val="16"/>
        </w:rPr>
        <w:t>. In South Asia, where the bitter rivalry between India and Pakistan dominates all diplomacy, Trump trashed a 70-year military alliance with Pakistan with a single New Year’s Day message. “</w:t>
      </w:r>
      <w:r w:rsidRPr="00CA7764">
        <w:rPr>
          <w:u w:val="single"/>
        </w:rPr>
        <w:t>The United States has foolishly given Pakistan more than 33 billion dollars in aid over the last 15 years</w:t>
      </w:r>
      <w:r w:rsidRPr="00CA7764">
        <w:rPr>
          <w:sz w:val="16"/>
        </w:rPr>
        <w:t xml:space="preserve">,” </w:t>
      </w:r>
      <w:r w:rsidRPr="00CA7764">
        <w:rPr>
          <w:sz w:val="10"/>
          <w:szCs w:val="10"/>
        </w:rPr>
        <w:t>Trump tweeted, “and they have given us nothing but lies &amp; deceit, thinking of our leaders as fools … No more!” Since then, Pakistan has shifted decisively into Beijing’s orbit, while India now plays Moscow and Washington off against each other to its economic advantage. Just as Trump’s posture toward Europe could swing a wrecking ball through the NATO alliance in a second term, so his mix of economic nationalism and strategic myopia could destabilize the array of alliances along the Pacific littoral, toppling that second of Brzezinski’s three pillars for American global power.</w:t>
      </w:r>
    </w:p>
    <w:p w14:paraId="4A721DA3" w14:textId="77777777" w:rsidR="00484A74" w:rsidRPr="00CA7764" w:rsidRDefault="00484A74" w:rsidP="00484A74">
      <w:pPr>
        <w:rPr>
          <w:sz w:val="16"/>
        </w:rPr>
      </w:pPr>
      <w:r w:rsidRPr="00CA7764">
        <w:rPr>
          <w:sz w:val="16"/>
        </w:rPr>
        <w:t xml:space="preserve">That “assertive single entity” in Central Asia And when it comes to that third pillar of US global power — </w:t>
      </w:r>
      <w:r w:rsidRPr="00CA7764">
        <w:rPr>
          <w:u w:val="single"/>
        </w:rPr>
        <w:t>preventing any “assertive single entity” from controlling the “middle space” of Eurasia — Trump failed woefully (as, in fact, had his predecessors). After announcing China’s trillion-dollar Belt &amp; Road Initiative in 2013, President Xi has spent billions building a steel grid of roads, rails, and pipelines that crisscross the middle space of that vast Eurasian landmass, an enormous new infrastructure that has led to a chain of alliances stretching across central Asia</w:t>
      </w:r>
      <w:r w:rsidRPr="00CA7764">
        <w:rPr>
          <w:sz w:val="16"/>
        </w:rPr>
        <w:t xml:space="preserve">. The power of China’s position was manifested in 2021 when Beijing helped push the US military out of Afghanistan in a deft geopolitical squeeze-play. </w:t>
      </w:r>
      <w:r w:rsidRPr="00CA7764">
        <w:rPr>
          <w:u w:val="single"/>
        </w:rPr>
        <w:t>More recently, Beijing also brokered a breathtaking diplomatic entente between Shi’a Iran and Sunni Saudi Arabia, stunning Washington and many Western diplomats. Trump’s Middle East policy during his first term in office was focused solely on backing right-wing Israeli Prime Minister Benjamin Netanyahu</w:t>
      </w:r>
      <w:r w:rsidRPr="00CA7764">
        <w:rPr>
          <w:sz w:val="16"/>
        </w:rPr>
        <w:t xml:space="preserve"> — recognizing Jerusalem as Israel’s capital, canceling a nuclear agreement with Iran, seconding his marginalization of the Palestinians, and promoting Arab recognition of Israel. Since the Hamas terrorist attack of October 7 and Netanyahu’s devastating assault on Gaza’s civilian population, President Biden’s reaction was skewed in an almost Trumpian fashion toward Israel, with a consequent loss of influence in the wider region. And count on one thing: An incoming Trump administration would only compound the damage. In short, Beijing is already toppling the third pillar of American global power in that critical “middle space” of Eurasia. In a second Trump term, an unchecked Chinese diplomatic and economic juggernaut could arguably grind that pillar into rubble. Africa in the “World Island” In fact, however, no matter what Brzezinski might have thought, there are other pillars of world power beyond Eurasia — above all, Africa. Indeed, British </w:t>
      </w:r>
      <w:proofErr w:type="spellStart"/>
      <w:r w:rsidRPr="00CA7764">
        <w:rPr>
          <w:sz w:val="16"/>
        </w:rPr>
        <w:t>geostrategist</w:t>
      </w:r>
      <w:proofErr w:type="spellEnd"/>
      <w:r w:rsidRPr="00CA7764">
        <w:rPr>
          <w:sz w:val="16"/>
        </w:rPr>
        <w:t xml:space="preserve"> Halford Mackinder, the author of the global geopolitical analysis that deeply influenced the former national security adviser, argued over a century ago that the locus of global power lay in a tri-continental combination of Europe, Asia, and Africa that he dubbed “the world island.” </w:t>
      </w:r>
    </w:p>
    <w:p w14:paraId="16E7E27D" w14:textId="77777777" w:rsidR="00484A74" w:rsidRPr="00CA7764" w:rsidRDefault="00484A74" w:rsidP="00484A74">
      <w:pPr>
        <w:rPr>
          <w:sz w:val="16"/>
        </w:rPr>
      </w:pPr>
      <w:r w:rsidRPr="00CA7764">
        <w:rPr>
          <w:u w:val="single"/>
        </w:rPr>
        <w:t>In the age of high imperialism, Europe found Africa a fertile field for colonial exploitation and, during the Cold War, Washington added to that continent’s suffering by making it a superpower surrogate battleground. But Beijing grasped the human potential of Africa and, in the 1970s, began building lasting economic alliances with its emerging nations. By 2015, its trade with Africa had climbed to $222 billion, three times the United States’</w:t>
      </w:r>
      <w:r w:rsidRPr="00CA7764">
        <w:rPr>
          <w:sz w:val="16"/>
        </w:rPr>
        <w:t xml:space="preserve">. Its investments there were then projected to reach a trillion dollars by 2025. Recognizing the strategic threat, </w:t>
      </w:r>
      <w:r w:rsidRPr="00CA7764">
        <w:rPr>
          <w:u w:val="single"/>
        </w:rPr>
        <w:t>President Barack Obama convened a 2014 summit with 51 African leaders at the White House. Trump, however, dismissed the entire continent, during a 2018 Oval Office meeting, as so many “shithole countries</w:t>
      </w:r>
      <w:r w:rsidRPr="00CA7764">
        <w:rPr>
          <w:sz w:val="16"/>
        </w:rPr>
        <w:t xml:space="preserve">.” The Trump administration tried to repair the damage by sending First Lady Melania off on a solo trip to Africa, but her bizarre colonial outfits and ill-timed administration cuts in foreign aid to the continent only added to the damage. In addition to a storehouse of natural resources, Africa’s chief asset is its growing pool of human talent. Africa’s median age is 19 (compared to 38 for both China and the US), meaning that, by 2050, that continent will be home to a full one-third of the world’s young. Given his fraught record with the region, </w:t>
      </w:r>
      <w:r w:rsidRPr="00CA7764">
        <w:rPr>
          <w:u w:val="single"/>
        </w:rPr>
        <w:t>Trump’s second term would likely do little more than hand the whole continent to China on a gold-plated platter. South of the border Even in Latin America, the situation has been changing in a complex fashion</w:t>
      </w:r>
      <w:r w:rsidRPr="00CA7764">
        <w:rPr>
          <w:sz w:val="16"/>
        </w:rPr>
        <w:t xml:space="preserve">. </w:t>
      </w:r>
    </w:p>
    <w:p w14:paraId="58E89AF1" w14:textId="77777777" w:rsidR="00484A74" w:rsidRDefault="00484A74" w:rsidP="00484A74">
      <w:pPr>
        <w:rPr>
          <w:sz w:val="16"/>
        </w:rPr>
      </w:pPr>
      <w:r w:rsidRPr="00CA7764">
        <w:rPr>
          <w:sz w:val="16"/>
        </w:rPr>
        <w:t xml:space="preserve">As a region </w:t>
      </w:r>
      <w:r w:rsidRPr="00CA7764">
        <w:rPr>
          <w:u w:val="single"/>
        </w:rPr>
        <w:t>informally incorporated into the American imperium for more than a century and suffering all the slights of an asymmetric alliance</w:t>
      </w:r>
      <w:r w:rsidRPr="00CA7764">
        <w:rPr>
          <w:sz w:val="16"/>
        </w:rPr>
        <w:t xml:space="preserve">, its increasingly nationalist leaders welcomed China’s interest in this century. By 2017, in fact, Chinese trade with Latin America had hit a substantial $244 billion, making it — yes! — the region’s largest trading partner. </w:t>
      </w:r>
      <w:r w:rsidRPr="00CA7764">
        <w:rPr>
          <w:u w:val="single"/>
        </w:rPr>
        <w:t>Simultaneously, Beijing’s loans to Caribbean countries had reached a hefty $62 billion by the end of the Trump administration. Except for drug interdiction and economic sanctions against leftist regimes in Cuba and Venezuela, the Trump White House generally ignored Latin America, doing nothing to slow China’s commercial juggernaut</w:t>
      </w:r>
      <w:r w:rsidRPr="00CA7764">
        <w:rPr>
          <w:sz w:val="16"/>
        </w:rPr>
        <w:t xml:space="preserve">. Although the Biden administration made some diplomatic gestures toward the region, China’s trade rose relentlessly to $450 billion by 2022. Reflecting a bipartisan indifference in this century, a reelected </w:t>
      </w:r>
      <w:r w:rsidRPr="00CA7764">
        <w:rPr>
          <w:u w:val="single"/>
        </w:rPr>
        <w:t>Trump would likely do little to check China’s growing commercial hegemony over Latin America</w:t>
      </w:r>
      <w:r w:rsidRPr="00CA7764">
        <w:rPr>
          <w:sz w:val="16"/>
        </w:rPr>
        <w:t xml:space="preserve">. And the region would undoubtedly welcome such indifference, since the alternative — along with draconian moves at the US–Mexican border — </w:t>
      </w:r>
      <w:r w:rsidRPr="00CA7764">
        <w:rPr>
          <w:u w:val="single"/>
        </w:rPr>
        <w:t>might involve plans to fire missiles at or send troops to knock out drug labs in Mexico. The backlash to such unilateral intervention amid panic over immigration could cripple US relations with the region for decades to come</w:t>
      </w:r>
      <w:r w:rsidRPr="00CA7764">
        <w:rPr>
          <w:sz w:val="16"/>
        </w:rPr>
        <w:t xml:space="preserve">. </w:t>
      </w:r>
    </w:p>
    <w:p w14:paraId="40A2A406" w14:textId="77777777" w:rsidR="00484A74" w:rsidRDefault="00484A74" w:rsidP="00484A74">
      <w:pPr>
        <w:pStyle w:val="Heading4"/>
      </w:pPr>
      <w:r>
        <w:t>Unipolarity is terrible---</w:t>
      </w:r>
      <w:r w:rsidRPr="00A849A8">
        <w:rPr>
          <w:b w:val="0"/>
          <w:bCs/>
        </w:rPr>
        <w:t xml:space="preserve">it </w:t>
      </w:r>
      <w:r w:rsidRPr="00A849A8">
        <w:rPr>
          <w:b w:val="0"/>
          <w:bCs/>
          <w:u w:val="single"/>
        </w:rPr>
        <w:t>heightens</w:t>
      </w:r>
      <w:r w:rsidRPr="00A849A8">
        <w:rPr>
          <w:b w:val="0"/>
          <w:bCs/>
        </w:rPr>
        <w:t xml:space="preserve"> conflict</w:t>
      </w:r>
      <w:r>
        <w:t xml:space="preserve">. </w:t>
      </w:r>
    </w:p>
    <w:p w14:paraId="3A7B4ED9" w14:textId="77777777" w:rsidR="00484A74" w:rsidRPr="00A849A8" w:rsidRDefault="00484A74" w:rsidP="00484A74">
      <w:r w:rsidRPr="00A849A8">
        <w:t xml:space="preserve">Nuno </w:t>
      </w:r>
      <w:r w:rsidRPr="00A849A8">
        <w:rPr>
          <w:b/>
          <w:bCs/>
          <w:sz w:val="26"/>
          <w:szCs w:val="26"/>
        </w:rPr>
        <w:t>Monteiro et al. ’12</w:t>
      </w:r>
      <w:r w:rsidRPr="00A849A8">
        <w:t>, Associate Professor of Political Science at Yale University; “Unrest Assured: Why Unipolarity Is Not Peaceful,” Belfer Center for Science and International Affairs, International Security, Vol. 36, No. 3, Winter 2012, https://www.belfercenter.org/publication/unrest-assured-why-unipolarity-not-peaceful, ---</w:t>
      </w:r>
      <w:proofErr w:type="spellStart"/>
      <w:r w:rsidRPr="00A849A8">
        <w:t>nws</w:t>
      </w:r>
      <w:proofErr w:type="spellEnd"/>
    </w:p>
    <w:p w14:paraId="278CBE6A" w14:textId="77777777" w:rsidR="00484A74" w:rsidRDefault="00484A74" w:rsidP="00484A74">
      <w:r w:rsidRPr="00A849A8">
        <w:rPr>
          <w:u w:val="single"/>
        </w:rPr>
        <w:t xml:space="preserve">The </w:t>
      </w:r>
      <w:r w:rsidRPr="00A849A8">
        <w:rPr>
          <w:highlight w:val="cyan"/>
          <w:u w:val="single"/>
        </w:rPr>
        <w:t>United States</w:t>
      </w:r>
      <w:r w:rsidRPr="00A849A8">
        <w:rPr>
          <w:u w:val="single"/>
        </w:rPr>
        <w:t xml:space="preserve"> has </w:t>
      </w:r>
      <w:r w:rsidRPr="00A849A8">
        <w:rPr>
          <w:rStyle w:val="Emphasis"/>
          <w:highlight w:val="cyan"/>
        </w:rPr>
        <w:t>been</w:t>
      </w:r>
      <w:r w:rsidRPr="00A849A8">
        <w:rPr>
          <w:u w:val="single"/>
        </w:rPr>
        <w:t xml:space="preserve"> at </w:t>
      </w:r>
      <w:r w:rsidRPr="00A849A8">
        <w:rPr>
          <w:highlight w:val="cyan"/>
          <w:u w:val="single"/>
        </w:rPr>
        <w:t>war</w:t>
      </w:r>
      <w:r w:rsidRPr="00A849A8">
        <w:rPr>
          <w:u w:val="single"/>
        </w:rPr>
        <w:t xml:space="preserve"> for </w:t>
      </w:r>
      <w:r w:rsidRPr="00A849A8">
        <w:rPr>
          <w:rStyle w:val="Emphasis"/>
          <w:highlight w:val="cyan"/>
        </w:rPr>
        <w:t>thirteen</w:t>
      </w:r>
      <w:r w:rsidRPr="00A849A8">
        <w:rPr>
          <w:u w:val="single"/>
        </w:rPr>
        <w:t xml:space="preserve"> of the </w:t>
      </w:r>
      <w:r w:rsidRPr="00A849A8">
        <w:rPr>
          <w:highlight w:val="cyan"/>
          <w:u w:val="single"/>
        </w:rPr>
        <w:t>twenty-two years</w:t>
      </w:r>
      <w:r w:rsidRPr="00A849A8">
        <w:rPr>
          <w:u w:val="single"/>
        </w:rPr>
        <w:t xml:space="preserve"> since the </w:t>
      </w:r>
      <w:r w:rsidRPr="00A849A8">
        <w:rPr>
          <w:highlight w:val="cyan"/>
          <w:u w:val="single"/>
        </w:rPr>
        <w:t xml:space="preserve">Cold War </w:t>
      </w:r>
      <w:r w:rsidRPr="00A849A8">
        <w:rPr>
          <w:rStyle w:val="Emphasis"/>
          <w:highlight w:val="cyan"/>
        </w:rPr>
        <w:t>ended</w:t>
      </w:r>
      <w:r w:rsidRPr="00A849A8">
        <w:rPr>
          <w:u w:val="single"/>
        </w:rPr>
        <w:t xml:space="preserve"> and the </w:t>
      </w:r>
      <w:r w:rsidRPr="00A849A8">
        <w:rPr>
          <w:highlight w:val="cyan"/>
          <w:u w:val="single"/>
        </w:rPr>
        <w:t xml:space="preserve">world </w:t>
      </w:r>
      <w:r w:rsidRPr="00A849A8">
        <w:rPr>
          <w:rStyle w:val="Emphasis"/>
          <w:highlight w:val="cyan"/>
        </w:rPr>
        <w:t>became</w:t>
      </w:r>
      <w:r w:rsidRPr="00A849A8">
        <w:rPr>
          <w:highlight w:val="cyan"/>
          <w:u w:val="single"/>
        </w:rPr>
        <w:t xml:space="preserve"> unipolar</w:t>
      </w:r>
      <w:r w:rsidRPr="00A849A8">
        <w:rPr>
          <w:u w:val="single"/>
        </w:rPr>
        <w:t xml:space="preserve">. Still, the consensual </w:t>
      </w:r>
      <w:r w:rsidRPr="00A849A8">
        <w:rPr>
          <w:highlight w:val="cyan"/>
          <w:u w:val="single"/>
        </w:rPr>
        <w:t>view</w:t>
      </w:r>
      <w:r w:rsidRPr="00A849A8">
        <w:rPr>
          <w:u w:val="single"/>
        </w:rPr>
        <w:t xml:space="preserve"> among </w:t>
      </w:r>
      <w:r w:rsidRPr="00A849A8">
        <w:rPr>
          <w:rStyle w:val="Emphasis"/>
          <w:highlight w:val="cyan"/>
        </w:rPr>
        <w:t>international</w:t>
      </w:r>
      <w:r w:rsidRPr="00A849A8">
        <w:rPr>
          <w:highlight w:val="cyan"/>
          <w:u w:val="single"/>
        </w:rPr>
        <w:t xml:space="preserve"> relations </w:t>
      </w:r>
      <w:r w:rsidRPr="00A849A8">
        <w:rPr>
          <w:rStyle w:val="Emphasis"/>
          <w:highlight w:val="cyan"/>
        </w:rPr>
        <w:t>theorists</w:t>
      </w:r>
      <w:r w:rsidRPr="00A849A8">
        <w:rPr>
          <w:u w:val="single"/>
        </w:rPr>
        <w:t xml:space="preserve"> is that </w:t>
      </w:r>
      <w:r w:rsidRPr="00A849A8">
        <w:rPr>
          <w:highlight w:val="cyan"/>
          <w:u w:val="single"/>
        </w:rPr>
        <w:t>unipolarity</w:t>
      </w:r>
      <w:r w:rsidRPr="00A849A8">
        <w:rPr>
          <w:u w:val="single"/>
        </w:rPr>
        <w:t xml:space="preserve"> is </w:t>
      </w:r>
      <w:r w:rsidRPr="00A849A8">
        <w:rPr>
          <w:rStyle w:val="Emphasis"/>
          <w:highlight w:val="cyan"/>
        </w:rPr>
        <w:t>peaceful</w:t>
      </w:r>
      <w:r w:rsidRPr="00A849A8">
        <w:t xml:space="preserve">. They </w:t>
      </w:r>
      <w:r w:rsidRPr="00A849A8">
        <w:rPr>
          <w:highlight w:val="cyan"/>
          <w:u w:val="single"/>
        </w:rPr>
        <w:t>base</w:t>
      </w:r>
      <w:r w:rsidRPr="00A849A8">
        <w:rPr>
          <w:u w:val="single"/>
        </w:rPr>
        <w:t xml:space="preserve"> this </w:t>
      </w:r>
      <w:r w:rsidRPr="00A849A8">
        <w:rPr>
          <w:highlight w:val="cyan"/>
          <w:u w:val="single"/>
        </w:rPr>
        <w:t xml:space="preserve">view on </w:t>
      </w:r>
      <w:r w:rsidRPr="00A849A8">
        <w:rPr>
          <w:rStyle w:val="Emphasis"/>
          <w:highlight w:val="cyan"/>
        </w:rPr>
        <w:t>two</w:t>
      </w:r>
      <w:r w:rsidRPr="00A849A8">
        <w:rPr>
          <w:highlight w:val="cyan"/>
          <w:u w:val="single"/>
        </w:rPr>
        <w:t xml:space="preserve"> assumptions</w:t>
      </w:r>
      <w:r w:rsidRPr="00A849A8">
        <w:t xml:space="preserve">: first, the </w:t>
      </w:r>
      <w:proofErr w:type="spellStart"/>
      <w:r w:rsidRPr="00A849A8">
        <w:rPr>
          <w:highlight w:val="cyan"/>
          <w:u w:val="single"/>
        </w:rPr>
        <w:t>unipole</w:t>
      </w:r>
      <w:proofErr w:type="spellEnd"/>
      <w:r w:rsidRPr="00A849A8">
        <w:rPr>
          <w:highlight w:val="cyan"/>
          <w:u w:val="single"/>
        </w:rPr>
        <w:t xml:space="preserve"> will </w:t>
      </w:r>
      <w:r w:rsidRPr="00A849A8">
        <w:rPr>
          <w:rStyle w:val="Emphasis"/>
          <w:highlight w:val="cyan"/>
        </w:rPr>
        <w:t>guarantee</w:t>
      </w:r>
      <w:r w:rsidRPr="00A849A8">
        <w:rPr>
          <w:u w:val="single"/>
        </w:rPr>
        <w:t xml:space="preserve"> the </w:t>
      </w:r>
      <w:r w:rsidRPr="00A849A8">
        <w:rPr>
          <w:highlight w:val="cyan"/>
          <w:u w:val="single"/>
        </w:rPr>
        <w:t xml:space="preserve">global </w:t>
      </w:r>
      <w:r w:rsidRPr="00A849A8">
        <w:rPr>
          <w:rStyle w:val="Emphasis"/>
          <w:highlight w:val="cyan"/>
        </w:rPr>
        <w:t>status</w:t>
      </w:r>
      <w:r w:rsidRPr="00A849A8">
        <w:rPr>
          <w:highlight w:val="cyan"/>
          <w:u w:val="single"/>
        </w:rPr>
        <w:t xml:space="preserve"> quo</w:t>
      </w:r>
      <w:r w:rsidRPr="00A849A8">
        <w:rPr>
          <w:u w:val="single"/>
        </w:rPr>
        <w:t xml:space="preserve"> and, </w:t>
      </w:r>
      <w:r w:rsidRPr="00A849A8">
        <w:rPr>
          <w:highlight w:val="cyan"/>
          <w:u w:val="single"/>
        </w:rPr>
        <w:t>second</w:t>
      </w:r>
      <w:r w:rsidRPr="00A849A8">
        <w:rPr>
          <w:u w:val="single"/>
        </w:rPr>
        <w:t xml:space="preserve">, no </w:t>
      </w:r>
      <w:r w:rsidRPr="00A849A8">
        <w:rPr>
          <w:rStyle w:val="Emphasis"/>
          <w:highlight w:val="cyan"/>
        </w:rPr>
        <w:t>state</w:t>
      </w:r>
      <w:r w:rsidRPr="00A849A8">
        <w:rPr>
          <w:u w:val="single"/>
        </w:rPr>
        <w:t xml:space="preserve"> will </w:t>
      </w:r>
      <w:r w:rsidRPr="00A849A8">
        <w:rPr>
          <w:rStyle w:val="Emphasis"/>
          <w:highlight w:val="cyan"/>
        </w:rPr>
        <w:t>balance</w:t>
      </w:r>
      <w:r w:rsidRPr="00A849A8">
        <w:rPr>
          <w:highlight w:val="cyan"/>
          <w:u w:val="single"/>
        </w:rPr>
        <w:t xml:space="preserve"> against</w:t>
      </w:r>
      <w:r w:rsidRPr="00A849A8">
        <w:rPr>
          <w:u w:val="single"/>
        </w:rPr>
        <w:t xml:space="preserve"> it</w:t>
      </w:r>
      <w:r w:rsidRPr="00A849A8">
        <w:t xml:space="preserve">. Both </w:t>
      </w:r>
      <w:r w:rsidRPr="00A849A8">
        <w:rPr>
          <w:rStyle w:val="Emphasis"/>
          <w:highlight w:val="cyan"/>
        </w:rPr>
        <w:t>assumptions</w:t>
      </w:r>
      <w:r w:rsidRPr="00A849A8">
        <w:rPr>
          <w:highlight w:val="cyan"/>
          <w:u w:val="single"/>
        </w:rPr>
        <w:t xml:space="preserve"> are </w:t>
      </w:r>
      <w:r w:rsidRPr="00A849A8">
        <w:rPr>
          <w:rStyle w:val="Emphasis"/>
          <w:highlight w:val="cyan"/>
        </w:rPr>
        <w:t>problematic</w:t>
      </w:r>
      <w:r w:rsidRPr="00A849A8">
        <w:t xml:space="preserve">. </w:t>
      </w:r>
    </w:p>
    <w:p w14:paraId="5D71AB58" w14:textId="77777777" w:rsidR="00484A74" w:rsidRDefault="00484A74" w:rsidP="00484A74">
      <w:r w:rsidRPr="00A849A8">
        <w:rPr>
          <w:u w:val="single"/>
        </w:rPr>
        <w:t xml:space="preserve">First, the </w:t>
      </w:r>
      <w:proofErr w:type="spellStart"/>
      <w:r w:rsidRPr="00A849A8">
        <w:rPr>
          <w:rStyle w:val="Emphasis"/>
          <w:highlight w:val="cyan"/>
        </w:rPr>
        <w:t>unipole</w:t>
      </w:r>
      <w:proofErr w:type="spellEnd"/>
      <w:r w:rsidRPr="00A849A8">
        <w:rPr>
          <w:u w:val="single"/>
        </w:rPr>
        <w:t xml:space="preserve"> may </w:t>
      </w:r>
      <w:r w:rsidRPr="00A849A8">
        <w:rPr>
          <w:rStyle w:val="Emphasis"/>
          <w:highlight w:val="cyan"/>
        </w:rPr>
        <w:t>disengage</w:t>
      </w:r>
      <w:r w:rsidRPr="00A849A8">
        <w:rPr>
          <w:u w:val="single"/>
        </w:rPr>
        <w:t xml:space="preserve"> from a </w:t>
      </w:r>
      <w:r w:rsidRPr="00A849A8">
        <w:rPr>
          <w:highlight w:val="cyan"/>
          <w:u w:val="single"/>
        </w:rPr>
        <w:t>particular region</w:t>
      </w:r>
      <w:r w:rsidRPr="00A849A8">
        <w:rPr>
          <w:u w:val="single"/>
        </w:rPr>
        <w:t xml:space="preserve">, thus </w:t>
      </w:r>
      <w:r w:rsidRPr="00A849A8">
        <w:rPr>
          <w:highlight w:val="cyan"/>
          <w:u w:val="single"/>
        </w:rPr>
        <w:t xml:space="preserve">removing </w:t>
      </w:r>
      <w:r w:rsidRPr="00A849A8">
        <w:rPr>
          <w:rStyle w:val="Emphasis"/>
          <w:highlight w:val="cyan"/>
        </w:rPr>
        <w:t>constraints</w:t>
      </w:r>
      <w:r w:rsidRPr="00A849A8">
        <w:rPr>
          <w:u w:val="single"/>
        </w:rPr>
        <w:t xml:space="preserve"> on regional </w:t>
      </w:r>
      <w:r w:rsidRPr="00A849A8">
        <w:rPr>
          <w:highlight w:val="cyan"/>
          <w:u w:val="single"/>
        </w:rPr>
        <w:t>conflicts</w:t>
      </w:r>
      <w:r w:rsidRPr="00A849A8">
        <w:rPr>
          <w:u w:val="single"/>
        </w:rPr>
        <w:t xml:space="preserve">. Second, if the </w:t>
      </w:r>
      <w:proofErr w:type="spellStart"/>
      <w:r w:rsidRPr="00A849A8">
        <w:rPr>
          <w:highlight w:val="cyan"/>
          <w:u w:val="single"/>
        </w:rPr>
        <w:t>unipole</w:t>
      </w:r>
      <w:proofErr w:type="spellEnd"/>
      <w:r w:rsidRPr="00A849A8">
        <w:rPr>
          <w:highlight w:val="cyan"/>
          <w:u w:val="single"/>
        </w:rPr>
        <w:t xml:space="preserve"> remains </w:t>
      </w:r>
      <w:r w:rsidRPr="00A849A8">
        <w:rPr>
          <w:rStyle w:val="Emphasis"/>
          <w:highlight w:val="cyan"/>
        </w:rPr>
        <w:t>engaged</w:t>
      </w:r>
      <w:r w:rsidRPr="00A849A8">
        <w:rPr>
          <w:u w:val="single"/>
        </w:rPr>
        <w:t xml:space="preserve"> in the </w:t>
      </w:r>
      <w:r w:rsidRPr="00A849A8">
        <w:rPr>
          <w:highlight w:val="cyan"/>
          <w:u w:val="single"/>
        </w:rPr>
        <w:t xml:space="preserve">world, </w:t>
      </w:r>
      <w:r w:rsidRPr="00A849A8">
        <w:rPr>
          <w:rStyle w:val="Emphasis"/>
          <w:highlight w:val="cyan"/>
        </w:rPr>
        <w:t>those</w:t>
      </w:r>
      <w:r w:rsidRPr="00A849A8">
        <w:rPr>
          <w:highlight w:val="cyan"/>
          <w:u w:val="single"/>
        </w:rPr>
        <w:t xml:space="preserve"> minor powers</w:t>
      </w:r>
      <w:r w:rsidRPr="00A849A8">
        <w:rPr>
          <w:u w:val="single"/>
        </w:rPr>
        <w:t xml:space="preserve"> that decide not to </w:t>
      </w:r>
      <w:r w:rsidRPr="00A849A8">
        <w:rPr>
          <w:rStyle w:val="Emphasis"/>
          <w:highlight w:val="cyan"/>
        </w:rPr>
        <w:t>accommodate</w:t>
      </w:r>
      <w:r w:rsidRPr="00A849A8">
        <w:rPr>
          <w:u w:val="single"/>
        </w:rPr>
        <w:t xml:space="preserve"> it will be </w:t>
      </w:r>
      <w:r w:rsidRPr="00A849A8">
        <w:rPr>
          <w:highlight w:val="cyan"/>
          <w:u w:val="single"/>
        </w:rPr>
        <w:t>unable</w:t>
      </w:r>
      <w:r w:rsidRPr="00A849A8">
        <w:rPr>
          <w:u w:val="single"/>
        </w:rPr>
        <w:t xml:space="preserve"> to </w:t>
      </w:r>
      <w:r w:rsidRPr="00A849A8">
        <w:rPr>
          <w:highlight w:val="cyan"/>
          <w:u w:val="single"/>
        </w:rPr>
        <w:t>find</w:t>
      </w:r>
      <w:r w:rsidRPr="00A849A8">
        <w:rPr>
          <w:u w:val="single"/>
        </w:rPr>
        <w:t xml:space="preserve"> a </w:t>
      </w:r>
      <w:r w:rsidRPr="00A849A8">
        <w:rPr>
          <w:highlight w:val="cyan"/>
          <w:u w:val="single"/>
        </w:rPr>
        <w:t xml:space="preserve">great power </w:t>
      </w:r>
      <w:r w:rsidRPr="00A849A8">
        <w:rPr>
          <w:rStyle w:val="Emphasis"/>
          <w:highlight w:val="cyan"/>
        </w:rPr>
        <w:t>sponsor</w:t>
      </w:r>
      <w:r w:rsidRPr="00A849A8">
        <w:t xml:space="preserve">. Placed in this situation of </w:t>
      </w:r>
      <w:r w:rsidRPr="00A849A8">
        <w:rPr>
          <w:highlight w:val="cyan"/>
        </w:rPr>
        <w:t>extreme</w:t>
      </w:r>
      <w:r w:rsidRPr="00A849A8">
        <w:t xml:space="preserve"> self-help, they will try to </w:t>
      </w:r>
      <w:r w:rsidRPr="00A849A8">
        <w:rPr>
          <w:highlight w:val="cyan"/>
          <w:u w:val="single"/>
        </w:rPr>
        <w:t xml:space="preserve">revise the </w:t>
      </w:r>
      <w:r w:rsidRPr="00A849A8">
        <w:rPr>
          <w:rStyle w:val="Emphasis"/>
          <w:highlight w:val="cyan"/>
        </w:rPr>
        <w:t>status</w:t>
      </w:r>
      <w:r w:rsidRPr="00A849A8">
        <w:rPr>
          <w:u w:val="single"/>
        </w:rPr>
        <w:t xml:space="preserve"> quo in their </w:t>
      </w:r>
      <w:r w:rsidRPr="00A849A8">
        <w:rPr>
          <w:highlight w:val="cyan"/>
          <w:u w:val="single"/>
        </w:rPr>
        <w:t>favor</w:t>
      </w:r>
      <w:r w:rsidRPr="00A849A8">
        <w:rPr>
          <w:u w:val="single"/>
        </w:rPr>
        <w:t xml:space="preserve">, a </w:t>
      </w:r>
      <w:r w:rsidRPr="00A849A8">
        <w:rPr>
          <w:highlight w:val="cyan"/>
          <w:u w:val="single"/>
        </w:rPr>
        <w:t>dynamic</w:t>
      </w:r>
      <w:r w:rsidRPr="00A849A8">
        <w:rPr>
          <w:u w:val="single"/>
        </w:rPr>
        <w:t xml:space="preserve"> that is </w:t>
      </w:r>
      <w:r w:rsidRPr="00A849A8">
        <w:rPr>
          <w:rStyle w:val="Emphasis"/>
          <w:highlight w:val="cyan"/>
        </w:rPr>
        <w:t>likely</w:t>
      </w:r>
      <w:r w:rsidRPr="00A849A8">
        <w:rPr>
          <w:u w:val="single"/>
        </w:rPr>
        <w:t xml:space="preserve"> to </w:t>
      </w:r>
      <w:r w:rsidRPr="00A849A8">
        <w:rPr>
          <w:highlight w:val="cyan"/>
          <w:u w:val="single"/>
        </w:rPr>
        <w:t xml:space="preserve">trigger </w:t>
      </w:r>
      <w:r w:rsidRPr="00A849A8">
        <w:rPr>
          <w:rStyle w:val="Emphasis"/>
          <w:highlight w:val="cyan"/>
        </w:rPr>
        <w:t>conflict</w:t>
      </w:r>
      <w:r w:rsidRPr="00A849A8">
        <w:rPr>
          <w:u w:val="single"/>
        </w:rPr>
        <w:t xml:space="preserve"> with </w:t>
      </w:r>
      <w:r w:rsidRPr="00A849A8">
        <w:rPr>
          <w:highlight w:val="cyan"/>
          <w:u w:val="single"/>
        </w:rPr>
        <w:t xml:space="preserve">the </w:t>
      </w:r>
      <w:proofErr w:type="spellStart"/>
      <w:r w:rsidRPr="00A849A8">
        <w:rPr>
          <w:rStyle w:val="Emphasis"/>
          <w:highlight w:val="cyan"/>
        </w:rPr>
        <w:t>unipole</w:t>
      </w:r>
      <w:proofErr w:type="spellEnd"/>
      <w:r w:rsidRPr="00A849A8">
        <w:t xml:space="preserve">. </w:t>
      </w:r>
    </w:p>
    <w:p w14:paraId="6CC729B4" w14:textId="77777777" w:rsidR="00484A74" w:rsidRDefault="00484A74" w:rsidP="00484A74">
      <w:r w:rsidRPr="00A849A8">
        <w:rPr>
          <w:highlight w:val="cyan"/>
          <w:u w:val="single"/>
        </w:rPr>
        <w:t>Therefore</w:t>
      </w:r>
      <w:r w:rsidRPr="00A849A8">
        <w:t xml:space="preserve">, neither the </w:t>
      </w:r>
      <w:r w:rsidRPr="00A849A8">
        <w:rPr>
          <w:highlight w:val="cyan"/>
          <w:u w:val="single"/>
        </w:rPr>
        <w:t xml:space="preserve">structure of a </w:t>
      </w:r>
      <w:r w:rsidRPr="00A849A8">
        <w:rPr>
          <w:rStyle w:val="Emphasis"/>
          <w:highlight w:val="cyan"/>
        </w:rPr>
        <w:t>unipolar</w:t>
      </w:r>
      <w:r w:rsidRPr="00A849A8">
        <w:rPr>
          <w:u w:val="single"/>
        </w:rPr>
        <w:t xml:space="preserve"> world </w:t>
      </w:r>
      <w:r w:rsidRPr="00A849A8">
        <w:rPr>
          <w:highlight w:val="cyan"/>
          <w:u w:val="single"/>
        </w:rPr>
        <w:t xml:space="preserve">nor U.S. </w:t>
      </w:r>
      <w:r w:rsidRPr="00A849A8">
        <w:rPr>
          <w:rStyle w:val="Emphasis"/>
          <w:highlight w:val="cyan"/>
        </w:rPr>
        <w:t>strategic</w:t>
      </w:r>
      <w:r w:rsidRPr="00A849A8">
        <w:rPr>
          <w:u w:val="single"/>
        </w:rPr>
        <w:t xml:space="preserve"> choices </w:t>
      </w:r>
      <w:r w:rsidRPr="00A849A8">
        <w:rPr>
          <w:highlight w:val="cyan"/>
          <w:u w:val="single"/>
        </w:rPr>
        <w:t>clearly benefit the overall</w:t>
      </w:r>
      <w:r w:rsidRPr="00A849A8">
        <w:rPr>
          <w:u w:val="single"/>
        </w:rPr>
        <w:t xml:space="preserve"> </w:t>
      </w:r>
      <w:r w:rsidRPr="00A849A8">
        <w:rPr>
          <w:highlight w:val="cyan"/>
          <w:u w:val="single"/>
        </w:rPr>
        <w:t xml:space="preserve">prospects for </w:t>
      </w:r>
      <w:r w:rsidRPr="00A849A8">
        <w:rPr>
          <w:rStyle w:val="Emphasis"/>
          <w:highlight w:val="cyan"/>
        </w:rPr>
        <w:t>peace</w:t>
      </w:r>
      <w:r w:rsidRPr="00A849A8">
        <w:rPr>
          <w:u w:val="single"/>
        </w:rPr>
        <w:t>.</w:t>
      </w:r>
      <w:r w:rsidRPr="00A849A8">
        <w:t xml:space="preserve"> For the world as a whole, </w:t>
      </w:r>
      <w:r w:rsidRPr="00A849A8">
        <w:rPr>
          <w:rStyle w:val="Emphasis"/>
          <w:highlight w:val="cyan"/>
        </w:rPr>
        <w:t>unipolarity</w:t>
      </w:r>
      <w:r w:rsidRPr="00A849A8">
        <w:rPr>
          <w:u w:val="single"/>
        </w:rPr>
        <w:t xml:space="preserve"> makes </w:t>
      </w:r>
      <w:r w:rsidRPr="00A849A8">
        <w:rPr>
          <w:highlight w:val="cyan"/>
          <w:u w:val="single"/>
        </w:rPr>
        <w:t>conflict likely</w:t>
      </w:r>
      <w:r w:rsidRPr="00A849A8">
        <w:rPr>
          <w:u w:val="single"/>
        </w:rPr>
        <w:t xml:space="preserve">. For the </w:t>
      </w:r>
      <w:proofErr w:type="spellStart"/>
      <w:r w:rsidRPr="00A849A8">
        <w:rPr>
          <w:u w:val="single"/>
        </w:rPr>
        <w:t>unipole</w:t>
      </w:r>
      <w:proofErr w:type="spellEnd"/>
      <w:r w:rsidRPr="00A849A8">
        <w:rPr>
          <w:u w:val="single"/>
        </w:rPr>
        <w:t xml:space="preserve">, it </w:t>
      </w:r>
      <w:r w:rsidRPr="00A849A8">
        <w:rPr>
          <w:highlight w:val="cyan"/>
          <w:u w:val="single"/>
        </w:rPr>
        <w:t>presents</w:t>
      </w:r>
      <w:r w:rsidRPr="00A849A8">
        <w:rPr>
          <w:u w:val="single"/>
        </w:rPr>
        <w:t xml:space="preserve"> a </w:t>
      </w:r>
      <w:r w:rsidRPr="00A849A8">
        <w:rPr>
          <w:highlight w:val="cyan"/>
          <w:u w:val="single"/>
        </w:rPr>
        <w:t>difficult choice</w:t>
      </w:r>
      <w:r w:rsidRPr="00A849A8">
        <w:rPr>
          <w:u w:val="single"/>
        </w:rPr>
        <w:t xml:space="preserve"> </w:t>
      </w:r>
      <w:r w:rsidRPr="00A849A8">
        <w:rPr>
          <w:rStyle w:val="Emphasis"/>
        </w:rPr>
        <w:t>between</w:t>
      </w:r>
      <w:r w:rsidRPr="00A849A8">
        <w:rPr>
          <w:u w:val="single"/>
        </w:rPr>
        <w:t xml:space="preserve"> </w:t>
      </w:r>
      <w:r w:rsidRPr="00A849A8">
        <w:rPr>
          <w:highlight w:val="cyan"/>
          <w:u w:val="single"/>
        </w:rPr>
        <w:t>disengagement</w:t>
      </w:r>
      <w:r w:rsidRPr="00A849A8">
        <w:rPr>
          <w:u w:val="single"/>
        </w:rPr>
        <w:t xml:space="preserve"> and </w:t>
      </w:r>
      <w:r w:rsidRPr="00A849A8">
        <w:rPr>
          <w:highlight w:val="cyan"/>
          <w:u w:val="single"/>
        </w:rPr>
        <w:t>frequent conflict</w:t>
      </w:r>
      <w:r w:rsidRPr="00A849A8">
        <w:rPr>
          <w:u w:val="single"/>
        </w:rPr>
        <w:t xml:space="preserve">. In </w:t>
      </w:r>
      <w:r w:rsidRPr="00A849A8">
        <w:rPr>
          <w:rStyle w:val="Emphasis"/>
          <w:highlight w:val="cyan"/>
        </w:rPr>
        <w:t>neither</w:t>
      </w:r>
      <w:r w:rsidRPr="00A849A8">
        <w:rPr>
          <w:highlight w:val="cyan"/>
          <w:u w:val="single"/>
        </w:rPr>
        <w:t xml:space="preserve"> case</w:t>
      </w:r>
      <w:r w:rsidRPr="00A849A8">
        <w:rPr>
          <w:u w:val="single"/>
        </w:rPr>
        <w:t xml:space="preserve"> will the </w:t>
      </w:r>
      <w:proofErr w:type="spellStart"/>
      <w:r w:rsidRPr="00A849A8">
        <w:rPr>
          <w:highlight w:val="cyan"/>
          <w:u w:val="single"/>
        </w:rPr>
        <w:t>unipole</w:t>
      </w:r>
      <w:proofErr w:type="spellEnd"/>
      <w:r w:rsidRPr="00A849A8">
        <w:rPr>
          <w:u w:val="single"/>
        </w:rPr>
        <w:t xml:space="preserve"> be able to </w:t>
      </w:r>
      <w:r w:rsidRPr="00A849A8">
        <w:rPr>
          <w:highlight w:val="cyan"/>
          <w:u w:val="single"/>
        </w:rPr>
        <w:t>easily convert</w:t>
      </w:r>
      <w:r w:rsidRPr="00A849A8">
        <w:rPr>
          <w:u w:val="single"/>
        </w:rPr>
        <w:t xml:space="preserve"> its </w:t>
      </w:r>
      <w:r w:rsidRPr="00A849A8">
        <w:rPr>
          <w:highlight w:val="cyan"/>
          <w:u w:val="single"/>
        </w:rPr>
        <w:t>power</w:t>
      </w:r>
      <w:r w:rsidRPr="00A849A8">
        <w:rPr>
          <w:u w:val="single"/>
        </w:rPr>
        <w:t xml:space="preserve"> into </w:t>
      </w:r>
      <w:r w:rsidRPr="00A849A8">
        <w:rPr>
          <w:highlight w:val="cyan"/>
          <w:u w:val="single"/>
        </w:rPr>
        <w:t xml:space="preserve">favorable </w:t>
      </w:r>
      <w:r w:rsidRPr="00A849A8">
        <w:rPr>
          <w:rStyle w:val="Emphasis"/>
          <w:highlight w:val="cyan"/>
        </w:rPr>
        <w:t>outcomes</w:t>
      </w:r>
      <w:r w:rsidRPr="00A849A8">
        <w:rPr>
          <w:highlight w:val="cyan"/>
          <w:u w:val="single"/>
        </w:rPr>
        <w:t xml:space="preserve"> peacefully</w:t>
      </w:r>
      <w:r w:rsidRPr="00A849A8">
        <w:t>.</w:t>
      </w:r>
    </w:p>
    <w:p w14:paraId="31D62D1C" w14:textId="77777777" w:rsidR="00484A74" w:rsidRDefault="00484A74" w:rsidP="00484A74"/>
    <w:p w14:paraId="2D0ABF75" w14:textId="5F47258D" w:rsidR="00484A74" w:rsidRDefault="00484A74" w:rsidP="00D06111">
      <w:pPr>
        <w:pStyle w:val="Heading3"/>
      </w:pPr>
      <w:r>
        <w:t>Impact---Empirics---2NC</w:t>
      </w:r>
    </w:p>
    <w:p w14:paraId="1DE6B7AF" w14:textId="77777777" w:rsidR="00484A74" w:rsidRPr="00762A13" w:rsidRDefault="00484A74" w:rsidP="00484A74">
      <w:pPr>
        <w:pStyle w:val="Heading4"/>
      </w:pPr>
      <w:r w:rsidRPr="00762A13">
        <w:rPr>
          <w:u w:val="single"/>
        </w:rPr>
        <w:t>Unipolarity</w:t>
      </w:r>
      <w:r>
        <w:t xml:space="preserve"> must be </w:t>
      </w:r>
      <w:r w:rsidRPr="00762A13">
        <w:rPr>
          <w:u w:val="single"/>
        </w:rPr>
        <w:t>bad</w:t>
      </w:r>
      <w:r>
        <w:t xml:space="preserve">---in its </w:t>
      </w:r>
      <w:r w:rsidRPr="00762A13">
        <w:rPr>
          <w:u w:val="single"/>
        </w:rPr>
        <w:t>nature</w:t>
      </w:r>
      <w:r>
        <w:t xml:space="preserve"> and in </w:t>
      </w:r>
      <w:r w:rsidRPr="00762A13">
        <w:rPr>
          <w:u w:val="single"/>
        </w:rPr>
        <w:t>history</w:t>
      </w:r>
      <w:r>
        <w:t>.</w:t>
      </w:r>
    </w:p>
    <w:p w14:paraId="3721765A" w14:textId="77777777" w:rsidR="00484A74" w:rsidRPr="00762A13" w:rsidRDefault="00484A74" w:rsidP="00484A74">
      <w:pPr>
        <w:rPr>
          <w:b/>
        </w:rPr>
      </w:pPr>
      <w:r w:rsidRPr="00762A13">
        <w:t xml:space="preserve">Kenneth </w:t>
      </w:r>
      <w:r w:rsidRPr="00484A74">
        <w:rPr>
          <w:rStyle w:val="Style13ptBold"/>
        </w:rPr>
        <w:t>Waltz ’25</w:t>
      </w:r>
      <w:r>
        <w:t xml:space="preserve">, </w:t>
      </w:r>
      <w:r w:rsidRPr="00762A13">
        <w:t>American political scientist who was a member of the faculty at both the University of California, Berkeley, and Columbia University and one of the most prominent scholars in the field of international relations. He was a veteran of both World War II and the Korean War.</w:t>
      </w:r>
      <w:r>
        <w:t xml:space="preserve"> </w:t>
      </w:r>
      <w:r w:rsidRPr="00762A13">
        <w:t>“Unipolarity,” The Politics Teacher, 4-6-2025, https://sites.google.com/site/thepoliticsteacherorg/home/unipolarity, ---</w:t>
      </w:r>
      <w:proofErr w:type="spellStart"/>
      <w:r w:rsidRPr="00762A13">
        <w:t>nws</w:t>
      </w:r>
      <w:proofErr w:type="spellEnd"/>
    </w:p>
    <w:p w14:paraId="19C637B9" w14:textId="77777777" w:rsidR="00484A74" w:rsidRDefault="00484A74" w:rsidP="00484A74">
      <w:r w:rsidRPr="00762A13">
        <w:rPr>
          <w:u w:val="single"/>
        </w:rPr>
        <w:t>A unipolar world can also be highly unstable. This is because the hegemonic status of one state can encourage dangerous resentment among emerging powers. Waltz argues that because states are security- maximisers, in their attempts to protect themselves, they will feel constrained by another power’s claims to global hegemony</w:t>
      </w:r>
      <w:r>
        <w:t xml:space="preserve">. This will be </w:t>
      </w:r>
      <w:r w:rsidRPr="00762A13">
        <w:rPr>
          <w:u w:val="single"/>
        </w:rPr>
        <w:t xml:space="preserve">particularly dangerous and </w:t>
      </w:r>
      <w:proofErr w:type="spellStart"/>
      <w:r w:rsidRPr="00762A13">
        <w:rPr>
          <w:u w:val="single"/>
        </w:rPr>
        <w:t>destabilising</w:t>
      </w:r>
      <w:proofErr w:type="spellEnd"/>
      <w:r w:rsidRPr="00762A13">
        <w:rPr>
          <w:u w:val="single"/>
        </w:rPr>
        <w:t xml:space="preserve"> when a hegemon is declining in power and influence. Such a state of affairs has been referred to as power transition and can make international relations extremely volatile</w:t>
      </w:r>
      <w:r>
        <w:t xml:space="preserve">. </w:t>
      </w:r>
    </w:p>
    <w:p w14:paraId="645467FB" w14:textId="77777777" w:rsidR="00484A74" w:rsidRDefault="00484A74" w:rsidP="00484A74">
      <w:r>
        <w:t xml:space="preserve">It has been </w:t>
      </w:r>
      <w:r w:rsidRPr="00762A13">
        <w:rPr>
          <w:u w:val="single"/>
        </w:rPr>
        <w:t>argued that this provoked the First World War, since a rapidly growing Germany, emboldened by British failures in the Boer War, decided to challenge what had been the hegemonic status of Great Britain</w:t>
      </w:r>
      <w:r>
        <w:t xml:space="preserve">. According to this principle, US hegemony encouraged stability, so long as her position was unrivalled. </w:t>
      </w:r>
      <w:r w:rsidRPr="00762A13">
        <w:rPr>
          <w:u w:val="single"/>
        </w:rPr>
        <w:t>However, the US’s failure to achieve its objectives in either Afghanistan or Iraq, followed by the collapse of the US bank Lehman Brothers, has more recently highlighted US military and economic weakness, so undermining the US’s claims to global leadership</w:t>
      </w:r>
      <w:r>
        <w:t xml:space="preserve">. The attitude of emerging powers towards the existing hegemon is therefore vital. If the hegemon is resented and emerging states decide that they can achieve more by challenging it, this can create the environment for </w:t>
      </w:r>
      <w:proofErr w:type="spellStart"/>
      <w:r>
        <w:t>destabilising</w:t>
      </w:r>
      <w:proofErr w:type="spellEnd"/>
      <w:r>
        <w:t xml:space="preserve"> power transition. </w:t>
      </w:r>
    </w:p>
    <w:p w14:paraId="1525F5BB" w14:textId="77777777" w:rsidR="00484A74" w:rsidRPr="00762A13" w:rsidRDefault="00484A74" w:rsidP="00484A74">
      <w:r w:rsidRPr="00762A13">
        <w:rPr>
          <w:u w:val="single"/>
        </w:rPr>
        <w:t>Until recently, for example, China has been prepared to accept US hegemony. However, its increasing assertiveness in its ‘near abroad’, represented by its building of reefs in the South China Sea in defiance of US-led regional condemnation, suggests that it feels able to challenge US dominance</w:t>
      </w:r>
      <w:r>
        <w:t xml:space="preserve">. Equally, the Russian annexation of Crimea from Ukraine in 2014 in defiance of an onslaught of Western criticism indicates that Russia may also begin to probe US weakness. </w:t>
      </w:r>
      <w:r w:rsidRPr="00762A13">
        <w:rPr>
          <w:u w:val="single"/>
        </w:rPr>
        <w:t>The way in which President Barack Obama also refused to provide global leadership during the Arab Spring and then stood by as Russia militarily intervened in Syria on behalf of President Assad further suggests the limitations of US power</w:t>
      </w:r>
      <w:r>
        <w:t xml:space="preserve">. </w:t>
      </w:r>
    </w:p>
    <w:p w14:paraId="6C50CFD6" w14:textId="77777777" w:rsidR="00484A74" w:rsidRPr="005D388F" w:rsidRDefault="00484A74" w:rsidP="00484A74"/>
    <w:p w14:paraId="73423AD4" w14:textId="77777777" w:rsidR="00484A74" w:rsidRPr="00AB7403" w:rsidRDefault="00484A74" w:rsidP="00484A74"/>
    <w:p w14:paraId="07D5533B" w14:textId="77777777" w:rsidR="00484A74" w:rsidRPr="00484A74" w:rsidRDefault="00484A74" w:rsidP="00484A74"/>
    <w:p w14:paraId="243BF42E" w14:textId="470BDC2F" w:rsidR="001C5763" w:rsidRDefault="001C5763" w:rsidP="00D06111">
      <w:pPr>
        <w:pStyle w:val="Heading3"/>
      </w:pPr>
      <w:r>
        <w:t>Impact---AT: Democracy---2NC</w:t>
      </w:r>
    </w:p>
    <w:p w14:paraId="6BA97CF8" w14:textId="77777777" w:rsidR="001C5763" w:rsidRDefault="001C5763" w:rsidP="001C5763">
      <w:pPr>
        <w:pStyle w:val="Heading4"/>
      </w:pPr>
      <w:r>
        <w:t>Return of classic hegemony is bad</w:t>
      </w:r>
    </w:p>
    <w:p w14:paraId="602C371E" w14:textId="77777777" w:rsidR="001C5763" w:rsidRPr="00AB7403" w:rsidRDefault="001C5763" w:rsidP="001C5763">
      <w:r>
        <w:rPr>
          <w:rStyle w:val="Style13ptBold"/>
        </w:rPr>
        <w:t xml:space="preserve">Borzillo ’25 </w:t>
      </w:r>
      <w:r>
        <w:t>(</w:t>
      </w:r>
      <w:r w:rsidRPr="00AB7403">
        <w:t xml:space="preserve">Laurent Borzillo, secretary general of the French association Forum de </w:t>
      </w:r>
      <w:proofErr w:type="spellStart"/>
      <w:r w:rsidRPr="00AB7403">
        <w:t>défense</w:t>
      </w:r>
      <w:proofErr w:type="spellEnd"/>
      <w:r w:rsidRPr="00AB7403">
        <w:t xml:space="preserve"> et de </w:t>
      </w:r>
      <w:proofErr w:type="spellStart"/>
      <w:r w:rsidRPr="00AB7403">
        <w:t>stratégie</w:t>
      </w:r>
      <w:proofErr w:type="spellEnd"/>
      <w:r>
        <w:t xml:space="preserve">, </w:t>
      </w:r>
      <w:r w:rsidRPr="00AB7403">
        <w:t>PhD in political science from the Université de Montréal and the Université de Montpellier</w:t>
      </w:r>
      <w:r>
        <w:t xml:space="preserve"> - </w:t>
      </w:r>
      <w:r w:rsidRPr="00AB7403">
        <w:t xml:space="preserve">6-16-2025, "American dominance is not dead, but it is changing — and not for the better", Conversation, </w:t>
      </w:r>
      <w:hyperlink r:id="rId7" w:history="1">
        <w:r w:rsidRPr="00164D55">
          <w:rPr>
            <w:rStyle w:val="Hyperlink"/>
          </w:rPr>
          <w:t>https://theconversation.com/american-dominance-is-not-dead-but-it-is-changing-and-not-for-the-better-259645</w:t>
        </w:r>
      </w:hyperlink>
      <w:r>
        <w:t>); LF</w:t>
      </w:r>
    </w:p>
    <w:p w14:paraId="1B4B71DC" w14:textId="77777777" w:rsidR="001C5763" w:rsidRDefault="001C5763" w:rsidP="001C5763">
      <w:r>
        <w:t>Trump 2.0: The return unfiltered hegemony</w:t>
      </w:r>
    </w:p>
    <w:p w14:paraId="385BD758" w14:textId="77777777" w:rsidR="001C5763" w:rsidRPr="00AB7403" w:rsidRDefault="001C5763" w:rsidP="001C5763">
      <w:pPr>
        <w:rPr>
          <w:rStyle w:val="StyleUnderline"/>
        </w:rPr>
      </w:pPr>
      <w:r w:rsidRPr="00AB7403">
        <w:rPr>
          <w:rStyle w:val="StyleUnderline"/>
        </w:rPr>
        <w:t xml:space="preserve">Through its numerous statements and decisions, the </w:t>
      </w:r>
      <w:r w:rsidRPr="00AB7403">
        <w:rPr>
          <w:rStyle w:val="Emphasis"/>
        </w:rPr>
        <w:t>Trump administration is breaking with the liberal hegemony</w:t>
      </w:r>
      <w:r w:rsidRPr="00AB7403">
        <w:rPr>
          <w:rStyle w:val="StyleUnderline"/>
        </w:rPr>
        <w:t xml:space="preserve"> that has structured the international order for decades.</w:t>
      </w:r>
    </w:p>
    <w:p w14:paraId="36611D51" w14:textId="77777777" w:rsidR="001C5763" w:rsidRPr="00AB7403" w:rsidRDefault="001C5763" w:rsidP="001C5763">
      <w:pPr>
        <w:rPr>
          <w:rStyle w:val="StyleUnderline"/>
        </w:rPr>
      </w:pPr>
      <w:r w:rsidRPr="00AB7403">
        <w:rPr>
          <w:rStyle w:val="StyleUnderline"/>
        </w:rPr>
        <w:t xml:space="preserve">In its place, </w:t>
      </w:r>
      <w:r w:rsidRPr="00AB7403">
        <w:rPr>
          <w:rStyle w:val="Emphasis"/>
        </w:rPr>
        <w:t>a more authoritarian, unilateral stance is emerging</w:t>
      </w:r>
      <w:r w:rsidRPr="00AB7403">
        <w:rPr>
          <w:rStyle w:val="StyleUnderline"/>
        </w:rPr>
        <w:t>, close to what researchers call classic hegemony. This change is clear enough that some analysts consider certain developments worrisome.</w:t>
      </w:r>
    </w:p>
    <w:p w14:paraId="46AE77CE" w14:textId="77777777" w:rsidR="001C5763" w:rsidRPr="00AB7403" w:rsidRDefault="001C5763" w:rsidP="001C5763">
      <w:pPr>
        <w:rPr>
          <w:rStyle w:val="StyleUnderline"/>
        </w:rPr>
      </w:pPr>
      <w:r>
        <w:t xml:space="preserve">Olivier Schmitt, professor and specialist of alliances at the Royal Danish Defence College, </w:t>
      </w:r>
      <w:r w:rsidRPr="00AB7403">
        <w:rPr>
          <w:rStyle w:val="StyleUnderline"/>
        </w:rPr>
        <w:t xml:space="preserve">raised the possibility a few months ago of a </w:t>
      </w:r>
      <w:r w:rsidRPr="00AB7403">
        <w:rPr>
          <w:rStyle w:val="Emphasis"/>
        </w:rPr>
        <w:t>“</w:t>
      </w:r>
      <w:proofErr w:type="spellStart"/>
      <w:r w:rsidRPr="00AB7403">
        <w:rPr>
          <w:rStyle w:val="Emphasis"/>
        </w:rPr>
        <w:t>Warsawization</w:t>
      </w:r>
      <w:proofErr w:type="spellEnd"/>
      <w:r w:rsidRPr="00AB7403">
        <w:rPr>
          <w:rStyle w:val="Emphasis"/>
        </w:rPr>
        <w:t>” of NATO</w:t>
      </w:r>
      <w:r w:rsidRPr="00AB7403">
        <w:rPr>
          <w:rStyle w:val="StyleUnderline"/>
        </w:rPr>
        <w:t>, a scenario in which Washington would transform the organization into a kind of counterpart to the Warsaw Pact, with a rigid and asymmetrical structure based on fear rather than co-operation.</w:t>
      </w:r>
    </w:p>
    <w:p w14:paraId="2E36E956" w14:textId="77777777" w:rsidR="001C5763" w:rsidRDefault="001C5763" w:rsidP="001C5763">
      <w:r>
        <w:t>President Donald Trump talks with NATO Secretary General Mark Rutte at the White House in March 2025. (Pool via AP)</w:t>
      </w:r>
    </w:p>
    <w:p w14:paraId="0BA2575F" w14:textId="77777777" w:rsidR="001C5763" w:rsidRPr="00AB7403" w:rsidRDefault="001C5763" w:rsidP="001C5763">
      <w:pPr>
        <w:rPr>
          <w:rStyle w:val="StyleUnderline"/>
        </w:rPr>
      </w:pPr>
      <w:r w:rsidRPr="00AB7403">
        <w:rPr>
          <w:rStyle w:val="StyleUnderline"/>
        </w:rPr>
        <w:t>This return to a form of coercive hegemony is problematic because it’s based on a very short-term view of international relations.</w:t>
      </w:r>
    </w:p>
    <w:p w14:paraId="6DFE83CB" w14:textId="77777777" w:rsidR="001C5763" w:rsidRPr="00AB7403" w:rsidRDefault="001C5763" w:rsidP="001C5763">
      <w:pPr>
        <w:rPr>
          <w:rStyle w:val="StyleUnderline"/>
        </w:rPr>
      </w:pPr>
      <w:r>
        <w:t>Unlike China or Russia, which both apply a form of authoritarian hegemony but with a certain strategic consistency and predictability</w:t>
      </w:r>
      <w:r w:rsidRPr="00AB7403">
        <w:rPr>
          <w:rStyle w:val="StyleUnderline"/>
        </w:rPr>
        <w:t>, the Trump administration acts as if international relations were a non-iterative game, in the sense of game theory — in other words, a game in which refusing to co-operate is the most winning strategy.</w:t>
      </w:r>
    </w:p>
    <w:p w14:paraId="5812E9FF" w14:textId="77777777" w:rsidR="001C5763" w:rsidRPr="00AB7403" w:rsidRDefault="001C5763" w:rsidP="001C5763">
      <w:pPr>
        <w:rPr>
          <w:rStyle w:val="StyleUnderline"/>
        </w:rPr>
      </w:pPr>
      <w:r w:rsidRPr="00AB7403">
        <w:rPr>
          <w:rStyle w:val="StyleUnderline"/>
        </w:rPr>
        <w:t xml:space="preserve">It adopts a strategy where each move is played without concern for future retaliation or the long-term impact on its reputation. However, other countries and partners remember and adjust their </w:t>
      </w:r>
      <w:proofErr w:type="spellStart"/>
      <w:r w:rsidRPr="00AB7403">
        <w:rPr>
          <w:rStyle w:val="StyleUnderline"/>
        </w:rPr>
        <w:t>behaviour</w:t>
      </w:r>
      <w:proofErr w:type="spellEnd"/>
      <w:r w:rsidRPr="00AB7403">
        <w:rPr>
          <w:rStyle w:val="StyleUnderline"/>
        </w:rPr>
        <w:t xml:space="preserve"> based on precedents.</w:t>
      </w:r>
    </w:p>
    <w:p w14:paraId="68A7C103" w14:textId="77777777" w:rsidR="001C5763" w:rsidRPr="00AB7403" w:rsidRDefault="001C5763" w:rsidP="001C5763">
      <w:pPr>
        <w:rPr>
          <w:rStyle w:val="StyleUnderline"/>
        </w:rPr>
      </w:pPr>
      <w:r>
        <w:t xml:space="preserve">By acting in this way, the U.S. projects the image of an opportunistic and unstable entity whose commitments no longer have lasting value. </w:t>
      </w:r>
      <w:r w:rsidRPr="00AB7403">
        <w:rPr>
          <w:rStyle w:val="Emphasis"/>
        </w:rPr>
        <w:t>This change in posture erodes trust</w:t>
      </w:r>
      <w:r w:rsidRPr="00AB7403">
        <w:rPr>
          <w:rStyle w:val="StyleUnderline"/>
        </w:rPr>
        <w:t xml:space="preserve"> and undermines the stabilizing role that the U.S. had once successfully embodied.</w:t>
      </w:r>
    </w:p>
    <w:p w14:paraId="06A48714" w14:textId="77777777" w:rsidR="001C5763" w:rsidRPr="00AB7403" w:rsidRDefault="001C5763" w:rsidP="001C5763">
      <w:pPr>
        <w:rPr>
          <w:rStyle w:val="StyleUnderline"/>
        </w:rPr>
      </w:pPr>
      <w:r w:rsidRPr="00AB7403">
        <w:rPr>
          <w:rStyle w:val="StyleUnderline"/>
        </w:rPr>
        <w:t>Uncertainty that fuels mistrust</w:t>
      </w:r>
    </w:p>
    <w:p w14:paraId="70DECED3" w14:textId="77777777" w:rsidR="001C5763" w:rsidRDefault="001C5763" w:rsidP="001C5763">
      <w:r w:rsidRPr="00AB7403">
        <w:rPr>
          <w:rStyle w:val="StyleUnderline"/>
        </w:rPr>
        <w:t>Europe and some of its partners are embarking on what looks like a new “western schism,” positioning themselves as a liberal counter-model to Trump’s America</w:t>
      </w:r>
      <w:r>
        <w:t>. But the outcome of this dynamic will largely depend on the ability of Europeans to be agents of change rather than mere spectators.</w:t>
      </w:r>
    </w:p>
    <w:p w14:paraId="2EB15636" w14:textId="77777777" w:rsidR="001C5763" w:rsidRPr="00AB7403" w:rsidRDefault="001C5763" w:rsidP="001C5763">
      <w:pPr>
        <w:rPr>
          <w:rStyle w:val="StyleUnderline"/>
        </w:rPr>
      </w:pPr>
      <w:r>
        <w:t xml:space="preserve">Nevertheless, the conditions are now in place for the emergence of genuine counter-hegemonies. </w:t>
      </w:r>
      <w:r w:rsidRPr="00AB7403">
        <w:rPr>
          <w:rStyle w:val="StyleUnderline"/>
        </w:rPr>
        <w:t xml:space="preserve">This dynamic will continue even if the Democrats return to power in 2029: the </w:t>
      </w:r>
      <w:proofErr w:type="spellStart"/>
      <w:r w:rsidRPr="00AB7403">
        <w:rPr>
          <w:rStyle w:val="StyleUnderline"/>
        </w:rPr>
        <w:t>Trumpist</w:t>
      </w:r>
      <w:proofErr w:type="spellEnd"/>
      <w:r w:rsidRPr="00AB7403">
        <w:rPr>
          <w:rStyle w:val="StyleUnderline"/>
        </w:rPr>
        <w:t xml:space="preserve"> interlude will have provided America’s allies with proof that an alliance with the U.S. is only reliable when the White House is Democratic, and that it immediately becomes precarious as soon as a Republican occupies it.</w:t>
      </w:r>
    </w:p>
    <w:p w14:paraId="64451C1F" w14:textId="77777777" w:rsidR="001C5763" w:rsidRPr="00AB7403" w:rsidRDefault="001C5763" w:rsidP="001C5763">
      <w:pPr>
        <w:rPr>
          <w:rStyle w:val="StyleUnderline"/>
        </w:rPr>
      </w:pPr>
      <w:r w:rsidRPr="00AB7403">
        <w:rPr>
          <w:rStyle w:val="StyleUnderline"/>
        </w:rPr>
        <w:t xml:space="preserve">This uncertainty will fuel mistrust and </w:t>
      </w:r>
      <w:r w:rsidRPr="00AB7403">
        <w:rPr>
          <w:rStyle w:val="Emphasis"/>
        </w:rPr>
        <w:t>push for the consolidation of counter-hegemonic strategies</w:t>
      </w:r>
      <w:r w:rsidRPr="00AB7403">
        <w:rPr>
          <w:rStyle w:val="StyleUnderline"/>
        </w:rPr>
        <w:t>. Even a partial restoration of the liberal order will probably not be enough to stem the fragmentation of the international system that is already underway.</w:t>
      </w:r>
    </w:p>
    <w:p w14:paraId="4A54CE8B" w14:textId="77777777" w:rsidR="001C5763" w:rsidRDefault="001C5763" w:rsidP="001C5763">
      <w:r>
        <w:t xml:space="preserve">Furthermore, it should be noted that the Trump administration is only just beginning its term: unless there is a reversal in the midterm elections in November 2026, it will still have considerable margin for </w:t>
      </w:r>
      <w:proofErr w:type="spellStart"/>
      <w:r>
        <w:t>manoeuvre</w:t>
      </w:r>
      <w:proofErr w:type="spellEnd"/>
      <w:r>
        <w:t xml:space="preserve"> until January 2029. In other words, </w:t>
      </w:r>
      <w:r w:rsidRPr="00AB7403">
        <w:rPr>
          <w:rStyle w:val="StyleUnderline"/>
        </w:rPr>
        <w:t>the current trajectory is likely to continue.</w:t>
      </w:r>
    </w:p>
    <w:p w14:paraId="15FB7AFA" w14:textId="45EF1304" w:rsidR="001C5763" w:rsidRDefault="001C5763" w:rsidP="001C5763">
      <w:r>
        <w:t xml:space="preserve">In this sense, </w:t>
      </w:r>
      <w:r w:rsidRPr="00AB7403">
        <w:rPr>
          <w:rStyle w:val="StyleUnderline"/>
        </w:rPr>
        <w:t>Trump’s second term does not simply mark a shift, but a lasting break</w:t>
      </w:r>
      <w:r>
        <w:t>. The slogan “Make America Great Again” now seems even more misguided: instead of restoring American power, this policy is accelerating its decline.</w:t>
      </w:r>
    </w:p>
    <w:p w14:paraId="43CD20BD" w14:textId="77777777" w:rsidR="001A2824" w:rsidRPr="00CA7764" w:rsidRDefault="001A2824" w:rsidP="001A2824">
      <w:pPr>
        <w:pStyle w:val="Heading4"/>
      </w:pPr>
      <w:r w:rsidRPr="00CA7764">
        <w:t xml:space="preserve">We’re </w:t>
      </w:r>
      <w:r w:rsidRPr="00CA7764">
        <w:rPr>
          <w:u w:val="single"/>
        </w:rPr>
        <w:t>cooked</w:t>
      </w:r>
      <w:r>
        <w:t>---</w:t>
      </w:r>
      <w:r w:rsidRPr="00CA7764">
        <w:rPr>
          <w:u w:val="single"/>
        </w:rPr>
        <w:t>Trump’s</w:t>
      </w:r>
      <w:r>
        <w:t xml:space="preserve"> killed our </w:t>
      </w:r>
      <w:r w:rsidRPr="00CA7764">
        <w:rPr>
          <w:u w:val="single"/>
        </w:rPr>
        <w:t>political system</w:t>
      </w:r>
      <w:r>
        <w:t>.</w:t>
      </w:r>
    </w:p>
    <w:p w14:paraId="2F6DD378" w14:textId="77777777" w:rsidR="001A2824" w:rsidRPr="00CA7764" w:rsidRDefault="001A2824" w:rsidP="001A2824">
      <w:r w:rsidRPr="00CA7764">
        <w:t xml:space="preserve">Yuan </w:t>
      </w:r>
      <w:r w:rsidRPr="00CA7764">
        <w:rPr>
          <w:b/>
          <w:bCs/>
          <w:sz w:val="26"/>
          <w:szCs w:val="26"/>
        </w:rPr>
        <w:t>Xu ’20</w:t>
      </w:r>
      <w:r w:rsidRPr="00CA7764">
        <w:t>,</w:t>
      </w:r>
      <w:r>
        <w:t xml:space="preserve"> </w:t>
      </w:r>
      <w:r w:rsidRPr="00CA7764">
        <w:t>Associate Professor, Department of Geography and Resource Management, The Chinese University of Hong Kong; “Chinese–American Nuclear Energy Cooperation: From Interdependence to Gradual Decoupling,” Science &amp; Global Security, 08-03-2020, https://www.tandfonline.com/doi/full/10.1080/02604027.2020.1801309,</w:t>
      </w:r>
      <w:r>
        <w:t xml:space="preserve"> ---</w:t>
      </w:r>
      <w:proofErr w:type="spellStart"/>
      <w:r w:rsidRPr="00CA7764">
        <w:t>nws</w:t>
      </w:r>
      <w:proofErr w:type="spellEnd"/>
    </w:p>
    <w:p w14:paraId="23567026" w14:textId="77777777" w:rsidR="001A2824" w:rsidRPr="00CA7764" w:rsidRDefault="001A2824" w:rsidP="001A2824">
      <w:pPr>
        <w:rPr>
          <w:sz w:val="16"/>
        </w:rPr>
      </w:pPr>
      <w:r w:rsidRPr="00CA7764">
        <w:rPr>
          <w:highlight w:val="cyan"/>
          <w:u w:val="single"/>
        </w:rPr>
        <w:t xml:space="preserve">The U.S. </w:t>
      </w:r>
      <w:r w:rsidRPr="00CA7764">
        <w:rPr>
          <w:rStyle w:val="Emphasis"/>
          <w:highlight w:val="cyan"/>
        </w:rPr>
        <w:t>political</w:t>
      </w:r>
      <w:r w:rsidRPr="00CA7764">
        <w:rPr>
          <w:u w:val="single"/>
        </w:rPr>
        <w:t xml:space="preserve"> system was </w:t>
      </w:r>
      <w:r w:rsidRPr="00CA7764">
        <w:rPr>
          <w:highlight w:val="cyan"/>
          <w:u w:val="single"/>
        </w:rPr>
        <w:t xml:space="preserve">established for </w:t>
      </w:r>
      <w:r w:rsidRPr="00CA7764">
        <w:rPr>
          <w:rStyle w:val="Emphasis"/>
          <w:highlight w:val="cyan"/>
        </w:rPr>
        <w:t>governing</w:t>
      </w:r>
      <w:r w:rsidRPr="00CA7764">
        <w:rPr>
          <w:highlight w:val="cyan"/>
          <w:u w:val="single"/>
        </w:rPr>
        <w:t xml:space="preserve"> largely </w:t>
      </w:r>
      <w:r w:rsidRPr="00CA7764">
        <w:rPr>
          <w:rStyle w:val="Emphasis"/>
          <w:highlight w:val="cyan"/>
        </w:rPr>
        <w:t>autonomous</w:t>
      </w:r>
      <w:r w:rsidRPr="00CA7764">
        <w:rPr>
          <w:highlight w:val="cyan"/>
          <w:u w:val="single"/>
        </w:rPr>
        <w:t xml:space="preserve"> states</w:t>
      </w:r>
      <w:r w:rsidRPr="00CA7764">
        <w:rPr>
          <w:u w:val="single"/>
        </w:rPr>
        <w:t xml:space="preserve"> through a decentralized </w:t>
      </w:r>
      <w:r w:rsidRPr="00CA7764">
        <w:rPr>
          <w:rStyle w:val="Emphasis"/>
          <w:highlight w:val="cyan"/>
        </w:rPr>
        <w:t>federation</w:t>
      </w:r>
      <w:r w:rsidRPr="00CA7764">
        <w:rPr>
          <w:sz w:val="16"/>
        </w:rPr>
        <w:t xml:space="preserve">. At the same time, the </w:t>
      </w:r>
      <w:r w:rsidRPr="00CA7764">
        <w:rPr>
          <w:u w:val="single"/>
        </w:rPr>
        <w:t xml:space="preserve">country was not </w:t>
      </w:r>
      <w:r w:rsidRPr="00CA7764">
        <w:rPr>
          <w:highlight w:val="cyan"/>
          <w:u w:val="single"/>
        </w:rPr>
        <w:t xml:space="preserve">expected to pursue </w:t>
      </w:r>
      <w:r w:rsidRPr="00CA7764">
        <w:rPr>
          <w:rStyle w:val="Emphasis"/>
          <w:highlight w:val="cyan"/>
        </w:rPr>
        <w:t>expansionist</w:t>
      </w:r>
      <w:r w:rsidRPr="00CA7764">
        <w:rPr>
          <w:u w:val="single"/>
        </w:rPr>
        <w:t xml:space="preserve"> foreign </w:t>
      </w:r>
      <w:r w:rsidRPr="00CA7764">
        <w:rPr>
          <w:highlight w:val="cyan"/>
          <w:u w:val="single"/>
        </w:rPr>
        <w:t>policy</w:t>
      </w:r>
      <w:r w:rsidRPr="00CA7764">
        <w:rPr>
          <w:sz w:val="16"/>
        </w:rPr>
        <w:t xml:space="preserve">. Isolationism has long been the </w:t>
      </w:r>
      <w:r w:rsidRPr="00CA7764">
        <w:rPr>
          <w:highlight w:val="cyan"/>
          <w:u w:val="single"/>
        </w:rPr>
        <w:t xml:space="preserve">main direction of U.S. </w:t>
      </w:r>
      <w:r w:rsidRPr="00CA7764">
        <w:rPr>
          <w:rStyle w:val="Emphasis"/>
          <w:highlight w:val="cyan"/>
        </w:rPr>
        <w:t>foreign</w:t>
      </w:r>
      <w:r w:rsidRPr="00CA7764">
        <w:rPr>
          <w:highlight w:val="cyan"/>
          <w:u w:val="single"/>
        </w:rPr>
        <w:t xml:space="preserve"> policy</w:t>
      </w:r>
      <w:r w:rsidRPr="00CA7764">
        <w:rPr>
          <w:sz w:val="16"/>
        </w:rPr>
        <w:t xml:space="preserve">. Today, the majority of the </w:t>
      </w:r>
      <w:r w:rsidRPr="00CA7764">
        <w:rPr>
          <w:rStyle w:val="Emphasis"/>
          <w:highlight w:val="cyan"/>
        </w:rPr>
        <w:t>population</w:t>
      </w:r>
      <w:r w:rsidRPr="00CA7764">
        <w:rPr>
          <w:highlight w:val="cyan"/>
          <w:u w:val="single"/>
        </w:rPr>
        <w:t xml:space="preserve"> remains uninterested in </w:t>
      </w:r>
      <w:r w:rsidRPr="00CA7764">
        <w:rPr>
          <w:rStyle w:val="Emphasis"/>
          <w:highlight w:val="cyan"/>
        </w:rPr>
        <w:t>external</w:t>
      </w:r>
      <w:r w:rsidRPr="00CA7764">
        <w:rPr>
          <w:highlight w:val="cyan"/>
          <w:u w:val="single"/>
        </w:rPr>
        <w:t xml:space="preserve"> events</w:t>
      </w:r>
      <w:r w:rsidRPr="00CA7764">
        <w:rPr>
          <w:sz w:val="16"/>
        </w:rPr>
        <w:t>—and the US media pay them relatively little attention.</w:t>
      </w:r>
    </w:p>
    <w:p w14:paraId="46191535" w14:textId="77777777" w:rsidR="001A2824" w:rsidRPr="00CA7764" w:rsidRDefault="001A2824" w:rsidP="001A2824">
      <w:pPr>
        <w:rPr>
          <w:sz w:val="16"/>
        </w:rPr>
      </w:pPr>
      <w:r w:rsidRPr="00CA7764">
        <w:rPr>
          <w:sz w:val="16"/>
        </w:rPr>
        <w:t xml:space="preserve">Before the Civil War, the country did not have a powerful military. The U.S. economic power, their involvement in world wars, the need to govern defeated and occupied countries, and to oppose the USSR, as well as the development of the tax system and the growth of social programs—these factors and many others brought to life the unprecedented power of the military–industrial complex and sharply strengthened the role and power of the state apparatus. The United States of America has become the world’s largest empire, with hundreds of military bases around the world, influencing dozens of countries and leading world organizations to some extent, keeping many thousands of politicians and activists, journalists, businessmen, and others “on the hook.” </w:t>
      </w:r>
      <w:r w:rsidRPr="00CA7764">
        <w:rPr>
          <w:rStyle w:val="Emphasis"/>
          <w:highlight w:val="cyan"/>
        </w:rPr>
        <w:t>However</w:t>
      </w:r>
      <w:r w:rsidRPr="00CA7764">
        <w:rPr>
          <w:u w:val="single"/>
        </w:rPr>
        <w:t xml:space="preserve">, their </w:t>
      </w:r>
      <w:r w:rsidRPr="00CA7764">
        <w:rPr>
          <w:highlight w:val="cyan"/>
          <w:u w:val="single"/>
        </w:rPr>
        <w:t xml:space="preserve">political </w:t>
      </w:r>
      <w:r w:rsidRPr="00CA7764">
        <w:rPr>
          <w:rStyle w:val="Emphasis"/>
          <w:highlight w:val="cyan"/>
        </w:rPr>
        <w:t>system</w:t>
      </w:r>
      <w:r w:rsidRPr="00CA7764">
        <w:rPr>
          <w:u w:val="single"/>
        </w:rPr>
        <w:t xml:space="preserve"> has not been sufficiently </w:t>
      </w:r>
      <w:r w:rsidRPr="00CA7764">
        <w:rPr>
          <w:rStyle w:val="Emphasis"/>
          <w:highlight w:val="cyan"/>
        </w:rPr>
        <w:t>reconstructed</w:t>
      </w:r>
      <w:r w:rsidRPr="00CA7764">
        <w:rPr>
          <w:u w:val="single"/>
        </w:rPr>
        <w:t xml:space="preserve"> (and could not be reconstructed) to </w:t>
      </w:r>
      <w:r w:rsidRPr="00CA7764">
        <w:rPr>
          <w:rStyle w:val="Emphasis"/>
          <w:highlight w:val="cyan"/>
        </w:rPr>
        <w:t>meet</w:t>
      </w:r>
      <w:r w:rsidRPr="00CA7764">
        <w:rPr>
          <w:highlight w:val="cyan"/>
          <w:u w:val="single"/>
        </w:rPr>
        <w:t xml:space="preserve"> these challenges</w:t>
      </w:r>
      <w:r w:rsidRPr="00CA7764">
        <w:rPr>
          <w:sz w:val="16"/>
        </w:rPr>
        <w:t>. In his book The Next Decade, George Friedman in his forecast for 2011–2021 stated that he had some grounds to call America “an accidental empire” (Friedman, Citation2011, Ch. 1) and to predict that the U</w:t>
      </w:r>
      <w:r w:rsidRPr="00CA7764">
        <w:rPr>
          <w:u w:val="single"/>
        </w:rPr>
        <w:t xml:space="preserve">.S. would face the consequences of its </w:t>
      </w:r>
      <w:r w:rsidRPr="00CA7764">
        <w:rPr>
          <w:rStyle w:val="Emphasis"/>
          <w:highlight w:val="cyan"/>
        </w:rPr>
        <w:t>transformation</w:t>
      </w:r>
      <w:r w:rsidRPr="00CA7764">
        <w:rPr>
          <w:highlight w:val="cyan"/>
          <w:u w:val="single"/>
        </w:rPr>
        <w:t xml:space="preserve"> into an </w:t>
      </w:r>
      <w:r w:rsidRPr="00CA7764">
        <w:rPr>
          <w:rStyle w:val="Emphasis"/>
          <w:highlight w:val="cyan"/>
        </w:rPr>
        <w:t>empire</w:t>
      </w:r>
      <w:r w:rsidRPr="00CA7764">
        <w:rPr>
          <w:u w:val="single"/>
        </w:rPr>
        <w:t xml:space="preserve"> in this decade</w:t>
      </w:r>
      <w:r w:rsidRPr="00CA7764">
        <w:rPr>
          <w:sz w:val="16"/>
        </w:rPr>
        <w:t xml:space="preserve">. This political analyst brings forth deep and extraordinary problems, although many of his predictions have not come true. The point is that the United States is, de facto, </w:t>
      </w:r>
      <w:r w:rsidRPr="00CA7764">
        <w:rPr>
          <w:u w:val="single"/>
        </w:rPr>
        <w:t xml:space="preserve">an </w:t>
      </w:r>
      <w:r w:rsidRPr="00CA7764">
        <w:rPr>
          <w:rStyle w:val="Emphasis"/>
          <w:highlight w:val="cyan"/>
        </w:rPr>
        <w:t>empire</w:t>
      </w:r>
      <w:r w:rsidRPr="00CA7764">
        <w:rPr>
          <w:u w:val="single"/>
        </w:rPr>
        <w:t xml:space="preserve">, and governing this empire is the </w:t>
      </w:r>
      <w:r w:rsidRPr="00CA7764">
        <w:rPr>
          <w:highlight w:val="cyan"/>
          <w:u w:val="single"/>
        </w:rPr>
        <w:t xml:space="preserve">most important </w:t>
      </w:r>
      <w:r w:rsidRPr="00CA7764">
        <w:rPr>
          <w:rStyle w:val="Emphasis"/>
          <w:highlight w:val="cyan"/>
        </w:rPr>
        <w:t>challenge</w:t>
      </w:r>
      <w:r w:rsidRPr="00CA7764">
        <w:rPr>
          <w:u w:val="single"/>
        </w:rPr>
        <w:t xml:space="preserve"> facing this country. But its </w:t>
      </w:r>
      <w:r w:rsidRPr="00CA7764">
        <w:rPr>
          <w:highlight w:val="cyan"/>
          <w:u w:val="single"/>
        </w:rPr>
        <w:t xml:space="preserve">political structure is </w:t>
      </w:r>
      <w:r w:rsidRPr="00CA7764">
        <w:rPr>
          <w:rStyle w:val="Emphasis"/>
          <w:highlight w:val="cyan"/>
        </w:rPr>
        <w:t>archaic</w:t>
      </w:r>
      <w:r w:rsidRPr="00CA7764">
        <w:rPr>
          <w:highlight w:val="cyan"/>
          <w:u w:val="single"/>
        </w:rPr>
        <w:t xml:space="preserve"> and </w:t>
      </w:r>
      <w:r w:rsidRPr="00CA7764">
        <w:rPr>
          <w:rStyle w:val="Emphasis"/>
          <w:highlight w:val="cyan"/>
        </w:rPr>
        <w:t>unfit</w:t>
      </w:r>
      <w:r w:rsidRPr="00CA7764">
        <w:rPr>
          <w:highlight w:val="cyan"/>
          <w:u w:val="single"/>
        </w:rPr>
        <w:t xml:space="preserve"> to </w:t>
      </w:r>
      <w:r w:rsidRPr="00CA7764">
        <w:rPr>
          <w:rStyle w:val="Emphasis"/>
          <w:highlight w:val="cyan"/>
        </w:rPr>
        <w:t>govern</w:t>
      </w:r>
      <w:r w:rsidRPr="00CA7764">
        <w:rPr>
          <w:u w:val="single"/>
        </w:rPr>
        <w:t xml:space="preserve"> the </w:t>
      </w:r>
      <w:r w:rsidRPr="00CA7764">
        <w:rPr>
          <w:highlight w:val="cyan"/>
          <w:u w:val="single"/>
        </w:rPr>
        <w:t>world rationally</w:t>
      </w:r>
      <w:r w:rsidRPr="00CA7764">
        <w:rPr>
          <w:sz w:val="16"/>
        </w:rPr>
        <w:t xml:space="preserve">. As a result, the desire of the U.S. for world domination undermines the republic (Ibid.). </w:t>
      </w:r>
      <w:r w:rsidRPr="00CA7764">
        <w:rPr>
          <w:u w:val="single"/>
        </w:rPr>
        <w:t xml:space="preserve">Friedman raises important questions: Is it </w:t>
      </w:r>
      <w:r w:rsidRPr="00CA7764">
        <w:rPr>
          <w:rStyle w:val="Emphasis"/>
          <w:highlight w:val="cyan"/>
        </w:rPr>
        <w:t>possible</w:t>
      </w:r>
      <w:r w:rsidRPr="00CA7764">
        <w:rPr>
          <w:highlight w:val="cyan"/>
          <w:u w:val="single"/>
        </w:rPr>
        <w:t xml:space="preserve"> to </w:t>
      </w:r>
      <w:r w:rsidRPr="00CA7764">
        <w:rPr>
          <w:rStyle w:val="Emphasis"/>
          <w:highlight w:val="cyan"/>
        </w:rPr>
        <w:t>reconcile</w:t>
      </w:r>
      <w:r w:rsidRPr="00CA7764">
        <w:rPr>
          <w:highlight w:val="cyan"/>
          <w:u w:val="single"/>
        </w:rPr>
        <w:t xml:space="preserve"> governing the empire with the demands of the republic</w:t>
      </w:r>
      <w:r w:rsidRPr="00CA7764">
        <w:rPr>
          <w:sz w:val="16"/>
        </w:rPr>
        <w:t xml:space="preserve">? Will the republic survive under the </w:t>
      </w:r>
      <w:r w:rsidRPr="00CA7764">
        <w:rPr>
          <w:highlight w:val="cyan"/>
          <w:u w:val="single"/>
        </w:rPr>
        <w:t xml:space="preserve">conditions of the imperial </w:t>
      </w:r>
      <w:r w:rsidRPr="00CA7764">
        <w:rPr>
          <w:rStyle w:val="Emphasis"/>
          <w:highlight w:val="cyan"/>
        </w:rPr>
        <w:t>situation</w:t>
      </w:r>
      <w:r w:rsidRPr="00CA7764">
        <w:rPr>
          <w:sz w:val="16"/>
        </w:rPr>
        <w:t>? Will the republic pass through the mistakes of governing the empire? (Ibid.).</w:t>
      </w:r>
    </w:p>
    <w:p w14:paraId="4B4F5CF5" w14:textId="77777777" w:rsidR="001A2824" w:rsidRPr="00CA7764" w:rsidRDefault="001A2824" w:rsidP="001A2824">
      <w:pPr>
        <w:rPr>
          <w:sz w:val="16"/>
        </w:rPr>
      </w:pPr>
      <w:r w:rsidRPr="00CA7764">
        <w:rPr>
          <w:sz w:val="16"/>
        </w:rPr>
        <w:t xml:space="preserve">We may conclude that the </w:t>
      </w:r>
      <w:r w:rsidRPr="00CA7764">
        <w:rPr>
          <w:u w:val="single"/>
        </w:rPr>
        <w:t xml:space="preserve">Republic and the </w:t>
      </w:r>
      <w:r w:rsidRPr="00CA7764">
        <w:rPr>
          <w:rStyle w:val="Emphasis"/>
          <w:highlight w:val="cyan"/>
        </w:rPr>
        <w:t>democracy</w:t>
      </w:r>
      <w:r w:rsidRPr="00CA7764">
        <w:rPr>
          <w:u w:val="single"/>
        </w:rPr>
        <w:t xml:space="preserve"> underlying the U.S. political system </w:t>
      </w:r>
      <w:r w:rsidRPr="00CA7764">
        <w:rPr>
          <w:rStyle w:val="Emphasis"/>
          <w:highlight w:val="cyan"/>
        </w:rPr>
        <w:t>contradict</w:t>
      </w:r>
      <w:r w:rsidRPr="00CA7764">
        <w:rPr>
          <w:u w:val="single"/>
        </w:rPr>
        <w:t xml:space="preserve"> its </w:t>
      </w:r>
      <w:r w:rsidRPr="00CA7764">
        <w:rPr>
          <w:rStyle w:val="Emphasis"/>
          <w:highlight w:val="cyan"/>
        </w:rPr>
        <w:t>imperial position</w:t>
      </w:r>
      <w:r w:rsidRPr="00CA7764">
        <w:rPr>
          <w:u w:val="single"/>
        </w:rPr>
        <w:t xml:space="preserve">. This </w:t>
      </w:r>
      <w:r w:rsidRPr="00CA7764">
        <w:rPr>
          <w:rStyle w:val="Emphasis"/>
          <w:highlight w:val="cyan"/>
        </w:rPr>
        <w:t>contradiction</w:t>
      </w:r>
      <w:r w:rsidRPr="00CA7764">
        <w:rPr>
          <w:u w:val="single"/>
        </w:rPr>
        <w:t xml:space="preserve"> is not superficial, but </w:t>
      </w:r>
      <w:r w:rsidRPr="00CA7764">
        <w:rPr>
          <w:rStyle w:val="Emphasis"/>
          <w:highlight w:val="cyan"/>
        </w:rPr>
        <w:t>systemic</w:t>
      </w:r>
      <w:r w:rsidRPr="00CA7764">
        <w:rPr>
          <w:sz w:val="16"/>
        </w:rPr>
        <w:t xml:space="preserve">. The republic and democratic values will be increasingly engaged in </w:t>
      </w:r>
      <w:r w:rsidRPr="00CA7764">
        <w:rPr>
          <w:rStyle w:val="Emphasis"/>
        </w:rPr>
        <w:t>confrontation</w:t>
      </w:r>
      <w:r w:rsidRPr="00CA7764">
        <w:rPr>
          <w:sz w:val="16"/>
        </w:rPr>
        <w:t xml:space="preserve"> with the empire; thus, since the United States cannot </w:t>
      </w:r>
      <w:r w:rsidRPr="00CA7764">
        <w:rPr>
          <w:rStyle w:val="Emphasis"/>
        </w:rPr>
        <w:t>renounce</w:t>
      </w:r>
      <w:r w:rsidRPr="00CA7764">
        <w:rPr>
          <w:sz w:val="16"/>
        </w:rPr>
        <w:t xml:space="preserve"> either the republic or the empire, these factors will greatly and unexpectedly influence political processes in the United States and negatively propagate throughout the world.</w:t>
      </w:r>
    </w:p>
    <w:p w14:paraId="3EAE0084" w14:textId="77777777" w:rsidR="001A2824" w:rsidRPr="00CA7764" w:rsidRDefault="001A2824" w:rsidP="001A2824">
      <w:pPr>
        <w:rPr>
          <w:sz w:val="16"/>
        </w:rPr>
      </w:pPr>
      <w:r w:rsidRPr="00CA7764">
        <w:rPr>
          <w:sz w:val="16"/>
        </w:rPr>
        <w:t xml:space="preserve">Within domestic </w:t>
      </w:r>
      <w:r w:rsidRPr="00CA7764">
        <w:rPr>
          <w:rStyle w:val="Emphasis"/>
          <w:highlight w:val="cyan"/>
        </w:rPr>
        <w:t>policy</w:t>
      </w:r>
      <w:r w:rsidRPr="00CA7764">
        <w:rPr>
          <w:u w:val="single"/>
        </w:rPr>
        <w:t>, the president “</w:t>
      </w:r>
      <w:r w:rsidRPr="00CA7764">
        <w:rPr>
          <w:rStyle w:val="Emphasis"/>
          <w:highlight w:val="cyan"/>
        </w:rPr>
        <w:t>bumps</w:t>
      </w:r>
      <w:r w:rsidRPr="00CA7764">
        <w:rPr>
          <w:u w:val="single"/>
        </w:rPr>
        <w:t xml:space="preserve">” into the system of </w:t>
      </w:r>
      <w:r w:rsidRPr="00CA7764">
        <w:rPr>
          <w:highlight w:val="cyan"/>
          <w:u w:val="single"/>
        </w:rPr>
        <w:t>checks</w:t>
      </w:r>
      <w:r w:rsidRPr="00CA7764">
        <w:rPr>
          <w:u w:val="single"/>
        </w:rPr>
        <w:t xml:space="preserve"> and </w:t>
      </w:r>
      <w:r w:rsidRPr="00CA7764">
        <w:rPr>
          <w:highlight w:val="cyan"/>
          <w:u w:val="single"/>
        </w:rPr>
        <w:t>balances</w:t>
      </w:r>
      <w:r w:rsidRPr="00CA7764">
        <w:rPr>
          <w:u w:val="single"/>
        </w:rPr>
        <w:t xml:space="preserve"> established</w:t>
      </w:r>
      <w:r w:rsidRPr="00CA7764">
        <w:rPr>
          <w:sz w:val="16"/>
        </w:rPr>
        <w:t xml:space="preserve"> 250 years ago, a constitution that cannot be changed, and </w:t>
      </w:r>
      <w:r w:rsidRPr="00CA7764">
        <w:rPr>
          <w:rStyle w:val="Emphasis"/>
          <w:highlight w:val="cyan"/>
        </w:rPr>
        <w:t>characteristics</w:t>
      </w:r>
      <w:r w:rsidRPr="00CA7764">
        <w:rPr>
          <w:sz w:val="16"/>
        </w:rPr>
        <w:t xml:space="preserve"> of its political party system. But </w:t>
      </w:r>
      <w:r w:rsidRPr="00CA7764">
        <w:rPr>
          <w:rStyle w:val="Emphasis"/>
          <w:highlight w:val="cyan"/>
        </w:rPr>
        <w:t>foreign</w:t>
      </w:r>
      <w:r w:rsidRPr="00CA7764">
        <w:rPr>
          <w:u w:val="single"/>
        </w:rPr>
        <w:t xml:space="preserve"> policy, for the most part, is the prerogative of the institution of the presidency</w:t>
      </w:r>
      <w:r w:rsidRPr="00CA7764">
        <w:rPr>
          <w:sz w:val="16"/>
        </w:rPr>
        <w:t xml:space="preserve">. There are almost no </w:t>
      </w:r>
      <w:r w:rsidRPr="00CA7764">
        <w:rPr>
          <w:u w:val="single"/>
        </w:rPr>
        <w:t xml:space="preserve">legislative rules that </w:t>
      </w:r>
      <w:r w:rsidRPr="00CA7764">
        <w:rPr>
          <w:rStyle w:val="Emphasis"/>
          <w:highlight w:val="cyan"/>
        </w:rPr>
        <w:t>regulate</w:t>
      </w:r>
      <w:r w:rsidRPr="00CA7764">
        <w:rPr>
          <w:u w:val="single"/>
        </w:rPr>
        <w:t xml:space="preserve"> foreign policy</w:t>
      </w:r>
      <w:r w:rsidRPr="00CA7764">
        <w:rPr>
          <w:sz w:val="16"/>
        </w:rPr>
        <w:t xml:space="preserve">—and yet the United States holds near-absolute power in the world. </w:t>
      </w:r>
      <w:r w:rsidRPr="00CA7764">
        <w:rPr>
          <w:u w:val="single"/>
        </w:rPr>
        <w:t xml:space="preserve">As a </w:t>
      </w:r>
      <w:r w:rsidRPr="00CA7764">
        <w:rPr>
          <w:rStyle w:val="Emphasis"/>
          <w:highlight w:val="cyan"/>
        </w:rPr>
        <w:t>result</w:t>
      </w:r>
      <w:r w:rsidRPr="00CA7764">
        <w:rPr>
          <w:u w:val="single"/>
        </w:rPr>
        <w:t xml:space="preserve">, the empire is governed by the </w:t>
      </w:r>
      <w:r w:rsidRPr="00CA7764">
        <w:rPr>
          <w:rStyle w:val="Emphasis"/>
          <w:highlight w:val="cyan"/>
        </w:rPr>
        <w:t>president</w:t>
      </w:r>
      <w:r w:rsidRPr="00CA7764">
        <w:rPr>
          <w:u w:val="single"/>
        </w:rPr>
        <w:t>, subject to the influence of the military–industrial complex and lobbyists</w:t>
      </w:r>
      <w:r w:rsidRPr="00CA7764">
        <w:rPr>
          <w:sz w:val="16"/>
        </w:rPr>
        <w:t xml:space="preserve">, as well as various secret services (e.g., the CIA and NSA), and, as has been already mentioned, </w:t>
      </w:r>
      <w:r w:rsidRPr="00CA7764">
        <w:rPr>
          <w:u w:val="single"/>
        </w:rPr>
        <w:t xml:space="preserve">depends to a </w:t>
      </w:r>
      <w:r w:rsidRPr="00CA7764">
        <w:rPr>
          <w:rStyle w:val="Emphasis"/>
          <w:highlight w:val="cyan"/>
        </w:rPr>
        <w:t>large</w:t>
      </w:r>
      <w:r w:rsidRPr="00CA7764">
        <w:rPr>
          <w:u w:val="single"/>
        </w:rPr>
        <w:t xml:space="preserve"> extent on current internal political forces</w:t>
      </w:r>
      <w:r w:rsidRPr="00CA7764">
        <w:rPr>
          <w:sz w:val="16"/>
        </w:rPr>
        <w:t xml:space="preserve">. Hence, it follows that every new president can change foreign policy and, as </w:t>
      </w:r>
      <w:r w:rsidRPr="00CA7764">
        <w:rPr>
          <w:rStyle w:val="Emphasis"/>
          <w:highlight w:val="cyan"/>
        </w:rPr>
        <w:t>Trump's</w:t>
      </w:r>
      <w:r w:rsidRPr="00CA7764">
        <w:rPr>
          <w:u w:val="single"/>
        </w:rPr>
        <w:t xml:space="preserve"> example has shown</w:t>
      </w:r>
      <w:r w:rsidRPr="00CA7764">
        <w:rPr>
          <w:sz w:val="16"/>
        </w:rPr>
        <w:t>, very radically and even unpredictably, whereas arrangements with other countries are rejected as useless. Nevertheless, George Friedman, who called for strengthening the external power of the United States, recognized that the president should govern the U.S. empire in a manner that conceals the real directions of the U.S. hegemony from the population. President Trump acts in exactly this way, justifying all his foreign policy actions by trying to solve internal problems and address internal tasks. As a result, chaos and tension are growing in the World System.</w:t>
      </w:r>
    </w:p>
    <w:p w14:paraId="1E7684B0" w14:textId="24BF45C2" w:rsidR="001A2824" w:rsidRPr="001A2824" w:rsidRDefault="001A2824" w:rsidP="001A2824">
      <w:pPr>
        <w:rPr>
          <w:sz w:val="16"/>
        </w:rPr>
      </w:pPr>
      <w:r w:rsidRPr="00CA7764">
        <w:rPr>
          <w:u w:val="single"/>
        </w:rPr>
        <w:t xml:space="preserve">Thus, there is a disproportion between </w:t>
      </w:r>
      <w:r w:rsidRPr="00CA7764">
        <w:rPr>
          <w:rStyle w:val="Emphasis"/>
          <w:highlight w:val="cyan"/>
        </w:rPr>
        <w:t>imperial ambitions</w:t>
      </w:r>
      <w:r w:rsidRPr="00CA7764">
        <w:rPr>
          <w:u w:val="single"/>
        </w:rPr>
        <w:t xml:space="preserve"> and </w:t>
      </w:r>
      <w:r w:rsidRPr="00CA7764">
        <w:rPr>
          <w:rStyle w:val="Emphasis"/>
          <w:highlight w:val="cyan"/>
        </w:rPr>
        <w:t>obligations</w:t>
      </w:r>
      <w:r w:rsidRPr="00CA7764">
        <w:rPr>
          <w:u w:val="single"/>
        </w:rPr>
        <w:t xml:space="preserve"> on one hand, and the </w:t>
      </w:r>
      <w:r w:rsidRPr="00CA7764">
        <w:rPr>
          <w:rStyle w:val="Emphasis"/>
          <w:highlight w:val="cyan"/>
        </w:rPr>
        <w:t>vulnerability</w:t>
      </w:r>
      <w:r w:rsidRPr="00CA7764">
        <w:rPr>
          <w:u w:val="single"/>
        </w:rPr>
        <w:t xml:space="preserve"> of being able to fulfill these obligations due to characteristics of the political system and </w:t>
      </w:r>
      <w:r w:rsidRPr="00CA7764">
        <w:rPr>
          <w:highlight w:val="cyan"/>
          <w:u w:val="single"/>
        </w:rPr>
        <w:t xml:space="preserve">American </w:t>
      </w:r>
      <w:r w:rsidRPr="00CA7764">
        <w:rPr>
          <w:rStyle w:val="Emphasis"/>
          <w:highlight w:val="cyan"/>
        </w:rPr>
        <w:t>democracy</w:t>
      </w:r>
      <w:r w:rsidRPr="00CA7764">
        <w:rPr>
          <w:u w:val="single"/>
        </w:rPr>
        <w:t xml:space="preserve"> on the other</w:t>
      </w:r>
      <w:r w:rsidRPr="00CA7764">
        <w:rPr>
          <w:sz w:val="16"/>
        </w:rPr>
        <w:t>.</w:t>
      </w:r>
    </w:p>
    <w:p w14:paraId="4631F522" w14:textId="1D06AD88" w:rsidR="00D06111" w:rsidRDefault="00D06111" w:rsidP="00D06111">
      <w:pPr>
        <w:pStyle w:val="Heading3"/>
      </w:pPr>
      <w:r>
        <w:t>Impact---AT: LIO---2NC</w:t>
      </w:r>
    </w:p>
    <w:p w14:paraId="16F3C9AE" w14:textId="77777777" w:rsidR="00D06111" w:rsidRDefault="00D06111" w:rsidP="00D06111">
      <w:pPr>
        <w:pStyle w:val="Heading4"/>
      </w:pPr>
      <w:r>
        <w:t>The LIO is doing find even with Trump – the plan can bolster</w:t>
      </w:r>
    </w:p>
    <w:p w14:paraId="218CDA26" w14:textId="77777777" w:rsidR="00D06111" w:rsidRDefault="00D06111" w:rsidP="00D06111">
      <w:r>
        <w:rPr>
          <w:rStyle w:val="Style13ptBold"/>
        </w:rPr>
        <w:t xml:space="preserve">Poast 7/11 </w:t>
      </w:r>
      <w:r>
        <w:t>(</w:t>
      </w:r>
      <w:r w:rsidRPr="003816E6">
        <w:t xml:space="preserve">Paul Poast, </w:t>
      </w:r>
      <w:r>
        <w:t xml:space="preserve">associate </w:t>
      </w:r>
      <w:r w:rsidRPr="003816E6">
        <w:t>professor in the Department of Political Science at the University of Chicago, where his area of research and teaching is international relations</w:t>
      </w:r>
      <w:r>
        <w:t xml:space="preserve">, </w:t>
      </w:r>
      <w:r w:rsidRPr="003816E6">
        <w:t>Deputy Dean for Doctoral Education</w:t>
      </w:r>
      <w:r>
        <w:t xml:space="preserve">- </w:t>
      </w:r>
      <w:r w:rsidRPr="003816E6">
        <w:t xml:space="preserve">7-11-2025, "The Liberal International Order Is No Better or Worse Under Trump", World Politics Review, </w:t>
      </w:r>
      <w:hyperlink r:id="rId8" w:history="1">
        <w:r w:rsidRPr="00164D55">
          <w:rPr>
            <w:rStyle w:val="Hyperlink"/>
          </w:rPr>
          <w:t>https://www.worldpoliticsreview.com/trump-rules-based-order/</w:t>
        </w:r>
      </w:hyperlink>
      <w:r>
        <w:t>); LF</w:t>
      </w:r>
    </w:p>
    <w:p w14:paraId="3399B7A7" w14:textId="77777777" w:rsidR="00D06111" w:rsidRPr="00745F26" w:rsidRDefault="00D06111" w:rsidP="00D06111">
      <w:pPr>
        <w:rPr>
          <w:sz w:val="16"/>
        </w:rPr>
      </w:pPr>
      <w:r w:rsidRPr="00745F26">
        <w:rPr>
          <w:sz w:val="16"/>
        </w:rPr>
        <w:t>In the six months since U.S. President Donald Trump returned to the White House, some observers have worried that he is seeking to dismantle the postwar international order. The view is that, whether one calls that order “liberal international” or “rules-based,” Trump has little tolerance for either liberalism or rules, so he will have no inclination to support it. Some analysts, such as Anne Applebaum, have gone further, asserting that Trump is aligning with Russian President Vladimir Putin to take down not just Ukraine, but the U.S.-led international system.</w:t>
      </w:r>
    </w:p>
    <w:p w14:paraId="2B273EF6" w14:textId="77777777" w:rsidR="00D06111" w:rsidRPr="003816E6" w:rsidRDefault="00D06111" w:rsidP="00D06111">
      <w:pPr>
        <w:rPr>
          <w:rStyle w:val="StyleUnderline"/>
        </w:rPr>
      </w:pPr>
      <w:r w:rsidRPr="003816E6">
        <w:rPr>
          <w:rStyle w:val="StyleUnderline"/>
        </w:rPr>
        <w:t xml:space="preserve">If such a dismantling were taking place, we would have expected to see some indication of it over the past month, when the G7 and NATO held their annual leaders’ summits in Alberta, Canada, and The Hague, Netherlands, respectively. On the basis of those gatherings, however, </w:t>
      </w:r>
      <w:r w:rsidRPr="00745F26">
        <w:rPr>
          <w:rStyle w:val="Emphasis"/>
        </w:rPr>
        <w:t>we can say that the international order is, to the contrary, doing just fine. Not great. Not optimal. But fine.</w:t>
      </w:r>
    </w:p>
    <w:p w14:paraId="1BA72D2D" w14:textId="77777777" w:rsidR="00D06111" w:rsidRPr="006A6773" w:rsidRDefault="00D06111" w:rsidP="00D06111">
      <w:pPr>
        <w:rPr>
          <w:rStyle w:val="StyleUnderline"/>
        </w:rPr>
      </w:pPr>
      <w:r w:rsidRPr="00745F26">
        <w:rPr>
          <w:sz w:val="16"/>
        </w:rPr>
        <w:t xml:space="preserve">The G7 and NATO are far from the only international institutions and treaties that comprise the post-1945 international order. Moreover, the BRICS grouping, whose annual meeting took place this past week, is positioning itself as an alternative to those Western-centric institutions. </w:t>
      </w:r>
      <w:r w:rsidRPr="006A6773">
        <w:rPr>
          <w:rStyle w:val="StyleUnderline"/>
        </w:rPr>
        <w:t xml:space="preserve">But the G7 and NATO are meaningful to the Western nations that have long comprised the core of the international order. </w:t>
      </w:r>
      <w:r w:rsidRPr="00745F26">
        <w:rPr>
          <w:sz w:val="16"/>
        </w:rPr>
        <w:t xml:space="preserve">Gaining membership to either club signifies status, </w:t>
      </w:r>
      <w:proofErr w:type="gramStart"/>
      <w:r w:rsidRPr="00745F26">
        <w:rPr>
          <w:sz w:val="16"/>
        </w:rPr>
        <w:t>and</w:t>
      </w:r>
      <w:proofErr w:type="gramEnd"/>
      <w:r w:rsidRPr="00745F26">
        <w:rPr>
          <w:sz w:val="16"/>
        </w:rPr>
        <w:t xml:space="preserve"> being cast out of either one, as Russia was in 2014 when the G8 returned to being the G7, comes with major reputational costs. And from the economic policy coordination pursued through the G7 summits to the mutual defense affirmations expressed at the NATO meetings,</w:t>
      </w:r>
      <w:r>
        <w:t xml:space="preserve"> </w:t>
      </w:r>
      <w:r w:rsidRPr="006A6773">
        <w:rPr>
          <w:rStyle w:val="StyleUnderline"/>
        </w:rPr>
        <w:t>the meetings have long served as annual litmus tests of the international order’s overall health.</w:t>
      </w:r>
    </w:p>
    <w:p w14:paraId="777CC799" w14:textId="77777777" w:rsidR="00D06111" w:rsidRPr="006A6773" w:rsidRDefault="00D06111" w:rsidP="00D06111">
      <w:pPr>
        <w:rPr>
          <w:rStyle w:val="StyleUnderline"/>
        </w:rPr>
      </w:pPr>
      <w:r w:rsidRPr="006A6773">
        <w:rPr>
          <w:rStyle w:val="StyleUnderline"/>
        </w:rPr>
        <w:t>As noted above, this year’s meetings were especially important, as they offered a first look into how Trump—a known skeptic of the very idea of alliances—currently sees these U.S.-led groupings. The results are, to put it mildly, encouraging.</w:t>
      </w:r>
    </w:p>
    <w:p w14:paraId="090237E4" w14:textId="77777777" w:rsidR="00D06111" w:rsidRPr="006A6773" w:rsidRDefault="00D06111" w:rsidP="00D06111">
      <w:pPr>
        <w:rPr>
          <w:rStyle w:val="StyleUnderline"/>
        </w:rPr>
      </w:pPr>
      <w:r w:rsidRPr="006A6773">
        <w:rPr>
          <w:rStyle w:val="StyleUnderline"/>
        </w:rPr>
        <w:t>Let’s start with the NATO summit in late June in The Hague, where Trump seemed willing to follow the political script required to make it a success.</w:t>
      </w:r>
      <w:r>
        <w:t xml:space="preserve"> For instance, when asked at a press conference with NATO Secretary-General Mark Rutte if he valued NATO’s Article 5 mutual defense provision, Trump responded, “That’s why I’m here.” </w:t>
      </w:r>
      <w:r w:rsidRPr="006A6773">
        <w:rPr>
          <w:rStyle w:val="StyleUnderline"/>
        </w:rPr>
        <w:t>Although in an earlier press gathering on Air Force One while flying to The Hague he had stated that his commitment to Article 5 depended on how one defined it, that’s hardly controversial. As I pointed out in a previous column, the actual mutual defense commitment expressed by Article 5 is vague and intended to allow NATO members flexibility in the type of support they provide in the event one of the allies is attacked.</w:t>
      </w:r>
    </w:p>
    <w:p w14:paraId="3526CA52" w14:textId="77777777" w:rsidR="00D06111" w:rsidRPr="006A6773" w:rsidRDefault="00D06111" w:rsidP="00D06111">
      <w:pPr>
        <w:rPr>
          <w:rStyle w:val="StyleUnderline"/>
        </w:rPr>
      </w:pPr>
      <w:r w:rsidRPr="006A6773">
        <w:rPr>
          <w:rStyle w:val="StyleUnderline"/>
        </w:rPr>
        <w:t>Of course, Trump’s newfound taste for the alliance was helped along by the “royal treatment” he received from his Dutch hosts, the ingratiating comments made by Rutte himself and the fact that the summit was kept to a single day to accommodate his famously short attention span.</w:t>
      </w:r>
      <w:r>
        <w:t xml:space="preserve"> </w:t>
      </w:r>
      <w:r w:rsidRPr="006A6773">
        <w:rPr>
          <w:rStyle w:val="StyleUnderline"/>
        </w:rPr>
        <w:t>Most importantly, all the NATO allies except Spain signed onto a commitment to raise their defense spending levels to 5 percent of GDP, rather than simply “aim for” the target of 2 percent of GDP, as they had pledged to do at the alliance’s 2014 summit in Wales. And just as importantly, they were all happy to let Trump take the credit for the deal.</w:t>
      </w:r>
    </w:p>
    <w:p w14:paraId="2C2C70E0" w14:textId="77777777" w:rsidR="00D06111" w:rsidRPr="00745F26" w:rsidRDefault="00D06111" w:rsidP="00D06111">
      <w:pPr>
        <w:rPr>
          <w:sz w:val="16"/>
        </w:rPr>
      </w:pPr>
      <w:r w:rsidRPr="00745F26">
        <w:rPr>
          <w:sz w:val="16"/>
        </w:rPr>
        <w:t>Of course, not all is well with the liberal international order. But one must also ask how well it was doing prior to Trump’s return.</w:t>
      </w:r>
    </w:p>
    <w:p w14:paraId="3FF306FC" w14:textId="77777777" w:rsidR="00D06111" w:rsidRPr="006A6773" w:rsidRDefault="00D06111" w:rsidP="00D06111">
      <w:pPr>
        <w:rPr>
          <w:rStyle w:val="StyleUnderline"/>
        </w:rPr>
      </w:pPr>
      <w:r w:rsidRPr="00745F26">
        <w:rPr>
          <w:sz w:val="16"/>
        </w:rPr>
        <w:t xml:space="preserve">But Trump’s attitude toward NATO seemed to have really changed in The Hague. </w:t>
      </w:r>
      <w:r w:rsidRPr="006A6773">
        <w:rPr>
          <w:rStyle w:val="StyleUnderline"/>
        </w:rPr>
        <w:t>On the trip back to Washington, he told reporters, “I left here differently. I left here saying, ‘These people really love their countries. It’s not a rip-off.’ And we are here to help them protect their country.”</w:t>
      </w:r>
    </w:p>
    <w:p w14:paraId="695FC191" w14:textId="77777777" w:rsidR="00D06111" w:rsidRPr="006A6773" w:rsidRDefault="00D06111" w:rsidP="00D06111">
      <w:pPr>
        <w:rPr>
          <w:rStyle w:val="StyleUnderline"/>
        </w:rPr>
      </w:pPr>
      <w:r w:rsidRPr="00745F26">
        <w:rPr>
          <w:sz w:val="16"/>
        </w:rPr>
        <w:t xml:space="preserve">Another notable change in Trump’s understanding of European security is his gradual realization that Putin does not appear interested in pursuing peace in Ukraine. In fact, that intransigence is now causing Trump to grow frustrated with his Russian counterpart. </w:t>
      </w:r>
      <w:proofErr w:type="gramStart"/>
      <w:r w:rsidRPr="00745F26">
        <w:rPr>
          <w:sz w:val="16"/>
        </w:rPr>
        <w:t>So</w:t>
      </w:r>
      <w:proofErr w:type="gramEnd"/>
      <w:r w:rsidRPr="00745F26">
        <w:rPr>
          <w:sz w:val="16"/>
        </w:rPr>
        <w:t xml:space="preserve"> while some observers expressed alarm over a pause in U.S. deliveries of air defense munitions to Ukraine last week—purportedly to reassess dwindling U.S. stocks, an issue that has plagued the U.S. military for well over a year—</w:t>
      </w:r>
      <w:r w:rsidRPr="006A6773">
        <w:rPr>
          <w:rStyle w:val="StyleUnderline"/>
        </w:rPr>
        <w:t>assistance to Kyiv was quickly restored once Trump learned of the decision, which he was apparently not apprised of ahead of time. In short, it seems that many of the worst fears about Trump abandoning Europe that were expressed in the early months of his term are not coming to pass.</w:t>
      </w:r>
    </w:p>
    <w:p w14:paraId="1991D795" w14:textId="77777777" w:rsidR="00D06111" w:rsidRPr="00745F26" w:rsidRDefault="00D06111" w:rsidP="00D06111">
      <w:pPr>
        <w:rPr>
          <w:sz w:val="16"/>
        </w:rPr>
      </w:pPr>
      <w:r w:rsidRPr="00745F26">
        <w:rPr>
          <w:sz w:val="16"/>
        </w:rPr>
        <w:t>The G7 meeting that preceded the NATO summit in mid-June did not end on quite as positive a note, with Trump leaving early in order to address what was then the still-unfolding war between Israel and Iran. Nor did the leaders issue the traditional joint communique at the summit’s end. But there were also a number of positives, including the signing of joint policy statements on issues ranging from critical minerals to migrant smuggling.</w:t>
      </w:r>
    </w:p>
    <w:p w14:paraId="0B0824EE" w14:textId="77777777" w:rsidR="00D06111" w:rsidRPr="00745F26" w:rsidRDefault="00D06111" w:rsidP="00D06111">
      <w:pPr>
        <w:rPr>
          <w:rStyle w:val="Emphasis"/>
        </w:rPr>
      </w:pPr>
      <w:r w:rsidRPr="00745F26">
        <w:rPr>
          <w:rStyle w:val="Emphasis"/>
        </w:rPr>
        <w:t>All in all, then, the sequence of back-to-back successful summits among the core Western states of the liberal international order is a positive sign.</w:t>
      </w:r>
    </w:p>
    <w:p w14:paraId="527D81F8" w14:textId="77777777" w:rsidR="00D06111" w:rsidRPr="00437B56" w:rsidRDefault="00D06111" w:rsidP="00D06111">
      <w:pPr>
        <w:rPr>
          <w:rStyle w:val="StyleUnderline"/>
        </w:rPr>
      </w:pPr>
      <w:r>
        <w:t xml:space="preserve">Of course, not all is well with that order. </w:t>
      </w:r>
      <w:r w:rsidRPr="00437B56">
        <w:rPr>
          <w:rStyle w:val="StyleUnderline"/>
        </w:rPr>
        <w:t>Trump has cut U.S. foreign aid and shuttered the U.S. Agency for International Development, or USAID. He has withdrawn from the Paris Agreement that sought to reverse the emissions contributing to climate change. Trump’s tariffs continue to strain relations between the U.S. and its allies, while threatening the smooth operation of the global economy. But the full imposition of those tariffs continues to be pushed back to later dates. That, too, points to how much one must separate the bluster from the substance of Trump’s approach to foreign policy. It’s part of his penchant for being predictably unpredictable.</w:t>
      </w:r>
    </w:p>
    <w:p w14:paraId="33EFFA2F" w14:textId="77777777" w:rsidR="00D06111" w:rsidRDefault="00D06111" w:rsidP="00D06111">
      <w:r w:rsidRPr="00745F26">
        <w:rPr>
          <w:rStyle w:val="Emphasis"/>
        </w:rPr>
        <w:t xml:space="preserve">But one must also ask how well the international order was doing prior to Trump’s return. </w:t>
      </w:r>
      <w:r>
        <w:t xml:space="preserve">Even if unintentionally, former President Joe Biden revealed the hypocrisy at the heart of that order, when he praised and criticized the International Criminal Court depending not on how, but against whom it brought indictments. </w:t>
      </w:r>
      <w:r w:rsidRPr="00437B56">
        <w:rPr>
          <w:rStyle w:val="StyleUnderline"/>
        </w:rPr>
        <w:t>Before him, despite positive achievements such as the New START arms control agreement with Russia and the Iran nuclear deal, former President Barack Obama can also be seen as having failed to uphold the pillars of the liberal international order.</w:t>
      </w:r>
      <w:r>
        <w:t xml:space="preserve"> Examples range from drone strike assassinations and the intervention in Libya, which was roundly criticized for undermining international law’s core norm of non-intervention, to his failure to uphold his own “red lines” when the now-overthrown regime of then-Syrian President Bashar al-Assad used chemical weapons against its own people.</w:t>
      </w:r>
    </w:p>
    <w:p w14:paraId="185DB6EA" w14:textId="77777777" w:rsidR="00D06111" w:rsidRPr="003816E6" w:rsidRDefault="00D06111" w:rsidP="00D06111">
      <w:r w:rsidRPr="00437B56">
        <w:rPr>
          <w:rStyle w:val="StyleUnderline"/>
        </w:rPr>
        <w:t>In reality, the rules of the rules-based order have always been more like guidelines than hard and fast obligations, especially for the major powers. And the U.S. has long strongarmed allies to get its way, even if Trump takes that approach to extremes.</w:t>
      </w:r>
      <w:r>
        <w:t xml:space="preserve"> </w:t>
      </w:r>
      <w:r w:rsidRPr="00745F26">
        <w:rPr>
          <w:rStyle w:val="StyleUnderline"/>
        </w:rPr>
        <w:t xml:space="preserve">In that sense, </w:t>
      </w:r>
      <w:r w:rsidRPr="00745F26">
        <w:rPr>
          <w:rStyle w:val="Emphasis"/>
        </w:rPr>
        <w:t>the liberal international order today is largely how it’s always been: Neither good nor bad, but fine.</w:t>
      </w:r>
      <w:r>
        <w:t xml:space="preserve"> Trump hasn’t changed that—yet.</w:t>
      </w:r>
    </w:p>
    <w:p w14:paraId="419FCA5E" w14:textId="3B03F9A9" w:rsidR="001C5763" w:rsidRDefault="001C5763" w:rsidP="001C5763">
      <w:pPr>
        <w:pStyle w:val="Heading4"/>
      </w:pPr>
      <w:r w:rsidRPr="004D231E">
        <w:t xml:space="preserve">US </w:t>
      </w:r>
      <w:r>
        <w:t>key to current LIO BUT Current LIO leads to more authoritarianism</w:t>
      </w:r>
    </w:p>
    <w:p w14:paraId="2A2358F5" w14:textId="77777777" w:rsidR="001C5763" w:rsidRPr="00391769" w:rsidRDefault="001C5763" w:rsidP="001C5763">
      <w:r w:rsidRPr="00D31AC9">
        <w:rPr>
          <w:rStyle w:val="Style13ptBold"/>
        </w:rPr>
        <w:t>Nexon ’25</w:t>
      </w:r>
      <w:r>
        <w:t xml:space="preserve"> (Daniel Nexon, </w:t>
      </w:r>
      <w:r w:rsidRPr="00D31AC9">
        <w:t>professor in the School of Foreign Service and the Department of Government at Georgetown University</w:t>
      </w:r>
      <w:r>
        <w:t xml:space="preserve">, </w:t>
      </w:r>
      <w:r w:rsidRPr="00D31AC9">
        <w:t>Ph.D. in political science at Columbia University</w:t>
      </w:r>
      <w:r>
        <w:t xml:space="preserve"> -</w:t>
      </w:r>
      <w:r w:rsidRPr="00D31AC9">
        <w:t xml:space="preserve"> </w:t>
      </w:r>
      <w:r>
        <w:t xml:space="preserve">February 2025, The Ohio State University, Project on Middle East Political Science, “Debating American Primacy in the Middle East” </w:t>
      </w:r>
      <w:hyperlink r:id="rId9" w:anchor="page=42" w:history="1">
        <w:r w:rsidRPr="00164D55">
          <w:rPr>
            <w:rStyle w:val="Hyperlink"/>
          </w:rPr>
          <w:t>https://pomeps.org/wp-content/uploads/2025/02/POMEPS_Studies_54_Final.pdf#page=42</w:t>
        </w:r>
      </w:hyperlink>
      <w:r>
        <w:t>); LF</w:t>
      </w:r>
    </w:p>
    <w:p w14:paraId="29187C8E" w14:textId="77777777" w:rsidR="001C5763" w:rsidRPr="0072104B" w:rsidRDefault="001C5763" w:rsidP="001C5763">
      <w:pPr>
        <w:rPr>
          <w:rStyle w:val="StyleUnderline"/>
        </w:rPr>
      </w:pPr>
      <w:r w:rsidRPr="006017C9">
        <w:t>The Current Power Transition</w:t>
      </w:r>
      <w:r>
        <w:t xml:space="preserve"> </w:t>
      </w:r>
      <w:r w:rsidRPr="006017C9">
        <w:t xml:space="preserve">Our tendency to focus on “unipolarity” </w:t>
      </w:r>
      <w:r w:rsidRPr="0072104B">
        <w:rPr>
          <w:rStyle w:val="StyleUnderline"/>
        </w:rPr>
        <w:t>occludes the degree that hegemony in the 1990s was essentially exercised by a great-power cartel,</w:t>
      </w:r>
      <w:r w:rsidRPr="006017C9">
        <w:t xml:space="preserve"> made up largely of members of the</w:t>
      </w:r>
      <w:r>
        <w:t xml:space="preserve"> </w:t>
      </w:r>
      <w:r w:rsidRPr="006017C9">
        <w:t xml:space="preserve">G7. By the later 1990s, </w:t>
      </w:r>
      <w:r w:rsidRPr="0072104B">
        <w:rPr>
          <w:rStyle w:val="StyleUnderline"/>
        </w:rPr>
        <w:t>the “liberal international order” rested on two large federations—the United States and the European Union—and their outsized economic power.</w:t>
      </w:r>
      <w:r>
        <w:t xml:space="preserve"> </w:t>
      </w:r>
      <w:r w:rsidRPr="0077261F">
        <w:rPr>
          <w:sz w:val="16"/>
        </w:rPr>
        <w:t>Even if the U.S. was really the “indispensable nation,” that was only the case because practically every other great power in the world was deeply embedded in the American security system, anchored by NATO and the U.S.-Japan bilateral alliance</w:t>
      </w:r>
      <w:r w:rsidRPr="006017C9">
        <w:t xml:space="preserve">. </w:t>
      </w:r>
      <w:r w:rsidRPr="0072104B">
        <w:rPr>
          <w:rStyle w:val="StyleUnderline"/>
        </w:rPr>
        <w:t>Most of those great powers could have formed the backbone of a counterbalancing coalition. Instead, they chose to remain part of an informal confederation led by the United States.</w:t>
      </w:r>
    </w:p>
    <w:p w14:paraId="2B6F2D5A" w14:textId="77777777" w:rsidR="001C5763" w:rsidRPr="006017C9" w:rsidRDefault="001C5763" w:rsidP="001C5763">
      <w:r w:rsidRPr="006017C9">
        <w:t>33</w:t>
      </w:r>
    </w:p>
    <w:p w14:paraId="632BA066" w14:textId="77777777" w:rsidR="001C5763" w:rsidRPr="006017C9" w:rsidRDefault="001C5763" w:rsidP="001C5763">
      <w:r w:rsidRPr="006017C9">
        <w:t>68</w:t>
      </w:r>
    </w:p>
    <w:p w14:paraId="1BB54691" w14:textId="77777777" w:rsidR="001C5763" w:rsidRPr="006017C9" w:rsidRDefault="001C5763" w:rsidP="001C5763">
      <w:r w:rsidRPr="0077261F">
        <w:rPr>
          <w:sz w:val="16"/>
        </w:rPr>
        <w:t xml:space="preserve">What they also did was form a more or less united front on the provision of international goods, especially development assistance. While their regulatory regimes, internationalized via their market power, differed in many ways, the U.S. and its allies generally committed themselves to fostering an open international economy. </w:t>
      </w:r>
      <w:r w:rsidRPr="0072104B">
        <w:rPr>
          <w:rStyle w:val="StyleUnderline"/>
        </w:rPr>
        <w:t>In consequence, the “liberal international order” was, more or less, the only game in town.</w:t>
      </w:r>
      <w:r w:rsidRPr="006017C9">
        <w:t xml:space="preserve"> </w:t>
      </w:r>
      <w:r w:rsidRPr="0077261F">
        <w:rPr>
          <w:sz w:val="16"/>
        </w:rPr>
        <w:t>Governments looking for economic goods, credible security guarantees, or even seeking to improve their international standing had little choice but to accept “western” conditions and expectations. The collapse of the Soviet Union and the “triumph” of market democracy also, for a time, lent substantial prestige to the “liberal international order.”</w:t>
      </w:r>
    </w:p>
    <w:p w14:paraId="1460F687" w14:textId="77777777" w:rsidR="001C5763" w:rsidRDefault="001C5763" w:rsidP="001C5763">
      <w:r w:rsidRPr="0077261F">
        <w:rPr>
          <w:sz w:val="16"/>
        </w:rPr>
        <w:t xml:space="preserve">None of this meant that the G7 cartel always got what it wanted. </w:t>
      </w:r>
      <w:r w:rsidRPr="0072104B">
        <w:rPr>
          <w:rStyle w:val="StyleUnderline"/>
        </w:rPr>
        <w:t>States with highly specific assets could still escape much of this pressure.</w:t>
      </w:r>
      <w:r w:rsidRPr="006017C9">
        <w:t xml:space="preserve"> </w:t>
      </w:r>
      <w:r w:rsidRPr="0072104B">
        <w:rPr>
          <w:rStyle w:val="StyleUnderline"/>
        </w:rPr>
        <w:t>This was true of some of the most important players in the Middle East, who benefited from some combination of large petroleum reserves and, for example, U.S. national security priorities. Oil wealth also positioned states in the region—namely Saudi Arabia, Qatar, and, with some caveats, Iran—among the few sources of alternative international patronage.</w:t>
      </w:r>
      <w:r w:rsidRPr="006017C9">
        <w:t xml:space="preserve"> And while</w:t>
      </w:r>
      <w:r>
        <w:t xml:space="preserve"> </w:t>
      </w:r>
      <w:r w:rsidRPr="006017C9">
        <w:t>the Gulf States sometimes provided assistance to forces</w:t>
      </w:r>
      <w:r>
        <w:t xml:space="preserve"> </w:t>
      </w:r>
      <w:r w:rsidRPr="006017C9">
        <w:t>hostile to the United States—and supported rival sides</w:t>
      </w:r>
      <w:r>
        <w:t xml:space="preserve"> </w:t>
      </w:r>
      <w:r w:rsidRPr="006017C9">
        <w:t>in conflicts—</w:t>
      </w:r>
      <w:r w:rsidRPr="0072104B">
        <w:rPr>
          <w:rStyle w:val="StyleUnderline"/>
        </w:rPr>
        <w:t>they also chose to remain within the U.S. alliance system rather than to balance against it.</w:t>
      </w:r>
    </w:p>
    <w:p w14:paraId="66DE6851" w14:textId="77777777" w:rsidR="001C5763" w:rsidRPr="004D231E" w:rsidRDefault="001C5763" w:rsidP="001C5763">
      <w:pPr>
        <w:rPr>
          <w:rStyle w:val="StyleUnderline"/>
        </w:rPr>
      </w:pPr>
      <w:r w:rsidRPr="004D231E">
        <w:rPr>
          <w:rStyle w:val="StyleUnderline"/>
        </w:rPr>
        <w:t xml:space="preserve">The ‘western’ patronage quasi-monopoly was never going to last. The idea, as noted above, was to shape rising powers such that they would eventually become sources of liberal ordering in their own right. Instead, </w:t>
      </w:r>
      <w:r w:rsidRPr="0072104B">
        <w:rPr>
          <w:rStyle w:val="Emphasis"/>
        </w:rPr>
        <w:t>many of them developed strategies and tactics for resisting liberalizing forces</w:t>
      </w:r>
      <w:r w:rsidRPr="004D231E">
        <w:rPr>
          <w:rStyle w:val="StyleUnderline"/>
        </w:rPr>
        <w:t xml:space="preserve">; they learned how to turn digital communications technologies to their advantage. </w:t>
      </w:r>
      <w:r w:rsidRPr="0072104B">
        <w:rPr>
          <w:rStyle w:val="Emphasis"/>
        </w:rPr>
        <w:t>They now use these strategies to undermine western democracies.</w:t>
      </w:r>
      <w:r w:rsidRPr="004D231E">
        <w:rPr>
          <w:rStyle w:val="StyleUnderline"/>
        </w:rPr>
        <w:t xml:space="preserve"> Other authoritarian regimes and aspiring autocrats borrow — or outright purchase — their playbook. And, of course, firms in the United States, Europe, Israel, and elsewhere are more than happy to grab a share of the domestic repression market.</w:t>
      </w:r>
    </w:p>
    <w:p w14:paraId="7D54CC01" w14:textId="77777777" w:rsidR="001C5763" w:rsidRPr="006017C9" w:rsidRDefault="001C5763" w:rsidP="001C5763">
      <w:r w:rsidRPr="006017C9">
        <w:t>34</w:t>
      </w:r>
    </w:p>
    <w:p w14:paraId="392347BD" w14:textId="77777777" w:rsidR="001C5763" w:rsidRPr="004D231E" w:rsidRDefault="001C5763" w:rsidP="001C5763">
      <w:pPr>
        <w:rPr>
          <w:rStyle w:val="StyleUnderline"/>
        </w:rPr>
      </w:pPr>
      <w:r w:rsidRPr="0072104B">
        <w:rPr>
          <w:rStyle w:val="StyleUnderline"/>
        </w:rPr>
        <w:t>The overwhelming consensus in Washington policy circles is that “</w:t>
      </w:r>
      <w:r w:rsidRPr="0072104B">
        <w:rPr>
          <w:rStyle w:val="Emphasis"/>
        </w:rPr>
        <w:t>enlargement” was on balance a failure.</w:t>
      </w:r>
      <w:r>
        <w:t xml:space="preserve"> </w:t>
      </w:r>
      <w:r w:rsidRPr="004D231E">
        <w:rPr>
          <w:rStyle w:val="StyleUnderline"/>
        </w:rPr>
        <w:t xml:space="preserve">Over the last fifteen years, </w:t>
      </w:r>
      <w:r w:rsidRPr="0072104B">
        <w:rPr>
          <w:rStyle w:val="Emphasis"/>
        </w:rPr>
        <w:t>China has become more, not less, authoritarian</w:t>
      </w:r>
      <w:r w:rsidRPr="004D231E">
        <w:rPr>
          <w:rStyle w:val="StyleUnderline"/>
        </w:rPr>
        <w:t xml:space="preserve">. </w:t>
      </w:r>
      <w:r w:rsidRPr="0072104B">
        <w:rPr>
          <w:rStyle w:val="Emphasis"/>
        </w:rPr>
        <w:t>Russia is no longer a democracy, and it seeks to actively undermine liberal democracy overseas.</w:t>
      </w:r>
      <w:r>
        <w:t xml:space="preserve"> </w:t>
      </w:r>
      <w:r w:rsidRPr="006017C9">
        <w:t>The G7’s share of global GDP has fallen dramatically,</w:t>
      </w:r>
      <w:r>
        <w:t xml:space="preserve"> </w:t>
      </w:r>
      <w:r w:rsidRPr="004D231E">
        <w:rPr>
          <w:rStyle w:val="StyleUnderline"/>
        </w:rPr>
        <w:t>while China—and to a lesser extent Russia—has broken the ‘western’ patronage monopoly.</w:t>
      </w:r>
      <w:r w:rsidRPr="006017C9">
        <w:t xml:space="preserve"> Small powers can</w:t>
      </w:r>
      <w:r>
        <w:t xml:space="preserve"> </w:t>
      </w:r>
      <w:r w:rsidRPr="006017C9">
        <w:t>now diversify their ‘international goods’ portfolios, play</w:t>
      </w:r>
      <w:r>
        <w:t xml:space="preserve"> </w:t>
      </w:r>
      <w:r w:rsidRPr="006017C9">
        <w:t>different patrons against one another, or even exit from</w:t>
      </w:r>
      <w:r>
        <w:t xml:space="preserve"> </w:t>
      </w:r>
      <w:r w:rsidRPr="006017C9">
        <w:t xml:space="preserve">‘western order’ altogether. </w:t>
      </w:r>
      <w:r w:rsidRPr="0077261F">
        <w:rPr>
          <w:rStyle w:val="StyleUnderline"/>
        </w:rPr>
        <w:t xml:space="preserve">Meanwhile, many countries, including the United States, have birthed counter-order movements. </w:t>
      </w:r>
      <w:r w:rsidRPr="0072104B">
        <w:rPr>
          <w:rStyle w:val="StyleUnderline"/>
        </w:rPr>
        <w:t>Many commentators believe that</w:t>
      </w:r>
      <w:r w:rsidRPr="0072104B">
        <w:rPr>
          <w:rStyle w:val="Emphasis"/>
        </w:rPr>
        <w:t xml:space="preserve"> the rise of reactionary populism is a direct response to the ‘excesses’ of liberal order</w:t>
      </w:r>
      <w:r w:rsidRPr="004D231E">
        <w:rPr>
          <w:rStyle w:val="StyleUnderline"/>
        </w:rPr>
        <w:t xml:space="preserve">, especially to the “neoliberal” variety that became dominant in the 1990s. </w:t>
      </w:r>
      <w:r w:rsidRPr="006017C9">
        <w:t>Others stress the role</w:t>
      </w:r>
      <w:r>
        <w:t xml:space="preserve"> </w:t>
      </w:r>
      <w:r w:rsidRPr="006017C9">
        <w:t>of status insecurity rooted in, or at least exacerbated by,</w:t>
      </w:r>
      <w:r>
        <w:t xml:space="preserve"> </w:t>
      </w:r>
      <w:r w:rsidRPr="006017C9">
        <w:t xml:space="preserve">relative decline. </w:t>
      </w:r>
      <w:r w:rsidRPr="004D231E">
        <w:rPr>
          <w:rStyle w:val="StyleUnderline"/>
        </w:rPr>
        <w:t>Regardless, a counter-order movement now controls the government of the incumbent hegemon.</w:t>
      </w:r>
    </w:p>
    <w:p w14:paraId="1983DD6D" w14:textId="77777777" w:rsidR="001C5763" w:rsidRPr="006017C9" w:rsidRDefault="001C5763" w:rsidP="001C5763">
      <w:r w:rsidRPr="006017C9">
        <w:t>35</w:t>
      </w:r>
    </w:p>
    <w:p w14:paraId="199F7FBA" w14:textId="0CF36E6D" w:rsidR="00D06111" w:rsidRPr="001C5763" w:rsidRDefault="001C5763" w:rsidP="00D06111">
      <w:pPr>
        <w:rPr>
          <w:u w:val="single"/>
        </w:rPr>
      </w:pPr>
      <w:r w:rsidRPr="0077261F">
        <w:rPr>
          <w:sz w:val="16"/>
        </w:rPr>
        <w:t>The Gaza conflict, which has destabilized, and killed tens of thousands in the Levant, occurred in a context of a broader crisis of liberal international order (which is mirrored by a crisis of democracy within Israel and in the United States).</w:t>
      </w:r>
      <w:r w:rsidRPr="006017C9">
        <w:t xml:space="preserve"> It has possibly accelerated that crisis:</w:t>
      </w:r>
      <w:r>
        <w:t xml:space="preserve"> </w:t>
      </w:r>
      <w:r w:rsidRPr="006017C9">
        <w:t>to the extent that it affected the outcome of the 2024 U.S.</w:t>
      </w:r>
      <w:r>
        <w:t xml:space="preserve"> </w:t>
      </w:r>
      <w:r w:rsidRPr="006017C9">
        <w:t xml:space="preserve">election, </w:t>
      </w:r>
      <w:r w:rsidRPr="004D231E">
        <w:rPr>
          <w:rStyle w:val="StyleUnderline"/>
        </w:rPr>
        <w:t xml:space="preserve">appears to have given Netanyahu a new lease on life, resulted in a crippling blow to Palestinian </w:t>
      </w:r>
      <w:proofErr w:type="spellStart"/>
      <w:r w:rsidRPr="004D231E">
        <w:rPr>
          <w:rStyle w:val="StyleUnderline"/>
        </w:rPr>
        <w:t>self</w:t>
      </w:r>
      <w:r>
        <w:rPr>
          <w:rStyle w:val="StyleUnderline"/>
        </w:rPr>
        <w:t xml:space="preserve"> </w:t>
      </w:r>
      <w:r w:rsidRPr="004D231E">
        <w:rPr>
          <w:rStyle w:val="StyleUnderline"/>
        </w:rPr>
        <w:t>determination</w:t>
      </w:r>
      <w:proofErr w:type="spellEnd"/>
      <w:r w:rsidRPr="004D231E">
        <w:rPr>
          <w:rStyle w:val="StyleUnderline"/>
        </w:rPr>
        <w:t xml:space="preserve">, and convinced many of the hollowness of liberal order. </w:t>
      </w:r>
      <w:r w:rsidRPr="0077261F">
        <w:rPr>
          <w:sz w:val="16"/>
        </w:rPr>
        <w:t xml:space="preserve">There might be a bitter irony in that. The Oslo Accords represented the apex of the U.S. </w:t>
      </w:r>
      <w:proofErr w:type="spellStart"/>
      <w:r w:rsidRPr="0077261F">
        <w:rPr>
          <w:sz w:val="16"/>
        </w:rPr>
        <w:t>postCold</w:t>
      </w:r>
      <w:proofErr w:type="spellEnd"/>
      <w:r w:rsidRPr="0077261F">
        <w:rPr>
          <w:sz w:val="16"/>
        </w:rPr>
        <w:t xml:space="preserve"> War liberal project in the United States (Iraq was a very different kind of “liberal” project).</w:t>
      </w:r>
      <w:r w:rsidRPr="006017C9">
        <w:t xml:space="preserve"> </w:t>
      </w:r>
      <w:r w:rsidRPr="004D231E">
        <w:rPr>
          <w:rStyle w:val="StyleUnderline"/>
        </w:rPr>
        <w:t>The Biden administration hoped to resurrect the accords, just as it hoped to restore liberal order. Instead, it midwifed the likely end of both.</w:t>
      </w:r>
    </w:p>
    <w:p w14:paraId="0CAF2336" w14:textId="486783A4" w:rsidR="00D06111" w:rsidRDefault="00D06111" w:rsidP="00D06111">
      <w:pPr>
        <w:pStyle w:val="Heading3"/>
      </w:pPr>
      <w:r>
        <w:t>Impact---AT: Pax Americana---2NC</w:t>
      </w:r>
    </w:p>
    <w:p w14:paraId="74373FE8" w14:textId="77777777" w:rsidR="00D06111" w:rsidRDefault="00D06111" w:rsidP="00D06111">
      <w:pPr>
        <w:pStyle w:val="Heading4"/>
        <w:rPr>
          <w:b w:val="0"/>
          <w:bCs/>
        </w:rPr>
      </w:pPr>
      <w:r>
        <w:t xml:space="preserve">US hegemony is </w:t>
      </w:r>
      <w:r w:rsidRPr="00E737F3">
        <w:rPr>
          <w:u w:val="single"/>
        </w:rPr>
        <w:t>uniquely violent</w:t>
      </w:r>
      <w:r>
        <w:t xml:space="preserve">---a smooth shift to multipolarity is key. </w:t>
      </w:r>
      <w:r w:rsidRPr="00E737F3">
        <w:rPr>
          <w:b w:val="0"/>
          <w:bCs/>
        </w:rPr>
        <w:t>Their historical examples of ‘</w:t>
      </w:r>
      <w:r w:rsidRPr="00E737F3">
        <w:rPr>
          <w:b w:val="0"/>
          <w:bCs/>
          <w:u w:val="single"/>
        </w:rPr>
        <w:t>Pax Americana’</w:t>
      </w:r>
      <w:r w:rsidRPr="00E737F3">
        <w:rPr>
          <w:b w:val="0"/>
          <w:bCs/>
        </w:rPr>
        <w:t xml:space="preserve"> don’t assume </w:t>
      </w:r>
      <w:r w:rsidRPr="00E737F3">
        <w:rPr>
          <w:b w:val="0"/>
          <w:bCs/>
          <w:u w:val="single"/>
        </w:rPr>
        <w:t>Trump</w:t>
      </w:r>
      <w:r w:rsidRPr="00E737F3">
        <w:rPr>
          <w:b w:val="0"/>
          <w:bCs/>
        </w:rPr>
        <w:t>.</w:t>
      </w:r>
    </w:p>
    <w:p w14:paraId="069B8C37" w14:textId="77777777" w:rsidR="00D06111" w:rsidRPr="00B47CFA" w:rsidRDefault="00D06111" w:rsidP="00D06111">
      <w:pPr>
        <w:rPr>
          <w:rStyle w:val="Style13ptBold"/>
        </w:rPr>
      </w:pPr>
      <w:r>
        <w:rPr>
          <w:rStyle w:val="Style13ptBold"/>
        </w:rPr>
        <w:t xml:space="preserve">Beeson 6/26 </w:t>
      </w:r>
      <w:r w:rsidRPr="00B47CFA">
        <w:t>[Mark Beeson, Adjunct Professor, Australia-China Relations Institute, University of Technology Sydney. “How Should the World Deal with an Unpredictable, Autocratic America?” https://www.globalpolicyjournal.com/blog/26/06/2025/how-should-world-deal-unpredictable-autocratic-america] //aka</w:t>
      </w:r>
    </w:p>
    <w:p w14:paraId="185EC0DF" w14:textId="77777777" w:rsidR="00D06111" w:rsidRPr="00E737F3" w:rsidRDefault="00D06111" w:rsidP="00D06111">
      <w:pPr>
        <w:rPr>
          <w:sz w:val="14"/>
        </w:rPr>
      </w:pPr>
      <w:r w:rsidRPr="00E737F3">
        <w:rPr>
          <w:sz w:val="14"/>
        </w:rPr>
        <w:t xml:space="preserve">Mark Beeson urges the international community to </w:t>
      </w:r>
      <w:proofErr w:type="spellStart"/>
      <w:r w:rsidRPr="00E737F3">
        <w:rPr>
          <w:sz w:val="14"/>
        </w:rPr>
        <w:t>organise</w:t>
      </w:r>
      <w:proofErr w:type="spellEnd"/>
      <w:r w:rsidRPr="00E737F3">
        <w:rPr>
          <w:sz w:val="14"/>
        </w:rPr>
        <w:t xml:space="preserve"> a collective response to America’s unilateralism.</w:t>
      </w:r>
    </w:p>
    <w:p w14:paraId="0619E8E8" w14:textId="77777777" w:rsidR="00D06111" w:rsidRPr="00E737F3" w:rsidRDefault="00D06111" w:rsidP="00D06111">
      <w:pPr>
        <w:rPr>
          <w:rStyle w:val="Emphasis"/>
        </w:rPr>
      </w:pPr>
      <w:r w:rsidRPr="00E737F3">
        <w:rPr>
          <w:sz w:val="14"/>
        </w:rPr>
        <w:t xml:space="preserve">For nearly eighty years we have been accustomed to the United States playing what former Secretary of State Madelaine Albright described as an ‘indispensable’ role in international affairs. As far as most Americans and allied states were concerned this was overwhelmingly seen as a good thing. </w:t>
      </w:r>
      <w:r w:rsidRPr="00E737F3">
        <w:rPr>
          <w:rStyle w:val="Emphasis"/>
        </w:rPr>
        <w:t>Yet claims about the benign, stability-enhancing nature of American hegemony always looked rather implausible, selective and overblown. In the wake of the US’s illegal attack on Iran, they look absurd.</w:t>
      </w:r>
    </w:p>
    <w:p w14:paraId="2B08C11B" w14:textId="77777777" w:rsidR="00D06111" w:rsidRPr="00E737F3" w:rsidRDefault="00D06111" w:rsidP="00D06111">
      <w:pPr>
        <w:rPr>
          <w:sz w:val="14"/>
        </w:rPr>
      </w:pPr>
      <w:r w:rsidRPr="00E737F3">
        <w:rPr>
          <w:rStyle w:val="StyleUnderline"/>
        </w:rPr>
        <w:t xml:space="preserve">For policymakers who grew up in an era of American economic and strategic dominance, however, it is almost impossible to imagine anything different. Unfortunately for them, they may have to: </w:t>
      </w:r>
      <w:r w:rsidRPr="00E737F3">
        <w:rPr>
          <w:rStyle w:val="Emphasis"/>
        </w:rPr>
        <w:t>the old order is being disassembled before their eyes.</w:t>
      </w:r>
      <w:r w:rsidRPr="00E737F3">
        <w:rPr>
          <w:sz w:val="14"/>
        </w:rPr>
        <w:t xml:space="preserve"> Even for the truest of believers, these are testing times. Never has Gramsci’s famous aphorism about the old world dying looked more appropriate, except that the new order has not even been conceived, let alone struggled to be born.</w:t>
      </w:r>
    </w:p>
    <w:p w14:paraId="09E504D3" w14:textId="77777777" w:rsidR="00D06111" w:rsidRPr="00E737F3" w:rsidRDefault="00D06111" w:rsidP="00D06111">
      <w:pPr>
        <w:rPr>
          <w:sz w:val="14"/>
        </w:rPr>
      </w:pPr>
      <w:r w:rsidRPr="00E737F3">
        <w:rPr>
          <w:rStyle w:val="StyleUnderline"/>
        </w:rPr>
        <w:t xml:space="preserve">Far from being an anchor of stability, the United States has become a source of chaos and unpredictability, both at home and abroad. This has become </w:t>
      </w:r>
      <w:r w:rsidRPr="00E737F3">
        <w:rPr>
          <w:rStyle w:val="Emphasis"/>
        </w:rPr>
        <w:t>especially evident under the erratic leadership of Donald Trump</w:t>
      </w:r>
      <w:r w:rsidRPr="00E737F3">
        <w:rPr>
          <w:rStyle w:val="StyleUnderline"/>
        </w:rPr>
        <w:t>, but he may be a symptom as much as a cause.</w:t>
      </w:r>
      <w:r w:rsidRPr="00E737F3">
        <w:rPr>
          <w:sz w:val="14"/>
        </w:rPr>
        <w:t xml:space="preserve"> As the Cold War ended and an era of apparent peace and progress beckoned, James Rosenau explained why ‘turbulence’ was likely to be a continuing feature of world politics in a book that looks rather prescient in retrospect. </w:t>
      </w:r>
    </w:p>
    <w:p w14:paraId="31F6C83A" w14:textId="77777777" w:rsidR="00D06111" w:rsidRPr="00E737F3" w:rsidRDefault="00D06111" w:rsidP="00D06111">
      <w:pPr>
        <w:rPr>
          <w:sz w:val="14"/>
        </w:rPr>
      </w:pPr>
      <w:r w:rsidRPr="00E737F3">
        <w:rPr>
          <w:sz w:val="14"/>
        </w:rPr>
        <w:t xml:space="preserve">But American foreign and strategic policy can </w:t>
      </w:r>
      <w:proofErr w:type="spellStart"/>
      <w:r w:rsidRPr="00E737F3">
        <w:rPr>
          <w:sz w:val="14"/>
        </w:rPr>
        <w:t>minimise</w:t>
      </w:r>
      <w:proofErr w:type="spellEnd"/>
      <w:r w:rsidRPr="00E737F3">
        <w:rPr>
          <w:sz w:val="14"/>
        </w:rPr>
        <w:t xml:space="preserve"> or accentuate the upheavals. In the period after World War 2, it played a </w:t>
      </w:r>
      <w:proofErr w:type="spellStart"/>
      <w:r w:rsidRPr="00E737F3">
        <w:rPr>
          <w:sz w:val="14"/>
        </w:rPr>
        <w:t>stabilising</w:t>
      </w:r>
      <w:proofErr w:type="spellEnd"/>
      <w:r w:rsidRPr="00E737F3">
        <w:rPr>
          <w:sz w:val="14"/>
        </w:rPr>
        <w:t xml:space="preserve"> role, that was generally accepted and even welcomed, especially by recipients of the Marshall Plan. Under the Trump administration, even supposed friends and allies are having to rapidly adjust to the implications of America first. Ingratiation does not look like a viable or sustainable strategy.</w:t>
      </w:r>
    </w:p>
    <w:p w14:paraId="636C2E0A" w14:textId="77777777" w:rsidR="00D06111" w:rsidRPr="00E737F3" w:rsidRDefault="00D06111" w:rsidP="00D06111">
      <w:pPr>
        <w:rPr>
          <w:sz w:val="14"/>
        </w:rPr>
      </w:pPr>
      <w:r w:rsidRPr="00E737F3">
        <w:rPr>
          <w:sz w:val="14"/>
        </w:rPr>
        <w:t>The way we were</w:t>
      </w:r>
    </w:p>
    <w:p w14:paraId="482F0EB9" w14:textId="77777777" w:rsidR="00D06111" w:rsidRPr="00E737F3" w:rsidRDefault="00D06111" w:rsidP="00D06111">
      <w:pPr>
        <w:rPr>
          <w:sz w:val="14"/>
        </w:rPr>
      </w:pPr>
      <w:r w:rsidRPr="00E737F3">
        <w:rPr>
          <w:sz w:val="14"/>
        </w:rPr>
        <w:t>While history is replete with unlearned lessons, especially about the futility of war, there are also moments of cooperation and enlightened leadership that suggest other paths are possible. If there is one thing we can agree on at present, perhaps, it’s that our present collective trajectory might be delicately described as sub-optimal, not least because of the actions of the world’s most powerful country.</w:t>
      </w:r>
    </w:p>
    <w:p w14:paraId="5054A7EC" w14:textId="77777777" w:rsidR="00D06111" w:rsidRPr="00E737F3" w:rsidRDefault="00D06111" w:rsidP="00D06111">
      <w:pPr>
        <w:rPr>
          <w:sz w:val="14"/>
        </w:rPr>
      </w:pPr>
      <w:r w:rsidRPr="00E737F3">
        <w:rPr>
          <w:rStyle w:val="StyleUnderline"/>
        </w:rPr>
        <w:t xml:space="preserve">The impact of American hegemony hasn’t </w:t>
      </w:r>
      <w:r w:rsidRPr="00E737F3">
        <w:rPr>
          <w:rStyle w:val="Emphasis"/>
        </w:rPr>
        <w:t>always</w:t>
      </w:r>
      <w:r w:rsidRPr="00E737F3">
        <w:rPr>
          <w:rStyle w:val="StyleUnderline"/>
        </w:rPr>
        <w:t xml:space="preserve"> been so destructive</w:t>
      </w:r>
      <w:r w:rsidRPr="00E737F3">
        <w:rPr>
          <w:sz w:val="14"/>
        </w:rPr>
        <w:t xml:space="preserve">, however. On the contrary, in the aftermath of World War 2, the US played a truly indispensable role in shaping a post war order from which many benefitted. True, the principal beneficiaries were primarily the core economies of </w:t>
      </w:r>
      <w:proofErr w:type="spellStart"/>
      <w:r w:rsidRPr="00E737F3">
        <w:rPr>
          <w:sz w:val="14"/>
        </w:rPr>
        <w:t>industrialised</w:t>
      </w:r>
      <w:proofErr w:type="spellEnd"/>
      <w:r w:rsidRPr="00E737F3">
        <w:rPr>
          <w:sz w:val="14"/>
        </w:rPr>
        <w:t xml:space="preserve"> Europe and Japan, but this shouldn’t blind us to the scale of what was an unprecedented achievement.</w:t>
      </w:r>
    </w:p>
    <w:p w14:paraId="5ABAE4F8" w14:textId="77777777" w:rsidR="00D06111" w:rsidRPr="00E737F3" w:rsidRDefault="00D06111" w:rsidP="00D06111">
      <w:pPr>
        <w:rPr>
          <w:sz w:val="14"/>
        </w:rPr>
      </w:pPr>
      <w:r w:rsidRPr="00E737F3">
        <w:rPr>
          <w:sz w:val="14"/>
        </w:rPr>
        <w:t xml:space="preserve">Not only did the Americans facilitate and actively support the reconstruction of some of its former enemies, but its actions eventually led to the creation of what is now the European Union; arguably the most effective expression of </w:t>
      </w:r>
      <w:proofErr w:type="spellStart"/>
      <w:r w:rsidRPr="00E737F3">
        <w:rPr>
          <w:sz w:val="14"/>
        </w:rPr>
        <w:t>institutionalised</w:t>
      </w:r>
      <w:proofErr w:type="spellEnd"/>
      <w:r w:rsidRPr="00E737F3">
        <w:rPr>
          <w:sz w:val="14"/>
        </w:rPr>
        <w:t xml:space="preserve"> transnational cooperation the world has ever seen. The EU is far from perfect, but like the United Nations, which also emerged at this time, it’s the best we’ve managed collectively so far. </w:t>
      </w:r>
    </w:p>
    <w:p w14:paraId="4EEEEEEF" w14:textId="77777777" w:rsidR="00D06111" w:rsidRPr="00E737F3" w:rsidRDefault="00D06111" w:rsidP="00D06111">
      <w:pPr>
        <w:rPr>
          <w:sz w:val="14"/>
        </w:rPr>
      </w:pPr>
      <w:r w:rsidRPr="00E737F3">
        <w:rPr>
          <w:sz w:val="14"/>
        </w:rPr>
        <w:t xml:space="preserve">Even in Japan, American influence helped to entrench both democracy and a revulsion of militarism. Japan also became the foundation of the ‘East Asian miracle’ that did so much to </w:t>
      </w:r>
      <w:proofErr w:type="spellStart"/>
      <w:r w:rsidRPr="00E737F3">
        <w:rPr>
          <w:sz w:val="14"/>
        </w:rPr>
        <w:t>stabilise</w:t>
      </w:r>
      <w:proofErr w:type="spellEnd"/>
      <w:r w:rsidRPr="00E737F3">
        <w:rPr>
          <w:sz w:val="14"/>
        </w:rPr>
        <w:t xml:space="preserve"> a region formerly synonymous with conflict and distrust. It is testimony to how much has changed, that Japan, South Korea and other US allies are being encouraged to increase defence spending, as are the ‘freeloading Europeans’, of course.</w:t>
      </w:r>
    </w:p>
    <w:p w14:paraId="3F5135CB" w14:textId="77777777" w:rsidR="00D06111" w:rsidRPr="00E737F3" w:rsidRDefault="00D06111" w:rsidP="00D06111">
      <w:pPr>
        <w:rPr>
          <w:sz w:val="14"/>
        </w:rPr>
      </w:pPr>
      <w:r w:rsidRPr="00E737F3">
        <w:rPr>
          <w:sz w:val="14"/>
        </w:rPr>
        <w:t xml:space="preserve">It is entirely possible that Trump’s belief that the EU was created to ‘screw’ America is simply a reflection of his boundless ignorance. He may also not </w:t>
      </w:r>
      <w:proofErr w:type="spellStart"/>
      <w:r w:rsidRPr="00E737F3">
        <w:rPr>
          <w:sz w:val="14"/>
        </w:rPr>
        <w:t>realise</w:t>
      </w:r>
      <w:proofErr w:type="spellEnd"/>
      <w:r w:rsidRPr="00E737F3">
        <w:rPr>
          <w:sz w:val="14"/>
        </w:rPr>
        <w:t xml:space="preserve"> that part of America’s enlightened self-interest flowed from the existence of the Cold War’s bipolar order: the Soviet Union represented a formidable strategic opponent, and even a role model for many of the global south who still bore the scars of capitalism’s collapse during the Great Depression. Cooperating to save both democracy and capitalism seemed like a good idea.</w:t>
      </w:r>
    </w:p>
    <w:p w14:paraId="298986F6" w14:textId="77777777" w:rsidR="00D06111" w:rsidRPr="00E737F3" w:rsidRDefault="00D06111" w:rsidP="00D06111">
      <w:pPr>
        <w:rPr>
          <w:sz w:val="14"/>
        </w:rPr>
      </w:pPr>
      <w:r w:rsidRPr="00E737F3">
        <w:rPr>
          <w:sz w:val="14"/>
        </w:rPr>
        <w:t>Indeed, one of the great lessons of the interwar period and its aftermath, according to Charles Kindleberger’s influential analysis was that economic - and by implication strategic stability – requires enlightened leadership and the provision of vital public goods, such as an open international economy, a stable currency regime and a market of last resort. It is hard to imagine anything less like the economic policies and thinking of Trump and his coterie of advisors and flunkies, some of whom really ought to know better.</w:t>
      </w:r>
    </w:p>
    <w:p w14:paraId="1C0B5985" w14:textId="77777777" w:rsidR="00D06111" w:rsidRPr="00E737F3" w:rsidRDefault="00D06111" w:rsidP="00D06111">
      <w:pPr>
        <w:rPr>
          <w:rStyle w:val="StyleUnderline"/>
        </w:rPr>
      </w:pPr>
      <w:r w:rsidRPr="00E737F3">
        <w:rPr>
          <w:rStyle w:val="StyleUnderline"/>
        </w:rPr>
        <w:t>The way we are now</w:t>
      </w:r>
    </w:p>
    <w:p w14:paraId="7A760819" w14:textId="77777777" w:rsidR="00D06111" w:rsidRPr="00E737F3" w:rsidRDefault="00D06111" w:rsidP="00D06111">
      <w:pPr>
        <w:rPr>
          <w:sz w:val="14"/>
        </w:rPr>
      </w:pPr>
      <w:r w:rsidRPr="00E737F3">
        <w:rPr>
          <w:rStyle w:val="StyleUnderline"/>
        </w:rPr>
        <w:t xml:space="preserve">It is difficult to overstate quite </w:t>
      </w:r>
      <w:r w:rsidRPr="00E737F3">
        <w:rPr>
          <w:rStyle w:val="Emphasis"/>
        </w:rPr>
        <w:t>how different the world now looks now.</w:t>
      </w:r>
      <w:r w:rsidRPr="00E737F3">
        <w:rPr>
          <w:sz w:val="14"/>
        </w:rPr>
        <w:t xml:space="preserve"> While the </w:t>
      </w:r>
      <w:r w:rsidRPr="00E737F3">
        <w:rPr>
          <w:rStyle w:val="StyleUnderline"/>
        </w:rPr>
        <w:t xml:space="preserve">US remains the world’s most powerful strategic and economic actor, it is being challenged by a </w:t>
      </w:r>
      <w:r w:rsidRPr="00E737F3">
        <w:rPr>
          <w:rStyle w:val="Emphasis"/>
        </w:rPr>
        <w:t xml:space="preserve">genuine peer competitor </w:t>
      </w:r>
      <w:r w:rsidRPr="00E737F3">
        <w:rPr>
          <w:rStyle w:val="StyleUnderline"/>
        </w:rPr>
        <w:t>in the form of China, which wasn’t on the geopolitical radar eighty years ago.</w:t>
      </w:r>
      <w:r w:rsidRPr="00E737F3">
        <w:rPr>
          <w:sz w:val="14"/>
        </w:rPr>
        <w:t xml:space="preserve"> Even more remarkably, perhaps, the Soviet Union has not simply disappeared as a balancing force with which American policymakers must reckon, but Trump has an unfathomable admiration for Vladamir Putin.</w:t>
      </w:r>
    </w:p>
    <w:p w14:paraId="1D219D8C" w14:textId="77777777" w:rsidR="00D06111" w:rsidRPr="00E737F3" w:rsidRDefault="00D06111" w:rsidP="00D06111">
      <w:pPr>
        <w:rPr>
          <w:sz w:val="14"/>
        </w:rPr>
      </w:pPr>
      <w:r w:rsidRPr="00E737F3">
        <w:rPr>
          <w:sz w:val="14"/>
        </w:rPr>
        <w:t xml:space="preserve">It's important to remember that it didn’t have to be this way. The end of the Cold War offered a real opportunity to draw Russia into the ‘international community’ and ease the trauma of imperial collapse. Instead, it suffered economic ‘shock therapy’, which infamously contained too much of the former and not enough of the latter. The result was the creation of powerful oligarchs and the emergence of Putin, who was and is determined to avenge Russia’s humiliation. </w:t>
      </w:r>
    </w:p>
    <w:p w14:paraId="2DA5BE15" w14:textId="77777777" w:rsidR="00D06111" w:rsidRPr="00E737F3" w:rsidRDefault="00D06111" w:rsidP="00D06111">
      <w:pPr>
        <w:rPr>
          <w:sz w:val="14"/>
        </w:rPr>
      </w:pPr>
      <w:r w:rsidRPr="00E737F3">
        <w:rPr>
          <w:sz w:val="14"/>
        </w:rPr>
        <w:t xml:space="preserve">And yet, the end of the Cold War really did offer the proverbial window of historical opportunity, which Bill Clinton squandered. True, Clinton </w:t>
      </w:r>
      <w:proofErr w:type="spellStart"/>
      <w:r w:rsidRPr="00E737F3">
        <w:rPr>
          <w:sz w:val="14"/>
        </w:rPr>
        <w:t>recognised</w:t>
      </w:r>
      <w:proofErr w:type="spellEnd"/>
      <w:r w:rsidRPr="00E737F3">
        <w:rPr>
          <w:sz w:val="14"/>
        </w:rPr>
        <w:t xml:space="preserve"> that </w:t>
      </w:r>
      <w:proofErr w:type="spellStart"/>
      <w:r w:rsidRPr="00E737F3">
        <w:rPr>
          <w:sz w:val="14"/>
        </w:rPr>
        <w:t>globalisation</w:t>
      </w:r>
      <w:proofErr w:type="spellEnd"/>
      <w:r w:rsidRPr="00E737F3">
        <w:rPr>
          <w:sz w:val="14"/>
        </w:rPr>
        <w:t xml:space="preserve"> opened up new opportunities for American capital, but he also took the opportunity to expand NATO to Russia’s borders while it was in no position to resist. </w:t>
      </w:r>
    </w:p>
    <w:p w14:paraId="4A79E446" w14:textId="77777777" w:rsidR="00D06111" w:rsidRPr="00E737F3" w:rsidRDefault="00D06111" w:rsidP="00D06111">
      <w:pPr>
        <w:rPr>
          <w:sz w:val="14"/>
        </w:rPr>
      </w:pPr>
      <w:r w:rsidRPr="00E737F3">
        <w:rPr>
          <w:rStyle w:val="Emphasis"/>
        </w:rPr>
        <w:t>The temptations of unipolarity are also difficult to resist</w:t>
      </w:r>
      <w:r w:rsidRPr="00E737F3">
        <w:rPr>
          <w:rStyle w:val="StyleUnderline"/>
        </w:rPr>
        <w:t xml:space="preserve">, especially when they are championed by influential ideologues or supported by pliant allies. George W. Bush’s decision to invade Iraq is one of the greatest unforced strategic errors in history and ought to have been a </w:t>
      </w:r>
      <w:r w:rsidRPr="00E737F3">
        <w:rPr>
          <w:rStyle w:val="Emphasis"/>
        </w:rPr>
        <w:t>sobering illustration</w:t>
      </w:r>
      <w:r w:rsidRPr="00E737F3">
        <w:rPr>
          <w:rStyle w:val="StyleUnderline"/>
        </w:rPr>
        <w:t xml:space="preserve"> of the limits of what even the greatest powers can achieve.</w:t>
      </w:r>
      <w:r w:rsidRPr="00E737F3">
        <w:rPr>
          <w:sz w:val="14"/>
        </w:rPr>
        <w:t xml:space="preserve"> If the Trump administration is incapable of </w:t>
      </w:r>
      <w:proofErr w:type="spellStart"/>
      <w:r w:rsidRPr="00E737F3">
        <w:rPr>
          <w:sz w:val="14"/>
        </w:rPr>
        <w:t>realising</w:t>
      </w:r>
      <w:proofErr w:type="spellEnd"/>
      <w:r w:rsidRPr="00E737F3">
        <w:rPr>
          <w:sz w:val="14"/>
        </w:rPr>
        <w:t xml:space="preserve"> this, all the more reason to try and inject some ‘balance’ into an international order that is rapidly spinning out of control.</w:t>
      </w:r>
    </w:p>
    <w:p w14:paraId="4137378F" w14:textId="77777777" w:rsidR="00D06111" w:rsidRPr="00E737F3" w:rsidRDefault="00D06111" w:rsidP="00D06111">
      <w:pPr>
        <w:rPr>
          <w:rStyle w:val="StyleUnderline"/>
        </w:rPr>
      </w:pPr>
      <w:r w:rsidRPr="00E737F3">
        <w:rPr>
          <w:rStyle w:val="StyleUnderline"/>
        </w:rPr>
        <w:t xml:space="preserve">Given that </w:t>
      </w:r>
      <w:r w:rsidRPr="00E737F3">
        <w:rPr>
          <w:rStyle w:val="Emphasis"/>
        </w:rPr>
        <w:t>‘</w:t>
      </w:r>
      <w:r w:rsidRPr="00B47CFA">
        <w:rPr>
          <w:rStyle w:val="StyleUnderline"/>
        </w:rPr>
        <w:t>realist’ thinkers have arguably got us to where we are now</w:t>
      </w:r>
      <w:r w:rsidRPr="00E737F3">
        <w:rPr>
          <w:rStyle w:val="StyleUnderline"/>
        </w:rPr>
        <w:t xml:space="preserve"> – facing the prospect of </w:t>
      </w:r>
      <w:r w:rsidRPr="00B47CFA">
        <w:rPr>
          <w:rStyle w:val="Emphasis"/>
        </w:rPr>
        <w:t>endless wars, unwinnable geoeconomic competition, and an unaddressed climate catastrophe</w:t>
      </w:r>
      <w:r w:rsidRPr="00E737F3">
        <w:rPr>
          <w:rStyle w:val="StyleUnderline"/>
        </w:rPr>
        <w:t xml:space="preserve"> – I’m reluctant to draw on their  supposed expertise for solutions to problems they were instrumental in creating. But as realists might say, we have to deal with the world as it is, not as we would like it to be.</w:t>
      </w:r>
    </w:p>
    <w:p w14:paraId="7E5B3286" w14:textId="77777777" w:rsidR="00D06111" w:rsidRPr="00E737F3" w:rsidRDefault="00D06111" w:rsidP="00D06111">
      <w:pPr>
        <w:rPr>
          <w:sz w:val="14"/>
        </w:rPr>
      </w:pPr>
      <w:r w:rsidRPr="00E737F3">
        <w:rPr>
          <w:sz w:val="14"/>
        </w:rPr>
        <w:t>The way we could be</w:t>
      </w:r>
    </w:p>
    <w:p w14:paraId="0BAE4D1F" w14:textId="77777777" w:rsidR="00D06111" w:rsidRPr="00E737F3" w:rsidRDefault="00D06111" w:rsidP="00D06111">
      <w:pPr>
        <w:rPr>
          <w:sz w:val="14"/>
        </w:rPr>
      </w:pPr>
      <w:r w:rsidRPr="00E737F3">
        <w:rPr>
          <w:sz w:val="14"/>
        </w:rPr>
        <w:t xml:space="preserve">One of the key ideas of the realist world view is that </w:t>
      </w:r>
      <w:r w:rsidRPr="00E737F3">
        <w:rPr>
          <w:rStyle w:val="StyleUnderline"/>
        </w:rPr>
        <w:t>it’s vital to ensure that no state becomes so powerful that it dominates the international order in which all states are embedded.</w:t>
      </w:r>
      <w:r w:rsidRPr="00E737F3">
        <w:rPr>
          <w:sz w:val="14"/>
        </w:rPr>
        <w:t xml:space="preserve"> The seminal case study of this – very effective – principle in action was the </w:t>
      </w:r>
      <w:r w:rsidRPr="00E737F3">
        <w:rPr>
          <w:rStyle w:val="StyleUnderline"/>
        </w:rPr>
        <w:t>Concert of Europe</w:t>
      </w:r>
      <w:r w:rsidRPr="00E737F3">
        <w:rPr>
          <w:sz w:val="14"/>
        </w:rPr>
        <w:t xml:space="preserve">, which emerged in the aftermath of the Napoleonic wars in the 19th century. Collective security was underpinned by cooperation against a dangerous, potentially </w:t>
      </w:r>
      <w:proofErr w:type="spellStart"/>
      <w:r w:rsidRPr="00E737F3">
        <w:rPr>
          <w:sz w:val="14"/>
        </w:rPr>
        <w:t>destabilising</w:t>
      </w:r>
      <w:proofErr w:type="spellEnd"/>
      <w:r w:rsidRPr="00E737F3">
        <w:rPr>
          <w:sz w:val="14"/>
        </w:rPr>
        <w:t xml:space="preserve"> hegemonic power.</w:t>
      </w:r>
    </w:p>
    <w:p w14:paraId="38D15D47" w14:textId="77777777" w:rsidR="00D06111" w:rsidRPr="00E737F3" w:rsidRDefault="00D06111" w:rsidP="00D06111">
      <w:pPr>
        <w:rPr>
          <w:rStyle w:val="StyleUnderline"/>
        </w:rPr>
      </w:pPr>
      <w:r w:rsidRPr="00E737F3">
        <w:rPr>
          <w:sz w:val="14"/>
        </w:rPr>
        <w:t xml:space="preserve">Trump’s disdain for European attempts to resolve the war between Iran and Israel through diplomacy was evident before the attack on Iran. Trump has little interest in collective efforts to solve international conflicts, and his unilateral actions will only aid autocrats like Netanyahu and Putin. </w:t>
      </w:r>
      <w:r w:rsidRPr="00E737F3">
        <w:rPr>
          <w:rStyle w:val="StyleUnderline"/>
        </w:rPr>
        <w:t xml:space="preserve">Europeans have </w:t>
      </w:r>
      <w:proofErr w:type="spellStart"/>
      <w:r w:rsidRPr="00E737F3">
        <w:rPr>
          <w:rStyle w:val="StyleUnderline"/>
        </w:rPr>
        <w:t>recognised</w:t>
      </w:r>
      <w:proofErr w:type="spellEnd"/>
      <w:r w:rsidRPr="00E737F3">
        <w:rPr>
          <w:rStyle w:val="StyleUnderline"/>
        </w:rPr>
        <w:t xml:space="preserve"> that the US is an unreliable partner and are increasing defence spending as a result. Whether this is a cause for celebration is another question. </w:t>
      </w:r>
    </w:p>
    <w:p w14:paraId="52F43D6A" w14:textId="77777777" w:rsidR="00D06111" w:rsidRPr="00E737F3" w:rsidRDefault="00D06111" w:rsidP="00D06111">
      <w:pPr>
        <w:rPr>
          <w:sz w:val="14"/>
        </w:rPr>
      </w:pPr>
      <w:r w:rsidRPr="00E737F3">
        <w:rPr>
          <w:sz w:val="14"/>
        </w:rPr>
        <w:t>Either way, if the sight of tens of thousands of Palestinian women and children being slaughtered isn’t enough to jolt the ‘international community’ into action, perhaps economic self-interest will be. The Trump administration has shown little regard about or understanding of the economic damage its punitive tariffs, exploding debt levels and undermining of the dollar is doing to other countries, or even the US itself. The next crisis of capitalism cannot be far off.</w:t>
      </w:r>
    </w:p>
    <w:p w14:paraId="7EE4F66D" w14:textId="77777777" w:rsidR="00D06111" w:rsidRPr="00E737F3" w:rsidRDefault="00D06111" w:rsidP="00D06111">
      <w:pPr>
        <w:rPr>
          <w:sz w:val="14"/>
        </w:rPr>
      </w:pPr>
      <w:r w:rsidRPr="00E737F3">
        <w:rPr>
          <w:sz w:val="14"/>
        </w:rPr>
        <w:t xml:space="preserve">Governments that attempt to ingratiate themselves with Trump are on a fool’s errand: giving in to bullying only encourages more of the same. If the US doesn’t want to be part of liberal economic order it helped to create, </w:t>
      </w:r>
      <w:r w:rsidRPr="00E737F3">
        <w:rPr>
          <w:rStyle w:val="Emphasis"/>
        </w:rPr>
        <w:t>other countries should pick up the mantle.</w:t>
      </w:r>
      <w:r w:rsidRPr="00E737F3">
        <w:rPr>
          <w:sz w:val="14"/>
        </w:rPr>
        <w:t xml:space="preserve"> </w:t>
      </w:r>
      <w:r w:rsidRPr="00E737F3">
        <w:rPr>
          <w:rStyle w:val="StyleUnderline"/>
        </w:rPr>
        <w:t>There are already successful examples of trade agreements that do not include the US</w:t>
      </w:r>
      <w:r w:rsidRPr="00E737F3">
        <w:rPr>
          <w:sz w:val="14"/>
        </w:rPr>
        <w:t xml:space="preserve">, such as the Asia-Pacific’s Regional Comprehensive Economic Partnership (RCEP), which accounts for 30% of the world’s population and GDP. </w:t>
      </w:r>
    </w:p>
    <w:p w14:paraId="30CEBB85" w14:textId="77777777" w:rsidR="00D06111" w:rsidRPr="00E737F3" w:rsidRDefault="00D06111" w:rsidP="00D06111">
      <w:pPr>
        <w:rPr>
          <w:sz w:val="14"/>
        </w:rPr>
      </w:pPr>
      <w:r w:rsidRPr="00E737F3">
        <w:rPr>
          <w:sz w:val="14"/>
        </w:rPr>
        <w:t xml:space="preserve">A ‘coalition of the concerned’ would likely attract even more potential partners and would be an infinitely preferable way of sending the US a message than the realist reliance on power politics underpinned by military might. The only other countries likely to object to such a coalition are Israel and Russia, which tells us something about the nature of contemporary American diplomacy and strategic policy. </w:t>
      </w:r>
    </w:p>
    <w:p w14:paraId="05FCA3D4" w14:textId="77777777" w:rsidR="00D06111" w:rsidRPr="00E737F3" w:rsidRDefault="00D06111" w:rsidP="00D06111">
      <w:pPr>
        <w:rPr>
          <w:rStyle w:val="Emphasis"/>
        </w:rPr>
      </w:pPr>
      <w:r w:rsidRPr="00E737F3">
        <w:rPr>
          <w:sz w:val="14"/>
        </w:rPr>
        <w:t xml:space="preserve">Simply trying to </w:t>
      </w:r>
      <w:proofErr w:type="spellStart"/>
      <w:r w:rsidRPr="00E737F3">
        <w:rPr>
          <w:sz w:val="14"/>
        </w:rPr>
        <w:t>organise</w:t>
      </w:r>
      <w:proofErr w:type="spellEnd"/>
      <w:r w:rsidRPr="00E737F3">
        <w:rPr>
          <w:sz w:val="14"/>
        </w:rPr>
        <w:t xml:space="preserve"> a collective response to America’s destructive unilateralism might be enough to make the Trump administration think twice about its actions. </w:t>
      </w:r>
      <w:r w:rsidRPr="00E737F3">
        <w:rPr>
          <w:rStyle w:val="StyleUnderline"/>
        </w:rPr>
        <w:t xml:space="preserve">It might also help the famously self-absorbed population of the US to </w:t>
      </w:r>
      <w:proofErr w:type="spellStart"/>
      <w:r w:rsidRPr="00E737F3">
        <w:rPr>
          <w:rStyle w:val="StyleUnderline"/>
        </w:rPr>
        <w:t>recognise</w:t>
      </w:r>
      <w:proofErr w:type="spellEnd"/>
      <w:r w:rsidRPr="00E737F3">
        <w:rPr>
          <w:rStyle w:val="StyleUnderline"/>
        </w:rPr>
        <w:t xml:space="preserve"> that </w:t>
      </w:r>
      <w:r w:rsidRPr="00E737F3">
        <w:rPr>
          <w:rStyle w:val="Emphasis"/>
        </w:rPr>
        <w:t xml:space="preserve">much of the world doesn’t share their opinion about America’s manifest destiny and the supposed benefits of its primacy. </w:t>
      </w:r>
    </w:p>
    <w:p w14:paraId="7E8062AC" w14:textId="66433B11" w:rsidR="00D06111" w:rsidRDefault="00D06111" w:rsidP="00D06111">
      <w:pPr>
        <w:rPr>
          <w:sz w:val="14"/>
        </w:rPr>
      </w:pPr>
      <w:r w:rsidRPr="00E737F3">
        <w:rPr>
          <w:sz w:val="14"/>
        </w:rPr>
        <w:t xml:space="preserve">Americans might even consider how their own country became hostage to the whims of a megalomaniacal, narcissistic autocrat. We must encourage them to use their celebrated checks and balances before they disappear </w:t>
      </w:r>
      <w:proofErr w:type="spellStart"/>
      <w:r w:rsidRPr="00E737F3">
        <w:rPr>
          <w:sz w:val="14"/>
        </w:rPr>
        <w:t>for ever</w:t>
      </w:r>
      <w:proofErr w:type="spellEnd"/>
      <w:r w:rsidRPr="00E737F3">
        <w:rPr>
          <w:sz w:val="14"/>
        </w:rPr>
        <w:t xml:space="preserve"> and their own country descends into violence.</w:t>
      </w:r>
    </w:p>
    <w:p w14:paraId="6B6761B9" w14:textId="781CF2F6" w:rsidR="0054514D" w:rsidRDefault="0054514D" w:rsidP="0054514D">
      <w:pPr>
        <w:pStyle w:val="Heading3"/>
      </w:pPr>
      <w:r>
        <w:t>*</w:t>
      </w:r>
    </w:p>
    <w:p w14:paraId="4976C7DB" w14:textId="0B5120A3" w:rsidR="0054514D" w:rsidRDefault="0054514D" w:rsidP="0054514D">
      <w:pPr>
        <w:pStyle w:val="Heading3"/>
      </w:pPr>
      <w:r>
        <w:t>Impact---AT: No Taiwan War---2NC</w:t>
      </w:r>
    </w:p>
    <w:p w14:paraId="20C5BF53" w14:textId="77777777" w:rsidR="00873121" w:rsidRDefault="00873121" w:rsidP="00873121">
      <w:pPr>
        <w:pStyle w:val="Heading4"/>
      </w:pPr>
      <w:r>
        <w:t>War is probable.</w:t>
      </w:r>
    </w:p>
    <w:p w14:paraId="5D49856E" w14:textId="77777777" w:rsidR="00873121" w:rsidRPr="006C03D1" w:rsidRDefault="00873121" w:rsidP="00873121">
      <w:r w:rsidRPr="00B27B58">
        <w:rPr>
          <w:rStyle w:val="Style13ptBold"/>
        </w:rPr>
        <w:t>O'Hanlon ’</w:t>
      </w:r>
      <w:r>
        <w:rPr>
          <w:rStyle w:val="Style13ptBold"/>
        </w:rPr>
        <w:t>24</w:t>
      </w:r>
      <w:r>
        <w:t xml:space="preserve"> [Michael; August 15; </w:t>
      </w:r>
      <w:r w:rsidRPr="00B27B58">
        <w:t>Director of Research - Foreign Policy, Director - Strobe Talbott Center for Security, Strategy, and Technology, Co-Director - Africa Security Initiative, Senior Fellow - Foreign Policy, Strobe Talbott Center for Security, Strategy, and Technology, Philip H. Knight Chair in Defense and Strategy</w:t>
      </w:r>
      <w:r>
        <w:t>; "</w:t>
      </w:r>
      <w:r w:rsidRPr="00B27B58">
        <w:t>Could the United States and China really go to war? Who would win?</w:t>
      </w:r>
      <w:r>
        <w:t xml:space="preserve">," </w:t>
      </w:r>
      <w:r w:rsidRPr="00C94AFC">
        <w:t>https://www.brookings.edu/articles/could-the-united-states-and-china-really-go-to-war-who-would-win/</w:t>
      </w:r>
      <w:r>
        <w:t xml:space="preserve">] </w:t>
      </w:r>
      <w:proofErr w:type="spellStart"/>
      <w:r>
        <w:t>rohan</w:t>
      </w:r>
      <w:proofErr w:type="spellEnd"/>
    </w:p>
    <w:p w14:paraId="6890A23A" w14:textId="77777777" w:rsidR="00873121" w:rsidRPr="000765C5" w:rsidRDefault="00873121" w:rsidP="00873121">
      <w:pPr>
        <w:rPr>
          <w:sz w:val="14"/>
        </w:rPr>
      </w:pPr>
      <w:r w:rsidRPr="000765C5">
        <w:rPr>
          <w:sz w:val="14"/>
        </w:rPr>
        <w:t xml:space="preserve">Here’s something most Americans may be surprised to hear: </w:t>
      </w:r>
      <w:r w:rsidRPr="009F1BE4">
        <w:rPr>
          <w:rStyle w:val="Emphasis"/>
        </w:rPr>
        <w:t xml:space="preserve">military </w:t>
      </w:r>
      <w:r w:rsidRPr="009F1BE4">
        <w:rPr>
          <w:rStyle w:val="Emphasis"/>
          <w:highlight w:val="cyan"/>
        </w:rPr>
        <w:t>strategists</w:t>
      </w:r>
      <w:r w:rsidRPr="009F1BE4">
        <w:rPr>
          <w:rStyle w:val="StyleUnderline"/>
        </w:rPr>
        <w:t xml:space="preserve"> </w:t>
      </w:r>
      <w:r w:rsidRPr="000765C5">
        <w:rPr>
          <w:rStyle w:val="StyleUnderline"/>
        </w:rPr>
        <w:t xml:space="preserve">in the </w:t>
      </w:r>
      <w:r w:rsidRPr="009F1BE4">
        <w:rPr>
          <w:rStyle w:val="Emphasis"/>
        </w:rPr>
        <w:t>United States</w:t>
      </w:r>
      <w:r w:rsidRPr="000765C5">
        <w:rPr>
          <w:rStyle w:val="StyleUnderline"/>
        </w:rPr>
        <w:t xml:space="preserve"> </w:t>
      </w:r>
      <w:r w:rsidRPr="00C35D02">
        <w:rPr>
          <w:rStyle w:val="StyleUnderline"/>
          <w:highlight w:val="cyan"/>
        </w:rPr>
        <w:t xml:space="preserve">consider </w:t>
      </w:r>
      <w:r w:rsidRPr="009F1BE4">
        <w:rPr>
          <w:rStyle w:val="Emphasis"/>
          <w:highlight w:val="cyan"/>
        </w:rPr>
        <w:t>China</w:t>
      </w:r>
      <w:r w:rsidRPr="00C35D02">
        <w:rPr>
          <w:rStyle w:val="StyleUnderline"/>
          <w:highlight w:val="cyan"/>
        </w:rPr>
        <w:t xml:space="preserve"> the </w:t>
      </w:r>
      <w:r w:rsidRPr="000765C5">
        <w:rPr>
          <w:rStyle w:val="StyleUnderline"/>
        </w:rPr>
        <w:t xml:space="preserve">nation’s </w:t>
      </w:r>
      <w:r w:rsidRPr="009F1BE4">
        <w:rPr>
          <w:rStyle w:val="Emphasis"/>
          <w:highlight w:val="cyan"/>
        </w:rPr>
        <w:t>main</w:t>
      </w:r>
      <w:r w:rsidRPr="00C35D02">
        <w:rPr>
          <w:rStyle w:val="StyleUnderline"/>
          <w:highlight w:val="cyan"/>
        </w:rPr>
        <w:t xml:space="preserve"> military </w:t>
      </w:r>
      <w:r w:rsidRPr="009F1BE4">
        <w:rPr>
          <w:rStyle w:val="Emphasis"/>
          <w:highlight w:val="cyan"/>
        </w:rPr>
        <w:t>worry</w:t>
      </w:r>
      <w:r w:rsidRPr="000765C5">
        <w:rPr>
          <w:sz w:val="14"/>
        </w:rPr>
        <w:t xml:space="preserve">—with the distinct </w:t>
      </w:r>
      <w:r w:rsidRPr="009F1BE4">
        <w:rPr>
          <w:rStyle w:val="Emphasis"/>
          <w:highlight w:val="cyan"/>
        </w:rPr>
        <w:t>possibility</w:t>
      </w:r>
      <w:r w:rsidRPr="00C35D02">
        <w:rPr>
          <w:rStyle w:val="StyleUnderline"/>
          <w:highlight w:val="cyan"/>
        </w:rPr>
        <w:t xml:space="preserve"> of a major </w:t>
      </w:r>
      <w:r w:rsidRPr="009F1BE4">
        <w:rPr>
          <w:rStyle w:val="Emphasis"/>
        </w:rPr>
        <w:t xml:space="preserve">U.S.-China </w:t>
      </w:r>
      <w:r w:rsidRPr="009F1BE4">
        <w:rPr>
          <w:rStyle w:val="Emphasis"/>
          <w:highlight w:val="cyan"/>
        </w:rPr>
        <w:t>war</w:t>
      </w:r>
      <w:r w:rsidRPr="009F1BE4">
        <w:rPr>
          <w:sz w:val="14"/>
        </w:rPr>
        <w:t xml:space="preserve"> </w:t>
      </w:r>
      <w:r w:rsidRPr="000765C5">
        <w:rPr>
          <w:sz w:val="14"/>
        </w:rPr>
        <w:t xml:space="preserve">in the years to come. That is a terrifying prospect. The two countries are the world’s </w:t>
      </w:r>
      <w:r w:rsidRPr="000765C5">
        <w:rPr>
          <w:rStyle w:val="StyleUnderline"/>
        </w:rPr>
        <w:t xml:space="preserve">top two </w:t>
      </w:r>
      <w:r w:rsidRPr="009F1BE4">
        <w:rPr>
          <w:rStyle w:val="Emphasis"/>
        </w:rPr>
        <w:t>economic</w:t>
      </w:r>
      <w:r w:rsidRPr="000765C5">
        <w:rPr>
          <w:rStyle w:val="StyleUnderline"/>
        </w:rPr>
        <w:t xml:space="preserve"> and </w:t>
      </w:r>
      <w:r w:rsidRPr="009F1BE4">
        <w:rPr>
          <w:rStyle w:val="Emphasis"/>
        </w:rPr>
        <w:t>military</w:t>
      </w:r>
      <w:r w:rsidRPr="000765C5">
        <w:rPr>
          <w:rStyle w:val="StyleUnderline"/>
        </w:rPr>
        <w:t xml:space="preserve"> powers, both </w:t>
      </w:r>
      <w:r w:rsidRPr="009F1BE4">
        <w:rPr>
          <w:rStyle w:val="Emphasis"/>
          <w:highlight w:val="cyan"/>
        </w:rPr>
        <w:t>armed</w:t>
      </w:r>
      <w:r w:rsidRPr="00C35D02">
        <w:rPr>
          <w:rStyle w:val="StyleUnderline"/>
          <w:highlight w:val="cyan"/>
        </w:rPr>
        <w:t xml:space="preserve"> with </w:t>
      </w:r>
      <w:r w:rsidRPr="009F1BE4">
        <w:rPr>
          <w:rStyle w:val="Emphasis"/>
          <w:highlight w:val="cyan"/>
        </w:rPr>
        <w:t>nuclear weapons</w:t>
      </w:r>
      <w:r w:rsidRPr="000765C5">
        <w:rPr>
          <w:sz w:val="14"/>
        </w:rPr>
        <w:t xml:space="preserve">, each contributing 15% to 20% to world gross domestic product, and each dependent on the other for its prosperity given the depth and breadth of their economic relationships. </w:t>
      </w:r>
      <w:r w:rsidRPr="000765C5">
        <w:rPr>
          <w:rStyle w:val="StyleUnderline"/>
        </w:rPr>
        <w:t xml:space="preserve">Were they to go to </w:t>
      </w:r>
      <w:r w:rsidRPr="009F1BE4">
        <w:rPr>
          <w:rStyle w:val="Emphasis"/>
        </w:rPr>
        <w:t>war</w:t>
      </w:r>
      <w:r w:rsidRPr="000765C5">
        <w:rPr>
          <w:rStyle w:val="StyleUnderline"/>
        </w:rPr>
        <w:t>, however</w:t>
      </w:r>
      <w:r w:rsidRPr="000765C5">
        <w:rPr>
          <w:sz w:val="14"/>
        </w:rPr>
        <w:t xml:space="preserve">, global </w:t>
      </w:r>
      <w:r w:rsidRPr="009F1BE4">
        <w:rPr>
          <w:rStyle w:val="Emphasis"/>
        </w:rPr>
        <w:t>prosperity</w:t>
      </w:r>
      <w:r w:rsidRPr="000765C5">
        <w:rPr>
          <w:sz w:val="14"/>
        </w:rPr>
        <w:t xml:space="preserve"> might soon </w:t>
      </w:r>
      <w:r w:rsidRPr="000765C5">
        <w:rPr>
          <w:rStyle w:val="StyleUnderline"/>
        </w:rPr>
        <w:t xml:space="preserve">become the </w:t>
      </w:r>
      <w:r w:rsidRPr="009F1BE4">
        <w:rPr>
          <w:rStyle w:val="Emphasis"/>
        </w:rPr>
        <w:t>least</w:t>
      </w:r>
      <w:r w:rsidRPr="000765C5">
        <w:rPr>
          <w:rStyle w:val="StyleUnderline"/>
        </w:rPr>
        <w:t xml:space="preserve"> of</w:t>
      </w:r>
      <w:r w:rsidRPr="000765C5">
        <w:rPr>
          <w:sz w:val="14"/>
        </w:rPr>
        <w:t xml:space="preserve"> our </w:t>
      </w:r>
      <w:r w:rsidRPr="000765C5">
        <w:rPr>
          <w:rStyle w:val="StyleUnderline"/>
        </w:rPr>
        <w:t xml:space="preserve">concerns; </w:t>
      </w:r>
      <w:r w:rsidRPr="009F1BE4">
        <w:rPr>
          <w:rStyle w:val="Emphasis"/>
          <w:highlight w:val="cyan"/>
        </w:rPr>
        <w:t>World War III</w:t>
      </w:r>
      <w:r w:rsidRPr="00C35D02">
        <w:rPr>
          <w:sz w:val="14"/>
          <w:highlight w:val="cyan"/>
        </w:rPr>
        <w:t xml:space="preserve"> </w:t>
      </w:r>
      <w:r w:rsidRPr="000765C5">
        <w:rPr>
          <w:sz w:val="14"/>
        </w:rPr>
        <w:t xml:space="preserve">could not be ruled out, </w:t>
      </w:r>
      <w:r w:rsidRPr="000765C5">
        <w:rPr>
          <w:rStyle w:val="StyleUnderline"/>
        </w:rPr>
        <w:t xml:space="preserve">and the </w:t>
      </w:r>
      <w:r w:rsidRPr="009F1BE4">
        <w:rPr>
          <w:rStyle w:val="Emphasis"/>
          <w:highlight w:val="cyan"/>
        </w:rPr>
        <w:t>survival</w:t>
      </w:r>
      <w:r w:rsidRPr="00C35D02">
        <w:rPr>
          <w:rStyle w:val="StyleUnderline"/>
          <w:highlight w:val="cyan"/>
        </w:rPr>
        <w:t xml:space="preserve"> of the </w:t>
      </w:r>
      <w:r w:rsidRPr="009F1BE4">
        <w:rPr>
          <w:rStyle w:val="Emphasis"/>
          <w:highlight w:val="cyan"/>
        </w:rPr>
        <w:t>human race</w:t>
      </w:r>
      <w:r w:rsidRPr="009F1BE4">
        <w:rPr>
          <w:sz w:val="14"/>
        </w:rPr>
        <w:t xml:space="preserve"> </w:t>
      </w:r>
      <w:r w:rsidRPr="000765C5">
        <w:rPr>
          <w:sz w:val="14"/>
        </w:rPr>
        <w:t xml:space="preserve">might even be </w:t>
      </w:r>
      <w:r w:rsidRPr="009F1BE4">
        <w:rPr>
          <w:rStyle w:val="Emphasis"/>
          <w:highlight w:val="cyan"/>
        </w:rPr>
        <w:t>on the line</w:t>
      </w:r>
      <w:r w:rsidRPr="000765C5">
        <w:rPr>
          <w:sz w:val="14"/>
        </w:rPr>
        <w:t>.</w:t>
      </w:r>
    </w:p>
    <w:p w14:paraId="0FAC8009" w14:textId="77777777" w:rsidR="00873121" w:rsidRPr="000765C5" w:rsidRDefault="00873121" w:rsidP="00873121">
      <w:pPr>
        <w:rPr>
          <w:sz w:val="14"/>
        </w:rPr>
      </w:pPr>
      <w:r w:rsidRPr="000765C5">
        <w:rPr>
          <w:sz w:val="14"/>
        </w:rPr>
        <w:t xml:space="preserve">A quick word of partial reassurance: I think that American military strategists tend to be, on average, slightly too hawkish on China, a country that some are calling part of a </w:t>
      </w:r>
      <w:r w:rsidRPr="000765C5">
        <w:rPr>
          <w:rStyle w:val="StyleUnderline"/>
        </w:rPr>
        <w:t xml:space="preserve">“new </w:t>
      </w:r>
      <w:r w:rsidRPr="009F1BE4">
        <w:rPr>
          <w:rStyle w:val="Emphasis"/>
          <w:highlight w:val="cyan"/>
        </w:rPr>
        <w:t>axis of evil</w:t>
      </w:r>
      <w:r w:rsidRPr="000765C5">
        <w:rPr>
          <w:rStyle w:val="StyleUnderline"/>
        </w:rPr>
        <w:t xml:space="preserve">” that also </w:t>
      </w:r>
      <w:r w:rsidRPr="009F1BE4">
        <w:rPr>
          <w:rStyle w:val="Emphasis"/>
          <w:highlight w:val="cyan"/>
        </w:rPr>
        <w:t>includes Russia</w:t>
      </w:r>
      <w:r w:rsidRPr="000765C5">
        <w:rPr>
          <w:rStyle w:val="StyleUnderline"/>
        </w:rPr>
        <w:t xml:space="preserve">, </w:t>
      </w:r>
      <w:r w:rsidRPr="009F1BE4">
        <w:rPr>
          <w:rStyle w:val="Emphasis"/>
          <w:highlight w:val="cyan"/>
        </w:rPr>
        <w:t>No</w:t>
      </w:r>
      <w:r w:rsidRPr="009F1BE4">
        <w:rPr>
          <w:rStyle w:val="Emphasis"/>
        </w:rPr>
        <w:t xml:space="preserve">rth </w:t>
      </w:r>
      <w:r w:rsidRPr="009F1BE4">
        <w:rPr>
          <w:rStyle w:val="Emphasis"/>
          <w:highlight w:val="cyan"/>
        </w:rPr>
        <w:t>Ko</w:t>
      </w:r>
      <w:r w:rsidRPr="009F1BE4">
        <w:rPr>
          <w:rStyle w:val="Emphasis"/>
        </w:rPr>
        <w:t>rea</w:t>
      </w:r>
      <w:r w:rsidRPr="000765C5">
        <w:rPr>
          <w:rStyle w:val="StyleUnderline"/>
        </w:rPr>
        <w:t xml:space="preserve">, and </w:t>
      </w:r>
      <w:r w:rsidRPr="009F1BE4">
        <w:rPr>
          <w:rStyle w:val="Emphasis"/>
          <w:highlight w:val="cyan"/>
        </w:rPr>
        <w:t>Iran</w:t>
      </w:r>
      <w:r w:rsidRPr="000765C5">
        <w:rPr>
          <w:rStyle w:val="StyleUnderline"/>
        </w:rPr>
        <w:t>.</w:t>
      </w:r>
      <w:r w:rsidRPr="000765C5">
        <w:rPr>
          <w:sz w:val="14"/>
        </w:rPr>
        <w:t xml:space="preserve"> I might agree that the latter three nations, or at least their current leaderships, should be viewed as fundamentally malevolent and dangerous. But China is a more complex case, having brought hundreds of millions of people out of poverty </w:t>
      </w:r>
      <w:r w:rsidRPr="00C35D02">
        <w:rPr>
          <w:rStyle w:val="Emphasis"/>
          <w:highlight w:val="cyan"/>
        </w:rPr>
        <w:t>in recent decades</w:t>
      </w:r>
      <w:r w:rsidRPr="000765C5">
        <w:rPr>
          <w:sz w:val="14"/>
        </w:rPr>
        <w:t xml:space="preserve">, having </w:t>
      </w:r>
      <w:r w:rsidRPr="00C35D02">
        <w:rPr>
          <w:rStyle w:val="StyleUnderline"/>
          <w:highlight w:val="cyan"/>
        </w:rPr>
        <w:t xml:space="preserve">done </w:t>
      </w:r>
      <w:r w:rsidRPr="00C35D02">
        <w:rPr>
          <w:rStyle w:val="Emphasis"/>
          <w:highlight w:val="cyan"/>
        </w:rPr>
        <w:t>much</w:t>
      </w:r>
      <w:r w:rsidRPr="00C35D02">
        <w:rPr>
          <w:rStyle w:val="StyleUnderline"/>
          <w:highlight w:val="cyan"/>
        </w:rPr>
        <w:t xml:space="preserve"> for </w:t>
      </w:r>
      <w:r w:rsidRPr="00C35D02">
        <w:rPr>
          <w:rStyle w:val="Emphasis"/>
        </w:rPr>
        <w:t xml:space="preserve">economic </w:t>
      </w:r>
      <w:r w:rsidRPr="00C35D02">
        <w:rPr>
          <w:rStyle w:val="Emphasis"/>
          <w:highlight w:val="cyan"/>
        </w:rPr>
        <w:t>growth</w:t>
      </w:r>
      <w:r w:rsidRPr="00C35D02">
        <w:rPr>
          <w:sz w:val="14"/>
        </w:rPr>
        <w:t xml:space="preserve"> </w:t>
      </w:r>
      <w:r w:rsidRPr="000765C5">
        <w:rPr>
          <w:sz w:val="14"/>
        </w:rPr>
        <w:t xml:space="preserve">around the world in general, and </w:t>
      </w:r>
      <w:r w:rsidRPr="00C35D02">
        <w:rPr>
          <w:rStyle w:val="StyleUnderline"/>
          <w:highlight w:val="cyan"/>
        </w:rPr>
        <w:t xml:space="preserve">showing a </w:t>
      </w:r>
      <w:r w:rsidRPr="00865CC3">
        <w:rPr>
          <w:rStyle w:val="Emphasis"/>
          <w:sz w:val="26"/>
          <w:szCs w:val="26"/>
          <w:highlight w:val="cyan"/>
        </w:rPr>
        <w:t>certain aversion</w:t>
      </w:r>
      <w:r w:rsidRPr="00C35D02">
        <w:rPr>
          <w:rStyle w:val="StyleUnderline"/>
          <w:highlight w:val="cyan"/>
        </w:rPr>
        <w:t xml:space="preserve"> to military risk</w:t>
      </w:r>
      <w:r w:rsidRPr="00C35D02">
        <w:rPr>
          <w:sz w:val="14"/>
          <w:highlight w:val="cyan"/>
        </w:rPr>
        <w:t xml:space="preserve"> </w:t>
      </w:r>
      <w:r w:rsidRPr="000765C5">
        <w:rPr>
          <w:sz w:val="14"/>
        </w:rPr>
        <w:t xml:space="preserve">(it has not gone to war since 1979, though it has skirmished against India and the Philippines in recent times). Perhaps military strategists are seeing things too darkly, even as they </w:t>
      </w:r>
      <w:r w:rsidRPr="000765C5">
        <w:rPr>
          <w:rStyle w:val="StyleUnderline"/>
        </w:rPr>
        <w:t xml:space="preserve">rightly </w:t>
      </w:r>
      <w:r w:rsidRPr="009F1BE4">
        <w:rPr>
          <w:rStyle w:val="Emphasis"/>
        </w:rPr>
        <w:t>sound the alarm</w:t>
      </w:r>
      <w:r w:rsidRPr="000765C5">
        <w:rPr>
          <w:rStyle w:val="StyleUnderline"/>
        </w:rPr>
        <w:t xml:space="preserve"> on</w:t>
      </w:r>
      <w:r w:rsidRPr="000765C5">
        <w:rPr>
          <w:sz w:val="14"/>
        </w:rPr>
        <w:t xml:space="preserve"> some of </w:t>
      </w:r>
      <w:r w:rsidRPr="00C35D02">
        <w:rPr>
          <w:rStyle w:val="StyleUnderline"/>
          <w:highlight w:val="cyan"/>
        </w:rPr>
        <w:t xml:space="preserve">China’s </w:t>
      </w:r>
      <w:r w:rsidRPr="009F1BE4">
        <w:rPr>
          <w:rStyle w:val="Emphasis"/>
        </w:rPr>
        <w:t>behaviors</w:t>
      </w:r>
      <w:r w:rsidRPr="000765C5">
        <w:rPr>
          <w:rStyle w:val="StyleUnderline"/>
        </w:rPr>
        <w:t xml:space="preserve"> as</w:t>
      </w:r>
      <w:r w:rsidRPr="000765C5">
        <w:rPr>
          <w:sz w:val="14"/>
        </w:rPr>
        <w:t xml:space="preserve"> </w:t>
      </w:r>
      <w:r w:rsidRPr="000765C5">
        <w:rPr>
          <w:rStyle w:val="StyleUnderline"/>
        </w:rPr>
        <w:t xml:space="preserve">well as its </w:t>
      </w:r>
      <w:r w:rsidRPr="009F1BE4">
        <w:rPr>
          <w:rStyle w:val="Emphasis"/>
          <w:highlight w:val="cyan"/>
        </w:rPr>
        <w:t>growing capacities</w:t>
      </w:r>
      <w:r w:rsidRPr="009F1BE4">
        <w:rPr>
          <w:rStyle w:val="StyleUnderline"/>
        </w:rPr>
        <w:t xml:space="preserve"> </w:t>
      </w:r>
      <w:r w:rsidRPr="000765C5">
        <w:rPr>
          <w:rStyle w:val="StyleUnderline"/>
        </w:rPr>
        <w:t xml:space="preserve">and the </w:t>
      </w:r>
      <w:r w:rsidRPr="009F1BE4">
        <w:rPr>
          <w:rStyle w:val="Emphasis"/>
        </w:rPr>
        <w:t xml:space="preserve">ensuing </w:t>
      </w:r>
      <w:r w:rsidRPr="009F1BE4">
        <w:rPr>
          <w:rStyle w:val="Emphasis"/>
          <w:highlight w:val="cyan"/>
        </w:rPr>
        <w:t>risks</w:t>
      </w:r>
      <w:r w:rsidRPr="00C35D02">
        <w:rPr>
          <w:rStyle w:val="StyleUnderline"/>
          <w:highlight w:val="cyan"/>
        </w:rPr>
        <w:t xml:space="preserve"> to American </w:t>
      </w:r>
      <w:r w:rsidRPr="009F1BE4">
        <w:rPr>
          <w:rStyle w:val="Emphasis"/>
          <w:highlight w:val="cyan"/>
        </w:rPr>
        <w:t>interests</w:t>
      </w:r>
      <w:r w:rsidRPr="000765C5">
        <w:rPr>
          <w:sz w:val="14"/>
        </w:rPr>
        <w:t>. This backgrounder sketches out three different ways in which war pitting the People’s Republic of China against the United States (and some number of its allies) might break out1:</w:t>
      </w:r>
    </w:p>
    <w:p w14:paraId="67B8A180" w14:textId="77777777" w:rsidR="00873121" w:rsidRPr="000765C5" w:rsidRDefault="00873121" w:rsidP="00873121">
      <w:pPr>
        <w:rPr>
          <w:sz w:val="14"/>
        </w:rPr>
      </w:pPr>
      <w:r w:rsidRPr="000765C5">
        <w:rPr>
          <w:sz w:val="14"/>
        </w:rPr>
        <w:t>Over disputed islets and waters in the Western Pacific.</w:t>
      </w:r>
    </w:p>
    <w:p w14:paraId="3118893D" w14:textId="77777777" w:rsidR="00873121" w:rsidRPr="000765C5" w:rsidRDefault="00873121" w:rsidP="00873121">
      <w:pPr>
        <w:rPr>
          <w:sz w:val="14"/>
        </w:rPr>
      </w:pPr>
      <w:r w:rsidRPr="000765C5">
        <w:rPr>
          <w:sz w:val="14"/>
        </w:rPr>
        <w:t>With a Chinese attempt to invade and conquer Taiwan, a polity of 23 million people that Beijing considers a renegade province, followed by a U.S. decision to come to Taiwan’s aid.</w:t>
      </w:r>
    </w:p>
    <w:p w14:paraId="1555A58E" w14:textId="77777777" w:rsidR="00873121" w:rsidRPr="000765C5" w:rsidRDefault="00873121" w:rsidP="00873121">
      <w:pPr>
        <w:rPr>
          <w:sz w:val="14"/>
        </w:rPr>
      </w:pPr>
      <w:r w:rsidRPr="000765C5">
        <w:rPr>
          <w:sz w:val="14"/>
        </w:rPr>
        <w:t>With a more limited use of Chinese force against Taiwan, most likely involving some type of blockade of the island in an attempt to strangle and coerce it into capitulation and reunification.</w:t>
      </w:r>
    </w:p>
    <w:p w14:paraId="11BCFB80" w14:textId="77777777" w:rsidR="00873121" w:rsidRPr="000765C5" w:rsidRDefault="00873121" w:rsidP="00873121">
      <w:pPr>
        <w:rPr>
          <w:sz w:val="14"/>
        </w:rPr>
      </w:pPr>
      <w:r w:rsidRPr="000765C5">
        <w:rPr>
          <w:sz w:val="14"/>
        </w:rPr>
        <w:t>I find the first scenario the most likely to erupt, but the least likely to lead to all-out war. The last scenario causes me the greatest angst, based on a combined sense of its likelihood together with its potential for escalation both in the likely geographic zone of conflict and the potential use of nuclear weapons.</w:t>
      </w:r>
    </w:p>
    <w:p w14:paraId="1A0918D9" w14:textId="77777777" w:rsidR="00873121" w:rsidRPr="000765C5" w:rsidRDefault="00873121" w:rsidP="00873121">
      <w:pPr>
        <w:rPr>
          <w:rStyle w:val="StyleUnderline"/>
        </w:rPr>
      </w:pPr>
      <w:r w:rsidRPr="009F1BE4">
        <w:rPr>
          <w:rStyle w:val="Emphasis"/>
          <w:highlight w:val="cyan"/>
        </w:rPr>
        <w:t>Limited war</w:t>
      </w:r>
      <w:r w:rsidRPr="00C35D02">
        <w:rPr>
          <w:rStyle w:val="StyleUnderline"/>
          <w:highlight w:val="cyan"/>
        </w:rPr>
        <w:t xml:space="preserve"> in </w:t>
      </w:r>
      <w:r w:rsidRPr="000765C5">
        <w:rPr>
          <w:rStyle w:val="StyleUnderline"/>
        </w:rPr>
        <w:t xml:space="preserve">the </w:t>
      </w:r>
      <w:r w:rsidRPr="009F1BE4">
        <w:rPr>
          <w:rStyle w:val="Emphasis"/>
        </w:rPr>
        <w:t>Pacific</w:t>
      </w:r>
      <w:r w:rsidRPr="000765C5">
        <w:rPr>
          <w:rStyle w:val="StyleUnderline"/>
        </w:rPr>
        <w:t xml:space="preserve">: </w:t>
      </w:r>
      <w:r w:rsidRPr="00C35D02">
        <w:rPr>
          <w:rStyle w:val="StyleUnderline"/>
          <w:highlight w:val="cyan"/>
        </w:rPr>
        <w:t xml:space="preserve">The </w:t>
      </w:r>
      <w:r w:rsidRPr="009F1BE4">
        <w:rPr>
          <w:rStyle w:val="Emphasis"/>
          <w:highlight w:val="cyan"/>
        </w:rPr>
        <w:t>S</w:t>
      </w:r>
      <w:r w:rsidRPr="009F1BE4">
        <w:rPr>
          <w:rStyle w:val="Emphasis"/>
        </w:rPr>
        <w:t xml:space="preserve">outh </w:t>
      </w:r>
      <w:r w:rsidRPr="009F1BE4">
        <w:rPr>
          <w:rStyle w:val="Emphasis"/>
          <w:highlight w:val="cyan"/>
        </w:rPr>
        <w:t>C</w:t>
      </w:r>
      <w:r w:rsidRPr="009F1BE4">
        <w:rPr>
          <w:rStyle w:val="Emphasis"/>
        </w:rPr>
        <w:t xml:space="preserve">hina </w:t>
      </w:r>
      <w:r w:rsidRPr="009F1BE4">
        <w:rPr>
          <w:rStyle w:val="Emphasis"/>
          <w:highlight w:val="cyan"/>
        </w:rPr>
        <w:t>S</w:t>
      </w:r>
      <w:r w:rsidRPr="009F1BE4">
        <w:rPr>
          <w:rStyle w:val="Emphasis"/>
        </w:rPr>
        <w:t>ea</w:t>
      </w:r>
    </w:p>
    <w:p w14:paraId="6A0AEAE9" w14:textId="77777777" w:rsidR="00873121" w:rsidRPr="000765C5" w:rsidRDefault="00873121" w:rsidP="00873121">
      <w:pPr>
        <w:rPr>
          <w:sz w:val="14"/>
        </w:rPr>
      </w:pPr>
      <w:r w:rsidRPr="000765C5">
        <w:rPr>
          <w:sz w:val="14"/>
        </w:rPr>
        <w:t xml:space="preserve">One set of scenarios has become all too plausible in recent years: a skirmish between the Philippines and China as they pursue competing claims to certain islands, rocks, and other generally inconsequential features in the South China Sea. The problem is that ownership of even rather small islands can provide land for military bases, while also conferring large territorial seas and exclusive economic zones to the country able to establish possession. On top of that, </w:t>
      </w:r>
      <w:r w:rsidRPr="009F1BE4">
        <w:rPr>
          <w:rStyle w:val="Emphasis"/>
        </w:rPr>
        <w:t>China</w:t>
      </w:r>
      <w:r w:rsidRPr="000765C5">
        <w:rPr>
          <w:sz w:val="14"/>
        </w:rPr>
        <w:t xml:space="preserve"> seems to </w:t>
      </w:r>
      <w:r w:rsidRPr="000765C5">
        <w:rPr>
          <w:rStyle w:val="StyleUnderline"/>
        </w:rPr>
        <w:t xml:space="preserve">want to </w:t>
      </w:r>
      <w:r w:rsidRPr="00C35D02">
        <w:rPr>
          <w:rStyle w:val="StyleUnderline"/>
          <w:highlight w:val="cyan"/>
        </w:rPr>
        <w:t xml:space="preserve">control </w:t>
      </w:r>
      <w:r w:rsidRPr="009F1BE4">
        <w:rPr>
          <w:rStyle w:val="Emphasis"/>
          <w:highlight w:val="cyan"/>
        </w:rPr>
        <w:t>ship movements</w:t>
      </w:r>
      <w:r w:rsidRPr="009F1BE4">
        <w:rPr>
          <w:rStyle w:val="StyleUnderline"/>
        </w:rPr>
        <w:t xml:space="preserve"> </w:t>
      </w:r>
      <w:r w:rsidRPr="000765C5">
        <w:rPr>
          <w:rStyle w:val="StyleUnderline"/>
        </w:rPr>
        <w:t xml:space="preserve">throughout the </w:t>
      </w:r>
      <w:r w:rsidRPr="009F1BE4">
        <w:rPr>
          <w:rStyle w:val="Emphasis"/>
        </w:rPr>
        <w:t>entire South China Sea</w:t>
      </w:r>
      <w:r w:rsidRPr="000765C5">
        <w:rPr>
          <w:sz w:val="14"/>
        </w:rPr>
        <w:t>, or at least maintain the right to veto those it doesn’t like (such as those involving American aircraft carriers). A land formation called the Second Thomas Shoal is the most acute problem now; Manila (the capital of the Philippines) deliberately stranded an old ship on the shoal 25 years ago to assert its claim and keeps military personnel there all the time. In 2016, an Arbitral Tribunal constituted under the 1982 U.N. Convention on the Law of the Sea ruled in the Philippines’ favor given the proximity of inhabited Filipino islands to the shoal (meaning that the shoal is technically within the Philippines’ exclusive economic zone). But Beijing rejects that argument. The United States has not ratified the convention upon which the tribunal based its decision, though it tends to accept its logic.</w:t>
      </w:r>
    </w:p>
    <w:p w14:paraId="3FE2E1AF" w14:textId="77777777" w:rsidR="00873121" w:rsidRPr="000765C5" w:rsidRDefault="00873121" w:rsidP="00873121">
      <w:pPr>
        <w:rPr>
          <w:sz w:val="14"/>
        </w:rPr>
      </w:pPr>
      <w:r w:rsidRPr="000765C5">
        <w:rPr>
          <w:rStyle w:val="StyleUnderline"/>
        </w:rPr>
        <w:t>China</w:t>
      </w:r>
      <w:r w:rsidRPr="000765C5">
        <w:rPr>
          <w:sz w:val="14"/>
        </w:rPr>
        <w:t xml:space="preserve"> has sometimes tried to </w:t>
      </w:r>
      <w:r w:rsidRPr="009F1BE4">
        <w:rPr>
          <w:rStyle w:val="Emphasis"/>
          <w:highlight w:val="cyan"/>
        </w:rPr>
        <w:t>impede</w:t>
      </w:r>
      <w:r w:rsidRPr="001F22ED">
        <w:rPr>
          <w:sz w:val="14"/>
        </w:rPr>
        <w:t xml:space="preserve"> </w:t>
      </w:r>
      <w:r w:rsidRPr="000765C5">
        <w:rPr>
          <w:sz w:val="14"/>
        </w:rPr>
        <w:t xml:space="preserve">the resupply of </w:t>
      </w:r>
      <w:r w:rsidRPr="00C35D02">
        <w:rPr>
          <w:rStyle w:val="StyleUnderline"/>
          <w:highlight w:val="cyan"/>
        </w:rPr>
        <w:t xml:space="preserve">the </w:t>
      </w:r>
      <w:r w:rsidRPr="009F1BE4">
        <w:rPr>
          <w:rStyle w:val="Emphasis"/>
          <w:highlight w:val="cyan"/>
        </w:rPr>
        <w:t>Philippines’</w:t>
      </w:r>
      <w:r w:rsidRPr="009F1BE4">
        <w:rPr>
          <w:rStyle w:val="StyleUnderline"/>
        </w:rPr>
        <w:t xml:space="preserve"> </w:t>
      </w:r>
      <w:r w:rsidRPr="000765C5">
        <w:rPr>
          <w:rStyle w:val="StyleUnderline"/>
        </w:rPr>
        <w:t>position</w:t>
      </w:r>
      <w:r w:rsidRPr="000765C5">
        <w:rPr>
          <w:sz w:val="14"/>
        </w:rPr>
        <w:t>. Earlier this year when it did so, two ships collided, and a Filipino sailor lost his thumb. Filipino President Ferdinand Marcos, Jr. had earlier stated that were a Filipino to lose his or her life in such a future showdown, that could be seen as an act of war. The problem would be significant enough if it involved only China and another regional country (there are others in the region besides the Philippines mired in disputes with China over the ownership of various islands). But because the United States has a security treaty with the Philippines, it could feel obliged to intercede in defense of its ally in the event of an escalating crisis in the future, though the exact threshold of violence that would lead to American intervention has not been specified, nor of course has the nature or scale of any such hypothetical intervention.</w:t>
      </w:r>
    </w:p>
    <w:p w14:paraId="7DF8C5C5" w14:textId="77777777" w:rsidR="00873121" w:rsidRPr="007E1925" w:rsidRDefault="00873121" w:rsidP="00873121">
      <w:pPr>
        <w:rPr>
          <w:sz w:val="14"/>
        </w:rPr>
      </w:pPr>
      <w:r w:rsidRPr="007E1925">
        <w:rPr>
          <w:sz w:val="14"/>
        </w:rPr>
        <w:t xml:space="preserve">The United States, </w:t>
      </w:r>
      <w:r w:rsidRPr="000765C5">
        <w:rPr>
          <w:rStyle w:val="Emphasis"/>
          <w:highlight w:val="cyan"/>
        </w:rPr>
        <w:t>in the event of worsening tensions</w:t>
      </w:r>
      <w:r w:rsidRPr="007E1925">
        <w:rPr>
          <w:sz w:val="14"/>
        </w:rPr>
        <w:t>, would probably have only a few options:</w:t>
      </w:r>
    </w:p>
    <w:p w14:paraId="4BC8168B" w14:textId="77777777" w:rsidR="00873121" w:rsidRPr="000765C5" w:rsidRDefault="00873121" w:rsidP="00873121">
      <w:pPr>
        <w:rPr>
          <w:sz w:val="14"/>
        </w:rPr>
      </w:pPr>
      <w:r w:rsidRPr="000765C5">
        <w:rPr>
          <w:sz w:val="14"/>
        </w:rPr>
        <w:t>Accompany a future Filipino resupply ship to the shoal and hope that China would choose not to press the issue.</w:t>
      </w:r>
    </w:p>
    <w:p w14:paraId="5615B5A0" w14:textId="77777777" w:rsidR="00873121" w:rsidRPr="000765C5" w:rsidRDefault="00873121" w:rsidP="00873121">
      <w:pPr>
        <w:rPr>
          <w:sz w:val="14"/>
        </w:rPr>
      </w:pPr>
      <w:r w:rsidRPr="000765C5">
        <w:rPr>
          <w:sz w:val="14"/>
        </w:rPr>
        <w:t>Shoot back at any Chinese ship that shot at Filipino or American vessels.</w:t>
      </w:r>
    </w:p>
    <w:p w14:paraId="19E5A0E1" w14:textId="77777777" w:rsidR="00873121" w:rsidRPr="000765C5" w:rsidRDefault="00873121" w:rsidP="00873121">
      <w:pPr>
        <w:rPr>
          <w:sz w:val="14"/>
        </w:rPr>
      </w:pPr>
      <w:r w:rsidRPr="000765C5">
        <w:rPr>
          <w:sz w:val="14"/>
        </w:rPr>
        <w:t>Place its own personnel, at Filipino invitation, on the shoal and make it clear it will not only resupply them but defend them.</w:t>
      </w:r>
    </w:p>
    <w:p w14:paraId="1959A4D8" w14:textId="77777777" w:rsidR="00873121" w:rsidRPr="000765C5" w:rsidRDefault="00873121" w:rsidP="00873121">
      <w:pPr>
        <w:rPr>
          <w:sz w:val="14"/>
        </w:rPr>
      </w:pPr>
      <w:r w:rsidRPr="000765C5">
        <w:rPr>
          <w:sz w:val="14"/>
        </w:rPr>
        <w:t>Choose a non-military punishment of China, most likely in the economic realm.</w:t>
      </w:r>
    </w:p>
    <w:p w14:paraId="1F15A26D" w14:textId="77777777" w:rsidR="00873121" w:rsidRPr="000765C5" w:rsidRDefault="00873121" w:rsidP="00873121">
      <w:pPr>
        <w:rPr>
          <w:sz w:val="14"/>
        </w:rPr>
      </w:pPr>
      <w:r w:rsidRPr="000765C5">
        <w:rPr>
          <w:sz w:val="14"/>
        </w:rPr>
        <w:t>Fortunately, none of these options seem likely to lead to all-out war, since it would be the height of irrationality and irresponsibility to let such a skirmish blow up into a major confrontation. Unfortunately, however, once the shooting starts and people start dying, it is hard to rule out worrisome escalatory dynamics. Most wars in human history are not accidental, but sometimes big wars do get sparked by small events, as with the assassination of the archduke of Austria-Hungary in Bosnia in June 1914, leading to World War I that August.</w:t>
      </w:r>
    </w:p>
    <w:p w14:paraId="1C04ECAB" w14:textId="77777777" w:rsidR="00873121" w:rsidRPr="000765C5" w:rsidRDefault="00873121" w:rsidP="00873121">
      <w:pPr>
        <w:rPr>
          <w:rStyle w:val="StyleUnderline"/>
        </w:rPr>
      </w:pPr>
      <w:r w:rsidRPr="000765C5">
        <w:rPr>
          <w:rStyle w:val="StyleUnderline"/>
        </w:rPr>
        <w:t xml:space="preserve">An </w:t>
      </w:r>
      <w:r w:rsidRPr="009F1BE4">
        <w:rPr>
          <w:rStyle w:val="Emphasis"/>
          <w:highlight w:val="cyan"/>
        </w:rPr>
        <w:t>attempted</w:t>
      </w:r>
      <w:r w:rsidRPr="009F1BE4">
        <w:rPr>
          <w:rStyle w:val="StyleUnderline"/>
        </w:rPr>
        <w:t xml:space="preserve"> </w:t>
      </w:r>
      <w:r w:rsidRPr="000765C5">
        <w:rPr>
          <w:rStyle w:val="StyleUnderline"/>
        </w:rPr>
        <w:t xml:space="preserve">Chinese </w:t>
      </w:r>
      <w:r w:rsidRPr="009F1BE4">
        <w:rPr>
          <w:rStyle w:val="Emphasis"/>
          <w:highlight w:val="cyan"/>
        </w:rPr>
        <w:t>invasion</w:t>
      </w:r>
      <w:r w:rsidRPr="00C35D02">
        <w:rPr>
          <w:rStyle w:val="StyleUnderline"/>
          <w:highlight w:val="cyan"/>
        </w:rPr>
        <w:t xml:space="preserve"> of </w:t>
      </w:r>
      <w:r w:rsidRPr="009F1BE4">
        <w:rPr>
          <w:rStyle w:val="Emphasis"/>
          <w:highlight w:val="cyan"/>
        </w:rPr>
        <w:t>Taiwan</w:t>
      </w:r>
    </w:p>
    <w:p w14:paraId="03F81106" w14:textId="77777777" w:rsidR="00873121" w:rsidRPr="000765C5" w:rsidRDefault="00873121" w:rsidP="00873121">
      <w:pPr>
        <w:rPr>
          <w:sz w:val="14"/>
        </w:rPr>
      </w:pPr>
      <w:r w:rsidRPr="000765C5">
        <w:rPr>
          <w:sz w:val="14"/>
        </w:rPr>
        <w:t>Might China, tired of waiting for reunification since 1949 (when the Communist Party won China’s civil war, and the losing Nationalists fled to Taiwan) invade the island to force its absorption into the mainland? Once done, it would be very hard to undo, to say the least (though the United States might support resistance forces in Taiwan even if China managed to get its military ashore in an attempt to control the island).</w:t>
      </w:r>
    </w:p>
    <w:p w14:paraId="5EB1CFCC" w14:textId="77777777" w:rsidR="00873121" w:rsidRPr="000765C5" w:rsidRDefault="00873121" w:rsidP="00873121">
      <w:pPr>
        <w:rPr>
          <w:sz w:val="14"/>
        </w:rPr>
      </w:pPr>
      <w:r w:rsidRPr="000765C5">
        <w:rPr>
          <w:sz w:val="14"/>
        </w:rPr>
        <w:t>It would also be extremely dangerous for the region and the world because of the risk that the United States would respond militarily. The United States no longer has any treaty obligation to come to Taiwan’s defense, as it did before Henry Kissinger and Richard Nixon began the great opening to China in the 1970s. But the United States has a law known as the (1979) Taiwan Relations Act declaring that it might well do so if a Chinese attack against Taiwan occurred in an unprovoked manner. The United States has historical bonds with Taiwan, having backed the Nationalists during the civil war and then during the Cold War, and since the Eisenhower administration, Washington has threatened to use force to defend Taiwan. (In earlier eras, American maritime and air supremacy over China’s military was more lopsided than is the case today, making the task easier.) The United States has economic reasons to defend Taiwan, given that most of the world’s best semiconductor chips are made on the island. And it has strategic reasons: Taiwan’s fall could signal a China bent on regional aggression and expansionism—whatever Beijing might say now about its aims being limited to what it defines as national reunification—as well as a United States no longer as committed to the defense of friends and allies as it was once perceived to be. For these reasons, on as many as six occasions when asked, President Joe Biden has indicated an inclination to help defend Taiwan if China were to attack it (Biden gave no indication, however, about whether he would ask Congress for authorization).</w:t>
      </w:r>
    </w:p>
    <w:p w14:paraId="667D9CEC" w14:textId="77777777" w:rsidR="00873121" w:rsidRPr="000765C5" w:rsidRDefault="00873121" w:rsidP="00873121">
      <w:pPr>
        <w:rPr>
          <w:sz w:val="14"/>
        </w:rPr>
      </w:pPr>
      <w:r w:rsidRPr="000765C5">
        <w:rPr>
          <w:sz w:val="14"/>
        </w:rPr>
        <w:t>The good news about deterring this war is that, for China, it would be a huge roll of the dice—and I do not detect a recklessness or acceptance of high risk in the leadership of today’s People’s Republic of China (PRC). There are, of course, different views about the nature of the China threat today, but few really argue that China would fail to carefully consider the costs and risks of any major military operation. President Xi Jinping is nationalist, assertive, and autocratic, but there is little to suggest he shares his friend Vladimir Putin’s proclivity to use force for high-risk ventures. And this one would be very risky, since amphibious assault has become even harder than during World War II, given the proliferation of sensors that can detect big troop ships and many types of precision missiles as well as torpedoes (and drones) that can strike them. With some luck, Taiwan might itself be able to fend off the attack; with prompt American military aid, it would have a very good chance.</w:t>
      </w:r>
    </w:p>
    <w:p w14:paraId="7BFA0570" w14:textId="77777777" w:rsidR="00873121" w:rsidRPr="000765C5" w:rsidRDefault="00873121" w:rsidP="00873121">
      <w:pPr>
        <w:rPr>
          <w:sz w:val="14"/>
        </w:rPr>
      </w:pPr>
      <w:r w:rsidRPr="000765C5">
        <w:rPr>
          <w:sz w:val="14"/>
        </w:rPr>
        <w:t>The bad news about this scenario, however, is that the United States still largely relies on large, fixed airfields (notably on Okinawa, Japan) and big ships (notably, aircraft carriers) to provide much of the firepower that would be used to counter such an attack. It also has fragile civilian infrastructure in the United States (ports, airfields, electricity grids, fuel distribution networks) that it would need to deploy, resupply, and control many of these military forces. These may all be vulnerable to Chinese preemption. Yes, the United States has attack submarines and long-range stealth bombers too, but China may conclude that America does not have enough. The PRC might also miscalculate America’s ultimate willingness to risk World War III over what, in Beijing’s eyes, may seem a relatively minor interest to the faraway United States. In other words, Beijing might, rightly or wrongly, construct a theory of relatively rapid victory that it comes to place great stock in.</w:t>
      </w:r>
    </w:p>
    <w:p w14:paraId="41AF959E" w14:textId="77777777" w:rsidR="00873121" w:rsidRPr="000765C5" w:rsidRDefault="00873121" w:rsidP="00873121">
      <w:pPr>
        <w:rPr>
          <w:sz w:val="14"/>
        </w:rPr>
      </w:pPr>
      <w:r w:rsidRPr="000765C5">
        <w:rPr>
          <w:sz w:val="14"/>
        </w:rPr>
        <w:t>When war games are carried out to gauge how these scenarios might play out—and who might win—different games produce different results, even about the ultimate victor. Some have projected that the United States would ultimately succeed in helping Taiwan protect itself, though possibly losing many aircraft, ships, and tens of thousands of personnel in the effort. Other simulations have wound up predicting Chinese victories.</w:t>
      </w:r>
    </w:p>
    <w:p w14:paraId="080BB8E0" w14:textId="77777777" w:rsidR="00873121" w:rsidRPr="000765C5" w:rsidRDefault="00873121" w:rsidP="00873121">
      <w:pPr>
        <w:rPr>
          <w:sz w:val="14"/>
        </w:rPr>
      </w:pPr>
      <w:r w:rsidRPr="000765C5">
        <w:rPr>
          <w:sz w:val="14"/>
        </w:rPr>
        <w:t>My own views can be condensed into three main points:</w:t>
      </w:r>
    </w:p>
    <w:p w14:paraId="44C0211F" w14:textId="77777777" w:rsidR="00873121" w:rsidRPr="000765C5" w:rsidRDefault="00873121" w:rsidP="00873121">
      <w:pPr>
        <w:rPr>
          <w:sz w:val="14"/>
        </w:rPr>
      </w:pPr>
      <w:r w:rsidRPr="000765C5">
        <w:rPr>
          <w:sz w:val="14"/>
        </w:rPr>
        <w:t>This is an extremely risky scenario for China.</w:t>
      </w:r>
    </w:p>
    <w:p w14:paraId="19C38180" w14:textId="77777777" w:rsidR="00873121" w:rsidRPr="000765C5" w:rsidRDefault="00873121" w:rsidP="00873121">
      <w:pPr>
        <w:rPr>
          <w:sz w:val="14"/>
        </w:rPr>
      </w:pPr>
      <w:r w:rsidRPr="000765C5">
        <w:rPr>
          <w:sz w:val="14"/>
        </w:rPr>
        <w:t>We can make it even riskier with the right kinds of additional military investments by Taiwan and the United States—for example, unmanned or tilt-rotor aircraft operating off Okinawa’s roads that do not require runways for launch and that can deploy sensors and shooters to the Taiwan Strait in the event of an invasion attempt, and that in some cases are numerous and inexpensive enough to be expendable without jeopardizing America’s future military posture. Unmanned underwater vessels stationed permanently in the Western Pacific might play similar roles.</w:t>
      </w:r>
    </w:p>
    <w:p w14:paraId="7C4BB9CD" w14:textId="77777777" w:rsidR="00873121" w:rsidRPr="000765C5" w:rsidRDefault="00873121" w:rsidP="00873121">
      <w:pPr>
        <w:rPr>
          <w:sz w:val="14"/>
        </w:rPr>
      </w:pPr>
      <w:r w:rsidRPr="000765C5">
        <w:rPr>
          <w:sz w:val="14"/>
        </w:rPr>
        <w:t xml:space="preserve">If heaven forbid the scenario takes place anyway, even if China loses at first, we are still in trouble. There is little reason to think the war will simply then end. </w:t>
      </w:r>
      <w:r w:rsidRPr="009F1BE4">
        <w:rPr>
          <w:rStyle w:val="Emphasis"/>
        </w:rPr>
        <w:t>Beijing</w:t>
      </w:r>
      <w:r w:rsidRPr="000765C5">
        <w:rPr>
          <w:sz w:val="14"/>
        </w:rPr>
        <w:t xml:space="preserve"> might then </w:t>
      </w:r>
      <w:r w:rsidRPr="00C35D02">
        <w:rPr>
          <w:rStyle w:val="StyleUnderline"/>
          <w:highlight w:val="cyan"/>
        </w:rPr>
        <w:t xml:space="preserve">consider </w:t>
      </w:r>
      <w:r w:rsidRPr="009F1BE4">
        <w:rPr>
          <w:rStyle w:val="Emphasis"/>
          <w:highlight w:val="cyan"/>
        </w:rPr>
        <w:t>nuclear threats</w:t>
      </w:r>
      <w:r w:rsidRPr="009F1BE4">
        <w:rPr>
          <w:rStyle w:val="StyleUnderline"/>
        </w:rPr>
        <w:t xml:space="preserve"> </w:t>
      </w:r>
      <w:r w:rsidRPr="000765C5">
        <w:rPr>
          <w:rStyle w:val="StyleUnderline"/>
        </w:rPr>
        <w:t xml:space="preserve">or </w:t>
      </w:r>
      <w:r w:rsidRPr="009F1BE4">
        <w:rPr>
          <w:rStyle w:val="Emphasis"/>
        </w:rPr>
        <w:t>retaliation</w:t>
      </w:r>
      <w:r w:rsidRPr="000765C5">
        <w:rPr>
          <w:sz w:val="14"/>
        </w:rPr>
        <w:t xml:space="preserve">, against Taiwan and/or the United States. It might also simply settle back into what I think is its best military and strategic option in the first place: a blockade, perhaps combined with </w:t>
      </w:r>
      <w:r w:rsidRPr="009F1BE4">
        <w:rPr>
          <w:rStyle w:val="Emphasis"/>
          <w:highlight w:val="cyan"/>
        </w:rPr>
        <w:t>cyberattacks</w:t>
      </w:r>
      <w:r w:rsidRPr="009F1BE4">
        <w:rPr>
          <w:sz w:val="14"/>
        </w:rPr>
        <w:t xml:space="preserve"> </w:t>
      </w:r>
      <w:r w:rsidRPr="000765C5">
        <w:rPr>
          <w:sz w:val="14"/>
        </w:rPr>
        <w:t>and other forms of harassment or limited violence. The blockade, and related operations as well as American counters, might expand geographically to the Indian Ocean, the Persian Gulf, and beyond. It is to that latter type of scenario that I now turn.</w:t>
      </w:r>
    </w:p>
    <w:p w14:paraId="0023F76B" w14:textId="77777777" w:rsidR="00873121" w:rsidRPr="000765C5" w:rsidRDefault="00873121" w:rsidP="00873121">
      <w:pPr>
        <w:rPr>
          <w:sz w:val="14"/>
        </w:rPr>
      </w:pPr>
      <w:r w:rsidRPr="000765C5">
        <w:rPr>
          <w:sz w:val="14"/>
        </w:rPr>
        <w:t>China’s best option: Blockade</w:t>
      </w:r>
    </w:p>
    <w:p w14:paraId="7ED786C7" w14:textId="77777777" w:rsidR="00873121" w:rsidRPr="000765C5" w:rsidRDefault="00873121" w:rsidP="00873121">
      <w:pPr>
        <w:rPr>
          <w:rStyle w:val="StyleUnderline"/>
        </w:rPr>
      </w:pPr>
      <w:r w:rsidRPr="009F1BE4">
        <w:rPr>
          <w:rStyle w:val="Emphasis"/>
        </w:rPr>
        <w:t>Rather</w:t>
      </w:r>
      <w:r w:rsidRPr="000765C5">
        <w:rPr>
          <w:rStyle w:val="StyleUnderline"/>
        </w:rPr>
        <w:t xml:space="preserve"> than</w:t>
      </w:r>
      <w:r w:rsidRPr="000765C5">
        <w:rPr>
          <w:sz w:val="14"/>
        </w:rPr>
        <w:t xml:space="preserve"> undertake a cosmic roll of the dice and try to </w:t>
      </w:r>
      <w:r w:rsidRPr="009F1BE4">
        <w:rPr>
          <w:rStyle w:val="Emphasis"/>
        </w:rPr>
        <w:t>conquer Taiwan</w:t>
      </w:r>
      <w:r w:rsidRPr="000765C5">
        <w:rPr>
          <w:rStyle w:val="StyleUnderline"/>
        </w:rPr>
        <w:t xml:space="preserve"> with an </w:t>
      </w:r>
      <w:r w:rsidRPr="009F1BE4">
        <w:rPr>
          <w:rStyle w:val="Emphasis"/>
        </w:rPr>
        <w:t>invasion</w:t>
      </w:r>
      <w:r w:rsidRPr="000765C5">
        <w:rPr>
          <w:sz w:val="14"/>
        </w:rPr>
        <w:t>, what if Beijing ratcheted up the kind of thing it has been doing of late—</w:t>
      </w:r>
      <w:r w:rsidRPr="00C35D02">
        <w:rPr>
          <w:rStyle w:val="StyleUnderline"/>
          <w:highlight w:val="cyan"/>
        </w:rPr>
        <w:t xml:space="preserve">sending </w:t>
      </w:r>
      <w:r w:rsidRPr="009F1BE4">
        <w:rPr>
          <w:rStyle w:val="Emphasis"/>
          <w:highlight w:val="cyan"/>
        </w:rPr>
        <w:t>missiles</w:t>
      </w:r>
      <w:r w:rsidRPr="00C35D02">
        <w:rPr>
          <w:rStyle w:val="StyleUnderline"/>
          <w:highlight w:val="cyan"/>
        </w:rPr>
        <w:t xml:space="preserve"> near </w:t>
      </w:r>
      <w:r w:rsidRPr="009F1BE4">
        <w:rPr>
          <w:rStyle w:val="Emphasis"/>
          <w:highlight w:val="cyan"/>
        </w:rPr>
        <w:t>Taiwan</w:t>
      </w:r>
      <w:r w:rsidRPr="00C35D02">
        <w:rPr>
          <w:sz w:val="14"/>
          <w:highlight w:val="cyan"/>
        </w:rPr>
        <w:t xml:space="preserve"> </w:t>
      </w:r>
      <w:r w:rsidRPr="000765C5">
        <w:rPr>
          <w:sz w:val="14"/>
        </w:rPr>
        <w:t xml:space="preserve">when it senses that leaders in Taiwan or the United States are trying to promote Taiwan’s independence? For example, China </w:t>
      </w:r>
      <w:r w:rsidRPr="009F1BE4">
        <w:rPr>
          <w:rStyle w:val="Emphasis"/>
          <w:highlight w:val="cyan"/>
        </w:rPr>
        <w:t>fired</w:t>
      </w:r>
      <w:r w:rsidRPr="009F1BE4">
        <w:rPr>
          <w:rStyle w:val="StyleUnderline"/>
        </w:rPr>
        <w:t xml:space="preserve"> </w:t>
      </w:r>
      <w:r w:rsidRPr="000765C5">
        <w:rPr>
          <w:rStyle w:val="StyleUnderline"/>
        </w:rPr>
        <w:t xml:space="preserve">a number of </w:t>
      </w:r>
      <w:r w:rsidRPr="009F1BE4">
        <w:rPr>
          <w:rStyle w:val="Emphasis"/>
          <w:highlight w:val="cyan"/>
        </w:rPr>
        <w:t>missiles</w:t>
      </w:r>
      <w:r w:rsidRPr="00C35D02">
        <w:rPr>
          <w:rStyle w:val="StyleUnderline"/>
          <w:highlight w:val="cyan"/>
        </w:rPr>
        <w:t xml:space="preserve"> into waters </w:t>
      </w:r>
      <w:r w:rsidRPr="009F1BE4">
        <w:rPr>
          <w:rStyle w:val="Emphasis"/>
          <w:highlight w:val="cyan"/>
        </w:rPr>
        <w:t>around Taiwan</w:t>
      </w:r>
      <w:r w:rsidRPr="009F1BE4">
        <w:rPr>
          <w:sz w:val="14"/>
        </w:rPr>
        <w:t xml:space="preserve"> </w:t>
      </w:r>
      <w:r w:rsidRPr="000765C5">
        <w:rPr>
          <w:sz w:val="14"/>
        </w:rPr>
        <w:t xml:space="preserve">in August 2022 after then-Speaker of the House Nancy Pelosi visited the island. That has created a “new normal” of heightened Chinese military activity near Taiwan; next time it chooses to escalate, </w:t>
      </w:r>
      <w:r w:rsidRPr="000765C5">
        <w:rPr>
          <w:rStyle w:val="StyleUnderline"/>
        </w:rPr>
        <w:t xml:space="preserve">China could </w:t>
      </w:r>
      <w:r w:rsidRPr="009F1BE4">
        <w:rPr>
          <w:rStyle w:val="Emphasis"/>
          <w:highlight w:val="cyan"/>
        </w:rPr>
        <w:t>aim closer</w:t>
      </w:r>
      <w:r w:rsidRPr="00C35D02">
        <w:rPr>
          <w:rStyle w:val="StyleUnderline"/>
          <w:highlight w:val="cyan"/>
        </w:rPr>
        <w:t xml:space="preserve"> to </w:t>
      </w:r>
      <w:r w:rsidRPr="009F1BE4">
        <w:rPr>
          <w:rStyle w:val="Emphasis"/>
          <w:highlight w:val="cyan"/>
        </w:rPr>
        <w:t>shore</w:t>
      </w:r>
      <w:r w:rsidRPr="00C35D02">
        <w:rPr>
          <w:sz w:val="14"/>
        </w:rPr>
        <w:t>. Perhaps it could</w:t>
      </w:r>
      <w:r w:rsidRPr="00C35D02">
        <w:rPr>
          <w:rStyle w:val="StyleUnderline"/>
          <w:sz w:val="14"/>
        </w:rPr>
        <w:t xml:space="preserve"> </w:t>
      </w:r>
      <w:r w:rsidRPr="00C35D02">
        <w:rPr>
          <w:rStyle w:val="StyleUnderline"/>
          <w:highlight w:val="cyan"/>
        </w:rPr>
        <w:t xml:space="preserve">take out a </w:t>
      </w:r>
      <w:r w:rsidRPr="009F1BE4">
        <w:rPr>
          <w:rStyle w:val="Emphasis"/>
          <w:highlight w:val="cyan"/>
        </w:rPr>
        <w:t>ship</w:t>
      </w:r>
      <w:r w:rsidRPr="009F1BE4">
        <w:rPr>
          <w:rStyle w:val="StyleUnderline"/>
        </w:rPr>
        <w:t xml:space="preserve"> </w:t>
      </w:r>
      <w:r w:rsidRPr="000765C5">
        <w:rPr>
          <w:rStyle w:val="StyleUnderline"/>
        </w:rPr>
        <w:t xml:space="preserve">or two </w:t>
      </w:r>
      <w:r w:rsidRPr="009F1BE4">
        <w:rPr>
          <w:rStyle w:val="Emphasis"/>
        </w:rPr>
        <w:t>anchored</w:t>
      </w:r>
      <w:r w:rsidRPr="000765C5">
        <w:rPr>
          <w:rStyle w:val="StyleUnderline"/>
        </w:rPr>
        <w:t xml:space="preserve"> in a port in </w:t>
      </w:r>
      <w:r w:rsidRPr="009F1BE4">
        <w:rPr>
          <w:rStyle w:val="Emphasis"/>
        </w:rPr>
        <w:t>Taiwan</w:t>
      </w:r>
      <w:r w:rsidRPr="000765C5">
        <w:rPr>
          <w:rStyle w:val="StyleUnderline"/>
        </w:rPr>
        <w:t xml:space="preserve"> or </w:t>
      </w:r>
      <w:r w:rsidRPr="00C35D02">
        <w:rPr>
          <w:rStyle w:val="StyleUnderline"/>
          <w:highlight w:val="cyan"/>
        </w:rPr>
        <w:t xml:space="preserve">destroy some </w:t>
      </w:r>
      <w:r w:rsidRPr="009F1BE4">
        <w:rPr>
          <w:rStyle w:val="Emphasis"/>
          <w:highlight w:val="cyan"/>
        </w:rPr>
        <w:t>shipping cranes</w:t>
      </w:r>
      <w:r w:rsidRPr="009F1BE4">
        <w:rPr>
          <w:rStyle w:val="StyleUnderline"/>
        </w:rPr>
        <w:t xml:space="preserve"> </w:t>
      </w:r>
      <w:r w:rsidRPr="000765C5">
        <w:rPr>
          <w:rStyle w:val="StyleUnderline"/>
        </w:rPr>
        <w:t>in the harbor.</w:t>
      </w:r>
      <w:r w:rsidRPr="000765C5">
        <w:rPr>
          <w:sz w:val="14"/>
        </w:rPr>
        <w:t xml:space="preserve"> Perhaps it could </w:t>
      </w:r>
      <w:r w:rsidRPr="000765C5">
        <w:rPr>
          <w:rStyle w:val="StyleUnderline"/>
        </w:rPr>
        <w:t>send</w:t>
      </w:r>
      <w:r w:rsidRPr="000765C5">
        <w:rPr>
          <w:sz w:val="14"/>
        </w:rPr>
        <w:t xml:space="preserve"> 20 to 40 </w:t>
      </w:r>
      <w:r w:rsidRPr="009F1BE4">
        <w:rPr>
          <w:rStyle w:val="Emphasis"/>
        </w:rPr>
        <w:t>submarines</w:t>
      </w:r>
      <w:r w:rsidRPr="000765C5">
        <w:rPr>
          <w:rStyle w:val="StyleUnderline"/>
        </w:rPr>
        <w:t xml:space="preserve"> out to sea and </w:t>
      </w:r>
      <w:r w:rsidRPr="009F1BE4">
        <w:rPr>
          <w:rStyle w:val="Emphasis"/>
        </w:rPr>
        <w:t>threaten</w:t>
      </w:r>
      <w:r w:rsidRPr="000765C5">
        <w:rPr>
          <w:rStyle w:val="StyleUnderline"/>
        </w:rPr>
        <w:t xml:space="preserve"> to </w:t>
      </w:r>
      <w:r w:rsidRPr="00C35D02">
        <w:rPr>
          <w:rStyle w:val="StyleUnderline"/>
          <w:highlight w:val="cyan"/>
        </w:rPr>
        <w:t xml:space="preserve">sink any </w:t>
      </w:r>
      <w:r w:rsidRPr="009F1BE4">
        <w:rPr>
          <w:rStyle w:val="Emphasis"/>
          <w:highlight w:val="cyan"/>
        </w:rPr>
        <w:t>commercial ship</w:t>
      </w:r>
      <w:r w:rsidRPr="00C35D02">
        <w:rPr>
          <w:rStyle w:val="StyleUnderline"/>
          <w:highlight w:val="cyan"/>
        </w:rPr>
        <w:t xml:space="preserve"> going </w:t>
      </w:r>
      <w:r w:rsidRPr="009F1BE4">
        <w:rPr>
          <w:rStyle w:val="Emphasis"/>
          <w:highlight w:val="cyan"/>
        </w:rPr>
        <w:t>in</w:t>
      </w:r>
      <w:r w:rsidRPr="00C35D02">
        <w:rPr>
          <w:rStyle w:val="StyleUnderline"/>
          <w:highlight w:val="cyan"/>
        </w:rPr>
        <w:t xml:space="preserve"> or </w:t>
      </w:r>
      <w:r w:rsidRPr="009F1BE4">
        <w:rPr>
          <w:rStyle w:val="Emphasis"/>
          <w:highlight w:val="cyan"/>
        </w:rPr>
        <w:t>out</w:t>
      </w:r>
      <w:r w:rsidRPr="00C35D02">
        <w:rPr>
          <w:rStyle w:val="StyleUnderline"/>
          <w:highlight w:val="cyan"/>
        </w:rPr>
        <w:t xml:space="preserve"> of </w:t>
      </w:r>
      <w:r w:rsidRPr="009F1BE4">
        <w:rPr>
          <w:rStyle w:val="Emphasis"/>
          <w:highlight w:val="cyan"/>
        </w:rPr>
        <w:t>Taiwan</w:t>
      </w:r>
      <w:r w:rsidRPr="000765C5">
        <w:rPr>
          <w:sz w:val="14"/>
        </w:rPr>
        <w:t xml:space="preserve">, unless that ship first docks in mainland China and allows its cargo to be inspected. Baby food and medicine might be allowed into Taiwan; </w:t>
      </w:r>
      <w:r w:rsidRPr="000765C5">
        <w:rPr>
          <w:rStyle w:val="StyleUnderline"/>
        </w:rPr>
        <w:t xml:space="preserve">anything </w:t>
      </w:r>
      <w:r w:rsidRPr="009F1BE4">
        <w:rPr>
          <w:rStyle w:val="Emphasis"/>
          <w:highlight w:val="cyan"/>
        </w:rPr>
        <w:t>smacking</w:t>
      </w:r>
      <w:r w:rsidRPr="00C35D02">
        <w:rPr>
          <w:rStyle w:val="StyleUnderline"/>
          <w:highlight w:val="cyan"/>
        </w:rPr>
        <w:t xml:space="preserve"> of </w:t>
      </w:r>
      <w:r w:rsidRPr="009F1BE4">
        <w:rPr>
          <w:rStyle w:val="Emphasis"/>
          <w:highlight w:val="cyan"/>
        </w:rPr>
        <w:t>military utility</w:t>
      </w:r>
      <w:r w:rsidRPr="000765C5">
        <w:rPr>
          <w:rStyle w:val="StyleUnderline"/>
        </w:rPr>
        <w:t xml:space="preserve">, or even </w:t>
      </w:r>
      <w:r w:rsidRPr="009F1BE4">
        <w:rPr>
          <w:rStyle w:val="Emphasis"/>
          <w:highlight w:val="cyan"/>
        </w:rPr>
        <w:t>high-tech</w:t>
      </w:r>
      <w:r w:rsidRPr="00C35D02">
        <w:rPr>
          <w:rStyle w:val="StyleUnderline"/>
          <w:highlight w:val="cyan"/>
        </w:rPr>
        <w:t xml:space="preserve"> goods </w:t>
      </w:r>
      <w:r w:rsidRPr="009F1BE4">
        <w:rPr>
          <w:rStyle w:val="Emphasis"/>
          <w:highlight w:val="cyan"/>
        </w:rPr>
        <w:t>crucial</w:t>
      </w:r>
      <w:r w:rsidRPr="00C35D02">
        <w:rPr>
          <w:rStyle w:val="StyleUnderline"/>
          <w:highlight w:val="cyan"/>
        </w:rPr>
        <w:t xml:space="preserve"> to </w:t>
      </w:r>
      <w:r w:rsidRPr="000765C5">
        <w:rPr>
          <w:rStyle w:val="StyleUnderline"/>
        </w:rPr>
        <w:t xml:space="preserve">Taiwan’s </w:t>
      </w:r>
      <w:r w:rsidRPr="009F1BE4">
        <w:rPr>
          <w:rStyle w:val="Emphasis"/>
          <w:highlight w:val="cyan"/>
        </w:rPr>
        <w:t>economic relationships</w:t>
      </w:r>
      <w:r w:rsidRPr="009F1BE4">
        <w:rPr>
          <w:rStyle w:val="StyleUnderline"/>
        </w:rPr>
        <w:t xml:space="preserve"> </w:t>
      </w:r>
      <w:r w:rsidRPr="000765C5">
        <w:rPr>
          <w:rStyle w:val="StyleUnderline"/>
        </w:rPr>
        <w:t xml:space="preserve">with the </w:t>
      </w:r>
      <w:r w:rsidRPr="009F1BE4">
        <w:rPr>
          <w:rStyle w:val="Emphasis"/>
        </w:rPr>
        <w:t>rest</w:t>
      </w:r>
      <w:r w:rsidRPr="000765C5">
        <w:rPr>
          <w:rStyle w:val="StyleUnderline"/>
        </w:rPr>
        <w:t xml:space="preserve"> of the </w:t>
      </w:r>
      <w:r w:rsidRPr="009F1BE4">
        <w:rPr>
          <w:rStyle w:val="Emphasis"/>
        </w:rPr>
        <w:t>world</w:t>
      </w:r>
      <w:r w:rsidRPr="000765C5">
        <w:rPr>
          <w:rStyle w:val="StyleUnderline"/>
        </w:rPr>
        <w:t xml:space="preserve">, might </w:t>
      </w:r>
      <w:r w:rsidRPr="009F1BE4">
        <w:rPr>
          <w:rStyle w:val="Emphasis"/>
        </w:rPr>
        <w:t>not be.</w:t>
      </w:r>
    </w:p>
    <w:p w14:paraId="2D5A885E" w14:textId="77777777" w:rsidR="00873121" w:rsidRPr="000765C5" w:rsidRDefault="00873121" w:rsidP="00873121">
      <w:pPr>
        <w:rPr>
          <w:sz w:val="14"/>
        </w:rPr>
      </w:pPr>
      <w:r w:rsidRPr="000765C5">
        <w:rPr>
          <w:sz w:val="14"/>
        </w:rPr>
        <w:t>Beijing’s goal with this kind of limited attack might be to target Taiwan’s economy more than its people or even its military—trying to coerce, through economic pain and threatened strangulation, while limiting any loss of life. Not only would the intensity of the operation be adjustable like a rheostat, but the operation could even be temporarily scaled back if and when too many American naval ships came to Taiwan’s assistance to set up a safe shipping channel and break the blockade. Even if the United States and many core allies coalesced around the idea of a strong response (as Western nations did when the Soviets carried out the blockade of Berlin in 1948-1949), Beijing might hope that many neutral countries would overlook the relatively limited amounts of violence associated with this kind of operation and not join the U.S. coalition.</w:t>
      </w:r>
    </w:p>
    <w:p w14:paraId="052E3A9F" w14:textId="77777777" w:rsidR="00873121" w:rsidRPr="000765C5" w:rsidRDefault="00873121" w:rsidP="00873121">
      <w:pPr>
        <w:rPr>
          <w:sz w:val="14"/>
        </w:rPr>
      </w:pPr>
      <w:r w:rsidRPr="000765C5">
        <w:rPr>
          <w:sz w:val="14"/>
        </w:rPr>
        <w:t>I think this is the most credible scenario. It is also, I believe, very hard for the United States to counter. We can try to sink those Chinese submarines and shoot down those Chinese missiles, but the process will be slow, and we will take losses, too. I have attempted, through simple computations, to model how these scenarios might play out. Under certain plausible assumptions, I believe the United States plus Taiwan and probably Japan would win; under other equally plausible assumptions about the performance and survivability of missiles, missile defenses, surface ships, satellites, cyber systems, and other key assets, alas, I fear China could “win” in the sense of sinking enough of our fleet needed for the counterblockade operation that we would have to call off the effort.</w:t>
      </w:r>
    </w:p>
    <w:p w14:paraId="598B8947" w14:textId="77777777" w:rsidR="00873121" w:rsidRPr="000765C5" w:rsidRDefault="00873121" w:rsidP="00873121">
      <w:pPr>
        <w:rPr>
          <w:sz w:val="14"/>
        </w:rPr>
      </w:pPr>
      <w:r w:rsidRPr="000765C5">
        <w:rPr>
          <w:sz w:val="14"/>
        </w:rPr>
        <w:t xml:space="preserve">Of course, whichever side loses round one may try again. The loser could, for example, rearm and then simply try again in a few years, or it could expand the conflict geographically, or it could even threaten the use of nuclear weapons (like Eisenhower did during the two Taiwan crises of the 1950s). There is little reason to think this scenario could be contained and little reason to think it would end soon—even if one side or the other did seem to win at first. China would be unlikely to give up in trying to seize an island it considers rightfully its own, or to accept defeat at the hands of a country it considers its main rival. </w:t>
      </w:r>
      <w:r w:rsidRPr="00C35D02">
        <w:rPr>
          <w:rStyle w:val="StyleUnderline"/>
          <w:highlight w:val="cyan"/>
        </w:rPr>
        <w:t xml:space="preserve">The </w:t>
      </w:r>
      <w:r w:rsidRPr="009F1BE4">
        <w:rPr>
          <w:rStyle w:val="Emphasis"/>
          <w:highlight w:val="cyan"/>
        </w:rPr>
        <w:t>U</w:t>
      </w:r>
      <w:r w:rsidRPr="009F1BE4">
        <w:rPr>
          <w:rStyle w:val="Emphasis"/>
        </w:rPr>
        <w:t xml:space="preserve">nited </w:t>
      </w:r>
      <w:r w:rsidRPr="009F1BE4">
        <w:rPr>
          <w:rStyle w:val="Emphasis"/>
          <w:highlight w:val="cyan"/>
        </w:rPr>
        <w:t>S</w:t>
      </w:r>
      <w:r w:rsidRPr="009F1BE4">
        <w:rPr>
          <w:rStyle w:val="Emphasis"/>
        </w:rPr>
        <w:t>tates</w:t>
      </w:r>
      <w:r w:rsidRPr="000765C5">
        <w:rPr>
          <w:sz w:val="14"/>
        </w:rPr>
        <w:t xml:space="preserve">, with its tradition of military assertiveness and strong devotion since the 1940s to the defense of allies, </w:t>
      </w:r>
      <w:r w:rsidRPr="000765C5">
        <w:rPr>
          <w:rStyle w:val="StyleUnderline"/>
        </w:rPr>
        <w:t xml:space="preserve">would </w:t>
      </w:r>
      <w:r w:rsidRPr="009F1BE4">
        <w:rPr>
          <w:rStyle w:val="Emphasis"/>
        </w:rPr>
        <w:t>likely</w:t>
      </w:r>
      <w:r w:rsidRPr="000765C5">
        <w:rPr>
          <w:rStyle w:val="StyleUnderline"/>
        </w:rPr>
        <w:t xml:space="preserve"> </w:t>
      </w:r>
      <w:r w:rsidRPr="00C35D02">
        <w:rPr>
          <w:rStyle w:val="StyleUnderline"/>
          <w:highlight w:val="cyan"/>
        </w:rPr>
        <w:t xml:space="preserve">see the </w:t>
      </w:r>
      <w:r w:rsidRPr="009F1BE4">
        <w:rPr>
          <w:rStyle w:val="Emphasis"/>
          <w:highlight w:val="cyan"/>
        </w:rPr>
        <w:t>stakes</w:t>
      </w:r>
      <w:r w:rsidRPr="00C35D02">
        <w:rPr>
          <w:rStyle w:val="StyleUnderline"/>
          <w:highlight w:val="cyan"/>
        </w:rPr>
        <w:t xml:space="preserve"> in</w:t>
      </w:r>
      <w:r w:rsidRPr="00C35D02">
        <w:rPr>
          <w:sz w:val="14"/>
          <w:highlight w:val="cyan"/>
        </w:rPr>
        <w:t xml:space="preserve"> </w:t>
      </w:r>
      <w:r w:rsidRPr="000765C5">
        <w:rPr>
          <w:sz w:val="14"/>
        </w:rPr>
        <w:t xml:space="preserve">any such </w:t>
      </w:r>
      <w:r w:rsidRPr="000765C5">
        <w:rPr>
          <w:rStyle w:val="StyleUnderline"/>
        </w:rPr>
        <w:t xml:space="preserve">war not </w:t>
      </w:r>
      <w:r w:rsidRPr="009F1BE4">
        <w:rPr>
          <w:rStyle w:val="Emphasis"/>
        </w:rPr>
        <w:t>simply</w:t>
      </w:r>
      <w:r w:rsidRPr="000765C5">
        <w:rPr>
          <w:rStyle w:val="StyleUnderline"/>
        </w:rPr>
        <w:t xml:space="preserve"> as the fate of </w:t>
      </w:r>
      <w:r w:rsidRPr="009F1BE4">
        <w:rPr>
          <w:rStyle w:val="Emphasis"/>
        </w:rPr>
        <w:t>23 million</w:t>
      </w:r>
      <w:r w:rsidRPr="000765C5">
        <w:rPr>
          <w:rStyle w:val="StyleUnderline"/>
        </w:rPr>
        <w:t xml:space="preserve"> living</w:t>
      </w:r>
      <w:r w:rsidRPr="000765C5">
        <w:rPr>
          <w:sz w:val="14"/>
        </w:rPr>
        <w:t xml:space="preserve"> in Taiwan, </w:t>
      </w:r>
      <w:r w:rsidRPr="000765C5">
        <w:rPr>
          <w:rStyle w:val="StyleUnderline"/>
        </w:rPr>
        <w:t xml:space="preserve">but </w:t>
      </w:r>
      <w:r w:rsidRPr="00C35D02">
        <w:rPr>
          <w:rStyle w:val="StyleUnderline"/>
          <w:highlight w:val="cyan"/>
        </w:rPr>
        <w:t>the</w:t>
      </w:r>
      <w:r w:rsidRPr="00C35D02">
        <w:rPr>
          <w:sz w:val="14"/>
          <w:highlight w:val="cyan"/>
        </w:rPr>
        <w:t xml:space="preserve"> </w:t>
      </w:r>
      <w:r w:rsidRPr="000765C5">
        <w:rPr>
          <w:sz w:val="14"/>
        </w:rPr>
        <w:t xml:space="preserve">fate of its </w:t>
      </w:r>
      <w:r w:rsidRPr="009F1BE4">
        <w:rPr>
          <w:rStyle w:val="Emphasis"/>
        </w:rPr>
        <w:t xml:space="preserve">entire </w:t>
      </w:r>
      <w:r w:rsidRPr="009F1BE4">
        <w:rPr>
          <w:rStyle w:val="Emphasis"/>
          <w:highlight w:val="cyan"/>
        </w:rPr>
        <w:t>system</w:t>
      </w:r>
      <w:r w:rsidRPr="00C35D02">
        <w:rPr>
          <w:rStyle w:val="StyleUnderline"/>
          <w:highlight w:val="cyan"/>
        </w:rPr>
        <w:t xml:space="preserve"> of </w:t>
      </w:r>
      <w:r w:rsidRPr="009F1BE4">
        <w:rPr>
          <w:rStyle w:val="Emphasis"/>
          <w:highlight w:val="cyan"/>
        </w:rPr>
        <w:t>alliances</w:t>
      </w:r>
      <w:r w:rsidRPr="00C35D02">
        <w:rPr>
          <w:rStyle w:val="StyleUnderline"/>
          <w:highlight w:val="cyan"/>
        </w:rPr>
        <w:t xml:space="preserve"> and </w:t>
      </w:r>
      <w:r w:rsidRPr="009F1BE4">
        <w:rPr>
          <w:rStyle w:val="Emphasis"/>
          <w:highlight w:val="cyan"/>
        </w:rPr>
        <w:t>partnerships</w:t>
      </w:r>
      <w:r w:rsidRPr="000765C5">
        <w:rPr>
          <w:sz w:val="14"/>
        </w:rPr>
        <w:t>.</w:t>
      </w:r>
    </w:p>
    <w:p w14:paraId="591E4661" w14:textId="77777777" w:rsidR="00873121" w:rsidRPr="000765C5" w:rsidRDefault="00873121" w:rsidP="00873121">
      <w:pPr>
        <w:rPr>
          <w:sz w:val="14"/>
        </w:rPr>
      </w:pPr>
      <w:r w:rsidRPr="000765C5">
        <w:rPr>
          <w:sz w:val="14"/>
        </w:rPr>
        <w:t xml:space="preserve">The single best way that the United States can more effectively deter a Chinese blockade of Taiwan, I believe, is to strengthen what </w:t>
      </w:r>
      <w:r w:rsidRPr="009F1BE4">
        <w:rPr>
          <w:rStyle w:val="Emphasis"/>
        </w:rPr>
        <w:t>Secretary</w:t>
      </w:r>
      <w:r w:rsidRPr="000765C5">
        <w:rPr>
          <w:sz w:val="14"/>
        </w:rPr>
        <w:t xml:space="preserve"> of Defense </w:t>
      </w:r>
      <w:r w:rsidRPr="000765C5">
        <w:rPr>
          <w:rStyle w:val="StyleUnderline"/>
        </w:rPr>
        <w:t>Lloyd Austin</w:t>
      </w:r>
      <w:r w:rsidRPr="000765C5">
        <w:rPr>
          <w:sz w:val="14"/>
        </w:rPr>
        <w:t xml:space="preserve"> has been </w:t>
      </w:r>
      <w:r w:rsidRPr="000765C5">
        <w:rPr>
          <w:rStyle w:val="StyleUnderline"/>
        </w:rPr>
        <w:t xml:space="preserve">calling </w:t>
      </w:r>
      <w:r w:rsidRPr="009F1BE4">
        <w:rPr>
          <w:rStyle w:val="Emphasis"/>
        </w:rPr>
        <w:t>integrated deterrence</w:t>
      </w:r>
      <w:r w:rsidRPr="000765C5">
        <w:rPr>
          <w:sz w:val="14"/>
        </w:rPr>
        <w:t xml:space="preserve">, a term I also coined in a 2019 book. It means working with allies to ensure that they too send a strong message of willingness to </w:t>
      </w:r>
      <w:r w:rsidRPr="009F1BE4">
        <w:rPr>
          <w:rStyle w:val="Emphasis"/>
        </w:rPr>
        <w:t>resist</w:t>
      </w:r>
      <w:r w:rsidRPr="000765C5">
        <w:rPr>
          <w:rStyle w:val="StyleUnderline"/>
        </w:rPr>
        <w:t xml:space="preserve"> any </w:t>
      </w:r>
      <w:r w:rsidRPr="009F1BE4">
        <w:rPr>
          <w:rStyle w:val="Emphasis"/>
        </w:rPr>
        <w:t>Chinese attack</w:t>
      </w:r>
      <w:r w:rsidRPr="000765C5">
        <w:rPr>
          <w:sz w:val="14"/>
        </w:rPr>
        <w:t xml:space="preserve">—not only with military responses but also with economic preparations that would make their nations more resilient in the event of a </w:t>
      </w:r>
      <w:r w:rsidRPr="009F1BE4">
        <w:rPr>
          <w:rStyle w:val="Emphasis"/>
        </w:rPr>
        <w:t>protracted</w:t>
      </w:r>
      <w:r w:rsidRPr="000765C5">
        <w:rPr>
          <w:rStyle w:val="StyleUnderline"/>
        </w:rPr>
        <w:t xml:space="preserve"> </w:t>
      </w:r>
      <w:r w:rsidRPr="00C35D02">
        <w:rPr>
          <w:rStyle w:val="StyleUnderline"/>
          <w:highlight w:val="cyan"/>
        </w:rPr>
        <w:t>economic war pitting</w:t>
      </w:r>
      <w:r w:rsidRPr="00C35D02">
        <w:rPr>
          <w:sz w:val="14"/>
          <w:highlight w:val="cyan"/>
        </w:rPr>
        <w:t xml:space="preserve"> </w:t>
      </w:r>
      <w:r w:rsidRPr="00C35D02">
        <w:rPr>
          <w:rStyle w:val="StyleUnderline"/>
          <w:highlight w:val="cyan"/>
        </w:rPr>
        <w:t xml:space="preserve">the </w:t>
      </w:r>
      <w:r w:rsidRPr="009F1BE4">
        <w:rPr>
          <w:rStyle w:val="Emphasis"/>
          <w:highlight w:val="cyan"/>
        </w:rPr>
        <w:t>U</w:t>
      </w:r>
      <w:r w:rsidRPr="009F1BE4">
        <w:rPr>
          <w:rStyle w:val="Emphasis"/>
        </w:rPr>
        <w:t xml:space="preserve">nited </w:t>
      </w:r>
      <w:r w:rsidRPr="009F1BE4">
        <w:rPr>
          <w:rStyle w:val="Emphasis"/>
          <w:highlight w:val="cyan"/>
        </w:rPr>
        <w:t>S</w:t>
      </w:r>
      <w:r w:rsidRPr="009F1BE4">
        <w:rPr>
          <w:rStyle w:val="Emphasis"/>
        </w:rPr>
        <w:t>tates</w:t>
      </w:r>
      <w:r w:rsidRPr="000765C5">
        <w:rPr>
          <w:rStyle w:val="StyleUnderline"/>
        </w:rPr>
        <w:t xml:space="preserve"> and its </w:t>
      </w:r>
      <w:r w:rsidRPr="009F1BE4">
        <w:rPr>
          <w:rStyle w:val="Emphasis"/>
        </w:rPr>
        <w:t>allies</w:t>
      </w:r>
      <w:r w:rsidRPr="000765C5">
        <w:rPr>
          <w:rStyle w:val="StyleUnderline"/>
        </w:rPr>
        <w:t xml:space="preserve"> and partners </w:t>
      </w:r>
      <w:r w:rsidRPr="00C35D02">
        <w:rPr>
          <w:rStyle w:val="StyleUnderline"/>
          <w:highlight w:val="cyan"/>
        </w:rPr>
        <w:t xml:space="preserve">against </w:t>
      </w:r>
      <w:r w:rsidRPr="009F1BE4">
        <w:rPr>
          <w:rStyle w:val="Emphasis"/>
          <w:highlight w:val="cyan"/>
        </w:rPr>
        <w:t>China</w:t>
      </w:r>
      <w:r w:rsidRPr="000765C5">
        <w:rPr>
          <w:sz w:val="14"/>
        </w:rPr>
        <w:t>.</w:t>
      </w:r>
    </w:p>
    <w:p w14:paraId="797ECC0E" w14:textId="77777777" w:rsidR="00873121" w:rsidRDefault="00873121" w:rsidP="00873121">
      <w:pPr>
        <w:rPr>
          <w:sz w:val="14"/>
        </w:rPr>
      </w:pPr>
      <w:r w:rsidRPr="000765C5">
        <w:rPr>
          <w:sz w:val="14"/>
        </w:rPr>
        <w:t xml:space="preserve">It would, of course, really be much better not to fight any of these scenarios against China! The first is quite dangerous; the second and third are profoundly perilous. </w:t>
      </w:r>
      <w:r w:rsidRPr="009F1BE4">
        <w:rPr>
          <w:rStyle w:val="Emphasis"/>
          <w:highlight w:val="cyan"/>
        </w:rPr>
        <w:t>Deterrence</w:t>
      </w:r>
      <w:r w:rsidRPr="009F1BE4">
        <w:rPr>
          <w:rStyle w:val="StyleUnderline"/>
        </w:rPr>
        <w:t xml:space="preserve"> </w:t>
      </w:r>
      <w:r w:rsidRPr="000765C5">
        <w:rPr>
          <w:rStyle w:val="StyleUnderline"/>
        </w:rPr>
        <w:t>is</w:t>
      </w:r>
      <w:r w:rsidRPr="000765C5">
        <w:rPr>
          <w:sz w:val="14"/>
        </w:rPr>
        <w:t xml:space="preserve"> one part of </w:t>
      </w:r>
      <w:r w:rsidRPr="00C35D02">
        <w:rPr>
          <w:rStyle w:val="StyleUnderline"/>
          <w:highlight w:val="cyan"/>
        </w:rPr>
        <w:t xml:space="preserve">the </w:t>
      </w:r>
      <w:r w:rsidRPr="009F1BE4">
        <w:rPr>
          <w:rStyle w:val="Emphasis"/>
          <w:highlight w:val="cyan"/>
        </w:rPr>
        <w:t>path forward</w:t>
      </w:r>
      <w:r w:rsidRPr="009F1BE4">
        <w:rPr>
          <w:rStyle w:val="StyleUnderline"/>
        </w:rPr>
        <w:t xml:space="preserve"> </w:t>
      </w:r>
      <w:r w:rsidRPr="000765C5">
        <w:rPr>
          <w:rStyle w:val="StyleUnderline"/>
        </w:rPr>
        <w:t>for America</w:t>
      </w:r>
      <w:r w:rsidRPr="000765C5">
        <w:rPr>
          <w:sz w:val="14"/>
        </w:rPr>
        <w:t xml:space="preserve">, but so is </w:t>
      </w:r>
      <w:r w:rsidRPr="000765C5">
        <w:rPr>
          <w:rStyle w:val="StyleUnderline"/>
        </w:rPr>
        <w:t xml:space="preserve">a </w:t>
      </w:r>
      <w:r w:rsidRPr="009F1BE4">
        <w:rPr>
          <w:rStyle w:val="Emphasis"/>
        </w:rPr>
        <w:t>commitment</w:t>
      </w:r>
      <w:r w:rsidRPr="000765C5">
        <w:rPr>
          <w:rStyle w:val="StyleUnderline"/>
        </w:rPr>
        <w:t xml:space="preserve"> to </w:t>
      </w:r>
      <w:r w:rsidRPr="009F1BE4">
        <w:rPr>
          <w:rStyle w:val="Emphasis"/>
        </w:rPr>
        <w:t>crisis management</w:t>
      </w:r>
      <w:r w:rsidRPr="000765C5">
        <w:rPr>
          <w:sz w:val="14"/>
        </w:rPr>
        <w:t xml:space="preserve">—and, on some issues, </w:t>
      </w:r>
      <w:r w:rsidRPr="000765C5">
        <w:rPr>
          <w:rStyle w:val="StyleUnderline"/>
        </w:rPr>
        <w:t xml:space="preserve">even to </w:t>
      </w:r>
      <w:r w:rsidRPr="009F1BE4">
        <w:rPr>
          <w:rStyle w:val="Emphasis"/>
        </w:rPr>
        <w:t>compromise</w:t>
      </w:r>
      <w:r w:rsidRPr="000765C5">
        <w:rPr>
          <w:sz w:val="14"/>
        </w:rPr>
        <w:t xml:space="preserve">. Beijing, Taipei, and Washington all have </w:t>
      </w:r>
      <w:r w:rsidRPr="009F1BE4">
        <w:rPr>
          <w:rStyle w:val="Emphasis"/>
        </w:rPr>
        <w:t>crucial roles</w:t>
      </w:r>
      <w:r w:rsidRPr="000765C5">
        <w:rPr>
          <w:rStyle w:val="StyleUnderline"/>
        </w:rPr>
        <w:t xml:space="preserve"> to play in this </w:t>
      </w:r>
      <w:r w:rsidRPr="009F1BE4">
        <w:rPr>
          <w:rStyle w:val="Emphasis"/>
        </w:rPr>
        <w:t>effort</w:t>
      </w:r>
      <w:r w:rsidRPr="000765C5">
        <w:rPr>
          <w:sz w:val="14"/>
        </w:rPr>
        <w:t xml:space="preserve">, since the irreducible objective must be to </w:t>
      </w:r>
      <w:r w:rsidRPr="000765C5">
        <w:rPr>
          <w:rStyle w:val="StyleUnderline"/>
        </w:rPr>
        <w:t xml:space="preserve">prevent </w:t>
      </w:r>
      <w:r w:rsidRPr="00C35D02">
        <w:rPr>
          <w:rStyle w:val="StyleUnderline"/>
          <w:highlight w:val="cyan"/>
        </w:rPr>
        <w:t xml:space="preserve">a </w:t>
      </w:r>
      <w:r w:rsidRPr="009F1BE4">
        <w:rPr>
          <w:rStyle w:val="Emphasis"/>
          <w:highlight w:val="cyan"/>
        </w:rPr>
        <w:t>war</w:t>
      </w:r>
      <w:r w:rsidRPr="009F1BE4">
        <w:rPr>
          <w:sz w:val="14"/>
        </w:rPr>
        <w:t xml:space="preserve"> </w:t>
      </w:r>
      <w:r w:rsidRPr="000765C5">
        <w:rPr>
          <w:sz w:val="14"/>
        </w:rPr>
        <w:t xml:space="preserve">that might not prove controllable—and </w:t>
      </w:r>
      <w:r w:rsidRPr="000765C5">
        <w:rPr>
          <w:rStyle w:val="StyleUnderline"/>
        </w:rPr>
        <w:t xml:space="preserve">that </w:t>
      </w:r>
      <w:r w:rsidRPr="00C35D02">
        <w:rPr>
          <w:rStyle w:val="StyleUnderline"/>
          <w:highlight w:val="cyan"/>
        </w:rPr>
        <w:t xml:space="preserve">could become the </w:t>
      </w:r>
      <w:r w:rsidRPr="009F1BE4">
        <w:rPr>
          <w:rStyle w:val="Emphasis"/>
          <w:highlight w:val="cyan"/>
        </w:rPr>
        <w:t>greatest tragedy</w:t>
      </w:r>
      <w:r w:rsidRPr="00C35D02">
        <w:rPr>
          <w:rStyle w:val="StyleUnderline"/>
          <w:highlight w:val="cyan"/>
        </w:rPr>
        <w:t xml:space="preserve"> in the </w:t>
      </w:r>
      <w:r w:rsidRPr="009F1BE4">
        <w:rPr>
          <w:rStyle w:val="Emphasis"/>
          <w:highlight w:val="cyan"/>
        </w:rPr>
        <w:t>history</w:t>
      </w:r>
      <w:r w:rsidRPr="00C35D02">
        <w:rPr>
          <w:rStyle w:val="StyleUnderline"/>
          <w:highlight w:val="cyan"/>
        </w:rPr>
        <w:t xml:space="preserve"> of the </w:t>
      </w:r>
      <w:r w:rsidRPr="009F1BE4">
        <w:rPr>
          <w:rStyle w:val="Emphasis"/>
          <w:highlight w:val="cyan"/>
        </w:rPr>
        <w:t>human race</w:t>
      </w:r>
      <w:r w:rsidRPr="000765C5">
        <w:rPr>
          <w:sz w:val="14"/>
        </w:rPr>
        <w:t>.</w:t>
      </w:r>
    </w:p>
    <w:p w14:paraId="2450F9F9" w14:textId="77777777" w:rsidR="0054514D" w:rsidRPr="0054514D" w:rsidRDefault="0054514D" w:rsidP="0054514D"/>
    <w:p w14:paraId="220D9644" w14:textId="0537D1C3" w:rsidR="0054514D" w:rsidRDefault="0054514D" w:rsidP="0054514D">
      <w:pPr>
        <w:pStyle w:val="Heading3"/>
      </w:pPr>
      <w:r>
        <w:t>Impact---AT: No Taiwan Impact---2NC</w:t>
      </w:r>
    </w:p>
    <w:p w14:paraId="7E4A60D4" w14:textId="77777777" w:rsidR="0054514D" w:rsidRPr="00366DF9" w:rsidRDefault="0054514D" w:rsidP="0054514D">
      <w:pPr>
        <w:pStyle w:val="Heading4"/>
        <w:rPr>
          <w:rFonts w:cs="Times New Roman"/>
        </w:rPr>
      </w:pPr>
      <w:r w:rsidRPr="00366DF9">
        <w:rPr>
          <w:rFonts w:cs="Times New Roman"/>
        </w:rPr>
        <w:t xml:space="preserve">Taiwan invasion sets off a </w:t>
      </w:r>
      <w:r w:rsidRPr="00366DF9">
        <w:rPr>
          <w:rFonts w:cs="Times New Roman"/>
          <w:u w:val="single"/>
        </w:rPr>
        <w:t>wave</w:t>
      </w:r>
      <w:r w:rsidRPr="00366DF9">
        <w:rPr>
          <w:rFonts w:cs="Times New Roman"/>
        </w:rPr>
        <w:t xml:space="preserve"> of </w:t>
      </w:r>
      <w:r w:rsidRPr="00366DF9">
        <w:rPr>
          <w:rFonts w:cs="Times New Roman"/>
          <w:u w:val="single"/>
        </w:rPr>
        <w:t>global</w:t>
      </w:r>
      <w:r w:rsidRPr="00366DF9">
        <w:rPr>
          <w:rFonts w:cs="Times New Roman"/>
        </w:rPr>
        <w:t xml:space="preserve"> catastrophes---</w:t>
      </w:r>
      <w:r w:rsidRPr="00366DF9">
        <w:rPr>
          <w:rFonts w:cs="Times New Roman"/>
          <w:u w:val="single"/>
        </w:rPr>
        <w:t>extinction</w:t>
      </w:r>
      <w:r w:rsidRPr="00366DF9">
        <w:rPr>
          <w:rFonts w:cs="Times New Roman"/>
        </w:rPr>
        <w:t xml:space="preserve">. </w:t>
      </w:r>
    </w:p>
    <w:p w14:paraId="067192B7" w14:textId="77777777" w:rsidR="0054514D" w:rsidRPr="00237B99" w:rsidRDefault="0054514D" w:rsidP="0054514D">
      <w:r w:rsidRPr="00237B99">
        <w:rPr>
          <w:rStyle w:val="Style13ptBold"/>
        </w:rPr>
        <w:t>Easton 23</w:t>
      </w:r>
      <w:r w:rsidRPr="00237B99">
        <w:t>, MA, China Studies, National Changchi University, senior director and research fellow, Project 2049 Institute [Ian, “The World After Taiwan's Fall,” Pacific Forum International, Issues and Insights, 23.2)</w:t>
      </w:r>
    </w:p>
    <w:p w14:paraId="4E1626F5" w14:textId="77777777" w:rsidR="0054514D" w:rsidRPr="00366DF9" w:rsidRDefault="0054514D" w:rsidP="0054514D">
      <w:pPr>
        <w:rPr>
          <w:sz w:val="16"/>
        </w:rPr>
      </w:pPr>
      <w:r w:rsidRPr="00366DF9">
        <w:rPr>
          <w:sz w:val="16"/>
        </w:rPr>
        <w:t xml:space="preserve">American policymakers and military leaders are increasingly convinced that the </w:t>
      </w:r>
      <w:r w:rsidRPr="00EF4DED">
        <w:rPr>
          <w:rStyle w:val="StyleUnderline"/>
          <w:highlight w:val="cyan"/>
        </w:rPr>
        <w:t>Taiwan</w:t>
      </w:r>
      <w:r w:rsidRPr="00366DF9">
        <w:rPr>
          <w:rStyle w:val="StyleUnderline"/>
        </w:rPr>
        <w:t xml:space="preserve"> Strait </w:t>
      </w:r>
      <w:r w:rsidRPr="00EF4DED">
        <w:rPr>
          <w:rStyle w:val="StyleUnderline"/>
          <w:highlight w:val="cyan"/>
        </w:rPr>
        <w:t>is</w:t>
      </w:r>
      <w:r w:rsidRPr="00366DF9">
        <w:rPr>
          <w:rStyle w:val="StyleUnderline"/>
        </w:rPr>
        <w:t xml:space="preserve"> the strategic </w:t>
      </w:r>
      <w:r w:rsidRPr="00EF4DED">
        <w:rPr>
          <w:rStyle w:val="Emphasis"/>
          <w:highlight w:val="cyan"/>
        </w:rPr>
        <w:t>nerve center</w:t>
      </w:r>
      <w:r w:rsidRPr="00EF4DED">
        <w:rPr>
          <w:rStyle w:val="StyleUnderline"/>
          <w:highlight w:val="cyan"/>
        </w:rPr>
        <w:t xml:space="preserve"> of the </w:t>
      </w:r>
      <w:r w:rsidRPr="00EF4DED">
        <w:rPr>
          <w:rStyle w:val="Emphasis"/>
          <w:highlight w:val="cyan"/>
        </w:rPr>
        <w:t>world</w:t>
      </w:r>
      <w:r w:rsidRPr="00366DF9">
        <w:rPr>
          <w:rStyle w:val="StyleUnderline"/>
        </w:rPr>
        <w:t xml:space="preserve">. </w:t>
      </w:r>
      <w:r w:rsidRPr="00366DF9">
        <w:rPr>
          <w:rStyle w:val="Emphasis"/>
        </w:rPr>
        <w:t>No other</w:t>
      </w:r>
      <w:r w:rsidRPr="00366DF9">
        <w:rPr>
          <w:rStyle w:val="StyleUnderline"/>
        </w:rPr>
        <w:t xml:space="preserve"> flashpoint is as structurally </w:t>
      </w:r>
      <w:r w:rsidRPr="00366DF9">
        <w:rPr>
          <w:rStyle w:val="Emphasis"/>
        </w:rPr>
        <w:t>unstable</w:t>
      </w:r>
      <w:r w:rsidRPr="00366DF9">
        <w:rPr>
          <w:rStyle w:val="StyleUnderline"/>
        </w:rPr>
        <w:t>, as</w:t>
      </w:r>
      <w:r w:rsidRPr="00366DF9">
        <w:rPr>
          <w:sz w:val="16"/>
        </w:rPr>
        <w:t xml:space="preserve"> politically vexing, and as </w:t>
      </w:r>
      <w:r w:rsidRPr="00366DF9">
        <w:rPr>
          <w:rStyle w:val="StyleUnderline"/>
        </w:rPr>
        <w:t xml:space="preserve">likely to </w:t>
      </w:r>
      <w:r w:rsidRPr="00366DF9">
        <w:rPr>
          <w:rStyle w:val="Emphasis"/>
        </w:rPr>
        <w:t>draw</w:t>
      </w:r>
      <w:r w:rsidRPr="00366DF9">
        <w:rPr>
          <w:rStyle w:val="StyleUnderline"/>
        </w:rPr>
        <w:t xml:space="preserve"> the world’s leading </w:t>
      </w:r>
      <w:r w:rsidRPr="00366DF9">
        <w:rPr>
          <w:rStyle w:val="Emphasis"/>
        </w:rPr>
        <w:t>superpowers</w:t>
      </w:r>
      <w:r w:rsidRPr="00366DF9">
        <w:rPr>
          <w:rStyle w:val="StyleUnderline"/>
        </w:rPr>
        <w:t xml:space="preserve"> into a war</w:t>
      </w:r>
      <w:r w:rsidRPr="00366DF9">
        <w:rPr>
          <w:sz w:val="16"/>
        </w:rPr>
        <w:t>. Through both word and deed, Chairman Xi Jinping and the Chinese Communist Party (</w:t>
      </w:r>
      <w:r w:rsidRPr="00EF4DED">
        <w:rPr>
          <w:rStyle w:val="StyleUnderline"/>
          <w:highlight w:val="cyan"/>
        </w:rPr>
        <w:t>CCP</w:t>
      </w:r>
      <w:r w:rsidRPr="00366DF9">
        <w:rPr>
          <w:sz w:val="16"/>
        </w:rPr>
        <w:t xml:space="preserve">) elite </w:t>
      </w:r>
      <w:r w:rsidRPr="00366DF9">
        <w:rPr>
          <w:rStyle w:val="StyleUnderline"/>
        </w:rPr>
        <w:t xml:space="preserve">are signaling their intention to </w:t>
      </w:r>
      <w:r w:rsidRPr="00EF4DED">
        <w:rPr>
          <w:rStyle w:val="Emphasis"/>
          <w:highlight w:val="cyan"/>
        </w:rPr>
        <w:t>annihilate</w:t>
      </w:r>
      <w:r w:rsidRPr="00EF4DED">
        <w:rPr>
          <w:rStyle w:val="StyleUnderline"/>
          <w:highlight w:val="cyan"/>
        </w:rPr>
        <w:t xml:space="preserve"> Taiwan</w:t>
      </w:r>
      <w:r w:rsidRPr="00366DF9">
        <w:rPr>
          <w:sz w:val="16"/>
        </w:rPr>
        <w:t xml:space="preserve">’s government </w:t>
      </w:r>
      <w:r w:rsidRPr="00EF4DED">
        <w:rPr>
          <w:rStyle w:val="StyleUnderline"/>
          <w:highlight w:val="cyan"/>
        </w:rPr>
        <w:t>through</w:t>
      </w:r>
      <w:r w:rsidRPr="00366DF9">
        <w:rPr>
          <w:sz w:val="16"/>
        </w:rPr>
        <w:t xml:space="preserve"> the use of overwhelming </w:t>
      </w:r>
      <w:r w:rsidRPr="00EF4DED">
        <w:rPr>
          <w:rStyle w:val="Emphasis"/>
          <w:highlight w:val="cyan"/>
        </w:rPr>
        <w:t>force</w:t>
      </w:r>
      <w:r w:rsidRPr="00366DF9">
        <w:rPr>
          <w:sz w:val="16"/>
        </w:rPr>
        <w:t>. There is a growing concern in Washington that it may no longer be a question of if a Chinese attack on Taiwan will occur, but when and how.</w:t>
      </w:r>
    </w:p>
    <w:p w14:paraId="42E172D9" w14:textId="77777777" w:rsidR="0054514D" w:rsidRPr="00366DF9" w:rsidRDefault="0054514D" w:rsidP="0054514D">
      <w:pPr>
        <w:rPr>
          <w:sz w:val="16"/>
        </w:rPr>
      </w:pPr>
      <w:r w:rsidRPr="00366DF9">
        <w:rPr>
          <w:sz w:val="16"/>
        </w:rPr>
        <w:t>&lt;&lt;TEXT CONDENSED NONE OMITTED&gt;&gt;</w:t>
      </w:r>
    </w:p>
    <w:p w14:paraId="5DFFD39C" w14:textId="77777777" w:rsidR="0054514D" w:rsidRPr="00366DF9" w:rsidRDefault="0054514D" w:rsidP="0054514D">
      <w:pPr>
        <w:rPr>
          <w:sz w:val="10"/>
          <w:szCs w:val="10"/>
        </w:rPr>
      </w:pPr>
      <w:r w:rsidRPr="00366DF9">
        <w:rPr>
          <w:sz w:val="10"/>
          <w:szCs w:val="10"/>
        </w:rPr>
        <w:t xml:space="preserve">Of course, it is debatable whether the CCP high command is operating according to a cast iron timeline. While prudent U.S. defense planners might assume that the countdown to war has already begun (and argue that countervailing American and Taiwanese preparations should proceed accordingly), wise strategists will not close their minds to other possibilities. It may very well be the case that Xi Jinping’s plans and intentions for Taiwan are elastic and changeable. For all we know, Xi is convinced that a long-term campaign of coercion will succeed at crumbling the Taiwanese government’s ability to resist annexation. It may even be the case that several politicians in Taiwan have been secretly cultivated by Chinese intelligence, and they might one day collaborate with the CCP to affect a takeover. The purpose of this paper, however, is not to discuss such analytic problems, but rather to explore what lies beyond the compass of the current discourse. An understudied aspect of the Taiwan defense debate is what would happen after an invasion was over. What might happen, for example, if the People’s Republic of China (PRC) succeeded in conquering Taiwan? How would that impact U.S. national security? If Taiwan (Republic of China, ROC) falls, what would the implications be for regional and global security? In the following pages, we will examine these questions and attempt to come to grips with an overlooked aspect of the most consequential foreign policy problem of our time. Into the Great Unknown It is axiomatic that there is no way for us to know how the future will unfold. Unlike a code, puzzle, or cipher, the future cannot be solved. There is no master key that can crack open the door and give us a look at the scenes that will appear weeks, months, and years from now. At the present time, we stand at the entryway of the here and now straining to peer ahead, but we see nothing because there is nothing to see. That world has yet to exist. Since accurate prediction is impossible and the science of time travel remains speculative, we must exercise our imaginations and, to a certain degree, our logic. We must think about the unthinkable and accept that any thoughts we think will almost certainly be falsified by events. Indeed, we will cherish the hope that the future plays out in different ways entirely. With luck, the following scenarios will prove wrong. Tens of millions of lives are at stake, and the fates of billions of people could be irrevocably altered by war in ways that we are ill- equipped to forecast. For the sake of keeping our thought exercise within reasonable bounds, we will explore only two of the manifold scenarios that are available or could be conjured. In the first of our imagined futures, Taiwan is invaded by the People’s Liberation Army (PLA) and falls with no outside assistance from the United States or others. In the second imagined future, Taiwan is stormed and occupied by the PLA in spite of belated U.S. and allied attempts to forestall that eventuality. In scrutinizing both cases, our main concern will not be the finer details of how the storyline unspools, but rather what the situation looks like once it does and what the implications are for the United States and the region. But before we plunge into our two nightmare scenarios, let us first take stock of what it would mean for the United States to lose Taiwan as a democratic partner and strategic bulwark against PRC expansionism. The Constants If Taiwan falls, several implications will remain constant irrespective of how it happens. Taiwan has outsized strategic value due to its extraordinary political character, its unique military and intelligence capabilities, its critical role in global high-tech supply chains, and its geographic location in the heart of East Asia. Regardless of how Taiwan is captured by the Chinese authorities, the region and the world will have lost a leading democracy, and the security architecture of the region will be altered. This would be a traumatic—and potentially catastrophic—event in the history of American foreign policy. When a Democracy Dies At the time of this writing, Taiwan is ranked among the top 10 democracies in the world.1 Freedom House gave Taiwan a composite score of 94 out of 100 when it came to measures of global freedom (in comparison the United States ranked 83 and China ranked 9).2 Reporters Without Borders recently said that Taiwan has a remarkably high level of press freedom. Taiwan ranked 38 out of 180 in its World Press Freedom Index (in comparison the United States ranked 42 and China ranked 175).3 Since its transition to democracy, Taiwan has not had a seat at the United Nations or other international organizations. The United States and many other countries nonetheless have robust unofficial relationships with Taiwan, and Taiwan is widely considered by governments across the democratic world to be a responsible, like-minded partner and a model of good governance. Today, Taiwan can be counted on to advance democratic values and human rights. If Taiwan was conquered, it would become an occupied territory ruled by China’s one-party dictatorship. Its politics would fundamentally change. The free and independent country that used to be Taiwan (ROC) would disappear, and a repressive police state would emerge. The Chinese military would establish an overwhelming presence on Taiwan alongside the CCP’s multi-layered internal security forces (MSS, MPS, PAP, </w:t>
      </w:r>
      <w:proofErr w:type="spellStart"/>
      <w:r w:rsidRPr="00366DF9">
        <w:rPr>
          <w:sz w:val="10"/>
          <w:szCs w:val="10"/>
        </w:rPr>
        <w:t>Chengguan</w:t>
      </w:r>
      <w:proofErr w:type="spellEnd"/>
      <w:r w:rsidRPr="00366DF9">
        <w:rPr>
          <w:sz w:val="10"/>
          <w:szCs w:val="10"/>
        </w:rPr>
        <w:t>, etc.). The Communist Party can be expected to employ terror tactics against the local Taiwanese population. The mass surveillance and control complex that is omnipresent in Xinjiang and Tibet would likely be exported to Taiwan. A local proxy government under the direct control of Beijing would rule the islands, and all territory formerly administered by the ROC government would be harshly policed. Patriotic education and mass propaganda campaigns would be launched in Taiwan to spread “Xi Jinping Thought” and imprint “Chinese socialist values” onto the minds of the vanquished population. A number of Taiwan’s film, television, and Mandopop stars can be expected to amplify Beijing’s messages (many already do). The post-invasion media environment would be characterized by its high levels of censorship. Taiwan would exist on the brink of an informational blackhole. While international reporters would not have open access to Taiwan, it seems almost certain that scattered pieces of information would emerge out of occupied areas in the form of grisly pictures, video recordings, and refugee testimony that show violations of human rights were underway.</w:t>
      </w:r>
    </w:p>
    <w:p w14:paraId="3A65ED46" w14:textId="77777777" w:rsidR="0054514D" w:rsidRPr="00366DF9" w:rsidRDefault="0054514D" w:rsidP="0054514D">
      <w:pPr>
        <w:rPr>
          <w:sz w:val="16"/>
        </w:rPr>
      </w:pPr>
      <w:r w:rsidRPr="00366DF9">
        <w:rPr>
          <w:sz w:val="16"/>
        </w:rPr>
        <w:t>&lt;&lt;PARAGRAPH BREAKS CONTINUE&gt;&gt;</w:t>
      </w:r>
    </w:p>
    <w:p w14:paraId="734C7BF4" w14:textId="77777777" w:rsidR="0054514D" w:rsidRPr="00366DF9" w:rsidRDefault="0054514D" w:rsidP="0054514D">
      <w:pPr>
        <w:rPr>
          <w:sz w:val="16"/>
        </w:rPr>
      </w:pPr>
      <w:r w:rsidRPr="00366DF9">
        <w:rPr>
          <w:sz w:val="16"/>
        </w:rPr>
        <w:t xml:space="preserve">Having lost one of its leading representatives, the </w:t>
      </w:r>
      <w:r w:rsidRPr="00366DF9">
        <w:rPr>
          <w:rStyle w:val="Emphasis"/>
        </w:rPr>
        <w:t>free world</w:t>
      </w:r>
      <w:r w:rsidRPr="00366DF9">
        <w:rPr>
          <w:rStyle w:val="StyleUnderline"/>
        </w:rPr>
        <w:t xml:space="preserve"> would likely be in the presence of</w:t>
      </w:r>
      <w:r w:rsidRPr="00366DF9">
        <w:rPr>
          <w:sz w:val="16"/>
        </w:rPr>
        <w:t xml:space="preserve"> a </w:t>
      </w:r>
      <w:r w:rsidRPr="00366DF9">
        <w:rPr>
          <w:rStyle w:val="Emphasis"/>
        </w:rPr>
        <w:t>growing</w:t>
      </w:r>
      <w:r w:rsidRPr="00366DF9">
        <w:rPr>
          <w:sz w:val="16"/>
        </w:rPr>
        <w:t xml:space="preserve"> sense that </w:t>
      </w:r>
      <w:r w:rsidRPr="00366DF9">
        <w:rPr>
          <w:rStyle w:val="Emphasis"/>
        </w:rPr>
        <w:t>illiberal</w:t>
      </w:r>
      <w:r w:rsidRPr="00366DF9">
        <w:rPr>
          <w:rStyle w:val="StyleUnderline"/>
        </w:rPr>
        <w:t xml:space="preserve"> forces</w:t>
      </w:r>
      <w:r w:rsidRPr="00366DF9">
        <w:rPr>
          <w:sz w:val="16"/>
        </w:rPr>
        <w:t xml:space="preserve"> were on the march and </w:t>
      </w:r>
      <w:r w:rsidRPr="00EF4DED">
        <w:rPr>
          <w:rStyle w:val="Emphasis"/>
          <w:highlight w:val="cyan"/>
        </w:rPr>
        <w:t>authoritarianism</w:t>
      </w:r>
      <w:r w:rsidRPr="00366DF9">
        <w:rPr>
          <w:sz w:val="16"/>
        </w:rPr>
        <w:t xml:space="preserve"> was </w:t>
      </w:r>
      <w:r w:rsidRPr="00EF4DED">
        <w:rPr>
          <w:rStyle w:val="StyleUnderline"/>
          <w:highlight w:val="cyan"/>
        </w:rPr>
        <w:t>spread</w:t>
      </w:r>
      <w:r w:rsidRPr="00366DF9">
        <w:rPr>
          <w:rStyle w:val="StyleUnderline"/>
        </w:rPr>
        <w:t xml:space="preserve">ing in an </w:t>
      </w:r>
      <w:r w:rsidRPr="00EF4DED">
        <w:rPr>
          <w:rStyle w:val="Emphasis"/>
          <w:highlight w:val="cyan"/>
        </w:rPr>
        <w:t>unchecked</w:t>
      </w:r>
      <w:r w:rsidRPr="00366DF9">
        <w:rPr>
          <w:rStyle w:val="StyleUnderline"/>
        </w:rPr>
        <w:t xml:space="preserve"> fashion</w:t>
      </w:r>
      <w:r w:rsidRPr="00366DF9">
        <w:rPr>
          <w:sz w:val="16"/>
        </w:rPr>
        <w:t xml:space="preserve">. The loss of Taiwan could </w:t>
      </w:r>
      <w:r w:rsidRPr="00366DF9">
        <w:rPr>
          <w:rStyle w:val="StyleUnderline"/>
        </w:rPr>
        <w:t>lead many democracies to experience a</w:t>
      </w:r>
      <w:r w:rsidRPr="00366DF9">
        <w:rPr>
          <w:rStyle w:val="Emphasis"/>
        </w:rPr>
        <w:t xml:space="preserve"> crisis of confidence</w:t>
      </w:r>
      <w:r w:rsidRPr="00366DF9">
        <w:rPr>
          <w:rStyle w:val="StyleUnderline"/>
        </w:rPr>
        <w:t xml:space="preserve">. </w:t>
      </w:r>
      <w:r w:rsidRPr="00EF4DED">
        <w:rPr>
          <w:rStyle w:val="StyleUnderline"/>
          <w:highlight w:val="cyan"/>
        </w:rPr>
        <w:t>Many</w:t>
      </w:r>
      <w:r w:rsidRPr="00366DF9">
        <w:rPr>
          <w:sz w:val="16"/>
        </w:rPr>
        <w:t xml:space="preserve"> observers might </w:t>
      </w:r>
      <w:r w:rsidRPr="00EF4DED">
        <w:rPr>
          <w:rStyle w:val="StyleUnderline"/>
          <w:highlight w:val="cyan"/>
        </w:rPr>
        <w:t>draw</w:t>
      </w:r>
      <w:r w:rsidRPr="00366DF9">
        <w:rPr>
          <w:rStyle w:val="StyleUnderline"/>
        </w:rPr>
        <w:t xml:space="preserve"> the </w:t>
      </w:r>
      <w:r w:rsidRPr="00EF4DED">
        <w:rPr>
          <w:rStyle w:val="StyleUnderline"/>
          <w:highlight w:val="cyan"/>
        </w:rPr>
        <w:t>conclusion</w:t>
      </w:r>
      <w:r w:rsidRPr="00366DF9">
        <w:rPr>
          <w:rStyle w:val="StyleUnderline"/>
        </w:rPr>
        <w:t xml:space="preserve"> that </w:t>
      </w:r>
      <w:r w:rsidRPr="00EF4DED">
        <w:rPr>
          <w:rStyle w:val="StyleUnderline"/>
          <w:highlight w:val="cyan"/>
        </w:rPr>
        <w:t>China’s</w:t>
      </w:r>
      <w:r w:rsidRPr="00366DF9">
        <w:rPr>
          <w:sz w:val="16"/>
        </w:rPr>
        <w:t xml:space="preserve"> Marxist-Leninist </w:t>
      </w:r>
      <w:r w:rsidRPr="00EF4DED">
        <w:rPr>
          <w:rStyle w:val="StyleUnderline"/>
          <w:highlight w:val="cyan"/>
        </w:rPr>
        <w:t>model</w:t>
      </w:r>
      <w:r w:rsidRPr="00366DF9">
        <w:rPr>
          <w:rStyle w:val="StyleUnderline"/>
        </w:rPr>
        <w:t xml:space="preserve"> was </w:t>
      </w:r>
      <w:r w:rsidRPr="00EF4DED">
        <w:rPr>
          <w:rStyle w:val="Emphasis"/>
          <w:highlight w:val="cyan"/>
        </w:rPr>
        <w:t>superior</w:t>
      </w:r>
      <w:r w:rsidRPr="00366DF9">
        <w:rPr>
          <w:sz w:val="16"/>
        </w:rPr>
        <w:t>—or at the very least ascendant—and liberal democracies too weak to resist the new world order that Beijing was creating.</w:t>
      </w:r>
    </w:p>
    <w:p w14:paraId="583C4490" w14:textId="77777777" w:rsidR="0054514D" w:rsidRPr="00366DF9" w:rsidRDefault="0054514D" w:rsidP="0054514D">
      <w:pPr>
        <w:rPr>
          <w:sz w:val="16"/>
          <w:szCs w:val="16"/>
        </w:rPr>
      </w:pPr>
      <w:r w:rsidRPr="00366DF9">
        <w:rPr>
          <w:sz w:val="16"/>
          <w:szCs w:val="16"/>
        </w:rPr>
        <w:t>Lost Military and Intelligence Capabilities</w:t>
      </w:r>
    </w:p>
    <w:p w14:paraId="1B1F2AFF" w14:textId="77777777" w:rsidR="0054514D" w:rsidRPr="00366DF9" w:rsidRDefault="0054514D" w:rsidP="0054514D">
      <w:pPr>
        <w:rPr>
          <w:sz w:val="16"/>
        </w:rPr>
      </w:pPr>
      <w:r w:rsidRPr="00366DF9">
        <w:rPr>
          <w:rStyle w:val="StyleUnderline"/>
        </w:rPr>
        <w:t xml:space="preserve">Taiwan’s military </w:t>
      </w:r>
      <w:r w:rsidRPr="00366DF9">
        <w:rPr>
          <w:rStyle w:val="Emphasis"/>
        </w:rPr>
        <w:t>stands watch</w:t>
      </w:r>
      <w:r w:rsidRPr="00366DF9">
        <w:rPr>
          <w:rStyle w:val="StyleUnderline"/>
        </w:rPr>
        <w:t xml:space="preserve"> over</w:t>
      </w:r>
      <w:r w:rsidRPr="00366DF9">
        <w:rPr>
          <w:sz w:val="16"/>
        </w:rPr>
        <w:t xml:space="preserve"> the vulnerable flanks of </w:t>
      </w:r>
      <w:r w:rsidRPr="00366DF9">
        <w:rPr>
          <w:rStyle w:val="Emphasis"/>
        </w:rPr>
        <w:t>Japan</w:t>
      </w:r>
      <w:r w:rsidRPr="00366DF9">
        <w:rPr>
          <w:sz w:val="16"/>
        </w:rPr>
        <w:t xml:space="preserve">’s southwestern approaches, protecting Japan </w:t>
      </w:r>
      <w:r w:rsidRPr="00366DF9">
        <w:rPr>
          <w:rStyle w:val="StyleUnderline"/>
        </w:rPr>
        <w:t xml:space="preserve">and other </w:t>
      </w:r>
      <w:r w:rsidRPr="00366DF9">
        <w:rPr>
          <w:rStyle w:val="Emphasis"/>
        </w:rPr>
        <w:t>East Asian</w:t>
      </w:r>
      <w:r w:rsidRPr="00366DF9">
        <w:rPr>
          <w:rStyle w:val="StyleUnderline"/>
        </w:rPr>
        <w:t xml:space="preserve"> countries from the threat of PRC </w:t>
      </w:r>
      <w:r w:rsidRPr="00366DF9">
        <w:rPr>
          <w:rStyle w:val="Emphasis"/>
        </w:rPr>
        <w:t>expansionism</w:t>
      </w:r>
      <w:r w:rsidRPr="00366DF9">
        <w:rPr>
          <w:sz w:val="16"/>
        </w:rPr>
        <w:t>. Indeed, the ROC armed forces patrol and monitor some of the world’s busiest lines of communication. The air, water, and electromagnetic spectrum around Taiwan are dense with all manner of military and commercial traffic. Although often unacknowledged, Taiwan’s military has long been a reliable partner to the United States on humanitarian assistance and disaster relief operations. The U.S. and ROC governments reportedly share intelligence, which the Americans are well positioned to collect with sophisticated satellites, aircraft, and submarines, and the Taiwanese collect with human agents, listening posts, and surveillance radars.4</w:t>
      </w:r>
    </w:p>
    <w:p w14:paraId="15C13495" w14:textId="77777777" w:rsidR="0054514D" w:rsidRPr="00366DF9" w:rsidRDefault="0054514D" w:rsidP="0054514D">
      <w:pPr>
        <w:rPr>
          <w:sz w:val="16"/>
        </w:rPr>
      </w:pPr>
      <w:r w:rsidRPr="00366DF9">
        <w:rPr>
          <w:rStyle w:val="StyleUnderline"/>
        </w:rPr>
        <w:t xml:space="preserve">If Taiwan falls, its military </w:t>
      </w:r>
      <w:r w:rsidRPr="00366DF9">
        <w:rPr>
          <w:rStyle w:val="Emphasis"/>
        </w:rPr>
        <w:t>bases</w:t>
      </w:r>
      <w:r w:rsidRPr="00366DF9">
        <w:rPr>
          <w:rStyle w:val="StyleUnderline"/>
        </w:rPr>
        <w:t xml:space="preserve"> and </w:t>
      </w:r>
      <w:r w:rsidRPr="00366DF9">
        <w:rPr>
          <w:rStyle w:val="Emphasis"/>
        </w:rPr>
        <w:t>intelligence</w:t>
      </w:r>
      <w:r w:rsidRPr="00366DF9">
        <w:rPr>
          <w:sz w:val="16"/>
        </w:rPr>
        <w:t xml:space="preserve"> facilities </w:t>
      </w:r>
      <w:r w:rsidRPr="00366DF9">
        <w:rPr>
          <w:rStyle w:val="StyleUnderline"/>
        </w:rPr>
        <w:t xml:space="preserve">would be </w:t>
      </w:r>
      <w:r w:rsidRPr="00366DF9">
        <w:rPr>
          <w:rStyle w:val="Emphasis"/>
        </w:rPr>
        <w:t>occupied</w:t>
      </w:r>
      <w:r w:rsidRPr="00366DF9">
        <w:rPr>
          <w:rStyle w:val="StyleUnderline"/>
        </w:rPr>
        <w:t xml:space="preserve"> by the </w:t>
      </w:r>
      <w:r w:rsidRPr="00EF4DED">
        <w:rPr>
          <w:rStyle w:val="StyleUnderline"/>
          <w:highlight w:val="cyan"/>
        </w:rPr>
        <w:t>PLA</w:t>
      </w:r>
      <w:r w:rsidRPr="00366DF9">
        <w:rPr>
          <w:rStyle w:val="StyleUnderline"/>
        </w:rPr>
        <w:t xml:space="preserve">. The Chinese </w:t>
      </w:r>
      <w:r w:rsidRPr="00366DF9">
        <w:rPr>
          <w:rStyle w:val="Emphasis"/>
        </w:rPr>
        <w:t>navy</w:t>
      </w:r>
      <w:r w:rsidRPr="00366DF9">
        <w:rPr>
          <w:rStyle w:val="StyleUnderline"/>
        </w:rPr>
        <w:t xml:space="preserve"> can be expected to base</w:t>
      </w:r>
      <w:r w:rsidRPr="00366DF9">
        <w:rPr>
          <w:sz w:val="16"/>
        </w:rPr>
        <w:t xml:space="preserve"> its ships and submarines in Taiwan’s deep-water ports. The naval bases at </w:t>
      </w:r>
      <w:proofErr w:type="spellStart"/>
      <w:r w:rsidRPr="00366DF9">
        <w:rPr>
          <w:sz w:val="16"/>
        </w:rPr>
        <w:t>Su’ao</w:t>
      </w:r>
      <w:proofErr w:type="spellEnd"/>
      <w:r w:rsidRPr="00366DF9">
        <w:rPr>
          <w:sz w:val="16"/>
        </w:rPr>
        <w:t xml:space="preserve"> and Keelung would be especially valuable for the PLA, </w:t>
      </w:r>
      <w:r w:rsidRPr="00366DF9">
        <w:rPr>
          <w:rStyle w:val="StyleUnderline"/>
        </w:rPr>
        <w:t xml:space="preserve">which for the </w:t>
      </w:r>
      <w:r w:rsidRPr="00366DF9">
        <w:rPr>
          <w:rStyle w:val="Emphasis"/>
        </w:rPr>
        <w:t>first time</w:t>
      </w:r>
      <w:r w:rsidRPr="00366DF9">
        <w:rPr>
          <w:sz w:val="16"/>
        </w:rPr>
        <w:t xml:space="preserve"> in its history would </w:t>
      </w:r>
      <w:r w:rsidRPr="00EF4DED">
        <w:rPr>
          <w:rStyle w:val="StyleUnderline"/>
          <w:highlight w:val="cyan"/>
        </w:rPr>
        <w:t xml:space="preserve">have </w:t>
      </w:r>
      <w:r w:rsidRPr="00EF4DED">
        <w:rPr>
          <w:rStyle w:val="Emphasis"/>
          <w:highlight w:val="cyan"/>
        </w:rPr>
        <w:t>unencumbered</w:t>
      </w:r>
      <w:r w:rsidRPr="00EF4DED">
        <w:rPr>
          <w:rStyle w:val="StyleUnderline"/>
          <w:highlight w:val="cyan"/>
        </w:rPr>
        <w:t xml:space="preserve"> access to</w:t>
      </w:r>
      <w:r w:rsidRPr="00366DF9">
        <w:rPr>
          <w:sz w:val="16"/>
        </w:rPr>
        <w:t xml:space="preserve"> the deep waters of the </w:t>
      </w:r>
      <w:r w:rsidRPr="00EF4DED">
        <w:rPr>
          <w:rStyle w:val="Emphasis"/>
          <w:highlight w:val="cyan"/>
        </w:rPr>
        <w:t>Pacific</w:t>
      </w:r>
      <w:r w:rsidRPr="00366DF9">
        <w:rPr>
          <w:rStyle w:val="StyleUnderline"/>
        </w:rPr>
        <w:t xml:space="preserve">. The </w:t>
      </w:r>
      <w:r w:rsidRPr="00366DF9">
        <w:rPr>
          <w:rStyle w:val="Emphasis"/>
        </w:rPr>
        <w:t>American</w:t>
      </w:r>
      <w:r w:rsidRPr="00366DF9">
        <w:rPr>
          <w:rStyle w:val="StyleUnderline"/>
        </w:rPr>
        <w:t xml:space="preserve">, </w:t>
      </w:r>
      <w:r w:rsidRPr="00366DF9">
        <w:rPr>
          <w:rStyle w:val="Emphasis"/>
        </w:rPr>
        <w:t>Japanese</w:t>
      </w:r>
      <w:r w:rsidRPr="00366DF9">
        <w:rPr>
          <w:rStyle w:val="StyleUnderline"/>
        </w:rPr>
        <w:t xml:space="preserve">, and </w:t>
      </w:r>
      <w:r w:rsidRPr="00366DF9">
        <w:rPr>
          <w:rStyle w:val="Emphasis"/>
        </w:rPr>
        <w:t>Taiwanese</w:t>
      </w:r>
      <w:r w:rsidRPr="00366DF9">
        <w:rPr>
          <w:sz w:val="16"/>
        </w:rPr>
        <w:t xml:space="preserve"> surveillance </w:t>
      </w:r>
      <w:r w:rsidRPr="00366DF9">
        <w:rPr>
          <w:rStyle w:val="StyleUnderline"/>
        </w:rPr>
        <w:t>systems</w:t>
      </w:r>
      <w:r w:rsidRPr="00366DF9">
        <w:rPr>
          <w:sz w:val="16"/>
        </w:rPr>
        <w:t xml:space="preserve"> that currently track Chinese submarines in the shallow waters off the East Asian littorals </w:t>
      </w:r>
      <w:r w:rsidRPr="00366DF9">
        <w:rPr>
          <w:rStyle w:val="StyleUnderline"/>
        </w:rPr>
        <w:t>would be</w:t>
      </w:r>
      <w:r w:rsidRPr="00366DF9">
        <w:rPr>
          <w:sz w:val="16"/>
        </w:rPr>
        <w:t xml:space="preserve"> rendered less effective (or </w:t>
      </w:r>
      <w:r w:rsidRPr="00366DF9">
        <w:rPr>
          <w:rStyle w:val="Emphasis"/>
        </w:rPr>
        <w:t>completely neutralized</w:t>
      </w:r>
      <w:r w:rsidRPr="00366DF9">
        <w:rPr>
          <w:sz w:val="16"/>
        </w:rPr>
        <w:t xml:space="preserve"> in Taiwan’s case).</w:t>
      </w:r>
    </w:p>
    <w:p w14:paraId="300AF798" w14:textId="77777777" w:rsidR="0054514D" w:rsidRPr="00366DF9" w:rsidRDefault="0054514D" w:rsidP="0054514D">
      <w:pPr>
        <w:rPr>
          <w:sz w:val="16"/>
          <w:szCs w:val="16"/>
        </w:rPr>
      </w:pPr>
      <w:r w:rsidRPr="00366DF9">
        <w:rPr>
          <w:sz w:val="16"/>
        </w:rPr>
        <w:t xml:space="preserve">By invading and occupying Taiwan, the </w:t>
      </w:r>
      <w:r w:rsidRPr="00366DF9">
        <w:rPr>
          <w:rStyle w:val="StyleUnderline"/>
        </w:rPr>
        <w:t xml:space="preserve">PLA would breach the </w:t>
      </w:r>
      <w:r w:rsidRPr="00366DF9">
        <w:rPr>
          <w:rStyle w:val="Emphasis"/>
        </w:rPr>
        <w:t>center</w:t>
      </w:r>
      <w:r w:rsidRPr="00366DF9">
        <w:rPr>
          <w:rStyle w:val="StyleUnderline"/>
        </w:rPr>
        <w:t xml:space="preserve"> of the First Island Chain</w:t>
      </w:r>
      <w:r w:rsidRPr="00366DF9">
        <w:rPr>
          <w:sz w:val="16"/>
        </w:rPr>
        <w:t xml:space="preserve">. After the invasion, Chinese bombers and missile units based on Taiwan would be able to </w:t>
      </w:r>
      <w:r w:rsidRPr="00EF4DED">
        <w:rPr>
          <w:rStyle w:val="StyleUnderline"/>
          <w:highlight w:val="cyan"/>
        </w:rPr>
        <w:t>hold</w:t>
      </w:r>
      <w:r w:rsidRPr="00366DF9">
        <w:rPr>
          <w:sz w:val="16"/>
        </w:rPr>
        <w:t xml:space="preserve"> U.S. forces in </w:t>
      </w:r>
      <w:r w:rsidRPr="00EF4DED">
        <w:rPr>
          <w:rStyle w:val="Emphasis"/>
          <w:highlight w:val="cyan"/>
        </w:rPr>
        <w:t>Okinawa</w:t>
      </w:r>
      <w:r w:rsidRPr="00366DF9">
        <w:rPr>
          <w:rStyle w:val="StyleUnderline"/>
        </w:rPr>
        <w:t xml:space="preserve"> and </w:t>
      </w:r>
      <w:r w:rsidRPr="00EF4DED">
        <w:rPr>
          <w:rStyle w:val="Emphasis"/>
          <w:highlight w:val="cyan"/>
        </w:rPr>
        <w:t>Guam</w:t>
      </w:r>
      <w:r w:rsidRPr="00EF4DED">
        <w:rPr>
          <w:rStyle w:val="StyleUnderline"/>
          <w:highlight w:val="cyan"/>
        </w:rPr>
        <w:t xml:space="preserve"> at risk of</w:t>
      </w:r>
      <w:r w:rsidRPr="00366DF9">
        <w:rPr>
          <w:rStyle w:val="StyleUnderline"/>
        </w:rPr>
        <w:t xml:space="preserve"> </w:t>
      </w:r>
      <w:r w:rsidRPr="00366DF9">
        <w:rPr>
          <w:rStyle w:val="Emphasis"/>
        </w:rPr>
        <w:t xml:space="preserve">surprise </w:t>
      </w:r>
      <w:r w:rsidRPr="00EF4DED">
        <w:rPr>
          <w:rStyle w:val="Emphasis"/>
          <w:highlight w:val="cyan"/>
        </w:rPr>
        <w:t>raids</w:t>
      </w:r>
      <w:r w:rsidRPr="00366DF9">
        <w:rPr>
          <w:sz w:val="16"/>
        </w:rPr>
        <w:t xml:space="preserve">. Chinese special forces and amphibious units </w:t>
      </w:r>
      <w:r w:rsidRPr="00366DF9">
        <w:rPr>
          <w:rStyle w:val="StyleUnderline"/>
        </w:rPr>
        <w:t xml:space="preserve">could use Taiwan to </w:t>
      </w:r>
      <w:r w:rsidRPr="00EF4DED">
        <w:rPr>
          <w:rStyle w:val="Emphasis"/>
          <w:highlight w:val="cyan"/>
        </w:rPr>
        <w:t>invade</w:t>
      </w:r>
      <w:r w:rsidRPr="00366DF9">
        <w:rPr>
          <w:rStyle w:val="StyleUnderline"/>
        </w:rPr>
        <w:t xml:space="preserve"> Japan’s </w:t>
      </w:r>
      <w:r w:rsidRPr="00EF4DED">
        <w:rPr>
          <w:rStyle w:val="Emphasis"/>
          <w:highlight w:val="cyan"/>
        </w:rPr>
        <w:t>Ryukyu</w:t>
      </w:r>
      <w:r w:rsidRPr="00366DF9">
        <w:rPr>
          <w:sz w:val="16"/>
        </w:rPr>
        <w:t xml:space="preserve"> islands (</w:t>
      </w:r>
      <w:proofErr w:type="spellStart"/>
      <w:r w:rsidRPr="00366DF9">
        <w:rPr>
          <w:rStyle w:val="Emphasis"/>
        </w:rPr>
        <w:t>Yonaguni</w:t>
      </w:r>
      <w:proofErr w:type="spellEnd"/>
      <w:r w:rsidRPr="00366DF9">
        <w:rPr>
          <w:rStyle w:val="StyleUnderline"/>
        </w:rPr>
        <w:t xml:space="preserve">, </w:t>
      </w:r>
      <w:r w:rsidRPr="00366DF9">
        <w:rPr>
          <w:rStyle w:val="Emphasis"/>
        </w:rPr>
        <w:t>Ishigaki</w:t>
      </w:r>
      <w:r w:rsidRPr="00366DF9">
        <w:rPr>
          <w:sz w:val="16"/>
        </w:rPr>
        <w:t xml:space="preserve">, etc.) </w:t>
      </w:r>
      <w:r w:rsidRPr="00366DF9">
        <w:rPr>
          <w:rStyle w:val="StyleUnderline"/>
        </w:rPr>
        <w:t xml:space="preserve">and Luzon, the </w:t>
      </w:r>
      <w:r w:rsidRPr="00EF4DED">
        <w:rPr>
          <w:rStyle w:val="Emphasis"/>
          <w:highlight w:val="cyan"/>
        </w:rPr>
        <w:t>Philippines</w:t>
      </w:r>
      <w:r w:rsidRPr="00366DF9">
        <w:rPr>
          <w:sz w:val="16"/>
        </w:rPr>
        <w:t xml:space="preserve">’ largest and most populated island. PLA Navy surface action groups and aviation units based in Taiwan and the Penghu islands could </w:t>
      </w:r>
      <w:r w:rsidRPr="00366DF9">
        <w:rPr>
          <w:rStyle w:val="StyleUnderline"/>
        </w:rPr>
        <w:t xml:space="preserve">threaten a </w:t>
      </w:r>
      <w:r w:rsidRPr="00366DF9">
        <w:rPr>
          <w:rStyle w:val="Emphasis"/>
        </w:rPr>
        <w:t>blockade</w:t>
      </w:r>
      <w:r w:rsidRPr="00366DF9">
        <w:rPr>
          <w:rStyle w:val="StyleUnderline"/>
        </w:rPr>
        <w:t xml:space="preserve"> of Japan and South </w:t>
      </w:r>
      <w:r w:rsidRPr="00EF4DED">
        <w:rPr>
          <w:rStyle w:val="Emphasis"/>
          <w:highlight w:val="cyan"/>
        </w:rPr>
        <w:t>Korea</w:t>
      </w:r>
      <w:r w:rsidRPr="00366DF9">
        <w:rPr>
          <w:sz w:val="16"/>
        </w:rPr>
        <w:t xml:space="preserve"> by cutting off their primary sea lines of communication. The </w:t>
      </w:r>
      <w:r w:rsidRPr="00366DF9">
        <w:rPr>
          <w:rStyle w:val="StyleUnderline"/>
        </w:rPr>
        <w:t xml:space="preserve">top of the </w:t>
      </w:r>
      <w:r w:rsidRPr="00EF4DED">
        <w:rPr>
          <w:rStyle w:val="Emphasis"/>
          <w:highlight w:val="cyan"/>
        </w:rPr>
        <w:t>S</w:t>
      </w:r>
      <w:r w:rsidRPr="00366DF9">
        <w:rPr>
          <w:sz w:val="16"/>
        </w:rPr>
        <w:t xml:space="preserve">outh </w:t>
      </w:r>
      <w:r w:rsidRPr="00EF4DED">
        <w:rPr>
          <w:rStyle w:val="Emphasis"/>
          <w:highlight w:val="cyan"/>
        </w:rPr>
        <w:t>C</w:t>
      </w:r>
      <w:r w:rsidRPr="00366DF9">
        <w:rPr>
          <w:sz w:val="16"/>
        </w:rPr>
        <w:t xml:space="preserve">hina </w:t>
      </w:r>
      <w:r w:rsidRPr="00EF4DED">
        <w:rPr>
          <w:rStyle w:val="Emphasis"/>
          <w:highlight w:val="cyan"/>
        </w:rPr>
        <w:t>S</w:t>
      </w:r>
      <w:r w:rsidRPr="00366DF9">
        <w:rPr>
          <w:sz w:val="16"/>
        </w:rPr>
        <w:t xml:space="preserve">ea </w:t>
      </w:r>
      <w:r w:rsidRPr="00366DF9">
        <w:rPr>
          <w:rStyle w:val="StyleUnderline"/>
        </w:rPr>
        <w:t>would be “</w:t>
      </w:r>
      <w:r w:rsidRPr="00366DF9">
        <w:rPr>
          <w:rStyle w:val="Emphasis"/>
        </w:rPr>
        <w:t>corked</w:t>
      </w:r>
      <w:r w:rsidRPr="00366DF9">
        <w:rPr>
          <w:rStyle w:val="StyleUnderline"/>
        </w:rPr>
        <w:t>”</w:t>
      </w:r>
      <w:r w:rsidRPr="00366DF9">
        <w:rPr>
          <w:sz w:val="16"/>
        </w:rPr>
        <w:t xml:space="preserve">—providing PLA ballistic missile submarines with a maritime bastion and further </w:t>
      </w:r>
      <w:r w:rsidRPr="00366DF9">
        <w:rPr>
          <w:rStyle w:val="StyleUnderline"/>
        </w:rPr>
        <w:t xml:space="preserve">reinforcing China’s military </w:t>
      </w:r>
      <w:r w:rsidRPr="00366DF9">
        <w:rPr>
          <w:rStyle w:val="Emphasis"/>
        </w:rPr>
        <w:t>dominance</w:t>
      </w:r>
      <w:r w:rsidRPr="00366DF9">
        <w:rPr>
          <w:sz w:val="16"/>
        </w:rPr>
        <w:t xml:space="preserve"> of Southeast Asia.</w:t>
      </w:r>
    </w:p>
    <w:p w14:paraId="2FC9564A" w14:textId="77777777" w:rsidR="0054514D" w:rsidRPr="00366DF9" w:rsidRDefault="0054514D" w:rsidP="0054514D">
      <w:pPr>
        <w:rPr>
          <w:sz w:val="16"/>
          <w:szCs w:val="16"/>
        </w:rPr>
      </w:pPr>
      <w:r w:rsidRPr="00366DF9">
        <w:rPr>
          <w:sz w:val="16"/>
          <w:szCs w:val="16"/>
        </w:rPr>
        <w:t>The United States would lose access to a critical intelligence gathering hub, and the American analytic community would lose their primary window into China. Taiwan is an irreplaceable source of Mandarin language training and all-source intelligence on China. Without Taiwan, the Pentagon and CIA would likely begin producing flawed analytical products, which could leave policymakers ill-informed and prone to making strategic mistakes. In the wake of the successful Chinese invasion of Taiwan, U.S. intelligence failures could be expected to increase.</w:t>
      </w:r>
    </w:p>
    <w:p w14:paraId="5A002714" w14:textId="77777777" w:rsidR="0054514D" w:rsidRPr="00366DF9" w:rsidRDefault="0054514D" w:rsidP="0054514D">
      <w:pPr>
        <w:rPr>
          <w:sz w:val="16"/>
          <w:szCs w:val="16"/>
        </w:rPr>
      </w:pPr>
      <w:r w:rsidRPr="00366DF9">
        <w:rPr>
          <w:sz w:val="16"/>
          <w:szCs w:val="16"/>
        </w:rPr>
        <w:t>Shattered Supply Chains</w:t>
      </w:r>
    </w:p>
    <w:p w14:paraId="52E80E12" w14:textId="77777777" w:rsidR="0054514D" w:rsidRPr="00366DF9" w:rsidRDefault="0054514D" w:rsidP="0054514D">
      <w:pPr>
        <w:rPr>
          <w:sz w:val="16"/>
          <w:szCs w:val="16"/>
        </w:rPr>
      </w:pPr>
      <w:r w:rsidRPr="00366DF9">
        <w:rPr>
          <w:sz w:val="16"/>
          <w:szCs w:val="16"/>
        </w:rPr>
        <w:t>Today, Taiwan is the United States’ 8th largest trading partner.5 According to the State Department: “U.S. exports of goods and services to Taiwan supported an estimated 188,000 American jobs in 2019 ... Taiwanese cumulative investment in the United States was nearly $137 billion in 2020. Taiwan’s direct investment ... directly support an estimated 21,000 jobs in the United States and $1.5 billion in U.S. exports.”6 A cross-Strait war would cost hundreds of thousands of Americans their jobs, and hundreds of billions of dollars would be lost.</w:t>
      </w:r>
    </w:p>
    <w:p w14:paraId="2B70A048" w14:textId="77777777" w:rsidR="0054514D" w:rsidRPr="00366DF9" w:rsidRDefault="0054514D" w:rsidP="0054514D">
      <w:pPr>
        <w:rPr>
          <w:sz w:val="16"/>
          <w:szCs w:val="16"/>
        </w:rPr>
      </w:pPr>
      <w:r w:rsidRPr="00366DF9">
        <w:rPr>
          <w:sz w:val="16"/>
          <w:szCs w:val="16"/>
        </w:rPr>
        <w:t xml:space="preserve">Further deeper economic pain would likely follow the initial blow to American prosperity. “U.S. foreign direct investment (FDI) in Taiwan (stock) was $31.5 billion in 2020, </w:t>
      </w:r>
      <w:proofErr w:type="gramStart"/>
      <w:r w:rsidRPr="00366DF9">
        <w:rPr>
          <w:sz w:val="16"/>
          <w:szCs w:val="16"/>
        </w:rPr>
        <w:t>a</w:t>
      </w:r>
      <w:proofErr w:type="gramEnd"/>
      <w:r w:rsidRPr="00366DF9">
        <w:rPr>
          <w:sz w:val="16"/>
          <w:szCs w:val="16"/>
        </w:rPr>
        <w:t xml:space="preserve"> 8.8 percent increase from 2019. Reported U.S. direct investment in Taiwan is led by manufacturing, finance and insurance, and wholesale trade,” according to the Office of the United States TradeRepresentative.7</w:t>
      </w:r>
    </w:p>
    <w:p w14:paraId="1AC1B889" w14:textId="77777777" w:rsidR="0054514D" w:rsidRPr="00366DF9" w:rsidRDefault="0054514D" w:rsidP="0054514D">
      <w:pPr>
        <w:rPr>
          <w:sz w:val="16"/>
        </w:rPr>
      </w:pPr>
      <w:r w:rsidRPr="00366DF9">
        <w:rPr>
          <w:rStyle w:val="StyleUnderline"/>
        </w:rPr>
        <w:t>The loss of Taiwan would</w:t>
      </w:r>
      <w:r w:rsidRPr="00366DF9">
        <w:rPr>
          <w:sz w:val="16"/>
        </w:rPr>
        <w:t xml:space="preserve"> negatively impact the health of the U.S. economy and could </w:t>
      </w:r>
      <w:r w:rsidRPr="00EF4DED">
        <w:rPr>
          <w:rStyle w:val="StyleUnderline"/>
          <w:highlight w:val="cyan"/>
        </w:rPr>
        <w:t>trigger</w:t>
      </w:r>
      <w:r w:rsidRPr="00366DF9">
        <w:rPr>
          <w:rStyle w:val="StyleUnderline"/>
        </w:rPr>
        <w:t xml:space="preserve"> an economic </w:t>
      </w:r>
      <w:r w:rsidRPr="00EF4DED">
        <w:rPr>
          <w:rStyle w:val="Emphasis"/>
          <w:highlight w:val="cyan"/>
        </w:rPr>
        <w:t>recession</w:t>
      </w:r>
      <w:r w:rsidRPr="00366DF9">
        <w:rPr>
          <w:sz w:val="16"/>
        </w:rPr>
        <w:t xml:space="preserve"> in America and </w:t>
      </w:r>
      <w:r w:rsidRPr="00EF4DED">
        <w:rPr>
          <w:rStyle w:val="StyleUnderline"/>
          <w:highlight w:val="cyan"/>
        </w:rPr>
        <w:t>across</w:t>
      </w:r>
      <w:r w:rsidRPr="00366DF9">
        <w:rPr>
          <w:rStyle w:val="StyleUnderline"/>
        </w:rPr>
        <w:t xml:space="preserve"> the </w:t>
      </w:r>
      <w:r w:rsidRPr="00EF4DED">
        <w:rPr>
          <w:rStyle w:val="Emphasis"/>
          <w:highlight w:val="cyan"/>
        </w:rPr>
        <w:t>world</w:t>
      </w:r>
      <w:r w:rsidRPr="00366DF9">
        <w:rPr>
          <w:sz w:val="16"/>
        </w:rPr>
        <w:t xml:space="preserve">. A recent report asserted that </w:t>
      </w:r>
      <w:r w:rsidRPr="00366DF9">
        <w:rPr>
          <w:sz w:val="16"/>
          <w:szCs w:val="16"/>
        </w:rPr>
        <w:t>“</w:t>
      </w:r>
      <w:r w:rsidRPr="00EF4DED">
        <w:rPr>
          <w:rStyle w:val="StyleUnderline"/>
          <w:highlight w:val="cyan"/>
        </w:rPr>
        <w:t>Taiwan</w:t>
      </w:r>
      <w:r w:rsidRPr="00366DF9">
        <w:rPr>
          <w:rStyle w:val="StyleUnderline"/>
        </w:rPr>
        <w:t xml:space="preserve"> may be the </w:t>
      </w:r>
      <w:r w:rsidRPr="00366DF9">
        <w:rPr>
          <w:rStyle w:val="Emphasis"/>
        </w:rPr>
        <w:t xml:space="preserve">most </w:t>
      </w:r>
      <w:r w:rsidRPr="00EF4DED">
        <w:rPr>
          <w:rStyle w:val="Emphasis"/>
          <w:highlight w:val="cyan"/>
        </w:rPr>
        <w:t>critical link</w:t>
      </w:r>
      <w:r w:rsidRPr="00EF4DED">
        <w:rPr>
          <w:rStyle w:val="StyleUnderline"/>
          <w:highlight w:val="cyan"/>
        </w:rPr>
        <w:t xml:space="preserve"> in</w:t>
      </w:r>
      <w:r w:rsidRPr="00366DF9">
        <w:rPr>
          <w:rStyle w:val="StyleUnderline"/>
        </w:rPr>
        <w:t xml:space="preserve"> the entire </w:t>
      </w:r>
      <w:r w:rsidRPr="00EF4DED">
        <w:rPr>
          <w:rStyle w:val="Emphasis"/>
          <w:highlight w:val="cyan"/>
        </w:rPr>
        <w:t>tech</w:t>
      </w:r>
      <w:r w:rsidRPr="00366DF9">
        <w:rPr>
          <w:rStyle w:val="StyleUnderline"/>
        </w:rPr>
        <w:t xml:space="preserve">nology </w:t>
      </w:r>
      <w:r w:rsidRPr="00EF4DED">
        <w:rPr>
          <w:rStyle w:val="StyleUnderline"/>
          <w:highlight w:val="cyan"/>
        </w:rPr>
        <w:t>ecosystem</w:t>
      </w:r>
      <w:r w:rsidRPr="00366DF9">
        <w:rPr>
          <w:sz w:val="16"/>
        </w:rPr>
        <w:t xml:space="preserve">,” </w:t>
      </w:r>
      <w:r w:rsidRPr="00366DF9">
        <w:rPr>
          <w:rStyle w:val="StyleUnderline"/>
        </w:rPr>
        <w:t xml:space="preserve">due to its </w:t>
      </w:r>
      <w:r w:rsidRPr="00366DF9">
        <w:rPr>
          <w:rStyle w:val="Emphasis"/>
        </w:rPr>
        <w:t>dominance</w:t>
      </w:r>
      <w:r w:rsidRPr="00366DF9">
        <w:rPr>
          <w:rStyle w:val="StyleUnderline"/>
        </w:rPr>
        <w:t xml:space="preserve"> in</w:t>
      </w:r>
      <w:r w:rsidRPr="00366DF9">
        <w:rPr>
          <w:sz w:val="16"/>
        </w:rPr>
        <w:t xml:space="preserve"> the </w:t>
      </w:r>
      <w:r w:rsidRPr="00366DF9">
        <w:rPr>
          <w:rStyle w:val="Emphasis"/>
        </w:rPr>
        <w:t>chip sector</w:t>
      </w:r>
      <w:r w:rsidRPr="00366DF9">
        <w:rPr>
          <w:sz w:val="16"/>
        </w:rPr>
        <w:t xml:space="preserve">, original equipment manufacturing, original design manufacturing, and role as a central hub for producing technology-related materials. The report found, “Taiwan currently serves as a </w:t>
      </w:r>
      <w:r w:rsidRPr="00366DF9">
        <w:rPr>
          <w:rStyle w:val="StyleUnderline"/>
        </w:rPr>
        <w:t>key supplier</w:t>
      </w:r>
      <w:r w:rsidRPr="00366DF9">
        <w:rPr>
          <w:sz w:val="16"/>
        </w:rPr>
        <w:t xml:space="preserve"> and partner </w:t>
      </w:r>
      <w:r w:rsidRPr="00366DF9">
        <w:rPr>
          <w:rStyle w:val="StyleUnderline"/>
        </w:rPr>
        <w:t>to</w:t>
      </w:r>
      <w:r w:rsidRPr="00366DF9">
        <w:rPr>
          <w:sz w:val="16"/>
        </w:rPr>
        <w:t xml:space="preserve"> many leading </w:t>
      </w:r>
      <w:r w:rsidRPr="00366DF9">
        <w:rPr>
          <w:rStyle w:val="StyleUnderline"/>
        </w:rPr>
        <w:t xml:space="preserve">U.S. </w:t>
      </w:r>
      <w:r w:rsidRPr="00366DF9">
        <w:rPr>
          <w:rStyle w:val="Emphasis"/>
        </w:rPr>
        <w:t>tech</w:t>
      </w:r>
      <w:r w:rsidRPr="00366DF9">
        <w:rPr>
          <w:rStyle w:val="StyleUnderline"/>
        </w:rPr>
        <w:t xml:space="preserve">nology </w:t>
      </w:r>
      <w:r w:rsidRPr="00366DF9">
        <w:rPr>
          <w:rStyle w:val="Emphasis"/>
        </w:rPr>
        <w:t>firms</w:t>
      </w:r>
      <w:r w:rsidRPr="00366DF9">
        <w:rPr>
          <w:rStyle w:val="StyleUnderline"/>
        </w:rPr>
        <w:t xml:space="preserve"> like Apple, Nvidia, Texas Instruments, and </w:t>
      </w:r>
      <w:proofErr w:type="spellStart"/>
      <w:r w:rsidRPr="00366DF9">
        <w:rPr>
          <w:rStyle w:val="StyleUnderline"/>
        </w:rPr>
        <w:t>Qualcomn</w:t>
      </w:r>
      <w:proofErr w:type="spellEnd"/>
      <w:r w:rsidRPr="00366DF9">
        <w:rPr>
          <w:rStyle w:val="StyleUnderline"/>
        </w:rPr>
        <w:t>, as well as to many U.S. allies globally</w:t>
      </w:r>
      <w:r w:rsidRPr="00366DF9">
        <w:rPr>
          <w:sz w:val="16"/>
        </w:rPr>
        <w:t xml:space="preserve">.”8 </w:t>
      </w:r>
      <w:r w:rsidRPr="00366DF9">
        <w:rPr>
          <w:rStyle w:val="StyleUnderline"/>
        </w:rPr>
        <w:t xml:space="preserve">That would all </w:t>
      </w:r>
      <w:r w:rsidRPr="00366DF9">
        <w:rPr>
          <w:rStyle w:val="Emphasis"/>
        </w:rPr>
        <w:t>disappear</w:t>
      </w:r>
      <w:r w:rsidRPr="00366DF9">
        <w:rPr>
          <w:sz w:val="16"/>
        </w:rPr>
        <w:t>, forcing companies to suffer massive profit losses at the very moment they needed to invest in costly new facilities.</w:t>
      </w:r>
    </w:p>
    <w:p w14:paraId="14D11319" w14:textId="77777777" w:rsidR="0054514D" w:rsidRPr="00366DF9" w:rsidRDefault="0054514D" w:rsidP="0054514D">
      <w:pPr>
        <w:rPr>
          <w:sz w:val="16"/>
        </w:rPr>
      </w:pPr>
      <w:r w:rsidRPr="00366DF9">
        <w:rPr>
          <w:sz w:val="16"/>
        </w:rPr>
        <w:t xml:space="preserve">It is possible that a Chinese invasion of Taiwan would cause a 21st century version of the Great Depression. In any event, globalization would probably cease to exist, as the world splintered into hostile trade and security blocs. </w:t>
      </w:r>
      <w:r w:rsidRPr="00EF4DED">
        <w:rPr>
          <w:rStyle w:val="Emphasis"/>
          <w:highlight w:val="cyan"/>
        </w:rPr>
        <w:t>Supply chains</w:t>
      </w:r>
      <w:r w:rsidRPr="00366DF9">
        <w:rPr>
          <w:rStyle w:val="StyleUnderline"/>
        </w:rPr>
        <w:t>, already</w:t>
      </w:r>
      <w:r w:rsidRPr="00366DF9">
        <w:rPr>
          <w:sz w:val="16"/>
        </w:rPr>
        <w:t xml:space="preserve"> significantly </w:t>
      </w:r>
      <w:r w:rsidRPr="00366DF9">
        <w:rPr>
          <w:rStyle w:val="StyleUnderline"/>
        </w:rPr>
        <w:t>impacted by</w:t>
      </w:r>
      <w:r w:rsidRPr="00366DF9">
        <w:rPr>
          <w:sz w:val="16"/>
        </w:rPr>
        <w:t xml:space="preserve"> the COVID-19 </w:t>
      </w:r>
      <w:r w:rsidRPr="00366DF9">
        <w:rPr>
          <w:rStyle w:val="StyleUnderline"/>
        </w:rPr>
        <w:t>pandemic</w:t>
      </w:r>
      <w:r w:rsidRPr="00366DF9">
        <w:rPr>
          <w:sz w:val="16"/>
        </w:rPr>
        <w:t xml:space="preserve">, the Russian invasion of </w:t>
      </w:r>
      <w:r w:rsidRPr="00366DF9">
        <w:rPr>
          <w:rStyle w:val="StyleUnderline"/>
        </w:rPr>
        <w:t>Ukraine, and</w:t>
      </w:r>
      <w:r w:rsidRPr="00366DF9">
        <w:rPr>
          <w:sz w:val="16"/>
        </w:rPr>
        <w:t xml:space="preserve"> instability in the </w:t>
      </w:r>
      <w:r w:rsidRPr="00366DF9">
        <w:rPr>
          <w:rStyle w:val="StyleUnderline"/>
        </w:rPr>
        <w:t xml:space="preserve">Middle East, would be </w:t>
      </w:r>
      <w:r w:rsidRPr="00EF4DED">
        <w:rPr>
          <w:rStyle w:val="Emphasis"/>
          <w:highlight w:val="cyan"/>
        </w:rPr>
        <w:t>shattered</w:t>
      </w:r>
      <w:r w:rsidRPr="00EF4DED">
        <w:rPr>
          <w:rStyle w:val="StyleUnderline"/>
          <w:highlight w:val="cyan"/>
        </w:rPr>
        <w:t>. Prices</w:t>
      </w:r>
      <w:r w:rsidRPr="00366DF9">
        <w:rPr>
          <w:rStyle w:val="StyleUnderline"/>
        </w:rPr>
        <w:t xml:space="preserve"> would </w:t>
      </w:r>
      <w:r w:rsidRPr="00EF4DED">
        <w:rPr>
          <w:rStyle w:val="Emphasis"/>
          <w:highlight w:val="cyan"/>
        </w:rPr>
        <w:t>skyrocket</w:t>
      </w:r>
      <w:r w:rsidRPr="00366DF9">
        <w:rPr>
          <w:sz w:val="16"/>
        </w:rPr>
        <w:t xml:space="preserve">. Panic buying and hording would be followed by a </w:t>
      </w:r>
      <w:r w:rsidRPr="00EF4DED">
        <w:rPr>
          <w:rStyle w:val="StyleUnderline"/>
          <w:highlight w:val="cyan"/>
        </w:rPr>
        <w:t xml:space="preserve">surge in </w:t>
      </w:r>
      <w:r w:rsidRPr="00EF4DED">
        <w:rPr>
          <w:rStyle w:val="Emphasis"/>
          <w:highlight w:val="cyan"/>
        </w:rPr>
        <w:t>nativism</w:t>
      </w:r>
      <w:r w:rsidRPr="00EF4DED">
        <w:rPr>
          <w:rStyle w:val="StyleUnderline"/>
          <w:highlight w:val="cyan"/>
        </w:rPr>
        <w:t xml:space="preserve"> and</w:t>
      </w:r>
      <w:r w:rsidRPr="00366DF9">
        <w:rPr>
          <w:rStyle w:val="StyleUnderline"/>
        </w:rPr>
        <w:t xml:space="preserve"> strong impulse toward</w:t>
      </w:r>
      <w:r w:rsidRPr="00366DF9">
        <w:rPr>
          <w:sz w:val="16"/>
        </w:rPr>
        <w:t xml:space="preserve"> trade </w:t>
      </w:r>
      <w:r w:rsidRPr="00EF4DED">
        <w:rPr>
          <w:rStyle w:val="Emphasis"/>
          <w:highlight w:val="cyan"/>
        </w:rPr>
        <w:t>protectionism</w:t>
      </w:r>
      <w:r w:rsidRPr="00366DF9">
        <w:rPr>
          <w:sz w:val="16"/>
        </w:rPr>
        <w:t xml:space="preserve"> and self-sufficiency.</w:t>
      </w:r>
    </w:p>
    <w:p w14:paraId="33D669D1" w14:textId="77777777" w:rsidR="0054514D" w:rsidRPr="00366DF9" w:rsidRDefault="0054514D" w:rsidP="0054514D">
      <w:pPr>
        <w:rPr>
          <w:sz w:val="16"/>
          <w:szCs w:val="16"/>
        </w:rPr>
      </w:pPr>
      <w:r w:rsidRPr="00366DF9">
        <w:rPr>
          <w:sz w:val="16"/>
          <w:szCs w:val="16"/>
        </w:rPr>
        <w:t>Harsh Geostrategic Realities</w:t>
      </w:r>
    </w:p>
    <w:p w14:paraId="43A6588F" w14:textId="77777777" w:rsidR="0054514D" w:rsidRPr="00366DF9" w:rsidRDefault="0054514D" w:rsidP="0054514D">
      <w:pPr>
        <w:rPr>
          <w:sz w:val="16"/>
        </w:rPr>
      </w:pPr>
      <w:r w:rsidRPr="00366DF9">
        <w:rPr>
          <w:sz w:val="16"/>
        </w:rPr>
        <w:t xml:space="preserve">By seizing Taiwan, the </w:t>
      </w:r>
      <w:r w:rsidRPr="00EF4DED">
        <w:rPr>
          <w:rStyle w:val="StyleUnderline"/>
          <w:highlight w:val="cyan"/>
        </w:rPr>
        <w:t>PRC</w:t>
      </w:r>
      <w:r w:rsidRPr="00366DF9">
        <w:rPr>
          <w:rStyle w:val="StyleUnderline"/>
        </w:rPr>
        <w:t xml:space="preserve"> would have</w:t>
      </w:r>
      <w:r w:rsidRPr="00366DF9">
        <w:rPr>
          <w:sz w:val="16"/>
        </w:rPr>
        <w:t xml:space="preserve"> effectively </w:t>
      </w:r>
      <w:r w:rsidRPr="00366DF9">
        <w:rPr>
          <w:rStyle w:val="Emphasis"/>
        </w:rPr>
        <w:t>carved</w:t>
      </w:r>
      <w:r w:rsidRPr="00366DF9">
        <w:rPr>
          <w:rStyle w:val="StyleUnderline"/>
        </w:rPr>
        <w:t xml:space="preserve"> out a </w:t>
      </w:r>
      <w:r w:rsidRPr="00EF4DED">
        <w:rPr>
          <w:rStyle w:val="Emphasis"/>
          <w:highlight w:val="cyan"/>
        </w:rPr>
        <w:t>s</w:t>
      </w:r>
      <w:r w:rsidRPr="00366DF9">
        <w:rPr>
          <w:sz w:val="16"/>
        </w:rPr>
        <w:t xml:space="preserve">phere </w:t>
      </w:r>
      <w:r w:rsidRPr="00EF4DED">
        <w:rPr>
          <w:rStyle w:val="Emphasis"/>
          <w:highlight w:val="cyan"/>
        </w:rPr>
        <w:t>o</w:t>
      </w:r>
      <w:r w:rsidRPr="00366DF9">
        <w:rPr>
          <w:sz w:val="16"/>
        </w:rPr>
        <w:t xml:space="preserve">f </w:t>
      </w:r>
      <w:r w:rsidRPr="00EF4DED">
        <w:rPr>
          <w:rStyle w:val="Emphasis"/>
          <w:highlight w:val="cyan"/>
        </w:rPr>
        <w:t>i</w:t>
      </w:r>
      <w:r w:rsidRPr="00366DF9">
        <w:rPr>
          <w:sz w:val="16"/>
        </w:rPr>
        <w:t xml:space="preserve">nfluence for itself in Asia using violent methods. This invasion would </w:t>
      </w:r>
      <w:r w:rsidRPr="00366DF9">
        <w:rPr>
          <w:rStyle w:val="StyleUnderline"/>
        </w:rPr>
        <w:t xml:space="preserve">have grave implications for </w:t>
      </w:r>
      <w:r w:rsidRPr="00366DF9">
        <w:rPr>
          <w:rStyle w:val="Emphasis"/>
        </w:rPr>
        <w:t>i</w:t>
      </w:r>
      <w:r w:rsidRPr="00366DF9">
        <w:rPr>
          <w:rStyle w:val="StyleUnderline"/>
        </w:rPr>
        <w:t xml:space="preserve">nternational </w:t>
      </w:r>
      <w:r w:rsidRPr="00366DF9">
        <w:rPr>
          <w:rStyle w:val="Emphasis"/>
        </w:rPr>
        <w:t>law</w:t>
      </w:r>
      <w:r w:rsidRPr="00366DF9">
        <w:rPr>
          <w:sz w:val="16"/>
        </w:rPr>
        <w:t xml:space="preserve">, the ideal of national self-determination, and the principle of state sovereignty. The fall of Taiwan </w:t>
      </w:r>
      <w:r w:rsidRPr="00366DF9">
        <w:rPr>
          <w:rStyle w:val="StyleUnderline"/>
        </w:rPr>
        <w:t xml:space="preserve">would undermine </w:t>
      </w:r>
      <w:r w:rsidRPr="00366DF9">
        <w:rPr>
          <w:rStyle w:val="Emphasis"/>
        </w:rPr>
        <w:t>perceptions</w:t>
      </w:r>
      <w:r w:rsidRPr="00366DF9">
        <w:rPr>
          <w:rStyle w:val="StyleUnderline"/>
        </w:rPr>
        <w:t xml:space="preserve"> of U.S.</w:t>
      </w:r>
      <w:r w:rsidRPr="00366DF9">
        <w:rPr>
          <w:sz w:val="16"/>
        </w:rPr>
        <w:t xml:space="preserve"> global diplomatic and </w:t>
      </w:r>
      <w:r w:rsidRPr="00366DF9">
        <w:rPr>
          <w:rStyle w:val="Emphasis"/>
        </w:rPr>
        <w:t>military leadership</w:t>
      </w:r>
      <w:r w:rsidRPr="00366DF9">
        <w:rPr>
          <w:sz w:val="16"/>
        </w:rPr>
        <w:t xml:space="preserve">, straining (and possibly </w:t>
      </w:r>
      <w:r w:rsidRPr="00EF4DED">
        <w:rPr>
          <w:rStyle w:val="Emphasis"/>
          <w:highlight w:val="cyan"/>
        </w:rPr>
        <w:t>brea</w:t>
      </w:r>
      <w:r w:rsidRPr="00366DF9">
        <w:rPr>
          <w:rStyle w:val="Emphasis"/>
        </w:rPr>
        <w:t>king</w:t>
      </w:r>
      <w:r w:rsidRPr="00366DF9">
        <w:rPr>
          <w:sz w:val="16"/>
        </w:rPr>
        <w:t xml:space="preserve">) </w:t>
      </w:r>
      <w:r w:rsidRPr="00366DF9">
        <w:rPr>
          <w:rStyle w:val="StyleUnderline"/>
        </w:rPr>
        <w:t xml:space="preserve">the American </w:t>
      </w:r>
      <w:r w:rsidRPr="00366DF9">
        <w:rPr>
          <w:rStyle w:val="Emphasis"/>
        </w:rPr>
        <w:t>alliance</w:t>
      </w:r>
      <w:r w:rsidRPr="00366DF9">
        <w:rPr>
          <w:sz w:val="16"/>
        </w:rPr>
        <w:t xml:space="preserve"> system </w:t>
      </w:r>
      <w:r w:rsidRPr="00366DF9">
        <w:rPr>
          <w:rStyle w:val="StyleUnderline"/>
        </w:rPr>
        <w:t>and</w:t>
      </w:r>
      <w:r w:rsidRPr="00366DF9">
        <w:rPr>
          <w:sz w:val="16"/>
        </w:rPr>
        <w:t xml:space="preserve"> the </w:t>
      </w:r>
      <w:r w:rsidRPr="00EF4DED">
        <w:rPr>
          <w:rStyle w:val="Emphasis"/>
          <w:highlight w:val="cyan"/>
        </w:rPr>
        <w:t>U</w:t>
      </w:r>
      <w:r w:rsidRPr="00366DF9">
        <w:rPr>
          <w:sz w:val="16"/>
        </w:rPr>
        <w:t xml:space="preserve">nited </w:t>
      </w:r>
      <w:r w:rsidRPr="00EF4DED">
        <w:rPr>
          <w:rStyle w:val="Emphasis"/>
          <w:highlight w:val="cyan"/>
        </w:rPr>
        <w:t>N</w:t>
      </w:r>
      <w:r w:rsidRPr="00366DF9">
        <w:rPr>
          <w:sz w:val="16"/>
        </w:rPr>
        <w:t xml:space="preserve">ations System. </w:t>
      </w:r>
      <w:r w:rsidRPr="00366DF9">
        <w:rPr>
          <w:rStyle w:val="StyleUnderline"/>
        </w:rPr>
        <w:t>China would be</w:t>
      </w:r>
      <w:r w:rsidRPr="00366DF9">
        <w:rPr>
          <w:sz w:val="16"/>
        </w:rPr>
        <w:t xml:space="preserve"> viewed as </w:t>
      </w:r>
      <w:r w:rsidRPr="00366DF9">
        <w:rPr>
          <w:rStyle w:val="StyleUnderline"/>
        </w:rPr>
        <w:t xml:space="preserve">the </w:t>
      </w:r>
      <w:r w:rsidRPr="00366DF9">
        <w:rPr>
          <w:rStyle w:val="Emphasis"/>
        </w:rPr>
        <w:t>most powerful</w:t>
      </w:r>
      <w:r w:rsidRPr="00366DF9">
        <w:rPr>
          <w:rStyle w:val="StyleUnderline"/>
        </w:rPr>
        <w:t xml:space="preserve"> nation in the </w:t>
      </w:r>
      <w:r w:rsidRPr="00366DF9">
        <w:rPr>
          <w:rStyle w:val="Emphasis"/>
        </w:rPr>
        <w:t>world</w:t>
      </w:r>
      <w:r w:rsidRPr="00366DF9">
        <w:rPr>
          <w:sz w:val="16"/>
        </w:rPr>
        <w:t xml:space="preserve"> and the primary mover of the 21st century. Leaders would experience trepidation as Beijing marched </w:t>
      </w:r>
      <w:r w:rsidRPr="00366DF9">
        <w:rPr>
          <w:rStyle w:val="StyleUnderline"/>
        </w:rPr>
        <w:t>toward</w:t>
      </w:r>
      <w:r w:rsidRPr="00366DF9">
        <w:rPr>
          <w:sz w:val="16"/>
        </w:rPr>
        <w:t xml:space="preserve"> its vision of a </w:t>
      </w:r>
      <w:r w:rsidRPr="00366DF9">
        <w:rPr>
          <w:rStyle w:val="Emphasis"/>
        </w:rPr>
        <w:t>new</w:t>
      </w:r>
      <w:r w:rsidRPr="00366DF9">
        <w:rPr>
          <w:sz w:val="16"/>
        </w:rPr>
        <w:t xml:space="preserve"> centralized, </w:t>
      </w:r>
      <w:r w:rsidRPr="00366DF9">
        <w:rPr>
          <w:rStyle w:val="Emphasis"/>
        </w:rPr>
        <w:t>authoritarian</w:t>
      </w:r>
      <w:r w:rsidRPr="00366DF9">
        <w:rPr>
          <w:rStyle w:val="StyleUnderline"/>
        </w:rPr>
        <w:t xml:space="preserve"> world order</w:t>
      </w:r>
      <w:r w:rsidRPr="00366DF9">
        <w:rPr>
          <w:sz w:val="16"/>
        </w:rPr>
        <w:t>.</w:t>
      </w:r>
    </w:p>
    <w:p w14:paraId="5FA0336C" w14:textId="77777777" w:rsidR="0054514D" w:rsidRPr="00366DF9" w:rsidRDefault="0054514D" w:rsidP="0054514D">
      <w:pPr>
        <w:rPr>
          <w:sz w:val="16"/>
        </w:rPr>
      </w:pPr>
      <w:r w:rsidRPr="00EF4DED">
        <w:rPr>
          <w:rStyle w:val="StyleUnderline"/>
          <w:highlight w:val="cyan"/>
        </w:rPr>
        <w:t xml:space="preserve">Nuclear </w:t>
      </w:r>
      <w:r w:rsidRPr="00EF4DED">
        <w:rPr>
          <w:rStyle w:val="Emphasis"/>
          <w:highlight w:val="cyan"/>
        </w:rPr>
        <w:t>arms racing</w:t>
      </w:r>
      <w:r w:rsidRPr="00366DF9">
        <w:rPr>
          <w:sz w:val="16"/>
        </w:rPr>
        <w:t xml:space="preserve"> would start and </w:t>
      </w:r>
      <w:r w:rsidRPr="00366DF9">
        <w:rPr>
          <w:rStyle w:val="StyleUnderline"/>
        </w:rPr>
        <w:t xml:space="preserve">could </w:t>
      </w:r>
      <w:r w:rsidRPr="00EF4DED">
        <w:rPr>
          <w:rStyle w:val="StyleUnderline"/>
          <w:highlight w:val="cyan"/>
        </w:rPr>
        <w:t>easily</w:t>
      </w:r>
      <w:r w:rsidRPr="00366DF9">
        <w:rPr>
          <w:rStyle w:val="StyleUnderline"/>
        </w:rPr>
        <w:t xml:space="preserve"> rapidly </w:t>
      </w:r>
      <w:r w:rsidRPr="00EF4DED">
        <w:rPr>
          <w:rStyle w:val="Emphasis"/>
          <w:highlight w:val="cyan"/>
        </w:rPr>
        <w:t>spiral</w:t>
      </w:r>
      <w:r w:rsidRPr="00366DF9">
        <w:rPr>
          <w:rStyle w:val="StyleUnderline"/>
        </w:rPr>
        <w:t xml:space="preserve"> out of control</w:t>
      </w:r>
      <w:r w:rsidRPr="00366DF9">
        <w:rPr>
          <w:sz w:val="16"/>
        </w:rPr>
        <w:t xml:space="preserve">. The likelihood of </w:t>
      </w:r>
      <w:r w:rsidRPr="00EF4DED">
        <w:rPr>
          <w:rStyle w:val="Emphasis"/>
          <w:highlight w:val="cyan"/>
        </w:rPr>
        <w:t>World War Three</w:t>
      </w:r>
      <w:r w:rsidRPr="00366DF9">
        <w:rPr>
          <w:sz w:val="16"/>
        </w:rPr>
        <w:t xml:space="preserve"> breaking out could </w:t>
      </w:r>
      <w:r w:rsidRPr="00EF4DED">
        <w:rPr>
          <w:rStyle w:val="StyleUnderline"/>
          <w:highlight w:val="cyan"/>
        </w:rPr>
        <w:t>climb</w:t>
      </w:r>
      <w:r w:rsidRPr="00366DF9">
        <w:rPr>
          <w:rStyle w:val="StyleUnderline"/>
        </w:rPr>
        <w:t xml:space="preserve"> </w:t>
      </w:r>
      <w:r w:rsidRPr="00366DF9">
        <w:rPr>
          <w:rStyle w:val="Emphasis"/>
        </w:rPr>
        <w:t>higher</w:t>
      </w:r>
      <w:r w:rsidRPr="00366DF9">
        <w:rPr>
          <w:sz w:val="16"/>
        </w:rPr>
        <w:t xml:space="preserve"> than anything previously seen. It can be expected that the </w:t>
      </w:r>
      <w:r w:rsidRPr="00366DF9">
        <w:rPr>
          <w:rStyle w:val="Emphasis"/>
        </w:rPr>
        <w:t>world</w:t>
      </w:r>
      <w:r w:rsidRPr="00366DF9">
        <w:rPr>
          <w:rStyle w:val="StyleUnderline"/>
        </w:rPr>
        <w:t xml:space="preserve"> would begin sliding toward</w:t>
      </w:r>
      <w:r w:rsidRPr="00366DF9">
        <w:rPr>
          <w:sz w:val="16"/>
        </w:rPr>
        <w:t xml:space="preserve"> the brink of an </w:t>
      </w:r>
      <w:r w:rsidRPr="00366DF9">
        <w:rPr>
          <w:rStyle w:val="Emphasis"/>
        </w:rPr>
        <w:t>abyss</w:t>
      </w:r>
      <w:r w:rsidRPr="00366DF9">
        <w:rPr>
          <w:sz w:val="16"/>
        </w:rPr>
        <w:t xml:space="preserve">, and human </w:t>
      </w:r>
      <w:r w:rsidRPr="00EF4DED">
        <w:rPr>
          <w:rStyle w:val="Emphasis"/>
          <w:highlight w:val="cyan"/>
        </w:rPr>
        <w:t>civilization</w:t>
      </w:r>
      <w:r w:rsidRPr="00366DF9">
        <w:rPr>
          <w:rStyle w:val="StyleUnderline"/>
        </w:rPr>
        <w:t xml:space="preserve"> would risk being </w:t>
      </w:r>
      <w:r w:rsidRPr="00EF4DED">
        <w:rPr>
          <w:rStyle w:val="Emphasis"/>
          <w:highlight w:val="cyan"/>
        </w:rPr>
        <w:t>knocked backward</w:t>
      </w:r>
      <w:r w:rsidRPr="00366DF9">
        <w:rPr>
          <w:rStyle w:val="StyleUnderline"/>
        </w:rPr>
        <w:t xml:space="preserve"> </w:t>
      </w:r>
      <w:r w:rsidRPr="00366DF9">
        <w:rPr>
          <w:sz w:val="16"/>
        </w:rPr>
        <w:t>in its developmental story. Abstract ideas like international law and universal values would increasingly appear quaint, even faintly ridiculous. This would be a new age of empires; might would once more make right.</w:t>
      </w:r>
    </w:p>
    <w:p w14:paraId="1FE1AF65" w14:textId="77777777" w:rsidR="0054514D" w:rsidRPr="00366DF9" w:rsidRDefault="0054514D" w:rsidP="0054514D">
      <w:pPr>
        <w:rPr>
          <w:sz w:val="16"/>
        </w:rPr>
      </w:pPr>
      <w:r w:rsidRPr="00366DF9">
        <w:rPr>
          <w:sz w:val="16"/>
        </w:rPr>
        <w:t xml:space="preserve">In such circumstances, </w:t>
      </w:r>
      <w:r w:rsidRPr="00EF4DED">
        <w:rPr>
          <w:rStyle w:val="StyleUnderline"/>
          <w:highlight w:val="cyan"/>
        </w:rPr>
        <w:t>Japan</w:t>
      </w:r>
      <w:r w:rsidRPr="00366DF9">
        <w:rPr>
          <w:sz w:val="16"/>
        </w:rPr>
        <w:t xml:space="preserve"> could be expected to go nuclear and </w:t>
      </w:r>
      <w:r w:rsidRPr="00EF4DED">
        <w:rPr>
          <w:rStyle w:val="StyleUnderline"/>
          <w:highlight w:val="cyan"/>
        </w:rPr>
        <w:t>become</w:t>
      </w:r>
      <w:r w:rsidRPr="00366DF9">
        <w:rPr>
          <w:rStyle w:val="StyleUnderline"/>
        </w:rPr>
        <w:t xml:space="preserve"> heavily </w:t>
      </w:r>
      <w:r w:rsidRPr="00EF4DED">
        <w:rPr>
          <w:rStyle w:val="Emphasis"/>
          <w:highlight w:val="cyan"/>
        </w:rPr>
        <w:t>militarized</w:t>
      </w:r>
      <w:r w:rsidRPr="00366DF9">
        <w:rPr>
          <w:sz w:val="16"/>
        </w:rPr>
        <w:t xml:space="preserve">. Tokyo would likely be in the grip of a profound sense of insecurity and disillusionment with U.S. defense guarantees. It is possible that </w:t>
      </w:r>
      <w:r w:rsidRPr="00366DF9">
        <w:rPr>
          <w:rStyle w:val="StyleUnderline"/>
        </w:rPr>
        <w:t xml:space="preserve">Japanese politics could </w:t>
      </w:r>
      <w:r w:rsidRPr="00EF4DED">
        <w:rPr>
          <w:rStyle w:val="StyleUnderline"/>
          <w:highlight w:val="cyan"/>
        </w:rPr>
        <w:t>swing in</w:t>
      </w:r>
      <w:r w:rsidRPr="00366DF9">
        <w:rPr>
          <w:rStyle w:val="StyleUnderline"/>
        </w:rPr>
        <w:t xml:space="preserve"> a </w:t>
      </w:r>
      <w:r w:rsidRPr="00366DF9">
        <w:rPr>
          <w:rStyle w:val="Emphasis"/>
        </w:rPr>
        <w:t>right-wing</w:t>
      </w:r>
      <w:r w:rsidRPr="00366DF9">
        <w:rPr>
          <w:rStyle w:val="StyleUnderline"/>
        </w:rPr>
        <w:t xml:space="preserve">, </w:t>
      </w:r>
      <w:r w:rsidRPr="00EF4DED">
        <w:rPr>
          <w:rStyle w:val="Emphasis"/>
          <w:highlight w:val="cyan"/>
        </w:rPr>
        <w:t>authoritarian</w:t>
      </w:r>
      <w:r w:rsidRPr="00EF4DED">
        <w:rPr>
          <w:rStyle w:val="StyleUnderline"/>
          <w:highlight w:val="cyan"/>
        </w:rPr>
        <w:t xml:space="preserve"> direction</w:t>
      </w:r>
      <w:r w:rsidRPr="00366DF9">
        <w:rPr>
          <w:rStyle w:val="StyleUnderline"/>
        </w:rPr>
        <w:t>. Alternatively</w:t>
      </w:r>
      <w:r w:rsidRPr="00366DF9">
        <w:rPr>
          <w:sz w:val="16"/>
        </w:rPr>
        <w:t xml:space="preserve">, it is possible that far left-wing politicians could gain power, and Japan might </w:t>
      </w:r>
      <w:r w:rsidRPr="00366DF9">
        <w:rPr>
          <w:rStyle w:val="StyleUnderline"/>
        </w:rPr>
        <w:t xml:space="preserve">end up </w:t>
      </w:r>
      <w:r w:rsidRPr="00366DF9">
        <w:rPr>
          <w:rStyle w:val="Emphasis"/>
        </w:rPr>
        <w:t>band wagoning</w:t>
      </w:r>
      <w:r w:rsidRPr="00366DF9">
        <w:rPr>
          <w:rStyle w:val="StyleUnderline"/>
        </w:rPr>
        <w:t xml:space="preserve"> with China</w:t>
      </w:r>
      <w:r w:rsidRPr="00366DF9">
        <w:rPr>
          <w:sz w:val="16"/>
        </w:rPr>
        <w:t xml:space="preserve">. In either event, there would be an increasing risk that Japan’s democracy would erode, and the country could experience a wave of political violence. Over time, it may even be </w:t>
      </w:r>
      <w:r w:rsidRPr="00366DF9">
        <w:rPr>
          <w:rStyle w:val="StyleUnderline"/>
        </w:rPr>
        <w:t>possible</w:t>
      </w:r>
      <w:r w:rsidRPr="00366DF9">
        <w:rPr>
          <w:sz w:val="16"/>
        </w:rPr>
        <w:t xml:space="preserve"> that </w:t>
      </w:r>
      <w:r w:rsidRPr="00366DF9">
        <w:rPr>
          <w:rStyle w:val="StyleUnderline"/>
        </w:rPr>
        <w:t xml:space="preserve">Japan would become a </w:t>
      </w:r>
      <w:r w:rsidRPr="00366DF9">
        <w:rPr>
          <w:rStyle w:val="Emphasis"/>
        </w:rPr>
        <w:t>dictatorship</w:t>
      </w:r>
      <w:r w:rsidRPr="00366DF9">
        <w:rPr>
          <w:sz w:val="16"/>
        </w:rPr>
        <w:t>.</w:t>
      </w:r>
    </w:p>
    <w:p w14:paraId="30128484" w14:textId="77777777" w:rsidR="0054514D" w:rsidRPr="00366DF9" w:rsidRDefault="0054514D" w:rsidP="0054514D">
      <w:pPr>
        <w:rPr>
          <w:sz w:val="16"/>
        </w:rPr>
      </w:pPr>
      <w:r w:rsidRPr="00366DF9">
        <w:rPr>
          <w:sz w:val="16"/>
        </w:rPr>
        <w:t xml:space="preserve">South Korea would almost certainly feel itself being pulled into China orbit, and policymakers in Seoul would face the unpalatable choice of losing of their freedom and sovereignty or resisting CCP influence alongside the United States and Japan. </w:t>
      </w:r>
      <w:r w:rsidRPr="00366DF9">
        <w:rPr>
          <w:rStyle w:val="Emphasis"/>
        </w:rPr>
        <w:t xml:space="preserve">South </w:t>
      </w:r>
      <w:r w:rsidRPr="00EF4DED">
        <w:rPr>
          <w:rStyle w:val="Emphasis"/>
          <w:highlight w:val="cyan"/>
        </w:rPr>
        <w:t>Korea</w:t>
      </w:r>
      <w:r w:rsidRPr="00366DF9">
        <w:rPr>
          <w:rStyle w:val="StyleUnderline"/>
        </w:rPr>
        <w:t xml:space="preserve"> would likely </w:t>
      </w:r>
      <w:r w:rsidRPr="00EF4DED">
        <w:rPr>
          <w:rStyle w:val="StyleUnderline"/>
          <w:highlight w:val="cyan"/>
        </w:rPr>
        <w:t xml:space="preserve">go </w:t>
      </w:r>
      <w:r w:rsidRPr="00EF4DED">
        <w:rPr>
          <w:rStyle w:val="Emphasis"/>
          <w:highlight w:val="cyan"/>
        </w:rPr>
        <w:t>nuclear</w:t>
      </w:r>
      <w:r w:rsidRPr="00366DF9">
        <w:rPr>
          <w:sz w:val="16"/>
        </w:rPr>
        <w:t xml:space="preserve"> and attempt to save their nation from takeover by </w:t>
      </w:r>
      <w:r w:rsidRPr="00366DF9">
        <w:rPr>
          <w:rStyle w:val="StyleUnderline"/>
        </w:rPr>
        <w:t xml:space="preserve">building an independent </w:t>
      </w:r>
      <w:r w:rsidRPr="00366DF9">
        <w:rPr>
          <w:rStyle w:val="Emphasis"/>
        </w:rPr>
        <w:t>deterrent force</w:t>
      </w:r>
      <w:r w:rsidRPr="00366DF9">
        <w:rPr>
          <w:sz w:val="16"/>
        </w:rPr>
        <w:t xml:space="preserve">. South Korea may experience an even deeper domestic political crisis than Japan. It seems likely that the </w:t>
      </w:r>
      <w:r w:rsidRPr="00366DF9">
        <w:rPr>
          <w:rStyle w:val="Emphasis"/>
        </w:rPr>
        <w:t>Philippines</w:t>
      </w:r>
      <w:r w:rsidRPr="00366DF9">
        <w:rPr>
          <w:rStyle w:val="StyleUnderline"/>
        </w:rPr>
        <w:t xml:space="preserve">, </w:t>
      </w:r>
      <w:r w:rsidRPr="00366DF9">
        <w:rPr>
          <w:rStyle w:val="Emphasis"/>
        </w:rPr>
        <w:t>Indonesia</w:t>
      </w:r>
      <w:r w:rsidRPr="00366DF9">
        <w:rPr>
          <w:rStyle w:val="StyleUnderline"/>
        </w:rPr>
        <w:t xml:space="preserve">, </w:t>
      </w:r>
      <w:r w:rsidRPr="00366DF9">
        <w:rPr>
          <w:rStyle w:val="Emphasis"/>
        </w:rPr>
        <w:t>Malaysia</w:t>
      </w:r>
      <w:r w:rsidRPr="00366DF9">
        <w:rPr>
          <w:sz w:val="16"/>
        </w:rPr>
        <w:t xml:space="preserve">, and other Southeast Asia nations that are currently hedging their bets would conclude that they had no choice but to </w:t>
      </w:r>
      <w:r w:rsidRPr="00366DF9">
        <w:rPr>
          <w:rStyle w:val="Emphasis"/>
        </w:rPr>
        <w:t>align</w:t>
      </w:r>
      <w:r w:rsidRPr="00366DF9">
        <w:rPr>
          <w:sz w:val="16"/>
        </w:rPr>
        <w:t xml:space="preserve"> themselves </w:t>
      </w:r>
      <w:r w:rsidRPr="00366DF9">
        <w:rPr>
          <w:rStyle w:val="StyleUnderline"/>
        </w:rPr>
        <w:t>with Beijing</w:t>
      </w:r>
      <w:r w:rsidRPr="00366DF9">
        <w:rPr>
          <w:sz w:val="16"/>
        </w:rPr>
        <w:t xml:space="preserve"> against the United States.</w:t>
      </w:r>
    </w:p>
    <w:p w14:paraId="51729917" w14:textId="77777777" w:rsidR="0054514D" w:rsidRPr="00366DF9" w:rsidRDefault="0054514D" w:rsidP="0054514D">
      <w:pPr>
        <w:rPr>
          <w:sz w:val="16"/>
        </w:rPr>
      </w:pPr>
      <w:r w:rsidRPr="00EF4DED">
        <w:rPr>
          <w:rStyle w:val="Emphasis"/>
          <w:highlight w:val="cyan"/>
        </w:rPr>
        <w:t>North</w:t>
      </w:r>
      <w:r w:rsidRPr="00366DF9">
        <w:rPr>
          <w:rStyle w:val="Emphasis"/>
        </w:rPr>
        <w:t xml:space="preserve"> Korea</w:t>
      </w:r>
      <w:r w:rsidRPr="00366DF9">
        <w:rPr>
          <w:rStyle w:val="StyleUnderline"/>
        </w:rPr>
        <w:t xml:space="preserve"> would likely be </w:t>
      </w:r>
      <w:r w:rsidRPr="00EF4DED">
        <w:rPr>
          <w:rStyle w:val="Emphasis"/>
          <w:highlight w:val="cyan"/>
        </w:rPr>
        <w:t>emboldened</w:t>
      </w:r>
      <w:r w:rsidRPr="00366DF9">
        <w:rPr>
          <w:sz w:val="16"/>
        </w:rPr>
        <w:t xml:space="preserve"> by a successful Chinese invasion of Taiwan and reconsider long-dormant </w:t>
      </w:r>
      <w:r w:rsidRPr="00366DF9">
        <w:rPr>
          <w:rStyle w:val="Emphasis"/>
        </w:rPr>
        <w:t>plan</w:t>
      </w:r>
      <w:r w:rsidRPr="00366DF9">
        <w:rPr>
          <w:sz w:val="16"/>
        </w:rPr>
        <w:t xml:space="preserve">s </w:t>
      </w:r>
      <w:r w:rsidRPr="00EF4DED">
        <w:rPr>
          <w:rStyle w:val="StyleUnderline"/>
          <w:highlight w:val="cyan"/>
        </w:rPr>
        <w:t>to</w:t>
      </w:r>
      <w:r w:rsidRPr="00366DF9">
        <w:rPr>
          <w:sz w:val="16"/>
        </w:rPr>
        <w:t xml:space="preserve"> weaken and, if possible, </w:t>
      </w:r>
      <w:r w:rsidRPr="00366DF9">
        <w:rPr>
          <w:rStyle w:val="Emphasis"/>
        </w:rPr>
        <w:t>destroy</w:t>
      </w:r>
      <w:r w:rsidRPr="00366DF9">
        <w:rPr>
          <w:rStyle w:val="StyleUnderline"/>
        </w:rPr>
        <w:t xml:space="preserve"> South Korea’s government and affect a </w:t>
      </w:r>
      <w:r w:rsidRPr="00EF4DED">
        <w:rPr>
          <w:rStyle w:val="Emphasis"/>
          <w:highlight w:val="cyan"/>
        </w:rPr>
        <w:t>takeover</w:t>
      </w:r>
      <w:r w:rsidRPr="00366DF9">
        <w:rPr>
          <w:sz w:val="16"/>
        </w:rPr>
        <w:t xml:space="preserve"> of the peninsula. With the power and prestige of the United States drastically reduced and South Korea acutely vulnerable, it seems probable that North Korea would seek to obtain China’s help in attacking South Korea. </w:t>
      </w:r>
      <w:r w:rsidRPr="00366DF9">
        <w:rPr>
          <w:rStyle w:val="StyleUnderline"/>
        </w:rPr>
        <w:t>Beijing</w:t>
      </w:r>
      <w:r w:rsidRPr="00366DF9">
        <w:rPr>
          <w:sz w:val="16"/>
        </w:rPr>
        <w:t xml:space="preserve"> is likely to </w:t>
      </w:r>
      <w:r w:rsidRPr="00366DF9">
        <w:rPr>
          <w:rStyle w:val="StyleUnderline"/>
        </w:rPr>
        <w:t xml:space="preserve">see the situation as an </w:t>
      </w:r>
      <w:r w:rsidRPr="00366DF9">
        <w:rPr>
          <w:rStyle w:val="Emphasis"/>
        </w:rPr>
        <w:t>opportunity</w:t>
      </w:r>
      <w:r w:rsidRPr="00366DF9">
        <w:rPr>
          <w:rStyle w:val="StyleUnderline"/>
        </w:rPr>
        <w:t xml:space="preserve"> to drive American forces </w:t>
      </w:r>
      <w:r w:rsidRPr="00366DF9">
        <w:rPr>
          <w:rStyle w:val="Emphasis"/>
        </w:rPr>
        <w:t>off</w:t>
      </w:r>
      <w:r w:rsidRPr="00366DF9">
        <w:rPr>
          <w:rStyle w:val="StyleUnderline"/>
        </w:rPr>
        <w:t xml:space="preserve"> the Asian mainland. China’s government would</w:t>
      </w:r>
      <w:r w:rsidRPr="00366DF9">
        <w:rPr>
          <w:sz w:val="16"/>
        </w:rPr>
        <w:t xml:space="preserve"> probably </w:t>
      </w:r>
      <w:r w:rsidRPr="00366DF9">
        <w:rPr>
          <w:rStyle w:val="Emphasis"/>
        </w:rPr>
        <w:t>encourage</w:t>
      </w:r>
      <w:r w:rsidRPr="00366DF9">
        <w:rPr>
          <w:sz w:val="16"/>
        </w:rPr>
        <w:t xml:space="preserve"> and support some degree of </w:t>
      </w:r>
      <w:r w:rsidRPr="00366DF9">
        <w:rPr>
          <w:rStyle w:val="StyleUnderline"/>
        </w:rPr>
        <w:t>North Korean aggression</w:t>
      </w:r>
      <w:r w:rsidRPr="00366DF9">
        <w:rPr>
          <w:sz w:val="16"/>
        </w:rPr>
        <w:t xml:space="preserve">. At a minimum, an unprecedented campaign of coercion would likely result, which could escalate to war. At the same time, CCP influence over Pyongyang would grow, and North Korea would struggle in vain to maintain its independence from the new PRC empire. </w:t>
      </w:r>
      <w:r w:rsidRPr="00EF4DED">
        <w:rPr>
          <w:rStyle w:val="Emphasis"/>
          <w:highlight w:val="cyan"/>
        </w:rPr>
        <w:t>India</w:t>
      </w:r>
      <w:r w:rsidRPr="00366DF9">
        <w:rPr>
          <w:sz w:val="16"/>
        </w:rPr>
        <w:t xml:space="preserve"> would almost certainly see the loss of Taiwan as a national security disaster and </w:t>
      </w:r>
      <w:r w:rsidRPr="00366DF9">
        <w:rPr>
          <w:rStyle w:val="StyleUnderline"/>
        </w:rPr>
        <w:t xml:space="preserve">quickly </w:t>
      </w:r>
      <w:r w:rsidRPr="00EF4DED">
        <w:rPr>
          <w:rStyle w:val="Emphasis"/>
          <w:highlight w:val="cyan"/>
        </w:rPr>
        <w:t>expand</w:t>
      </w:r>
      <w:r w:rsidRPr="00366DF9">
        <w:rPr>
          <w:rStyle w:val="StyleUnderline"/>
        </w:rPr>
        <w:t xml:space="preserve"> its </w:t>
      </w:r>
      <w:r w:rsidRPr="00EF4DED">
        <w:rPr>
          <w:rStyle w:val="Emphasis"/>
          <w:highlight w:val="cyan"/>
        </w:rPr>
        <w:t>nuc</w:t>
      </w:r>
      <w:r w:rsidRPr="00366DF9">
        <w:rPr>
          <w:sz w:val="16"/>
        </w:rPr>
        <w:t xml:space="preserve">lear weapons </w:t>
      </w:r>
      <w:r w:rsidRPr="00366DF9">
        <w:rPr>
          <w:rStyle w:val="StyleUnderline"/>
        </w:rPr>
        <w:t xml:space="preserve">arsenal and further </w:t>
      </w:r>
      <w:r w:rsidRPr="00EF4DED">
        <w:rPr>
          <w:rStyle w:val="Emphasis"/>
          <w:highlight w:val="cyan"/>
        </w:rPr>
        <w:t>build up</w:t>
      </w:r>
      <w:r w:rsidRPr="00366DF9">
        <w:rPr>
          <w:rStyle w:val="StyleUnderline"/>
        </w:rPr>
        <w:t xml:space="preserve"> its conventional </w:t>
      </w:r>
      <w:r w:rsidRPr="00EF4DED">
        <w:rPr>
          <w:rStyle w:val="Emphasis"/>
          <w:highlight w:val="cyan"/>
        </w:rPr>
        <w:t>military</w:t>
      </w:r>
      <w:r w:rsidRPr="00366DF9">
        <w:rPr>
          <w:rStyle w:val="StyleUnderline"/>
        </w:rPr>
        <w:t xml:space="preserve"> along the </w:t>
      </w:r>
      <w:r w:rsidRPr="00366DF9">
        <w:rPr>
          <w:rStyle w:val="Emphasis"/>
        </w:rPr>
        <w:t>border</w:t>
      </w:r>
      <w:r w:rsidRPr="00366DF9">
        <w:rPr>
          <w:sz w:val="16"/>
        </w:rPr>
        <w:t xml:space="preserve">. With Taiwan gone, the </w:t>
      </w:r>
      <w:r w:rsidRPr="00EF4DED">
        <w:rPr>
          <w:rStyle w:val="StyleUnderline"/>
          <w:highlight w:val="cyan"/>
        </w:rPr>
        <w:t>PLA</w:t>
      </w:r>
      <w:r w:rsidRPr="00366DF9">
        <w:rPr>
          <w:rStyle w:val="StyleUnderline"/>
        </w:rPr>
        <w:t xml:space="preserve"> would likely </w:t>
      </w:r>
      <w:r w:rsidRPr="00EF4DED">
        <w:rPr>
          <w:rStyle w:val="StyleUnderline"/>
          <w:highlight w:val="cyan"/>
        </w:rPr>
        <w:t xml:space="preserve">focus on </w:t>
      </w:r>
      <w:r w:rsidRPr="00EF4DED">
        <w:rPr>
          <w:rStyle w:val="Emphasis"/>
          <w:highlight w:val="cyan"/>
        </w:rPr>
        <w:t>re-taking</w:t>
      </w:r>
      <w:r w:rsidRPr="00366DF9">
        <w:rPr>
          <w:rStyle w:val="StyleUnderline"/>
        </w:rPr>
        <w:t xml:space="preserve"> territories controlled by </w:t>
      </w:r>
      <w:r w:rsidRPr="00EF4DED">
        <w:rPr>
          <w:rStyle w:val="Emphasis"/>
          <w:highlight w:val="cyan"/>
        </w:rPr>
        <w:t>Delhi</w:t>
      </w:r>
      <w:r w:rsidRPr="00366DF9">
        <w:rPr>
          <w:sz w:val="16"/>
        </w:rPr>
        <w:t xml:space="preserve"> as its next major mission. </w:t>
      </w:r>
      <w:r w:rsidRPr="00EF4DED">
        <w:rPr>
          <w:rStyle w:val="Emphasis"/>
          <w:highlight w:val="cyan"/>
        </w:rPr>
        <w:t>Australia</w:t>
      </w:r>
      <w:r w:rsidRPr="00EF4DED">
        <w:rPr>
          <w:rStyle w:val="StyleUnderline"/>
          <w:highlight w:val="cyan"/>
        </w:rPr>
        <w:t xml:space="preserve"> will fear</w:t>
      </w:r>
      <w:r w:rsidRPr="00366DF9">
        <w:rPr>
          <w:rStyle w:val="StyleUnderline"/>
        </w:rPr>
        <w:t xml:space="preserve"> being </w:t>
      </w:r>
      <w:r w:rsidRPr="00EF4DED">
        <w:rPr>
          <w:rStyle w:val="Emphasis"/>
          <w:highlight w:val="cyan"/>
        </w:rPr>
        <w:t>encircled</w:t>
      </w:r>
      <w:r w:rsidRPr="00366DF9">
        <w:rPr>
          <w:sz w:val="16"/>
        </w:rPr>
        <w:t xml:space="preserve"> and isolated as the Chinese military pushes across the South Pacific. </w:t>
      </w:r>
      <w:r w:rsidRPr="00366DF9">
        <w:rPr>
          <w:rStyle w:val="Emphasis"/>
        </w:rPr>
        <w:t>Canberra</w:t>
      </w:r>
      <w:r w:rsidRPr="00366DF9">
        <w:rPr>
          <w:rStyle w:val="StyleUnderline"/>
        </w:rPr>
        <w:t xml:space="preserve"> might opt to </w:t>
      </w:r>
      <w:r w:rsidRPr="00EF4DED">
        <w:rPr>
          <w:rStyle w:val="StyleUnderline"/>
          <w:highlight w:val="cyan"/>
        </w:rPr>
        <w:t>develop</w:t>
      </w:r>
      <w:r w:rsidRPr="00366DF9">
        <w:rPr>
          <w:sz w:val="16"/>
        </w:rPr>
        <w:t xml:space="preserve"> its own independent </w:t>
      </w:r>
      <w:r w:rsidRPr="00EF4DED">
        <w:rPr>
          <w:rStyle w:val="Emphasis"/>
          <w:highlight w:val="cyan"/>
        </w:rPr>
        <w:t>nuclear</w:t>
      </w:r>
      <w:r w:rsidRPr="00EF4DED">
        <w:rPr>
          <w:rStyle w:val="StyleUnderline"/>
          <w:highlight w:val="cyan"/>
        </w:rPr>
        <w:t xml:space="preserve"> armaments</w:t>
      </w:r>
      <w:r w:rsidRPr="00366DF9">
        <w:rPr>
          <w:sz w:val="16"/>
        </w:rPr>
        <w:t xml:space="preserve"> program and accelerate plans to acquire nuclear-powered submarines. The Quad would be at a distinctive crossroads; it may become the foundation for a collective security organization like NATO, but it could just as easily fall apart.</w:t>
      </w:r>
    </w:p>
    <w:p w14:paraId="3467D8BB" w14:textId="77777777" w:rsidR="0054514D" w:rsidRPr="00180235" w:rsidRDefault="0054514D" w:rsidP="0054514D">
      <w:pPr>
        <w:rPr>
          <w:sz w:val="16"/>
        </w:rPr>
      </w:pPr>
      <w:r w:rsidRPr="00366DF9">
        <w:rPr>
          <w:sz w:val="16"/>
        </w:rPr>
        <w:t xml:space="preserve">A similar crossroads would be reached in Europe. With the United States distracted humiliated by China, </w:t>
      </w:r>
      <w:r w:rsidRPr="00EF4DED">
        <w:rPr>
          <w:rStyle w:val="Emphasis"/>
          <w:highlight w:val="cyan"/>
        </w:rPr>
        <w:t>NATO</w:t>
      </w:r>
      <w:r w:rsidRPr="00366DF9">
        <w:rPr>
          <w:sz w:val="16"/>
        </w:rPr>
        <w:t xml:space="preserve"> countries might rally together in common cause and redouble their efforts to bolster collective security. It seems at least as probable, however, that the post-war bonds that have long tied together the great democracies of Europe </w:t>
      </w:r>
      <w:r w:rsidRPr="00EF4DED">
        <w:rPr>
          <w:rStyle w:val="StyleUnderline"/>
          <w:highlight w:val="cyan"/>
        </w:rPr>
        <w:t xml:space="preserve">would </w:t>
      </w:r>
      <w:r w:rsidRPr="00EF4DED">
        <w:rPr>
          <w:rStyle w:val="Emphasis"/>
          <w:highlight w:val="cyan"/>
        </w:rPr>
        <w:t>fray</w:t>
      </w:r>
      <w:r w:rsidRPr="00366DF9">
        <w:rPr>
          <w:rStyle w:val="StyleUnderline"/>
        </w:rPr>
        <w:t xml:space="preserve">. Combined Chinese and Russian </w:t>
      </w:r>
      <w:r w:rsidRPr="00366DF9">
        <w:rPr>
          <w:rStyle w:val="Emphasis"/>
        </w:rPr>
        <w:t>influence</w:t>
      </w:r>
      <w:r w:rsidRPr="00366DF9">
        <w:rPr>
          <w:sz w:val="16"/>
        </w:rPr>
        <w:t xml:space="preserve"> campaigns might </w:t>
      </w:r>
      <w:r w:rsidRPr="00366DF9">
        <w:rPr>
          <w:rStyle w:val="Emphasis"/>
        </w:rPr>
        <w:t>succeed</w:t>
      </w:r>
      <w:r w:rsidRPr="00366DF9">
        <w:rPr>
          <w:rStyle w:val="StyleUnderline"/>
        </w:rPr>
        <w:t xml:space="preserve"> in getting </w:t>
      </w:r>
      <w:r w:rsidRPr="00EF4DED">
        <w:rPr>
          <w:rStyle w:val="StyleUnderline"/>
          <w:highlight w:val="cyan"/>
        </w:rPr>
        <w:t>countries</w:t>
      </w:r>
      <w:r w:rsidRPr="00366DF9">
        <w:rPr>
          <w:rStyle w:val="StyleUnderline"/>
        </w:rPr>
        <w:t xml:space="preserve"> such as </w:t>
      </w:r>
      <w:r w:rsidRPr="00366DF9">
        <w:rPr>
          <w:rStyle w:val="Emphasis"/>
        </w:rPr>
        <w:t>Germany</w:t>
      </w:r>
      <w:r w:rsidRPr="00366DF9">
        <w:rPr>
          <w:rStyle w:val="StyleUnderline"/>
        </w:rPr>
        <w:t xml:space="preserve">, </w:t>
      </w:r>
      <w:r w:rsidRPr="00366DF9">
        <w:rPr>
          <w:rStyle w:val="Emphasis"/>
        </w:rPr>
        <w:t>France</w:t>
      </w:r>
      <w:r w:rsidRPr="00366DF9">
        <w:rPr>
          <w:rStyle w:val="StyleUnderline"/>
        </w:rPr>
        <w:t xml:space="preserve">, and </w:t>
      </w:r>
      <w:r w:rsidRPr="00366DF9">
        <w:rPr>
          <w:rStyle w:val="Emphasis"/>
        </w:rPr>
        <w:t>Italy</w:t>
      </w:r>
      <w:r w:rsidRPr="00366DF9">
        <w:rPr>
          <w:rStyle w:val="StyleUnderline"/>
        </w:rPr>
        <w:t xml:space="preserve"> to </w:t>
      </w:r>
      <w:r w:rsidRPr="00EF4DED">
        <w:rPr>
          <w:rStyle w:val="StyleUnderline"/>
          <w:highlight w:val="cyan"/>
        </w:rPr>
        <w:t xml:space="preserve">embrace </w:t>
      </w:r>
      <w:r w:rsidRPr="00EF4DED">
        <w:rPr>
          <w:rStyle w:val="Emphasis"/>
          <w:highlight w:val="cyan"/>
        </w:rPr>
        <w:t>pro-Beijing</w:t>
      </w:r>
      <w:r w:rsidRPr="00EF4DED">
        <w:rPr>
          <w:rStyle w:val="StyleUnderline"/>
          <w:highlight w:val="cyan"/>
        </w:rPr>
        <w:t xml:space="preserve"> policies</w:t>
      </w:r>
      <w:r w:rsidRPr="00366DF9">
        <w:rPr>
          <w:sz w:val="16"/>
        </w:rPr>
        <w:t xml:space="preserve"> that drive them against the United States </w:t>
      </w:r>
      <w:r w:rsidRPr="00366DF9">
        <w:rPr>
          <w:rStyle w:val="StyleUnderline"/>
        </w:rPr>
        <w:t xml:space="preserve">and </w:t>
      </w:r>
      <w:r w:rsidRPr="00366DF9">
        <w:rPr>
          <w:rStyle w:val="Emphasis"/>
        </w:rPr>
        <w:t xml:space="preserve">fatally </w:t>
      </w:r>
      <w:r w:rsidRPr="00EF4DED">
        <w:rPr>
          <w:rStyle w:val="Emphasis"/>
          <w:highlight w:val="cyan"/>
        </w:rPr>
        <w:t>fracture</w:t>
      </w:r>
      <w:r w:rsidRPr="00366DF9">
        <w:rPr>
          <w:rStyle w:val="StyleUnderline"/>
        </w:rPr>
        <w:t xml:space="preserve"> the NATO </w:t>
      </w:r>
      <w:r w:rsidRPr="00EF4DED">
        <w:rPr>
          <w:rStyle w:val="StyleUnderline"/>
          <w:highlight w:val="cyan"/>
        </w:rPr>
        <w:t>alliance</w:t>
      </w:r>
      <w:r w:rsidRPr="00366DF9">
        <w:rPr>
          <w:sz w:val="16"/>
        </w:rPr>
        <w:t xml:space="preserve"> network. </w:t>
      </w:r>
      <w:r w:rsidRPr="00EF4DED">
        <w:rPr>
          <w:rStyle w:val="StyleUnderline"/>
          <w:highlight w:val="cyan"/>
        </w:rPr>
        <w:t xml:space="preserve">European </w:t>
      </w:r>
      <w:r w:rsidRPr="00EF4DED">
        <w:rPr>
          <w:rStyle w:val="Emphasis"/>
          <w:highlight w:val="cyan"/>
        </w:rPr>
        <w:t>disunion</w:t>
      </w:r>
      <w:r w:rsidRPr="00366DF9">
        <w:rPr>
          <w:rStyle w:val="StyleUnderline"/>
        </w:rPr>
        <w:t xml:space="preserve"> might </w:t>
      </w:r>
      <w:r w:rsidRPr="00EF4DED">
        <w:rPr>
          <w:rStyle w:val="StyleUnderline"/>
          <w:highlight w:val="cyan"/>
        </w:rPr>
        <w:t>follow</w:t>
      </w:r>
      <w:r w:rsidRPr="00366DF9">
        <w:rPr>
          <w:rStyle w:val="StyleUnderline"/>
        </w:rPr>
        <w:t>, throwing the continent into</w:t>
      </w:r>
      <w:r w:rsidRPr="00366DF9">
        <w:rPr>
          <w:sz w:val="16"/>
        </w:rPr>
        <w:t xml:space="preserve"> a political environment eerily reminiscent of the 1920s and </w:t>
      </w:r>
      <w:r w:rsidRPr="00366DF9">
        <w:rPr>
          <w:rStyle w:val="StyleUnderline"/>
        </w:rPr>
        <w:t>19</w:t>
      </w:r>
      <w:r w:rsidRPr="00366DF9">
        <w:rPr>
          <w:rStyle w:val="Emphasis"/>
        </w:rPr>
        <w:t>30s</w:t>
      </w:r>
      <w:r w:rsidRPr="00366DF9">
        <w:rPr>
          <w:sz w:val="16"/>
        </w:rPr>
        <w:t>.</w:t>
      </w:r>
      <w:r>
        <w:rPr>
          <w:sz w:val="16"/>
        </w:rPr>
        <w:tab/>
      </w:r>
    </w:p>
    <w:p w14:paraId="7DDF897C" w14:textId="77777777" w:rsidR="0054514D" w:rsidRPr="00366DF9" w:rsidRDefault="0054514D" w:rsidP="0054514D">
      <w:pPr>
        <w:pStyle w:val="Heading4"/>
        <w:rPr>
          <w:rFonts w:cs="Times New Roman"/>
        </w:rPr>
      </w:pPr>
      <w:r w:rsidRPr="00366DF9">
        <w:rPr>
          <w:rFonts w:cs="Times New Roman"/>
        </w:rPr>
        <w:t xml:space="preserve">Taiwan crisis goes </w:t>
      </w:r>
      <w:r w:rsidRPr="00366DF9">
        <w:rPr>
          <w:rFonts w:cs="Times New Roman"/>
          <w:u w:val="single"/>
        </w:rPr>
        <w:t>nuclear</w:t>
      </w:r>
      <w:r w:rsidRPr="00366DF9">
        <w:rPr>
          <w:rFonts w:cs="Times New Roman"/>
        </w:rPr>
        <w:t>---multiple vectors of escalation.</w:t>
      </w:r>
    </w:p>
    <w:p w14:paraId="03AA4AAB" w14:textId="77777777" w:rsidR="0054514D" w:rsidRPr="00237B99" w:rsidRDefault="0054514D" w:rsidP="0054514D">
      <w:proofErr w:type="spellStart"/>
      <w:r w:rsidRPr="00237B99">
        <w:rPr>
          <w:rStyle w:val="Style13ptBold"/>
        </w:rPr>
        <w:t>Kroenig</w:t>
      </w:r>
      <w:proofErr w:type="spellEnd"/>
      <w:r w:rsidRPr="00237B99">
        <w:rPr>
          <w:rStyle w:val="Style13ptBold"/>
        </w:rPr>
        <w:t xml:space="preserve"> 23</w:t>
      </w:r>
      <w:r w:rsidRPr="00237B99">
        <w:t>, vice president and senior director of the Atlantic Council’s Scowcroft Center for Strategy and Security and the Atlantic Council’s director of studies, tenured professor of government and foreign service at Georgetown University (Matthew, “Deliberate Nuclear Use in a War Over Taiwan: Scenarios and Considerations for the United States,” Atlantic Council, https://www.atlanticcouncil.org/wp-content/uploads/2023/10/Kroenig-Deliberate-Nuclear-Use-in-a-War-over-Taiwan.pdf)</w:t>
      </w:r>
    </w:p>
    <w:p w14:paraId="36FF35E6" w14:textId="77777777" w:rsidR="0054514D" w:rsidRPr="00366DF9" w:rsidRDefault="0054514D" w:rsidP="0054514D">
      <w:pPr>
        <w:rPr>
          <w:sz w:val="16"/>
        </w:rPr>
      </w:pPr>
      <w:r w:rsidRPr="00EF4DED">
        <w:rPr>
          <w:rStyle w:val="StyleUnderline"/>
          <w:highlight w:val="cyan"/>
        </w:rPr>
        <w:t>In</w:t>
      </w:r>
      <w:r w:rsidRPr="00366DF9">
        <w:rPr>
          <w:sz w:val="16"/>
        </w:rPr>
        <w:t xml:space="preserve"> the event of </w:t>
      </w:r>
      <w:r w:rsidRPr="00366DF9">
        <w:rPr>
          <w:rStyle w:val="StyleUnderline"/>
        </w:rPr>
        <w:t xml:space="preserve">a US-China </w:t>
      </w:r>
      <w:r w:rsidRPr="00EF4DED">
        <w:rPr>
          <w:rStyle w:val="StyleUnderline"/>
          <w:highlight w:val="cyan"/>
        </w:rPr>
        <w:t xml:space="preserve">war over </w:t>
      </w:r>
      <w:r w:rsidRPr="00EF4DED">
        <w:rPr>
          <w:rStyle w:val="Emphasis"/>
          <w:highlight w:val="cyan"/>
        </w:rPr>
        <w:t>Taiwan</w:t>
      </w:r>
      <w:r w:rsidRPr="00366DF9">
        <w:rPr>
          <w:sz w:val="16"/>
        </w:rPr>
        <w:t xml:space="preserve">, </w:t>
      </w:r>
      <w:r w:rsidRPr="00366DF9">
        <w:rPr>
          <w:rStyle w:val="StyleUnderline"/>
        </w:rPr>
        <w:t xml:space="preserve">there are plausible scenarios in which </w:t>
      </w:r>
      <w:r w:rsidRPr="00EF4DED">
        <w:rPr>
          <w:rStyle w:val="StyleUnderline"/>
          <w:highlight w:val="cyan"/>
        </w:rPr>
        <w:t xml:space="preserve">either </w:t>
      </w:r>
      <w:r w:rsidRPr="00EF4DED">
        <w:rPr>
          <w:rStyle w:val="Emphasis"/>
          <w:highlight w:val="cyan"/>
        </w:rPr>
        <w:t>China</w:t>
      </w:r>
      <w:r w:rsidRPr="00EF4DED">
        <w:rPr>
          <w:rStyle w:val="StyleUnderline"/>
          <w:highlight w:val="cyan"/>
        </w:rPr>
        <w:t xml:space="preserve"> or the </w:t>
      </w:r>
      <w:r w:rsidRPr="00EF4DED">
        <w:rPr>
          <w:rStyle w:val="Emphasis"/>
          <w:highlight w:val="cyan"/>
        </w:rPr>
        <w:t>U</w:t>
      </w:r>
      <w:r w:rsidRPr="00366DF9">
        <w:rPr>
          <w:sz w:val="16"/>
        </w:rPr>
        <w:t xml:space="preserve">nited </w:t>
      </w:r>
      <w:r w:rsidRPr="00EF4DED">
        <w:rPr>
          <w:rStyle w:val="Emphasis"/>
          <w:highlight w:val="cyan"/>
        </w:rPr>
        <w:t>S</w:t>
      </w:r>
      <w:r w:rsidRPr="00366DF9">
        <w:rPr>
          <w:sz w:val="16"/>
        </w:rPr>
        <w:t xml:space="preserve">tates </w:t>
      </w:r>
      <w:r w:rsidRPr="00EF4DED">
        <w:rPr>
          <w:rStyle w:val="StyleUnderline"/>
          <w:highlight w:val="cyan"/>
        </w:rPr>
        <w:t>would</w:t>
      </w:r>
      <w:r w:rsidRPr="00366DF9">
        <w:rPr>
          <w:rStyle w:val="StyleUnderline"/>
        </w:rPr>
        <w:t xml:space="preserve"> logically </w:t>
      </w:r>
      <w:r w:rsidRPr="00EF4DED">
        <w:rPr>
          <w:rStyle w:val="StyleUnderline"/>
          <w:highlight w:val="cyan"/>
        </w:rPr>
        <w:t xml:space="preserve">consider using </w:t>
      </w:r>
      <w:r w:rsidRPr="00EF4DED">
        <w:rPr>
          <w:rStyle w:val="Emphasis"/>
          <w:highlight w:val="cyan"/>
        </w:rPr>
        <w:t>nuc</w:t>
      </w:r>
      <w:r w:rsidRPr="00366DF9">
        <w:rPr>
          <w:sz w:val="16"/>
        </w:rPr>
        <w:t>lear weapon</w:t>
      </w:r>
      <w:r w:rsidRPr="00EF4DED">
        <w:rPr>
          <w:rStyle w:val="Emphasis"/>
          <w:highlight w:val="cyan"/>
        </w:rPr>
        <w:t>s</w:t>
      </w:r>
      <w:r w:rsidRPr="00366DF9">
        <w:rPr>
          <w:sz w:val="16"/>
        </w:rPr>
        <w:t xml:space="preserve"> in a limited fashion, given the high stakes. Limited nuclear use is defined as a nuclear attack short of a large-scale nuclear exchange designed to eliminate a large fraction of an adversary state’s military forces, industrial production, or population. This section will lay out the plausible scenarios for either side’s deliberate nuclear use across the spectrum of employment—from signaling to an attack on an operationally relevant target to an extended nuclear exchange.</w:t>
      </w:r>
    </w:p>
    <w:p w14:paraId="77C37FBC" w14:textId="77777777" w:rsidR="0054514D" w:rsidRPr="00366DF9" w:rsidRDefault="0054514D" w:rsidP="0054514D">
      <w:pPr>
        <w:rPr>
          <w:sz w:val="16"/>
        </w:rPr>
      </w:pPr>
      <w:r w:rsidRPr="00366DF9">
        <w:rPr>
          <w:sz w:val="16"/>
        </w:rPr>
        <w:t>Scenarios for Chinese Limited Nuclear First Use</w:t>
      </w:r>
    </w:p>
    <w:p w14:paraId="22083E91" w14:textId="77777777" w:rsidR="0054514D" w:rsidRPr="00366DF9" w:rsidRDefault="0054514D" w:rsidP="0054514D">
      <w:pPr>
        <w:rPr>
          <w:sz w:val="16"/>
        </w:rPr>
      </w:pPr>
      <w:r w:rsidRPr="00366DF9">
        <w:rPr>
          <w:sz w:val="16"/>
        </w:rPr>
        <w:t>There are at least four scenarios for Chinese limited nuclear first use in a conflict with the United States over Taiwan: nuclear signaling and threats, a nuclear demonstration with no military effect, a nuclear attack on Taiwan, or a nuclear attack on the forces or territory of the United States or one or more of its regional allies.</w:t>
      </w:r>
    </w:p>
    <w:p w14:paraId="3155107A" w14:textId="77777777" w:rsidR="0054514D" w:rsidRPr="00366DF9" w:rsidRDefault="0054514D" w:rsidP="0054514D">
      <w:pPr>
        <w:rPr>
          <w:sz w:val="16"/>
        </w:rPr>
      </w:pPr>
      <w:r w:rsidRPr="00366DF9">
        <w:rPr>
          <w:sz w:val="16"/>
        </w:rPr>
        <w:t xml:space="preserve">Some might respond that these scenarios are implausible, given China’s pledge not to use nuclear weapons first in a conflict, but </w:t>
      </w:r>
      <w:r w:rsidRPr="00366DF9">
        <w:rPr>
          <w:rStyle w:val="StyleUnderline"/>
        </w:rPr>
        <w:t xml:space="preserve">there are reasons to </w:t>
      </w:r>
      <w:r w:rsidRPr="00366DF9">
        <w:rPr>
          <w:rStyle w:val="Emphasis"/>
        </w:rPr>
        <w:t>doubt</w:t>
      </w:r>
      <w:r w:rsidRPr="00366DF9">
        <w:rPr>
          <w:rStyle w:val="StyleUnderline"/>
        </w:rPr>
        <w:t xml:space="preserve"> China’s </w:t>
      </w:r>
      <w:r w:rsidRPr="00366DF9">
        <w:rPr>
          <w:rStyle w:val="Emphasis"/>
        </w:rPr>
        <w:t>stated policy</w:t>
      </w:r>
      <w:r w:rsidRPr="00366DF9">
        <w:rPr>
          <w:sz w:val="16"/>
        </w:rPr>
        <w:t xml:space="preserve">. In fact, </w:t>
      </w:r>
      <w:r w:rsidRPr="00EF4DED">
        <w:rPr>
          <w:rStyle w:val="StyleUnderline"/>
          <w:highlight w:val="cyan"/>
        </w:rPr>
        <w:t>China’s</w:t>
      </w:r>
      <w:r w:rsidRPr="00366DF9">
        <w:rPr>
          <w:rStyle w:val="StyleUnderline"/>
        </w:rPr>
        <w:t xml:space="preserve"> nuclear </w:t>
      </w:r>
      <w:r w:rsidRPr="00EF4DED">
        <w:rPr>
          <w:rStyle w:val="StyleUnderline"/>
          <w:highlight w:val="cyan"/>
        </w:rPr>
        <w:t>strategy</w:t>
      </w:r>
      <w:r w:rsidRPr="00366DF9">
        <w:rPr>
          <w:rStyle w:val="StyleUnderline"/>
        </w:rPr>
        <w:t xml:space="preserve"> plausibly </w:t>
      </w:r>
      <w:r w:rsidRPr="00EF4DED">
        <w:rPr>
          <w:rStyle w:val="Emphasis"/>
          <w:highlight w:val="cyan"/>
        </w:rPr>
        <w:t>permits</w:t>
      </w:r>
      <w:r w:rsidRPr="00366DF9">
        <w:rPr>
          <w:rStyle w:val="StyleUnderline"/>
        </w:rPr>
        <w:t xml:space="preserve"> a variety of </w:t>
      </w:r>
      <w:r w:rsidRPr="00EF4DED">
        <w:rPr>
          <w:rStyle w:val="Emphasis"/>
          <w:highlight w:val="cyan"/>
        </w:rPr>
        <w:t>nuclear uses</w:t>
      </w:r>
      <w:r w:rsidRPr="00366DF9">
        <w:rPr>
          <w:sz w:val="16"/>
        </w:rPr>
        <w:t xml:space="preserve">, and the country unequivocally possesses the capability to conduct a nuclear first strike. Moreover, US statements and </w:t>
      </w:r>
      <w:r w:rsidRPr="00EF4DED">
        <w:rPr>
          <w:rStyle w:val="StyleUnderline"/>
          <w:highlight w:val="cyan"/>
        </w:rPr>
        <w:t xml:space="preserve">documents </w:t>
      </w:r>
      <w:r w:rsidRPr="00EF4DED">
        <w:rPr>
          <w:rStyle w:val="Emphasis"/>
          <w:highlight w:val="cyan"/>
        </w:rPr>
        <w:t>cast doubt</w:t>
      </w:r>
      <w:r w:rsidRPr="00EF4DED">
        <w:rPr>
          <w:rStyle w:val="StyleUnderline"/>
          <w:highlight w:val="cyan"/>
        </w:rPr>
        <w:t xml:space="preserve"> on</w:t>
      </w:r>
      <w:r w:rsidRPr="00366DF9">
        <w:rPr>
          <w:rStyle w:val="StyleUnderline"/>
        </w:rPr>
        <w:t xml:space="preserve"> China’s </w:t>
      </w:r>
      <w:r w:rsidRPr="00EF4DED">
        <w:rPr>
          <w:rStyle w:val="Emphasis"/>
          <w:highlight w:val="cyan"/>
        </w:rPr>
        <w:t>n</w:t>
      </w:r>
      <w:r w:rsidRPr="00366DF9">
        <w:rPr>
          <w:sz w:val="16"/>
        </w:rPr>
        <w:t>o-</w:t>
      </w:r>
      <w:r w:rsidRPr="00EF4DED">
        <w:rPr>
          <w:rStyle w:val="Emphasis"/>
          <w:highlight w:val="cyan"/>
        </w:rPr>
        <w:t>f</w:t>
      </w:r>
      <w:r w:rsidRPr="00366DF9">
        <w:rPr>
          <w:sz w:val="16"/>
        </w:rPr>
        <w:t>irst-</w:t>
      </w:r>
      <w:r w:rsidRPr="00EF4DED">
        <w:rPr>
          <w:rStyle w:val="Emphasis"/>
          <w:highlight w:val="cyan"/>
        </w:rPr>
        <w:t>u</w:t>
      </w:r>
      <w:r w:rsidRPr="00366DF9">
        <w:rPr>
          <w:sz w:val="16"/>
        </w:rPr>
        <w:t xml:space="preserve">se </w:t>
      </w:r>
      <w:r w:rsidRPr="00366DF9">
        <w:rPr>
          <w:rStyle w:val="StyleUnderline"/>
        </w:rPr>
        <w:t>policy</w:t>
      </w:r>
      <w:r w:rsidRPr="00366DF9">
        <w:rPr>
          <w:sz w:val="16"/>
        </w:rPr>
        <w:t xml:space="preserve">.20 In addition, </w:t>
      </w:r>
      <w:r w:rsidRPr="00EF4DED">
        <w:rPr>
          <w:rStyle w:val="StyleUnderline"/>
          <w:highlight w:val="cyan"/>
        </w:rPr>
        <w:t xml:space="preserve">policy can </w:t>
      </w:r>
      <w:r w:rsidRPr="00EF4DED">
        <w:rPr>
          <w:rStyle w:val="Emphasis"/>
          <w:highlight w:val="cyan"/>
        </w:rPr>
        <w:t>change</w:t>
      </w:r>
      <w:r w:rsidRPr="00EF4DED">
        <w:rPr>
          <w:rStyle w:val="StyleUnderline"/>
          <w:highlight w:val="cyan"/>
        </w:rPr>
        <w:t xml:space="preserve"> in</w:t>
      </w:r>
      <w:r w:rsidRPr="00366DF9">
        <w:rPr>
          <w:rStyle w:val="StyleUnderline"/>
        </w:rPr>
        <w:t xml:space="preserve"> the midst of </w:t>
      </w:r>
      <w:r w:rsidRPr="00EF4DED">
        <w:rPr>
          <w:rStyle w:val="StyleUnderline"/>
          <w:highlight w:val="cyan"/>
        </w:rPr>
        <w:t xml:space="preserve">a </w:t>
      </w:r>
      <w:r w:rsidRPr="00EF4DED">
        <w:rPr>
          <w:rStyle w:val="Emphasis"/>
          <w:highlight w:val="cyan"/>
        </w:rPr>
        <w:t>crisis</w:t>
      </w:r>
      <w:r w:rsidRPr="00366DF9">
        <w:rPr>
          <w:rStyle w:val="StyleUnderline"/>
        </w:rPr>
        <w:t xml:space="preserve"> or conflict</w:t>
      </w:r>
      <w:r w:rsidRPr="00366DF9">
        <w:rPr>
          <w:sz w:val="16"/>
        </w:rPr>
        <w:t xml:space="preserve">, </w:t>
      </w:r>
      <w:r w:rsidRPr="00366DF9">
        <w:rPr>
          <w:rStyle w:val="StyleUnderline"/>
        </w:rPr>
        <w:t xml:space="preserve">and </w:t>
      </w:r>
      <w:r w:rsidRPr="00EF4DED">
        <w:rPr>
          <w:rStyle w:val="StyleUnderline"/>
          <w:highlight w:val="cyan"/>
        </w:rPr>
        <w:t>there is</w:t>
      </w:r>
      <w:r w:rsidRPr="00366DF9">
        <w:rPr>
          <w:sz w:val="16"/>
        </w:rPr>
        <w:t xml:space="preserve"> technically </w:t>
      </w:r>
      <w:r w:rsidRPr="00EF4DED">
        <w:rPr>
          <w:rStyle w:val="StyleUnderline"/>
          <w:highlight w:val="cyan"/>
        </w:rPr>
        <w:t>nothing about</w:t>
      </w:r>
      <w:r w:rsidRPr="00366DF9">
        <w:rPr>
          <w:sz w:val="16"/>
        </w:rPr>
        <w:t xml:space="preserve"> China’s nuclear </w:t>
      </w:r>
      <w:r w:rsidRPr="00EF4DED">
        <w:rPr>
          <w:rStyle w:val="Emphasis"/>
          <w:highlight w:val="cyan"/>
        </w:rPr>
        <w:t>c</w:t>
      </w:r>
      <w:r w:rsidRPr="00366DF9">
        <w:rPr>
          <w:sz w:val="16"/>
        </w:rPr>
        <w:t xml:space="preserve">ommand </w:t>
      </w:r>
      <w:r w:rsidRPr="00EF4DED">
        <w:rPr>
          <w:rStyle w:val="StyleUnderline"/>
          <w:highlight w:val="cyan"/>
        </w:rPr>
        <w:t xml:space="preserve">and </w:t>
      </w:r>
      <w:r w:rsidRPr="00EF4DED">
        <w:rPr>
          <w:rStyle w:val="Emphasis"/>
          <w:highlight w:val="cyan"/>
        </w:rPr>
        <w:t>c</w:t>
      </w:r>
      <w:r w:rsidRPr="00366DF9">
        <w:rPr>
          <w:sz w:val="16"/>
        </w:rPr>
        <w:t xml:space="preserve">ontrol </w:t>
      </w:r>
      <w:r w:rsidRPr="00EF4DED">
        <w:rPr>
          <w:rStyle w:val="StyleUnderline"/>
          <w:highlight w:val="cyan"/>
        </w:rPr>
        <w:t xml:space="preserve">that would prohibit </w:t>
      </w:r>
      <w:r w:rsidRPr="00EF4DED">
        <w:rPr>
          <w:rStyle w:val="Emphasis"/>
          <w:highlight w:val="cyan"/>
        </w:rPr>
        <w:t>first use</w:t>
      </w:r>
      <w:r w:rsidRPr="00366DF9">
        <w:rPr>
          <w:sz w:val="16"/>
        </w:rPr>
        <w:t>. The United States must plan against this possibility.</w:t>
      </w:r>
    </w:p>
    <w:p w14:paraId="2765DCF5" w14:textId="77777777" w:rsidR="0054514D" w:rsidRPr="00366DF9" w:rsidRDefault="0054514D" w:rsidP="0054514D">
      <w:pPr>
        <w:rPr>
          <w:sz w:val="16"/>
        </w:rPr>
      </w:pPr>
      <w:r w:rsidRPr="00366DF9">
        <w:rPr>
          <w:sz w:val="16"/>
        </w:rPr>
        <w:t>Signaling</w:t>
      </w:r>
    </w:p>
    <w:p w14:paraId="09DA652B" w14:textId="77777777" w:rsidR="0054514D" w:rsidRPr="00366DF9" w:rsidRDefault="0054514D" w:rsidP="0054514D">
      <w:pPr>
        <w:rPr>
          <w:sz w:val="16"/>
        </w:rPr>
      </w:pPr>
      <w:r w:rsidRPr="00366DF9">
        <w:rPr>
          <w:sz w:val="16"/>
        </w:rPr>
        <w:t xml:space="preserve">In a crisis or a conflict over Taiwan, </w:t>
      </w:r>
      <w:r w:rsidRPr="00366DF9">
        <w:rPr>
          <w:rStyle w:val="StyleUnderline"/>
        </w:rPr>
        <w:t xml:space="preserve">Chinese </w:t>
      </w:r>
      <w:r w:rsidRPr="00EF4DED">
        <w:rPr>
          <w:rStyle w:val="StyleUnderline"/>
          <w:highlight w:val="cyan"/>
        </w:rPr>
        <w:t>leadership might use</w:t>
      </w:r>
      <w:r w:rsidRPr="00366DF9">
        <w:rPr>
          <w:rStyle w:val="StyleUnderline"/>
        </w:rPr>
        <w:t xml:space="preserve"> </w:t>
      </w:r>
      <w:r w:rsidRPr="00366DF9">
        <w:rPr>
          <w:rStyle w:val="Emphasis"/>
        </w:rPr>
        <w:t xml:space="preserve">nuclear </w:t>
      </w:r>
      <w:r w:rsidRPr="00EF4DED">
        <w:rPr>
          <w:rStyle w:val="Emphasis"/>
          <w:highlight w:val="cyan"/>
        </w:rPr>
        <w:t>signaling</w:t>
      </w:r>
      <w:r w:rsidRPr="00EF4DED">
        <w:rPr>
          <w:rStyle w:val="StyleUnderline"/>
          <w:highlight w:val="cyan"/>
        </w:rPr>
        <w:t xml:space="preserve"> to stop</w:t>
      </w:r>
      <w:r w:rsidRPr="00366DF9">
        <w:rPr>
          <w:rStyle w:val="StyleUnderline"/>
        </w:rPr>
        <w:t xml:space="preserve"> or limit a </w:t>
      </w:r>
      <w:r w:rsidRPr="00366DF9">
        <w:rPr>
          <w:rStyle w:val="Emphasis"/>
        </w:rPr>
        <w:t xml:space="preserve">US </w:t>
      </w:r>
      <w:r w:rsidRPr="00EF4DED">
        <w:rPr>
          <w:rStyle w:val="Emphasis"/>
          <w:highlight w:val="cyan"/>
        </w:rPr>
        <w:t>intervention</w:t>
      </w:r>
      <w:r w:rsidRPr="00366DF9">
        <w:rPr>
          <w:sz w:val="16"/>
        </w:rPr>
        <w:t xml:space="preserve">. This signaling could take a variety of forms. </w:t>
      </w:r>
      <w:r w:rsidRPr="00366DF9">
        <w:rPr>
          <w:rStyle w:val="StyleUnderline"/>
        </w:rPr>
        <w:t>Chinese leadership or state media could issue threats</w:t>
      </w:r>
      <w:r w:rsidRPr="00366DF9">
        <w:rPr>
          <w:sz w:val="16"/>
        </w:rPr>
        <w:t>—vague or specific, public or private—</w:t>
      </w:r>
      <w:r w:rsidRPr="00366DF9">
        <w:rPr>
          <w:rStyle w:val="StyleUnderline"/>
        </w:rPr>
        <w:t>that warn of</w:t>
      </w:r>
      <w:r w:rsidRPr="00366DF9">
        <w:rPr>
          <w:sz w:val="16"/>
        </w:rPr>
        <w:t xml:space="preserve"> “</w:t>
      </w:r>
      <w:r w:rsidRPr="00366DF9">
        <w:rPr>
          <w:rStyle w:val="Emphasis"/>
        </w:rPr>
        <w:t>catastrophic consequences</w:t>
      </w:r>
      <w:r w:rsidRPr="00366DF9">
        <w:rPr>
          <w:sz w:val="16"/>
        </w:rPr>
        <w:t xml:space="preserve">” for the United States if it interfered with Chinese “internal matters.” </w:t>
      </w:r>
      <w:r w:rsidRPr="00366DF9">
        <w:rPr>
          <w:rStyle w:val="StyleUnderline"/>
        </w:rPr>
        <w:t xml:space="preserve">The Chinese military could visibly </w:t>
      </w:r>
      <w:r w:rsidRPr="00366DF9">
        <w:rPr>
          <w:rStyle w:val="Emphasis"/>
        </w:rPr>
        <w:t>alert</w:t>
      </w:r>
      <w:r w:rsidRPr="00366DF9">
        <w:rPr>
          <w:rStyle w:val="StyleUnderline"/>
        </w:rPr>
        <w:t xml:space="preserve"> its nuclear forces</w:t>
      </w:r>
      <w:r w:rsidRPr="00366DF9">
        <w:rPr>
          <w:sz w:val="16"/>
        </w:rPr>
        <w:t xml:space="preserve">, including by dispatching mobile missiles from garrison, dispersing bombers to different airfields, and perhaps even releasing warheads from central storage to operational units. </w:t>
      </w:r>
      <w:r w:rsidRPr="00366DF9">
        <w:rPr>
          <w:rStyle w:val="StyleUnderline"/>
        </w:rPr>
        <w:t xml:space="preserve">China could also </w:t>
      </w:r>
      <w:r w:rsidRPr="00366DF9">
        <w:rPr>
          <w:rStyle w:val="Emphasis"/>
        </w:rPr>
        <w:t>test</w:t>
      </w:r>
      <w:r w:rsidRPr="00366DF9">
        <w:rPr>
          <w:rStyle w:val="StyleUnderline"/>
        </w:rPr>
        <w:t xml:space="preserve"> its nuclear </w:t>
      </w:r>
      <w:r w:rsidRPr="00366DF9">
        <w:rPr>
          <w:rStyle w:val="Emphasis"/>
        </w:rPr>
        <w:t>delivery vehicles</w:t>
      </w:r>
      <w:r w:rsidRPr="00366DF9">
        <w:rPr>
          <w:sz w:val="16"/>
        </w:rPr>
        <w:t xml:space="preserve">. This could be through a routine test like an intercontinental ballistic missile (ICBM) launch in its western test ranges. China could perhaps also test a new capability, like its August 2021 test of a boost-glide hypersonic missile with fractional orbital bombardment capability, which reportedly took US defense officials by surprise and was “very close” to a “Sputnik moment” in the words of Chairman of the Joint Chiefs of Staff Gen. Mark Milley.21 Perhaps interpreting Russian nuclear threats against Ukraine as successful in dissuading direct US and NATO intervention, China could believe that raising the salience of nuclear weapons would deter the United States and its allies from joining the war on Taiwan’s side. </w:t>
      </w:r>
    </w:p>
    <w:p w14:paraId="1A67E503" w14:textId="77777777" w:rsidR="0054514D" w:rsidRPr="00366DF9" w:rsidRDefault="0054514D" w:rsidP="0054514D">
      <w:pPr>
        <w:rPr>
          <w:sz w:val="16"/>
        </w:rPr>
      </w:pPr>
      <w:r w:rsidRPr="00366DF9">
        <w:rPr>
          <w:sz w:val="16"/>
        </w:rPr>
        <w:t>Demonstration</w:t>
      </w:r>
    </w:p>
    <w:p w14:paraId="1EC95505" w14:textId="77777777" w:rsidR="0054514D" w:rsidRPr="00366DF9" w:rsidRDefault="0054514D" w:rsidP="0054514D">
      <w:pPr>
        <w:rPr>
          <w:sz w:val="16"/>
        </w:rPr>
      </w:pPr>
      <w:r w:rsidRPr="00366DF9">
        <w:rPr>
          <w:sz w:val="16"/>
        </w:rPr>
        <w:t>The Chinese military could conduct a nuclear demonstration. It could take a step up from nuclear signaling by actually detonating a nuclear device without having direct military effects. The least provocative demonstration would be a test at an existing Chinese test range. China has not conducted a nuclear weapons test since its 1996 signature of the Comprehensive Test Ban Treaty, which it has not ratified. The purpose of such a test would aim to convince Taiwanese, US, and allied governments and publics of China’s seriousness about the conflict and its willingness to escalate to nuclear use. A more provocative nuclear demonstration could occur above the waters surrounding Taiwan or perhaps even above international waters in the vicinity of a US military base in the Western Pacific.</w:t>
      </w:r>
    </w:p>
    <w:p w14:paraId="2CCF6BBF" w14:textId="77777777" w:rsidR="0054514D" w:rsidRPr="00366DF9" w:rsidRDefault="0054514D" w:rsidP="0054514D">
      <w:pPr>
        <w:rPr>
          <w:sz w:val="16"/>
        </w:rPr>
      </w:pPr>
      <w:r w:rsidRPr="00366DF9">
        <w:rPr>
          <w:sz w:val="16"/>
        </w:rPr>
        <w:t>Nuclear Attack on Taiwan</w:t>
      </w:r>
    </w:p>
    <w:p w14:paraId="2C654A71" w14:textId="77777777" w:rsidR="0054514D" w:rsidRPr="00366DF9" w:rsidRDefault="0054514D" w:rsidP="0054514D">
      <w:pPr>
        <w:rPr>
          <w:sz w:val="16"/>
        </w:rPr>
      </w:pPr>
      <w:r w:rsidRPr="00366DF9">
        <w:rPr>
          <w:rStyle w:val="StyleUnderline"/>
        </w:rPr>
        <w:t xml:space="preserve">A </w:t>
      </w:r>
      <w:r w:rsidRPr="00366DF9">
        <w:rPr>
          <w:rStyle w:val="Emphasis"/>
        </w:rPr>
        <w:t xml:space="preserve">nuclear </w:t>
      </w:r>
      <w:r w:rsidRPr="00EF4DED">
        <w:rPr>
          <w:rStyle w:val="Emphasis"/>
          <w:highlight w:val="cyan"/>
        </w:rPr>
        <w:t>attack</w:t>
      </w:r>
      <w:r w:rsidRPr="00EF4DED">
        <w:rPr>
          <w:rStyle w:val="StyleUnderline"/>
          <w:highlight w:val="cyan"/>
        </w:rPr>
        <w:t xml:space="preserve"> against Taiwan</w:t>
      </w:r>
      <w:r w:rsidRPr="00366DF9">
        <w:rPr>
          <w:sz w:val="16"/>
        </w:rPr>
        <w:t xml:space="preserve"> itself </w:t>
      </w:r>
      <w:r w:rsidRPr="00366DF9">
        <w:rPr>
          <w:rStyle w:val="StyleUnderline"/>
        </w:rPr>
        <w:t xml:space="preserve">could </w:t>
      </w:r>
      <w:r w:rsidRPr="00EF4DED">
        <w:rPr>
          <w:rStyle w:val="StyleUnderline"/>
          <w:highlight w:val="cyan"/>
        </w:rPr>
        <w:t>target</w:t>
      </w:r>
      <w:r w:rsidRPr="00366DF9">
        <w:rPr>
          <w:rStyle w:val="StyleUnderline"/>
        </w:rPr>
        <w:t xml:space="preserve"> Taiwanese </w:t>
      </w:r>
      <w:r w:rsidRPr="00EF4DED">
        <w:rPr>
          <w:rStyle w:val="Emphasis"/>
          <w:highlight w:val="cyan"/>
        </w:rPr>
        <w:t>military</w:t>
      </w:r>
      <w:r w:rsidRPr="00EF4DED">
        <w:rPr>
          <w:rStyle w:val="StyleUnderline"/>
          <w:highlight w:val="cyan"/>
        </w:rPr>
        <w:t xml:space="preserve"> or </w:t>
      </w:r>
      <w:r w:rsidRPr="00EF4DED">
        <w:rPr>
          <w:rStyle w:val="Emphasis"/>
          <w:highlight w:val="cyan"/>
        </w:rPr>
        <w:t>leadership</w:t>
      </w:r>
      <w:r w:rsidRPr="00366DF9">
        <w:rPr>
          <w:rStyle w:val="StyleUnderline"/>
        </w:rPr>
        <w:t xml:space="preserve"> facilities</w:t>
      </w:r>
      <w:r w:rsidRPr="00366DF9">
        <w:rPr>
          <w:sz w:val="16"/>
        </w:rPr>
        <w:t>—possibly before the United States has committed troops to Taiwan’s defense—</w:t>
      </w:r>
      <w:r w:rsidRPr="00EF4DED">
        <w:rPr>
          <w:rStyle w:val="StyleUnderline"/>
          <w:highlight w:val="cyan"/>
        </w:rPr>
        <w:t xml:space="preserve">as a </w:t>
      </w:r>
      <w:r w:rsidRPr="00EF4DED">
        <w:rPr>
          <w:rStyle w:val="Emphasis"/>
          <w:highlight w:val="cyan"/>
        </w:rPr>
        <w:t>gambit</w:t>
      </w:r>
      <w:r w:rsidRPr="00366DF9">
        <w:rPr>
          <w:rStyle w:val="StyleUnderline"/>
        </w:rPr>
        <w:t xml:space="preserve"> to collapse Taiwan’s defenses</w:t>
      </w:r>
      <w:r w:rsidRPr="00366DF9">
        <w:rPr>
          <w:sz w:val="16"/>
        </w:rPr>
        <w:t xml:space="preserve">, </w:t>
      </w:r>
      <w:r w:rsidRPr="00366DF9">
        <w:rPr>
          <w:rStyle w:val="StyleUnderline"/>
        </w:rPr>
        <w:t>decapitate its leadership</w:t>
      </w:r>
      <w:r w:rsidRPr="00366DF9">
        <w:rPr>
          <w:sz w:val="16"/>
        </w:rPr>
        <w:t xml:space="preserve">, </w:t>
      </w:r>
      <w:r w:rsidRPr="00366DF9">
        <w:rPr>
          <w:rStyle w:val="StyleUnderline"/>
        </w:rPr>
        <w:t>and deter</w:t>
      </w:r>
      <w:r w:rsidRPr="00366DF9">
        <w:rPr>
          <w:sz w:val="16"/>
        </w:rPr>
        <w:t xml:space="preserve"> the United States and its </w:t>
      </w:r>
      <w:r w:rsidRPr="00366DF9">
        <w:rPr>
          <w:rStyle w:val="StyleUnderline"/>
        </w:rPr>
        <w:t>allies from supporting Taiwan</w:t>
      </w:r>
      <w:r w:rsidRPr="00366DF9">
        <w:rPr>
          <w:sz w:val="16"/>
        </w:rPr>
        <w:t xml:space="preserve">. In recent years, experts have recommended that Taiwan transform its military into a distributed force capable of a “porcupine defense” less vulnerable to air and missile bombardment. Still, </w:t>
      </w:r>
      <w:r w:rsidRPr="00366DF9">
        <w:rPr>
          <w:rStyle w:val="StyleUnderline"/>
        </w:rPr>
        <w:t xml:space="preserve">there are significant </w:t>
      </w:r>
      <w:r w:rsidRPr="00EF4DED">
        <w:rPr>
          <w:rStyle w:val="StyleUnderline"/>
          <w:highlight w:val="cyan"/>
        </w:rPr>
        <w:t>Taiwanese</w:t>
      </w:r>
      <w:r w:rsidRPr="00366DF9">
        <w:rPr>
          <w:rStyle w:val="StyleUnderline"/>
        </w:rPr>
        <w:t xml:space="preserve"> </w:t>
      </w:r>
      <w:r w:rsidRPr="00366DF9">
        <w:rPr>
          <w:rStyle w:val="Emphasis"/>
        </w:rPr>
        <w:t xml:space="preserve">military </w:t>
      </w:r>
      <w:r w:rsidRPr="00EF4DED">
        <w:rPr>
          <w:rStyle w:val="Emphasis"/>
          <w:highlight w:val="cyan"/>
        </w:rPr>
        <w:t>facilities</w:t>
      </w:r>
      <w:r w:rsidRPr="00366DF9">
        <w:rPr>
          <w:sz w:val="16"/>
        </w:rPr>
        <w:t xml:space="preserve"> (air bases, ports, and army bases) </w:t>
      </w:r>
      <w:r w:rsidRPr="00366DF9">
        <w:rPr>
          <w:rStyle w:val="StyleUnderline"/>
        </w:rPr>
        <w:t xml:space="preserve">or naval vessels that might </w:t>
      </w:r>
      <w:r w:rsidRPr="00EF4DED">
        <w:rPr>
          <w:rStyle w:val="StyleUnderline"/>
          <w:highlight w:val="cyan"/>
        </w:rPr>
        <w:t xml:space="preserve">present </w:t>
      </w:r>
      <w:r w:rsidRPr="00EF4DED">
        <w:rPr>
          <w:rStyle w:val="Emphasis"/>
          <w:highlight w:val="cyan"/>
        </w:rPr>
        <w:t>attractive targets</w:t>
      </w:r>
      <w:r w:rsidRPr="00366DF9">
        <w:rPr>
          <w:rStyle w:val="StyleUnderline"/>
        </w:rPr>
        <w:t xml:space="preserve"> for a nuclear attack</w:t>
      </w:r>
      <w:r w:rsidRPr="00366DF9">
        <w:rPr>
          <w:sz w:val="16"/>
        </w:rPr>
        <w:t xml:space="preserve">. The Chinese military could use nuclear weapons to strike some of these facilities with minimal collateral damage to the Taiwanese populace or economy. By contrast, </w:t>
      </w:r>
      <w:r w:rsidRPr="00EF4DED">
        <w:rPr>
          <w:rStyle w:val="StyleUnderline"/>
          <w:highlight w:val="cyan"/>
        </w:rPr>
        <w:t xml:space="preserve">China could also consider a </w:t>
      </w:r>
      <w:r w:rsidRPr="00EF4DED">
        <w:rPr>
          <w:rStyle w:val="Emphasis"/>
          <w:highlight w:val="cyan"/>
        </w:rPr>
        <w:t>decapitating</w:t>
      </w:r>
      <w:r w:rsidRPr="00366DF9">
        <w:rPr>
          <w:rStyle w:val="Emphasis"/>
        </w:rPr>
        <w:t xml:space="preserve"> nuclear </w:t>
      </w:r>
      <w:r w:rsidRPr="00EF4DED">
        <w:rPr>
          <w:rStyle w:val="Emphasis"/>
          <w:highlight w:val="cyan"/>
        </w:rPr>
        <w:t>strike</w:t>
      </w:r>
      <w:r w:rsidRPr="00366DF9">
        <w:rPr>
          <w:rStyle w:val="StyleUnderline"/>
        </w:rPr>
        <w:t xml:space="preserve"> against Taiwanese national leadership in Taipei</w:t>
      </w:r>
      <w:r w:rsidRPr="00366DF9">
        <w:rPr>
          <w:sz w:val="16"/>
        </w:rPr>
        <w:t xml:space="preserve"> or against Taiwanese continuity-of-government locations. The goal of these attacks would be, first, to collapse Taiwanese government and, second, to signal to the Taiwanese population and the wider world that China is willing to escalate to the highest levels to achieve its goal of conquering Taiwan. A strike against an urban center would bring especially grave diplomatic and reputational repercussions for China and damage the postwar value of Taiwan to Beijing.</w:t>
      </w:r>
    </w:p>
    <w:p w14:paraId="44E5928A" w14:textId="77777777" w:rsidR="0054514D" w:rsidRPr="00366DF9" w:rsidRDefault="0054514D" w:rsidP="0054514D">
      <w:pPr>
        <w:rPr>
          <w:sz w:val="16"/>
        </w:rPr>
      </w:pPr>
      <w:r w:rsidRPr="00366DF9">
        <w:rPr>
          <w:sz w:val="16"/>
        </w:rPr>
        <w:t>In either instance, a nuclear strike could be carried out before the United States or other countries had committed forces to the conflict, presenting those nations with the difficult choice of declaring war on a China that had already demonstrated its willingness to use nuclear weapons to prevail.</w:t>
      </w:r>
    </w:p>
    <w:p w14:paraId="36338888" w14:textId="77777777" w:rsidR="0054514D" w:rsidRPr="00366DF9" w:rsidRDefault="0054514D" w:rsidP="0054514D">
      <w:pPr>
        <w:rPr>
          <w:sz w:val="16"/>
        </w:rPr>
      </w:pPr>
      <w:r w:rsidRPr="00366DF9">
        <w:rPr>
          <w:sz w:val="16"/>
        </w:rPr>
        <w:t>Nuclear Attack on US Forces, Allies, or Territory</w:t>
      </w:r>
    </w:p>
    <w:p w14:paraId="72099F6C" w14:textId="77777777" w:rsidR="0054514D" w:rsidRPr="00366DF9" w:rsidRDefault="0054514D" w:rsidP="0054514D">
      <w:pPr>
        <w:rPr>
          <w:sz w:val="16"/>
        </w:rPr>
      </w:pPr>
      <w:r w:rsidRPr="00366DF9">
        <w:rPr>
          <w:sz w:val="16"/>
        </w:rPr>
        <w:t>Territory China could use nuclear weapons against US or allied forces or territory if it judged that nuclear use could confer a significant advantage.</w:t>
      </w:r>
    </w:p>
    <w:p w14:paraId="7635E027" w14:textId="77777777" w:rsidR="0054514D" w:rsidRPr="00366DF9" w:rsidRDefault="0054514D" w:rsidP="0054514D">
      <w:pPr>
        <w:rPr>
          <w:sz w:val="16"/>
        </w:rPr>
      </w:pPr>
      <w:r w:rsidRPr="00366DF9">
        <w:rPr>
          <w:rStyle w:val="StyleUnderline"/>
        </w:rPr>
        <w:t xml:space="preserve">If the </w:t>
      </w:r>
      <w:r w:rsidRPr="00366DF9">
        <w:rPr>
          <w:rStyle w:val="Emphasis"/>
        </w:rPr>
        <w:t>U</w:t>
      </w:r>
      <w:r w:rsidRPr="00366DF9">
        <w:rPr>
          <w:sz w:val="16"/>
        </w:rPr>
        <w:t xml:space="preserve">nited </w:t>
      </w:r>
      <w:r w:rsidRPr="00366DF9">
        <w:rPr>
          <w:rStyle w:val="Emphasis"/>
        </w:rPr>
        <w:t>S</w:t>
      </w:r>
      <w:r w:rsidRPr="00366DF9">
        <w:rPr>
          <w:sz w:val="16"/>
        </w:rPr>
        <w:t xml:space="preserve">tates and its allies and partners </w:t>
      </w:r>
      <w:r w:rsidRPr="00366DF9">
        <w:rPr>
          <w:rStyle w:val="StyleUnderline"/>
        </w:rPr>
        <w:t xml:space="preserve">did decide to </w:t>
      </w:r>
      <w:r w:rsidRPr="00366DF9">
        <w:rPr>
          <w:rStyle w:val="Emphasis"/>
        </w:rPr>
        <w:t>come to the aid</w:t>
      </w:r>
      <w:r w:rsidRPr="00366DF9">
        <w:rPr>
          <w:rStyle w:val="StyleUnderline"/>
        </w:rPr>
        <w:t xml:space="preserve"> of Taiwan with military force</w:t>
      </w:r>
      <w:r w:rsidRPr="00366DF9">
        <w:rPr>
          <w:sz w:val="16"/>
        </w:rPr>
        <w:t xml:space="preserve">, </w:t>
      </w:r>
      <w:r w:rsidRPr="00EF4DED">
        <w:rPr>
          <w:rStyle w:val="StyleUnderline"/>
          <w:highlight w:val="cyan"/>
        </w:rPr>
        <w:t>China could</w:t>
      </w:r>
      <w:r w:rsidRPr="00366DF9">
        <w:rPr>
          <w:rStyle w:val="StyleUnderline"/>
        </w:rPr>
        <w:t xml:space="preserve"> elect to </w:t>
      </w:r>
      <w:r w:rsidRPr="00EF4DED">
        <w:rPr>
          <w:rStyle w:val="StyleUnderline"/>
          <w:highlight w:val="cyan"/>
        </w:rPr>
        <w:t xml:space="preserve">use </w:t>
      </w:r>
      <w:r w:rsidRPr="00EF4DED">
        <w:rPr>
          <w:rStyle w:val="Emphasis"/>
          <w:highlight w:val="cyan"/>
        </w:rPr>
        <w:t>nuc</w:t>
      </w:r>
      <w:r w:rsidRPr="00366DF9">
        <w:rPr>
          <w:sz w:val="16"/>
        </w:rPr>
        <w:t>lear weapon</w:t>
      </w:r>
      <w:r w:rsidRPr="00EF4DED">
        <w:rPr>
          <w:rStyle w:val="Emphasis"/>
          <w:highlight w:val="cyan"/>
        </w:rPr>
        <w:t>s</w:t>
      </w:r>
      <w:r w:rsidRPr="00366DF9">
        <w:rPr>
          <w:sz w:val="16"/>
        </w:rPr>
        <w:t xml:space="preserve"> in a limited way </w:t>
      </w:r>
      <w:r w:rsidRPr="00EF4DED">
        <w:rPr>
          <w:rStyle w:val="StyleUnderline"/>
          <w:highlight w:val="cyan"/>
        </w:rPr>
        <w:t>against US</w:t>
      </w:r>
      <w:r w:rsidRPr="00366DF9">
        <w:rPr>
          <w:rStyle w:val="StyleUnderline"/>
        </w:rPr>
        <w:t xml:space="preserve"> or allied </w:t>
      </w:r>
      <w:r w:rsidRPr="00EF4DED">
        <w:rPr>
          <w:rStyle w:val="Emphasis"/>
          <w:highlight w:val="cyan"/>
        </w:rPr>
        <w:t>forces</w:t>
      </w:r>
      <w:r w:rsidRPr="00366DF9">
        <w:rPr>
          <w:rStyle w:val="StyleUnderline"/>
        </w:rPr>
        <w:t xml:space="preserve">, US military </w:t>
      </w:r>
      <w:r w:rsidRPr="00EF4DED">
        <w:rPr>
          <w:rStyle w:val="Emphasis"/>
          <w:highlight w:val="cyan"/>
        </w:rPr>
        <w:t>facilities</w:t>
      </w:r>
      <w:r w:rsidRPr="00366DF9">
        <w:rPr>
          <w:sz w:val="16"/>
        </w:rPr>
        <w:t xml:space="preserve"> on the territory of allies engaged in the fight, </w:t>
      </w:r>
      <w:r w:rsidRPr="00EF4DED">
        <w:rPr>
          <w:rStyle w:val="StyleUnderline"/>
          <w:highlight w:val="cyan"/>
        </w:rPr>
        <w:t>or</w:t>
      </w:r>
      <w:r w:rsidRPr="00366DF9">
        <w:rPr>
          <w:rStyle w:val="StyleUnderline"/>
        </w:rPr>
        <w:t xml:space="preserve"> even US </w:t>
      </w:r>
      <w:r w:rsidRPr="00EF4DED">
        <w:rPr>
          <w:rStyle w:val="Emphasis"/>
          <w:highlight w:val="cyan"/>
        </w:rPr>
        <w:t>territory</w:t>
      </w:r>
      <w:r w:rsidRPr="00366DF9">
        <w:rPr>
          <w:sz w:val="16"/>
        </w:rPr>
        <w:t xml:space="preserve">. Targets for nuclear use could include US or allied forces in the region, such as US carrier strike groups or surface action groups. A Chinese response might also include attacks on US military facilities located on the territory of allies, such as Kadena Air Base located on Okinawa, Japan. Finally, such a strike could target US military facilities on US territory, most notably Andersen Air Force Base (AFB) on Guam. Even if the United States or its allies had not yet declared their intent to support Taiwan against a Chinese invasion with military force, </w:t>
      </w:r>
      <w:r w:rsidRPr="00366DF9">
        <w:rPr>
          <w:rStyle w:val="StyleUnderline"/>
        </w:rPr>
        <w:t xml:space="preserve">Chinese </w:t>
      </w:r>
      <w:r w:rsidRPr="00EF4DED">
        <w:rPr>
          <w:rStyle w:val="StyleUnderline"/>
          <w:highlight w:val="cyan"/>
        </w:rPr>
        <w:t>leadership could</w:t>
      </w:r>
      <w:r w:rsidRPr="00366DF9">
        <w:rPr>
          <w:sz w:val="16"/>
        </w:rPr>
        <w:t xml:space="preserve"> still decide that such intervention was likely and decide to </w:t>
      </w:r>
      <w:r w:rsidRPr="00EF4DED">
        <w:rPr>
          <w:rStyle w:val="StyleUnderline"/>
          <w:highlight w:val="cyan"/>
        </w:rPr>
        <w:t xml:space="preserve">engage in </w:t>
      </w:r>
      <w:r w:rsidRPr="00EF4DED">
        <w:rPr>
          <w:rStyle w:val="Emphasis"/>
          <w:highlight w:val="cyan"/>
        </w:rPr>
        <w:t>nuclear use</w:t>
      </w:r>
      <w:r w:rsidRPr="00EF4DED">
        <w:rPr>
          <w:rStyle w:val="StyleUnderline"/>
          <w:highlight w:val="cyan"/>
        </w:rPr>
        <w:t xml:space="preserve"> early</w:t>
      </w:r>
      <w:r w:rsidRPr="00366DF9">
        <w:rPr>
          <w:sz w:val="16"/>
        </w:rPr>
        <w:t xml:space="preserve">, </w:t>
      </w:r>
      <w:r w:rsidRPr="00366DF9">
        <w:rPr>
          <w:rStyle w:val="StyleUnderline"/>
        </w:rPr>
        <w:t xml:space="preserve">motivated by the possibility of significantly </w:t>
      </w:r>
      <w:r w:rsidRPr="00366DF9">
        <w:rPr>
          <w:rStyle w:val="Emphasis"/>
        </w:rPr>
        <w:t>reducing</w:t>
      </w:r>
      <w:r w:rsidRPr="00366DF9">
        <w:rPr>
          <w:rStyle w:val="StyleUnderline"/>
        </w:rPr>
        <w:t xml:space="preserve"> the </w:t>
      </w:r>
      <w:r w:rsidRPr="00366DF9">
        <w:rPr>
          <w:rStyle w:val="Emphasis"/>
        </w:rPr>
        <w:t>capacity</w:t>
      </w:r>
      <w:r w:rsidRPr="00366DF9">
        <w:rPr>
          <w:sz w:val="16"/>
        </w:rPr>
        <w:t xml:space="preserve"> of the United States or its allies </w:t>
      </w:r>
      <w:r w:rsidRPr="00366DF9">
        <w:rPr>
          <w:rStyle w:val="StyleUnderline"/>
        </w:rPr>
        <w:t>to intervene in the conflict</w:t>
      </w:r>
      <w:r w:rsidRPr="00366DF9">
        <w:rPr>
          <w:sz w:val="16"/>
        </w:rPr>
        <w:t xml:space="preserve">. Nuclear use before a declaration of war could possibly be more useful to China if US or allied forces were not yet alerted or dispersed. </w:t>
      </w:r>
    </w:p>
    <w:p w14:paraId="0BE523FE" w14:textId="77777777" w:rsidR="0054514D" w:rsidRPr="00366DF9" w:rsidRDefault="0054514D" w:rsidP="0054514D">
      <w:pPr>
        <w:rPr>
          <w:sz w:val="16"/>
        </w:rPr>
      </w:pPr>
      <w:r w:rsidRPr="00366DF9">
        <w:rPr>
          <w:sz w:val="16"/>
        </w:rPr>
        <w:t xml:space="preserve">In addition to this warfighting logic, </w:t>
      </w:r>
      <w:r w:rsidRPr="00366DF9">
        <w:rPr>
          <w:rStyle w:val="StyleUnderline"/>
        </w:rPr>
        <w:t xml:space="preserve">a Chinese </w:t>
      </w:r>
      <w:r w:rsidRPr="00EF4DED">
        <w:rPr>
          <w:rStyle w:val="StyleUnderline"/>
          <w:highlight w:val="cyan"/>
        </w:rPr>
        <w:t>decision</w:t>
      </w:r>
      <w:r w:rsidRPr="00366DF9">
        <w:rPr>
          <w:sz w:val="16"/>
        </w:rPr>
        <w:t xml:space="preserve"> to use nuclear weapons against US forces </w:t>
      </w:r>
      <w:r w:rsidRPr="00EF4DED">
        <w:rPr>
          <w:rStyle w:val="StyleUnderline"/>
          <w:highlight w:val="cyan"/>
        </w:rPr>
        <w:t>could be motivated by</w:t>
      </w:r>
      <w:r w:rsidRPr="00366DF9">
        <w:rPr>
          <w:rStyle w:val="StyleUnderline"/>
        </w:rPr>
        <w:t xml:space="preserve"> a desire to </w:t>
      </w:r>
      <w:r w:rsidRPr="00366DF9">
        <w:rPr>
          <w:rStyle w:val="Emphasis"/>
        </w:rPr>
        <w:t>avoid defeat</w:t>
      </w:r>
      <w:r w:rsidRPr="00366DF9">
        <w:rPr>
          <w:sz w:val="16"/>
        </w:rPr>
        <w:t>: If Chinese leadership believed that it was losing a conventional war over Taiwan, it might seek to escalate to nuclear use in hopes of compelling negotiations for a settlement—</w:t>
      </w:r>
      <w:r w:rsidRPr="00366DF9">
        <w:rPr>
          <w:rStyle w:val="StyleUnderline"/>
        </w:rPr>
        <w:t>a similar logic to</w:t>
      </w:r>
      <w:r w:rsidRPr="00366DF9">
        <w:rPr>
          <w:sz w:val="16"/>
        </w:rPr>
        <w:t xml:space="preserve"> the Russian “</w:t>
      </w:r>
      <w:r w:rsidRPr="00EF4DED">
        <w:rPr>
          <w:rStyle w:val="Emphasis"/>
          <w:highlight w:val="cyan"/>
        </w:rPr>
        <w:t>escalate-to-de-escalate</w:t>
      </w:r>
      <w:r w:rsidRPr="00366DF9">
        <w:rPr>
          <w:sz w:val="16"/>
        </w:rPr>
        <w:t>” strategy.22</w:t>
      </w:r>
    </w:p>
    <w:p w14:paraId="70A2896F" w14:textId="77777777" w:rsidR="0054514D" w:rsidRPr="00366DF9" w:rsidRDefault="0054514D" w:rsidP="0054514D">
      <w:pPr>
        <w:rPr>
          <w:sz w:val="16"/>
        </w:rPr>
      </w:pPr>
      <w:r w:rsidRPr="00366DF9">
        <w:rPr>
          <w:sz w:val="16"/>
        </w:rPr>
        <w:t>Additionally, it is possible (though, of these possibilities, least likely), that Chinese leadership might believe, due to escalation in a conventional war, that US nuclear use may be likely and imminent. In that scenario, the CCP could decide that a preemptive, large-scale nuclear strike on the US homeland is necessary. This seems especially unlikely given the ultimate escalatory nature of this action and the reality that China does not—and will very likely not for the next five to ten years—possess a strategic force capable of a successful counterforce strike on the US nuclear triad. The United States will likely retain a robust second-strike capability in that time period. Such an attack, therefore, would likely result in a destructive retaliatory strike on the Chinese homeland—Chinese leadership is unlikely to take that risk.</w:t>
      </w:r>
    </w:p>
    <w:p w14:paraId="267F5013" w14:textId="77777777" w:rsidR="0054514D" w:rsidRPr="00366DF9" w:rsidRDefault="0054514D" w:rsidP="0054514D">
      <w:pPr>
        <w:rPr>
          <w:sz w:val="16"/>
        </w:rPr>
      </w:pPr>
      <w:r w:rsidRPr="00366DF9">
        <w:rPr>
          <w:sz w:val="16"/>
        </w:rPr>
        <w:t>In sum, if Beijing decided to invade Taiwan, China could possibly engage in nuclear threats or use to deter outside intervention; compel Taiwan to surrender; defeat Taiwanese, US, or allied forces; or force negotiations if the Chinese conventional offensive was on the brink of collapse.</w:t>
      </w:r>
    </w:p>
    <w:p w14:paraId="7D2FC031" w14:textId="77777777" w:rsidR="0054514D" w:rsidRPr="00366DF9" w:rsidRDefault="0054514D" w:rsidP="0054514D">
      <w:pPr>
        <w:rPr>
          <w:sz w:val="16"/>
        </w:rPr>
      </w:pPr>
      <w:r w:rsidRPr="00366DF9">
        <w:rPr>
          <w:sz w:val="16"/>
        </w:rPr>
        <w:t>Scenarios for US Limited Nuclear First Use</w:t>
      </w:r>
    </w:p>
    <w:p w14:paraId="2BED0918" w14:textId="77777777" w:rsidR="0054514D" w:rsidRPr="00366DF9" w:rsidRDefault="0054514D" w:rsidP="0054514D">
      <w:pPr>
        <w:rPr>
          <w:sz w:val="16"/>
        </w:rPr>
      </w:pPr>
      <w:r w:rsidRPr="00366DF9">
        <w:rPr>
          <w:sz w:val="16"/>
        </w:rPr>
        <w:t xml:space="preserve">The United States might choose to use nuclear weapons in the event of a Chinese invasion of Taiwan—especially if a Chinese victory looked imminent or if China engaged in a nonnuclear strategic attack on the US homeland. US declaratory policy does not rule out nuclear first use.23 This policy assures allies and partners that the United States would consider using nuclear weapons to deter or respond to a strategic attack. Further, it forces a potential adversary not to count out US nuclear weapons if it aggressed against a US ally or partner. The United States has previously identified conditions for nuclear first use as a response to aggression. During the Cold War, the United States relied on nuclear deterrence to backstop local defenses, including prescribing that nuclear weapons be “available for use as other conventional munitions” in the event of hostilities.24 US strategists planned for nuclear first use in the event of a Soviet invasion of West Germany, a situation not dissimilar to the potential local conventional inferiority the United States may soon be facing in the Taiwan Strait. It is not outside the realm of possibility that US strategists today could adapt plans like those for the specific political and physical geography of the contemporary Western Pacific, alongside greater investment in conventional defense and closer collaboration with allies.25 </w:t>
      </w:r>
    </w:p>
    <w:p w14:paraId="3F82A9C5" w14:textId="77777777" w:rsidR="0054514D" w:rsidRPr="00366DF9" w:rsidRDefault="0054514D" w:rsidP="0054514D">
      <w:pPr>
        <w:rPr>
          <w:sz w:val="16"/>
        </w:rPr>
      </w:pPr>
      <w:r w:rsidRPr="00366DF9">
        <w:rPr>
          <w:rStyle w:val="StyleUnderline"/>
        </w:rPr>
        <w:t xml:space="preserve">The </w:t>
      </w:r>
      <w:r w:rsidRPr="00EF4DED">
        <w:rPr>
          <w:rStyle w:val="StyleUnderline"/>
          <w:highlight w:val="cyan"/>
        </w:rPr>
        <w:t xml:space="preserve">likeliest scenarios for </w:t>
      </w:r>
      <w:r w:rsidRPr="00EF4DED">
        <w:rPr>
          <w:rStyle w:val="Emphasis"/>
          <w:highlight w:val="cyan"/>
        </w:rPr>
        <w:t>US</w:t>
      </w:r>
      <w:r w:rsidRPr="00366DF9">
        <w:rPr>
          <w:rStyle w:val="Emphasis"/>
        </w:rPr>
        <w:t xml:space="preserve"> nuclear </w:t>
      </w:r>
      <w:r w:rsidRPr="00EF4DED">
        <w:rPr>
          <w:rStyle w:val="Emphasis"/>
          <w:highlight w:val="cyan"/>
        </w:rPr>
        <w:t>first use</w:t>
      </w:r>
      <w:r w:rsidRPr="00366DF9">
        <w:rPr>
          <w:sz w:val="16"/>
        </w:rPr>
        <w:t xml:space="preserve"> during a Chinese invasion of Taiwan </w:t>
      </w:r>
      <w:r w:rsidRPr="00EF4DED">
        <w:rPr>
          <w:rStyle w:val="StyleUnderline"/>
          <w:highlight w:val="cyan"/>
        </w:rPr>
        <w:t>would be an attack</w:t>
      </w:r>
      <w:r w:rsidRPr="00366DF9">
        <w:rPr>
          <w:rStyle w:val="StyleUnderline"/>
        </w:rPr>
        <w:t xml:space="preserve"> directly </w:t>
      </w:r>
      <w:r w:rsidRPr="00EF4DED">
        <w:rPr>
          <w:rStyle w:val="StyleUnderline"/>
          <w:highlight w:val="cyan"/>
        </w:rPr>
        <w:t>against the</w:t>
      </w:r>
      <w:r w:rsidRPr="00366DF9">
        <w:rPr>
          <w:rStyle w:val="StyleUnderline"/>
        </w:rPr>
        <w:t xml:space="preserve"> Chinese </w:t>
      </w:r>
      <w:r w:rsidRPr="00EF4DED">
        <w:rPr>
          <w:rStyle w:val="StyleUnderline"/>
          <w:highlight w:val="cyan"/>
        </w:rPr>
        <w:t>invasion force</w:t>
      </w:r>
      <w:r w:rsidRPr="00366DF9">
        <w:rPr>
          <w:rStyle w:val="StyleUnderline"/>
        </w:rPr>
        <w:t xml:space="preserve"> in the face of a </w:t>
      </w:r>
      <w:r w:rsidRPr="00366DF9">
        <w:rPr>
          <w:rStyle w:val="Emphasis"/>
        </w:rPr>
        <w:t>Taiwanese defeat</w:t>
      </w:r>
      <w:r w:rsidRPr="00366DF9">
        <w:rPr>
          <w:rStyle w:val="StyleUnderline"/>
        </w:rPr>
        <w:t xml:space="preserve"> </w:t>
      </w:r>
      <w:r w:rsidRPr="00EF4DED">
        <w:rPr>
          <w:rStyle w:val="StyleUnderline"/>
          <w:highlight w:val="cyan"/>
        </w:rPr>
        <w:t>or as</w:t>
      </w:r>
      <w:r w:rsidRPr="00366DF9">
        <w:rPr>
          <w:rStyle w:val="StyleUnderline"/>
        </w:rPr>
        <w:t xml:space="preserve"> </w:t>
      </w:r>
      <w:r w:rsidRPr="00EF4DED">
        <w:rPr>
          <w:rStyle w:val="Emphasis"/>
          <w:highlight w:val="cyan"/>
        </w:rPr>
        <w:t>retaliation</w:t>
      </w:r>
      <w:r w:rsidRPr="00EF4DED">
        <w:rPr>
          <w:rStyle w:val="StyleUnderline"/>
          <w:highlight w:val="cyan"/>
        </w:rPr>
        <w:t xml:space="preserve"> for</w:t>
      </w:r>
      <w:r w:rsidRPr="00366DF9">
        <w:rPr>
          <w:sz w:val="16"/>
        </w:rPr>
        <w:t xml:space="preserve"> a large-scale </w:t>
      </w:r>
      <w:r w:rsidRPr="00366DF9">
        <w:rPr>
          <w:rStyle w:val="StyleUnderline"/>
        </w:rPr>
        <w:t xml:space="preserve">nonnuclear strategic </w:t>
      </w:r>
      <w:r w:rsidRPr="00EF4DED">
        <w:rPr>
          <w:rStyle w:val="StyleUnderline"/>
          <w:highlight w:val="cyan"/>
        </w:rPr>
        <w:t>attack on the</w:t>
      </w:r>
      <w:r w:rsidRPr="00366DF9">
        <w:rPr>
          <w:rStyle w:val="StyleUnderline"/>
        </w:rPr>
        <w:t xml:space="preserve"> US </w:t>
      </w:r>
      <w:r w:rsidRPr="00EF4DED">
        <w:rPr>
          <w:rStyle w:val="Emphasis"/>
          <w:highlight w:val="cyan"/>
        </w:rPr>
        <w:t>homeland</w:t>
      </w:r>
      <w:r w:rsidRPr="00366DF9">
        <w:rPr>
          <w:rStyle w:val="StyleUnderline"/>
        </w:rPr>
        <w:t xml:space="preserve"> or</w:t>
      </w:r>
      <w:r w:rsidRPr="00366DF9">
        <w:rPr>
          <w:sz w:val="16"/>
        </w:rPr>
        <w:t xml:space="preserve"> that of its </w:t>
      </w:r>
      <w:r w:rsidRPr="00366DF9">
        <w:rPr>
          <w:rStyle w:val="Emphasis"/>
        </w:rPr>
        <w:t>allies</w:t>
      </w:r>
      <w:r w:rsidRPr="00366DF9">
        <w:rPr>
          <w:sz w:val="16"/>
        </w:rPr>
        <w:t>.</w:t>
      </w:r>
    </w:p>
    <w:p w14:paraId="12B7D26C" w14:textId="77777777" w:rsidR="0054514D" w:rsidRPr="00366DF9" w:rsidRDefault="0054514D" w:rsidP="0054514D">
      <w:pPr>
        <w:rPr>
          <w:sz w:val="16"/>
        </w:rPr>
      </w:pPr>
      <w:r w:rsidRPr="00366DF9">
        <w:rPr>
          <w:sz w:val="16"/>
        </w:rPr>
        <w:t xml:space="preserve">The United States could find itself in a scenario in which the president decides to use nuclear weapons because he or she seeks to prevent the success of a Chinese invasion but lacks the conventional forces to do so. This situation could come about for a variety of reasons, including an intelligence failure that does not provide warning of a Chinese buildup, a successful Chinese conventional preemptive strike on key US conventional forces in the region, or a failure by the United States to invest in sufficient conventional forces to defend Taiwan. In this case, the United States would seek to use nuclear weapons against the invasion force to frustrate the immediate success of the attack and to provide time for reinforcements or give room for diplomacy. </w:t>
      </w:r>
    </w:p>
    <w:p w14:paraId="31102345" w14:textId="77777777" w:rsidR="0054514D" w:rsidRPr="00366DF9" w:rsidRDefault="0054514D" w:rsidP="0054514D">
      <w:pPr>
        <w:rPr>
          <w:sz w:val="16"/>
        </w:rPr>
      </w:pPr>
      <w:r w:rsidRPr="00366DF9">
        <w:rPr>
          <w:sz w:val="16"/>
        </w:rPr>
        <w:t>The United States might also seek to use nuclear weapons to deter or respond to a nonnuclear strategic attack on the US homeland or nuclear command and control. The 2022 National Defense Strategy “[r]</w:t>
      </w:r>
      <w:proofErr w:type="spellStart"/>
      <w:r w:rsidRPr="00366DF9">
        <w:rPr>
          <w:sz w:val="16"/>
        </w:rPr>
        <w:t>ecogniz</w:t>
      </w:r>
      <w:proofErr w:type="spellEnd"/>
      <w:r w:rsidRPr="00366DF9">
        <w:rPr>
          <w:sz w:val="16"/>
        </w:rPr>
        <w:t>[es] growing kinetic and non-kinetic threats to the United States’ homeland from our strategic competitors.”26 China can likely conduct kinetic or non-kinetic attacks on the United States. These attacks could include disruptions of critical infrastructure (e.g., the power grid or financial system), which might rise to the level of “extreme circumstances” that threaten “the vital interests” of the United States, as described in the 2022 Nuclear Posture Review.27 US leaders might consider nuclear use to demonstrate to China that it cannot expect to gain enduring advantage from these nonnuclear strategic attacks on the US homeland or those of US allies and partners.</w:t>
      </w:r>
    </w:p>
    <w:p w14:paraId="5325E415" w14:textId="77777777" w:rsidR="0054514D" w:rsidRPr="00366DF9" w:rsidRDefault="0054514D" w:rsidP="0054514D">
      <w:pPr>
        <w:rPr>
          <w:sz w:val="16"/>
        </w:rPr>
      </w:pPr>
      <w:r w:rsidRPr="00366DF9">
        <w:rPr>
          <w:sz w:val="16"/>
        </w:rPr>
        <w:t>Scenarios for an Extended Nuclear Exchange</w:t>
      </w:r>
    </w:p>
    <w:p w14:paraId="6FABE78C" w14:textId="77777777" w:rsidR="0054514D" w:rsidRPr="00366DF9" w:rsidRDefault="0054514D" w:rsidP="0054514D">
      <w:pPr>
        <w:rPr>
          <w:sz w:val="16"/>
        </w:rPr>
      </w:pPr>
      <w:r w:rsidRPr="00366DF9">
        <w:rPr>
          <w:sz w:val="16"/>
        </w:rPr>
        <w:t>In the event that either the United States or China used a single nuclear weapon or a handful of nuclear weapons in any of the scenarios above, the prospect for an extended nuclear exchange would loom large. Of course, a single nuclear detonation would not lead automatically to a nuclear Armageddon. Chinese leadership could conceivably elect not to respond to US nuclear use with nuclear weapons of its own—especially if China seemed likely to prevail regardless. A US response to a Chinese nuclear first use could also possibly convince Chinese leadership that it had nothing to gain from further escalation. As in the Cold War, strategists on both sides will identify pathways from one nuclear battlefield use to a full nuclear exchange, so that knowledge may induce caution for both parties.</w:t>
      </w:r>
    </w:p>
    <w:p w14:paraId="30DED19C" w14:textId="77777777" w:rsidR="0054514D" w:rsidRPr="005A059B" w:rsidRDefault="0054514D" w:rsidP="0054514D">
      <w:pPr>
        <w:rPr>
          <w:sz w:val="16"/>
        </w:rPr>
      </w:pPr>
      <w:r w:rsidRPr="00366DF9">
        <w:rPr>
          <w:rStyle w:val="StyleUnderline"/>
        </w:rPr>
        <w:t>If a single nuc</w:t>
      </w:r>
      <w:r w:rsidRPr="00366DF9">
        <w:rPr>
          <w:sz w:val="16"/>
        </w:rPr>
        <w:t xml:space="preserve">lear weapon </w:t>
      </w:r>
      <w:r w:rsidRPr="00366DF9">
        <w:rPr>
          <w:rStyle w:val="StyleUnderline"/>
        </w:rPr>
        <w:t>is used</w:t>
      </w:r>
      <w:r w:rsidRPr="00366DF9">
        <w:rPr>
          <w:sz w:val="16"/>
        </w:rPr>
        <w:t xml:space="preserve">, </w:t>
      </w:r>
      <w:r w:rsidRPr="00EF4DED">
        <w:rPr>
          <w:rStyle w:val="StyleUnderline"/>
          <w:highlight w:val="cyan"/>
        </w:rPr>
        <w:t xml:space="preserve">it is not hard to imagine how that could </w:t>
      </w:r>
      <w:r w:rsidRPr="00EF4DED">
        <w:rPr>
          <w:rStyle w:val="Emphasis"/>
          <w:highlight w:val="cyan"/>
        </w:rPr>
        <w:t>escalate</w:t>
      </w:r>
      <w:r w:rsidRPr="00366DF9">
        <w:rPr>
          <w:rStyle w:val="StyleUnderline"/>
        </w:rPr>
        <w:t xml:space="preserve"> to a strategic </w:t>
      </w:r>
      <w:r w:rsidRPr="00366DF9">
        <w:rPr>
          <w:rStyle w:val="Emphasis"/>
        </w:rPr>
        <w:t>nuclear exchange</w:t>
      </w:r>
      <w:r w:rsidRPr="00366DF9">
        <w:rPr>
          <w:sz w:val="16"/>
        </w:rPr>
        <w:t xml:space="preserve">. The United States might use nuclear weapons against Chinese landing ships. </w:t>
      </w:r>
      <w:r w:rsidRPr="00366DF9">
        <w:rPr>
          <w:rStyle w:val="StyleUnderline"/>
        </w:rPr>
        <w:t xml:space="preserve">China could retaliate by striking </w:t>
      </w:r>
      <w:r w:rsidRPr="00366DF9">
        <w:rPr>
          <w:rStyle w:val="Emphasis"/>
        </w:rPr>
        <w:t>Andersen AFB</w:t>
      </w:r>
      <w:r w:rsidRPr="00366DF9">
        <w:rPr>
          <w:rStyle w:val="StyleUnderline"/>
        </w:rPr>
        <w:t xml:space="preserve"> on Guam</w:t>
      </w:r>
      <w:r w:rsidRPr="00366DF9">
        <w:rPr>
          <w:sz w:val="16"/>
        </w:rPr>
        <w:t xml:space="preserve">. </w:t>
      </w:r>
      <w:r w:rsidRPr="00366DF9">
        <w:rPr>
          <w:rStyle w:val="StyleUnderline"/>
        </w:rPr>
        <w:t>The U</w:t>
      </w:r>
      <w:r w:rsidRPr="00366DF9">
        <w:rPr>
          <w:sz w:val="16"/>
        </w:rPr>
        <w:t xml:space="preserve">nited </w:t>
      </w:r>
      <w:r w:rsidRPr="00366DF9">
        <w:rPr>
          <w:rStyle w:val="StyleUnderline"/>
        </w:rPr>
        <w:t>S</w:t>
      </w:r>
      <w:r w:rsidRPr="00366DF9">
        <w:rPr>
          <w:sz w:val="16"/>
        </w:rPr>
        <w:t xml:space="preserve">tates </w:t>
      </w:r>
      <w:r w:rsidRPr="00366DF9">
        <w:rPr>
          <w:rStyle w:val="StyleUnderline"/>
        </w:rPr>
        <w:t xml:space="preserve">could strike </w:t>
      </w:r>
      <w:r w:rsidRPr="00366DF9">
        <w:rPr>
          <w:rStyle w:val="Emphasis"/>
        </w:rPr>
        <w:t>several airfields</w:t>
      </w:r>
      <w:r w:rsidRPr="00366DF9">
        <w:rPr>
          <w:rStyle w:val="StyleUnderline"/>
        </w:rPr>
        <w:t xml:space="preserve"> on the Chinese mainland</w:t>
      </w:r>
      <w:r w:rsidRPr="00366DF9">
        <w:rPr>
          <w:sz w:val="16"/>
        </w:rPr>
        <w:t xml:space="preserve">. China could retaliate by using an ICBM against US military bases in Alaska. </w:t>
      </w:r>
      <w:r w:rsidRPr="00EF4DED">
        <w:rPr>
          <w:rStyle w:val="StyleUnderline"/>
          <w:highlight w:val="cyan"/>
        </w:rPr>
        <w:t>Strategists</w:t>
      </w:r>
      <w:r w:rsidRPr="00366DF9">
        <w:rPr>
          <w:sz w:val="16"/>
        </w:rPr>
        <w:t xml:space="preserve"> on both sides </w:t>
      </w:r>
      <w:r w:rsidRPr="00366DF9">
        <w:rPr>
          <w:rStyle w:val="StyleUnderline"/>
        </w:rPr>
        <w:t xml:space="preserve">would </w:t>
      </w:r>
      <w:r w:rsidRPr="00EF4DED">
        <w:rPr>
          <w:rStyle w:val="StyleUnderline"/>
          <w:highlight w:val="cyan"/>
        </w:rPr>
        <w:t>start to</w:t>
      </w:r>
      <w:r w:rsidRPr="00366DF9">
        <w:rPr>
          <w:rStyle w:val="StyleUnderline"/>
        </w:rPr>
        <w:t xml:space="preserve"> seriously </w:t>
      </w:r>
      <w:r w:rsidRPr="00EF4DED">
        <w:rPr>
          <w:rStyle w:val="StyleUnderline"/>
          <w:highlight w:val="cyan"/>
        </w:rPr>
        <w:t>contemplate</w:t>
      </w:r>
      <w:r w:rsidRPr="00366DF9">
        <w:rPr>
          <w:rStyle w:val="StyleUnderline"/>
        </w:rPr>
        <w:t xml:space="preserve"> the value of a </w:t>
      </w:r>
      <w:r w:rsidRPr="00EF4DED">
        <w:rPr>
          <w:rStyle w:val="Emphasis"/>
          <w:highlight w:val="cyan"/>
        </w:rPr>
        <w:t>damage-limiting</w:t>
      </w:r>
      <w:r w:rsidRPr="00EF4DED">
        <w:rPr>
          <w:rStyle w:val="StyleUnderline"/>
          <w:highlight w:val="cyan"/>
        </w:rPr>
        <w:t xml:space="preserve"> strike</w:t>
      </w:r>
      <w:r w:rsidRPr="00366DF9">
        <w:rPr>
          <w:sz w:val="16"/>
        </w:rPr>
        <w:t xml:space="preserve"> as a broader exchange begins to look inevitable. Indeed, </w:t>
      </w:r>
      <w:r w:rsidRPr="00EF4DED">
        <w:rPr>
          <w:rStyle w:val="StyleUnderline"/>
          <w:highlight w:val="cyan"/>
        </w:rPr>
        <w:t>given</w:t>
      </w:r>
      <w:r w:rsidRPr="00366DF9">
        <w:rPr>
          <w:rStyle w:val="StyleUnderline"/>
        </w:rPr>
        <w:t xml:space="preserve"> that </w:t>
      </w:r>
      <w:r w:rsidRPr="00EF4DED">
        <w:rPr>
          <w:rStyle w:val="StyleUnderline"/>
          <w:highlight w:val="cyan"/>
        </w:rPr>
        <w:t xml:space="preserve">the </w:t>
      </w:r>
      <w:r w:rsidRPr="00EF4DED">
        <w:rPr>
          <w:rStyle w:val="Emphasis"/>
          <w:highlight w:val="cyan"/>
        </w:rPr>
        <w:t>number</w:t>
      </w:r>
      <w:r w:rsidRPr="00EF4DED">
        <w:rPr>
          <w:rStyle w:val="StyleUnderline"/>
          <w:highlight w:val="cyan"/>
        </w:rPr>
        <w:t xml:space="preserve"> of</w:t>
      </w:r>
      <w:r w:rsidRPr="00366DF9">
        <w:rPr>
          <w:rStyle w:val="StyleUnderline"/>
        </w:rPr>
        <w:t xml:space="preserve"> US </w:t>
      </w:r>
      <w:r w:rsidRPr="00EF4DED">
        <w:rPr>
          <w:rStyle w:val="StyleUnderline"/>
          <w:highlight w:val="cyan"/>
        </w:rPr>
        <w:t>nuc</w:t>
      </w:r>
      <w:r w:rsidRPr="00366DF9">
        <w:rPr>
          <w:sz w:val="16"/>
        </w:rPr>
        <w:t>lear weapon</w:t>
      </w:r>
      <w:r w:rsidRPr="00EF4DED">
        <w:rPr>
          <w:rStyle w:val="StyleUnderline"/>
          <w:highlight w:val="cyan"/>
        </w:rPr>
        <w:t>s</w:t>
      </w:r>
      <w:r w:rsidRPr="00366DF9">
        <w:rPr>
          <w:rStyle w:val="StyleUnderline"/>
        </w:rPr>
        <w:t xml:space="preserve"> available for theater-based</w:t>
      </w:r>
      <w:r w:rsidRPr="00366DF9">
        <w:rPr>
          <w:sz w:val="16"/>
        </w:rPr>
        <w:t xml:space="preserve">, </w:t>
      </w:r>
      <w:r w:rsidRPr="00366DF9">
        <w:rPr>
          <w:rStyle w:val="StyleUnderline"/>
        </w:rPr>
        <w:t xml:space="preserve">low-yield strikes </w:t>
      </w:r>
      <w:r w:rsidRPr="00EF4DED">
        <w:rPr>
          <w:rStyle w:val="StyleUnderline"/>
          <w:highlight w:val="cyan"/>
        </w:rPr>
        <w:t xml:space="preserve">is </w:t>
      </w:r>
      <w:r w:rsidRPr="00EF4DED">
        <w:rPr>
          <w:rStyle w:val="Emphasis"/>
          <w:highlight w:val="cyan"/>
        </w:rPr>
        <w:t>quite lo</w:t>
      </w:r>
      <w:r w:rsidRPr="00366DF9">
        <w:rPr>
          <w:rStyle w:val="Emphasis"/>
        </w:rPr>
        <w:t>w</w:t>
      </w:r>
      <w:r w:rsidRPr="00366DF9">
        <w:rPr>
          <w:sz w:val="16"/>
        </w:rPr>
        <w:t xml:space="preserve">, </w:t>
      </w:r>
      <w:r w:rsidRPr="00366DF9">
        <w:rPr>
          <w:rStyle w:val="StyleUnderline"/>
        </w:rPr>
        <w:t xml:space="preserve">such </w:t>
      </w:r>
      <w:r w:rsidRPr="00EF4DED">
        <w:rPr>
          <w:rStyle w:val="StyleUnderline"/>
          <w:highlight w:val="cyan"/>
        </w:rPr>
        <w:t>pressures</w:t>
      </w:r>
      <w:r w:rsidRPr="00366DF9">
        <w:rPr>
          <w:rStyle w:val="StyleUnderline"/>
        </w:rPr>
        <w:t xml:space="preserve"> might </w:t>
      </w:r>
      <w:r w:rsidRPr="00EF4DED">
        <w:rPr>
          <w:rStyle w:val="StyleUnderline"/>
          <w:highlight w:val="cyan"/>
        </w:rPr>
        <w:t>emerge</w:t>
      </w:r>
      <w:r w:rsidRPr="00366DF9">
        <w:rPr>
          <w:rStyle w:val="StyleUnderline"/>
        </w:rPr>
        <w:t xml:space="preserve"> </w:t>
      </w:r>
      <w:r w:rsidRPr="00366DF9">
        <w:rPr>
          <w:rStyle w:val="Emphasis"/>
        </w:rPr>
        <w:t xml:space="preserve">relatively </w:t>
      </w:r>
      <w:r w:rsidRPr="00EF4DED">
        <w:rPr>
          <w:rStyle w:val="Emphasis"/>
          <w:highlight w:val="cyan"/>
        </w:rPr>
        <w:t>early</w:t>
      </w:r>
      <w:r w:rsidRPr="00366DF9">
        <w:rPr>
          <w:rStyle w:val="StyleUnderline"/>
        </w:rPr>
        <w:t xml:space="preserve"> for the U</w:t>
      </w:r>
      <w:r w:rsidRPr="00366DF9">
        <w:rPr>
          <w:sz w:val="16"/>
        </w:rPr>
        <w:t xml:space="preserve">nited </w:t>
      </w:r>
      <w:r w:rsidRPr="00366DF9">
        <w:rPr>
          <w:rStyle w:val="StyleUnderline"/>
        </w:rPr>
        <w:t>S</w:t>
      </w:r>
      <w:r w:rsidRPr="00366DF9">
        <w:rPr>
          <w:sz w:val="16"/>
        </w:rPr>
        <w:t>tates.</w:t>
      </w:r>
    </w:p>
    <w:p w14:paraId="68CCE710" w14:textId="77777777" w:rsidR="00873121" w:rsidRDefault="00873121" w:rsidP="00873121">
      <w:pPr>
        <w:pStyle w:val="Heading4"/>
        <w:rPr>
          <w:b w:val="0"/>
          <w:szCs w:val="26"/>
          <w:u w:val="single"/>
        </w:rPr>
      </w:pPr>
      <w:r>
        <w:t xml:space="preserve">Tons of </w:t>
      </w:r>
      <w:r w:rsidRPr="00C03596">
        <w:rPr>
          <w:u w:val="single"/>
        </w:rPr>
        <w:t>flashpoints</w:t>
      </w:r>
      <w:r>
        <w:t xml:space="preserve"> go </w:t>
      </w:r>
      <w:r w:rsidRPr="00C03596">
        <w:rPr>
          <w:u w:val="single"/>
        </w:rPr>
        <w:t>nuclear</w:t>
      </w:r>
      <w:r>
        <w:t>.</w:t>
      </w:r>
    </w:p>
    <w:p w14:paraId="17C94B79" w14:textId="77777777" w:rsidR="00873121" w:rsidRPr="00E1643C" w:rsidRDefault="00873121" w:rsidP="00873121">
      <w:pPr>
        <w:rPr>
          <w:sz w:val="14"/>
        </w:rPr>
      </w:pPr>
      <w:r w:rsidRPr="004D4779">
        <w:rPr>
          <w:rStyle w:val="Style13ptBold"/>
        </w:rPr>
        <w:t xml:space="preserve">Boot </w:t>
      </w:r>
      <w:r>
        <w:rPr>
          <w:rStyle w:val="Style13ptBold"/>
        </w:rPr>
        <w:t>‘</w:t>
      </w:r>
      <w:r w:rsidRPr="00E1643C">
        <w:rPr>
          <w:rStyle w:val="Style13ptBold"/>
        </w:rPr>
        <w:t>23</w:t>
      </w:r>
      <w:r>
        <w:t xml:space="preserve"> [Max; April 17; Senior fellow at the Council on Foreign Relations. A Pulitzer Prize finalist in biography; Washington Post, "In the U.S.-China competition, the real ‘existential’ danger is nuclear war," </w:t>
      </w:r>
      <w:r w:rsidRPr="00E1643C">
        <w:t>https://www.washingtonpost.com/opinions/2023/04/17/china-united-states-nuclear-conflict-danger/</w:t>
      </w:r>
      <w:r>
        <w:t xml:space="preserve">] </w:t>
      </w:r>
      <w:proofErr w:type="spellStart"/>
      <w:r>
        <w:t>rohan</w:t>
      </w:r>
      <w:proofErr w:type="spellEnd"/>
    </w:p>
    <w:p w14:paraId="206121B3" w14:textId="77777777" w:rsidR="00873121" w:rsidRPr="00E1643C" w:rsidRDefault="00873121" w:rsidP="00873121">
      <w:pPr>
        <w:rPr>
          <w:sz w:val="14"/>
        </w:rPr>
      </w:pPr>
      <w:r w:rsidRPr="00E1643C">
        <w:rPr>
          <w:sz w:val="14"/>
        </w:rPr>
        <w:t>A leading China hawk, Gallagher claimed: “</w:t>
      </w:r>
      <w:r w:rsidRPr="00E1643C">
        <w:rPr>
          <w:rStyle w:val="StyleUnderline"/>
        </w:rPr>
        <w:t xml:space="preserve">The </w:t>
      </w:r>
      <w:r w:rsidRPr="00E1643C">
        <w:rPr>
          <w:rStyle w:val="StyleUnderline"/>
          <w:highlight w:val="cyan"/>
        </w:rPr>
        <w:t>CCP</w:t>
      </w:r>
      <w:r w:rsidRPr="00E1643C">
        <w:rPr>
          <w:rStyle w:val="StyleUnderline"/>
        </w:rPr>
        <w:t xml:space="preserve"> is </w:t>
      </w:r>
      <w:r w:rsidRPr="00E1643C">
        <w:rPr>
          <w:rStyle w:val="Emphasis"/>
          <w:highlight w:val="cyan"/>
        </w:rPr>
        <w:t>laser-focused</w:t>
      </w:r>
      <w:r w:rsidRPr="00E1643C">
        <w:rPr>
          <w:rStyle w:val="StyleUnderline"/>
          <w:highlight w:val="cyan"/>
        </w:rPr>
        <w:t xml:space="preserve"> on</w:t>
      </w:r>
      <w:r w:rsidRPr="00E1643C">
        <w:rPr>
          <w:sz w:val="14"/>
        </w:rPr>
        <w:t xml:space="preserve"> its vision for </w:t>
      </w:r>
      <w:r w:rsidRPr="00E1643C">
        <w:rPr>
          <w:rStyle w:val="StyleUnderline"/>
        </w:rPr>
        <w:t xml:space="preserve">the </w:t>
      </w:r>
      <w:r w:rsidRPr="00E1643C">
        <w:rPr>
          <w:rStyle w:val="Emphasis"/>
          <w:highlight w:val="cyan"/>
        </w:rPr>
        <w:t>future</w:t>
      </w:r>
      <w:r w:rsidRPr="00E1643C">
        <w:rPr>
          <w:sz w:val="14"/>
        </w:rPr>
        <w:t xml:space="preserve"> — a world crowded with </w:t>
      </w:r>
      <w:r w:rsidRPr="00E1643C">
        <w:rPr>
          <w:rStyle w:val="StyleUnderline"/>
          <w:highlight w:val="cyan"/>
        </w:rPr>
        <w:t>techno-totalitarian surveillance</w:t>
      </w:r>
      <w:r w:rsidRPr="00E1643C">
        <w:rPr>
          <w:sz w:val="14"/>
        </w:rPr>
        <w:t xml:space="preserve"> states </w:t>
      </w:r>
      <w:r w:rsidRPr="00E1643C">
        <w:rPr>
          <w:rStyle w:val="StyleUnderline"/>
          <w:highlight w:val="cyan"/>
        </w:rPr>
        <w:t xml:space="preserve">where </w:t>
      </w:r>
      <w:r w:rsidRPr="00E1643C">
        <w:rPr>
          <w:rStyle w:val="Emphasis"/>
          <w:highlight w:val="cyan"/>
        </w:rPr>
        <w:t>human rights</w:t>
      </w:r>
      <w:r w:rsidRPr="00E1643C">
        <w:rPr>
          <w:rStyle w:val="StyleUnderline"/>
          <w:highlight w:val="cyan"/>
        </w:rPr>
        <w:t xml:space="preserve"> are </w:t>
      </w:r>
      <w:r w:rsidRPr="00E1643C">
        <w:rPr>
          <w:rStyle w:val="Emphasis"/>
          <w:highlight w:val="cyan"/>
        </w:rPr>
        <w:t>subordinate</w:t>
      </w:r>
      <w:r w:rsidRPr="00E1643C">
        <w:rPr>
          <w:sz w:val="14"/>
        </w:rPr>
        <w:t xml:space="preserve"> to the whims of the party.” While it’s true that the Chinese Communist Party has created a system of “techno-totalitarian surveillance” in China and is happy to sell its surveillance technology to other countries, there is scant evidence that it is conspiring to export its system of oppression globally. Gallagher’s vision is merely an update of the old Cold War paranoia about a supposed Soviet plot to take over the world, which missed the fact that Soviet leaders were driven primarily by defensive concerns about their own security.</w:t>
      </w:r>
    </w:p>
    <w:p w14:paraId="4956811B" w14:textId="77777777" w:rsidR="00873121" w:rsidRPr="00E1643C" w:rsidRDefault="00873121" w:rsidP="00873121">
      <w:pPr>
        <w:rPr>
          <w:sz w:val="14"/>
        </w:rPr>
      </w:pPr>
      <w:r w:rsidRPr="00E1643C">
        <w:rPr>
          <w:sz w:val="14"/>
        </w:rPr>
        <w:t xml:space="preserve">But Gallagher is right that </w:t>
      </w:r>
      <w:r w:rsidRPr="00E1643C">
        <w:rPr>
          <w:rStyle w:val="StyleUnderline"/>
          <w:highlight w:val="cyan"/>
        </w:rPr>
        <w:t xml:space="preserve">the </w:t>
      </w:r>
      <w:r w:rsidRPr="00E1643C">
        <w:rPr>
          <w:rStyle w:val="Emphasis"/>
          <w:highlight w:val="cyan"/>
        </w:rPr>
        <w:t>U</w:t>
      </w:r>
      <w:r w:rsidRPr="00E1643C">
        <w:rPr>
          <w:rStyle w:val="StyleUnderline"/>
        </w:rPr>
        <w:t xml:space="preserve">nited </w:t>
      </w:r>
      <w:r w:rsidRPr="00E1643C">
        <w:rPr>
          <w:rStyle w:val="Emphasis"/>
          <w:highlight w:val="cyan"/>
        </w:rPr>
        <w:t>S</w:t>
      </w:r>
      <w:r w:rsidRPr="00E1643C">
        <w:rPr>
          <w:rStyle w:val="StyleUnderline"/>
        </w:rPr>
        <w:t xml:space="preserve">tates </w:t>
      </w:r>
      <w:r w:rsidRPr="00E1643C">
        <w:rPr>
          <w:rStyle w:val="StyleUnderline"/>
          <w:highlight w:val="cyan"/>
        </w:rPr>
        <w:t xml:space="preserve">and China are locked in an </w:t>
      </w:r>
      <w:r w:rsidRPr="00E1643C">
        <w:rPr>
          <w:rStyle w:val="Emphasis"/>
          <w:highlight w:val="cyan"/>
        </w:rPr>
        <w:t>existential struggle</w:t>
      </w:r>
      <w:r w:rsidRPr="00E1643C">
        <w:rPr>
          <w:sz w:val="14"/>
        </w:rPr>
        <w:t xml:space="preserve">, because this new cold war, like the original Cold War with the Soviet Union, </w:t>
      </w:r>
      <w:r w:rsidRPr="00E1643C">
        <w:rPr>
          <w:rStyle w:val="StyleUnderline"/>
          <w:highlight w:val="cyan"/>
        </w:rPr>
        <w:t xml:space="preserve">has the </w:t>
      </w:r>
      <w:r w:rsidRPr="00E1643C">
        <w:rPr>
          <w:rStyle w:val="Emphasis"/>
          <w:highlight w:val="cyan"/>
        </w:rPr>
        <w:t>potential</w:t>
      </w:r>
      <w:r w:rsidRPr="00E1643C">
        <w:rPr>
          <w:rStyle w:val="StyleUnderline"/>
          <w:highlight w:val="cyan"/>
        </w:rPr>
        <w:t xml:space="preserve"> to turn </w:t>
      </w:r>
      <w:r w:rsidRPr="00E1643C">
        <w:rPr>
          <w:rStyle w:val="StyleUnderline"/>
        </w:rPr>
        <w:t xml:space="preserve">into a </w:t>
      </w:r>
      <w:r w:rsidRPr="00E1643C">
        <w:rPr>
          <w:rStyle w:val="Emphasis"/>
          <w:highlight w:val="cyan"/>
        </w:rPr>
        <w:t xml:space="preserve">nuclear </w:t>
      </w:r>
      <w:r w:rsidRPr="00E1643C">
        <w:rPr>
          <w:rStyle w:val="Emphasis"/>
        </w:rPr>
        <w:t>conflict</w:t>
      </w:r>
      <w:r w:rsidRPr="00E1643C">
        <w:rPr>
          <w:sz w:val="14"/>
        </w:rPr>
        <w:t xml:space="preserve">. This is a danger that China hawks — and the U.S. public in general — do not pay sufficient attention to. President Biden, for example, repeatedly says that the United States will defend Taiwan if it’s attacked, without any mention of the potential consequences of a </w:t>
      </w:r>
      <w:r w:rsidRPr="00E1643C">
        <w:rPr>
          <w:rStyle w:val="StyleUnderline"/>
          <w:highlight w:val="cyan"/>
        </w:rPr>
        <w:t xml:space="preserve">conflict with </w:t>
      </w:r>
      <w:r w:rsidRPr="00E1643C">
        <w:rPr>
          <w:rStyle w:val="Emphasis"/>
          <w:highlight w:val="cyan"/>
        </w:rPr>
        <w:t>China</w:t>
      </w:r>
      <w:r w:rsidRPr="00E1643C">
        <w:rPr>
          <w:sz w:val="14"/>
        </w:rPr>
        <w:t>.</w:t>
      </w:r>
    </w:p>
    <w:p w14:paraId="16A3C1AD" w14:textId="77777777" w:rsidR="00873121" w:rsidRPr="00E1643C" w:rsidRDefault="00873121" w:rsidP="00873121">
      <w:pPr>
        <w:rPr>
          <w:sz w:val="14"/>
        </w:rPr>
      </w:pPr>
      <w:r w:rsidRPr="00E1643C">
        <w:rPr>
          <w:sz w:val="14"/>
        </w:rPr>
        <w:t>“It seems odd that war with China over Taiwan seems a comfortable assumption for so many when the U.S. and NATO remain cautious about Russia’s war in Ukraine precisely because of the perceived risk of nuclear escalation,” John K. Culver, a CIA veteran and former national intelligence officer for East Asia, told me.</w:t>
      </w:r>
    </w:p>
    <w:p w14:paraId="2349CDA9" w14:textId="77777777" w:rsidR="00873121" w:rsidRPr="00E1643C" w:rsidRDefault="00873121" w:rsidP="00873121">
      <w:pPr>
        <w:rPr>
          <w:sz w:val="14"/>
        </w:rPr>
      </w:pPr>
      <w:r w:rsidRPr="00E1643C">
        <w:rPr>
          <w:sz w:val="14"/>
        </w:rPr>
        <w:t>Even many worst-case scenarios about China are too sanguine about the outcome of a conflict. In March, for example, House Republicans took part in a U.S.-China war game organized by retired Rear Adm. Mark Montgomery, a senior fellow at the Foundation for Defense of Democracies. After the exercise was first reported by my Post colleague Olivier Knox, I reached out to Montgomery to ask how it unfolded and whether it included a nuclear exchange.</w:t>
      </w:r>
    </w:p>
    <w:p w14:paraId="61638EA1" w14:textId="77777777" w:rsidR="00873121" w:rsidRPr="00E1643C" w:rsidRDefault="00873121" w:rsidP="00873121">
      <w:pPr>
        <w:rPr>
          <w:sz w:val="14"/>
        </w:rPr>
      </w:pPr>
      <w:r w:rsidRPr="00E1643C">
        <w:rPr>
          <w:sz w:val="14"/>
        </w:rPr>
        <w:t>He said, “The war game ended up with China having a lodgment on Taiwan, but not having defeated the Taiwan Army.” The United States suffered “significant casualties” and Taiwan “awful casualties.” Montgomery explained that the scenario “did not escalate to nuclear, although that is certainly a possibility in this sort of contingency.”</w:t>
      </w:r>
    </w:p>
    <w:p w14:paraId="4363A635" w14:textId="77777777" w:rsidR="00873121" w:rsidRPr="00E1643C" w:rsidRDefault="00873121" w:rsidP="00873121">
      <w:pPr>
        <w:rPr>
          <w:sz w:val="14"/>
        </w:rPr>
      </w:pPr>
      <w:r w:rsidRPr="00E1643C">
        <w:rPr>
          <w:sz w:val="14"/>
        </w:rPr>
        <w:t>The lack of a nuclear exchange is quite common in U.S.-China war games, at least those conducted at the unclassified level. (A senior defense official told me this is no longer the case with top-secret Pentagon war games.) A recent war game organized by the Center for Strategic and International Studies (CSIS), like the congressional war game, had the United States and its allies defeating a Chinese invasion of Taiwan. Victory came at “high cost” — “The United States and its allies lost dozens of ships, hundreds of aircraft, and tens of thousands of service members” — but not at the highest cost: i.e., the destruction of U.S. cities. CSIS senior adviser Mark F. Cancian told me that, although he would pursue “a follow-on project that looks at nuclear operations,” he wanted to focus specifically on conventional operations.</w:t>
      </w:r>
    </w:p>
    <w:p w14:paraId="60EC126C" w14:textId="77777777" w:rsidR="00873121" w:rsidRPr="00E1643C" w:rsidRDefault="00873121" w:rsidP="00873121">
      <w:pPr>
        <w:rPr>
          <w:sz w:val="14"/>
        </w:rPr>
      </w:pPr>
      <w:r w:rsidRPr="00E1643C">
        <w:rPr>
          <w:sz w:val="14"/>
        </w:rPr>
        <w:t>That’s a perfectly legitimate choice, but it inadvertently risks reinforcing assumptions that a U.S.-China conflict could avoid nuclear escalation. Even a New York Times op-ed in February written by an Australian scholar, headlined “A War With China Would Be Unlike Anything Americans Faced Before,” focused on cyberwarfare and economic warfare — not nuclear warfare.</w:t>
      </w:r>
    </w:p>
    <w:p w14:paraId="5B8BAAE6" w14:textId="77777777" w:rsidR="00873121" w:rsidRPr="00E1643C" w:rsidRDefault="00873121" w:rsidP="00873121">
      <w:pPr>
        <w:rPr>
          <w:sz w:val="14"/>
        </w:rPr>
      </w:pPr>
      <w:r w:rsidRPr="00E1643C">
        <w:rPr>
          <w:sz w:val="14"/>
        </w:rPr>
        <w:t>And yet China is in the midst of a rapid nuclear buildup. The latest Pentagon report on Chinese military power projects that its nuclear stockpile will grow from 400 warheads today to 1,500 warheads by 2035. The report also warns that, while China nominally adheres to a “no first use” policy on nuclear weapons, “Beijing probably would … consider nuclear use to restore deterrence if a conventional military defeat gravely threatened PRC survival.” Given that a failed invasion of Taiwan could threaten the CCP’s power, it’s reasonable to worry that China could up the ante by going nuclear.</w:t>
      </w:r>
    </w:p>
    <w:p w14:paraId="18282874" w14:textId="77777777" w:rsidR="00873121" w:rsidRPr="00E1643C" w:rsidRDefault="00873121" w:rsidP="00873121">
      <w:pPr>
        <w:rPr>
          <w:sz w:val="14"/>
        </w:rPr>
      </w:pPr>
      <w:r w:rsidRPr="00E1643C">
        <w:rPr>
          <w:rStyle w:val="StyleUnderline"/>
          <w:highlight w:val="cyan"/>
        </w:rPr>
        <w:t xml:space="preserve">The risk </w:t>
      </w:r>
      <w:r w:rsidRPr="00E1643C">
        <w:rPr>
          <w:rStyle w:val="StyleUnderline"/>
        </w:rPr>
        <w:t xml:space="preserve">of nuclear </w:t>
      </w:r>
      <w:r w:rsidRPr="00E1643C">
        <w:rPr>
          <w:rStyle w:val="Emphasis"/>
          <w:highlight w:val="cyan"/>
        </w:rPr>
        <w:t>escalation</w:t>
      </w:r>
      <w:r w:rsidRPr="00E1643C">
        <w:t xml:space="preserve"> </w:t>
      </w:r>
      <w:r w:rsidRPr="00E1643C">
        <w:rPr>
          <w:sz w:val="14"/>
        </w:rPr>
        <w:t xml:space="preserve">is all the </w:t>
      </w:r>
      <w:r w:rsidRPr="00E1643C">
        <w:rPr>
          <w:rStyle w:val="StyleUnderline"/>
          <w:highlight w:val="cyan"/>
        </w:rPr>
        <w:t>greater because</w:t>
      </w:r>
      <w:r w:rsidRPr="00E1643C">
        <w:rPr>
          <w:sz w:val="14"/>
        </w:rPr>
        <w:t>, as a senior U.S. admiral explained to me, it would be</w:t>
      </w:r>
      <w:r w:rsidRPr="00E1643C">
        <w:rPr>
          <w:sz w:val="14"/>
          <w:highlight w:val="cyan"/>
        </w:rPr>
        <w:t xml:space="preserve"> </w:t>
      </w:r>
      <w:r w:rsidRPr="00E1643C">
        <w:rPr>
          <w:rStyle w:val="StyleUnderline"/>
          <w:highlight w:val="cyan"/>
        </w:rPr>
        <w:t>difficult for the U</w:t>
      </w:r>
      <w:r w:rsidRPr="00E1643C">
        <w:rPr>
          <w:rStyle w:val="StyleUnderline"/>
        </w:rPr>
        <w:t xml:space="preserve">nited </w:t>
      </w:r>
      <w:r w:rsidRPr="00E1643C">
        <w:rPr>
          <w:rStyle w:val="StyleUnderline"/>
          <w:highlight w:val="cyan"/>
        </w:rPr>
        <w:t>S</w:t>
      </w:r>
      <w:r w:rsidRPr="00E1643C">
        <w:rPr>
          <w:rStyle w:val="StyleUnderline"/>
        </w:rPr>
        <w:t xml:space="preserve">tates </w:t>
      </w:r>
      <w:r w:rsidRPr="00E1643C">
        <w:rPr>
          <w:rStyle w:val="StyleUnderline"/>
          <w:highlight w:val="cyan"/>
        </w:rPr>
        <w:t xml:space="preserve">to </w:t>
      </w:r>
      <w:r w:rsidRPr="00E1643C">
        <w:rPr>
          <w:rStyle w:val="Emphasis"/>
          <w:highlight w:val="cyan"/>
        </w:rPr>
        <w:t xml:space="preserve">win </w:t>
      </w:r>
      <w:r w:rsidRPr="00E1643C">
        <w:rPr>
          <w:rStyle w:val="Emphasis"/>
        </w:rPr>
        <w:t>a war</w:t>
      </w:r>
      <w:r w:rsidRPr="00E1643C">
        <w:rPr>
          <w:rStyle w:val="StyleUnderline"/>
        </w:rPr>
        <w:t xml:space="preserve"> </w:t>
      </w:r>
      <w:r w:rsidRPr="00E1643C">
        <w:rPr>
          <w:rStyle w:val="StyleUnderline"/>
          <w:highlight w:val="cyan"/>
        </w:rPr>
        <w:t>over Taiwan</w:t>
      </w:r>
      <w:r w:rsidRPr="00E1643C">
        <w:t xml:space="preserve"> </w:t>
      </w:r>
      <w:r w:rsidRPr="00E1643C">
        <w:rPr>
          <w:sz w:val="14"/>
        </w:rPr>
        <w:t xml:space="preserve">by attacking only Chinese ships at sea and Chinese aircraft in the skies. The United States could find itself compelled, as a matter of military necessity, to attack bases in China. </w:t>
      </w:r>
      <w:r w:rsidRPr="00E1643C">
        <w:rPr>
          <w:rStyle w:val="StyleUnderline"/>
          <w:highlight w:val="cyan"/>
        </w:rPr>
        <w:t>China</w:t>
      </w:r>
      <w:r w:rsidRPr="00E1643C">
        <w:rPr>
          <w:sz w:val="14"/>
        </w:rPr>
        <w:t xml:space="preserve">, in turn, </w:t>
      </w:r>
      <w:r w:rsidRPr="00E1643C">
        <w:rPr>
          <w:rStyle w:val="StyleUnderline"/>
          <w:highlight w:val="cyan"/>
        </w:rPr>
        <w:t xml:space="preserve">could </w:t>
      </w:r>
      <w:r w:rsidRPr="00E1643C">
        <w:rPr>
          <w:rStyle w:val="Emphasis"/>
          <w:highlight w:val="cyan"/>
        </w:rPr>
        <w:t>strike</w:t>
      </w:r>
      <w:r w:rsidRPr="00E1643C">
        <w:rPr>
          <w:sz w:val="14"/>
        </w:rPr>
        <w:t xml:space="preserve"> U.S. bases in </w:t>
      </w:r>
      <w:r w:rsidRPr="00E1643C">
        <w:rPr>
          <w:rStyle w:val="Emphasis"/>
          <w:highlight w:val="cyan"/>
        </w:rPr>
        <w:t>Japan</w:t>
      </w:r>
      <w:r w:rsidRPr="00E1643C">
        <w:rPr>
          <w:rStyle w:val="StyleUnderline"/>
        </w:rPr>
        <w:t xml:space="preserve">, </w:t>
      </w:r>
      <w:r w:rsidRPr="00E1643C">
        <w:rPr>
          <w:rStyle w:val="Emphasis"/>
          <w:highlight w:val="cyan"/>
        </w:rPr>
        <w:t>So</w:t>
      </w:r>
      <w:r w:rsidRPr="00E1643C">
        <w:rPr>
          <w:rStyle w:val="Emphasis"/>
        </w:rPr>
        <w:t xml:space="preserve">uth </w:t>
      </w:r>
      <w:r w:rsidRPr="00E1643C">
        <w:rPr>
          <w:rStyle w:val="Emphasis"/>
          <w:highlight w:val="cyan"/>
        </w:rPr>
        <w:t>Ko</w:t>
      </w:r>
      <w:r w:rsidRPr="00E1643C">
        <w:rPr>
          <w:rStyle w:val="Emphasis"/>
        </w:rPr>
        <w:t>rea</w:t>
      </w:r>
      <w:r w:rsidRPr="00E1643C">
        <w:rPr>
          <w:rStyle w:val="StyleUnderline"/>
        </w:rPr>
        <w:t xml:space="preserve">, </w:t>
      </w:r>
      <w:r w:rsidRPr="00E1643C">
        <w:rPr>
          <w:rStyle w:val="StyleUnderline"/>
          <w:highlight w:val="cyan"/>
        </w:rPr>
        <w:t xml:space="preserve">the </w:t>
      </w:r>
      <w:r w:rsidRPr="00E1643C">
        <w:rPr>
          <w:rStyle w:val="Emphasis"/>
          <w:highlight w:val="cyan"/>
        </w:rPr>
        <w:t>Philippines</w:t>
      </w:r>
      <w:r w:rsidRPr="00E1643C">
        <w:rPr>
          <w:rStyle w:val="StyleUnderline"/>
        </w:rPr>
        <w:t xml:space="preserve">, </w:t>
      </w:r>
      <w:r w:rsidRPr="00E1643C">
        <w:rPr>
          <w:rStyle w:val="Emphasis"/>
          <w:highlight w:val="cyan"/>
        </w:rPr>
        <w:t>Guam</w:t>
      </w:r>
      <w:r w:rsidRPr="00E1643C">
        <w:rPr>
          <w:rStyle w:val="StyleUnderline"/>
        </w:rPr>
        <w:t xml:space="preserve">, even </w:t>
      </w:r>
      <w:r w:rsidRPr="00E1643C">
        <w:rPr>
          <w:rStyle w:val="Emphasis"/>
          <w:highlight w:val="cyan"/>
        </w:rPr>
        <w:t>Hawaii</w:t>
      </w:r>
      <w:r w:rsidRPr="00E1643C">
        <w:rPr>
          <w:rStyle w:val="StyleUnderline"/>
        </w:rPr>
        <w:t xml:space="preserve"> and the </w:t>
      </w:r>
      <w:r w:rsidRPr="00E1643C">
        <w:rPr>
          <w:rStyle w:val="Emphasis"/>
          <w:highlight w:val="cyan"/>
        </w:rPr>
        <w:t>West Coast</w:t>
      </w:r>
      <w:r w:rsidRPr="00E1643C">
        <w:rPr>
          <w:rStyle w:val="StyleUnderline"/>
        </w:rPr>
        <w:t>.</w:t>
      </w:r>
    </w:p>
    <w:p w14:paraId="57A49706" w14:textId="77777777" w:rsidR="00873121" w:rsidRPr="00E1643C" w:rsidRDefault="00873121" w:rsidP="00873121">
      <w:pPr>
        <w:rPr>
          <w:sz w:val="14"/>
        </w:rPr>
      </w:pPr>
      <w:r w:rsidRPr="00E1643C">
        <w:rPr>
          <w:sz w:val="14"/>
        </w:rPr>
        <w:t>Culver, the former intelligence officer, told me, “Even if Beijing announced that its retaliatory strikes against Hawaii or the West Coast of the U.S. were conventionally armed, it would risk immediate U.S. escalation. Can a U.S. president refuse to launch in the 30 minutes between missile launch from China and impact in the U.S.?”</w:t>
      </w:r>
    </w:p>
    <w:p w14:paraId="60429373" w14:textId="77777777" w:rsidR="00873121" w:rsidRPr="00E1643C" w:rsidRDefault="00873121" w:rsidP="00873121">
      <w:pPr>
        <w:rPr>
          <w:sz w:val="14"/>
        </w:rPr>
      </w:pPr>
      <w:r w:rsidRPr="00E1643C">
        <w:rPr>
          <w:sz w:val="14"/>
        </w:rPr>
        <w:t>When two nuclear-armed powers attack each other’s territory, it would be difficult to keep the conflict contained at a conventional level. Both sides, admittedly, would have an incentive to avoid “mutual assured destruction,” but countries often act rashly in the heat of battle, particularly after they have suffered significant casualties and feel the need to ensure that their troops did not die in vain.</w:t>
      </w:r>
    </w:p>
    <w:p w14:paraId="751F8D8C" w14:textId="77777777" w:rsidR="00873121" w:rsidRPr="00E1643C" w:rsidRDefault="00873121" w:rsidP="00873121">
      <w:pPr>
        <w:rPr>
          <w:sz w:val="14"/>
        </w:rPr>
      </w:pPr>
      <w:r w:rsidRPr="00E1643C">
        <w:rPr>
          <w:sz w:val="14"/>
        </w:rPr>
        <w:t xml:space="preserve">For a sense of how destructive </w:t>
      </w:r>
      <w:r w:rsidRPr="00E1643C">
        <w:rPr>
          <w:rStyle w:val="StyleUnderline"/>
          <w:highlight w:val="cyan"/>
        </w:rPr>
        <w:t xml:space="preserve">a war with </w:t>
      </w:r>
      <w:r w:rsidRPr="00E1643C">
        <w:rPr>
          <w:rStyle w:val="Emphasis"/>
          <w:highlight w:val="cyan"/>
        </w:rPr>
        <w:t>China</w:t>
      </w:r>
      <w:r w:rsidRPr="00E1643C">
        <w:rPr>
          <w:rStyle w:val="StyleUnderline"/>
          <w:highlight w:val="cyan"/>
        </w:rPr>
        <w:t xml:space="preserve"> could be</w:t>
      </w:r>
      <w:r w:rsidRPr="00E1643C">
        <w:rPr>
          <w:sz w:val="14"/>
        </w:rPr>
        <w:t xml:space="preserve">, read “2034: A Novel of the Next World War” by retired Adm. James Stavridis, a former supreme allied commander in Europe, and Marine combat veteran Elliot Ackerman. It ends — spoiler alert — with </w:t>
      </w:r>
      <w:r w:rsidRPr="00E1643C">
        <w:rPr>
          <w:rStyle w:val="Emphasis"/>
          <w:highlight w:val="cyan"/>
        </w:rPr>
        <w:t>nuclear devastation</w:t>
      </w:r>
      <w:r w:rsidRPr="00E1643C">
        <w:rPr>
          <w:rStyle w:val="StyleUnderline"/>
          <w:highlight w:val="cyan"/>
        </w:rPr>
        <w:t xml:space="preserve"> in both countries</w:t>
      </w:r>
      <w:r w:rsidRPr="00E1643C">
        <w:rPr>
          <w:sz w:val="14"/>
        </w:rPr>
        <w:t>.</w:t>
      </w:r>
    </w:p>
    <w:p w14:paraId="56862DD7" w14:textId="77777777" w:rsidR="00873121" w:rsidRPr="00E1643C" w:rsidRDefault="00873121" w:rsidP="00873121">
      <w:pPr>
        <w:rPr>
          <w:sz w:val="14"/>
        </w:rPr>
      </w:pPr>
      <w:r w:rsidRPr="00E1643C">
        <w:rPr>
          <w:sz w:val="14"/>
        </w:rPr>
        <w:t xml:space="preserve">Stavridis told me: “If the U.S. and China manage to sleepwalk into a conventional war, </w:t>
      </w:r>
      <w:r w:rsidRPr="00E1643C">
        <w:rPr>
          <w:rStyle w:val="StyleUnderline"/>
          <w:highlight w:val="cyan"/>
        </w:rPr>
        <w:t>the chances of it</w:t>
      </w:r>
      <w:r w:rsidRPr="00E1643C">
        <w:rPr>
          <w:sz w:val="14"/>
          <w:highlight w:val="cyan"/>
        </w:rPr>
        <w:t xml:space="preserve"> </w:t>
      </w:r>
      <w:r w:rsidRPr="00E1643C">
        <w:rPr>
          <w:rStyle w:val="Emphasis"/>
          <w:highlight w:val="cyan"/>
        </w:rPr>
        <w:t>escalating</w:t>
      </w:r>
      <w:r w:rsidRPr="00E1643C">
        <w:rPr>
          <w:rStyle w:val="StyleUnderline"/>
        </w:rPr>
        <w:t xml:space="preserve"> into a </w:t>
      </w:r>
      <w:r w:rsidRPr="00E1643C">
        <w:rPr>
          <w:rStyle w:val="StyleUnderline"/>
          <w:highlight w:val="cyan"/>
        </w:rPr>
        <w:t xml:space="preserve">nuclear </w:t>
      </w:r>
      <w:r w:rsidRPr="00E1643C">
        <w:rPr>
          <w:rStyle w:val="StyleUnderline"/>
        </w:rPr>
        <w:t xml:space="preserve">exchange </w:t>
      </w:r>
      <w:r w:rsidRPr="00E1643C">
        <w:rPr>
          <w:rStyle w:val="StyleUnderline"/>
          <w:highlight w:val="cyan"/>
        </w:rPr>
        <w:t xml:space="preserve">are </w:t>
      </w:r>
      <w:r w:rsidRPr="00E1643C">
        <w:rPr>
          <w:rStyle w:val="Emphasis"/>
          <w:highlight w:val="cyan"/>
        </w:rPr>
        <w:t>significant</w:t>
      </w:r>
      <w:r w:rsidRPr="00E1643C">
        <w:rPr>
          <w:sz w:val="14"/>
        </w:rPr>
        <w:t xml:space="preserve">. Two great powers who face each other in combat are unlikely to avoid using tactical nuclear weapons, at least at sea. </w:t>
      </w:r>
      <w:r w:rsidRPr="00E1643C">
        <w:rPr>
          <w:rStyle w:val="StyleUnderline"/>
          <w:highlight w:val="cyan"/>
        </w:rPr>
        <w:t xml:space="preserve">Once that threshold is </w:t>
      </w:r>
      <w:r w:rsidRPr="00E1643C">
        <w:rPr>
          <w:rStyle w:val="Emphasis"/>
          <w:highlight w:val="cyan"/>
        </w:rPr>
        <w:t>crossed</w:t>
      </w:r>
      <w:r w:rsidRPr="00E1643C">
        <w:rPr>
          <w:sz w:val="14"/>
        </w:rPr>
        <w:t xml:space="preserve">, it is but a short step to a much broader nuclear conflict. </w:t>
      </w:r>
      <w:r w:rsidRPr="00E1643C">
        <w:rPr>
          <w:rStyle w:val="StyleUnderline"/>
          <w:highlight w:val="cyan"/>
        </w:rPr>
        <w:t xml:space="preserve">Think 1914 with </w:t>
      </w:r>
      <w:r w:rsidRPr="00E1643C">
        <w:rPr>
          <w:rStyle w:val="Emphasis"/>
          <w:highlight w:val="cyan"/>
        </w:rPr>
        <w:t>nuclear weapons</w:t>
      </w:r>
      <w:r w:rsidRPr="00E1643C">
        <w:rPr>
          <w:rStyle w:val="StyleUnderline"/>
        </w:rPr>
        <w:t xml:space="preserve"> at the </w:t>
      </w:r>
      <w:r w:rsidRPr="00E1643C">
        <w:rPr>
          <w:rStyle w:val="Emphasis"/>
          <w:highlight w:val="cyan"/>
        </w:rPr>
        <w:t>ready</w:t>
      </w:r>
      <w:r w:rsidRPr="00E1643C">
        <w:rPr>
          <w:sz w:val="14"/>
        </w:rPr>
        <w:t>.”</w:t>
      </w:r>
    </w:p>
    <w:p w14:paraId="70EDAB2E" w14:textId="40BEE883" w:rsidR="00873121" w:rsidRPr="00873121" w:rsidRDefault="00873121" w:rsidP="0054514D">
      <w:pPr>
        <w:rPr>
          <w:sz w:val="14"/>
        </w:rPr>
      </w:pPr>
      <w:r w:rsidRPr="00E1643C">
        <w:rPr>
          <w:sz w:val="14"/>
        </w:rPr>
        <w:t xml:space="preserve">1914 with nuclear weapons? Now </w:t>
      </w:r>
      <w:r w:rsidRPr="00E1643C">
        <w:rPr>
          <w:rStyle w:val="StyleUnderline"/>
          <w:highlight w:val="cyan"/>
        </w:rPr>
        <w:t xml:space="preserve">that’s an </w:t>
      </w:r>
      <w:r w:rsidRPr="00E1643C">
        <w:rPr>
          <w:rStyle w:val="Emphasis"/>
          <w:highlight w:val="cyan"/>
        </w:rPr>
        <w:t>existential danger</w:t>
      </w:r>
      <w:r w:rsidRPr="00E1643C">
        <w:rPr>
          <w:sz w:val="14"/>
        </w:rPr>
        <w:t>.</w:t>
      </w:r>
    </w:p>
    <w:p w14:paraId="6CE2FF81" w14:textId="2305EC04" w:rsidR="00A37CB1" w:rsidRDefault="00A37CB1" w:rsidP="00A37CB1">
      <w:pPr>
        <w:pStyle w:val="Heading2"/>
      </w:pPr>
      <w:r>
        <w:t>Sustainability</w:t>
      </w:r>
    </w:p>
    <w:p w14:paraId="27DB2FE3" w14:textId="4AF32519" w:rsidR="00A71BCE" w:rsidRDefault="00A71BCE" w:rsidP="00A71BCE">
      <w:pPr>
        <w:pStyle w:val="Heading3"/>
      </w:pPr>
      <w:r>
        <w:t>Sustainability---2NC</w:t>
      </w:r>
    </w:p>
    <w:p w14:paraId="134ED186" w14:textId="00263805" w:rsidR="00D54811" w:rsidRDefault="00A128A2" w:rsidP="008B4F1E">
      <w:pPr>
        <w:pStyle w:val="Heading4"/>
      </w:pPr>
      <w:r>
        <w:t>1</w:t>
      </w:r>
      <w:r w:rsidR="00D54811">
        <w:t xml:space="preserve">. </w:t>
      </w:r>
      <w:r w:rsidR="00E87EB3">
        <w:rPr>
          <w:u w:val="single"/>
        </w:rPr>
        <w:t>TARIFFS</w:t>
      </w:r>
      <w:r w:rsidR="00D54811">
        <w:t xml:space="preserve">. </w:t>
      </w:r>
    </w:p>
    <w:p w14:paraId="5CBEE345" w14:textId="4C362DD3" w:rsidR="00E87EB3" w:rsidRDefault="00E87EB3" w:rsidP="00E87EB3">
      <w:r w:rsidRPr="005326B2">
        <w:rPr>
          <w:rStyle w:val="Style13ptBold"/>
        </w:rPr>
        <w:t>Schiffer ’25</w:t>
      </w:r>
      <w:r>
        <w:t xml:space="preserve"> </w:t>
      </w:r>
      <w:r w:rsidR="005326B2">
        <w:t xml:space="preserve">[Michael; </w:t>
      </w:r>
      <w:r w:rsidR="005326B2" w:rsidRPr="005326B2">
        <w:t>assistant administrator of the USAID Bureau for Asia from 2022 to 2025</w:t>
      </w:r>
      <w:r w:rsidR="005326B2">
        <w:t xml:space="preserve">, former </w:t>
      </w:r>
      <w:r w:rsidR="005326B2" w:rsidRPr="005326B2">
        <w:t>senior adviser and counselor on the Democratic Staff of the Senate Foreign Relations Committee</w:t>
      </w:r>
      <w:r w:rsidR="005326B2">
        <w:t xml:space="preserve">, former </w:t>
      </w:r>
      <w:r w:rsidR="005326B2" w:rsidRPr="005326B2">
        <w:t xml:space="preserve">deputy assistant secretary of defense for East Asia. </w:t>
      </w:r>
      <w:r w:rsidR="005326B2">
        <w:t>April 29; “</w:t>
      </w:r>
      <w:r w:rsidR="005326B2" w:rsidRPr="005326B2">
        <w:t>Trump, Tariffs, and a Superpower Without Credibility</w:t>
      </w:r>
      <w:r w:rsidR="005326B2">
        <w:t xml:space="preserve">,” The Diplomat, </w:t>
      </w:r>
      <w:r w:rsidR="005326B2" w:rsidRPr="005326B2">
        <w:t>https://thediplomat.com/2025/04/trump-tariffs-and-a-superpower-without-credibility/</w:t>
      </w:r>
      <w:r w:rsidR="005326B2">
        <w:t>; //ff]</w:t>
      </w:r>
    </w:p>
    <w:p w14:paraId="3527E4D1" w14:textId="77777777" w:rsidR="005326B2" w:rsidRPr="00B34D46" w:rsidRDefault="005326B2" w:rsidP="005326B2">
      <w:pPr>
        <w:rPr>
          <w:sz w:val="16"/>
        </w:rPr>
      </w:pPr>
      <w:r w:rsidRPr="005326B2">
        <w:rPr>
          <w:u w:val="single"/>
        </w:rPr>
        <w:t xml:space="preserve">Recent developments in the </w:t>
      </w:r>
      <w:r w:rsidRPr="00B34D46">
        <w:rPr>
          <w:rStyle w:val="Emphasis"/>
        </w:rPr>
        <w:t>Trump</w:t>
      </w:r>
      <w:r w:rsidRPr="005326B2">
        <w:rPr>
          <w:u w:val="single"/>
        </w:rPr>
        <w:t xml:space="preserve"> administration’s handling of </w:t>
      </w:r>
      <w:r w:rsidRPr="00B34D46">
        <w:rPr>
          <w:rStyle w:val="Emphasis"/>
        </w:rPr>
        <w:t>tariff negotiations</w:t>
      </w:r>
      <w:r w:rsidRPr="005326B2">
        <w:rPr>
          <w:u w:val="single"/>
        </w:rPr>
        <w:t xml:space="preserve"> point to a deeper concern</w:t>
      </w:r>
      <w:r w:rsidRPr="00B34D46">
        <w:rPr>
          <w:sz w:val="16"/>
        </w:rPr>
        <w:t xml:space="preserve"> – not just for trade policy, but </w:t>
      </w:r>
      <w:r w:rsidRPr="005326B2">
        <w:rPr>
          <w:u w:val="single"/>
        </w:rPr>
        <w:t xml:space="preserve">for the exercise of </w:t>
      </w:r>
      <w:r w:rsidRPr="00B34D46">
        <w:rPr>
          <w:rStyle w:val="Emphasis"/>
        </w:rPr>
        <w:t>U.S. power more broadly</w:t>
      </w:r>
      <w:r w:rsidRPr="005326B2">
        <w:rPr>
          <w:u w:val="single"/>
        </w:rPr>
        <w:t>. By not having a full, clear, and certain trade negotiation strategy, Washington</w:t>
      </w:r>
      <w:r w:rsidRPr="00B34D46">
        <w:rPr>
          <w:sz w:val="16"/>
        </w:rPr>
        <w:t xml:space="preserve"> risks </w:t>
      </w:r>
      <w:r w:rsidRPr="00B34D46">
        <w:rPr>
          <w:rStyle w:val="Emphasis"/>
        </w:rPr>
        <w:t>diminishing</w:t>
      </w:r>
      <w:r w:rsidRPr="00B34D46">
        <w:rPr>
          <w:sz w:val="16"/>
        </w:rPr>
        <w:t xml:space="preserve"> the one resource a superpower cannot afford to lose: </w:t>
      </w:r>
      <w:r w:rsidRPr="00B34D46">
        <w:rPr>
          <w:rStyle w:val="Emphasis"/>
        </w:rPr>
        <w:t>credibility</w:t>
      </w:r>
      <w:r w:rsidRPr="00B34D46">
        <w:rPr>
          <w:sz w:val="16"/>
        </w:rPr>
        <w:t>.</w:t>
      </w:r>
    </w:p>
    <w:p w14:paraId="5033026E" w14:textId="77777777" w:rsidR="005326B2" w:rsidRPr="00B34D46" w:rsidRDefault="005326B2" w:rsidP="005326B2">
      <w:pPr>
        <w:rPr>
          <w:sz w:val="16"/>
        </w:rPr>
      </w:pPr>
      <w:r w:rsidRPr="00B34D46">
        <w:rPr>
          <w:sz w:val="16"/>
        </w:rPr>
        <w:t xml:space="preserve">The administration’s theory of the case for tariffs was clear. Tariffs, used aggressively and unapologetically, were to serve as economic shock therapy, jolting allies and adversaries alike into “fairer” trade deals, under the weight of the United States’ economic might, that would help rebalance international trade and reinvigorate U.S. industry. </w:t>
      </w:r>
    </w:p>
    <w:p w14:paraId="71C3916E" w14:textId="77777777" w:rsidR="005326B2" w:rsidRPr="00B34D46" w:rsidRDefault="005326B2" w:rsidP="005326B2">
      <w:pPr>
        <w:rPr>
          <w:sz w:val="16"/>
        </w:rPr>
      </w:pPr>
      <w:r w:rsidRPr="005326B2">
        <w:rPr>
          <w:u w:val="single"/>
        </w:rPr>
        <w:t>The U.S. economy</w:t>
      </w:r>
      <w:r w:rsidRPr="00B34D46">
        <w:rPr>
          <w:sz w:val="16"/>
        </w:rPr>
        <w:t xml:space="preserve">, robust and resilient, </w:t>
      </w:r>
      <w:r w:rsidRPr="005326B2">
        <w:rPr>
          <w:u w:val="single"/>
        </w:rPr>
        <w:t xml:space="preserve">was the </w:t>
      </w:r>
      <w:r w:rsidRPr="00B34D46">
        <w:rPr>
          <w:rStyle w:val="Emphasis"/>
        </w:rPr>
        <w:t>cornerstone of this gamble</w:t>
      </w:r>
      <w:r w:rsidRPr="00B34D46">
        <w:rPr>
          <w:sz w:val="16"/>
        </w:rPr>
        <w:t xml:space="preserve">. President Donald </w:t>
      </w:r>
      <w:r w:rsidRPr="005326B2">
        <w:rPr>
          <w:u w:val="single"/>
        </w:rPr>
        <w:t>Trump’s bet was that Washington could absorb more economic pain than Beijing</w:t>
      </w:r>
      <w:r w:rsidRPr="00B34D46">
        <w:rPr>
          <w:sz w:val="16"/>
        </w:rPr>
        <w:t>, Brussels, or Ottawa. Tariffs were not merely punitive; they were a signal. The United States had the stamina, the grit, and the stomach for a sustained trade war.</w:t>
      </w:r>
    </w:p>
    <w:p w14:paraId="36F39737" w14:textId="77777777" w:rsidR="005326B2" w:rsidRPr="00B34D46" w:rsidRDefault="005326B2" w:rsidP="005326B2">
      <w:pPr>
        <w:rPr>
          <w:sz w:val="16"/>
        </w:rPr>
      </w:pPr>
      <w:r w:rsidRPr="00B34D46">
        <w:rPr>
          <w:sz w:val="16"/>
        </w:rPr>
        <w:t xml:space="preserve">But </w:t>
      </w:r>
      <w:r w:rsidRPr="005326B2">
        <w:rPr>
          <w:u w:val="single"/>
        </w:rPr>
        <w:t xml:space="preserve">in the span of </w:t>
      </w:r>
      <w:r w:rsidRPr="00B34D46">
        <w:rPr>
          <w:rStyle w:val="Emphasis"/>
        </w:rPr>
        <w:t>just a few weeks</w:t>
      </w:r>
      <w:r w:rsidRPr="005326B2">
        <w:rPr>
          <w:u w:val="single"/>
        </w:rPr>
        <w:t>, through</w:t>
      </w:r>
      <w:r w:rsidRPr="00B34D46">
        <w:t xml:space="preserve"> </w:t>
      </w:r>
      <w:r w:rsidRPr="00B34D46">
        <w:rPr>
          <w:rStyle w:val="Emphasis"/>
        </w:rPr>
        <w:t>public reversals</w:t>
      </w:r>
      <w:r w:rsidRPr="00B34D46">
        <w:t xml:space="preserve">, </w:t>
      </w:r>
      <w:r w:rsidRPr="00B34D46">
        <w:rPr>
          <w:rStyle w:val="Emphasis"/>
        </w:rPr>
        <w:t>shifting deadlines</w:t>
      </w:r>
      <w:r w:rsidRPr="00B34D46">
        <w:t xml:space="preserve">, </w:t>
      </w:r>
      <w:r w:rsidRPr="005326B2">
        <w:rPr>
          <w:u w:val="single"/>
        </w:rPr>
        <w:t xml:space="preserve">and </w:t>
      </w:r>
      <w:r w:rsidRPr="00B34D46">
        <w:rPr>
          <w:rStyle w:val="Emphasis"/>
        </w:rPr>
        <w:t>contradictory signals</w:t>
      </w:r>
      <w:r w:rsidRPr="005326B2">
        <w:rPr>
          <w:u w:val="single"/>
        </w:rPr>
        <w:t xml:space="preserve">, U.S. </w:t>
      </w:r>
      <w:r w:rsidRPr="00B34D46">
        <w:rPr>
          <w:rStyle w:val="Emphasis"/>
        </w:rPr>
        <w:t>credibility</w:t>
      </w:r>
      <w:r w:rsidRPr="005326B2">
        <w:rPr>
          <w:u w:val="single"/>
        </w:rPr>
        <w:t xml:space="preserve"> to negotiate itself out of this self-created dilemma has all but </w:t>
      </w:r>
      <w:r w:rsidRPr="00B34D46">
        <w:rPr>
          <w:rStyle w:val="Emphasis"/>
        </w:rPr>
        <w:t>eroded</w:t>
      </w:r>
      <w:r w:rsidRPr="00B34D46">
        <w:rPr>
          <w:sz w:val="16"/>
        </w:rPr>
        <w:t>.</w:t>
      </w:r>
    </w:p>
    <w:p w14:paraId="36C5C1EE" w14:textId="77777777" w:rsidR="005326B2" w:rsidRPr="00B34D46" w:rsidRDefault="005326B2" w:rsidP="005326B2">
      <w:pPr>
        <w:rPr>
          <w:sz w:val="16"/>
        </w:rPr>
      </w:pPr>
      <w:r w:rsidRPr="00B34D46">
        <w:rPr>
          <w:sz w:val="16"/>
        </w:rPr>
        <w:t xml:space="preserve">We’ve seen this dynamic before. </w:t>
      </w:r>
      <w:r w:rsidRPr="005326B2">
        <w:rPr>
          <w:u w:val="single"/>
        </w:rPr>
        <w:t>In 2013, when the</w:t>
      </w:r>
      <w:r w:rsidRPr="00B34D46">
        <w:rPr>
          <w:sz w:val="16"/>
        </w:rPr>
        <w:t xml:space="preserve"> </w:t>
      </w:r>
      <w:r w:rsidRPr="00B34D46">
        <w:rPr>
          <w:rStyle w:val="Emphasis"/>
        </w:rPr>
        <w:t>U</w:t>
      </w:r>
      <w:r w:rsidRPr="00B34D46">
        <w:rPr>
          <w:sz w:val="16"/>
        </w:rPr>
        <w:t xml:space="preserve">nited </w:t>
      </w:r>
      <w:r w:rsidRPr="00B34D46">
        <w:rPr>
          <w:rStyle w:val="Emphasis"/>
        </w:rPr>
        <w:t>S</w:t>
      </w:r>
      <w:r w:rsidRPr="00B34D46">
        <w:rPr>
          <w:sz w:val="16"/>
        </w:rPr>
        <w:t xml:space="preserve">tates </w:t>
      </w:r>
      <w:r w:rsidRPr="005326B2">
        <w:rPr>
          <w:u w:val="single"/>
        </w:rPr>
        <w:t xml:space="preserve">declared a “red line” over Syria’s use of chemical weapons, the subsequent failure to </w:t>
      </w:r>
      <w:r w:rsidRPr="00B34D46">
        <w:rPr>
          <w:rStyle w:val="Emphasis"/>
        </w:rPr>
        <w:t>enforce</w:t>
      </w:r>
      <w:r w:rsidRPr="005326B2">
        <w:rPr>
          <w:u w:val="single"/>
        </w:rPr>
        <w:t xml:space="preserve"> that line had consequences far </w:t>
      </w:r>
      <w:r w:rsidRPr="00B34D46">
        <w:rPr>
          <w:rStyle w:val="Emphasis"/>
        </w:rPr>
        <w:t>beyond</w:t>
      </w:r>
      <w:r w:rsidRPr="005326B2">
        <w:rPr>
          <w:u w:val="single"/>
        </w:rPr>
        <w:t xml:space="preserve"> the Middle East. It was not a question of military strength, but of </w:t>
      </w:r>
      <w:r w:rsidRPr="00B34D46">
        <w:rPr>
          <w:rStyle w:val="Emphasis"/>
        </w:rPr>
        <w:t>perceived will</w:t>
      </w:r>
      <w:r w:rsidRPr="00B34D46">
        <w:rPr>
          <w:sz w:val="16"/>
        </w:rPr>
        <w:t xml:space="preserve">. As the saying goes, </w:t>
      </w:r>
      <w:r w:rsidRPr="005326B2">
        <w:rPr>
          <w:u w:val="single"/>
        </w:rPr>
        <w:t xml:space="preserve">“superpowers don’t bluff.” But when they do, the consequences </w:t>
      </w:r>
      <w:r w:rsidRPr="00B34D46">
        <w:rPr>
          <w:rStyle w:val="Emphasis"/>
        </w:rPr>
        <w:t>ripple</w:t>
      </w:r>
      <w:r w:rsidRPr="005326B2">
        <w:rPr>
          <w:u w:val="single"/>
        </w:rPr>
        <w:t xml:space="preserve"> across </w:t>
      </w:r>
      <w:r w:rsidRPr="00B34D46">
        <w:rPr>
          <w:rStyle w:val="Emphasis"/>
        </w:rPr>
        <w:t>every region and issue</w:t>
      </w:r>
      <w:r w:rsidRPr="00B34D46">
        <w:rPr>
          <w:sz w:val="16"/>
        </w:rPr>
        <w:t>. Today, the United States faces a similar moment, this time on the economic front.</w:t>
      </w:r>
    </w:p>
    <w:p w14:paraId="2CB633CE" w14:textId="77777777" w:rsidR="005326B2" w:rsidRPr="00B34D46" w:rsidRDefault="005326B2" w:rsidP="005326B2">
      <w:pPr>
        <w:rPr>
          <w:sz w:val="16"/>
        </w:rPr>
      </w:pPr>
      <w:r w:rsidRPr="00B34D46">
        <w:rPr>
          <w:sz w:val="16"/>
        </w:rPr>
        <w:t xml:space="preserve">The </w:t>
      </w:r>
      <w:r w:rsidRPr="00B34D46">
        <w:rPr>
          <w:rStyle w:val="Emphasis"/>
        </w:rPr>
        <w:t>Trump</w:t>
      </w:r>
      <w:r w:rsidRPr="00B34D46">
        <w:rPr>
          <w:sz w:val="16"/>
        </w:rPr>
        <w:t xml:space="preserve"> administration </w:t>
      </w:r>
      <w:r w:rsidRPr="002F4D42">
        <w:rPr>
          <w:u w:val="single"/>
        </w:rPr>
        <w:t>has drawn multiple red lines with tariffs, against</w:t>
      </w:r>
      <w:r w:rsidRPr="00B34D46">
        <w:rPr>
          <w:sz w:val="16"/>
        </w:rPr>
        <w:t xml:space="preserve"> </w:t>
      </w:r>
      <w:r w:rsidRPr="00B34D46">
        <w:rPr>
          <w:rStyle w:val="Emphasis"/>
        </w:rPr>
        <w:t>China</w:t>
      </w:r>
      <w:r w:rsidRPr="00B34D46">
        <w:rPr>
          <w:sz w:val="16"/>
        </w:rPr>
        <w:t xml:space="preserve">, </w:t>
      </w:r>
      <w:r w:rsidRPr="00B34D46">
        <w:rPr>
          <w:rStyle w:val="Emphasis"/>
        </w:rPr>
        <w:t>Europe</w:t>
      </w:r>
      <w:r w:rsidRPr="00B34D46">
        <w:rPr>
          <w:sz w:val="16"/>
        </w:rPr>
        <w:t xml:space="preserve">, </w:t>
      </w:r>
      <w:r w:rsidRPr="00B34D46">
        <w:rPr>
          <w:rStyle w:val="Emphasis"/>
        </w:rPr>
        <w:t>Mexico</w:t>
      </w:r>
      <w:r w:rsidRPr="00B34D46">
        <w:rPr>
          <w:sz w:val="16"/>
        </w:rPr>
        <w:t xml:space="preserve">, </w:t>
      </w:r>
      <w:r w:rsidRPr="00B34D46">
        <w:rPr>
          <w:rStyle w:val="Emphasis"/>
        </w:rPr>
        <w:t>Japan</w:t>
      </w:r>
      <w:r w:rsidRPr="00B34D46">
        <w:rPr>
          <w:sz w:val="16"/>
        </w:rPr>
        <w:t xml:space="preserve">, </w:t>
      </w:r>
      <w:r w:rsidRPr="00B34D46">
        <w:rPr>
          <w:rStyle w:val="Emphasis"/>
        </w:rPr>
        <w:t>Canada</w:t>
      </w:r>
      <w:r w:rsidRPr="00B34D46">
        <w:rPr>
          <w:sz w:val="16"/>
        </w:rPr>
        <w:t xml:space="preserve">, </w:t>
      </w:r>
      <w:r w:rsidRPr="00B34D46">
        <w:rPr>
          <w:rStyle w:val="Emphasis"/>
        </w:rPr>
        <w:t>So</w:t>
      </w:r>
      <w:r w:rsidRPr="00B34D46">
        <w:rPr>
          <w:sz w:val="16"/>
        </w:rPr>
        <w:t xml:space="preserve">uth </w:t>
      </w:r>
      <w:r w:rsidRPr="00B34D46">
        <w:rPr>
          <w:rStyle w:val="Emphasis"/>
        </w:rPr>
        <w:t>Ko</w:t>
      </w:r>
      <w:r w:rsidRPr="00B34D46">
        <w:rPr>
          <w:sz w:val="16"/>
        </w:rPr>
        <w:t xml:space="preserve">rea, </w:t>
      </w:r>
      <w:r w:rsidRPr="002F4D42">
        <w:rPr>
          <w:u w:val="single"/>
        </w:rPr>
        <w:t>and</w:t>
      </w:r>
      <w:r w:rsidRPr="00B34D46">
        <w:rPr>
          <w:sz w:val="16"/>
        </w:rPr>
        <w:t xml:space="preserve"> strategic partners in </w:t>
      </w:r>
      <w:r w:rsidRPr="00B34D46">
        <w:rPr>
          <w:rStyle w:val="Emphasis"/>
        </w:rPr>
        <w:t>Southeast Asia</w:t>
      </w:r>
      <w:r w:rsidRPr="00B34D46">
        <w:rPr>
          <w:sz w:val="16"/>
        </w:rPr>
        <w:t xml:space="preserve">. It’s hard to know precisely what those red lines are for each country – but we do know what the consequences are. </w:t>
      </w:r>
    </w:p>
    <w:p w14:paraId="2072BF86" w14:textId="77777777" w:rsidR="005326B2" w:rsidRPr="00B34D46" w:rsidRDefault="005326B2" w:rsidP="005326B2">
      <w:pPr>
        <w:rPr>
          <w:sz w:val="16"/>
        </w:rPr>
      </w:pPr>
      <w:r w:rsidRPr="00B34D46">
        <w:rPr>
          <w:sz w:val="16"/>
        </w:rPr>
        <w:t xml:space="preserve">The bond market and foreign exchange markets have done what no foreign adversary could: they’ve exposed the vulnerability of not having credibility. A </w:t>
      </w:r>
      <w:r w:rsidRPr="00B34D46">
        <w:rPr>
          <w:rStyle w:val="Emphasis"/>
        </w:rPr>
        <w:t>falling dollar</w:t>
      </w:r>
      <w:r w:rsidRPr="002F4D42">
        <w:rPr>
          <w:u w:val="single"/>
        </w:rPr>
        <w:t xml:space="preserve"> and rising yields signaled investors’ concerns not just with </w:t>
      </w:r>
      <w:r w:rsidRPr="00B34D46">
        <w:rPr>
          <w:rStyle w:val="Emphasis"/>
        </w:rPr>
        <w:t>global uncertainty</w:t>
      </w:r>
      <w:r w:rsidRPr="002F4D42">
        <w:rPr>
          <w:u w:val="single"/>
        </w:rPr>
        <w:t xml:space="preserve">, but with U.S. </w:t>
      </w:r>
      <w:r w:rsidRPr="00B34D46">
        <w:rPr>
          <w:rStyle w:val="Emphasis"/>
        </w:rPr>
        <w:t>economic predictability and resolve</w:t>
      </w:r>
      <w:r w:rsidRPr="002F4D42">
        <w:rPr>
          <w:u w:val="single"/>
        </w:rPr>
        <w:t xml:space="preserve">. The decision to </w:t>
      </w:r>
      <w:r w:rsidRPr="00B34D46">
        <w:rPr>
          <w:rStyle w:val="Emphasis"/>
        </w:rPr>
        <w:t>pull back</w:t>
      </w:r>
      <w:r w:rsidRPr="002F4D42">
        <w:rPr>
          <w:u w:val="single"/>
        </w:rPr>
        <w:t xml:space="preserve"> tariffs</w:t>
      </w:r>
      <w:r w:rsidRPr="00B34D46">
        <w:rPr>
          <w:sz w:val="16"/>
        </w:rPr>
        <w:t xml:space="preserve"> – supposedly for a 90-day “pause” – may have been framed as a strategic adjustment, but it </w:t>
      </w:r>
      <w:r w:rsidRPr="002F4D42">
        <w:rPr>
          <w:u w:val="single"/>
        </w:rPr>
        <w:t xml:space="preserve">has been </w:t>
      </w:r>
      <w:r w:rsidRPr="00B34D46">
        <w:rPr>
          <w:rStyle w:val="Emphasis"/>
        </w:rPr>
        <w:t>perceived globally</w:t>
      </w:r>
      <w:r w:rsidRPr="002F4D42">
        <w:rPr>
          <w:u w:val="single"/>
        </w:rPr>
        <w:t xml:space="preserve"> as a </w:t>
      </w:r>
      <w:r w:rsidRPr="00B34D46">
        <w:rPr>
          <w:rStyle w:val="Emphasis"/>
        </w:rPr>
        <w:t>retreat</w:t>
      </w:r>
      <w:r w:rsidRPr="00B34D46">
        <w:rPr>
          <w:sz w:val="16"/>
        </w:rPr>
        <w:t>.</w:t>
      </w:r>
    </w:p>
    <w:p w14:paraId="0B01F2F1" w14:textId="77777777" w:rsidR="005326B2" w:rsidRPr="00B34D46" w:rsidRDefault="005326B2" w:rsidP="005326B2">
      <w:pPr>
        <w:rPr>
          <w:sz w:val="16"/>
        </w:rPr>
      </w:pPr>
      <w:r w:rsidRPr="00B34D46">
        <w:rPr>
          <w:sz w:val="16"/>
        </w:rPr>
        <w:t xml:space="preserve">This shift has done more than weaken the credibility of tariffs as a negotiating tool. It has inverted the balance of leverage. </w:t>
      </w:r>
      <w:r w:rsidRPr="002F4D42">
        <w:rPr>
          <w:u w:val="single"/>
        </w:rPr>
        <w:t>Where once foreign capitals believed the</w:t>
      </w:r>
      <w:r w:rsidRPr="00B34D46">
        <w:rPr>
          <w:sz w:val="16"/>
        </w:rPr>
        <w:t xml:space="preserve"> </w:t>
      </w:r>
      <w:r w:rsidRPr="00B34D46">
        <w:rPr>
          <w:rStyle w:val="Emphasis"/>
        </w:rPr>
        <w:t>U</w:t>
      </w:r>
      <w:r w:rsidRPr="00B34D46">
        <w:rPr>
          <w:sz w:val="16"/>
        </w:rPr>
        <w:t xml:space="preserve">nited </w:t>
      </w:r>
      <w:r w:rsidRPr="00B34D46">
        <w:rPr>
          <w:rStyle w:val="Emphasis"/>
        </w:rPr>
        <w:t>S</w:t>
      </w:r>
      <w:r w:rsidRPr="00B34D46">
        <w:rPr>
          <w:sz w:val="16"/>
        </w:rPr>
        <w:t xml:space="preserve">tates </w:t>
      </w:r>
      <w:r w:rsidRPr="002F4D42">
        <w:rPr>
          <w:u w:val="single"/>
        </w:rPr>
        <w:t xml:space="preserve">was willing to escalate a trade war and endure pain in service of long-term structural change, they now see a U.S. government </w:t>
      </w:r>
      <w:r w:rsidRPr="00B34D46">
        <w:rPr>
          <w:rStyle w:val="Emphasis"/>
        </w:rPr>
        <w:t>hesitant</w:t>
      </w:r>
      <w:r w:rsidRPr="002F4D42">
        <w:rPr>
          <w:u w:val="single"/>
        </w:rPr>
        <w:t xml:space="preserve"> to bear the political and economic costs</w:t>
      </w:r>
      <w:r w:rsidRPr="00B34D46">
        <w:rPr>
          <w:sz w:val="16"/>
        </w:rPr>
        <w:t xml:space="preserve"> – and increasingly eager to secure any deal that can be presented as a “win.”</w:t>
      </w:r>
    </w:p>
    <w:p w14:paraId="5C9951DE" w14:textId="77777777" w:rsidR="005326B2" w:rsidRPr="00B34D46" w:rsidRDefault="005326B2" w:rsidP="005326B2">
      <w:pPr>
        <w:rPr>
          <w:u w:val="single"/>
        </w:rPr>
      </w:pPr>
      <w:r w:rsidRPr="00B34D46">
        <w:rPr>
          <w:sz w:val="16"/>
        </w:rPr>
        <w:t xml:space="preserve">Negotiators in Beijing are astute students of power. Xi Jinping’s strategy is not one of panic; it is one of attrition, patience, and strength through endurance. Yet after attempting to punish China severely for daring to implement retaliatory economic measures, Trump did an abrupt about-face, promising that the sky-high 145 percent tariffs on Chinese imports will “come down substantially” in the near future. </w:t>
      </w:r>
      <w:r w:rsidRPr="00B34D46">
        <w:rPr>
          <w:u w:val="single"/>
        </w:rPr>
        <w:t xml:space="preserve">By </w:t>
      </w:r>
      <w:r w:rsidRPr="00B34D46">
        <w:rPr>
          <w:rStyle w:val="Emphasis"/>
        </w:rPr>
        <w:t>signaling uncertainty</w:t>
      </w:r>
      <w:r w:rsidRPr="00B34D46">
        <w:rPr>
          <w:u w:val="single"/>
        </w:rPr>
        <w:t xml:space="preserve"> now, without securing meaningful concessions or a coherent long-term strategy, Washington risks </w:t>
      </w:r>
      <w:r w:rsidRPr="00B34D46">
        <w:rPr>
          <w:rStyle w:val="Emphasis"/>
        </w:rPr>
        <w:t>encouraging Beijing</w:t>
      </w:r>
      <w:r w:rsidRPr="00B34D46">
        <w:rPr>
          <w:u w:val="single"/>
        </w:rPr>
        <w:t xml:space="preserve"> to </w:t>
      </w:r>
      <w:r w:rsidRPr="00B34D46">
        <w:rPr>
          <w:rStyle w:val="Emphasis"/>
        </w:rPr>
        <w:t>hold out</w:t>
      </w:r>
      <w:r w:rsidRPr="00B34D46">
        <w:rPr>
          <w:u w:val="single"/>
        </w:rPr>
        <w:t xml:space="preserve"> and </w:t>
      </w:r>
      <w:r w:rsidRPr="00B34D46">
        <w:rPr>
          <w:rStyle w:val="Emphasis"/>
        </w:rPr>
        <w:t>bleed away U.S. leverage</w:t>
      </w:r>
      <w:r w:rsidRPr="00B34D46">
        <w:rPr>
          <w:u w:val="single"/>
        </w:rPr>
        <w:t xml:space="preserve"> over time. Why concede anything when </w:t>
      </w:r>
      <w:r w:rsidRPr="00B34D46">
        <w:rPr>
          <w:rStyle w:val="Emphasis"/>
        </w:rPr>
        <w:t>patience</w:t>
      </w:r>
      <w:r w:rsidRPr="00B34D46">
        <w:rPr>
          <w:u w:val="single"/>
        </w:rPr>
        <w:t xml:space="preserve"> appears to be </w:t>
      </w:r>
      <w:r w:rsidRPr="00B34D46">
        <w:rPr>
          <w:rStyle w:val="Emphasis"/>
        </w:rPr>
        <w:t>paying off</w:t>
      </w:r>
      <w:r w:rsidRPr="00B34D46">
        <w:rPr>
          <w:u w:val="single"/>
        </w:rPr>
        <w:t>?</w:t>
      </w:r>
    </w:p>
    <w:p w14:paraId="2C6D1370" w14:textId="77777777" w:rsidR="005326B2" w:rsidRPr="00B34D46" w:rsidRDefault="005326B2" w:rsidP="005326B2">
      <w:pPr>
        <w:rPr>
          <w:sz w:val="16"/>
        </w:rPr>
      </w:pPr>
      <w:r w:rsidRPr="00B34D46">
        <w:rPr>
          <w:u w:val="single"/>
        </w:rPr>
        <w:t xml:space="preserve">The impact of these shifts has diminished the </w:t>
      </w:r>
      <w:r w:rsidRPr="00B34D46">
        <w:rPr>
          <w:rStyle w:val="Emphasis"/>
        </w:rPr>
        <w:t>perception</w:t>
      </w:r>
      <w:r w:rsidRPr="00B34D46">
        <w:rPr>
          <w:u w:val="single"/>
        </w:rPr>
        <w:t xml:space="preserve"> that the</w:t>
      </w:r>
      <w:r w:rsidRPr="00B34D46">
        <w:rPr>
          <w:sz w:val="16"/>
        </w:rPr>
        <w:t xml:space="preserve"> </w:t>
      </w:r>
      <w:r w:rsidRPr="00B34D46">
        <w:rPr>
          <w:rStyle w:val="Emphasis"/>
        </w:rPr>
        <w:t>U</w:t>
      </w:r>
      <w:r w:rsidRPr="00B34D46">
        <w:rPr>
          <w:sz w:val="16"/>
        </w:rPr>
        <w:t xml:space="preserve">nited </w:t>
      </w:r>
      <w:r w:rsidRPr="00B34D46">
        <w:rPr>
          <w:rStyle w:val="Emphasis"/>
        </w:rPr>
        <w:t>S</w:t>
      </w:r>
      <w:r w:rsidRPr="00B34D46">
        <w:rPr>
          <w:sz w:val="16"/>
        </w:rPr>
        <w:t xml:space="preserve">tates </w:t>
      </w:r>
      <w:r w:rsidRPr="00B34D46">
        <w:rPr>
          <w:u w:val="single"/>
        </w:rPr>
        <w:t xml:space="preserve">is </w:t>
      </w:r>
      <w:r w:rsidRPr="00B34D46">
        <w:rPr>
          <w:rStyle w:val="Emphasis"/>
        </w:rPr>
        <w:t>prepared</w:t>
      </w:r>
      <w:r w:rsidRPr="00B34D46">
        <w:rPr>
          <w:u w:val="single"/>
        </w:rPr>
        <w:t xml:space="preserve"> to </w:t>
      </w:r>
      <w:r w:rsidRPr="00B34D46">
        <w:rPr>
          <w:rStyle w:val="Emphasis"/>
        </w:rPr>
        <w:t>stay the course</w:t>
      </w:r>
      <w:r w:rsidRPr="00B34D46">
        <w:rPr>
          <w:u w:val="single"/>
        </w:rPr>
        <w:t xml:space="preserve"> on the tariffs. This </w:t>
      </w:r>
      <w:r w:rsidRPr="00B34D46">
        <w:rPr>
          <w:rStyle w:val="Emphasis"/>
        </w:rPr>
        <w:t>perceived vulnerability</w:t>
      </w:r>
      <w:r w:rsidRPr="00B34D46">
        <w:rPr>
          <w:u w:val="single"/>
        </w:rPr>
        <w:t xml:space="preserve"> risks </w:t>
      </w:r>
      <w:r w:rsidRPr="00B34D46">
        <w:rPr>
          <w:rStyle w:val="Emphasis"/>
        </w:rPr>
        <w:t>emboldening competitors</w:t>
      </w:r>
      <w:r w:rsidRPr="00B34D46">
        <w:rPr>
          <w:u w:val="single"/>
        </w:rPr>
        <w:t xml:space="preserve"> who now see hesitation where there was once resolve</w:t>
      </w:r>
      <w:r w:rsidRPr="00B34D46">
        <w:rPr>
          <w:sz w:val="16"/>
        </w:rPr>
        <w:t>.</w:t>
      </w:r>
    </w:p>
    <w:p w14:paraId="703FE15A" w14:textId="77777777" w:rsidR="005326B2" w:rsidRPr="00B34D46" w:rsidRDefault="005326B2" w:rsidP="005326B2">
      <w:pPr>
        <w:rPr>
          <w:sz w:val="16"/>
        </w:rPr>
      </w:pPr>
      <w:r w:rsidRPr="00B34D46">
        <w:rPr>
          <w:sz w:val="16"/>
        </w:rPr>
        <w:t xml:space="preserve">The result is a strategic nightmare. </w:t>
      </w:r>
      <w:r w:rsidRPr="00B34D46">
        <w:rPr>
          <w:u w:val="single"/>
        </w:rPr>
        <w:t>The</w:t>
      </w:r>
      <w:r w:rsidRPr="00B34D46">
        <w:rPr>
          <w:sz w:val="16"/>
        </w:rPr>
        <w:t xml:space="preserve"> </w:t>
      </w:r>
      <w:r w:rsidRPr="00B34D46">
        <w:rPr>
          <w:rStyle w:val="Emphasis"/>
        </w:rPr>
        <w:t>U</w:t>
      </w:r>
      <w:r w:rsidRPr="00B34D46">
        <w:rPr>
          <w:sz w:val="16"/>
        </w:rPr>
        <w:t xml:space="preserve">nited </w:t>
      </w:r>
      <w:r w:rsidRPr="00B34D46">
        <w:rPr>
          <w:rStyle w:val="Emphasis"/>
        </w:rPr>
        <w:t>S</w:t>
      </w:r>
      <w:r w:rsidRPr="00B34D46">
        <w:rPr>
          <w:sz w:val="16"/>
        </w:rPr>
        <w:t xml:space="preserve">tates </w:t>
      </w:r>
      <w:r w:rsidRPr="00B34D46">
        <w:rPr>
          <w:u w:val="single"/>
        </w:rPr>
        <w:t>now finds itself in</w:t>
      </w:r>
      <w:r w:rsidRPr="00B34D46">
        <w:rPr>
          <w:sz w:val="16"/>
        </w:rPr>
        <w:t xml:space="preserve"> the worst of all possible worlds: it faces </w:t>
      </w:r>
      <w:r w:rsidRPr="00B34D46">
        <w:rPr>
          <w:u w:val="single"/>
        </w:rPr>
        <w:t xml:space="preserve">a </w:t>
      </w:r>
      <w:r w:rsidRPr="00B34D46">
        <w:rPr>
          <w:rStyle w:val="Emphasis"/>
        </w:rPr>
        <w:t>weakened economic position</w:t>
      </w:r>
      <w:r w:rsidRPr="00B34D46">
        <w:rPr>
          <w:u w:val="single"/>
        </w:rPr>
        <w:t xml:space="preserve">, diminished </w:t>
      </w:r>
      <w:r w:rsidRPr="00B34D46">
        <w:rPr>
          <w:rStyle w:val="Emphasis"/>
        </w:rPr>
        <w:t>global trust</w:t>
      </w:r>
      <w:r w:rsidRPr="00B34D46">
        <w:rPr>
          <w:u w:val="single"/>
        </w:rPr>
        <w:t xml:space="preserve">, and </w:t>
      </w:r>
      <w:r w:rsidRPr="00B34D46">
        <w:rPr>
          <w:rStyle w:val="Emphasis"/>
        </w:rPr>
        <w:t>adversaries</w:t>
      </w:r>
      <w:r w:rsidRPr="00B34D46">
        <w:rPr>
          <w:u w:val="single"/>
        </w:rPr>
        <w:t xml:space="preserve"> who now believe they can </w:t>
      </w:r>
      <w:r w:rsidRPr="00B34D46">
        <w:rPr>
          <w:rStyle w:val="Emphasis"/>
        </w:rPr>
        <w:t>extract more</w:t>
      </w:r>
      <w:r w:rsidRPr="00B34D46">
        <w:rPr>
          <w:u w:val="single"/>
        </w:rPr>
        <w:t xml:space="preserve"> by simply </w:t>
      </w:r>
      <w:r w:rsidRPr="00B34D46">
        <w:rPr>
          <w:rStyle w:val="Emphasis"/>
        </w:rPr>
        <w:t>waiting out the turbulence</w:t>
      </w:r>
      <w:r w:rsidRPr="00B34D46">
        <w:rPr>
          <w:u w:val="single"/>
        </w:rPr>
        <w:t xml:space="preserve">. Deals made under such conditions will be agreements born of </w:t>
      </w:r>
      <w:r w:rsidRPr="00B34D46">
        <w:rPr>
          <w:rStyle w:val="Emphasis"/>
        </w:rPr>
        <w:t>political urgency, not national strength</w:t>
      </w:r>
      <w:r w:rsidRPr="00B34D46">
        <w:rPr>
          <w:sz w:val="16"/>
        </w:rPr>
        <w:t>.</w:t>
      </w:r>
    </w:p>
    <w:p w14:paraId="0B614AFB" w14:textId="77777777" w:rsidR="005326B2" w:rsidRPr="00B34D46" w:rsidRDefault="005326B2" w:rsidP="005326B2">
      <w:pPr>
        <w:rPr>
          <w:sz w:val="16"/>
        </w:rPr>
      </w:pPr>
      <w:r w:rsidRPr="00B34D46">
        <w:rPr>
          <w:sz w:val="16"/>
        </w:rPr>
        <w:t xml:space="preserve">This moment is not just about tariffs. It’s about how power is wielded in a multipolar world. </w:t>
      </w:r>
      <w:r w:rsidRPr="00B34D46">
        <w:rPr>
          <w:u w:val="single"/>
        </w:rPr>
        <w:t xml:space="preserve">Credibility is a </w:t>
      </w:r>
      <w:r w:rsidRPr="00B34D46">
        <w:rPr>
          <w:rStyle w:val="Emphasis"/>
        </w:rPr>
        <w:t>perishable commodity</w:t>
      </w:r>
      <w:r w:rsidRPr="00B34D46">
        <w:rPr>
          <w:sz w:val="16"/>
        </w:rPr>
        <w:t>. Once lost, it’s hard to regain.</w:t>
      </w:r>
    </w:p>
    <w:p w14:paraId="156A43D5" w14:textId="7673EEC7" w:rsidR="00D54811" w:rsidRDefault="00A128A2" w:rsidP="00D54811">
      <w:pPr>
        <w:pStyle w:val="Heading4"/>
      </w:pPr>
      <w:r>
        <w:t>2</w:t>
      </w:r>
      <w:r w:rsidR="00D54811">
        <w:t xml:space="preserve">. </w:t>
      </w:r>
      <w:r w:rsidR="00D54811" w:rsidRPr="00D54811">
        <w:rPr>
          <w:u w:val="single"/>
        </w:rPr>
        <w:t>RECRUITMENT</w:t>
      </w:r>
      <w:r w:rsidR="00D54811">
        <w:t xml:space="preserve">. </w:t>
      </w:r>
    </w:p>
    <w:p w14:paraId="78068447" w14:textId="7C08D4C4" w:rsidR="00E23576" w:rsidRPr="00E23576" w:rsidRDefault="00E23576" w:rsidP="00E23576">
      <w:r w:rsidRPr="00173946">
        <w:rPr>
          <w:rStyle w:val="Style13ptBold"/>
        </w:rPr>
        <w:t>Hydock ’25</w:t>
      </w:r>
      <w:r>
        <w:t xml:space="preserve"> [Evan; publisher for Georgetown Security Studies Review. April 27; “</w:t>
      </w:r>
      <w:r w:rsidRPr="00173946">
        <w:t>Is the Military Recruiting Crisis Over? Not quite.</w:t>
      </w:r>
      <w:r>
        <w:t xml:space="preserve">” Georgetown Security Studies Review, </w:t>
      </w:r>
      <w:r w:rsidRPr="00173946">
        <w:t>https://georgetownsecuritystudiesreview.org/2025/04/27/is-the-military-recruiting-crisis-over-not-quite/</w:t>
      </w:r>
      <w:r>
        <w:t>; //ff]</w:t>
      </w:r>
    </w:p>
    <w:p w14:paraId="4EBCE052" w14:textId="77777777" w:rsidR="00E23576" w:rsidRPr="00E23576" w:rsidRDefault="00E23576" w:rsidP="00E23576">
      <w:pPr>
        <w:rPr>
          <w:sz w:val="16"/>
        </w:rPr>
      </w:pPr>
      <w:r w:rsidRPr="00E23576">
        <w:rPr>
          <w:sz w:val="16"/>
        </w:rPr>
        <w:t>The Recruitment Crisis is Real, but Not New</w:t>
      </w:r>
    </w:p>
    <w:p w14:paraId="13411C5C" w14:textId="77777777" w:rsidR="00E23576" w:rsidRPr="00E23576" w:rsidRDefault="00E23576" w:rsidP="00E23576">
      <w:pPr>
        <w:rPr>
          <w:sz w:val="16"/>
        </w:rPr>
      </w:pPr>
      <w:r w:rsidRPr="00E23576">
        <w:rPr>
          <w:sz w:val="16"/>
        </w:rPr>
        <w:t xml:space="preserve">Recently, the U.S. military has faced challenges in recruiting new personnel. </w:t>
      </w:r>
      <w:r w:rsidRPr="00E23576">
        <w:rPr>
          <w:u w:val="single"/>
        </w:rPr>
        <w:t xml:space="preserve">In FY2022, the Army </w:t>
      </w:r>
      <w:r w:rsidRPr="00E23576">
        <w:rPr>
          <w:rStyle w:val="Emphasis"/>
        </w:rPr>
        <w:t>missed its quota</w:t>
      </w:r>
      <w:r w:rsidRPr="00E23576">
        <w:rPr>
          <w:u w:val="single"/>
        </w:rPr>
        <w:t xml:space="preserve"> by </w:t>
      </w:r>
      <w:r w:rsidRPr="00E23576">
        <w:rPr>
          <w:rStyle w:val="Emphasis"/>
        </w:rPr>
        <w:t>over 25%</w:t>
      </w:r>
      <w:r w:rsidRPr="00E23576">
        <w:rPr>
          <w:u w:val="single"/>
        </w:rPr>
        <w:t xml:space="preserve">. The service did not fare any better in FY2023, again </w:t>
      </w:r>
      <w:r w:rsidRPr="00E23576">
        <w:rPr>
          <w:rStyle w:val="Emphasis"/>
        </w:rPr>
        <w:t>falling short</w:t>
      </w:r>
      <w:r w:rsidRPr="00E23576">
        <w:rPr>
          <w:u w:val="single"/>
        </w:rPr>
        <w:t xml:space="preserve"> of its goal to add 65,500 new active-duty soldiers. The Navy and Air Force experienced a similar fate in FY2023, each missing the mark by </w:t>
      </w:r>
      <w:r w:rsidRPr="00E23576">
        <w:rPr>
          <w:rStyle w:val="Emphasis"/>
        </w:rPr>
        <w:t>several thousand recruits</w:t>
      </w:r>
      <w:r w:rsidRPr="00E23576">
        <w:rPr>
          <w:sz w:val="16"/>
        </w:rPr>
        <w:t xml:space="preserve">. Only the Marine Corps and Space Force have achieved their active and reserve component recruiting objectives. </w:t>
      </w:r>
    </w:p>
    <w:p w14:paraId="780999D1" w14:textId="77777777" w:rsidR="00E23576" w:rsidRPr="00E23576" w:rsidRDefault="00E23576" w:rsidP="00E23576">
      <w:pPr>
        <w:rPr>
          <w:sz w:val="16"/>
        </w:rPr>
      </w:pPr>
      <w:r w:rsidRPr="00E23576">
        <w:rPr>
          <w:u w:val="single"/>
        </w:rPr>
        <w:t>The inability of the military to meet its recruitment goals is well-documented by the</w:t>
      </w:r>
      <w:r w:rsidRPr="00E23576">
        <w:rPr>
          <w:sz w:val="16"/>
        </w:rPr>
        <w:t xml:space="preserve"> Department of Defense (</w:t>
      </w:r>
      <w:r w:rsidRPr="00E23576">
        <w:rPr>
          <w:rStyle w:val="Emphasis"/>
        </w:rPr>
        <w:t>DoD</w:t>
      </w:r>
      <w:r w:rsidRPr="00E23576">
        <w:rPr>
          <w:sz w:val="16"/>
        </w:rPr>
        <w:t xml:space="preserve">). </w:t>
      </w:r>
      <w:r w:rsidRPr="00E23576">
        <w:rPr>
          <w:u w:val="single"/>
        </w:rPr>
        <w:t>Nearly all of the DoD Inspector General’s Top Management and Performance Challenges reports from FY</w:t>
      </w:r>
      <w:r w:rsidRPr="00B10F19">
        <w:rPr>
          <w:rStyle w:val="Emphasis"/>
        </w:rPr>
        <w:t>2016</w:t>
      </w:r>
      <w:r w:rsidRPr="00E23576">
        <w:rPr>
          <w:u w:val="single"/>
        </w:rPr>
        <w:t xml:space="preserve"> to FY</w:t>
      </w:r>
      <w:r w:rsidRPr="00B10F19">
        <w:rPr>
          <w:rStyle w:val="Emphasis"/>
        </w:rPr>
        <w:t>2025</w:t>
      </w:r>
      <w:r w:rsidRPr="00E23576">
        <w:rPr>
          <w:u w:val="single"/>
        </w:rPr>
        <w:t xml:space="preserve"> raise concerns about “Building the Future Force” and “Increasing </w:t>
      </w:r>
      <w:r w:rsidRPr="00B10F19">
        <w:rPr>
          <w:rStyle w:val="Emphasis"/>
        </w:rPr>
        <w:t>Military Readiness</w:t>
      </w:r>
      <w:r w:rsidRPr="00E23576">
        <w:rPr>
          <w:u w:val="single"/>
        </w:rPr>
        <w:t xml:space="preserve">,” of which recruitment is a </w:t>
      </w:r>
      <w:r w:rsidRPr="00B10F19">
        <w:rPr>
          <w:rStyle w:val="Emphasis"/>
        </w:rPr>
        <w:t>critical part</w:t>
      </w:r>
      <w:r w:rsidRPr="00E23576">
        <w:rPr>
          <w:sz w:val="16"/>
        </w:rPr>
        <w:t>. These challenges have gained the attention of lawmakers on both sides of the aisle, garnering over 30 mentions during Secretary Hegseth’s confirmation hearing in January.</w:t>
      </w:r>
    </w:p>
    <w:p w14:paraId="0837ECCC" w14:textId="77777777" w:rsidR="00E23576" w:rsidRPr="00E23576" w:rsidRDefault="00E23576" w:rsidP="00E23576">
      <w:pPr>
        <w:rPr>
          <w:sz w:val="16"/>
        </w:rPr>
      </w:pPr>
      <w:r w:rsidRPr="00E23576">
        <w:rPr>
          <w:sz w:val="16"/>
        </w:rPr>
        <w:t xml:space="preserve">However, the recruitment crisis is not a new phenomenon—it is a dilemma as old as the all-volunteer force itself. Historical trends show that </w:t>
      </w:r>
      <w:r w:rsidRPr="00E23576">
        <w:rPr>
          <w:u w:val="single"/>
        </w:rPr>
        <w:t xml:space="preserve">ever since the </w:t>
      </w:r>
      <w:r w:rsidRPr="00B10F19">
        <w:rPr>
          <w:rStyle w:val="Emphasis"/>
        </w:rPr>
        <w:t>draft</w:t>
      </w:r>
      <w:r w:rsidRPr="00E23576">
        <w:rPr>
          <w:u w:val="single"/>
        </w:rPr>
        <w:t xml:space="preserve"> was abolished in early </w:t>
      </w:r>
      <w:r w:rsidRPr="00B10F19">
        <w:rPr>
          <w:rStyle w:val="Emphasis"/>
        </w:rPr>
        <w:t>1973</w:t>
      </w:r>
      <w:r w:rsidRPr="00E23576">
        <w:rPr>
          <w:u w:val="single"/>
        </w:rPr>
        <w:t xml:space="preserve">, military recruitment has risen and fallen with the </w:t>
      </w:r>
      <w:r w:rsidRPr="00B10F19">
        <w:rPr>
          <w:rStyle w:val="Emphasis"/>
        </w:rPr>
        <w:t>economic tide</w:t>
      </w:r>
      <w:r w:rsidRPr="00E23576">
        <w:rPr>
          <w:sz w:val="16"/>
        </w:rPr>
        <w:t>. When the economy is strong, fewer Americans enlist due to higher-paying opportunities in the civilian workforce. By contrast, when military wages compete with civilian jobs, enlistment is more stable. For example, in the 1970s and 1980s, military recruitment benefited from wage stagnation and a poor economy. But those conditions do not last forever. In 2018, confronted with a U.S. economy that saw its fastest growth since 2005, the Army failed to reach its recruitment goal for the first time since, not coincidentally, 2005 as well. Thus, recruitment has always been one of the military’s most pressing challenges and should be viewed as the norm, not the exception.</w:t>
      </w:r>
    </w:p>
    <w:p w14:paraId="37578800" w14:textId="77777777" w:rsidR="00E23576" w:rsidRPr="00E23576" w:rsidRDefault="00E23576" w:rsidP="00E23576">
      <w:pPr>
        <w:rPr>
          <w:sz w:val="16"/>
        </w:rPr>
      </w:pPr>
      <w:r w:rsidRPr="00E23576">
        <w:rPr>
          <w:sz w:val="16"/>
        </w:rPr>
        <w:t>The COVID-19 Pandemic Helps to Explain the Crisis</w:t>
      </w:r>
    </w:p>
    <w:p w14:paraId="624F455A" w14:textId="77777777" w:rsidR="00E23576" w:rsidRPr="00E23576" w:rsidRDefault="00E23576" w:rsidP="00E23576">
      <w:pPr>
        <w:rPr>
          <w:sz w:val="16"/>
        </w:rPr>
      </w:pPr>
      <w:r w:rsidRPr="00E23576">
        <w:rPr>
          <w:sz w:val="16"/>
        </w:rPr>
        <w:t xml:space="preserve">But the economy does not explain everything. </w:t>
      </w:r>
      <w:r w:rsidRPr="00E23576">
        <w:rPr>
          <w:u w:val="single"/>
        </w:rPr>
        <w:t>Even in a U.S. economy that was devastated by</w:t>
      </w:r>
      <w:r w:rsidRPr="00E23576">
        <w:rPr>
          <w:sz w:val="16"/>
        </w:rPr>
        <w:t xml:space="preserve"> the </w:t>
      </w:r>
      <w:r w:rsidRPr="00B10F19">
        <w:rPr>
          <w:rStyle w:val="Emphasis"/>
        </w:rPr>
        <w:t>COVID</w:t>
      </w:r>
      <w:r w:rsidRPr="00E23576">
        <w:rPr>
          <w:sz w:val="16"/>
        </w:rPr>
        <w:t xml:space="preserve">-19 pandemic, </w:t>
      </w:r>
      <w:r w:rsidRPr="00E23576">
        <w:rPr>
          <w:u w:val="single"/>
        </w:rPr>
        <w:t xml:space="preserve">military recruiting was </w:t>
      </w:r>
      <w:r w:rsidRPr="00B10F19">
        <w:rPr>
          <w:rStyle w:val="Emphasis"/>
        </w:rPr>
        <w:t>still</w:t>
      </w:r>
      <w:r w:rsidRPr="00E23576">
        <w:rPr>
          <w:u w:val="single"/>
        </w:rPr>
        <w:t xml:space="preserve"> hit particularly hard</w:t>
      </w:r>
      <w:r w:rsidRPr="00E23576">
        <w:rPr>
          <w:sz w:val="16"/>
        </w:rPr>
        <w:t xml:space="preserve">. For one, </w:t>
      </w:r>
      <w:r w:rsidRPr="00E23576">
        <w:rPr>
          <w:u w:val="single"/>
        </w:rPr>
        <w:t xml:space="preserve">recruiters were limited in their </w:t>
      </w:r>
      <w:r w:rsidRPr="00B10F19">
        <w:rPr>
          <w:rStyle w:val="Emphasis"/>
        </w:rPr>
        <w:t>capacity</w:t>
      </w:r>
      <w:r w:rsidRPr="00E23576">
        <w:rPr>
          <w:u w:val="single"/>
        </w:rPr>
        <w:t xml:space="preserve"> to have in-person </w:t>
      </w:r>
      <w:r w:rsidRPr="00B10F19">
        <w:rPr>
          <w:rStyle w:val="Emphasis"/>
        </w:rPr>
        <w:t>interactions</w:t>
      </w:r>
      <w:r w:rsidRPr="00E23576">
        <w:rPr>
          <w:u w:val="single"/>
        </w:rPr>
        <w:t xml:space="preserve">. The services also decided to temporarily </w:t>
      </w:r>
      <w:r w:rsidRPr="00B10F19">
        <w:rPr>
          <w:rStyle w:val="Emphasis"/>
        </w:rPr>
        <w:t>shut down</w:t>
      </w:r>
      <w:r w:rsidRPr="00E23576">
        <w:rPr>
          <w:u w:val="single"/>
        </w:rPr>
        <w:t xml:space="preserve"> their </w:t>
      </w:r>
      <w:r w:rsidRPr="00B10F19">
        <w:rPr>
          <w:rStyle w:val="Emphasis"/>
        </w:rPr>
        <w:t>basic trainings</w:t>
      </w:r>
      <w:r w:rsidRPr="00E23576">
        <w:rPr>
          <w:sz w:val="16"/>
        </w:rPr>
        <w:t xml:space="preserve">. More critically, however, </w:t>
      </w:r>
      <w:r w:rsidRPr="00E23576">
        <w:rPr>
          <w:u w:val="single"/>
        </w:rPr>
        <w:t xml:space="preserve">recruits struggled to meet many of the military’s </w:t>
      </w:r>
      <w:r w:rsidRPr="00B10F19">
        <w:rPr>
          <w:rStyle w:val="Emphasis"/>
        </w:rPr>
        <w:t>standards for enlistment</w:t>
      </w:r>
      <w:r w:rsidRPr="00E23576">
        <w:rPr>
          <w:sz w:val="16"/>
        </w:rPr>
        <w:t xml:space="preserve">. </w:t>
      </w:r>
    </w:p>
    <w:p w14:paraId="1247EF08" w14:textId="77777777" w:rsidR="00E23576" w:rsidRPr="00E23576" w:rsidRDefault="00E23576" w:rsidP="00E23576">
      <w:pPr>
        <w:rPr>
          <w:sz w:val="16"/>
        </w:rPr>
      </w:pPr>
      <w:r w:rsidRPr="00E23576">
        <w:rPr>
          <w:sz w:val="16"/>
        </w:rPr>
        <w:t xml:space="preserve">Today, </w:t>
      </w:r>
      <w:r w:rsidRPr="00B10F19">
        <w:rPr>
          <w:rStyle w:val="Emphasis"/>
        </w:rPr>
        <w:t>less than 30%</w:t>
      </w:r>
      <w:r w:rsidRPr="00E23576">
        <w:rPr>
          <w:u w:val="single"/>
        </w:rPr>
        <w:t xml:space="preserve"> of American youth are qualified for military service</w:t>
      </w:r>
      <w:r w:rsidRPr="00E23576">
        <w:rPr>
          <w:sz w:val="16"/>
        </w:rPr>
        <w:t xml:space="preserve"> due to a variety of physical and academic deficiencies. The pandemic added fuel to the fire by reducing the already small percentage of the U.S. population eligible to serve. With schools closed, students were forced to continue their learning online. Evidence shows that school systems were unprepared for the shift to a virtual classroom. Students struggled to adapt to the new learning environment, leading to poorer academic performance. </w:t>
      </w:r>
      <w:r w:rsidRPr="00E23576">
        <w:rPr>
          <w:u w:val="single"/>
        </w:rPr>
        <w:t>Social isolation also increased the rate of obesity</w:t>
      </w:r>
      <w:r w:rsidRPr="00E23576">
        <w:rPr>
          <w:sz w:val="16"/>
        </w:rPr>
        <w:t xml:space="preserve"> among U.S. adults. All of these trends hurt military recruitment, and th</w:t>
      </w:r>
      <w:r w:rsidRPr="00B10F19">
        <w:rPr>
          <w:sz w:val="16"/>
        </w:rPr>
        <w:t xml:space="preserve">e </w:t>
      </w:r>
      <w:r w:rsidRPr="00E23576">
        <w:rPr>
          <w:u w:val="single"/>
        </w:rPr>
        <w:t xml:space="preserve">services tried to </w:t>
      </w:r>
      <w:r w:rsidRPr="00B10F19">
        <w:rPr>
          <w:rStyle w:val="Emphasis"/>
        </w:rPr>
        <w:t>compensate</w:t>
      </w:r>
      <w:r w:rsidRPr="00E23576">
        <w:rPr>
          <w:u w:val="single"/>
        </w:rPr>
        <w:t xml:space="preserve"> by adjusting their enlistment requirements</w:t>
      </w:r>
      <w:r w:rsidRPr="00E23576">
        <w:rPr>
          <w:sz w:val="16"/>
        </w:rPr>
        <w:t>. For example, in December 2022, the Navy scaled down its entrance exam score, and, in 2023, the Air Force loosened its body fat restrictions.</w:t>
      </w:r>
    </w:p>
    <w:p w14:paraId="49CEAD05" w14:textId="77777777" w:rsidR="00E23576" w:rsidRPr="00E23576" w:rsidRDefault="00E23576" w:rsidP="00E23576">
      <w:pPr>
        <w:rPr>
          <w:sz w:val="16"/>
        </w:rPr>
      </w:pPr>
      <w:r w:rsidRPr="00E23576">
        <w:rPr>
          <w:sz w:val="16"/>
        </w:rPr>
        <w:t xml:space="preserve">Mental illness is another critical factor. During the first year of the pandemic, the </w:t>
      </w:r>
      <w:r w:rsidRPr="00E23576">
        <w:rPr>
          <w:u w:val="single"/>
        </w:rPr>
        <w:t xml:space="preserve">prevalence of anxiety and depression among Americans was </w:t>
      </w:r>
      <w:r w:rsidRPr="00B10F19">
        <w:rPr>
          <w:rStyle w:val="Emphasis"/>
        </w:rPr>
        <w:t>six times higher</w:t>
      </w:r>
      <w:r w:rsidRPr="00E23576">
        <w:rPr>
          <w:u w:val="single"/>
        </w:rPr>
        <w:t xml:space="preserve"> than the previous year</w:t>
      </w:r>
      <w:r w:rsidRPr="00E23576">
        <w:rPr>
          <w:sz w:val="16"/>
        </w:rPr>
        <w:t xml:space="preserve">. Today, 22.8% of the adult U.S. population suffers from some form of mental illness, with the highest percentage between the ages of 18-25—the average age range of military recruits. While mental illness is not a disqualifier to military service, it may </w:t>
      </w:r>
      <w:r w:rsidRPr="00B10F19">
        <w:rPr>
          <w:rStyle w:val="Emphasis"/>
        </w:rPr>
        <w:t>dissuade</w:t>
      </w:r>
      <w:r w:rsidRPr="00E23576">
        <w:rPr>
          <w:u w:val="single"/>
        </w:rPr>
        <w:t xml:space="preserve"> Americans from deciding to join the military, fearing that they will be </w:t>
      </w:r>
      <w:r w:rsidRPr="00B10F19">
        <w:rPr>
          <w:rStyle w:val="Emphasis"/>
        </w:rPr>
        <w:t>viewed unfavorably</w:t>
      </w:r>
      <w:r w:rsidRPr="00E23576">
        <w:rPr>
          <w:u w:val="single"/>
        </w:rPr>
        <w:t xml:space="preserve"> or be </w:t>
      </w:r>
      <w:r w:rsidRPr="00B10F19">
        <w:rPr>
          <w:rStyle w:val="StyleUnderline"/>
        </w:rPr>
        <w:t>unable</w:t>
      </w:r>
      <w:r w:rsidRPr="00E23576">
        <w:rPr>
          <w:u w:val="single"/>
        </w:rPr>
        <w:t xml:space="preserve"> to obtain a </w:t>
      </w:r>
      <w:r w:rsidRPr="00B10F19">
        <w:rPr>
          <w:rStyle w:val="Emphasis"/>
        </w:rPr>
        <w:t>security clearance</w:t>
      </w:r>
      <w:r w:rsidRPr="00E23576">
        <w:rPr>
          <w:sz w:val="16"/>
        </w:rPr>
        <w:t xml:space="preserve">. Ultimately, </w:t>
      </w:r>
      <w:r w:rsidRPr="00E23576">
        <w:rPr>
          <w:u w:val="single"/>
        </w:rPr>
        <w:t xml:space="preserve">the military is only able to recruit from the </w:t>
      </w:r>
      <w:r w:rsidRPr="00B10F19">
        <w:rPr>
          <w:rStyle w:val="Emphasis"/>
        </w:rPr>
        <w:t>available pool of civilians</w:t>
      </w:r>
      <w:r w:rsidRPr="00E23576">
        <w:rPr>
          <w:u w:val="single"/>
        </w:rPr>
        <w:t>, many of whom</w:t>
      </w:r>
      <w:r w:rsidRPr="00E23576">
        <w:rPr>
          <w:sz w:val="16"/>
        </w:rPr>
        <w:t xml:space="preserve">, for a variety of reasons, </w:t>
      </w:r>
      <w:r w:rsidRPr="00E23576">
        <w:rPr>
          <w:u w:val="single"/>
        </w:rPr>
        <w:t xml:space="preserve">are </w:t>
      </w:r>
      <w:r w:rsidRPr="00B10F19">
        <w:rPr>
          <w:rStyle w:val="Emphasis"/>
        </w:rPr>
        <w:t>unable or disinclined to serve</w:t>
      </w:r>
      <w:r w:rsidRPr="00E23576">
        <w:rPr>
          <w:sz w:val="16"/>
        </w:rPr>
        <w:t xml:space="preserve">. </w:t>
      </w:r>
    </w:p>
    <w:p w14:paraId="0E333B12" w14:textId="77777777" w:rsidR="00E23576" w:rsidRPr="00E23576" w:rsidRDefault="00E23576" w:rsidP="00E23576">
      <w:pPr>
        <w:rPr>
          <w:sz w:val="16"/>
        </w:rPr>
      </w:pPr>
      <w:r w:rsidRPr="00E23576">
        <w:rPr>
          <w:sz w:val="16"/>
        </w:rPr>
        <w:t>Recruitment Has Rebounded, but it is Too Early to Declare Victory</w:t>
      </w:r>
    </w:p>
    <w:p w14:paraId="37F63C17" w14:textId="77777777" w:rsidR="00E23576" w:rsidRPr="00E23576" w:rsidRDefault="00E23576" w:rsidP="00E23576">
      <w:pPr>
        <w:rPr>
          <w:sz w:val="16"/>
        </w:rPr>
      </w:pPr>
      <w:r w:rsidRPr="00E23576">
        <w:rPr>
          <w:sz w:val="16"/>
        </w:rPr>
        <w:t xml:space="preserve">Last October, DoD announced that recruitment rose 12.5% in FY2024 compared to the previous year. With nearly all services meeting their FY2024 goals, recruitment seems to be on the mend. However, the problem is not resolved, and it is misleading for the White House to take complete credit for this progress. </w:t>
      </w:r>
    </w:p>
    <w:p w14:paraId="58005DD2" w14:textId="77777777" w:rsidR="00E23576" w:rsidRPr="00E23576" w:rsidRDefault="00E23576" w:rsidP="00E23576">
      <w:pPr>
        <w:rPr>
          <w:sz w:val="16"/>
        </w:rPr>
      </w:pPr>
      <w:r w:rsidRPr="00E23576">
        <w:rPr>
          <w:sz w:val="16"/>
        </w:rPr>
        <w:t xml:space="preserve">Recruiting is rebounding largely because the military services overhauled their approaches. Last year, the Army’s budget proposal included several provisions for improved recruiting. The service increased its marketing and advertising budget by 10% and dedicated $675 million to enlistment bonuses and quick ship contracts, where recruits report to basic training within a month of enlistment. Similarly, over the last year, the Navy created more opportunities for a younger, tech-savvy recruitment pool by adding a robotics specialization to its ranks. It also improved the quality of life for its sailors, including by opening 24/7 fitness centers and creating more access to parking. The Air Force implemented similar incentives, like reinstating its college loan repayment program and accelerating naturalization opportunities. </w:t>
      </w:r>
    </w:p>
    <w:p w14:paraId="4FB9821B" w14:textId="77777777" w:rsidR="00E23576" w:rsidRPr="00E23576" w:rsidRDefault="00E23576" w:rsidP="00E23576">
      <w:pPr>
        <w:rPr>
          <w:sz w:val="16"/>
        </w:rPr>
      </w:pPr>
      <w:r w:rsidRPr="00E23576">
        <w:rPr>
          <w:sz w:val="16"/>
        </w:rPr>
        <w:t xml:space="preserve">The services started experiencing positive results from their efforts more than a year ago—well before President Trump was elected in November. During a media roundtable in October 2024, Major General Johnny Davis, USAREC Commander, stated that “[Recruiting momentum] really started in February 2024, after about a year of putting many of these initiatives together, and it hasn’t slowed down.” In the same discussion, Brigadier General Christopher Amrhein, Commander of the Air Force Accessions Center (AFAC) and Air Force Recruiting Service (AFRS), claimed that since 2023, over 10,000 recruits joined the Air Force and Space Force due to the new policy changes and incentives. Similarly, the Navy attributed its FY2024 success in part to its decision to expand opportunities for sailors and marines. It is important to note that this recruitment success occurred despite a U.S. economy that recovered from the COVID-19 pandemic faster than expected. Accordingly, the services overcame the normally predictable correlation between a strong economy and poor recruitment, thereby developing an effective recruiting strategy during periods of low unemployment. </w:t>
      </w:r>
    </w:p>
    <w:p w14:paraId="7F46A532" w14:textId="77777777" w:rsidR="00E23576" w:rsidRPr="00E23576" w:rsidRDefault="00E23576" w:rsidP="00E23576">
      <w:pPr>
        <w:rPr>
          <w:sz w:val="16"/>
        </w:rPr>
      </w:pPr>
      <w:r w:rsidRPr="00E23576">
        <w:rPr>
          <w:sz w:val="16"/>
        </w:rPr>
        <w:t xml:space="preserve">While the White House plays a dominant role in shaping military and defense policy, the credit for recruiting rebounds belongs to the military services, their respective recruiting commands, and most importantly, the individual recruiters who interact with American youths and communities each and every day. However, the White House is in danger of slowing, and even reversing, this momentum if it continues to attack current service members and those who are considering military service. </w:t>
      </w:r>
    </w:p>
    <w:p w14:paraId="2CDCC2A8" w14:textId="77777777" w:rsidR="00E23576" w:rsidRPr="00E5601B" w:rsidRDefault="00E23576" w:rsidP="00E23576">
      <w:pPr>
        <w:rPr>
          <w:sz w:val="16"/>
        </w:rPr>
      </w:pPr>
      <w:r w:rsidRPr="00E5601B">
        <w:rPr>
          <w:sz w:val="16"/>
        </w:rPr>
        <w:t>A Blow to Recruiting</w:t>
      </w:r>
    </w:p>
    <w:p w14:paraId="0D3A762A" w14:textId="77777777" w:rsidR="00E23576" w:rsidRPr="00E5601B" w:rsidRDefault="00E23576" w:rsidP="00E23576">
      <w:pPr>
        <w:rPr>
          <w:sz w:val="16"/>
        </w:rPr>
      </w:pPr>
      <w:r w:rsidRPr="00E5601B">
        <w:rPr>
          <w:sz w:val="16"/>
        </w:rPr>
        <w:t xml:space="preserve">President </w:t>
      </w:r>
      <w:r w:rsidRPr="00E5601B">
        <w:rPr>
          <w:rStyle w:val="Emphasis"/>
        </w:rPr>
        <w:t>Trump</w:t>
      </w:r>
      <w:r w:rsidRPr="00B10F19">
        <w:rPr>
          <w:u w:val="single"/>
        </w:rPr>
        <w:t xml:space="preserve"> is prompting a massive reshaping of the U.S. military</w:t>
      </w:r>
      <w:r w:rsidRPr="00E5601B">
        <w:rPr>
          <w:sz w:val="16"/>
        </w:rPr>
        <w:t xml:space="preserve">. The negative impact that his administration’s actions will have on recruitment should not be overlooked. </w:t>
      </w:r>
      <w:r w:rsidRPr="00B10F19">
        <w:rPr>
          <w:u w:val="single"/>
        </w:rPr>
        <w:t xml:space="preserve">Shortly after his inauguration, the President signed a series of executive orders </w:t>
      </w:r>
      <w:r w:rsidRPr="00E5601B">
        <w:rPr>
          <w:rStyle w:val="Emphasis"/>
        </w:rPr>
        <w:t>eliminating</w:t>
      </w:r>
      <w:r w:rsidRPr="00E5601B">
        <w:rPr>
          <w:sz w:val="16"/>
        </w:rPr>
        <w:t xml:space="preserve"> diversity, equity, and inclusion (</w:t>
      </w:r>
      <w:r w:rsidRPr="00E5601B">
        <w:rPr>
          <w:rStyle w:val="Emphasis"/>
        </w:rPr>
        <w:t>DEI</w:t>
      </w:r>
      <w:r w:rsidRPr="00E5601B">
        <w:rPr>
          <w:sz w:val="16"/>
        </w:rPr>
        <w:t xml:space="preserve">) </w:t>
      </w:r>
      <w:r w:rsidRPr="00B10F19">
        <w:rPr>
          <w:u w:val="single"/>
        </w:rPr>
        <w:t xml:space="preserve">initiatives in the military—directing, for example, the Pentagon to </w:t>
      </w:r>
      <w:r w:rsidRPr="00E5601B">
        <w:rPr>
          <w:rStyle w:val="Emphasis"/>
        </w:rPr>
        <w:t>ban</w:t>
      </w:r>
      <w:r w:rsidRPr="00B10F19">
        <w:rPr>
          <w:u w:val="single"/>
        </w:rPr>
        <w:t xml:space="preserve"> transgender people from serving</w:t>
      </w:r>
      <w:r w:rsidRPr="00E5601B">
        <w:rPr>
          <w:sz w:val="16"/>
        </w:rPr>
        <w:t xml:space="preserve">. Similarly, </w:t>
      </w:r>
      <w:r w:rsidRPr="00B10F19">
        <w:rPr>
          <w:u w:val="single"/>
        </w:rPr>
        <w:t>the Pentagon ordered the Army, Navy, and Air Force to halt their cooperation with organizations like the</w:t>
      </w:r>
      <w:r w:rsidRPr="00E5601B">
        <w:rPr>
          <w:sz w:val="16"/>
        </w:rPr>
        <w:t xml:space="preserve"> Black Engineer of the Year Awards (</w:t>
      </w:r>
      <w:r w:rsidRPr="00E5601B">
        <w:rPr>
          <w:rStyle w:val="Emphasis"/>
        </w:rPr>
        <w:t>BEYA</w:t>
      </w:r>
      <w:r w:rsidRPr="00E5601B">
        <w:rPr>
          <w:sz w:val="16"/>
        </w:rPr>
        <w:t xml:space="preserve">), an annual conference with which the military partners to recruit top science talent. </w:t>
      </w:r>
      <w:r w:rsidRPr="00B10F19">
        <w:rPr>
          <w:u w:val="single"/>
        </w:rPr>
        <w:t xml:space="preserve">The White House is also </w:t>
      </w:r>
      <w:r w:rsidRPr="00E5601B">
        <w:rPr>
          <w:rStyle w:val="Emphasis"/>
        </w:rPr>
        <w:t>purging</w:t>
      </w:r>
      <w:r w:rsidRPr="00B10F19">
        <w:rPr>
          <w:u w:val="single"/>
        </w:rPr>
        <w:t xml:space="preserve"> top military officers and the boards at U.S. military academies and colleges, claiming they are </w:t>
      </w:r>
      <w:r w:rsidRPr="00E5601B">
        <w:rPr>
          <w:rStyle w:val="Emphasis"/>
        </w:rPr>
        <w:t>“woke”</w:t>
      </w:r>
      <w:r w:rsidRPr="00B10F19">
        <w:rPr>
          <w:u w:val="single"/>
        </w:rPr>
        <w:t xml:space="preserve"> and </w:t>
      </w:r>
      <w:r w:rsidRPr="00E5601B">
        <w:rPr>
          <w:rStyle w:val="Emphasis"/>
        </w:rPr>
        <w:t>unfit for leadership</w:t>
      </w:r>
      <w:r w:rsidRPr="00B10F19">
        <w:rPr>
          <w:u w:val="single"/>
        </w:rPr>
        <w:t xml:space="preserve">. In late February, General C.Q. Brown, Jr., former Chairman of the Joint Chiefs of Staff, and Admiral Lisa Franchetti, former Chief of Naval Operations, were </w:t>
      </w:r>
      <w:r w:rsidRPr="00E5601B">
        <w:rPr>
          <w:rStyle w:val="Emphasis"/>
        </w:rPr>
        <w:t>fired from their posts</w:t>
      </w:r>
      <w:r w:rsidRPr="00B10F19">
        <w:rPr>
          <w:u w:val="single"/>
        </w:rPr>
        <w:t xml:space="preserve">—two moves that </w:t>
      </w:r>
      <w:r w:rsidRPr="00E5601B">
        <w:rPr>
          <w:rStyle w:val="Emphasis"/>
        </w:rPr>
        <w:t>prompted concern</w:t>
      </w:r>
      <w:r w:rsidRPr="00B10F19">
        <w:rPr>
          <w:u w:val="single"/>
        </w:rPr>
        <w:t xml:space="preserve"> but received </w:t>
      </w:r>
      <w:r w:rsidRPr="00E5601B">
        <w:rPr>
          <w:rStyle w:val="Emphasis"/>
        </w:rPr>
        <w:t>little pushback</w:t>
      </w:r>
      <w:r w:rsidRPr="00B10F19">
        <w:rPr>
          <w:u w:val="single"/>
        </w:rPr>
        <w:t xml:space="preserve"> from Congress</w:t>
      </w:r>
      <w:r w:rsidRPr="00E5601B">
        <w:rPr>
          <w:sz w:val="16"/>
        </w:rPr>
        <w:t xml:space="preserve">. Moreover, the political and sports worlds entered a frenzy when </w:t>
      </w:r>
      <w:r w:rsidRPr="00B10F19">
        <w:rPr>
          <w:u w:val="single"/>
        </w:rPr>
        <w:t xml:space="preserve">the Pentagon </w:t>
      </w:r>
      <w:r w:rsidRPr="00E5601B">
        <w:rPr>
          <w:rStyle w:val="Emphasis"/>
        </w:rPr>
        <w:t>wiped information</w:t>
      </w:r>
      <w:r w:rsidRPr="00B10F19">
        <w:rPr>
          <w:u w:val="single"/>
        </w:rPr>
        <w:t xml:space="preserve"> from its website pages that were allegedly DEI-related</w:t>
      </w:r>
      <w:r w:rsidRPr="00E5601B">
        <w:rPr>
          <w:sz w:val="16"/>
        </w:rPr>
        <w:t xml:space="preserve">, including the Army career of baseball player Jackie Robinson. </w:t>
      </w:r>
    </w:p>
    <w:p w14:paraId="59A54002" w14:textId="77777777" w:rsidR="00E23576" w:rsidRPr="00E5601B" w:rsidRDefault="00E23576" w:rsidP="00E23576">
      <w:pPr>
        <w:rPr>
          <w:sz w:val="16"/>
        </w:rPr>
      </w:pPr>
      <w:r w:rsidRPr="00E5601B">
        <w:rPr>
          <w:sz w:val="16"/>
        </w:rPr>
        <w:t xml:space="preserve">While the administration’s policies are relatively nascent and FY2025 is still underway, many are concerned about the </w:t>
      </w:r>
      <w:r w:rsidRPr="00B10F19">
        <w:rPr>
          <w:u w:val="single"/>
        </w:rPr>
        <w:t xml:space="preserve">effects of these policies on </w:t>
      </w:r>
      <w:r w:rsidRPr="00E5601B">
        <w:rPr>
          <w:rStyle w:val="Emphasis"/>
        </w:rPr>
        <w:t>recruitment</w:t>
      </w:r>
      <w:r w:rsidRPr="00E5601B">
        <w:rPr>
          <w:sz w:val="16"/>
        </w:rPr>
        <w:t xml:space="preserve">. Although Jackie Robinson’s information was restored and the administration has defended its other actions, the President should exercise caution—creating </w:t>
      </w:r>
      <w:r w:rsidRPr="00B10F19">
        <w:rPr>
          <w:u w:val="single"/>
        </w:rPr>
        <w:t xml:space="preserve">too much </w:t>
      </w:r>
      <w:r w:rsidRPr="00E5601B">
        <w:rPr>
          <w:rStyle w:val="Emphasis"/>
        </w:rPr>
        <w:t>chaos and division</w:t>
      </w:r>
      <w:r w:rsidRPr="00B10F19">
        <w:rPr>
          <w:u w:val="single"/>
        </w:rPr>
        <w:t xml:space="preserve"> could hurt the military’s ability to develop a talented and lethal fighting force</w:t>
      </w:r>
      <w:r w:rsidRPr="00E5601B">
        <w:rPr>
          <w:sz w:val="16"/>
        </w:rPr>
        <w:t xml:space="preserve">. In response to abandoning BEYA and other similar organizations, </w:t>
      </w:r>
      <w:r w:rsidRPr="00B10F19">
        <w:rPr>
          <w:u w:val="single"/>
        </w:rPr>
        <w:t xml:space="preserve">military officials noted that their ability to </w:t>
      </w:r>
      <w:r w:rsidRPr="00E5601B">
        <w:rPr>
          <w:rStyle w:val="Emphasis"/>
        </w:rPr>
        <w:t>recruit talented minorities</w:t>
      </w:r>
      <w:r w:rsidRPr="00B10F19">
        <w:rPr>
          <w:u w:val="single"/>
        </w:rPr>
        <w:t xml:space="preserve"> will be </w:t>
      </w:r>
      <w:r w:rsidRPr="00E5601B">
        <w:rPr>
          <w:rStyle w:val="Emphasis"/>
        </w:rPr>
        <w:t>diminished</w:t>
      </w:r>
      <w:r w:rsidRPr="00B10F19">
        <w:rPr>
          <w:u w:val="single"/>
        </w:rPr>
        <w:t>. The veteran community is also speaking out</w:t>
      </w:r>
      <w:r w:rsidRPr="00E5601B">
        <w:rPr>
          <w:sz w:val="16"/>
        </w:rPr>
        <w:t xml:space="preserve"> against the administration’s actions, stating that </w:t>
      </w:r>
      <w:r w:rsidRPr="00B10F19">
        <w:rPr>
          <w:u w:val="single"/>
        </w:rPr>
        <w:t xml:space="preserve">attacks on diversity will “affect recruitment and </w:t>
      </w:r>
      <w:r w:rsidRPr="00E5601B">
        <w:rPr>
          <w:rStyle w:val="Emphasis"/>
        </w:rPr>
        <w:t>demoralize minorities already serving</w:t>
      </w:r>
      <w:r w:rsidRPr="00B10F19">
        <w:rPr>
          <w:u w:val="single"/>
        </w:rPr>
        <w:t xml:space="preserve">,” making it harder for Americans to “have any </w:t>
      </w:r>
      <w:r w:rsidRPr="00E5601B">
        <w:rPr>
          <w:rStyle w:val="Emphasis"/>
        </w:rPr>
        <w:t>sense of belonging</w:t>
      </w:r>
      <w:r w:rsidRPr="00B10F19">
        <w:rPr>
          <w:u w:val="single"/>
        </w:rPr>
        <w:t xml:space="preserve"> in the armed forces</w:t>
      </w:r>
      <w:r w:rsidRPr="00E5601B">
        <w:rPr>
          <w:sz w:val="16"/>
        </w:rPr>
        <w:t xml:space="preserve">.” It is one matter to remove or prevent people from serving on the grounds of incompetence. But </w:t>
      </w:r>
      <w:r w:rsidRPr="00B10F19">
        <w:rPr>
          <w:u w:val="single"/>
        </w:rPr>
        <w:t xml:space="preserve">by </w:t>
      </w:r>
      <w:r w:rsidRPr="00E5601B">
        <w:rPr>
          <w:rStyle w:val="Emphasis"/>
        </w:rPr>
        <w:t>barring and discouraging qualified Americans from serving</w:t>
      </w:r>
      <w:r w:rsidRPr="00B10F19">
        <w:rPr>
          <w:u w:val="single"/>
        </w:rPr>
        <w:t xml:space="preserve"> because of their race, ethnicity, gender, or political ideology, the administration is </w:t>
      </w:r>
      <w:r w:rsidRPr="00E5601B">
        <w:rPr>
          <w:rStyle w:val="Emphasis"/>
        </w:rPr>
        <w:t>degrading</w:t>
      </w:r>
      <w:r w:rsidRPr="00E5601B">
        <w:rPr>
          <w:sz w:val="16"/>
        </w:rPr>
        <w:t xml:space="preserve"> both </w:t>
      </w:r>
      <w:r w:rsidRPr="00B10F19">
        <w:rPr>
          <w:u w:val="single"/>
        </w:rPr>
        <w:t>the military</w:t>
      </w:r>
      <w:r w:rsidRPr="00E5601B">
        <w:rPr>
          <w:sz w:val="16"/>
        </w:rPr>
        <w:t xml:space="preserve"> and broader U.S. national security.</w:t>
      </w:r>
    </w:p>
    <w:p w14:paraId="09AB8AE3" w14:textId="77777777" w:rsidR="00E23576" w:rsidRPr="00E5601B" w:rsidRDefault="00E23576" w:rsidP="00E23576">
      <w:pPr>
        <w:rPr>
          <w:sz w:val="16"/>
        </w:rPr>
      </w:pPr>
      <w:r w:rsidRPr="00E5601B">
        <w:rPr>
          <w:sz w:val="16"/>
        </w:rPr>
        <w:t>Diversity is not only a moral imperative, but more importantly, a practical one. If the military is the nation’s preeminent institution for preserving the Constitution and protecting the American people, it must embrace a diverse talent base. The Trump administration is presenting a false choice between lethality and diversity. Promoting diversity does not make the military less combat effective or mean that, to be more inclusive, it must lower its standards. Becoming an Army Ranger or F-16 pilot has nothing to do with race or gender—it is about meeting the standards. In 2020, General (ret.) Mark Milley stated that diversity improves “the system, the military, our problem-solving capabilities, and warfighting readiness.” That sentiment holds true today. DoD policy should acknowledge the role that different ideas, backgrounds, and talents play in making the military a better fighting force, while maintaining its focus on its ultimate mission: Winning the nation’s wars.</w:t>
      </w:r>
    </w:p>
    <w:p w14:paraId="20237EDA" w14:textId="77777777" w:rsidR="00E23576" w:rsidRPr="00E5601B" w:rsidRDefault="00E23576" w:rsidP="00E23576">
      <w:pPr>
        <w:rPr>
          <w:sz w:val="16"/>
        </w:rPr>
      </w:pPr>
      <w:r w:rsidRPr="00E5601B">
        <w:rPr>
          <w:sz w:val="16"/>
        </w:rPr>
        <w:t>Increasing Opportunities and Propensity to Serve</w:t>
      </w:r>
    </w:p>
    <w:p w14:paraId="28264FE9" w14:textId="77777777" w:rsidR="00E23576" w:rsidRPr="00E5601B" w:rsidRDefault="00E23576" w:rsidP="00E23576">
      <w:pPr>
        <w:rPr>
          <w:sz w:val="16"/>
        </w:rPr>
      </w:pPr>
      <w:r w:rsidRPr="00E5601B">
        <w:rPr>
          <w:sz w:val="16"/>
        </w:rPr>
        <w:t xml:space="preserve">Less hostility towards DEI programs will attract more Americans to serve in the military. But there are several other approaches the military can take to bolster recruitment, including increasing both the opportunities and the propensity to serve. For the most part, the services are already implementing these strategies. </w:t>
      </w:r>
    </w:p>
    <w:p w14:paraId="4CD13D14" w14:textId="77777777" w:rsidR="00E23576" w:rsidRPr="00E5601B" w:rsidRDefault="00E23576" w:rsidP="00E23576">
      <w:pPr>
        <w:rPr>
          <w:sz w:val="16"/>
        </w:rPr>
      </w:pPr>
      <w:r w:rsidRPr="00E5601B">
        <w:rPr>
          <w:sz w:val="16"/>
        </w:rPr>
        <w:t>The military is creating opportunities to prepare Americans for service who otherwise may not be able to reach the standards on their own. The Army’s Future Soldier Preparatory Course, established in 2022, is a hallmark of this effort. With a 95% graduation rate, the program has improved recruits’ fitness and test scores without compromising Army regulations and standards. The Navy has taken a similar approach with its Future Sailor Preparatory Course. Launched a year ago, the program sends roughly 90% of its recruits to Navy basic training and has produced several Honor Graduates. Additionally, the Air Force is implementing plans to restructure AFAC and AFRS under a new Airman Development Command, a move the service expects will better facilitate recruitment and training. Aside from basic training preparatory courses, investing in ROTC and JRTOC programs, which train the military’s future officers and offset the cost of college, should also be a top priority.</w:t>
      </w:r>
    </w:p>
    <w:p w14:paraId="190CA3F4" w14:textId="77777777" w:rsidR="00E23576" w:rsidRPr="00E5601B" w:rsidRDefault="00E23576" w:rsidP="00E23576">
      <w:pPr>
        <w:rPr>
          <w:sz w:val="16"/>
        </w:rPr>
      </w:pPr>
      <w:r w:rsidRPr="00E5601B">
        <w:rPr>
          <w:sz w:val="16"/>
        </w:rPr>
        <w:t xml:space="preserve">Increasing the propensity to serve is equally important. Dr. Katie Helland, Director of Military Accession Policy for the DoD, notes that </w:t>
      </w:r>
      <w:r w:rsidRPr="00E5601B">
        <w:rPr>
          <w:u w:val="single"/>
        </w:rPr>
        <w:t xml:space="preserve">today’s youth are both </w:t>
      </w:r>
      <w:r w:rsidRPr="00E5601B">
        <w:rPr>
          <w:rStyle w:val="Emphasis"/>
        </w:rPr>
        <w:t>uninterested</w:t>
      </w:r>
      <w:r w:rsidRPr="00E5601B">
        <w:rPr>
          <w:u w:val="single"/>
        </w:rPr>
        <w:t xml:space="preserve"> in the military and </w:t>
      </w:r>
      <w:r w:rsidRPr="00E5601B">
        <w:rPr>
          <w:rStyle w:val="Emphasis"/>
        </w:rPr>
        <w:t>uninformed</w:t>
      </w:r>
      <w:r w:rsidRPr="00E5601B">
        <w:rPr>
          <w:u w:val="single"/>
        </w:rPr>
        <w:t xml:space="preserve"> about what serving actually entails. Only </w:t>
      </w:r>
      <w:r w:rsidRPr="00E5601B">
        <w:rPr>
          <w:rStyle w:val="Emphasis"/>
        </w:rPr>
        <w:t>15%</w:t>
      </w:r>
      <w:r w:rsidRPr="00E5601B">
        <w:rPr>
          <w:u w:val="single"/>
        </w:rPr>
        <w:t xml:space="preserve"> of young adults have a parent who served, which is down from </w:t>
      </w:r>
      <w:r w:rsidRPr="00E5601B">
        <w:rPr>
          <w:rStyle w:val="Emphasis"/>
        </w:rPr>
        <w:t>40% in 1990</w:t>
      </w:r>
      <w:r w:rsidRPr="00E5601B">
        <w:rPr>
          <w:sz w:val="16"/>
        </w:rPr>
        <w:t xml:space="preserve">. West Point’s Modern War Institute observes a similar trend, in that the American public lacks familiarity with military service. Dispelling misperceptions of military service is critical to overcoming recruitment challenges. To do that, the services need to follow the Army’s lead and overhaul their budgets to include more provisions for recruiting. They also need to implement programs such as the Air Force’s “We Are All Recruiters,” which enables airmen and guardians, regardless of occupational specialty, to find and attract the best of America’s talent. </w:t>
      </w:r>
    </w:p>
    <w:p w14:paraId="46620565" w14:textId="127BE0E1" w:rsidR="00A128A2" w:rsidRDefault="00A128A2" w:rsidP="00A128A2">
      <w:pPr>
        <w:pStyle w:val="Heading4"/>
      </w:pPr>
      <w:r>
        <w:t xml:space="preserve">3. </w:t>
      </w:r>
      <w:r>
        <w:rPr>
          <w:u w:val="single"/>
        </w:rPr>
        <w:t>REPUTATION</w:t>
      </w:r>
      <w:r>
        <w:t xml:space="preserve">. </w:t>
      </w:r>
    </w:p>
    <w:p w14:paraId="3975DC24" w14:textId="77777777" w:rsidR="00A128A2" w:rsidRDefault="00A128A2" w:rsidP="00A128A2">
      <w:r w:rsidRPr="00A53883">
        <w:rPr>
          <w:rStyle w:val="Style13ptBold"/>
        </w:rPr>
        <w:t>Young ’25</w:t>
      </w:r>
      <w:r>
        <w:t xml:space="preserve"> [Clifford; President of Public Affairs at Ispos US. April 19; “</w:t>
      </w:r>
      <w:r w:rsidRPr="00A53883">
        <w:t>America’s global reputation takes a hit</w:t>
      </w:r>
      <w:r>
        <w:t xml:space="preserve">,” Ispos, </w:t>
      </w:r>
      <w:r w:rsidRPr="00A53883">
        <w:t>https://www.ipsos.com/en-us/americas-global-reputation-takes-hit</w:t>
      </w:r>
      <w:r>
        <w:t>; //ff]</w:t>
      </w:r>
    </w:p>
    <w:p w14:paraId="798B32DB" w14:textId="77777777" w:rsidR="00A128A2" w:rsidRPr="00A128A2" w:rsidRDefault="00A128A2" w:rsidP="00A128A2">
      <w:pPr>
        <w:rPr>
          <w:sz w:val="16"/>
        </w:rPr>
      </w:pPr>
      <w:r w:rsidRPr="00A128A2">
        <w:rPr>
          <w:sz w:val="16"/>
        </w:rPr>
        <w:t xml:space="preserve">The America of today is not like the America of yesteryear. </w:t>
      </w:r>
    </w:p>
    <w:p w14:paraId="6C2AFD55" w14:textId="77777777" w:rsidR="00A128A2" w:rsidRPr="00A128A2" w:rsidRDefault="00A128A2" w:rsidP="00A128A2">
      <w:pPr>
        <w:rPr>
          <w:sz w:val="16"/>
        </w:rPr>
      </w:pPr>
      <w:r w:rsidRPr="00A53883">
        <w:rPr>
          <w:u w:val="single"/>
        </w:rPr>
        <w:t>Amid</w:t>
      </w:r>
      <w:r w:rsidRPr="00A128A2">
        <w:rPr>
          <w:sz w:val="16"/>
        </w:rPr>
        <w:t xml:space="preserve"> President Donald </w:t>
      </w:r>
      <w:r w:rsidRPr="00A53883">
        <w:rPr>
          <w:u w:val="single"/>
        </w:rPr>
        <w:t>Trump’s battle to reshape America’s presence on the global stage, new</w:t>
      </w:r>
      <w:r w:rsidRPr="00A128A2">
        <w:rPr>
          <w:sz w:val="16"/>
        </w:rPr>
        <w:t xml:space="preserve"> Ipsos </w:t>
      </w:r>
      <w:r w:rsidRPr="00A128A2">
        <w:rPr>
          <w:rStyle w:val="Emphasis"/>
        </w:rPr>
        <w:t>polling</w:t>
      </w:r>
      <w:r w:rsidRPr="00A53883">
        <w:rPr>
          <w:u w:val="single"/>
        </w:rPr>
        <w:t xml:space="preserve"> across </w:t>
      </w:r>
      <w:r w:rsidRPr="00A128A2">
        <w:rPr>
          <w:rStyle w:val="Emphasis"/>
        </w:rPr>
        <w:t>29 countries</w:t>
      </w:r>
      <w:r w:rsidRPr="00A53883">
        <w:rPr>
          <w:u w:val="single"/>
        </w:rPr>
        <w:t xml:space="preserve"> shows that respondents in these countries have grown </w:t>
      </w:r>
      <w:r w:rsidRPr="00A128A2">
        <w:rPr>
          <w:rStyle w:val="Emphasis"/>
        </w:rPr>
        <w:t>increasingly negative</w:t>
      </w:r>
      <w:r w:rsidRPr="00A53883">
        <w:rPr>
          <w:u w:val="single"/>
        </w:rPr>
        <w:t xml:space="preserve"> about America’s </w:t>
      </w:r>
      <w:r w:rsidRPr="00A128A2">
        <w:rPr>
          <w:rStyle w:val="Emphasis"/>
        </w:rPr>
        <w:t>impact on global affairs</w:t>
      </w:r>
      <w:r w:rsidRPr="00A128A2">
        <w:rPr>
          <w:sz w:val="16"/>
        </w:rPr>
        <w:t xml:space="preserve">. </w:t>
      </w:r>
    </w:p>
    <w:p w14:paraId="484596CC" w14:textId="77777777" w:rsidR="00A128A2" w:rsidRPr="00A128A2" w:rsidRDefault="00A128A2" w:rsidP="00A128A2">
      <w:pPr>
        <w:rPr>
          <w:sz w:val="16"/>
        </w:rPr>
      </w:pPr>
      <w:r w:rsidRPr="00A128A2">
        <w:rPr>
          <w:sz w:val="16"/>
        </w:rPr>
        <w:t xml:space="preserve">Knowing the New America means understanding attitudes in the U.S. and around the world. Below are five charts showing how global attitudes of America’s role in world have shifted. </w:t>
      </w:r>
    </w:p>
    <w:p w14:paraId="30B6DFC2" w14:textId="77777777" w:rsidR="00A128A2" w:rsidRPr="00A128A2" w:rsidRDefault="00A128A2" w:rsidP="00A128A2">
      <w:pPr>
        <w:rPr>
          <w:sz w:val="16"/>
        </w:rPr>
      </w:pPr>
      <w:r w:rsidRPr="00A128A2">
        <w:rPr>
          <w:sz w:val="16"/>
        </w:rPr>
        <w:t xml:space="preserve">On the decline. </w:t>
      </w:r>
      <w:r w:rsidRPr="00A128A2">
        <w:rPr>
          <w:rStyle w:val="Emphasis"/>
        </w:rPr>
        <w:t>Positive perceptions</w:t>
      </w:r>
      <w:r w:rsidRPr="00A53883">
        <w:rPr>
          <w:u w:val="single"/>
        </w:rPr>
        <w:t xml:space="preserve"> of the U.S.’ impact on world affairs </w:t>
      </w:r>
      <w:r w:rsidRPr="00A128A2">
        <w:rPr>
          <w:rStyle w:val="Emphasis"/>
        </w:rPr>
        <w:t>declined by 13 percent</w:t>
      </w:r>
      <w:r w:rsidRPr="00A128A2">
        <w:rPr>
          <w:sz w:val="16"/>
        </w:rPr>
        <w:t xml:space="preserve">age points </w:t>
      </w:r>
      <w:r w:rsidRPr="00A53883">
        <w:rPr>
          <w:u w:val="single"/>
        </w:rPr>
        <w:t xml:space="preserve">from </w:t>
      </w:r>
      <w:r w:rsidRPr="00A128A2">
        <w:rPr>
          <w:rStyle w:val="Emphasis"/>
        </w:rPr>
        <w:t>late 2024 to early 2025</w:t>
      </w:r>
      <w:r w:rsidRPr="00A128A2">
        <w:rPr>
          <w:sz w:val="16"/>
        </w:rPr>
        <w:t>. As Trump continues his tariff saga, it will be worth watching whether this continues to decline.</w:t>
      </w:r>
    </w:p>
    <w:p w14:paraId="72B2F289" w14:textId="77777777" w:rsidR="00A128A2" w:rsidRDefault="00A128A2" w:rsidP="00A128A2">
      <w:r>
        <w:fldChar w:fldCharType="begin"/>
      </w:r>
      <w:r>
        <w:instrText xml:space="preserve"> INCLUDEPICTURE "https://www.ipsos.com/sites/default/files/inline-images/image_730.png" \* MERGEFORMATINET </w:instrText>
      </w:r>
      <w:r>
        <w:fldChar w:fldCharType="separate"/>
      </w:r>
      <w:r>
        <w:rPr>
          <w:noProof/>
        </w:rPr>
        <w:drawing>
          <wp:inline distT="0" distB="0" distL="0" distR="0" wp14:anchorId="474BFF21" wp14:editId="4C62385E">
            <wp:extent cx="5943600" cy="3343910"/>
            <wp:effectExtent l="0" t="0" r="0" b="0"/>
            <wp:docPr id="2124408955"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408955" name="Picture 1" descr="A graph of a number of people&#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r>
        <w:fldChar w:fldCharType="end"/>
      </w:r>
    </w:p>
    <w:p w14:paraId="560F6289" w14:textId="77777777" w:rsidR="00A128A2" w:rsidRPr="00A128A2" w:rsidRDefault="00A128A2" w:rsidP="00A128A2">
      <w:pPr>
        <w:rPr>
          <w:sz w:val="16"/>
        </w:rPr>
      </w:pPr>
      <w:r w:rsidRPr="00A128A2">
        <w:rPr>
          <w:sz w:val="16"/>
        </w:rPr>
        <w:t xml:space="preserve">Unhappy trade partners. </w:t>
      </w:r>
      <w:r w:rsidRPr="00A53883">
        <w:rPr>
          <w:u w:val="single"/>
        </w:rPr>
        <w:t xml:space="preserve">When it comes to the U.S.' role in global affairs, some of America's largest trading partners had the steepest declines. This is especially pronounced in </w:t>
      </w:r>
      <w:r w:rsidRPr="00A128A2">
        <w:rPr>
          <w:rStyle w:val="Emphasis"/>
        </w:rPr>
        <w:t>Canada</w:t>
      </w:r>
      <w:r w:rsidRPr="00A53883">
        <w:rPr>
          <w:u w:val="single"/>
        </w:rPr>
        <w:t xml:space="preserve"> and </w:t>
      </w:r>
      <w:r w:rsidRPr="00A128A2">
        <w:rPr>
          <w:rStyle w:val="Emphasis"/>
        </w:rPr>
        <w:t>Mexico</w:t>
      </w:r>
      <w:r w:rsidRPr="00A53883">
        <w:rPr>
          <w:u w:val="single"/>
        </w:rPr>
        <w:t xml:space="preserve">. This is no surprise given that America’s northern and southern neighbors were </w:t>
      </w:r>
      <w:r w:rsidRPr="00A128A2">
        <w:rPr>
          <w:rStyle w:val="Emphasis"/>
        </w:rPr>
        <w:t>hit hard</w:t>
      </w:r>
      <w:r w:rsidRPr="00A53883">
        <w:rPr>
          <w:u w:val="single"/>
        </w:rPr>
        <w:t xml:space="preserve"> by Trump 2.0’s tariffs</w:t>
      </w:r>
      <w:r w:rsidRPr="00A128A2">
        <w:rPr>
          <w:sz w:val="16"/>
        </w:rPr>
        <w:t>.</w:t>
      </w:r>
    </w:p>
    <w:p w14:paraId="274409D9" w14:textId="77777777" w:rsidR="00A128A2" w:rsidRDefault="00A128A2" w:rsidP="00A128A2">
      <w:r>
        <w:fldChar w:fldCharType="begin"/>
      </w:r>
      <w:r>
        <w:instrText xml:space="preserve"> INCLUDEPICTURE "https://www.ipsos.com/sites/default/files/inline-images/image_782.png" \* MERGEFORMATINET </w:instrText>
      </w:r>
      <w:r>
        <w:fldChar w:fldCharType="separate"/>
      </w:r>
      <w:r>
        <w:rPr>
          <w:noProof/>
        </w:rPr>
        <w:drawing>
          <wp:inline distT="0" distB="0" distL="0" distR="0" wp14:anchorId="69384944" wp14:editId="71545C34">
            <wp:extent cx="5943600" cy="3343275"/>
            <wp:effectExtent l="0" t="0" r="0" b="0"/>
            <wp:docPr id="149743892"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43892" name="Picture 2" descr="A screenshot of a graph&#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r>
        <w:fldChar w:fldCharType="end"/>
      </w:r>
    </w:p>
    <w:p w14:paraId="783A88C5" w14:textId="77777777" w:rsidR="00A128A2" w:rsidRPr="00A128A2" w:rsidRDefault="00A128A2" w:rsidP="00A128A2">
      <w:pPr>
        <w:rPr>
          <w:sz w:val="16"/>
        </w:rPr>
      </w:pPr>
      <w:r w:rsidRPr="00A128A2">
        <w:rPr>
          <w:sz w:val="16"/>
        </w:rPr>
        <w:t xml:space="preserve">Familiar territory. </w:t>
      </w:r>
      <w:r w:rsidRPr="00A53883">
        <w:rPr>
          <w:u w:val="single"/>
        </w:rPr>
        <w:t xml:space="preserve">Out of all the countries and organizations polled between October 2015 and April 2025, the U.S. saw the </w:t>
      </w:r>
      <w:r w:rsidRPr="00A128A2">
        <w:rPr>
          <w:rStyle w:val="Emphasis"/>
        </w:rPr>
        <w:t>steepest drop in perceptions</w:t>
      </w:r>
      <w:r w:rsidRPr="00A53883">
        <w:rPr>
          <w:u w:val="single"/>
        </w:rPr>
        <w:t xml:space="preserve"> in global affairs</w:t>
      </w:r>
      <w:r w:rsidRPr="00A128A2">
        <w:rPr>
          <w:sz w:val="16"/>
        </w:rPr>
        <w:t xml:space="preserve">. This isn’t entirely unprecedented: the last time the U.S. saw a similar decline in global affairs happened at the start of 2017 under Trump 1.0. Though </w:t>
      </w:r>
      <w:r w:rsidRPr="00A53883">
        <w:rPr>
          <w:u w:val="single"/>
        </w:rPr>
        <w:t xml:space="preserve">the change under Trump 2.0 is happening </w:t>
      </w:r>
      <w:r w:rsidRPr="00A128A2">
        <w:rPr>
          <w:rStyle w:val="Emphasis"/>
        </w:rPr>
        <w:t>much quicker</w:t>
      </w:r>
      <w:r w:rsidRPr="00A53883">
        <w:rPr>
          <w:u w:val="single"/>
        </w:rPr>
        <w:t xml:space="preserve"> compared to his first term</w:t>
      </w:r>
      <w:r w:rsidRPr="00A128A2">
        <w:rPr>
          <w:sz w:val="16"/>
        </w:rPr>
        <w:t>, this time, past is prelude.</w:t>
      </w:r>
    </w:p>
    <w:p w14:paraId="789DDD95" w14:textId="77777777" w:rsidR="00A128A2" w:rsidRDefault="00A128A2" w:rsidP="00A128A2">
      <w:r>
        <w:fldChar w:fldCharType="begin"/>
      </w:r>
      <w:r>
        <w:instrText xml:space="preserve"> INCLUDEPICTURE "https://www.ipsos.com/sites/default/files/inline-images/image_783.png" \* MERGEFORMATINET </w:instrText>
      </w:r>
      <w:r>
        <w:fldChar w:fldCharType="separate"/>
      </w:r>
      <w:r>
        <w:rPr>
          <w:noProof/>
        </w:rPr>
        <w:drawing>
          <wp:inline distT="0" distB="0" distL="0" distR="0" wp14:anchorId="0442C8EF" wp14:editId="2B3D7F96">
            <wp:extent cx="5943600" cy="3343275"/>
            <wp:effectExtent l="0" t="0" r="0" b="0"/>
            <wp:docPr id="840752950" name="Picture 3" descr="A graph of a graph showing the number of countries/reg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752950" name="Picture 3" descr="A graph of a graph showing the number of countries/region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r>
        <w:fldChar w:fldCharType="end"/>
      </w:r>
    </w:p>
    <w:p w14:paraId="5B4A8C3F" w14:textId="77777777" w:rsidR="00A128A2" w:rsidRPr="00A128A2" w:rsidRDefault="00A128A2" w:rsidP="00A128A2">
      <w:pPr>
        <w:rPr>
          <w:sz w:val="16"/>
        </w:rPr>
      </w:pPr>
      <w:r w:rsidRPr="00A53883">
        <w:rPr>
          <w:u w:val="single"/>
        </w:rPr>
        <w:t xml:space="preserve">America’s </w:t>
      </w:r>
      <w:r w:rsidRPr="00A128A2">
        <w:rPr>
          <w:rStyle w:val="Emphasis"/>
        </w:rPr>
        <w:t>adversaries see gains</w:t>
      </w:r>
      <w:r w:rsidRPr="00A53883">
        <w:rPr>
          <w:u w:val="single"/>
        </w:rPr>
        <w:t>. While the U.S. saw the steepest drop in perceptions of its global influence, countries typically seen as the U.S.’ adversaries–</w:t>
      </w:r>
      <w:r w:rsidRPr="00A128A2">
        <w:rPr>
          <w:rStyle w:val="Emphasis"/>
        </w:rPr>
        <w:t>China</w:t>
      </w:r>
      <w:r w:rsidRPr="00A128A2">
        <w:rPr>
          <w:sz w:val="16"/>
        </w:rPr>
        <w:t xml:space="preserve">, </w:t>
      </w:r>
      <w:r w:rsidRPr="00A128A2">
        <w:rPr>
          <w:rStyle w:val="Emphasis"/>
        </w:rPr>
        <w:t>Saudi Arabia</w:t>
      </w:r>
      <w:r w:rsidRPr="00A128A2">
        <w:rPr>
          <w:sz w:val="16"/>
        </w:rPr>
        <w:t xml:space="preserve">, </w:t>
      </w:r>
      <w:r w:rsidRPr="00A128A2">
        <w:rPr>
          <w:rStyle w:val="Emphasis"/>
        </w:rPr>
        <w:t>Russia</w:t>
      </w:r>
      <w:r w:rsidRPr="00A53883">
        <w:rPr>
          <w:u w:val="single"/>
        </w:rPr>
        <w:t xml:space="preserve">–saw modest </w:t>
      </w:r>
      <w:r w:rsidRPr="00A128A2">
        <w:rPr>
          <w:rStyle w:val="Emphasis"/>
        </w:rPr>
        <w:t>improvements</w:t>
      </w:r>
      <w:r w:rsidRPr="00A53883">
        <w:rPr>
          <w:u w:val="single"/>
        </w:rPr>
        <w:t xml:space="preserve"> in their reputation on the global stage</w:t>
      </w:r>
      <w:r w:rsidRPr="00A128A2">
        <w:rPr>
          <w:sz w:val="16"/>
        </w:rPr>
        <w:t>. Watch this space.</w:t>
      </w:r>
    </w:p>
    <w:p w14:paraId="55F3351C" w14:textId="77777777" w:rsidR="00A128A2" w:rsidRDefault="00A128A2" w:rsidP="00A128A2">
      <w:r>
        <w:fldChar w:fldCharType="begin"/>
      </w:r>
      <w:r>
        <w:instrText xml:space="preserve"> INCLUDEPICTURE "https://www.ipsos.com/sites/default/files/inline-images/image_784.png" \* MERGEFORMATINET </w:instrText>
      </w:r>
      <w:r>
        <w:fldChar w:fldCharType="separate"/>
      </w:r>
      <w:r>
        <w:rPr>
          <w:noProof/>
        </w:rPr>
        <w:drawing>
          <wp:inline distT="0" distB="0" distL="0" distR="0" wp14:anchorId="0CF17CF3" wp14:editId="5710669D">
            <wp:extent cx="5943600" cy="3343275"/>
            <wp:effectExtent l="0" t="0" r="0" b="0"/>
            <wp:docPr id="1804527023" name="Picture 4" descr="A graph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527023" name="Picture 4" descr="A graph on a white background&#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r>
        <w:fldChar w:fldCharType="end"/>
      </w:r>
    </w:p>
    <w:p w14:paraId="6E496669" w14:textId="77777777" w:rsidR="00A128A2" w:rsidRPr="00A128A2" w:rsidRDefault="00A128A2" w:rsidP="00A128A2">
      <w:pPr>
        <w:rPr>
          <w:sz w:val="16"/>
        </w:rPr>
      </w:pPr>
      <w:r w:rsidRPr="00A128A2">
        <w:rPr>
          <w:sz w:val="16"/>
        </w:rPr>
        <w:t xml:space="preserve">Back home, </w:t>
      </w:r>
      <w:r w:rsidRPr="00A128A2">
        <w:rPr>
          <w:rStyle w:val="Emphasis"/>
        </w:rPr>
        <w:t>partisanship gap grows</w:t>
      </w:r>
      <w:r w:rsidRPr="00A53883">
        <w:rPr>
          <w:u w:val="single"/>
        </w:rPr>
        <w:t xml:space="preserve">. Belief that the U.S. will play a positive role in world affairs roughly </w:t>
      </w:r>
      <w:r w:rsidRPr="00A128A2">
        <w:rPr>
          <w:rStyle w:val="Emphasis"/>
        </w:rPr>
        <w:t>halved among Democrats</w:t>
      </w:r>
      <w:r w:rsidRPr="00A53883">
        <w:rPr>
          <w:u w:val="single"/>
        </w:rPr>
        <w:t xml:space="preserve">, while growing </w:t>
      </w:r>
      <w:r w:rsidRPr="00A128A2">
        <w:rPr>
          <w:rStyle w:val="Emphasis"/>
        </w:rPr>
        <w:t>10 points among Republicans</w:t>
      </w:r>
      <w:r w:rsidRPr="00A128A2">
        <w:rPr>
          <w:sz w:val="16"/>
        </w:rPr>
        <w:t>. Like much of everything in today’s polarized world, partisanship colors everything.</w:t>
      </w:r>
    </w:p>
    <w:p w14:paraId="10EAB1EC" w14:textId="77777777" w:rsidR="00A128A2" w:rsidRDefault="00A128A2" w:rsidP="00A128A2">
      <w:r>
        <w:fldChar w:fldCharType="begin"/>
      </w:r>
      <w:r>
        <w:instrText xml:space="preserve"> INCLUDEPICTURE "https://www.ipsos.com/sites/default/files/inline-images/image_785.png" \* MERGEFORMATINET </w:instrText>
      </w:r>
      <w:r>
        <w:fldChar w:fldCharType="separate"/>
      </w:r>
      <w:r>
        <w:rPr>
          <w:noProof/>
        </w:rPr>
        <w:drawing>
          <wp:inline distT="0" distB="0" distL="0" distR="0" wp14:anchorId="3EB768CB" wp14:editId="06571D6C">
            <wp:extent cx="5943600" cy="3343275"/>
            <wp:effectExtent l="0" t="0" r="0" b="0"/>
            <wp:docPr id="1801656292" name="Picture 5"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656292" name="Picture 5" descr="A graph of a number of people&#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r>
        <w:fldChar w:fldCharType="end"/>
      </w:r>
    </w:p>
    <w:p w14:paraId="16B8743E" w14:textId="77777777" w:rsidR="00A128A2" w:rsidRPr="00A128A2" w:rsidRDefault="00A128A2" w:rsidP="00A128A2">
      <w:pPr>
        <w:rPr>
          <w:sz w:val="16"/>
        </w:rPr>
      </w:pPr>
      <w:r w:rsidRPr="00A128A2">
        <w:rPr>
          <w:sz w:val="16"/>
        </w:rPr>
        <w:t xml:space="preserve">The New America is not like that of old. Amid battles over tariffs and trade, it is clear that </w:t>
      </w:r>
      <w:r w:rsidRPr="00A128A2">
        <w:rPr>
          <w:u w:val="single"/>
        </w:rPr>
        <w:t xml:space="preserve">global citizens view the U.S.’ impact on world affairs as </w:t>
      </w:r>
      <w:r w:rsidRPr="00A128A2">
        <w:rPr>
          <w:rStyle w:val="Emphasis"/>
        </w:rPr>
        <w:t>significantly different</w:t>
      </w:r>
      <w:r w:rsidRPr="00A128A2">
        <w:rPr>
          <w:u w:val="single"/>
        </w:rPr>
        <w:t xml:space="preserve"> compared to just a </w:t>
      </w:r>
      <w:r w:rsidRPr="00A128A2">
        <w:rPr>
          <w:rStyle w:val="Emphasis"/>
        </w:rPr>
        <w:t>few months ago</w:t>
      </w:r>
      <w:r w:rsidRPr="00A128A2">
        <w:rPr>
          <w:sz w:val="16"/>
        </w:rPr>
        <w:t>.</w:t>
      </w:r>
    </w:p>
    <w:p w14:paraId="12B860B0" w14:textId="2069CD21" w:rsidR="00A128A2" w:rsidRPr="00A128A2" w:rsidRDefault="00A128A2" w:rsidP="00A128A2">
      <w:pPr>
        <w:rPr>
          <w:sz w:val="16"/>
        </w:rPr>
      </w:pPr>
      <w:r w:rsidRPr="00A128A2">
        <w:rPr>
          <w:u w:val="single"/>
        </w:rPr>
        <w:t xml:space="preserve">Trump’s second administration is </w:t>
      </w:r>
      <w:r w:rsidRPr="00A128A2">
        <w:rPr>
          <w:rStyle w:val="Emphasis"/>
        </w:rPr>
        <w:t>less than 100 days old</w:t>
      </w:r>
      <w:r w:rsidRPr="00A128A2">
        <w:rPr>
          <w:sz w:val="16"/>
        </w:rPr>
        <w:t xml:space="preserve">. Trump has weathered similar storms in his first administration. Will he be </w:t>
      </w:r>
      <w:r w:rsidRPr="00A128A2">
        <w:rPr>
          <w:u w:val="single"/>
        </w:rPr>
        <w:t xml:space="preserve">willing to stretch America’s perception </w:t>
      </w:r>
      <w:r w:rsidRPr="00A128A2">
        <w:rPr>
          <w:rStyle w:val="Emphasis"/>
        </w:rPr>
        <w:t>even further</w:t>
      </w:r>
      <w:r w:rsidRPr="00A128A2">
        <w:rPr>
          <w:sz w:val="16"/>
        </w:rPr>
        <w:t xml:space="preserve"> in pursuit of his ambitious trade goals? We will see.</w:t>
      </w:r>
    </w:p>
    <w:p w14:paraId="085AA6C0" w14:textId="5057022B" w:rsidR="00BA304D" w:rsidRDefault="00BA304D" w:rsidP="00D54811">
      <w:pPr>
        <w:pStyle w:val="Heading4"/>
      </w:pPr>
      <w:r>
        <w:t xml:space="preserve">4. </w:t>
      </w:r>
      <w:r w:rsidRPr="00BA304D">
        <w:rPr>
          <w:u w:val="single"/>
        </w:rPr>
        <w:t>DEBT</w:t>
      </w:r>
      <w:r>
        <w:t xml:space="preserve">. </w:t>
      </w:r>
    </w:p>
    <w:p w14:paraId="1EC7FDA0" w14:textId="0479AC81" w:rsidR="00BA304D" w:rsidRDefault="00BA304D" w:rsidP="00BA304D">
      <w:r w:rsidRPr="00BA304D">
        <w:rPr>
          <w:rStyle w:val="Style13ptBold"/>
        </w:rPr>
        <w:t>Hernandez ’24</w:t>
      </w:r>
      <w:r>
        <w:t xml:space="preserve"> [Fredrick; </w:t>
      </w:r>
      <w:r w:rsidRPr="00BA304D">
        <w:t>policy analyst for BPC’s Economic Policy Program, B.A. in economics from the University of Colorado Denver and a master’s in public policy from the University of Michigan.</w:t>
      </w:r>
      <w:r>
        <w:t xml:space="preserve"> November 14; “</w:t>
      </w:r>
      <w:r w:rsidRPr="00BA304D">
        <w:t>Why the National Debt Matters for National Security</w:t>
      </w:r>
      <w:r>
        <w:t xml:space="preserve">,” Bipartisan Policy Center, </w:t>
      </w:r>
      <w:r w:rsidRPr="00BA304D">
        <w:t>https://bipartisanpolicy.org/explainer/why-the-national-debt-matters-for-national-security/</w:t>
      </w:r>
      <w:r w:rsidR="00A37CB1">
        <w:t>, edited for ableist language</w:t>
      </w:r>
      <w:r>
        <w:t>; //ff]</w:t>
      </w:r>
    </w:p>
    <w:p w14:paraId="1F86ED69" w14:textId="1256DCE3" w:rsidR="00BA304D" w:rsidRPr="00DA399D" w:rsidRDefault="00BA304D" w:rsidP="00BA304D">
      <w:pPr>
        <w:rPr>
          <w:sz w:val="16"/>
        </w:rPr>
      </w:pPr>
      <w:r w:rsidRPr="00DA399D">
        <w:rPr>
          <w:sz w:val="16"/>
        </w:rPr>
        <w:t>In 2010, retired Admiral Mike Mullen, former chairman of the Joint Chiefs of Staff, said “</w:t>
      </w:r>
      <w:r w:rsidRPr="00BA304D">
        <w:rPr>
          <w:u w:val="single"/>
        </w:rPr>
        <w:t xml:space="preserve">As the </w:t>
      </w:r>
      <w:r w:rsidRPr="00DA399D">
        <w:rPr>
          <w:rStyle w:val="Emphasis"/>
        </w:rPr>
        <w:t>national debt</w:t>
      </w:r>
      <w:r w:rsidRPr="00BA304D">
        <w:rPr>
          <w:u w:val="single"/>
        </w:rPr>
        <w:t xml:space="preserve"> grows, we are more </w:t>
      </w:r>
      <w:r w:rsidRPr="00DA399D">
        <w:rPr>
          <w:rStyle w:val="Emphasis"/>
        </w:rPr>
        <w:t>beholden to creditors</w:t>
      </w:r>
      <w:r w:rsidRPr="00BA304D">
        <w:rPr>
          <w:u w:val="single"/>
        </w:rPr>
        <w:t xml:space="preserve"> around the globe and have </w:t>
      </w:r>
      <w:r w:rsidRPr="00DA399D">
        <w:rPr>
          <w:rStyle w:val="Emphasis"/>
        </w:rPr>
        <w:t>fewer resources</w:t>
      </w:r>
      <w:r w:rsidRPr="00BA304D">
        <w:rPr>
          <w:u w:val="single"/>
        </w:rPr>
        <w:t xml:space="preserve"> to invest in </w:t>
      </w:r>
      <w:r w:rsidRPr="00DA399D">
        <w:rPr>
          <w:rStyle w:val="Emphasis"/>
        </w:rPr>
        <w:t>strength</w:t>
      </w:r>
      <w:r w:rsidRPr="00BA304D">
        <w:rPr>
          <w:u w:val="single"/>
        </w:rPr>
        <w:t xml:space="preserve"> at home</w:t>
      </w:r>
      <w:r w:rsidRPr="00DA399D">
        <w:rPr>
          <w:sz w:val="16"/>
        </w:rPr>
        <w:t xml:space="preserve">. The national debt </w:t>
      </w:r>
      <w:r w:rsidRPr="00BA304D">
        <w:rPr>
          <w:u w:val="single"/>
        </w:rPr>
        <w:t>presents a clear threat to the</w:t>
      </w:r>
      <w:r w:rsidRPr="00DA399D">
        <w:rPr>
          <w:sz w:val="16"/>
        </w:rPr>
        <w:t xml:space="preserve"> </w:t>
      </w:r>
      <w:r w:rsidRPr="00DA399D">
        <w:rPr>
          <w:rStyle w:val="Emphasis"/>
        </w:rPr>
        <w:t>U</w:t>
      </w:r>
      <w:r w:rsidRPr="00DA399D">
        <w:rPr>
          <w:sz w:val="16"/>
        </w:rPr>
        <w:t xml:space="preserve">nited </w:t>
      </w:r>
      <w:r w:rsidRPr="00DA399D">
        <w:rPr>
          <w:rStyle w:val="Emphasis"/>
        </w:rPr>
        <w:t>S</w:t>
      </w:r>
      <w:r w:rsidRPr="00DA399D">
        <w:rPr>
          <w:sz w:val="16"/>
        </w:rPr>
        <w:t xml:space="preserve">tates </w:t>
      </w:r>
      <w:r w:rsidRPr="00BA304D">
        <w:rPr>
          <w:u w:val="single"/>
        </w:rPr>
        <w:t xml:space="preserve">to operate an efficient and effective response for its </w:t>
      </w:r>
      <w:r w:rsidRPr="00DA399D">
        <w:rPr>
          <w:rStyle w:val="Emphasis"/>
        </w:rPr>
        <w:t>national defense</w:t>
      </w:r>
      <w:r w:rsidRPr="00DA399D">
        <w:rPr>
          <w:sz w:val="16"/>
        </w:rPr>
        <w:t>.”</w:t>
      </w:r>
    </w:p>
    <w:p w14:paraId="5E68E718" w14:textId="5459C13B" w:rsidR="00BA304D" w:rsidRPr="00DA399D" w:rsidRDefault="00BA304D" w:rsidP="00BA304D">
      <w:pPr>
        <w:rPr>
          <w:sz w:val="16"/>
        </w:rPr>
      </w:pPr>
      <w:r w:rsidRPr="00DA399D">
        <w:rPr>
          <w:sz w:val="16"/>
        </w:rPr>
        <w:t xml:space="preserve">A large and growing national </w:t>
      </w:r>
      <w:r w:rsidRPr="00BA304D">
        <w:rPr>
          <w:u w:val="single"/>
        </w:rPr>
        <w:t xml:space="preserve">debt poses </w:t>
      </w:r>
      <w:r w:rsidRPr="00DA399D">
        <w:rPr>
          <w:rStyle w:val="Emphasis"/>
        </w:rPr>
        <w:t>long-term</w:t>
      </w:r>
      <w:r w:rsidRPr="00DA399D">
        <w:rPr>
          <w:sz w:val="16"/>
        </w:rPr>
        <w:t xml:space="preserve"> economic and </w:t>
      </w:r>
      <w:r w:rsidRPr="00BA304D">
        <w:rPr>
          <w:u w:val="single"/>
        </w:rPr>
        <w:t>security risks to the</w:t>
      </w:r>
      <w:r w:rsidRPr="00DA399D">
        <w:rPr>
          <w:sz w:val="16"/>
        </w:rPr>
        <w:t xml:space="preserve"> </w:t>
      </w:r>
      <w:r w:rsidRPr="00DA399D">
        <w:rPr>
          <w:rStyle w:val="Emphasis"/>
        </w:rPr>
        <w:t>U</w:t>
      </w:r>
      <w:r w:rsidRPr="00DA399D">
        <w:rPr>
          <w:sz w:val="16"/>
        </w:rPr>
        <w:t xml:space="preserve">nited </w:t>
      </w:r>
      <w:r w:rsidRPr="00DA399D">
        <w:rPr>
          <w:rStyle w:val="Emphasis"/>
        </w:rPr>
        <w:t>S</w:t>
      </w:r>
      <w:r w:rsidRPr="00DA399D">
        <w:rPr>
          <w:sz w:val="16"/>
        </w:rPr>
        <w:t xml:space="preserve">tates. </w:t>
      </w:r>
      <w:r w:rsidRPr="00545B49">
        <w:rPr>
          <w:u w:val="single"/>
        </w:rPr>
        <w:t xml:space="preserve">Those risks are becoming </w:t>
      </w:r>
      <w:r w:rsidRPr="00DA399D">
        <w:rPr>
          <w:rStyle w:val="Emphasis"/>
        </w:rPr>
        <w:t>more evident</w:t>
      </w:r>
      <w:r w:rsidRPr="00545B49">
        <w:rPr>
          <w:u w:val="single"/>
        </w:rPr>
        <w:t>. In</w:t>
      </w:r>
      <w:r w:rsidRPr="00DA399D">
        <w:rPr>
          <w:sz w:val="16"/>
        </w:rPr>
        <w:t xml:space="preserve"> fiscal year (</w:t>
      </w:r>
      <w:r w:rsidRPr="00545B49">
        <w:rPr>
          <w:u w:val="single"/>
        </w:rPr>
        <w:t>FY</w:t>
      </w:r>
      <w:r w:rsidRPr="00DA399D">
        <w:rPr>
          <w:sz w:val="16"/>
        </w:rPr>
        <w:t xml:space="preserve">) </w:t>
      </w:r>
      <w:r w:rsidRPr="00545B49">
        <w:rPr>
          <w:u w:val="single"/>
        </w:rPr>
        <w:t xml:space="preserve">2024, the U.S. spent $882 billion on </w:t>
      </w:r>
      <w:r w:rsidRPr="00DA399D">
        <w:rPr>
          <w:rStyle w:val="Emphasis"/>
        </w:rPr>
        <w:t>interest payments</w:t>
      </w:r>
      <w:r w:rsidRPr="00DA399D">
        <w:rPr>
          <w:sz w:val="16"/>
        </w:rPr>
        <w:t xml:space="preserve"> (to service its borrowing). In comparison, </w:t>
      </w:r>
      <w:r w:rsidRPr="00545B49">
        <w:rPr>
          <w:u w:val="single"/>
        </w:rPr>
        <w:t xml:space="preserve">the total national </w:t>
      </w:r>
      <w:r w:rsidRPr="00DA399D">
        <w:rPr>
          <w:rStyle w:val="Emphasis"/>
        </w:rPr>
        <w:t>defense</w:t>
      </w:r>
      <w:r w:rsidRPr="00545B49">
        <w:rPr>
          <w:u w:val="single"/>
        </w:rPr>
        <w:t xml:space="preserve"> discretionary spending for FY2024 was $874 billion, plus </w:t>
      </w:r>
      <w:r w:rsidRPr="00DA399D">
        <w:rPr>
          <w:rStyle w:val="Emphasis"/>
        </w:rPr>
        <w:t>billions more</w:t>
      </w:r>
      <w:r w:rsidRPr="00545B49">
        <w:rPr>
          <w:u w:val="single"/>
        </w:rPr>
        <w:t xml:space="preserve"> in other important national security areas. If left unchecked, high debt service costs will eventually </w:t>
      </w:r>
      <w:r w:rsidRPr="00DA399D">
        <w:rPr>
          <w:rStyle w:val="Emphasis"/>
        </w:rPr>
        <w:t>crowd out other priorities</w:t>
      </w:r>
      <w:r w:rsidRPr="00DA399D">
        <w:rPr>
          <w:sz w:val="16"/>
        </w:rPr>
        <w:t>, potentially undermining the ability to protect our nation and support our allies.</w:t>
      </w:r>
    </w:p>
    <w:p w14:paraId="7976795A" w14:textId="77777777" w:rsidR="00BA304D" w:rsidRPr="00DA399D" w:rsidRDefault="00BA304D" w:rsidP="00BA304D">
      <w:pPr>
        <w:rPr>
          <w:sz w:val="16"/>
        </w:rPr>
      </w:pPr>
      <w:r w:rsidRPr="00DA399D">
        <w:rPr>
          <w:sz w:val="16"/>
        </w:rPr>
        <w:t xml:space="preserve">Increased </w:t>
      </w:r>
      <w:r w:rsidRPr="00545B49">
        <w:rPr>
          <w:u w:val="single"/>
        </w:rPr>
        <w:t xml:space="preserve">debt service costs will crowd out public investments in defense and make it </w:t>
      </w:r>
      <w:r w:rsidRPr="00DA399D">
        <w:rPr>
          <w:rStyle w:val="Emphasis"/>
        </w:rPr>
        <w:t>more expensive to borrow</w:t>
      </w:r>
      <w:r w:rsidRPr="00545B49">
        <w:rPr>
          <w:u w:val="single"/>
        </w:rPr>
        <w:t xml:space="preserve"> to respond effectively to </w:t>
      </w:r>
      <w:r w:rsidRPr="00DA399D">
        <w:rPr>
          <w:rStyle w:val="Emphasis"/>
        </w:rPr>
        <w:t>future crises</w:t>
      </w:r>
      <w:r w:rsidRPr="00DA399D">
        <w:rPr>
          <w:sz w:val="16"/>
        </w:rPr>
        <w:t>.</w:t>
      </w:r>
    </w:p>
    <w:p w14:paraId="511A78A4" w14:textId="77777777" w:rsidR="00BA304D" w:rsidRPr="00DA399D" w:rsidRDefault="00BA304D" w:rsidP="00BA304D">
      <w:pPr>
        <w:rPr>
          <w:sz w:val="16"/>
        </w:rPr>
      </w:pPr>
      <w:r w:rsidRPr="00545B49">
        <w:rPr>
          <w:u w:val="single"/>
        </w:rPr>
        <w:t xml:space="preserve">Heightened </w:t>
      </w:r>
      <w:r w:rsidRPr="00DA399D">
        <w:rPr>
          <w:rStyle w:val="Emphasis"/>
        </w:rPr>
        <w:t>dysfunction</w:t>
      </w:r>
      <w:r w:rsidRPr="00545B49">
        <w:rPr>
          <w:u w:val="single"/>
        </w:rPr>
        <w:t xml:space="preserve"> of the </w:t>
      </w:r>
      <w:r w:rsidRPr="00DA399D">
        <w:rPr>
          <w:rStyle w:val="Emphasis"/>
        </w:rPr>
        <w:t>federal budget process</w:t>
      </w:r>
      <w:r w:rsidRPr="00545B49">
        <w:rPr>
          <w:u w:val="single"/>
        </w:rPr>
        <w:t xml:space="preserve"> only exacerbates this threat, as national security agencies require </w:t>
      </w:r>
      <w:r w:rsidRPr="00DA399D">
        <w:rPr>
          <w:rStyle w:val="Emphasis"/>
        </w:rPr>
        <w:t>stability and predictability</w:t>
      </w:r>
      <w:r w:rsidRPr="00545B49">
        <w:rPr>
          <w:u w:val="single"/>
        </w:rPr>
        <w:t xml:space="preserve"> to ensure military readiness</w:t>
      </w:r>
      <w:r w:rsidRPr="00DA399D">
        <w:rPr>
          <w:sz w:val="16"/>
        </w:rPr>
        <w:t>.</w:t>
      </w:r>
    </w:p>
    <w:p w14:paraId="7F930AA9" w14:textId="77777777" w:rsidR="00BA304D" w:rsidRPr="00DA399D" w:rsidRDefault="00BA304D" w:rsidP="00BA304D">
      <w:pPr>
        <w:rPr>
          <w:sz w:val="16"/>
        </w:rPr>
      </w:pPr>
      <w:r w:rsidRPr="00545B49">
        <w:rPr>
          <w:u w:val="single"/>
        </w:rPr>
        <w:t xml:space="preserve">The U.S. will need the </w:t>
      </w:r>
      <w:r w:rsidRPr="00DA399D">
        <w:rPr>
          <w:rStyle w:val="Emphasis"/>
        </w:rPr>
        <w:t>budgetary capacity</w:t>
      </w:r>
      <w:r w:rsidRPr="00545B49">
        <w:rPr>
          <w:u w:val="single"/>
        </w:rPr>
        <w:t xml:space="preserve"> to meet emerging national security challenges</w:t>
      </w:r>
      <w:r w:rsidRPr="00DA399D">
        <w:rPr>
          <w:sz w:val="16"/>
        </w:rPr>
        <w:t xml:space="preserve"> in a changing world.</w:t>
      </w:r>
    </w:p>
    <w:p w14:paraId="5A6FF835" w14:textId="470CE27D" w:rsidR="00BA304D" w:rsidRPr="00DA399D" w:rsidRDefault="00BA304D" w:rsidP="00BA304D">
      <w:pPr>
        <w:rPr>
          <w:sz w:val="16"/>
        </w:rPr>
      </w:pPr>
      <w:r w:rsidRPr="00545B49">
        <w:rPr>
          <w:u w:val="single"/>
        </w:rPr>
        <w:t>The U.S. can only continue our global leadership in defense readiness and intelligence if we get our fiscal house in order</w:t>
      </w:r>
      <w:r w:rsidRPr="00DA399D">
        <w:rPr>
          <w:sz w:val="16"/>
        </w:rPr>
        <w:t>.</w:t>
      </w:r>
    </w:p>
    <w:p w14:paraId="09FFD57F" w14:textId="77777777" w:rsidR="00BA304D" w:rsidRPr="00DA399D" w:rsidRDefault="00BA304D" w:rsidP="00BA304D">
      <w:pPr>
        <w:rPr>
          <w:sz w:val="16"/>
        </w:rPr>
      </w:pPr>
      <w:r w:rsidRPr="00DA399D">
        <w:rPr>
          <w:sz w:val="16"/>
        </w:rPr>
        <w:t>Federal Borrowing Costs Risk Crowding Out National Defense Spending</w:t>
      </w:r>
    </w:p>
    <w:p w14:paraId="11B76CFB" w14:textId="77777777" w:rsidR="00BA304D" w:rsidRPr="00DA399D" w:rsidRDefault="00BA304D" w:rsidP="00BA304D">
      <w:pPr>
        <w:rPr>
          <w:sz w:val="16"/>
        </w:rPr>
      </w:pPr>
      <w:r w:rsidRPr="00545B49">
        <w:rPr>
          <w:u w:val="single"/>
        </w:rPr>
        <w:t xml:space="preserve">As the </w:t>
      </w:r>
      <w:r w:rsidRPr="00DA399D">
        <w:rPr>
          <w:rStyle w:val="Emphasis"/>
        </w:rPr>
        <w:t>largest discretionary spending category</w:t>
      </w:r>
      <w:r w:rsidRPr="00545B49">
        <w:rPr>
          <w:u w:val="single"/>
        </w:rPr>
        <w:t xml:space="preserve">, national defense is especially exposed to </w:t>
      </w:r>
      <w:r w:rsidRPr="00DA399D">
        <w:rPr>
          <w:rStyle w:val="Emphasis"/>
        </w:rPr>
        <w:t>budgetary pressures</w:t>
      </w:r>
      <w:r w:rsidRPr="00DA399D">
        <w:rPr>
          <w:sz w:val="16"/>
        </w:rPr>
        <w:t xml:space="preserve">, creating tensions between the country’s ability to meet challenges in a fast-changing security landscape and plan </w:t>
      </w:r>
      <w:r w:rsidRPr="00545B49">
        <w:rPr>
          <w:u w:val="single"/>
        </w:rPr>
        <w:t xml:space="preserve">in a </w:t>
      </w:r>
      <w:r w:rsidRPr="00DA399D">
        <w:rPr>
          <w:rStyle w:val="Emphasis"/>
        </w:rPr>
        <w:t>fiscally constrained environment</w:t>
      </w:r>
      <w:r w:rsidRPr="00545B49">
        <w:rPr>
          <w:u w:val="single"/>
        </w:rPr>
        <w:t>. In addition to funding the</w:t>
      </w:r>
      <w:r w:rsidRPr="00DA399D">
        <w:rPr>
          <w:sz w:val="16"/>
        </w:rPr>
        <w:t xml:space="preserve"> </w:t>
      </w:r>
      <w:r w:rsidRPr="00DA399D">
        <w:rPr>
          <w:rStyle w:val="Emphasis"/>
        </w:rPr>
        <w:t>D</w:t>
      </w:r>
      <w:r w:rsidRPr="00DA399D">
        <w:rPr>
          <w:sz w:val="16"/>
        </w:rPr>
        <w:t xml:space="preserve">epartment </w:t>
      </w:r>
      <w:r w:rsidRPr="00DA399D">
        <w:rPr>
          <w:rStyle w:val="Emphasis"/>
        </w:rPr>
        <w:t>o</w:t>
      </w:r>
      <w:r w:rsidRPr="00DA399D">
        <w:rPr>
          <w:sz w:val="16"/>
        </w:rPr>
        <w:t xml:space="preserve">f </w:t>
      </w:r>
      <w:r w:rsidRPr="00DA399D">
        <w:rPr>
          <w:rStyle w:val="Emphasis"/>
        </w:rPr>
        <w:t>D</w:t>
      </w:r>
      <w:r w:rsidRPr="00DA399D">
        <w:rPr>
          <w:sz w:val="16"/>
        </w:rPr>
        <w:t xml:space="preserve">efense, </w:t>
      </w:r>
      <w:r w:rsidRPr="00545B49">
        <w:rPr>
          <w:u w:val="single"/>
        </w:rPr>
        <w:t>the U.S. makes significant related investments in national security and intelligence. In FY2024, that included $89 billion for the</w:t>
      </w:r>
      <w:r w:rsidRPr="00DA399D">
        <w:rPr>
          <w:sz w:val="16"/>
        </w:rPr>
        <w:t xml:space="preserve"> </w:t>
      </w:r>
      <w:r w:rsidRPr="00DA399D">
        <w:rPr>
          <w:rStyle w:val="Emphasis"/>
        </w:rPr>
        <w:t>D</w:t>
      </w:r>
      <w:r w:rsidRPr="00DA399D">
        <w:rPr>
          <w:sz w:val="16"/>
        </w:rPr>
        <w:t xml:space="preserve">epartment of </w:t>
      </w:r>
      <w:r w:rsidRPr="00DA399D">
        <w:rPr>
          <w:rStyle w:val="Emphasis"/>
        </w:rPr>
        <w:t>H</w:t>
      </w:r>
      <w:r w:rsidRPr="00DA399D">
        <w:rPr>
          <w:sz w:val="16"/>
        </w:rPr>
        <w:t xml:space="preserve">omeland </w:t>
      </w:r>
      <w:r w:rsidRPr="00DA399D">
        <w:rPr>
          <w:rStyle w:val="Emphasis"/>
        </w:rPr>
        <w:t>S</w:t>
      </w:r>
      <w:r w:rsidRPr="00DA399D">
        <w:rPr>
          <w:sz w:val="16"/>
        </w:rPr>
        <w:t xml:space="preserve">ecurity, </w:t>
      </w:r>
      <w:r w:rsidRPr="00545B49">
        <w:rPr>
          <w:u w:val="single"/>
        </w:rPr>
        <w:t>$18 billion for the</w:t>
      </w:r>
      <w:r w:rsidRPr="00DA399D">
        <w:rPr>
          <w:sz w:val="16"/>
        </w:rPr>
        <w:t xml:space="preserve"> </w:t>
      </w:r>
      <w:r w:rsidRPr="00DA399D">
        <w:rPr>
          <w:rStyle w:val="Emphasis"/>
        </w:rPr>
        <w:t>D</w:t>
      </w:r>
      <w:r w:rsidRPr="00DA399D">
        <w:rPr>
          <w:sz w:val="16"/>
        </w:rPr>
        <w:t xml:space="preserve">epartment </w:t>
      </w:r>
      <w:r w:rsidRPr="00DA399D">
        <w:rPr>
          <w:rStyle w:val="Emphasis"/>
        </w:rPr>
        <w:t>o</w:t>
      </w:r>
      <w:r w:rsidRPr="00DA399D">
        <w:rPr>
          <w:sz w:val="16"/>
        </w:rPr>
        <w:t xml:space="preserve">f </w:t>
      </w:r>
      <w:r w:rsidRPr="00DA399D">
        <w:rPr>
          <w:rStyle w:val="Emphasis"/>
        </w:rPr>
        <w:t>E</w:t>
      </w:r>
      <w:r w:rsidRPr="00DA399D">
        <w:rPr>
          <w:sz w:val="16"/>
        </w:rPr>
        <w:t xml:space="preserve">nergy </w:t>
      </w:r>
      <w:r w:rsidRPr="00545B49">
        <w:rPr>
          <w:u w:val="single"/>
        </w:rPr>
        <w:t xml:space="preserve">to maintain our </w:t>
      </w:r>
      <w:r w:rsidRPr="00DA399D">
        <w:rPr>
          <w:rStyle w:val="Emphasis"/>
        </w:rPr>
        <w:t>nuclear weapons</w:t>
      </w:r>
      <w:r w:rsidRPr="00545B49">
        <w:rPr>
          <w:u w:val="single"/>
        </w:rPr>
        <w:t xml:space="preserve"> stockpile, $37 billion for </w:t>
      </w:r>
      <w:r w:rsidRPr="00DA399D">
        <w:rPr>
          <w:rStyle w:val="Emphasis"/>
        </w:rPr>
        <w:t>international diplomacy</w:t>
      </w:r>
      <w:r w:rsidRPr="00545B49">
        <w:rPr>
          <w:u w:val="single"/>
        </w:rPr>
        <w:t xml:space="preserve"> programs within the</w:t>
      </w:r>
      <w:r w:rsidRPr="00DA399D">
        <w:rPr>
          <w:sz w:val="16"/>
        </w:rPr>
        <w:t xml:space="preserve"> </w:t>
      </w:r>
      <w:r w:rsidRPr="00DA399D">
        <w:rPr>
          <w:rStyle w:val="Emphasis"/>
        </w:rPr>
        <w:t>D</w:t>
      </w:r>
      <w:r w:rsidRPr="00DA399D">
        <w:rPr>
          <w:sz w:val="16"/>
        </w:rPr>
        <w:t xml:space="preserve">epartment </w:t>
      </w:r>
      <w:r w:rsidRPr="00DA399D">
        <w:rPr>
          <w:rStyle w:val="Emphasis"/>
        </w:rPr>
        <w:t>o</w:t>
      </w:r>
      <w:r w:rsidRPr="00DA399D">
        <w:rPr>
          <w:sz w:val="16"/>
        </w:rPr>
        <w:t xml:space="preserve">f </w:t>
      </w:r>
      <w:r w:rsidRPr="00DA399D">
        <w:rPr>
          <w:rStyle w:val="Emphasis"/>
        </w:rPr>
        <w:t>S</w:t>
      </w:r>
      <w:r w:rsidRPr="00DA399D">
        <w:rPr>
          <w:sz w:val="16"/>
        </w:rPr>
        <w:t>tate.</w:t>
      </w:r>
    </w:p>
    <w:p w14:paraId="5E09CA2D" w14:textId="77777777" w:rsidR="00BA304D" w:rsidRPr="00DA399D" w:rsidRDefault="00BA304D" w:rsidP="00BA304D">
      <w:pPr>
        <w:rPr>
          <w:sz w:val="16"/>
        </w:rPr>
      </w:pPr>
      <w:r w:rsidRPr="00DA399D">
        <w:rPr>
          <w:u w:val="single"/>
        </w:rPr>
        <w:t xml:space="preserve">In FY2024, the federal government spent </w:t>
      </w:r>
      <w:r w:rsidRPr="00AD0326">
        <w:rPr>
          <w:rStyle w:val="Emphasis"/>
        </w:rPr>
        <w:t>more</w:t>
      </w:r>
      <w:r w:rsidRPr="00DA399D">
        <w:rPr>
          <w:u w:val="single"/>
        </w:rPr>
        <w:t xml:space="preserve"> on interest payments on the national debt ($882 billion) than it did on discretionary outlays for national defense ($874 billion). Interest costs are projected to </w:t>
      </w:r>
      <w:r w:rsidRPr="00AD0326">
        <w:rPr>
          <w:rStyle w:val="Emphasis"/>
        </w:rPr>
        <w:t>continue rising</w:t>
      </w:r>
      <w:r w:rsidRPr="00DA399D">
        <w:rPr>
          <w:u w:val="single"/>
        </w:rPr>
        <w:t xml:space="preserve">, increasing </w:t>
      </w:r>
      <w:r w:rsidRPr="00AD0326">
        <w:rPr>
          <w:rStyle w:val="Emphasis"/>
        </w:rPr>
        <w:t>pressure</w:t>
      </w:r>
      <w:r w:rsidRPr="00AD0326">
        <w:rPr>
          <w:rStyle w:val="StyleUnderline"/>
        </w:rPr>
        <w:t xml:space="preserve"> on lawmakers</w:t>
      </w:r>
      <w:r w:rsidRPr="00DA399D">
        <w:rPr>
          <w:u w:val="single"/>
        </w:rPr>
        <w:t xml:space="preserve"> to </w:t>
      </w:r>
      <w:r w:rsidRPr="00AD0326">
        <w:rPr>
          <w:rStyle w:val="Emphasis"/>
        </w:rPr>
        <w:t>constrain</w:t>
      </w:r>
      <w:r w:rsidRPr="00DA399D">
        <w:rPr>
          <w:u w:val="single"/>
        </w:rPr>
        <w:t xml:space="preserve"> categories of spending like </w:t>
      </w:r>
      <w:r w:rsidRPr="00AD0326">
        <w:rPr>
          <w:rStyle w:val="Emphasis"/>
        </w:rPr>
        <w:t>defense</w:t>
      </w:r>
      <w:r w:rsidRPr="00DA399D">
        <w:rPr>
          <w:u w:val="single"/>
        </w:rPr>
        <w:t xml:space="preserve"> to curtail our growing deficits. This is a unique concern for national defense because </w:t>
      </w:r>
      <w:r w:rsidRPr="00AD0326">
        <w:rPr>
          <w:rStyle w:val="Emphasis"/>
        </w:rPr>
        <w:t>private investments</w:t>
      </w:r>
      <w:r w:rsidRPr="00DA399D">
        <w:rPr>
          <w:u w:val="single"/>
        </w:rPr>
        <w:t xml:space="preserve"> cannot directly fund the military and other aspects of national security</w:t>
      </w:r>
      <w:r w:rsidRPr="00DA399D">
        <w:rPr>
          <w:sz w:val="16"/>
        </w:rPr>
        <w:t>.</w:t>
      </w:r>
    </w:p>
    <w:p w14:paraId="1C92BD73" w14:textId="44DC99EC" w:rsidR="00BA304D" w:rsidRPr="00DA399D" w:rsidRDefault="00BA304D" w:rsidP="00BA304D">
      <w:pPr>
        <w:rPr>
          <w:sz w:val="16"/>
        </w:rPr>
      </w:pPr>
      <w:r w:rsidRPr="00DA399D">
        <w:rPr>
          <w:sz w:val="16"/>
        </w:rPr>
        <w:t>National Security Requires Dependable Investments and a Predictable Budget Process</w:t>
      </w:r>
    </w:p>
    <w:p w14:paraId="1F6E76CB" w14:textId="77777777" w:rsidR="00BA304D" w:rsidRPr="00DA399D" w:rsidRDefault="00BA304D" w:rsidP="00BA304D">
      <w:pPr>
        <w:rPr>
          <w:sz w:val="16"/>
        </w:rPr>
      </w:pPr>
      <w:r w:rsidRPr="00DA399D">
        <w:rPr>
          <w:u w:val="single"/>
        </w:rPr>
        <w:t xml:space="preserve">Over the past decade, national security leaders have faced </w:t>
      </w:r>
      <w:r w:rsidRPr="00AD0326">
        <w:rPr>
          <w:rStyle w:val="Emphasis"/>
        </w:rPr>
        <w:t>obstacles</w:t>
      </w:r>
      <w:r w:rsidRPr="00DA399D">
        <w:rPr>
          <w:u w:val="single"/>
        </w:rPr>
        <w:t xml:space="preserve"> in aligning </w:t>
      </w:r>
      <w:r w:rsidRPr="00AD0326">
        <w:rPr>
          <w:rStyle w:val="Emphasis"/>
        </w:rPr>
        <w:t>limited resources</w:t>
      </w:r>
      <w:r w:rsidRPr="00DA399D">
        <w:rPr>
          <w:u w:val="single"/>
        </w:rPr>
        <w:t xml:space="preserve"> to the highest security needs while making necessary </w:t>
      </w:r>
      <w:r w:rsidRPr="00AD0326">
        <w:rPr>
          <w:rStyle w:val="Emphasis"/>
        </w:rPr>
        <w:t>long-term investments</w:t>
      </w:r>
      <w:r w:rsidRPr="00DA399D">
        <w:rPr>
          <w:u w:val="single"/>
        </w:rPr>
        <w:t xml:space="preserve"> for military </w:t>
      </w:r>
      <w:r w:rsidRPr="00AD0326">
        <w:rPr>
          <w:rStyle w:val="Emphasis"/>
        </w:rPr>
        <w:t>readiness</w:t>
      </w:r>
      <w:r w:rsidRPr="00DA399D">
        <w:rPr>
          <w:u w:val="single"/>
        </w:rPr>
        <w:t xml:space="preserve">. Defense spending as a share of our national economy has </w:t>
      </w:r>
      <w:r w:rsidRPr="00AD0326">
        <w:rPr>
          <w:rStyle w:val="Emphasis"/>
        </w:rPr>
        <w:t>steadily declined</w:t>
      </w:r>
      <w:r w:rsidRPr="00DA399D">
        <w:rPr>
          <w:u w:val="single"/>
        </w:rPr>
        <w:t xml:space="preserve"> over the past decades to a </w:t>
      </w:r>
      <w:r w:rsidRPr="00AD0326">
        <w:rPr>
          <w:rStyle w:val="Emphasis"/>
        </w:rPr>
        <w:t>historic low</w:t>
      </w:r>
      <w:r w:rsidRPr="00DA399D">
        <w:rPr>
          <w:u w:val="single"/>
        </w:rPr>
        <w:t xml:space="preserve"> of 3.0% of</w:t>
      </w:r>
      <w:r w:rsidRPr="00DA399D">
        <w:rPr>
          <w:sz w:val="16"/>
        </w:rPr>
        <w:t xml:space="preserve"> </w:t>
      </w:r>
      <w:r w:rsidRPr="00AD0326">
        <w:rPr>
          <w:rStyle w:val="Emphasis"/>
        </w:rPr>
        <w:t>g</w:t>
      </w:r>
      <w:r w:rsidRPr="00DA399D">
        <w:rPr>
          <w:sz w:val="16"/>
        </w:rPr>
        <w:t xml:space="preserve">ross </w:t>
      </w:r>
      <w:r w:rsidRPr="00AD0326">
        <w:rPr>
          <w:rStyle w:val="Emphasis"/>
        </w:rPr>
        <w:t>d</w:t>
      </w:r>
      <w:r w:rsidRPr="00DA399D">
        <w:rPr>
          <w:sz w:val="16"/>
        </w:rPr>
        <w:t xml:space="preserve">omestic </w:t>
      </w:r>
      <w:r w:rsidRPr="00AD0326">
        <w:rPr>
          <w:rStyle w:val="Emphasis"/>
        </w:rPr>
        <w:t>p</w:t>
      </w:r>
      <w:r w:rsidRPr="00DA399D">
        <w:rPr>
          <w:sz w:val="16"/>
        </w:rPr>
        <w:t xml:space="preserve">roduct </w:t>
      </w:r>
      <w:r w:rsidRPr="00DA399D">
        <w:rPr>
          <w:u w:val="single"/>
        </w:rPr>
        <w:t xml:space="preserve">in </w:t>
      </w:r>
      <w:r w:rsidRPr="00AD0326">
        <w:rPr>
          <w:rStyle w:val="Emphasis"/>
        </w:rPr>
        <w:t>2024</w:t>
      </w:r>
      <w:r w:rsidRPr="00DA399D">
        <w:rPr>
          <w:sz w:val="16"/>
        </w:rPr>
        <w:t>.</w:t>
      </w:r>
    </w:p>
    <w:p w14:paraId="27688BE7" w14:textId="77777777" w:rsidR="00BA304D" w:rsidRPr="00DA399D" w:rsidRDefault="00BA304D" w:rsidP="00BA304D">
      <w:pPr>
        <w:rPr>
          <w:sz w:val="16"/>
        </w:rPr>
      </w:pPr>
      <w:r w:rsidRPr="00DA399D">
        <w:rPr>
          <w:sz w:val="16"/>
        </w:rPr>
        <w:t xml:space="preserve">Further, </w:t>
      </w:r>
      <w:r w:rsidRPr="00DA399D">
        <w:rPr>
          <w:u w:val="single"/>
        </w:rPr>
        <w:t xml:space="preserve">Congress’s inability to pass annual appropriations bills </w:t>
      </w:r>
      <w:r w:rsidRPr="00AD0326">
        <w:rPr>
          <w:rStyle w:val="Emphasis"/>
        </w:rPr>
        <w:t>on time</w:t>
      </w:r>
      <w:r w:rsidRPr="00DA399D">
        <w:rPr>
          <w:u w:val="single"/>
        </w:rPr>
        <w:t xml:space="preserve">—often due to </w:t>
      </w:r>
      <w:r w:rsidRPr="00AD0326">
        <w:rPr>
          <w:rStyle w:val="Emphasis"/>
        </w:rPr>
        <w:t>partisan debates</w:t>
      </w:r>
      <w:r w:rsidRPr="00DA399D">
        <w:rPr>
          <w:u w:val="single"/>
        </w:rPr>
        <w:t xml:space="preserve"> about deficits—has contributed to </w:t>
      </w:r>
      <w:r w:rsidRPr="00AD0326">
        <w:rPr>
          <w:rStyle w:val="Emphasis"/>
        </w:rPr>
        <w:t>budget inefficiencies</w:t>
      </w:r>
      <w:r w:rsidRPr="00DA399D">
        <w:rPr>
          <w:u w:val="single"/>
        </w:rPr>
        <w:t xml:space="preserve"> and </w:t>
      </w:r>
      <w:r w:rsidRPr="00AD0326">
        <w:rPr>
          <w:rStyle w:val="Emphasis"/>
        </w:rPr>
        <w:t>misallocations</w:t>
      </w:r>
      <w:r w:rsidRPr="00DA399D">
        <w:rPr>
          <w:u w:val="single"/>
        </w:rPr>
        <w:t xml:space="preserve"> in the </w:t>
      </w:r>
      <w:r w:rsidRPr="00AD0326">
        <w:rPr>
          <w:rStyle w:val="Emphasis"/>
        </w:rPr>
        <w:t>defense</w:t>
      </w:r>
      <w:r w:rsidRPr="00DA399D">
        <w:rPr>
          <w:u w:val="single"/>
        </w:rPr>
        <w:t xml:space="preserve"> industry. Overreliance on</w:t>
      </w:r>
      <w:r w:rsidRPr="00DA399D">
        <w:rPr>
          <w:sz w:val="16"/>
        </w:rPr>
        <w:t xml:space="preserve"> </w:t>
      </w:r>
      <w:r w:rsidRPr="00AD0326">
        <w:rPr>
          <w:rStyle w:val="Emphasis"/>
        </w:rPr>
        <w:t>c</w:t>
      </w:r>
      <w:r w:rsidRPr="00DA399D">
        <w:rPr>
          <w:sz w:val="16"/>
        </w:rPr>
        <w:t xml:space="preserve">ontinuing </w:t>
      </w:r>
      <w:r w:rsidRPr="00AD0326">
        <w:rPr>
          <w:rStyle w:val="Emphasis"/>
        </w:rPr>
        <w:t>r</w:t>
      </w:r>
      <w:r w:rsidRPr="00DA399D">
        <w:rPr>
          <w:sz w:val="16"/>
        </w:rPr>
        <w:t>esolution</w:t>
      </w:r>
      <w:r w:rsidRPr="00DA399D">
        <w:rPr>
          <w:u w:val="single"/>
        </w:rPr>
        <w:t>s</w:t>
      </w:r>
      <w:r w:rsidRPr="00DA399D">
        <w:rPr>
          <w:sz w:val="16"/>
        </w:rPr>
        <w:t xml:space="preserve">, which base funding on prior-year levels rather than on current needs, </w:t>
      </w:r>
      <w:r w:rsidRPr="00DA399D">
        <w:rPr>
          <w:u w:val="single"/>
        </w:rPr>
        <w:t xml:space="preserve">can </w:t>
      </w:r>
      <w:r w:rsidRPr="00AD0326">
        <w:rPr>
          <w:rStyle w:val="Emphasis"/>
        </w:rPr>
        <w:t>strain defense budgets</w:t>
      </w:r>
      <w:r w:rsidRPr="00DA399D">
        <w:rPr>
          <w:u w:val="single"/>
        </w:rPr>
        <w:t xml:space="preserve">. Budget delays over the years have constrained </w:t>
      </w:r>
      <w:r w:rsidRPr="00AD0326">
        <w:rPr>
          <w:rStyle w:val="Emphasis"/>
        </w:rPr>
        <w:t>housing construction</w:t>
      </w:r>
      <w:r w:rsidRPr="00DA399D">
        <w:rPr>
          <w:u w:val="single"/>
        </w:rPr>
        <w:t xml:space="preserve"> for Army servicemembers, </w:t>
      </w:r>
      <w:r w:rsidRPr="00AD0326">
        <w:rPr>
          <w:rStyle w:val="Emphasis"/>
        </w:rPr>
        <w:t>limited pay outs</w:t>
      </w:r>
      <w:r w:rsidRPr="00DA399D">
        <w:rPr>
          <w:u w:val="single"/>
        </w:rPr>
        <w:t xml:space="preserve"> for contractual bonuses to </w:t>
      </w:r>
      <w:r w:rsidRPr="00AD0326">
        <w:rPr>
          <w:rStyle w:val="Emphasis"/>
        </w:rPr>
        <w:t>enlistees</w:t>
      </w:r>
      <w:r w:rsidRPr="00DA399D">
        <w:rPr>
          <w:u w:val="single"/>
        </w:rPr>
        <w:t xml:space="preserve">, and set back </w:t>
      </w:r>
      <w:r w:rsidRPr="00AD0326">
        <w:rPr>
          <w:rStyle w:val="Emphasis"/>
        </w:rPr>
        <w:t>artillery systems acquisitions</w:t>
      </w:r>
      <w:r w:rsidRPr="00DA399D">
        <w:rPr>
          <w:sz w:val="16"/>
        </w:rPr>
        <w:t>.</w:t>
      </w:r>
    </w:p>
    <w:p w14:paraId="5AC94D87" w14:textId="77777777" w:rsidR="00BA304D" w:rsidRPr="00DA399D" w:rsidRDefault="00BA304D" w:rsidP="00BA304D">
      <w:pPr>
        <w:rPr>
          <w:sz w:val="16"/>
        </w:rPr>
      </w:pPr>
      <w:r w:rsidRPr="00DA399D">
        <w:rPr>
          <w:u w:val="single"/>
        </w:rPr>
        <w:t xml:space="preserve">Broader failure to address the federal debt has also impacted national defense. Analysis of the </w:t>
      </w:r>
      <w:r w:rsidRPr="00AD0326">
        <w:rPr>
          <w:rStyle w:val="Emphasis"/>
        </w:rPr>
        <w:t>2013 sequestration</w:t>
      </w:r>
      <w:r w:rsidRPr="00DA399D">
        <w:rPr>
          <w:u w:val="single"/>
        </w:rPr>
        <w:t xml:space="preserve"> imposed by the</w:t>
      </w:r>
      <w:r w:rsidRPr="00DA399D">
        <w:rPr>
          <w:sz w:val="16"/>
        </w:rPr>
        <w:t xml:space="preserve"> </w:t>
      </w:r>
      <w:r w:rsidRPr="00AD0326">
        <w:rPr>
          <w:rStyle w:val="Emphasis"/>
        </w:rPr>
        <w:t>B</w:t>
      </w:r>
      <w:r w:rsidRPr="00DA399D">
        <w:rPr>
          <w:sz w:val="16"/>
        </w:rPr>
        <w:t xml:space="preserve">udget </w:t>
      </w:r>
      <w:r w:rsidRPr="00AD0326">
        <w:rPr>
          <w:rStyle w:val="Emphasis"/>
        </w:rPr>
        <w:t>C</w:t>
      </w:r>
      <w:r w:rsidRPr="00DA399D">
        <w:rPr>
          <w:sz w:val="16"/>
        </w:rPr>
        <w:t xml:space="preserve">ontrol </w:t>
      </w:r>
      <w:r w:rsidRPr="00AD0326">
        <w:rPr>
          <w:rStyle w:val="Emphasis"/>
        </w:rPr>
        <w:t>A</w:t>
      </w:r>
      <w:r w:rsidRPr="00DA399D">
        <w:rPr>
          <w:sz w:val="16"/>
        </w:rPr>
        <w:t xml:space="preserve">ct </w:t>
      </w:r>
      <w:r w:rsidRPr="00DA399D">
        <w:rPr>
          <w:u w:val="single"/>
        </w:rPr>
        <w:t xml:space="preserve">of 2011 found adverse impacts to U.S. military readiness, as it </w:t>
      </w:r>
      <w:r w:rsidRPr="00AD0326">
        <w:rPr>
          <w:rStyle w:val="Emphasis"/>
        </w:rPr>
        <w:t>cut nearly $54 billion</w:t>
      </w:r>
      <w:r w:rsidRPr="00DA399D">
        <w:rPr>
          <w:u w:val="single"/>
        </w:rPr>
        <w:t xml:space="preserve"> from the DOD. DOD testimony in 2013 reported the cancellation of Army </w:t>
      </w:r>
      <w:r w:rsidRPr="00AD0326">
        <w:rPr>
          <w:rStyle w:val="Emphasis"/>
        </w:rPr>
        <w:t>training exercises</w:t>
      </w:r>
      <w:r w:rsidRPr="00DA399D">
        <w:rPr>
          <w:u w:val="single"/>
        </w:rPr>
        <w:t xml:space="preserve">, closure of 12 </w:t>
      </w:r>
      <w:r w:rsidRPr="00AD0326">
        <w:rPr>
          <w:rStyle w:val="Emphasis"/>
        </w:rPr>
        <w:t>combat squadrons</w:t>
      </w:r>
      <w:r w:rsidRPr="00DA399D">
        <w:rPr>
          <w:u w:val="single"/>
        </w:rPr>
        <w:t xml:space="preserve">, and a </w:t>
      </w:r>
      <w:r w:rsidRPr="00AD0326">
        <w:rPr>
          <w:rStyle w:val="Emphasis"/>
        </w:rPr>
        <w:t>mismatch in funding</w:t>
      </w:r>
      <w:r w:rsidRPr="00DA399D">
        <w:rPr>
          <w:u w:val="single"/>
        </w:rPr>
        <w:t xml:space="preserve"> needs for various programs</w:t>
      </w:r>
      <w:r w:rsidRPr="00DA399D">
        <w:rPr>
          <w:sz w:val="16"/>
        </w:rPr>
        <w:t>. In response, the DOD evaluated ways to cut the defense base to reduce the long-term impacts sequestration would have on troops deployed in combat zones. As the debt grows, a threat remains that further budgetary shortfalls could leave the U.S. with gaps needed to maintain military and intelligence readiness.</w:t>
      </w:r>
    </w:p>
    <w:p w14:paraId="7808671F" w14:textId="70CBF029" w:rsidR="00BA304D" w:rsidRPr="00DA399D" w:rsidRDefault="00BA304D" w:rsidP="00BA304D">
      <w:pPr>
        <w:rPr>
          <w:sz w:val="16"/>
        </w:rPr>
      </w:pPr>
      <w:r w:rsidRPr="00DA399D">
        <w:rPr>
          <w:sz w:val="16"/>
        </w:rPr>
        <w:t>High Public Debt May Restrict Our Flexibility to Respond to Future Threats</w:t>
      </w:r>
    </w:p>
    <w:p w14:paraId="3A9B0B8C" w14:textId="77777777" w:rsidR="00BA304D" w:rsidRPr="00DA399D" w:rsidRDefault="00BA304D" w:rsidP="00BA304D">
      <w:pPr>
        <w:rPr>
          <w:sz w:val="16"/>
        </w:rPr>
      </w:pPr>
      <w:r w:rsidRPr="00DA399D">
        <w:rPr>
          <w:sz w:val="16"/>
        </w:rPr>
        <w:t xml:space="preserve">In the 2024 Annual Intelligence Assessment, the U.S. intelligence community placed the “increasingly fragile and unstable global environment” as a top national security threat. Meanwhile, the Atlantic Council’s ten-year projection suggests “a resurgence of nuclear weapons proliferation” as a top risk. </w:t>
      </w:r>
      <w:r w:rsidRPr="00DA399D">
        <w:rPr>
          <w:u w:val="single"/>
        </w:rPr>
        <w:t xml:space="preserve">While the U.S. typically provides </w:t>
      </w:r>
      <w:r w:rsidRPr="00AD0326">
        <w:rPr>
          <w:rStyle w:val="Emphasis"/>
        </w:rPr>
        <w:t>military assistance</w:t>
      </w:r>
      <w:r w:rsidRPr="00DA399D">
        <w:rPr>
          <w:u w:val="single"/>
        </w:rPr>
        <w:t xml:space="preserve"> annually for allies to bolster security cooperation and counter threats, these costs are </w:t>
      </w:r>
      <w:r w:rsidRPr="00AD0326">
        <w:rPr>
          <w:rStyle w:val="Emphasis"/>
        </w:rPr>
        <w:t>highly variable</w:t>
      </w:r>
      <w:r w:rsidRPr="00DA399D">
        <w:rPr>
          <w:u w:val="single"/>
        </w:rPr>
        <w:t xml:space="preserve">. In FY2023 and 2024, for example, the U.S. provided nearly </w:t>
      </w:r>
      <w:r w:rsidRPr="00AD0326">
        <w:rPr>
          <w:rStyle w:val="Emphasis"/>
        </w:rPr>
        <w:t>$136 billion</w:t>
      </w:r>
      <w:r w:rsidRPr="00DA399D">
        <w:rPr>
          <w:u w:val="single"/>
        </w:rPr>
        <w:t xml:space="preserve"> in military assistance to</w:t>
      </w:r>
      <w:r w:rsidRPr="00AD0326">
        <w:rPr>
          <w:sz w:val="16"/>
        </w:rPr>
        <w:t xml:space="preserve"> </w:t>
      </w:r>
      <w:r w:rsidRPr="00AD0326">
        <w:rPr>
          <w:rStyle w:val="Emphasis"/>
        </w:rPr>
        <w:t>Ukraine</w:t>
      </w:r>
      <w:r w:rsidRPr="00AD0326">
        <w:rPr>
          <w:sz w:val="16"/>
        </w:rPr>
        <w:t xml:space="preserve">, </w:t>
      </w:r>
      <w:r w:rsidRPr="00AD0326">
        <w:rPr>
          <w:rStyle w:val="Emphasis"/>
        </w:rPr>
        <w:t>Israel</w:t>
      </w:r>
      <w:r w:rsidRPr="00AD0326">
        <w:rPr>
          <w:sz w:val="16"/>
        </w:rPr>
        <w:t xml:space="preserve">, </w:t>
      </w:r>
      <w:r w:rsidRPr="00DA399D">
        <w:rPr>
          <w:u w:val="single"/>
        </w:rPr>
        <w:t xml:space="preserve">and </w:t>
      </w:r>
      <w:r w:rsidRPr="00AD0326">
        <w:rPr>
          <w:rStyle w:val="Emphasis"/>
        </w:rPr>
        <w:t>Taiwan</w:t>
      </w:r>
      <w:r w:rsidRPr="00DA399D">
        <w:rPr>
          <w:sz w:val="16"/>
        </w:rPr>
        <w:t>. With increased risks from actors such as China and Russia challenging the established global order, the U.S. must continue to bolster its own security and support its allies across the world.</w:t>
      </w:r>
    </w:p>
    <w:p w14:paraId="2A1ADED7" w14:textId="77777777" w:rsidR="00BA304D" w:rsidRPr="00DA399D" w:rsidRDefault="00BA304D" w:rsidP="00BA304D">
      <w:pPr>
        <w:rPr>
          <w:sz w:val="16"/>
        </w:rPr>
      </w:pPr>
      <w:r w:rsidRPr="00DA399D">
        <w:rPr>
          <w:sz w:val="16"/>
        </w:rPr>
        <w:t xml:space="preserve">It is vital that we have the budgetary capacity necessary to meet future threats when they arise. </w:t>
      </w:r>
      <w:r w:rsidRPr="00DA399D">
        <w:rPr>
          <w:u w:val="single"/>
        </w:rPr>
        <w:t xml:space="preserve">As </w:t>
      </w:r>
      <w:r w:rsidRPr="00AD0326">
        <w:rPr>
          <w:rStyle w:val="Emphasis"/>
        </w:rPr>
        <w:t>geopolitical pressures</w:t>
      </w:r>
      <w:r w:rsidRPr="00DA399D">
        <w:rPr>
          <w:u w:val="single"/>
        </w:rPr>
        <w:t xml:space="preserve"> mount, lawmakers will increasingly face </w:t>
      </w:r>
      <w:r w:rsidRPr="00AD0326">
        <w:rPr>
          <w:rStyle w:val="Emphasis"/>
        </w:rPr>
        <w:t>budgetary tradeoffs</w:t>
      </w:r>
      <w:r w:rsidRPr="00DA399D">
        <w:rPr>
          <w:u w:val="single"/>
        </w:rPr>
        <w:t xml:space="preserve">, and </w:t>
      </w:r>
      <w:r w:rsidRPr="00AD0326">
        <w:rPr>
          <w:rStyle w:val="Emphasis"/>
        </w:rPr>
        <w:t>emergency</w:t>
      </w:r>
      <w:r w:rsidRPr="00DA399D">
        <w:rPr>
          <w:u w:val="single"/>
        </w:rPr>
        <w:t xml:space="preserve"> supplemental military assistance packages and accounts such as</w:t>
      </w:r>
      <w:r w:rsidRPr="00DA399D">
        <w:rPr>
          <w:sz w:val="16"/>
        </w:rPr>
        <w:t xml:space="preserve"> </w:t>
      </w:r>
      <w:r w:rsidRPr="00AD0326">
        <w:rPr>
          <w:rStyle w:val="Emphasis"/>
        </w:rPr>
        <w:t>O</w:t>
      </w:r>
      <w:r w:rsidRPr="00DA399D">
        <w:rPr>
          <w:sz w:val="16"/>
        </w:rPr>
        <w:t xml:space="preserve">verseas </w:t>
      </w:r>
      <w:r w:rsidRPr="00AD0326">
        <w:rPr>
          <w:rStyle w:val="Emphasis"/>
        </w:rPr>
        <w:t>C</w:t>
      </w:r>
      <w:r w:rsidRPr="00DA399D">
        <w:rPr>
          <w:sz w:val="16"/>
        </w:rPr>
        <w:t xml:space="preserve">ontingency </w:t>
      </w:r>
      <w:r w:rsidRPr="00AD0326">
        <w:rPr>
          <w:rStyle w:val="Emphasis"/>
        </w:rPr>
        <w:t>O</w:t>
      </w:r>
      <w:r w:rsidRPr="00DA399D">
        <w:rPr>
          <w:sz w:val="16"/>
        </w:rPr>
        <w:t>peration</w:t>
      </w:r>
      <w:r w:rsidRPr="00DA399D">
        <w:rPr>
          <w:u w:val="single"/>
        </w:rPr>
        <w:t>s</w:t>
      </w:r>
      <w:r w:rsidRPr="00DA399D">
        <w:rPr>
          <w:sz w:val="16"/>
        </w:rPr>
        <w:t xml:space="preserve"> (enacted by Congress following the terrorist attacks of 9/11) </w:t>
      </w:r>
      <w:r w:rsidRPr="00DA399D">
        <w:rPr>
          <w:u w:val="single"/>
        </w:rPr>
        <w:t xml:space="preserve">will be </w:t>
      </w:r>
      <w:r w:rsidRPr="00AD0326">
        <w:rPr>
          <w:rStyle w:val="Emphasis"/>
        </w:rPr>
        <w:t>more difficult to finance</w:t>
      </w:r>
      <w:r w:rsidRPr="00DA399D">
        <w:rPr>
          <w:sz w:val="16"/>
        </w:rPr>
        <w:t>.</w:t>
      </w:r>
    </w:p>
    <w:p w14:paraId="316DD817" w14:textId="77777777" w:rsidR="00BA304D" w:rsidRPr="00DA399D" w:rsidRDefault="00BA304D" w:rsidP="00BA304D">
      <w:pPr>
        <w:rPr>
          <w:sz w:val="16"/>
        </w:rPr>
      </w:pPr>
      <w:r w:rsidRPr="00DA399D">
        <w:rPr>
          <w:u w:val="single"/>
        </w:rPr>
        <w:t xml:space="preserve">Recent estimates from </w:t>
      </w:r>
      <w:r w:rsidRPr="00AD0326">
        <w:rPr>
          <w:rStyle w:val="Emphasis"/>
        </w:rPr>
        <w:t>Brown</w:t>
      </w:r>
      <w:r w:rsidRPr="00DA399D">
        <w:rPr>
          <w:sz w:val="16"/>
        </w:rPr>
        <w:t xml:space="preserve"> University’s Costs of War index </w:t>
      </w:r>
      <w:r w:rsidRPr="00DA399D">
        <w:rPr>
          <w:u w:val="single"/>
        </w:rPr>
        <w:t xml:space="preserve">show that the U.S. will end up spending nearly </w:t>
      </w:r>
      <w:r w:rsidRPr="00AD0326">
        <w:rPr>
          <w:rStyle w:val="Emphasis"/>
        </w:rPr>
        <w:t>$8 trillion</w:t>
      </w:r>
      <w:r w:rsidRPr="00DA399D">
        <w:rPr>
          <w:sz w:val="16"/>
        </w:rPr>
        <w:t xml:space="preserve"> (adjusted for inflation) </w:t>
      </w:r>
      <w:r w:rsidRPr="00DA399D">
        <w:rPr>
          <w:u w:val="single"/>
        </w:rPr>
        <w:t xml:space="preserve">on direct and indirect costs associated with military operations in </w:t>
      </w:r>
      <w:r w:rsidRPr="00AD0326">
        <w:rPr>
          <w:rStyle w:val="Emphasis"/>
        </w:rPr>
        <w:t>Afghanistan</w:t>
      </w:r>
      <w:r w:rsidRPr="00DA399D">
        <w:rPr>
          <w:u w:val="single"/>
        </w:rPr>
        <w:t xml:space="preserve"> and </w:t>
      </w:r>
      <w:r w:rsidRPr="00AD0326">
        <w:rPr>
          <w:rStyle w:val="Emphasis"/>
        </w:rPr>
        <w:t>Iraq</w:t>
      </w:r>
      <w:r w:rsidRPr="00DA399D">
        <w:rPr>
          <w:u w:val="single"/>
        </w:rPr>
        <w:t xml:space="preserve"> along with associated </w:t>
      </w:r>
      <w:r w:rsidRPr="00AD0326">
        <w:rPr>
          <w:rStyle w:val="Emphasis"/>
        </w:rPr>
        <w:t>veterans benefits</w:t>
      </w:r>
      <w:r w:rsidRPr="00DA399D">
        <w:rPr>
          <w:u w:val="single"/>
        </w:rPr>
        <w:t xml:space="preserve">—largely </w:t>
      </w:r>
      <w:r w:rsidRPr="00AD0326">
        <w:rPr>
          <w:rStyle w:val="Emphasis"/>
        </w:rPr>
        <w:t>deficit financed</w:t>
      </w:r>
      <w:r w:rsidRPr="00DA399D">
        <w:rPr>
          <w:u w:val="single"/>
        </w:rPr>
        <w:t xml:space="preserve">. The researchers estimate that approximately </w:t>
      </w:r>
      <w:r w:rsidRPr="00AD0326">
        <w:rPr>
          <w:rStyle w:val="Emphasis"/>
        </w:rPr>
        <w:t>$1 trillion in interest</w:t>
      </w:r>
      <w:r w:rsidRPr="00DA399D">
        <w:rPr>
          <w:u w:val="single"/>
        </w:rPr>
        <w:t xml:space="preserve"> will be paid to fund these two wars </w:t>
      </w:r>
      <w:r w:rsidRPr="00AD0326">
        <w:rPr>
          <w:rStyle w:val="Emphasis"/>
        </w:rPr>
        <w:t>alone</w:t>
      </w:r>
      <w:r w:rsidRPr="00DA399D">
        <w:rPr>
          <w:sz w:val="16"/>
        </w:rPr>
        <w:t>.</w:t>
      </w:r>
    </w:p>
    <w:p w14:paraId="6680B790" w14:textId="77777777" w:rsidR="00BA304D" w:rsidRPr="00DA399D" w:rsidRDefault="00BA304D" w:rsidP="00BA304D">
      <w:pPr>
        <w:rPr>
          <w:sz w:val="16"/>
        </w:rPr>
      </w:pPr>
      <w:r w:rsidRPr="00DA399D">
        <w:rPr>
          <w:u w:val="single"/>
        </w:rPr>
        <w:t xml:space="preserve">If the U.S. becomes involved in </w:t>
      </w:r>
      <w:r w:rsidRPr="00AD0326">
        <w:rPr>
          <w:rStyle w:val="Emphasis"/>
        </w:rPr>
        <w:t>large-scale conflicts</w:t>
      </w:r>
      <w:r w:rsidRPr="00DA399D">
        <w:rPr>
          <w:sz w:val="16"/>
        </w:rPr>
        <w:t xml:space="preserve"> in, </w:t>
      </w:r>
      <w:r w:rsidRPr="00DA399D">
        <w:rPr>
          <w:u w:val="single"/>
        </w:rPr>
        <w:t xml:space="preserve">the </w:t>
      </w:r>
      <w:r w:rsidRPr="00AD0326">
        <w:rPr>
          <w:rStyle w:val="Emphasis"/>
        </w:rPr>
        <w:t>fiscal and economic costs</w:t>
      </w:r>
      <w:r w:rsidRPr="00DA399D">
        <w:rPr>
          <w:u w:val="single"/>
        </w:rPr>
        <w:t xml:space="preserve"> will be significant. The Commission on National Defense Strategy cited estimates that a Chinese blockade of </w:t>
      </w:r>
      <w:r w:rsidRPr="00AD0326">
        <w:rPr>
          <w:rStyle w:val="Emphasis"/>
        </w:rPr>
        <w:t>Taiwan</w:t>
      </w:r>
      <w:r w:rsidRPr="00DA399D">
        <w:rPr>
          <w:u w:val="single"/>
        </w:rPr>
        <w:t xml:space="preserve"> could cost the global economy </w:t>
      </w:r>
      <w:r w:rsidRPr="00AD0326">
        <w:rPr>
          <w:rStyle w:val="Emphasis"/>
        </w:rPr>
        <w:t>$5 trillion</w:t>
      </w:r>
      <w:r w:rsidRPr="00DA399D">
        <w:rPr>
          <w:u w:val="single"/>
        </w:rPr>
        <w:t xml:space="preserve">, with </w:t>
      </w:r>
      <w:r w:rsidRPr="00AD0326">
        <w:rPr>
          <w:rStyle w:val="Emphasis"/>
        </w:rPr>
        <w:t>economic damage</w:t>
      </w:r>
      <w:r w:rsidRPr="00DA399D">
        <w:rPr>
          <w:u w:val="single"/>
        </w:rPr>
        <w:t xml:space="preserve"> from an invasion twice that. Congress may become less inclined or able to fully support the country’s national security strategy or meet security requirements for our allies as the debt challenges our priorities</w:t>
      </w:r>
      <w:r w:rsidRPr="00DA399D">
        <w:rPr>
          <w:sz w:val="16"/>
        </w:rPr>
        <w:t>.</w:t>
      </w:r>
    </w:p>
    <w:p w14:paraId="11CA4EDD" w14:textId="0FAD4A6D" w:rsidR="00AD0326" w:rsidRDefault="00AD0326" w:rsidP="00D54811">
      <w:pPr>
        <w:pStyle w:val="Heading4"/>
      </w:pPr>
      <w:r>
        <w:t xml:space="preserve">5. </w:t>
      </w:r>
      <w:r w:rsidRPr="00AD0326">
        <w:rPr>
          <w:u w:val="single"/>
        </w:rPr>
        <w:t>WARMING</w:t>
      </w:r>
      <w:r>
        <w:t xml:space="preserve">. </w:t>
      </w:r>
    </w:p>
    <w:p w14:paraId="39F63A50" w14:textId="39E312F2" w:rsidR="00AD0326" w:rsidRDefault="00AD0326" w:rsidP="00AD0326">
      <w:r w:rsidRPr="00AD0326">
        <w:rPr>
          <w:rStyle w:val="Style13ptBold"/>
        </w:rPr>
        <w:t>McCoy ’24</w:t>
      </w:r>
      <w:r>
        <w:t xml:space="preserve"> [Alfred; </w:t>
      </w:r>
      <w:r w:rsidRPr="00AD0326">
        <w:t>Harrington professor of history at the University of Wisconsin-Madison</w:t>
      </w:r>
      <w:r>
        <w:t>. September 20; “</w:t>
      </w:r>
      <w:r w:rsidRPr="00AD0326">
        <w:t>Will climate change bring an end to America’s world order?</w:t>
      </w:r>
      <w:r>
        <w:t xml:space="preserve">” Salon, </w:t>
      </w:r>
      <w:r w:rsidRPr="00AD0326">
        <w:t>https://www.salon.com/2024/09/20/will-climate-change-bring-an-end-to-americas-world-order_partner/</w:t>
      </w:r>
      <w:r>
        <w:t>; //ff]</w:t>
      </w:r>
    </w:p>
    <w:p w14:paraId="496FC4FA" w14:textId="70A901F1" w:rsidR="00AD0326" w:rsidRPr="00C436FE" w:rsidRDefault="00EB2510" w:rsidP="00AD0326">
      <w:pPr>
        <w:rPr>
          <w:sz w:val="16"/>
        </w:rPr>
      </w:pPr>
      <w:r w:rsidRPr="00C436FE">
        <w:rPr>
          <w:sz w:val="16"/>
        </w:rPr>
        <w:t xml:space="preserve">Once upon a time in America, we could all argue about whether or not </w:t>
      </w:r>
      <w:r w:rsidRPr="00C436FE">
        <w:rPr>
          <w:u w:val="single"/>
        </w:rPr>
        <w:t xml:space="preserve">U.S. </w:t>
      </w:r>
      <w:r w:rsidRPr="00C436FE">
        <w:rPr>
          <w:rStyle w:val="Emphasis"/>
        </w:rPr>
        <w:t>global power</w:t>
      </w:r>
      <w:r w:rsidRPr="00C436FE">
        <w:rPr>
          <w:u w:val="single"/>
        </w:rPr>
        <w:t xml:space="preserve"> was </w:t>
      </w:r>
      <w:r w:rsidRPr="00C436FE">
        <w:rPr>
          <w:rStyle w:val="Emphasis"/>
        </w:rPr>
        <w:t>declining</w:t>
      </w:r>
      <w:r w:rsidRPr="00C436FE">
        <w:rPr>
          <w:sz w:val="16"/>
        </w:rPr>
        <w:t xml:space="preserve">. Now, </w:t>
      </w:r>
      <w:r w:rsidRPr="00C436FE">
        <w:rPr>
          <w:u w:val="single"/>
        </w:rPr>
        <w:t xml:space="preserve">most observers have </w:t>
      </w:r>
      <w:r w:rsidRPr="00C436FE">
        <w:rPr>
          <w:rStyle w:val="Emphasis"/>
        </w:rPr>
        <w:t>little doubt</w:t>
      </w:r>
      <w:r w:rsidRPr="00C436FE">
        <w:rPr>
          <w:u w:val="single"/>
        </w:rPr>
        <w:t xml:space="preserve"> that the </w:t>
      </w:r>
      <w:r w:rsidRPr="00C436FE">
        <w:rPr>
          <w:rStyle w:val="Emphasis"/>
        </w:rPr>
        <w:t>end</w:t>
      </w:r>
      <w:r w:rsidRPr="00C436FE">
        <w:rPr>
          <w:u w:val="single"/>
        </w:rPr>
        <w:t xml:space="preserve"> is just a matter of </w:t>
      </w:r>
      <w:r w:rsidRPr="00C436FE">
        <w:rPr>
          <w:rStyle w:val="Emphasis"/>
        </w:rPr>
        <w:t>timing and circumstance</w:t>
      </w:r>
      <w:r w:rsidRPr="00C436FE">
        <w:rPr>
          <w:sz w:val="16"/>
        </w:rPr>
        <w:t>. Ten years ago, I predicted that, by 2025, it would be all over for American power, a then-controversial comment that’s commonplace today. Under President Donald Trump, the once “indispensable nation” that won World War II and built a new world order has become dispensable indeed.</w:t>
      </w:r>
    </w:p>
    <w:p w14:paraId="0A62BBDB" w14:textId="77777777" w:rsidR="00EB2510" w:rsidRPr="00C436FE" w:rsidRDefault="00EB2510" w:rsidP="00EB2510">
      <w:pPr>
        <w:rPr>
          <w:sz w:val="16"/>
        </w:rPr>
      </w:pPr>
      <w:r w:rsidRPr="00C436FE">
        <w:rPr>
          <w:sz w:val="16"/>
        </w:rPr>
        <w:t>The decline and fall of American global power is, of course, nothing special in the great sweep of history. After all, in the 4,000 years since humanity’s first empire formed in the Fertile Crescent, at least 200 empires have risen, collided with other imperial powers, and in time collapsed. In the past century alone, two dozen modern imperial states have fallen and the world has managed just fine in the wake of their demise.</w:t>
      </w:r>
    </w:p>
    <w:p w14:paraId="4D898FBB" w14:textId="77777777" w:rsidR="00EB2510" w:rsidRPr="00C436FE" w:rsidRDefault="00EB2510" w:rsidP="00EB2510">
      <w:pPr>
        <w:rPr>
          <w:sz w:val="16"/>
        </w:rPr>
      </w:pPr>
      <w:r w:rsidRPr="00C436FE">
        <w:rPr>
          <w:sz w:val="16"/>
        </w:rPr>
        <w:t>The global order didn’t blink when the sprawling Soviet empire imploded in 1991, freeing its 15 “republics” and seven “satellites” to become 22 newly capitalist nations. Washington took that epochal event largely in stride. There were no triumphal demonstrations, in the tradition of ancient Rome, with manacled Russian captives and their plundered treasures paraded down Pennsylvania Avenue. Instead, a Manhattan real-estate developer bought a 20-foot chunk of the Berlin Wall for display near Madison Avenue, a sight barely noticed by busy shoppers.</w:t>
      </w:r>
    </w:p>
    <w:p w14:paraId="3D70CA4C" w14:textId="08CD7837" w:rsidR="00EB2510" w:rsidRPr="00C436FE" w:rsidRDefault="00EB2510" w:rsidP="00EB2510">
      <w:pPr>
        <w:rPr>
          <w:sz w:val="16"/>
        </w:rPr>
      </w:pPr>
      <w:r w:rsidRPr="00C436FE">
        <w:rPr>
          <w:sz w:val="16"/>
        </w:rPr>
        <w:t>For those trying to track global trends for the next decade or two, the real question is not the fate of American global hegemony, but the future of the world order it began building at the peak of its power, not in 1991, but right after World War II. For the past 75 years, Washington’s global dominion has rested on a “delicate duality.” The raw realpolitik of U.S. military bases, multinational corporations, CIA coups and foreign military interventions has been balanced, even softened, by a surprisingly liberal world order — with sovereign states meeting as equals at the United Nations, an international rule of law that muted armed conflict, a World Health Organization that actually eradicated epidemic diseases which had plagued humanity for generations, and a developmental effort led by the World Bank that lifted 40% of humanity out of poverty.</w:t>
      </w:r>
    </w:p>
    <w:p w14:paraId="5A9400F7" w14:textId="77777777" w:rsidR="00401CF4" w:rsidRPr="00C436FE" w:rsidRDefault="00EB2510" w:rsidP="00EB2510">
      <w:pPr>
        <w:rPr>
          <w:sz w:val="16"/>
        </w:rPr>
      </w:pPr>
      <w:r w:rsidRPr="00C436FE">
        <w:rPr>
          <w:sz w:val="16"/>
        </w:rPr>
        <w:t>Some observers remain supremely confident that Washington’s world order can survive the inexorable erosion of its global power. Princeton political scientist G. John Ikenberry, for example, has essentially staked his reputation on that debatable proposition. As U.S. decline first became apparent in 2011, he argued that Washington’s ability to shape world politics would diminish, but “the liberal international order will survive and thrive,” preserving its core elements of multilateral governance, free trade and human rights. Seven years later, amid a rise of anti-global nationalists across significant parts of the planet, he remains optimistic that the American-made world order will endure because international issues such as climate change make its “protean vision of interdependence and cooperation… more important as the century unfolds.”</w:t>
      </w:r>
    </w:p>
    <w:p w14:paraId="4841792E" w14:textId="77777777" w:rsidR="00401CF4" w:rsidRPr="00C436FE" w:rsidRDefault="00EB2510" w:rsidP="00EB2510">
      <w:pPr>
        <w:rPr>
          <w:sz w:val="16"/>
        </w:rPr>
      </w:pPr>
      <w:r w:rsidRPr="00C436FE">
        <w:rPr>
          <w:sz w:val="16"/>
        </w:rPr>
        <w:t>This sense of guarded optimism is widely shared among foreign policy elites in the New York-Washington corridor of power. The president of the influential Council on Foreign Relations, Richard Haass, has typically argued that the “post-Cold War order cannot be restored, but the world is not yet on the edge of a systemic crisis.” Through deft diplomacy, Washington could still save the planet from “deeper disarray” or even “trends that spell catastrophe.”</w:t>
      </w:r>
    </w:p>
    <w:p w14:paraId="3A052576" w14:textId="77777777" w:rsidR="00401CF4" w:rsidRPr="00C436FE" w:rsidRDefault="00EB2510" w:rsidP="00EB2510">
      <w:pPr>
        <w:rPr>
          <w:sz w:val="16"/>
        </w:rPr>
      </w:pPr>
      <w:r w:rsidRPr="00C436FE">
        <w:rPr>
          <w:sz w:val="16"/>
        </w:rPr>
        <w:t>But is it true that the decline of the planet’s “sole superpower” (as it was once known) will no more shake the present world order than the Soviet collapse once did? To explore what it takes to produce just such an implosion of a world order, it’s necessary to turn to history — to the history, in fact, of collapsing imperial orders and a changing planet.</w:t>
      </w:r>
    </w:p>
    <w:p w14:paraId="72E16563" w14:textId="3CD6E5B9" w:rsidR="00401CF4" w:rsidRDefault="00EB2510" w:rsidP="00EB2510">
      <w:pPr>
        <w:rPr>
          <w:u w:val="single"/>
        </w:rPr>
      </w:pPr>
      <w:r w:rsidRPr="00C436FE">
        <w:rPr>
          <w:sz w:val="16"/>
        </w:rPr>
        <w:t xml:space="preserve">Admittedly, such analogies are always imperfect, yet what other guide to the future do we have but the past? Among its many lessons: that world orders are far more fundamental than we might imagine and that their uprooting requires a perfect storm of history’s most powerful forces. Indeed, the question of the moment should be: </w:t>
      </w:r>
      <w:r w:rsidRPr="00C436FE">
        <w:rPr>
          <w:u w:val="single"/>
        </w:rPr>
        <w:t xml:space="preserve">Is </w:t>
      </w:r>
      <w:r w:rsidRPr="00C436FE">
        <w:rPr>
          <w:rStyle w:val="Emphasis"/>
        </w:rPr>
        <w:t>climate change</w:t>
      </w:r>
      <w:r w:rsidRPr="00C436FE">
        <w:rPr>
          <w:u w:val="single"/>
        </w:rPr>
        <w:t xml:space="preserve"> now gathering </w:t>
      </w:r>
      <w:r w:rsidRPr="00C436FE">
        <w:rPr>
          <w:rStyle w:val="Emphasis"/>
        </w:rPr>
        <w:t>sufficient destructive force</w:t>
      </w:r>
      <w:r w:rsidRPr="00C436FE">
        <w:rPr>
          <w:u w:val="single"/>
        </w:rPr>
        <w:t xml:space="preserve"> to</w:t>
      </w:r>
      <w:r w:rsidRPr="00C436FE">
        <w:rPr>
          <w:sz w:val="16"/>
        </w:rPr>
        <w:t xml:space="preserve"> </w:t>
      </w:r>
      <w:r w:rsidRPr="00C436FE">
        <w:rPr>
          <w:strike/>
          <w:sz w:val="16"/>
        </w:rPr>
        <w:t>cripple</w:t>
      </w:r>
      <w:r w:rsidRPr="00C436FE">
        <w:rPr>
          <w:sz w:val="16"/>
        </w:rPr>
        <w:t xml:space="preserve"> </w:t>
      </w:r>
      <w:r w:rsidR="00C436FE" w:rsidRPr="00C436FE">
        <w:rPr>
          <w:sz w:val="16"/>
        </w:rPr>
        <w:t>[</w:t>
      </w:r>
      <w:r w:rsidR="00C436FE" w:rsidRPr="00C436FE">
        <w:rPr>
          <w:u w:val="single"/>
        </w:rPr>
        <w:t>end</w:t>
      </w:r>
      <w:r w:rsidR="00C436FE" w:rsidRPr="00C436FE">
        <w:rPr>
          <w:sz w:val="16"/>
        </w:rPr>
        <w:t xml:space="preserve">] </w:t>
      </w:r>
      <w:r w:rsidRPr="00C436FE">
        <w:rPr>
          <w:u w:val="single"/>
        </w:rPr>
        <w:t xml:space="preserve">Washington’s liberal </w:t>
      </w:r>
      <w:r w:rsidRPr="00C436FE">
        <w:rPr>
          <w:rStyle w:val="Emphasis"/>
        </w:rPr>
        <w:t>world order</w:t>
      </w:r>
      <w:r w:rsidRPr="00C436FE">
        <w:rPr>
          <w:u w:val="single"/>
        </w:rPr>
        <w:t xml:space="preserve"> and create an </w:t>
      </w:r>
      <w:r w:rsidRPr="00C436FE">
        <w:rPr>
          <w:rStyle w:val="Emphasis"/>
        </w:rPr>
        <w:t>opening</w:t>
      </w:r>
      <w:r w:rsidRPr="00C436FE">
        <w:rPr>
          <w:u w:val="single"/>
        </w:rPr>
        <w:t xml:space="preserve"> for Beijing</w:t>
      </w:r>
      <w:r w:rsidRPr="00C436FE">
        <w:rPr>
          <w:sz w:val="16"/>
        </w:rPr>
        <w:t xml:space="preserve">’s decidedly illiberal one </w:t>
      </w:r>
      <w:r w:rsidRPr="00C436FE">
        <w:rPr>
          <w:u w:val="single"/>
        </w:rPr>
        <w:t xml:space="preserve">or possibly even a </w:t>
      </w:r>
      <w:r w:rsidRPr="00C436FE">
        <w:rPr>
          <w:rStyle w:val="Emphasis"/>
        </w:rPr>
        <w:t>new world</w:t>
      </w:r>
      <w:r w:rsidRPr="00C436FE">
        <w:rPr>
          <w:u w:val="single"/>
        </w:rPr>
        <w:t xml:space="preserve"> in which such orders will be unrecognizable?</w:t>
      </w:r>
    </w:p>
    <w:p w14:paraId="334F2B7E" w14:textId="5B91FA34" w:rsidR="00C436FE" w:rsidRPr="00C436FE" w:rsidRDefault="00C436FE" w:rsidP="00C436FE">
      <w:pPr>
        <w:rPr>
          <w:sz w:val="16"/>
        </w:rPr>
      </w:pPr>
      <w:r w:rsidRPr="00C436FE">
        <w:rPr>
          <w:sz w:val="16"/>
        </w:rPr>
        <w:t>[PARAGRAPH BREAKS PAUSE]</w:t>
      </w:r>
    </w:p>
    <w:p w14:paraId="62BB4464" w14:textId="4EF2FF60" w:rsidR="00401CF4" w:rsidRPr="00C436FE" w:rsidRDefault="00EB2510" w:rsidP="00EB2510">
      <w:pPr>
        <w:rPr>
          <w:sz w:val="4"/>
          <w:szCs w:val="4"/>
        </w:rPr>
      </w:pPr>
      <w:r w:rsidRPr="00C436FE">
        <w:rPr>
          <w:sz w:val="4"/>
          <w:szCs w:val="4"/>
        </w:rPr>
        <w:t>Empires and world orders</w:t>
      </w:r>
      <w:r w:rsidR="00C436FE" w:rsidRPr="00C436FE">
        <w:rPr>
          <w:sz w:val="4"/>
          <w:szCs w:val="4"/>
        </w:rPr>
        <w:t xml:space="preserve"> </w:t>
      </w:r>
      <w:r w:rsidRPr="00C436FE">
        <w:rPr>
          <w:sz w:val="4"/>
          <w:szCs w:val="4"/>
        </w:rPr>
        <w:t>Despite the aura of awe-inspiring power they give off, empires have often been the ephemeral creations of an individual conqueror like Alexander the Great or Napoleon that fade fast after his death or defeat. World orders are, by contrast, far more deeply rooted. They are resilient global systems created by a convergence of economic, technological and ideological forces. On the surface, they entail a diplomatic entente among nations, while at a deeper level they entwine themselves within the cultures, commerce and values of countless societies. World orders influence the languages people speak, the laws they live by, and the ways they work, worship, and even play. World orders are woven into the fabric of civilization itself. To uproot them takes an extraordinary event or set of events, even a global catastrophe.</w:t>
      </w:r>
      <w:r w:rsidR="00C436FE" w:rsidRPr="00C436FE">
        <w:rPr>
          <w:sz w:val="4"/>
          <w:szCs w:val="4"/>
        </w:rPr>
        <w:t xml:space="preserve"> </w:t>
      </w:r>
      <w:r w:rsidRPr="00C436FE">
        <w:rPr>
          <w:sz w:val="4"/>
          <w:szCs w:val="4"/>
        </w:rPr>
        <w:t>Looking back over the last millennium, old orders die and new ones arise when a cataclysm, marked by mass death or a maelstrom of destruction, coincides with some slower yet sweeping social transformation. Since the age of European exploration started in the 15th century, some 90 empires, large and small, have come and gone. In those same centuries, however, there have been only three major world orders — the Iberian age (1494-1805), the British imperial era (1815-1914) and the Washington world system (1945-2025).</w:t>
      </w:r>
      <w:r w:rsidR="00C436FE" w:rsidRPr="00C436FE">
        <w:rPr>
          <w:sz w:val="4"/>
          <w:szCs w:val="4"/>
        </w:rPr>
        <w:t xml:space="preserve"> </w:t>
      </w:r>
      <w:r w:rsidRPr="00C436FE">
        <w:rPr>
          <w:sz w:val="4"/>
          <w:szCs w:val="4"/>
        </w:rPr>
        <w:t>Is climate change now gathering sufficient destructive force to cripple Washington’s liberal world order and create an opening for Beijing’s decidedly illiberal one?</w:t>
      </w:r>
      <w:r w:rsidR="00C436FE" w:rsidRPr="00C436FE">
        <w:rPr>
          <w:sz w:val="4"/>
          <w:szCs w:val="4"/>
        </w:rPr>
        <w:t xml:space="preserve"> </w:t>
      </w:r>
      <w:r w:rsidRPr="00C436FE">
        <w:rPr>
          <w:sz w:val="4"/>
          <w:szCs w:val="4"/>
        </w:rPr>
        <w:t>Such global orders are not the mere imaginings of historians trying, so many decades or centuries later, to impose some logic upon a chaotic past. Those three powers — Spain, Britain and the United States — consciously tried to reorder their worlds for, they hoped, generations to come through formal agreements — the Treaty of Tordesillas in 1494, the Congress of Vienna in 1815 and the San Francisco conference that drafted the U.N. charter in 1945. Should Beijing succeed Washington as the world’s preeminent power, future historians will likely look back on its Belt and Road Forum, which brought 130 nations to Beijing in 2017, as the formal start of the Chinese era.</w:t>
      </w:r>
      <w:r w:rsidR="00C436FE" w:rsidRPr="00C436FE">
        <w:rPr>
          <w:sz w:val="4"/>
          <w:szCs w:val="4"/>
        </w:rPr>
        <w:t xml:space="preserve"> </w:t>
      </w:r>
      <w:r w:rsidRPr="00C436FE">
        <w:rPr>
          <w:sz w:val="4"/>
          <w:szCs w:val="4"/>
        </w:rPr>
        <w:t>Each of these treaties shaped a world in the most fundamental ways, articulating universal principles that would define the nature of nations and the rights of all humans within them for decades to come. Over this span of 500 years, these three world orders conducted what could be seen, in retrospect, as a continuing debate over the nature of human rights and the limits of state sovereignty over vast stretches of the planet.</w:t>
      </w:r>
      <w:r w:rsidR="00C436FE" w:rsidRPr="00C436FE">
        <w:rPr>
          <w:sz w:val="4"/>
          <w:szCs w:val="4"/>
        </w:rPr>
        <w:t xml:space="preserve"> </w:t>
      </w:r>
      <w:r w:rsidRPr="00C436FE">
        <w:rPr>
          <w:sz w:val="4"/>
          <w:szCs w:val="4"/>
        </w:rPr>
        <w:t>In their spread across disparate lands, world orders become coalitions of contending, even contradictory, social forces — diverse peoples, rival nations, competing classes. When deftly balanced, such a system can survive for decades, even centuries, by subsuming those contending forces within broadly shared interests. As tensions swell into contradictions, however, a cataclysm in the form of war or natural disaster can catalyze otherwise simmering conflicts — allowing challenges from rival powers, revolts by subordinate social orders, or both.</w:t>
      </w:r>
      <w:r w:rsidR="00C436FE" w:rsidRPr="00C436FE">
        <w:rPr>
          <w:sz w:val="4"/>
          <w:szCs w:val="4"/>
        </w:rPr>
        <w:t xml:space="preserve"> </w:t>
      </w:r>
      <w:r w:rsidRPr="00C436FE">
        <w:rPr>
          <w:sz w:val="4"/>
          <w:szCs w:val="4"/>
        </w:rPr>
        <w:t>The Iberian age</w:t>
      </w:r>
      <w:r w:rsidR="00C436FE" w:rsidRPr="00C436FE">
        <w:rPr>
          <w:sz w:val="4"/>
          <w:szCs w:val="4"/>
        </w:rPr>
        <w:t xml:space="preserve"> </w:t>
      </w:r>
      <w:r w:rsidRPr="00C436FE">
        <w:rPr>
          <w:sz w:val="4"/>
          <w:szCs w:val="4"/>
        </w:rPr>
        <w:t>During the last thousand years, the first of these transformative cataclysms was certainly the Black Death of 1350, one of history’s greatest waves of mass mortality via disease, this one spread by rats carrying infected lice from Central Asia across Europe. In just six years, this pandemic killed up to 60% of Europe’s population, leaving some 50 million dead. As lesser yet still lethal epidemics recurred at least eight times over the next half-century, the world’s population fell sharply from an estimated 440 million to just 350 million people, a crash from which it would not fully recover for another two centuries.</w:t>
      </w:r>
      <w:r w:rsidR="00C436FE" w:rsidRPr="00C436FE">
        <w:rPr>
          <w:sz w:val="4"/>
          <w:szCs w:val="4"/>
        </w:rPr>
        <w:t xml:space="preserve"> </w:t>
      </w:r>
      <w:r w:rsidRPr="00C436FE">
        <w:rPr>
          <w:sz w:val="4"/>
          <w:szCs w:val="4"/>
        </w:rPr>
        <w:t>Historians have long argued that the plague caused lasting labor shortages, slashing revenues on feudal estates and so forcing aristocrats to seek alternative income through warfare. The result: a century of incessant conflict across France, Italy and Spain. But few historians have explored the broader geopolitical impact of this demographic disaster. After nearly a millennium, it seems to have ended the Middle Ages with its system of localized states and relatively stable regional empires, while unleashing the gathering forces of merchant capital, maritime trade and military technology to, quite literally, set the world in motion.</w:t>
      </w:r>
      <w:r w:rsidR="00C436FE" w:rsidRPr="00C436FE">
        <w:rPr>
          <w:sz w:val="4"/>
          <w:szCs w:val="4"/>
        </w:rPr>
        <w:t xml:space="preserve"> </w:t>
      </w:r>
      <w:r w:rsidRPr="00C436FE">
        <w:rPr>
          <w:sz w:val="4"/>
          <w:szCs w:val="4"/>
        </w:rPr>
        <w:t>As Tamerlane’s horsemen swept across Central Asia and the Ottoman Turks occupied southeast Europe (while also capturing Constantinople, the Byzantine empire’s capital, in 1453), Iberia’s kingdoms turned seaward for a century of exploration. Not only did they extend their growing imperial power to four continents (Africa, Asia and both Americas), but they also created the first truly global order worthy of the name, commingling commerce, conquest and religious conversion on a global scale.</w:t>
      </w:r>
      <w:r w:rsidR="00C436FE" w:rsidRPr="00C436FE">
        <w:rPr>
          <w:sz w:val="4"/>
          <w:szCs w:val="4"/>
        </w:rPr>
        <w:t xml:space="preserve"> </w:t>
      </w:r>
      <w:r w:rsidRPr="00C436FE">
        <w:rPr>
          <w:sz w:val="4"/>
          <w:szCs w:val="4"/>
        </w:rPr>
        <w:t>The Black Death ended the Middle Ages with its system of localized states and relatively stable regional empires, while unleashing the gathering forces of merchant capital, maritime trade and military technology to literally set the world in motion.</w:t>
      </w:r>
      <w:r w:rsidR="00C436FE" w:rsidRPr="00C436FE">
        <w:rPr>
          <w:sz w:val="4"/>
          <w:szCs w:val="4"/>
        </w:rPr>
        <w:t xml:space="preserve"> </w:t>
      </w:r>
      <w:r w:rsidRPr="00C436FE">
        <w:rPr>
          <w:sz w:val="4"/>
          <w:szCs w:val="4"/>
        </w:rPr>
        <w:t>Starting in 1420, thanks to advances in navigation and naval warfare, including the creation of the agile caravel gunship, Portuguese mariners pushed south, rounded Africa, and eventually built some 50 fortified ports from Southeast Asia to Brazil.</w:t>
      </w:r>
      <w:r w:rsidR="00401CF4" w:rsidRPr="00C436FE">
        <w:rPr>
          <w:sz w:val="4"/>
          <w:szCs w:val="4"/>
        </w:rPr>
        <w:t xml:space="preserve"> </w:t>
      </w:r>
      <w:r w:rsidRPr="00C436FE">
        <w:rPr>
          <w:sz w:val="4"/>
          <w:szCs w:val="4"/>
        </w:rPr>
        <w:t>This would allow them to dominate much of world trade for more than a century. Somewhat later, Spanish conquistadors followed Columbus across the Atlantic to conquer the Aztec and Incan empires, occupying significant parts of the Americas.</w:t>
      </w:r>
      <w:r w:rsidR="00C436FE" w:rsidRPr="00C436FE">
        <w:rPr>
          <w:sz w:val="4"/>
          <w:szCs w:val="4"/>
        </w:rPr>
        <w:t xml:space="preserve"> </w:t>
      </w:r>
      <w:r w:rsidRPr="00C436FE">
        <w:rPr>
          <w:sz w:val="4"/>
          <w:szCs w:val="4"/>
        </w:rPr>
        <w:t>Just weeks after Columbus completed his first voyage in 1493, Pope Alexander VI issued a decree awarding the Spanish crown perpetual sovereignty over all lands west of a mid-Atlantic line so “that barbarous nations be overthrown and brought to the [Catholic] faith.” He also affirmed an earlier papal bull (Romanus Pontifex, 1455) that gave Portugal’s king rights to “subdue all Saracens and pagans” east of that line, “reduce their persons to perpetual slavery,” and “possess these islands, lands, harbors, and seas.”</w:t>
      </w:r>
      <w:r w:rsidR="00C436FE" w:rsidRPr="00C436FE">
        <w:rPr>
          <w:sz w:val="4"/>
          <w:szCs w:val="4"/>
        </w:rPr>
        <w:t xml:space="preserve"> </w:t>
      </w:r>
      <w:r w:rsidRPr="00C436FE">
        <w:rPr>
          <w:sz w:val="4"/>
          <w:szCs w:val="4"/>
        </w:rPr>
        <w:t>To settle just where that line actually lay, Spanish and Portuguese diplomats met for months in 1494 in the tiny city of Tordesillas for high-stakes negotiations, producing a treaty that split the non-Christian world between them and officially launched the Iberian age. In its expansive definition of national sovereignty, this treaty allowed European states to acquire “barbarous nations” by conquest and make entire oceans into a mare clausum, or a closed sea, through exploration. This diplomacy would also impose a rigid religious-cum-racial segregation upon humanity that would persist for another five centuries.</w:t>
      </w:r>
      <w:r w:rsidR="00C436FE" w:rsidRPr="00C436FE">
        <w:rPr>
          <w:sz w:val="4"/>
          <w:szCs w:val="4"/>
        </w:rPr>
        <w:t xml:space="preserve"> </w:t>
      </w:r>
      <w:r w:rsidRPr="00C436FE">
        <w:rPr>
          <w:sz w:val="4"/>
          <w:szCs w:val="4"/>
        </w:rPr>
        <w:t>Even as they rejected Iberia’s global land grab, other European states contributed to the formation of that distinctive world order. King Francis I of France typically demanded “to see the clause of Adam’s will by which I should be denied my share of the world.” Nonetheless, he accepted the principle of European conquest and later sent navigator Giovanni da Verrazzano to explore North America and claim what became Canada for France.</w:t>
      </w:r>
      <w:r w:rsidR="00C436FE" w:rsidRPr="00C436FE">
        <w:rPr>
          <w:sz w:val="4"/>
          <w:szCs w:val="4"/>
        </w:rPr>
        <w:t xml:space="preserve"> </w:t>
      </w:r>
      <w:r w:rsidRPr="00C436FE">
        <w:rPr>
          <w:sz w:val="4"/>
          <w:szCs w:val="4"/>
        </w:rPr>
        <w:t xml:space="preserve">A century after, when Protestant Dutch mariners defied Catholic Portugal’s mare clausum by seizing one of its merchant ships off Singapore, their jurist Hugo Grotius argued persuasively, in his 1609 treatise "Mare Liberum" (“Freedom of the Seas”), that the sea like the air is “so limitless that it cannot become a possession of </w:t>
      </w:r>
      <w:proofErr w:type="spellStart"/>
      <w:proofErr w:type="gramStart"/>
      <w:r w:rsidRPr="00C436FE">
        <w:rPr>
          <w:sz w:val="4"/>
          <w:szCs w:val="4"/>
        </w:rPr>
        <w:t>any one</w:t>
      </w:r>
      <w:proofErr w:type="spellEnd"/>
      <w:proofErr w:type="gramEnd"/>
      <w:r w:rsidRPr="00C436FE">
        <w:rPr>
          <w:sz w:val="4"/>
          <w:szCs w:val="4"/>
        </w:rPr>
        <w:t>.” For the next 400 years, the twin diplomatic principles of open seas and conquered colonies would remain foundational for the international order.</w:t>
      </w:r>
      <w:r w:rsidR="00C436FE" w:rsidRPr="00C436FE">
        <w:rPr>
          <w:sz w:val="4"/>
          <w:szCs w:val="4"/>
        </w:rPr>
        <w:t xml:space="preserve"> </w:t>
      </w:r>
      <w:r w:rsidRPr="00C436FE">
        <w:rPr>
          <w:sz w:val="4"/>
          <w:szCs w:val="4"/>
        </w:rPr>
        <w:t>Sustained by mercantile profits and inspired by missionary zeal, this diffuse global order proved surprisingly resilient, surviving for three full centuries. By the start of the 18th century, however, Europe’s absolutist states had descended into destructive internecine conflicts, notably the War of Spanish Succession (1701-1714) and a global Seven Years War (1756-1763). Moreover, the royal chartered companies — British, Dutch and French — that by then ran those empires were proving ever less capable of effective colonial rule and increasingly inept at producing profits.</w:t>
      </w:r>
      <w:r w:rsidR="00C436FE" w:rsidRPr="00C436FE">
        <w:rPr>
          <w:sz w:val="4"/>
          <w:szCs w:val="4"/>
        </w:rPr>
        <w:t xml:space="preserve"> </w:t>
      </w:r>
      <w:r w:rsidRPr="00C436FE">
        <w:rPr>
          <w:sz w:val="4"/>
          <w:szCs w:val="4"/>
        </w:rPr>
        <w:t>After two centuries of dominion, the French East India Company liquidated in 1794 and its venerable Dutch counterpart collapsed only five years later.</w:t>
      </w:r>
      <w:r w:rsidR="00401CF4" w:rsidRPr="00C436FE">
        <w:rPr>
          <w:sz w:val="4"/>
          <w:szCs w:val="4"/>
        </w:rPr>
        <w:t xml:space="preserve"> </w:t>
      </w:r>
      <w:r w:rsidRPr="00C436FE">
        <w:rPr>
          <w:sz w:val="4"/>
          <w:szCs w:val="4"/>
        </w:rPr>
        <w:t>Final fatal blows to these absolutist regimes were delivered by the American, French and Haitian revolutions that erupted between 1776 and 1804.</w:t>
      </w:r>
      <w:r w:rsidR="00C436FE" w:rsidRPr="00C436FE">
        <w:rPr>
          <w:sz w:val="4"/>
          <w:szCs w:val="4"/>
        </w:rPr>
        <w:t xml:space="preserve"> </w:t>
      </w:r>
      <w:r w:rsidRPr="00C436FE">
        <w:rPr>
          <w:sz w:val="4"/>
          <w:szCs w:val="4"/>
        </w:rPr>
        <w:t>The British imperial era</w:t>
      </w:r>
      <w:r w:rsidR="00C436FE" w:rsidRPr="00C436FE">
        <w:rPr>
          <w:sz w:val="4"/>
          <w:szCs w:val="4"/>
        </w:rPr>
        <w:t xml:space="preserve"> </w:t>
      </w:r>
      <w:r w:rsidRPr="00C436FE">
        <w:rPr>
          <w:sz w:val="4"/>
          <w:szCs w:val="4"/>
        </w:rPr>
        <w:t>The British imperial age emerged from the cataclysmic Napoleonic Wars that unleashed the transformative power of England’s innovations in industry and global finance. For 12 years, 1803 to 1815, those wars proved to be a Black Death-style maelstrom that roiled Europe, leaving six million dead in their wake and reaching India, Southeast Asia and the Americas.</w:t>
      </w:r>
      <w:r w:rsidR="00C436FE" w:rsidRPr="00C436FE">
        <w:rPr>
          <w:sz w:val="4"/>
          <w:szCs w:val="4"/>
        </w:rPr>
        <w:t xml:space="preserve"> </w:t>
      </w:r>
      <w:r w:rsidRPr="00C436FE">
        <w:rPr>
          <w:sz w:val="4"/>
          <w:szCs w:val="4"/>
        </w:rPr>
        <w:t>By the time the Emperor Napoleon disappeared into exile, France, stripped of many of its overseas colonies, had been reduced to secondary status in Europe, while its erstwhile ally, Spain, was so weakened that it would soon lose its Latin American empire. Propelled by a tumultuous and historic economic transformation, Britain suddenly faced no serious European rival and found itself free to create and oversee a bifurcated world order in which sovereignty remained a right and reality only in Europe and parts of the Americas, while much of the rest of the planet was subject to imperial dominion.</w:t>
      </w:r>
      <w:r w:rsidR="00C436FE" w:rsidRPr="00C436FE">
        <w:rPr>
          <w:sz w:val="4"/>
          <w:szCs w:val="4"/>
        </w:rPr>
        <w:t xml:space="preserve"> </w:t>
      </w:r>
      <w:r w:rsidRPr="00C436FE">
        <w:rPr>
          <w:sz w:val="4"/>
          <w:szCs w:val="4"/>
        </w:rPr>
        <w:t>Admittedly, the destruction caused by the Napoleonic wars may seem relatively modest compared to the devastation of the Black Death, but the long-term changes engendered by Britain’s industrial revolution and the finance capitalism that emerged from those wars proved far more compelling than the earlier era’s merchant companies and missionary endeavors. From 1815 to 1914, London presided over an expanding global system marked by industry, capital exports and colonial conquests, all spurred by the integration of the planet via railroad, steamship, telegraph and ultimately radio. In contrast to the weak royal companies of the earlier age, this version of imperialism combined modern corporations with direct colonial rule in a way that allowed for far more efficient exploitation of local resources. No surprise, then, that some scholars have called Britain’s century of dominion the “first age of globalization.”</w:t>
      </w:r>
      <w:r w:rsidR="00C436FE" w:rsidRPr="00C436FE">
        <w:rPr>
          <w:sz w:val="4"/>
          <w:szCs w:val="4"/>
        </w:rPr>
        <w:t xml:space="preserve"> </w:t>
      </w:r>
      <w:r w:rsidRPr="00C436FE">
        <w:rPr>
          <w:sz w:val="4"/>
          <w:szCs w:val="4"/>
        </w:rPr>
        <w:t>From 1815 to 1914, London presided over an expanding global system marked by industry, capital exports and colonial conquests, all spurred by the integration of the planet via railroad, steamship, telegraph and radio.</w:t>
      </w:r>
      <w:r w:rsidR="00C436FE" w:rsidRPr="00C436FE">
        <w:rPr>
          <w:sz w:val="4"/>
          <w:szCs w:val="4"/>
        </w:rPr>
        <w:t xml:space="preserve"> </w:t>
      </w:r>
      <w:r w:rsidRPr="00C436FE">
        <w:rPr>
          <w:sz w:val="4"/>
          <w:szCs w:val="4"/>
        </w:rPr>
        <w:t>While British industry and finance were quintessentially modern, its imperial age extended key international principles of centuries past, even if in grim secular guise. While the Dutch doctrine of “freedom of the seas” allowed the British navy to rule the waves, the earlier religious justification for domination was replaced by a racialist ideology that legitimized European efforts to conquer and colonize the half of humanity whom the imperialist poet Rudyard Kipling branded the “lesser breeds.”</w:t>
      </w:r>
      <w:r w:rsidR="00C436FE" w:rsidRPr="00C436FE">
        <w:rPr>
          <w:sz w:val="4"/>
          <w:szCs w:val="4"/>
        </w:rPr>
        <w:t xml:space="preserve"> </w:t>
      </w:r>
      <w:r w:rsidRPr="00C436FE">
        <w:rPr>
          <w:sz w:val="4"/>
          <w:szCs w:val="4"/>
        </w:rPr>
        <w:t>Although the 1815 Congress of Vienna officially launched the British era by eliminating France as a rival, the 1885 Berlin Conference on Africa truly defined the age. Much as the Portuguese and Spanish had done at Tordesillas in 1494, the 14 imperial powers (including the United States) present at Berlin four centuries later justified carving up the entire continent of Africa by proclaiming a self-serving commitment “to watch over the preservation of the native tribes and to care for the improvement of the conditions of their moral and material well-being.” Just as that designation of Africans as “native tribes” instead of “nations” or “peoples” denied them both sovereignty and human rights, so the British century witnessed eight empires subjecting nearly half of humanity to colonial rule premised on racial inferiority.</w:t>
      </w:r>
      <w:r w:rsidR="00C436FE" w:rsidRPr="00C436FE">
        <w:rPr>
          <w:sz w:val="4"/>
          <w:szCs w:val="4"/>
        </w:rPr>
        <w:t xml:space="preserve"> </w:t>
      </w:r>
      <w:r w:rsidRPr="00C436FE">
        <w:rPr>
          <w:sz w:val="4"/>
          <w:szCs w:val="4"/>
        </w:rPr>
        <w:t>Only a century after its founding, however, the contradictions that lurked within Great Britain’s global rule erupted, thanks to the way that two cataclysmic world wars coincided with the long-term rise of anti-colonial nationalism to create our current world order. The alliance system among rival empires proved volatile, exploding into murderous conflicts in 1914 and again in 1939. Worse yet, industrialization had spawned the battleship and the airship as engines for warfare of unprecedented range and destructive power, while modern science would also create nuclear weapons with the power to potentially destroy the planet itself. Meanwhile, the colonies that covered nearly half the globe refused to abide by the institutionalized denial of the very liberty, humanity, and sovereignty that Europe prized for itself.</w:t>
      </w:r>
      <w:r w:rsidR="00C436FE" w:rsidRPr="00C436FE">
        <w:rPr>
          <w:sz w:val="4"/>
          <w:szCs w:val="4"/>
        </w:rPr>
        <w:t xml:space="preserve"> </w:t>
      </w:r>
      <w:r w:rsidRPr="00C436FE">
        <w:rPr>
          <w:sz w:val="4"/>
          <w:szCs w:val="4"/>
        </w:rPr>
        <w:t>While most of the 15 million combat deaths in World War I emerged from the destructive nature of trench warfare on the western front in France (compounded by 100 million fatalities worldwide from an influenza pandemic), World War II spread its devastation globally, killing more than 60 million people and ravaging cities across Europe and Asia. With Europe struggling to recover, its empires could no longer constrain colonial cries for independence. Just two decades after the war’s end, the six European overseas empires that had dominated much of Asia and Africa for five centuries gave way to 100 new nations.</w:t>
      </w:r>
      <w:r w:rsidR="00C436FE" w:rsidRPr="00C436FE">
        <w:rPr>
          <w:sz w:val="4"/>
          <w:szCs w:val="4"/>
        </w:rPr>
        <w:t xml:space="preserve"> </w:t>
      </w:r>
      <w:r w:rsidRPr="00C436FE">
        <w:rPr>
          <w:sz w:val="4"/>
          <w:szCs w:val="4"/>
        </w:rPr>
        <w:t>Washington’s world order</w:t>
      </w:r>
      <w:r w:rsidR="00C436FE" w:rsidRPr="00C436FE">
        <w:rPr>
          <w:sz w:val="4"/>
          <w:szCs w:val="4"/>
        </w:rPr>
        <w:t xml:space="preserve"> </w:t>
      </w:r>
      <w:r w:rsidRPr="00C436FE">
        <w:rPr>
          <w:sz w:val="4"/>
          <w:szCs w:val="4"/>
        </w:rPr>
        <w:t>In the aftermath of history’s most destructive war, the United States used its unmatched power to form the Washington world system. American deaths in World War II numbered 418,000, but those losses paled before the 24 million dead in Russia, the 20 million more in China, and the 19 million in Europe. While industries across Europe, Russia and Japan were damaged or destroyed and much of Eurasia was ravaged, the United States found itself left with a vibrant economy on a war footing and half the world’s industrial capacity. With much of Europe and Asia suffering from mass hunger, the swelling surpluses of American agriculture fed a famished humanity.</w:t>
      </w:r>
      <w:r w:rsidR="00C436FE" w:rsidRPr="00C436FE">
        <w:rPr>
          <w:sz w:val="4"/>
          <w:szCs w:val="4"/>
        </w:rPr>
        <w:t xml:space="preserve"> </w:t>
      </w:r>
      <w:r w:rsidRPr="00C436FE">
        <w:rPr>
          <w:sz w:val="4"/>
          <w:szCs w:val="4"/>
        </w:rPr>
        <w:t>Washington’s visionary world order took form at Bretton Woods, New Hampshire, in 1944.</w:t>
      </w:r>
      <w:r w:rsidR="00401CF4" w:rsidRPr="00C436FE">
        <w:rPr>
          <w:sz w:val="4"/>
          <w:szCs w:val="4"/>
        </w:rPr>
        <w:t xml:space="preserve"> </w:t>
      </w:r>
      <w:r w:rsidRPr="00C436FE">
        <w:rPr>
          <w:sz w:val="4"/>
          <w:szCs w:val="4"/>
        </w:rPr>
        <w:t>There, 44 Allied nations created an international financial system exemplified by the World Bank and then, at San Francisco in 1945, by a U.N. charter to form a community of sovereign nations. In a striking blow for human progress, this new order resoundingly rejected the religious and racial divisions of the previous five centuries, proclaiming in the U.N.’s Universal Declaration of Human Rights the “equal and inalienable rights of all members of the human family,” which “should be protected by the rule of law.”</w:t>
      </w:r>
      <w:r w:rsidR="00C436FE" w:rsidRPr="00C436FE">
        <w:rPr>
          <w:sz w:val="4"/>
          <w:szCs w:val="4"/>
        </w:rPr>
        <w:t xml:space="preserve"> </w:t>
      </w:r>
      <w:r w:rsidRPr="00C436FE">
        <w:rPr>
          <w:sz w:val="4"/>
          <w:szCs w:val="4"/>
        </w:rPr>
        <w:t>Within a decade after the end of World War II, Washington had 500 overseas military bases ringing Eurasia, a chain of mutual defense pacts and a globe-girding armada of nuclear-armed warships and strategic bombers.</w:t>
      </w:r>
      <w:r w:rsidR="00C436FE" w:rsidRPr="00C436FE">
        <w:rPr>
          <w:sz w:val="4"/>
          <w:szCs w:val="4"/>
        </w:rPr>
        <w:t xml:space="preserve"> </w:t>
      </w:r>
      <w:r w:rsidRPr="00C436FE">
        <w:rPr>
          <w:sz w:val="4"/>
          <w:szCs w:val="4"/>
        </w:rPr>
        <w:t>Within a decade after the end of World War II, Washington also had 500 overseas military bases ringing Eurasia and a chain of mutual defense pacts stretching from the North Atlantic Treaty Organization (NATO) to the Australia, New Zealand, United States Security Treaty (ANZUS), and a globe-girding armada of nuclear-armed warships and strategic bombers. To exercise its version of global dominion, Washington retained the 17th-century Dutch doctrine of “freedom of the seas,” later extending it even to space where, for more than half a century, its military satellites have orbited without restraint.</w:t>
      </w:r>
      <w:r w:rsidR="00C436FE" w:rsidRPr="00C436FE">
        <w:rPr>
          <w:sz w:val="4"/>
          <w:szCs w:val="4"/>
        </w:rPr>
        <w:t xml:space="preserve"> </w:t>
      </w:r>
      <w:r w:rsidRPr="00C436FE">
        <w:rPr>
          <w:sz w:val="4"/>
          <w:szCs w:val="4"/>
        </w:rPr>
        <w:t>Just as the British imperial system was far more pervasive and powerful than its Iberian predecessor, so Washington’s world order went beyond both of them, becoming rigorously systematic and deeply embedded in every aspect of planetary life. While the 1815 Congress of Vienna was an ephemeral gathering of two dozen diplomats whose influence faded within a decade, the United Nations and its 193 member states have, for nearly 75 years, sustained 44,000 permanent staff to supervise global health, human rights, education, law, labor, gender relations, development, food, culture, peacekeeping and refugees. In addition to such broad governance, the U.N. also hosts treaties that are meant to regulate sea, space and the climate.</w:t>
      </w:r>
      <w:r w:rsidR="00C436FE" w:rsidRPr="00C436FE">
        <w:rPr>
          <w:sz w:val="4"/>
          <w:szCs w:val="4"/>
        </w:rPr>
        <w:t xml:space="preserve"> </w:t>
      </w:r>
      <w:r w:rsidRPr="00C436FE">
        <w:rPr>
          <w:sz w:val="4"/>
          <w:szCs w:val="4"/>
        </w:rPr>
        <w:t>Not only did the Bretton Woods conference create a global financial system, but it also led to the formation of the World Trade Organization that regulates commerce among 124 member states. You might imagine, then, that such an extraordinarily comprehensive system, integrated into almost every aspect of international intercourse, would be able to survive even major upheavals.</w:t>
      </w:r>
    </w:p>
    <w:p w14:paraId="255DE5FF" w14:textId="39F85A9E" w:rsidR="00C436FE" w:rsidRPr="00C436FE" w:rsidRDefault="00C436FE" w:rsidP="00EB2510">
      <w:pPr>
        <w:rPr>
          <w:sz w:val="16"/>
        </w:rPr>
      </w:pPr>
      <w:r>
        <w:rPr>
          <w:sz w:val="16"/>
        </w:rPr>
        <w:t>[PARAGRAPH BREAKS RESUME]</w:t>
      </w:r>
    </w:p>
    <w:p w14:paraId="28217919" w14:textId="761D726A" w:rsidR="00EB2510" w:rsidRPr="00C436FE" w:rsidRDefault="00EB2510" w:rsidP="00EB2510">
      <w:pPr>
        <w:rPr>
          <w:sz w:val="16"/>
        </w:rPr>
      </w:pPr>
      <w:r w:rsidRPr="00C436FE">
        <w:rPr>
          <w:sz w:val="16"/>
        </w:rPr>
        <w:t>Cataclysm and collapse</w:t>
      </w:r>
    </w:p>
    <w:p w14:paraId="1BC83BE9" w14:textId="77777777" w:rsidR="00401CF4" w:rsidRPr="00C436FE" w:rsidRDefault="00EB2510" w:rsidP="00EB2510">
      <w:pPr>
        <w:rPr>
          <w:sz w:val="16"/>
        </w:rPr>
      </w:pPr>
      <w:r w:rsidRPr="00C436FE">
        <w:rPr>
          <w:sz w:val="16"/>
        </w:rPr>
        <w:t xml:space="preserve">Yet there is mounting evidence that </w:t>
      </w:r>
      <w:r w:rsidRPr="00C436FE">
        <w:rPr>
          <w:u w:val="single"/>
        </w:rPr>
        <w:t xml:space="preserve">climate change, as it accelerates, is creating the </w:t>
      </w:r>
      <w:r w:rsidRPr="00C436FE">
        <w:rPr>
          <w:rStyle w:val="Emphasis"/>
        </w:rPr>
        <w:t>basis</w:t>
      </w:r>
      <w:r w:rsidRPr="00C436FE">
        <w:rPr>
          <w:u w:val="single"/>
        </w:rPr>
        <w:t xml:space="preserve"> for the sort of </w:t>
      </w:r>
      <w:r w:rsidRPr="00C436FE">
        <w:rPr>
          <w:rStyle w:val="Emphasis"/>
        </w:rPr>
        <w:t>cataclysm</w:t>
      </w:r>
      <w:r w:rsidRPr="00C436FE">
        <w:rPr>
          <w:u w:val="single"/>
        </w:rPr>
        <w:t xml:space="preserve"> that will be capable of </w:t>
      </w:r>
      <w:r w:rsidRPr="00C436FE">
        <w:rPr>
          <w:rStyle w:val="Emphasis"/>
        </w:rPr>
        <w:t>shaking</w:t>
      </w:r>
      <w:r w:rsidRPr="00C436FE">
        <w:rPr>
          <w:u w:val="single"/>
        </w:rPr>
        <w:t xml:space="preserve"> even such a </w:t>
      </w:r>
      <w:r w:rsidRPr="00C436FE">
        <w:rPr>
          <w:rStyle w:val="Emphasis"/>
        </w:rPr>
        <w:t>deeply rooted world order</w:t>
      </w:r>
      <w:r w:rsidRPr="00C436FE">
        <w:rPr>
          <w:sz w:val="16"/>
        </w:rPr>
        <w:t>. The cascading effects of global warming will be ever more evident, not in the distant future of 2100 (as once thought), but within just 20 years, impacting the lives of most adults alive today.</w:t>
      </w:r>
    </w:p>
    <w:p w14:paraId="391DC753" w14:textId="008B060C" w:rsidR="00401CF4" w:rsidRPr="00C436FE" w:rsidRDefault="00EB2510" w:rsidP="00EB2510">
      <w:pPr>
        <w:rPr>
          <w:sz w:val="16"/>
        </w:rPr>
      </w:pPr>
      <w:r w:rsidRPr="00C436FE">
        <w:rPr>
          <w:sz w:val="16"/>
        </w:rPr>
        <w:t xml:space="preserve">Last October, </w:t>
      </w:r>
      <w:r w:rsidRPr="00C436FE">
        <w:rPr>
          <w:u w:val="single"/>
        </w:rPr>
        <w:t xml:space="preserve">scientists with the U.N.’s Intergovernmental Panel on Climate Change issued a “doomsday report,” warning that humanity had just </w:t>
      </w:r>
      <w:r w:rsidRPr="00C436FE">
        <w:rPr>
          <w:rStyle w:val="Emphasis"/>
        </w:rPr>
        <w:t>12 years left</w:t>
      </w:r>
      <w:r w:rsidRPr="00C436FE">
        <w:rPr>
          <w:sz w:val="16"/>
        </w:rPr>
        <w:t xml:space="preserve"> to cut carbon emissions by a striking 45% or the world’s temperature would rise by at least 1.5 degrees Celsius above preindustrial levels by about 2040.</w:t>
      </w:r>
      <w:r w:rsidR="00401CF4" w:rsidRPr="00C436FE">
        <w:rPr>
          <w:sz w:val="16"/>
        </w:rPr>
        <w:t xml:space="preserve"> </w:t>
      </w:r>
      <w:r w:rsidRPr="00C436FE">
        <w:rPr>
          <w:sz w:val="16"/>
        </w:rPr>
        <w:t xml:space="preserve">This, in turn, </w:t>
      </w:r>
      <w:r w:rsidRPr="00C436FE">
        <w:rPr>
          <w:u w:val="single"/>
        </w:rPr>
        <w:t xml:space="preserve">would bring significant </w:t>
      </w:r>
      <w:r w:rsidRPr="00C436FE">
        <w:rPr>
          <w:rStyle w:val="Emphasis"/>
        </w:rPr>
        <w:t>coastal flooding</w:t>
      </w:r>
      <w:r w:rsidRPr="00C436FE">
        <w:rPr>
          <w:u w:val="single"/>
        </w:rPr>
        <w:t xml:space="preserve">, ever more </w:t>
      </w:r>
      <w:r w:rsidRPr="00C436FE">
        <w:rPr>
          <w:rStyle w:val="Emphasis"/>
        </w:rPr>
        <w:t>intense storms</w:t>
      </w:r>
      <w:r w:rsidRPr="00C436FE">
        <w:rPr>
          <w:u w:val="single"/>
        </w:rPr>
        <w:t xml:space="preserve">, fierce </w:t>
      </w:r>
      <w:r w:rsidRPr="00C436FE">
        <w:rPr>
          <w:rStyle w:val="Emphasis"/>
        </w:rPr>
        <w:t>drought</w:t>
      </w:r>
      <w:r w:rsidRPr="00C436FE">
        <w:rPr>
          <w:u w:val="single"/>
        </w:rPr>
        <w:t xml:space="preserve">, </w:t>
      </w:r>
      <w:r w:rsidRPr="00C436FE">
        <w:rPr>
          <w:rStyle w:val="Emphasis"/>
        </w:rPr>
        <w:t>wildfires</w:t>
      </w:r>
      <w:r w:rsidRPr="00C436FE">
        <w:rPr>
          <w:u w:val="single"/>
        </w:rPr>
        <w:t xml:space="preserve"> and </w:t>
      </w:r>
      <w:r w:rsidRPr="00C436FE">
        <w:rPr>
          <w:rStyle w:val="Emphasis"/>
        </w:rPr>
        <w:t>heat waves</w:t>
      </w:r>
      <w:r w:rsidRPr="00C436FE">
        <w:rPr>
          <w:u w:val="single"/>
        </w:rPr>
        <w:t xml:space="preserve"> with damage that might add up to as much as </w:t>
      </w:r>
      <w:r w:rsidRPr="00C436FE">
        <w:rPr>
          <w:rStyle w:val="Emphasis"/>
        </w:rPr>
        <w:t>$54 trillion</w:t>
      </w:r>
      <w:r w:rsidRPr="00C436FE">
        <w:rPr>
          <w:u w:val="single"/>
        </w:rPr>
        <w:t xml:space="preserve"> — well over </w:t>
      </w:r>
      <w:r w:rsidRPr="00C436FE">
        <w:rPr>
          <w:rStyle w:val="Emphasis"/>
        </w:rPr>
        <w:t>half</w:t>
      </w:r>
      <w:r w:rsidRPr="00C436FE">
        <w:rPr>
          <w:u w:val="single"/>
        </w:rPr>
        <w:t xml:space="preserve"> the current size of the </w:t>
      </w:r>
      <w:r w:rsidRPr="00C436FE">
        <w:rPr>
          <w:rStyle w:val="Emphasis"/>
        </w:rPr>
        <w:t>global economy</w:t>
      </w:r>
      <w:r w:rsidRPr="00C436FE">
        <w:rPr>
          <w:sz w:val="16"/>
        </w:rPr>
        <w:t>. Within a few decades after that, global warming would, absent heroic measures, reach a dangerous 2 degrees Celsius, with even more devastation.</w:t>
      </w:r>
    </w:p>
    <w:p w14:paraId="030014E1" w14:textId="77777777" w:rsidR="00401CF4" w:rsidRPr="00C436FE" w:rsidRDefault="00EB2510" w:rsidP="00EB2510">
      <w:pPr>
        <w:rPr>
          <w:sz w:val="16"/>
        </w:rPr>
      </w:pPr>
      <w:r w:rsidRPr="00C436FE">
        <w:rPr>
          <w:sz w:val="16"/>
        </w:rPr>
        <w:t>The cascading effects of global warming will be ever more evident, not in the distant future of 2100 (as once thought), but within just 20 years, impacting the lives of most adults alive today.</w:t>
      </w:r>
    </w:p>
    <w:p w14:paraId="338DEF54" w14:textId="77777777" w:rsidR="00401CF4" w:rsidRPr="00C436FE" w:rsidRDefault="00EB2510" w:rsidP="00EB2510">
      <w:pPr>
        <w:rPr>
          <w:sz w:val="16"/>
        </w:rPr>
      </w:pPr>
      <w:r w:rsidRPr="00C436FE">
        <w:rPr>
          <w:sz w:val="16"/>
        </w:rPr>
        <w:t xml:space="preserve">In January, scientists, using new data from sophisticated floating sensors, reported that the world’s oceans were heating 40% faster than estimated only five years earlier, unleashing powerful storms with frequent coastal flooding. Sooner or later, sea levels might rise by a full foot thanks to nothing but the thermal expansion of existing waters. Simultaneous reports showed that </w:t>
      </w:r>
      <w:r w:rsidRPr="00C436FE">
        <w:rPr>
          <w:u w:val="single"/>
        </w:rPr>
        <w:t xml:space="preserve">the rise in world air temperature has already made the last five years the </w:t>
      </w:r>
      <w:r w:rsidRPr="00C436FE">
        <w:rPr>
          <w:rStyle w:val="Emphasis"/>
        </w:rPr>
        <w:t>hottest in recorded history</w:t>
      </w:r>
      <w:r w:rsidRPr="00C436FE">
        <w:rPr>
          <w:u w:val="single"/>
        </w:rPr>
        <w:t xml:space="preserve">, bringing ever more </w:t>
      </w:r>
      <w:r w:rsidRPr="00C436FE">
        <w:rPr>
          <w:rStyle w:val="Emphasis"/>
        </w:rPr>
        <w:t>powerful hurricanes</w:t>
      </w:r>
      <w:r w:rsidRPr="00C436FE">
        <w:rPr>
          <w:u w:val="single"/>
        </w:rPr>
        <w:t xml:space="preserve"> and </w:t>
      </w:r>
      <w:r w:rsidRPr="00C436FE">
        <w:rPr>
          <w:rStyle w:val="Emphasis"/>
        </w:rPr>
        <w:t>raging wildfires</w:t>
      </w:r>
      <w:r w:rsidRPr="00C436FE">
        <w:rPr>
          <w:u w:val="single"/>
        </w:rPr>
        <w:t xml:space="preserve"> to the</w:t>
      </w:r>
      <w:r w:rsidRPr="00C436FE">
        <w:rPr>
          <w:sz w:val="16"/>
        </w:rPr>
        <w:t xml:space="preserve"> </w:t>
      </w:r>
      <w:r w:rsidRPr="00C436FE">
        <w:rPr>
          <w:rStyle w:val="Emphasis"/>
        </w:rPr>
        <w:t>U</w:t>
      </w:r>
      <w:r w:rsidRPr="00C436FE">
        <w:rPr>
          <w:sz w:val="16"/>
        </w:rPr>
        <w:t xml:space="preserve">nited </w:t>
      </w:r>
      <w:r w:rsidRPr="00C436FE">
        <w:rPr>
          <w:rStyle w:val="Emphasis"/>
        </w:rPr>
        <w:t>S</w:t>
      </w:r>
      <w:r w:rsidRPr="00C436FE">
        <w:rPr>
          <w:sz w:val="16"/>
        </w:rPr>
        <w:t xml:space="preserve">tates </w:t>
      </w:r>
      <w:r w:rsidRPr="00C436FE">
        <w:rPr>
          <w:u w:val="single"/>
        </w:rPr>
        <w:t xml:space="preserve">with damages totaling </w:t>
      </w:r>
      <w:r w:rsidRPr="00C436FE">
        <w:rPr>
          <w:rStyle w:val="Emphasis"/>
        </w:rPr>
        <w:t>$306 billion</w:t>
      </w:r>
      <w:r w:rsidRPr="00C436FE">
        <w:rPr>
          <w:u w:val="single"/>
        </w:rPr>
        <w:t xml:space="preserve"> in </w:t>
      </w:r>
      <w:r w:rsidRPr="00C436FE">
        <w:rPr>
          <w:rStyle w:val="Emphasis"/>
        </w:rPr>
        <w:t>2017</w:t>
      </w:r>
      <w:r w:rsidRPr="00C436FE">
        <w:rPr>
          <w:u w:val="single"/>
        </w:rPr>
        <w:t xml:space="preserve">. And that hefty sum should be considered just the </w:t>
      </w:r>
      <w:r w:rsidRPr="00C436FE">
        <w:rPr>
          <w:rStyle w:val="Emphasis"/>
        </w:rPr>
        <w:t>most modest</w:t>
      </w:r>
      <w:r w:rsidRPr="00C436FE">
        <w:rPr>
          <w:u w:val="single"/>
        </w:rPr>
        <w:t xml:space="preserve"> of down payments on </w:t>
      </w:r>
      <w:r w:rsidRPr="00C436FE">
        <w:rPr>
          <w:rStyle w:val="Emphasis"/>
        </w:rPr>
        <w:t>what’s to come</w:t>
      </w:r>
      <w:r w:rsidRPr="00C436FE">
        <w:rPr>
          <w:sz w:val="16"/>
        </w:rPr>
        <w:t>.</w:t>
      </w:r>
    </w:p>
    <w:p w14:paraId="4F856419" w14:textId="77777777" w:rsidR="00401CF4" w:rsidRPr="00C436FE" w:rsidRDefault="00EB2510" w:rsidP="00EB2510">
      <w:pPr>
        <w:rPr>
          <w:sz w:val="16"/>
        </w:rPr>
      </w:pPr>
      <w:r w:rsidRPr="00C436FE">
        <w:rPr>
          <w:sz w:val="16"/>
        </w:rPr>
        <w:t xml:space="preserve">Surprisingly fast-melting ice sheets in Greenland and the Antarctic will only intensify the impact of climate change. An anticipated rise in sea level of eight inches by 2050 could double </w:t>
      </w:r>
      <w:proofErr w:type="gramStart"/>
      <w:r w:rsidRPr="00C436FE">
        <w:rPr>
          <w:sz w:val="16"/>
        </w:rPr>
        <w:t>coastal</w:t>
      </w:r>
      <w:proofErr w:type="gramEnd"/>
      <w:r w:rsidRPr="00C436FE">
        <w:rPr>
          <w:sz w:val="16"/>
        </w:rPr>
        <w:t xml:space="preserve"> flooding in tropical latitudes — with devastating impacts on millions of people in low-lying Bangladesh and the mega-cities of southeastern Asia from Mumbai to Saigon and Guangzhou. Meltwater from Greenland is also disrupting the North Atlantic’s “overturning circulation” that regulates the region’s climate and is destined to produce yet more extreme weather events. Meanwhile, Antarctic meltwater will trap warm water under the surface, accelerating the break-up of the West Antarctic ice shelf and contributing to a rise in ocean levels that could hit 20 inches by 2100.</w:t>
      </w:r>
    </w:p>
    <w:p w14:paraId="71142057" w14:textId="77777777" w:rsidR="00401CF4" w:rsidRPr="00C436FE" w:rsidRDefault="00EB2510" w:rsidP="00EB2510">
      <w:pPr>
        <w:rPr>
          <w:sz w:val="16"/>
        </w:rPr>
      </w:pPr>
      <w:r w:rsidRPr="00C436FE">
        <w:rPr>
          <w:sz w:val="16"/>
        </w:rPr>
        <w:t xml:space="preserve">In sum, </w:t>
      </w:r>
      <w:r w:rsidRPr="00C436FE">
        <w:rPr>
          <w:u w:val="single"/>
        </w:rPr>
        <w:t xml:space="preserve">an </w:t>
      </w:r>
      <w:r w:rsidRPr="00C436FE">
        <w:rPr>
          <w:rStyle w:val="Emphasis"/>
        </w:rPr>
        <w:t>ever-escalating</w:t>
      </w:r>
      <w:r w:rsidRPr="00C436FE">
        <w:rPr>
          <w:u w:val="single"/>
        </w:rPr>
        <w:t xml:space="preserve"> tempo of </w:t>
      </w:r>
      <w:r w:rsidRPr="00C436FE">
        <w:rPr>
          <w:rStyle w:val="Emphasis"/>
        </w:rPr>
        <w:t>climate change</w:t>
      </w:r>
      <w:r w:rsidRPr="00C436FE">
        <w:rPr>
          <w:u w:val="single"/>
        </w:rPr>
        <w:t xml:space="preserve"> over the coming decades is likely to produce </w:t>
      </w:r>
      <w:r w:rsidRPr="00C436FE">
        <w:rPr>
          <w:rStyle w:val="Emphasis"/>
        </w:rPr>
        <w:t>massive damage</w:t>
      </w:r>
      <w:r w:rsidRPr="00C436FE">
        <w:rPr>
          <w:u w:val="single"/>
        </w:rPr>
        <w:t xml:space="preserve"> to the infrastructure that </w:t>
      </w:r>
      <w:r w:rsidRPr="00C436FE">
        <w:rPr>
          <w:rStyle w:val="Emphasis"/>
        </w:rPr>
        <w:t>sustains human life</w:t>
      </w:r>
      <w:r w:rsidRPr="00C436FE">
        <w:rPr>
          <w:sz w:val="16"/>
        </w:rPr>
        <w:t>. Seven hundred years later, humanity could be facing another catastrophe on the scale of the Black Death, one that might, once again, set the world in motion.</w:t>
      </w:r>
    </w:p>
    <w:p w14:paraId="50E38FBB" w14:textId="2333C1A6" w:rsidR="00401CF4" w:rsidRPr="00C436FE" w:rsidRDefault="00EB2510" w:rsidP="00EB2510">
      <w:pPr>
        <w:rPr>
          <w:sz w:val="16"/>
        </w:rPr>
      </w:pPr>
      <w:r w:rsidRPr="00C436FE">
        <w:rPr>
          <w:sz w:val="16"/>
        </w:rPr>
        <w:t>The geopolitical impact of climate change may be felt most immediately in the Mediterranean basin, home to 466 million people, where temperatures in 2016 had already reached 1.3 degrees Celsius above pre-industrial levels.</w:t>
      </w:r>
      <w:r w:rsidR="00401CF4" w:rsidRPr="00C436FE">
        <w:rPr>
          <w:sz w:val="16"/>
        </w:rPr>
        <w:t xml:space="preserve"> </w:t>
      </w:r>
      <w:r w:rsidRPr="00C436FE">
        <w:rPr>
          <w:sz w:val="16"/>
        </w:rPr>
        <w:t>(The current global average was still around 0.85 degrees.) This means that the threat of devastating drought is going to be brought to a historically dry region bordered by sprawling deserts in North Africa and the Middle East. In a telling example of how climate catastrophe can erase an entire world order, around 1200 B.C. the eastern Mediterranean suffered a protracted drought that “caused crop failures, dearth, and famine,” sweeping away Late Bronze Age civilizations like the Greek Mycenaean cities, the Hittite empire and the New Kingdom in Egypt.</w:t>
      </w:r>
    </w:p>
    <w:p w14:paraId="3EBAA356" w14:textId="77777777" w:rsidR="00401CF4" w:rsidRPr="00C436FE" w:rsidRDefault="00EB2510" w:rsidP="00EB2510">
      <w:pPr>
        <w:rPr>
          <w:sz w:val="16"/>
        </w:rPr>
      </w:pPr>
      <w:r w:rsidRPr="00C436FE">
        <w:rPr>
          <w:sz w:val="16"/>
        </w:rPr>
        <w:t>From 2007 to 2010, ongoing global warming caused the “worst three-year drought” in Syria’s recorded history — precipitating unrest marked by “massive agricultural failures” that drove 1.5 million people into city slums and, next, by a devastating civil war that, starting in 2011, forced five million refugees to flee that country. As more than a million migrants, led by 350,000 Syrians, poured into Europe in 2015, the European Union plunged into political crisis. Anti-immigrant parties soon gained in popularity and power across the continent while Britain voted for its own chaotic Brexit.</w:t>
      </w:r>
    </w:p>
    <w:p w14:paraId="6A256028" w14:textId="77777777" w:rsidR="00401CF4" w:rsidRPr="00C436FE" w:rsidRDefault="00EB2510" w:rsidP="00EB2510">
      <w:pPr>
        <w:rPr>
          <w:sz w:val="16"/>
        </w:rPr>
      </w:pPr>
      <w:r w:rsidRPr="00C436FE">
        <w:rPr>
          <w:sz w:val="16"/>
        </w:rPr>
        <w:t>Projecting the Middle East’s history, ancient and modern, into the near future, the ingredients for a regional crisis with serious global ramifications are clearly present. Just last month, the U.S. National Intelligence Council warned that “climate hazards,” such as “heat waves [and] droughts,” were increasing “social unrest, migration and interstate tension in countries such as Egypt, Ethiopia, Iraq and Jordan.”</w:t>
      </w:r>
    </w:p>
    <w:p w14:paraId="4FB41E39" w14:textId="77777777" w:rsidR="00401CF4" w:rsidRPr="00C436FE" w:rsidRDefault="00EB2510" w:rsidP="00EB2510">
      <w:pPr>
        <w:rPr>
          <w:sz w:val="16"/>
        </w:rPr>
      </w:pPr>
      <w:r w:rsidRPr="00C436FE">
        <w:rPr>
          <w:sz w:val="16"/>
        </w:rPr>
        <w:t>If we translate those sparse words into a future scenario, sometime before 2040 when average global warming is likely to reach that dangerous 1.5 degrees Celsius mark, the Middle East will likely experience a disastrous temperature rise of 2.3 degrees. Such intense heat will produce protracted droughts far worse than the one that destroyed those Bronze Age civilizations, potentially devastating agriculture and sparking water wars among the nations that share the Tigris and Euphrates rivers, while sending yet more millions of refugees fleeing toward Europe. Under such unprecedented pressure, far-right parties might take power across the continent and the EU could rupture as every nation seals its borders. NATO, suffering a “severe crisis” since the Trump years, might simply implode, creating a strategic vacuum that finally allows Russia to seize Ukraine and the Baltic states.</w:t>
      </w:r>
    </w:p>
    <w:p w14:paraId="0E22DC1D" w14:textId="465E616C" w:rsidR="00401CF4" w:rsidRPr="00C436FE" w:rsidRDefault="00EB2510" w:rsidP="00EB2510">
      <w:pPr>
        <w:rPr>
          <w:sz w:val="16"/>
        </w:rPr>
      </w:pPr>
      <w:r w:rsidRPr="00C436FE">
        <w:rPr>
          <w:u w:val="single"/>
        </w:rPr>
        <w:t xml:space="preserve">As tensions rise on both sides of the Atlantic, the </w:t>
      </w:r>
      <w:r w:rsidRPr="00A37CB1">
        <w:rPr>
          <w:rStyle w:val="Emphasis"/>
        </w:rPr>
        <w:t>U.N.</w:t>
      </w:r>
      <w:r w:rsidRPr="00C436FE">
        <w:rPr>
          <w:u w:val="single"/>
        </w:rPr>
        <w:t xml:space="preserve"> could</w:t>
      </w:r>
      <w:r w:rsidRPr="00A37CB1">
        <w:rPr>
          <w:u w:val="single"/>
        </w:rPr>
        <w:t xml:space="preserve"> be</w:t>
      </w:r>
      <w:r w:rsidRPr="00A37CB1">
        <w:rPr>
          <w:sz w:val="16"/>
        </w:rPr>
        <w:t xml:space="preserve"> </w:t>
      </w:r>
      <w:r w:rsidRPr="00A37CB1">
        <w:rPr>
          <w:strike/>
          <w:sz w:val="16"/>
        </w:rPr>
        <w:t>paralyzed</w:t>
      </w:r>
      <w:r w:rsidRPr="00A37CB1">
        <w:rPr>
          <w:sz w:val="16"/>
        </w:rPr>
        <w:t xml:space="preserve"> </w:t>
      </w:r>
      <w:r w:rsidR="00A37CB1" w:rsidRPr="00A37CB1">
        <w:rPr>
          <w:sz w:val="16"/>
        </w:rPr>
        <w:t>[</w:t>
      </w:r>
      <w:r w:rsidR="00A37CB1" w:rsidRPr="00A37CB1">
        <w:rPr>
          <w:rStyle w:val="Emphasis"/>
        </w:rPr>
        <w:t>powerless</w:t>
      </w:r>
      <w:r w:rsidR="00A37CB1" w:rsidRPr="00A37CB1">
        <w:rPr>
          <w:sz w:val="16"/>
        </w:rPr>
        <w:t xml:space="preserve">] </w:t>
      </w:r>
      <w:r w:rsidRPr="00C436FE">
        <w:rPr>
          <w:u w:val="single"/>
        </w:rPr>
        <w:t xml:space="preserve">by a </w:t>
      </w:r>
      <w:r w:rsidRPr="00A37CB1">
        <w:rPr>
          <w:rStyle w:val="Emphasis"/>
        </w:rPr>
        <w:t>great-power deadlock</w:t>
      </w:r>
      <w:r w:rsidRPr="00C436FE">
        <w:rPr>
          <w:u w:val="single"/>
        </w:rPr>
        <w:t xml:space="preserve"> in the </w:t>
      </w:r>
      <w:r w:rsidRPr="00A37CB1">
        <w:rPr>
          <w:rStyle w:val="Emphasis"/>
        </w:rPr>
        <w:t>Security Council</w:t>
      </w:r>
      <w:r w:rsidRPr="00C436FE">
        <w:rPr>
          <w:u w:val="single"/>
        </w:rPr>
        <w:t xml:space="preserve"> as well as growing recriminations over the role of its High Commissioner for Refugees. Pummeled by these and similar crises from other </w:t>
      </w:r>
      <w:r w:rsidRPr="00A37CB1">
        <w:rPr>
          <w:rStyle w:val="Emphasis"/>
        </w:rPr>
        <w:t>climate-change hot spots</w:t>
      </w:r>
      <w:r w:rsidRPr="00C436FE">
        <w:rPr>
          <w:u w:val="single"/>
        </w:rPr>
        <w:t xml:space="preserve">, the </w:t>
      </w:r>
      <w:r w:rsidRPr="00A37CB1">
        <w:rPr>
          <w:rStyle w:val="Emphasis"/>
        </w:rPr>
        <w:t>international cooperation</w:t>
      </w:r>
      <w:r w:rsidRPr="00C436FE">
        <w:rPr>
          <w:u w:val="single"/>
        </w:rPr>
        <w:t xml:space="preserve"> that lay at the </w:t>
      </w:r>
      <w:r w:rsidRPr="00A37CB1">
        <w:rPr>
          <w:rStyle w:val="Emphasis"/>
        </w:rPr>
        <w:t>heart</w:t>
      </w:r>
      <w:r w:rsidRPr="00C436FE">
        <w:rPr>
          <w:u w:val="single"/>
        </w:rPr>
        <w:t xml:space="preserve"> of </w:t>
      </w:r>
      <w:r w:rsidRPr="00A37CB1">
        <w:rPr>
          <w:rStyle w:val="Emphasis"/>
        </w:rPr>
        <w:t>Washington’s world order</w:t>
      </w:r>
      <w:r w:rsidRPr="00C436FE">
        <w:rPr>
          <w:u w:val="single"/>
        </w:rPr>
        <w:t xml:space="preserve"> for the past </w:t>
      </w:r>
      <w:r w:rsidRPr="00A37CB1">
        <w:rPr>
          <w:rStyle w:val="Emphasis"/>
        </w:rPr>
        <w:t>90 years</w:t>
      </w:r>
      <w:r w:rsidRPr="00C436FE">
        <w:rPr>
          <w:u w:val="single"/>
        </w:rPr>
        <w:t xml:space="preserve"> would </w:t>
      </w:r>
      <w:r w:rsidRPr="00A37CB1">
        <w:rPr>
          <w:rStyle w:val="Emphasis"/>
        </w:rPr>
        <w:t>simply wither</w:t>
      </w:r>
      <w:r w:rsidRPr="00C436FE">
        <w:rPr>
          <w:u w:val="single"/>
        </w:rPr>
        <w:t xml:space="preserve">, leaving a legacy even </w:t>
      </w:r>
      <w:r w:rsidRPr="00A37CB1">
        <w:rPr>
          <w:rStyle w:val="Emphasis"/>
        </w:rPr>
        <w:t>less visible</w:t>
      </w:r>
      <w:r w:rsidRPr="00C436FE">
        <w:rPr>
          <w:u w:val="single"/>
        </w:rPr>
        <w:t xml:space="preserve"> than that block of the Berlin Wall in midtown Manhattan</w:t>
      </w:r>
      <w:r w:rsidRPr="00C436FE">
        <w:rPr>
          <w:sz w:val="16"/>
        </w:rPr>
        <w:t>.</w:t>
      </w:r>
    </w:p>
    <w:p w14:paraId="0ACB1E39" w14:textId="4BF842AE" w:rsidR="00EB2510" w:rsidRPr="00C436FE" w:rsidRDefault="00EB2510" w:rsidP="00EB2510">
      <w:pPr>
        <w:rPr>
          <w:sz w:val="16"/>
        </w:rPr>
      </w:pPr>
      <w:r w:rsidRPr="00C436FE">
        <w:rPr>
          <w:sz w:val="16"/>
        </w:rPr>
        <w:t>Beijing’s emerging world system</w:t>
      </w:r>
    </w:p>
    <w:p w14:paraId="735B2B0B" w14:textId="77777777" w:rsidR="00401CF4" w:rsidRPr="00C436FE" w:rsidRDefault="00EB2510" w:rsidP="00EB2510">
      <w:pPr>
        <w:rPr>
          <w:sz w:val="16"/>
        </w:rPr>
      </w:pPr>
      <w:r w:rsidRPr="00C436FE">
        <w:rPr>
          <w:u w:val="single"/>
        </w:rPr>
        <w:t xml:space="preserve">As Washington’s </w:t>
      </w:r>
      <w:r w:rsidRPr="00A37CB1">
        <w:rPr>
          <w:rStyle w:val="Emphasis"/>
        </w:rPr>
        <w:t>global power fades</w:t>
      </w:r>
      <w:r w:rsidRPr="00C436FE">
        <w:rPr>
          <w:u w:val="single"/>
        </w:rPr>
        <w:t xml:space="preserve"> and its </w:t>
      </w:r>
      <w:r w:rsidRPr="00A37CB1">
        <w:rPr>
          <w:rStyle w:val="Emphasis"/>
        </w:rPr>
        <w:t>world order weakens</w:t>
      </w:r>
      <w:r w:rsidRPr="00C436FE">
        <w:rPr>
          <w:u w:val="single"/>
        </w:rPr>
        <w:t xml:space="preserve">, Beijing is working to build a </w:t>
      </w:r>
      <w:r w:rsidRPr="00A37CB1">
        <w:rPr>
          <w:rStyle w:val="Emphasis"/>
        </w:rPr>
        <w:t>successor system</w:t>
      </w:r>
      <w:r w:rsidRPr="00C436FE">
        <w:rPr>
          <w:u w:val="single"/>
        </w:rPr>
        <w:t xml:space="preserve"> in its own image that would be </w:t>
      </w:r>
      <w:r w:rsidRPr="00A37CB1">
        <w:rPr>
          <w:rStyle w:val="Emphasis"/>
        </w:rPr>
        <w:t>strikingly different</w:t>
      </w:r>
      <w:r w:rsidRPr="00C436FE">
        <w:rPr>
          <w:u w:val="single"/>
        </w:rPr>
        <w:t xml:space="preserve"> from the present one</w:t>
      </w:r>
      <w:r w:rsidRPr="00C436FE">
        <w:rPr>
          <w:sz w:val="16"/>
        </w:rPr>
        <w:t>.</w:t>
      </w:r>
    </w:p>
    <w:p w14:paraId="0E2E5771" w14:textId="77777777" w:rsidR="00401CF4" w:rsidRPr="00C436FE" w:rsidRDefault="00EB2510" w:rsidP="00EB2510">
      <w:pPr>
        <w:rPr>
          <w:u w:val="single"/>
        </w:rPr>
      </w:pPr>
      <w:r w:rsidRPr="00C436FE">
        <w:rPr>
          <w:sz w:val="16"/>
        </w:rPr>
        <w:t xml:space="preserve">Most fundamentally, China has subordinated human rights to an overarching vision of expanding state sovereignty, vehemently rejecting foreign criticism of its treatment of its Tibetan and Uighur minorities, just as it ignores equally egregious domestic transgressions by countries like North Korea and the Philippines. </w:t>
      </w:r>
      <w:r w:rsidRPr="00C436FE">
        <w:rPr>
          <w:u w:val="single"/>
        </w:rPr>
        <w:t xml:space="preserve">If </w:t>
      </w:r>
      <w:r w:rsidRPr="00A37CB1">
        <w:rPr>
          <w:rStyle w:val="Emphasis"/>
        </w:rPr>
        <w:t>climate change</w:t>
      </w:r>
      <w:r w:rsidRPr="00C436FE">
        <w:rPr>
          <w:u w:val="single"/>
        </w:rPr>
        <w:t xml:space="preserve"> does</w:t>
      </w:r>
      <w:r w:rsidRPr="00C436FE">
        <w:rPr>
          <w:sz w:val="16"/>
        </w:rPr>
        <w:t xml:space="preserve">, in fact, </w:t>
      </w:r>
      <w:r w:rsidRPr="00C436FE">
        <w:rPr>
          <w:u w:val="single"/>
        </w:rPr>
        <w:t xml:space="preserve">spark </w:t>
      </w:r>
      <w:r w:rsidRPr="00A37CB1">
        <w:rPr>
          <w:rStyle w:val="Emphasis"/>
        </w:rPr>
        <w:t>mass migrations</w:t>
      </w:r>
      <w:r w:rsidRPr="00C436FE">
        <w:rPr>
          <w:u w:val="single"/>
        </w:rPr>
        <w:t>, then China’s untrammeled nationalism</w:t>
      </w:r>
      <w:r w:rsidRPr="00C436FE">
        <w:rPr>
          <w:sz w:val="16"/>
        </w:rPr>
        <w:t xml:space="preserve">, with its implicit hostility to the rights of refugees, </w:t>
      </w:r>
      <w:r w:rsidRPr="00C436FE">
        <w:rPr>
          <w:u w:val="single"/>
        </w:rPr>
        <w:t xml:space="preserve">might prove </w:t>
      </w:r>
      <w:r w:rsidRPr="00A37CB1">
        <w:rPr>
          <w:rStyle w:val="Emphasis"/>
        </w:rPr>
        <w:t>more acceptable</w:t>
      </w:r>
      <w:r w:rsidRPr="00C436FE">
        <w:rPr>
          <w:u w:val="single"/>
        </w:rPr>
        <w:t xml:space="preserve"> to a future era than Washington’s dream of </w:t>
      </w:r>
      <w:r w:rsidRPr="00A37CB1">
        <w:rPr>
          <w:rStyle w:val="Emphasis"/>
        </w:rPr>
        <w:t>international cooperation</w:t>
      </w:r>
      <w:r w:rsidRPr="00C436FE">
        <w:rPr>
          <w:u w:val="single"/>
        </w:rPr>
        <w:t xml:space="preserve"> that has already </w:t>
      </w:r>
      <w:r w:rsidRPr="00A37CB1">
        <w:rPr>
          <w:rStyle w:val="Emphasis"/>
        </w:rPr>
        <w:t>begun to sink from sight</w:t>
      </w:r>
      <w:r w:rsidRPr="00C436FE">
        <w:rPr>
          <w:u w:val="single"/>
        </w:rPr>
        <w:t xml:space="preserve"> in the era of</w:t>
      </w:r>
      <w:r w:rsidRPr="00A37CB1">
        <w:rPr>
          <w:sz w:val="16"/>
        </w:rPr>
        <w:t xml:space="preserve"> Donald </w:t>
      </w:r>
      <w:r w:rsidRPr="00A37CB1">
        <w:rPr>
          <w:rStyle w:val="Emphasis"/>
        </w:rPr>
        <w:t>Trump’s “great wall.”</w:t>
      </w:r>
    </w:p>
    <w:p w14:paraId="7F0F717A" w14:textId="37877379" w:rsidR="00D54811" w:rsidRDefault="00AD0326" w:rsidP="00D54811">
      <w:pPr>
        <w:pStyle w:val="Heading4"/>
      </w:pPr>
      <w:r>
        <w:t>6</w:t>
      </w:r>
      <w:r w:rsidR="00D54811">
        <w:t xml:space="preserve">. </w:t>
      </w:r>
      <w:r w:rsidR="00D54811" w:rsidRPr="00A71BCE">
        <w:rPr>
          <w:u w:val="single"/>
        </w:rPr>
        <w:t>SOCIOLOGICAL THEORY</w:t>
      </w:r>
      <w:r w:rsidR="00D54811">
        <w:t xml:space="preserve">. </w:t>
      </w:r>
    </w:p>
    <w:p w14:paraId="125BEB9F" w14:textId="345AD95E" w:rsidR="00D54811" w:rsidRDefault="00D54811" w:rsidP="00D54811">
      <w:r w:rsidRPr="00200089">
        <w:rPr>
          <w:rStyle w:val="Style13ptBold"/>
        </w:rPr>
        <w:t>Scheurenbrand ’23</w:t>
      </w:r>
      <w:r>
        <w:t xml:space="preserve"> [Klara; </w:t>
      </w:r>
      <w:r w:rsidRPr="00200089">
        <w:t>ESSCA School of Management</w:t>
      </w:r>
      <w:r>
        <w:t xml:space="preserve">. Theodore Schatzki; </w:t>
      </w:r>
      <w:r w:rsidRPr="00200089">
        <w:t>University of Kentucky</w:t>
      </w:r>
      <w:r>
        <w:t xml:space="preserve">. Anthony Patterson; </w:t>
      </w:r>
      <w:r w:rsidRPr="00200089">
        <w:t>Lancaster University Management School</w:t>
      </w:r>
      <w:r>
        <w:t xml:space="preserve">. Elizabeth Parsons; </w:t>
      </w:r>
      <w:r w:rsidRPr="00200089">
        <w:t>University of Liverpool</w:t>
      </w:r>
      <w:r>
        <w:t>. July 16; “</w:t>
      </w:r>
      <w:r w:rsidRPr="00200089">
        <w:t>How Do Unsustainable Practices Remain Dominant? A Practice Theory Reinterpretation of Gramsci</w:t>
      </w:r>
      <w:r>
        <w:t xml:space="preserve">,” British Sociological Association, </w:t>
      </w:r>
      <w:r w:rsidR="005A0CA0" w:rsidRPr="00AB4F11">
        <w:t>https://doi.org/10.1177/00380385231178643</w:t>
      </w:r>
      <w:r>
        <w:t>; //ff]</w:t>
      </w:r>
    </w:p>
    <w:p w14:paraId="6B6AFAB1" w14:textId="77777777" w:rsidR="00D54811" w:rsidRPr="00A71BCE" w:rsidRDefault="00D54811" w:rsidP="00D54811">
      <w:pPr>
        <w:rPr>
          <w:sz w:val="16"/>
        </w:rPr>
      </w:pPr>
      <w:r w:rsidRPr="00A71BCE">
        <w:rPr>
          <w:sz w:val="16"/>
        </w:rPr>
        <w:t xml:space="preserve">Gramsci offers a way of characterizing relations through his notion of historic bloc. </w:t>
      </w:r>
      <w:r w:rsidRPr="00A71BCE">
        <w:rPr>
          <w:u w:val="single"/>
        </w:rPr>
        <w:t>A ‘historic bloc’</w:t>
      </w:r>
      <w:r w:rsidRPr="00A71BCE">
        <w:rPr>
          <w:sz w:val="16"/>
        </w:rPr>
        <w:t xml:space="preserve"> (Gramsci, 1971: 384) </w:t>
      </w:r>
      <w:r w:rsidRPr="00A71BCE">
        <w:rPr>
          <w:u w:val="single"/>
        </w:rPr>
        <w:t xml:space="preserve">is the amalgamation of social and material forces through which </w:t>
      </w:r>
      <w:r w:rsidRPr="00A71BCE">
        <w:rPr>
          <w:rStyle w:val="Emphasis"/>
        </w:rPr>
        <w:t>domination</w:t>
      </w:r>
      <w:r w:rsidRPr="00A71BCE">
        <w:rPr>
          <w:u w:val="single"/>
        </w:rPr>
        <w:t xml:space="preserve"> (of a particular party) is </w:t>
      </w:r>
      <w:r w:rsidRPr="00A71BCE">
        <w:rPr>
          <w:rStyle w:val="Emphasis"/>
        </w:rPr>
        <w:t>maintained</w:t>
      </w:r>
      <w:r w:rsidRPr="00A71BCE">
        <w:rPr>
          <w:sz w:val="16"/>
        </w:rPr>
        <w:t xml:space="preserve">. Gramsci introduces the concept of a historic bloc as </w:t>
      </w:r>
      <w:r w:rsidRPr="00A71BCE">
        <w:rPr>
          <w:u w:val="single"/>
        </w:rPr>
        <w:t xml:space="preserve">a basic condition for the </w:t>
      </w:r>
      <w:r w:rsidRPr="00A71BCE">
        <w:rPr>
          <w:rStyle w:val="Emphasis"/>
        </w:rPr>
        <w:t>existence</w:t>
      </w:r>
      <w:r w:rsidRPr="00A71BCE">
        <w:rPr>
          <w:u w:val="single"/>
        </w:rPr>
        <w:t xml:space="preserve"> of dominant entities</w:t>
      </w:r>
      <w:r w:rsidRPr="00A71BCE">
        <w:rPr>
          <w:sz w:val="16"/>
        </w:rPr>
        <w:t>. Dominant entities such as the bourgeoisie enjoy a resource-rich existence and material as well as socially established privilege. The coalitions that are opposed to dominant entities (e.g. the proletariat) are oppressed and characterized by an inadequate access to resources: they are not sustained by a historic bloc. In encompassing the interdependency of and reciprocal relations among cultural, political and material forces, the nexus-like composition of a historic bloc parallels that of a social phenomenon conceptualized as a constellation of practices and material arrangements.</w:t>
      </w:r>
    </w:p>
    <w:p w14:paraId="19A7369E" w14:textId="73B9EAAE" w:rsidR="00BA304D" w:rsidRPr="00A37CB1" w:rsidRDefault="00D54811" w:rsidP="008B4F1E">
      <w:pPr>
        <w:rPr>
          <w:sz w:val="16"/>
        </w:rPr>
      </w:pPr>
      <w:r w:rsidRPr="00A71BCE">
        <w:rPr>
          <w:sz w:val="16"/>
        </w:rPr>
        <w:t xml:space="preserve">Alliances within the historic bloc establish consent to a certain social order, a ‘common sense’ (Gramsci, 1971: 685). This common sense is, in practice vocabulary, both developed and expressed through the repeated performance of normatively acceptable or required actions. These effectively ‘lock’ (Newell et al., 2015: 537) practitioners into accepting the status quo, which is normatively accepted or required but not brutally coerced (Sanne, 2002). In the case we </w:t>
      </w:r>
      <w:proofErr w:type="spellStart"/>
      <w:r w:rsidRPr="00A71BCE">
        <w:rPr>
          <w:sz w:val="16"/>
        </w:rPr>
        <w:t>analyse</w:t>
      </w:r>
      <w:proofErr w:type="spellEnd"/>
      <w:r w:rsidRPr="00A71BCE">
        <w:rPr>
          <w:sz w:val="16"/>
        </w:rPr>
        <w:t xml:space="preserve"> below, these performances and patterns are unsustainable ones. </w:t>
      </w:r>
      <w:r w:rsidRPr="0046208C">
        <w:rPr>
          <w:u w:val="single"/>
        </w:rPr>
        <w:t xml:space="preserve">While </w:t>
      </w:r>
      <w:r w:rsidRPr="00A71BCE">
        <w:rPr>
          <w:rStyle w:val="Emphasis"/>
        </w:rPr>
        <w:t>hegemony</w:t>
      </w:r>
      <w:r w:rsidRPr="0046208C">
        <w:rPr>
          <w:u w:val="single"/>
        </w:rPr>
        <w:t xml:space="preserve"> has often been proposed as a </w:t>
      </w:r>
      <w:r w:rsidRPr="00A71BCE">
        <w:rPr>
          <w:rStyle w:val="Emphasis"/>
        </w:rPr>
        <w:t>prerequisite</w:t>
      </w:r>
      <w:r w:rsidRPr="0046208C">
        <w:rPr>
          <w:u w:val="single"/>
        </w:rPr>
        <w:t xml:space="preserve"> for the maintenance of entrenched, </w:t>
      </w:r>
      <w:r w:rsidRPr="00A71BCE">
        <w:rPr>
          <w:rStyle w:val="Emphasis"/>
        </w:rPr>
        <w:t>long-lasting domination</w:t>
      </w:r>
      <w:r w:rsidRPr="00A71BCE">
        <w:rPr>
          <w:sz w:val="16"/>
        </w:rPr>
        <w:t xml:space="preserve"> (e.g. </w:t>
      </w:r>
      <w:proofErr w:type="spellStart"/>
      <w:r w:rsidRPr="00A71BCE">
        <w:rPr>
          <w:sz w:val="16"/>
        </w:rPr>
        <w:t>Schulzke</w:t>
      </w:r>
      <w:proofErr w:type="spellEnd"/>
      <w:r w:rsidRPr="00A71BCE">
        <w:rPr>
          <w:sz w:val="16"/>
        </w:rPr>
        <w:t xml:space="preserve">, 2015), </w:t>
      </w:r>
      <w:r w:rsidRPr="0046208C">
        <w:rPr>
          <w:u w:val="single"/>
        </w:rPr>
        <w:t xml:space="preserve">the interesting point here is that dominance </w:t>
      </w:r>
      <w:r w:rsidRPr="00A71BCE">
        <w:rPr>
          <w:rStyle w:val="Emphasis"/>
        </w:rPr>
        <w:t>cannot be upheld by one entity alone</w:t>
      </w:r>
      <w:r w:rsidRPr="0046208C">
        <w:rPr>
          <w:u w:val="single"/>
        </w:rPr>
        <w:t xml:space="preserve">. Instead, it is support from </w:t>
      </w:r>
      <w:r w:rsidRPr="00A71BCE">
        <w:rPr>
          <w:rStyle w:val="Emphasis"/>
        </w:rPr>
        <w:t>relationships</w:t>
      </w:r>
      <w:r w:rsidRPr="0046208C">
        <w:rPr>
          <w:u w:val="single"/>
        </w:rPr>
        <w:t xml:space="preserve"> built between </w:t>
      </w:r>
      <w:r w:rsidRPr="00A71BCE">
        <w:rPr>
          <w:rStyle w:val="Emphasis"/>
        </w:rPr>
        <w:t>allies</w:t>
      </w:r>
      <w:r w:rsidRPr="0046208C">
        <w:rPr>
          <w:u w:val="single"/>
        </w:rPr>
        <w:t xml:space="preserve"> and from </w:t>
      </w:r>
      <w:r w:rsidRPr="00A71BCE">
        <w:rPr>
          <w:rStyle w:val="Emphasis"/>
        </w:rPr>
        <w:t>opposition</w:t>
      </w:r>
      <w:r w:rsidRPr="0046208C">
        <w:rPr>
          <w:u w:val="single"/>
        </w:rPr>
        <w:t xml:space="preserve"> to other </w:t>
      </w:r>
      <w:proofErr w:type="spellStart"/>
      <w:r w:rsidRPr="0046208C">
        <w:rPr>
          <w:u w:val="single"/>
        </w:rPr>
        <w:t>coalitioned</w:t>
      </w:r>
      <w:proofErr w:type="spellEnd"/>
      <w:r w:rsidRPr="0046208C">
        <w:rPr>
          <w:u w:val="single"/>
        </w:rPr>
        <w:t xml:space="preserve"> forces that can </w:t>
      </w:r>
      <w:r w:rsidRPr="00A71BCE">
        <w:rPr>
          <w:rStyle w:val="Emphasis"/>
        </w:rPr>
        <w:t>make or break</w:t>
      </w:r>
      <w:r w:rsidRPr="0046208C">
        <w:rPr>
          <w:u w:val="single"/>
        </w:rPr>
        <w:t xml:space="preserve"> the domination of one entity over the other</w:t>
      </w:r>
      <w:r w:rsidRPr="00A71BCE">
        <w:rPr>
          <w:sz w:val="16"/>
        </w:rPr>
        <w:t xml:space="preserve">. Gramsci also holds that </w:t>
      </w:r>
      <w:r w:rsidRPr="00A71BCE">
        <w:rPr>
          <w:rStyle w:val="Emphasis"/>
        </w:rPr>
        <w:t>counterhegemony</w:t>
      </w:r>
      <w:r w:rsidRPr="0046208C">
        <w:rPr>
          <w:u w:val="single"/>
        </w:rPr>
        <w:t xml:space="preserve"> is an indispensable dynamic in political relationships. Counterhegemony is an </w:t>
      </w:r>
      <w:r w:rsidRPr="00A71BCE">
        <w:rPr>
          <w:rStyle w:val="Emphasis"/>
        </w:rPr>
        <w:t>oppressed entity trying to establish itself</w:t>
      </w:r>
      <w:r w:rsidRPr="0046208C">
        <w:rPr>
          <w:u w:val="single"/>
        </w:rPr>
        <w:t xml:space="preserve">, in the process triggering </w:t>
      </w:r>
      <w:r w:rsidRPr="00A71BCE">
        <w:rPr>
          <w:rStyle w:val="Emphasis"/>
        </w:rPr>
        <w:t>antagonistic relationships</w:t>
      </w:r>
      <w:r w:rsidRPr="0046208C">
        <w:rPr>
          <w:u w:val="single"/>
        </w:rPr>
        <w:t xml:space="preserve"> with the </w:t>
      </w:r>
      <w:r w:rsidRPr="00A71BCE">
        <w:rPr>
          <w:rStyle w:val="Emphasis"/>
        </w:rPr>
        <w:t>hegemonic entity</w:t>
      </w:r>
      <w:r w:rsidRPr="0046208C">
        <w:rPr>
          <w:u w:val="single"/>
        </w:rPr>
        <w:t xml:space="preserve"> and its historic bloc. As in politics, dominance requires </w:t>
      </w:r>
      <w:r w:rsidRPr="00A71BCE">
        <w:rPr>
          <w:rStyle w:val="Emphasis"/>
        </w:rPr>
        <w:t>suppression</w:t>
      </w:r>
      <w:r w:rsidRPr="0046208C">
        <w:rPr>
          <w:u w:val="single"/>
        </w:rPr>
        <w:t xml:space="preserve"> and </w:t>
      </w:r>
      <w:r w:rsidRPr="00A71BCE">
        <w:rPr>
          <w:rStyle w:val="Emphasis"/>
        </w:rPr>
        <w:t>opposition</w:t>
      </w:r>
      <w:r w:rsidRPr="0046208C">
        <w:rPr>
          <w:u w:val="single"/>
        </w:rPr>
        <w:t xml:space="preserve">. Bringing the argument back to </w:t>
      </w:r>
      <w:r w:rsidRPr="00A71BCE">
        <w:rPr>
          <w:rStyle w:val="Emphasis"/>
        </w:rPr>
        <w:t>sustainability</w:t>
      </w:r>
      <w:r w:rsidRPr="0046208C">
        <w:rPr>
          <w:u w:val="single"/>
        </w:rPr>
        <w:t xml:space="preserve">: </w:t>
      </w:r>
      <w:r w:rsidRPr="00A71BCE">
        <w:rPr>
          <w:rStyle w:val="Emphasis"/>
        </w:rPr>
        <w:t>subordinate sustainable</w:t>
      </w:r>
      <w:r w:rsidRPr="0046208C">
        <w:rPr>
          <w:u w:val="single"/>
        </w:rPr>
        <w:t xml:space="preserve"> practices often </w:t>
      </w:r>
      <w:r w:rsidRPr="00A71BCE">
        <w:rPr>
          <w:rStyle w:val="Emphasis"/>
        </w:rPr>
        <w:t>oppose dominant unsustainable</w:t>
      </w:r>
      <w:r w:rsidRPr="0046208C">
        <w:rPr>
          <w:u w:val="single"/>
        </w:rPr>
        <w:t xml:space="preserve"> ones and </w:t>
      </w:r>
      <w:r w:rsidRPr="00A71BCE">
        <w:rPr>
          <w:rStyle w:val="Emphasis"/>
        </w:rPr>
        <w:t>struggle to assert themselves</w:t>
      </w:r>
      <w:r w:rsidRPr="00A71BCE">
        <w:rPr>
          <w:sz w:val="16"/>
        </w:rPr>
        <w:t>.</w:t>
      </w:r>
    </w:p>
    <w:p w14:paraId="4438D23F" w14:textId="77777777" w:rsidR="00D54811" w:rsidRDefault="00D54811" w:rsidP="008B4F1E"/>
    <w:p w14:paraId="15EF7E21" w14:textId="43EE3A24" w:rsidR="005B6653" w:rsidRDefault="005B6653" w:rsidP="006C29D3">
      <w:pPr>
        <w:pStyle w:val="Heading3"/>
      </w:pPr>
      <w:r>
        <w:t>Sustainability---Trump---Ext</w:t>
      </w:r>
    </w:p>
    <w:p w14:paraId="7A98FAD1" w14:textId="77777777" w:rsidR="005B6653" w:rsidRDefault="005B6653" w:rsidP="005B6653">
      <w:pPr>
        <w:pStyle w:val="Heading4"/>
      </w:pPr>
      <w:r>
        <w:t xml:space="preserve">Reject their evidence about Trump’s </w:t>
      </w:r>
      <w:r w:rsidRPr="007B21C7">
        <w:rPr>
          <w:u w:val="single"/>
        </w:rPr>
        <w:t>supposed aims</w:t>
      </w:r>
      <w:r>
        <w:t xml:space="preserve">---in practice, he will </w:t>
      </w:r>
      <w:r w:rsidRPr="007B21C7">
        <w:rPr>
          <w:u w:val="single"/>
        </w:rPr>
        <w:t>destroy</w:t>
      </w:r>
      <w:r>
        <w:t xml:space="preserve"> US hegemony, even if it is not his </w:t>
      </w:r>
      <w:r w:rsidRPr="007B21C7">
        <w:rPr>
          <w:u w:val="single"/>
        </w:rPr>
        <w:t>goal</w:t>
      </w:r>
      <w:r>
        <w:t xml:space="preserve">. </w:t>
      </w:r>
    </w:p>
    <w:p w14:paraId="59DB0D6C" w14:textId="77777777" w:rsidR="005B6653" w:rsidRPr="006C6381" w:rsidRDefault="005B6653" w:rsidP="005B6653">
      <w:pPr>
        <w:rPr>
          <w:rStyle w:val="Style13ptBold"/>
          <w:b w:val="0"/>
          <w:bCs w:val="0"/>
        </w:rPr>
      </w:pPr>
      <w:r>
        <w:rPr>
          <w:rStyle w:val="Style13ptBold"/>
        </w:rPr>
        <w:t xml:space="preserve">Malik 2/10 </w:t>
      </w:r>
      <w:r w:rsidRPr="006C6381">
        <w:t>[Nesrine Malik is a Guardian columnist and the author of We Need New Stories: Challenging the Toxic Myths Behind Our Age of Discontent. She attended The American University in Cairo and the University of Khartoum as an undergraduate, before completing her post-graduate study at the University of London. “Donald Trump is remaking the world. But he really won’t like the result.” https://www.theguardian.com/commentisfree/2025/feb/10/donald-trump-remaking-world-international-doctrine] //aka</w:t>
      </w:r>
    </w:p>
    <w:p w14:paraId="439EDED9" w14:textId="77777777" w:rsidR="005B6653" w:rsidRPr="006C6381" w:rsidRDefault="005B6653" w:rsidP="005B6653">
      <w:pPr>
        <w:rPr>
          <w:sz w:val="14"/>
        </w:rPr>
      </w:pPr>
      <w:r w:rsidRPr="006C6381">
        <w:rPr>
          <w:sz w:val="14"/>
        </w:rPr>
        <w:t xml:space="preserve">One of the ways in which Donald Trump’s regime obscures and distracts is by drawing our eyes constantly to the US – its raw power to intimidate and bully other nations, and its vast financial heft in wielding soft power through </w:t>
      </w:r>
      <w:proofErr w:type="spellStart"/>
      <w:r w:rsidRPr="006C6381">
        <w:rPr>
          <w:sz w:val="14"/>
        </w:rPr>
        <w:t>organisations</w:t>
      </w:r>
      <w:proofErr w:type="spellEnd"/>
      <w:r w:rsidRPr="006C6381">
        <w:rPr>
          <w:sz w:val="14"/>
        </w:rPr>
        <w:t xml:space="preserve"> such as </w:t>
      </w:r>
      <w:proofErr w:type="spellStart"/>
      <w:r w:rsidRPr="006C6381">
        <w:rPr>
          <w:sz w:val="14"/>
        </w:rPr>
        <w:t>USAid</w:t>
      </w:r>
      <w:proofErr w:type="spellEnd"/>
      <w:r w:rsidRPr="006C6381">
        <w:rPr>
          <w:sz w:val="14"/>
        </w:rPr>
        <w:t>.</w:t>
      </w:r>
    </w:p>
    <w:p w14:paraId="40D7F2EA" w14:textId="77777777" w:rsidR="005B6653" w:rsidRPr="007B21C7" w:rsidRDefault="005B6653" w:rsidP="005B6653">
      <w:pPr>
        <w:rPr>
          <w:rStyle w:val="Emphasis"/>
        </w:rPr>
      </w:pPr>
      <w:r w:rsidRPr="007B21C7">
        <w:rPr>
          <w:rStyle w:val="StyleUnderline"/>
        </w:rPr>
        <w:t xml:space="preserve">But at the same time as Trump projects his agenda on to the world stage, he is </w:t>
      </w:r>
      <w:r w:rsidRPr="007B21C7">
        <w:rPr>
          <w:rStyle w:val="Emphasis"/>
        </w:rPr>
        <w:t>withdrawing the US from the world and reducing its role to its bare bones</w:t>
      </w:r>
      <w:r w:rsidRPr="006C6381">
        <w:rPr>
          <w:sz w:val="14"/>
        </w:rPr>
        <w:t xml:space="preserve"> – an imperial power that blatantly picks and chooses how to engage based on its alliances and interests. American taxpayer money is ever so precious on the one hand, but on the other can be profligately spent on proposals to take over an entire territory in Gaza and send billions in aid to Israel. </w:t>
      </w:r>
      <w:r w:rsidRPr="007B21C7">
        <w:rPr>
          <w:rStyle w:val="StyleUnderline"/>
        </w:rPr>
        <w:t>This is</w:t>
      </w:r>
      <w:r w:rsidRPr="006C6381">
        <w:rPr>
          <w:sz w:val="14"/>
        </w:rPr>
        <w:t xml:space="preserve"> not isolationism, it is </w:t>
      </w:r>
      <w:r w:rsidRPr="007B21C7">
        <w:rPr>
          <w:rStyle w:val="Emphasis"/>
        </w:rPr>
        <w:t>unilateralism.</w:t>
      </w:r>
    </w:p>
    <w:p w14:paraId="378ECACF" w14:textId="77777777" w:rsidR="005B6653" w:rsidRPr="006C6381" w:rsidRDefault="005B6653" w:rsidP="005B6653">
      <w:pPr>
        <w:rPr>
          <w:rStyle w:val="StyleUnderline"/>
        </w:rPr>
      </w:pPr>
      <w:r w:rsidRPr="007B21C7">
        <w:rPr>
          <w:rStyle w:val="StyleUnderline"/>
        </w:rPr>
        <w:t xml:space="preserve">In doing so, the US, despite its domination of the headlines, is </w:t>
      </w:r>
      <w:r w:rsidRPr="007B21C7">
        <w:rPr>
          <w:rStyle w:val="Emphasis"/>
        </w:rPr>
        <w:t>withdrawing from a world</w:t>
      </w:r>
      <w:r w:rsidRPr="007B21C7">
        <w:rPr>
          <w:rStyle w:val="StyleUnderline"/>
        </w:rPr>
        <w:t xml:space="preserve"> from which it has been receding for a long time as a moral, military and economic force into selective engagement.</w:t>
      </w:r>
      <w:r w:rsidRPr="006C6381">
        <w:rPr>
          <w:sz w:val="14"/>
        </w:rPr>
        <w:t xml:space="preserve"> The arc of that recession is wide. It was “the end of history” in the early 90s, when the end of the cold war was predicted to herald a new world in which liberal capitalist values dominated under </w:t>
      </w:r>
      <w:proofErr w:type="spellStart"/>
      <w:r w:rsidRPr="006C6381">
        <w:rPr>
          <w:sz w:val="14"/>
        </w:rPr>
        <w:t>globalisation</w:t>
      </w:r>
      <w:proofErr w:type="spellEnd"/>
      <w:r w:rsidRPr="006C6381">
        <w:rPr>
          <w:sz w:val="14"/>
        </w:rPr>
        <w:t xml:space="preserve"> and free trade, and democracy flourished as the Soviet Union and its autocracies across eastern Europe collapsed. </w:t>
      </w:r>
      <w:r w:rsidRPr="006C6381">
        <w:rPr>
          <w:rStyle w:val="StyleUnderline"/>
        </w:rPr>
        <w:t>But in the three decades since, the US expanded then caved in on itself.</w:t>
      </w:r>
    </w:p>
    <w:p w14:paraId="7C072BD5" w14:textId="77777777" w:rsidR="005B6653" w:rsidRPr="006C6381" w:rsidRDefault="005B6653" w:rsidP="005B6653">
      <w:pPr>
        <w:rPr>
          <w:sz w:val="14"/>
        </w:rPr>
      </w:pPr>
      <w:r w:rsidRPr="006C6381">
        <w:rPr>
          <w:sz w:val="14"/>
        </w:rPr>
        <w:t xml:space="preserve">The country kicked off that period with several active military deployments and campaigns across the Middle East and south Asia under the guise of establishing security and democratic rights, as well as a robust system of broadly observed sanctions on deviant parties. It ended it with a hasty retreat from Afghanistan with zero of its objectives met, a drawdown of troops in Iraq and a host of empty ambassadorships across the world. </w:t>
      </w:r>
      <w:r w:rsidRPr="006C6381">
        <w:rPr>
          <w:rStyle w:val="StyleUnderline"/>
        </w:rPr>
        <w:t>On 7 October 2023, the US had no ambassadors in Israel, Egypt or Lebanon.</w:t>
      </w:r>
      <w:r w:rsidRPr="006C6381">
        <w:rPr>
          <w:sz w:val="14"/>
        </w:rPr>
        <w:t xml:space="preserve"> A major cause of this was the Iraq war, as the quagmire the US found itself in “sucked the oxygen out of the administration’s foreign policy agenda”. </w:t>
      </w:r>
      <w:r w:rsidRPr="006C6381">
        <w:rPr>
          <w:rStyle w:val="StyleUnderline"/>
        </w:rPr>
        <w:t>A few months before Trump came to power for a second term, a foreign policy veteran in Washington told me that the state department was stuck in the past, unable to pivot and finesse its new role in the world</w:t>
      </w:r>
      <w:r w:rsidRPr="006C6381">
        <w:rPr>
          <w:sz w:val="14"/>
        </w:rPr>
        <w:t>, and compared its frozen nostalgia to “watching old cowboy movies on repeat”.</w:t>
      </w:r>
    </w:p>
    <w:p w14:paraId="3A2972E8" w14:textId="77777777" w:rsidR="005B6653" w:rsidRPr="006C6381" w:rsidRDefault="005B6653" w:rsidP="005B6653">
      <w:pPr>
        <w:rPr>
          <w:rStyle w:val="StyleUnderline"/>
        </w:rPr>
      </w:pPr>
      <w:r w:rsidRPr="006C6381">
        <w:rPr>
          <w:rStyle w:val="StyleUnderline"/>
        </w:rPr>
        <w:t>In the meantime, the world simply changed. America’s standing as a superpower is predicated on a sort of status quo that assumes that no other nations should accumulate enough economic and strategic weight to create their own unilateralism, or a version of multipolarity that undercuts the US.</w:t>
      </w:r>
      <w:r w:rsidRPr="006C6381">
        <w:rPr>
          <w:sz w:val="14"/>
        </w:rPr>
        <w:t xml:space="preserve"> A brief survey of data: China is Africa’s largest trading partner and creditor; 20% of the continent’s exports go to China, and 16% of its imports come from China. </w:t>
      </w:r>
      <w:r w:rsidRPr="006C6381">
        <w:rPr>
          <w:rStyle w:val="StyleUnderline"/>
        </w:rPr>
        <w:t xml:space="preserve">China’s foreign direct investment weaves itself into the very development of the region, with a portion strategically going towards transportation, mining, energy and infrastructure. </w:t>
      </w:r>
      <w:r w:rsidRPr="006C6381">
        <w:rPr>
          <w:rStyle w:val="Emphasis"/>
        </w:rPr>
        <w:t>China has been a driver of a larger shift</w:t>
      </w:r>
      <w:r w:rsidRPr="006C6381">
        <w:rPr>
          <w:rStyle w:val="StyleUnderline"/>
        </w:rPr>
        <w:t xml:space="preserve"> – south-south trade is increasing, as north-north trade is declining, particularly since the global financial crisis, creating a more integrated and mutually dependent world south of the equator and east of the Atlantic.</w:t>
      </w:r>
    </w:p>
    <w:p w14:paraId="6329F0BE" w14:textId="77777777" w:rsidR="005B6653" w:rsidRPr="006C6381" w:rsidRDefault="005B6653" w:rsidP="005B6653">
      <w:pPr>
        <w:rPr>
          <w:rStyle w:val="StyleUnderline"/>
        </w:rPr>
      </w:pPr>
      <w:r w:rsidRPr="006C6381">
        <w:rPr>
          <w:rStyle w:val="StyleUnderline"/>
        </w:rPr>
        <w:t>Middle Eastern powerhouses</w:t>
      </w:r>
      <w:r w:rsidRPr="006C6381">
        <w:rPr>
          <w:sz w:val="14"/>
        </w:rPr>
        <w:t xml:space="preserve"> (to me, one of the most overlooked stories of how the global political economy is changing) </w:t>
      </w:r>
      <w:r w:rsidRPr="006C6381">
        <w:rPr>
          <w:rStyle w:val="StyleUnderline"/>
        </w:rPr>
        <w:t>are using their treasure chests to become global players that sit at the top of the capital investment structure.</w:t>
      </w:r>
      <w:r w:rsidRPr="006C6381">
        <w:rPr>
          <w:sz w:val="14"/>
        </w:rPr>
        <w:t xml:space="preserve"> Trump is wooing Saudi Arabia, saying after his inauguration that he would make Riyadh his first foreign visit if the kingdom executed a promise to buy half a trillion dollars of US goods. Qatar is investing billions in the US. And the United Arab Emirates’ sovereign wealth fund has earmarked the US as a top investment destination. </w:t>
      </w:r>
      <w:r w:rsidRPr="006C6381">
        <w:rPr>
          <w:rStyle w:val="StyleUnderline"/>
        </w:rPr>
        <w:t xml:space="preserve">These states are expanding regionally too, forging ties with Turkey in a quest, according to the Atlantic Council, “to gain strategic autonomy from the west and distribute risks by hedging against changes in US policy toward Turkey and the Gulf’s </w:t>
      </w:r>
      <w:proofErr w:type="spellStart"/>
      <w:r w:rsidRPr="006C6381">
        <w:rPr>
          <w:rStyle w:val="StyleUnderline"/>
        </w:rPr>
        <w:t>neighbourhood</w:t>
      </w:r>
      <w:proofErr w:type="spellEnd"/>
      <w:r w:rsidRPr="006C6381">
        <w:rPr>
          <w:rStyle w:val="StyleUnderline"/>
        </w:rPr>
        <w:t>”, as “</w:t>
      </w:r>
      <w:r w:rsidRPr="006C6381">
        <w:rPr>
          <w:rStyle w:val="Emphasis"/>
        </w:rPr>
        <w:t xml:space="preserve">the global economy’s </w:t>
      </w:r>
      <w:proofErr w:type="spellStart"/>
      <w:r w:rsidRPr="006C6381">
        <w:rPr>
          <w:rStyle w:val="Emphasis"/>
        </w:rPr>
        <w:t>centre</w:t>
      </w:r>
      <w:proofErr w:type="spellEnd"/>
      <w:r w:rsidRPr="006C6381">
        <w:rPr>
          <w:rStyle w:val="Emphasis"/>
        </w:rPr>
        <w:t xml:space="preserve"> of gravity shifts toward the Indo-Pacific region”.</w:t>
      </w:r>
      <w:r w:rsidRPr="006C6381">
        <w:rPr>
          <w:rStyle w:val="StyleUnderline"/>
        </w:rPr>
        <w:t xml:space="preserve"> That translates into real political power.</w:t>
      </w:r>
    </w:p>
    <w:p w14:paraId="5B058748" w14:textId="77777777" w:rsidR="005B6653" w:rsidRPr="006C6381" w:rsidRDefault="005B6653" w:rsidP="005B6653">
      <w:pPr>
        <w:rPr>
          <w:sz w:val="14"/>
        </w:rPr>
      </w:pPr>
      <w:r w:rsidRPr="006C6381">
        <w:rPr>
          <w:rStyle w:val="StyleUnderline"/>
        </w:rPr>
        <w:t xml:space="preserve">This shifting </w:t>
      </w:r>
      <w:proofErr w:type="spellStart"/>
      <w:r w:rsidRPr="006C6381">
        <w:rPr>
          <w:rStyle w:val="StyleUnderline"/>
        </w:rPr>
        <w:t>centre</w:t>
      </w:r>
      <w:proofErr w:type="spellEnd"/>
      <w:r w:rsidRPr="006C6381">
        <w:rPr>
          <w:rStyle w:val="StyleUnderline"/>
        </w:rPr>
        <w:t xml:space="preserve"> of gravity and the more assured dispersal of political and economic power have knock-on effects on the US’s residual foreign policy agenda.</w:t>
      </w:r>
      <w:r w:rsidRPr="006C6381">
        <w:rPr>
          <w:sz w:val="14"/>
        </w:rPr>
        <w:t xml:space="preserve"> Russia’s evasion of sanctions has in part been enabled by trade through China, the UAE and Turkey, countries that are now too powerful and incorporated into the world economy to be slapped with effective secondary sanctions to deter them from undermining efforts to isolate Russia. The Biden administration’s recent declaration of genocide in Sudan, for example, and sanctions on its warring parties will probably have little effect in limiting the involvement of weapons suppliers, from Iran to the UAE, which either fall outside the US’s sphere of enforcement, or which are US allies simply too powerful to be disciplined.</w:t>
      </w:r>
    </w:p>
    <w:p w14:paraId="7E23C253" w14:textId="77777777" w:rsidR="005B6653" w:rsidRPr="006C6381" w:rsidRDefault="005B6653" w:rsidP="005B6653">
      <w:pPr>
        <w:rPr>
          <w:sz w:val="14"/>
        </w:rPr>
      </w:pPr>
      <w:r w:rsidRPr="006C6381">
        <w:rPr>
          <w:sz w:val="14"/>
        </w:rPr>
        <w:t xml:space="preserve">The main culprit for that diminution of the US’s capability to force and persuade is that very same </w:t>
      </w:r>
      <w:proofErr w:type="spellStart"/>
      <w:r w:rsidRPr="006C6381">
        <w:rPr>
          <w:sz w:val="14"/>
        </w:rPr>
        <w:t>globalisation</w:t>
      </w:r>
      <w:proofErr w:type="spellEnd"/>
      <w:r w:rsidRPr="006C6381">
        <w:rPr>
          <w:sz w:val="14"/>
        </w:rPr>
        <w:t xml:space="preserve"> that would have appointed the US as the CEO of Globe Inc, spreading its economic and political ethos. </w:t>
      </w:r>
      <w:r w:rsidRPr="006C6381">
        <w:rPr>
          <w:rStyle w:val="StyleUnderline"/>
        </w:rPr>
        <w:t xml:space="preserve">Free movement of capital, lower barriers to trade, deregulated cheap </w:t>
      </w:r>
      <w:proofErr w:type="spellStart"/>
      <w:r w:rsidRPr="006C6381">
        <w:rPr>
          <w:rStyle w:val="StyleUnderline"/>
        </w:rPr>
        <w:t>labour</w:t>
      </w:r>
      <w:proofErr w:type="spellEnd"/>
      <w:r w:rsidRPr="006C6381">
        <w:rPr>
          <w:rStyle w:val="StyleUnderline"/>
        </w:rPr>
        <w:t xml:space="preserve"> and the diversification of national income streams have shaped a world that can no longer be divided into isolated outlaw “axes of evil” and pliant regimes. The international community is now divided into those with economic heft and global trading alliances, and those that don’t have either, but now have more options to become client states away from the US’s sphere of influence</w:t>
      </w:r>
      <w:r w:rsidRPr="006C6381">
        <w:rPr>
          <w:sz w:val="14"/>
        </w:rPr>
        <w:t xml:space="preserve">. And with Trump in power, </w:t>
      </w:r>
      <w:r w:rsidRPr="006C6381">
        <w:rPr>
          <w:rStyle w:val="Emphasis"/>
        </w:rPr>
        <w:t>divestment from his administration’s volatile and unreliable policies and turning towards more stable allies would be the wise choice for any government with that ability to “hedge”.</w:t>
      </w:r>
      <w:r w:rsidRPr="006C6381">
        <w:rPr>
          <w:sz w:val="14"/>
        </w:rPr>
        <w:t xml:space="preserve"> He is moving too fast, breaking too many things, and unleashing such reactionary forces that the outlook in four years’ time looks less likely to be one where a resurgent Democratic party mounts a successful challenge and restoration, and more that Trumpism will continue by other means.</w:t>
      </w:r>
    </w:p>
    <w:p w14:paraId="2166AA1E" w14:textId="30ACB2E5" w:rsidR="005B6653" w:rsidRDefault="005B6653" w:rsidP="005B6653">
      <w:pPr>
        <w:rPr>
          <w:rStyle w:val="Emphasis"/>
        </w:rPr>
      </w:pPr>
      <w:r w:rsidRPr="006C6381">
        <w:rPr>
          <w:rStyle w:val="StyleUnderline"/>
        </w:rPr>
        <w:t xml:space="preserve">And </w:t>
      </w:r>
      <w:proofErr w:type="gramStart"/>
      <w:r w:rsidRPr="006C6381">
        <w:rPr>
          <w:rStyle w:val="StyleUnderline"/>
        </w:rPr>
        <w:t>so</w:t>
      </w:r>
      <w:proofErr w:type="gramEnd"/>
      <w:r w:rsidRPr="006C6381">
        <w:rPr>
          <w:rStyle w:val="StyleUnderline"/>
        </w:rPr>
        <w:t xml:space="preserve"> he takes the US with him, roiled and </w:t>
      </w:r>
      <w:proofErr w:type="spellStart"/>
      <w:r w:rsidRPr="006C6381">
        <w:rPr>
          <w:rStyle w:val="StyleUnderline"/>
        </w:rPr>
        <w:t>destabilised</w:t>
      </w:r>
      <w:proofErr w:type="spellEnd"/>
      <w:r w:rsidRPr="006C6381">
        <w:rPr>
          <w:rStyle w:val="StyleUnderline"/>
        </w:rPr>
        <w:t xml:space="preserve">, into a world where its ability to advance whatever agenda it wishes at any time is increasingly undermined by its own moral and political collapse, and by the rise of other nations and arrangements that are </w:t>
      </w:r>
      <w:r w:rsidRPr="006C6381">
        <w:rPr>
          <w:rStyle w:val="Emphasis"/>
        </w:rPr>
        <w:t>rewriting the global order.</w:t>
      </w:r>
      <w:r w:rsidRPr="006C6381">
        <w:rPr>
          <w:sz w:val="14"/>
        </w:rPr>
        <w:t xml:space="preserve"> It is the end of the end of history. A new chapter begins – nakedly transactional, more crowded, where political power is far more up for grabs. </w:t>
      </w:r>
      <w:r w:rsidRPr="006C6381">
        <w:rPr>
          <w:rStyle w:val="StyleUnderline"/>
        </w:rPr>
        <w:t xml:space="preserve">Trump could, by withdrawing in parts and aggressively asserting in others, create at once both a vacuum and a provocation that could </w:t>
      </w:r>
      <w:proofErr w:type="spellStart"/>
      <w:r w:rsidRPr="006C6381">
        <w:rPr>
          <w:rStyle w:val="Emphasis"/>
        </w:rPr>
        <w:t>catalyse</w:t>
      </w:r>
      <w:proofErr w:type="spellEnd"/>
      <w:r w:rsidRPr="006C6381">
        <w:rPr>
          <w:rStyle w:val="Emphasis"/>
        </w:rPr>
        <w:t xml:space="preserve"> that process. The irony is that as Trump casts a large, dark shade, more and more of the world is coming out of the US’s shadow.</w:t>
      </w:r>
    </w:p>
    <w:p w14:paraId="447F05E6" w14:textId="77777777" w:rsidR="001A2824" w:rsidRDefault="001A2824" w:rsidP="001A2824">
      <w:pPr>
        <w:pStyle w:val="Heading4"/>
      </w:pPr>
      <w:r>
        <w:t>Trump cooked us</w:t>
      </w:r>
    </w:p>
    <w:p w14:paraId="58120F83" w14:textId="77777777" w:rsidR="001A2824" w:rsidRPr="00CA7764" w:rsidRDefault="001A2824" w:rsidP="001A2824">
      <w:r>
        <w:t>Peter John (P.J.)</w:t>
      </w:r>
      <w:r w:rsidRPr="00CA7764">
        <w:t xml:space="preserve"> </w:t>
      </w:r>
      <w:r w:rsidRPr="00CA7764">
        <w:rPr>
          <w:b/>
          <w:bCs/>
          <w:sz w:val="26"/>
          <w:szCs w:val="26"/>
        </w:rPr>
        <w:t>James ’25</w:t>
      </w:r>
      <w:r w:rsidRPr="00CA7764">
        <w:t>, Political Economist; “Trumpism Resonates: Death Knell of Both US Hegemony and Two Centuries of Anglo-Saxon Global Dominance,” Countercurrents, 07-12-2025, https://countercurrents.org/2025/07/trumpism-resonates-death-knell-of-both-us-hegemony-and-two-centuries-of-anglo-saxon-global-dominance/, —</w:t>
      </w:r>
      <w:proofErr w:type="spellStart"/>
      <w:r w:rsidRPr="00CA7764">
        <w:t>nws</w:t>
      </w:r>
      <w:proofErr w:type="spellEnd"/>
    </w:p>
    <w:p w14:paraId="47E9EEF4" w14:textId="77777777" w:rsidR="001A2824" w:rsidRPr="00CA7764" w:rsidRDefault="001A2824" w:rsidP="001A2824">
      <w:pPr>
        <w:rPr>
          <w:sz w:val="16"/>
        </w:rPr>
      </w:pPr>
      <w:r w:rsidRPr="00CA7764">
        <w:rPr>
          <w:u w:val="single"/>
        </w:rPr>
        <w:t xml:space="preserve">The </w:t>
      </w:r>
      <w:r w:rsidRPr="00CA7764">
        <w:rPr>
          <w:rStyle w:val="Emphasis"/>
        </w:rPr>
        <w:t>US</w:t>
      </w:r>
      <w:r w:rsidRPr="00CA7764">
        <w:rPr>
          <w:u w:val="single"/>
        </w:rPr>
        <w:t xml:space="preserve"> took over the </w:t>
      </w:r>
      <w:r w:rsidRPr="00CA7764">
        <w:rPr>
          <w:rStyle w:val="Emphasis"/>
        </w:rPr>
        <w:t>position</w:t>
      </w:r>
      <w:r w:rsidRPr="00CA7764">
        <w:rPr>
          <w:u w:val="single"/>
        </w:rPr>
        <w:t xml:space="preserve"> of postwar </w:t>
      </w:r>
      <w:r w:rsidRPr="00CA7764">
        <w:rPr>
          <w:rStyle w:val="Emphasis"/>
        </w:rPr>
        <w:t>imperialist</w:t>
      </w:r>
      <w:r w:rsidRPr="00CA7764">
        <w:rPr>
          <w:u w:val="single"/>
        </w:rPr>
        <w:t xml:space="preserve"> hegemon and leader of the Anglo-Saxon camp when </w:t>
      </w:r>
      <w:r w:rsidRPr="00CA7764">
        <w:rPr>
          <w:rStyle w:val="Emphasis"/>
        </w:rPr>
        <w:t>Second</w:t>
      </w:r>
      <w:r w:rsidRPr="00CA7764">
        <w:rPr>
          <w:u w:val="single"/>
        </w:rPr>
        <w:t xml:space="preserve"> World War came to a </w:t>
      </w:r>
      <w:r w:rsidRPr="00CA7764">
        <w:rPr>
          <w:rStyle w:val="Emphasis"/>
        </w:rPr>
        <w:t>close</w:t>
      </w:r>
      <w:r w:rsidRPr="00CA7764">
        <w:rPr>
          <w:sz w:val="16"/>
        </w:rPr>
        <w:t xml:space="preserve">. Of course, in this transformation as supreme global arbiter, the US has </w:t>
      </w:r>
      <w:r w:rsidRPr="00CA7764">
        <w:rPr>
          <w:u w:val="single"/>
        </w:rPr>
        <w:t xml:space="preserve">undergone many strategic policy shifts with </w:t>
      </w:r>
      <w:r w:rsidRPr="00CA7764">
        <w:rPr>
          <w:rStyle w:val="Emphasis"/>
        </w:rPr>
        <w:t>ascending</w:t>
      </w:r>
      <w:r w:rsidRPr="00CA7764">
        <w:rPr>
          <w:u w:val="single"/>
        </w:rPr>
        <w:t xml:space="preserve"> and </w:t>
      </w:r>
      <w:r w:rsidRPr="00CA7764">
        <w:rPr>
          <w:rStyle w:val="Emphasis"/>
        </w:rPr>
        <w:t>descending</w:t>
      </w:r>
      <w:r w:rsidRPr="00CA7764">
        <w:rPr>
          <w:u w:val="single"/>
        </w:rPr>
        <w:t xml:space="preserve"> phases during the </w:t>
      </w:r>
      <w:r w:rsidRPr="00CA7764">
        <w:rPr>
          <w:rStyle w:val="Emphasis"/>
        </w:rPr>
        <w:t>colonial</w:t>
      </w:r>
      <w:r w:rsidRPr="00CA7764">
        <w:rPr>
          <w:u w:val="single"/>
        </w:rPr>
        <w:t xml:space="preserve"> period and in the </w:t>
      </w:r>
      <w:r w:rsidRPr="00CA7764">
        <w:rPr>
          <w:rStyle w:val="Emphasis"/>
        </w:rPr>
        <w:t>postwar</w:t>
      </w:r>
      <w:r w:rsidRPr="00CA7764">
        <w:rPr>
          <w:u w:val="single"/>
        </w:rPr>
        <w:t xml:space="preserve"> neocolonial-neoliberal phase</w:t>
      </w:r>
      <w:r w:rsidRPr="00CA7764">
        <w:rPr>
          <w:sz w:val="16"/>
        </w:rPr>
        <w:t>. However, with the beginning of the 21st century, especially after the world economic crisis or “global meltdown” of 2007-08, i</w:t>
      </w:r>
      <w:r w:rsidRPr="00CA7764">
        <w:rPr>
          <w:u w:val="single"/>
        </w:rPr>
        <w:t xml:space="preserve">ts </w:t>
      </w:r>
      <w:r w:rsidRPr="00CA7764">
        <w:rPr>
          <w:rStyle w:val="Emphasis"/>
        </w:rPr>
        <w:t>stature</w:t>
      </w:r>
      <w:r w:rsidRPr="00CA7764">
        <w:rPr>
          <w:u w:val="single"/>
        </w:rPr>
        <w:t xml:space="preserve"> as world’s leading manufacturer and biggest trader has been </w:t>
      </w:r>
      <w:r w:rsidRPr="00CA7764">
        <w:rPr>
          <w:rStyle w:val="Emphasis"/>
        </w:rPr>
        <w:t>lost</w:t>
      </w:r>
      <w:r w:rsidRPr="00CA7764">
        <w:rPr>
          <w:u w:val="single"/>
        </w:rPr>
        <w:t xml:space="preserve"> to </w:t>
      </w:r>
      <w:r w:rsidRPr="00CA7764">
        <w:rPr>
          <w:rStyle w:val="Emphasis"/>
        </w:rPr>
        <w:t>China</w:t>
      </w:r>
      <w:r w:rsidRPr="00CA7764">
        <w:rPr>
          <w:sz w:val="16"/>
        </w:rPr>
        <w:t xml:space="preserve">. Following the sharp decline in US gold reserve which was 75 percent of world total in 1945 to less than 20 percent as of now, </w:t>
      </w:r>
      <w:r w:rsidRPr="00CA7764">
        <w:rPr>
          <w:u w:val="single"/>
        </w:rPr>
        <w:t xml:space="preserve">that </w:t>
      </w:r>
      <w:r w:rsidRPr="00CA7764">
        <w:rPr>
          <w:rStyle w:val="Emphasis"/>
        </w:rPr>
        <w:t>resulted</w:t>
      </w:r>
      <w:r w:rsidRPr="00CA7764">
        <w:rPr>
          <w:u w:val="single"/>
        </w:rPr>
        <w:t xml:space="preserve"> in a </w:t>
      </w:r>
      <w:r w:rsidRPr="00CA7764">
        <w:rPr>
          <w:rStyle w:val="Emphasis"/>
        </w:rPr>
        <w:t>loss</w:t>
      </w:r>
      <w:r w:rsidRPr="00CA7764">
        <w:rPr>
          <w:u w:val="single"/>
        </w:rPr>
        <w:t xml:space="preserve"> of trust in dollar’s </w:t>
      </w:r>
      <w:r w:rsidRPr="00CA7764">
        <w:rPr>
          <w:rStyle w:val="Emphasis"/>
        </w:rPr>
        <w:t>continuity</w:t>
      </w:r>
      <w:r w:rsidRPr="00CA7764">
        <w:rPr>
          <w:u w:val="single"/>
        </w:rPr>
        <w:t xml:space="preserve"> as world currency, has </w:t>
      </w:r>
      <w:r w:rsidRPr="00CA7764">
        <w:rPr>
          <w:rStyle w:val="Emphasis"/>
        </w:rPr>
        <w:t>unleashed</w:t>
      </w:r>
      <w:r w:rsidRPr="00CA7764">
        <w:rPr>
          <w:u w:val="single"/>
        </w:rPr>
        <w:t xml:space="preserve"> a “de-</w:t>
      </w:r>
      <w:proofErr w:type="spellStart"/>
      <w:r w:rsidRPr="00CA7764">
        <w:rPr>
          <w:u w:val="single"/>
        </w:rPr>
        <w:t>dollarisation</w:t>
      </w:r>
      <w:proofErr w:type="spellEnd"/>
      <w:r w:rsidRPr="00CA7764">
        <w:rPr>
          <w:u w:val="single"/>
        </w:rPr>
        <w:t>” trend too</w:t>
      </w:r>
      <w:r w:rsidRPr="00CA7764">
        <w:rPr>
          <w:sz w:val="16"/>
        </w:rPr>
        <w:t xml:space="preserve">, in which China has its overt and covert role. And of late, as a manifestation of the inability to carry out the super-power </w:t>
      </w:r>
      <w:r w:rsidRPr="00CA7764">
        <w:rPr>
          <w:rStyle w:val="Emphasis"/>
        </w:rPr>
        <w:t>responsibilities</w:t>
      </w:r>
      <w:r w:rsidRPr="00CA7764">
        <w:rPr>
          <w:u w:val="single"/>
        </w:rPr>
        <w:t xml:space="preserve"> incumbent on it </w:t>
      </w:r>
      <w:r w:rsidRPr="00CA7764">
        <w:rPr>
          <w:rStyle w:val="Emphasis"/>
        </w:rPr>
        <w:t>including</w:t>
      </w:r>
      <w:r w:rsidRPr="00CA7764">
        <w:rPr>
          <w:u w:val="single"/>
        </w:rPr>
        <w:t xml:space="preserve"> the </w:t>
      </w:r>
      <w:r w:rsidRPr="00CA7764">
        <w:rPr>
          <w:rStyle w:val="Emphasis"/>
        </w:rPr>
        <w:t>maintenance</w:t>
      </w:r>
      <w:r w:rsidRPr="00CA7764">
        <w:rPr>
          <w:u w:val="single"/>
        </w:rPr>
        <w:t xml:space="preserve"> of around 750-800 military bases across 80 countries of the </w:t>
      </w:r>
      <w:r w:rsidRPr="00CA7764">
        <w:rPr>
          <w:rStyle w:val="Emphasis"/>
        </w:rPr>
        <w:t>world</w:t>
      </w:r>
      <w:r w:rsidRPr="00CA7764">
        <w:rPr>
          <w:u w:val="single"/>
        </w:rPr>
        <w:t xml:space="preserve">, US imperialism has been backtracking from its international </w:t>
      </w:r>
      <w:r w:rsidRPr="00CA7764">
        <w:rPr>
          <w:rStyle w:val="Emphasis"/>
        </w:rPr>
        <w:t>commitments</w:t>
      </w:r>
      <w:r w:rsidRPr="00CA7764">
        <w:rPr>
          <w:sz w:val="16"/>
        </w:rPr>
        <w:t xml:space="preserve">, especially to UN-affiliated institutions, which, to an extent, were political tools propped up by US itself that enabled it to carry on the tasks as postwar neocolonial arbiter.  </w:t>
      </w:r>
    </w:p>
    <w:p w14:paraId="2C0E87DD" w14:textId="43C5052B" w:rsidR="001A2824" w:rsidRDefault="001A2824" w:rsidP="001A2824">
      <w:pPr>
        <w:rPr>
          <w:sz w:val="16"/>
        </w:rPr>
      </w:pPr>
      <w:r w:rsidRPr="00CA7764">
        <w:rPr>
          <w:sz w:val="16"/>
        </w:rPr>
        <w:t xml:space="preserve">However, this </w:t>
      </w:r>
      <w:r w:rsidRPr="00CA7764">
        <w:rPr>
          <w:rStyle w:val="Emphasis"/>
        </w:rPr>
        <w:t>irreversible</w:t>
      </w:r>
      <w:r w:rsidRPr="00CA7764">
        <w:rPr>
          <w:u w:val="single"/>
        </w:rPr>
        <w:t xml:space="preserve"> and </w:t>
      </w:r>
      <w:r w:rsidRPr="00CA7764">
        <w:rPr>
          <w:rStyle w:val="Emphasis"/>
        </w:rPr>
        <w:t>multidimensional</w:t>
      </w:r>
      <w:r w:rsidRPr="00CA7764">
        <w:rPr>
          <w:u w:val="single"/>
        </w:rPr>
        <w:t xml:space="preserve"> declining trend of US imperialist </w:t>
      </w:r>
      <w:r w:rsidRPr="00CA7764">
        <w:rPr>
          <w:rStyle w:val="Emphasis"/>
        </w:rPr>
        <w:t>hegemony</w:t>
      </w:r>
      <w:r w:rsidRPr="00CA7764">
        <w:rPr>
          <w:u w:val="single"/>
        </w:rPr>
        <w:t xml:space="preserve"> is now accelerated </w:t>
      </w:r>
      <w:r w:rsidRPr="00CA7764">
        <w:rPr>
          <w:rStyle w:val="Emphasis"/>
        </w:rPr>
        <w:t>further</w:t>
      </w:r>
      <w:r w:rsidRPr="00CA7764">
        <w:rPr>
          <w:u w:val="single"/>
        </w:rPr>
        <w:t xml:space="preserve"> by the second coming of Donald </w:t>
      </w:r>
      <w:r w:rsidRPr="00CA7764">
        <w:rPr>
          <w:rStyle w:val="Emphasis"/>
        </w:rPr>
        <w:t>Trump</w:t>
      </w:r>
      <w:r w:rsidRPr="00CA7764">
        <w:rPr>
          <w:u w:val="single"/>
        </w:rPr>
        <w:t xml:space="preserve"> as 47th US president</w:t>
      </w:r>
      <w:r w:rsidRPr="00CA7764">
        <w:rPr>
          <w:sz w:val="16"/>
        </w:rPr>
        <w:t>. Trump’s policies, codified as “Trumpism” (or “</w:t>
      </w:r>
      <w:proofErr w:type="spellStart"/>
      <w:r w:rsidRPr="00CA7764">
        <w:rPr>
          <w:sz w:val="16"/>
        </w:rPr>
        <w:t>Trumponomics</w:t>
      </w:r>
      <w:proofErr w:type="spellEnd"/>
      <w:r w:rsidRPr="00CA7764">
        <w:rPr>
          <w:sz w:val="16"/>
        </w:rPr>
        <w:t xml:space="preserve">”), are </w:t>
      </w:r>
      <w:proofErr w:type="spellStart"/>
      <w:r w:rsidRPr="00CA7764">
        <w:rPr>
          <w:sz w:val="16"/>
        </w:rPr>
        <w:t>characterised</w:t>
      </w:r>
      <w:proofErr w:type="spellEnd"/>
      <w:r w:rsidRPr="00CA7764">
        <w:rPr>
          <w:sz w:val="16"/>
        </w:rPr>
        <w:t xml:space="preserve"> by extreme ‘economic nationalism’, the main pillars of which are </w:t>
      </w:r>
      <w:r w:rsidRPr="00CA7764">
        <w:rPr>
          <w:u w:val="single"/>
        </w:rPr>
        <w:t xml:space="preserve">assertion of US </w:t>
      </w:r>
      <w:r w:rsidRPr="00CA7764">
        <w:rPr>
          <w:rStyle w:val="Emphasis"/>
        </w:rPr>
        <w:t>hegemony</w:t>
      </w:r>
      <w:r w:rsidRPr="00CA7764">
        <w:rPr>
          <w:u w:val="single"/>
        </w:rPr>
        <w:t xml:space="preserve"> and boosting of the </w:t>
      </w:r>
      <w:r w:rsidRPr="00CA7764">
        <w:rPr>
          <w:rStyle w:val="Emphasis"/>
        </w:rPr>
        <w:t>economy</w:t>
      </w:r>
      <w:r w:rsidRPr="00CA7764">
        <w:rPr>
          <w:u w:val="single"/>
        </w:rPr>
        <w:t xml:space="preserve"> through highly ‘</w:t>
      </w:r>
      <w:r w:rsidRPr="00CA7764">
        <w:rPr>
          <w:rStyle w:val="Emphasis"/>
        </w:rPr>
        <w:t>protectionist’</w:t>
      </w:r>
      <w:r w:rsidRPr="00CA7764">
        <w:rPr>
          <w:u w:val="single"/>
        </w:rPr>
        <w:t xml:space="preserve"> and ‘</w:t>
      </w:r>
      <w:r w:rsidRPr="00CA7764">
        <w:rPr>
          <w:rStyle w:val="Emphasis"/>
        </w:rPr>
        <w:t>isolationist’</w:t>
      </w:r>
      <w:r w:rsidRPr="00CA7764">
        <w:rPr>
          <w:u w:val="single"/>
        </w:rPr>
        <w:t xml:space="preserve"> trade policies coupled with corporate tax-cuts, </w:t>
      </w:r>
      <w:r w:rsidRPr="00CA7764">
        <w:rPr>
          <w:rStyle w:val="Emphasis"/>
        </w:rPr>
        <w:t>business</w:t>
      </w:r>
      <w:r w:rsidRPr="00CA7764">
        <w:rPr>
          <w:u w:val="single"/>
        </w:rPr>
        <w:t xml:space="preserve"> deregulation and drastic reduction in social </w:t>
      </w:r>
      <w:r w:rsidRPr="00CA7764">
        <w:rPr>
          <w:rStyle w:val="Emphasis"/>
        </w:rPr>
        <w:t>welfare</w:t>
      </w:r>
      <w:r w:rsidRPr="00CA7764">
        <w:rPr>
          <w:u w:val="single"/>
        </w:rPr>
        <w:t xml:space="preserve"> spending</w:t>
      </w:r>
      <w:r w:rsidRPr="00CA7764">
        <w:rPr>
          <w:sz w:val="16"/>
        </w:rPr>
        <w:t xml:space="preserve">. Being </w:t>
      </w:r>
      <w:proofErr w:type="spellStart"/>
      <w:r w:rsidRPr="00CA7764">
        <w:rPr>
          <w:sz w:val="16"/>
        </w:rPr>
        <w:t>symbolised</w:t>
      </w:r>
      <w:proofErr w:type="spellEnd"/>
      <w:r w:rsidRPr="00CA7764">
        <w:rPr>
          <w:sz w:val="16"/>
        </w:rPr>
        <w:t xml:space="preserve"> or encapsulated in the motto MAGA (Make America Great Again) and “America First”, Trumpism has </w:t>
      </w:r>
      <w:r w:rsidRPr="00CA7764">
        <w:rPr>
          <w:u w:val="single"/>
        </w:rPr>
        <w:t xml:space="preserve">already sent shock-waves among </w:t>
      </w:r>
      <w:r w:rsidRPr="00CA7764">
        <w:rPr>
          <w:rStyle w:val="Emphasis"/>
        </w:rPr>
        <w:t>traditional</w:t>
      </w:r>
      <w:r w:rsidRPr="00CA7764">
        <w:rPr>
          <w:u w:val="single"/>
        </w:rPr>
        <w:t xml:space="preserve"> US allies, especially among Anglo-Saxon imperialist circles. Meanwhile the biggest-ever bullying tariffs </w:t>
      </w:r>
      <w:r w:rsidRPr="00CA7764">
        <w:rPr>
          <w:rStyle w:val="Emphasis"/>
        </w:rPr>
        <w:t>imposed</w:t>
      </w:r>
      <w:r w:rsidRPr="00CA7764">
        <w:rPr>
          <w:u w:val="single"/>
        </w:rPr>
        <w:t xml:space="preserve"> on countries by Trump in tune with his </w:t>
      </w:r>
      <w:r w:rsidRPr="00CA7764">
        <w:rPr>
          <w:rStyle w:val="Emphasis"/>
        </w:rPr>
        <w:t>isolationist</w:t>
      </w:r>
      <w:r w:rsidRPr="00CA7764">
        <w:rPr>
          <w:u w:val="single"/>
        </w:rPr>
        <w:t xml:space="preserve"> and </w:t>
      </w:r>
      <w:r w:rsidRPr="00CA7764">
        <w:rPr>
          <w:rStyle w:val="Emphasis"/>
        </w:rPr>
        <w:t>protectionist</w:t>
      </w:r>
      <w:r w:rsidRPr="00CA7764">
        <w:rPr>
          <w:u w:val="single"/>
        </w:rPr>
        <w:t xml:space="preserve"> perspective are now boomeranged as a looming threat towards “</w:t>
      </w:r>
      <w:r w:rsidRPr="00CA7764">
        <w:rPr>
          <w:rStyle w:val="Emphasis"/>
        </w:rPr>
        <w:t>stagflation</w:t>
      </w:r>
      <w:r w:rsidRPr="00CA7764">
        <w:rPr>
          <w:u w:val="single"/>
        </w:rPr>
        <w:t>” – a situation of economic stagnation coupled with high inflation – on US itself</w:t>
      </w:r>
      <w:r w:rsidRPr="00CA7764">
        <w:rPr>
          <w:sz w:val="16"/>
        </w:rPr>
        <w:t xml:space="preserve">. However, unable to face retaliation from China coupled with pressure from US allies, </w:t>
      </w:r>
      <w:r w:rsidRPr="00CA7764">
        <w:rPr>
          <w:u w:val="single"/>
        </w:rPr>
        <w:t xml:space="preserve">Trump has forced to keep his unilateral tariff </w:t>
      </w:r>
      <w:r w:rsidRPr="00CA7764">
        <w:rPr>
          <w:rStyle w:val="Emphasis"/>
        </w:rPr>
        <w:t>move</w:t>
      </w:r>
      <w:r w:rsidRPr="00CA7764">
        <w:rPr>
          <w:u w:val="single"/>
        </w:rPr>
        <w:t xml:space="preserve"> in abeyance, </w:t>
      </w:r>
      <w:r w:rsidRPr="00CA7764">
        <w:rPr>
          <w:rStyle w:val="Emphasis"/>
        </w:rPr>
        <w:t>engaging</w:t>
      </w:r>
      <w:r w:rsidRPr="00CA7764">
        <w:rPr>
          <w:u w:val="single"/>
        </w:rPr>
        <w:t xml:space="preserve"> in a series of trade talks with </w:t>
      </w:r>
      <w:r w:rsidRPr="00CA7764">
        <w:rPr>
          <w:rStyle w:val="Emphasis"/>
        </w:rPr>
        <w:t>countries</w:t>
      </w:r>
      <w:r w:rsidRPr="00CA7764">
        <w:rPr>
          <w:u w:val="single"/>
        </w:rPr>
        <w:t xml:space="preserve">. Meanwhile, domestic opposition to Trump’s policies are surging on an </w:t>
      </w:r>
      <w:r w:rsidRPr="00CA7764">
        <w:rPr>
          <w:rStyle w:val="Emphasis"/>
        </w:rPr>
        <w:t>unprecedented</w:t>
      </w:r>
      <w:r w:rsidRPr="00CA7764">
        <w:rPr>
          <w:u w:val="single"/>
        </w:rPr>
        <w:t xml:space="preserve"> scale</w:t>
      </w:r>
      <w:r w:rsidRPr="00CA7764">
        <w:rPr>
          <w:sz w:val="16"/>
        </w:rPr>
        <w:t xml:space="preserve">. According to reports, compared to the 2.4 percent growth in 2024, US GDP is going to be plummeted to its half, i.e., 1.2 percent in 2025. Of course, while these developments and their outcomes call for an objective evaluation, it would be in order here to briefly situate the important policy shifts that marked both the ascending and descending phases US imperialism over a century. This will also enable to situate Trumpism from a concrete historical perspective.  </w:t>
      </w:r>
    </w:p>
    <w:p w14:paraId="6DF614A2" w14:textId="77777777" w:rsidR="001A2824" w:rsidRPr="00CA7764" w:rsidRDefault="001A2824" w:rsidP="001A2824">
      <w:pPr>
        <w:pStyle w:val="Heading4"/>
        <w:rPr>
          <w:b w:val="0"/>
          <w:bCs/>
        </w:rPr>
      </w:pPr>
      <w:r w:rsidRPr="00CA7764">
        <w:rPr>
          <w:u w:val="single"/>
        </w:rPr>
        <w:t>Trump</w:t>
      </w:r>
      <w:r>
        <w:t xml:space="preserve"> means </w:t>
      </w:r>
      <w:r w:rsidRPr="00CA7764">
        <w:rPr>
          <w:u w:val="single"/>
        </w:rPr>
        <w:t>hegemony</w:t>
      </w:r>
      <w:r>
        <w:t xml:space="preserve"> is set to </w:t>
      </w:r>
      <w:r w:rsidRPr="00CA7764">
        <w:rPr>
          <w:u w:val="single"/>
        </w:rPr>
        <w:t>collapse</w:t>
      </w:r>
      <w:r>
        <w:t>---</w:t>
      </w:r>
      <w:r w:rsidRPr="00CA7764">
        <w:rPr>
          <w:b w:val="0"/>
          <w:bCs/>
          <w:u w:val="single"/>
        </w:rPr>
        <w:t>policy</w:t>
      </w:r>
      <w:r w:rsidRPr="00CA7764">
        <w:rPr>
          <w:b w:val="0"/>
          <w:bCs/>
        </w:rPr>
        <w:t xml:space="preserve">, </w:t>
      </w:r>
      <w:r w:rsidRPr="00CA7764">
        <w:rPr>
          <w:b w:val="0"/>
          <w:bCs/>
          <w:u w:val="single"/>
        </w:rPr>
        <w:t>statements</w:t>
      </w:r>
      <w:r w:rsidRPr="00CA7764">
        <w:rPr>
          <w:b w:val="0"/>
          <w:bCs/>
        </w:rPr>
        <w:t xml:space="preserve">, allies, </w:t>
      </w:r>
      <w:r w:rsidRPr="00CA7764">
        <w:rPr>
          <w:b w:val="0"/>
          <w:bCs/>
          <w:u w:val="single"/>
        </w:rPr>
        <w:t>tariffs</w:t>
      </w:r>
      <w:r w:rsidRPr="00CA7764">
        <w:rPr>
          <w:b w:val="0"/>
          <w:bCs/>
        </w:rPr>
        <w:t xml:space="preserve">, imperialism, </w:t>
      </w:r>
      <w:r w:rsidRPr="00CA7764">
        <w:rPr>
          <w:b w:val="0"/>
          <w:bCs/>
          <w:u w:val="single"/>
        </w:rPr>
        <w:t>racism</w:t>
      </w:r>
      <w:r w:rsidRPr="00CA7764">
        <w:rPr>
          <w:b w:val="0"/>
          <w:bCs/>
        </w:rPr>
        <w:t xml:space="preserve">, PEPFAR, and </w:t>
      </w:r>
      <w:r w:rsidRPr="00CA7764">
        <w:rPr>
          <w:b w:val="0"/>
          <w:bCs/>
          <w:u w:val="single"/>
        </w:rPr>
        <w:t>China</w:t>
      </w:r>
      <w:r w:rsidRPr="00CA7764">
        <w:rPr>
          <w:b w:val="0"/>
          <w:bCs/>
        </w:rPr>
        <w:t xml:space="preserve"> prove.</w:t>
      </w:r>
    </w:p>
    <w:p w14:paraId="14826FC8" w14:textId="77777777" w:rsidR="001A2824" w:rsidRPr="00CA7764" w:rsidRDefault="001A2824" w:rsidP="001A2824">
      <w:r w:rsidRPr="009F4B6F">
        <w:rPr>
          <w:rStyle w:val="Style13ptBold"/>
        </w:rPr>
        <w:t>Baker ’25</w:t>
      </w:r>
      <w:r>
        <w:t xml:space="preserve"> [Dean; January 28; Ph.D., </w:t>
      </w:r>
      <w:r w:rsidRPr="009F4B6F">
        <w:rPr>
          <w:b/>
          <w:bCs/>
        </w:rPr>
        <w:t>University of Michigan</w:t>
      </w:r>
      <w:r>
        <w:t xml:space="preserve">, Senior Economist for the Center for Economic and Policy Research; CEPR, “Donald Trump and the End of U.S. Hegemony,” </w:t>
      </w:r>
      <w:r w:rsidRPr="009F4B6F">
        <w:t>https://cepr.net/publications/donald-trump-and-the-end-of-u-s-hegemony</w:t>
      </w:r>
      <w:r>
        <w:t xml:space="preserve">/ --- </w:t>
      </w:r>
      <w:proofErr w:type="spellStart"/>
      <w:r>
        <w:t>nws</w:t>
      </w:r>
      <w:proofErr w:type="spellEnd"/>
    </w:p>
    <w:p w14:paraId="6B0718E8" w14:textId="77777777" w:rsidR="001A2824" w:rsidRDefault="001A2824" w:rsidP="001A2824">
      <w:pPr>
        <w:rPr>
          <w:u w:val="single"/>
        </w:rPr>
      </w:pPr>
      <w:r w:rsidRPr="00CA7764">
        <w:rPr>
          <w:u w:val="single"/>
        </w:rPr>
        <w:t xml:space="preserve">One </w:t>
      </w:r>
      <w:r w:rsidRPr="00CA7764">
        <w:rPr>
          <w:rStyle w:val="Emphasis"/>
          <w:highlight w:val="cyan"/>
        </w:rPr>
        <w:t>outcome</w:t>
      </w:r>
      <w:r w:rsidRPr="00CA7764">
        <w:rPr>
          <w:u w:val="single"/>
        </w:rPr>
        <w:t xml:space="preserve"> of the </w:t>
      </w:r>
      <w:r w:rsidRPr="00CA7764">
        <w:rPr>
          <w:highlight w:val="cyan"/>
          <w:u w:val="single"/>
        </w:rPr>
        <w:t>Donald Trump</w:t>
      </w:r>
      <w:r w:rsidRPr="00CA7764">
        <w:rPr>
          <w:u w:val="single"/>
        </w:rPr>
        <w:t xml:space="preserve"> clown show is that we can </w:t>
      </w:r>
      <w:r w:rsidRPr="00CA7764">
        <w:rPr>
          <w:highlight w:val="cyan"/>
          <w:u w:val="single"/>
        </w:rPr>
        <w:t>safely say</w:t>
      </w:r>
      <w:r w:rsidRPr="00CA7764">
        <w:rPr>
          <w:u w:val="single"/>
        </w:rPr>
        <w:t xml:space="preserve"> the </w:t>
      </w:r>
      <w:r w:rsidRPr="00CA7764">
        <w:rPr>
          <w:rStyle w:val="Emphasis"/>
          <w:highlight w:val="cyan"/>
        </w:rPr>
        <w:t>period</w:t>
      </w:r>
      <w:r w:rsidRPr="00CA7764">
        <w:rPr>
          <w:u w:val="single"/>
        </w:rPr>
        <w:t xml:space="preserve"> of </w:t>
      </w:r>
      <w:r w:rsidRPr="00CA7764">
        <w:rPr>
          <w:highlight w:val="cyan"/>
          <w:u w:val="single"/>
        </w:rPr>
        <w:t xml:space="preserve">U.S. </w:t>
      </w:r>
      <w:r w:rsidRPr="00CA7764">
        <w:rPr>
          <w:rStyle w:val="Emphasis"/>
          <w:highlight w:val="cyan"/>
        </w:rPr>
        <w:t>hegemony</w:t>
      </w:r>
      <w:r w:rsidRPr="00CA7764">
        <w:rPr>
          <w:u w:val="single"/>
        </w:rPr>
        <w:t xml:space="preserve"> in the world has </w:t>
      </w:r>
      <w:r w:rsidRPr="00CA7764">
        <w:rPr>
          <w:highlight w:val="cyan"/>
          <w:u w:val="single"/>
        </w:rPr>
        <w:t>come</w:t>
      </w:r>
      <w:r w:rsidRPr="00CA7764">
        <w:rPr>
          <w:u w:val="single"/>
        </w:rPr>
        <w:t xml:space="preserve"> to </w:t>
      </w:r>
      <w:r w:rsidRPr="00CA7764">
        <w:rPr>
          <w:highlight w:val="cyan"/>
          <w:u w:val="single"/>
        </w:rPr>
        <w:t>an</w:t>
      </w:r>
      <w:r w:rsidRPr="00CA7764">
        <w:rPr>
          <w:u w:val="single"/>
        </w:rPr>
        <w:t xml:space="preserve"> end. His erratic </w:t>
      </w:r>
      <w:r w:rsidRPr="00CA7764">
        <w:rPr>
          <w:rStyle w:val="Emphasis"/>
          <w:highlight w:val="cyan"/>
        </w:rPr>
        <w:t>policies</w:t>
      </w:r>
      <w:r w:rsidRPr="00CA7764">
        <w:rPr>
          <w:u w:val="single"/>
        </w:rPr>
        <w:t xml:space="preserve"> and </w:t>
      </w:r>
      <w:r w:rsidRPr="00CA7764">
        <w:rPr>
          <w:highlight w:val="cyan"/>
          <w:u w:val="single"/>
        </w:rPr>
        <w:t xml:space="preserve">bizarre </w:t>
      </w:r>
      <w:r w:rsidRPr="00CA7764">
        <w:rPr>
          <w:rStyle w:val="Emphasis"/>
          <w:highlight w:val="cyan"/>
        </w:rPr>
        <w:t>statements</w:t>
      </w:r>
      <w:r w:rsidRPr="00CA7764">
        <w:rPr>
          <w:u w:val="single"/>
        </w:rPr>
        <w:t xml:space="preserve"> have undoubtedly convinced almost </w:t>
      </w:r>
      <w:r w:rsidRPr="00CA7764">
        <w:rPr>
          <w:rStyle w:val="Emphasis"/>
          <w:highlight w:val="cyan"/>
        </w:rPr>
        <w:t>everyone</w:t>
      </w:r>
      <w:r w:rsidRPr="00CA7764">
        <w:rPr>
          <w:u w:val="single"/>
        </w:rPr>
        <w:t xml:space="preserve"> that the </w:t>
      </w:r>
      <w:r w:rsidRPr="00CA7764">
        <w:rPr>
          <w:highlight w:val="cyan"/>
          <w:u w:val="single"/>
        </w:rPr>
        <w:t>United States</w:t>
      </w:r>
      <w:r w:rsidRPr="00CA7764">
        <w:rPr>
          <w:u w:val="single"/>
        </w:rPr>
        <w:t xml:space="preserve"> cannot be </w:t>
      </w:r>
      <w:r w:rsidRPr="00CA7764">
        <w:rPr>
          <w:rStyle w:val="Emphasis"/>
          <w:highlight w:val="cyan"/>
        </w:rPr>
        <w:t>viewed</w:t>
      </w:r>
      <w:r w:rsidRPr="00CA7764">
        <w:rPr>
          <w:u w:val="single"/>
        </w:rPr>
        <w:t xml:space="preserve"> as a </w:t>
      </w:r>
      <w:r w:rsidRPr="00CA7764">
        <w:rPr>
          <w:highlight w:val="cyan"/>
          <w:u w:val="single"/>
        </w:rPr>
        <w:t>reliable ally</w:t>
      </w:r>
      <w:r w:rsidRPr="00CA7764">
        <w:rPr>
          <w:sz w:val="16"/>
        </w:rPr>
        <w:t xml:space="preserve">, if not actually an </w:t>
      </w:r>
      <w:r w:rsidRPr="00CA7764">
        <w:rPr>
          <w:rStyle w:val="Emphasis"/>
          <w:highlight w:val="cyan"/>
        </w:rPr>
        <w:t>enemy</w:t>
      </w:r>
      <w:r w:rsidRPr="00CA7764">
        <w:rPr>
          <w:sz w:val="16"/>
        </w:rPr>
        <w:t xml:space="preserve">. In the case of Europe, </w:t>
      </w:r>
      <w:r w:rsidRPr="00CA7764">
        <w:rPr>
          <w:u w:val="single"/>
        </w:rPr>
        <w:t xml:space="preserve">Trump is threatening </w:t>
      </w:r>
      <w:r w:rsidRPr="00CA7764">
        <w:rPr>
          <w:highlight w:val="cyan"/>
          <w:u w:val="single"/>
        </w:rPr>
        <w:t>military force</w:t>
      </w:r>
      <w:r w:rsidRPr="00CA7764">
        <w:rPr>
          <w:u w:val="single"/>
        </w:rPr>
        <w:t xml:space="preserve"> against a </w:t>
      </w:r>
      <w:r w:rsidRPr="00CA7764">
        <w:rPr>
          <w:rStyle w:val="Emphasis"/>
          <w:highlight w:val="cyan"/>
        </w:rPr>
        <w:t>longstanding</w:t>
      </w:r>
      <w:r w:rsidRPr="00CA7764">
        <w:rPr>
          <w:highlight w:val="cyan"/>
          <w:u w:val="single"/>
        </w:rPr>
        <w:t xml:space="preserve"> ally</w:t>
      </w:r>
      <w:r w:rsidRPr="00CA7764">
        <w:rPr>
          <w:u w:val="single"/>
        </w:rPr>
        <w:t xml:space="preserve"> and </w:t>
      </w:r>
      <w:r w:rsidRPr="00CA7764">
        <w:rPr>
          <w:rStyle w:val="Emphasis"/>
          <w:highlight w:val="cyan"/>
        </w:rPr>
        <w:t>threatening</w:t>
      </w:r>
      <w:r w:rsidRPr="00CA7764">
        <w:rPr>
          <w:u w:val="single"/>
        </w:rPr>
        <w:t xml:space="preserve"> to </w:t>
      </w:r>
      <w:r w:rsidRPr="00CA7764">
        <w:rPr>
          <w:highlight w:val="cyan"/>
          <w:u w:val="single"/>
        </w:rPr>
        <w:t>tax</w:t>
      </w:r>
      <w:r w:rsidRPr="00CA7764">
        <w:rPr>
          <w:u w:val="single"/>
        </w:rPr>
        <w:t xml:space="preserve"> </w:t>
      </w:r>
      <w:r w:rsidRPr="00CA7764">
        <w:rPr>
          <w:rStyle w:val="Emphasis"/>
          <w:highlight w:val="cyan"/>
        </w:rPr>
        <w:t>imports</w:t>
      </w:r>
      <w:r w:rsidRPr="00CA7764">
        <w:rPr>
          <w:u w:val="single"/>
        </w:rPr>
        <w:t xml:space="preserve"> (tariffs) from the </w:t>
      </w:r>
      <w:r w:rsidRPr="00CA7764">
        <w:rPr>
          <w:rStyle w:val="Emphasis"/>
          <w:highlight w:val="cyan"/>
        </w:rPr>
        <w:t>continent</w:t>
      </w:r>
      <w:r w:rsidRPr="00CA7764">
        <w:rPr>
          <w:u w:val="single"/>
        </w:rPr>
        <w:t xml:space="preserve"> for reasons that don’t make sense to anyone but </w:t>
      </w:r>
      <w:r w:rsidRPr="00CA7764">
        <w:rPr>
          <w:rStyle w:val="Emphasis"/>
        </w:rPr>
        <w:t>him</w:t>
      </w:r>
      <w:r w:rsidRPr="00CA7764">
        <w:rPr>
          <w:sz w:val="16"/>
        </w:rPr>
        <w:t xml:space="preserve">. The same is true for our immediate neighbors, Canada and Mexico. </w:t>
      </w:r>
      <w:r w:rsidRPr="00CA7764">
        <w:rPr>
          <w:highlight w:val="cyan"/>
          <w:u w:val="single"/>
        </w:rPr>
        <w:t>Trump</w:t>
      </w:r>
      <w:r w:rsidRPr="00CA7764">
        <w:rPr>
          <w:u w:val="single"/>
        </w:rPr>
        <w:t xml:space="preserve"> has </w:t>
      </w:r>
      <w:r w:rsidRPr="00CA7764">
        <w:rPr>
          <w:highlight w:val="cyan"/>
          <w:u w:val="single"/>
        </w:rPr>
        <w:t xml:space="preserve">shown </w:t>
      </w:r>
      <w:r w:rsidRPr="00CA7764">
        <w:rPr>
          <w:rStyle w:val="Emphasis"/>
          <w:highlight w:val="cyan"/>
        </w:rPr>
        <w:t>Latin</w:t>
      </w:r>
      <w:r w:rsidRPr="00CA7764">
        <w:rPr>
          <w:highlight w:val="cyan"/>
          <w:u w:val="single"/>
        </w:rPr>
        <w:t xml:space="preserve"> America</w:t>
      </w:r>
      <w:r w:rsidRPr="00CA7764">
        <w:rPr>
          <w:u w:val="single"/>
        </w:rPr>
        <w:t xml:space="preserve"> that he wants to </w:t>
      </w:r>
      <w:r w:rsidRPr="00CA7764">
        <w:rPr>
          <w:highlight w:val="cyan"/>
          <w:u w:val="single"/>
        </w:rPr>
        <w:t>act</w:t>
      </w:r>
      <w:r w:rsidRPr="00CA7764">
        <w:rPr>
          <w:u w:val="single"/>
        </w:rPr>
        <w:t xml:space="preserve"> like a </w:t>
      </w:r>
      <w:r w:rsidRPr="00CA7764">
        <w:rPr>
          <w:highlight w:val="cyan"/>
          <w:u w:val="single"/>
        </w:rPr>
        <w:t xml:space="preserve">19th century </w:t>
      </w:r>
      <w:r w:rsidRPr="00CA7764">
        <w:rPr>
          <w:rStyle w:val="Emphasis"/>
          <w:highlight w:val="cyan"/>
        </w:rPr>
        <w:t>imperialist</w:t>
      </w:r>
      <w:r w:rsidRPr="00CA7764">
        <w:rPr>
          <w:u w:val="single"/>
        </w:rPr>
        <w:t xml:space="preserve"> towards them</w:t>
      </w:r>
      <w:r w:rsidRPr="00CA7764">
        <w:rPr>
          <w:sz w:val="16"/>
        </w:rPr>
        <w:t>.</w:t>
      </w:r>
      <w:r w:rsidRPr="00CA7764">
        <w:rPr>
          <w:u w:val="single"/>
        </w:rPr>
        <w:t xml:space="preserve"> </w:t>
      </w:r>
    </w:p>
    <w:p w14:paraId="7B7C6330" w14:textId="34348D04" w:rsidR="001A2824" w:rsidRPr="001A2824" w:rsidRDefault="001A2824" w:rsidP="001A2824">
      <w:pPr>
        <w:rPr>
          <w:sz w:val="16"/>
        </w:rPr>
      </w:pPr>
      <w:r w:rsidRPr="00CA7764">
        <w:rPr>
          <w:sz w:val="16"/>
        </w:rPr>
        <w:t xml:space="preserve">The </w:t>
      </w:r>
      <w:r w:rsidRPr="00CA7764">
        <w:rPr>
          <w:u w:val="single"/>
        </w:rPr>
        <w:t xml:space="preserve">U.S. allies in East Asia surely recognize that they </w:t>
      </w:r>
      <w:r w:rsidRPr="00CA7764">
        <w:rPr>
          <w:highlight w:val="cyan"/>
          <w:u w:val="single"/>
        </w:rPr>
        <w:t>cannot look</w:t>
      </w:r>
      <w:r w:rsidRPr="00CA7764">
        <w:rPr>
          <w:u w:val="single"/>
        </w:rPr>
        <w:t xml:space="preserve"> to </w:t>
      </w:r>
      <w:r w:rsidRPr="00CA7764">
        <w:rPr>
          <w:highlight w:val="cyan"/>
          <w:u w:val="single"/>
        </w:rPr>
        <w:t>the U.S</w:t>
      </w:r>
      <w:r w:rsidRPr="00CA7764">
        <w:rPr>
          <w:u w:val="single"/>
        </w:rPr>
        <w:t xml:space="preserve">. for support and will </w:t>
      </w:r>
      <w:r w:rsidRPr="00CA7764">
        <w:rPr>
          <w:highlight w:val="cyan"/>
          <w:u w:val="single"/>
        </w:rPr>
        <w:t xml:space="preserve">reach </w:t>
      </w:r>
      <w:r w:rsidRPr="00CA7764">
        <w:rPr>
          <w:rStyle w:val="Emphasis"/>
          <w:highlight w:val="cyan"/>
        </w:rPr>
        <w:t>accommodations</w:t>
      </w:r>
      <w:r w:rsidRPr="00CA7764">
        <w:rPr>
          <w:highlight w:val="cyan"/>
          <w:u w:val="single"/>
        </w:rPr>
        <w:t xml:space="preserve"> with </w:t>
      </w:r>
      <w:r w:rsidRPr="00CA7764">
        <w:rPr>
          <w:rStyle w:val="Emphasis"/>
          <w:highlight w:val="cyan"/>
        </w:rPr>
        <w:t>China</w:t>
      </w:r>
      <w:r w:rsidRPr="00CA7764">
        <w:rPr>
          <w:sz w:val="16"/>
        </w:rPr>
        <w:t xml:space="preserve">. And Africa now recognizes the </w:t>
      </w:r>
      <w:r w:rsidRPr="00CA7764">
        <w:rPr>
          <w:highlight w:val="cyan"/>
          <w:u w:val="single"/>
        </w:rPr>
        <w:t xml:space="preserve">intense </w:t>
      </w:r>
      <w:r w:rsidRPr="00CA7764">
        <w:rPr>
          <w:rStyle w:val="Emphasis"/>
          <w:highlight w:val="cyan"/>
        </w:rPr>
        <w:t>racism</w:t>
      </w:r>
      <w:r w:rsidRPr="00CA7764">
        <w:rPr>
          <w:u w:val="single"/>
        </w:rPr>
        <w:t xml:space="preserve"> with which </w:t>
      </w:r>
      <w:r w:rsidRPr="00CA7764">
        <w:rPr>
          <w:highlight w:val="cyan"/>
          <w:u w:val="single"/>
        </w:rPr>
        <w:t>Trump regards</w:t>
      </w:r>
      <w:r w:rsidRPr="00CA7764">
        <w:rPr>
          <w:u w:val="single"/>
        </w:rPr>
        <w:t xml:space="preserve"> the </w:t>
      </w:r>
      <w:r w:rsidRPr="00CA7764">
        <w:rPr>
          <w:highlight w:val="cyan"/>
          <w:u w:val="single"/>
        </w:rPr>
        <w:t>continent</w:t>
      </w:r>
      <w:r w:rsidRPr="00CA7764">
        <w:rPr>
          <w:u w:val="single"/>
        </w:rPr>
        <w:t xml:space="preserve"> after he </w:t>
      </w:r>
      <w:r w:rsidRPr="00CA7764">
        <w:rPr>
          <w:highlight w:val="cyan"/>
          <w:u w:val="single"/>
        </w:rPr>
        <w:t xml:space="preserve">suspended </w:t>
      </w:r>
      <w:r w:rsidRPr="00CA7764">
        <w:rPr>
          <w:rStyle w:val="Emphasis"/>
          <w:highlight w:val="cyan"/>
        </w:rPr>
        <w:t>PEPFAR</w:t>
      </w:r>
      <w:r w:rsidRPr="00CA7764">
        <w:rPr>
          <w:u w:val="single"/>
        </w:rPr>
        <w:t xml:space="preserve">, a program that cost less </w:t>
      </w:r>
      <w:r w:rsidRPr="00CA7764">
        <w:rPr>
          <w:highlight w:val="cyan"/>
          <w:u w:val="single"/>
        </w:rPr>
        <w:t>than 0.1 percent</w:t>
      </w:r>
      <w:r w:rsidRPr="00CA7764">
        <w:rPr>
          <w:u w:val="single"/>
        </w:rPr>
        <w:t xml:space="preserve"> of the </w:t>
      </w:r>
      <w:r w:rsidRPr="00CA7764">
        <w:rPr>
          <w:highlight w:val="cyan"/>
          <w:u w:val="single"/>
        </w:rPr>
        <w:t>federal budget</w:t>
      </w:r>
      <w:r w:rsidRPr="00CA7764">
        <w:rPr>
          <w:u w:val="single"/>
        </w:rPr>
        <w:t xml:space="preserve"> and has </w:t>
      </w:r>
      <w:r w:rsidRPr="00CA7764">
        <w:rPr>
          <w:rStyle w:val="Emphasis"/>
          <w:highlight w:val="cyan"/>
        </w:rPr>
        <w:t>saved</w:t>
      </w:r>
      <w:r w:rsidRPr="00CA7764">
        <w:rPr>
          <w:highlight w:val="cyan"/>
          <w:u w:val="single"/>
        </w:rPr>
        <w:t xml:space="preserve"> tens of </w:t>
      </w:r>
      <w:r w:rsidRPr="00CA7764">
        <w:rPr>
          <w:rStyle w:val="Emphasis"/>
          <w:highlight w:val="cyan"/>
        </w:rPr>
        <w:t>millions</w:t>
      </w:r>
      <w:r w:rsidRPr="00CA7764">
        <w:rPr>
          <w:highlight w:val="cyan"/>
          <w:u w:val="single"/>
        </w:rPr>
        <w:t xml:space="preserve"> of lives</w:t>
      </w:r>
      <w:r w:rsidRPr="00CA7764">
        <w:rPr>
          <w:sz w:val="16"/>
        </w:rPr>
        <w:t xml:space="preserve">. Now that </w:t>
      </w:r>
      <w:r w:rsidRPr="00CA7764">
        <w:rPr>
          <w:u w:val="single"/>
        </w:rPr>
        <w:t xml:space="preserve">China has an economy that is </w:t>
      </w:r>
      <w:r w:rsidRPr="00CA7764">
        <w:rPr>
          <w:rStyle w:val="Emphasis"/>
          <w:highlight w:val="cyan"/>
        </w:rPr>
        <w:t>already</w:t>
      </w:r>
      <w:r w:rsidRPr="00CA7764">
        <w:rPr>
          <w:highlight w:val="cyan"/>
          <w:u w:val="single"/>
        </w:rPr>
        <w:t xml:space="preserve"> one-third larger than the U.S. economy</w:t>
      </w:r>
      <w:r w:rsidRPr="00CA7764">
        <w:rPr>
          <w:u w:val="single"/>
        </w:rPr>
        <w:t xml:space="preserve">, and well ahead of us </w:t>
      </w:r>
      <w:r w:rsidRPr="00CA7764">
        <w:rPr>
          <w:highlight w:val="cyan"/>
          <w:u w:val="single"/>
        </w:rPr>
        <w:t xml:space="preserve">in </w:t>
      </w:r>
      <w:r w:rsidRPr="00CA7764">
        <w:rPr>
          <w:rStyle w:val="Emphasis"/>
          <w:highlight w:val="cyan"/>
        </w:rPr>
        <w:t>many</w:t>
      </w:r>
      <w:r w:rsidRPr="00CA7764">
        <w:rPr>
          <w:highlight w:val="cyan"/>
          <w:u w:val="single"/>
        </w:rPr>
        <w:t xml:space="preserve"> key</w:t>
      </w:r>
      <w:r w:rsidRPr="00CA7764">
        <w:rPr>
          <w:u w:val="single"/>
        </w:rPr>
        <w:t xml:space="preserve"> </w:t>
      </w:r>
      <w:r w:rsidRPr="00CA7764">
        <w:rPr>
          <w:highlight w:val="cyan"/>
          <w:u w:val="single"/>
        </w:rPr>
        <w:t>areas</w:t>
      </w:r>
      <w:r w:rsidRPr="00CA7764">
        <w:rPr>
          <w:u w:val="single"/>
        </w:rPr>
        <w:t xml:space="preserve">, like </w:t>
      </w:r>
      <w:r w:rsidRPr="00CA7764">
        <w:rPr>
          <w:highlight w:val="cyan"/>
          <w:u w:val="single"/>
        </w:rPr>
        <w:t>electric vehicles</w:t>
      </w:r>
      <w:r w:rsidRPr="00CA7764">
        <w:rPr>
          <w:u w:val="single"/>
        </w:rPr>
        <w:t xml:space="preserve">, </w:t>
      </w:r>
      <w:r w:rsidRPr="00CA7764">
        <w:rPr>
          <w:highlight w:val="cyan"/>
          <w:u w:val="single"/>
        </w:rPr>
        <w:t>solar panels</w:t>
      </w:r>
      <w:r w:rsidRPr="00CA7764">
        <w:rPr>
          <w:u w:val="single"/>
        </w:rPr>
        <w:t xml:space="preserve">, </w:t>
      </w:r>
      <w:r w:rsidRPr="00CA7764">
        <w:rPr>
          <w:highlight w:val="cyan"/>
          <w:u w:val="single"/>
        </w:rPr>
        <w:t>energy storage</w:t>
      </w:r>
      <w:r w:rsidRPr="00CA7764">
        <w:rPr>
          <w:u w:val="single"/>
        </w:rPr>
        <w:t xml:space="preserve">, and </w:t>
      </w:r>
      <w:r w:rsidRPr="00CA7764">
        <w:rPr>
          <w:highlight w:val="cyan"/>
          <w:u w:val="single"/>
        </w:rPr>
        <w:t xml:space="preserve">now </w:t>
      </w:r>
      <w:r w:rsidRPr="00CA7764">
        <w:rPr>
          <w:rStyle w:val="Emphasis"/>
          <w:highlight w:val="cyan"/>
        </w:rPr>
        <w:t>AI</w:t>
      </w:r>
      <w:r w:rsidRPr="00CA7764">
        <w:rPr>
          <w:u w:val="single"/>
        </w:rPr>
        <w:t xml:space="preserve">, there is no reason for </w:t>
      </w:r>
      <w:r w:rsidRPr="00CA7764">
        <w:rPr>
          <w:highlight w:val="cyan"/>
          <w:u w:val="single"/>
        </w:rPr>
        <w:t>countries</w:t>
      </w:r>
      <w:r w:rsidRPr="00CA7764">
        <w:rPr>
          <w:u w:val="single"/>
        </w:rPr>
        <w:t xml:space="preserve"> to </w:t>
      </w:r>
      <w:r w:rsidRPr="00CA7764">
        <w:rPr>
          <w:highlight w:val="cyan"/>
          <w:u w:val="single"/>
        </w:rPr>
        <w:t>rely</w:t>
      </w:r>
      <w:r w:rsidRPr="00CA7764">
        <w:rPr>
          <w:u w:val="single"/>
        </w:rPr>
        <w:t xml:space="preserve"> on a </w:t>
      </w:r>
      <w:r w:rsidRPr="00CA7764">
        <w:rPr>
          <w:highlight w:val="cyan"/>
          <w:u w:val="single"/>
        </w:rPr>
        <w:t>country</w:t>
      </w:r>
      <w:r w:rsidRPr="00CA7764">
        <w:rPr>
          <w:u w:val="single"/>
        </w:rPr>
        <w:t xml:space="preserve"> whose </w:t>
      </w:r>
      <w:r w:rsidRPr="00CA7764">
        <w:rPr>
          <w:rStyle w:val="Emphasis"/>
          <w:highlight w:val="cyan"/>
        </w:rPr>
        <w:t>economy</w:t>
      </w:r>
      <w:r w:rsidRPr="00CA7764">
        <w:rPr>
          <w:u w:val="single"/>
        </w:rPr>
        <w:t xml:space="preserve"> is </w:t>
      </w:r>
      <w:r w:rsidRPr="00CA7764">
        <w:rPr>
          <w:highlight w:val="cyan"/>
          <w:u w:val="single"/>
        </w:rPr>
        <w:t>run</w:t>
      </w:r>
      <w:r w:rsidRPr="00CA7764">
        <w:rPr>
          <w:u w:val="single"/>
        </w:rPr>
        <w:t xml:space="preserve"> like a </w:t>
      </w:r>
      <w:r w:rsidRPr="00CA7764">
        <w:rPr>
          <w:highlight w:val="cyan"/>
          <w:u w:val="single"/>
        </w:rPr>
        <w:t xml:space="preserve">TV </w:t>
      </w:r>
      <w:r w:rsidRPr="00CA7764">
        <w:rPr>
          <w:rStyle w:val="Emphasis"/>
          <w:highlight w:val="cyan"/>
        </w:rPr>
        <w:t>game</w:t>
      </w:r>
      <w:r w:rsidRPr="00CA7764">
        <w:rPr>
          <w:highlight w:val="cyan"/>
          <w:u w:val="single"/>
        </w:rPr>
        <w:t xml:space="preserve"> show</w:t>
      </w:r>
      <w:r w:rsidRPr="00CA7764">
        <w:rPr>
          <w:sz w:val="16"/>
        </w:rPr>
        <w:t>. In the years ahead we can expect that China will be the world’s leading country in most areas and the U.S. will be racing towards autarky.</w:t>
      </w:r>
    </w:p>
    <w:p w14:paraId="2ACFAA9B" w14:textId="468871A3" w:rsidR="001A2824" w:rsidRDefault="001A2824" w:rsidP="001A2824">
      <w:pPr>
        <w:pStyle w:val="Heading4"/>
      </w:pPr>
      <w:r>
        <w:t xml:space="preserve">It's </w:t>
      </w:r>
      <w:r>
        <w:rPr>
          <w:u w:val="single"/>
        </w:rPr>
        <w:t>over</w:t>
      </w:r>
      <w:r>
        <w:t>---</w:t>
      </w:r>
      <w:r w:rsidRPr="00CA7764">
        <w:rPr>
          <w:u w:val="single"/>
        </w:rPr>
        <w:t>laundry list</w:t>
      </w:r>
      <w:r>
        <w:t>.</w:t>
      </w:r>
    </w:p>
    <w:p w14:paraId="7BD0BCD2" w14:textId="77777777" w:rsidR="001A2824" w:rsidRPr="00CA7764" w:rsidRDefault="001A2824" w:rsidP="001A2824">
      <w:r w:rsidRPr="00CA7764">
        <w:t xml:space="preserve">Yuan </w:t>
      </w:r>
      <w:r w:rsidRPr="00CA7764">
        <w:rPr>
          <w:b/>
          <w:bCs/>
          <w:sz w:val="26"/>
          <w:szCs w:val="26"/>
        </w:rPr>
        <w:t>Xu ’20</w:t>
      </w:r>
      <w:r w:rsidRPr="00CA7764">
        <w:t>,</w:t>
      </w:r>
      <w:r>
        <w:t xml:space="preserve"> </w:t>
      </w:r>
      <w:r w:rsidRPr="00CA7764">
        <w:t xml:space="preserve">Associate Professor, Department of Geography and Resource Management, The Chinese University of Hong Kong; “Chinese–American Nuclear Energy Cooperation: From Interdependence to Gradual Decoupling,” Science &amp; Global Security, 08-03-2020, https://www.tandfonline.com/doi/full/10.1080/02604027.2020.1801309, </w:t>
      </w:r>
      <w:r>
        <w:t>---</w:t>
      </w:r>
      <w:proofErr w:type="spellStart"/>
      <w:r w:rsidRPr="00CA7764">
        <w:t>nws</w:t>
      </w:r>
      <w:proofErr w:type="spellEnd"/>
    </w:p>
    <w:p w14:paraId="11E8AD31" w14:textId="77777777" w:rsidR="001A2824" w:rsidRPr="00CA7764" w:rsidRDefault="001A2824" w:rsidP="001A2824">
      <w:pPr>
        <w:rPr>
          <w:sz w:val="16"/>
        </w:rPr>
      </w:pPr>
      <w:r w:rsidRPr="00CA7764">
        <w:rPr>
          <w:highlight w:val="cyan"/>
          <w:u w:val="single"/>
        </w:rPr>
        <w:t xml:space="preserve">the </w:t>
      </w:r>
      <w:r w:rsidRPr="00CA7764">
        <w:rPr>
          <w:rStyle w:val="Emphasis"/>
          <w:highlight w:val="cyan"/>
        </w:rPr>
        <w:t>struggle</w:t>
      </w:r>
      <w:r w:rsidRPr="00CA7764">
        <w:rPr>
          <w:u w:val="single"/>
        </w:rPr>
        <w:t xml:space="preserve"> of most of the </w:t>
      </w:r>
      <w:r w:rsidRPr="00CA7764">
        <w:rPr>
          <w:highlight w:val="cyan"/>
          <w:u w:val="single"/>
        </w:rPr>
        <w:t xml:space="preserve">world </w:t>
      </w:r>
      <w:r w:rsidRPr="00CA7764">
        <w:rPr>
          <w:rStyle w:val="Emphasis"/>
          <w:highlight w:val="cyan"/>
        </w:rPr>
        <w:t>community</w:t>
      </w:r>
      <w:r w:rsidRPr="00CA7764">
        <w:rPr>
          <w:u w:val="single"/>
        </w:rPr>
        <w:t xml:space="preserve"> with the </w:t>
      </w:r>
      <w:r w:rsidRPr="00CA7764">
        <w:rPr>
          <w:highlight w:val="cyan"/>
          <w:u w:val="single"/>
        </w:rPr>
        <w:t xml:space="preserve">growing </w:t>
      </w:r>
      <w:r w:rsidRPr="00CA7764">
        <w:rPr>
          <w:rStyle w:val="Emphasis"/>
          <w:highlight w:val="cyan"/>
        </w:rPr>
        <w:t>egoism</w:t>
      </w:r>
      <w:r w:rsidRPr="00CA7764">
        <w:rPr>
          <w:u w:val="single"/>
        </w:rPr>
        <w:t xml:space="preserve"> of the </w:t>
      </w:r>
      <w:r w:rsidRPr="00CA7764">
        <w:rPr>
          <w:highlight w:val="cyan"/>
          <w:u w:val="single"/>
        </w:rPr>
        <w:t>United States</w:t>
      </w:r>
      <w:r w:rsidRPr="00CA7764">
        <w:rPr>
          <w:u w:val="single"/>
        </w:rPr>
        <w:t xml:space="preserve"> and its unwillingness to </w:t>
      </w:r>
      <w:r w:rsidRPr="00CA7764">
        <w:rPr>
          <w:rStyle w:val="Emphasis"/>
          <w:highlight w:val="cyan"/>
        </w:rPr>
        <w:t>recognize</w:t>
      </w:r>
      <w:r w:rsidRPr="00CA7764">
        <w:rPr>
          <w:u w:val="single"/>
        </w:rPr>
        <w:t xml:space="preserve"> other countries’ interests will be the </w:t>
      </w:r>
      <w:r w:rsidRPr="00CA7764">
        <w:rPr>
          <w:highlight w:val="cyan"/>
          <w:u w:val="single"/>
        </w:rPr>
        <w:t>main driver</w:t>
      </w:r>
      <w:r w:rsidRPr="00CA7764">
        <w:rPr>
          <w:u w:val="single"/>
        </w:rPr>
        <w:t xml:space="preserve"> of </w:t>
      </w:r>
      <w:r w:rsidRPr="00CA7764">
        <w:rPr>
          <w:highlight w:val="cyan"/>
          <w:u w:val="single"/>
        </w:rPr>
        <w:t xml:space="preserve">current </w:t>
      </w:r>
      <w:r w:rsidRPr="00CA7764">
        <w:rPr>
          <w:rStyle w:val="Emphasis"/>
          <w:highlight w:val="cyan"/>
        </w:rPr>
        <w:t>global</w:t>
      </w:r>
      <w:r w:rsidRPr="00CA7764">
        <w:rPr>
          <w:u w:val="single"/>
        </w:rPr>
        <w:t xml:space="preserve"> </w:t>
      </w:r>
      <w:r w:rsidRPr="00CA7764">
        <w:rPr>
          <w:highlight w:val="cyan"/>
          <w:u w:val="single"/>
        </w:rPr>
        <w:t>developments</w:t>
      </w:r>
      <w:r w:rsidRPr="00CA7764">
        <w:rPr>
          <w:sz w:val="16"/>
        </w:rPr>
        <w:t xml:space="preserve">. This has become particularly evident following </w:t>
      </w:r>
      <w:r w:rsidRPr="00CA7764">
        <w:rPr>
          <w:highlight w:val="cyan"/>
          <w:u w:val="single"/>
        </w:rPr>
        <w:t xml:space="preserve">Donald Trump’s </w:t>
      </w:r>
      <w:r w:rsidRPr="00CA7764">
        <w:rPr>
          <w:rStyle w:val="Emphasis"/>
          <w:highlight w:val="cyan"/>
        </w:rPr>
        <w:t>rise</w:t>
      </w:r>
      <w:r w:rsidRPr="00CA7764">
        <w:rPr>
          <w:u w:val="single"/>
        </w:rPr>
        <w:t xml:space="preserve"> to </w:t>
      </w:r>
      <w:r w:rsidRPr="00CA7764">
        <w:rPr>
          <w:highlight w:val="cyan"/>
          <w:u w:val="single"/>
        </w:rPr>
        <w:t>power</w:t>
      </w:r>
      <w:r w:rsidRPr="00CA7764">
        <w:rPr>
          <w:u w:val="single"/>
        </w:rPr>
        <w:t xml:space="preserve">, as the United States has </w:t>
      </w:r>
      <w:r w:rsidRPr="00CA7764">
        <w:rPr>
          <w:highlight w:val="cyan"/>
          <w:u w:val="single"/>
        </w:rPr>
        <w:t>continued</w:t>
      </w:r>
      <w:r w:rsidRPr="00CA7764">
        <w:rPr>
          <w:u w:val="single"/>
        </w:rPr>
        <w:t xml:space="preserve"> to </w:t>
      </w:r>
      <w:r w:rsidRPr="00CA7764">
        <w:rPr>
          <w:highlight w:val="cyan"/>
          <w:u w:val="single"/>
        </w:rPr>
        <w:t>ignore</w:t>
      </w:r>
      <w:r w:rsidRPr="00CA7764">
        <w:rPr>
          <w:u w:val="single"/>
        </w:rPr>
        <w:t xml:space="preserve"> its </w:t>
      </w:r>
      <w:r w:rsidRPr="00CA7764">
        <w:rPr>
          <w:rStyle w:val="Emphasis"/>
          <w:highlight w:val="cyan"/>
        </w:rPr>
        <w:t>allies’</w:t>
      </w:r>
      <w:r w:rsidRPr="00CA7764">
        <w:rPr>
          <w:highlight w:val="cyan"/>
          <w:u w:val="single"/>
        </w:rPr>
        <w:t xml:space="preserve"> interests</w:t>
      </w:r>
      <w:r w:rsidRPr="00CA7764">
        <w:rPr>
          <w:sz w:val="16"/>
        </w:rPr>
        <w:t>.</w:t>
      </w:r>
    </w:p>
    <w:p w14:paraId="2648EFAB" w14:textId="77777777" w:rsidR="001A2824" w:rsidRPr="00CA7764" w:rsidRDefault="001A2824" w:rsidP="001A2824">
      <w:pPr>
        <w:rPr>
          <w:sz w:val="16"/>
        </w:rPr>
      </w:pPr>
      <w:r w:rsidRPr="00CA7764">
        <w:rPr>
          <w:highlight w:val="cyan"/>
          <w:u w:val="single"/>
        </w:rPr>
        <w:t xml:space="preserve">The U.S.’s </w:t>
      </w:r>
      <w:r w:rsidRPr="00CA7764">
        <w:rPr>
          <w:rStyle w:val="Emphasis"/>
          <w:highlight w:val="cyan"/>
        </w:rPr>
        <w:t>interests</w:t>
      </w:r>
      <w:r w:rsidRPr="00CA7764">
        <w:rPr>
          <w:u w:val="single"/>
        </w:rPr>
        <w:t xml:space="preserve"> have been </w:t>
      </w:r>
      <w:r w:rsidRPr="00CA7764">
        <w:rPr>
          <w:rStyle w:val="Emphasis"/>
          <w:highlight w:val="cyan"/>
        </w:rPr>
        <w:t>transformed</w:t>
      </w:r>
      <w:r w:rsidRPr="00CA7764">
        <w:rPr>
          <w:u w:val="single"/>
        </w:rPr>
        <w:t xml:space="preserve"> many times over the </w:t>
      </w:r>
      <w:r w:rsidRPr="00CA7764">
        <w:rPr>
          <w:highlight w:val="cyan"/>
          <w:u w:val="single"/>
        </w:rPr>
        <w:t xml:space="preserve">past three </w:t>
      </w:r>
      <w:r w:rsidRPr="00CA7764">
        <w:rPr>
          <w:rStyle w:val="Emphasis"/>
          <w:highlight w:val="cyan"/>
        </w:rPr>
        <w:t>decades</w:t>
      </w:r>
      <w:r w:rsidRPr="00CA7764">
        <w:rPr>
          <w:u w:val="single"/>
        </w:rPr>
        <w:t xml:space="preserve"> depending on which </w:t>
      </w:r>
      <w:r w:rsidRPr="00CA7764">
        <w:rPr>
          <w:highlight w:val="cyan"/>
          <w:u w:val="single"/>
        </w:rPr>
        <w:t>part</w:t>
      </w:r>
      <w:r w:rsidRPr="00CA7764">
        <w:rPr>
          <w:u w:val="single"/>
        </w:rPr>
        <w:t xml:space="preserve"> of the American </w:t>
      </w:r>
      <w:r w:rsidRPr="00CA7764">
        <w:rPr>
          <w:highlight w:val="cyan"/>
          <w:u w:val="single"/>
        </w:rPr>
        <w:t>elite</w:t>
      </w:r>
      <w:r w:rsidRPr="00CA7764">
        <w:rPr>
          <w:u w:val="single"/>
        </w:rPr>
        <w:t xml:space="preserve">, pressure </w:t>
      </w:r>
      <w:r w:rsidRPr="00CA7764">
        <w:rPr>
          <w:highlight w:val="cyan"/>
          <w:u w:val="single"/>
        </w:rPr>
        <w:t>groups</w:t>
      </w:r>
      <w:r w:rsidRPr="00CA7764">
        <w:rPr>
          <w:u w:val="single"/>
        </w:rPr>
        <w:t xml:space="preserve">, and the so-called “deep </w:t>
      </w:r>
      <w:r w:rsidRPr="00CA7764">
        <w:rPr>
          <w:highlight w:val="cyan"/>
          <w:u w:val="single"/>
        </w:rPr>
        <w:t>state</w:t>
      </w:r>
      <w:r w:rsidRPr="00CA7764">
        <w:rPr>
          <w:u w:val="single"/>
        </w:rPr>
        <w:t xml:space="preserve">” is the most </w:t>
      </w:r>
      <w:r w:rsidRPr="00CA7764">
        <w:rPr>
          <w:rStyle w:val="Emphasis"/>
          <w:highlight w:val="cyan"/>
        </w:rPr>
        <w:t>active</w:t>
      </w:r>
      <w:r w:rsidRPr="00CA7764">
        <w:rPr>
          <w:u w:val="single"/>
        </w:rPr>
        <w:t xml:space="preserve"> and </w:t>
      </w:r>
      <w:r w:rsidRPr="00CA7764">
        <w:rPr>
          <w:rStyle w:val="Emphasis"/>
          <w:highlight w:val="cyan"/>
        </w:rPr>
        <w:t>influential</w:t>
      </w:r>
      <w:r w:rsidRPr="00CA7764">
        <w:rPr>
          <w:u w:val="single"/>
        </w:rPr>
        <w:t xml:space="preserve"> at a </w:t>
      </w:r>
      <w:r w:rsidRPr="00CA7764">
        <w:rPr>
          <w:highlight w:val="cyan"/>
          <w:u w:val="single"/>
        </w:rPr>
        <w:t>certain moment</w:t>
      </w:r>
      <w:r w:rsidRPr="00CA7764">
        <w:rPr>
          <w:sz w:val="16"/>
        </w:rPr>
        <w:t xml:space="preserve">. We can say that it is the balance of political forces, internal political </w:t>
      </w:r>
      <w:r w:rsidRPr="00CA7764">
        <w:rPr>
          <w:rStyle w:val="Emphasis"/>
          <w:highlight w:val="cyan"/>
        </w:rPr>
        <w:t>struggle</w:t>
      </w:r>
      <w:r w:rsidRPr="00CA7764">
        <w:rPr>
          <w:u w:val="single"/>
        </w:rPr>
        <w:t xml:space="preserve"> and </w:t>
      </w:r>
      <w:r w:rsidRPr="00CA7764">
        <w:rPr>
          <w:rStyle w:val="Emphasis"/>
          <w:highlight w:val="cyan"/>
        </w:rPr>
        <w:t>national</w:t>
      </w:r>
      <w:r w:rsidRPr="00CA7764">
        <w:rPr>
          <w:highlight w:val="cyan"/>
          <w:u w:val="single"/>
        </w:rPr>
        <w:t xml:space="preserve"> goals</w:t>
      </w:r>
      <w:r w:rsidRPr="00CA7764">
        <w:rPr>
          <w:u w:val="single"/>
        </w:rPr>
        <w:t xml:space="preserve"> that have </w:t>
      </w:r>
      <w:r w:rsidRPr="00CA7764">
        <w:rPr>
          <w:highlight w:val="cyan"/>
          <w:u w:val="single"/>
        </w:rPr>
        <w:t>determined</w:t>
      </w:r>
      <w:r w:rsidRPr="00CA7764">
        <w:rPr>
          <w:u w:val="single"/>
        </w:rPr>
        <w:t xml:space="preserve"> the </w:t>
      </w:r>
      <w:r w:rsidRPr="00CA7764">
        <w:rPr>
          <w:rStyle w:val="Emphasis"/>
          <w:highlight w:val="cyan"/>
        </w:rPr>
        <w:t>important</w:t>
      </w:r>
      <w:r w:rsidRPr="00CA7764">
        <w:rPr>
          <w:highlight w:val="cyan"/>
          <w:u w:val="single"/>
        </w:rPr>
        <w:t xml:space="preserve"> </w:t>
      </w:r>
      <w:r w:rsidRPr="00CA7764">
        <w:rPr>
          <w:u w:val="single"/>
        </w:rPr>
        <w:t xml:space="preserve">directions of </w:t>
      </w:r>
      <w:r w:rsidRPr="00CA7764">
        <w:rPr>
          <w:highlight w:val="cyan"/>
          <w:u w:val="single"/>
        </w:rPr>
        <w:t xml:space="preserve">American </w:t>
      </w:r>
      <w:r w:rsidRPr="00CA7764">
        <w:rPr>
          <w:rStyle w:val="Emphasis"/>
          <w:highlight w:val="cyan"/>
        </w:rPr>
        <w:t>foreign</w:t>
      </w:r>
      <w:r w:rsidRPr="00CA7764">
        <w:rPr>
          <w:highlight w:val="cyan"/>
          <w:u w:val="single"/>
        </w:rPr>
        <w:t xml:space="preserve"> policy</w:t>
      </w:r>
      <w:r w:rsidRPr="00CA7764">
        <w:rPr>
          <w:u w:val="single"/>
        </w:rPr>
        <w:t xml:space="preserve">. Moreover, its foreign policy has been </w:t>
      </w:r>
      <w:r w:rsidRPr="00CA7764">
        <w:rPr>
          <w:rStyle w:val="Emphasis"/>
          <w:highlight w:val="cyan"/>
        </w:rPr>
        <w:t>excessively</w:t>
      </w:r>
      <w:r w:rsidRPr="00CA7764">
        <w:rPr>
          <w:highlight w:val="cyan"/>
          <w:u w:val="single"/>
        </w:rPr>
        <w:t xml:space="preserve"> subjected</w:t>
      </w:r>
      <w:r w:rsidRPr="00CA7764">
        <w:rPr>
          <w:u w:val="single"/>
        </w:rPr>
        <w:t xml:space="preserve"> to the </w:t>
      </w:r>
      <w:r w:rsidRPr="00CA7764">
        <w:rPr>
          <w:highlight w:val="cyan"/>
          <w:u w:val="single"/>
        </w:rPr>
        <w:t xml:space="preserve">internal </w:t>
      </w:r>
      <w:r w:rsidRPr="00CA7764">
        <w:rPr>
          <w:rStyle w:val="Emphasis"/>
          <w:highlight w:val="cyan"/>
        </w:rPr>
        <w:t>considerations</w:t>
      </w:r>
      <w:r w:rsidRPr="00CA7764">
        <w:rPr>
          <w:u w:val="single"/>
        </w:rPr>
        <w:t xml:space="preserve">, so foreign policy </w:t>
      </w:r>
      <w:r w:rsidRPr="00CA7764">
        <w:rPr>
          <w:highlight w:val="cyan"/>
          <w:u w:val="single"/>
        </w:rPr>
        <w:t>actions</w:t>
      </w:r>
      <w:r w:rsidRPr="00CA7764">
        <w:rPr>
          <w:u w:val="single"/>
        </w:rPr>
        <w:t xml:space="preserve"> have often </w:t>
      </w:r>
      <w:r w:rsidRPr="00CA7764">
        <w:rPr>
          <w:rStyle w:val="Emphasis"/>
          <w:highlight w:val="cyan"/>
        </w:rPr>
        <w:t>resulted</w:t>
      </w:r>
      <w:r w:rsidRPr="00CA7764">
        <w:rPr>
          <w:u w:val="single"/>
        </w:rPr>
        <w:t xml:space="preserve"> from internal </w:t>
      </w:r>
      <w:r w:rsidRPr="00CA7764">
        <w:rPr>
          <w:highlight w:val="cyan"/>
          <w:u w:val="single"/>
        </w:rPr>
        <w:t xml:space="preserve">political </w:t>
      </w:r>
      <w:r w:rsidRPr="00CA7764">
        <w:rPr>
          <w:rStyle w:val="Emphasis"/>
          <w:highlight w:val="cyan"/>
        </w:rPr>
        <w:t>struggle</w:t>
      </w:r>
      <w:r w:rsidRPr="00CA7764">
        <w:rPr>
          <w:sz w:val="16"/>
        </w:rPr>
        <w:t xml:space="preserve">. Thus, the increase in confrontation with Russia is primarily determined by the logic of the struggle between Trump and his domestic opponents. Meanwhile, from the perspective of the USA’s long-term interests, </w:t>
      </w:r>
      <w:r w:rsidRPr="00CA7764">
        <w:rPr>
          <w:u w:val="single"/>
        </w:rPr>
        <w:t xml:space="preserve">such a </w:t>
      </w:r>
      <w:r w:rsidRPr="00CA7764">
        <w:rPr>
          <w:highlight w:val="cyan"/>
          <w:u w:val="single"/>
        </w:rPr>
        <w:t xml:space="preserve">sharp </w:t>
      </w:r>
      <w:r w:rsidRPr="00CA7764">
        <w:rPr>
          <w:rStyle w:val="Emphasis"/>
          <w:highlight w:val="cyan"/>
        </w:rPr>
        <w:t>aggravation</w:t>
      </w:r>
      <w:r w:rsidRPr="00CA7764">
        <w:rPr>
          <w:u w:val="single"/>
        </w:rPr>
        <w:t xml:space="preserve"> of </w:t>
      </w:r>
      <w:r w:rsidRPr="00CA7764">
        <w:rPr>
          <w:highlight w:val="cyan"/>
          <w:u w:val="single"/>
        </w:rPr>
        <w:t>relationships</w:t>
      </w:r>
      <w:r w:rsidRPr="00CA7764">
        <w:rPr>
          <w:u w:val="single"/>
        </w:rPr>
        <w:t xml:space="preserve"> with </w:t>
      </w:r>
      <w:r w:rsidRPr="00CA7764">
        <w:rPr>
          <w:rStyle w:val="Emphasis"/>
          <w:highlight w:val="cyan"/>
        </w:rPr>
        <w:t>Russia</w:t>
      </w:r>
      <w:r w:rsidRPr="00CA7764">
        <w:rPr>
          <w:u w:val="single"/>
        </w:rPr>
        <w:t xml:space="preserve"> is </w:t>
      </w:r>
      <w:r w:rsidRPr="00CA7764">
        <w:rPr>
          <w:rStyle w:val="Emphasis"/>
          <w:highlight w:val="cyan"/>
        </w:rPr>
        <w:t>unprofitable</w:t>
      </w:r>
      <w:r w:rsidRPr="00CA7764">
        <w:rPr>
          <w:u w:val="single"/>
        </w:rPr>
        <w:t xml:space="preserve">, since it drives the Russian Federation to form coalitions with China, Iran and other countries. It is </w:t>
      </w:r>
      <w:r w:rsidRPr="00CA7764">
        <w:rPr>
          <w:highlight w:val="cyan"/>
          <w:u w:val="single"/>
        </w:rPr>
        <w:t xml:space="preserve">more </w:t>
      </w:r>
      <w:r w:rsidRPr="00CA7764">
        <w:rPr>
          <w:rStyle w:val="Emphasis"/>
          <w:highlight w:val="cyan"/>
        </w:rPr>
        <w:t>advantageous</w:t>
      </w:r>
      <w:r w:rsidRPr="00CA7764">
        <w:rPr>
          <w:u w:val="single"/>
        </w:rPr>
        <w:t xml:space="preserve"> for the </w:t>
      </w:r>
      <w:r w:rsidRPr="00CA7764">
        <w:rPr>
          <w:highlight w:val="cyan"/>
          <w:u w:val="single"/>
        </w:rPr>
        <w:t>USA</w:t>
      </w:r>
      <w:r w:rsidRPr="00CA7764">
        <w:rPr>
          <w:u w:val="single"/>
        </w:rPr>
        <w:t xml:space="preserve"> to </w:t>
      </w:r>
      <w:r w:rsidRPr="00CA7764">
        <w:rPr>
          <w:highlight w:val="cyan"/>
          <w:u w:val="single"/>
        </w:rPr>
        <w:t>split</w:t>
      </w:r>
      <w:r w:rsidRPr="00CA7764">
        <w:rPr>
          <w:u w:val="single"/>
        </w:rPr>
        <w:t xml:space="preserve"> its </w:t>
      </w:r>
      <w:r w:rsidRPr="00CA7764">
        <w:rPr>
          <w:highlight w:val="cyan"/>
          <w:u w:val="single"/>
        </w:rPr>
        <w:t>opponents</w:t>
      </w:r>
      <w:r w:rsidRPr="00CA7764">
        <w:rPr>
          <w:u w:val="single"/>
        </w:rPr>
        <w:t xml:space="preserve"> and to prevent </w:t>
      </w:r>
      <w:r w:rsidRPr="00CA7764">
        <w:rPr>
          <w:rStyle w:val="Emphasis"/>
          <w:highlight w:val="cyan"/>
        </w:rPr>
        <w:t>alliances</w:t>
      </w:r>
      <w:r w:rsidRPr="00CA7764">
        <w:rPr>
          <w:highlight w:val="cyan"/>
          <w:u w:val="single"/>
        </w:rPr>
        <w:t xml:space="preserve"> among them</w:t>
      </w:r>
      <w:r w:rsidRPr="00CA7764">
        <w:rPr>
          <w:sz w:val="16"/>
        </w:rPr>
        <w:t xml:space="preserve">. It is hard to tell whether Trump understands this fact or not; regardless, his attempts to </w:t>
      </w:r>
      <w:r w:rsidRPr="00CA7764">
        <w:rPr>
          <w:u w:val="single"/>
        </w:rPr>
        <w:t xml:space="preserve">improve </w:t>
      </w:r>
      <w:r w:rsidRPr="00CA7764">
        <w:rPr>
          <w:highlight w:val="cyan"/>
          <w:u w:val="single"/>
        </w:rPr>
        <w:t>relationships</w:t>
      </w:r>
      <w:r w:rsidRPr="00CA7764">
        <w:rPr>
          <w:u w:val="single"/>
        </w:rPr>
        <w:t xml:space="preserve"> with Russia have </w:t>
      </w:r>
      <w:r w:rsidRPr="00CA7764">
        <w:rPr>
          <w:highlight w:val="cyan"/>
          <w:u w:val="single"/>
        </w:rPr>
        <w:t xml:space="preserve">been </w:t>
      </w:r>
      <w:r w:rsidRPr="00CA7764">
        <w:rPr>
          <w:rStyle w:val="Emphasis"/>
          <w:highlight w:val="cyan"/>
        </w:rPr>
        <w:t>suppressed</w:t>
      </w:r>
      <w:r w:rsidRPr="00CA7764">
        <w:rPr>
          <w:u w:val="single"/>
        </w:rPr>
        <w:t xml:space="preserve">, since </w:t>
      </w:r>
      <w:r w:rsidRPr="00CA7764">
        <w:rPr>
          <w:highlight w:val="cyan"/>
          <w:u w:val="single"/>
        </w:rPr>
        <w:t xml:space="preserve">the </w:t>
      </w:r>
      <w:r w:rsidRPr="00CA7764">
        <w:rPr>
          <w:rStyle w:val="Emphasis"/>
          <w:highlight w:val="cyan"/>
        </w:rPr>
        <w:t>struggle</w:t>
      </w:r>
      <w:r w:rsidRPr="00CA7764">
        <w:rPr>
          <w:u w:val="single"/>
        </w:rPr>
        <w:t xml:space="preserve"> for </w:t>
      </w:r>
      <w:r w:rsidRPr="00CA7764">
        <w:rPr>
          <w:highlight w:val="cyan"/>
          <w:u w:val="single"/>
        </w:rPr>
        <w:t>power</w:t>
      </w:r>
      <w:r w:rsidRPr="00CA7764">
        <w:rPr>
          <w:u w:val="single"/>
        </w:rPr>
        <w:t xml:space="preserve"> within his own </w:t>
      </w:r>
      <w:r w:rsidRPr="00CA7764">
        <w:rPr>
          <w:highlight w:val="cyan"/>
          <w:u w:val="single"/>
        </w:rPr>
        <w:t xml:space="preserve">country </w:t>
      </w:r>
      <w:r w:rsidRPr="00CA7764">
        <w:rPr>
          <w:rStyle w:val="Emphasis"/>
          <w:highlight w:val="cyan"/>
        </w:rPr>
        <w:t>dictates</w:t>
      </w:r>
      <w:r w:rsidRPr="00CA7764">
        <w:rPr>
          <w:u w:val="single"/>
        </w:rPr>
        <w:t xml:space="preserve"> a </w:t>
      </w:r>
      <w:r w:rsidRPr="00CA7764">
        <w:rPr>
          <w:highlight w:val="cyan"/>
          <w:u w:val="single"/>
        </w:rPr>
        <w:t>strategy</w:t>
      </w:r>
      <w:r w:rsidRPr="00CA7764">
        <w:rPr>
          <w:u w:val="single"/>
        </w:rPr>
        <w:t xml:space="preserve"> of </w:t>
      </w:r>
      <w:r w:rsidRPr="00CA7764">
        <w:rPr>
          <w:rStyle w:val="Emphasis"/>
          <w:highlight w:val="cyan"/>
        </w:rPr>
        <w:t>confrontation</w:t>
      </w:r>
      <w:r w:rsidRPr="00CA7764">
        <w:rPr>
          <w:sz w:val="16"/>
        </w:rPr>
        <w:t>. But the main thing for him is his pre-election pledges and the hope that he will be elected to a second presidential term if he fulfills them. Meanwhile, he seems unaware of how this will affect America’s future.</w:t>
      </w:r>
    </w:p>
    <w:p w14:paraId="571F35CE" w14:textId="77777777" w:rsidR="001A2824" w:rsidRPr="00CA7764" w:rsidRDefault="001A2824" w:rsidP="001A2824">
      <w:pPr>
        <w:rPr>
          <w:sz w:val="16"/>
        </w:rPr>
      </w:pPr>
      <w:r w:rsidRPr="00CA7764">
        <w:rPr>
          <w:sz w:val="16"/>
        </w:rPr>
        <w:t xml:space="preserve">It have been </w:t>
      </w:r>
      <w:r w:rsidRPr="00CA7764">
        <w:rPr>
          <w:rStyle w:val="Emphasis"/>
          <w:highlight w:val="cyan"/>
        </w:rPr>
        <w:t>repeatedly</w:t>
      </w:r>
      <w:r w:rsidRPr="00CA7764">
        <w:rPr>
          <w:highlight w:val="cyan"/>
          <w:u w:val="single"/>
        </w:rPr>
        <w:t xml:space="preserve"> emphasized</w:t>
      </w:r>
      <w:r w:rsidRPr="00CA7764">
        <w:rPr>
          <w:u w:val="single"/>
        </w:rPr>
        <w:t xml:space="preserve"> that the USA is </w:t>
      </w:r>
      <w:r w:rsidRPr="00CA7764">
        <w:rPr>
          <w:rStyle w:val="Emphasis"/>
          <w:highlight w:val="cyan"/>
        </w:rPr>
        <w:t>increasingly</w:t>
      </w:r>
      <w:r w:rsidRPr="00CA7764">
        <w:rPr>
          <w:highlight w:val="cyan"/>
          <w:u w:val="single"/>
        </w:rPr>
        <w:t xml:space="preserve"> losing</w:t>
      </w:r>
      <w:r w:rsidRPr="00CA7764">
        <w:rPr>
          <w:u w:val="single"/>
        </w:rPr>
        <w:t xml:space="preserve"> its </w:t>
      </w:r>
      <w:r w:rsidRPr="00CA7764">
        <w:rPr>
          <w:rStyle w:val="Emphasis"/>
          <w:highlight w:val="cyan"/>
        </w:rPr>
        <w:t>leadership</w:t>
      </w:r>
      <w:r w:rsidRPr="00CA7764">
        <w:rPr>
          <w:highlight w:val="cyan"/>
          <w:u w:val="single"/>
        </w:rPr>
        <w:t xml:space="preserve"> </w:t>
      </w:r>
      <w:r w:rsidRPr="00CA7764">
        <w:rPr>
          <w:u w:val="single"/>
        </w:rPr>
        <w:t>role</w:t>
      </w:r>
      <w:r w:rsidRPr="00CA7764">
        <w:rPr>
          <w:sz w:val="16"/>
        </w:rPr>
        <w:t xml:space="preserve"> (see, e.g., Buchanan, Citation2002; Grinin, Citation2010; Grinin &amp; Korotayev, Citation2010a, Citation2010b; Grinin et al., Citation2016; Grinin et al., Citation2017; Kennedy, Citation2008; Kissinger, Citation2001, Citation2014; Korotayev et al., Citation2015; Kupchan, Citation2002; Mandelbaum, Citation2005; NIC, Citation2008, 2012; Todd, Citation2003; Wallerstein, Citation2003; Zakaria, Citation2008).Footnote1 It has also been pointed </w:t>
      </w:r>
      <w:r w:rsidRPr="00CA7764">
        <w:rPr>
          <w:u w:val="single"/>
        </w:rPr>
        <w:t xml:space="preserve">out that this </w:t>
      </w:r>
      <w:r w:rsidRPr="00CA7764">
        <w:rPr>
          <w:rStyle w:val="Emphasis"/>
          <w:highlight w:val="cyan"/>
        </w:rPr>
        <w:t>weakening</w:t>
      </w:r>
      <w:r w:rsidRPr="00CA7764">
        <w:rPr>
          <w:u w:val="single"/>
        </w:rPr>
        <w:t xml:space="preserve"> has caused the </w:t>
      </w:r>
      <w:r w:rsidRPr="00CA7764">
        <w:rPr>
          <w:highlight w:val="cyan"/>
          <w:u w:val="single"/>
        </w:rPr>
        <w:t>world “</w:t>
      </w:r>
      <w:r w:rsidRPr="00CA7764">
        <w:rPr>
          <w:rStyle w:val="Emphasis"/>
          <w:highlight w:val="cyan"/>
        </w:rPr>
        <w:t>disorder</w:t>
      </w:r>
      <w:r w:rsidRPr="00CA7764">
        <w:rPr>
          <w:u w:val="single"/>
        </w:rPr>
        <w:t xml:space="preserve">” in recent years; </w:t>
      </w:r>
      <w:r w:rsidRPr="00CA7764">
        <w:rPr>
          <w:rStyle w:val="Emphasis"/>
          <w:highlight w:val="cyan"/>
        </w:rPr>
        <w:t>moreover</w:t>
      </w:r>
      <w:r w:rsidRPr="00CA7764">
        <w:rPr>
          <w:u w:val="single"/>
        </w:rPr>
        <w:t xml:space="preserve">, it is the US's actions that </w:t>
      </w:r>
      <w:r w:rsidRPr="00CA7764">
        <w:rPr>
          <w:rStyle w:val="Emphasis"/>
          <w:highlight w:val="cyan"/>
        </w:rPr>
        <w:t>significantly</w:t>
      </w:r>
      <w:r w:rsidRPr="00CA7764">
        <w:rPr>
          <w:highlight w:val="cyan"/>
          <w:u w:val="single"/>
        </w:rPr>
        <w:t xml:space="preserve"> impact</w:t>
      </w:r>
      <w:r w:rsidRPr="00CA7764">
        <w:rPr>
          <w:u w:val="single"/>
        </w:rPr>
        <w:t xml:space="preserve"> this </w:t>
      </w:r>
      <w:r w:rsidRPr="00CA7764">
        <w:rPr>
          <w:highlight w:val="cyan"/>
          <w:u w:val="single"/>
        </w:rPr>
        <w:t>situation</w:t>
      </w:r>
      <w:r w:rsidRPr="00CA7764">
        <w:rPr>
          <w:sz w:val="16"/>
        </w:rPr>
        <w:t xml:space="preserve"> (Grinin et al., Citation2017). The “disorder” has </w:t>
      </w:r>
      <w:r w:rsidRPr="00CA7764">
        <w:rPr>
          <w:rStyle w:val="Emphasis"/>
          <w:highlight w:val="cyan"/>
        </w:rPr>
        <w:t>increased</w:t>
      </w:r>
      <w:r w:rsidRPr="00CA7764">
        <w:rPr>
          <w:u w:val="single"/>
        </w:rPr>
        <w:t xml:space="preserve"> even further since Trump </w:t>
      </w:r>
      <w:r w:rsidRPr="00CA7764">
        <w:rPr>
          <w:rStyle w:val="Emphasis"/>
          <w:highlight w:val="cyan"/>
        </w:rPr>
        <w:t>came</w:t>
      </w:r>
      <w:r w:rsidRPr="00CA7764">
        <w:rPr>
          <w:u w:val="single"/>
        </w:rPr>
        <w:t xml:space="preserve"> to power—in part because of his </w:t>
      </w:r>
      <w:r w:rsidRPr="00CA7764">
        <w:rPr>
          <w:highlight w:val="cyan"/>
          <w:u w:val="single"/>
        </w:rPr>
        <w:t>aspiration</w:t>
      </w:r>
      <w:r w:rsidRPr="00CA7764">
        <w:rPr>
          <w:u w:val="single"/>
        </w:rPr>
        <w:t xml:space="preserve"> to change </w:t>
      </w:r>
      <w:r w:rsidRPr="00CA7764">
        <w:rPr>
          <w:highlight w:val="cyan"/>
          <w:u w:val="single"/>
        </w:rPr>
        <w:t>long-standing</w:t>
      </w:r>
      <w:r w:rsidRPr="00CA7764">
        <w:rPr>
          <w:u w:val="single"/>
        </w:rPr>
        <w:t xml:space="preserve"> </w:t>
      </w:r>
      <w:r w:rsidRPr="00CA7764">
        <w:rPr>
          <w:rStyle w:val="Emphasis"/>
          <w:highlight w:val="cyan"/>
        </w:rPr>
        <w:t>relationships</w:t>
      </w:r>
      <w:r w:rsidRPr="00CA7764">
        <w:rPr>
          <w:sz w:val="16"/>
        </w:rPr>
        <w:t>. This clearly reflects the aggravation of the abovementioned contradiction.</w:t>
      </w:r>
    </w:p>
    <w:p w14:paraId="59201A50" w14:textId="798F1DBF" w:rsidR="001A2824" w:rsidRPr="001A2824" w:rsidRDefault="001A2824" w:rsidP="001A2824">
      <w:pPr>
        <w:rPr>
          <w:sz w:val="16"/>
        </w:rPr>
      </w:pPr>
      <w:r w:rsidRPr="00CA7764">
        <w:rPr>
          <w:sz w:val="16"/>
        </w:rPr>
        <w:t>“Make America great again”—</w:t>
      </w:r>
      <w:r w:rsidRPr="00CA7764">
        <w:rPr>
          <w:highlight w:val="cyan"/>
          <w:u w:val="single"/>
        </w:rPr>
        <w:t xml:space="preserve">Trump's </w:t>
      </w:r>
      <w:r w:rsidRPr="00CA7764">
        <w:rPr>
          <w:rStyle w:val="Emphasis"/>
          <w:highlight w:val="cyan"/>
        </w:rPr>
        <w:t>slogan</w:t>
      </w:r>
      <w:r w:rsidRPr="00CA7764">
        <w:rPr>
          <w:u w:val="single"/>
        </w:rPr>
        <w:t xml:space="preserve"> is </w:t>
      </w:r>
      <w:r w:rsidRPr="00CA7764">
        <w:rPr>
          <w:rStyle w:val="Emphasis"/>
          <w:highlight w:val="cyan"/>
        </w:rPr>
        <w:t>direct evidence</w:t>
      </w:r>
      <w:r w:rsidRPr="00CA7764">
        <w:rPr>
          <w:u w:val="single"/>
        </w:rPr>
        <w:t xml:space="preserve"> of the </w:t>
      </w:r>
      <w:r w:rsidRPr="00CA7764">
        <w:rPr>
          <w:highlight w:val="cyan"/>
          <w:u w:val="single"/>
        </w:rPr>
        <w:t>loss</w:t>
      </w:r>
      <w:r w:rsidRPr="00CA7764">
        <w:rPr>
          <w:u w:val="single"/>
        </w:rPr>
        <w:t xml:space="preserve"> of America’s </w:t>
      </w:r>
      <w:r w:rsidRPr="00CA7764">
        <w:rPr>
          <w:rStyle w:val="Emphasis"/>
          <w:highlight w:val="cyan"/>
        </w:rPr>
        <w:t>former</w:t>
      </w:r>
      <w:r w:rsidRPr="00CA7764">
        <w:rPr>
          <w:u w:val="single"/>
        </w:rPr>
        <w:t xml:space="preserve"> </w:t>
      </w:r>
      <w:r w:rsidRPr="00CA7764">
        <w:rPr>
          <w:rStyle w:val="Emphasis"/>
          <w:highlight w:val="cyan"/>
        </w:rPr>
        <w:t>leadership</w:t>
      </w:r>
      <w:r w:rsidRPr="00CA7764">
        <w:rPr>
          <w:u w:val="single"/>
        </w:rPr>
        <w:t xml:space="preserve"> and shows that the </w:t>
      </w:r>
      <w:r w:rsidRPr="00CA7764">
        <w:rPr>
          <w:rStyle w:val="Emphasis"/>
          <w:highlight w:val="cyan"/>
        </w:rPr>
        <w:t>situation</w:t>
      </w:r>
      <w:r w:rsidRPr="00CA7764">
        <w:rPr>
          <w:u w:val="single"/>
        </w:rPr>
        <w:t xml:space="preserve"> in the </w:t>
      </w:r>
      <w:r w:rsidRPr="00CA7764">
        <w:rPr>
          <w:highlight w:val="cyan"/>
          <w:u w:val="single"/>
        </w:rPr>
        <w:t>world</w:t>
      </w:r>
      <w:r w:rsidRPr="00CA7764">
        <w:rPr>
          <w:u w:val="single"/>
        </w:rPr>
        <w:t xml:space="preserve"> will </w:t>
      </w:r>
      <w:r w:rsidRPr="00CA7764">
        <w:rPr>
          <w:highlight w:val="cyan"/>
          <w:u w:val="single"/>
        </w:rPr>
        <w:t>exacerbate</w:t>
      </w:r>
      <w:r w:rsidRPr="00CA7764">
        <w:rPr>
          <w:sz w:val="16"/>
        </w:rPr>
        <w:t>. In this context it is important to consider the material basis of the power of contemporary America, and whether it will support the goal to “make America great again” or not. This article is devoted to analysis of this issue.</w:t>
      </w:r>
    </w:p>
    <w:p w14:paraId="34977B7B" w14:textId="6C1C686E" w:rsidR="005B6653" w:rsidRDefault="005B6653" w:rsidP="005B6653">
      <w:pPr>
        <w:pStyle w:val="Heading3"/>
      </w:pPr>
      <w:r>
        <w:t>Sustainability---Trump---AT: Strongman---2NC</w:t>
      </w:r>
    </w:p>
    <w:p w14:paraId="73CDCFE8" w14:textId="77777777" w:rsidR="005B6653" w:rsidRDefault="005B6653" w:rsidP="005B6653">
      <w:pPr>
        <w:pStyle w:val="Heading4"/>
      </w:pPr>
      <w:r>
        <w:t xml:space="preserve">Trump’s </w:t>
      </w:r>
      <w:r w:rsidRPr="00B47CFA">
        <w:rPr>
          <w:u w:val="single"/>
        </w:rPr>
        <w:t>strongman</w:t>
      </w:r>
      <w:r>
        <w:t xml:space="preserve"> international policies </w:t>
      </w:r>
      <w:r w:rsidRPr="00B47CFA">
        <w:rPr>
          <w:u w:val="single"/>
        </w:rPr>
        <w:t>do not indicate</w:t>
      </w:r>
      <w:r>
        <w:t xml:space="preserve"> that he has a desire to </w:t>
      </w:r>
      <w:r w:rsidRPr="00B47CFA">
        <w:rPr>
          <w:u w:val="single"/>
        </w:rPr>
        <w:t>maintain hegemony</w:t>
      </w:r>
      <w:r>
        <w:t xml:space="preserve">---it is a </w:t>
      </w:r>
      <w:r w:rsidRPr="00B47CFA">
        <w:rPr>
          <w:u w:val="single"/>
        </w:rPr>
        <w:t>signal</w:t>
      </w:r>
      <w:r>
        <w:t xml:space="preserve"> of </w:t>
      </w:r>
      <w:r w:rsidRPr="00B47CFA">
        <w:rPr>
          <w:u w:val="single"/>
        </w:rPr>
        <w:t>forfeiting</w:t>
      </w:r>
      <w:r>
        <w:t xml:space="preserve"> US status. </w:t>
      </w:r>
    </w:p>
    <w:p w14:paraId="39ADF89C" w14:textId="77777777" w:rsidR="005B6653" w:rsidRPr="0028678F" w:rsidRDefault="005B6653" w:rsidP="005B6653">
      <w:pPr>
        <w:rPr>
          <w:rStyle w:val="Style13ptBold"/>
        </w:rPr>
      </w:pPr>
      <w:r>
        <w:rPr>
          <w:rStyle w:val="Style13ptBold"/>
        </w:rPr>
        <w:t xml:space="preserve">Jung 2/25 </w:t>
      </w:r>
      <w:r w:rsidRPr="0028678F">
        <w:t>[Jung E-</w:t>
      </w:r>
      <w:proofErr w:type="spellStart"/>
      <w:r w:rsidRPr="0028678F">
        <w:t>gil</w:t>
      </w:r>
      <w:proofErr w:type="spellEnd"/>
      <w:r w:rsidRPr="0028678F">
        <w:t xml:space="preserve"> is The Hankyoreh’s senior staff writer. “Does America’s retirement as world hegemon mark the advent of a new age of imperialism?” https://english.hani.co.kr/arti/english_edition/e_international/1184163.html] //aka</w:t>
      </w:r>
    </w:p>
    <w:p w14:paraId="62273FC7" w14:textId="77777777" w:rsidR="005B6653" w:rsidRPr="0028678F" w:rsidRDefault="005B6653" w:rsidP="005B6653">
      <w:pPr>
        <w:rPr>
          <w:sz w:val="14"/>
        </w:rPr>
      </w:pPr>
      <w:r w:rsidRPr="00B47CFA">
        <w:rPr>
          <w:rStyle w:val="Emphasis"/>
        </w:rPr>
        <w:t>Trump has effectively acknowledged the world as a multipolar one</w:t>
      </w:r>
      <w:r w:rsidRPr="0028678F">
        <w:rPr>
          <w:sz w:val="14"/>
        </w:rPr>
        <w:t xml:space="preserve"> — the largest variable in the new world order is the power dynamics that will be forged within the framework of US-China-Russia relations</w:t>
      </w:r>
    </w:p>
    <w:p w14:paraId="16C69D99" w14:textId="77777777" w:rsidR="005B6653" w:rsidRPr="00B47CFA" w:rsidRDefault="005B6653" w:rsidP="005B6653">
      <w:pPr>
        <w:rPr>
          <w:u w:val="single"/>
        </w:rPr>
      </w:pPr>
      <w:r w:rsidRPr="0028678F">
        <w:rPr>
          <w:sz w:val="14"/>
        </w:rPr>
        <w:t xml:space="preserve">During his confirmation hearing on Jan. 15, US Secretary of State Marco </w:t>
      </w:r>
      <w:r w:rsidRPr="00B47CFA">
        <w:rPr>
          <w:u w:val="single"/>
        </w:rPr>
        <w:t>Rubio indicated that the US will no longer prioritize the conventional international order at the expense of US interests. He called the postwar order not only “obsolete,” but a “weapon being used against us.”</w:t>
      </w:r>
    </w:p>
    <w:p w14:paraId="5C98A410" w14:textId="77777777" w:rsidR="005B6653" w:rsidRPr="0028678F" w:rsidRDefault="005B6653" w:rsidP="005B6653">
      <w:pPr>
        <w:rPr>
          <w:sz w:val="14"/>
        </w:rPr>
      </w:pPr>
      <w:r w:rsidRPr="0028678F">
        <w:rPr>
          <w:sz w:val="14"/>
        </w:rPr>
        <w:t>“While America too often prioritized the global order above our core national interest, other nations continued to act the way nations have always acted and always will: in what they perceive to be their best interest,” he said, calling the post-Cold War vision “a dangerous delusion.”</w:t>
      </w:r>
    </w:p>
    <w:p w14:paraId="66DADD77" w14:textId="77777777" w:rsidR="005B6653" w:rsidRPr="00B47CFA" w:rsidRDefault="005B6653" w:rsidP="005B6653">
      <w:pPr>
        <w:rPr>
          <w:u w:val="single"/>
        </w:rPr>
      </w:pPr>
      <w:r w:rsidRPr="00B47CFA">
        <w:rPr>
          <w:u w:val="single"/>
        </w:rPr>
        <w:t xml:space="preserve">In an interview with Megyn Kelly, Rubio said, “It’s not normal for the world to simply have a unipolar power. That was an anomaly. It was a product of the end of the Cold War, but </w:t>
      </w:r>
      <w:r w:rsidRPr="00B47CFA">
        <w:rPr>
          <w:rStyle w:val="Emphasis"/>
        </w:rPr>
        <w:t>eventually you were going to reach back to a point where you had a multipolar world</w:t>
      </w:r>
      <w:r w:rsidRPr="00B47CFA">
        <w:rPr>
          <w:u w:val="single"/>
        </w:rPr>
        <w:t xml:space="preserve">, multi-great powers in different parts of the planet.” </w:t>
      </w:r>
    </w:p>
    <w:p w14:paraId="756F0E65" w14:textId="77777777" w:rsidR="005B6653" w:rsidRPr="00B47CFA" w:rsidRDefault="005B6653" w:rsidP="005B6653">
      <w:pPr>
        <w:rPr>
          <w:rStyle w:val="StyleUnderline"/>
        </w:rPr>
      </w:pPr>
      <w:r w:rsidRPr="0028678F">
        <w:rPr>
          <w:sz w:val="14"/>
        </w:rPr>
        <w:t xml:space="preserve">Since his inauguration on Jan. 20, US President Donald </w:t>
      </w:r>
      <w:r w:rsidRPr="00B47CFA">
        <w:rPr>
          <w:rStyle w:val="StyleUnderline"/>
        </w:rPr>
        <w:t xml:space="preserve">Trump has been issuing domestic and foreign policies that directly prioritize the US national interest while </w:t>
      </w:r>
      <w:r w:rsidRPr="00B47CFA">
        <w:rPr>
          <w:rStyle w:val="Emphasis"/>
        </w:rPr>
        <w:t>forfeiting</w:t>
      </w:r>
      <w:r w:rsidRPr="00B47CFA">
        <w:rPr>
          <w:rStyle w:val="StyleUnderline"/>
        </w:rPr>
        <w:t xml:space="preserve"> and </w:t>
      </w:r>
      <w:r w:rsidRPr="00B47CFA">
        <w:rPr>
          <w:rStyle w:val="Emphasis"/>
        </w:rPr>
        <w:t>retreating</w:t>
      </w:r>
      <w:r w:rsidRPr="00B47CFA">
        <w:rPr>
          <w:rStyle w:val="StyleUnderline"/>
        </w:rPr>
        <w:t xml:space="preserve"> from the traditional US role in the international order. </w:t>
      </w:r>
    </w:p>
    <w:p w14:paraId="408835AC" w14:textId="77777777" w:rsidR="005B6653" w:rsidRPr="00B47CFA" w:rsidRDefault="005B6653" w:rsidP="005B6653">
      <w:pPr>
        <w:rPr>
          <w:rStyle w:val="StyleUnderline"/>
        </w:rPr>
      </w:pPr>
      <w:r w:rsidRPr="0028678F">
        <w:rPr>
          <w:sz w:val="14"/>
        </w:rPr>
        <w:t xml:space="preserve">Before his inauguration, </w:t>
      </w:r>
      <w:r w:rsidRPr="00B47CFA">
        <w:rPr>
          <w:rStyle w:val="StyleUnderline"/>
        </w:rPr>
        <w:t xml:space="preserve">Trump made remarks suggesting that the US would take control of Greenland, an autonomous territory in the Kingdom of Denmark, and the Panama Canal. He also indicated that he’d like to see Canada become the 51st state. After his inauguration, he made the shocking announcement that the US would occupy Gaza, move Palestinians out, and develop the region into a resort town. He’s also expanding his universal tariff regime that punishes nations one and all.  </w:t>
      </w:r>
    </w:p>
    <w:p w14:paraId="447FE06D" w14:textId="77777777" w:rsidR="005B6653" w:rsidRPr="00B47CFA" w:rsidRDefault="005B6653" w:rsidP="005B6653">
      <w:pPr>
        <w:rPr>
          <w:rStyle w:val="StyleUnderline"/>
        </w:rPr>
      </w:pPr>
      <w:r w:rsidRPr="0028678F">
        <w:rPr>
          <w:sz w:val="14"/>
        </w:rPr>
        <w:t xml:space="preserve">Trump shocked the world when it was revealed that he called Russian President Vladimir Putin on Feb. 12 and worked out a peace deal for Ukraine. The Trump administration indicated that the deal would include the terms of acknowledging territory taken by Russia, Ukraine being barred from joining NATO, and responsibility for Ukraine’s security being shifted to Europe after the war was ended. </w:t>
      </w:r>
      <w:r w:rsidRPr="00B47CFA">
        <w:rPr>
          <w:rStyle w:val="StyleUnderline"/>
        </w:rPr>
        <w:t xml:space="preserve">Trump also indicated that the US and Russia had been working on a deal before the announcement, to the </w:t>
      </w:r>
      <w:r w:rsidRPr="00B47CFA">
        <w:rPr>
          <w:rStyle w:val="Emphasis"/>
        </w:rPr>
        <w:t>exclusion of Ukraine and the rest of Europe.</w:t>
      </w:r>
      <w:r w:rsidRPr="00B47CFA">
        <w:rPr>
          <w:rStyle w:val="StyleUnderline"/>
        </w:rPr>
        <w:t xml:space="preserve"> </w:t>
      </w:r>
    </w:p>
    <w:p w14:paraId="78D1805F" w14:textId="77777777" w:rsidR="005B6653" w:rsidRPr="0028678F" w:rsidRDefault="005B6653" w:rsidP="005B6653">
      <w:pPr>
        <w:rPr>
          <w:sz w:val="14"/>
        </w:rPr>
      </w:pPr>
      <w:r w:rsidRPr="0028678F">
        <w:rPr>
          <w:rStyle w:val="StyleUnderline"/>
        </w:rPr>
        <w:t xml:space="preserve">He’s also indicated a </w:t>
      </w:r>
      <w:r w:rsidRPr="0028678F">
        <w:rPr>
          <w:rStyle w:val="Emphasis"/>
        </w:rPr>
        <w:t>slash in defense spending.</w:t>
      </w:r>
      <w:r w:rsidRPr="0028678F">
        <w:rPr>
          <w:sz w:val="14"/>
        </w:rPr>
        <w:t xml:space="preserve"> The US Department of Defense issued a statement on Feb. 19 announcing that US Defense Secretary Pete Hegseth has ordered “a review to identify offsets from the Biden Administration’s FY26 budget that could be realigned from low-impact and low-priority Biden-legacy programs to align with President Trump’s America First priorities for our national defense.”</w:t>
      </w:r>
    </w:p>
    <w:p w14:paraId="1836C75B" w14:textId="77777777" w:rsidR="005B6653" w:rsidRPr="0028678F" w:rsidRDefault="005B6653" w:rsidP="005B6653">
      <w:pPr>
        <w:rPr>
          <w:sz w:val="14"/>
        </w:rPr>
      </w:pPr>
      <w:r w:rsidRPr="0028678F">
        <w:rPr>
          <w:sz w:val="14"/>
        </w:rPr>
        <w:t xml:space="preserve">“The Department will develop a list of potential offsets that could be used to fund these priorities, as well as to refocus the Department on its core mission of deterring and winning wars. The offsets are targeted at 8% of the Biden Administration’s FY26 budget, totaling around US$50 billion, which will then be spent on programs aligned with President Trump’s priorities,” the statement continued. </w:t>
      </w:r>
    </w:p>
    <w:p w14:paraId="088AB7DE" w14:textId="77777777" w:rsidR="005B6653" w:rsidRPr="0028678F" w:rsidRDefault="005B6653" w:rsidP="005B6653">
      <w:pPr>
        <w:rPr>
          <w:rStyle w:val="StyleUnderline"/>
        </w:rPr>
      </w:pPr>
      <w:r w:rsidRPr="0028678F">
        <w:rPr>
          <w:sz w:val="14"/>
        </w:rPr>
        <w:t xml:space="preserve">If such a plan is implemented, </w:t>
      </w:r>
      <w:r w:rsidRPr="0028678F">
        <w:rPr>
          <w:rStyle w:val="StyleUnderline"/>
        </w:rPr>
        <w:t xml:space="preserve">the current US defense budget of US$850 billion will be cut by around US$70 billion every year, being reduced to around US$560 billion in five years. </w:t>
      </w:r>
    </w:p>
    <w:p w14:paraId="4CBC6FE7" w14:textId="77777777" w:rsidR="005B6653" w:rsidRPr="0028678F" w:rsidRDefault="005B6653" w:rsidP="005B6653">
      <w:pPr>
        <w:rPr>
          <w:rStyle w:val="Emphasis"/>
        </w:rPr>
      </w:pPr>
      <w:r w:rsidRPr="0028678F">
        <w:rPr>
          <w:sz w:val="14"/>
        </w:rPr>
        <w:t xml:space="preserve">This is a much larger reduction than the defense budget cut in 2013 of around US$56 billion. Even amid such slashes, the </w:t>
      </w:r>
      <w:r w:rsidRPr="0028678F">
        <w:rPr>
          <w:rStyle w:val="StyleUnderline"/>
        </w:rPr>
        <w:t>US has vowed to</w:t>
      </w:r>
      <w:r w:rsidRPr="0028678F">
        <w:rPr>
          <w:sz w:val="14"/>
        </w:rPr>
        <w:t xml:space="preserve"> construct an Iron Dome missile defense system for the US and to </w:t>
      </w:r>
      <w:r w:rsidRPr="0028678F">
        <w:rPr>
          <w:rStyle w:val="StyleUnderline"/>
        </w:rPr>
        <w:t xml:space="preserve">fortify its borders. A reduction in US troop presence abroad </w:t>
      </w:r>
      <w:r w:rsidRPr="0028678F">
        <w:rPr>
          <w:rStyle w:val="Emphasis"/>
        </w:rPr>
        <w:t xml:space="preserve">appears inevitable. </w:t>
      </w:r>
    </w:p>
    <w:p w14:paraId="741DC9DB" w14:textId="77777777" w:rsidR="005B6653" w:rsidRPr="0028678F" w:rsidRDefault="005B6653" w:rsidP="005B6653">
      <w:pPr>
        <w:rPr>
          <w:rStyle w:val="StyleUnderline"/>
        </w:rPr>
      </w:pPr>
      <w:r w:rsidRPr="0028678F">
        <w:rPr>
          <w:rStyle w:val="StyleUnderline"/>
        </w:rPr>
        <w:t xml:space="preserve">The policies that Trump has announced focus primarily on punitive tariffs, expanding US territory, shutting down or downsizing agencies for implementing US foreign policy, ending the war in Ukraine through a peace deal with Russia, and a reduction of US troop presence abroad. All policy initiatives are </w:t>
      </w:r>
      <w:r w:rsidRPr="0028678F">
        <w:rPr>
          <w:rStyle w:val="Emphasis"/>
        </w:rPr>
        <w:t>openly pursuing a withdrawal or a reduction of Washington’s role in the international order</w:t>
      </w:r>
      <w:r w:rsidRPr="0028678F">
        <w:rPr>
          <w:rStyle w:val="StyleUnderline"/>
        </w:rPr>
        <w:t xml:space="preserve">. It’s a signal that the US will </w:t>
      </w:r>
      <w:r w:rsidRPr="0028678F">
        <w:rPr>
          <w:rStyle w:val="Emphasis"/>
        </w:rPr>
        <w:t>forfeit its role as the global hegemon</w:t>
      </w:r>
      <w:r w:rsidRPr="0028678F">
        <w:rPr>
          <w:rStyle w:val="StyleUnderline"/>
        </w:rPr>
        <w:t xml:space="preserve">, a role that it has maintained since the end of WWII. </w:t>
      </w:r>
    </w:p>
    <w:p w14:paraId="35D5C7B4" w14:textId="77777777" w:rsidR="005B6653" w:rsidRPr="0028678F" w:rsidRDefault="005B6653" w:rsidP="005B6653">
      <w:pPr>
        <w:rPr>
          <w:sz w:val="14"/>
        </w:rPr>
      </w:pPr>
      <w:r w:rsidRPr="0028678F">
        <w:rPr>
          <w:sz w:val="14"/>
        </w:rPr>
        <w:t xml:space="preserve">Since the end of WWII, the US has fulfilled the role of a global hegemon. It has opposed the 19th-century imperial world order based on constructing colonies and expanding territory; advocated for free trade and opened its domestic market to facilitate such trade; provided financial and humanitarian aid to developing nations; served as the world’s police force; and checked the national authority of anti-capitalist, authoritarian nations like China and the Soviet Union (Russia). </w:t>
      </w:r>
    </w:p>
    <w:p w14:paraId="655B0281" w14:textId="77777777" w:rsidR="005B6653" w:rsidRPr="0028678F" w:rsidRDefault="005B6653" w:rsidP="005B6653">
      <w:pPr>
        <w:rPr>
          <w:sz w:val="14"/>
        </w:rPr>
      </w:pPr>
      <w:r w:rsidRPr="0028678F">
        <w:rPr>
          <w:sz w:val="14"/>
        </w:rPr>
        <w:t xml:space="preserve">Regarding such a role, the US has identified itself as a merciful hegemon that maintains the liberal international order. It has also referred to itself as an exceptional nation as the world’s only superpower, one that manages the liberal international order from a transcendent position. </w:t>
      </w:r>
    </w:p>
    <w:p w14:paraId="6F7BFEF4" w14:textId="77777777" w:rsidR="005B6653" w:rsidRPr="0028678F" w:rsidRDefault="005B6653" w:rsidP="005B6653">
      <w:pPr>
        <w:rPr>
          <w:sz w:val="14"/>
        </w:rPr>
      </w:pPr>
      <w:r w:rsidRPr="0028678F">
        <w:rPr>
          <w:sz w:val="14"/>
        </w:rPr>
        <w:t xml:space="preserve">The US amplified its status as the global hegemon when the Soviet Union collapsed in the early 1990s. Starting in 2008, however, it started showing cracks. The 2008 global financial crisis coincided with the rise of China. </w:t>
      </w:r>
      <w:r w:rsidRPr="0028678F">
        <w:rPr>
          <w:rStyle w:val="StyleUnderline"/>
        </w:rPr>
        <w:t xml:space="preserve">This is when people started talking about a new era — one with </w:t>
      </w:r>
      <w:r w:rsidRPr="0028678F">
        <w:rPr>
          <w:rStyle w:val="Emphasis"/>
        </w:rPr>
        <w:t>two superpowers.</w:t>
      </w:r>
      <w:r w:rsidRPr="0028678F">
        <w:rPr>
          <w:rStyle w:val="StyleUnderline"/>
        </w:rPr>
        <w:t xml:space="preserve"> </w:t>
      </w:r>
      <w:r w:rsidRPr="0028678F">
        <w:rPr>
          <w:sz w:val="14"/>
        </w:rPr>
        <w:t xml:space="preserve">Disputes surrounding the expansion of NATO grew more heated, and Russia forcefully annexed the Crimean Peninsula in 2014. A new cold war was clearly rearing its head. </w:t>
      </w:r>
    </w:p>
    <w:p w14:paraId="02F0CCA8" w14:textId="77777777" w:rsidR="005B6653" w:rsidRPr="0028678F" w:rsidRDefault="005B6653" w:rsidP="005B6653">
      <w:pPr>
        <w:rPr>
          <w:rStyle w:val="Emphasis"/>
        </w:rPr>
      </w:pPr>
      <w:r w:rsidRPr="0028678F">
        <w:rPr>
          <w:sz w:val="14"/>
        </w:rPr>
        <w:t xml:space="preserve">When Russia invaded Ukraine on Feb. 24, 2022, Russia officially secured a new sphere in the multifaceted new world order, one that Moscow and Beijing advocate. The Russo-Ukrainian war strengthened the China-Russia alliance and resulted in the failure of US-led sanctions against Russia. Developing nations in the Southern Hemisphere, known as the “Global South,” mostly did not partake in the sanctions. </w:t>
      </w:r>
      <w:r w:rsidRPr="0028678F">
        <w:rPr>
          <w:rStyle w:val="StyleUnderline"/>
        </w:rPr>
        <w:t xml:space="preserve">Their rise coincides with a new economic ecosystem led by China and Russia, one that has </w:t>
      </w:r>
      <w:r w:rsidRPr="0028678F">
        <w:rPr>
          <w:rStyle w:val="Emphasis"/>
        </w:rPr>
        <w:t xml:space="preserve">cast a shadow over the US’ global influence. </w:t>
      </w:r>
    </w:p>
    <w:p w14:paraId="6AE7FFCD" w14:textId="77777777" w:rsidR="005B6653" w:rsidRPr="0028678F" w:rsidRDefault="005B6653" w:rsidP="005B6653">
      <w:pPr>
        <w:rPr>
          <w:rStyle w:val="StyleUnderline"/>
        </w:rPr>
      </w:pPr>
      <w:r w:rsidRPr="0028678F">
        <w:rPr>
          <w:rStyle w:val="StyleUnderline"/>
        </w:rPr>
        <w:t xml:space="preserve">The policies Trump has announced before and after his inauguration involving territory, tariffs, and peace deals are an acknowledgment of this reality. This recognition is </w:t>
      </w:r>
      <w:r w:rsidRPr="0028678F">
        <w:rPr>
          <w:rStyle w:val="Emphasis"/>
        </w:rPr>
        <w:t>consistent</w:t>
      </w:r>
      <w:r w:rsidRPr="0028678F">
        <w:rPr>
          <w:rStyle w:val="StyleUnderline"/>
        </w:rPr>
        <w:t xml:space="preserve"> with the US withdrawing from the global stage and directly prioritizing its national interests. </w:t>
      </w:r>
    </w:p>
    <w:p w14:paraId="614D5335" w14:textId="77777777" w:rsidR="005B6653" w:rsidRPr="0028678F" w:rsidRDefault="005B6653" w:rsidP="005B6653">
      <w:pPr>
        <w:rPr>
          <w:sz w:val="14"/>
        </w:rPr>
      </w:pPr>
      <w:r w:rsidRPr="0028678F">
        <w:rPr>
          <w:sz w:val="14"/>
        </w:rPr>
        <w:t xml:space="preserve">Remarks about taking over Greenland and the Panama Canal align with the reality that the US is the superpower in the Americas. It also reflects an expansionist revival of the Monroe Doctrine and the US refocusing its efforts on the Western Hemisphere. </w:t>
      </w:r>
      <w:r w:rsidRPr="0028678F">
        <w:rPr>
          <w:rStyle w:val="StyleUnderline"/>
        </w:rPr>
        <w:t>This refocus on the Western Hemisphere indicates that while the US will retreat from the global stage</w:t>
      </w:r>
      <w:r w:rsidRPr="0028678F">
        <w:rPr>
          <w:sz w:val="14"/>
        </w:rPr>
        <w:t xml:space="preserve">, it will consolidate its power and influence in the Americas. This is evident in Trump’s desire to take control of the Panama Canal in order to drive out Chinese influence. </w:t>
      </w:r>
    </w:p>
    <w:p w14:paraId="6E7E130F" w14:textId="77777777" w:rsidR="005B6653" w:rsidRPr="0028678F" w:rsidRDefault="005B6653" w:rsidP="005B6653">
      <w:pPr>
        <w:rPr>
          <w:rStyle w:val="StyleUnderline"/>
        </w:rPr>
      </w:pPr>
      <w:r w:rsidRPr="0028678F">
        <w:rPr>
          <w:rStyle w:val="StyleUnderline"/>
        </w:rPr>
        <w:t xml:space="preserve">The imposition of punitive tariffs is a </w:t>
      </w:r>
      <w:r w:rsidRPr="0028678F">
        <w:rPr>
          <w:rStyle w:val="Emphasis"/>
        </w:rPr>
        <w:t>declaration</w:t>
      </w:r>
      <w:r w:rsidRPr="0028678F">
        <w:rPr>
          <w:rStyle w:val="StyleUnderline"/>
        </w:rPr>
        <w:t xml:space="preserve"> that the US will forfeit its hegemonic role as the maintainer of free-trade networks. It is also a declaration that the US will no longer completely open its markets to the outside world.</w:t>
      </w:r>
      <w:r w:rsidRPr="0028678F">
        <w:rPr>
          <w:sz w:val="14"/>
        </w:rPr>
        <w:t xml:space="preserve"> In his talks with Russia over a peace deal in Ukraine, Trump has expressed openness to accepting Russia’s demands regarding the expansion of NATO and to the Russian narrative that Ukraine is in the sphere of Russian influence. </w:t>
      </w:r>
      <w:r w:rsidRPr="0028678F">
        <w:rPr>
          <w:rStyle w:val="StyleUnderline"/>
        </w:rPr>
        <w:t xml:space="preserve">This can be seen as a major transition from the conventional geopolitical stance of Washington, which up until now has refused to acknowledge another superpower’s sphere of influence. </w:t>
      </w:r>
    </w:p>
    <w:p w14:paraId="75AE1B7C" w14:textId="77777777" w:rsidR="005B6653" w:rsidRPr="0028678F" w:rsidRDefault="005B6653" w:rsidP="005B6653">
      <w:pPr>
        <w:rPr>
          <w:sz w:val="14"/>
        </w:rPr>
      </w:pPr>
      <w:r w:rsidRPr="0028678F">
        <w:rPr>
          <w:sz w:val="14"/>
        </w:rPr>
        <w:t xml:space="preserve">After his meeting with Indian Prime Minister Narendra Modi on Feb. 13, Trump told reporters that he wishes to mediate talks between China and Russia and to restore Russia’s G7 membership. </w:t>
      </w:r>
    </w:p>
    <w:p w14:paraId="3361599C" w14:textId="77777777" w:rsidR="005B6653" w:rsidRPr="0028678F" w:rsidRDefault="005B6653" w:rsidP="005B6653">
      <w:pPr>
        <w:rPr>
          <w:sz w:val="14"/>
        </w:rPr>
      </w:pPr>
      <w:r w:rsidRPr="0028678F">
        <w:rPr>
          <w:sz w:val="14"/>
        </w:rPr>
        <w:t xml:space="preserve">“One of the first meetings I want to have is with President Xi of China, President Putin of Russia. And I want to say: ‘Let’s cut our military budget in half.’ And we can do that. And I think we’ll be able to,” Trump said. </w:t>
      </w:r>
    </w:p>
    <w:p w14:paraId="38B78F5D" w14:textId="77777777" w:rsidR="005B6653" w:rsidRPr="0028678F" w:rsidRDefault="005B6653" w:rsidP="005B6653">
      <w:pPr>
        <w:rPr>
          <w:sz w:val="14"/>
        </w:rPr>
      </w:pPr>
      <w:r w:rsidRPr="0028678F">
        <w:rPr>
          <w:sz w:val="14"/>
        </w:rPr>
        <w:t>Ending the war in Ukraine was the biggest issue at the Munich Security Conference that was held from Feb. 14 to 16. The organizers published a post-conference report under the title, “</w:t>
      </w:r>
      <w:proofErr w:type="spellStart"/>
      <w:r w:rsidRPr="0028678F">
        <w:rPr>
          <w:sz w:val="14"/>
        </w:rPr>
        <w:t>Multipolarization</w:t>
      </w:r>
      <w:proofErr w:type="spellEnd"/>
      <w:r w:rsidRPr="0028678F">
        <w:rPr>
          <w:sz w:val="14"/>
        </w:rPr>
        <w:t xml:space="preserve">.” </w:t>
      </w:r>
    </w:p>
    <w:p w14:paraId="7503A684" w14:textId="77777777" w:rsidR="005B6653" w:rsidRPr="0028678F" w:rsidRDefault="005B6653" w:rsidP="005B6653">
      <w:pPr>
        <w:rPr>
          <w:sz w:val="14"/>
        </w:rPr>
      </w:pPr>
      <w:r w:rsidRPr="0028678F">
        <w:rPr>
          <w:sz w:val="14"/>
        </w:rPr>
        <w:t xml:space="preserve">“While the world may not yet be truly multipolar (and perhaps never will be), we already live in a world </w:t>
      </w:r>
      <w:r w:rsidRPr="0028678F">
        <w:rPr>
          <w:rStyle w:val="Emphasis"/>
        </w:rPr>
        <w:t>shaped by ‘</w:t>
      </w:r>
      <w:proofErr w:type="spellStart"/>
      <w:r w:rsidRPr="0028678F">
        <w:rPr>
          <w:rStyle w:val="Emphasis"/>
        </w:rPr>
        <w:t>multipolarization</w:t>
      </w:r>
      <w:proofErr w:type="spellEnd"/>
      <w:r w:rsidRPr="0028678F">
        <w:rPr>
          <w:rStyle w:val="Emphasis"/>
        </w:rPr>
        <w:t>,</w:t>
      </w:r>
      <w:r w:rsidRPr="0028678F">
        <w:rPr>
          <w:sz w:val="14"/>
        </w:rPr>
        <w:t xml:space="preserve">’” the report’s foreword stated.   </w:t>
      </w:r>
    </w:p>
    <w:p w14:paraId="28181DF3" w14:textId="77777777" w:rsidR="005B6653" w:rsidRPr="0028678F" w:rsidRDefault="005B6653" w:rsidP="005B6653">
      <w:pPr>
        <w:rPr>
          <w:sz w:val="14"/>
        </w:rPr>
      </w:pPr>
      <w:r w:rsidRPr="0028678F">
        <w:rPr>
          <w:sz w:val="14"/>
        </w:rPr>
        <w:t xml:space="preserve">We don’t know whether </w:t>
      </w:r>
      <w:proofErr w:type="spellStart"/>
      <w:r w:rsidRPr="0028678F">
        <w:rPr>
          <w:sz w:val="14"/>
        </w:rPr>
        <w:t>multipolarization</w:t>
      </w:r>
      <w:proofErr w:type="spellEnd"/>
      <w:r w:rsidRPr="0028678F">
        <w:rPr>
          <w:sz w:val="14"/>
        </w:rPr>
        <w:t xml:space="preserve"> will steer the world toward conflict or peace. The US’ role thus far has maintained a level of global order and discipline, irrespective of how one feels about it. If the US retreats from this role, there are concerns that we could slip into an era of global chaos and conflict while the financial burdens placed on other countries increase. </w:t>
      </w:r>
    </w:p>
    <w:p w14:paraId="4041C0D4" w14:textId="77777777" w:rsidR="005B6653" w:rsidRPr="0028678F" w:rsidRDefault="005B6653" w:rsidP="005B6653">
      <w:pPr>
        <w:rPr>
          <w:sz w:val="14"/>
        </w:rPr>
      </w:pPr>
      <w:r w:rsidRPr="0028678F">
        <w:rPr>
          <w:sz w:val="14"/>
        </w:rPr>
        <w:t xml:space="preserve">The Trump administration has judged that the conventional US role as a global hegemon no longer serves the US. This is not a declaration that the US will surrender its superiority. This is evident in the administration’s top foreign-policy priority: containing China. In a column published by the Russian state-owned outlet RT International, Dmitry </w:t>
      </w:r>
      <w:proofErr w:type="spellStart"/>
      <w:r w:rsidRPr="0028678F">
        <w:rPr>
          <w:sz w:val="14"/>
        </w:rPr>
        <w:t>Vitalyevich</w:t>
      </w:r>
      <w:proofErr w:type="spellEnd"/>
      <w:r w:rsidRPr="0028678F">
        <w:rPr>
          <w:sz w:val="14"/>
        </w:rPr>
        <w:t xml:space="preserve"> </w:t>
      </w:r>
      <w:proofErr w:type="spellStart"/>
      <w:r w:rsidRPr="0028678F">
        <w:rPr>
          <w:sz w:val="14"/>
        </w:rPr>
        <w:t>Trenin</w:t>
      </w:r>
      <w:proofErr w:type="spellEnd"/>
      <w:r w:rsidRPr="0028678F">
        <w:rPr>
          <w:sz w:val="14"/>
        </w:rPr>
        <w:t xml:space="preserve">, a professor at Russia’s Higher School of Economics, wrote, “Washington’s goal is to be primus inter pares — first among equals — rather than a declining hegemon.” It has acknowledged other dogs in the fight, but it still aims to be top dog. </w:t>
      </w:r>
    </w:p>
    <w:p w14:paraId="358F5EC8" w14:textId="77777777" w:rsidR="005B6653" w:rsidRPr="0028678F" w:rsidRDefault="005B6653" w:rsidP="005B6653">
      <w:pPr>
        <w:rPr>
          <w:sz w:val="14"/>
        </w:rPr>
      </w:pPr>
      <w:r w:rsidRPr="0028678F">
        <w:rPr>
          <w:rStyle w:val="StyleUnderline"/>
        </w:rPr>
        <w:t xml:space="preserve">Trump’s negotiations with Putin regarding Ukraine were the first indication that </w:t>
      </w:r>
      <w:r w:rsidRPr="0028678F">
        <w:rPr>
          <w:rStyle w:val="Emphasis"/>
        </w:rPr>
        <w:t>he is willing to acknowledge a multipolar world.</w:t>
      </w:r>
      <w:r w:rsidRPr="0028678F">
        <w:rPr>
          <w:rStyle w:val="StyleUnderline"/>
        </w:rPr>
        <w:t xml:space="preserve"> </w:t>
      </w:r>
      <w:r w:rsidRPr="0028678F">
        <w:rPr>
          <w:sz w:val="14"/>
        </w:rPr>
        <w:t xml:space="preserve">This could mark the advent of a new age of imperialism, where the fate of weaker nations and national borders are determined according to the interests of greater powers. We could be seeing a Yalta 2.0 regime. Following the end of WWII, the leaders of the US, the Soviet Union, and the UK gathered in Yalta, on the Crimean Peninsula, to discuss each other’s respective interests and spheres of influence. Although it resulted in the Cold War, the Yalta regime ultimately maintained a balance of powers and avoided another world war. </w:t>
      </w:r>
    </w:p>
    <w:p w14:paraId="130652CB" w14:textId="53CA051F" w:rsidR="005B6653" w:rsidRPr="005B6653" w:rsidRDefault="005B6653" w:rsidP="005B6653">
      <w:pPr>
        <w:rPr>
          <w:u w:val="single"/>
        </w:rPr>
      </w:pPr>
      <w:r w:rsidRPr="0028678F">
        <w:rPr>
          <w:sz w:val="14"/>
        </w:rPr>
        <w:t xml:space="preserve">The largest variable in the new world order dictated by Trump’s America is the power dynamics and relationships that will be forged within the framework of US-China-Russia relations. The US and Russia held high-level talks in Riyadh, Saudi Arabia, on Feb. 18. Rather than peace negotiations regarding Ukraine, the US seemed to view the talks as a summit for normalizing relations with Russia. All eyes are on whether the US will go for a “reverse Kissinger” strategy of warding off China by improving ties with Russia. </w:t>
      </w:r>
      <w:r w:rsidRPr="0028678F">
        <w:rPr>
          <w:rStyle w:val="StyleUnderline"/>
        </w:rPr>
        <w:t xml:space="preserve">How American allies in Europe and East Asia, not to mention the “Global South” nations of the Middle East and Southeast Asia, will respond to this power jockeying by Washington, Beijing and Moscow also remains to be seen. </w:t>
      </w:r>
    </w:p>
    <w:p w14:paraId="4063670D" w14:textId="54993E15" w:rsidR="00173946" w:rsidRDefault="00173946" w:rsidP="006C29D3">
      <w:pPr>
        <w:pStyle w:val="Heading3"/>
      </w:pPr>
      <w:r>
        <w:t>Sustainability---Recruitment---Ext</w:t>
      </w:r>
    </w:p>
    <w:p w14:paraId="658E4810" w14:textId="4CB00C20" w:rsidR="00173946" w:rsidRDefault="00173946" w:rsidP="00173946">
      <w:pPr>
        <w:pStyle w:val="Heading4"/>
      </w:pPr>
      <w:r>
        <w:t xml:space="preserve">Aff evidence is </w:t>
      </w:r>
      <w:r w:rsidRPr="00173946">
        <w:rPr>
          <w:u w:val="single"/>
        </w:rPr>
        <w:t>misleading</w:t>
      </w:r>
      <w:r>
        <w:t xml:space="preserve">. </w:t>
      </w:r>
    </w:p>
    <w:p w14:paraId="4C158176" w14:textId="2B6877D7" w:rsidR="00173946" w:rsidRDefault="00173946" w:rsidP="00173946">
      <w:r w:rsidRPr="00173946">
        <w:rPr>
          <w:rStyle w:val="Style13ptBold"/>
        </w:rPr>
        <w:t>Hydock ’25</w:t>
      </w:r>
      <w:r>
        <w:t xml:space="preserve"> [Evan; publisher for Georgetown Security Studies Review. April 27; “</w:t>
      </w:r>
      <w:r w:rsidRPr="00173946">
        <w:t>Is the Military Recruiting Crisis Over? Not quite.</w:t>
      </w:r>
      <w:r>
        <w:t xml:space="preserve">” Georgetown Security Studies Review, </w:t>
      </w:r>
      <w:r w:rsidRPr="00173946">
        <w:t>https://georgetownsecuritystudiesreview.org/2025/04/27/is-the-military-recruiting-crisis-over-not-quite/</w:t>
      </w:r>
      <w:r>
        <w:t>; //ff]</w:t>
      </w:r>
    </w:p>
    <w:p w14:paraId="23159F38" w14:textId="77777777" w:rsidR="00173946" w:rsidRPr="00173946" w:rsidRDefault="00173946" w:rsidP="00173946">
      <w:pPr>
        <w:rPr>
          <w:sz w:val="16"/>
        </w:rPr>
      </w:pPr>
      <w:r w:rsidRPr="00173946">
        <w:rPr>
          <w:sz w:val="16"/>
        </w:rPr>
        <w:t xml:space="preserve">Recruitment Has Rebounded, but </w:t>
      </w:r>
      <w:r w:rsidRPr="00173946">
        <w:rPr>
          <w:u w:val="single"/>
        </w:rPr>
        <w:t xml:space="preserve">it is </w:t>
      </w:r>
      <w:r w:rsidRPr="00173946">
        <w:rPr>
          <w:rStyle w:val="Emphasis"/>
        </w:rPr>
        <w:t>Too Early</w:t>
      </w:r>
      <w:r w:rsidRPr="00173946">
        <w:rPr>
          <w:u w:val="single"/>
        </w:rPr>
        <w:t xml:space="preserve"> to Declare Victory</w:t>
      </w:r>
    </w:p>
    <w:p w14:paraId="38292A1D" w14:textId="77777777" w:rsidR="00173946" w:rsidRPr="00173946" w:rsidRDefault="00173946" w:rsidP="00173946">
      <w:pPr>
        <w:rPr>
          <w:sz w:val="16"/>
        </w:rPr>
      </w:pPr>
      <w:r w:rsidRPr="00173946">
        <w:rPr>
          <w:sz w:val="16"/>
        </w:rPr>
        <w:t xml:space="preserve">Last October, DoD announced that recruitment rose 12.5% in FY2024 compared to the previous year. With nearly all services meeting their FY2024 goals, recruitment seems to be on the mend. However, </w:t>
      </w:r>
      <w:r w:rsidRPr="00173946">
        <w:rPr>
          <w:u w:val="single"/>
        </w:rPr>
        <w:t xml:space="preserve">the problem is </w:t>
      </w:r>
      <w:r w:rsidRPr="00173946">
        <w:rPr>
          <w:rStyle w:val="Emphasis"/>
        </w:rPr>
        <w:t>not resolved</w:t>
      </w:r>
      <w:r w:rsidRPr="00173946">
        <w:rPr>
          <w:u w:val="single"/>
        </w:rPr>
        <w:t xml:space="preserve">, and it is </w:t>
      </w:r>
      <w:r w:rsidRPr="00173946">
        <w:rPr>
          <w:rStyle w:val="Emphasis"/>
        </w:rPr>
        <w:t>misleading</w:t>
      </w:r>
      <w:r w:rsidRPr="00173946">
        <w:rPr>
          <w:u w:val="single"/>
        </w:rPr>
        <w:t xml:space="preserve"> for the White House to take </w:t>
      </w:r>
      <w:r w:rsidRPr="00173946">
        <w:rPr>
          <w:rStyle w:val="Emphasis"/>
        </w:rPr>
        <w:t>complete credit</w:t>
      </w:r>
      <w:r w:rsidRPr="00173946">
        <w:rPr>
          <w:u w:val="single"/>
        </w:rPr>
        <w:t xml:space="preserve"> for this progress</w:t>
      </w:r>
      <w:r w:rsidRPr="00173946">
        <w:rPr>
          <w:sz w:val="16"/>
        </w:rPr>
        <w:t xml:space="preserve">. </w:t>
      </w:r>
    </w:p>
    <w:p w14:paraId="510BCDAF" w14:textId="77777777" w:rsidR="00173946" w:rsidRPr="00173946" w:rsidRDefault="00173946" w:rsidP="00173946">
      <w:pPr>
        <w:rPr>
          <w:sz w:val="16"/>
        </w:rPr>
      </w:pPr>
      <w:r w:rsidRPr="00173946">
        <w:rPr>
          <w:u w:val="single"/>
        </w:rPr>
        <w:t xml:space="preserve">Recruiting is rebounding largely because the military services </w:t>
      </w:r>
      <w:r w:rsidRPr="00173946">
        <w:rPr>
          <w:rStyle w:val="Emphasis"/>
        </w:rPr>
        <w:t>overhauled</w:t>
      </w:r>
      <w:r w:rsidRPr="00173946">
        <w:rPr>
          <w:u w:val="single"/>
        </w:rPr>
        <w:t xml:space="preserve"> their approaches</w:t>
      </w:r>
      <w:r w:rsidRPr="00173946">
        <w:rPr>
          <w:sz w:val="16"/>
        </w:rPr>
        <w:t xml:space="preserve">. Last year, </w:t>
      </w:r>
      <w:r w:rsidRPr="00173946">
        <w:rPr>
          <w:u w:val="single"/>
        </w:rPr>
        <w:t xml:space="preserve">the Army’s budget proposal included several </w:t>
      </w:r>
      <w:r w:rsidRPr="00173946">
        <w:rPr>
          <w:rStyle w:val="Emphasis"/>
        </w:rPr>
        <w:t>provisions</w:t>
      </w:r>
      <w:r w:rsidRPr="00173946">
        <w:rPr>
          <w:u w:val="single"/>
        </w:rPr>
        <w:t xml:space="preserve"> for improved recruiting. The service increased its marketing and advertising budget</w:t>
      </w:r>
      <w:r w:rsidRPr="00173946">
        <w:rPr>
          <w:sz w:val="16"/>
        </w:rPr>
        <w:t xml:space="preserve"> by 10% and dedicated $675 million to enlistment bonuses and quick ship contracts, where recruits report to basic training within a month of enlistment. Similarly, over the last year, </w:t>
      </w:r>
      <w:r w:rsidRPr="00173946">
        <w:rPr>
          <w:u w:val="single"/>
        </w:rPr>
        <w:t xml:space="preserve">the Navy created </w:t>
      </w:r>
      <w:r w:rsidRPr="00AD0326">
        <w:rPr>
          <w:rStyle w:val="Emphasis"/>
        </w:rPr>
        <w:t>more opportunities</w:t>
      </w:r>
      <w:r w:rsidRPr="00173946">
        <w:rPr>
          <w:u w:val="single"/>
        </w:rPr>
        <w:t xml:space="preserve"> for a younger, tech-savvy recruitment pool by adding a robotics specialization to its ranks. It also improved the </w:t>
      </w:r>
      <w:r w:rsidRPr="00AD0326">
        <w:rPr>
          <w:rStyle w:val="Emphasis"/>
        </w:rPr>
        <w:t>quality of life</w:t>
      </w:r>
      <w:r w:rsidRPr="00173946">
        <w:rPr>
          <w:sz w:val="16"/>
        </w:rPr>
        <w:t xml:space="preserve"> for its sailors, including by opening 24/7 fitness centers and creating more access to parking. </w:t>
      </w:r>
      <w:r w:rsidRPr="00173946">
        <w:rPr>
          <w:u w:val="single"/>
        </w:rPr>
        <w:t xml:space="preserve">The Air Force implemented </w:t>
      </w:r>
      <w:r w:rsidRPr="00AD0326">
        <w:rPr>
          <w:rStyle w:val="Emphasis"/>
        </w:rPr>
        <w:t>similar incentives</w:t>
      </w:r>
      <w:r w:rsidRPr="00173946">
        <w:rPr>
          <w:u w:val="single"/>
        </w:rPr>
        <w:t>, like reinstating its college loan repayment program and accelerating naturalization opportunities</w:t>
      </w:r>
      <w:r w:rsidRPr="00173946">
        <w:rPr>
          <w:sz w:val="16"/>
        </w:rPr>
        <w:t xml:space="preserve">. </w:t>
      </w:r>
    </w:p>
    <w:p w14:paraId="1089D283" w14:textId="77777777" w:rsidR="00173946" w:rsidRPr="00173946" w:rsidRDefault="00173946" w:rsidP="00173946">
      <w:pPr>
        <w:rPr>
          <w:sz w:val="16"/>
        </w:rPr>
      </w:pPr>
      <w:r w:rsidRPr="00173946">
        <w:rPr>
          <w:sz w:val="16"/>
        </w:rPr>
        <w:t xml:space="preserve">The services started experiencing positive results from their efforts more than a year ago—well before President Trump was elected in November. During a media roundtable in October 2024, Major General Johnny Davis, USAREC Commander, stated that “[Recruiting momentum] really started in February 2024, after about a year of putting many of these initiatives together, and it hasn’t slowed down.” In the same discussion, Brigadier General Christopher Amrhein, Commander of the Air Force Accessions Center (AFAC) and Air Force Recruiting Service (AFRS), claimed that since 2023, over 10,000 recruits joined the Air Force and Space Force due to the new policy changes and incentives. Similarly, the Navy attributed its FY2024 success in part to its decision to expand opportunities for sailors and marines. It is important to note that this recruitment success occurred despite a U.S. economy that recovered from the COVID-19 pandemic faster than expected. Accordingly, the services overcame the normally predictable correlation between a strong economy and poor recruitment, thereby developing an effective recruiting strategy during periods of low unemployment. </w:t>
      </w:r>
    </w:p>
    <w:p w14:paraId="26C06B11" w14:textId="4CDE8B10" w:rsidR="00173946" w:rsidRDefault="00173946" w:rsidP="00173946">
      <w:pPr>
        <w:rPr>
          <w:sz w:val="16"/>
        </w:rPr>
      </w:pPr>
      <w:r w:rsidRPr="00173946">
        <w:rPr>
          <w:sz w:val="16"/>
        </w:rPr>
        <w:t xml:space="preserve">While the White House plays a dominant role in shaping military and defense policy, </w:t>
      </w:r>
      <w:r w:rsidRPr="00173946">
        <w:rPr>
          <w:u w:val="single"/>
        </w:rPr>
        <w:t xml:space="preserve">the credit for recruiting rebounds belongs to the </w:t>
      </w:r>
      <w:r w:rsidRPr="00173946">
        <w:rPr>
          <w:rStyle w:val="Emphasis"/>
        </w:rPr>
        <w:t>military services</w:t>
      </w:r>
      <w:r w:rsidRPr="00173946">
        <w:rPr>
          <w:u w:val="single"/>
        </w:rPr>
        <w:t xml:space="preserve">, their respective recruiting commands, and most importantly, the individual recruiters who interact with American youths and communities each and every day. However, the </w:t>
      </w:r>
      <w:r w:rsidRPr="00173946">
        <w:rPr>
          <w:rStyle w:val="Emphasis"/>
        </w:rPr>
        <w:t>White House</w:t>
      </w:r>
      <w:r w:rsidRPr="00173946">
        <w:rPr>
          <w:u w:val="single"/>
        </w:rPr>
        <w:t xml:space="preserve"> is in danger of </w:t>
      </w:r>
      <w:r w:rsidRPr="00173946">
        <w:rPr>
          <w:rStyle w:val="Emphasis"/>
        </w:rPr>
        <w:t>slowing</w:t>
      </w:r>
      <w:r w:rsidRPr="00173946">
        <w:rPr>
          <w:u w:val="single"/>
        </w:rPr>
        <w:t xml:space="preserve">, and even </w:t>
      </w:r>
      <w:r w:rsidRPr="00173946">
        <w:rPr>
          <w:rStyle w:val="Emphasis"/>
        </w:rPr>
        <w:t>reversing</w:t>
      </w:r>
      <w:r w:rsidRPr="00173946">
        <w:rPr>
          <w:u w:val="single"/>
        </w:rPr>
        <w:t xml:space="preserve">, this </w:t>
      </w:r>
      <w:r w:rsidRPr="00173946">
        <w:rPr>
          <w:rStyle w:val="Emphasis"/>
        </w:rPr>
        <w:t>momentum</w:t>
      </w:r>
      <w:r w:rsidRPr="00173946">
        <w:rPr>
          <w:u w:val="single"/>
        </w:rPr>
        <w:t xml:space="preserve"> if it continues to </w:t>
      </w:r>
      <w:r w:rsidRPr="00173946">
        <w:rPr>
          <w:rStyle w:val="Emphasis"/>
        </w:rPr>
        <w:t>attack</w:t>
      </w:r>
      <w:r w:rsidRPr="00173946">
        <w:rPr>
          <w:u w:val="single"/>
        </w:rPr>
        <w:t xml:space="preserve"> current service members and those who are </w:t>
      </w:r>
      <w:r w:rsidRPr="00173946">
        <w:rPr>
          <w:rStyle w:val="Emphasis"/>
        </w:rPr>
        <w:t>considering</w:t>
      </w:r>
      <w:r w:rsidRPr="00173946">
        <w:rPr>
          <w:u w:val="single"/>
        </w:rPr>
        <w:t xml:space="preserve"> military service</w:t>
      </w:r>
      <w:r w:rsidRPr="00173946">
        <w:rPr>
          <w:sz w:val="16"/>
        </w:rPr>
        <w:t>.</w:t>
      </w:r>
    </w:p>
    <w:p w14:paraId="765125B5" w14:textId="0BB19D94" w:rsidR="005B6653" w:rsidRDefault="005B6653" w:rsidP="005B6653">
      <w:pPr>
        <w:pStyle w:val="Heading3"/>
      </w:pPr>
      <w:r>
        <w:t>Sustainability---Reputation---Ext</w:t>
      </w:r>
    </w:p>
    <w:p w14:paraId="64842C19" w14:textId="77777777" w:rsidR="005B6653" w:rsidRDefault="005B6653" w:rsidP="005B6653">
      <w:pPr>
        <w:pStyle w:val="Heading4"/>
      </w:pPr>
      <w:r w:rsidRPr="00743F12">
        <w:rPr>
          <w:u w:val="single"/>
        </w:rPr>
        <w:t>STATISTICS</w:t>
      </w:r>
      <w:r>
        <w:t xml:space="preserve">. Polling </w:t>
      </w:r>
      <w:r w:rsidRPr="00C223AB">
        <w:rPr>
          <w:u w:val="single"/>
        </w:rPr>
        <w:t>proves</w:t>
      </w:r>
      <w:r>
        <w:t xml:space="preserve"> that other countries do not view the US as a </w:t>
      </w:r>
      <w:r w:rsidRPr="00C223AB">
        <w:rPr>
          <w:u w:val="single"/>
        </w:rPr>
        <w:t>global hegemon</w:t>
      </w:r>
      <w:r>
        <w:t xml:space="preserve"> or a </w:t>
      </w:r>
      <w:r w:rsidRPr="00C223AB">
        <w:rPr>
          <w:u w:val="single"/>
        </w:rPr>
        <w:t>stable world leader</w:t>
      </w:r>
      <w:r>
        <w:t xml:space="preserve">. </w:t>
      </w:r>
    </w:p>
    <w:p w14:paraId="3D9CADCC" w14:textId="77777777" w:rsidR="005B6653" w:rsidRPr="00C223AB" w:rsidRDefault="005B6653" w:rsidP="005B6653">
      <w:r>
        <w:rPr>
          <w:rStyle w:val="Style13ptBold"/>
        </w:rPr>
        <w:t xml:space="preserve">Wike et al. 6/11 </w:t>
      </w:r>
      <w:r w:rsidRPr="00C223AB">
        <w:t>[Richard Wike is director of global attitudes research at Pew Research Center. He conducts research and writes about international public opinion on a variety of topics, such as America’s global image, the rise of China, democracy, and globalization. Jacob Poushter is an associate director at Pew Research Center. Laura Silver is an associate director at Pew Research Center. Janell Fetterolf is a senior researcher at Pew Research Center, specializing in international survey research. “U.S. Image Declines in Many Nations Amid Low Confidence in Trump.” https://www.pewresearch.org/global/2025/06/11/us-image-declines-in-many-nations-amid-low-confidence-in-trump/] //aka</w:t>
      </w:r>
    </w:p>
    <w:p w14:paraId="3EC44878" w14:textId="77777777" w:rsidR="005B6653" w:rsidRPr="00C223AB" w:rsidRDefault="005B6653" w:rsidP="005B6653">
      <w:pPr>
        <w:rPr>
          <w:b/>
          <w:bCs/>
        </w:rPr>
      </w:pPr>
      <w:r w:rsidRPr="00C223AB">
        <w:rPr>
          <w:b/>
          <w:bCs/>
        </w:rPr>
        <w:t>&lt;&lt;figures omitted&gt;&gt;</w:t>
      </w:r>
    </w:p>
    <w:p w14:paraId="0B1D09E0" w14:textId="77777777" w:rsidR="005B6653" w:rsidRPr="00C223AB" w:rsidRDefault="005B6653" w:rsidP="005B6653">
      <w:pPr>
        <w:rPr>
          <w:rStyle w:val="Emphasis"/>
        </w:rPr>
      </w:pPr>
      <w:r w:rsidRPr="00C223AB">
        <w:rPr>
          <w:u w:val="single"/>
        </w:rPr>
        <w:t xml:space="preserve">U.S. President Donald Trump receives mostly negative ratings in a new Pew Research Center survey of 24 nations. </w:t>
      </w:r>
      <w:r w:rsidRPr="00C223AB">
        <w:rPr>
          <w:rStyle w:val="Emphasis"/>
        </w:rPr>
        <w:t>More than half in 19 of these countries say they lack confidence in Trump’s leadership of world affairs.</w:t>
      </w:r>
    </w:p>
    <w:p w14:paraId="74108786" w14:textId="77777777" w:rsidR="005B6653" w:rsidRPr="00C223AB" w:rsidRDefault="005B6653" w:rsidP="005B6653">
      <w:pPr>
        <w:rPr>
          <w:sz w:val="14"/>
        </w:rPr>
      </w:pPr>
      <w:r w:rsidRPr="00C223AB">
        <w:rPr>
          <w:sz w:val="14"/>
        </w:rPr>
        <w:t>A diverging bar chart showing low confidence in Trump in most countries surveyed.</w:t>
      </w:r>
    </w:p>
    <w:p w14:paraId="392C25E1" w14:textId="77777777" w:rsidR="005B6653" w:rsidRPr="00C223AB" w:rsidRDefault="005B6653" w:rsidP="005B6653">
      <w:pPr>
        <w:rPr>
          <w:rStyle w:val="StyleUnderline"/>
        </w:rPr>
      </w:pPr>
      <w:r w:rsidRPr="00C223AB">
        <w:rPr>
          <w:rStyle w:val="StyleUnderline"/>
        </w:rPr>
        <w:t xml:space="preserve">Majorities in most countries also express little or no confidence in Trump’s ability to handle </w:t>
      </w:r>
      <w:r w:rsidRPr="00C223AB">
        <w:rPr>
          <w:rStyle w:val="Emphasis"/>
        </w:rPr>
        <w:t>specific issues</w:t>
      </w:r>
      <w:r w:rsidRPr="00C223AB">
        <w:rPr>
          <w:rStyle w:val="StyleUnderline"/>
        </w:rPr>
        <w:t>, including immigration, the Russia-Ukraine war, U.S.-China relations, global economic problems, conflicts between Israel and its neighbors, and climate change.</w:t>
      </w:r>
    </w:p>
    <w:p w14:paraId="6DB5E880" w14:textId="77777777" w:rsidR="005B6653" w:rsidRPr="00C223AB" w:rsidRDefault="005B6653" w:rsidP="005B6653">
      <w:pPr>
        <w:rPr>
          <w:sz w:val="14"/>
        </w:rPr>
      </w:pPr>
      <w:r w:rsidRPr="00C223AB">
        <w:rPr>
          <w:sz w:val="14"/>
        </w:rPr>
        <w:t xml:space="preserve">When asked about Trump’s personal characteristics, </w:t>
      </w:r>
      <w:r w:rsidRPr="00C223AB">
        <w:rPr>
          <w:rStyle w:val="Emphasis"/>
        </w:rPr>
        <w:t>most describe him as arrogant and dangerous,</w:t>
      </w:r>
      <w:r w:rsidRPr="00C223AB">
        <w:rPr>
          <w:rStyle w:val="StyleUnderline"/>
        </w:rPr>
        <w:t xml:space="preserve"> while relatively few see him as honest</w:t>
      </w:r>
      <w:r w:rsidRPr="00C223AB">
        <w:rPr>
          <w:sz w:val="14"/>
        </w:rPr>
        <w:t>. Still, majorities in 18 countries consider Trump a strong leader.</w:t>
      </w:r>
    </w:p>
    <w:p w14:paraId="76A56671" w14:textId="77777777" w:rsidR="005B6653" w:rsidRPr="00C223AB" w:rsidRDefault="005B6653" w:rsidP="005B6653">
      <w:pPr>
        <w:rPr>
          <w:sz w:val="14"/>
        </w:rPr>
      </w:pPr>
      <w:r w:rsidRPr="00C223AB">
        <w:rPr>
          <w:sz w:val="14"/>
        </w:rPr>
        <w:t>In most nations, views about Trump differ sharply along ideological and partisan lines. People who place themselves on the right and those who have favorable views of right-wing populist parties in Europe tend to view Trump more favorably.</w:t>
      </w:r>
    </w:p>
    <w:p w14:paraId="4257E520" w14:textId="77777777" w:rsidR="005B6653" w:rsidRPr="00C223AB" w:rsidRDefault="005B6653" w:rsidP="005B6653">
      <w:pPr>
        <w:rPr>
          <w:rStyle w:val="StyleUnderline"/>
        </w:rPr>
      </w:pPr>
      <w:r w:rsidRPr="00C223AB">
        <w:rPr>
          <w:rStyle w:val="Emphasis"/>
        </w:rPr>
        <w:t>Overall ratings of the United States have declined</w:t>
      </w:r>
      <w:r w:rsidRPr="00C223AB">
        <w:rPr>
          <w:rStyle w:val="StyleUnderline"/>
        </w:rPr>
        <w:t xml:space="preserve"> in 15 nations since last spring, including drops of 20 percentage points or more in Mexico, Sweden, Poland and Canada.</w:t>
      </w:r>
    </w:p>
    <w:p w14:paraId="40FDE201" w14:textId="77777777" w:rsidR="005B6653" w:rsidRPr="00C223AB" w:rsidRDefault="005B6653" w:rsidP="005B6653">
      <w:pPr>
        <w:rPr>
          <w:sz w:val="14"/>
        </w:rPr>
      </w:pPr>
      <w:r w:rsidRPr="00C223AB">
        <w:rPr>
          <w:sz w:val="14"/>
        </w:rPr>
        <w:t>A dot plot showing that ratings of the U.S. have declined in many countries.</w:t>
      </w:r>
    </w:p>
    <w:p w14:paraId="66D410FC" w14:textId="77777777" w:rsidR="005B6653" w:rsidRPr="00C223AB" w:rsidRDefault="005B6653" w:rsidP="005B6653">
      <w:pPr>
        <w:rPr>
          <w:sz w:val="14"/>
        </w:rPr>
      </w:pPr>
      <w:r w:rsidRPr="00C223AB">
        <w:rPr>
          <w:sz w:val="14"/>
        </w:rPr>
        <w:t>In six countries, there has been no significant change in views of the U.S.</w:t>
      </w:r>
    </w:p>
    <w:p w14:paraId="709C7E78" w14:textId="77777777" w:rsidR="005B6653" w:rsidRPr="00C223AB" w:rsidRDefault="005B6653" w:rsidP="005B6653">
      <w:pPr>
        <w:rPr>
          <w:sz w:val="14"/>
        </w:rPr>
      </w:pPr>
      <w:r w:rsidRPr="00C223AB">
        <w:rPr>
          <w:sz w:val="14"/>
        </w:rPr>
        <w:t>People in Israel, Nigeria and Turkey have become more likely to give the U.S. a favorable rating since last year. Israel and Nigeria are two of the five nations (along with Hungary, India and Kenya) where half of adults or more express confidence in Trump’s handling of world affairs.</w:t>
      </w:r>
    </w:p>
    <w:p w14:paraId="3EACA327" w14:textId="77777777" w:rsidR="005B6653" w:rsidRPr="00C223AB" w:rsidRDefault="005B6653" w:rsidP="005B6653">
      <w:pPr>
        <w:rPr>
          <w:sz w:val="14"/>
        </w:rPr>
      </w:pPr>
      <w:r w:rsidRPr="00C223AB">
        <w:rPr>
          <w:sz w:val="14"/>
        </w:rPr>
        <w:t>For this report, we surveyed 28,333 people in 24 countries, not including the U.S., from Jan. 8 to April 26, 2025.</w:t>
      </w:r>
    </w:p>
    <w:p w14:paraId="1676BED8" w14:textId="7B4124C3" w:rsidR="005B6653" w:rsidRDefault="005B6653" w:rsidP="005B6653">
      <w:pPr>
        <w:rPr>
          <w:sz w:val="14"/>
        </w:rPr>
      </w:pPr>
      <w:r w:rsidRPr="00C223AB">
        <w:rPr>
          <w:sz w:val="14"/>
        </w:rPr>
        <w:t>Fieldwork in every country except Indonesia began after Trump’s second-term inauguration on Jan. 20. Most interviews were conducted after the meeting between Trump and Ukrainian President Volodymyr Zelenskyy on Feb. 28 and before Trump announced tariffs on countries around the world on April 2. Refer to Appendix A for more information on our survey fieldwork period.</w:t>
      </w:r>
    </w:p>
    <w:p w14:paraId="4D4E7DCD" w14:textId="04AFDFBF" w:rsidR="001A2824" w:rsidRDefault="001A2824" w:rsidP="00D06111">
      <w:pPr>
        <w:pStyle w:val="Heading3"/>
      </w:pPr>
      <w:r>
        <w:t>Sustainability---Debt---Ext</w:t>
      </w:r>
    </w:p>
    <w:p w14:paraId="1DEB05A1" w14:textId="77777777" w:rsidR="001A2824" w:rsidRDefault="001A2824" w:rsidP="001A2824">
      <w:pPr>
        <w:pStyle w:val="Heading4"/>
      </w:pPr>
      <w:r w:rsidRPr="00CA7764">
        <w:rPr>
          <w:u w:val="single"/>
        </w:rPr>
        <w:t>There’s</w:t>
      </w:r>
      <w:r>
        <w:t xml:space="preserve"> literally </w:t>
      </w:r>
      <w:r w:rsidRPr="00CA7764">
        <w:rPr>
          <w:u w:val="single"/>
        </w:rPr>
        <w:t>nothing</w:t>
      </w:r>
      <w:r>
        <w:t xml:space="preserve"> we can </w:t>
      </w:r>
      <w:r w:rsidRPr="00CA7764">
        <w:rPr>
          <w:u w:val="single"/>
        </w:rPr>
        <w:t>do</w:t>
      </w:r>
      <w:r>
        <w:t>.</w:t>
      </w:r>
    </w:p>
    <w:p w14:paraId="5C43C256" w14:textId="77777777" w:rsidR="001A2824" w:rsidRPr="00CA7764" w:rsidRDefault="001A2824" w:rsidP="001A2824">
      <w:r w:rsidRPr="00CA7764">
        <w:t xml:space="preserve">Yuan </w:t>
      </w:r>
      <w:r w:rsidRPr="00CA7764">
        <w:rPr>
          <w:b/>
          <w:bCs/>
          <w:sz w:val="26"/>
          <w:szCs w:val="26"/>
        </w:rPr>
        <w:t>Xu ’20</w:t>
      </w:r>
      <w:r w:rsidRPr="00CA7764">
        <w:t>, “Chinese–American Nuclear Energy Cooperation: From Interdependence to Gradual Decoupling,” Science &amp; Global Security, 08-03-2020, https://www.tandfonline.com/doi/full/10.1080/02604027.2020.1801309,</w:t>
      </w:r>
      <w:r>
        <w:t xml:space="preserve"> ---</w:t>
      </w:r>
      <w:proofErr w:type="spellStart"/>
      <w:r w:rsidRPr="00CA7764">
        <w:t>nws</w:t>
      </w:r>
      <w:proofErr w:type="spellEnd"/>
    </w:p>
    <w:p w14:paraId="2E834DB6" w14:textId="77777777" w:rsidR="001A2824" w:rsidRPr="00CA7764" w:rsidRDefault="001A2824" w:rsidP="001A2824">
      <w:pPr>
        <w:rPr>
          <w:u w:val="single"/>
        </w:rPr>
      </w:pPr>
      <w:r w:rsidRPr="00CA7764">
        <w:rPr>
          <w:u w:val="single"/>
        </w:rPr>
        <w:t xml:space="preserve">Huge </w:t>
      </w:r>
      <w:r w:rsidRPr="00CA7764">
        <w:rPr>
          <w:rStyle w:val="Emphasis"/>
          <w:highlight w:val="cyan"/>
        </w:rPr>
        <w:t>National Debt</w:t>
      </w:r>
      <w:r w:rsidRPr="00CA7764">
        <w:rPr>
          <w:u w:val="single"/>
        </w:rPr>
        <w:t xml:space="preserve"> and Overall Debt </w:t>
      </w:r>
      <w:r w:rsidRPr="00CA7764">
        <w:rPr>
          <w:rStyle w:val="Emphasis"/>
          <w:highlight w:val="cyan"/>
        </w:rPr>
        <w:t>Burden</w:t>
      </w:r>
      <w:r w:rsidRPr="00CA7764">
        <w:rPr>
          <w:u w:val="single"/>
        </w:rPr>
        <w:t xml:space="preserve"> of </w:t>
      </w:r>
      <w:r w:rsidRPr="00CA7764">
        <w:rPr>
          <w:rStyle w:val="Emphasis"/>
          <w:highlight w:val="cyan"/>
        </w:rPr>
        <w:t>Businesses</w:t>
      </w:r>
      <w:r w:rsidRPr="00CA7764">
        <w:rPr>
          <w:u w:val="single"/>
        </w:rPr>
        <w:t xml:space="preserve"> and the Population</w:t>
      </w:r>
    </w:p>
    <w:p w14:paraId="7E490B3E" w14:textId="77777777" w:rsidR="001A2824" w:rsidRPr="00CA7764" w:rsidRDefault="001A2824" w:rsidP="001A2824">
      <w:pPr>
        <w:rPr>
          <w:sz w:val="16"/>
        </w:rPr>
      </w:pPr>
      <w:r w:rsidRPr="00CA7764">
        <w:rPr>
          <w:sz w:val="16"/>
        </w:rPr>
        <w:t xml:space="preserve">The persistent fiscal deficit causes </w:t>
      </w:r>
      <w:r w:rsidRPr="00CA7764">
        <w:rPr>
          <w:rStyle w:val="Emphasis"/>
          <w:highlight w:val="cyan"/>
        </w:rPr>
        <w:t>growth</w:t>
      </w:r>
      <w:r w:rsidRPr="00CA7764">
        <w:rPr>
          <w:highlight w:val="cyan"/>
          <w:u w:val="single"/>
        </w:rPr>
        <w:t xml:space="preserve"> of the </w:t>
      </w:r>
      <w:r w:rsidRPr="00CA7764">
        <w:rPr>
          <w:rStyle w:val="Emphasis"/>
          <w:highlight w:val="cyan"/>
        </w:rPr>
        <w:t>national</w:t>
      </w:r>
      <w:r w:rsidRPr="00CA7764">
        <w:rPr>
          <w:highlight w:val="cyan"/>
          <w:u w:val="single"/>
        </w:rPr>
        <w:t xml:space="preserve"> debt</w:t>
      </w:r>
      <w:r w:rsidRPr="00CA7764">
        <w:rPr>
          <w:u w:val="single"/>
        </w:rPr>
        <w:t xml:space="preserve">. At the </w:t>
      </w:r>
      <w:r w:rsidRPr="00CA7764">
        <w:rPr>
          <w:rStyle w:val="Emphasis"/>
          <w:highlight w:val="cyan"/>
        </w:rPr>
        <w:t>federal</w:t>
      </w:r>
      <w:r w:rsidRPr="00CA7764">
        <w:rPr>
          <w:highlight w:val="cyan"/>
          <w:u w:val="single"/>
        </w:rPr>
        <w:t xml:space="preserve"> level</w:t>
      </w:r>
      <w:r w:rsidRPr="00CA7764">
        <w:rPr>
          <w:u w:val="single"/>
        </w:rPr>
        <w:t>, the debt is already about $</w:t>
      </w:r>
      <w:r w:rsidRPr="00CA7764">
        <w:rPr>
          <w:rStyle w:val="Emphasis"/>
          <w:highlight w:val="cyan"/>
        </w:rPr>
        <w:t>21</w:t>
      </w:r>
      <w:r w:rsidRPr="00CA7764">
        <w:rPr>
          <w:highlight w:val="cyan"/>
          <w:u w:val="single"/>
        </w:rPr>
        <w:t xml:space="preserve"> trillion</w:t>
      </w:r>
      <w:r w:rsidRPr="00CA7764">
        <w:rPr>
          <w:u w:val="single"/>
        </w:rPr>
        <w:t xml:space="preserve">, which </w:t>
      </w:r>
      <w:r w:rsidRPr="00CA7764">
        <w:rPr>
          <w:rStyle w:val="Emphasis"/>
          <w:highlight w:val="cyan"/>
        </w:rPr>
        <w:t>scares</w:t>
      </w:r>
      <w:r w:rsidRPr="00CA7764">
        <w:rPr>
          <w:u w:val="single"/>
        </w:rPr>
        <w:t xml:space="preserve"> some </w:t>
      </w:r>
      <w:r w:rsidRPr="00CA7764">
        <w:rPr>
          <w:highlight w:val="cyan"/>
          <w:u w:val="single"/>
        </w:rPr>
        <w:t>part</w:t>
      </w:r>
      <w:r w:rsidRPr="00CA7764">
        <w:rPr>
          <w:u w:val="single"/>
        </w:rPr>
        <w:t xml:space="preserve"> of the </w:t>
      </w:r>
      <w:r w:rsidRPr="00CA7764">
        <w:rPr>
          <w:rStyle w:val="Emphasis"/>
          <w:highlight w:val="cyan"/>
        </w:rPr>
        <w:t>elite</w:t>
      </w:r>
      <w:r w:rsidRPr="00CA7764">
        <w:rPr>
          <w:sz w:val="16"/>
        </w:rPr>
        <w:t xml:space="preserve">; however, the majority is not yet concerned. </w:t>
      </w:r>
      <w:r w:rsidRPr="00CA7764">
        <w:rPr>
          <w:u w:val="single"/>
        </w:rPr>
        <w:t xml:space="preserve">President </w:t>
      </w:r>
      <w:r w:rsidRPr="00CA7764">
        <w:rPr>
          <w:rStyle w:val="Emphasis"/>
          <w:highlight w:val="cyan"/>
        </w:rPr>
        <w:t>Trump</w:t>
      </w:r>
      <w:r w:rsidRPr="00CA7764">
        <w:rPr>
          <w:u w:val="single"/>
        </w:rPr>
        <w:t xml:space="preserve">, notably, does </w:t>
      </w:r>
      <w:r w:rsidRPr="00CA7764">
        <w:rPr>
          <w:rStyle w:val="Emphasis"/>
          <w:highlight w:val="cyan"/>
        </w:rPr>
        <w:t>not</w:t>
      </w:r>
      <w:r w:rsidRPr="00CA7764">
        <w:rPr>
          <w:u w:val="single"/>
        </w:rPr>
        <w:t xml:space="preserve"> seem to </w:t>
      </w:r>
      <w:r w:rsidRPr="00CA7764">
        <w:rPr>
          <w:rStyle w:val="Emphasis"/>
          <w:highlight w:val="cyan"/>
        </w:rPr>
        <w:t>worry</w:t>
      </w:r>
      <w:r w:rsidRPr="00CA7764">
        <w:rPr>
          <w:highlight w:val="cyan"/>
          <w:u w:val="single"/>
        </w:rPr>
        <w:t xml:space="preserve"> much</w:t>
      </w:r>
      <w:r w:rsidRPr="00CA7764">
        <w:rPr>
          <w:u w:val="single"/>
        </w:rPr>
        <w:t xml:space="preserve"> about it</w:t>
      </w:r>
      <w:r w:rsidRPr="00CA7764">
        <w:rPr>
          <w:sz w:val="16"/>
        </w:rPr>
        <w:t xml:space="preserve">. Moreover, the decision to reduce taxes will only increase the size of the national debt. Before the 2008 crisis, the debt-to-GDP ratio was approximately 60%, while it is currently more than 105%. </w:t>
      </w:r>
      <w:r w:rsidRPr="00CA7764">
        <w:rPr>
          <w:u w:val="single"/>
        </w:rPr>
        <w:t xml:space="preserve">It is hard to say at what level the problem of debt will become </w:t>
      </w:r>
      <w:r w:rsidRPr="00CA7764">
        <w:rPr>
          <w:rStyle w:val="Emphasis"/>
          <w:highlight w:val="cyan"/>
        </w:rPr>
        <w:t>unbearable</w:t>
      </w:r>
      <w:r w:rsidRPr="00CA7764">
        <w:rPr>
          <w:u w:val="single"/>
        </w:rPr>
        <w:t xml:space="preserve">—but it will </w:t>
      </w:r>
      <w:r w:rsidRPr="00CA7764">
        <w:rPr>
          <w:highlight w:val="cyan"/>
          <w:u w:val="single"/>
        </w:rPr>
        <w:t xml:space="preserve">surely be </w:t>
      </w:r>
      <w:r w:rsidRPr="00CA7764">
        <w:rPr>
          <w:rStyle w:val="Emphasis"/>
          <w:highlight w:val="cyan"/>
        </w:rPr>
        <w:t>reached</w:t>
      </w:r>
      <w:r w:rsidRPr="00CA7764">
        <w:rPr>
          <w:u w:val="single"/>
        </w:rPr>
        <w:t xml:space="preserve"> sooner or later. Obviously, due to the persistent </w:t>
      </w:r>
      <w:r w:rsidRPr="00CA7764">
        <w:rPr>
          <w:rStyle w:val="Emphasis"/>
          <w:highlight w:val="cyan"/>
        </w:rPr>
        <w:t>fiscal</w:t>
      </w:r>
      <w:r w:rsidRPr="00CA7764">
        <w:rPr>
          <w:u w:val="single"/>
        </w:rPr>
        <w:t xml:space="preserve"> deficit, the debt will </w:t>
      </w:r>
      <w:r w:rsidRPr="00CA7764">
        <w:rPr>
          <w:rStyle w:val="Emphasis"/>
          <w:highlight w:val="cyan"/>
        </w:rPr>
        <w:t>continue</w:t>
      </w:r>
      <w:r w:rsidRPr="00CA7764">
        <w:rPr>
          <w:highlight w:val="cyan"/>
          <w:u w:val="single"/>
        </w:rPr>
        <w:t xml:space="preserve"> to grow</w:t>
      </w:r>
      <w:r w:rsidRPr="00CA7764">
        <w:rPr>
          <w:sz w:val="16"/>
        </w:rPr>
        <w:t xml:space="preserve">. Currently, the cost of servicing it amounts to much more than </w:t>
      </w:r>
      <w:r w:rsidRPr="00CA7764">
        <w:rPr>
          <w:u w:val="single"/>
        </w:rPr>
        <w:t xml:space="preserve">$300 billion a year. However, the Federal Reserve System (colloquially, “the Fed”) is likely to be raising </w:t>
      </w:r>
      <w:r w:rsidRPr="00CA7764">
        <w:rPr>
          <w:rStyle w:val="Emphasis"/>
          <w:highlight w:val="cyan"/>
        </w:rPr>
        <w:t>rates</w:t>
      </w:r>
      <w:r w:rsidRPr="00CA7764">
        <w:rPr>
          <w:u w:val="single"/>
        </w:rPr>
        <w:t xml:space="preserve"> in the forthcoming years, which means that the </w:t>
      </w:r>
      <w:r w:rsidRPr="00CA7764">
        <w:rPr>
          <w:rStyle w:val="Emphasis"/>
          <w:highlight w:val="cyan"/>
        </w:rPr>
        <w:t>cost</w:t>
      </w:r>
      <w:r w:rsidRPr="00CA7764">
        <w:rPr>
          <w:highlight w:val="cyan"/>
          <w:u w:val="single"/>
        </w:rPr>
        <w:t xml:space="preserve"> of debt </w:t>
      </w:r>
      <w:r w:rsidRPr="00CA7764">
        <w:rPr>
          <w:rStyle w:val="Emphasis"/>
          <w:highlight w:val="cyan"/>
        </w:rPr>
        <w:t>servicing</w:t>
      </w:r>
      <w:r w:rsidRPr="00CA7764">
        <w:rPr>
          <w:u w:val="single"/>
        </w:rPr>
        <w:t xml:space="preserve"> may </w:t>
      </w:r>
      <w:r w:rsidRPr="00CA7764">
        <w:rPr>
          <w:rStyle w:val="Emphasis"/>
          <w:highlight w:val="cyan"/>
        </w:rPr>
        <w:t>increase</w:t>
      </w:r>
      <w:r w:rsidRPr="00CA7764">
        <w:rPr>
          <w:u w:val="single"/>
        </w:rPr>
        <w:t xml:space="preserve">. Every 0.25% that the Fed adds to the </w:t>
      </w:r>
      <w:r w:rsidRPr="00CA7764">
        <w:rPr>
          <w:rStyle w:val="Emphasis"/>
          <w:highlight w:val="cyan"/>
        </w:rPr>
        <w:t>rate</w:t>
      </w:r>
      <w:r w:rsidRPr="00CA7764">
        <w:rPr>
          <w:u w:val="single"/>
        </w:rPr>
        <w:t xml:space="preserve"> means that the cost of debt </w:t>
      </w:r>
      <w:r w:rsidRPr="00CA7764">
        <w:rPr>
          <w:rStyle w:val="Emphasis"/>
          <w:highlight w:val="cyan"/>
        </w:rPr>
        <w:t>servicing</w:t>
      </w:r>
      <w:r w:rsidRPr="00CA7764">
        <w:rPr>
          <w:u w:val="single"/>
        </w:rPr>
        <w:t xml:space="preserve"> will increase by $50 </w:t>
      </w:r>
      <w:r w:rsidRPr="00CA7764">
        <w:rPr>
          <w:rStyle w:val="Emphasis"/>
        </w:rPr>
        <w:t>billion</w:t>
      </w:r>
      <w:r w:rsidRPr="00CA7764">
        <w:rPr>
          <w:u w:val="single"/>
        </w:rPr>
        <w:t xml:space="preserve"> per year (i.e., by 1.2% of the total budget)</w:t>
      </w:r>
      <w:r w:rsidRPr="00CA7764">
        <w:rPr>
          <w:sz w:val="16"/>
        </w:rPr>
        <w:t xml:space="preserve">. External creditors (including China, Japan and many others) hold about 30% of American debt (Treasuries). </w:t>
      </w:r>
      <w:r w:rsidRPr="00CA7764">
        <w:rPr>
          <w:u w:val="single"/>
        </w:rPr>
        <w:t xml:space="preserve">While this </w:t>
      </w:r>
      <w:r w:rsidRPr="00CA7764">
        <w:rPr>
          <w:highlight w:val="cyan"/>
          <w:u w:val="single"/>
        </w:rPr>
        <w:t xml:space="preserve">attributes a </w:t>
      </w:r>
      <w:r w:rsidRPr="00CA7764">
        <w:rPr>
          <w:rStyle w:val="Emphasis"/>
          <w:highlight w:val="cyan"/>
        </w:rPr>
        <w:t>real</w:t>
      </w:r>
      <w:r w:rsidRPr="00CA7764">
        <w:rPr>
          <w:highlight w:val="cyan"/>
          <w:u w:val="single"/>
        </w:rPr>
        <w:t xml:space="preserve"> cost</w:t>
      </w:r>
      <w:r w:rsidRPr="00CA7764">
        <w:rPr>
          <w:u w:val="single"/>
        </w:rPr>
        <w:t xml:space="preserve"> to the total debt, any hesitations or doubts regarding the </w:t>
      </w:r>
      <w:r w:rsidRPr="00CA7764">
        <w:rPr>
          <w:rStyle w:val="Emphasis"/>
          <w:highlight w:val="cyan"/>
        </w:rPr>
        <w:t>stability</w:t>
      </w:r>
      <w:r w:rsidRPr="00CA7764">
        <w:rPr>
          <w:u w:val="single"/>
        </w:rPr>
        <w:t xml:space="preserve"> of the </w:t>
      </w:r>
      <w:r w:rsidRPr="00CA7764">
        <w:rPr>
          <w:highlight w:val="cyan"/>
          <w:u w:val="single"/>
        </w:rPr>
        <w:t xml:space="preserve">American monetary system may lead </w:t>
      </w:r>
      <w:r w:rsidRPr="00CA7764">
        <w:rPr>
          <w:rStyle w:val="Emphasis"/>
          <w:highlight w:val="cyan"/>
        </w:rPr>
        <w:t>external</w:t>
      </w:r>
      <w:r w:rsidRPr="00CA7764">
        <w:rPr>
          <w:highlight w:val="cyan"/>
          <w:u w:val="single"/>
        </w:rPr>
        <w:t xml:space="preserve"> creditors</w:t>
      </w:r>
      <w:r w:rsidRPr="00CA7764">
        <w:rPr>
          <w:u w:val="single"/>
        </w:rPr>
        <w:t xml:space="preserve"> to try to </w:t>
      </w:r>
      <w:r w:rsidRPr="00CA7764">
        <w:rPr>
          <w:highlight w:val="cyan"/>
          <w:u w:val="single"/>
        </w:rPr>
        <w:t>get rid</w:t>
      </w:r>
      <w:r w:rsidRPr="00CA7764">
        <w:rPr>
          <w:u w:val="single"/>
        </w:rPr>
        <w:t xml:space="preserve"> of these debts, which might push the </w:t>
      </w:r>
      <w:r w:rsidRPr="00CA7764">
        <w:rPr>
          <w:highlight w:val="cyan"/>
          <w:u w:val="single"/>
        </w:rPr>
        <w:t xml:space="preserve">whole </w:t>
      </w:r>
      <w:r w:rsidRPr="00CA7764">
        <w:rPr>
          <w:rStyle w:val="Emphasis"/>
          <w:highlight w:val="cyan"/>
        </w:rPr>
        <w:t>financial system</w:t>
      </w:r>
      <w:r w:rsidRPr="00CA7764">
        <w:rPr>
          <w:u w:val="single"/>
        </w:rPr>
        <w:t xml:space="preserve"> into </w:t>
      </w:r>
      <w:r w:rsidRPr="00CA7764">
        <w:rPr>
          <w:rStyle w:val="Emphasis"/>
          <w:highlight w:val="cyan"/>
        </w:rPr>
        <w:t>collapse</w:t>
      </w:r>
      <w:r w:rsidRPr="00CA7764">
        <w:rPr>
          <w:u w:val="single"/>
        </w:rPr>
        <w:t xml:space="preserve">. The larger the debt, the greater the risk to investors and lenders; thus, any doubts about the security of treasury bonds may cause a sharp increase in their yields, </w:t>
      </w:r>
      <w:r w:rsidRPr="00CA7764">
        <w:rPr>
          <w:highlight w:val="cyan"/>
          <w:u w:val="single"/>
        </w:rPr>
        <w:t xml:space="preserve">complicating </w:t>
      </w:r>
      <w:r w:rsidRPr="00CA7764">
        <w:rPr>
          <w:rStyle w:val="Emphasis"/>
          <w:highlight w:val="cyan"/>
        </w:rPr>
        <w:t>budgetary</w:t>
      </w:r>
      <w:r w:rsidRPr="00CA7764">
        <w:rPr>
          <w:u w:val="single"/>
        </w:rPr>
        <w:t xml:space="preserve"> implementation and leading to further </w:t>
      </w:r>
      <w:r w:rsidRPr="00CA7764">
        <w:rPr>
          <w:rStyle w:val="Emphasis"/>
          <w:highlight w:val="cyan"/>
        </w:rPr>
        <w:t>accumulation</w:t>
      </w:r>
      <w:r w:rsidRPr="00CA7764">
        <w:rPr>
          <w:u w:val="single"/>
        </w:rPr>
        <w:t xml:space="preserve"> of debt</w:t>
      </w:r>
      <w:r w:rsidRPr="00CA7764">
        <w:rPr>
          <w:sz w:val="16"/>
        </w:rPr>
        <w:t xml:space="preserve">. To avoid doubts concerning the quality of US Treasuries, the Fed tries to reduce the amount of debt on its balance sheets, since it bought $4.5 trillion in bonds. </w:t>
      </w:r>
    </w:p>
    <w:p w14:paraId="53413857" w14:textId="77777777" w:rsidR="001A2824" w:rsidRPr="00CA7764" w:rsidRDefault="001A2824" w:rsidP="001A2824">
      <w:pPr>
        <w:rPr>
          <w:sz w:val="16"/>
        </w:rPr>
      </w:pPr>
      <w:r w:rsidRPr="00CA7764">
        <w:rPr>
          <w:u w:val="single"/>
        </w:rPr>
        <w:t xml:space="preserve">Many American financial and social institutions (including pension and social funds) have invested in the national debt, which may cause </w:t>
      </w:r>
      <w:r w:rsidRPr="00CA7764">
        <w:rPr>
          <w:rStyle w:val="Emphasis"/>
          <w:highlight w:val="cyan"/>
        </w:rPr>
        <w:t>major</w:t>
      </w:r>
      <w:r w:rsidRPr="00CA7764">
        <w:rPr>
          <w:highlight w:val="cyan"/>
          <w:u w:val="single"/>
        </w:rPr>
        <w:t xml:space="preserve"> problems</w:t>
      </w:r>
      <w:r w:rsidRPr="00CA7764">
        <w:rPr>
          <w:sz w:val="16"/>
        </w:rPr>
        <w:t xml:space="preserve">. First, the low yields of US Treasuries makes it difficult to increase pensions in line with inflation. </w:t>
      </w:r>
      <w:r w:rsidRPr="00CA7764">
        <w:rPr>
          <w:u w:val="single"/>
        </w:rPr>
        <w:t xml:space="preserve">There have already been </w:t>
      </w:r>
      <w:r w:rsidRPr="00CA7764">
        <w:rPr>
          <w:rStyle w:val="Emphasis"/>
          <w:highlight w:val="cyan"/>
        </w:rPr>
        <w:t>many</w:t>
      </w:r>
      <w:r w:rsidRPr="00CA7764">
        <w:rPr>
          <w:highlight w:val="cyan"/>
          <w:u w:val="single"/>
        </w:rPr>
        <w:t xml:space="preserve"> cases</w:t>
      </w:r>
      <w:r w:rsidRPr="00CA7764">
        <w:rPr>
          <w:u w:val="single"/>
        </w:rPr>
        <w:t xml:space="preserve"> in which pension funds have been unable to do so, and the number of such cases will increase in the future. But if the yields of Treasuries are high, then the </w:t>
      </w:r>
      <w:r w:rsidRPr="00CA7764">
        <w:rPr>
          <w:highlight w:val="cyan"/>
          <w:u w:val="single"/>
        </w:rPr>
        <w:t>budget will “</w:t>
      </w:r>
      <w:r w:rsidRPr="00CA7764">
        <w:rPr>
          <w:rStyle w:val="Emphasis"/>
          <w:highlight w:val="cyan"/>
        </w:rPr>
        <w:t>burst</w:t>
      </w:r>
      <w:r w:rsidRPr="00CA7764">
        <w:rPr>
          <w:highlight w:val="cyan"/>
          <w:u w:val="single"/>
        </w:rPr>
        <w:t xml:space="preserve"> at the seams</w:t>
      </w:r>
      <w:r w:rsidRPr="00CA7764">
        <w:rPr>
          <w:sz w:val="16"/>
        </w:rPr>
        <w:t xml:space="preserve">.” Second, if the country defaults on its national debt, the </w:t>
      </w:r>
      <w:r w:rsidRPr="00CA7764">
        <w:rPr>
          <w:u w:val="single"/>
        </w:rPr>
        <w:t>pension system may collapse, causing a social catastrophe</w:t>
      </w:r>
      <w:r w:rsidRPr="00CA7764">
        <w:rPr>
          <w:sz w:val="16"/>
        </w:rPr>
        <w:t xml:space="preserve">. An ageing population is a problem faced not only by the United States, but many other countries (e.g., Goldstone, Citation2016); all face </w:t>
      </w:r>
      <w:r w:rsidRPr="00CA7764">
        <w:rPr>
          <w:highlight w:val="cyan"/>
          <w:u w:val="single"/>
        </w:rPr>
        <w:t xml:space="preserve">acute </w:t>
      </w:r>
      <w:r w:rsidRPr="00CA7764">
        <w:rPr>
          <w:rStyle w:val="Emphasis"/>
          <w:highlight w:val="cyan"/>
        </w:rPr>
        <w:t>problems</w:t>
      </w:r>
      <w:r w:rsidRPr="00CA7764">
        <w:rPr>
          <w:highlight w:val="cyan"/>
          <w:u w:val="single"/>
        </w:rPr>
        <w:t xml:space="preserve"> with pensions and health </w:t>
      </w:r>
      <w:r w:rsidRPr="00CA7764">
        <w:rPr>
          <w:rStyle w:val="Emphasis"/>
          <w:highlight w:val="cyan"/>
        </w:rPr>
        <w:t>insurance</w:t>
      </w:r>
      <w:r w:rsidRPr="00CA7764">
        <w:rPr>
          <w:highlight w:val="cyan"/>
          <w:u w:val="single"/>
        </w:rPr>
        <w:t xml:space="preserve"> coverage</w:t>
      </w:r>
      <w:r w:rsidRPr="00CA7764">
        <w:rPr>
          <w:sz w:val="16"/>
        </w:rPr>
        <w:t xml:space="preserve">. The United States has peculiar features in this respect (see below). Ageing and age-associated diseases will not allow the U.S. budget to </w:t>
      </w:r>
      <w:r w:rsidRPr="00CA7764">
        <w:rPr>
          <w:u w:val="single"/>
        </w:rPr>
        <w:t xml:space="preserve">significantly reduce these </w:t>
      </w:r>
      <w:r w:rsidRPr="00CA7764">
        <w:rPr>
          <w:rStyle w:val="Emphasis"/>
          <w:highlight w:val="cyan"/>
        </w:rPr>
        <w:t>budgetary</w:t>
      </w:r>
      <w:r w:rsidRPr="00CA7764">
        <w:rPr>
          <w:highlight w:val="cyan"/>
          <w:u w:val="single"/>
        </w:rPr>
        <w:t xml:space="preserve"> pressures</w:t>
      </w:r>
      <w:r w:rsidRPr="00CA7764">
        <w:rPr>
          <w:sz w:val="16"/>
        </w:rPr>
        <w:t xml:space="preserve">. As pensioners and the elderly become an increasingly important part of electorate, no politician or party will be able to ignore their demands. </w:t>
      </w:r>
    </w:p>
    <w:p w14:paraId="081B5453" w14:textId="77777777" w:rsidR="001A2824" w:rsidRPr="00CA7764" w:rsidRDefault="001A2824" w:rsidP="001A2824">
      <w:pPr>
        <w:rPr>
          <w:sz w:val="16"/>
        </w:rPr>
      </w:pPr>
      <w:r w:rsidRPr="00CA7764">
        <w:rPr>
          <w:u w:val="single"/>
        </w:rPr>
        <w:t xml:space="preserve">As a result, the </w:t>
      </w:r>
      <w:r w:rsidRPr="00CA7764">
        <w:rPr>
          <w:highlight w:val="cyan"/>
          <w:u w:val="single"/>
        </w:rPr>
        <w:t xml:space="preserve">problems of </w:t>
      </w:r>
      <w:r w:rsidRPr="00CA7764">
        <w:rPr>
          <w:rStyle w:val="Emphasis"/>
          <w:highlight w:val="cyan"/>
        </w:rPr>
        <w:t>fiscal</w:t>
      </w:r>
      <w:r w:rsidRPr="00CA7764">
        <w:rPr>
          <w:highlight w:val="cyan"/>
          <w:u w:val="single"/>
        </w:rPr>
        <w:t xml:space="preserve"> deficit</w:t>
      </w:r>
      <w:r w:rsidRPr="00CA7764">
        <w:rPr>
          <w:u w:val="single"/>
        </w:rPr>
        <w:t xml:space="preserve"> and </w:t>
      </w:r>
      <w:r w:rsidRPr="00CA7764">
        <w:rPr>
          <w:rStyle w:val="Emphasis"/>
          <w:highlight w:val="cyan"/>
        </w:rPr>
        <w:t>national</w:t>
      </w:r>
      <w:r w:rsidRPr="00CA7764">
        <w:rPr>
          <w:highlight w:val="cyan"/>
          <w:u w:val="single"/>
        </w:rPr>
        <w:t xml:space="preserve"> debt may get worse</w:t>
      </w:r>
      <w:r w:rsidRPr="00CA7764">
        <w:rPr>
          <w:u w:val="single"/>
        </w:rPr>
        <w:t xml:space="preserve">, while the state must somehow solve the </w:t>
      </w:r>
      <w:r w:rsidRPr="00CA7764">
        <w:rPr>
          <w:rStyle w:val="Emphasis"/>
          <w:highlight w:val="cyan"/>
        </w:rPr>
        <w:t>problem</w:t>
      </w:r>
      <w:r w:rsidRPr="00CA7764">
        <w:rPr>
          <w:highlight w:val="cyan"/>
          <w:u w:val="single"/>
        </w:rPr>
        <w:t xml:space="preserve"> of pension indexation</w:t>
      </w:r>
      <w:r w:rsidRPr="00CA7764">
        <w:rPr>
          <w:sz w:val="16"/>
        </w:rPr>
        <w:t xml:space="preserve">.Footnote10 We should say that the debt load in the USA is large not only at the federal, but also at the local level; corporations and citizens are overburdened with debt as well. The online debt clock for the United States tracks the gross national debt as well as other economic variables. In April 2018, it showed a total debt (including corporations and citizens) of almost $70 trillion (on average $213,000 per person or $836,000 per family). In this case, only total US debt interest payments amount to $2 trillion 623 billion, or 13.4% of GDP ($19.9 trillion). Generally, one-seventh of the U.S. GDP is income from debt servicing, which is a largely parasitic sector. The stronger is the parasitic credit sector, </w:t>
      </w:r>
      <w:r w:rsidRPr="00CA7764">
        <w:rPr>
          <w:u w:val="single"/>
        </w:rPr>
        <w:t>the more capital is diverted away from other sectors, and the economy generally grows weaker</w:t>
      </w:r>
      <w:r w:rsidRPr="00CA7764">
        <w:rPr>
          <w:sz w:val="16"/>
        </w:rPr>
        <w:t xml:space="preserve">. States and territories also have massive debts.Footnote11 But here the growth opportunities are limited (since the opportunities for emission within the states are limited). Thus, there are periodic crises and numerous municipal units are forced to raise local taxes. According to some reports, there are more than 400 cities whose financial situation makes them candidates for bankruptcy (Rogers, Citation2017). In particular, there was a massive budget crisis in the state of Illinois in 2017 (including its deeply indebted city of Chicago). </w:t>
      </w:r>
      <w:r w:rsidRPr="00CA7764">
        <w:rPr>
          <w:i/>
          <w:iCs/>
          <w:u w:val="single"/>
        </w:rPr>
        <w:t xml:space="preserve">Thus, </w:t>
      </w:r>
      <w:r w:rsidRPr="00CA7764">
        <w:rPr>
          <w:i/>
          <w:iCs/>
          <w:highlight w:val="cyan"/>
          <w:u w:val="single"/>
        </w:rPr>
        <w:t xml:space="preserve">the </w:t>
      </w:r>
      <w:r w:rsidRPr="00CA7764">
        <w:rPr>
          <w:rStyle w:val="Emphasis"/>
          <w:highlight w:val="cyan"/>
        </w:rPr>
        <w:t>problem</w:t>
      </w:r>
      <w:r w:rsidRPr="00CA7764">
        <w:rPr>
          <w:i/>
          <w:iCs/>
          <w:u w:val="single"/>
        </w:rPr>
        <w:t xml:space="preserve"> of </w:t>
      </w:r>
      <w:r w:rsidRPr="00CA7764">
        <w:rPr>
          <w:i/>
          <w:iCs/>
          <w:highlight w:val="cyan"/>
          <w:u w:val="single"/>
        </w:rPr>
        <w:t xml:space="preserve">increasing </w:t>
      </w:r>
      <w:r w:rsidRPr="00CA7764">
        <w:rPr>
          <w:rStyle w:val="Emphasis"/>
          <w:highlight w:val="cyan"/>
        </w:rPr>
        <w:t>indebtedness</w:t>
      </w:r>
      <w:r w:rsidRPr="00CA7764">
        <w:rPr>
          <w:i/>
          <w:iCs/>
          <w:u w:val="single"/>
        </w:rPr>
        <w:t xml:space="preserve"> continues to </w:t>
      </w:r>
      <w:r w:rsidRPr="00CA7764">
        <w:rPr>
          <w:rStyle w:val="Emphasis"/>
          <w:highlight w:val="cyan"/>
        </w:rPr>
        <w:t>grow</w:t>
      </w:r>
      <w:r w:rsidRPr="00CA7764">
        <w:rPr>
          <w:i/>
          <w:iCs/>
          <w:u w:val="single"/>
        </w:rPr>
        <w:t xml:space="preserve"> more important at the </w:t>
      </w:r>
      <w:r w:rsidRPr="00CA7764">
        <w:rPr>
          <w:rStyle w:val="Emphasis"/>
          <w:highlight w:val="cyan"/>
        </w:rPr>
        <w:t>federal</w:t>
      </w:r>
      <w:r w:rsidRPr="00CA7764">
        <w:rPr>
          <w:i/>
          <w:iCs/>
          <w:u w:val="single"/>
        </w:rPr>
        <w:t xml:space="preserve"> and local levels, as well as for </w:t>
      </w:r>
      <w:r w:rsidRPr="00CA7764">
        <w:rPr>
          <w:i/>
          <w:iCs/>
          <w:highlight w:val="cyan"/>
          <w:u w:val="single"/>
        </w:rPr>
        <w:t>firms</w:t>
      </w:r>
      <w:r w:rsidRPr="00CA7764">
        <w:rPr>
          <w:i/>
          <w:iCs/>
          <w:u w:val="single"/>
        </w:rPr>
        <w:t xml:space="preserve"> and for </w:t>
      </w:r>
      <w:r w:rsidRPr="00CA7764">
        <w:rPr>
          <w:i/>
          <w:iCs/>
          <w:highlight w:val="cyan"/>
          <w:u w:val="single"/>
        </w:rPr>
        <w:t>citizens</w:t>
      </w:r>
      <w:r w:rsidRPr="00CA7764">
        <w:rPr>
          <w:i/>
          <w:iCs/>
          <w:sz w:val="16"/>
        </w:rPr>
        <w:t xml:space="preserve">. There are no comprehensive solutions; </w:t>
      </w:r>
      <w:r w:rsidRPr="00CA7764">
        <w:rPr>
          <w:i/>
          <w:iCs/>
          <w:highlight w:val="cyan"/>
          <w:u w:val="single"/>
        </w:rPr>
        <w:t>attempts</w:t>
      </w:r>
      <w:r w:rsidRPr="00CA7764">
        <w:rPr>
          <w:i/>
          <w:iCs/>
          <w:u w:val="single"/>
        </w:rPr>
        <w:t xml:space="preserve"> to solve it </w:t>
      </w:r>
      <w:r w:rsidRPr="00CA7764">
        <w:rPr>
          <w:i/>
          <w:iCs/>
          <w:highlight w:val="cyan"/>
          <w:u w:val="single"/>
        </w:rPr>
        <w:t>fundamentally</w:t>
      </w:r>
      <w:r w:rsidRPr="00CA7764">
        <w:rPr>
          <w:i/>
          <w:iCs/>
          <w:u w:val="single"/>
        </w:rPr>
        <w:t xml:space="preserve"> will </w:t>
      </w:r>
      <w:r w:rsidRPr="00CA7764">
        <w:rPr>
          <w:i/>
          <w:iCs/>
          <w:highlight w:val="cyan"/>
          <w:u w:val="single"/>
        </w:rPr>
        <w:t xml:space="preserve">lead to </w:t>
      </w:r>
      <w:r w:rsidRPr="00CA7764">
        <w:rPr>
          <w:rStyle w:val="Emphasis"/>
          <w:highlight w:val="cyan"/>
        </w:rPr>
        <w:t>collapse</w:t>
      </w:r>
      <w:r w:rsidRPr="00CA7764">
        <w:rPr>
          <w:i/>
          <w:iCs/>
          <w:u w:val="single"/>
        </w:rPr>
        <w:t xml:space="preserve"> of the </w:t>
      </w:r>
      <w:r w:rsidRPr="00CA7764">
        <w:rPr>
          <w:rStyle w:val="Emphasis"/>
          <w:highlight w:val="cyan"/>
        </w:rPr>
        <w:t>social</w:t>
      </w:r>
      <w:r w:rsidRPr="00CA7764">
        <w:rPr>
          <w:i/>
          <w:iCs/>
          <w:u w:val="single"/>
        </w:rPr>
        <w:t xml:space="preserve"> and </w:t>
      </w:r>
      <w:r w:rsidRPr="00CA7764">
        <w:rPr>
          <w:rStyle w:val="Emphasis"/>
          <w:highlight w:val="cyan"/>
        </w:rPr>
        <w:t>political</w:t>
      </w:r>
      <w:r w:rsidRPr="00CA7764">
        <w:rPr>
          <w:i/>
          <w:iCs/>
          <w:highlight w:val="cyan"/>
          <w:u w:val="single"/>
        </w:rPr>
        <w:t xml:space="preserve"> systems</w:t>
      </w:r>
      <w:r w:rsidRPr="00CA7764">
        <w:rPr>
          <w:i/>
          <w:iCs/>
          <w:u w:val="single"/>
        </w:rPr>
        <w:t xml:space="preserve">, and </w:t>
      </w:r>
      <w:r w:rsidRPr="00CA7764">
        <w:rPr>
          <w:i/>
          <w:iCs/>
          <w:highlight w:val="cyan"/>
          <w:u w:val="single"/>
        </w:rPr>
        <w:t xml:space="preserve">refusal to </w:t>
      </w:r>
      <w:r w:rsidRPr="00CA7764">
        <w:rPr>
          <w:rStyle w:val="Emphasis"/>
          <w:highlight w:val="cyan"/>
        </w:rPr>
        <w:t>address</w:t>
      </w:r>
      <w:r w:rsidRPr="00CA7764">
        <w:rPr>
          <w:i/>
          <w:iCs/>
          <w:u w:val="single"/>
        </w:rPr>
        <w:t xml:space="preserve"> the problem will </w:t>
      </w:r>
      <w:r w:rsidRPr="00CA7764">
        <w:rPr>
          <w:i/>
          <w:iCs/>
          <w:highlight w:val="cyan"/>
          <w:u w:val="single"/>
        </w:rPr>
        <w:t xml:space="preserve">lead to </w:t>
      </w:r>
      <w:r w:rsidRPr="00CA7764">
        <w:rPr>
          <w:rStyle w:val="Emphasis"/>
          <w:highlight w:val="cyan"/>
        </w:rPr>
        <w:t>inevitable</w:t>
      </w:r>
      <w:r w:rsidRPr="00CA7764">
        <w:rPr>
          <w:i/>
          <w:iCs/>
          <w:highlight w:val="cyan"/>
          <w:u w:val="single"/>
        </w:rPr>
        <w:t xml:space="preserve"> financial debt crises</w:t>
      </w:r>
      <w:r w:rsidRPr="00CA7764">
        <w:rPr>
          <w:i/>
          <w:iCs/>
          <w:u w:val="single"/>
        </w:rPr>
        <w:t xml:space="preserve"> and the potential for default</w:t>
      </w:r>
      <w:r w:rsidRPr="00CA7764">
        <w:rPr>
          <w:sz w:val="16"/>
        </w:rPr>
        <w:t>.</w:t>
      </w:r>
    </w:p>
    <w:p w14:paraId="0229F00E" w14:textId="77777777" w:rsidR="001A2824" w:rsidRPr="001A2824" w:rsidRDefault="001A2824" w:rsidP="001A2824"/>
    <w:p w14:paraId="2B91A678" w14:textId="1106CF61" w:rsidR="00D06111" w:rsidRDefault="00D06111" w:rsidP="00D06111">
      <w:pPr>
        <w:pStyle w:val="Heading3"/>
      </w:pPr>
      <w:r>
        <w:t>Sustainability---Clinging Bad---2NC</w:t>
      </w:r>
    </w:p>
    <w:p w14:paraId="7B2AFF34" w14:textId="77777777" w:rsidR="00D06111" w:rsidRDefault="00D06111" w:rsidP="00D06111">
      <w:pPr>
        <w:pStyle w:val="Heading4"/>
      </w:pPr>
      <w:r>
        <w:t xml:space="preserve">Retrenchment is </w:t>
      </w:r>
      <w:r w:rsidRPr="00937BA5">
        <w:rPr>
          <w:u w:val="single"/>
        </w:rPr>
        <w:t>certain</w:t>
      </w:r>
      <w:r>
        <w:t xml:space="preserve"> under Trump---maintaining balance is key. </w:t>
      </w:r>
    </w:p>
    <w:p w14:paraId="3B8D6ED8" w14:textId="77777777" w:rsidR="00D06111" w:rsidRPr="00C223AB" w:rsidRDefault="00D06111" w:rsidP="00D06111">
      <w:r w:rsidRPr="00937BA5">
        <w:rPr>
          <w:rStyle w:val="Style13ptBold"/>
        </w:rPr>
        <w:t>Sothirak 4/26</w:t>
      </w:r>
      <w:r>
        <w:t xml:space="preserve"> [</w:t>
      </w:r>
      <w:r w:rsidRPr="00937BA5">
        <w:t>Pou Sothirak is Distinguished Adviser to the Cambodian Centre for Regional Studies (CCRS) and Peyson Hunt is a Visiting Senior Fellow at CCRS.</w:t>
      </w:r>
      <w:r>
        <w:t xml:space="preserve"> “</w:t>
      </w:r>
      <w:r w:rsidRPr="00937BA5">
        <w:t>Opinion | Trump world: the unravelling of American global leadership</w:t>
      </w:r>
      <w:r>
        <w:t xml:space="preserve">.” </w:t>
      </w:r>
      <w:r w:rsidRPr="00937BA5">
        <w:t>https://www.scmp.com/week-asia/opinion/article/3307981/trump-world-unravelling-american-global-leadership</w:t>
      </w:r>
      <w:r>
        <w:t>] //aka</w:t>
      </w:r>
    </w:p>
    <w:p w14:paraId="3BE21F2C" w14:textId="77777777" w:rsidR="00D06111" w:rsidRPr="00937BA5" w:rsidRDefault="00D06111" w:rsidP="00D06111">
      <w:pPr>
        <w:rPr>
          <w:sz w:val="14"/>
        </w:rPr>
      </w:pPr>
      <w:r w:rsidRPr="00937BA5">
        <w:rPr>
          <w:sz w:val="14"/>
        </w:rPr>
        <w:t xml:space="preserve">Since the end of the Second World War, the United States has sought to guide, if not dominate, the international system. The rules-based order, economic and trade </w:t>
      </w:r>
      <w:proofErr w:type="spellStart"/>
      <w:r w:rsidRPr="00937BA5">
        <w:rPr>
          <w:sz w:val="14"/>
        </w:rPr>
        <w:t>liberalisation</w:t>
      </w:r>
      <w:proofErr w:type="spellEnd"/>
      <w:r w:rsidRPr="00937BA5">
        <w:rPr>
          <w:sz w:val="14"/>
        </w:rPr>
        <w:t>, and promotion of human rights were hallmarks of this era.</w:t>
      </w:r>
    </w:p>
    <w:p w14:paraId="6CD2B87E" w14:textId="77777777" w:rsidR="00D06111" w:rsidRPr="008B6A96" w:rsidRDefault="00D06111" w:rsidP="00D06111">
      <w:pPr>
        <w:rPr>
          <w:rStyle w:val="StyleUnderline"/>
        </w:rPr>
      </w:pPr>
      <w:r w:rsidRPr="008B6A96">
        <w:rPr>
          <w:rStyle w:val="StyleUnderline"/>
        </w:rPr>
        <w:t xml:space="preserve">Today, however, America’s role in the world is undergoing a </w:t>
      </w:r>
      <w:r w:rsidRPr="008B6A96">
        <w:rPr>
          <w:rStyle w:val="Emphasis"/>
        </w:rPr>
        <w:t>profound transformation.</w:t>
      </w:r>
      <w:r w:rsidRPr="008B6A96">
        <w:rPr>
          <w:rStyle w:val="StyleUnderline"/>
        </w:rPr>
        <w:t xml:space="preserve"> While many blame this shift on President Donald Trump, his administration is more a symptom of a deeper reckoning with America’s self-image than the cause.</w:t>
      </w:r>
    </w:p>
    <w:p w14:paraId="6AFCADFC" w14:textId="77777777" w:rsidR="00D06111" w:rsidRPr="008B6A96" w:rsidRDefault="00D06111" w:rsidP="00D06111">
      <w:pPr>
        <w:rPr>
          <w:rStyle w:val="Emphasis"/>
        </w:rPr>
      </w:pPr>
      <w:r w:rsidRPr="008B6A96">
        <w:rPr>
          <w:rStyle w:val="StyleUnderline"/>
        </w:rPr>
        <w:t xml:space="preserve">There is a growing fatigue with global leadership – a sense that the costs outweigh the benefits and that the time has come to look inward. This mindset is reshaping how the US engages with the world, with the </w:t>
      </w:r>
      <w:r w:rsidRPr="008B6A96">
        <w:rPr>
          <w:rStyle w:val="Emphasis"/>
        </w:rPr>
        <w:t>consequences already emerging.</w:t>
      </w:r>
    </w:p>
    <w:p w14:paraId="7AAB9242" w14:textId="77777777" w:rsidR="00D06111" w:rsidRPr="008B6A96" w:rsidRDefault="00D06111" w:rsidP="00D06111">
      <w:pPr>
        <w:rPr>
          <w:rStyle w:val="StyleUnderline"/>
        </w:rPr>
      </w:pPr>
      <w:r w:rsidRPr="00937BA5">
        <w:rPr>
          <w:sz w:val="14"/>
        </w:rPr>
        <w:t xml:space="preserve">As domestic concerns take precedence, the global order is shifting. </w:t>
      </w:r>
      <w:r w:rsidRPr="008B6A96">
        <w:rPr>
          <w:rStyle w:val="StyleUnderline"/>
        </w:rPr>
        <w:t xml:space="preserve">The US is retreating from its traditional role as a </w:t>
      </w:r>
      <w:proofErr w:type="spellStart"/>
      <w:r w:rsidRPr="008B6A96">
        <w:rPr>
          <w:rStyle w:val="StyleUnderline"/>
        </w:rPr>
        <w:t>stabilising</w:t>
      </w:r>
      <w:proofErr w:type="spellEnd"/>
      <w:r w:rsidRPr="008B6A96">
        <w:rPr>
          <w:rStyle w:val="StyleUnderline"/>
        </w:rPr>
        <w:t xml:space="preserve"> force, embracing a more unpredictable and self-interested approach.</w:t>
      </w:r>
    </w:p>
    <w:p w14:paraId="2316D59B" w14:textId="77777777" w:rsidR="00D06111" w:rsidRPr="008B6A96" w:rsidRDefault="00D06111" w:rsidP="00D06111">
      <w:pPr>
        <w:rPr>
          <w:rStyle w:val="StyleUnderline"/>
        </w:rPr>
      </w:pPr>
      <w:r w:rsidRPr="008B6A96">
        <w:rPr>
          <w:rStyle w:val="StyleUnderline"/>
        </w:rPr>
        <w:t xml:space="preserve">Once again, American isolationism is </w:t>
      </w:r>
      <w:r w:rsidRPr="008B6A96">
        <w:rPr>
          <w:rStyle w:val="Emphasis"/>
        </w:rPr>
        <w:t>on the rise.</w:t>
      </w:r>
      <w:r w:rsidRPr="008B6A96">
        <w:rPr>
          <w:rStyle w:val="StyleUnderline"/>
        </w:rPr>
        <w:t xml:space="preserve"> The Trump administration has </w:t>
      </w:r>
      <w:proofErr w:type="spellStart"/>
      <w:r w:rsidRPr="008B6A96">
        <w:rPr>
          <w:rStyle w:val="StyleUnderline"/>
        </w:rPr>
        <w:t>capitalised</w:t>
      </w:r>
      <w:proofErr w:type="spellEnd"/>
      <w:r w:rsidRPr="008B6A96">
        <w:rPr>
          <w:rStyle w:val="StyleUnderline"/>
        </w:rPr>
        <w:t xml:space="preserve"> on this national identity crisis, pursuing a foreign policy that </w:t>
      </w:r>
      <w:proofErr w:type="spellStart"/>
      <w:r w:rsidRPr="008B6A96">
        <w:rPr>
          <w:rStyle w:val="StyleUnderline"/>
        </w:rPr>
        <w:t>prioritises</w:t>
      </w:r>
      <w:proofErr w:type="spellEnd"/>
      <w:r w:rsidRPr="008B6A96">
        <w:rPr>
          <w:rStyle w:val="StyleUnderline"/>
        </w:rPr>
        <w:t xml:space="preserve"> immediate economic wins over long-term strategy. It has disengaged from commitments it deems outdated, recalibrating rather than </w:t>
      </w:r>
      <w:proofErr w:type="spellStart"/>
      <w:r w:rsidRPr="008B6A96">
        <w:rPr>
          <w:rStyle w:val="StyleUnderline"/>
        </w:rPr>
        <w:t>revolutionising</w:t>
      </w:r>
      <w:proofErr w:type="spellEnd"/>
      <w:r w:rsidRPr="008B6A96">
        <w:rPr>
          <w:rStyle w:val="StyleUnderline"/>
        </w:rPr>
        <w:t xml:space="preserve"> America’s global stance.</w:t>
      </w:r>
    </w:p>
    <w:p w14:paraId="3E0D56E1" w14:textId="77777777" w:rsidR="00D06111" w:rsidRPr="008B6A96" w:rsidRDefault="00D06111" w:rsidP="00D06111">
      <w:pPr>
        <w:rPr>
          <w:rStyle w:val="StyleUnderline"/>
        </w:rPr>
      </w:pPr>
      <w:r w:rsidRPr="00937BA5">
        <w:rPr>
          <w:sz w:val="14"/>
        </w:rPr>
        <w:t xml:space="preserve">Trump has reduced alliances to transactional arrangements, shaped by a populist </w:t>
      </w:r>
      <w:proofErr w:type="spellStart"/>
      <w:r w:rsidRPr="00937BA5">
        <w:rPr>
          <w:sz w:val="14"/>
        </w:rPr>
        <w:t>scepticism</w:t>
      </w:r>
      <w:proofErr w:type="spellEnd"/>
      <w:r w:rsidRPr="00937BA5">
        <w:rPr>
          <w:sz w:val="14"/>
        </w:rPr>
        <w:t xml:space="preserve"> towards traditional security partnerships. While this sentiment is not new, </w:t>
      </w:r>
      <w:r w:rsidRPr="008B6A96">
        <w:rPr>
          <w:rStyle w:val="StyleUnderline"/>
        </w:rPr>
        <w:t xml:space="preserve">his administration has been the first to </w:t>
      </w:r>
      <w:r w:rsidRPr="008B6A96">
        <w:rPr>
          <w:rStyle w:val="Emphasis"/>
        </w:rPr>
        <w:t>fully commit</w:t>
      </w:r>
      <w:r w:rsidRPr="008B6A96">
        <w:rPr>
          <w:rStyle w:val="StyleUnderline"/>
        </w:rPr>
        <w:t xml:space="preserve"> to rewriting the rules.</w:t>
      </w:r>
    </w:p>
    <w:p w14:paraId="20CAB8BA" w14:textId="77777777" w:rsidR="00D06111" w:rsidRPr="008B6A96" w:rsidRDefault="00D06111" w:rsidP="00D06111">
      <w:pPr>
        <w:rPr>
          <w:rStyle w:val="StyleUnderline"/>
        </w:rPr>
      </w:pPr>
      <w:r w:rsidRPr="00937BA5">
        <w:rPr>
          <w:sz w:val="14"/>
        </w:rPr>
        <w:t xml:space="preserve">Politicians and media figures have seized on public apathy, portraying US military and financial support for allies as an unfair burden on taxpayers. This has </w:t>
      </w:r>
      <w:proofErr w:type="spellStart"/>
      <w:r w:rsidRPr="00937BA5">
        <w:rPr>
          <w:sz w:val="14"/>
        </w:rPr>
        <w:t>fuelled</w:t>
      </w:r>
      <w:proofErr w:type="spellEnd"/>
      <w:r w:rsidRPr="00937BA5">
        <w:rPr>
          <w:sz w:val="14"/>
        </w:rPr>
        <w:t xml:space="preserve"> domestic resentment, particularly towards Nato allies, who are increasingly viewed as beneficiaries of a “free ride”. </w:t>
      </w:r>
      <w:r w:rsidRPr="008B6A96">
        <w:rPr>
          <w:rStyle w:val="StyleUnderline"/>
        </w:rPr>
        <w:t>Alliances, once rooted in shared values, are now measured through a cost-benefit lens.</w:t>
      </w:r>
    </w:p>
    <w:p w14:paraId="1C1D79E2" w14:textId="77777777" w:rsidR="00D06111" w:rsidRPr="008B6A96" w:rsidRDefault="00D06111" w:rsidP="00D06111">
      <w:pPr>
        <w:rPr>
          <w:rStyle w:val="StyleUnderline"/>
        </w:rPr>
      </w:pPr>
      <w:r w:rsidRPr="008B6A96">
        <w:rPr>
          <w:rStyle w:val="StyleUnderline"/>
        </w:rPr>
        <w:t>This shift has made traditional alliances vulnerable, susceptible to changing public sentiment, disinformation campaigns and cyberwarfare. As a result, some allies are exploring alternative security arrangements or developing independent military capabilities, including nuclear deterrence.</w:t>
      </w:r>
    </w:p>
    <w:p w14:paraId="31D9A36D" w14:textId="77777777" w:rsidR="00D06111" w:rsidRPr="008B6A96" w:rsidRDefault="00D06111" w:rsidP="00D06111">
      <w:pPr>
        <w:rPr>
          <w:rStyle w:val="StyleUnderline"/>
        </w:rPr>
      </w:pPr>
      <w:r w:rsidRPr="008B6A96">
        <w:rPr>
          <w:rStyle w:val="StyleUnderline"/>
        </w:rPr>
        <w:t xml:space="preserve">New power </w:t>
      </w:r>
      <w:proofErr w:type="spellStart"/>
      <w:r w:rsidRPr="008B6A96">
        <w:rPr>
          <w:rStyle w:val="StyleUnderline"/>
        </w:rPr>
        <w:t>centres</w:t>
      </w:r>
      <w:proofErr w:type="spellEnd"/>
    </w:p>
    <w:p w14:paraId="055F5BA7" w14:textId="77777777" w:rsidR="00D06111" w:rsidRPr="008B6A96" w:rsidRDefault="00D06111" w:rsidP="00D06111">
      <w:pPr>
        <w:rPr>
          <w:rStyle w:val="StyleUnderline"/>
        </w:rPr>
      </w:pPr>
      <w:r w:rsidRPr="008B6A96">
        <w:rPr>
          <w:rStyle w:val="Emphasis"/>
        </w:rPr>
        <w:t xml:space="preserve">As the US steps back, other power </w:t>
      </w:r>
      <w:proofErr w:type="spellStart"/>
      <w:r w:rsidRPr="008B6A96">
        <w:rPr>
          <w:rStyle w:val="Emphasis"/>
        </w:rPr>
        <w:t>centres</w:t>
      </w:r>
      <w:proofErr w:type="spellEnd"/>
      <w:r w:rsidRPr="008B6A96">
        <w:rPr>
          <w:rStyle w:val="Emphasis"/>
        </w:rPr>
        <w:t xml:space="preserve"> are rising</w:t>
      </w:r>
      <w:r w:rsidRPr="008B6A96">
        <w:rPr>
          <w:rStyle w:val="StyleUnderline"/>
        </w:rPr>
        <w:t xml:space="preserve">. China’s Belt and Road Initiative and the </w:t>
      </w:r>
      <w:proofErr w:type="spellStart"/>
      <w:r w:rsidRPr="008B6A96">
        <w:rPr>
          <w:rStyle w:val="StyleUnderline"/>
        </w:rPr>
        <w:t>Brics</w:t>
      </w:r>
      <w:proofErr w:type="spellEnd"/>
      <w:r w:rsidRPr="008B6A96">
        <w:rPr>
          <w:rStyle w:val="StyleUnderline"/>
        </w:rPr>
        <w:t xml:space="preserve"> bloc offer alternatives to the US-led order.</w:t>
      </w:r>
      <w:r w:rsidRPr="00937BA5">
        <w:rPr>
          <w:sz w:val="14"/>
        </w:rPr>
        <w:t xml:space="preserve"> While these initiatives lack the ideological framework of the post-World War II system, </w:t>
      </w:r>
      <w:r w:rsidRPr="008B6A96">
        <w:rPr>
          <w:rStyle w:val="StyleUnderline"/>
        </w:rPr>
        <w:t xml:space="preserve">they appeal to nations </w:t>
      </w:r>
      <w:r w:rsidRPr="008B6A96">
        <w:rPr>
          <w:rStyle w:val="Emphasis"/>
        </w:rPr>
        <w:t>disillusioned</w:t>
      </w:r>
      <w:r w:rsidRPr="008B6A96">
        <w:rPr>
          <w:rStyle w:val="StyleUnderline"/>
        </w:rPr>
        <w:t xml:space="preserve"> with Western-dominated institutions.</w:t>
      </w:r>
    </w:p>
    <w:p w14:paraId="364BBAFC" w14:textId="77777777" w:rsidR="00D06111" w:rsidRPr="008B6A96" w:rsidRDefault="00D06111" w:rsidP="00D06111">
      <w:pPr>
        <w:rPr>
          <w:rStyle w:val="StyleUnderline"/>
        </w:rPr>
      </w:pPr>
      <w:r w:rsidRPr="00937BA5">
        <w:rPr>
          <w:sz w:val="14"/>
        </w:rPr>
        <w:t xml:space="preserve">However, neither China nor Russia has the economic or logistical capacity to fully replace the US. Instead, </w:t>
      </w:r>
      <w:r w:rsidRPr="008B6A96">
        <w:rPr>
          <w:rStyle w:val="StyleUnderline"/>
        </w:rPr>
        <w:t>the world is moving towards a model of great-power bargaining, where dominant states carve out spheres of influence, often sidelining smaller nations in the process.</w:t>
      </w:r>
    </w:p>
    <w:p w14:paraId="12511A8F" w14:textId="77777777" w:rsidR="00D06111" w:rsidRPr="00937BA5" w:rsidRDefault="00D06111" w:rsidP="00D06111">
      <w:pPr>
        <w:rPr>
          <w:sz w:val="14"/>
        </w:rPr>
      </w:pPr>
      <w:r w:rsidRPr="00937BA5">
        <w:rPr>
          <w:sz w:val="14"/>
        </w:rPr>
        <w:t>The biggest losers in this transition are likely to be Europe and the Global South. The European Union, which has long relied on American security, now faces an uncertain geopolitical landscape without a dependable US partner. Similarly, nations in the Global South, which have historically depended on multilateral institutions for economic and security aid, are becoming increasingly vulnerable to regional power struggles.</w:t>
      </w:r>
    </w:p>
    <w:p w14:paraId="4C749E97" w14:textId="77777777" w:rsidR="00D06111" w:rsidRPr="008B6A96" w:rsidRDefault="00D06111" w:rsidP="00D06111">
      <w:pPr>
        <w:rPr>
          <w:rStyle w:val="StyleUnderline"/>
        </w:rPr>
      </w:pPr>
      <w:r w:rsidRPr="008B6A96">
        <w:rPr>
          <w:rStyle w:val="Emphasis"/>
        </w:rPr>
        <w:t>Regionalism will experience a renaissance.</w:t>
      </w:r>
      <w:r w:rsidRPr="008B6A96">
        <w:rPr>
          <w:rStyle w:val="StyleUnderline"/>
        </w:rPr>
        <w:t xml:space="preserve"> </w:t>
      </w:r>
      <w:proofErr w:type="spellStart"/>
      <w:r w:rsidRPr="008B6A96">
        <w:rPr>
          <w:rStyle w:val="StyleUnderline"/>
        </w:rPr>
        <w:t>Organisations</w:t>
      </w:r>
      <w:proofErr w:type="spellEnd"/>
      <w:r w:rsidRPr="008B6A96">
        <w:rPr>
          <w:rStyle w:val="StyleUnderline"/>
        </w:rPr>
        <w:t xml:space="preserve"> such as the Association of Southeast Asian Nations, Mercosur and the African Union will find cooperation and collaboration essential for survival in this fragmented landscape.</w:t>
      </w:r>
    </w:p>
    <w:p w14:paraId="30F4DB00" w14:textId="77777777" w:rsidR="00D06111" w:rsidRPr="00937BA5" w:rsidRDefault="00D06111" w:rsidP="00D06111">
      <w:pPr>
        <w:rPr>
          <w:sz w:val="14"/>
        </w:rPr>
      </w:pPr>
      <w:r w:rsidRPr="00937BA5">
        <w:rPr>
          <w:sz w:val="14"/>
        </w:rPr>
        <w:t>Nuclear proliferation is likely to accelerate as countries seek to safeguard themselves without relying on US deterrence. Meanwhile, global trade routes, particularly maritime security, are becoming more transactional, with US protection no longer guaranteed but offered at a cost.</w:t>
      </w:r>
    </w:p>
    <w:p w14:paraId="3C82682A" w14:textId="77777777" w:rsidR="00D06111" w:rsidRPr="00937BA5" w:rsidRDefault="00D06111" w:rsidP="00D06111">
      <w:pPr>
        <w:rPr>
          <w:sz w:val="14"/>
        </w:rPr>
      </w:pPr>
      <w:r w:rsidRPr="00937BA5">
        <w:rPr>
          <w:sz w:val="14"/>
        </w:rPr>
        <w:t xml:space="preserve">Even before Trump, the US military was stretched thin, struggling to maintain dominance over global waterways. The Biden administration quickly </w:t>
      </w:r>
      <w:proofErr w:type="spellStart"/>
      <w:r w:rsidRPr="00937BA5">
        <w:rPr>
          <w:sz w:val="14"/>
        </w:rPr>
        <w:t>recognised</w:t>
      </w:r>
      <w:proofErr w:type="spellEnd"/>
      <w:r w:rsidRPr="00937BA5">
        <w:rPr>
          <w:sz w:val="14"/>
        </w:rPr>
        <w:t xml:space="preserve"> these limitations, grappling with escalating Houthi attacks in the Red Sea and an emboldened China in the South China Sea.</w:t>
      </w:r>
    </w:p>
    <w:p w14:paraId="71E2F2F0" w14:textId="77777777" w:rsidR="00D06111" w:rsidRPr="00937BA5" w:rsidRDefault="00D06111" w:rsidP="00D06111">
      <w:pPr>
        <w:rPr>
          <w:sz w:val="14"/>
        </w:rPr>
      </w:pPr>
      <w:r w:rsidRPr="00937BA5">
        <w:rPr>
          <w:sz w:val="14"/>
        </w:rPr>
        <w:t>Leaked communications have revealed the apathy of senior US officials towards maritime security. During the Houthi attacks, for instance, some officials were reluctant to intervene, deeming the turmoil inconsequential to US trade. This marks a shift: global trade instability is no longer seen as a strategic threat to America.</w:t>
      </w:r>
    </w:p>
    <w:p w14:paraId="2A8EDFAB" w14:textId="77777777" w:rsidR="00D06111" w:rsidRPr="00937BA5" w:rsidRDefault="00D06111" w:rsidP="00D06111">
      <w:pPr>
        <w:rPr>
          <w:sz w:val="14"/>
        </w:rPr>
      </w:pPr>
      <w:r w:rsidRPr="00937BA5">
        <w:rPr>
          <w:sz w:val="14"/>
        </w:rPr>
        <w:t>Art of the deal</w:t>
      </w:r>
    </w:p>
    <w:p w14:paraId="46276DF9" w14:textId="77777777" w:rsidR="00D06111" w:rsidRPr="00937BA5" w:rsidRDefault="00D06111" w:rsidP="00D06111">
      <w:pPr>
        <w:rPr>
          <w:sz w:val="14"/>
        </w:rPr>
      </w:pPr>
      <w:r w:rsidRPr="00937BA5">
        <w:rPr>
          <w:sz w:val="14"/>
        </w:rPr>
        <w:t xml:space="preserve">Under Trump, policy decisions increasingly </w:t>
      </w:r>
      <w:proofErr w:type="spellStart"/>
      <w:r w:rsidRPr="00937BA5">
        <w:rPr>
          <w:sz w:val="14"/>
        </w:rPr>
        <w:t>prioritise</w:t>
      </w:r>
      <w:proofErr w:type="spellEnd"/>
      <w:r w:rsidRPr="00937BA5">
        <w:rPr>
          <w:sz w:val="14"/>
        </w:rPr>
        <w:t xml:space="preserve"> public relations victories over substantive, long-term agreements. This trend shapes US engagement with multilateral </w:t>
      </w:r>
      <w:proofErr w:type="spellStart"/>
      <w:r w:rsidRPr="00937BA5">
        <w:rPr>
          <w:sz w:val="14"/>
        </w:rPr>
        <w:t>organisations</w:t>
      </w:r>
      <w:proofErr w:type="spellEnd"/>
      <w:r w:rsidRPr="00937BA5">
        <w:rPr>
          <w:sz w:val="14"/>
        </w:rPr>
        <w:t xml:space="preserve">, which are being replaced by bilateral deals </w:t>
      </w:r>
      <w:proofErr w:type="spellStart"/>
      <w:r w:rsidRPr="00937BA5">
        <w:rPr>
          <w:sz w:val="14"/>
        </w:rPr>
        <w:t>prioritising</w:t>
      </w:r>
      <w:proofErr w:type="spellEnd"/>
      <w:r w:rsidRPr="00937BA5">
        <w:rPr>
          <w:sz w:val="14"/>
        </w:rPr>
        <w:t xml:space="preserve"> economic and military transactions that appeal to domestic audiences.</w:t>
      </w:r>
    </w:p>
    <w:p w14:paraId="71B2D4E7" w14:textId="77777777" w:rsidR="00D06111" w:rsidRPr="00937BA5" w:rsidRDefault="00D06111" w:rsidP="00D06111">
      <w:pPr>
        <w:rPr>
          <w:sz w:val="14"/>
        </w:rPr>
      </w:pPr>
      <w:r w:rsidRPr="00937BA5">
        <w:rPr>
          <w:sz w:val="14"/>
        </w:rPr>
        <w:t>This transactional approach has heightened apprehension among American partners. Once-sacrosanct agreements are now conditional, eroding trust in US commitments.</w:t>
      </w:r>
    </w:p>
    <w:p w14:paraId="749E8DE3" w14:textId="77777777" w:rsidR="00D06111" w:rsidRPr="00937BA5" w:rsidRDefault="00D06111" w:rsidP="00D06111">
      <w:pPr>
        <w:rPr>
          <w:rStyle w:val="StyleUnderline"/>
        </w:rPr>
      </w:pPr>
      <w:r w:rsidRPr="00937BA5">
        <w:rPr>
          <w:rStyle w:val="StyleUnderline"/>
        </w:rPr>
        <w:t xml:space="preserve">This shift poses both </w:t>
      </w:r>
      <w:r w:rsidRPr="00937BA5">
        <w:rPr>
          <w:rStyle w:val="Emphasis"/>
        </w:rPr>
        <w:t>risks and opportunities for Southeast Asia.</w:t>
      </w:r>
      <w:r w:rsidRPr="00937BA5">
        <w:rPr>
          <w:rStyle w:val="StyleUnderline"/>
        </w:rPr>
        <w:t xml:space="preserve"> Vietnam and Cambodia, for example, face steep tariffs due to large trade deficits and their perceived alignment with China. While Vietnam has sought closer security cooperation with the US, its deep economic and political ties with Beijing complicate matters. Cambodia, meanwhile, is seen in Washington as firmly within China’s sphere of influence.</w:t>
      </w:r>
    </w:p>
    <w:p w14:paraId="01B633EE" w14:textId="77777777" w:rsidR="00D06111" w:rsidRPr="00937BA5" w:rsidRDefault="00D06111" w:rsidP="00D06111">
      <w:pPr>
        <w:rPr>
          <w:sz w:val="14"/>
        </w:rPr>
      </w:pPr>
      <w:r w:rsidRPr="00937BA5">
        <w:rPr>
          <w:sz w:val="14"/>
        </w:rPr>
        <w:t xml:space="preserve">Both nations are attempting to address US concerns, openly expressing a desire for dialogue on Trump’s “reciprocal” tariffs. Simultaneously, they are diversifying their trade relationships to </w:t>
      </w:r>
      <w:proofErr w:type="spellStart"/>
      <w:r w:rsidRPr="00937BA5">
        <w:rPr>
          <w:sz w:val="14"/>
        </w:rPr>
        <w:t>minimise</w:t>
      </w:r>
      <w:proofErr w:type="spellEnd"/>
      <w:r w:rsidRPr="00937BA5">
        <w:rPr>
          <w:sz w:val="14"/>
        </w:rPr>
        <w:t xml:space="preserve"> dependence on the US in an increasingly volatile world.</w:t>
      </w:r>
    </w:p>
    <w:p w14:paraId="45F2EBAE" w14:textId="77777777" w:rsidR="00D06111" w:rsidRPr="00937BA5" w:rsidRDefault="00D06111" w:rsidP="00D06111">
      <w:pPr>
        <w:rPr>
          <w:sz w:val="14"/>
        </w:rPr>
      </w:pPr>
      <w:r w:rsidRPr="00937BA5">
        <w:rPr>
          <w:sz w:val="14"/>
        </w:rPr>
        <w:t>The Trump administration’s erratic messaging has not helped. Recent proposals, such as a travel ban targeting Southeast Asian countries, signal a pressure campaign aimed at distancing regional partners from Beijing. Yet this approach leaves governments confused and cautious.</w:t>
      </w:r>
    </w:p>
    <w:p w14:paraId="1348513A" w14:textId="77777777" w:rsidR="00D06111" w:rsidRPr="00937BA5" w:rsidRDefault="00D06111" w:rsidP="00D06111">
      <w:pPr>
        <w:rPr>
          <w:sz w:val="14"/>
        </w:rPr>
      </w:pPr>
      <w:r w:rsidRPr="00937BA5">
        <w:rPr>
          <w:sz w:val="14"/>
        </w:rPr>
        <w:t>Asean, with its consensus-based decision-making and multilateral structure, is unlikely to appeal to a US administration that prefers direct, one-on-one negotiations. Consequently, Asean risks being sidelined as Washington pursues bilateral agreements that promise faster, headline-grabbing outcomes.</w:t>
      </w:r>
    </w:p>
    <w:p w14:paraId="5860CE79" w14:textId="77777777" w:rsidR="00D06111" w:rsidRPr="00937BA5" w:rsidRDefault="00D06111" w:rsidP="00D06111">
      <w:pPr>
        <w:rPr>
          <w:rStyle w:val="StyleUnderline"/>
        </w:rPr>
      </w:pPr>
      <w:r w:rsidRPr="00937BA5">
        <w:rPr>
          <w:rStyle w:val="StyleUnderline"/>
        </w:rPr>
        <w:t xml:space="preserve">While multilateral commitments may be off the table, Southeast Asian nations could use bilateral deals to defuse tensions and secure short-term economic stability. Tailored trade agreements or symbolic security gestures that appear </w:t>
      </w:r>
      <w:proofErr w:type="spellStart"/>
      <w:r w:rsidRPr="00937BA5">
        <w:rPr>
          <w:rStyle w:val="StyleUnderline"/>
        </w:rPr>
        <w:t>favourable</w:t>
      </w:r>
      <w:proofErr w:type="spellEnd"/>
      <w:r w:rsidRPr="00937BA5">
        <w:rPr>
          <w:rStyle w:val="StyleUnderline"/>
        </w:rPr>
        <w:t xml:space="preserve"> to US interests could preserve working relationships without compromising broader regional strategies.</w:t>
      </w:r>
    </w:p>
    <w:p w14:paraId="14DDDED6" w14:textId="77777777" w:rsidR="00D06111" w:rsidRPr="00937BA5" w:rsidRDefault="00D06111" w:rsidP="00D06111">
      <w:pPr>
        <w:rPr>
          <w:rStyle w:val="StyleUnderline"/>
        </w:rPr>
      </w:pPr>
      <w:r w:rsidRPr="00937BA5">
        <w:rPr>
          <w:rStyle w:val="Emphasis"/>
        </w:rPr>
        <w:t>This strategic uncertainty also creates an opening for other regional powers.</w:t>
      </w:r>
      <w:r w:rsidRPr="00937BA5">
        <w:rPr>
          <w:rStyle w:val="StyleUnderline"/>
        </w:rPr>
        <w:t xml:space="preserve"> China and Japan, with their strong institutional ties, economic capacity and commitment to multilateralism, are well-positioned to fill some of the void left by the US.</w:t>
      </w:r>
    </w:p>
    <w:p w14:paraId="1EBA7A48" w14:textId="77777777" w:rsidR="00D06111" w:rsidRPr="00937BA5" w:rsidRDefault="00D06111" w:rsidP="00D06111">
      <w:pPr>
        <w:rPr>
          <w:rStyle w:val="StyleUnderline"/>
        </w:rPr>
      </w:pPr>
      <w:r w:rsidRPr="00937BA5">
        <w:rPr>
          <w:rStyle w:val="StyleUnderline"/>
        </w:rPr>
        <w:t>By investing in regional institutions and presenting themselves as consistent, credible partners, Beijing and Tokyo can enhance their soft power and solidify their leadership roles in Southeast Asia.</w:t>
      </w:r>
    </w:p>
    <w:p w14:paraId="72F1DB05" w14:textId="77777777" w:rsidR="00D06111" w:rsidRPr="00937BA5" w:rsidRDefault="00D06111" w:rsidP="00D06111">
      <w:pPr>
        <w:rPr>
          <w:sz w:val="14"/>
        </w:rPr>
      </w:pPr>
      <w:r w:rsidRPr="00937BA5">
        <w:rPr>
          <w:sz w:val="14"/>
        </w:rPr>
        <w:t>Ultimately, Trump’s foreign policy reflects a deeper identity crisis within the US. For decades, Americans viewed global leadership as a privilege. Under Trump, it is increasingly framed as a burden.</w:t>
      </w:r>
    </w:p>
    <w:p w14:paraId="436C37DE" w14:textId="77777777" w:rsidR="00D06111" w:rsidRPr="00937BA5" w:rsidRDefault="00D06111" w:rsidP="00D06111">
      <w:pPr>
        <w:rPr>
          <w:sz w:val="14"/>
        </w:rPr>
      </w:pPr>
      <w:r w:rsidRPr="00937BA5">
        <w:rPr>
          <w:sz w:val="14"/>
        </w:rPr>
        <w:t xml:space="preserve">This change raises fundamental questions about the future of US engagement in the world. As America steps back, the global stage is left without a clear </w:t>
      </w:r>
      <w:proofErr w:type="spellStart"/>
      <w:r w:rsidRPr="00937BA5">
        <w:rPr>
          <w:sz w:val="14"/>
        </w:rPr>
        <w:t>stabiliser</w:t>
      </w:r>
      <w:proofErr w:type="spellEnd"/>
      <w:r w:rsidRPr="00937BA5">
        <w:rPr>
          <w:sz w:val="14"/>
        </w:rPr>
        <w:t>.</w:t>
      </w:r>
    </w:p>
    <w:p w14:paraId="29A80C74" w14:textId="77777777" w:rsidR="00D06111" w:rsidRPr="00937BA5" w:rsidRDefault="00D06111" w:rsidP="00D06111">
      <w:pPr>
        <w:rPr>
          <w:sz w:val="14"/>
        </w:rPr>
      </w:pPr>
      <w:r w:rsidRPr="00937BA5">
        <w:rPr>
          <w:sz w:val="14"/>
        </w:rPr>
        <w:t>The rules-based order that once governed international affairs is giving way to a system where power plays and opportunism reign. With no nation capable of supplanting the role the US once played, the world is entering an era of uncertainty – one where might makes right and smaller nations have little say in shaping their destiny.</w:t>
      </w:r>
    </w:p>
    <w:p w14:paraId="3F0E9362" w14:textId="2708E00B" w:rsidR="00D06111" w:rsidRPr="00D06111" w:rsidRDefault="00D06111" w:rsidP="00D06111">
      <w:pPr>
        <w:rPr>
          <w:u w:val="single"/>
        </w:rPr>
      </w:pPr>
      <w:r w:rsidRPr="00937BA5">
        <w:rPr>
          <w:rStyle w:val="Emphasis"/>
        </w:rPr>
        <w:t>Whether this shift can be reversed seems unlikely.</w:t>
      </w:r>
      <w:r w:rsidRPr="00937BA5">
        <w:rPr>
          <w:rStyle w:val="StyleUnderline"/>
        </w:rPr>
        <w:t xml:space="preserve"> What is certain, however, is that the world ahead will be more unpredictable, transactional and dangerous than the one that came before it.</w:t>
      </w:r>
    </w:p>
    <w:p w14:paraId="0C6D45FC" w14:textId="24CD037D" w:rsidR="001C5763" w:rsidRPr="00401CF4" w:rsidRDefault="00A37CB1" w:rsidP="001D7566">
      <w:pPr>
        <w:pStyle w:val="Heading2"/>
      </w:pPr>
      <w:r>
        <w:t>Transition</w:t>
      </w:r>
    </w:p>
    <w:p w14:paraId="6CDEB1D6" w14:textId="207C8794" w:rsidR="00D06111" w:rsidRDefault="00D06111" w:rsidP="00D06111">
      <w:pPr>
        <w:pStyle w:val="Heading3"/>
      </w:pPr>
      <w:r>
        <w:t>Transition---Bipolarity---2NC</w:t>
      </w:r>
    </w:p>
    <w:p w14:paraId="3659598D" w14:textId="77777777" w:rsidR="00D06111" w:rsidRDefault="00D06111" w:rsidP="00D06111">
      <w:pPr>
        <w:pStyle w:val="Heading4"/>
      </w:pPr>
      <w:r>
        <w:t xml:space="preserve">The world is settling into </w:t>
      </w:r>
      <w:r w:rsidRPr="00E678F7">
        <w:rPr>
          <w:u w:val="single"/>
        </w:rPr>
        <w:t>peaceful</w:t>
      </w:r>
      <w:r>
        <w:t xml:space="preserve"> US-China </w:t>
      </w:r>
      <w:r w:rsidRPr="00E678F7">
        <w:rPr>
          <w:u w:val="single"/>
        </w:rPr>
        <w:t>bipolarity</w:t>
      </w:r>
      <w:r>
        <w:t xml:space="preserve">---overcorrecting to US hegemony is </w:t>
      </w:r>
      <w:r w:rsidRPr="00E678F7">
        <w:rPr>
          <w:u w:val="single"/>
        </w:rPr>
        <w:t>conflict driving</w:t>
      </w:r>
      <w:r>
        <w:t xml:space="preserve"> and </w:t>
      </w:r>
      <w:r w:rsidRPr="005353A9">
        <w:rPr>
          <w:u w:val="single"/>
        </w:rPr>
        <w:t>alienates</w:t>
      </w:r>
      <w:r>
        <w:t xml:space="preserve"> non-aligned countries. </w:t>
      </w:r>
    </w:p>
    <w:p w14:paraId="1CCD44FA" w14:textId="77777777" w:rsidR="00D06111" w:rsidRPr="00ED15F7" w:rsidRDefault="00D06111" w:rsidP="00D06111">
      <w:pPr>
        <w:rPr>
          <w:rStyle w:val="Style13ptBold"/>
          <w:b w:val="0"/>
          <w:bCs w:val="0"/>
        </w:rPr>
      </w:pPr>
      <w:r>
        <w:rPr>
          <w:rStyle w:val="Style13ptBold"/>
        </w:rPr>
        <w:t xml:space="preserve">Patton and </w:t>
      </w:r>
      <w:proofErr w:type="spellStart"/>
      <w:r w:rsidRPr="00ED15F7">
        <w:rPr>
          <w:rStyle w:val="Style13ptBold"/>
        </w:rPr>
        <w:t>Lemahieu</w:t>
      </w:r>
      <w:proofErr w:type="spellEnd"/>
      <w:r>
        <w:rPr>
          <w:rStyle w:val="Style13ptBold"/>
        </w:rPr>
        <w:t xml:space="preserve"> 24 </w:t>
      </w:r>
      <w:r w:rsidRPr="00ED15F7">
        <w:t xml:space="preserve">[Susannah Patton is Director of the Southeast Asia Program at the Lowy Institute and the Project Lead for the Asia Power Index, the Institute’s annual data-driven assessment that maps the changing distribution of power in the region. Hervé </w:t>
      </w:r>
      <w:proofErr w:type="spellStart"/>
      <w:r w:rsidRPr="00ED15F7">
        <w:t>Lemahieu</w:t>
      </w:r>
      <w:proofErr w:type="spellEnd"/>
      <w:r w:rsidRPr="00ED15F7">
        <w:t xml:space="preserve"> is the Lowy Institute’s Director of Research. “Asia Has No Hegemon</w:t>
      </w:r>
      <w:r>
        <w:t xml:space="preserve"> </w:t>
      </w:r>
      <w:r w:rsidRPr="00ED15F7">
        <w:t>But U.S.-Chinese Bipolarity Is Good for America and the Region.” https://www.foreignaffairs.com/united-states/asia-has-no-hegemon] //aka</w:t>
      </w:r>
    </w:p>
    <w:p w14:paraId="09DBDAA1" w14:textId="77777777" w:rsidR="00D06111" w:rsidRPr="005353A9" w:rsidRDefault="00D06111" w:rsidP="00D06111">
      <w:pPr>
        <w:rPr>
          <w:sz w:val="14"/>
        </w:rPr>
      </w:pPr>
      <w:r w:rsidRPr="005353A9">
        <w:rPr>
          <w:sz w:val="14"/>
        </w:rPr>
        <w:t>Debates about the balance of power in Asia typically rely on one of three views. Some analysts believe, fatalistically, that China has become an unassailably dominant force in the region. Others place continued faith in U.S. primacy and see China as weak, vulnerable, and ultimately containable. Still others, including U.S. allies such as Australia and Japan, tout the emergence of a multipolar Indo-Pacific that could arrest China’s ambitions for regional hegemony.</w:t>
      </w:r>
    </w:p>
    <w:p w14:paraId="525F019E" w14:textId="77777777" w:rsidR="00D06111" w:rsidRPr="00AC56FE" w:rsidRDefault="00D06111" w:rsidP="00D06111">
      <w:pPr>
        <w:rPr>
          <w:rStyle w:val="StyleUnderline"/>
        </w:rPr>
      </w:pPr>
      <w:r w:rsidRPr="00AC56FE">
        <w:rPr>
          <w:rStyle w:val="StyleUnderline"/>
        </w:rPr>
        <w:t xml:space="preserve">An accurate understanding of the balance of power in Asia is critical to the formulation of sound U.S. strategy on China. But none of these prevailing narratives get things quite right. Asia today is </w:t>
      </w:r>
      <w:r w:rsidRPr="00AC56FE">
        <w:rPr>
          <w:rStyle w:val="Emphasis"/>
        </w:rPr>
        <w:t>uniquely bipolar,</w:t>
      </w:r>
      <w:r w:rsidRPr="00AC56FE">
        <w:rPr>
          <w:rStyle w:val="StyleUnderline"/>
        </w:rPr>
        <w:t xml:space="preserve"> dominated by the world’s only two superpowers.</w:t>
      </w:r>
      <w:r w:rsidRPr="005353A9">
        <w:rPr>
          <w:sz w:val="14"/>
        </w:rPr>
        <w:t xml:space="preserve"> Asia is not a European-style concert of powers, a Middle Eastern free-for-all, or a Cold War–era system of opposing blocs. </w:t>
      </w:r>
      <w:r w:rsidRPr="00AC56FE">
        <w:rPr>
          <w:rStyle w:val="StyleUnderline"/>
        </w:rPr>
        <w:t xml:space="preserve">Countries in Asia are for the most part hedging between two giants. The even balance between the United States and China also makes Asia’s power politics </w:t>
      </w:r>
      <w:r w:rsidRPr="00AC56FE">
        <w:rPr>
          <w:rStyle w:val="Emphasis"/>
        </w:rPr>
        <w:t>the most stable</w:t>
      </w:r>
      <w:r w:rsidRPr="00AC56FE">
        <w:rPr>
          <w:rStyle w:val="StyleUnderline"/>
        </w:rPr>
        <w:t xml:space="preserve"> among the major regional theaters.</w:t>
      </w:r>
    </w:p>
    <w:p w14:paraId="21CDEDE8" w14:textId="77777777" w:rsidR="00D06111" w:rsidRPr="00AC56FE" w:rsidRDefault="00D06111" w:rsidP="00D06111">
      <w:pPr>
        <w:rPr>
          <w:rStyle w:val="StyleUnderline"/>
        </w:rPr>
      </w:pPr>
      <w:r w:rsidRPr="00AC56FE">
        <w:rPr>
          <w:rStyle w:val="StyleUnderline"/>
        </w:rPr>
        <w:t xml:space="preserve">To construct a more comprehensive and accurate view of the distribution of power in Asia, the Lowy Institute created the Asia Power Index, which goes beyond the traditional shorthand measure of economic size to look at military capability, national resilience, and the expected future distribution of demographic and economic resources, as well as four dimensions of regional influence: economic relationships, cultural influence, defense networks and diplomacy. What it reveals is a </w:t>
      </w:r>
      <w:r w:rsidRPr="00AC56FE">
        <w:rPr>
          <w:rStyle w:val="Emphasis"/>
        </w:rPr>
        <w:t>durable duopoly</w:t>
      </w:r>
      <w:r w:rsidRPr="00AC56FE">
        <w:rPr>
          <w:rStyle w:val="StyleUnderline"/>
        </w:rPr>
        <w:t xml:space="preserve">: the United States has </w:t>
      </w:r>
      <w:r w:rsidRPr="00AC56FE">
        <w:rPr>
          <w:rStyle w:val="Emphasis"/>
        </w:rPr>
        <w:t>lost primacy in Asia</w:t>
      </w:r>
      <w:r w:rsidRPr="00AC56FE">
        <w:rPr>
          <w:rStyle w:val="StyleUnderline"/>
        </w:rPr>
        <w:t xml:space="preserve"> but remains around ten percent more powerful there than China.</w:t>
      </w:r>
      <w:r w:rsidRPr="005353A9">
        <w:rPr>
          <w:sz w:val="14"/>
        </w:rPr>
        <w:t xml:space="preserve"> Scholars have posited that a power transition is triggered when a rising power’s overall strength approaches 80 percent of that of the established power. By 2018, China had already convincingly breached this threshold. But the dynamic is not that of a rising power eclipsing an established one; </w:t>
      </w:r>
      <w:r w:rsidRPr="00AC56FE">
        <w:rPr>
          <w:rStyle w:val="StyleUnderline"/>
        </w:rPr>
        <w:t>it is a dynamic of two powers that will likely continue to coexist as peer competitors applying different means of influence: the United States mainly uses security partnerships; China mainly uses economic relationships.</w:t>
      </w:r>
    </w:p>
    <w:p w14:paraId="742C9925" w14:textId="77777777" w:rsidR="00D06111" w:rsidRPr="005353A9" w:rsidRDefault="00D06111" w:rsidP="00D06111">
      <w:pPr>
        <w:rPr>
          <w:sz w:val="14"/>
        </w:rPr>
      </w:pPr>
      <w:r w:rsidRPr="00AC56FE">
        <w:rPr>
          <w:rStyle w:val="StyleUnderline"/>
        </w:rPr>
        <w:t xml:space="preserve">In Europe, by contrast, a </w:t>
      </w:r>
      <w:r w:rsidRPr="00AC56FE">
        <w:rPr>
          <w:rStyle w:val="Emphasis"/>
        </w:rPr>
        <w:t>cohesive multipolarity</w:t>
      </w:r>
      <w:r w:rsidRPr="00AC56FE">
        <w:rPr>
          <w:rStyle w:val="StyleUnderline"/>
        </w:rPr>
        <w:t xml:space="preserve"> prevents any single country from posing a hegemonic threat.</w:t>
      </w:r>
      <w:r w:rsidRPr="005353A9">
        <w:rPr>
          <w:sz w:val="14"/>
        </w:rPr>
        <w:t xml:space="preserve"> Russia may hope that the United States’ support for Ukraine will falter, but it does not have the resources to launch a direct conflict with a much larger bloc of EU and NATO countries aligned against it. The Middle East, meanwhile, is defined by messy multipolarity. A handful of players—China, Iran, Israel, Russia, Turkey, Saudi Arabia, and the United Arab Emirates—are jostling for advantage as the United States continues to retreat from the region, but no regional power reigns supreme.</w:t>
      </w:r>
    </w:p>
    <w:p w14:paraId="6DFC25A9" w14:textId="77777777" w:rsidR="00D06111" w:rsidRPr="00AC56FE" w:rsidRDefault="00D06111" w:rsidP="00D06111">
      <w:pPr>
        <w:rPr>
          <w:rStyle w:val="StyleUnderline"/>
        </w:rPr>
      </w:pPr>
      <w:r w:rsidRPr="00AC56FE">
        <w:rPr>
          <w:rStyle w:val="StyleUnderline"/>
        </w:rPr>
        <w:t xml:space="preserve">Bipolarity stabilizes Asia for the moment and enables the United States to protect its vital regional interests, preventing a potential hegemon from disrupting the peace, and safeguarding the economic benefits that Washington derives from trade and investment with the region. But to ensure that this suitable status quo prevails, </w:t>
      </w:r>
      <w:r w:rsidRPr="00AC56FE">
        <w:rPr>
          <w:rStyle w:val="Emphasis"/>
        </w:rPr>
        <w:t>the United States must contend with the strengths and limitations of its power,</w:t>
      </w:r>
      <w:r w:rsidRPr="00AC56FE">
        <w:rPr>
          <w:rStyle w:val="StyleUnderline"/>
        </w:rPr>
        <w:t xml:space="preserve"> rather than overestimate the advantages of its regional alliance partnerships, and strengthen its appeal to nonaligned countries, which are still the majority in Asia.</w:t>
      </w:r>
    </w:p>
    <w:p w14:paraId="7D3DC2F2" w14:textId="77777777" w:rsidR="00D06111" w:rsidRPr="005353A9" w:rsidRDefault="00D06111" w:rsidP="00D06111">
      <w:pPr>
        <w:rPr>
          <w:sz w:val="14"/>
        </w:rPr>
      </w:pPr>
      <w:r w:rsidRPr="005353A9">
        <w:rPr>
          <w:sz w:val="14"/>
        </w:rPr>
        <w:t>THE MIRAGE OF MULTIPOLARITY</w:t>
      </w:r>
    </w:p>
    <w:p w14:paraId="456CB62D" w14:textId="77777777" w:rsidR="00D06111" w:rsidRPr="005353A9" w:rsidRDefault="00D06111" w:rsidP="00D06111">
      <w:pPr>
        <w:rPr>
          <w:sz w:val="14"/>
        </w:rPr>
      </w:pPr>
      <w:r w:rsidRPr="00AC56FE">
        <w:rPr>
          <w:rStyle w:val="Emphasis"/>
        </w:rPr>
        <w:t>Asia’s bipolarity has endured</w:t>
      </w:r>
      <w:r w:rsidRPr="00AC56FE">
        <w:rPr>
          <w:rStyle w:val="StyleUnderline"/>
        </w:rPr>
        <w:t xml:space="preserve"> even as many have hoped that India and Japan could become pillars in a truly multipolar region.</w:t>
      </w:r>
      <w:r w:rsidRPr="005353A9">
        <w:rPr>
          <w:sz w:val="14"/>
        </w:rPr>
        <w:t xml:space="preserve"> But according to the index, each of those countries has less than a third of China’s economic capability, a measure that accounts for the size of their economies, as well as their technological sophistication. India and China have the two largest militaries in the world by number of personnel. Yet India’s ability to project power and influence east of the Strait of Malacca is limited. Neither its military nor Japan’s comes close to matching the capability of China’s People’s Liberation Army or the pace of its recent naval buildup. New Delhi and Tokyo can compete with Beijing in terms of cultural and diplomatic influence in Asia. But when it comes to economic relationships—trade, investment, and development financing—Japan has just 40 percent of China’s regional influence, down from 60 percent in 2018, and India a mere 15 percent.</w:t>
      </w:r>
    </w:p>
    <w:p w14:paraId="7695A45A" w14:textId="77777777" w:rsidR="00D06111" w:rsidRPr="005353A9" w:rsidRDefault="00D06111" w:rsidP="00D06111">
      <w:pPr>
        <w:rPr>
          <w:sz w:val="14"/>
        </w:rPr>
      </w:pPr>
      <w:r w:rsidRPr="005353A9">
        <w:rPr>
          <w:sz w:val="14"/>
        </w:rPr>
        <w:t>Over the last decade, governments around the world have embraced the idea that Asia should really be understood as a two-ocean super-region, “the Indo-Pacific,” conjuring hopes that India as well as Australia and Japan could play decisive roles in preventing China from establishing a post-American order. But no major powers in the region are able to match China in the absence of the United States as a security guarantor. Without the United States as a balancing force, East Asia would be utterly dominated by China.</w:t>
      </w:r>
    </w:p>
    <w:p w14:paraId="65CEFFE3" w14:textId="77777777" w:rsidR="00D06111" w:rsidRPr="005353A9" w:rsidRDefault="00D06111" w:rsidP="00D06111">
      <w:pPr>
        <w:rPr>
          <w:sz w:val="14"/>
        </w:rPr>
      </w:pPr>
      <w:r w:rsidRPr="005353A9">
        <w:rPr>
          <w:sz w:val="14"/>
        </w:rPr>
        <w:t>The surprising weakness of U.S. partners is disconcerting for Washington. It undermines the narrative that the United States is upgrading the alliance network it built in the Pacific after World War II—a multipolar makeover that the Biden administration has stressed as its primary achievement in Asia. As U.S. National Security Adviser Jake Sullivan put it in 2021, a new “latticework of alliances and partnerships” is enabling U.S. regional allies—Australia, Japan, the Philippines, South Korea, and Thailand—and other partners such as India to contribute more to the region’s security and to push back against China.</w:t>
      </w:r>
    </w:p>
    <w:p w14:paraId="513B9695" w14:textId="77777777" w:rsidR="00D06111" w:rsidRPr="005353A9" w:rsidRDefault="00D06111" w:rsidP="00D06111">
      <w:pPr>
        <w:rPr>
          <w:sz w:val="14"/>
        </w:rPr>
      </w:pPr>
      <w:r w:rsidRPr="005353A9">
        <w:rPr>
          <w:sz w:val="14"/>
        </w:rPr>
        <w:t>It is true that, with the exception of Thailand, Washington’s Asian allies are more closely aligned with the United States than at any other time since the end of the Cold War. But this must be assessed in the context of deepening bipolarity—a system in which only the United States has the power to challenge China.</w:t>
      </w:r>
    </w:p>
    <w:p w14:paraId="760CBA47" w14:textId="77777777" w:rsidR="00D06111" w:rsidRPr="005353A9" w:rsidRDefault="00D06111" w:rsidP="00D06111">
      <w:pPr>
        <w:rPr>
          <w:sz w:val="14"/>
        </w:rPr>
      </w:pPr>
      <w:r w:rsidRPr="005353A9">
        <w:rPr>
          <w:sz w:val="14"/>
        </w:rPr>
        <w:t>A Japanese hovercraft at the biennial U.S.-led Rim of the Pacific military exercises, Waimanalo, Hawaii, July 2024</w:t>
      </w:r>
    </w:p>
    <w:p w14:paraId="61532210" w14:textId="77777777" w:rsidR="00D06111" w:rsidRPr="005353A9" w:rsidRDefault="00D06111" w:rsidP="00D06111">
      <w:pPr>
        <w:rPr>
          <w:sz w:val="14"/>
        </w:rPr>
      </w:pPr>
      <w:r w:rsidRPr="005353A9">
        <w:rPr>
          <w:sz w:val="14"/>
        </w:rPr>
        <w:t>Marco Garcia / Reuters</w:t>
      </w:r>
    </w:p>
    <w:p w14:paraId="4D4EABC9" w14:textId="77777777" w:rsidR="00D06111" w:rsidRPr="005353A9" w:rsidRDefault="00D06111" w:rsidP="00D06111">
      <w:pPr>
        <w:rPr>
          <w:sz w:val="14"/>
        </w:rPr>
      </w:pPr>
      <w:r w:rsidRPr="005353A9">
        <w:rPr>
          <w:sz w:val="14"/>
        </w:rPr>
        <w:t>Combined military exercises and defense dialogues between the United States and its Asian allies have dramatically intensified since 2021. This strengthening of ties is particularly pronounced in the U.S.-Japanese alliance, which has shifted from focusing purely on the defense of Japan to cooperation on regional and global security issues. And Washington, Tokyo, and Seoul have renewed and institutionalized their trilateral ties.</w:t>
      </w:r>
    </w:p>
    <w:p w14:paraId="5E210E0B" w14:textId="77777777" w:rsidR="00D06111" w:rsidRPr="005353A9" w:rsidRDefault="00D06111" w:rsidP="00D06111">
      <w:pPr>
        <w:rPr>
          <w:sz w:val="14"/>
        </w:rPr>
      </w:pPr>
      <w:r w:rsidRPr="005353A9">
        <w:rPr>
          <w:sz w:val="14"/>
        </w:rPr>
        <w:t>Australia, meanwhile, is deepening its relationship with the United States by acquiring nuclear-powered submarines through the AUKUS trilateral security partnership the two countries have with the United Kingdom. The Philippines is stoutly defending its maritime interests in the South China Sea and, in 2024, participated for the first time in combined military exercises with Australia, Japan, and the United States, a grouping that American officials have dubbed “the Squad.” Manila has also given the United States new access to additional military bases, including at sites close to Taiwan.</w:t>
      </w:r>
    </w:p>
    <w:p w14:paraId="35249589" w14:textId="77777777" w:rsidR="00D06111" w:rsidRPr="005353A9" w:rsidRDefault="00D06111" w:rsidP="00D06111">
      <w:pPr>
        <w:rPr>
          <w:sz w:val="14"/>
        </w:rPr>
      </w:pPr>
      <w:r w:rsidRPr="005353A9">
        <w:rPr>
          <w:sz w:val="14"/>
        </w:rPr>
        <w:t>These achievements offer some advantages to the United States: prestige in the peacetime competition for influence, improved military access and basing in the region, and a minor augmentation to the United States’ capabilities in the event of a conflict with China. They also send a message to Beijing that an outright conflict, especially over Taiwan, could lead to a broader allied response. Indeed, Chinese leader Xi Jinping has seized on the Biden administration’s rhetoric about the collective strength of U.S. partners to draw an explicit parallel between the expansion of NATO in Europe and the United States’ alliance-building efforts in Asia.</w:t>
      </w:r>
    </w:p>
    <w:p w14:paraId="578984EE" w14:textId="77777777" w:rsidR="00D06111" w:rsidRPr="005353A9" w:rsidRDefault="00D06111" w:rsidP="00D06111">
      <w:pPr>
        <w:rPr>
          <w:sz w:val="14"/>
        </w:rPr>
      </w:pPr>
      <w:r w:rsidRPr="005353A9">
        <w:rPr>
          <w:rStyle w:val="StyleUnderline"/>
        </w:rPr>
        <w:t>Yet both Beijing and Washington overestimate the real changes to the United States’ alliance network in Asia.</w:t>
      </w:r>
      <w:r w:rsidRPr="005353A9">
        <w:rPr>
          <w:sz w:val="14"/>
        </w:rPr>
        <w:t xml:space="preserve"> The comparatively small footprint of its alliances—comprising just five countries—has not grown in decades. Upgrading alliances alone cannot deliver a decisive additional advantage to the United States in its competition with China. In the event of a conflict or military contingency with China, U.S. allies would come under heavy pressure from Beijing to limit the United States’ access, basing, and overflight rights.</w:t>
      </w:r>
    </w:p>
    <w:p w14:paraId="51BD8855" w14:textId="77777777" w:rsidR="00D06111" w:rsidRPr="005353A9" w:rsidRDefault="00D06111" w:rsidP="00D06111">
      <w:pPr>
        <w:rPr>
          <w:rStyle w:val="Emphasis"/>
        </w:rPr>
      </w:pPr>
      <w:r w:rsidRPr="005353A9">
        <w:rPr>
          <w:rStyle w:val="Emphasis"/>
        </w:rPr>
        <w:t>Bipolarity stabilizes Asia and enables the United States to protect its vital regional interests.</w:t>
      </w:r>
    </w:p>
    <w:p w14:paraId="6F2417F7" w14:textId="77777777" w:rsidR="00D06111" w:rsidRPr="005353A9" w:rsidRDefault="00D06111" w:rsidP="00D06111">
      <w:pPr>
        <w:rPr>
          <w:sz w:val="14"/>
        </w:rPr>
      </w:pPr>
      <w:r w:rsidRPr="005353A9">
        <w:rPr>
          <w:sz w:val="14"/>
        </w:rPr>
        <w:t>And the overall size of these U.S. allies’ military forces remains small. When it comes to firepower, as measured by the number of missile launch cells on board ships and submarines, Australia, Japan, and South Korea combined have less than a quarter of the United States’ capability. Together, the defense budgets of U.S. allies in Asia are less than a fifth of that of the United States. Well-known deficiencies in the United States’ readiness for a conflict, such as its inadequate munitions inventories, cannot be quickly remedied through allied cooperation. For instance, Japan’s highly publicized decision in July to sell Patriot missiles to the United States has already been thrown into doubt owing to a shortage of a critical component that only the United States produces.</w:t>
      </w:r>
    </w:p>
    <w:p w14:paraId="56B85EEF" w14:textId="77777777" w:rsidR="00D06111" w:rsidRPr="005353A9" w:rsidRDefault="00D06111" w:rsidP="00D06111">
      <w:pPr>
        <w:rPr>
          <w:sz w:val="14"/>
        </w:rPr>
      </w:pPr>
      <w:r w:rsidRPr="005353A9">
        <w:rPr>
          <w:sz w:val="14"/>
        </w:rPr>
        <w:t>It is telling that almost every form of renewed security cooperation in recent years has been first sought by a U.S. ally rather than by the United States. The creation of AUKUS, Japan’s partnership with the United States to enlarge its military capacity, and Manila’s renewed cooperation with Washington were all efforts to bind the United States at a time when it has become far more discerning about how it deploys its global power.</w:t>
      </w:r>
    </w:p>
    <w:p w14:paraId="7A1EC891" w14:textId="77777777" w:rsidR="00D06111" w:rsidRPr="005353A9" w:rsidRDefault="00D06111" w:rsidP="00D06111">
      <w:pPr>
        <w:rPr>
          <w:sz w:val="14"/>
        </w:rPr>
      </w:pPr>
      <w:r w:rsidRPr="005353A9">
        <w:rPr>
          <w:sz w:val="14"/>
        </w:rPr>
        <w:t>And Washington’s actions—if not its rhetoric—show that it understands that Asia is not, in fact, meaningfully multipolar. The United States still resists fully sharing its defense technologies and strategic and operational plans with Asian partners, which can be read as an implicit recognition that these allies are unlikely to make a decisive difference in a conflict with China. Washington remains central in every meaningful security grouping in Asia. Most fundamentally, all of the United States’ alliances in Asia continue to be anchored by bilateral security guarantees, in contrast to the collective defense commitment that applies to NATO allies equally.</w:t>
      </w:r>
    </w:p>
    <w:p w14:paraId="0A016967" w14:textId="77777777" w:rsidR="00D06111" w:rsidRPr="005353A9" w:rsidRDefault="00D06111" w:rsidP="00D06111">
      <w:pPr>
        <w:rPr>
          <w:sz w:val="14"/>
        </w:rPr>
      </w:pPr>
      <w:r w:rsidRPr="005353A9">
        <w:rPr>
          <w:sz w:val="14"/>
        </w:rPr>
        <w:t>THE BENEFITS OF BIPOLARITY</w:t>
      </w:r>
    </w:p>
    <w:p w14:paraId="73353828" w14:textId="77777777" w:rsidR="00D06111" w:rsidRPr="005353A9" w:rsidRDefault="00D06111" w:rsidP="00D06111">
      <w:pPr>
        <w:rPr>
          <w:sz w:val="14"/>
        </w:rPr>
      </w:pPr>
      <w:r w:rsidRPr="005353A9">
        <w:rPr>
          <w:rStyle w:val="StyleUnderline"/>
        </w:rPr>
        <w:t xml:space="preserve">This might all sound like bad news for Washington. </w:t>
      </w:r>
      <w:r w:rsidRPr="005353A9">
        <w:rPr>
          <w:rStyle w:val="Emphasis"/>
        </w:rPr>
        <w:t>Yet in many ways, Asia’s bipolarity is good for the region—and good for the United States.</w:t>
      </w:r>
      <w:r w:rsidRPr="005353A9">
        <w:rPr>
          <w:sz w:val="14"/>
        </w:rPr>
        <w:t xml:space="preserve"> For one thing, the fundamentals of U.S. power in the region remain strong. Overall, the United States’ enduring military advantages outweigh its weaknesses, at least for now, especially in undersea warfare and long-range strike capability. Its capacity to put China’s military assets at risk from afar was demonstrated earlier this year, when a U.S. B-2 bomber fired a low-cost munition and sank a decommissioned Chinese vessel. This type of long-range strike capability is much harder for China to counter than the incremental improvements to the U.S. military posture in Japan and the Philippines.</w:t>
      </w:r>
    </w:p>
    <w:p w14:paraId="5BB84905" w14:textId="77777777" w:rsidR="00D06111" w:rsidRPr="005353A9" w:rsidRDefault="00D06111" w:rsidP="00D06111">
      <w:pPr>
        <w:rPr>
          <w:sz w:val="14"/>
        </w:rPr>
      </w:pPr>
      <w:r w:rsidRPr="005353A9">
        <w:rPr>
          <w:sz w:val="14"/>
        </w:rPr>
        <w:t>And even with China’s rapid advances in some technologies, such as electric vehicles, the United States remains a larger global hub of innovation. The United States possesses the world’s preferred currency, enjoys abundant energy resources, and has favorable demographic trends, whereas China struggles on all three of those fronts. Most debilitating to China, its economy faces long-term headwinds caused by a contracting and aging workforce.</w:t>
      </w:r>
    </w:p>
    <w:p w14:paraId="47D633A3" w14:textId="77777777" w:rsidR="00D06111" w:rsidRPr="005353A9" w:rsidRDefault="00D06111" w:rsidP="00D06111">
      <w:pPr>
        <w:rPr>
          <w:sz w:val="14"/>
        </w:rPr>
      </w:pPr>
      <w:r w:rsidRPr="005353A9">
        <w:rPr>
          <w:rStyle w:val="StyleUnderline"/>
        </w:rPr>
        <w:t xml:space="preserve">The stability brought about by bipolarity in Asia, which has benefited the United States as much as any other country, is </w:t>
      </w:r>
      <w:r w:rsidRPr="005353A9">
        <w:rPr>
          <w:rStyle w:val="Emphasis"/>
        </w:rPr>
        <w:t>underappreciated</w:t>
      </w:r>
      <w:r w:rsidRPr="005353A9">
        <w:rPr>
          <w:rStyle w:val="StyleUnderline"/>
        </w:rPr>
        <w:t xml:space="preserve">. Asia has no shortage of flash points, notably over Taiwan and the South China Sea. What is surprising, however, is not that these flash points—and episodic gray-zone clashes—exist but that they have not turned into </w:t>
      </w:r>
      <w:r w:rsidRPr="005353A9">
        <w:rPr>
          <w:rStyle w:val="Emphasis"/>
        </w:rPr>
        <w:t>more deadly conflicts.</w:t>
      </w:r>
      <w:r w:rsidRPr="005353A9">
        <w:rPr>
          <w:sz w:val="14"/>
        </w:rPr>
        <w:t xml:space="preserve"> Contrast this relative peace with Europe, where Russia’s war of aggression on Ukraine continues. Moscow, no longer able to wield a veto over Europe’s security architecture, has become its arsonist. In the Middle East, the war in Gaza threatens to escalate into a wider regional conflict as a multitude of players struggle to gain the upper hand.</w:t>
      </w:r>
    </w:p>
    <w:p w14:paraId="7F87C07D" w14:textId="77777777" w:rsidR="00D06111" w:rsidRPr="005353A9" w:rsidRDefault="00D06111" w:rsidP="00D06111">
      <w:pPr>
        <w:rPr>
          <w:sz w:val="14"/>
        </w:rPr>
      </w:pPr>
      <w:r w:rsidRPr="005353A9">
        <w:rPr>
          <w:sz w:val="14"/>
        </w:rPr>
        <w:t xml:space="preserve">Countries in Asia should not be complacent about the risk of increased conflict. But they should also recognize that </w:t>
      </w:r>
      <w:r w:rsidRPr="005353A9">
        <w:rPr>
          <w:rStyle w:val="StyleUnderline"/>
        </w:rPr>
        <w:t>things could be much worse for them</w:t>
      </w:r>
      <w:r w:rsidRPr="005353A9">
        <w:rPr>
          <w:sz w:val="14"/>
        </w:rPr>
        <w:t>. Even from China’s point of view, Asia would be more dangerous and chaotic without the influence of the United States. If the United States were to retreat from Asia, Beijing would still have no clear route to establishing a stable China-centric order. It has territorial or maritime disputes with at least ten other countries in the region. And without the United States’ security umbrella, South Korea—and possibly even Australia or Japan—might seek to develop its own nuclear weapons. The prospect of a nuclear arms race underscores the ultimate value of the Biden administration’s effort to shore up alliances in Asia. By giving allies greater confidence in U.S. commitments and the endurance of a bipolar balance of power, the United States can help prevent them from seeking dangerous alternative pathway to security.</w:t>
      </w:r>
    </w:p>
    <w:p w14:paraId="15F0782B" w14:textId="77777777" w:rsidR="00D06111" w:rsidRPr="005353A9" w:rsidRDefault="00D06111" w:rsidP="00D06111">
      <w:pPr>
        <w:rPr>
          <w:sz w:val="14"/>
        </w:rPr>
      </w:pPr>
      <w:r w:rsidRPr="005353A9">
        <w:rPr>
          <w:sz w:val="14"/>
        </w:rPr>
        <w:t>Washington should continue to invest in alliances as part of a strategy to deter China.</w:t>
      </w:r>
    </w:p>
    <w:p w14:paraId="453ECDBB" w14:textId="77777777" w:rsidR="00D06111" w:rsidRPr="005353A9" w:rsidRDefault="00D06111" w:rsidP="00D06111">
      <w:pPr>
        <w:rPr>
          <w:sz w:val="14"/>
        </w:rPr>
      </w:pPr>
      <w:r w:rsidRPr="005353A9">
        <w:rPr>
          <w:rStyle w:val="StyleUnderline"/>
        </w:rPr>
        <w:t>The existence of two poles also gives most Asian countries the opportunity to swim between them and avoid having to align with just one.</w:t>
      </w:r>
      <w:r w:rsidRPr="005353A9">
        <w:rPr>
          <w:sz w:val="14"/>
        </w:rPr>
        <w:t xml:space="preserve"> U.S. diplomacy “is not about forcing countries to choose,” U.S. Secretary of State Antony Blinken said in articulating this proposition in 2022. “It’s about giving them a choice.” The existence of this choice matters because nonaligned countries are the majority and the center of Asian regional institutions such as the Association of Southeast Asian Nations and the East Asia Summit. Some of these countries—Singapore, for example—use the space that bipolarity affords them to hedge against the risk of overdependence on any one partner. Others, such as Vietnam, have even profited more directly from U.S.-Chinese competition by positioning themselves as “connector economies,” or intermediaries between the two superpowers, which no longer wish to maintain strong direct economic ties.</w:t>
      </w:r>
    </w:p>
    <w:p w14:paraId="15675D0C" w14:textId="77777777" w:rsidR="00D06111" w:rsidRPr="005353A9" w:rsidRDefault="00D06111" w:rsidP="00D06111">
      <w:pPr>
        <w:rPr>
          <w:sz w:val="14"/>
        </w:rPr>
      </w:pPr>
      <w:r w:rsidRPr="005353A9">
        <w:rPr>
          <w:sz w:val="14"/>
        </w:rPr>
        <w:t>It is among countries outside the alliance system, however, that Washington also faces the greatest danger to its standing in Asia. The United States does not need the nonaligned countries to choose it—they never will. But there are worrying signs that these countries are gradually drifting toward China and abandoning active hedging. For example, many countries in Southeast Asia are shrugging their shoulders at China’s bullying and coercion of the Philippines. In a high-profile move, Malaysia recently recognized Beijing’s position on reunifying Taiwan. Indonesia, for its part, sees Beijing as by far its most important partner supporting its economic development. China is on track to secure permanent access to a military base in Cambodia in a secretive deal. Even as its allies rally behind the United States, a view has hardened among the region’s hedgers that it is a distant and unreliable power.</w:t>
      </w:r>
    </w:p>
    <w:p w14:paraId="39694E3B" w14:textId="77777777" w:rsidR="00D06111" w:rsidRDefault="00D06111" w:rsidP="00D06111">
      <w:pPr>
        <w:rPr>
          <w:rStyle w:val="StyleUnderline"/>
        </w:rPr>
      </w:pPr>
      <w:r w:rsidRPr="005353A9">
        <w:rPr>
          <w:rStyle w:val="StyleUnderline"/>
        </w:rPr>
        <w:t xml:space="preserve">The United States no longer enjoys primacy in Asia. But an effort to restore this primacy would be seen by many Asian countries as </w:t>
      </w:r>
      <w:r w:rsidRPr="005353A9">
        <w:rPr>
          <w:rStyle w:val="Emphasis"/>
        </w:rPr>
        <w:t>disastrously revisionist.</w:t>
      </w:r>
      <w:r w:rsidRPr="005353A9">
        <w:rPr>
          <w:sz w:val="14"/>
        </w:rPr>
        <w:t xml:space="preserve"> Instead, the United States should develop a strategy that focuses on shoring up its own position as a status quo power, one of two poles in Asia. This means doing more to reestablish its military edge in Asia by prioritizing the deployment of submarines, fighter aircraft, and warships to the region. Washington should continue to invest in alliances as part of a strategy to deter China but avoid overestimating the importance of these alliances to the overall balance of power in Asia. And to redress the shift away from the United States by the region’s nonaligned countries, it should engage more with them diplomatically and economically. </w:t>
      </w:r>
      <w:r w:rsidRPr="005353A9">
        <w:rPr>
          <w:rStyle w:val="StyleUnderline"/>
        </w:rPr>
        <w:t>Doing so will not restore U.S. primacy but can help ensure that bipolarity—</w:t>
      </w:r>
      <w:r w:rsidRPr="005353A9">
        <w:rPr>
          <w:rStyle w:val="Emphasis"/>
        </w:rPr>
        <w:t>the least bad option for America and the region</w:t>
      </w:r>
      <w:r w:rsidRPr="005353A9">
        <w:rPr>
          <w:rStyle w:val="StyleUnderline"/>
        </w:rPr>
        <w:t>—endures.</w:t>
      </w:r>
    </w:p>
    <w:p w14:paraId="17EB021B" w14:textId="77777777" w:rsidR="00D06111" w:rsidRDefault="00D06111" w:rsidP="00D06111">
      <w:pPr>
        <w:rPr>
          <w:rStyle w:val="StyleUnderline"/>
        </w:rPr>
      </w:pPr>
    </w:p>
    <w:p w14:paraId="2DBC8307" w14:textId="77777777" w:rsidR="00D06111" w:rsidRDefault="00D06111" w:rsidP="00D06111">
      <w:pPr>
        <w:pStyle w:val="Heading4"/>
      </w:pPr>
      <w:r>
        <w:t xml:space="preserve">Bipolarity is </w:t>
      </w:r>
      <w:r w:rsidRPr="00ED15F7">
        <w:rPr>
          <w:u w:val="single"/>
        </w:rPr>
        <w:t>inevitable</w:t>
      </w:r>
      <w:r>
        <w:t xml:space="preserve"> absent the aff. </w:t>
      </w:r>
    </w:p>
    <w:p w14:paraId="33FB6661" w14:textId="77777777" w:rsidR="00D06111" w:rsidRDefault="00D06111" w:rsidP="00D06111">
      <w:pPr>
        <w:rPr>
          <w:rStyle w:val="Style13ptBold"/>
        </w:rPr>
      </w:pPr>
      <w:r>
        <w:rPr>
          <w:rStyle w:val="Style13ptBold"/>
        </w:rPr>
        <w:t xml:space="preserve">India’s World 3/13 </w:t>
      </w:r>
      <w:r w:rsidRPr="00743F12">
        <w:t>[India’s World is a newsletter that discusses India’s role in international affairs. “The global order is now bipolar, dominated by the U.S. and China (International Security, Fall 2024).” https://indiasworld.in/back-to-bipolarity-how-chinas-rise-transformed-the-balance-of-power-published-in-international-security-fall-2024-argues-the-global-order-is-now-bipolar-do/] //aka</w:t>
      </w:r>
    </w:p>
    <w:p w14:paraId="4E9371FA" w14:textId="77777777" w:rsidR="00D06111" w:rsidRPr="00743F12" w:rsidRDefault="00D06111" w:rsidP="00D06111">
      <w:pPr>
        <w:rPr>
          <w:sz w:val="14"/>
        </w:rPr>
      </w:pPr>
      <w:r w:rsidRPr="00743F12">
        <w:rPr>
          <w:sz w:val="14"/>
        </w:rPr>
        <w:t xml:space="preserve">Jennifer Lind in her work “Back to Bipolarity: How China’s Rise Transformed the Balance of Power” published in International Security (Fall 2024) argues, that </w:t>
      </w:r>
      <w:r w:rsidRPr="00ED15F7">
        <w:rPr>
          <w:rStyle w:val="Emphasis"/>
        </w:rPr>
        <w:t>the global order is now bipolar, dominated by the U.S. and China.</w:t>
      </w:r>
      <w:r w:rsidRPr="00743F12">
        <w:rPr>
          <w:sz w:val="14"/>
        </w:rPr>
        <w:t xml:space="preserve"> The author introduces a method to measure national power using historical data (1820–1990). This method shows that </w:t>
      </w:r>
      <w:r w:rsidRPr="00ED15F7">
        <w:rPr>
          <w:rStyle w:val="StyleUnderline"/>
        </w:rPr>
        <w:t>China has surpassed key thresholds</w:t>
      </w:r>
      <w:r w:rsidRPr="00743F12">
        <w:rPr>
          <w:sz w:val="14"/>
        </w:rPr>
        <w:t>, making it a superpower capable of challenging the U.S.</w:t>
      </w:r>
    </w:p>
    <w:p w14:paraId="09885C64" w14:textId="77777777" w:rsidR="00D06111" w:rsidRPr="00ED15F7" w:rsidRDefault="00D06111" w:rsidP="00D06111">
      <w:pPr>
        <w:rPr>
          <w:rStyle w:val="StyleUnderline"/>
        </w:rPr>
      </w:pPr>
      <w:r w:rsidRPr="00743F12">
        <w:rPr>
          <w:sz w:val="14"/>
        </w:rPr>
        <w:t xml:space="preserve">Lind highlights that great powers have often competed with the leading state despite economic disadvantages. For example, the Soviet Union maintained intense competition with the U.S. even with only 44% of its GDP. Similarly, </w:t>
      </w:r>
      <w:r w:rsidRPr="00ED15F7">
        <w:rPr>
          <w:rStyle w:val="StyleUnderline"/>
        </w:rPr>
        <w:t>China does not need to match the U.S. economically to compete militarily and politically.</w:t>
      </w:r>
    </w:p>
    <w:p w14:paraId="4F4D1044" w14:textId="77777777" w:rsidR="00D06111" w:rsidRPr="00ED15F7" w:rsidRDefault="00D06111" w:rsidP="00D06111">
      <w:pPr>
        <w:rPr>
          <w:rStyle w:val="StyleUnderline"/>
        </w:rPr>
      </w:pPr>
      <w:r w:rsidRPr="00ED15F7">
        <w:rPr>
          <w:rStyle w:val="Emphasis"/>
        </w:rPr>
        <w:t>The study concludes that the world is now bipolar.</w:t>
      </w:r>
      <w:r w:rsidRPr="00ED15F7">
        <w:rPr>
          <w:rStyle w:val="StyleUnderline"/>
        </w:rPr>
        <w:t xml:space="preserve"> China meets or exceeds historical great power standards, surpassing the Soviet Union at its peak. Its military strength and economic influence place it alongside the U.S. as the dominant global power.</w:t>
      </w:r>
    </w:p>
    <w:p w14:paraId="5A75D36C" w14:textId="77777777" w:rsidR="00D06111" w:rsidRPr="00743F12" w:rsidRDefault="00D06111" w:rsidP="00D06111">
      <w:pPr>
        <w:rPr>
          <w:sz w:val="14"/>
        </w:rPr>
      </w:pPr>
      <w:r w:rsidRPr="00ED15F7">
        <w:rPr>
          <w:rStyle w:val="StyleUnderline"/>
        </w:rPr>
        <w:t>India and Russia hold significant regional influence but do not qualify as great powers.</w:t>
      </w:r>
      <w:r w:rsidRPr="00743F12">
        <w:rPr>
          <w:sz w:val="14"/>
        </w:rPr>
        <w:t xml:space="preserve"> They fall short on military spending and strategic reach. </w:t>
      </w:r>
      <w:r w:rsidRPr="00ED15F7">
        <w:rPr>
          <w:rStyle w:val="StyleUnderline"/>
        </w:rPr>
        <w:t>Japan and Germany have strong economies but lack the military power to compete globally.</w:t>
      </w:r>
      <w:r w:rsidRPr="00743F12">
        <w:rPr>
          <w:sz w:val="14"/>
        </w:rPr>
        <w:t xml:space="preserve"> India’s growing economic power gives it influence, but it remains a regional player rather than a global one.</w:t>
      </w:r>
    </w:p>
    <w:p w14:paraId="753CC473" w14:textId="77777777" w:rsidR="00D06111" w:rsidRPr="00ED15F7" w:rsidRDefault="00D06111" w:rsidP="00D06111">
      <w:pPr>
        <w:rPr>
          <w:rStyle w:val="StyleUnderline"/>
        </w:rPr>
      </w:pPr>
      <w:r w:rsidRPr="00ED15F7">
        <w:rPr>
          <w:rStyle w:val="StyleUnderline"/>
        </w:rPr>
        <w:t xml:space="preserve">The shift to bipolarity has reshaped U.S. foreign policy. The U.S.-China rivalry will define global politics, forcing the U.S. to rethink its alliances and security </w:t>
      </w:r>
      <w:proofErr w:type="spellStart"/>
      <w:r w:rsidRPr="00ED15F7">
        <w:rPr>
          <w:rStyle w:val="StyleUnderline"/>
        </w:rPr>
        <w:t>strategies.The</w:t>
      </w:r>
      <w:proofErr w:type="spellEnd"/>
      <w:r w:rsidRPr="00ED15F7">
        <w:rPr>
          <w:rStyle w:val="StyleUnderline"/>
        </w:rPr>
        <w:t xml:space="preserve"> article argues that China’s rise has ended unipolarity, creating a bipolar world dominated by the U.S. and China.</w:t>
      </w:r>
    </w:p>
    <w:p w14:paraId="683C0A14" w14:textId="0EA9BB21" w:rsidR="00D06111" w:rsidRPr="00D06111" w:rsidRDefault="00D06111" w:rsidP="00D06111">
      <w:pPr>
        <w:rPr>
          <w:u w:val="single"/>
        </w:rPr>
      </w:pPr>
      <w:r w:rsidRPr="00ED15F7">
        <w:rPr>
          <w:rStyle w:val="StyleUnderline"/>
        </w:rPr>
        <w:t xml:space="preserve">This challenges Trump’s ‘America First’ policy, which aims to restore U.S.-led unipolarity through economic protectionism and military dominance. While Trump’s approach seeks to reassert American primacy, China’s growing capabilities challenge this unipolarity, and the balance of power remains fundamentally bipolar, </w:t>
      </w:r>
      <w:r w:rsidRPr="00ED15F7">
        <w:rPr>
          <w:rStyle w:val="Emphasis"/>
        </w:rPr>
        <w:t>making a return to unipolarity unlikely</w:t>
      </w:r>
    </w:p>
    <w:p w14:paraId="41D9F600" w14:textId="77777777" w:rsidR="001D7566" w:rsidRDefault="001D7566" w:rsidP="001D7566">
      <w:pPr>
        <w:pStyle w:val="Heading3"/>
      </w:pPr>
      <w:r>
        <w:t>Transition---China Fills In---2NC</w:t>
      </w:r>
    </w:p>
    <w:p w14:paraId="61BF31EB" w14:textId="77777777" w:rsidR="001D7566" w:rsidRDefault="001D7566" w:rsidP="001D7566">
      <w:pPr>
        <w:pStyle w:val="Heading4"/>
      </w:pPr>
      <w:r>
        <w:t>China Core strategy is to replace US as core hegemon</w:t>
      </w:r>
    </w:p>
    <w:p w14:paraId="7EEAEEFE" w14:textId="77777777" w:rsidR="001D7566" w:rsidRPr="00324AFC" w:rsidRDefault="001D7566" w:rsidP="001D7566">
      <w:r w:rsidRPr="00324AFC">
        <w:rPr>
          <w:rStyle w:val="Style13ptBold"/>
        </w:rPr>
        <w:t>Latham ’25</w:t>
      </w:r>
      <w:r>
        <w:t xml:space="preserve"> (Andrew Latham, </w:t>
      </w:r>
      <w:r w:rsidRPr="00324AFC">
        <w:t>PhD in Political Science from York University in Canada, specializing in international security and strategic thought</w:t>
      </w:r>
      <w:r>
        <w:t xml:space="preserve">, scholar of </w:t>
      </w:r>
      <w:r w:rsidRPr="00324AFC">
        <w:t>international security, strategic studies, and political economy. Professor of International Relations at Macalester College, expertise in war, geopolitics, grand strategy, and the historical evolution of the international system</w:t>
      </w:r>
      <w:r>
        <w:t xml:space="preserve"> and Arta </w:t>
      </w:r>
      <w:proofErr w:type="spellStart"/>
      <w:r>
        <w:t>Moeini</w:t>
      </w:r>
      <w:proofErr w:type="spellEnd"/>
      <w:r>
        <w:t>, - February 26, 2025, “</w:t>
      </w:r>
      <w:r w:rsidRPr="00324AFC">
        <w:t>Beijing's aim is to erode U.S. global hegemony, not seek world domination</w:t>
      </w:r>
      <w:r>
        <w:t>”</w:t>
      </w:r>
      <w:r w:rsidRPr="00324AFC">
        <w:t xml:space="preserve"> </w:t>
      </w:r>
      <w:r>
        <w:t>“</w:t>
      </w:r>
      <w:r w:rsidRPr="00324AFC">
        <w:t>https://peacediplomacy.org/2025/02/26/unraveling-chinas-grand-strategy-its-aim-is-to-erode-u-s-global-hegemony-not-seek-world-domination/</w:t>
      </w:r>
      <w:r>
        <w:t>); LF</w:t>
      </w:r>
    </w:p>
    <w:p w14:paraId="15DF7253" w14:textId="77777777" w:rsidR="001D7566" w:rsidRDefault="001D7566" w:rsidP="001D7566">
      <w:r>
        <w:t>Key Takeaways</w:t>
      </w:r>
    </w:p>
    <w:p w14:paraId="38318AC8" w14:textId="77777777" w:rsidR="001D7566" w:rsidRDefault="001D7566" w:rsidP="001D7566">
      <w:r w:rsidRPr="00324AFC">
        <w:rPr>
          <w:rStyle w:val="StyleUnderline"/>
        </w:rPr>
        <w:t>The Chinese grand strategy framework is designed to undermine American hegemony in the existing “rules-based” international order, while not yet seeking to establish its own.</w:t>
      </w:r>
    </w:p>
    <w:p w14:paraId="5FA5F013" w14:textId="77777777" w:rsidR="001D7566" w:rsidRDefault="001D7566" w:rsidP="001D7566">
      <w:r>
        <w:t>China’s strategic objectives stem less from ideological or internally-driven considerations and are primarily driven by physical, geopolitical, and material factors, including the question of resources and capabilities.</w:t>
      </w:r>
    </w:p>
    <w:p w14:paraId="7BF7E56F" w14:textId="77777777" w:rsidR="001D7566" w:rsidRPr="00324AFC" w:rsidRDefault="001D7566" w:rsidP="001D7566">
      <w:pPr>
        <w:rPr>
          <w:rStyle w:val="StyleUnderline"/>
        </w:rPr>
      </w:pPr>
      <w:r w:rsidRPr="00324AFC">
        <w:rPr>
          <w:rStyle w:val="StyleUnderline"/>
        </w:rPr>
        <w:t>China’s power still lags behind that of the United States: Beijing is currently unable to match, let alone supplant, the U.S. dominance globally. This imbalance will likely persist for the foreseeable future.</w:t>
      </w:r>
    </w:p>
    <w:p w14:paraId="7029E009" w14:textId="77777777" w:rsidR="001D7566" w:rsidRPr="00324AFC" w:rsidRDefault="001D7566" w:rsidP="001D7566">
      <w:pPr>
        <w:rPr>
          <w:rStyle w:val="StyleUnderline"/>
        </w:rPr>
      </w:pPr>
      <w:r w:rsidRPr="00324AFC">
        <w:rPr>
          <w:rStyle w:val="StyleUnderline"/>
        </w:rPr>
        <w:t>A regional analysis of China’s strategy shows Beijing’s preference for ideologically-neutral policies designed to disrupt American dominance, rather than overturn it.</w:t>
      </w:r>
    </w:p>
    <w:p w14:paraId="1184BE1F" w14:textId="77777777" w:rsidR="001D7566" w:rsidRDefault="001D7566" w:rsidP="001D7566">
      <w:r>
        <w:t>Historical analogies that emphasize head-on conflict between China and the United States (“Cold War 2.0”) are inapt and likely to lead to an over-aggressive U.S. strategy.</w:t>
      </w:r>
    </w:p>
    <w:p w14:paraId="2C7E60B0" w14:textId="77777777" w:rsidR="001D7566" w:rsidRDefault="001D7566" w:rsidP="001D7566">
      <w:r>
        <w:t>The United States ought to utilize a mixed strategy of restrained “balancing” and “blunting” – rather than full-spectrum “containment” – to manage its geopolitical relationship with China without overextending and overcommitting itself.</w:t>
      </w:r>
    </w:p>
    <w:p w14:paraId="075006F9" w14:textId="77777777" w:rsidR="001D7566" w:rsidRDefault="001D7566" w:rsidP="001D7566">
      <w:pPr>
        <w:pStyle w:val="ListParagraph"/>
        <w:numPr>
          <w:ilvl w:val="0"/>
          <w:numId w:val="15"/>
        </w:numPr>
      </w:pPr>
      <w:r>
        <w:t>The Core Drivers of China’s Grand Strategy</w:t>
      </w:r>
    </w:p>
    <w:p w14:paraId="2428396D" w14:textId="77777777" w:rsidR="001D7566" w:rsidRDefault="001D7566" w:rsidP="001D7566">
      <w:pPr>
        <w:pStyle w:val="ListParagraph"/>
        <w:numPr>
          <w:ilvl w:val="0"/>
          <w:numId w:val="15"/>
        </w:numPr>
      </w:pPr>
      <w:r>
        <w:t>Chinese Capabilities and Range of Action</w:t>
      </w:r>
    </w:p>
    <w:p w14:paraId="362FE290" w14:textId="77777777" w:rsidR="001D7566" w:rsidRDefault="001D7566" w:rsidP="001D7566">
      <w:pPr>
        <w:pStyle w:val="ListParagraph"/>
        <w:numPr>
          <w:ilvl w:val="0"/>
          <w:numId w:val="15"/>
        </w:numPr>
      </w:pPr>
      <w:r>
        <w:t>China’s Strategy by Region</w:t>
      </w:r>
    </w:p>
    <w:p w14:paraId="66139197" w14:textId="77777777" w:rsidR="001D7566" w:rsidRDefault="001D7566" w:rsidP="001D7566">
      <w:pPr>
        <w:pStyle w:val="ListParagraph"/>
        <w:numPr>
          <w:ilvl w:val="0"/>
          <w:numId w:val="15"/>
        </w:numPr>
      </w:pPr>
      <w:r>
        <w:t>The End of the Unipolar Moment: How China Views Polycentrism</w:t>
      </w:r>
    </w:p>
    <w:p w14:paraId="17C5418C" w14:textId="77777777" w:rsidR="001D7566" w:rsidRDefault="001D7566" w:rsidP="001D7566">
      <w:pPr>
        <w:pStyle w:val="ListParagraph"/>
        <w:numPr>
          <w:ilvl w:val="0"/>
          <w:numId w:val="15"/>
        </w:numPr>
      </w:pPr>
      <w:r>
        <w:t>Strategic Implications for Washington</w:t>
      </w:r>
    </w:p>
    <w:p w14:paraId="05705CB9" w14:textId="77777777" w:rsidR="001D7566" w:rsidRDefault="001D7566" w:rsidP="001D7566">
      <w:pPr>
        <w:pStyle w:val="ListParagraph"/>
        <w:numPr>
          <w:ilvl w:val="0"/>
          <w:numId w:val="15"/>
        </w:numPr>
      </w:pPr>
      <w:r>
        <w:t>“Cold War 2.0”: A Flawed Metaphor</w:t>
      </w:r>
    </w:p>
    <w:p w14:paraId="42A1D5E9" w14:textId="77777777" w:rsidR="001D7566" w:rsidRPr="00324AFC" w:rsidRDefault="001D7566" w:rsidP="001D7566">
      <w:pPr>
        <w:pStyle w:val="ListParagraph"/>
        <w:numPr>
          <w:ilvl w:val="0"/>
          <w:numId w:val="15"/>
        </w:numPr>
      </w:pPr>
      <w:r>
        <w:t>Conclusion</w:t>
      </w:r>
    </w:p>
    <w:p w14:paraId="55982808" w14:textId="77777777" w:rsidR="001D7566" w:rsidRDefault="001D7566" w:rsidP="001D7566">
      <w:r>
        <w:t>The Core Drivers of China’s Grand Strategy</w:t>
      </w:r>
    </w:p>
    <w:p w14:paraId="49449352" w14:textId="77777777" w:rsidR="001D7566" w:rsidRDefault="001D7566" w:rsidP="001D7566">
      <w:r>
        <w:t xml:space="preserve">For decades, China’s rise has been a subject of intense debate and speculation, particularly regarding its intentions on the global stage. </w:t>
      </w:r>
      <w:r w:rsidRPr="00324AFC">
        <w:rPr>
          <w:rStyle w:val="StyleUnderline"/>
        </w:rPr>
        <w:t>Some observers argue that China is on a path to dominate the world, seeking to replace the United States as the global hegemon.</w:t>
      </w:r>
      <w:r>
        <w:t xml:space="preserve"> However, a closer examination of China’s actions, strategies, and diplomatic postures reveals a more nuanced picture: China is not primarily seeking global domination. </w:t>
      </w:r>
      <w:r w:rsidRPr="00324AFC">
        <w:rPr>
          <w:rStyle w:val="StyleUnderline"/>
        </w:rPr>
        <w:t xml:space="preserve">Instead, it is focused on undermining American hegemony and promoting a multi-nodal world order within the existing “rules-based” paradigm, where power is distributed among several global powers. </w:t>
      </w:r>
      <w:r>
        <w:t>By understanding China’s true intentions, we can better grasp the evolving dynamics of international relations and formulate more effective strategic responses from the United States.</w:t>
      </w:r>
    </w:p>
    <w:p w14:paraId="66D49784" w14:textId="77777777" w:rsidR="001D7566" w:rsidRDefault="001D7566" w:rsidP="001D7566"/>
    <w:p w14:paraId="04C57DEC" w14:textId="77777777" w:rsidR="001D7566" w:rsidRPr="00324AFC" w:rsidRDefault="001D7566" w:rsidP="001D7566">
      <w:pPr>
        <w:rPr>
          <w:rStyle w:val="StyleUnderline"/>
        </w:rPr>
      </w:pPr>
      <w:r>
        <w:t xml:space="preserve">Ultimately, China’s grand strategy can be understood through a sober analysis of its actions and capabilities across multiple regions and domains. First, the PRC does not yet have the capability to overthrow American hegemony through head-on competition. </w:t>
      </w:r>
      <w:r w:rsidRPr="00324AFC">
        <w:rPr>
          <w:rStyle w:val="StyleUnderline"/>
        </w:rPr>
        <w:t>Second, China’s actions are geared toward diluting U.S. dominance and fostering a more balanced global order.</w:t>
      </w:r>
      <w:r>
        <w:t xml:space="preserve"> </w:t>
      </w:r>
      <w:r w:rsidRPr="00324AFC">
        <w:rPr>
          <w:rStyle w:val="StyleUnderline"/>
        </w:rPr>
        <w:t>This strategy includes fostering multi-alignment — a diplomatic approach that encourages countries to maintain cooperative relations with multiple major powers rather than aligning strictly with one. This multi-alignment strategy is evident in key regions such as the Middle East, East Asia, and Europe, as well as in global governance institutions like the United Nations.</w:t>
      </w:r>
    </w:p>
    <w:p w14:paraId="277C677B" w14:textId="77777777" w:rsidR="001D7566" w:rsidRDefault="001D7566" w:rsidP="001D7566"/>
    <w:p w14:paraId="6A9A9B9E" w14:textId="77777777" w:rsidR="001D7566" w:rsidRDefault="001D7566" w:rsidP="001D7566">
      <w:r w:rsidRPr="00324AFC">
        <w:rPr>
          <w:rStyle w:val="StyleUnderline"/>
        </w:rPr>
        <w:t xml:space="preserve">China seeks to shape a global order that reflects its priorities and values without triggering either direct or by-proxy confrontation with the United States. </w:t>
      </w:r>
      <w:r>
        <w:t>This approach enables China to expand its influence while avoiding the risks associated with outright hegemonic ambitions.</w:t>
      </w:r>
    </w:p>
    <w:p w14:paraId="4850F69B" w14:textId="77777777" w:rsidR="001D7566" w:rsidRDefault="001D7566" w:rsidP="001D7566">
      <w:r>
        <w:t>At the core of this strategy lies China’s desire to create a geopolitical environment that is more conducive to its rise and interests.</w:t>
      </w:r>
    </w:p>
    <w:p w14:paraId="65117BF6" w14:textId="77777777" w:rsidR="001D7566" w:rsidRPr="00324AFC" w:rsidRDefault="001D7566" w:rsidP="001D7566">
      <w:pPr>
        <w:pStyle w:val="Heading4"/>
      </w:pPr>
      <w:r>
        <w:t>If the US doesn’t act, China will fill the vacuum</w:t>
      </w:r>
    </w:p>
    <w:p w14:paraId="6ACD7C88" w14:textId="77777777" w:rsidR="001D7566" w:rsidRPr="00324AFC" w:rsidRDefault="001D7566" w:rsidP="001D7566">
      <w:r w:rsidRPr="00324AFC">
        <w:rPr>
          <w:rStyle w:val="Style13ptBold"/>
        </w:rPr>
        <w:t>Latham ’25</w:t>
      </w:r>
      <w:r>
        <w:t xml:space="preserve"> (Andrew Latham, </w:t>
      </w:r>
      <w:r w:rsidRPr="00324AFC">
        <w:t>PhD in Political Science from York University in Canada, specializing in international security and strategic thought</w:t>
      </w:r>
      <w:r>
        <w:t xml:space="preserve">, scholar of </w:t>
      </w:r>
      <w:r w:rsidRPr="00324AFC">
        <w:t>international security, strategic studies, and political economy. Professor of International Relations at Macalester College, expertise in war, geopolitics, grand strategy, and the historical evolution of the international system</w:t>
      </w:r>
      <w:r>
        <w:t xml:space="preserve"> and Arta </w:t>
      </w:r>
      <w:proofErr w:type="spellStart"/>
      <w:r>
        <w:t>Moeini</w:t>
      </w:r>
      <w:proofErr w:type="spellEnd"/>
      <w:r>
        <w:t>, - February 26, 2025, “</w:t>
      </w:r>
      <w:r w:rsidRPr="00324AFC">
        <w:t>Beijing's aim is to erode U.S. global hegemony, not seek world domination</w:t>
      </w:r>
      <w:r>
        <w:t>”</w:t>
      </w:r>
      <w:r w:rsidRPr="00324AFC">
        <w:t xml:space="preserve"> </w:t>
      </w:r>
      <w:r>
        <w:t>“</w:t>
      </w:r>
      <w:r w:rsidRPr="00324AFC">
        <w:t>https://peacediplomacy.org/2025/02/26/unraveling-chinas-grand-strategy-its-aim-is-to-erode-u-s-global-hegemony-not-seek-world-domination/</w:t>
      </w:r>
      <w:r>
        <w:t>); LF</w:t>
      </w:r>
    </w:p>
    <w:p w14:paraId="682F6A62" w14:textId="77777777" w:rsidR="001D7566" w:rsidRDefault="001D7566" w:rsidP="001D7566"/>
    <w:p w14:paraId="7E1130E7" w14:textId="77777777" w:rsidR="001D7566" w:rsidRDefault="001D7566" w:rsidP="001D7566">
      <w:r>
        <w:t>Global Governance: Realigning International Norms and Institutions</w:t>
      </w:r>
    </w:p>
    <w:p w14:paraId="748DFF0F" w14:textId="77777777" w:rsidR="001D7566" w:rsidRPr="00F57878" w:rsidRDefault="001D7566" w:rsidP="001D7566">
      <w:pPr>
        <w:rPr>
          <w:u w:val="single"/>
        </w:rPr>
      </w:pPr>
      <w:r w:rsidRPr="00F57878">
        <w:rPr>
          <w:rStyle w:val="StyleUnderline"/>
        </w:rPr>
        <w:t>As alluded to above, China’s challenge to U.S. global hegemony extends beyond regional strategies and is particularly evident in its approach to global governance. Beijing has become increasingly assertive in international organizations such as the United Nations, the World Trade Organization (WTO), and the International Monetary Fund (IMF), where it seeks to reshape global norms and standards in alignment with its interests. This includes advocating for de-dollarization and reinforcing the principle of non-interference in the internal affairs of sovereign states.</w:t>
      </w:r>
    </w:p>
    <w:p w14:paraId="5D8E943E" w14:textId="5A7B969F" w:rsidR="001D7566" w:rsidRPr="001D7566" w:rsidRDefault="001D7566" w:rsidP="001D7566">
      <w:pPr>
        <w:rPr>
          <w:u w:val="single"/>
        </w:rPr>
      </w:pPr>
      <w:r w:rsidRPr="00F57878">
        <w:rPr>
          <w:rStyle w:val="StyleUnderline"/>
        </w:rPr>
        <w:t>China’s growing influence within these institutions is part of a broader effort to create an international environment less susceptible to unilateral U.S. action and more conducive to a polycentric world order.</w:t>
      </w:r>
      <w:r>
        <w:t xml:space="preserve"> This strategy capitalizes on widespread resentment among peripheral states toward the U.S.-led postwar international order. However, this should not be mistaken for a diplomatic crusade to promote a universally applicable, and ideologically inflected, Chinese model. </w:t>
      </w:r>
      <w:r w:rsidRPr="00F57878">
        <w:rPr>
          <w:rStyle w:val="StyleUnderline"/>
        </w:rPr>
        <w:t>Rather, China’s approach is pragmatic and ideologically neutral, appealing primarily to states dissatisfied with Washington’s universalist, if self-righteous, prescriptions for governance — based on its parochial neoliberal or “</w:t>
      </w:r>
      <w:proofErr w:type="spellStart"/>
      <w:r w:rsidRPr="00F57878">
        <w:rPr>
          <w:rStyle w:val="StyleUnderline"/>
        </w:rPr>
        <w:t>democratist</w:t>
      </w:r>
      <w:proofErr w:type="spellEnd"/>
      <w:r w:rsidRPr="00F57878">
        <w:rPr>
          <w:rStyle w:val="StyleUnderline"/>
        </w:rPr>
        <w:t>” models. In any case, the PRC has repeatedly demonstrated its transactional approach, willing to collaborate with all types of regimes, including democratic and capitalist ones, when strategic interests align.</w:t>
      </w:r>
    </w:p>
    <w:p w14:paraId="112BFA02" w14:textId="56462F39" w:rsidR="00D06111" w:rsidRDefault="00D06111" w:rsidP="00D06111">
      <w:pPr>
        <w:pStyle w:val="Heading3"/>
      </w:pPr>
      <w:r>
        <w:t>Transition---Multipolarity---2NC</w:t>
      </w:r>
    </w:p>
    <w:p w14:paraId="4D0A8D72" w14:textId="342882BA" w:rsidR="00D06111" w:rsidRPr="007B21C7" w:rsidRDefault="00D06111" w:rsidP="00D06111">
      <w:r>
        <w:t>**do not read with LIO bad!**</w:t>
      </w:r>
    </w:p>
    <w:p w14:paraId="28E11E37" w14:textId="77777777" w:rsidR="00D06111" w:rsidRDefault="00D06111" w:rsidP="00D06111">
      <w:pPr>
        <w:pStyle w:val="Heading4"/>
      </w:pPr>
      <w:r>
        <w:t xml:space="preserve">Trump </w:t>
      </w:r>
      <w:r w:rsidRPr="007B21C7">
        <w:rPr>
          <w:u w:val="single"/>
        </w:rPr>
        <w:t>destroys</w:t>
      </w:r>
      <w:r>
        <w:t xml:space="preserve"> US hegemony---BUT other actors </w:t>
      </w:r>
      <w:r w:rsidRPr="007B21C7">
        <w:rPr>
          <w:u w:val="single"/>
        </w:rPr>
        <w:t>fill in</w:t>
      </w:r>
      <w:r>
        <w:t xml:space="preserve"> to create peaceful </w:t>
      </w:r>
      <w:r w:rsidRPr="007B21C7">
        <w:rPr>
          <w:u w:val="single"/>
        </w:rPr>
        <w:t>multipolarity</w:t>
      </w:r>
      <w:r>
        <w:t xml:space="preserve"> that benefits the </w:t>
      </w:r>
      <w:r w:rsidRPr="007B21C7">
        <w:rPr>
          <w:u w:val="single"/>
        </w:rPr>
        <w:t>Global South</w:t>
      </w:r>
      <w:r>
        <w:t xml:space="preserve">. </w:t>
      </w:r>
    </w:p>
    <w:p w14:paraId="5F50E89D" w14:textId="77777777" w:rsidR="00D06111" w:rsidRDefault="00D06111" w:rsidP="00D06111">
      <w:pPr>
        <w:rPr>
          <w:rStyle w:val="Style13ptBold"/>
        </w:rPr>
      </w:pPr>
      <w:proofErr w:type="spellStart"/>
      <w:r w:rsidRPr="007B21C7">
        <w:rPr>
          <w:rStyle w:val="Style13ptBold"/>
        </w:rPr>
        <w:t>Ubaydullaeva</w:t>
      </w:r>
      <w:proofErr w:type="spellEnd"/>
      <w:r>
        <w:rPr>
          <w:rStyle w:val="Style13ptBold"/>
        </w:rPr>
        <w:t xml:space="preserve"> 6/30 </w:t>
      </w:r>
      <w:r w:rsidRPr="007B21C7">
        <w:t xml:space="preserve">[Dilnoza </w:t>
      </w:r>
      <w:proofErr w:type="spellStart"/>
      <w:r w:rsidRPr="007B21C7">
        <w:t>Ubaydullaeva</w:t>
      </w:r>
      <w:proofErr w:type="spellEnd"/>
      <w:r w:rsidRPr="007B21C7">
        <w:t xml:space="preserve"> is a lecturer at the National Security College at the Australian National University. She has worked for UNICEF and was a Visiting Research Fellow in the Central Asia Program at the Elliott School of International Affairs at George Washington University. She has a PhD in Political Science and International Relations from the Australian National University. “Trump’s worldview is causing a global shift of alliances – what does this mean for nations in the middle?” https://theconversation.com/trumps-worldview-is-causing-a-global-shift-of-alliances-what-does-this-mean-for-nations-in-the-middle-257113] //aka</w:t>
      </w:r>
    </w:p>
    <w:p w14:paraId="3DF8B790" w14:textId="77777777" w:rsidR="00D06111" w:rsidRPr="00252D5E" w:rsidRDefault="00D06111" w:rsidP="00D06111">
      <w:pPr>
        <w:rPr>
          <w:rStyle w:val="StyleUnderline"/>
        </w:rPr>
      </w:pPr>
      <w:r w:rsidRPr="007B21C7">
        <w:rPr>
          <w:sz w:val="14"/>
        </w:rPr>
        <w:t xml:space="preserve">Since US President Donald </w:t>
      </w:r>
      <w:r w:rsidRPr="00252D5E">
        <w:rPr>
          <w:rStyle w:val="StyleUnderline"/>
        </w:rPr>
        <w:t>Trump</w:t>
      </w:r>
      <w:r w:rsidRPr="007B21C7">
        <w:rPr>
          <w:sz w:val="14"/>
        </w:rPr>
        <w:t xml:space="preserve"> took office this year, one theme has come up time and again: his </w:t>
      </w:r>
      <w:r w:rsidRPr="00252D5E">
        <w:rPr>
          <w:rStyle w:val="StyleUnderline"/>
        </w:rPr>
        <w:t>rule is a threat to the US-led international order.</w:t>
      </w:r>
    </w:p>
    <w:p w14:paraId="09A6D1B4" w14:textId="77777777" w:rsidR="00D06111" w:rsidRPr="007B21C7" w:rsidRDefault="00D06111" w:rsidP="00D06111">
      <w:pPr>
        <w:rPr>
          <w:rStyle w:val="StyleUnderline"/>
        </w:rPr>
      </w:pPr>
      <w:r w:rsidRPr="007B21C7">
        <w:rPr>
          <w:sz w:val="14"/>
        </w:rPr>
        <w:t xml:space="preserve">As the US political scientist John Mearsheimer famously argued, </w:t>
      </w:r>
      <w:r w:rsidRPr="007B21C7">
        <w:rPr>
          <w:rStyle w:val="StyleUnderline"/>
        </w:rPr>
        <w:t xml:space="preserve">the liberal international order was </w:t>
      </w:r>
      <w:r w:rsidRPr="007B21C7">
        <w:rPr>
          <w:rStyle w:val="Emphasis"/>
        </w:rPr>
        <w:t>destined to fail from the start</w:t>
      </w:r>
      <w:r w:rsidRPr="007B21C7">
        <w:rPr>
          <w:rStyle w:val="StyleUnderline"/>
        </w:rPr>
        <w:t>, as it contained the seeds of its own destruction.</w:t>
      </w:r>
    </w:p>
    <w:p w14:paraId="5FC79751" w14:textId="77777777" w:rsidR="00D06111" w:rsidRPr="007B21C7" w:rsidRDefault="00D06111" w:rsidP="00D06111">
      <w:pPr>
        <w:rPr>
          <w:sz w:val="14"/>
        </w:rPr>
      </w:pPr>
      <w:r w:rsidRPr="007B21C7">
        <w:rPr>
          <w:sz w:val="14"/>
        </w:rPr>
        <w:t>This perspective has gained traction in recent years. And now, Trump’s actions have caused many to question whether a new world order is emerging.</w:t>
      </w:r>
    </w:p>
    <w:p w14:paraId="0704EFB9" w14:textId="77777777" w:rsidR="00D06111" w:rsidRPr="007B21C7" w:rsidRDefault="00D06111" w:rsidP="00D06111">
      <w:pPr>
        <w:rPr>
          <w:u w:val="single"/>
        </w:rPr>
      </w:pPr>
      <w:r w:rsidRPr="007B21C7">
        <w:rPr>
          <w:rStyle w:val="StyleUnderline"/>
        </w:rPr>
        <w:t xml:space="preserve">Trump has expressed a desire for a new international order defined by </w:t>
      </w:r>
      <w:r w:rsidRPr="007B21C7">
        <w:rPr>
          <w:rStyle w:val="Emphasis"/>
        </w:rPr>
        <w:t>multiple spheres of influence</w:t>
      </w:r>
      <w:r w:rsidRPr="007B21C7">
        <w:rPr>
          <w:rStyle w:val="StyleUnderline"/>
        </w:rPr>
        <w:t xml:space="preserve"> — one in which powers like the US, China and Russia each exert dominance over distinct regions.</w:t>
      </w:r>
    </w:p>
    <w:p w14:paraId="636D31E5" w14:textId="77777777" w:rsidR="00D06111" w:rsidRPr="007B21C7" w:rsidRDefault="00D06111" w:rsidP="00D06111">
      <w:pPr>
        <w:rPr>
          <w:rStyle w:val="StyleUnderline"/>
        </w:rPr>
      </w:pPr>
      <w:r w:rsidRPr="007B21C7">
        <w:rPr>
          <w:rStyle w:val="Emphasis"/>
        </w:rPr>
        <w:t>This vision aligns with the idea of a “multipolar” world</w:t>
      </w:r>
      <w:r w:rsidRPr="007B21C7">
        <w:rPr>
          <w:rStyle w:val="StyleUnderline"/>
        </w:rPr>
        <w:t xml:space="preserve">, where no single state holds overarching global dominance. Instead, </w:t>
      </w:r>
      <w:r w:rsidRPr="007B21C7">
        <w:rPr>
          <w:rStyle w:val="Emphasis"/>
        </w:rPr>
        <w:t>influence is distributed among several great powers</w:t>
      </w:r>
      <w:r w:rsidRPr="007B21C7">
        <w:rPr>
          <w:rStyle w:val="StyleUnderline"/>
        </w:rPr>
        <w:t>, each maintaining its own regional sphere.</w:t>
      </w:r>
    </w:p>
    <w:p w14:paraId="6F20060A" w14:textId="77777777" w:rsidR="00D06111" w:rsidRPr="007B21C7" w:rsidRDefault="00D06111" w:rsidP="00D06111">
      <w:pPr>
        <w:rPr>
          <w:sz w:val="14"/>
        </w:rPr>
      </w:pPr>
      <w:r w:rsidRPr="007B21C7">
        <w:rPr>
          <w:sz w:val="14"/>
        </w:rPr>
        <w:t>This architecture contrasts sharply with earlier periods – the bipolar world of the Cold War, dominated by the US and the Soviet Union; and the unipolar period that followed, dominated by the US.</w:t>
      </w:r>
    </w:p>
    <w:p w14:paraId="3A94A465" w14:textId="77777777" w:rsidR="00D06111" w:rsidRPr="007B21C7" w:rsidRDefault="00D06111" w:rsidP="00D06111">
      <w:pPr>
        <w:rPr>
          <w:sz w:val="14"/>
        </w:rPr>
      </w:pPr>
      <w:r w:rsidRPr="007B21C7">
        <w:rPr>
          <w:sz w:val="14"/>
        </w:rPr>
        <w:t>What does this mean for the world order moving forward?</w:t>
      </w:r>
    </w:p>
    <w:p w14:paraId="73738CC8" w14:textId="77777777" w:rsidR="00D06111" w:rsidRPr="007B21C7" w:rsidRDefault="00D06111" w:rsidP="00D06111">
      <w:pPr>
        <w:rPr>
          <w:sz w:val="14"/>
        </w:rPr>
      </w:pPr>
      <w:r w:rsidRPr="007B21C7">
        <w:rPr>
          <w:sz w:val="14"/>
        </w:rPr>
        <w:t>Shifting US spheres of influence</w:t>
      </w:r>
    </w:p>
    <w:p w14:paraId="32ECC98C" w14:textId="77777777" w:rsidR="00D06111" w:rsidRPr="007B21C7" w:rsidRDefault="00D06111" w:rsidP="00D06111">
      <w:pPr>
        <w:rPr>
          <w:rStyle w:val="StyleUnderline"/>
        </w:rPr>
      </w:pPr>
      <w:r w:rsidRPr="007B21C7">
        <w:rPr>
          <w:rStyle w:val="Emphasis"/>
        </w:rPr>
        <w:t>We’ve seen this shift taking place</w:t>
      </w:r>
      <w:r w:rsidRPr="007B21C7">
        <w:rPr>
          <w:rStyle w:val="StyleUnderline"/>
        </w:rPr>
        <w:t xml:space="preserve"> in recent months. For example, Trump has backed away from his pledge to end the war between Russia and Ukraine and now appears to be leaving it to the main protagonists, and Europe, to find a solution.</w:t>
      </w:r>
    </w:p>
    <w:p w14:paraId="40FCC11F" w14:textId="77777777" w:rsidR="00D06111" w:rsidRPr="007B21C7" w:rsidRDefault="00D06111" w:rsidP="00D06111">
      <w:pPr>
        <w:rPr>
          <w:rStyle w:val="StyleUnderline"/>
        </w:rPr>
      </w:pPr>
      <w:r w:rsidRPr="007B21C7">
        <w:rPr>
          <w:rStyle w:val="StyleUnderline"/>
        </w:rPr>
        <w:t>Europe, which once largely spoke in a unified voice with the US, is also showing signs of policy-making which is more independent.</w:t>
      </w:r>
      <w:r w:rsidRPr="007B21C7">
        <w:rPr>
          <w:sz w:val="14"/>
        </w:rPr>
        <w:t xml:space="preserve"> Rather than framing its actions as protecting “Western democratic principles”, </w:t>
      </w:r>
      <w:r w:rsidRPr="007B21C7">
        <w:rPr>
          <w:rStyle w:val="StyleUnderline"/>
        </w:rPr>
        <w:t>Europe is increasingly focused on defining its own security interests.</w:t>
      </w:r>
    </w:p>
    <w:p w14:paraId="3B89A41E" w14:textId="77777777" w:rsidR="00D06111" w:rsidRPr="007B21C7" w:rsidRDefault="00D06111" w:rsidP="00D06111">
      <w:pPr>
        <w:rPr>
          <w:sz w:val="14"/>
        </w:rPr>
      </w:pPr>
      <w:r w:rsidRPr="007B21C7">
        <w:rPr>
          <w:sz w:val="14"/>
        </w:rPr>
        <w:t>In the Middle East, the US will likely maintain its sphere of influence. It will continue its unequivocal support for Israel under Trump.</w:t>
      </w:r>
    </w:p>
    <w:p w14:paraId="2A69F548" w14:textId="77777777" w:rsidR="00D06111" w:rsidRPr="007B21C7" w:rsidRDefault="00D06111" w:rsidP="00D06111">
      <w:pPr>
        <w:rPr>
          <w:sz w:val="14"/>
        </w:rPr>
      </w:pPr>
      <w:r w:rsidRPr="007B21C7">
        <w:rPr>
          <w:sz w:val="14"/>
        </w:rPr>
        <w:t>Donald Trump fist pumping next to Benjamin Netanyahu outside the White House.</w:t>
      </w:r>
    </w:p>
    <w:p w14:paraId="3DF39197" w14:textId="77777777" w:rsidR="00D06111" w:rsidRPr="007B21C7" w:rsidRDefault="00D06111" w:rsidP="00D06111">
      <w:pPr>
        <w:rPr>
          <w:sz w:val="14"/>
        </w:rPr>
      </w:pPr>
      <w:r w:rsidRPr="007B21C7">
        <w:rPr>
          <w:sz w:val="14"/>
        </w:rPr>
        <w:t xml:space="preserve">Amid shifting global alliances, the Trump administration will continue to support Israel, led by Prime Minister Benjamin Netanyahu. </w:t>
      </w:r>
      <w:proofErr w:type="spellStart"/>
      <w:r w:rsidRPr="007B21C7">
        <w:rPr>
          <w:sz w:val="14"/>
        </w:rPr>
        <w:t>noamgalai</w:t>
      </w:r>
      <w:proofErr w:type="spellEnd"/>
      <w:r w:rsidRPr="007B21C7">
        <w:rPr>
          <w:sz w:val="14"/>
        </w:rPr>
        <w:t>/Shutterstock</w:t>
      </w:r>
    </w:p>
    <w:p w14:paraId="44251DCE" w14:textId="77777777" w:rsidR="00D06111" w:rsidRPr="007B21C7" w:rsidRDefault="00D06111" w:rsidP="00D06111">
      <w:pPr>
        <w:rPr>
          <w:sz w:val="14"/>
        </w:rPr>
      </w:pPr>
      <w:r w:rsidRPr="007B21C7">
        <w:rPr>
          <w:sz w:val="14"/>
        </w:rPr>
        <w:t>The US will also involve itself in the region’s politics when its interests are at stake, as we witnessed in its recent strikes on Iranian nuclear facilities.</w:t>
      </w:r>
    </w:p>
    <w:p w14:paraId="5EF53A68" w14:textId="77777777" w:rsidR="00D06111" w:rsidRPr="007B21C7" w:rsidRDefault="00D06111" w:rsidP="00D06111">
      <w:pPr>
        <w:rPr>
          <w:sz w:val="14"/>
        </w:rPr>
      </w:pPr>
      <w:r w:rsidRPr="007B21C7">
        <w:rPr>
          <w:sz w:val="14"/>
        </w:rPr>
        <w:t>This, along with increasing economic ties between the US and Gulf states, suggests US allies in the region will remain the dominant voices shaping regional dynamics, particularly now with Iran weakened.</w:t>
      </w:r>
    </w:p>
    <w:p w14:paraId="00CE8811" w14:textId="77777777" w:rsidR="00D06111" w:rsidRPr="007B21C7" w:rsidRDefault="00D06111" w:rsidP="00D06111">
      <w:pPr>
        <w:rPr>
          <w:rStyle w:val="StyleUnderline"/>
        </w:rPr>
      </w:pPr>
      <w:r w:rsidRPr="007B21C7">
        <w:rPr>
          <w:rStyle w:val="StyleUnderline"/>
        </w:rPr>
        <w:t xml:space="preserve">Yet it’s clear Trump is reshaping US dynamics in the region by signaling a desire for </w:t>
      </w:r>
      <w:r w:rsidRPr="007B21C7">
        <w:rPr>
          <w:rStyle w:val="Emphasis"/>
        </w:rPr>
        <w:t>reduced military and political involvement</w:t>
      </w:r>
      <w:r w:rsidRPr="007B21C7">
        <w:rPr>
          <w:rStyle w:val="StyleUnderline"/>
        </w:rPr>
        <w:t xml:space="preserve">, and </w:t>
      </w:r>
      <w:proofErr w:type="spellStart"/>
      <w:r w:rsidRPr="007B21C7">
        <w:rPr>
          <w:rStyle w:val="StyleUnderline"/>
        </w:rPr>
        <w:t>criticising</w:t>
      </w:r>
      <w:proofErr w:type="spellEnd"/>
      <w:r w:rsidRPr="007B21C7">
        <w:rPr>
          <w:rStyle w:val="StyleUnderline"/>
        </w:rPr>
        <w:t xml:space="preserve"> the nation building efforts of previous administrations.</w:t>
      </w:r>
    </w:p>
    <w:p w14:paraId="0E46B751" w14:textId="77777777" w:rsidR="00D06111" w:rsidRPr="007B21C7" w:rsidRDefault="00D06111" w:rsidP="00D06111">
      <w:pPr>
        <w:rPr>
          <w:sz w:val="14"/>
        </w:rPr>
      </w:pPr>
      <w:r w:rsidRPr="007B21C7">
        <w:rPr>
          <w:sz w:val="14"/>
        </w:rPr>
        <w:t>The Trump administration now appears to want to maintain its sphere of influence primarily through strong economic ties.</w:t>
      </w:r>
    </w:p>
    <w:p w14:paraId="49F34850" w14:textId="77777777" w:rsidR="00D06111" w:rsidRPr="007B21C7" w:rsidRDefault="00D06111" w:rsidP="00D06111">
      <w:pPr>
        <w:rPr>
          <w:rStyle w:val="Emphasis"/>
        </w:rPr>
      </w:pPr>
      <w:r w:rsidRPr="007B21C7">
        <w:rPr>
          <w:rStyle w:val="Emphasis"/>
        </w:rPr>
        <w:t>Russia and China poles emerging elsewhere</w:t>
      </w:r>
    </w:p>
    <w:p w14:paraId="1529F8A6" w14:textId="77777777" w:rsidR="00D06111" w:rsidRPr="007B21C7" w:rsidRDefault="00D06111" w:rsidP="00D06111">
      <w:pPr>
        <w:rPr>
          <w:rStyle w:val="Emphasis"/>
        </w:rPr>
      </w:pPr>
      <w:r w:rsidRPr="007B21C7">
        <w:rPr>
          <w:rStyle w:val="StyleUnderline"/>
        </w:rPr>
        <w:t xml:space="preserve">Meanwhile, other poles are emerging in the Global South. Russia and China have deepened their cooperation, positioning themselves as defenders against what they frame as </w:t>
      </w:r>
      <w:r w:rsidRPr="007B21C7">
        <w:rPr>
          <w:rStyle w:val="Emphasis"/>
        </w:rPr>
        <w:t>Western hegemonic bullying.</w:t>
      </w:r>
    </w:p>
    <w:p w14:paraId="0634B06E" w14:textId="77777777" w:rsidR="00D06111" w:rsidRPr="007B21C7" w:rsidRDefault="00D06111" w:rsidP="00D06111">
      <w:pPr>
        <w:rPr>
          <w:sz w:val="14"/>
        </w:rPr>
      </w:pPr>
      <w:r w:rsidRPr="007B21C7">
        <w:rPr>
          <w:rStyle w:val="StyleUnderline"/>
        </w:rPr>
        <w:t xml:space="preserve">Trump’s trade policies and sanctions against many nations in the Global South have </w:t>
      </w:r>
      <w:proofErr w:type="spellStart"/>
      <w:r w:rsidRPr="007B21C7">
        <w:rPr>
          <w:rStyle w:val="Emphasis"/>
        </w:rPr>
        <w:t>fuelled</w:t>
      </w:r>
      <w:proofErr w:type="spellEnd"/>
      <w:r w:rsidRPr="007B21C7">
        <w:rPr>
          <w:rStyle w:val="Emphasis"/>
        </w:rPr>
        <w:t xml:space="preserve"> narratives</w:t>
      </w:r>
      <w:r w:rsidRPr="007B21C7">
        <w:rPr>
          <w:sz w:val="14"/>
        </w:rPr>
        <w:t xml:space="preserve"> (spread by China and Russia) </w:t>
      </w:r>
      <w:r w:rsidRPr="007B21C7">
        <w:rPr>
          <w:rStyle w:val="StyleUnderline"/>
        </w:rPr>
        <w:t>that the US does not consistently adhere to the rules</w:t>
      </w:r>
      <w:r w:rsidRPr="007B21C7">
        <w:rPr>
          <w:sz w:val="14"/>
        </w:rPr>
        <w:t xml:space="preserve"> it imposes on others.</w:t>
      </w:r>
    </w:p>
    <w:p w14:paraId="2E612150" w14:textId="77777777" w:rsidR="00D06111" w:rsidRPr="007B21C7" w:rsidRDefault="00D06111" w:rsidP="00D06111">
      <w:pPr>
        <w:rPr>
          <w:rStyle w:val="StyleUnderline"/>
        </w:rPr>
      </w:pPr>
      <w:r w:rsidRPr="007B21C7">
        <w:rPr>
          <w:rStyle w:val="StyleUnderline"/>
        </w:rPr>
        <w:t xml:space="preserve">Trump’s decision to slash funding to USAID has also </w:t>
      </w:r>
      <w:r w:rsidRPr="007B21C7">
        <w:rPr>
          <w:rStyle w:val="Emphasis"/>
        </w:rPr>
        <w:t>opened the door to China</w:t>
      </w:r>
      <w:r w:rsidRPr="007B21C7">
        <w:rPr>
          <w:rStyle w:val="StyleUnderline"/>
        </w:rPr>
        <w:t>, in particular, to become the main development partner for nations in Africa and other parts of the world.</w:t>
      </w:r>
    </w:p>
    <w:p w14:paraId="5F47BA20" w14:textId="77777777" w:rsidR="00D06111" w:rsidRPr="007B21C7" w:rsidRDefault="00D06111" w:rsidP="00D06111">
      <w:pPr>
        <w:rPr>
          <w:sz w:val="14"/>
        </w:rPr>
      </w:pPr>
      <w:r w:rsidRPr="007B21C7">
        <w:rPr>
          <w:sz w:val="14"/>
        </w:rPr>
        <w:t xml:space="preserve">And on the security front, </w:t>
      </w:r>
      <w:r w:rsidRPr="007B21C7">
        <w:rPr>
          <w:rStyle w:val="StyleUnderline"/>
        </w:rPr>
        <w:t>Russia has become more involved</w:t>
      </w:r>
      <w:r w:rsidRPr="007B21C7">
        <w:rPr>
          <w:sz w:val="14"/>
        </w:rPr>
        <w:t xml:space="preserve"> in many African and Middle Eastern countries, which have become less trustful and reliant on Western powers.</w:t>
      </w:r>
    </w:p>
    <w:p w14:paraId="5DBC4314" w14:textId="77777777" w:rsidR="00D06111" w:rsidRPr="007B21C7" w:rsidRDefault="00D06111" w:rsidP="00D06111">
      <w:pPr>
        <w:rPr>
          <w:sz w:val="14"/>
        </w:rPr>
      </w:pPr>
      <w:r w:rsidRPr="007B21C7">
        <w:rPr>
          <w:sz w:val="14"/>
        </w:rPr>
        <w:t>Vladimir Putin and Xi Jinping shaking hands.</w:t>
      </w:r>
    </w:p>
    <w:p w14:paraId="1A662DDC" w14:textId="77777777" w:rsidR="00D06111" w:rsidRPr="007B21C7" w:rsidRDefault="00D06111" w:rsidP="00D06111">
      <w:pPr>
        <w:rPr>
          <w:sz w:val="14"/>
        </w:rPr>
      </w:pPr>
      <w:r w:rsidRPr="007B21C7">
        <w:rPr>
          <w:sz w:val="14"/>
        </w:rPr>
        <w:t xml:space="preserve">Russian President Vladimir Putin and Chinese leader Xi </w:t>
      </w:r>
      <w:proofErr w:type="spellStart"/>
      <w:r w:rsidRPr="007B21C7">
        <w:rPr>
          <w:sz w:val="14"/>
        </w:rPr>
        <w:t>Xinping</w:t>
      </w:r>
      <w:proofErr w:type="spellEnd"/>
      <w:r w:rsidRPr="007B21C7">
        <w:rPr>
          <w:sz w:val="14"/>
        </w:rPr>
        <w:t xml:space="preserve"> see opportunities to spread their influence in the Global South. plavi011/Shutterstock</w:t>
      </w:r>
    </w:p>
    <w:p w14:paraId="5CFA115C" w14:textId="77777777" w:rsidR="00D06111" w:rsidRPr="007B21C7" w:rsidRDefault="00D06111" w:rsidP="00D06111">
      <w:pPr>
        <w:rPr>
          <w:sz w:val="14"/>
        </w:rPr>
      </w:pPr>
      <w:r w:rsidRPr="007B21C7">
        <w:rPr>
          <w:sz w:val="14"/>
        </w:rPr>
        <w:t xml:space="preserve">In the Indo-Pacific, much attention has been given to the rise of China and its increasingly assertive posture. </w:t>
      </w:r>
      <w:r w:rsidRPr="007B21C7">
        <w:rPr>
          <w:rStyle w:val="StyleUnderline"/>
        </w:rPr>
        <w:t>Many of Washington’s traditional allies are nervous</w:t>
      </w:r>
      <w:r w:rsidRPr="007B21C7">
        <w:rPr>
          <w:sz w:val="14"/>
        </w:rPr>
        <w:t xml:space="preserve"> about its continued engagement in the region and ability to counter China’s rise.</w:t>
      </w:r>
    </w:p>
    <w:p w14:paraId="0078D85B" w14:textId="77777777" w:rsidR="00D06111" w:rsidRPr="007B21C7" w:rsidRDefault="00D06111" w:rsidP="00D06111">
      <w:pPr>
        <w:rPr>
          <w:sz w:val="14"/>
        </w:rPr>
      </w:pPr>
      <w:r w:rsidRPr="007B21C7">
        <w:rPr>
          <w:sz w:val="14"/>
        </w:rPr>
        <w:t>Chinese leader Xi Jinping has sought to take advantage of the current environment, embarking on a Vietnam, Malaysia and Cambodia push earlier this year. But many nations continue to be wary of China’s increasing influence, in particular the Philippines, which has clashed with China over the South China Sea.</w:t>
      </w:r>
    </w:p>
    <w:p w14:paraId="3710DE0C" w14:textId="77777777" w:rsidR="00D06111" w:rsidRPr="007B21C7" w:rsidRDefault="00D06111" w:rsidP="00D06111">
      <w:pPr>
        <w:rPr>
          <w:sz w:val="14"/>
        </w:rPr>
      </w:pPr>
      <w:r w:rsidRPr="007B21C7">
        <w:rPr>
          <w:sz w:val="14"/>
        </w:rPr>
        <w:t>Strategic hedging</w:t>
      </w:r>
    </w:p>
    <w:p w14:paraId="1D2334AD" w14:textId="77777777" w:rsidR="00D06111" w:rsidRPr="007B21C7" w:rsidRDefault="00D06111" w:rsidP="00D06111">
      <w:pPr>
        <w:rPr>
          <w:sz w:val="14"/>
        </w:rPr>
      </w:pPr>
      <w:r w:rsidRPr="007B21C7">
        <w:rPr>
          <w:sz w:val="14"/>
        </w:rPr>
        <w:t>Not all countries, however, are aligning themselves neatly with one pole or another.</w:t>
      </w:r>
    </w:p>
    <w:p w14:paraId="6AA88645" w14:textId="77777777" w:rsidR="00D06111" w:rsidRPr="007B21C7" w:rsidRDefault="00D06111" w:rsidP="00D06111">
      <w:pPr>
        <w:rPr>
          <w:sz w:val="14"/>
        </w:rPr>
      </w:pPr>
      <w:r w:rsidRPr="007B21C7">
        <w:rPr>
          <w:sz w:val="14"/>
        </w:rPr>
        <w:t>For small states caught between great powers, navigating this multipolar environment is both a risk and an opportunity.</w:t>
      </w:r>
    </w:p>
    <w:p w14:paraId="5E33F276" w14:textId="77777777" w:rsidR="00D06111" w:rsidRPr="007B21C7" w:rsidRDefault="00D06111" w:rsidP="00D06111">
      <w:pPr>
        <w:rPr>
          <w:sz w:val="14"/>
        </w:rPr>
      </w:pPr>
      <w:r w:rsidRPr="007B21C7">
        <w:rPr>
          <w:sz w:val="14"/>
        </w:rPr>
        <w:t>Ukraine is a case in point. As a sovereign state, Ukraine should have the freedom to decide its own alignments. Yet, it finds itself ensnared in great power politics, with devastating consequences.</w:t>
      </w:r>
    </w:p>
    <w:p w14:paraId="09E97A34" w14:textId="77777777" w:rsidR="00D06111" w:rsidRPr="007B21C7" w:rsidRDefault="00D06111" w:rsidP="00D06111">
      <w:pPr>
        <w:rPr>
          <w:rStyle w:val="StyleUnderline"/>
        </w:rPr>
      </w:pPr>
      <w:r w:rsidRPr="007B21C7">
        <w:rPr>
          <w:rStyle w:val="StyleUnderline"/>
        </w:rPr>
        <w:t>Other small states are playing a different game — pivoting from one power to another based on their immediate interests.</w:t>
      </w:r>
    </w:p>
    <w:p w14:paraId="5D01CE7E" w14:textId="77777777" w:rsidR="00D06111" w:rsidRPr="007B21C7" w:rsidRDefault="00D06111" w:rsidP="00D06111">
      <w:pPr>
        <w:rPr>
          <w:sz w:val="14"/>
        </w:rPr>
      </w:pPr>
      <w:r w:rsidRPr="007B21C7">
        <w:rPr>
          <w:sz w:val="14"/>
        </w:rPr>
        <w:t>Slovakia, for instance, is both a NATO and EU member, yet its leader, Robert Fico, attended Russia’s Victory Day Parade in May and told President Vladimir Putin he wanted to maintain “normal relations” with Russia.</w:t>
      </w:r>
    </w:p>
    <w:p w14:paraId="295B9B0E" w14:textId="77777777" w:rsidR="00D06111" w:rsidRPr="007B21C7" w:rsidRDefault="00D06111" w:rsidP="00D06111">
      <w:pPr>
        <w:rPr>
          <w:sz w:val="14"/>
        </w:rPr>
      </w:pPr>
      <w:r w:rsidRPr="007B21C7">
        <w:rPr>
          <w:sz w:val="14"/>
        </w:rPr>
        <w:t xml:space="preserve">Then there is Central Asia, which is the </w:t>
      </w:r>
      <w:proofErr w:type="spellStart"/>
      <w:r w:rsidRPr="007B21C7">
        <w:rPr>
          <w:sz w:val="14"/>
        </w:rPr>
        <w:t>centre</w:t>
      </w:r>
      <w:proofErr w:type="spellEnd"/>
      <w:r w:rsidRPr="007B21C7">
        <w:rPr>
          <w:sz w:val="14"/>
        </w:rPr>
        <w:t xml:space="preserve"> of a renewed “great game,” with Russia, China and Europe vying for influence and economic partnerships.</w:t>
      </w:r>
    </w:p>
    <w:p w14:paraId="3A58356A" w14:textId="77777777" w:rsidR="00D06111" w:rsidRPr="007B21C7" w:rsidRDefault="00D06111" w:rsidP="00D06111">
      <w:pPr>
        <w:rPr>
          <w:sz w:val="14"/>
        </w:rPr>
      </w:pPr>
      <w:r w:rsidRPr="007B21C7">
        <w:rPr>
          <w:sz w:val="14"/>
        </w:rPr>
        <w:t>Yet if any Central Asian countries were to be invaded by Putin, would other powers intervene? It’s a difficult question to answer. Major powers are reluctant to engage in direct conflict unless their core interests or borders are directly threatened.</w:t>
      </w:r>
    </w:p>
    <w:p w14:paraId="6505E85D" w14:textId="77777777" w:rsidR="00D06111" w:rsidRPr="007B21C7" w:rsidRDefault="00D06111" w:rsidP="00D06111">
      <w:pPr>
        <w:rPr>
          <w:rStyle w:val="StyleUnderline"/>
        </w:rPr>
      </w:pPr>
      <w:r w:rsidRPr="007B21C7">
        <w:rPr>
          <w:rStyle w:val="StyleUnderline"/>
        </w:rPr>
        <w:t xml:space="preserve">As a result, Central Asian states are </w:t>
      </w:r>
      <w:r w:rsidRPr="007B21C7">
        <w:rPr>
          <w:rStyle w:val="Emphasis"/>
        </w:rPr>
        <w:t>hedging their bets</w:t>
      </w:r>
      <w:r w:rsidRPr="007B21C7">
        <w:rPr>
          <w:rStyle w:val="StyleUnderline"/>
        </w:rPr>
        <w:t>, seeking to maintain relations with multiple poles, despite their conflicting agendas.</w:t>
      </w:r>
    </w:p>
    <w:p w14:paraId="2EB03537" w14:textId="77777777" w:rsidR="00D06111" w:rsidRPr="007B21C7" w:rsidRDefault="00D06111" w:rsidP="00D06111">
      <w:pPr>
        <w:rPr>
          <w:sz w:val="14"/>
        </w:rPr>
      </w:pPr>
      <w:r w:rsidRPr="007B21C7">
        <w:rPr>
          <w:sz w:val="14"/>
        </w:rPr>
        <w:t>A future defined by regional power blocs?</w:t>
      </w:r>
    </w:p>
    <w:p w14:paraId="38F65B5E" w14:textId="77777777" w:rsidR="00D06111" w:rsidRPr="007B21C7" w:rsidRDefault="00D06111" w:rsidP="00D06111">
      <w:pPr>
        <w:rPr>
          <w:sz w:val="14"/>
        </w:rPr>
      </w:pPr>
      <w:r w:rsidRPr="007B21C7">
        <w:rPr>
          <w:sz w:val="14"/>
        </w:rPr>
        <w:t>While it is still early to draw definitive conclusions, the events of the past few months underscore a growing trend. Smaller countries are expressing solidarity with one power, but pragmatic cooperation with another, when it suits their national interests.</w:t>
      </w:r>
    </w:p>
    <w:p w14:paraId="5E1BFD90" w14:textId="77777777" w:rsidR="00D06111" w:rsidRPr="007B21C7" w:rsidRDefault="00D06111" w:rsidP="00D06111">
      <w:pPr>
        <w:rPr>
          <w:rStyle w:val="Emphasis"/>
        </w:rPr>
      </w:pPr>
      <w:r w:rsidRPr="007B21C7">
        <w:rPr>
          <w:rStyle w:val="Emphasis"/>
        </w:rPr>
        <w:t>For this reason, regional power blocs seem to be of increasing interest to countries in the Global South.</w:t>
      </w:r>
    </w:p>
    <w:p w14:paraId="72DB6409" w14:textId="77777777" w:rsidR="00D06111" w:rsidRPr="007B21C7" w:rsidRDefault="00D06111" w:rsidP="00D06111">
      <w:pPr>
        <w:rPr>
          <w:rStyle w:val="StyleUnderline"/>
        </w:rPr>
      </w:pPr>
      <w:r w:rsidRPr="007B21C7">
        <w:rPr>
          <w:sz w:val="14"/>
        </w:rPr>
        <w:t xml:space="preserve">For instance, </w:t>
      </w:r>
      <w:r w:rsidRPr="007B21C7">
        <w:rPr>
          <w:rStyle w:val="StyleUnderline"/>
        </w:rPr>
        <w:t xml:space="preserve">the China-led Shanghai Cooperation </w:t>
      </w:r>
      <w:proofErr w:type="spellStart"/>
      <w:r w:rsidRPr="007B21C7">
        <w:rPr>
          <w:rStyle w:val="StyleUnderline"/>
        </w:rPr>
        <w:t>Organisation</w:t>
      </w:r>
      <w:proofErr w:type="spellEnd"/>
      <w:r w:rsidRPr="007B21C7">
        <w:rPr>
          <w:rStyle w:val="StyleUnderline"/>
        </w:rPr>
        <w:t xml:space="preserve"> has become a </w:t>
      </w:r>
      <w:r w:rsidRPr="007B21C7">
        <w:rPr>
          <w:rStyle w:val="Emphasis"/>
        </w:rPr>
        <w:t>stronger and larger</w:t>
      </w:r>
      <w:r w:rsidRPr="007B21C7">
        <w:rPr>
          <w:rStyle w:val="StyleUnderline"/>
        </w:rPr>
        <w:t xml:space="preserve"> grouping of nations across Eurasia in recent years.</w:t>
      </w:r>
    </w:p>
    <w:p w14:paraId="6599AE98" w14:textId="77777777" w:rsidR="00D06111" w:rsidRPr="007B21C7" w:rsidRDefault="00D06111" w:rsidP="00D06111">
      <w:pPr>
        <w:rPr>
          <w:rStyle w:val="Emphasis"/>
        </w:rPr>
      </w:pPr>
      <w:r w:rsidRPr="007B21C7">
        <w:rPr>
          <w:rStyle w:val="StyleUnderline"/>
        </w:rPr>
        <w:t xml:space="preserve">Trump’s focus on making “America Great Again,” has </w:t>
      </w:r>
      <w:r w:rsidRPr="007B21C7">
        <w:rPr>
          <w:rStyle w:val="Emphasis"/>
        </w:rPr>
        <w:t>taken the load off the US</w:t>
      </w:r>
      <w:r w:rsidRPr="007B21C7">
        <w:rPr>
          <w:rStyle w:val="StyleUnderline"/>
        </w:rPr>
        <w:t xml:space="preserve"> carrying liberal order leadership. </w:t>
      </w:r>
      <w:r w:rsidRPr="007B21C7">
        <w:rPr>
          <w:rStyle w:val="Emphasis"/>
        </w:rPr>
        <w:t>A multipolar world may not be the end of the liberal international order, but it may be a reshaped version of liberal governance.</w:t>
      </w:r>
    </w:p>
    <w:p w14:paraId="53CBEAB0" w14:textId="77777777" w:rsidR="00D06111" w:rsidRPr="007B21C7" w:rsidRDefault="00D06111" w:rsidP="00D06111">
      <w:pPr>
        <w:rPr>
          <w:sz w:val="14"/>
        </w:rPr>
      </w:pPr>
      <w:r w:rsidRPr="007B21C7">
        <w:rPr>
          <w:sz w:val="14"/>
        </w:rPr>
        <w:t>How “liberal” it can be will likely depend on what each regional power, or pole, will make of it.</w:t>
      </w:r>
    </w:p>
    <w:p w14:paraId="7814EE41" w14:textId="77777777" w:rsidR="00484A74" w:rsidRPr="00CA7764" w:rsidRDefault="00484A74" w:rsidP="00484A74">
      <w:pPr>
        <w:pStyle w:val="Heading4"/>
      </w:pPr>
      <w:r w:rsidRPr="00CA7764">
        <w:rPr>
          <w:u w:val="single"/>
        </w:rPr>
        <w:t>Multipolarity</w:t>
      </w:r>
      <w:r>
        <w:t xml:space="preserve"> is </w:t>
      </w:r>
      <w:r w:rsidRPr="00CA7764">
        <w:rPr>
          <w:u w:val="single"/>
        </w:rPr>
        <w:t>key</w:t>
      </w:r>
      <w:r>
        <w:t xml:space="preserve"> and </w:t>
      </w:r>
      <w:r w:rsidRPr="00CA7764">
        <w:rPr>
          <w:u w:val="single"/>
        </w:rPr>
        <w:t>hegemony</w:t>
      </w:r>
      <w:r>
        <w:t xml:space="preserve"> is </w:t>
      </w:r>
      <w:r w:rsidRPr="00CA7764">
        <w:rPr>
          <w:u w:val="single"/>
        </w:rPr>
        <w:t>done</w:t>
      </w:r>
      <w:r>
        <w:t>.</w:t>
      </w:r>
    </w:p>
    <w:p w14:paraId="560526DA" w14:textId="77777777" w:rsidR="00484A74" w:rsidRPr="00CA7764" w:rsidRDefault="00484A74" w:rsidP="00484A74">
      <w:r w:rsidRPr="00CA7764">
        <w:t xml:space="preserve">Rob </w:t>
      </w:r>
      <w:r w:rsidRPr="00CA7764">
        <w:rPr>
          <w:b/>
          <w:bCs/>
          <w:sz w:val="26"/>
          <w:szCs w:val="26"/>
        </w:rPr>
        <w:t>Wiblin ’25</w:t>
      </w:r>
      <w:r w:rsidRPr="00CA7764">
        <w:t>, Director of Research, 80,000 Hours; “A Hard New World: What If the US Global Order Ends?” 80,000 Hours Podcast, featuring Hugh White, 06-12-2025, https://80000hours.org/podcast/episodes/hugh-white-hard-new-world-end-of-us-global-order/, —</w:t>
      </w:r>
      <w:proofErr w:type="spellStart"/>
      <w:r w:rsidRPr="00CA7764">
        <w:t>nws</w:t>
      </w:r>
      <w:proofErr w:type="spellEnd"/>
    </w:p>
    <w:p w14:paraId="1EB060F9" w14:textId="77777777" w:rsidR="00484A74" w:rsidRPr="00CA7764" w:rsidRDefault="00484A74" w:rsidP="00484A74">
      <w:pPr>
        <w:rPr>
          <w:sz w:val="16"/>
        </w:rPr>
      </w:pPr>
      <w:r w:rsidRPr="00CA7764">
        <w:rPr>
          <w:sz w:val="16"/>
        </w:rPr>
        <w:t xml:space="preserve">For decades, US allies have slept soundly under the protection of America’s overwhelming military might. </w:t>
      </w:r>
      <w:r w:rsidRPr="00CA7764">
        <w:rPr>
          <w:u w:val="single"/>
        </w:rPr>
        <w:t>Donald Trump — with his threats to ditch NATO, seize Greenland, and abandon Taiwan — seems hell-bent on shattering that comfort</w:t>
      </w:r>
      <w:r w:rsidRPr="00CA7764">
        <w:rPr>
          <w:sz w:val="16"/>
        </w:rPr>
        <w:t xml:space="preserve">. But according to Hugh White — one of the world’s leading strategic thinkers, emeritus professor at the Australian National University, and author of Hard New World: Our Post American Future — </w:t>
      </w:r>
      <w:r w:rsidRPr="00CA7764">
        <w:rPr>
          <w:u w:val="single"/>
        </w:rPr>
        <w:t>Trump isn’t destroying American hegemony. He’s simply revealing that it’s already gone. “Trump has very little trouble accepting other great powers as co-equals,” Hugh explains. And that happens to align perfectly with a strategic reality the foreign policy establishment desperately wants to ignore: fundamental shifts in global power have made the costs of maintaining a US-led hegemony prohibitively high</w:t>
      </w:r>
      <w:r w:rsidRPr="00CA7764">
        <w:rPr>
          <w:sz w:val="16"/>
        </w:rPr>
        <w:t xml:space="preserve">. Even under Biden, when Russia invaded Ukraine, the US sent weapons but explicitly ruled out direct involvement. </w:t>
      </w:r>
      <w:r w:rsidRPr="00CA7764">
        <w:rPr>
          <w:u w:val="single"/>
        </w:rPr>
        <w:t>Ukraine matters far more to Russia than America, and this “asymmetry of resolve” makes Putin’s nuclear threats credible where America’s counterthreats simply aren’t. Hugh’s gloomy prediction</w:t>
      </w:r>
      <w:r w:rsidRPr="00CA7764">
        <w:rPr>
          <w:sz w:val="16"/>
        </w:rPr>
        <w:t xml:space="preserve">: “Europeans will end up conceding to Russia whatever they can’t convince the Russians they’re willing to fight a nuclear war to deny them.” </w:t>
      </w:r>
    </w:p>
    <w:p w14:paraId="6F84F9E2" w14:textId="77777777" w:rsidR="00484A74" w:rsidRPr="00CA7764" w:rsidRDefault="00484A74" w:rsidP="00484A74">
      <w:pPr>
        <w:rPr>
          <w:sz w:val="16"/>
        </w:rPr>
      </w:pPr>
      <w:r w:rsidRPr="00CA7764">
        <w:rPr>
          <w:sz w:val="16"/>
        </w:rPr>
        <w:t xml:space="preserve">The Pacific tells the same story. Despite Obama’s “pivot to Asia” and Biden’s tough talk about “winning the competition for the 21st century,” actual US military capabilities there have barely budged while </w:t>
      </w:r>
      <w:r w:rsidRPr="00CA7764">
        <w:rPr>
          <w:u w:val="single"/>
        </w:rPr>
        <w:t>China’s have soared, along with its economy — which is now bigger than the US’s, as measured in purchasing power. Containing China and defending Taiwan would require America to spend 8% of GDP on defence</w:t>
      </w:r>
      <w:r w:rsidRPr="00CA7764">
        <w:rPr>
          <w:sz w:val="16"/>
        </w:rPr>
        <w:t xml:space="preserve"> (versus 3.5% today) — and convince Beijing it’s willing to accept Los Angeles being </w:t>
      </w:r>
      <w:proofErr w:type="spellStart"/>
      <w:r w:rsidRPr="00CA7764">
        <w:rPr>
          <w:sz w:val="16"/>
        </w:rPr>
        <w:t>vaporised</w:t>
      </w:r>
      <w:proofErr w:type="spellEnd"/>
      <w:r w:rsidRPr="00CA7764">
        <w:rPr>
          <w:sz w:val="16"/>
        </w:rPr>
        <w:t xml:space="preserve">. Unlike during the Cold War, no president — Trump or otherwise — can make that case to voters. </w:t>
      </w:r>
      <w:proofErr w:type="gramStart"/>
      <w:r w:rsidRPr="00CA7764">
        <w:rPr>
          <w:sz w:val="16"/>
        </w:rPr>
        <w:t>So</w:t>
      </w:r>
      <w:proofErr w:type="gramEnd"/>
      <w:r w:rsidRPr="00CA7764">
        <w:rPr>
          <w:sz w:val="16"/>
        </w:rPr>
        <w:t xml:space="preserve"> what’s next? </w:t>
      </w:r>
      <w:r w:rsidRPr="00CA7764">
        <w:rPr>
          <w:u w:val="single"/>
        </w:rPr>
        <w:t>Hugh’s prognoses are stark: Taiwan is in an impossible situation and we’re doing them a disservice pretending otherwise. South Korea, Japan, and one of the EU or Poland will have to go nuclear to defend themselves. Trump might actually follow through and annex Panama and Greenland — but probably not Canada</w:t>
      </w:r>
      <w:r w:rsidRPr="00CA7764">
        <w:rPr>
          <w:sz w:val="16"/>
        </w:rPr>
        <w:t xml:space="preserve">. </w:t>
      </w:r>
    </w:p>
    <w:p w14:paraId="5B73539A" w14:textId="77777777" w:rsidR="00484A74" w:rsidRPr="00CA7764" w:rsidRDefault="00484A74" w:rsidP="00484A74">
      <w:pPr>
        <w:rPr>
          <w:sz w:val="16"/>
        </w:rPr>
      </w:pPr>
      <w:r w:rsidRPr="00CA7764">
        <w:rPr>
          <w:u w:val="single"/>
        </w:rPr>
        <w:t>Australia can defend itself from China but needs an entirely different military to do it. Our new “multipolar” future, split between American, Chinese, Russian, Indian, and European spheres of influence, is a “darker world” than the golden age of US dominance</w:t>
      </w:r>
      <w:r w:rsidRPr="00CA7764">
        <w:rPr>
          <w:sz w:val="16"/>
        </w:rPr>
        <w:t xml:space="preserve">. But Hugh’s message is blunt: </w:t>
      </w:r>
      <w:r w:rsidRPr="00CA7764">
        <w:rPr>
          <w:u w:val="single"/>
        </w:rPr>
        <w:t>for better or worse, 35 years of American hegemony are over. The challenge now is managing the transition peacefully, and creating a stable multipolar order more like Europe’s relatively peaceful 19th century than the chaotic bloodbath Europe suffered in the 17th — which, if replicated today, would be a nuclear bloodbath</w:t>
      </w:r>
      <w:r w:rsidRPr="00CA7764">
        <w:rPr>
          <w:sz w:val="16"/>
        </w:rPr>
        <w:t>. In today’s conversation, Hugh and Rob explore why even AI supremacy might not restore US dominance (spoiler: China still has nukes), why Japan can defend itself but Taiwan can’t, and why a new president won’t be able to reverse the big picture.</w:t>
      </w:r>
    </w:p>
    <w:p w14:paraId="29C0AB7F" w14:textId="77777777" w:rsidR="00484A74" w:rsidRDefault="00484A74" w:rsidP="00484A74">
      <w:pPr>
        <w:pStyle w:val="Heading4"/>
      </w:pPr>
      <w:r w:rsidRPr="00CA7764">
        <w:rPr>
          <w:u w:val="single"/>
        </w:rPr>
        <w:t>Hegemony</w:t>
      </w:r>
      <w:r>
        <w:t xml:space="preserve"> causes extinction---multipolarity solves.</w:t>
      </w:r>
    </w:p>
    <w:p w14:paraId="5F7FDF55" w14:textId="77777777" w:rsidR="00484A74" w:rsidRPr="00CA7764" w:rsidRDefault="00484A74" w:rsidP="00484A74">
      <w:r w:rsidRPr="00CA7764">
        <w:t xml:space="preserve">Christopher </w:t>
      </w:r>
      <w:r w:rsidRPr="00CA7764">
        <w:rPr>
          <w:b/>
          <w:bCs/>
          <w:sz w:val="26"/>
          <w:szCs w:val="26"/>
        </w:rPr>
        <w:t>Coker ’22</w:t>
      </w:r>
      <w:r w:rsidRPr="00CA7764">
        <w:t>, Director, LSE IDEAS, London School of Economics; “The Paradox of Western Hegemony and Human Nature,” Research Outreach, 10-20-2022, https://researchoutreach.org/articles/paradox-western-hegemony-human-nature/, —</w:t>
      </w:r>
      <w:proofErr w:type="spellStart"/>
      <w:r w:rsidRPr="00CA7764">
        <w:t>nws</w:t>
      </w:r>
      <w:proofErr w:type="spellEnd"/>
    </w:p>
    <w:p w14:paraId="47A7A28F" w14:textId="77777777" w:rsidR="00484A74" w:rsidRDefault="00484A74" w:rsidP="00484A74">
      <w:r>
        <w:t xml:space="preserve">The world faces </w:t>
      </w:r>
      <w:r w:rsidRPr="009850AA">
        <w:rPr>
          <w:u w:val="single"/>
        </w:rPr>
        <w:t>unprecedented social and environmental challenges that demand a coordinated, global response. However, such a response is hampered by a conundrum. The challenges are partly the outcome of Western notions of what it is to be human, yet those very notions will probably dictate the spirit and strength of how the challenges are addressed</w:t>
      </w:r>
      <w:r>
        <w:t xml:space="preserve">. Dr Michael Zichy, a specialist in ethics at the University of Bonn in Germany, </w:t>
      </w:r>
      <w:r w:rsidRPr="009850AA">
        <w:rPr>
          <w:u w:val="single"/>
        </w:rPr>
        <w:t>refers to this ‘Western hegemony’ around human values and suggests that they are in a paradoxical state of tension</w:t>
      </w:r>
      <w:r>
        <w:t>.</w:t>
      </w:r>
    </w:p>
    <w:p w14:paraId="05142A42" w14:textId="77777777" w:rsidR="00484A74" w:rsidRDefault="00484A74" w:rsidP="00484A74">
      <w:r>
        <w:t xml:space="preserve">The world is </w:t>
      </w:r>
      <w:r w:rsidRPr="009850AA">
        <w:rPr>
          <w:u w:val="single"/>
        </w:rPr>
        <w:t>experiencing significant environmental challenges brought about by the humans who inhabit it, including climate change, biodiversity loss, and environmental pollution. Humanity, in turn, faces challenges around food, water, and energy insecurity, poverty and inequality, migration and refugees, political instability and conflicts, the digital divide, and a global health crisis</w:t>
      </w:r>
      <w:r>
        <w:t xml:space="preserve">. Addressing these issues requires collective action. However, such action is </w:t>
      </w:r>
      <w:r w:rsidRPr="009850AA">
        <w:rPr>
          <w:u w:val="single"/>
        </w:rPr>
        <w:t>hampered by a Western hegemony around the very notion of what it is to be human</w:t>
      </w:r>
      <w:r>
        <w:t>.</w:t>
      </w:r>
    </w:p>
    <w:p w14:paraId="71A5E570" w14:textId="77777777" w:rsidR="00484A74" w:rsidRDefault="00484A74" w:rsidP="00484A74">
      <w:r>
        <w:t xml:space="preserve">To a large degree, </w:t>
      </w:r>
      <w:r w:rsidRPr="009850AA">
        <w:rPr>
          <w:u w:val="single"/>
        </w:rPr>
        <w:t>the West, helped in no small part by its historic economic and political dominance, has shaped ideals of human values and expected the rest of the world to get on board</w:t>
      </w:r>
      <w:r>
        <w:t>. A leading Austrian philosopher, Dr Michael Zichy, says such ideals, including Western notions of capitalism, exist in a paradoxical state of constant tension, contribute to the current environmental and social challenges, and are at odds with human values elsewhere in the world. They are thus, at best, incomplete. If humans hope to address these challenges collectively, they must first agree on what it is to be human.</w:t>
      </w:r>
    </w:p>
    <w:p w14:paraId="045FF420" w14:textId="77777777" w:rsidR="00484A74" w:rsidRDefault="00484A74" w:rsidP="00484A74">
      <w:r>
        <w:t xml:space="preserve">Zichy aims to tackle this conundrum. Professor of Philosophy at the University of Bonn, Germany, Zichy is an expert in ethics and philosophical anthropology, in particular the theory of different understandings of the human being. </w:t>
      </w:r>
      <w:r w:rsidRPr="009850AA">
        <w:rPr>
          <w:u w:val="single"/>
        </w:rPr>
        <w:t>The concept may seem self-evident – humans can easily identify other humans – but the idea of the human ‘being’ is fraught with debate and deep introspection. It is also highly political and can steer policies that are arguably ‘inhumane’ but seemingly popular. For Zichy, a Western hegemony exists around what it is to be a human being, and its imperiousness is impeding a global response to the challenges we are all facing. There’s no quick fix; this hegemony is deeply embedded – its roots go back hundreds of years</w:t>
      </w:r>
      <w:r>
        <w:t>.</w:t>
      </w:r>
    </w:p>
    <w:p w14:paraId="1271E39F" w14:textId="77777777" w:rsidR="00484A74" w:rsidRDefault="00484A74" w:rsidP="00484A74">
      <w:pPr>
        <w:pStyle w:val="Heading4"/>
      </w:pPr>
      <w:r>
        <w:t xml:space="preserve">It's </w:t>
      </w:r>
      <w:r w:rsidRPr="009850AA">
        <w:rPr>
          <w:u w:val="single"/>
        </w:rPr>
        <w:t>bad</w:t>
      </w:r>
      <w:r>
        <w:t>---</w:t>
      </w:r>
      <w:r w:rsidRPr="009850AA">
        <w:rPr>
          <w:u w:val="single"/>
        </w:rPr>
        <w:t>multipolarity</w:t>
      </w:r>
      <w:r>
        <w:t xml:space="preserve"> can </w:t>
      </w:r>
      <w:r w:rsidRPr="009850AA">
        <w:rPr>
          <w:u w:val="single"/>
        </w:rPr>
        <w:t>change</w:t>
      </w:r>
      <w:r>
        <w:t xml:space="preserve"> the </w:t>
      </w:r>
      <w:r w:rsidRPr="009850AA">
        <w:rPr>
          <w:u w:val="single"/>
        </w:rPr>
        <w:t>world</w:t>
      </w:r>
      <w:r>
        <w:t>.</w:t>
      </w:r>
    </w:p>
    <w:p w14:paraId="36360608" w14:textId="77777777" w:rsidR="00484A74" w:rsidRPr="009850AA" w:rsidRDefault="00484A74" w:rsidP="00484A74">
      <w:r w:rsidRPr="009850AA">
        <w:t xml:space="preserve">Benjamin </w:t>
      </w:r>
      <w:r w:rsidRPr="009850AA">
        <w:rPr>
          <w:b/>
          <w:bCs/>
          <w:sz w:val="26"/>
          <w:szCs w:val="26"/>
        </w:rPr>
        <w:t>Zala ’24</w:t>
      </w:r>
      <w:r w:rsidRPr="009850AA">
        <w:t>, Senior Lecturer in Politics and International Relations, Australian National University; “Are Hegemonies a Relic of the Past? The Role of Coercion and Consent in Global Domination,” The Conversation, 06-12-2024, https://theconversation.com/are-hegemonies-a-relic-of-the-past-the-role-of-coercion-and-consent-in-global-domination-257081, —</w:t>
      </w:r>
      <w:proofErr w:type="spellStart"/>
      <w:r w:rsidRPr="009850AA">
        <w:t>nws</w:t>
      </w:r>
      <w:proofErr w:type="spellEnd"/>
    </w:p>
    <w:p w14:paraId="51922E62" w14:textId="77777777" w:rsidR="00484A74" w:rsidRDefault="00484A74" w:rsidP="00484A74">
      <w:r w:rsidRPr="009850AA">
        <w:rPr>
          <w:u w:val="single"/>
        </w:rPr>
        <w:t>hegemonic systems often mask the self-interest of the dominant state, using consent to obscure coercion. For instance, while the U.S.-led order promoted free trade and democracy, it also advanced American strategic priorities, sometimes at the expense of weaker states. And hegemony is difficult to maintain in the long run. Those that rely too heavily on coercion risk losing legitimacy, but excessive reliance on consent without the backing of power can undermine the hegemon’s ability to enforce rules and protect core interests</w:t>
      </w:r>
      <w:r>
        <w:t xml:space="preserve">. In today’s multipolar world, the concept of hegemony faces new challenges. </w:t>
      </w:r>
    </w:p>
    <w:p w14:paraId="700A3865" w14:textId="77777777" w:rsidR="00484A74" w:rsidRDefault="00484A74" w:rsidP="00484A74">
      <w:r w:rsidRPr="009850AA">
        <w:rPr>
          <w:u w:val="single"/>
        </w:rPr>
        <w:t>The rise of China, along with regional powers such as Turkey, Indonesia and Saudi Arabia, has disrupted the unipolar dominance of the U.S. These would-be regional hegemons bring with them their own means of imposing influence through economic incentives and coercion</w:t>
      </w:r>
      <w:r>
        <w:t xml:space="preserve">. In China’s case, infrastructure and trade development through the Belt and Road Initiative is counterbalanced with shows of military strength in the South China Sea. As the global order becomes increasingly fragmented, the future of global hegemony is uncertain. </w:t>
      </w:r>
    </w:p>
    <w:p w14:paraId="53226FE1" w14:textId="77777777" w:rsidR="00484A74" w:rsidRDefault="00484A74" w:rsidP="00484A74">
      <w:r w:rsidRPr="009850AA">
        <w:rPr>
          <w:u w:val="single"/>
        </w:rPr>
        <w:t>While no single power currently has the capacity to dominate the international system, the need for leadership remains critical. Many observers would argue that issues such as climate change, technological regulation and pandemic responses require coordination that only a hegemonic or collective leadership framework can provide</w:t>
      </w:r>
      <w:r>
        <w:t>. Whether hegemony evolves into a more shared model of leadership or gives way to a more anarchic system could shape the trajectory of international relations in the 21st century.</w:t>
      </w:r>
    </w:p>
    <w:p w14:paraId="40757BC3" w14:textId="77777777" w:rsidR="00484A74" w:rsidRDefault="00484A74" w:rsidP="00484A74">
      <w:pPr>
        <w:pStyle w:val="Heading4"/>
      </w:pPr>
      <w:r>
        <w:t>Multipolarity is key and is the only vector to stopping conflict.</w:t>
      </w:r>
    </w:p>
    <w:p w14:paraId="7619C1E7" w14:textId="77777777" w:rsidR="00484A74" w:rsidRPr="00EC30C1" w:rsidRDefault="00484A74" w:rsidP="00484A74">
      <w:r w:rsidRPr="00EC30C1">
        <w:t xml:space="preserve">Anan </w:t>
      </w:r>
      <w:r w:rsidRPr="00EC30C1">
        <w:rPr>
          <w:b/>
          <w:bCs/>
          <w:sz w:val="26"/>
          <w:szCs w:val="26"/>
        </w:rPr>
        <w:t>Bouapha et al. ’25</w:t>
      </w:r>
      <w:r>
        <w:rPr>
          <w:b/>
          <w:bCs/>
          <w:sz w:val="26"/>
          <w:szCs w:val="26"/>
        </w:rPr>
        <w:t>,</w:t>
      </w:r>
      <w:r>
        <w:t xml:space="preserve"> </w:t>
      </w:r>
      <w:r w:rsidRPr="00EC30C1">
        <w:t>master’s degree in development &amp; human Rights at Goldsmiths, University of London</w:t>
      </w:r>
      <w:r>
        <w:t xml:space="preserve">, </w:t>
      </w:r>
      <w:r w:rsidRPr="00EC30C1">
        <w:t>Contributors to the Valdai Discussion Club; “To Answer the Key Questions About World Multipolarity,” The Laotian Times, 2-22-2025, https://laotiantimes.com/2025/02/22/to-answer-the-key-questions-about-world-multipolarity/, ---</w:t>
      </w:r>
      <w:proofErr w:type="spellStart"/>
      <w:r w:rsidRPr="00EC30C1">
        <w:t>nws</w:t>
      </w:r>
      <w:proofErr w:type="spellEnd"/>
    </w:p>
    <w:p w14:paraId="5530A17E" w14:textId="77777777" w:rsidR="00484A74" w:rsidRDefault="00484A74" w:rsidP="00484A74">
      <w:r w:rsidRPr="00EC30C1">
        <w:rPr>
          <w:u w:val="single"/>
        </w:rPr>
        <w:t xml:space="preserve">A </w:t>
      </w:r>
      <w:r w:rsidRPr="00EC30C1">
        <w:rPr>
          <w:rStyle w:val="Emphasis"/>
          <w:highlight w:val="cyan"/>
        </w:rPr>
        <w:t>multipolar</w:t>
      </w:r>
      <w:r w:rsidRPr="00EC30C1">
        <w:rPr>
          <w:highlight w:val="cyan"/>
          <w:u w:val="single"/>
        </w:rPr>
        <w:t xml:space="preserve"> world better reflects</w:t>
      </w:r>
      <w:r w:rsidRPr="00EC30C1">
        <w:rPr>
          <w:u w:val="single"/>
        </w:rPr>
        <w:t xml:space="preserve"> the </w:t>
      </w:r>
      <w:r w:rsidRPr="00EC30C1">
        <w:rPr>
          <w:highlight w:val="cyan"/>
          <w:u w:val="single"/>
        </w:rPr>
        <w:t>international community’s</w:t>
      </w:r>
      <w:r w:rsidRPr="00EC30C1">
        <w:rPr>
          <w:u w:val="single"/>
        </w:rPr>
        <w:t xml:space="preserve"> </w:t>
      </w:r>
      <w:r w:rsidRPr="00EC30C1">
        <w:rPr>
          <w:rStyle w:val="Emphasis"/>
        </w:rPr>
        <w:t>aspirations</w:t>
      </w:r>
      <w:r w:rsidRPr="00EC30C1">
        <w:rPr>
          <w:u w:val="single"/>
        </w:rPr>
        <w:t xml:space="preserve"> for </w:t>
      </w:r>
      <w:r w:rsidRPr="00EC30C1">
        <w:rPr>
          <w:highlight w:val="cyan"/>
          <w:u w:val="single"/>
        </w:rPr>
        <w:t xml:space="preserve">justice, </w:t>
      </w:r>
      <w:r w:rsidRPr="00EC30C1">
        <w:rPr>
          <w:rStyle w:val="Emphasis"/>
          <w:highlight w:val="cyan"/>
        </w:rPr>
        <w:t>fairness</w:t>
      </w:r>
      <w:r w:rsidRPr="00EC30C1">
        <w:rPr>
          <w:u w:val="single"/>
        </w:rPr>
        <w:t xml:space="preserve">, and </w:t>
      </w:r>
      <w:r w:rsidRPr="00EC30C1">
        <w:rPr>
          <w:highlight w:val="cyan"/>
          <w:u w:val="single"/>
        </w:rPr>
        <w:t xml:space="preserve">win-win </w:t>
      </w:r>
      <w:r w:rsidRPr="00EC30C1">
        <w:rPr>
          <w:rStyle w:val="Emphasis"/>
          <w:highlight w:val="cyan"/>
        </w:rPr>
        <w:t>cooperation</w:t>
      </w:r>
      <w:r w:rsidRPr="00EC30C1">
        <w:rPr>
          <w:u w:val="single"/>
        </w:rPr>
        <w:t xml:space="preserve">. It aligns more </w:t>
      </w:r>
      <w:r w:rsidRPr="00EC30C1">
        <w:rPr>
          <w:highlight w:val="cyan"/>
          <w:u w:val="single"/>
        </w:rPr>
        <w:t>closely</w:t>
      </w:r>
      <w:r w:rsidRPr="00EC30C1">
        <w:rPr>
          <w:u w:val="single"/>
        </w:rPr>
        <w:t xml:space="preserve"> with the </w:t>
      </w:r>
      <w:r w:rsidRPr="00EC30C1">
        <w:rPr>
          <w:rStyle w:val="Emphasis"/>
          <w:highlight w:val="cyan"/>
        </w:rPr>
        <w:t>realistic</w:t>
      </w:r>
      <w:r w:rsidRPr="00EC30C1">
        <w:rPr>
          <w:u w:val="single"/>
        </w:rPr>
        <w:t xml:space="preserve"> need for </w:t>
      </w:r>
      <w:r w:rsidRPr="00EC30C1">
        <w:rPr>
          <w:highlight w:val="cyan"/>
          <w:u w:val="single"/>
        </w:rPr>
        <w:t>peace</w:t>
      </w:r>
      <w:r w:rsidRPr="00EC30C1">
        <w:rPr>
          <w:u w:val="single"/>
        </w:rPr>
        <w:t xml:space="preserve"> and </w:t>
      </w:r>
      <w:r w:rsidRPr="00EC30C1">
        <w:rPr>
          <w:highlight w:val="cyan"/>
          <w:u w:val="single"/>
        </w:rPr>
        <w:t>development</w:t>
      </w:r>
      <w:r w:rsidRPr="00EC30C1">
        <w:rPr>
          <w:u w:val="single"/>
        </w:rPr>
        <w:t xml:space="preserve">, and is more </w:t>
      </w:r>
      <w:r w:rsidRPr="00EC30C1">
        <w:rPr>
          <w:highlight w:val="cyan"/>
          <w:u w:val="single"/>
        </w:rPr>
        <w:t>conducive</w:t>
      </w:r>
      <w:r w:rsidRPr="00EC30C1">
        <w:rPr>
          <w:u w:val="single"/>
        </w:rPr>
        <w:t xml:space="preserve"> to the </w:t>
      </w:r>
      <w:r w:rsidRPr="00EC30C1">
        <w:rPr>
          <w:highlight w:val="cyan"/>
          <w:u w:val="single"/>
        </w:rPr>
        <w:t>reform</w:t>
      </w:r>
      <w:r w:rsidRPr="00EC30C1">
        <w:rPr>
          <w:u w:val="single"/>
        </w:rPr>
        <w:t xml:space="preserve"> of the </w:t>
      </w:r>
      <w:r w:rsidRPr="00EC30C1">
        <w:rPr>
          <w:rStyle w:val="Emphasis"/>
          <w:highlight w:val="cyan"/>
        </w:rPr>
        <w:t>global</w:t>
      </w:r>
      <w:r w:rsidRPr="00EC30C1">
        <w:rPr>
          <w:highlight w:val="cyan"/>
          <w:u w:val="single"/>
        </w:rPr>
        <w:t xml:space="preserve"> governance system</w:t>
      </w:r>
      <w:r w:rsidRPr="00EC30C1">
        <w:rPr>
          <w:u w:val="single"/>
        </w:rPr>
        <w:t xml:space="preserve">. Increasing representation and </w:t>
      </w:r>
      <w:r w:rsidRPr="00EC30C1">
        <w:rPr>
          <w:highlight w:val="cyan"/>
          <w:u w:val="single"/>
        </w:rPr>
        <w:t>voice</w:t>
      </w:r>
      <w:r w:rsidRPr="00EC30C1">
        <w:rPr>
          <w:u w:val="single"/>
        </w:rPr>
        <w:t xml:space="preserve"> of </w:t>
      </w:r>
      <w:r w:rsidRPr="00EC30C1">
        <w:rPr>
          <w:highlight w:val="cyan"/>
          <w:u w:val="single"/>
        </w:rPr>
        <w:t xml:space="preserve">developing </w:t>
      </w:r>
      <w:r w:rsidRPr="00EC30C1">
        <w:rPr>
          <w:rStyle w:val="Emphasis"/>
          <w:highlight w:val="cyan"/>
        </w:rPr>
        <w:t>countries</w:t>
      </w:r>
      <w:r w:rsidRPr="00EC30C1">
        <w:rPr>
          <w:u w:val="single"/>
        </w:rPr>
        <w:t xml:space="preserve"> in global </w:t>
      </w:r>
      <w:r w:rsidRPr="00EC30C1">
        <w:rPr>
          <w:highlight w:val="cyan"/>
          <w:u w:val="single"/>
        </w:rPr>
        <w:t>governance</w:t>
      </w:r>
      <w:r w:rsidRPr="00EC30C1">
        <w:rPr>
          <w:u w:val="single"/>
        </w:rPr>
        <w:t xml:space="preserve"> does not </w:t>
      </w:r>
      <w:r w:rsidRPr="00EC30C1">
        <w:rPr>
          <w:highlight w:val="cyan"/>
          <w:u w:val="single"/>
        </w:rPr>
        <w:t>signify</w:t>
      </w:r>
      <w:r w:rsidRPr="00EC30C1">
        <w:rPr>
          <w:u w:val="single"/>
        </w:rPr>
        <w:t xml:space="preserve"> the “</w:t>
      </w:r>
      <w:r w:rsidRPr="00EC30C1">
        <w:rPr>
          <w:rStyle w:val="Emphasis"/>
          <w:highlight w:val="cyan"/>
        </w:rPr>
        <w:t>decline</w:t>
      </w:r>
      <w:r w:rsidRPr="00EC30C1">
        <w:rPr>
          <w:highlight w:val="cyan"/>
          <w:u w:val="single"/>
        </w:rPr>
        <w:t xml:space="preserve"> of the West</w:t>
      </w:r>
      <w:r w:rsidRPr="00EC30C1">
        <w:rPr>
          <w:u w:val="single"/>
        </w:rPr>
        <w:t xml:space="preserve">.” Rather, it fosters a more </w:t>
      </w:r>
      <w:r w:rsidRPr="00EC30C1">
        <w:rPr>
          <w:highlight w:val="cyan"/>
          <w:u w:val="single"/>
        </w:rPr>
        <w:t>balanced</w:t>
      </w:r>
      <w:r w:rsidRPr="00EC30C1">
        <w:rPr>
          <w:u w:val="single"/>
        </w:rPr>
        <w:t xml:space="preserve"> and </w:t>
      </w:r>
      <w:r w:rsidRPr="00EC30C1">
        <w:rPr>
          <w:highlight w:val="cyan"/>
          <w:u w:val="single"/>
        </w:rPr>
        <w:t xml:space="preserve">cooperative </w:t>
      </w:r>
      <w:r w:rsidRPr="00EC30C1">
        <w:rPr>
          <w:rStyle w:val="Emphasis"/>
          <w:highlight w:val="cyan"/>
        </w:rPr>
        <w:t>international</w:t>
      </w:r>
      <w:r w:rsidRPr="00EC30C1">
        <w:rPr>
          <w:u w:val="single"/>
        </w:rPr>
        <w:t xml:space="preserve"> system and helps </w:t>
      </w:r>
      <w:r w:rsidRPr="00EC30C1">
        <w:rPr>
          <w:highlight w:val="cyan"/>
          <w:u w:val="single"/>
        </w:rPr>
        <w:t>maintain</w:t>
      </w:r>
      <w:r w:rsidRPr="00EC30C1">
        <w:rPr>
          <w:u w:val="single"/>
        </w:rPr>
        <w:t xml:space="preserve"> the </w:t>
      </w:r>
      <w:r w:rsidRPr="00EC30C1">
        <w:rPr>
          <w:highlight w:val="cyan"/>
          <w:u w:val="single"/>
        </w:rPr>
        <w:t>vitality</w:t>
      </w:r>
      <w:r w:rsidRPr="00EC30C1">
        <w:rPr>
          <w:u w:val="single"/>
        </w:rPr>
        <w:t xml:space="preserve"> of </w:t>
      </w:r>
      <w:r w:rsidRPr="00EC30C1">
        <w:rPr>
          <w:rStyle w:val="Emphasis"/>
          <w:highlight w:val="cyan"/>
        </w:rPr>
        <w:t>multilateralism</w:t>
      </w:r>
      <w:r w:rsidRPr="00EC30C1">
        <w:rPr>
          <w:u w:val="single"/>
        </w:rPr>
        <w:t xml:space="preserve"> in a </w:t>
      </w:r>
      <w:r w:rsidRPr="00EC30C1">
        <w:rPr>
          <w:highlight w:val="cyan"/>
          <w:u w:val="single"/>
        </w:rPr>
        <w:t>multipolar world</w:t>
      </w:r>
      <w:r>
        <w:t xml:space="preserve">. Just as UN Secretary-General Antonio Guterres suggested, multipolarity promises to be “a way to fix multilateralism.” </w:t>
      </w:r>
    </w:p>
    <w:p w14:paraId="45B0523D" w14:textId="77777777" w:rsidR="00484A74" w:rsidRDefault="00484A74" w:rsidP="00484A74">
      <w:r w:rsidRPr="00EC30C1">
        <w:rPr>
          <w:u w:val="single"/>
        </w:rPr>
        <w:t xml:space="preserve">To </w:t>
      </w:r>
      <w:r w:rsidRPr="00EC30C1">
        <w:rPr>
          <w:highlight w:val="cyan"/>
          <w:u w:val="single"/>
        </w:rPr>
        <w:t xml:space="preserve">prevent </w:t>
      </w:r>
      <w:r w:rsidRPr="00EC30C1">
        <w:rPr>
          <w:rStyle w:val="Emphasis"/>
          <w:highlight w:val="cyan"/>
        </w:rPr>
        <w:t>disorder</w:t>
      </w:r>
      <w:r w:rsidRPr="00EC30C1">
        <w:rPr>
          <w:u w:val="single"/>
        </w:rPr>
        <w:t xml:space="preserve"> and </w:t>
      </w:r>
      <w:r w:rsidRPr="00EC30C1">
        <w:rPr>
          <w:highlight w:val="cyan"/>
          <w:u w:val="single"/>
        </w:rPr>
        <w:t>conflict</w:t>
      </w:r>
      <w:r w:rsidRPr="00EC30C1">
        <w:rPr>
          <w:u w:val="single"/>
        </w:rPr>
        <w:t xml:space="preserve"> during the </w:t>
      </w:r>
      <w:r w:rsidRPr="00EC30C1">
        <w:rPr>
          <w:rStyle w:val="Emphasis"/>
          <w:highlight w:val="cyan"/>
        </w:rPr>
        <w:t>transitional</w:t>
      </w:r>
      <w:r w:rsidRPr="00EC30C1">
        <w:rPr>
          <w:highlight w:val="cyan"/>
          <w:u w:val="single"/>
        </w:rPr>
        <w:t xml:space="preserve"> period</w:t>
      </w:r>
      <w:r w:rsidRPr="00EC30C1">
        <w:rPr>
          <w:u w:val="single"/>
        </w:rPr>
        <w:t xml:space="preserve"> in the </w:t>
      </w:r>
      <w:r w:rsidRPr="00EC30C1">
        <w:rPr>
          <w:highlight w:val="cyan"/>
          <w:u w:val="single"/>
        </w:rPr>
        <w:t>international order</w:t>
      </w:r>
      <w:r w:rsidRPr="00EC30C1">
        <w:rPr>
          <w:u w:val="single"/>
        </w:rPr>
        <w:t xml:space="preserve">, the </w:t>
      </w:r>
      <w:r w:rsidRPr="00EC30C1">
        <w:rPr>
          <w:rStyle w:val="Emphasis"/>
          <w:highlight w:val="cyan"/>
        </w:rPr>
        <w:t>key</w:t>
      </w:r>
      <w:r w:rsidRPr="00EC30C1">
        <w:rPr>
          <w:u w:val="single"/>
        </w:rPr>
        <w:t xml:space="preserve"> lies in working for an </w:t>
      </w:r>
      <w:r w:rsidRPr="00EC30C1">
        <w:rPr>
          <w:highlight w:val="cyan"/>
          <w:u w:val="single"/>
        </w:rPr>
        <w:t>equal</w:t>
      </w:r>
      <w:r w:rsidRPr="00EC30C1">
        <w:rPr>
          <w:u w:val="single"/>
        </w:rPr>
        <w:t xml:space="preserve"> and </w:t>
      </w:r>
      <w:r w:rsidRPr="00EC30C1">
        <w:rPr>
          <w:rStyle w:val="Emphasis"/>
          <w:highlight w:val="cyan"/>
        </w:rPr>
        <w:t>orderly</w:t>
      </w:r>
      <w:r w:rsidRPr="00EC30C1">
        <w:rPr>
          <w:u w:val="single"/>
        </w:rPr>
        <w:t xml:space="preserve"> multipolar </w:t>
      </w:r>
      <w:r w:rsidRPr="00EC30C1">
        <w:rPr>
          <w:highlight w:val="cyan"/>
          <w:u w:val="single"/>
        </w:rPr>
        <w:t>world</w:t>
      </w:r>
      <w:r w:rsidRPr="00EC30C1">
        <w:rPr>
          <w:u w:val="single"/>
        </w:rPr>
        <w:t xml:space="preserve">. The international </w:t>
      </w:r>
      <w:r w:rsidRPr="00EC30C1">
        <w:rPr>
          <w:rStyle w:val="Emphasis"/>
          <w:highlight w:val="cyan"/>
        </w:rPr>
        <w:t>community</w:t>
      </w:r>
      <w:r w:rsidRPr="00EC30C1">
        <w:rPr>
          <w:u w:val="single"/>
        </w:rPr>
        <w:t xml:space="preserve"> should jointly </w:t>
      </w:r>
      <w:r w:rsidRPr="00EC30C1">
        <w:rPr>
          <w:highlight w:val="cyan"/>
          <w:u w:val="single"/>
        </w:rPr>
        <w:t xml:space="preserve">advocate </w:t>
      </w:r>
      <w:r w:rsidRPr="00EC30C1">
        <w:rPr>
          <w:rStyle w:val="Emphasis"/>
          <w:highlight w:val="cyan"/>
        </w:rPr>
        <w:t>equal</w:t>
      </w:r>
      <w:r w:rsidRPr="00EC30C1">
        <w:rPr>
          <w:highlight w:val="cyan"/>
          <w:u w:val="single"/>
        </w:rPr>
        <w:t xml:space="preserve"> treatment</w:t>
      </w:r>
      <w:r w:rsidRPr="00EC30C1">
        <w:rPr>
          <w:u w:val="single"/>
        </w:rPr>
        <w:t xml:space="preserve">, respect the </w:t>
      </w:r>
      <w:r w:rsidRPr="00EC30C1">
        <w:rPr>
          <w:rStyle w:val="Emphasis"/>
          <w:highlight w:val="cyan"/>
        </w:rPr>
        <w:t>international</w:t>
      </w:r>
      <w:r w:rsidRPr="00EC30C1">
        <w:rPr>
          <w:highlight w:val="cyan"/>
          <w:u w:val="single"/>
        </w:rPr>
        <w:t xml:space="preserve"> rule of law</w:t>
      </w:r>
      <w:r w:rsidRPr="00EC30C1">
        <w:rPr>
          <w:u w:val="single"/>
        </w:rPr>
        <w:t xml:space="preserve">, practice </w:t>
      </w:r>
      <w:r w:rsidRPr="00EC30C1">
        <w:rPr>
          <w:highlight w:val="cyan"/>
          <w:u w:val="single"/>
        </w:rPr>
        <w:t xml:space="preserve">true </w:t>
      </w:r>
      <w:r w:rsidRPr="00EC30C1">
        <w:rPr>
          <w:rStyle w:val="Emphasis"/>
          <w:highlight w:val="cyan"/>
        </w:rPr>
        <w:t>multilateralism</w:t>
      </w:r>
      <w:r w:rsidRPr="00EC30C1">
        <w:rPr>
          <w:u w:val="single"/>
        </w:rPr>
        <w:t xml:space="preserve">, and pursue </w:t>
      </w:r>
      <w:r w:rsidRPr="00EC30C1">
        <w:rPr>
          <w:highlight w:val="cyan"/>
          <w:u w:val="single"/>
        </w:rPr>
        <w:t>openness</w:t>
      </w:r>
      <w:r w:rsidRPr="00EC30C1">
        <w:rPr>
          <w:u w:val="single"/>
        </w:rPr>
        <w:t xml:space="preserve"> and </w:t>
      </w:r>
      <w:r w:rsidRPr="00EC30C1">
        <w:rPr>
          <w:rStyle w:val="Emphasis"/>
          <w:highlight w:val="cyan"/>
        </w:rPr>
        <w:t>mutual</w:t>
      </w:r>
      <w:r w:rsidRPr="00EC30C1">
        <w:rPr>
          <w:highlight w:val="cyan"/>
          <w:u w:val="single"/>
        </w:rPr>
        <w:t xml:space="preserve"> benefit</w:t>
      </w:r>
      <w:r>
        <w:t>. It sho</w:t>
      </w:r>
      <w:r w:rsidRPr="00EC30C1">
        <w:t>u</w:t>
      </w:r>
      <w:r>
        <w:t xml:space="preserve">ld be a factor of certainty in the multipolar system, and strive to be steadfast constructive forces in a changing world. </w:t>
      </w:r>
      <w:r w:rsidRPr="00EC30C1">
        <w:rPr>
          <w:u w:val="single"/>
        </w:rPr>
        <w:t xml:space="preserve">To </w:t>
      </w:r>
      <w:r w:rsidRPr="00EC30C1">
        <w:rPr>
          <w:highlight w:val="cyan"/>
          <w:u w:val="single"/>
        </w:rPr>
        <w:t>build</w:t>
      </w:r>
      <w:r w:rsidRPr="00EC30C1">
        <w:rPr>
          <w:u w:val="single"/>
        </w:rPr>
        <w:t xml:space="preserve"> an </w:t>
      </w:r>
      <w:r w:rsidRPr="00EC30C1">
        <w:rPr>
          <w:rStyle w:val="Emphasis"/>
          <w:highlight w:val="cyan"/>
        </w:rPr>
        <w:t>equal</w:t>
      </w:r>
      <w:r w:rsidRPr="00EC30C1">
        <w:rPr>
          <w:u w:val="single"/>
        </w:rPr>
        <w:t xml:space="preserve"> and </w:t>
      </w:r>
      <w:r w:rsidRPr="00EC30C1">
        <w:rPr>
          <w:highlight w:val="cyan"/>
          <w:u w:val="single"/>
        </w:rPr>
        <w:t>orderly</w:t>
      </w:r>
      <w:r w:rsidRPr="00EC30C1">
        <w:rPr>
          <w:u w:val="single"/>
        </w:rPr>
        <w:t xml:space="preserve"> multipolar </w:t>
      </w:r>
      <w:r w:rsidRPr="00EC30C1">
        <w:rPr>
          <w:rStyle w:val="Emphasis"/>
          <w:highlight w:val="cyan"/>
        </w:rPr>
        <w:t>world</w:t>
      </w:r>
      <w:r w:rsidRPr="00EC30C1">
        <w:rPr>
          <w:u w:val="single"/>
        </w:rPr>
        <w:t xml:space="preserve">, rules </w:t>
      </w:r>
      <w:r w:rsidRPr="00EC30C1">
        <w:rPr>
          <w:highlight w:val="cyan"/>
          <w:u w:val="single"/>
        </w:rPr>
        <w:t>must be followed</w:t>
      </w:r>
      <w:r w:rsidRPr="00EC30C1">
        <w:rPr>
          <w:u w:val="single"/>
        </w:rPr>
        <w:t xml:space="preserve">. The </w:t>
      </w:r>
      <w:r w:rsidRPr="00EC30C1">
        <w:rPr>
          <w:rStyle w:val="Emphasis"/>
          <w:highlight w:val="cyan"/>
        </w:rPr>
        <w:t>purposes</w:t>
      </w:r>
      <w:r w:rsidRPr="00EC30C1">
        <w:rPr>
          <w:u w:val="single"/>
        </w:rPr>
        <w:t xml:space="preserve"> and principles of the UN Charter provide </w:t>
      </w:r>
      <w:r w:rsidRPr="00EC30C1">
        <w:rPr>
          <w:rStyle w:val="Emphasis"/>
          <w:highlight w:val="cyan"/>
        </w:rPr>
        <w:t>fundamental</w:t>
      </w:r>
      <w:r w:rsidRPr="00EC30C1">
        <w:rPr>
          <w:u w:val="single"/>
        </w:rPr>
        <w:t xml:space="preserve"> guidance for </w:t>
      </w:r>
      <w:r w:rsidRPr="00EC30C1">
        <w:rPr>
          <w:rStyle w:val="Emphasis"/>
          <w:highlight w:val="cyan"/>
        </w:rPr>
        <w:t>handling</w:t>
      </w:r>
      <w:r w:rsidRPr="00EC30C1">
        <w:rPr>
          <w:highlight w:val="cyan"/>
          <w:u w:val="single"/>
        </w:rPr>
        <w:t xml:space="preserve"> international relations</w:t>
      </w:r>
      <w:r w:rsidRPr="00EC30C1">
        <w:rPr>
          <w:u w:val="single"/>
        </w:rPr>
        <w:t xml:space="preserve">, and an </w:t>
      </w:r>
      <w:r w:rsidRPr="00EC30C1">
        <w:rPr>
          <w:highlight w:val="cyan"/>
          <w:u w:val="single"/>
        </w:rPr>
        <w:t xml:space="preserve">important </w:t>
      </w:r>
      <w:r w:rsidRPr="00EC30C1">
        <w:rPr>
          <w:rStyle w:val="Emphasis"/>
          <w:highlight w:val="cyan"/>
        </w:rPr>
        <w:t>cornerstone</w:t>
      </w:r>
      <w:r w:rsidRPr="00EC30C1">
        <w:rPr>
          <w:u w:val="single"/>
        </w:rPr>
        <w:t xml:space="preserve"> of a </w:t>
      </w:r>
      <w:r w:rsidRPr="00EC30C1">
        <w:rPr>
          <w:highlight w:val="cyan"/>
          <w:u w:val="single"/>
        </w:rPr>
        <w:t>multipolar world</w:t>
      </w:r>
      <w:r w:rsidRPr="00EC30C1">
        <w:rPr>
          <w:u w:val="single"/>
        </w:rPr>
        <w:t xml:space="preserve">. To build an equal and </w:t>
      </w:r>
      <w:r w:rsidRPr="00EC30C1">
        <w:rPr>
          <w:highlight w:val="cyan"/>
          <w:u w:val="single"/>
        </w:rPr>
        <w:t xml:space="preserve">orderly </w:t>
      </w:r>
      <w:r w:rsidRPr="00EC30C1">
        <w:rPr>
          <w:rStyle w:val="Emphasis"/>
          <w:highlight w:val="cyan"/>
        </w:rPr>
        <w:t>multipolar</w:t>
      </w:r>
      <w:r w:rsidRPr="00EC30C1">
        <w:rPr>
          <w:highlight w:val="cyan"/>
          <w:u w:val="single"/>
        </w:rPr>
        <w:t xml:space="preserve"> world</w:t>
      </w:r>
      <w:r w:rsidRPr="00EC30C1">
        <w:rPr>
          <w:highlight w:val="cyan"/>
        </w:rPr>
        <w:t>.</w:t>
      </w:r>
    </w:p>
    <w:p w14:paraId="5FEA4980" w14:textId="77777777" w:rsidR="00484A74" w:rsidRDefault="00484A74" w:rsidP="00484A74">
      <w:pPr>
        <w:pStyle w:val="Heading4"/>
      </w:pPr>
      <w:r>
        <w:t>Multipolarity’s good---aff evidence is biased and doesn’t assume the impact.</w:t>
      </w:r>
    </w:p>
    <w:p w14:paraId="3A129A87" w14:textId="77777777" w:rsidR="00484A74" w:rsidRPr="00A849A8" w:rsidRDefault="00484A74" w:rsidP="00484A74">
      <w:r w:rsidRPr="00A849A8">
        <w:t xml:space="preserve">Emma </w:t>
      </w:r>
      <w:r w:rsidRPr="00A849A8">
        <w:rPr>
          <w:b/>
          <w:bCs/>
          <w:sz w:val="26"/>
          <w:szCs w:val="26"/>
        </w:rPr>
        <w:t>Ashford et al. ’23</w:t>
      </w:r>
      <w:r w:rsidRPr="00A849A8">
        <w:t>, Senior Fellow with the Reimagining U.S. Grand Strategy Program at the Stimson Center; “Assumption Testing: Multipolarity Is More Dangerous Than Bipolarity for the United States,” Stimson Center, 10-2-2023, https://www.stimson.org/2023/assumption-testing-multipolarity-is-more-dangerous-than-bipolarity-for-the-united-states/, ---</w:t>
      </w:r>
      <w:proofErr w:type="spellStart"/>
      <w:r w:rsidRPr="00A849A8">
        <w:t>nws</w:t>
      </w:r>
      <w:proofErr w:type="spellEnd"/>
    </w:p>
    <w:p w14:paraId="76BEFD83" w14:textId="77777777" w:rsidR="00484A74" w:rsidRPr="00A849A8" w:rsidRDefault="00484A74" w:rsidP="00484A74">
      <w:r w:rsidRPr="00A849A8">
        <w:rPr>
          <w:u w:val="single"/>
        </w:rPr>
        <w:t xml:space="preserve">Fierce debates about whether the world is </w:t>
      </w:r>
      <w:r w:rsidRPr="00A849A8">
        <w:rPr>
          <w:rStyle w:val="Emphasis"/>
        </w:rPr>
        <w:t>multipolar</w:t>
      </w:r>
      <w:r w:rsidRPr="00A849A8">
        <w:rPr>
          <w:u w:val="single"/>
        </w:rPr>
        <w:t xml:space="preserve">, </w:t>
      </w:r>
      <w:r w:rsidRPr="00A849A8">
        <w:rPr>
          <w:rStyle w:val="Emphasis"/>
        </w:rPr>
        <w:t>unipolar</w:t>
      </w:r>
      <w:r w:rsidRPr="00A849A8">
        <w:rPr>
          <w:u w:val="single"/>
        </w:rPr>
        <w:t xml:space="preserve">, or bipolar are often shaped by </w:t>
      </w:r>
      <w:r w:rsidRPr="00A849A8">
        <w:rPr>
          <w:rStyle w:val="Emphasis"/>
        </w:rPr>
        <w:t>theories</w:t>
      </w:r>
      <w:r w:rsidRPr="00A849A8">
        <w:rPr>
          <w:u w:val="single"/>
        </w:rPr>
        <w:t xml:space="preserve"> about which </w:t>
      </w:r>
      <w:r w:rsidRPr="00A849A8">
        <w:rPr>
          <w:rStyle w:val="Emphasis"/>
        </w:rPr>
        <w:t>system</w:t>
      </w:r>
      <w:r w:rsidRPr="00A849A8">
        <w:rPr>
          <w:u w:val="single"/>
        </w:rPr>
        <w:t xml:space="preserve"> is best for U.S. interests</w:t>
      </w:r>
      <w:r w:rsidRPr="00A849A8">
        <w:t xml:space="preserve">. Although the evidence suggests that the world is </w:t>
      </w:r>
      <w:r w:rsidRPr="00A849A8">
        <w:rPr>
          <w:rStyle w:val="Emphasis"/>
        </w:rPr>
        <w:t>entering</w:t>
      </w:r>
      <w:r w:rsidRPr="00A849A8">
        <w:t xml:space="preserve"> a period of </w:t>
      </w:r>
      <w:r w:rsidRPr="00A849A8">
        <w:rPr>
          <w:rStyle w:val="StyleUnderline"/>
        </w:rPr>
        <w:t xml:space="preserve">unbalanced </w:t>
      </w:r>
      <w:r w:rsidRPr="00A849A8">
        <w:rPr>
          <w:rStyle w:val="Emphasis"/>
        </w:rPr>
        <w:t>multipolarity</w:t>
      </w:r>
      <w:r w:rsidRPr="00A849A8">
        <w:t xml:space="preserve">, </w:t>
      </w:r>
      <w:r w:rsidRPr="00A849A8">
        <w:rPr>
          <w:u w:val="single"/>
        </w:rPr>
        <w:t xml:space="preserve">there’s little evidence that this is </w:t>
      </w:r>
      <w:r w:rsidRPr="00A849A8">
        <w:rPr>
          <w:rStyle w:val="Emphasis"/>
        </w:rPr>
        <w:t>worse</w:t>
      </w:r>
      <w:r w:rsidRPr="00A849A8">
        <w:rPr>
          <w:u w:val="single"/>
        </w:rPr>
        <w:t xml:space="preserve"> for U.S. </w:t>
      </w:r>
      <w:r w:rsidRPr="00A849A8">
        <w:rPr>
          <w:rStyle w:val="Emphasis"/>
        </w:rPr>
        <w:t>interests</w:t>
      </w:r>
      <w:r w:rsidRPr="00A849A8">
        <w:rPr>
          <w:u w:val="single"/>
        </w:rPr>
        <w:t xml:space="preserve"> than the </w:t>
      </w:r>
      <w:r w:rsidRPr="00A849A8">
        <w:rPr>
          <w:rStyle w:val="Emphasis"/>
        </w:rPr>
        <w:t>alternatives</w:t>
      </w:r>
      <w:r w:rsidRPr="00A849A8">
        <w:rPr>
          <w:u w:val="single"/>
        </w:rPr>
        <w:t xml:space="preserve">. Leaning </w:t>
      </w:r>
      <w:proofErr w:type="gramStart"/>
      <w:r w:rsidRPr="00A849A8">
        <w:rPr>
          <w:u w:val="single"/>
        </w:rPr>
        <w:t>in to</w:t>
      </w:r>
      <w:proofErr w:type="gramEnd"/>
      <w:r w:rsidRPr="00A849A8">
        <w:rPr>
          <w:u w:val="single"/>
        </w:rPr>
        <w:t xml:space="preserve"> </w:t>
      </w:r>
      <w:r w:rsidRPr="00A849A8">
        <w:rPr>
          <w:rStyle w:val="Emphasis"/>
        </w:rPr>
        <w:t>multipolarity</w:t>
      </w:r>
      <w:r w:rsidRPr="00A849A8">
        <w:rPr>
          <w:u w:val="single"/>
        </w:rPr>
        <w:t xml:space="preserve"> offers U.S. </w:t>
      </w:r>
      <w:r w:rsidRPr="00A849A8">
        <w:rPr>
          <w:rStyle w:val="Emphasis"/>
        </w:rPr>
        <w:t>policymakers</w:t>
      </w:r>
      <w:r w:rsidRPr="00A849A8">
        <w:rPr>
          <w:u w:val="single"/>
        </w:rPr>
        <w:t xml:space="preserve"> a diverse array of choices to </w:t>
      </w:r>
      <w:r w:rsidRPr="00A849A8">
        <w:rPr>
          <w:rStyle w:val="Emphasis"/>
        </w:rPr>
        <w:t>serve</w:t>
      </w:r>
      <w:r w:rsidRPr="00A849A8">
        <w:rPr>
          <w:u w:val="single"/>
        </w:rPr>
        <w:t xml:space="preserve"> future needs</w:t>
      </w:r>
      <w:r w:rsidRPr="00A849A8">
        <w:t>.</w:t>
      </w:r>
    </w:p>
    <w:p w14:paraId="18108DF1" w14:textId="77777777" w:rsidR="00484A74" w:rsidRDefault="00484A74" w:rsidP="00484A74">
      <w:r>
        <w:t>Executive Summary</w:t>
      </w:r>
    </w:p>
    <w:p w14:paraId="4E221A10" w14:textId="77777777" w:rsidR="00484A74" w:rsidRDefault="00484A74" w:rsidP="00484A74">
      <w:r>
        <w:t xml:space="preserve">Debate over questions of polarity — that is to say, </w:t>
      </w:r>
      <w:r w:rsidRPr="00A849A8">
        <w:rPr>
          <w:u w:val="single"/>
        </w:rPr>
        <w:t xml:space="preserve">whether the world is entering a period of multipolarity, unipolarity, or bipolarity — have become </w:t>
      </w:r>
      <w:r w:rsidRPr="00A849A8">
        <w:rPr>
          <w:rStyle w:val="Emphasis"/>
        </w:rPr>
        <w:t>increasingly</w:t>
      </w:r>
      <w:r w:rsidRPr="00A849A8">
        <w:rPr>
          <w:u w:val="single"/>
        </w:rPr>
        <w:t xml:space="preserve"> intense among both international relations scholars and </w:t>
      </w:r>
      <w:r w:rsidRPr="00A849A8">
        <w:rPr>
          <w:rStyle w:val="Emphasis"/>
        </w:rPr>
        <w:t>policymakers</w:t>
      </w:r>
      <w:r>
        <w:t xml:space="preserve">. The United States’ winning record during the Cold War has led many to assume that a new bipolar </w:t>
      </w:r>
      <w:r w:rsidRPr="00A849A8">
        <w:rPr>
          <w:u w:val="single"/>
        </w:rPr>
        <w:t xml:space="preserve">competition with China is </w:t>
      </w:r>
      <w:r w:rsidRPr="00A849A8">
        <w:rPr>
          <w:rStyle w:val="Emphasis"/>
        </w:rPr>
        <w:t>emerging</w:t>
      </w:r>
      <w:r w:rsidRPr="00A849A8">
        <w:rPr>
          <w:u w:val="single"/>
        </w:rPr>
        <w:t xml:space="preserve"> and offers the best opportunity for </w:t>
      </w:r>
      <w:r w:rsidRPr="00A849A8">
        <w:rPr>
          <w:rStyle w:val="Emphasis"/>
        </w:rPr>
        <w:t>success</w:t>
      </w:r>
      <w:r>
        <w:t xml:space="preserve">. These assumptions, however, are questionable. </w:t>
      </w:r>
      <w:r w:rsidRPr="00A849A8">
        <w:t xml:space="preserve">The authors of this paper test two key assumptions surrounding this debate. First, the paper evaluates what kind of international system is emerging: multipolar, bipolar, or unipolar. Second, the paper explores the potential each of these systems carries for increased risk of conflict between major powers compared with a bipolar international system. </w:t>
      </w:r>
    </w:p>
    <w:p w14:paraId="0D4EA48B" w14:textId="77777777" w:rsidR="00484A74" w:rsidRDefault="00484A74" w:rsidP="00484A74">
      <w:r>
        <w:t xml:space="preserve">Assessing these two assumptions explicitly is important because the second assumption is too often addressed implicitly in discussions of the first, with </w:t>
      </w:r>
      <w:r w:rsidRPr="00A849A8">
        <w:rPr>
          <w:rStyle w:val="Emphasis"/>
        </w:rPr>
        <w:t>policymakers</w:t>
      </w:r>
      <w:r w:rsidRPr="00A849A8">
        <w:rPr>
          <w:u w:val="single"/>
        </w:rPr>
        <w:t xml:space="preserve"> in particular </w:t>
      </w:r>
      <w:r w:rsidRPr="00A849A8">
        <w:rPr>
          <w:rStyle w:val="Emphasis"/>
        </w:rPr>
        <w:t>tending</w:t>
      </w:r>
      <w:r w:rsidRPr="00A849A8">
        <w:rPr>
          <w:u w:val="single"/>
        </w:rPr>
        <w:t xml:space="preserve"> to favor the system they believe will be </w:t>
      </w:r>
      <w:r w:rsidRPr="00A849A8">
        <w:rPr>
          <w:rStyle w:val="Emphasis"/>
        </w:rPr>
        <w:t>best</w:t>
      </w:r>
      <w:r w:rsidRPr="00A849A8">
        <w:rPr>
          <w:u w:val="single"/>
        </w:rPr>
        <w:t xml:space="preserve"> for the United States. Looking at a </w:t>
      </w:r>
      <w:r w:rsidRPr="00A849A8">
        <w:rPr>
          <w:rStyle w:val="Emphasis"/>
        </w:rPr>
        <w:t>variety</w:t>
      </w:r>
      <w:r w:rsidRPr="00A849A8">
        <w:rPr>
          <w:u w:val="single"/>
        </w:rPr>
        <w:t xml:space="preserve"> of data sources — which </w:t>
      </w:r>
      <w:r w:rsidRPr="00A849A8">
        <w:rPr>
          <w:rStyle w:val="Emphasis"/>
        </w:rPr>
        <w:t>capture</w:t>
      </w:r>
      <w:r w:rsidRPr="00A849A8">
        <w:rPr>
          <w:u w:val="single"/>
        </w:rPr>
        <w:t xml:space="preserve"> not just China’s growth, but also the major </w:t>
      </w:r>
      <w:r w:rsidRPr="00A849A8">
        <w:rPr>
          <w:rStyle w:val="Emphasis"/>
        </w:rPr>
        <w:t>economic</w:t>
      </w:r>
      <w:r w:rsidRPr="00A849A8">
        <w:rPr>
          <w:u w:val="single"/>
        </w:rPr>
        <w:t xml:space="preserve"> gains made by middle powers in recent years — the authors </w:t>
      </w:r>
      <w:r w:rsidRPr="00A849A8">
        <w:rPr>
          <w:rStyle w:val="Emphasis"/>
        </w:rPr>
        <w:t>conclude</w:t>
      </w:r>
      <w:r w:rsidRPr="00A849A8">
        <w:rPr>
          <w:u w:val="single"/>
        </w:rPr>
        <w:t xml:space="preserve"> that the emerging distribution of power is best described as a system of “</w:t>
      </w:r>
      <w:r w:rsidRPr="00A849A8">
        <w:rPr>
          <w:rStyle w:val="Emphasis"/>
        </w:rPr>
        <w:t>unbalanced</w:t>
      </w:r>
      <w:r w:rsidRPr="00A849A8">
        <w:rPr>
          <w:u w:val="single"/>
        </w:rPr>
        <w:t xml:space="preserve"> multipolarity</w:t>
      </w:r>
      <w:r>
        <w:t xml:space="preserve">.” Power is increasingly diffusing away from the superpowers toward a variety of capable, dynamic middle powers that will help to </w:t>
      </w:r>
      <w:r w:rsidRPr="00A849A8">
        <w:rPr>
          <w:rStyle w:val="StyleUnderline"/>
        </w:rPr>
        <w:t xml:space="preserve">shape the </w:t>
      </w:r>
      <w:r w:rsidRPr="00A849A8">
        <w:rPr>
          <w:rStyle w:val="Emphasis"/>
        </w:rPr>
        <w:t>international</w:t>
      </w:r>
      <w:r w:rsidRPr="00A849A8">
        <w:rPr>
          <w:rStyle w:val="StyleUnderline"/>
        </w:rPr>
        <w:t xml:space="preserve"> environment in coming decades. The </w:t>
      </w:r>
      <w:r w:rsidRPr="00A849A8">
        <w:rPr>
          <w:rStyle w:val="Emphasis"/>
        </w:rPr>
        <w:t>question</w:t>
      </w:r>
      <w:r w:rsidRPr="00A849A8">
        <w:rPr>
          <w:rStyle w:val="StyleUnderline"/>
        </w:rPr>
        <w:t xml:space="preserve"> of U.S. policy is more </w:t>
      </w:r>
      <w:r w:rsidRPr="00A849A8">
        <w:rPr>
          <w:rStyle w:val="Emphasis"/>
        </w:rPr>
        <w:t>complicated</w:t>
      </w:r>
      <w:r>
        <w:t xml:space="preserve">: Though academic literature indicates that indeed </w:t>
      </w:r>
      <w:r w:rsidRPr="00A849A8">
        <w:rPr>
          <w:rStyle w:val="StyleUnderline"/>
        </w:rPr>
        <w:t xml:space="preserve">more wars occur during </w:t>
      </w:r>
      <w:r w:rsidRPr="00A849A8">
        <w:rPr>
          <w:rStyle w:val="Emphasis"/>
        </w:rPr>
        <w:t>periods</w:t>
      </w:r>
      <w:r w:rsidRPr="00A849A8">
        <w:rPr>
          <w:rStyle w:val="StyleUnderline"/>
        </w:rPr>
        <w:t xml:space="preserve"> of </w:t>
      </w:r>
      <w:r w:rsidRPr="00A849A8">
        <w:rPr>
          <w:rStyle w:val="Emphasis"/>
        </w:rPr>
        <w:t>multipolarity</w:t>
      </w:r>
      <w:r>
        <w:t xml:space="preserve">, the evidence suggests that these are more likely to be </w:t>
      </w:r>
      <w:r w:rsidRPr="00A849A8">
        <w:rPr>
          <w:rStyle w:val="StyleUnderline"/>
        </w:rPr>
        <w:t xml:space="preserve">civil </w:t>
      </w:r>
      <w:r w:rsidRPr="00A849A8">
        <w:rPr>
          <w:rStyle w:val="Emphasis"/>
        </w:rPr>
        <w:t>wars</w:t>
      </w:r>
      <w:r w:rsidRPr="00A849A8">
        <w:rPr>
          <w:rStyle w:val="StyleUnderline"/>
        </w:rPr>
        <w:t xml:space="preserve"> and low-scale conflicts rather than great </w:t>
      </w:r>
      <w:r w:rsidRPr="00A849A8">
        <w:rPr>
          <w:rStyle w:val="Emphasis"/>
        </w:rPr>
        <w:t>power</w:t>
      </w:r>
      <w:r w:rsidRPr="00A849A8">
        <w:rPr>
          <w:rStyle w:val="StyleUnderline"/>
        </w:rPr>
        <w:t xml:space="preserve"> wars</w:t>
      </w:r>
      <w:r>
        <w:t xml:space="preserve">. From the point of view of U.S. </w:t>
      </w:r>
      <w:r w:rsidRPr="00A849A8">
        <w:rPr>
          <w:rStyle w:val="StyleUnderline"/>
        </w:rPr>
        <w:t xml:space="preserve">national interests, a lower risk of </w:t>
      </w:r>
      <w:r w:rsidRPr="00A849A8">
        <w:rPr>
          <w:rStyle w:val="Emphasis"/>
        </w:rPr>
        <w:t>great</w:t>
      </w:r>
      <w:r w:rsidRPr="00A849A8">
        <w:rPr>
          <w:rStyle w:val="StyleUnderline"/>
        </w:rPr>
        <w:t xml:space="preserve">-power war — particularly in the </w:t>
      </w:r>
      <w:r w:rsidRPr="00A849A8">
        <w:rPr>
          <w:rStyle w:val="Emphasis"/>
        </w:rPr>
        <w:t>nuclear</w:t>
      </w:r>
      <w:r w:rsidRPr="00A849A8">
        <w:rPr>
          <w:rStyle w:val="StyleUnderline"/>
        </w:rPr>
        <w:t xml:space="preserve"> era — may be preferable to the </w:t>
      </w:r>
      <w:r w:rsidRPr="00A849A8">
        <w:rPr>
          <w:rStyle w:val="Emphasis"/>
        </w:rPr>
        <w:t>alternatives</w:t>
      </w:r>
      <w:r>
        <w:t xml:space="preserve">. </w:t>
      </w:r>
    </w:p>
    <w:p w14:paraId="2E0B77B5" w14:textId="12FB5861" w:rsidR="00D06111" w:rsidRDefault="00484A74" w:rsidP="00D06111">
      <w:r>
        <w:t xml:space="preserve">The paper concludes by examining current U.S. strategy in the context of an emerging multipolar order and argues that the Biden administration’s approach is heavily dependent on potentially inaccurate assumptions about bipolarity, as well as the ability of the </w:t>
      </w:r>
      <w:r w:rsidRPr="00A849A8">
        <w:rPr>
          <w:rStyle w:val="StyleUnderline"/>
        </w:rPr>
        <w:t xml:space="preserve">United </w:t>
      </w:r>
      <w:r w:rsidRPr="00A849A8">
        <w:rPr>
          <w:rStyle w:val="Emphasis"/>
        </w:rPr>
        <w:t>States</w:t>
      </w:r>
      <w:r w:rsidRPr="00A849A8">
        <w:rPr>
          <w:rStyle w:val="StyleUnderline"/>
        </w:rPr>
        <w:t xml:space="preserve"> to re-run the </w:t>
      </w:r>
      <w:r w:rsidRPr="00A849A8">
        <w:rPr>
          <w:rStyle w:val="Emphasis"/>
        </w:rPr>
        <w:t>Cold</w:t>
      </w:r>
      <w:r w:rsidRPr="00A849A8">
        <w:rPr>
          <w:rStyle w:val="StyleUnderline"/>
        </w:rPr>
        <w:t xml:space="preserve"> War playbook. Attempts by the </w:t>
      </w:r>
      <w:r w:rsidRPr="00A849A8">
        <w:rPr>
          <w:rStyle w:val="Emphasis"/>
        </w:rPr>
        <w:t>United</w:t>
      </w:r>
      <w:r w:rsidRPr="00A849A8">
        <w:rPr>
          <w:rStyle w:val="StyleUnderline"/>
        </w:rPr>
        <w:t xml:space="preserve"> States to build large coalitions in opposition to </w:t>
      </w:r>
      <w:r w:rsidRPr="00A849A8">
        <w:rPr>
          <w:rStyle w:val="Emphasis"/>
        </w:rPr>
        <w:t>China</w:t>
      </w:r>
      <w:r w:rsidRPr="00A849A8">
        <w:rPr>
          <w:rStyle w:val="StyleUnderline"/>
        </w:rPr>
        <w:t xml:space="preserve"> are unlikely to be successful in a more </w:t>
      </w:r>
      <w:r w:rsidRPr="00A849A8">
        <w:rPr>
          <w:rStyle w:val="Emphasis"/>
        </w:rPr>
        <w:t>multipolar</w:t>
      </w:r>
      <w:r w:rsidRPr="00A849A8">
        <w:rPr>
          <w:rStyle w:val="StyleUnderline"/>
        </w:rPr>
        <w:t xml:space="preserve"> system, and the risk of </w:t>
      </w:r>
      <w:r w:rsidRPr="00A849A8">
        <w:rPr>
          <w:rStyle w:val="Emphasis"/>
        </w:rPr>
        <w:t>direct</w:t>
      </w:r>
      <w:r w:rsidRPr="00A849A8">
        <w:rPr>
          <w:rStyle w:val="StyleUnderline"/>
        </w:rPr>
        <w:t xml:space="preserve"> conflict may be higher if the United States engages in a </w:t>
      </w:r>
      <w:r w:rsidRPr="00A849A8">
        <w:rPr>
          <w:rStyle w:val="Emphasis"/>
        </w:rPr>
        <w:t>Biden</w:t>
      </w:r>
      <w:r w:rsidRPr="00A849A8">
        <w:rPr>
          <w:rStyle w:val="StyleUnderline"/>
        </w:rPr>
        <w:t xml:space="preserve">-style “bloc-building” </w:t>
      </w:r>
      <w:r w:rsidRPr="00A849A8">
        <w:rPr>
          <w:rStyle w:val="Emphasis"/>
        </w:rPr>
        <w:t>strategy</w:t>
      </w:r>
      <w:r>
        <w:t xml:space="preserve">. </w:t>
      </w:r>
    </w:p>
    <w:p w14:paraId="5A805522" w14:textId="77777777" w:rsidR="001A2824" w:rsidRPr="00CA7764" w:rsidRDefault="001A2824" w:rsidP="001A2824">
      <w:pPr>
        <w:pStyle w:val="Heading4"/>
      </w:pPr>
      <w:r w:rsidRPr="00CA7764">
        <w:rPr>
          <w:u w:val="single"/>
        </w:rPr>
        <w:t>Collapse</w:t>
      </w:r>
      <w:r>
        <w:t xml:space="preserve"> is </w:t>
      </w:r>
      <w:r w:rsidRPr="00CA7764">
        <w:rPr>
          <w:u w:val="single"/>
        </w:rPr>
        <w:t>inevitable</w:t>
      </w:r>
      <w:r>
        <w:t xml:space="preserve"> but </w:t>
      </w:r>
      <w:r>
        <w:rPr>
          <w:u w:val="single"/>
        </w:rPr>
        <w:t>multipolarity</w:t>
      </w:r>
      <w:r>
        <w:t xml:space="preserve"> solves---</w:t>
      </w:r>
      <w:r w:rsidRPr="00CA7764">
        <w:rPr>
          <w:u w:val="single"/>
        </w:rPr>
        <w:t>7</w:t>
      </w:r>
      <w:r>
        <w:t xml:space="preserve"> core </w:t>
      </w:r>
      <w:r w:rsidRPr="00CA7764">
        <w:rPr>
          <w:u w:val="single"/>
        </w:rPr>
        <w:t>weaknesses</w:t>
      </w:r>
      <w:r>
        <w:t>---</w:t>
      </w:r>
      <w:r>
        <w:rPr>
          <w:b w:val="0"/>
          <w:bCs/>
        </w:rPr>
        <w:t xml:space="preserve">foreign </w:t>
      </w:r>
      <w:r w:rsidRPr="00CA7764">
        <w:rPr>
          <w:b w:val="0"/>
          <w:bCs/>
          <w:u w:val="single"/>
        </w:rPr>
        <w:t>trade</w:t>
      </w:r>
      <w:r>
        <w:rPr>
          <w:b w:val="0"/>
          <w:bCs/>
        </w:rPr>
        <w:t xml:space="preserve">, fiscal </w:t>
      </w:r>
      <w:r w:rsidRPr="00CA7764">
        <w:rPr>
          <w:b w:val="0"/>
          <w:bCs/>
          <w:u w:val="single"/>
        </w:rPr>
        <w:t>deficit</w:t>
      </w:r>
      <w:r>
        <w:rPr>
          <w:b w:val="0"/>
          <w:bCs/>
        </w:rPr>
        <w:t xml:space="preserve">, national </w:t>
      </w:r>
      <w:r w:rsidRPr="00CA7764">
        <w:rPr>
          <w:b w:val="0"/>
          <w:bCs/>
          <w:u w:val="single"/>
        </w:rPr>
        <w:t>debt</w:t>
      </w:r>
      <w:r>
        <w:rPr>
          <w:b w:val="0"/>
          <w:bCs/>
        </w:rPr>
        <w:t xml:space="preserve"> peculiar </w:t>
      </w:r>
      <w:r w:rsidRPr="00CA7764">
        <w:rPr>
          <w:b w:val="0"/>
          <w:bCs/>
          <w:u w:val="single"/>
        </w:rPr>
        <w:t>role</w:t>
      </w:r>
      <w:r>
        <w:rPr>
          <w:b w:val="0"/>
          <w:bCs/>
        </w:rPr>
        <w:t xml:space="preserve"> of the </w:t>
      </w:r>
      <w:r w:rsidRPr="00CA7764">
        <w:rPr>
          <w:b w:val="0"/>
          <w:bCs/>
          <w:u w:val="single"/>
        </w:rPr>
        <w:t>dollar</w:t>
      </w:r>
      <w:r>
        <w:rPr>
          <w:b w:val="0"/>
          <w:bCs/>
        </w:rPr>
        <w:t xml:space="preserve">, healthcare </w:t>
      </w:r>
      <w:r w:rsidRPr="00CA7764">
        <w:rPr>
          <w:b w:val="0"/>
          <w:bCs/>
          <w:u w:val="single"/>
        </w:rPr>
        <w:t>system</w:t>
      </w:r>
      <w:r>
        <w:rPr>
          <w:b w:val="0"/>
          <w:bCs/>
        </w:rPr>
        <w:t xml:space="preserve">, </w:t>
      </w:r>
      <w:r w:rsidRPr="00CA7764">
        <w:rPr>
          <w:b w:val="0"/>
          <w:bCs/>
        </w:rPr>
        <w:t>civil</w:t>
      </w:r>
      <w:r>
        <w:rPr>
          <w:b w:val="0"/>
          <w:bCs/>
        </w:rPr>
        <w:t xml:space="preserve"> </w:t>
      </w:r>
      <w:r w:rsidRPr="00CA7764">
        <w:rPr>
          <w:b w:val="0"/>
          <w:bCs/>
          <w:u w:val="single"/>
        </w:rPr>
        <w:t>conflict</w:t>
      </w:r>
      <w:r>
        <w:rPr>
          <w:b w:val="0"/>
          <w:bCs/>
        </w:rPr>
        <w:t xml:space="preserve">, political </w:t>
      </w:r>
      <w:r w:rsidRPr="00CA7764">
        <w:rPr>
          <w:b w:val="0"/>
          <w:bCs/>
          <w:u w:val="single"/>
        </w:rPr>
        <w:t>weakness</w:t>
      </w:r>
      <w:r>
        <w:rPr>
          <w:b w:val="0"/>
          <w:bCs/>
        </w:rPr>
        <w:t>.</w:t>
      </w:r>
    </w:p>
    <w:p w14:paraId="084EEF98" w14:textId="77777777" w:rsidR="001A2824" w:rsidRPr="00CA7764" w:rsidRDefault="001A2824" w:rsidP="001A2824">
      <w:r w:rsidRPr="00CA7764">
        <w:t xml:space="preserve">Yuan </w:t>
      </w:r>
      <w:r w:rsidRPr="00CA7764">
        <w:rPr>
          <w:b/>
          <w:bCs/>
          <w:sz w:val="26"/>
          <w:szCs w:val="26"/>
        </w:rPr>
        <w:t>Xu ’20</w:t>
      </w:r>
      <w:r w:rsidRPr="00CA7764">
        <w:t>,</w:t>
      </w:r>
      <w:r>
        <w:t xml:space="preserve"> </w:t>
      </w:r>
      <w:r w:rsidRPr="00CA7764">
        <w:t>Associate Professor, Department of Geography and Resource Management, The Chinese University of Hong Kong; “Chinese–American Nuclear Energy Cooperation: From Interdependence to Gradual Decoupling,” Science &amp; Global Security, 08-03-2020, https://www.tandfonline.com/doi/full/10.1080/02604027.2020.1801309,</w:t>
      </w:r>
      <w:r>
        <w:t xml:space="preserve"> ---</w:t>
      </w:r>
      <w:proofErr w:type="spellStart"/>
      <w:r w:rsidRPr="00CA7764">
        <w:t>nws</w:t>
      </w:r>
      <w:proofErr w:type="spellEnd"/>
    </w:p>
    <w:p w14:paraId="574A3F75" w14:textId="77777777" w:rsidR="001A2824" w:rsidRDefault="001A2824" w:rsidP="001A2824">
      <w:pPr>
        <w:rPr>
          <w:u w:val="single"/>
        </w:rPr>
      </w:pPr>
      <w:r w:rsidRPr="00CA7764">
        <w:rPr>
          <w:sz w:val="16"/>
        </w:rPr>
        <w:t xml:space="preserve">Weaknesses of America: A Preliminary Review </w:t>
      </w:r>
    </w:p>
    <w:p w14:paraId="56714FE8" w14:textId="77777777" w:rsidR="001A2824" w:rsidRPr="00CA7764" w:rsidRDefault="001A2824" w:rsidP="001A2824">
      <w:pPr>
        <w:rPr>
          <w:sz w:val="16"/>
        </w:rPr>
      </w:pPr>
      <w:r w:rsidRPr="00CA7764">
        <w:rPr>
          <w:u w:val="single"/>
        </w:rPr>
        <w:t xml:space="preserve">We can speak about several </w:t>
      </w:r>
      <w:r w:rsidRPr="00CA7764">
        <w:rPr>
          <w:highlight w:val="cyan"/>
          <w:u w:val="single"/>
        </w:rPr>
        <w:t xml:space="preserve">potential </w:t>
      </w:r>
      <w:r w:rsidRPr="00CA7764">
        <w:rPr>
          <w:rStyle w:val="Emphasis"/>
          <w:highlight w:val="cyan"/>
        </w:rPr>
        <w:t>weaknesses</w:t>
      </w:r>
      <w:r w:rsidRPr="00CA7764">
        <w:rPr>
          <w:u w:val="single"/>
        </w:rPr>
        <w:t xml:space="preserve"> of the U.S., though </w:t>
      </w:r>
      <w:r w:rsidRPr="00CA7764">
        <w:rPr>
          <w:highlight w:val="cyan"/>
          <w:u w:val="single"/>
        </w:rPr>
        <w:t>some</w:t>
      </w:r>
      <w:r w:rsidRPr="00CA7764">
        <w:rPr>
          <w:u w:val="single"/>
        </w:rPr>
        <w:t xml:space="preserve"> of them are currently </w:t>
      </w:r>
      <w:r w:rsidRPr="00CA7764">
        <w:rPr>
          <w:rStyle w:val="Emphasis"/>
          <w:highlight w:val="cyan"/>
        </w:rPr>
        <w:t>supporting</w:t>
      </w:r>
      <w:r w:rsidRPr="00CA7764">
        <w:rPr>
          <w:u w:val="single"/>
        </w:rPr>
        <w:t xml:space="preserve"> its power. </w:t>
      </w:r>
      <w:r w:rsidRPr="00CA7764">
        <w:rPr>
          <w:highlight w:val="cyan"/>
          <w:u w:val="single"/>
        </w:rPr>
        <w:t>Sooner or later</w:t>
      </w:r>
      <w:r w:rsidRPr="00CA7764">
        <w:rPr>
          <w:u w:val="single"/>
        </w:rPr>
        <w:t xml:space="preserve">, though, these </w:t>
      </w:r>
      <w:r w:rsidRPr="00CA7764">
        <w:rPr>
          <w:highlight w:val="cyan"/>
          <w:u w:val="single"/>
        </w:rPr>
        <w:t>weaknesses</w:t>
      </w:r>
      <w:r w:rsidRPr="00CA7764">
        <w:rPr>
          <w:u w:val="single"/>
        </w:rPr>
        <w:t xml:space="preserve"> will </w:t>
      </w:r>
      <w:r w:rsidRPr="00CA7764">
        <w:rPr>
          <w:rStyle w:val="Emphasis"/>
          <w:highlight w:val="cyan"/>
        </w:rPr>
        <w:t>cause</w:t>
      </w:r>
      <w:r w:rsidRPr="00CA7764">
        <w:rPr>
          <w:u w:val="single"/>
        </w:rPr>
        <w:t xml:space="preserve"> a </w:t>
      </w:r>
      <w:r w:rsidRPr="00CA7764">
        <w:rPr>
          <w:rStyle w:val="Emphasis"/>
          <w:highlight w:val="cyan"/>
        </w:rPr>
        <w:t>crisis</w:t>
      </w:r>
      <w:r w:rsidRPr="00CA7764">
        <w:rPr>
          <w:u w:val="single"/>
        </w:rPr>
        <w:t xml:space="preserve"> that will make it more difficult for the </w:t>
      </w:r>
      <w:r w:rsidRPr="00CA7764">
        <w:rPr>
          <w:rStyle w:val="Emphasis"/>
          <w:highlight w:val="cyan"/>
        </w:rPr>
        <w:t>US</w:t>
      </w:r>
      <w:r w:rsidRPr="00CA7764">
        <w:rPr>
          <w:u w:val="single"/>
        </w:rPr>
        <w:t xml:space="preserve"> to </w:t>
      </w:r>
      <w:r w:rsidRPr="00CA7764">
        <w:rPr>
          <w:rStyle w:val="Emphasis"/>
          <w:highlight w:val="cyan"/>
        </w:rPr>
        <w:t>maintain</w:t>
      </w:r>
      <w:r w:rsidRPr="00CA7764">
        <w:rPr>
          <w:u w:val="single"/>
        </w:rPr>
        <w:t xml:space="preserve"> its </w:t>
      </w:r>
      <w:r w:rsidRPr="00CA7764">
        <w:rPr>
          <w:rStyle w:val="Emphasis"/>
          <w:highlight w:val="cyan"/>
        </w:rPr>
        <w:t>influence</w:t>
      </w:r>
      <w:r w:rsidRPr="00CA7764">
        <w:rPr>
          <w:sz w:val="16"/>
        </w:rPr>
        <w:t xml:space="preserve">. We suggest a preliminary list of </w:t>
      </w:r>
      <w:r w:rsidRPr="00CA7764">
        <w:rPr>
          <w:u w:val="single"/>
        </w:rPr>
        <w:t>seven weaknesses</w:t>
      </w:r>
      <w:r w:rsidRPr="00CA7764">
        <w:rPr>
          <w:sz w:val="16"/>
        </w:rPr>
        <w:t>:</w:t>
      </w:r>
    </w:p>
    <w:p w14:paraId="54136068" w14:textId="77777777" w:rsidR="001A2824" w:rsidRPr="00CA7764" w:rsidRDefault="001A2824" w:rsidP="001A2824">
      <w:pPr>
        <w:rPr>
          <w:sz w:val="16"/>
        </w:rPr>
      </w:pPr>
      <w:r w:rsidRPr="00CA7764">
        <w:rPr>
          <w:sz w:val="16"/>
        </w:rPr>
        <w:t xml:space="preserve">1. </w:t>
      </w:r>
      <w:r w:rsidRPr="00CA7764">
        <w:rPr>
          <w:rStyle w:val="Emphasis"/>
          <w:highlight w:val="cyan"/>
        </w:rPr>
        <w:t>Large</w:t>
      </w:r>
      <w:r w:rsidRPr="00CA7764">
        <w:rPr>
          <w:highlight w:val="cyan"/>
          <w:u w:val="single"/>
        </w:rPr>
        <w:t xml:space="preserve"> and persistent </w:t>
      </w:r>
      <w:r w:rsidRPr="00CA7764">
        <w:rPr>
          <w:rStyle w:val="Emphasis"/>
          <w:highlight w:val="cyan"/>
        </w:rPr>
        <w:t>foreign</w:t>
      </w:r>
      <w:r w:rsidRPr="00CA7764">
        <w:rPr>
          <w:highlight w:val="cyan"/>
          <w:u w:val="single"/>
        </w:rPr>
        <w:t xml:space="preserve"> trade </w:t>
      </w:r>
      <w:r w:rsidRPr="00CA7764">
        <w:rPr>
          <w:rStyle w:val="Emphasis"/>
          <w:highlight w:val="cyan"/>
        </w:rPr>
        <w:t>deficit</w:t>
      </w:r>
      <w:r w:rsidRPr="00CA7764">
        <w:rPr>
          <w:u w:val="single"/>
        </w:rPr>
        <w:t xml:space="preserve"> (and, in general, the deficit in balance of payments accounts) that has an upward trend</w:t>
      </w:r>
      <w:r w:rsidRPr="00CA7764">
        <w:rPr>
          <w:sz w:val="16"/>
        </w:rPr>
        <w:t>.</w:t>
      </w:r>
    </w:p>
    <w:p w14:paraId="0666498E" w14:textId="77777777" w:rsidR="001A2824" w:rsidRPr="00CA7764" w:rsidRDefault="001A2824" w:rsidP="001A2824">
      <w:pPr>
        <w:rPr>
          <w:sz w:val="16"/>
        </w:rPr>
      </w:pPr>
      <w:r w:rsidRPr="00CA7764">
        <w:rPr>
          <w:sz w:val="16"/>
        </w:rPr>
        <w:t xml:space="preserve">2. </w:t>
      </w:r>
      <w:r w:rsidRPr="00CA7764">
        <w:rPr>
          <w:rStyle w:val="Emphasis"/>
          <w:highlight w:val="cyan"/>
        </w:rPr>
        <w:t>Large</w:t>
      </w:r>
      <w:r w:rsidRPr="00CA7764">
        <w:rPr>
          <w:highlight w:val="cyan"/>
          <w:u w:val="single"/>
        </w:rPr>
        <w:t xml:space="preserve"> and </w:t>
      </w:r>
      <w:r w:rsidRPr="00CA7764">
        <w:rPr>
          <w:rStyle w:val="Emphasis"/>
          <w:highlight w:val="cyan"/>
        </w:rPr>
        <w:t>chronic</w:t>
      </w:r>
      <w:r w:rsidRPr="00CA7764">
        <w:rPr>
          <w:highlight w:val="cyan"/>
          <w:u w:val="single"/>
        </w:rPr>
        <w:t xml:space="preserve"> fiscal </w:t>
      </w:r>
      <w:r w:rsidRPr="00CA7764">
        <w:rPr>
          <w:rStyle w:val="Emphasis"/>
          <w:highlight w:val="cyan"/>
        </w:rPr>
        <w:t>deficit</w:t>
      </w:r>
      <w:r w:rsidRPr="00CA7764">
        <w:rPr>
          <w:u w:val="single"/>
        </w:rPr>
        <w:t xml:space="preserve">, which is also </w:t>
      </w:r>
      <w:r w:rsidRPr="00CA7764">
        <w:rPr>
          <w:highlight w:val="cyan"/>
          <w:u w:val="single"/>
        </w:rPr>
        <w:t>increasing</w:t>
      </w:r>
      <w:r w:rsidRPr="00CA7764">
        <w:rPr>
          <w:u w:val="single"/>
        </w:rPr>
        <w:t>. It seems impossible to drastically reduce, and even less probable to eliminate it</w:t>
      </w:r>
      <w:r w:rsidRPr="00CA7764">
        <w:rPr>
          <w:sz w:val="16"/>
        </w:rPr>
        <w:t>.</w:t>
      </w:r>
    </w:p>
    <w:p w14:paraId="1D2082E9" w14:textId="77777777" w:rsidR="001A2824" w:rsidRPr="00CA7764" w:rsidRDefault="001A2824" w:rsidP="001A2824">
      <w:pPr>
        <w:rPr>
          <w:sz w:val="16"/>
        </w:rPr>
      </w:pPr>
      <w:r w:rsidRPr="00CA7764">
        <w:rPr>
          <w:sz w:val="16"/>
        </w:rPr>
        <w:t xml:space="preserve">3. </w:t>
      </w:r>
      <w:r w:rsidRPr="00CA7764">
        <w:rPr>
          <w:rStyle w:val="Emphasis"/>
          <w:highlight w:val="cyan"/>
        </w:rPr>
        <w:t>Huge</w:t>
      </w:r>
      <w:r w:rsidRPr="00CA7764">
        <w:rPr>
          <w:u w:val="single"/>
        </w:rPr>
        <w:t xml:space="preserve"> and </w:t>
      </w:r>
      <w:r w:rsidRPr="00CA7764">
        <w:rPr>
          <w:rStyle w:val="Emphasis"/>
          <w:highlight w:val="cyan"/>
        </w:rPr>
        <w:t>constantly</w:t>
      </w:r>
      <w:r w:rsidRPr="00CA7764">
        <w:rPr>
          <w:highlight w:val="cyan"/>
          <w:u w:val="single"/>
        </w:rPr>
        <w:t xml:space="preserve"> increasing </w:t>
      </w:r>
      <w:r w:rsidRPr="00CA7764">
        <w:rPr>
          <w:rStyle w:val="Emphasis"/>
          <w:highlight w:val="cyan"/>
        </w:rPr>
        <w:t>national debt</w:t>
      </w:r>
      <w:r w:rsidRPr="00CA7764">
        <w:rPr>
          <w:u w:val="single"/>
        </w:rPr>
        <w:t>; the overall debt burden of business and population</w:t>
      </w:r>
      <w:r w:rsidRPr="00CA7764">
        <w:rPr>
          <w:sz w:val="16"/>
        </w:rPr>
        <w:t>.</w:t>
      </w:r>
    </w:p>
    <w:p w14:paraId="034AF293" w14:textId="77777777" w:rsidR="001A2824" w:rsidRPr="00CA7764" w:rsidRDefault="001A2824" w:rsidP="001A2824">
      <w:pPr>
        <w:rPr>
          <w:sz w:val="16"/>
        </w:rPr>
      </w:pPr>
      <w:r w:rsidRPr="00CA7764">
        <w:rPr>
          <w:sz w:val="16"/>
        </w:rPr>
        <w:t xml:space="preserve">4. </w:t>
      </w:r>
      <w:r w:rsidRPr="00CA7764">
        <w:rPr>
          <w:highlight w:val="cyan"/>
          <w:u w:val="single"/>
        </w:rPr>
        <w:t xml:space="preserve">High </w:t>
      </w:r>
      <w:r w:rsidRPr="00CA7764">
        <w:rPr>
          <w:rStyle w:val="Emphasis"/>
          <w:highlight w:val="cyan"/>
        </w:rPr>
        <w:t>dependence</w:t>
      </w:r>
      <w:r w:rsidRPr="00CA7764">
        <w:rPr>
          <w:u w:val="single"/>
        </w:rPr>
        <w:t xml:space="preserve"> of the </w:t>
      </w:r>
      <w:r w:rsidRPr="00CA7764">
        <w:rPr>
          <w:highlight w:val="cyan"/>
          <w:u w:val="single"/>
        </w:rPr>
        <w:t xml:space="preserve">American </w:t>
      </w:r>
      <w:r w:rsidRPr="00CA7764">
        <w:rPr>
          <w:rStyle w:val="Emphasis"/>
          <w:highlight w:val="cyan"/>
        </w:rPr>
        <w:t>economy</w:t>
      </w:r>
      <w:r w:rsidRPr="00CA7764">
        <w:rPr>
          <w:u w:val="single"/>
        </w:rPr>
        <w:t xml:space="preserve"> and </w:t>
      </w:r>
      <w:r w:rsidRPr="00CA7764">
        <w:rPr>
          <w:highlight w:val="cyan"/>
          <w:u w:val="single"/>
        </w:rPr>
        <w:t xml:space="preserve">foreign </w:t>
      </w:r>
      <w:r w:rsidRPr="00CA7764">
        <w:rPr>
          <w:rStyle w:val="Emphasis"/>
          <w:highlight w:val="cyan"/>
        </w:rPr>
        <w:t>policy</w:t>
      </w:r>
      <w:r w:rsidRPr="00CA7764">
        <w:rPr>
          <w:u w:val="single"/>
        </w:rPr>
        <w:t xml:space="preserve"> on a </w:t>
      </w:r>
      <w:r w:rsidRPr="00CA7764">
        <w:rPr>
          <w:highlight w:val="cyan"/>
          <w:u w:val="single"/>
        </w:rPr>
        <w:t>peculiar role</w:t>
      </w:r>
      <w:r w:rsidRPr="00CA7764">
        <w:rPr>
          <w:u w:val="single"/>
        </w:rPr>
        <w:t xml:space="preserve"> for the </w:t>
      </w:r>
      <w:r w:rsidRPr="00CA7764">
        <w:rPr>
          <w:highlight w:val="cyan"/>
          <w:u w:val="single"/>
        </w:rPr>
        <w:t>dollar</w:t>
      </w:r>
      <w:r w:rsidRPr="00CA7764">
        <w:rPr>
          <w:sz w:val="16"/>
        </w:rPr>
        <w:t>. The declining dollar and falling confidence in it can lead to an enormous and systemic crisis in the USA.</w:t>
      </w:r>
    </w:p>
    <w:p w14:paraId="6D48A147" w14:textId="77777777" w:rsidR="001A2824" w:rsidRPr="00CA7764" w:rsidRDefault="001A2824" w:rsidP="001A2824">
      <w:pPr>
        <w:rPr>
          <w:sz w:val="16"/>
        </w:rPr>
      </w:pPr>
      <w:r w:rsidRPr="00CA7764">
        <w:rPr>
          <w:sz w:val="16"/>
        </w:rPr>
        <w:t xml:space="preserve">5. </w:t>
      </w:r>
      <w:r w:rsidRPr="00CA7764">
        <w:rPr>
          <w:rStyle w:val="Emphasis"/>
          <w:highlight w:val="cyan"/>
        </w:rPr>
        <w:t>Peculiarities</w:t>
      </w:r>
      <w:r w:rsidRPr="00CA7764">
        <w:rPr>
          <w:highlight w:val="cyan"/>
          <w:u w:val="single"/>
        </w:rPr>
        <w:t xml:space="preserve"> of the </w:t>
      </w:r>
      <w:r w:rsidRPr="00CA7764">
        <w:rPr>
          <w:rStyle w:val="Emphasis"/>
          <w:highlight w:val="cyan"/>
        </w:rPr>
        <w:t>healthcare system</w:t>
      </w:r>
      <w:r w:rsidRPr="00CA7764">
        <w:rPr>
          <w:u w:val="single"/>
        </w:rPr>
        <w:t xml:space="preserve">. Extremely </w:t>
      </w:r>
      <w:r w:rsidRPr="00CA7764">
        <w:rPr>
          <w:highlight w:val="cyan"/>
          <w:u w:val="single"/>
        </w:rPr>
        <w:t>high prices</w:t>
      </w:r>
      <w:r w:rsidRPr="00CA7764">
        <w:rPr>
          <w:u w:val="single"/>
        </w:rPr>
        <w:t xml:space="preserve"> for </w:t>
      </w:r>
      <w:r w:rsidRPr="00CA7764">
        <w:rPr>
          <w:highlight w:val="cyan"/>
          <w:u w:val="single"/>
        </w:rPr>
        <w:t>healthcare services</w:t>
      </w:r>
      <w:r w:rsidRPr="00CA7764">
        <w:rPr>
          <w:u w:val="single"/>
        </w:rPr>
        <w:t xml:space="preserve"> and </w:t>
      </w:r>
      <w:r w:rsidRPr="00CA7764">
        <w:rPr>
          <w:highlight w:val="cyan"/>
          <w:u w:val="single"/>
        </w:rPr>
        <w:t>drugs</w:t>
      </w:r>
      <w:r w:rsidRPr="00CA7764">
        <w:rPr>
          <w:u w:val="single"/>
        </w:rPr>
        <w:t xml:space="preserve"> undermine the budget and may become a </w:t>
      </w:r>
      <w:r w:rsidRPr="00CA7764">
        <w:rPr>
          <w:highlight w:val="cyan"/>
          <w:u w:val="single"/>
        </w:rPr>
        <w:t>growth driver</w:t>
      </w:r>
      <w:r w:rsidRPr="00CA7764">
        <w:rPr>
          <w:u w:val="single"/>
        </w:rPr>
        <w:t xml:space="preserve"> of the </w:t>
      </w:r>
      <w:r w:rsidRPr="00CA7764">
        <w:rPr>
          <w:highlight w:val="cyan"/>
          <w:u w:val="single"/>
        </w:rPr>
        <w:t>national debt</w:t>
      </w:r>
      <w:r w:rsidRPr="00CA7764">
        <w:rPr>
          <w:sz w:val="16"/>
        </w:rPr>
        <w:t xml:space="preserve"> (especially given the country’s ageing population).</w:t>
      </w:r>
    </w:p>
    <w:p w14:paraId="1660239F" w14:textId="77777777" w:rsidR="001A2824" w:rsidRPr="00CA7764" w:rsidRDefault="001A2824" w:rsidP="001A2824">
      <w:pPr>
        <w:rPr>
          <w:sz w:val="16"/>
        </w:rPr>
      </w:pPr>
      <w:r w:rsidRPr="00CA7764">
        <w:rPr>
          <w:sz w:val="16"/>
        </w:rPr>
        <w:t xml:space="preserve">6. Growth of demographic disproportions. </w:t>
      </w:r>
      <w:r w:rsidRPr="00CA7764">
        <w:rPr>
          <w:u w:val="single"/>
        </w:rPr>
        <w:t xml:space="preserve">Along with other </w:t>
      </w:r>
      <w:r w:rsidRPr="00CA7764">
        <w:rPr>
          <w:rStyle w:val="Emphasis"/>
          <w:highlight w:val="cyan"/>
        </w:rPr>
        <w:t>social</w:t>
      </w:r>
      <w:r w:rsidRPr="00CA7764">
        <w:rPr>
          <w:u w:val="single"/>
        </w:rPr>
        <w:t xml:space="preserve"> and </w:t>
      </w:r>
      <w:r w:rsidRPr="00CA7764">
        <w:rPr>
          <w:rStyle w:val="Emphasis"/>
          <w:highlight w:val="cyan"/>
        </w:rPr>
        <w:t>demographic</w:t>
      </w:r>
      <w:r w:rsidRPr="00CA7764">
        <w:rPr>
          <w:highlight w:val="cyan"/>
          <w:u w:val="single"/>
        </w:rPr>
        <w:t xml:space="preserve"> trends</w:t>
      </w:r>
      <w:r w:rsidRPr="00CA7764">
        <w:rPr>
          <w:u w:val="single"/>
        </w:rPr>
        <w:t xml:space="preserve">, this can </w:t>
      </w:r>
      <w:r w:rsidRPr="00CA7764">
        <w:rPr>
          <w:highlight w:val="cyan"/>
          <w:u w:val="single"/>
        </w:rPr>
        <w:t xml:space="preserve">weaken </w:t>
      </w:r>
      <w:r w:rsidRPr="00CA7764">
        <w:rPr>
          <w:rStyle w:val="Emphasis"/>
          <w:highlight w:val="cyan"/>
        </w:rPr>
        <w:t>national unity</w:t>
      </w:r>
      <w:r w:rsidRPr="00CA7764">
        <w:rPr>
          <w:u w:val="single"/>
        </w:rPr>
        <w:t xml:space="preserve"> and </w:t>
      </w:r>
      <w:r w:rsidRPr="00CA7764">
        <w:rPr>
          <w:rStyle w:val="Emphasis"/>
          <w:highlight w:val="cyan"/>
        </w:rPr>
        <w:t>escalate civil conflicts</w:t>
      </w:r>
      <w:r w:rsidRPr="00CA7764">
        <w:rPr>
          <w:sz w:val="16"/>
        </w:rPr>
        <w:t>.</w:t>
      </w:r>
    </w:p>
    <w:p w14:paraId="01435AB7" w14:textId="77777777" w:rsidR="001A2824" w:rsidRDefault="001A2824" w:rsidP="001A2824">
      <w:r w:rsidRPr="00CA7764">
        <w:rPr>
          <w:sz w:val="16"/>
        </w:rPr>
        <w:t xml:space="preserve">7. </w:t>
      </w:r>
      <w:r w:rsidRPr="00CA7764">
        <w:rPr>
          <w:u w:val="single"/>
        </w:rPr>
        <w:t xml:space="preserve">The </w:t>
      </w:r>
      <w:r w:rsidRPr="00CA7764">
        <w:rPr>
          <w:rStyle w:val="Emphasis"/>
          <w:highlight w:val="cyan"/>
        </w:rPr>
        <w:t>weakness</w:t>
      </w:r>
      <w:r w:rsidRPr="00CA7764">
        <w:rPr>
          <w:u w:val="single"/>
        </w:rPr>
        <w:t xml:space="preserve"> of the </w:t>
      </w:r>
      <w:r w:rsidRPr="00CA7764">
        <w:rPr>
          <w:highlight w:val="cyan"/>
          <w:u w:val="single"/>
        </w:rPr>
        <w:t xml:space="preserve">American </w:t>
      </w:r>
      <w:r w:rsidRPr="00CA7764">
        <w:rPr>
          <w:rStyle w:val="Emphasis"/>
          <w:highlight w:val="cyan"/>
        </w:rPr>
        <w:t>political</w:t>
      </w:r>
      <w:r w:rsidRPr="00CA7764">
        <w:rPr>
          <w:highlight w:val="cyan"/>
          <w:u w:val="single"/>
        </w:rPr>
        <w:t xml:space="preserve"> system</w:t>
      </w:r>
      <w:r w:rsidRPr="00CA7764">
        <w:rPr>
          <w:u w:val="single"/>
        </w:rPr>
        <w:t xml:space="preserve"> in the </w:t>
      </w:r>
      <w:r w:rsidRPr="00CA7764">
        <w:rPr>
          <w:highlight w:val="cyan"/>
          <w:u w:val="single"/>
        </w:rPr>
        <w:t>context</w:t>
      </w:r>
      <w:r w:rsidRPr="00CA7764">
        <w:rPr>
          <w:u w:val="single"/>
        </w:rPr>
        <w:t xml:space="preserve"> of </w:t>
      </w:r>
      <w:r w:rsidRPr="00CA7764">
        <w:rPr>
          <w:rStyle w:val="Emphasis"/>
          <w:highlight w:val="cyan"/>
        </w:rPr>
        <w:t>globalization</w:t>
      </w:r>
      <w:r w:rsidRPr="00CA7764">
        <w:rPr>
          <w:u w:val="single"/>
        </w:rPr>
        <w:t xml:space="preserve"> and the need to maintain </w:t>
      </w:r>
      <w:r w:rsidRPr="00CA7764">
        <w:rPr>
          <w:rStyle w:val="Emphasis"/>
          <w:highlight w:val="cyan"/>
        </w:rPr>
        <w:t>leadership</w:t>
      </w:r>
      <w:r w:rsidRPr="00CA7764">
        <w:rPr>
          <w:sz w:val="16"/>
        </w:rPr>
        <w:t>. The U.S. political system is currently ill-suited to solve global foreign policy issues related to maintenance of the American hegemony.</w:t>
      </w:r>
    </w:p>
    <w:p w14:paraId="20D30555" w14:textId="77777777" w:rsidR="001A2824" w:rsidRPr="001A2824" w:rsidRDefault="001A2824" w:rsidP="001A2824"/>
    <w:p w14:paraId="004A94B6" w14:textId="3C2E530D" w:rsidR="007D0E11" w:rsidRDefault="007D0E11" w:rsidP="006C29D3">
      <w:pPr>
        <w:pStyle w:val="Heading3"/>
      </w:pPr>
      <w:r>
        <w:t>Transition---Offshore Balancing---2NC</w:t>
      </w:r>
    </w:p>
    <w:p w14:paraId="53048EAE" w14:textId="6BB4B618" w:rsidR="0082743E" w:rsidRPr="0082743E" w:rsidRDefault="0082743E" w:rsidP="0082743E">
      <w:pPr>
        <w:pStyle w:val="Heading4"/>
      </w:pPr>
      <w:r>
        <w:t xml:space="preserve">Offshore balancing </w:t>
      </w:r>
      <w:r w:rsidRPr="0082743E">
        <w:rPr>
          <w:u w:val="single"/>
        </w:rPr>
        <w:t>solves</w:t>
      </w:r>
      <w:r>
        <w:t xml:space="preserve">. </w:t>
      </w:r>
    </w:p>
    <w:p w14:paraId="004F40D7" w14:textId="029B00DF" w:rsidR="005F709A" w:rsidRDefault="005F709A" w:rsidP="005F709A">
      <w:r w:rsidRPr="005F709A">
        <w:rPr>
          <w:rStyle w:val="Style13ptBold"/>
        </w:rPr>
        <w:t>Swaine ’23</w:t>
      </w:r>
      <w:r>
        <w:t xml:space="preserve"> [Michael; </w:t>
      </w:r>
      <w:r w:rsidRPr="005F709A">
        <w:t>senior research fellow in the Quincy Institute’s East Asia Program</w:t>
      </w:r>
      <w:r>
        <w:t xml:space="preserve">. Andrew Bacevich; </w:t>
      </w:r>
      <w:r w:rsidRPr="005F709A">
        <w:t>co-founde</w:t>
      </w:r>
      <w:r>
        <w:t>r</w:t>
      </w:r>
      <w:r w:rsidRPr="005F709A">
        <w:t xml:space="preserve"> </w:t>
      </w:r>
      <w:r>
        <w:t xml:space="preserve">of </w:t>
      </w:r>
      <w:r w:rsidRPr="005F709A">
        <w:t>the Quincy Institute</w:t>
      </w:r>
      <w:r>
        <w:t xml:space="preserve">, </w:t>
      </w:r>
      <w:r w:rsidRPr="005F709A">
        <w:t>Emeritus Board Chair</w:t>
      </w:r>
      <w:r>
        <w:t xml:space="preserve">, </w:t>
      </w:r>
      <w:r w:rsidRPr="005F709A">
        <w:t>Professor Emeritus of International Relations and History at Boston University</w:t>
      </w:r>
      <w:r>
        <w:t>, Princeton graduate. April 18; “</w:t>
      </w:r>
      <w:r w:rsidRPr="005F709A">
        <w:t>A Restraint Approach to U.S.–China Relations: Reversing the Slide Toward Crisis and Conflict</w:t>
      </w:r>
      <w:r>
        <w:t xml:space="preserve">,” Quincy Institute for Responsible Statecraft, </w:t>
      </w:r>
      <w:r w:rsidRPr="005F709A">
        <w:t>https://quincyinst.org/research/u-s-relations-with-china-a-strategy-based-on-restraint/</w:t>
      </w:r>
      <w:r>
        <w:t>; //ff]</w:t>
      </w:r>
    </w:p>
    <w:p w14:paraId="382C5FC8" w14:textId="39B7F5F8" w:rsidR="0082743E" w:rsidRPr="00030563" w:rsidRDefault="0082743E" w:rsidP="0082743E">
      <w:pPr>
        <w:rPr>
          <w:sz w:val="16"/>
        </w:rPr>
      </w:pPr>
      <w:r w:rsidRPr="00030563">
        <w:rPr>
          <w:sz w:val="16"/>
        </w:rPr>
        <w:t xml:space="preserve">In contrast to the two preceding Restraint approaches, </w:t>
      </w:r>
      <w:r w:rsidRPr="0082743E">
        <w:rPr>
          <w:u w:val="single"/>
        </w:rPr>
        <w:t xml:space="preserve">another approach is to significantly </w:t>
      </w:r>
      <w:r w:rsidRPr="00030563">
        <w:rPr>
          <w:rStyle w:val="Emphasis"/>
        </w:rPr>
        <w:t>reduce</w:t>
      </w:r>
      <w:r w:rsidRPr="0082743E">
        <w:rPr>
          <w:u w:val="single"/>
        </w:rPr>
        <w:t xml:space="preserve">, if not end, forward </w:t>
      </w:r>
      <w:r w:rsidRPr="00030563">
        <w:rPr>
          <w:rStyle w:val="Emphasis"/>
        </w:rPr>
        <w:t>deployed U.S. forces</w:t>
      </w:r>
      <w:r w:rsidRPr="0082743E">
        <w:rPr>
          <w:u w:val="single"/>
        </w:rPr>
        <w:t xml:space="preserve"> all along the Asian littoral</w:t>
      </w:r>
      <w:r w:rsidRPr="00030563">
        <w:rPr>
          <w:sz w:val="16"/>
        </w:rPr>
        <w:t xml:space="preserve">. This perspective can be viewed as an essential part of a </w:t>
      </w:r>
      <w:r w:rsidRPr="0082743E">
        <w:rPr>
          <w:u w:val="single"/>
        </w:rPr>
        <w:t>transition to an “</w:t>
      </w:r>
      <w:r w:rsidRPr="00030563">
        <w:rPr>
          <w:rStyle w:val="Emphasis"/>
        </w:rPr>
        <w:t>offshore balancing</w:t>
      </w:r>
      <w:r w:rsidRPr="0082743E">
        <w:rPr>
          <w:u w:val="single"/>
        </w:rPr>
        <w:t>” role in which the</w:t>
      </w:r>
      <w:r w:rsidRPr="00030563">
        <w:rPr>
          <w:sz w:val="16"/>
        </w:rPr>
        <w:t xml:space="preserve"> </w:t>
      </w:r>
      <w:r w:rsidRPr="00030563">
        <w:rPr>
          <w:rStyle w:val="Emphasis"/>
        </w:rPr>
        <w:t>U</w:t>
      </w:r>
      <w:r w:rsidRPr="00030563">
        <w:rPr>
          <w:sz w:val="16"/>
        </w:rPr>
        <w:t xml:space="preserve">nited </w:t>
      </w:r>
      <w:r w:rsidRPr="00030563">
        <w:rPr>
          <w:rStyle w:val="Emphasis"/>
        </w:rPr>
        <w:t>S</w:t>
      </w:r>
      <w:r w:rsidRPr="00030563">
        <w:rPr>
          <w:sz w:val="16"/>
        </w:rPr>
        <w:t xml:space="preserve">tates </w:t>
      </w:r>
      <w:r w:rsidRPr="0082743E">
        <w:rPr>
          <w:u w:val="single"/>
        </w:rPr>
        <w:t xml:space="preserve">has </w:t>
      </w:r>
      <w:r w:rsidRPr="00030563">
        <w:rPr>
          <w:rStyle w:val="Emphasis"/>
        </w:rPr>
        <w:t>no formal security obligations</w:t>
      </w:r>
      <w:r w:rsidRPr="0082743E">
        <w:rPr>
          <w:u w:val="single"/>
        </w:rPr>
        <w:t xml:space="preserve"> to any Asian nation but provides assistance selectively and remains capable of deploying into the region </w:t>
      </w:r>
      <w:r w:rsidRPr="00030563">
        <w:rPr>
          <w:rStyle w:val="Emphasis"/>
        </w:rPr>
        <w:t>if necessary</w:t>
      </w:r>
      <w:r w:rsidRPr="0082743E">
        <w:rPr>
          <w:u w:val="single"/>
        </w:rPr>
        <w:t xml:space="preserve">, to prevent or resolve </w:t>
      </w:r>
      <w:r w:rsidRPr="00030563">
        <w:rPr>
          <w:rStyle w:val="Emphasis"/>
        </w:rPr>
        <w:t>conflict</w:t>
      </w:r>
      <w:r w:rsidRPr="00030563">
        <w:rPr>
          <w:sz w:val="16"/>
        </w:rPr>
        <w:t xml:space="preserve">.64 </w:t>
      </w:r>
      <w:r w:rsidRPr="0082743E">
        <w:rPr>
          <w:u w:val="single"/>
        </w:rPr>
        <w:t>This posture would</w:t>
      </w:r>
      <w:r w:rsidRPr="00030563">
        <w:rPr>
          <w:sz w:val="16"/>
        </w:rPr>
        <w:t xml:space="preserve"> arguably: (a) give the United States a free hand to act only when its interests are truly imperiled, (b) </w:t>
      </w:r>
      <w:r w:rsidRPr="0082743E">
        <w:rPr>
          <w:u w:val="single"/>
        </w:rPr>
        <w:t xml:space="preserve">incentivize much stronger levels of </w:t>
      </w:r>
      <w:r w:rsidRPr="00030563">
        <w:rPr>
          <w:rStyle w:val="Emphasis"/>
        </w:rPr>
        <w:t>local counterbalancing</w:t>
      </w:r>
      <w:r w:rsidRPr="00030563">
        <w:rPr>
          <w:sz w:val="16"/>
        </w:rPr>
        <w:t xml:space="preserve"> (with U.S. assistance), </w:t>
      </w:r>
      <w:r w:rsidRPr="0082743E">
        <w:rPr>
          <w:u w:val="single"/>
        </w:rPr>
        <w:t>and</w:t>
      </w:r>
      <w:r w:rsidRPr="00030563">
        <w:rPr>
          <w:sz w:val="16"/>
        </w:rPr>
        <w:t xml:space="preserve"> (c) </w:t>
      </w:r>
      <w:r w:rsidRPr="0082743E">
        <w:rPr>
          <w:u w:val="single"/>
        </w:rPr>
        <w:t xml:space="preserve">limit the intensity of </w:t>
      </w:r>
      <w:r w:rsidRPr="00030563">
        <w:rPr>
          <w:rStyle w:val="Emphasis"/>
        </w:rPr>
        <w:t>Sino–U.S. competition</w:t>
      </w:r>
      <w:r w:rsidRPr="00030563">
        <w:rPr>
          <w:sz w:val="16"/>
        </w:rPr>
        <w:t xml:space="preserve"> to the extent possible, </w:t>
      </w:r>
      <w:r w:rsidRPr="0082743E">
        <w:rPr>
          <w:u w:val="single"/>
        </w:rPr>
        <w:t xml:space="preserve">to preserve the possibility of </w:t>
      </w:r>
      <w:r w:rsidRPr="00030563">
        <w:rPr>
          <w:rStyle w:val="Emphasis"/>
        </w:rPr>
        <w:t>ad hoc cooperation</w:t>
      </w:r>
      <w:r w:rsidRPr="0082743E">
        <w:rPr>
          <w:u w:val="single"/>
        </w:rPr>
        <w:t xml:space="preserve"> on issues of common interest</w:t>
      </w:r>
      <w:r w:rsidRPr="00030563">
        <w:rPr>
          <w:sz w:val="16"/>
        </w:rPr>
        <w:t xml:space="preserve"> (e.g., environment and trade). </w:t>
      </w:r>
      <w:r w:rsidRPr="0082743E">
        <w:rPr>
          <w:u w:val="single"/>
        </w:rPr>
        <w:t>In such an effort, the</w:t>
      </w:r>
      <w:r w:rsidRPr="00030563">
        <w:rPr>
          <w:sz w:val="16"/>
        </w:rPr>
        <w:t xml:space="preserve"> </w:t>
      </w:r>
      <w:r w:rsidRPr="00030563">
        <w:rPr>
          <w:rStyle w:val="Emphasis"/>
        </w:rPr>
        <w:t>U</w:t>
      </w:r>
      <w:r w:rsidRPr="00030563">
        <w:rPr>
          <w:sz w:val="16"/>
        </w:rPr>
        <w:t xml:space="preserve">nited </w:t>
      </w:r>
      <w:r w:rsidRPr="00030563">
        <w:rPr>
          <w:rStyle w:val="Emphasis"/>
        </w:rPr>
        <w:t>S</w:t>
      </w:r>
      <w:r w:rsidRPr="00030563">
        <w:rPr>
          <w:sz w:val="16"/>
        </w:rPr>
        <w:t xml:space="preserve">tates </w:t>
      </w:r>
      <w:r w:rsidRPr="0082743E">
        <w:rPr>
          <w:u w:val="single"/>
        </w:rPr>
        <w:t xml:space="preserve">would probably need to accept </w:t>
      </w:r>
      <w:r w:rsidRPr="00030563">
        <w:rPr>
          <w:rStyle w:val="Emphasis"/>
        </w:rPr>
        <w:t>some loss of influence</w:t>
      </w:r>
      <w:r w:rsidRPr="0082743E">
        <w:rPr>
          <w:u w:val="single"/>
        </w:rPr>
        <w:t xml:space="preserve"> over traditional partners such as Japan, but would also work to craft </w:t>
      </w:r>
      <w:r w:rsidRPr="00030563">
        <w:rPr>
          <w:rStyle w:val="Emphasis"/>
        </w:rPr>
        <w:t>diplomatic–military understandings</w:t>
      </w:r>
      <w:r w:rsidRPr="0082743E">
        <w:rPr>
          <w:u w:val="single"/>
        </w:rPr>
        <w:t xml:space="preserve"> with Beijing, Japan, and others in order to reduce </w:t>
      </w:r>
      <w:r w:rsidRPr="00030563">
        <w:rPr>
          <w:rStyle w:val="Emphasis"/>
        </w:rPr>
        <w:t>friction</w:t>
      </w:r>
      <w:r w:rsidRPr="0082743E">
        <w:rPr>
          <w:u w:val="single"/>
        </w:rPr>
        <w:t xml:space="preserve"> and the </w:t>
      </w:r>
      <w:r w:rsidRPr="00030563">
        <w:rPr>
          <w:rStyle w:val="Emphasis"/>
        </w:rPr>
        <w:t>potential for crises</w:t>
      </w:r>
      <w:r w:rsidRPr="00030563">
        <w:rPr>
          <w:sz w:val="16"/>
        </w:rPr>
        <w:t>.</w:t>
      </w:r>
    </w:p>
    <w:p w14:paraId="6CA45BA3" w14:textId="5B277B83" w:rsidR="0082743E" w:rsidRDefault="00030563" w:rsidP="0082743E">
      <w:pPr>
        <w:pStyle w:val="Heading4"/>
      </w:pPr>
      <w:r>
        <w:t xml:space="preserve">It reduces tensions </w:t>
      </w:r>
      <w:r w:rsidRPr="00030563">
        <w:rPr>
          <w:u w:val="single"/>
        </w:rPr>
        <w:t>AND</w:t>
      </w:r>
      <w:r>
        <w:t xml:space="preserve"> opens the space for </w:t>
      </w:r>
      <w:r w:rsidRPr="00030563">
        <w:rPr>
          <w:u w:val="single"/>
        </w:rPr>
        <w:t>multilateral cooperation</w:t>
      </w:r>
      <w:r>
        <w:t xml:space="preserve"> over </w:t>
      </w:r>
      <w:r w:rsidRPr="00030563">
        <w:rPr>
          <w:u w:val="single"/>
        </w:rPr>
        <w:t>existential threats</w:t>
      </w:r>
      <w:r>
        <w:t xml:space="preserve">. </w:t>
      </w:r>
    </w:p>
    <w:p w14:paraId="7580727F" w14:textId="5A3E0D5F" w:rsidR="0082743E" w:rsidRPr="0082743E" w:rsidRDefault="0082743E" w:rsidP="0082743E">
      <w:r w:rsidRPr="005F709A">
        <w:rPr>
          <w:rStyle w:val="Style13ptBold"/>
        </w:rPr>
        <w:t>Swaine ’23</w:t>
      </w:r>
      <w:r>
        <w:t xml:space="preserve"> [Michael; </w:t>
      </w:r>
      <w:r w:rsidRPr="005F709A">
        <w:t>senior research fellow in the Quincy Institute’s East Asia Program</w:t>
      </w:r>
      <w:r>
        <w:t xml:space="preserve">. Andrew Bacevich; </w:t>
      </w:r>
      <w:r w:rsidRPr="005F709A">
        <w:t>co-founde</w:t>
      </w:r>
      <w:r>
        <w:t>r</w:t>
      </w:r>
      <w:r w:rsidRPr="005F709A">
        <w:t xml:space="preserve"> </w:t>
      </w:r>
      <w:r>
        <w:t xml:space="preserve">of </w:t>
      </w:r>
      <w:r w:rsidRPr="005F709A">
        <w:t>the Quincy Institute</w:t>
      </w:r>
      <w:r>
        <w:t xml:space="preserve">, </w:t>
      </w:r>
      <w:r w:rsidRPr="005F709A">
        <w:t>Emeritus Board Chair</w:t>
      </w:r>
      <w:r>
        <w:t xml:space="preserve">, </w:t>
      </w:r>
      <w:r w:rsidRPr="005F709A">
        <w:t>Professor Emeritus of International Relations and History at Boston University</w:t>
      </w:r>
      <w:r>
        <w:t>, Princeton graduate. April 18; “</w:t>
      </w:r>
      <w:r w:rsidRPr="005F709A">
        <w:t>A Restraint Approach to U.S.–China Relations: Reversing the Slide Toward Crisis and Conflict</w:t>
      </w:r>
      <w:r>
        <w:t xml:space="preserve">,” Quincy Institute for Responsible Statecraft, </w:t>
      </w:r>
      <w:r w:rsidRPr="005F709A">
        <w:t>https://quincyinst.org/research/u-s-relations-with-china-a-strategy-based-on-restraint/</w:t>
      </w:r>
      <w:r>
        <w:t>; //ff]</w:t>
      </w:r>
    </w:p>
    <w:p w14:paraId="05436A89" w14:textId="6106F7F9" w:rsidR="0082743E" w:rsidRPr="00030563" w:rsidRDefault="0082743E" w:rsidP="0082743E">
      <w:pPr>
        <w:rPr>
          <w:sz w:val="16"/>
        </w:rPr>
      </w:pPr>
      <w:r w:rsidRPr="0082743E">
        <w:rPr>
          <w:u w:val="single"/>
        </w:rPr>
        <w:t>The</w:t>
      </w:r>
      <w:r w:rsidRPr="00030563">
        <w:rPr>
          <w:sz w:val="16"/>
        </w:rPr>
        <w:t xml:space="preserve"> </w:t>
      </w:r>
      <w:r w:rsidRPr="00030563">
        <w:rPr>
          <w:rStyle w:val="Emphasis"/>
        </w:rPr>
        <w:t>U</w:t>
      </w:r>
      <w:r w:rsidRPr="00030563">
        <w:rPr>
          <w:sz w:val="16"/>
        </w:rPr>
        <w:t xml:space="preserve">nited </w:t>
      </w:r>
      <w:r w:rsidRPr="00030563">
        <w:rPr>
          <w:rStyle w:val="Emphasis"/>
        </w:rPr>
        <w:t>S</w:t>
      </w:r>
      <w:r w:rsidRPr="00030563">
        <w:rPr>
          <w:sz w:val="16"/>
        </w:rPr>
        <w:t xml:space="preserve">tates </w:t>
      </w:r>
      <w:r w:rsidRPr="00030563">
        <w:rPr>
          <w:u w:val="single"/>
        </w:rPr>
        <w:t xml:space="preserve">is </w:t>
      </w:r>
      <w:r w:rsidRPr="00030563">
        <w:rPr>
          <w:rStyle w:val="Emphasis"/>
        </w:rPr>
        <w:t>no longer capable</w:t>
      </w:r>
      <w:r w:rsidRPr="00030563">
        <w:rPr>
          <w:u w:val="single"/>
        </w:rPr>
        <w:t xml:space="preserve"> of enforcing stability across most of the globe through the exercise of </w:t>
      </w:r>
      <w:r w:rsidRPr="00030563">
        <w:rPr>
          <w:rStyle w:val="Emphasis"/>
        </w:rPr>
        <w:t>dominant</w:t>
      </w:r>
      <w:r w:rsidRPr="00030563">
        <w:rPr>
          <w:u w:val="single"/>
        </w:rPr>
        <w:t xml:space="preserve"> economic and military </w:t>
      </w:r>
      <w:r w:rsidRPr="00030563">
        <w:rPr>
          <w:rStyle w:val="Emphasis"/>
        </w:rPr>
        <w:t>power</w:t>
      </w:r>
      <w:r w:rsidRPr="00030563">
        <w:rPr>
          <w:u w:val="single"/>
        </w:rPr>
        <w:t xml:space="preserve"> and political/ideological </w:t>
      </w:r>
      <w:r w:rsidRPr="00030563">
        <w:rPr>
          <w:rStyle w:val="Emphasis"/>
        </w:rPr>
        <w:t>values</w:t>
      </w:r>
      <w:r w:rsidRPr="00030563">
        <w:rPr>
          <w:u w:val="single"/>
        </w:rPr>
        <w:t xml:space="preserve">. The world has become a far </w:t>
      </w:r>
      <w:r w:rsidRPr="00030563">
        <w:rPr>
          <w:rStyle w:val="Emphasis"/>
        </w:rPr>
        <w:t>more complex</w:t>
      </w:r>
      <w:r w:rsidRPr="00030563">
        <w:rPr>
          <w:u w:val="single"/>
        </w:rPr>
        <w:t xml:space="preserve">, interdependent, </w:t>
      </w:r>
      <w:r w:rsidRPr="00030563">
        <w:rPr>
          <w:rStyle w:val="Emphasis"/>
        </w:rPr>
        <w:t>multipolar</w:t>
      </w:r>
      <w:r w:rsidRPr="00030563">
        <w:rPr>
          <w:u w:val="single"/>
        </w:rPr>
        <w:t xml:space="preserve"> place, with virtually all nations holding a large array of cross–cutting interests</w:t>
      </w:r>
      <w:r w:rsidRPr="00030563">
        <w:rPr>
          <w:sz w:val="16"/>
        </w:rPr>
        <w:t xml:space="preserve"> regarding trade, finance, technology, and social and political values. </w:t>
      </w:r>
      <w:r w:rsidRPr="00030563">
        <w:rPr>
          <w:u w:val="single"/>
        </w:rPr>
        <w:t xml:space="preserve">This makes it </w:t>
      </w:r>
      <w:r w:rsidRPr="00030563">
        <w:rPr>
          <w:rStyle w:val="Emphasis"/>
        </w:rPr>
        <w:t>virtually impossible</w:t>
      </w:r>
      <w:r w:rsidRPr="00030563">
        <w:rPr>
          <w:u w:val="single"/>
        </w:rPr>
        <w:t xml:space="preserve"> to create coherent, clearly–defined, and </w:t>
      </w:r>
      <w:r w:rsidRPr="00030563">
        <w:rPr>
          <w:rStyle w:val="Emphasis"/>
        </w:rPr>
        <w:t>sustainable</w:t>
      </w:r>
      <w:r w:rsidRPr="00030563">
        <w:rPr>
          <w:u w:val="single"/>
        </w:rPr>
        <w:t>, U.S. (or Chinese)–</w:t>
      </w:r>
      <w:r w:rsidRPr="00030563">
        <w:rPr>
          <w:rStyle w:val="Emphasis"/>
        </w:rPr>
        <w:t>led blocs</w:t>
      </w:r>
      <w:r w:rsidRPr="00030563">
        <w:rPr>
          <w:u w:val="single"/>
        </w:rPr>
        <w:t xml:space="preserve"> of nations committed to </w:t>
      </w:r>
      <w:r w:rsidRPr="00030563">
        <w:rPr>
          <w:rStyle w:val="Emphasis"/>
        </w:rPr>
        <w:t>countering other blocs</w:t>
      </w:r>
      <w:r w:rsidRPr="00030563">
        <w:rPr>
          <w:u w:val="single"/>
        </w:rPr>
        <w:t xml:space="preserve"> of nations in largely </w:t>
      </w:r>
      <w:r w:rsidRPr="00030563">
        <w:rPr>
          <w:rStyle w:val="Emphasis"/>
        </w:rPr>
        <w:t>zero–sum ways</w:t>
      </w:r>
      <w:r w:rsidRPr="00030563">
        <w:rPr>
          <w:u w:val="single"/>
        </w:rPr>
        <w:t xml:space="preserve">. The common desire of most states is and will remain to </w:t>
      </w:r>
      <w:r w:rsidRPr="00030563">
        <w:rPr>
          <w:rStyle w:val="Emphasis"/>
        </w:rPr>
        <w:t>hedge</w:t>
      </w:r>
      <w:r w:rsidRPr="00030563">
        <w:rPr>
          <w:sz w:val="16"/>
        </w:rPr>
        <w:t xml:space="preserve"> and equivocate </w:t>
      </w:r>
      <w:r w:rsidRPr="00030563">
        <w:rPr>
          <w:u w:val="single"/>
        </w:rPr>
        <w:t xml:space="preserve">in supporting or opposing any U.S. or Chinese zero–sum goals across the board. It is </w:t>
      </w:r>
      <w:r w:rsidRPr="00030563">
        <w:rPr>
          <w:rStyle w:val="Emphasis"/>
        </w:rPr>
        <w:t>very unlikely</w:t>
      </w:r>
      <w:r w:rsidRPr="00030563">
        <w:rPr>
          <w:u w:val="single"/>
        </w:rPr>
        <w:t xml:space="preserve"> that either Beijing or </w:t>
      </w:r>
      <w:r w:rsidRPr="00030563">
        <w:rPr>
          <w:rStyle w:val="Emphasis"/>
        </w:rPr>
        <w:t>Washington</w:t>
      </w:r>
      <w:r w:rsidRPr="00030563">
        <w:rPr>
          <w:u w:val="single"/>
        </w:rPr>
        <w:t xml:space="preserve"> will possess the capability to overcome this </w:t>
      </w:r>
      <w:r w:rsidRPr="00030563">
        <w:rPr>
          <w:rStyle w:val="Emphasis"/>
        </w:rPr>
        <w:t>structural feature</w:t>
      </w:r>
      <w:r w:rsidRPr="00030563">
        <w:rPr>
          <w:u w:val="single"/>
        </w:rPr>
        <w:t xml:space="preserve"> of the </w:t>
      </w:r>
      <w:r w:rsidRPr="00030563">
        <w:rPr>
          <w:rStyle w:val="Emphasis"/>
        </w:rPr>
        <w:t>21st–century environment</w:t>
      </w:r>
      <w:r w:rsidRPr="00030563">
        <w:rPr>
          <w:sz w:val="16"/>
        </w:rPr>
        <w:t>, absent a paradigm–shifting war between them that forces nations to choose sides, a conflict that neither desires nor is certain of winning.</w:t>
      </w:r>
    </w:p>
    <w:p w14:paraId="4C91DAE4" w14:textId="065AB60E" w:rsidR="005F709A" w:rsidRPr="00030563" w:rsidRDefault="0082743E" w:rsidP="0082743E">
      <w:pPr>
        <w:rPr>
          <w:sz w:val="16"/>
        </w:rPr>
      </w:pPr>
      <w:r w:rsidRPr="00030563">
        <w:rPr>
          <w:sz w:val="16"/>
        </w:rPr>
        <w:t xml:space="preserve">Equally important, </w:t>
      </w:r>
      <w:r w:rsidRPr="00030563">
        <w:rPr>
          <w:u w:val="single"/>
        </w:rPr>
        <w:t xml:space="preserve">a deepening level of </w:t>
      </w:r>
      <w:r w:rsidRPr="00030563">
        <w:rPr>
          <w:rStyle w:val="Emphasis"/>
        </w:rPr>
        <w:t>Sino–U.S. strategic rivalry</w:t>
      </w:r>
      <w:r w:rsidRPr="00030563">
        <w:rPr>
          <w:u w:val="single"/>
        </w:rPr>
        <w:t xml:space="preserve"> marked by </w:t>
      </w:r>
      <w:r w:rsidRPr="00030563">
        <w:rPr>
          <w:rStyle w:val="Emphasis"/>
        </w:rPr>
        <w:t>zero–sum</w:t>
      </w:r>
      <w:r w:rsidRPr="00030563">
        <w:rPr>
          <w:u w:val="single"/>
        </w:rPr>
        <w:t xml:space="preserve">, worst–case assumptions and policies will not only </w:t>
      </w:r>
      <w:r w:rsidRPr="00B45182">
        <w:rPr>
          <w:rStyle w:val="Emphasis"/>
        </w:rPr>
        <w:t>increase</w:t>
      </w:r>
      <w:r w:rsidRPr="00030563">
        <w:rPr>
          <w:u w:val="single"/>
        </w:rPr>
        <w:t xml:space="preserve"> the chance of </w:t>
      </w:r>
      <w:r w:rsidRPr="00B45182">
        <w:rPr>
          <w:rStyle w:val="Emphasis"/>
        </w:rPr>
        <w:t>conflict</w:t>
      </w:r>
      <w:r w:rsidRPr="00030563">
        <w:rPr>
          <w:u w:val="single"/>
        </w:rPr>
        <w:t xml:space="preserve">, but also severely </w:t>
      </w:r>
      <w:r w:rsidRPr="00B45182">
        <w:rPr>
          <w:rStyle w:val="Emphasis"/>
        </w:rPr>
        <w:t>undermine</w:t>
      </w:r>
      <w:r w:rsidRPr="00030563">
        <w:rPr>
          <w:u w:val="single"/>
        </w:rPr>
        <w:t xml:space="preserve"> the ability of all nations to </w:t>
      </w:r>
      <w:r w:rsidRPr="00B45182">
        <w:rPr>
          <w:rStyle w:val="Emphasis"/>
        </w:rPr>
        <w:t>cooperate</w:t>
      </w:r>
      <w:r w:rsidRPr="00030563">
        <w:rPr>
          <w:u w:val="single"/>
        </w:rPr>
        <w:t xml:space="preserve"> in combating the primary challenge of </w:t>
      </w:r>
      <w:r w:rsidRPr="00B45182">
        <w:rPr>
          <w:rStyle w:val="Emphasis"/>
        </w:rPr>
        <w:t>climate change</w:t>
      </w:r>
      <w:r w:rsidRPr="00030563">
        <w:rPr>
          <w:u w:val="single"/>
        </w:rPr>
        <w:t xml:space="preserve">, as well as the high possibility of future </w:t>
      </w:r>
      <w:r w:rsidRPr="00B45182">
        <w:rPr>
          <w:rStyle w:val="Emphasis"/>
        </w:rPr>
        <w:t>pandemics</w:t>
      </w:r>
      <w:r w:rsidRPr="00030563">
        <w:rPr>
          <w:u w:val="single"/>
        </w:rPr>
        <w:t xml:space="preserve">, global </w:t>
      </w:r>
      <w:r w:rsidRPr="00B45182">
        <w:rPr>
          <w:rStyle w:val="Emphasis"/>
        </w:rPr>
        <w:t>financial disarray</w:t>
      </w:r>
      <w:r w:rsidRPr="00030563">
        <w:rPr>
          <w:u w:val="single"/>
        </w:rPr>
        <w:t xml:space="preserve">, and </w:t>
      </w:r>
      <w:r w:rsidRPr="00B45182">
        <w:rPr>
          <w:rStyle w:val="Emphasis"/>
        </w:rPr>
        <w:t>WMD proliferation</w:t>
      </w:r>
      <w:r w:rsidRPr="00030563">
        <w:rPr>
          <w:u w:val="single"/>
        </w:rPr>
        <w:t>. These challenges cannot be treated as lesser included concerns subordinate to a so–called “</w:t>
      </w:r>
      <w:r w:rsidRPr="00B45182">
        <w:rPr>
          <w:rStyle w:val="Emphasis"/>
        </w:rPr>
        <w:t>great power competition</w:t>
      </w:r>
      <w:r w:rsidRPr="00030563">
        <w:rPr>
          <w:u w:val="single"/>
        </w:rPr>
        <w:t>.”</w:t>
      </w:r>
      <w:r w:rsidRPr="00030563">
        <w:rPr>
          <w:sz w:val="16"/>
        </w:rPr>
        <w:t xml:space="preserve"> Simply put, </w:t>
      </w:r>
      <w:r w:rsidRPr="00030563">
        <w:rPr>
          <w:u w:val="single"/>
        </w:rPr>
        <w:t xml:space="preserve">the stakes involved in handling them exceed those presented by such a competition, and a </w:t>
      </w:r>
      <w:r w:rsidRPr="00B45182">
        <w:rPr>
          <w:rStyle w:val="Emphasis"/>
        </w:rPr>
        <w:t>worsening Sino–U.S. rivalry</w:t>
      </w:r>
      <w:r w:rsidRPr="00030563">
        <w:rPr>
          <w:u w:val="single"/>
        </w:rPr>
        <w:t xml:space="preserve"> will </w:t>
      </w:r>
      <w:r w:rsidRPr="00B45182">
        <w:rPr>
          <w:rStyle w:val="Emphasis"/>
        </w:rPr>
        <w:t>inevitably obstruct</w:t>
      </w:r>
      <w:r w:rsidRPr="00030563">
        <w:rPr>
          <w:u w:val="single"/>
        </w:rPr>
        <w:t xml:space="preserve"> meaningful attempts to develop the technologies, trade and investment relationships, and new </w:t>
      </w:r>
      <w:r w:rsidRPr="00B45182">
        <w:rPr>
          <w:rStyle w:val="Emphasis"/>
        </w:rPr>
        <w:t>multinational</w:t>
      </w:r>
      <w:r w:rsidRPr="00030563">
        <w:rPr>
          <w:u w:val="single"/>
        </w:rPr>
        <w:t xml:space="preserve"> fora or structures necessary to meet them. The</w:t>
      </w:r>
      <w:r w:rsidRPr="00030563">
        <w:rPr>
          <w:sz w:val="16"/>
        </w:rPr>
        <w:t xml:space="preserve"> </w:t>
      </w:r>
      <w:r w:rsidRPr="00B45182">
        <w:rPr>
          <w:rStyle w:val="Emphasis"/>
        </w:rPr>
        <w:t>U</w:t>
      </w:r>
      <w:r w:rsidRPr="00030563">
        <w:rPr>
          <w:sz w:val="16"/>
        </w:rPr>
        <w:t xml:space="preserve">nited </w:t>
      </w:r>
      <w:r w:rsidRPr="00B45182">
        <w:rPr>
          <w:rStyle w:val="Emphasis"/>
        </w:rPr>
        <w:t>S</w:t>
      </w:r>
      <w:r w:rsidRPr="00030563">
        <w:rPr>
          <w:sz w:val="16"/>
        </w:rPr>
        <w:t xml:space="preserve">tates </w:t>
      </w:r>
      <w:r w:rsidRPr="00030563">
        <w:rPr>
          <w:u w:val="single"/>
        </w:rPr>
        <w:t xml:space="preserve">needs to </w:t>
      </w:r>
      <w:r w:rsidRPr="00B45182">
        <w:rPr>
          <w:rStyle w:val="Emphasis"/>
        </w:rPr>
        <w:t>stabilize</w:t>
      </w:r>
      <w:r w:rsidRPr="00030563">
        <w:rPr>
          <w:u w:val="single"/>
        </w:rPr>
        <w:t xml:space="preserve"> its relationship with Beijing in constructive ways to best serve its primary interests</w:t>
      </w:r>
      <w:r w:rsidRPr="00030563">
        <w:rPr>
          <w:sz w:val="16"/>
        </w:rPr>
        <w:t>.</w:t>
      </w:r>
    </w:p>
    <w:p w14:paraId="5025F812" w14:textId="2D03BAB8" w:rsidR="004670B8" w:rsidRDefault="00873121" w:rsidP="00873121">
      <w:pPr>
        <w:pStyle w:val="Heading3"/>
      </w:pPr>
      <w:r>
        <w:t>Transition---Offshore Balancing---AT: Trump---2NC</w:t>
      </w:r>
    </w:p>
    <w:p w14:paraId="5291259F" w14:textId="0A38B173" w:rsidR="00873121" w:rsidRDefault="00873121" w:rsidP="00873121">
      <w:pPr>
        <w:pStyle w:val="Heading4"/>
      </w:pPr>
      <w:r>
        <w:t xml:space="preserve">His strategy </w:t>
      </w:r>
      <w:r w:rsidRPr="00873121">
        <w:rPr>
          <w:u w:val="single"/>
        </w:rPr>
        <w:t>is</w:t>
      </w:r>
      <w:r>
        <w:t xml:space="preserve"> offshore balancing! </w:t>
      </w:r>
    </w:p>
    <w:p w14:paraId="28566DBD" w14:textId="77777777" w:rsidR="00873121" w:rsidRDefault="00873121" w:rsidP="00873121">
      <w:r w:rsidRPr="00873121">
        <w:rPr>
          <w:rStyle w:val="Style13ptBold"/>
        </w:rPr>
        <w:t>Zakheim ’25</w:t>
      </w:r>
      <w:r>
        <w:t xml:space="preserve"> [Dov; </w:t>
      </w:r>
      <w:r w:rsidRPr="00873121">
        <w:t>senior adviser at the Center for Strategic and International Studies and vice chairman of the board for the Foreign Policy Research Institute.</w:t>
      </w:r>
      <w:r>
        <w:t xml:space="preserve"> February 14; “</w:t>
      </w:r>
      <w:r w:rsidRPr="00873121">
        <w:t>Is there a foreign policy ‘Trump Doctrine’?</w:t>
      </w:r>
      <w:r>
        <w:t xml:space="preserve">” The Hill, </w:t>
      </w:r>
      <w:r w:rsidRPr="00873121">
        <w:t>https://thehill.com/opinion/national-security/5143116-is-there-a-foreign-policy-trump-doctrine/</w:t>
      </w:r>
      <w:r>
        <w:t>; //ff]</w:t>
      </w:r>
    </w:p>
    <w:p w14:paraId="3356FFB0" w14:textId="77777777" w:rsidR="00873121" w:rsidRPr="00335E83" w:rsidRDefault="00873121" w:rsidP="00873121">
      <w:pPr>
        <w:rPr>
          <w:sz w:val="16"/>
        </w:rPr>
      </w:pPr>
      <w:r w:rsidRPr="00335E83">
        <w:rPr>
          <w:sz w:val="16"/>
        </w:rPr>
        <w:t xml:space="preserve">The furor that President </w:t>
      </w:r>
      <w:r w:rsidRPr="00B438D7">
        <w:rPr>
          <w:rStyle w:val="Emphasis"/>
        </w:rPr>
        <w:t>Trump</w:t>
      </w:r>
      <w:r w:rsidRPr="005A0CA0">
        <w:rPr>
          <w:u w:val="single"/>
        </w:rPr>
        <w:t xml:space="preserve"> provoked</w:t>
      </w:r>
      <w:r w:rsidRPr="00335E83">
        <w:rPr>
          <w:sz w:val="16"/>
        </w:rPr>
        <w:t xml:space="preserve"> with his proposal to relocate all of Gaza’s residents has overshadowed </w:t>
      </w:r>
      <w:r w:rsidRPr="005A0CA0">
        <w:rPr>
          <w:u w:val="single"/>
        </w:rPr>
        <w:t xml:space="preserve">what appears to be a </w:t>
      </w:r>
      <w:r w:rsidRPr="005A0CA0">
        <w:rPr>
          <w:rStyle w:val="Emphasis"/>
        </w:rPr>
        <w:t>new</w:t>
      </w:r>
      <w:r w:rsidRPr="005A0CA0">
        <w:rPr>
          <w:u w:val="single"/>
        </w:rPr>
        <w:t xml:space="preserve"> but </w:t>
      </w:r>
      <w:r w:rsidRPr="005A0CA0">
        <w:rPr>
          <w:rStyle w:val="Emphasis"/>
        </w:rPr>
        <w:t>unstated American policy</w:t>
      </w:r>
      <w:r w:rsidRPr="005A0CA0">
        <w:rPr>
          <w:u w:val="single"/>
        </w:rPr>
        <w:t xml:space="preserve"> — a variant of what has come to be called a strategy of “</w:t>
      </w:r>
      <w:r w:rsidRPr="005A0CA0">
        <w:rPr>
          <w:rStyle w:val="Emphasis"/>
        </w:rPr>
        <w:t>offshore balancing</w:t>
      </w:r>
      <w:r w:rsidRPr="005A0CA0">
        <w:rPr>
          <w:u w:val="single"/>
        </w:rPr>
        <w:t>.”</w:t>
      </w:r>
    </w:p>
    <w:p w14:paraId="14FE9524" w14:textId="77777777" w:rsidR="00873121" w:rsidRPr="00335E83" w:rsidRDefault="00873121" w:rsidP="00873121">
      <w:pPr>
        <w:rPr>
          <w:sz w:val="16"/>
        </w:rPr>
      </w:pPr>
      <w:r w:rsidRPr="00335E83">
        <w:rPr>
          <w:sz w:val="16"/>
        </w:rPr>
        <w:t xml:space="preserve">This concept, as outlined by a group of international relations theorists who style themselves “realists,” </w:t>
      </w:r>
      <w:r w:rsidRPr="00B438D7">
        <w:rPr>
          <w:u w:val="single"/>
        </w:rPr>
        <w:t xml:space="preserve">calls for the U.S. to </w:t>
      </w:r>
      <w:r w:rsidRPr="00C7629A">
        <w:rPr>
          <w:rStyle w:val="Emphasis"/>
        </w:rPr>
        <w:t>remove itself</w:t>
      </w:r>
      <w:r w:rsidRPr="00B438D7">
        <w:rPr>
          <w:u w:val="single"/>
        </w:rPr>
        <w:t xml:space="preserve"> not only from becoming involved in </w:t>
      </w:r>
      <w:r w:rsidRPr="00C7629A">
        <w:rPr>
          <w:rStyle w:val="Emphasis"/>
        </w:rPr>
        <w:t>regional conflicts</w:t>
      </w:r>
      <w:r w:rsidRPr="00B438D7">
        <w:rPr>
          <w:u w:val="single"/>
        </w:rPr>
        <w:t xml:space="preserve">, but for the </w:t>
      </w:r>
      <w:r w:rsidRPr="00C7629A">
        <w:rPr>
          <w:rStyle w:val="Emphasis"/>
        </w:rPr>
        <w:t>most part withdrawing</w:t>
      </w:r>
      <w:r w:rsidRPr="00B438D7">
        <w:rPr>
          <w:u w:val="single"/>
        </w:rPr>
        <w:t xml:space="preserve"> its forces from bases on foreign territory</w:t>
      </w:r>
      <w:r w:rsidRPr="00335E83">
        <w:rPr>
          <w:sz w:val="16"/>
        </w:rPr>
        <w:t>.</w:t>
      </w:r>
    </w:p>
    <w:p w14:paraId="3CCC7B60" w14:textId="77777777" w:rsidR="00873121" w:rsidRPr="00335E83" w:rsidRDefault="00873121" w:rsidP="00873121">
      <w:pPr>
        <w:rPr>
          <w:sz w:val="16"/>
        </w:rPr>
      </w:pPr>
      <w:r w:rsidRPr="00335E83">
        <w:rPr>
          <w:sz w:val="16"/>
        </w:rPr>
        <w:t xml:space="preserve">“Offshore balancing” has its </w:t>
      </w:r>
      <w:r w:rsidRPr="00B438D7">
        <w:rPr>
          <w:u w:val="single"/>
        </w:rPr>
        <w:t xml:space="preserve">roots in a 19th-century British policy that sought to maintain a balance of power in Europe while London remained aloof from </w:t>
      </w:r>
      <w:r w:rsidRPr="00464382">
        <w:rPr>
          <w:rStyle w:val="Emphasis"/>
        </w:rPr>
        <w:t>commitments abroad</w:t>
      </w:r>
      <w:r w:rsidRPr="00335E83">
        <w:rPr>
          <w:sz w:val="16"/>
        </w:rPr>
        <w:t>. Foreign Secretary Lord Castlereagh was the first to implement the policy when he successfully prevented the 1815 Congress of Vienna from imposing punishing terms on France after its defeat in the Napoleonic Wars. Five years later, he articulated London’s non-intervention policy, which held fast for almost a century thereafter.</w:t>
      </w:r>
    </w:p>
    <w:p w14:paraId="791108F9" w14:textId="77777777" w:rsidR="00873121" w:rsidRPr="00335E83" w:rsidRDefault="00873121" w:rsidP="00873121">
      <w:pPr>
        <w:rPr>
          <w:sz w:val="16"/>
        </w:rPr>
      </w:pPr>
      <w:r w:rsidRPr="00464382">
        <w:rPr>
          <w:u w:val="single"/>
        </w:rPr>
        <w:t xml:space="preserve">Trump has </w:t>
      </w:r>
      <w:r w:rsidRPr="00464382">
        <w:rPr>
          <w:rStyle w:val="Emphasis"/>
        </w:rPr>
        <w:t>made it clear</w:t>
      </w:r>
      <w:r w:rsidRPr="00464382">
        <w:rPr>
          <w:u w:val="single"/>
        </w:rPr>
        <w:t xml:space="preserve"> that in his </w:t>
      </w:r>
      <w:r w:rsidRPr="00464382">
        <w:rPr>
          <w:rStyle w:val="Emphasis"/>
        </w:rPr>
        <w:t>second term</w:t>
      </w:r>
      <w:r w:rsidRPr="00464382">
        <w:rPr>
          <w:u w:val="single"/>
        </w:rPr>
        <w:t xml:space="preserve"> he too would prefer that the U.S. </w:t>
      </w:r>
      <w:r w:rsidRPr="00464382">
        <w:rPr>
          <w:rStyle w:val="Emphasis"/>
        </w:rPr>
        <w:t>not be tied down</w:t>
      </w:r>
      <w:r w:rsidRPr="00464382">
        <w:rPr>
          <w:rStyle w:val="StyleUnderline"/>
        </w:rPr>
        <w:t xml:space="preserve"> </w:t>
      </w:r>
      <w:r w:rsidRPr="00464382">
        <w:rPr>
          <w:u w:val="single"/>
        </w:rPr>
        <w:t>in any region</w:t>
      </w:r>
      <w:r w:rsidRPr="00335E83">
        <w:rPr>
          <w:sz w:val="16"/>
        </w:rPr>
        <w:t xml:space="preserve"> — although he has yet to withdraw any of America’s overseas forces, including those stationed in Germany. </w:t>
      </w:r>
      <w:r w:rsidRPr="00464382">
        <w:rPr>
          <w:u w:val="single"/>
        </w:rPr>
        <w:t xml:space="preserve">He reportedly wants to </w:t>
      </w:r>
      <w:r w:rsidRPr="00464382">
        <w:rPr>
          <w:rStyle w:val="Emphasis"/>
        </w:rPr>
        <w:t>withdraw 20,000 troops</w:t>
      </w:r>
      <w:r w:rsidRPr="00464382">
        <w:rPr>
          <w:u w:val="single"/>
        </w:rPr>
        <w:t xml:space="preserve"> from Europe, representing about </w:t>
      </w:r>
      <w:r w:rsidRPr="00464382">
        <w:rPr>
          <w:rStyle w:val="Emphasis"/>
        </w:rPr>
        <w:t>one-fifth</w:t>
      </w:r>
      <w:r w:rsidRPr="00464382">
        <w:rPr>
          <w:u w:val="single"/>
        </w:rPr>
        <w:t xml:space="preserve"> of the forces currently stationed there. He appears ready to demand that Europeans subsidize the </w:t>
      </w:r>
      <w:r w:rsidRPr="00464382">
        <w:rPr>
          <w:rStyle w:val="Emphasis"/>
        </w:rPr>
        <w:t>80,000 troops</w:t>
      </w:r>
      <w:r w:rsidRPr="00464382">
        <w:rPr>
          <w:u w:val="single"/>
        </w:rPr>
        <w:t xml:space="preserve"> that would remain there, with the implied threat that, absent such subsidies, most of them might </w:t>
      </w:r>
      <w:r w:rsidRPr="00464382">
        <w:rPr>
          <w:rStyle w:val="Emphasis"/>
        </w:rPr>
        <w:t>also</w:t>
      </w:r>
      <w:r w:rsidRPr="00464382">
        <w:rPr>
          <w:u w:val="single"/>
        </w:rPr>
        <w:t xml:space="preserve"> be brought home</w:t>
      </w:r>
      <w:r w:rsidRPr="00335E83">
        <w:rPr>
          <w:sz w:val="16"/>
        </w:rPr>
        <w:t>.</w:t>
      </w:r>
    </w:p>
    <w:p w14:paraId="0EE7ADE2" w14:textId="77777777" w:rsidR="00873121" w:rsidRPr="00335E83" w:rsidRDefault="00873121" w:rsidP="00873121">
      <w:pPr>
        <w:rPr>
          <w:sz w:val="16"/>
        </w:rPr>
      </w:pPr>
      <w:r w:rsidRPr="00335E83">
        <w:rPr>
          <w:sz w:val="16"/>
        </w:rPr>
        <w:t xml:space="preserve">Similarly, </w:t>
      </w:r>
      <w:r w:rsidRPr="00464382">
        <w:rPr>
          <w:u w:val="single"/>
        </w:rPr>
        <w:t xml:space="preserve">Trump appears poised to withdraw the approximately </w:t>
      </w:r>
      <w:r w:rsidRPr="00464382">
        <w:rPr>
          <w:rStyle w:val="Emphasis"/>
        </w:rPr>
        <w:t>24,000 U.S. troops</w:t>
      </w:r>
      <w:r w:rsidRPr="00464382">
        <w:rPr>
          <w:u w:val="single"/>
        </w:rPr>
        <w:t xml:space="preserve"> stationed in </w:t>
      </w:r>
      <w:r w:rsidRPr="00464382">
        <w:rPr>
          <w:rStyle w:val="Emphasis"/>
        </w:rPr>
        <w:t>Korea</w:t>
      </w:r>
      <w:r w:rsidRPr="00335E83">
        <w:rPr>
          <w:sz w:val="16"/>
        </w:rPr>
        <w:t xml:space="preserve">. He reportedly considered withdrawing them during his first term, but both Secretary of State Mike </w:t>
      </w:r>
      <w:r w:rsidRPr="00464382">
        <w:rPr>
          <w:u w:val="single"/>
        </w:rPr>
        <w:t>Pompeo and</w:t>
      </w:r>
      <w:r w:rsidRPr="00335E83">
        <w:rPr>
          <w:sz w:val="16"/>
        </w:rPr>
        <w:t xml:space="preserve"> Secretary of Defense Mark </w:t>
      </w:r>
      <w:r w:rsidRPr="00464382">
        <w:rPr>
          <w:u w:val="single"/>
        </w:rPr>
        <w:t xml:space="preserve">Esper convinced him to withhold any decision until his </w:t>
      </w:r>
      <w:r w:rsidRPr="00464382">
        <w:rPr>
          <w:rStyle w:val="Emphasis"/>
        </w:rPr>
        <w:t>second term</w:t>
      </w:r>
      <w:r w:rsidRPr="00335E83">
        <w:rPr>
          <w:sz w:val="16"/>
        </w:rPr>
        <w:t xml:space="preserve">. Both men are no longer in Trump’s good books, and </w:t>
      </w:r>
      <w:r w:rsidRPr="00464382">
        <w:rPr>
          <w:u w:val="single"/>
        </w:rPr>
        <w:t xml:space="preserve">while the second term that they had in mind did not immediately materialize, it is </w:t>
      </w:r>
      <w:r w:rsidRPr="00464382">
        <w:rPr>
          <w:rStyle w:val="Emphasis"/>
        </w:rPr>
        <w:t>now a reality</w:t>
      </w:r>
      <w:r w:rsidRPr="00335E83">
        <w:rPr>
          <w:sz w:val="16"/>
        </w:rPr>
        <w:t>.</w:t>
      </w:r>
    </w:p>
    <w:p w14:paraId="390AC0B8" w14:textId="77777777" w:rsidR="00873121" w:rsidRPr="00335E83" w:rsidRDefault="00873121" w:rsidP="00873121">
      <w:pPr>
        <w:rPr>
          <w:sz w:val="16"/>
        </w:rPr>
      </w:pPr>
      <w:r w:rsidRPr="00335E83">
        <w:rPr>
          <w:sz w:val="16"/>
        </w:rPr>
        <w:t xml:space="preserve">Nevertheless, </w:t>
      </w:r>
      <w:r w:rsidRPr="00464382">
        <w:rPr>
          <w:u w:val="single"/>
        </w:rPr>
        <w:t xml:space="preserve">while Trump might consider withdrawing land forces from overseas bases, American </w:t>
      </w:r>
      <w:r w:rsidRPr="00464382">
        <w:rPr>
          <w:rStyle w:val="Emphasis"/>
        </w:rPr>
        <w:t>naval and air forces</w:t>
      </w:r>
      <w:r w:rsidRPr="00464382">
        <w:rPr>
          <w:u w:val="single"/>
        </w:rPr>
        <w:t xml:space="preserve"> are likely to be a different matter</w:t>
      </w:r>
      <w:r w:rsidRPr="00335E83">
        <w:rPr>
          <w:sz w:val="16"/>
        </w:rPr>
        <w:t>. Both in his first term and now at the outset of his second, Trump has called upon both sets of forces to conduct strikes against America’s enemies.</w:t>
      </w:r>
    </w:p>
    <w:p w14:paraId="70F833CA" w14:textId="77777777" w:rsidR="00873121" w:rsidRPr="00335E83" w:rsidRDefault="00873121" w:rsidP="00873121">
      <w:pPr>
        <w:rPr>
          <w:sz w:val="16"/>
        </w:rPr>
      </w:pPr>
      <w:r w:rsidRPr="00335E83">
        <w:rPr>
          <w:sz w:val="16"/>
        </w:rPr>
        <w:t xml:space="preserve">In April 2017, </w:t>
      </w:r>
      <w:r w:rsidRPr="00335E83">
        <w:rPr>
          <w:u w:val="single"/>
        </w:rPr>
        <w:t xml:space="preserve">in response to the </w:t>
      </w:r>
      <w:r w:rsidRPr="00335E83">
        <w:rPr>
          <w:rStyle w:val="Emphasis"/>
        </w:rPr>
        <w:t>Assad</w:t>
      </w:r>
      <w:r w:rsidRPr="00335E83">
        <w:rPr>
          <w:u w:val="single"/>
        </w:rPr>
        <w:t xml:space="preserve"> regime’s use of </w:t>
      </w:r>
      <w:r w:rsidRPr="00335E83">
        <w:rPr>
          <w:rStyle w:val="Emphasis"/>
        </w:rPr>
        <w:t>chemical weapons</w:t>
      </w:r>
      <w:r w:rsidRPr="00335E83">
        <w:rPr>
          <w:u w:val="single"/>
        </w:rPr>
        <w:t xml:space="preserve"> against Syrian rebel forces, Trump authorized an </w:t>
      </w:r>
      <w:r w:rsidRPr="00335E83">
        <w:rPr>
          <w:rStyle w:val="Emphasis"/>
        </w:rPr>
        <w:t>air strike</w:t>
      </w:r>
      <w:r w:rsidRPr="00335E83">
        <w:rPr>
          <w:u w:val="single"/>
        </w:rPr>
        <w:t xml:space="preserve"> against the regime’s </w:t>
      </w:r>
      <w:proofErr w:type="spellStart"/>
      <w:r w:rsidRPr="00335E83">
        <w:rPr>
          <w:u w:val="single"/>
        </w:rPr>
        <w:t>Sharyat</w:t>
      </w:r>
      <w:proofErr w:type="spellEnd"/>
      <w:r w:rsidRPr="00335E83">
        <w:rPr>
          <w:u w:val="single"/>
        </w:rPr>
        <w:t xml:space="preserve"> Air Base, from which Washington assessed government aircraft had carried out a chemical weapons strike a few days earlier</w:t>
      </w:r>
      <w:r w:rsidRPr="00335E83">
        <w:rPr>
          <w:sz w:val="16"/>
        </w:rPr>
        <w:t>. The American attack consisted of 59 Tomahawk missiles that had been launched from two Arleigh Burke-class destroyers.</w:t>
      </w:r>
    </w:p>
    <w:p w14:paraId="603C4F4B" w14:textId="77777777" w:rsidR="00873121" w:rsidRPr="00335E83" w:rsidRDefault="00873121" w:rsidP="00873121">
      <w:pPr>
        <w:rPr>
          <w:sz w:val="16"/>
        </w:rPr>
      </w:pPr>
      <w:r w:rsidRPr="00335E83">
        <w:rPr>
          <w:sz w:val="16"/>
        </w:rPr>
        <w:t xml:space="preserve">Moreover, </w:t>
      </w:r>
      <w:r w:rsidRPr="00335E83">
        <w:rPr>
          <w:u w:val="single"/>
        </w:rPr>
        <w:t xml:space="preserve">Trump authorized </w:t>
      </w:r>
      <w:r w:rsidRPr="00335E83">
        <w:rPr>
          <w:rStyle w:val="Emphasis"/>
        </w:rPr>
        <w:t>numerous air strikes</w:t>
      </w:r>
      <w:r w:rsidRPr="00335E83">
        <w:rPr>
          <w:u w:val="single"/>
        </w:rPr>
        <w:t xml:space="preserve"> as part of the coalition fighting the terrorist organization </w:t>
      </w:r>
      <w:r w:rsidRPr="00335E83">
        <w:rPr>
          <w:rStyle w:val="Emphasis"/>
        </w:rPr>
        <w:t>ISIS</w:t>
      </w:r>
      <w:r w:rsidRPr="00335E83">
        <w:rPr>
          <w:u w:val="single"/>
        </w:rPr>
        <w:t xml:space="preserve">. The air strikes incorporated attacks by fighters, bombers, helicopters and drones, and they continued </w:t>
      </w:r>
      <w:r w:rsidRPr="00335E83">
        <w:rPr>
          <w:rStyle w:val="Emphasis"/>
        </w:rPr>
        <w:t>throughout</w:t>
      </w:r>
      <w:r w:rsidRPr="00335E83">
        <w:rPr>
          <w:u w:val="single"/>
        </w:rPr>
        <w:t xml:space="preserve"> Trump’s first term</w:t>
      </w:r>
      <w:r w:rsidRPr="00335E83">
        <w:rPr>
          <w:sz w:val="16"/>
        </w:rPr>
        <w:t>.</w:t>
      </w:r>
    </w:p>
    <w:p w14:paraId="106E170F" w14:textId="77777777" w:rsidR="00873121" w:rsidRPr="00335E83" w:rsidRDefault="00873121" w:rsidP="00873121">
      <w:pPr>
        <w:rPr>
          <w:sz w:val="16"/>
        </w:rPr>
      </w:pPr>
      <w:r w:rsidRPr="00335E83">
        <w:rPr>
          <w:sz w:val="16"/>
        </w:rPr>
        <w:t xml:space="preserve">In January 2020, </w:t>
      </w:r>
      <w:r w:rsidRPr="00335E83">
        <w:rPr>
          <w:u w:val="single"/>
        </w:rPr>
        <w:t xml:space="preserve">Trump ordered a </w:t>
      </w:r>
      <w:r w:rsidRPr="00335E83">
        <w:rPr>
          <w:rStyle w:val="Emphasis"/>
        </w:rPr>
        <w:t>drone strike</w:t>
      </w:r>
      <w:r w:rsidRPr="00335E83">
        <w:rPr>
          <w:u w:val="single"/>
        </w:rPr>
        <w:t xml:space="preserve"> killing Iranian General</w:t>
      </w:r>
      <w:r w:rsidRPr="00335E83">
        <w:rPr>
          <w:sz w:val="16"/>
        </w:rPr>
        <w:t xml:space="preserve"> Qassem </w:t>
      </w:r>
      <w:r w:rsidRPr="00335E83">
        <w:rPr>
          <w:rStyle w:val="Emphasis"/>
        </w:rPr>
        <w:t>Soleimani</w:t>
      </w:r>
      <w:r w:rsidRPr="00335E83">
        <w:rPr>
          <w:sz w:val="16"/>
        </w:rPr>
        <w:t xml:space="preserve">, commander of the Quds Force that managed Tehran’s extraterritorial terrorist operations. </w:t>
      </w:r>
      <w:r w:rsidRPr="00335E83">
        <w:rPr>
          <w:u w:val="single"/>
        </w:rPr>
        <w:t xml:space="preserve">The strike also killed </w:t>
      </w:r>
      <w:r w:rsidRPr="00335E83">
        <w:rPr>
          <w:rStyle w:val="Emphasis"/>
        </w:rPr>
        <w:t>four members</w:t>
      </w:r>
      <w:r w:rsidRPr="00335E83">
        <w:rPr>
          <w:u w:val="single"/>
        </w:rPr>
        <w:t xml:space="preserve"> of the Iranian-backed </w:t>
      </w:r>
      <w:r w:rsidRPr="00335E83">
        <w:rPr>
          <w:rStyle w:val="Emphasis"/>
        </w:rPr>
        <w:t>Iraqi militia</w:t>
      </w:r>
      <w:r w:rsidRPr="00335E83">
        <w:rPr>
          <w:u w:val="single"/>
        </w:rPr>
        <w:t xml:space="preserve"> known as the Popular Mobilization Forces, including one of its leaders</w:t>
      </w:r>
      <w:r w:rsidRPr="00335E83">
        <w:rPr>
          <w:sz w:val="16"/>
        </w:rPr>
        <w:t>, Abu Mahdi al-Muhandis. The drone appears to have been launched from America’s al-Udeid air base in Qatar.</w:t>
      </w:r>
    </w:p>
    <w:p w14:paraId="7F70BDB2" w14:textId="77777777" w:rsidR="00873121" w:rsidRPr="00335E83" w:rsidRDefault="00873121" w:rsidP="00873121">
      <w:pPr>
        <w:rPr>
          <w:sz w:val="16"/>
        </w:rPr>
      </w:pPr>
      <w:r w:rsidRPr="00335E83">
        <w:rPr>
          <w:sz w:val="16"/>
        </w:rPr>
        <w:t xml:space="preserve">Finally, </w:t>
      </w:r>
      <w:r w:rsidRPr="00335E83">
        <w:rPr>
          <w:u w:val="single"/>
        </w:rPr>
        <w:t xml:space="preserve">at the beginning of this month, Trump ordered an air attack on </w:t>
      </w:r>
      <w:r w:rsidRPr="00335E83">
        <w:rPr>
          <w:rStyle w:val="Emphasis"/>
        </w:rPr>
        <w:t>ISIS</w:t>
      </w:r>
      <w:r w:rsidRPr="00335E83">
        <w:rPr>
          <w:u w:val="single"/>
        </w:rPr>
        <w:t xml:space="preserve"> cave complexes in the semi-autonomous Puntland region of </w:t>
      </w:r>
      <w:r w:rsidRPr="00335E83">
        <w:rPr>
          <w:rStyle w:val="Emphasis"/>
        </w:rPr>
        <w:t>Somalia</w:t>
      </w:r>
      <w:r w:rsidRPr="00335E83">
        <w:rPr>
          <w:sz w:val="16"/>
        </w:rPr>
        <w:t xml:space="preserve">. Fighters launched from the aircraft carrier Harry S. Truman, operating in the Red Sea, launched the attacks. The strikes marked the first major military operation of Trump’s second term, and </w:t>
      </w:r>
      <w:r w:rsidRPr="00335E83">
        <w:rPr>
          <w:u w:val="single"/>
        </w:rPr>
        <w:t xml:space="preserve">reprised his </w:t>
      </w:r>
      <w:r w:rsidRPr="00335E83">
        <w:rPr>
          <w:rStyle w:val="Emphasis"/>
        </w:rPr>
        <w:t>earlier pattern</w:t>
      </w:r>
      <w:r w:rsidRPr="00335E83">
        <w:rPr>
          <w:u w:val="single"/>
        </w:rPr>
        <w:t xml:space="preserve"> of relying on air strikes against enemy targets</w:t>
      </w:r>
      <w:r w:rsidRPr="00335E83">
        <w:rPr>
          <w:sz w:val="16"/>
        </w:rPr>
        <w:t>.</w:t>
      </w:r>
    </w:p>
    <w:p w14:paraId="29134412" w14:textId="77777777" w:rsidR="00873121" w:rsidRPr="00335E83" w:rsidRDefault="00873121" w:rsidP="00873121">
      <w:pPr>
        <w:rPr>
          <w:sz w:val="16"/>
        </w:rPr>
      </w:pPr>
      <w:r w:rsidRPr="00335E83">
        <w:rPr>
          <w:u w:val="single"/>
        </w:rPr>
        <w:t>The president has not as yet articulated a “</w:t>
      </w:r>
      <w:r w:rsidRPr="00335E83">
        <w:rPr>
          <w:rStyle w:val="Emphasis"/>
        </w:rPr>
        <w:t>Trump Doctrine</w:t>
      </w:r>
      <w:r w:rsidRPr="00335E83">
        <w:rPr>
          <w:u w:val="single"/>
        </w:rPr>
        <w:t>” in the manner of many of his predecessors</w:t>
      </w:r>
      <w:r w:rsidRPr="00335E83">
        <w:rPr>
          <w:sz w:val="16"/>
        </w:rPr>
        <w:t xml:space="preserve">, beginning with Harry Truman. </w:t>
      </w:r>
      <w:r w:rsidRPr="00335E83">
        <w:rPr>
          <w:u w:val="single"/>
        </w:rPr>
        <w:t xml:space="preserve">He may yet do so. But </w:t>
      </w:r>
      <w:r w:rsidRPr="00335E83">
        <w:rPr>
          <w:rStyle w:val="Emphasis"/>
        </w:rPr>
        <w:t>in practice</w:t>
      </w:r>
      <w:r w:rsidRPr="00335E83">
        <w:rPr>
          <w:u w:val="single"/>
        </w:rPr>
        <w:t xml:space="preserve">, he is </w:t>
      </w:r>
      <w:r w:rsidRPr="00335E83">
        <w:rPr>
          <w:rStyle w:val="Emphasis"/>
        </w:rPr>
        <w:t>already implementing</w:t>
      </w:r>
      <w:r w:rsidRPr="00335E83">
        <w:rPr>
          <w:u w:val="single"/>
        </w:rPr>
        <w:t xml:space="preserve"> one</w:t>
      </w:r>
      <w:r w:rsidRPr="00335E83">
        <w:rPr>
          <w:sz w:val="16"/>
        </w:rPr>
        <w:t>. Trump will not completely withdraw America’s overseas land presence, if only to maintain bases from which air strikes can be launched and ships can be serviced. Instead, he will rely primarily on land-based and naval air forces to pursue America’s military aims.</w:t>
      </w:r>
    </w:p>
    <w:p w14:paraId="4258906D" w14:textId="232A4E87" w:rsidR="00873121" w:rsidRPr="00335E83" w:rsidRDefault="00873121" w:rsidP="00873121">
      <w:pPr>
        <w:rPr>
          <w:sz w:val="16"/>
        </w:rPr>
      </w:pPr>
      <w:r w:rsidRPr="00335E83">
        <w:rPr>
          <w:sz w:val="16"/>
        </w:rPr>
        <w:t xml:space="preserve">At the same time, </w:t>
      </w:r>
      <w:r w:rsidRPr="00335E83">
        <w:rPr>
          <w:rStyle w:val="Emphasis"/>
        </w:rPr>
        <w:t>Trump</w:t>
      </w:r>
      <w:r w:rsidRPr="00335E83">
        <w:rPr>
          <w:sz w:val="16"/>
        </w:rPr>
        <w:t xml:space="preserve">, as he did in his first term, </w:t>
      </w:r>
      <w:r w:rsidRPr="00335E83">
        <w:rPr>
          <w:u w:val="single"/>
        </w:rPr>
        <w:t xml:space="preserve">will continue to </w:t>
      </w:r>
      <w:r w:rsidRPr="00335E83">
        <w:rPr>
          <w:rStyle w:val="Emphasis"/>
        </w:rPr>
        <w:t>press America’s allies</w:t>
      </w:r>
      <w:r w:rsidRPr="00335E83">
        <w:rPr>
          <w:u w:val="single"/>
        </w:rPr>
        <w:t xml:space="preserve"> to dedicate far more of their budgets to </w:t>
      </w:r>
      <w:r w:rsidRPr="00335E83">
        <w:rPr>
          <w:rStyle w:val="Emphasis"/>
        </w:rPr>
        <w:t>provide for their own</w:t>
      </w:r>
      <w:r w:rsidRPr="00335E83">
        <w:rPr>
          <w:u w:val="single"/>
        </w:rPr>
        <w:t xml:space="preserve"> defenses. By doing so, he would further </w:t>
      </w:r>
      <w:r w:rsidRPr="00335E83">
        <w:rPr>
          <w:rStyle w:val="Emphasis"/>
        </w:rPr>
        <w:t>cement his vision</w:t>
      </w:r>
      <w:r w:rsidRPr="00335E83">
        <w:rPr>
          <w:u w:val="single"/>
        </w:rPr>
        <w:t xml:space="preserve"> of a 21st-century America that would </w:t>
      </w:r>
      <w:r w:rsidRPr="00335E83">
        <w:rPr>
          <w:rStyle w:val="Emphasis"/>
        </w:rPr>
        <w:t>free itself</w:t>
      </w:r>
      <w:r w:rsidRPr="00335E83">
        <w:rPr>
          <w:u w:val="single"/>
        </w:rPr>
        <w:t xml:space="preserve"> from </w:t>
      </w:r>
      <w:r w:rsidRPr="00335E83">
        <w:rPr>
          <w:rStyle w:val="Emphasis"/>
        </w:rPr>
        <w:t>entangling</w:t>
      </w:r>
      <w:r w:rsidRPr="00335E83">
        <w:rPr>
          <w:u w:val="single"/>
        </w:rPr>
        <w:t xml:space="preserve"> land-based wars and instead operate</w:t>
      </w:r>
      <w:r w:rsidRPr="00335E83">
        <w:rPr>
          <w:sz w:val="16"/>
        </w:rPr>
        <w:t xml:space="preserve">, like 19th-century Britain, </w:t>
      </w:r>
      <w:r w:rsidRPr="00335E83">
        <w:rPr>
          <w:u w:val="single"/>
        </w:rPr>
        <w:t>as the world’s great “</w:t>
      </w:r>
      <w:r w:rsidRPr="00335E83">
        <w:rPr>
          <w:rStyle w:val="Emphasis"/>
        </w:rPr>
        <w:t>offshore balancer</w:t>
      </w:r>
      <w:r w:rsidRPr="00335E83">
        <w:rPr>
          <w:u w:val="single"/>
        </w:rPr>
        <w:t>.”</w:t>
      </w:r>
    </w:p>
    <w:p w14:paraId="5874E634" w14:textId="632734C3" w:rsidR="00873121" w:rsidRPr="00873121" w:rsidRDefault="00873121" w:rsidP="00873121"/>
    <w:p w14:paraId="5C5997CC" w14:textId="2A9A4138" w:rsidR="001F5815" w:rsidRDefault="001F5815" w:rsidP="006C29D3">
      <w:pPr>
        <w:pStyle w:val="Heading3"/>
      </w:pPr>
      <w:r>
        <w:t>Transition---Offshore Balancing---AT: Scares Asia---2NC</w:t>
      </w:r>
    </w:p>
    <w:p w14:paraId="463EDCCC" w14:textId="77777777" w:rsidR="001F5815" w:rsidRDefault="001F5815" w:rsidP="001F5815">
      <w:pPr>
        <w:pStyle w:val="Heading4"/>
      </w:pPr>
      <w:r>
        <w:t xml:space="preserve">They </w:t>
      </w:r>
      <w:r w:rsidRPr="001F5815">
        <w:rPr>
          <w:u w:val="single"/>
        </w:rPr>
        <w:t>don’t care</w:t>
      </w:r>
      <w:r>
        <w:t>.</w:t>
      </w:r>
    </w:p>
    <w:p w14:paraId="74A96A87" w14:textId="77777777" w:rsidR="001F5815" w:rsidRPr="001F5815" w:rsidRDefault="001F5815" w:rsidP="001F5815">
      <w:r w:rsidRPr="00485D29">
        <w:rPr>
          <w:rStyle w:val="Style13ptBold"/>
        </w:rPr>
        <w:t>Kausikan ’25</w:t>
      </w:r>
      <w:r>
        <w:t xml:space="preserve"> [Bilahari; </w:t>
      </w:r>
      <w:r w:rsidRPr="00485D29">
        <w:t>Singaporean retired academic, diplomat and civil servant who served as Singapore's Permanent Representative to the United Nations between 1995 and 1998</w:t>
      </w:r>
      <w:r>
        <w:t>. January 7; “</w:t>
      </w:r>
      <w:r w:rsidRPr="00485D29">
        <w:t>Who’s Afraid of America First?</w:t>
      </w:r>
      <w:r>
        <w:t xml:space="preserve">” Foreign Affairs, </w:t>
      </w:r>
      <w:r w:rsidRPr="00485D29">
        <w:t>https://www.foreignaffairs.com/united-states/whos-afraid-america-first-bilahari-kausikan-trump</w:t>
      </w:r>
      <w:r>
        <w:t>; //ff]</w:t>
      </w:r>
    </w:p>
    <w:p w14:paraId="2268B6E1" w14:textId="77777777" w:rsidR="001F5815" w:rsidRPr="001F5815" w:rsidRDefault="001F5815" w:rsidP="001F5815">
      <w:pPr>
        <w:rPr>
          <w:sz w:val="16"/>
        </w:rPr>
      </w:pPr>
      <w:r w:rsidRPr="003662D9">
        <w:rPr>
          <w:u w:val="single"/>
        </w:rPr>
        <w:t xml:space="preserve">Across a </w:t>
      </w:r>
      <w:r w:rsidRPr="001F5815">
        <w:rPr>
          <w:rStyle w:val="Emphasis"/>
        </w:rPr>
        <w:t>large part</w:t>
      </w:r>
      <w:r w:rsidRPr="003662D9">
        <w:rPr>
          <w:u w:val="single"/>
        </w:rPr>
        <w:t xml:space="preserve"> of Asia, from </w:t>
      </w:r>
      <w:r w:rsidRPr="001F5815">
        <w:rPr>
          <w:rStyle w:val="Emphasis"/>
        </w:rPr>
        <w:t>Japan</w:t>
      </w:r>
      <w:r w:rsidRPr="003662D9">
        <w:rPr>
          <w:u w:val="single"/>
        </w:rPr>
        <w:t xml:space="preserve"> and</w:t>
      </w:r>
      <w:r w:rsidRPr="001F5815">
        <w:rPr>
          <w:sz w:val="16"/>
        </w:rPr>
        <w:t xml:space="preserve"> </w:t>
      </w:r>
      <w:r w:rsidRPr="001F5815">
        <w:rPr>
          <w:rStyle w:val="Emphasis"/>
        </w:rPr>
        <w:t>So</w:t>
      </w:r>
      <w:r w:rsidRPr="001F5815">
        <w:rPr>
          <w:sz w:val="16"/>
        </w:rPr>
        <w:t xml:space="preserve">uth </w:t>
      </w:r>
      <w:r w:rsidRPr="001F5815">
        <w:rPr>
          <w:rStyle w:val="Emphasis"/>
        </w:rPr>
        <w:t>Ko</w:t>
      </w:r>
      <w:r w:rsidRPr="001F5815">
        <w:rPr>
          <w:sz w:val="16"/>
        </w:rPr>
        <w:t xml:space="preserve">rea </w:t>
      </w:r>
      <w:r w:rsidRPr="003662D9">
        <w:rPr>
          <w:u w:val="single"/>
        </w:rPr>
        <w:t xml:space="preserve">in the north, through </w:t>
      </w:r>
      <w:r w:rsidRPr="001F5815">
        <w:rPr>
          <w:rStyle w:val="Emphasis"/>
        </w:rPr>
        <w:t>Southeast Asia</w:t>
      </w:r>
      <w:r w:rsidRPr="001F5815">
        <w:rPr>
          <w:sz w:val="16"/>
        </w:rPr>
        <w:t>—the linchpin connecting the Indian and Pacific Oceans—</w:t>
      </w:r>
      <w:r w:rsidRPr="003662D9">
        <w:rPr>
          <w:u w:val="single"/>
        </w:rPr>
        <w:t xml:space="preserve">to the </w:t>
      </w:r>
      <w:r w:rsidRPr="001F5815">
        <w:rPr>
          <w:rStyle w:val="Emphasis"/>
        </w:rPr>
        <w:t>Indian subcontinent</w:t>
      </w:r>
      <w:r w:rsidRPr="003662D9">
        <w:rPr>
          <w:u w:val="single"/>
        </w:rPr>
        <w:t xml:space="preserve"> in the south, a second </w:t>
      </w:r>
      <w:r w:rsidRPr="001F5815">
        <w:rPr>
          <w:rStyle w:val="Emphasis"/>
        </w:rPr>
        <w:t>Trump</w:t>
      </w:r>
      <w:r w:rsidRPr="003662D9">
        <w:rPr>
          <w:u w:val="single"/>
        </w:rPr>
        <w:t xml:space="preserve"> administration does not arouse the same strong emotions that it does among many in the West</w:t>
      </w:r>
      <w:r w:rsidRPr="001F5815">
        <w:rPr>
          <w:sz w:val="16"/>
        </w:rPr>
        <w:t xml:space="preserve">. For these countries, </w:t>
      </w:r>
      <w:r w:rsidRPr="003662D9">
        <w:rPr>
          <w:u w:val="single"/>
        </w:rPr>
        <w:t xml:space="preserve">there is </w:t>
      </w:r>
      <w:r w:rsidRPr="001F5815">
        <w:rPr>
          <w:rStyle w:val="Emphasis"/>
        </w:rPr>
        <w:t>far less concern</w:t>
      </w:r>
      <w:r w:rsidRPr="003662D9">
        <w:rPr>
          <w:u w:val="single"/>
        </w:rPr>
        <w:t xml:space="preserve"> about Trump’s </w:t>
      </w:r>
      <w:r w:rsidRPr="001F5815">
        <w:rPr>
          <w:rStyle w:val="Emphasis"/>
        </w:rPr>
        <w:t>autocratic tendencies</w:t>
      </w:r>
      <w:r w:rsidRPr="003662D9">
        <w:rPr>
          <w:u w:val="single"/>
        </w:rPr>
        <w:t xml:space="preserve"> and contempt for liberal internationalist ideals. The region has </w:t>
      </w:r>
      <w:r w:rsidRPr="001F5815">
        <w:rPr>
          <w:rStyle w:val="Emphasis"/>
        </w:rPr>
        <w:t>long conducted relations</w:t>
      </w:r>
      <w:r w:rsidRPr="003662D9">
        <w:rPr>
          <w:u w:val="single"/>
        </w:rPr>
        <w:t xml:space="preserve"> with Washington on the basis of </w:t>
      </w:r>
      <w:r w:rsidRPr="001F5815">
        <w:rPr>
          <w:rStyle w:val="Emphasis"/>
        </w:rPr>
        <w:t>common interests</w:t>
      </w:r>
      <w:r w:rsidRPr="003662D9">
        <w:rPr>
          <w:u w:val="single"/>
        </w:rPr>
        <w:t xml:space="preserve"> rather than </w:t>
      </w:r>
      <w:r w:rsidRPr="001F5815">
        <w:rPr>
          <w:rStyle w:val="Emphasis"/>
        </w:rPr>
        <w:t>common values</w:t>
      </w:r>
      <w:r w:rsidRPr="003662D9">
        <w:rPr>
          <w:u w:val="single"/>
        </w:rPr>
        <w:t xml:space="preserve">. Such an approach </w:t>
      </w:r>
      <w:r w:rsidRPr="001F5815">
        <w:rPr>
          <w:rStyle w:val="Emphasis"/>
        </w:rPr>
        <w:t>fits neatly</w:t>
      </w:r>
      <w:r w:rsidRPr="003662D9">
        <w:rPr>
          <w:u w:val="single"/>
        </w:rPr>
        <w:t xml:space="preserve"> with Trump’s </w:t>
      </w:r>
      <w:r w:rsidRPr="001F5815">
        <w:rPr>
          <w:rStyle w:val="Emphasis"/>
        </w:rPr>
        <w:t>transactional</w:t>
      </w:r>
      <w:r w:rsidRPr="001F5815">
        <w:rPr>
          <w:sz w:val="16"/>
        </w:rPr>
        <w:t xml:space="preserve"> </w:t>
      </w:r>
      <w:r w:rsidRPr="001F5815">
        <w:rPr>
          <w:rStyle w:val="Emphasis"/>
        </w:rPr>
        <w:t>fo</w:t>
      </w:r>
      <w:r w:rsidRPr="001F5815">
        <w:rPr>
          <w:sz w:val="16"/>
        </w:rPr>
        <w:t xml:space="preserve">reign </w:t>
      </w:r>
      <w:r w:rsidRPr="001F5815">
        <w:rPr>
          <w:rStyle w:val="Emphasis"/>
        </w:rPr>
        <w:t>po</w:t>
      </w:r>
      <w:r w:rsidRPr="001F5815">
        <w:rPr>
          <w:sz w:val="16"/>
        </w:rPr>
        <w:t xml:space="preserve">licy </w:t>
      </w:r>
      <w:r w:rsidRPr="003662D9">
        <w:rPr>
          <w:u w:val="single"/>
        </w:rPr>
        <w:t xml:space="preserve">because it involves </w:t>
      </w:r>
      <w:r w:rsidRPr="001F5815">
        <w:rPr>
          <w:rStyle w:val="Emphasis"/>
        </w:rPr>
        <w:t>balancing</w:t>
      </w:r>
      <w:r w:rsidRPr="003662D9">
        <w:rPr>
          <w:u w:val="single"/>
        </w:rPr>
        <w:t xml:space="preserve"> mutual benefits rather than sustaining the</w:t>
      </w:r>
      <w:r w:rsidRPr="001F5815">
        <w:rPr>
          <w:sz w:val="16"/>
        </w:rPr>
        <w:t xml:space="preserve"> </w:t>
      </w:r>
      <w:r w:rsidRPr="001F5815">
        <w:rPr>
          <w:rStyle w:val="Emphasis"/>
        </w:rPr>
        <w:t>l</w:t>
      </w:r>
      <w:r w:rsidRPr="001F5815">
        <w:rPr>
          <w:sz w:val="16"/>
        </w:rPr>
        <w:t xml:space="preserve">iberal </w:t>
      </w:r>
      <w:r w:rsidRPr="001F5815">
        <w:rPr>
          <w:rStyle w:val="Emphasis"/>
        </w:rPr>
        <w:t>i</w:t>
      </w:r>
      <w:r w:rsidRPr="001F5815">
        <w:rPr>
          <w:sz w:val="16"/>
        </w:rPr>
        <w:t xml:space="preserve">nternational </w:t>
      </w:r>
      <w:r w:rsidRPr="001F5815">
        <w:rPr>
          <w:rStyle w:val="Emphasis"/>
        </w:rPr>
        <w:t>o</w:t>
      </w:r>
      <w:r w:rsidRPr="001F5815">
        <w:rPr>
          <w:sz w:val="16"/>
        </w:rPr>
        <w:t xml:space="preserve">rder. Indeed, </w:t>
      </w:r>
      <w:r w:rsidRPr="003662D9">
        <w:rPr>
          <w:u w:val="single"/>
        </w:rPr>
        <w:t xml:space="preserve">much of Asia views the liberal order with </w:t>
      </w:r>
      <w:r w:rsidRPr="001F5815">
        <w:rPr>
          <w:rStyle w:val="Emphasis"/>
        </w:rPr>
        <w:t>ambivalence</w:t>
      </w:r>
      <w:r w:rsidRPr="003662D9">
        <w:rPr>
          <w:u w:val="single"/>
        </w:rPr>
        <w:t xml:space="preserve">. When Asian countries talk about a “rules-based order,” the phrase tends to carry </w:t>
      </w:r>
      <w:r w:rsidRPr="001F5815">
        <w:rPr>
          <w:rStyle w:val="Emphasis"/>
        </w:rPr>
        <w:t>significantly different meanings</w:t>
      </w:r>
      <w:r w:rsidRPr="003662D9">
        <w:rPr>
          <w:u w:val="single"/>
        </w:rPr>
        <w:t xml:space="preserve"> than it does in the West</w:t>
      </w:r>
      <w:r w:rsidRPr="001F5815">
        <w:rPr>
          <w:sz w:val="16"/>
        </w:rPr>
        <w:t>.</w:t>
      </w:r>
    </w:p>
    <w:p w14:paraId="6A8FC8F9" w14:textId="7D687DA1" w:rsidR="001F5815" w:rsidRDefault="001F5815" w:rsidP="001F5815">
      <w:pPr>
        <w:rPr>
          <w:sz w:val="16"/>
        </w:rPr>
      </w:pPr>
      <w:r w:rsidRPr="001F5815">
        <w:rPr>
          <w:sz w:val="16"/>
        </w:rPr>
        <w:t xml:space="preserve">For Asia, far more than a radical deviation from existing U.S. foreign policy, </w:t>
      </w:r>
      <w:r w:rsidRPr="003662D9">
        <w:rPr>
          <w:u w:val="single"/>
        </w:rPr>
        <w:t xml:space="preserve">Trump’s return to power </w:t>
      </w:r>
      <w:proofErr w:type="spellStart"/>
      <w:r w:rsidRPr="001F5815">
        <w:rPr>
          <w:rStyle w:val="Emphasis"/>
        </w:rPr>
        <w:t>amplifies</w:t>
      </w:r>
      <w:proofErr w:type="spellEnd"/>
      <w:r w:rsidRPr="003662D9">
        <w:rPr>
          <w:u w:val="single"/>
        </w:rPr>
        <w:t xml:space="preserve"> and </w:t>
      </w:r>
      <w:r w:rsidRPr="001F5815">
        <w:rPr>
          <w:rStyle w:val="Emphasis"/>
        </w:rPr>
        <w:t>accelerates a trend</w:t>
      </w:r>
      <w:r w:rsidRPr="003662D9">
        <w:rPr>
          <w:u w:val="single"/>
        </w:rPr>
        <w:t xml:space="preserve"> that has been underway since the </w:t>
      </w:r>
      <w:r w:rsidRPr="001F5815">
        <w:rPr>
          <w:rStyle w:val="Emphasis"/>
        </w:rPr>
        <w:t>Vietnam</w:t>
      </w:r>
      <w:r w:rsidRPr="003662D9">
        <w:rPr>
          <w:u w:val="single"/>
        </w:rPr>
        <w:t xml:space="preserve"> era. The</w:t>
      </w:r>
      <w:r w:rsidRPr="001F5815">
        <w:rPr>
          <w:sz w:val="16"/>
        </w:rPr>
        <w:t xml:space="preserve"> </w:t>
      </w:r>
      <w:r w:rsidRPr="001F5815">
        <w:rPr>
          <w:rStyle w:val="Emphasis"/>
        </w:rPr>
        <w:t>U</w:t>
      </w:r>
      <w:r w:rsidRPr="001F5815">
        <w:rPr>
          <w:sz w:val="16"/>
        </w:rPr>
        <w:t xml:space="preserve">nited </w:t>
      </w:r>
      <w:r w:rsidRPr="001F5815">
        <w:rPr>
          <w:rStyle w:val="Emphasis"/>
        </w:rPr>
        <w:t>S</w:t>
      </w:r>
      <w:r w:rsidRPr="001F5815">
        <w:rPr>
          <w:sz w:val="16"/>
        </w:rPr>
        <w:t xml:space="preserve">tates </w:t>
      </w:r>
      <w:r w:rsidRPr="003662D9">
        <w:rPr>
          <w:u w:val="single"/>
        </w:rPr>
        <w:t xml:space="preserve">is </w:t>
      </w:r>
      <w:r w:rsidRPr="001F5815">
        <w:rPr>
          <w:rStyle w:val="Emphasis"/>
        </w:rPr>
        <w:t>not in retreat</w:t>
      </w:r>
      <w:r w:rsidRPr="003662D9">
        <w:rPr>
          <w:u w:val="single"/>
        </w:rPr>
        <w:t xml:space="preserve"> and has </w:t>
      </w:r>
      <w:r w:rsidRPr="001F5815">
        <w:rPr>
          <w:rStyle w:val="Emphasis"/>
        </w:rPr>
        <w:t>not embraced isolation</w:t>
      </w:r>
      <w:r w:rsidRPr="001F5815">
        <w:rPr>
          <w:sz w:val="16"/>
        </w:rPr>
        <w:t xml:space="preserve">. Instead, </w:t>
      </w:r>
      <w:r w:rsidRPr="003662D9">
        <w:rPr>
          <w:u w:val="single"/>
        </w:rPr>
        <w:t xml:space="preserve">it is expanding the </w:t>
      </w:r>
      <w:r w:rsidRPr="001F5815">
        <w:rPr>
          <w:rStyle w:val="Emphasis"/>
        </w:rPr>
        <w:t>geographic scope</w:t>
      </w:r>
      <w:r w:rsidRPr="003662D9">
        <w:rPr>
          <w:u w:val="single"/>
        </w:rPr>
        <w:t xml:space="preserve"> of the approach that</w:t>
      </w:r>
      <w:r w:rsidRPr="001F5815">
        <w:rPr>
          <w:sz w:val="16"/>
        </w:rPr>
        <w:t xml:space="preserve"> U.S. President Richard </w:t>
      </w:r>
      <w:r w:rsidRPr="001F5815">
        <w:rPr>
          <w:rStyle w:val="Emphasis"/>
        </w:rPr>
        <w:t>Nixon</w:t>
      </w:r>
      <w:r w:rsidRPr="003662D9">
        <w:rPr>
          <w:u w:val="single"/>
        </w:rPr>
        <w:t xml:space="preserve"> first introduced in East Asia during the </w:t>
      </w:r>
      <w:r w:rsidRPr="001F5815">
        <w:rPr>
          <w:rStyle w:val="Emphasis"/>
        </w:rPr>
        <w:t>Cold War</w:t>
      </w:r>
      <w:r w:rsidRPr="003662D9">
        <w:rPr>
          <w:u w:val="single"/>
        </w:rPr>
        <w:t xml:space="preserve">, by </w:t>
      </w:r>
      <w:r w:rsidRPr="001F5815">
        <w:rPr>
          <w:rStyle w:val="Emphasis"/>
        </w:rPr>
        <w:t>unilaterally redefining</w:t>
      </w:r>
      <w:r w:rsidRPr="003662D9">
        <w:rPr>
          <w:u w:val="single"/>
        </w:rPr>
        <w:t xml:space="preserve"> the terms of its global engagements and by becoming </w:t>
      </w:r>
      <w:r w:rsidRPr="001F5815">
        <w:rPr>
          <w:rStyle w:val="Emphasis"/>
        </w:rPr>
        <w:t>more circumspect</w:t>
      </w:r>
      <w:r w:rsidRPr="003662D9">
        <w:rPr>
          <w:u w:val="single"/>
        </w:rPr>
        <w:t xml:space="preserve"> about when and how it gets involved internationally</w:t>
      </w:r>
      <w:r w:rsidRPr="001F5815">
        <w:rPr>
          <w:u w:val="single"/>
        </w:rPr>
        <w:t>. Having dealt with such a</w:t>
      </w:r>
      <w:r w:rsidRPr="001F5815">
        <w:rPr>
          <w:sz w:val="16"/>
        </w:rPr>
        <w:t xml:space="preserve"> </w:t>
      </w:r>
      <w:r w:rsidRPr="001F5815">
        <w:rPr>
          <w:rStyle w:val="Emphasis"/>
        </w:rPr>
        <w:t>U</w:t>
      </w:r>
      <w:r w:rsidRPr="001F5815">
        <w:rPr>
          <w:sz w:val="16"/>
        </w:rPr>
        <w:t xml:space="preserve">nited </w:t>
      </w:r>
      <w:r w:rsidRPr="001F5815">
        <w:rPr>
          <w:rStyle w:val="Emphasis"/>
        </w:rPr>
        <w:t>S</w:t>
      </w:r>
      <w:r w:rsidRPr="001F5815">
        <w:rPr>
          <w:sz w:val="16"/>
        </w:rPr>
        <w:t xml:space="preserve">tates </w:t>
      </w:r>
      <w:r w:rsidRPr="001F5815">
        <w:rPr>
          <w:u w:val="single"/>
        </w:rPr>
        <w:t xml:space="preserve">for almost </w:t>
      </w:r>
      <w:r w:rsidRPr="001F5815">
        <w:rPr>
          <w:rStyle w:val="Emphasis"/>
        </w:rPr>
        <w:t>half a century</w:t>
      </w:r>
      <w:r w:rsidRPr="001F5815">
        <w:rPr>
          <w:u w:val="single"/>
        </w:rPr>
        <w:t xml:space="preserve">, Asia is </w:t>
      </w:r>
      <w:r w:rsidRPr="001F5815">
        <w:rPr>
          <w:rStyle w:val="Emphasis"/>
        </w:rPr>
        <w:t>not unduly agitated</w:t>
      </w:r>
      <w:r w:rsidRPr="001F5815">
        <w:rPr>
          <w:u w:val="single"/>
        </w:rPr>
        <w:t xml:space="preserve"> about a second Trump administration</w:t>
      </w:r>
      <w:r w:rsidRPr="001F5815">
        <w:rPr>
          <w:sz w:val="16"/>
        </w:rPr>
        <w:t xml:space="preserve">. This is not to discount important concerns in the region, including about tariff policies and Taiwan. But it does mean that </w:t>
      </w:r>
      <w:r w:rsidRPr="001F5815">
        <w:rPr>
          <w:u w:val="single"/>
        </w:rPr>
        <w:t xml:space="preserve">Asian countries are </w:t>
      </w:r>
      <w:r w:rsidRPr="001F5815">
        <w:rPr>
          <w:rStyle w:val="Emphasis"/>
        </w:rPr>
        <w:t>more accustomed</w:t>
      </w:r>
      <w:r w:rsidRPr="001F5815">
        <w:rPr>
          <w:u w:val="single"/>
        </w:rPr>
        <w:t xml:space="preserve"> to Trump’s transactionalism</w:t>
      </w:r>
      <w:r w:rsidRPr="001F5815">
        <w:rPr>
          <w:sz w:val="16"/>
        </w:rPr>
        <w:t>, and their experience holds important lessons for other U.S. partners and allies as they adjust to Washington’s recalibration of the way it works with the world.</w:t>
      </w:r>
    </w:p>
    <w:p w14:paraId="75001A36" w14:textId="77777777" w:rsidR="00B0120D" w:rsidRPr="00B0120D" w:rsidRDefault="00B0120D" w:rsidP="00B0120D">
      <w:pPr>
        <w:rPr>
          <w:sz w:val="16"/>
        </w:rPr>
      </w:pPr>
      <w:r w:rsidRPr="00B0120D">
        <w:rPr>
          <w:sz w:val="16"/>
        </w:rPr>
        <w:t>HESITANT HEGEMON</w:t>
      </w:r>
    </w:p>
    <w:p w14:paraId="1FFA7C1C" w14:textId="77777777" w:rsidR="00B0120D" w:rsidRPr="00B0120D" w:rsidRDefault="00B0120D" w:rsidP="00B0120D">
      <w:pPr>
        <w:rPr>
          <w:sz w:val="16"/>
        </w:rPr>
      </w:pPr>
      <w:r w:rsidRPr="001F5815">
        <w:rPr>
          <w:u w:val="single"/>
        </w:rPr>
        <w:t xml:space="preserve">For </w:t>
      </w:r>
      <w:r w:rsidRPr="00B0120D">
        <w:rPr>
          <w:rStyle w:val="Emphasis"/>
        </w:rPr>
        <w:t>many</w:t>
      </w:r>
      <w:r w:rsidRPr="001F5815">
        <w:rPr>
          <w:u w:val="single"/>
        </w:rPr>
        <w:t xml:space="preserve"> Asian states, Trump’s “America first” approach echoes the strategy Washington </w:t>
      </w:r>
      <w:r w:rsidRPr="00B0120D">
        <w:rPr>
          <w:rStyle w:val="Emphasis"/>
        </w:rPr>
        <w:t>has used</w:t>
      </w:r>
      <w:r w:rsidRPr="001F5815">
        <w:rPr>
          <w:u w:val="single"/>
        </w:rPr>
        <w:t xml:space="preserve"> toward much of Asia for </w:t>
      </w:r>
      <w:r w:rsidRPr="00B0120D">
        <w:rPr>
          <w:rStyle w:val="Emphasis"/>
        </w:rPr>
        <w:t>more than five decades</w:t>
      </w:r>
      <w:r w:rsidRPr="001F5815">
        <w:rPr>
          <w:u w:val="single"/>
        </w:rPr>
        <w:t xml:space="preserve">. In 1969, as he attempted to disengage the United States from an unwinnable war in </w:t>
      </w:r>
      <w:r w:rsidRPr="00B0120D">
        <w:rPr>
          <w:rStyle w:val="Emphasis"/>
        </w:rPr>
        <w:t>Vietnam</w:t>
      </w:r>
      <w:r w:rsidRPr="001F5815">
        <w:rPr>
          <w:u w:val="single"/>
        </w:rPr>
        <w:t>, Nixon unveiled a new strategy aimed at U.S. allies, partners, and friends in the region. “</w:t>
      </w:r>
      <w:r w:rsidRPr="00B0120D">
        <w:rPr>
          <w:rStyle w:val="Emphasis"/>
        </w:rPr>
        <w:t>Except for</w:t>
      </w:r>
      <w:r w:rsidRPr="001F5815">
        <w:rPr>
          <w:u w:val="single"/>
        </w:rPr>
        <w:t xml:space="preserve"> the threat of a major power involving </w:t>
      </w:r>
      <w:r w:rsidRPr="00B0120D">
        <w:rPr>
          <w:rStyle w:val="Emphasis"/>
        </w:rPr>
        <w:t>nuclear weapons</w:t>
      </w:r>
      <w:r w:rsidRPr="001F5815">
        <w:rPr>
          <w:u w:val="single"/>
        </w:rPr>
        <w:t xml:space="preserve">,” Nixon said, in announcing that summer what came to be known as the </w:t>
      </w:r>
      <w:r w:rsidRPr="00B0120D">
        <w:rPr>
          <w:rStyle w:val="Emphasis"/>
        </w:rPr>
        <w:t>Nixon Doctrine</w:t>
      </w:r>
      <w:r w:rsidRPr="001F5815">
        <w:rPr>
          <w:u w:val="single"/>
        </w:rPr>
        <w:t>, “the</w:t>
      </w:r>
      <w:r w:rsidRPr="00B0120D">
        <w:rPr>
          <w:sz w:val="16"/>
        </w:rPr>
        <w:t xml:space="preserve"> </w:t>
      </w:r>
      <w:r w:rsidRPr="00B0120D">
        <w:rPr>
          <w:rStyle w:val="Emphasis"/>
        </w:rPr>
        <w:t>U</w:t>
      </w:r>
      <w:r w:rsidRPr="00B0120D">
        <w:rPr>
          <w:sz w:val="16"/>
        </w:rPr>
        <w:t xml:space="preserve">nited </w:t>
      </w:r>
      <w:r w:rsidRPr="00B0120D">
        <w:rPr>
          <w:rStyle w:val="Emphasis"/>
        </w:rPr>
        <w:t>S</w:t>
      </w:r>
      <w:r w:rsidRPr="00B0120D">
        <w:rPr>
          <w:sz w:val="16"/>
        </w:rPr>
        <w:t xml:space="preserve">tates </w:t>
      </w:r>
      <w:r w:rsidRPr="001F5815">
        <w:rPr>
          <w:u w:val="single"/>
        </w:rPr>
        <w:t xml:space="preserve">is going to </w:t>
      </w:r>
      <w:r w:rsidRPr="00B0120D">
        <w:rPr>
          <w:rStyle w:val="Emphasis"/>
        </w:rPr>
        <w:t>encourage</w:t>
      </w:r>
      <w:r w:rsidRPr="001F5815">
        <w:rPr>
          <w:u w:val="single"/>
        </w:rPr>
        <w:t xml:space="preserve"> and has a </w:t>
      </w:r>
      <w:r w:rsidRPr="00B0120D">
        <w:rPr>
          <w:rStyle w:val="Emphasis"/>
        </w:rPr>
        <w:t>right to expect</w:t>
      </w:r>
      <w:r w:rsidRPr="001F5815">
        <w:rPr>
          <w:u w:val="single"/>
        </w:rPr>
        <w:t xml:space="preserve"> that [</w:t>
      </w:r>
      <w:r w:rsidRPr="00B0120D">
        <w:rPr>
          <w:rStyle w:val="Emphasis"/>
        </w:rPr>
        <w:t>military defense</w:t>
      </w:r>
      <w:r w:rsidRPr="001F5815">
        <w:rPr>
          <w:u w:val="single"/>
        </w:rPr>
        <w:t xml:space="preserve">] will be </w:t>
      </w:r>
      <w:r w:rsidRPr="00B0120D">
        <w:rPr>
          <w:rStyle w:val="Emphasis"/>
        </w:rPr>
        <w:t>handled by</w:t>
      </w:r>
      <w:r w:rsidRPr="001F5815">
        <w:rPr>
          <w:u w:val="single"/>
        </w:rPr>
        <w:t xml:space="preserve">, and </w:t>
      </w:r>
      <w:r w:rsidRPr="00B0120D">
        <w:rPr>
          <w:rStyle w:val="Emphasis"/>
        </w:rPr>
        <w:t>responsibility</w:t>
      </w:r>
      <w:r w:rsidRPr="001F5815">
        <w:rPr>
          <w:u w:val="single"/>
        </w:rPr>
        <w:t xml:space="preserve"> for it </w:t>
      </w:r>
      <w:r w:rsidRPr="00B0120D">
        <w:rPr>
          <w:rStyle w:val="Emphasis"/>
        </w:rPr>
        <w:t>taken by</w:t>
      </w:r>
      <w:r w:rsidRPr="001F5815">
        <w:rPr>
          <w:u w:val="single"/>
        </w:rPr>
        <w:t xml:space="preserve">, the </w:t>
      </w:r>
      <w:r w:rsidRPr="00B0120D">
        <w:rPr>
          <w:rStyle w:val="Emphasis"/>
        </w:rPr>
        <w:t>Asian nations themselves</w:t>
      </w:r>
      <w:r w:rsidRPr="001F5815">
        <w:rPr>
          <w:u w:val="single"/>
        </w:rPr>
        <w:t>.”</w:t>
      </w:r>
    </w:p>
    <w:p w14:paraId="1E9FD6CC" w14:textId="02A31AC5" w:rsidR="00B0120D" w:rsidRPr="00B0120D" w:rsidRDefault="00B0120D" w:rsidP="001F5815">
      <w:pPr>
        <w:rPr>
          <w:sz w:val="16"/>
        </w:rPr>
      </w:pPr>
      <w:r w:rsidRPr="00B0120D">
        <w:rPr>
          <w:sz w:val="16"/>
        </w:rPr>
        <w:t xml:space="preserve">As Nixon saw it, the </w:t>
      </w:r>
      <w:r w:rsidRPr="00B0120D">
        <w:rPr>
          <w:rStyle w:val="Emphasis"/>
        </w:rPr>
        <w:t>Vietnam</w:t>
      </w:r>
      <w:r w:rsidRPr="00B0120D">
        <w:rPr>
          <w:sz w:val="16"/>
        </w:rPr>
        <w:t xml:space="preserve"> War </w:t>
      </w:r>
      <w:r w:rsidRPr="001F5815">
        <w:rPr>
          <w:u w:val="single"/>
        </w:rPr>
        <w:t xml:space="preserve">was a </w:t>
      </w:r>
      <w:r w:rsidRPr="00B0120D">
        <w:rPr>
          <w:rStyle w:val="Emphasis"/>
        </w:rPr>
        <w:t>sobering lesson</w:t>
      </w:r>
      <w:r w:rsidRPr="001F5815">
        <w:rPr>
          <w:u w:val="single"/>
        </w:rPr>
        <w:t xml:space="preserve"> for American policy. Rather than getting </w:t>
      </w:r>
      <w:r w:rsidRPr="00B0120D">
        <w:rPr>
          <w:rStyle w:val="Emphasis"/>
        </w:rPr>
        <w:t>dragged into</w:t>
      </w:r>
      <w:r w:rsidRPr="001F5815">
        <w:rPr>
          <w:u w:val="single"/>
        </w:rPr>
        <w:t xml:space="preserve"> other Asian quagmires, Washington would </w:t>
      </w:r>
      <w:r w:rsidRPr="00B0120D">
        <w:rPr>
          <w:rStyle w:val="Emphasis"/>
        </w:rPr>
        <w:t>maintain stability</w:t>
      </w:r>
      <w:r w:rsidRPr="001F5815">
        <w:rPr>
          <w:u w:val="single"/>
        </w:rPr>
        <w:t xml:space="preserve"> as an </w:t>
      </w:r>
      <w:r w:rsidRPr="00B0120D">
        <w:rPr>
          <w:rStyle w:val="Emphasis"/>
        </w:rPr>
        <w:t>offshore balancer</w:t>
      </w:r>
      <w:r w:rsidRPr="001F5815">
        <w:rPr>
          <w:u w:val="single"/>
        </w:rPr>
        <w:t xml:space="preserve">, without deploying </w:t>
      </w:r>
      <w:r w:rsidRPr="00B0120D">
        <w:rPr>
          <w:rStyle w:val="Emphasis"/>
        </w:rPr>
        <w:t>troops on the ground</w:t>
      </w:r>
      <w:r w:rsidRPr="001F5815">
        <w:rPr>
          <w:u w:val="single"/>
        </w:rPr>
        <w:t>. This meant that the</w:t>
      </w:r>
      <w:r w:rsidRPr="00B0120D">
        <w:rPr>
          <w:sz w:val="16"/>
        </w:rPr>
        <w:t xml:space="preserve"> </w:t>
      </w:r>
      <w:r w:rsidRPr="00B0120D">
        <w:rPr>
          <w:rStyle w:val="Emphasis"/>
        </w:rPr>
        <w:t>U</w:t>
      </w:r>
      <w:r w:rsidRPr="00B0120D">
        <w:rPr>
          <w:sz w:val="16"/>
        </w:rPr>
        <w:t xml:space="preserve">nited </w:t>
      </w:r>
      <w:r w:rsidRPr="00B0120D">
        <w:rPr>
          <w:rStyle w:val="Emphasis"/>
        </w:rPr>
        <w:t>S</w:t>
      </w:r>
      <w:r w:rsidRPr="00B0120D">
        <w:rPr>
          <w:sz w:val="16"/>
        </w:rPr>
        <w:t xml:space="preserve">tates </w:t>
      </w:r>
      <w:r w:rsidRPr="001F5815">
        <w:rPr>
          <w:u w:val="single"/>
        </w:rPr>
        <w:t xml:space="preserve">would provide a </w:t>
      </w:r>
      <w:r w:rsidRPr="00B0120D">
        <w:rPr>
          <w:rStyle w:val="Emphasis"/>
        </w:rPr>
        <w:t>nuclear umbrella</w:t>
      </w:r>
      <w:r w:rsidRPr="001F5815">
        <w:rPr>
          <w:u w:val="single"/>
        </w:rPr>
        <w:t xml:space="preserve"> of </w:t>
      </w:r>
      <w:r w:rsidRPr="00B0120D">
        <w:rPr>
          <w:rStyle w:val="Emphasis"/>
        </w:rPr>
        <w:t>extended deterrence</w:t>
      </w:r>
      <w:r w:rsidRPr="001F5815">
        <w:rPr>
          <w:u w:val="single"/>
        </w:rPr>
        <w:t xml:space="preserve">, as well as a </w:t>
      </w:r>
      <w:r w:rsidRPr="00B0120D">
        <w:rPr>
          <w:rStyle w:val="Emphasis"/>
        </w:rPr>
        <w:t>military presence</w:t>
      </w:r>
      <w:r w:rsidRPr="001F5815">
        <w:rPr>
          <w:u w:val="single"/>
        </w:rPr>
        <w:t xml:space="preserve"> centered on </w:t>
      </w:r>
      <w:r w:rsidRPr="00B0120D">
        <w:rPr>
          <w:rStyle w:val="Emphasis"/>
        </w:rPr>
        <w:t>air and naval bases</w:t>
      </w:r>
      <w:r w:rsidRPr="001F5815">
        <w:rPr>
          <w:u w:val="single"/>
        </w:rPr>
        <w:t xml:space="preserve"> in Japan and Guam, but countries in the </w:t>
      </w:r>
      <w:r w:rsidRPr="00B0120D">
        <w:rPr>
          <w:rStyle w:val="Emphasis"/>
        </w:rPr>
        <w:t>region</w:t>
      </w:r>
      <w:r w:rsidRPr="00B0120D">
        <w:rPr>
          <w:sz w:val="16"/>
        </w:rPr>
        <w:t>—with the partial exception of South Korea because of the unique threat from North Korea—</w:t>
      </w:r>
      <w:r w:rsidRPr="001F5815">
        <w:rPr>
          <w:u w:val="single"/>
        </w:rPr>
        <w:t xml:space="preserve">would be expected to </w:t>
      </w:r>
      <w:r w:rsidRPr="00B0120D">
        <w:rPr>
          <w:rStyle w:val="Emphasis"/>
        </w:rPr>
        <w:t>provide for their own</w:t>
      </w:r>
      <w:r w:rsidRPr="001F5815">
        <w:rPr>
          <w:u w:val="single"/>
        </w:rPr>
        <w:t xml:space="preserve"> security</w:t>
      </w:r>
      <w:r w:rsidRPr="00AE1BA2">
        <w:rPr>
          <w:u w:val="single"/>
        </w:rPr>
        <w:t xml:space="preserve">. No longer could they count on Washington to </w:t>
      </w:r>
      <w:r w:rsidRPr="00B0120D">
        <w:rPr>
          <w:rStyle w:val="Emphasis"/>
        </w:rPr>
        <w:t>directly intervene</w:t>
      </w:r>
      <w:r w:rsidRPr="00AE1BA2">
        <w:rPr>
          <w:u w:val="single"/>
        </w:rPr>
        <w:t xml:space="preserve"> as it did in Vietnam</w:t>
      </w:r>
      <w:r w:rsidRPr="00B0120D">
        <w:rPr>
          <w:sz w:val="16"/>
        </w:rPr>
        <w:t>.</w:t>
      </w:r>
    </w:p>
    <w:p w14:paraId="2774A3C3" w14:textId="1273C783" w:rsidR="00D06111" w:rsidRDefault="00D06111" w:rsidP="00D06111">
      <w:pPr>
        <w:pStyle w:val="Heading3"/>
      </w:pPr>
      <w:r>
        <w:t>Transition---AT: China Can’t Lead---2NC</w:t>
      </w:r>
    </w:p>
    <w:p w14:paraId="37DE790C" w14:textId="752855E8" w:rsidR="005B6653" w:rsidRDefault="005B6653" w:rsidP="005B6653">
      <w:pPr>
        <w:pStyle w:val="Heading4"/>
      </w:pPr>
      <w:r>
        <w:t xml:space="preserve">China decline is </w:t>
      </w:r>
      <w:r w:rsidRPr="006C6381">
        <w:rPr>
          <w:u w:val="single"/>
        </w:rPr>
        <w:t>all hype</w:t>
      </w:r>
      <w:r>
        <w:t>.</w:t>
      </w:r>
    </w:p>
    <w:p w14:paraId="6CD6A610" w14:textId="77777777" w:rsidR="005B6653" w:rsidRPr="009D0042" w:rsidRDefault="005B6653" w:rsidP="005B6653">
      <w:r w:rsidRPr="009D0042">
        <w:rPr>
          <w:rStyle w:val="Style13ptBold"/>
        </w:rPr>
        <w:t>Cunningham 7/10</w:t>
      </w:r>
      <w:r>
        <w:t xml:space="preserve"> [</w:t>
      </w:r>
      <w:r w:rsidRPr="009D0042">
        <w:t>Michael Cunningham is a Non-Resident Fellow at the Center for China Studies, National Taiwan University, where he focuses on China’s domestic politics and foreign policy.</w:t>
      </w:r>
      <w:r>
        <w:t xml:space="preserve"> “China coup? </w:t>
      </w:r>
      <w:proofErr w:type="spellStart"/>
      <w:r>
        <w:t>Rumours</w:t>
      </w:r>
      <w:proofErr w:type="spellEnd"/>
      <w:r>
        <w:t xml:space="preserve"> of Xi Jinping’s decline are premature.” </w:t>
      </w:r>
      <w:r w:rsidRPr="009D0042">
        <w:t>https://www.lowyinstitute.org/the-interpreter/china-coup-rumours-xi-jinping-s-decline-are-premature</w:t>
      </w:r>
      <w:r>
        <w:t>] //aka</w:t>
      </w:r>
    </w:p>
    <w:p w14:paraId="01AD9273" w14:textId="77777777" w:rsidR="005B6653" w:rsidRPr="009D0042" w:rsidRDefault="005B6653" w:rsidP="005B6653">
      <w:pPr>
        <w:rPr>
          <w:rStyle w:val="Emphasis"/>
        </w:rPr>
      </w:pPr>
      <w:r w:rsidRPr="009D0042">
        <w:rPr>
          <w:rStyle w:val="StyleUnderline"/>
        </w:rPr>
        <w:t xml:space="preserve">In recent weeks, a flurry of reports has predicted the imminent downfall of China’s President Xi Jinping. Similar </w:t>
      </w:r>
      <w:proofErr w:type="spellStart"/>
      <w:r w:rsidRPr="009D0042">
        <w:rPr>
          <w:rStyle w:val="StyleUnderline"/>
        </w:rPr>
        <w:t>rumours</w:t>
      </w:r>
      <w:proofErr w:type="spellEnd"/>
      <w:r w:rsidRPr="009D0042">
        <w:rPr>
          <w:rStyle w:val="StyleUnderline"/>
        </w:rPr>
        <w:t xml:space="preserve"> have surfaced repeatedly over his 13-year rule – and </w:t>
      </w:r>
      <w:r w:rsidRPr="009D0042">
        <w:rPr>
          <w:rStyle w:val="Emphasis"/>
        </w:rPr>
        <w:t>each time have proven false.</w:t>
      </w:r>
      <w:r w:rsidRPr="009D0042">
        <w:rPr>
          <w:rStyle w:val="StyleUnderline"/>
        </w:rPr>
        <w:t xml:space="preserve"> While </w:t>
      </w:r>
      <w:proofErr w:type="spellStart"/>
      <w:r w:rsidRPr="009D0042">
        <w:rPr>
          <w:rStyle w:val="StyleUnderline"/>
        </w:rPr>
        <w:t>scepticism</w:t>
      </w:r>
      <w:proofErr w:type="spellEnd"/>
      <w:r w:rsidRPr="009D0042">
        <w:rPr>
          <w:rStyle w:val="StyleUnderline"/>
        </w:rPr>
        <w:t xml:space="preserve"> about Xi’s invincibility is warranted, history suggests that today’s chatter will likely also turn out to be </w:t>
      </w:r>
      <w:r w:rsidRPr="009D0042">
        <w:rPr>
          <w:rStyle w:val="Emphasis"/>
        </w:rPr>
        <w:t>unfounded.</w:t>
      </w:r>
    </w:p>
    <w:p w14:paraId="7AD80922" w14:textId="77777777" w:rsidR="005B6653" w:rsidRPr="009D0042" w:rsidRDefault="005B6653" w:rsidP="005B6653">
      <w:pPr>
        <w:rPr>
          <w:sz w:val="14"/>
        </w:rPr>
      </w:pPr>
      <w:r w:rsidRPr="009D0042">
        <w:rPr>
          <w:sz w:val="14"/>
        </w:rPr>
        <w:t>To be sure, something strange is happening in Beijing. Since Xi began his third term in 2022, several of his hand-picked appointees have been removed, prompting speculation about a power struggle in the Chinese Communist Party. Most of the activity has occurred in the military, leading some to conclude that Xi is losing control of the armed forces. But not all analysts agree with this assessment. Some see the intrigue as evidence of Xi’s further consolidation of power or even as infighting among his subordinates that has no effect on him.</w:t>
      </w:r>
    </w:p>
    <w:p w14:paraId="4CE368DF" w14:textId="77777777" w:rsidR="005B6653" w:rsidRPr="009D0042" w:rsidRDefault="005B6653" w:rsidP="005B6653">
      <w:pPr>
        <w:rPr>
          <w:rStyle w:val="StyleUnderline"/>
        </w:rPr>
      </w:pPr>
      <w:r w:rsidRPr="009D0042">
        <w:rPr>
          <w:rStyle w:val="StyleUnderline"/>
        </w:rPr>
        <w:t xml:space="preserve">Despite the noise, no one has </w:t>
      </w:r>
      <w:r w:rsidRPr="009D0042">
        <w:rPr>
          <w:rStyle w:val="Emphasis"/>
        </w:rPr>
        <w:t>credibly explained</w:t>
      </w:r>
      <w:r w:rsidRPr="009D0042">
        <w:rPr>
          <w:rStyle w:val="StyleUnderline"/>
        </w:rPr>
        <w:t xml:space="preserve"> how a leader who dominates every significant CCP </w:t>
      </w:r>
      <w:proofErr w:type="spellStart"/>
      <w:r w:rsidRPr="009D0042">
        <w:rPr>
          <w:rStyle w:val="StyleUnderline"/>
        </w:rPr>
        <w:t>organisation</w:t>
      </w:r>
      <w:proofErr w:type="spellEnd"/>
      <w:r w:rsidRPr="009D0042">
        <w:rPr>
          <w:rStyle w:val="StyleUnderline"/>
        </w:rPr>
        <w:t xml:space="preserve"> could be toppled.</w:t>
      </w:r>
      <w:r w:rsidRPr="009D0042">
        <w:rPr>
          <w:sz w:val="14"/>
        </w:rPr>
        <w:t xml:space="preserve"> All seven members of the Politburo Standing Committee are either long-time Xi allies or have served him loyally for over a decade. More than half of the broader Politburo’s 24 members are his protégés, and nearly all the others had direct ties to him prior to their appointments. </w:t>
      </w:r>
      <w:r w:rsidRPr="009D0042">
        <w:rPr>
          <w:rStyle w:val="StyleUnderline"/>
        </w:rPr>
        <w:t xml:space="preserve">The factions </w:t>
      </w:r>
      <w:proofErr w:type="spellStart"/>
      <w:r w:rsidRPr="009D0042">
        <w:rPr>
          <w:rStyle w:val="StyleUnderline"/>
        </w:rPr>
        <w:t>rumoured</w:t>
      </w:r>
      <w:proofErr w:type="spellEnd"/>
      <w:r w:rsidRPr="009D0042">
        <w:rPr>
          <w:rStyle w:val="StyleUnderline"/>
        </w:rPr>
        <w:t xml:space="preserve"> to be plotting against Xi </w:t>
      </w:r>
      <w:r w:rsidRPr="009D0042">
        <w:rPr>
          <w:rStyle w:val="Emphasis"/>
        </w:rPr>
        <w:t>lack meaningful representation</w:t>
      </w:r>
      <w:r w:rsidRPr="009D0042">
        <w:rPr>
          <w:rStyle w:val="StyleUnderline"/>
        </w:rPr>
        <w:t xml:space="preserve"> in the bodies that appoint and remove senior officials. The notion that these sidelined groups have somehow </w:t>
      </w:r>
      <w:proofErr w:type="spellStart"/>
      <w:r w:rsidRPr="009D0042">
        <w:rPr>
          <w:rStyle w:val="StyleUnderline"/>
        </w:rPr>
        <w:t>outmanoeuvred</w:t>
      </w:r>
      <w:proofErr w:type="spellEnd"/>
      <w:r w:rsidRPr="009D0042">
        <w:rPr>
          <w:rStyle w:val="StyleUnderline"/>
        </w:rPr>
        <w:t xml:space="preserve"> a political operator as shrewd and relentless as Xi strains credulity.</w:t>
      </w:r>
    </w:p>
    <w:p w14:paraId="4B3B05A8" w14:textId="77777777" w:rsidR="005B6653" w:rsidRPr="009D0042" w:rsidRDefault="005B6653" w:rsidP="005B6653">
      <w:pPr>
        <w:rPr>
          <w:rStyle w:val="StyleUnderline"/>
        </w:rPr>
      </w:pPr>
      <w:r w:rsidRPr="009D0042">
        <w:rPr>
          <w:rStyle w:val="StyleUnderline"/>
        </w:rPr>
        <w:t>Nor has Xi made a recent blunder so catastrophic that it would convince his allies that his continued rule is a liability to the Party.</w:t>
      </w:r>
      <w:r w:rsidRPr="009D0042">
        <w:rPr>
          <w:sz w:val="14"/>
        </w:rPr>
        <w:t xml:space="preserve"> His Covid-19 strategy collapsed in 2022, resulting in a year of widespread lockdowns that stalled economic activity, threatened social stability, and saddled provincial governments with dangerous levels of debt. But that was three years ago. </w:t>
      </w:r>
      <w:r w:rsidRPr="009D0042">
        <w:rPr>
          <w:rStyle w:val="StyleUnderline"/>
        </w:rPr>
        <w:t>Instead of punishing Xi, the Party awarded him a precedent-breaking third term and allowed him to further consolidate his control.</w:t>
      </w:r>
    </w:p>
    <w:p w14:paraId="3254E549" w14:textId="77777777" w:rsidR="005B6653" w:rsidRPr="009D0042" w:rsidRDefault="005B6653" w:rsidP="005B6653">
      <w:pPr>
        <w:rPr>
          <w:sz w:val="14"/>
        </w:rPr>
      </w:pPr>
      <w:r w:rsidRPr="009D0042">
        <w:rPr>
          <w:sz w:val="14"/>
        </w:rPr>
        <w:t xml:space="preserve">Chinese </w:t>
      </w:r>
      <w:proofErr w:type="spellStart"/>
      <w:r w:rsidRPr="009D0042">
        <w:rPr>
          <w:sz w:val="14"/>
        </w:rPr>
        <w:t>honour</w:t>
      </w:r>
      <w:proofErr w:type="spellEnd"/>
      <w:r w:rsidRPr="009D0042">
        <w:rPr>
          <w:sz w:val="14"/>
        </w:rPr>
        <w:t xml:space="preserve"> guards march during the ceremonial welcome attended by China's President Xi Jinping and Kenya's President William Ruto at the Great Hall of the People in Beijing on April 24, 2025. (Photo by IORI SAGISAWA</w:t>
      </w:r>
    </w:p>
    <w:p w14:paraId="7DECE088" w14:textId="77777777" w:rsidR="005B6653" w:rsidRPr="009D0042" w:rsidRDefault="005B6653" w:rsidP="005B6653">
      <w:pPr>
        <w:rPr>
          <w:sz w:val="14"/>
        </w:rPr>
      </w:pPr>
      <w:proofErr w:type="spellStart"/>
      <w:r w:rsidRPr="009D0042">
        <w:rPr>
          <w:sz w:val="14"/>
        </w:rPr>
        <w:t>Honour</w:t>
      </w:r>
      <w:proofErr w:type="spellEnd"/>
      <w:r w:rsidRPr="009D0042">
        <w:rPr>
          <w:sz w:val="14"/>
        </w:rPr>
        <w:t xml:space="preserve"> guards at the Great Hall of the People in Beijing, 24 April 2025 (Iori </w:t>
      </w:r>
      <w:proofErr w:type="spellStart"/>
      <w:r w:rsidRPr="009D0042">
        <w:rPr>
          <w:sz w:val="14"/>
        </w:rPr>
        <w:t>Sagisawa</w:t>
      </w:r>
      <w:proofErr w:type="spellEnd"/>
      <w:r w:rsidRPr="009D0042">
        <w:rPr>
          <w:sz w:val="14"/>
        </w:rPr>
        <w:t xml:space="preserve"> via Getty Images)</w:t>
      </w:r>
    </w:p>
    <w:p w14:paraId="036EB865" w14:textId="77777777" w:rsidR="005B6653" w:rsidRPr="009D0042" w:rsidRDefault="005B6653" w:rsidP="005B6653">
      <w:pPr>
        <w:rPr>
          <w:rStyle w:val="StyleUnderline"/>
        </w:rPr>
      </w:pPr>
      <w:r w:rsidRPr="009D0042">
        <w:rPr>
          <w:sz w:val="14"/>
        </w:rPr>
        <w:t xml:space="preserve">For all the turbulence of Xi’s tenure, </w:t>
      </w:r>
      <w:r w:rsidRPr="009D0042">
        <w:rPr>
          <w:rStyle w:val="Emphasis"/>
        </w:rPr>
        <w:t>the CCP generally views him as a success</w:t>
      </w:r>
      <w:r w:rsidRPr="009D0042">
        <w:rPr>
          <w:rStyle w:val="StyleUnderline"/>
        </w:rPr>
        <w:t xml:space="preserve">. Xi has presided over China’s rise as a global power and reasserted the Party’s control of society more comprehensively than any leader since Mao. Though his handling of the economy and of US-China relations has drawn some criticism, few believe removing him would erase US tariffs or improve China’s global standing. If anything, Xi is credited with </w:t>
      </w:r>
      <w:r w:rsidRPr="009D0042">
        <w:rPr>
          <w:rStyle w:val="Emphasis"/>
        </w:rPr>
        <w:t>forcing Washington back to the negotiating table</w:t>
      </w:r>
      <w:r w:rsidRPr="009D0042">
        <w:rPr>
          <w:rStyle w:val="StyleUnderline"/>
        </w:rPr>
        <w:t xml:space="preserve"> in the latest trade standoff.</w:t>
      </w:r>
    </w:p>
    <w:p w14:paraId="49A4BF40" w14:textId="77777777" w:rsidR="005B6653" w:rsidRPr="009D0042" w:rsidRDefault="005B6653" w:rsidP="005B6653">
      <w:pPr>
        <w:rPr>
          <w:sz w:val="14"/>
        </w:rPr>
      </w:pPr>
      <w:r w:rsidRPr="009D0042">
        <w:rPr>
          <w:sz w:val="14"/>
        </w:rPr>
        <w:t xml:space="preserve">Some reports claim that Zhang </w:t>
      </w:r>
      <w:proofErr w:type="spellStart"/>
      <w:r w:rsidRPr="009D0042">
        <w:rPr>
          <w:sz w:val="14"/>
        </w:rPr>
        <w:t>Youxia</w:t>
      </w:r>
      <w:proofErr w:type="spellEnd"/>
      <w:r w:rsidRPr="009D0042">
        <w:rPr>
          <w:sz w:val="14"/>
        </w:rPr>
        <w:t xml:space="preserve">, vice chairman of the Central Military Commission and a longtime Xi ally, is plotting his removal – possibly through a coup. If true, this would be seismic. However, these </w:t>
      </w:r>
      <w:r w:rsidRPr="009D0042">
        <w:rPr>
          <w:rStyle w:val="StyleUnderline"/>
        </w:rPr>
        <w:t xml:space="preserve">assertions stem from </w:t>
      </w:r>
      <w:r w:rsidRPr="009D0042">
        <w:rPr>
          <w:rStyle w:val="Emphasis"/>
        </w:rPr>
        <w:t>overseas dissident outlets</w:t>
      </w:r>
      <w:r w:rsidRPr="009D0042">
        <w:rPr>
          <w:rStyle w:val="StyleUnderline"/>
        </w:rPr>
        <w:t xml:space="preserve"> with a mixed track record for accuracy</w:t>
      </w:r>
      <w:r w:rsidRPr="009D0042">
        <w:rPr>
          <w:sz w:val="14"/>
        </w:rPr>
        <w:t>. Crucially, they offer no compelling explanation for why Zhang would turn on Xi, especially after Xi retained him in 2022 despite Zhang’s having surpassed the customary retirement age.</w:t>
      </w:r>
    </w:p>
    <w:p w14:paraId="5049DBCE" w14:textId="77777777" w:rsidR="005B6653" w:rsidRPr="009D0042" w:rsidRDefault="005B6653" w:rsidP="005B6653">
      <w:pPr>
        <w:rPr>
          <w:sz w:val="14"/>
        </w:rPr>
      </w:pPr>
      <w:proofErr w:type="spellStart"/>
      <w:r w:rsidRPr="009D0042">
        <w:rPr>
          <w:sz w:val="14"/>
        </w:rPr>
        <w:t>Rumours</w:t>
      </w:r>
      <w:proofErr w:type="spellEnd"/>
      <w:r w:rsidRPr="009D0042">
        <w:rPr>
          <w:sz w:val="14"/>
        </w:rPr>
        <w:t xml:space="preserve"> and coded messages can offer valuable clues about cracks within the Chinese leadership. However, such signals are open to interpretation.</w:t>
      </w:r>
    </w:p>
    <w:p w14:paraId="3C825AB5" w14:textId="77777777" w:rsidR="005B6653" w:rsidRPr="009D0042" w:rsidRDefault="005B6653" w:rsidP="005B6653">
      <w:pPr>
        <w:rPr>
          <w:rStyle w:val="StyleUnderline"/>
        </w:rPr>
      </w:pPr>
      <w:r w:rsidRPr="009D0042">
        <w:rPr>
          <w:rStyle w:val="StyleUnderline"/>
        </w:rPr>
        <w:t xml:space="preserve">Much of the narrative around Xi’s supposed decline relies on </w:t>
      </w:r>
      <w:r w:rsidRPr="009D0042">
        <w:rPr>
          <w:rStyle w:val="Emphasis"/>
        </w:rPr>
        <w:t xml:space="preserve">selective, often </w:t>
      </w:r>
      <w:proofErr w:type="spellStart"/>
      <w:r w:rsidRPr="009D0042">
        <w:rPr>
          <w:rStyle w:val="Emphasis"/>
        </w:rPr>
        <w:t>decontextualised</w:t>
      </w:r>
      <w:proofErr w:type="spellEnd"/>
      <w:r w:rsidRPr="009D0042">
        <w:rPr>
          <w:rStyle w:val="Emphasis"/>
        </w:rPr>
        <w:t>, observations.</w:t>
      </w:r>
      <w:r w:rsidRPr="009D0042">
        <w:rPr>
          <w:rStyle w:val="StyleUnderline"/>
        </w:rPr>
        <w:t xml:space="preserve"> Critics point to his absence from this week’s BRICS Summit in Brazil but overlook his three overseas trips so far this year – consistent with recent patterns – and the </w:t>
      </w:r>
      <w:r w:rsidRPr="009D0042">
        <w:rPr>
          <w:rStyle w:val="Emphasis"/>
        </w:rPr>
        <w:t>steady stream</w:t>
      </w:r>
      <w:r w:rsidRPr="009D0042">
        <w:rPr>
          <w:rStyle w:val="StyleUnderline"/>
        </w:rPr>
        <w:t xml:space="preserve"> of foreign leaders he continues to host in Beijing.</w:t>
      </w:r>
    </w:p>
    <w:p w14:paraId="6FDEA8AB" w14:textId="77777777" w:rsidR="005B6653" w:rsidRPr="009D0042" w:rsidRDefault="005B6653" w:rsidP="005B6653">
      <w:pPr>
        <w:rPr>
          <w:rStyle w:val="StyleUnderline"/>
        </w:rPr>
      </w:pPr>
      <w:r w:rsidRPr="009D0042">
        <w:rPr>
          <w:sz w:val="14"/>
        </w:rPr>
        <w:t xml:space="preserve">Others overinterpret isolated state media reports that fail to mention Xi’s honorifics, overlooking the fact that most official discourse continues to </w:t>
      </w:r>
      <w:proofErr w:type="spellStart"/>
      <w:r w:rsidRPr="009D0042">
        <w:rPr>
          <w:sz w:val="14"/>
        </w:rPr>
        <w:t>emphasise</w:t>
      </w:r>
      <w:proofErr w:type="spellEnd"/>
      <w:r w:rsidRPr="009D0042">
        <w:rPr>
          <w:sz w:val="14"/>
        </w:rPr>
        <w:t xml:space="preserve"> his central role. And, contrary to claims of Xi’s declining media presence, </w:t>
      </w:r>
      <w:r w:rsidRPr="009D0042">
        <w:rPr>
          <w:rStyle w:val="StyleUnderline"/>
        </w:rPr>
        <w:t>a recent China Media Project study found that references to him are holding firm in 2025, with no other senior leader gaining visibility at his expense.</w:t>
      </w:r>
    </w:p>
    <w:p w14:paraId="4BF99CEF" w14:textId="77777777" w:rsidR="005B6653" w:rsidRPr="009D0042" w:rsidRDefault="005B6653" w:rsidP="005B6653">
      <w:pPr>
        <w:rPr>
          <w:sz w:val="14"/>
        </w:rPr>
      </w:pPr>
      <w:proofErr w:type="spellStart"/>
      <w:r w:rsidRPr="009D0042">
        <w:rPr>
          <w:sz w:val="14"/>
        </w:rPr>
        <w:t>Rumours</w:t>
      </w:r>
      <w:proofErr w:type="spellEnd"/>
      <w:r w:rsidRPr="009D0042">
        <w:rPr>
          <w:sz w:val="14"/>
        </w:rPr>
        <w:t xml:space="preserve"> and coded messages can offer valuable clues about cracks within the Chinese leadership. However, such signals are open to interpretation and often reflect more hopeful speculation than hard evidence.</w:t>
      </w:r>
    </w:p>
    <w:p w14:paraId="42065D8F" w14:textId="77777777" w:rsidR="005B6653" w:rsidRPr="009D0042" w:rsidRDefault="005B6653" w:rsidP="005B6653">
      <w:pPr>
        <w:rPr>
          <w:sz w:val="14"/>
        </w:rPr>
      </w:pPr>
      <w:r w:rsidRPr="009D0042">
        <w:rPr>
          <w:rStyle w:val="StyleUnderline"/>
        </w:rPr>
        <w:t>If Xi’s position were truly in jeopardy, we wouldn’t need to rely entirely on parsing obscure policy documents for clues.</w:t>
      </w:r>
      <w:r w:rsidRPr="009D0042">
        <w:rPr>
          <w:sz w:val="14"/>
        </w:rPr>
        <w:t xml:space="preserve"> Removing the most powerful Chinese leader since Mao would likely resemble past episodes of political upheaval, which brought down some of the most senior Party figures. The turbulent Mao era, for example, saw CCP Vice-Chairman Liu Shaoqi purged and summarily placed under house arrest and his successor, Lin Biao – once Mao’s “closest comrade-in-arms” – killed in a suspicious plane crash while fleeing the country. These are just two examples of a string of decidedly unsubtle events.</w:t>
      </w:r>
    </w:p>
    <w:p w14:paraId="093FFD89" w14:textId="77777777" w:rsidR="005B6653" w:rsidRPr="009D0042" w:rsidRDefault="005B6653" w:rsidP="005B6653">
      <w:pPr>
        <w:rPr>
          <w:sz w:val="14"/>
        </w:rPr>
      </w:pPr>
      <w:r w:rsidRPr="009D0042">
        <w:rPr>
          <w:rStyle w:val="StyleUnderline"/>
        </w:rPr>
        <w:t xml:space="preserve">Today’s China, by comparison, appears </w:t>
      </w:r>
      <w:r w:rsidRPr="009D0042">
        <w:rPr>
          <w:rStyle w:val="Emphasis"/>
        </w:rPr>
        <w:t>relatively stable.</w:t>
      </w:r>
      <w:r w:rsidRPr="009D0042">
        <w:rPr>
          <w:sz w:val="14"/>
        </w:rPr>
        <w:t xml:space="preserve"> The most senior figure believed to have been ousted during Xi’s third term is He Weidong, a Politburo member and vice chairman of the Central Military Commission, who hasn’t been seen since March. This is significant, but He – admittedly a Xi ally – is not generally understood to be part of his inner circle. If some of Xi’s closest allies – Cai Qi or Ding </w:t>
      </w:r>
      <w:proofErr w:type="spellStart"/>
      <w:r w:rsidRPr="009D0042">
        <w:rPr>
          <w:sz w:val="14"/>
        </w:rPr>
        <w:t>Xuexiang</w:t>
      </w:r>
      <w:proofErr w:type="spellEnd"/>
      <w:r w:rsidRPr="009D0042">
        <w:rPr>
          <w:sz w:val="14"/>
        </w:rPr>
        <w:t>, for example – are targeted, that will be a more likely sign of trouble for Xi.</w:t>
      </w:r>
    </w:p>
    <w:p w14:paraId="4A1AD348" w14:textId="106CDB70" w:rsidR="005B6653" w:rsidRPr="005B6653" w:rsidRDefault="005B6653" w:rsidP="005B6653">
      <w:pPr>
        <w:rPr>
          <w:b/>
          <w:iCs/>
          <w:u w:val="single"/>
          <w:bdr w:val="single" w:sz="8" w:space="0" w:color="auto"/>
        </w:rPr>
      </w:pPr>
      <w:r w:rsidRPr="009D0042">
        <w:rPr>
          <w:rStyle w:val="StyleUnderline"/>
        </w:rPr>
        <w:t xml:space="preserve">If Xi Jinping truly faces serious internal challenges, such overt indicators will eventually appear. For now, however, the evidence suggests </w:t>
      </w:r>
      <w:r w:rsidRPr="009D0042">
        <w:rPr>
          <w:rStyle w:val="Emphasis"/>
        </w:rPr>
        <w:t>Xi remains firmly in control.</w:t>
      </w:r>
    </w:p>
    <w:p w14:paraId="490ED7EF" w14:textId="310C0D06" w:rsidR="004C2E8B" w:rsidRDefault="006C29D3" w:rsidP="006C29D3">
      <w:pPr>
        <w:pStyle w:val="Heading3"/>
      </w:pPr>
      <w:r>
        <w:t>Transition---AT: China-Led Order</w:t>
      </w:r>
      <w:r w:rsidR="00D06111">
        <w:t xml:space="preserve"> Bad</w:t>
      </w:r>
      <w:r>
        <w:t>---2NC</w:t>
      </w:r>
    </w:p>
    <w:p w14:paraId="4A810A61" w14:textId="1B805FD6" w:rsidR="006C29D3" w:rsidRDefault="006C29D3" w:rsidP="006C29D3">
      <w:pPr>
        <w:pStyle w:val="Heading4"/>
      </w:pPr>
      <w:r>
        <w:t xml:space="preserve">Ceding hegemony shifts to </w:t>
      </w:r>
      <w:r w:rsidRPr="006C29D3">
        <w:rPr>
          <w:u w:val="single"/>
        </w:rPr>
        <w:t>multipolarity</w:t>
      </w:r>
      <w:r>
        <w:t xml:space="preserve">. China will be the </w:t>
      </w:r>
      <w:r w:rsidRPr="006C29D3">
        <w:rPr>
          <w:u w:val="single"/>
        </w:rPr>
        <w:t>leader</w:t>
      </w:r>
      <w:r>
        <w:t xml:space="preserve">, but not the </w:t>
      </w:r>
      <w:r w:rsidRPr="006C29D3">
        <w:rPr>
          <w:u w:val="single"/>
        </w:rPr>
        <w:t>hegemon</w:t>
      </w:r>
      <w:r>
        <w:t xml:space="preserve">---they’ll be checked by </w:t>
      </w:r>
      <w:r w:rsidRPr="006C29D3">
        <w:rPr>
          <w:u w:val="single"/>
        </w:rPr>
        <w:t>regional powers</w:t>
      </w:r>
      <w:r>
        <w:t xml:space="preserve">. </w:t>
      </w:r>
    </w:p>
    <w:p w14:paraId="624B4714" w14:textId="4D441762" w:rsidR="006C29D3" w:rsidRDefault="006C29D3" w:rsidP="006C29D3">
      <w:r w:rsidRPr="006C29D3">
        <w:rPr>
          <w:rStyle w:val="Style13ptBold"/>
        </w:rPr>
        <w:t>Roggeveen ’24</w:t>
      </w:r>
      <w:r>
        <w:t xml:space="preserve"> [Sam; </w:t>
      </w:r>
      <w:r w:rsidRPr="006C29D3">
        <w:t>Director</w:t>
      </w:r>
      <w:r>
        <w:t xml:space="preserve"> of the </w:t>
      </w:r>
      <w:r w:rsidRPr="006C29D3">
        <w:t>International Security Program</w:t>
      </w:r>
      <w:r>
        <w:t xml:space="preserve"> and lead editor at the Lowy Institute. May 6; “</w:t>
      </w:r>
      <w:r w:rsidRPr="006C29D3">
        <w:t>Donald Trump and the Relative Decline of US Power in Asia</w:t>
      </w:r>
      <w:r>
        <w:t xml:space="preserve">,” Lowy Institute, </w:t>
      </w:r>
      <w:r w:rsidRPr="006C29D3">
        <w:t>https://www.lowyinstitute.org/publications/donald-trump-relative-decline-us-power-asia</w:t>
      </w:r>
      <w:r>
        <w:t>; //ff]</w:t>
      </w:r>
    </w:p>
    <w:p w14:paraId="2E5C3A5E" w14:textId="5F192272" w:rsidR="006C29D3" w:rsidRPr="006C29D3" w:rsidRDefault="006C29D3" w:rsidP="006C29D3">
      <w:pPr>
        <w:rPr>
          <w:sz w:val="16"/>
        </w:rPr>
      </w:pPr>
      <w:r w:rsidRPr="006C29D3">
        <w:rPr>
          <w:sz w:val="16"/>
        </w:rPr>
        <w:t>A Multipolar Regional Order</w:t>
      </w:r>
    </w:p>
    <w:p w14:paraId="3563A796" w14:textId="77777777" w:rsidR="006C29D3" w:rsidRPr="006C29D3" w:rsidRDefault="006C29D3" w:rsidP="006C29D3">
      <w:pPr>
        <w:rPr>
          <w:sz w:val="16"/>
        </w:rPr>
      </w:pPr>
      <w:r w:rsidRPr="006C29D3">
        <w:rPr>
          <w:u w:val="single"/>
        </w:rPr>
        <w:t xml:space="preserve">The </w:t>
      </w:r>
      <w:r w:rsidRPr="006C29D3">
        <w:rPr>
          <w:rStyle w:val="Emphasis"/>
        </w:rPr>
        <w:t>long-term</w:t>
      </w:r>
      <w:r w:rsidRPr="006C29D3">
        <w:rPr>
          <w:u w:val="single"/>
        </w:rPr>
        <w:t xml:space="preserve"> direction of movement</w:t>
      </w:r>
      <w:r w:rsidRPr="006C29D3">
        <w:rPr>
          <w:sz w:val="16"/>
        </w:rPr>
        <w:t xml:space="preserve">, then, </w:t>
      </w:r>
      <w:r w:rsidRPr="006C29D3">
        <w:rPr>
          <w:u w:val="single"/>
        </w:rPr>
        <w:t xml:space="preserve">is </w:t>
      </w:r>
      <w:r w:rsidRPr="006C29D3">
        <w:rPr>
          <w:rStyle w:val="Emphasis"/>
        </w:rPr>
        <w:t>away from US leadership</w:t>
      </w:r>
      <w:r w:rsidRPr="006C29D3">
        <w:rPr>
          <w:u w:val="single"/>
        </w:rPr>
        <w:t xml:space="preserve"> and toward a </w:t>
      </w:r>
      <w:r w:rsidRPr="006C29D3">
        <w:rPr>
          <w:rStyle w:val="Emphasis"/>
        </w:rPr>
        <w:t>multipolar regional order</w:t>
      </w:r>
      <w:r w:rsidRPr="006C29D3">
        <w:rPr>
          <w:u w:val="single"/>
        </w:rPr>
        <w:t xml:space="preserve">. China will be the </w:t>
      </w:r>
      <w:r w:rsidRPr="006C29D3">
        <w:rPr>
          <w:rStyle w:val="Emphasis"/>
        </w:rPr>
        <w:t>leader</w:t>
      </w:r>
      <w:r w:rsidRPr="006C29D3">
        <w:rPr>
          <w:u w:val="single"/>
        </w:rPr>
        <w:t xml:space="preserve">; that much is certain. But whether it becomes the </w:t>
      </w:r>
      <w:r w:rsidRPr="006C29D3">
        <w:rPr>
          <w:rStyle w:val="Emphasis"/>
        </w:rPr>
        <w:t>dominant power</w:t>
      </w:r>
      <w:r w:rsidRPr="006C29D3">
        <w:rPr>
          <w:u w:val="single"/>
        </w:rPr>
        <w:t xml:space="preserve"> is still </w:t>
      </w:r>
      <w:r w:rsidRPr="006C29D3">
        <w:rPr>
          <w:rStyle w:val="Emphasis"/>
        </w:rPr>
        <w:t>unsettled</w:t>
      </w:r>
      <w:r w:rsidRPr="006C29D3">
        <w:rPr>
          <w:u w:val="single"/>
        </w:rPr>
        <w:t xml:space="preserve"> and is something that </w:t>
      </w:r>
      <w:r w:rsidRPr="006C29D3">
        <w:rPr>
          <w:rStyle w:val="Emphasis"/>
        </w:rPr>
        <w:t>all Asian countries</w:t>
      </w:r>
      <w:r w:rsidRPr="006C29D3">
        <w:rPr>
          <w:u w:val="single"/>
        </w:rPr>
        <w:t xml:space="preserve"> can have a </w:t>
      </w:r>
      <w:r w:rsidRPr="006C29D3">
        <w:rPr>
          <w:rStyle w:val="Emphasis"/>
        </w:rPr>
        <w:t>role in deciding</w:t>
      </w:r>
      <w:r w:rsidRPr="006C29D3">
        <w:rPr>
          <w:u w:val="single"/>
        </w:rPr>
        <w:t xml:space="preserve">. For America’s allies and partners in Asia, the comfort of </w:t>
      </w:r>
      <w:r w:rsidRPr="006C29D3">
        <w:rPr>
          <w:rStyle w:val="Emphasis"/>
        </w:rPr>
        <w:t>post-Cold War US hegemony is over</w:t>
      </w:r>
      <w:r w:rsidRPr="006C29D3">
        <w:rPr>
          <w:u w:val="single"/>
        </w:rPr>
        <w:t xml:space="preserve">, and they cannot bring it back. But that </w:t>
      </w:r>
      <w:r w:rsidRPr="006C29D3">
        <w:rPr>
          <w:rStyle w:val="Emphasis"/>
        </w:rPr>
        <w:t>doesn’t mean</w:t>
      </w:r>
      <w:r w:rsidRPr="006C29D3">
        <w:rPr>
          <w:u w:val="single"/>
        </w:rPr>
        <w:t xml:space="preserve"> China will be the new hegemon</w:t>
      </w:r>
      <w:r w:rsidRPr="006C29D3">
        <w:rPr>
          <w:sz w:val="16"/>
        </w:rPr>
        <w:t xml:space="preserve">. China will mostly have its way with smaller countries on its borders; Beijing is already establishing a sphere of influence on continental Southeast Asia. But Asia is mostly a maritime realm, and that favors the countries that want to constrain China because </w:t>
      </w:r>
      <w:r w:rsidRPr="006C29D3">
        <w:rPr>
          <w:u w:val="single"/>
        </w:rPr>
        <w:t>power is difficult to project over the vast spaces of maritime Asia</w:t>
      </w:r>
      <w:r w:rsidRPr="006C29D3">
        <w:rPr>
          <w:sz w:val="16"/>
        </w:rPr>
        <w:t xml:space="preserve">. </w:t>
      </w:r>
    </w:p>
    <w:p w14:paraId="48C59605" w14:textId="77777777" w:rsidR="006C29D3" w:rsidRPr="006C29D3" w:rsidRDefault="006C29D3" w:rsidP="006C29D3">
      <w:pPr>
        <w:rPr>
          <w:sz w:val="16"/>
        </w:rPr>
      </w:pPr>
      <w:r w:rsidRPr="006C29D3">
        <w:rPr>
          <w:u w:val="single"/>
        </w:rPr>
        <w:t xml:space="preserve">We may thus see the slow development of </w:t>
      </w:r>
      <w:r w:rsidRPr="006C29D3">
        <w:rPr>
          <w:rStyle w:val="Emphasis"/>
        </w:rPr>
        <w:t>competing</w:t>
      </w:r>
      <w:r w:rsidRPr="006C29D3">
        <w:rPr>
          <w:sz w:val="16"/>
        </w:rPr>
        <w:t xml:space="preserve"> </w:t>
      </w:r>
      <w:r w:rsidRPr="006C29D3">
        <w:rPr>
          <w:rStyle w:val="Emphasis"/>
        </w:rPr>
        <w:t>s</w:t>
      </w:r>
      <w:r w:rsidRPr="006C29D3">
        <w:rPr>
          <w:sz w:val="16"/>
        </w:rPr>
        <w:t xml:space="preserve">pheres </w:t>
      </w:r>
      <w:r w:rsidRPr="006C29D3">
        <w:rPr>
          <w:rStyle w:val="Emphasis"/>
        </w:rPr>
        <w:t>o</w:t>
      </w:r>
      <w:r w:rsidRPr="006C29D3">
        <w:rPr>
          <w:sz w:val="16"/>
        </w:rPr>
        <w:t xml:space="preserve">f </w:t>
      </w:r>
      <w:r w:rsidRPr="006C29D3">
        <w:rPr>
          <w:rStyle w:val="Emphasis"/>
        </w:rPr>
        <w:t>i</w:t>
      </w:r>
      <w:r w:rsidRPr="006C29D3">
        <w:rPr>
          <w:sz w:val="16"/>
        </w:rPr>
        <w:t xml:space="preserve">nfluence </w:t>
      </w:r>
      <w:r w:rsidRPr="006C29D3">
        <w:rPr>
          <w:u w:val="single"/>
        </w:rPr>
        <w:t xml:space="preserve">in Asia, </w:t>
      </w:r>
      <w:r w:rsidRPr="006C29D3">
        <w:rPr>
          <w:rStyle w:val="Emphasis"/>
        </w:rPr>
        <w:t>geographic sub-regions</w:t>
      </w:r>
      <w:r w:rsidRPr="006C29D3">
        <w:rPr>
          <w:u w:val="single"/>
        </w:rPr>
        <w:t xml:space="preserve"> in which one great power dominates and others do not interfere. The US is the obvious leader for </w:t>
      </w:r>
      <w:r w:rsidRPr="006C29D3">
        <w:rPr>
          <w:rStyle w:val="Emphasis"/>
        </w:rPr>
        <w:t>one</w:t>
      </w:r>
      <w:r w:rsidRPr="006C29D3">
        <w:rPr>
          <w:u w:val="single"/>
        </w:rPr>
        <w:t xml:space="preserve"> such sphere in North Asia, but its </w:t>
      </w:r>
      <w:r w:rsidRPr="006C29D3">
        <w:rPr>
          <w:rStyle w:val="Emphasis"/>
        </w:rPr>
        <w:t>commitment</w:t>
      </w:r>
      <w:r w:rsidRPr="006C29D3">
        <w:rPr>
          <w:u w:val="single"/>
        </w:rPr>
        <w:t xml:space="preserve"> to maintain such an order is </w:t>
      </w:r>
      <w:r w:rsidRPr="006C29D3">
        <w:rPr>
          <w:rStyle w:val="Emphasis"/>
        </w:rPr>
        <w:t>questionable</w:t>
      </w:r>
      <w:r w:rsidRPr="006C29D3">
        <w:rPr>
          <w:u w:val="single"/>
        </w:rPr>
        <w:t xml:space="preserve">, so at the very least, </w:t>
      </w:r>
      <w:r w:rsidRPr="006C29D3">
        <w:rPr>
          <w:rStyle w:val="Emphasis"/>
        </w:rPr>
        <w:t>Japan</w:t>
      </w:r>
      <w:r w:rsidRPr="006C29D3">
        <w:rPr>
          <w:u w:val="single"/>
        </w:rPr>
        <w:t xml:space="preserve"> and</w:t>
      </w:r>
      <w:r w:rsidRPr="006C29D3">
        <w:rPr>
          <w:sz w:val="16"/>
        </w:rPr>
        <w:t xml:space="preserve"> </w:t>
      </w:r>
      <w:r w:rsidRPr="006C29D3">
        <w:rPr>
          <w:rStyle w:val="Emphasis"/>
        </w:rPr>
        <w:t>So</w:t>
      </w:r>
      <w:r w:rsidRPr="006C29D3">
        <w:rPr>
          <w:sz w:val="16"/>
        </w:rPr>
        <w:t xml:space="preserve">uth </w:t>
      </w:r>
      <w:r w:rsidRPr="006C29D3">
        <w:rPr>
          <w:rStyle w:val="Emphasis"/>
        </w:rPr>
        <w:t>Ko</w:t>
      </w:r>
      <w:r w:rsidRPr="006C29D3">
        <w:rPr>
          <w:sz w:val="16"/>
        </w:rPr>
        <w:t xml:space="preserve">rea </w:t>
      </w:r>
      <w:r w:rsidRPr="006C29D3">
        <w:rPr>
          <w:u w:val="single"/>
        </w:rPr>
        <w:t xml:space="preserve">will have to do more </w:t>
      </w:r>
      <w:r w:rsidRPr="006C29D3">
        <w:rPr>
          <w:rStyle w:val="Emphasis"/>
        </w:rPr>
        <w:t>heavy lifting</w:t>
      </w:r>
      <w:r w:rsidRPr="006C29D3">
        <w:rPr>
          <w:sz w:val="16"/>
        </w:rPr>
        <w:t xml:space="preserve">, including perhaps by building their own nuclear weapons. South Korea is the most likely candidate because there is strong public support for an independent deterrent, and Seoul has already developed strategic weapons systems (such as submarine-launched ballistic missiles) designed to carry nuclear weapons. Indeed, if there is one US ally in Asia which has not behaved like a startled kangaroo in the headlights, it is South Korea, which has steadily developed more capable deterrence forces that don’t rely on the US. </w:t>
      </w:r>
    </w:p>
    <w:p w14:paraId="66665989" w14:textId="4B20EA33" w:rsidR="006C29D3" w:rsidRDefault="006C29D3" w:rsidP="006C29D3">
      <w:pPr>
        <w:rPr>
          <w:sz w:val="16"/>
        </w:rPr>
      </w:pPr>
      <w:r w:rsidRPr="006C29D3">
        <w:rPr>
          <w:sz w:val="16"/>
        </w:rPr>
        <w:t xml:space="preserve">The most promising path toward peace in Asia is a balance of power based on spheres of influence, and that is the direction the region appears to be drifting toward. Without ever formally conceding its claim to regional hegemony, </w:t>
      </w:r>
      <w:r w:rsidRPr="006C29D3">
        <w:rPr>
          <w:u w:val="single"/>
        </w:rPr>
        <w:t xml:space="preserve">the US has </w:t>
      </w:r>
      <w:r w:rsidRPr="006C29D3">
        <w:rPr>
          <w:rStyle w:val="Emphasis"/>
        </w:rPr>
        <w:t>implicitly accepted that hegemony is unsustainable</w:t>
      </w:r>
      <w:r w:rsidRPr="006C29D3">
        <w:rPr>
          <w:sz w:val="16"/>
        </w:rPr>
        <w:t xml:space="preserve">. What remains far from settled, however, is the question of boundaries: where does one side’s sphere of influence end and another’s begin? </w:t>
      </w:r>
      <w:r w:rsidRPr="006C29D3">
        <w:rPr>
          <w:u w:val="single"/>
        </w:rPr>
        <w:t xml:space="preserve">Any discussion of Asian geopolitics inevitably comes back to </w:t>
      </w:r>
      <w:r w:rsidRPr="006C29D3">
        <w:rPr>
          <w:rStyle w:val="Emphasis"/>
        </w:rPr>
        <w:t>Taiwan</w:t>
      </w:r>
      <w:r w:rsidRPr="006C29D3">
        <w:rPr>
          <w:sz w:val="16"/>
        </w:rPr>
        <w:t>, and this is where the question of boundaries is most clearly in dispute. To whose sphere of influence does Taiwan belong? The answer to that question will determine the fate of the region, and the safety of the world.</w:t>
      </w:r>
    </w:p>
    <w:p w14:paraId="5797D5F7" w14:textId="77777777" w:rsidR="00D06111" w:rsidRDefault="00D06111" w:rsidP="00D06111">
      <w:pPr>
        <w:pStyle w:val="Heading4"/>
      </w:pPr>
      <w:r>
        <w:t xml:space="preserve">Reports show that as the US </w:t>
      </w:r>
      <w:r w:rsidRPr="009D0042">
        <w:rPr>
          <w:u w:val="single"/>
        </w:rPr>
        <w:t>retrenches</w:t>
      </w:r>
      <w:r>
        <w:t xml:space="preserve">, China is </w:t>
      </w:r>
      <w:r w:rsidRPr="009D0042">
        <w:rPr>
          <w:u w:val="single"/>
        </w:rPr>
        <w:t>rapidly</w:t>
      </w:r>
      <w:r>
        <w:t xml:space="preserve"> expanding their international diplomacy---</w:t>
      </w:r>
      <w:r w:rsidRPr="009D0042">
        <w:rPr>
          <w:b w:val="0"/>
          <w:bCs/>
        </w:rPr>
        <w:t xml:space="preserve">proves they will </w:t>
      </w:r>
      <w:r w:rsidRPr="009D0042">
        <w:rPr>
          <w:b w:val="0"/>
          <w:bCs/>
          <w:u w:val="single"/>
        </w:rPr>
        <w:t>fill in</w:t>
      </w:r>
      <w:r w:rsidRPr="009D0042">
        <w:rPr>
          <w:b w:val="0"/>
          <w:bCs/>
        </w:rPr>
        <w:t xml:space="preserve"> AND maintain </w:t>
      </w:r>
      <w:r w:rsidRPr="009D0042">
        <w:rPr>
          <w:b w:val="0"/>
          <w:bCs/>
          <w:u w:val="single"/>
        </w:rPr>
        <w:t>liberal norms</w:t>
      </w:r>
      <w:r w:rsidRPr="009D0042">
        <w:rPr>
          <w:b w:val="0"/>
          <w:bCs/>
        </w:rPr>
        <w:t>.</w:t>
      </w:r>
      <w:r>
        <w:t xml:space="preserve"> </w:t>
      </w:r>
    </w:p>
    <w:p w14:paraId="76F8416A" w14:textId="77777777" w:rsidR="00D06111" w:rsidRPr="009D0042" w:rsidRDefault="00D06111" w:rsidP="00D06111">
      <w:r w:rsidRPr="00376BDD">
        <w:rPr>
          <w:rStyle w:val="Style13ptBold"/>
        </w:rPr>
        <w:t>Zengerle 7/14</w:t>
      </w:r>
      <w:r>
        <w:t xml:space="preserve"> [</w:t>
      </w:r>
      <w:r w:rsidRPr="00376BDD">
        <w:t>Patricia Zengerle</w:t>
      </w:r>
      <w:r>
        <w:t xml:space="preserve"> is a reporter for Reuters who has reported in over 20 countries. She has appeared on NPR and C-Span, spoken at the National Press Club, and attended the Hoover Institution Media Roundtable. </w:t>
      </w:r>
      <w:r w:rsidRPr="00376BDD">
        <w:t>She is a recipient of the Edwin M. Hood Award for Diplomatic Correspondence.</w:t>
      </w:r>
      <w:r>
        <w:t xml:space="preserve"> </w:t>
      </w:r>
      <w:r>
        <w:br/>
        <w:t>“</w:t>
      </w:r>
      <w:r w:rsidRPr="00376BDD">
        <w:t>China steps in as US pulls back from diplomacy, report says</w:t>
      </w:r>
      <w:r>
        <w:t xml:space="preserve">.” </w:t>
      </w:r>
      <w:r w:rsidRPr="00376BDD">
        <w:t>https://www.reuters.com/sustainability/society-equity/china-steps-us-pulls-back-diplomacy-report-says-2025-07-14/</w:t>
      </w:r>
      <w:r>
        <w:t>] //aka</w:t>
      </w:r>
    </w:p>
    <w:p w14:paraId="2CF273CC" w14:textId="77777777" w:rsidR="00D06111" w:rsidRPr="009D0042" w:rsidRDefault="00D06111" w:rsidP="00D06111">
      <w:pPr>
        <w:rPr>
          <w:rStyle w:val="StyleUnderline"/>
        </w:rPr>
      </w:pPr>
      <w:r w:rsidRPr="009D0042">
        <w:rPr>
          <w:sz w:val="14"/>
        </w:rPr>
        <w:t xml:space="preserve">WASHINGTON, July 14 (Reuters) - </w:t>
      </w:r>
      <w:r w:rsidRPr="009D0042">
        <w:rPr>
          <w:rStyle w:val="Emphasis"/>
        </w:rPr>
        <w:t>China is increasing its diplomatic reach as President Donald Trump's administration pares back America's international presence</w:t>
      </w:r>
      <w:r w:rsidRPr="009D0042">
        <w:rPr>
          <w:rStyle w:val="StyleUnderline"/>
        </w:rPr>
        <w:t>, Democrats from the U.S. Senate Foreign Relations Committee said in a report released on Monday.</w:t>
      </w:r>
    </w:p>
    <w:p w14:paraId="6C512F59" w14:textId="77777777" w:rsidR="00D06111" w:rsidRPr="009D0042" w:rsidRDefault="00D06111" w:rsidP="00D06111">
      <w:pPr>
        <w:rPr>
          <w:rStyle w:val="StyleUnderline"/>
        </w:rPr>
      </w:pPr>
      <w:r w:rsidRPr="009D0042">
        <w:rPr>
          <w:rStyle w:val="StyleUnderline"/>
        </w:rPr>
        <w:t xml:space="preserve">The report, the result of </w:t>
      </w:r>
      <w:r w:rsidRPr="009D0042">
        <w:rPr>
          <w:rStyle w:val="Emphasis"/>
        </w:rPr>
        <w:t>months of staff travel and research</w:t>
      </w:r>
      <w:r w:rsidRPr="009D0042">
        <w:rPr>
          <w:rStyle w:val="StyleUnderline"/>
        </w:rPr>
        <w:t>, was released as the Trump administration makes deep cuts to the State Department, including beginning on Friday to fire more than 1,350 U.S.-based employees, part of a total reduction of nearly 3,000 people for the U.S.-based workforce.</w:t>
      </w:r>
    </w:p>
    <w:p w14:paraId="01926C29" w14:textId="77777777" w:rsidR="00D06111" w:rsidRPr="009D0042" w:rsidRDefault="00D06111" w:rsidP="00D06111">
      <w:pPr>
        <w:rPr>
          <w:rStyle w:val="Emphasis"/>
        </w:rPr>
      </w:pPr>
      <w:r w:rsidRPr="009D0042">
        <w:rPr>
          <w:rStyle w:val="StyleUnderline"/>
        </w:rPr>
        <w:t xml:space="preserve">The administration has also cut </w:t>
      </w:r>
      <w:r w:rsidRPr="009D0042">
        <w:rPr>
          <w:rStyle w:val="Emphasis"/>
        </w:rPr>
        <w:t>billions of dollars in foreign aid</w:t>
      </w:r>
      <w:r w:rsidRPr="009D0042">
        <w:rPr>
          <w:sz w:val="14"/>
        </w:rPr>
        <w:t xml:space="preserve">, effectively </w:t>
      </w:r>
      <w:r w:rsidRPr="009D0042">
        <w:rPr>
          <w:rStyle w:val="StyleUnderline"/>
        </w:rPr>
        <w:t>shutting down the U.S. Agency for International Development, which funded the majority of U.S. humanitarian and development assistance worldwide.</w:t>
      </w:r>
      <w:r w:rsidRPr="009D0042">
        <w:rPr>
          <w:sz w:val="14"/>
        </w:rPr>
        <w:t xml:space="preserve"> That led to the firing of thousands of its employees and contractors and the </w:t>
      </w:r>
      <w:r w:rsidRPr="009D0042">
        <w:rPr>
          <w:rStyle w:val="StyleUnderline"/>
        </w:rPr>
        <w:t xml:space="preserve">slashing of more than </w:t>
      </w:r>
      <w:r w:rsidRPr="009D0042">
        <w:rPr>
          <w:rStyle w:val="Emphasis"/>
        </w:rPr>
        <w:t>80% of its programs.</w:t>
      </w:r>
    </w:p>
    <w:p w14:paraId="694C19EA" w14:textId="77777777" w:rsidR="00D06111" w:rsidRPr="009D0042" w:rsidRDefault="00D06111" w:rsidP="00D06111">
      <w:pPr>
        <w:rPr>
          <w:sz w:val="14"/>
        </w:rPr>
      </w:pPr>
      <w:r w:rsidRPr="009D0042">
        <w:rPr>
          <w:sz w:val="14"/>
        </w:rPr>
        <w:t xml:space="preserve">Critics said the </w:t>
      </w:r>
      <w:r w:rsidRPr="009D0042">
        <w:rPr>
          <w:rStyle w:val="StyleUnderline"/>
        </w:rPr>
        <w:t>cuts would undermine Washington's ability to defend and promote U.S. interests abroad.</w:t>
      </w:r>
      <w:r w:rsidRPr="009D0042">
        <w:rPr>
          <w:sz w:val="14"/>
        </w:rPr>
        <w:t xml:space="preserve"> Research published in The Lancet medical journal said the cuts to USAID and its dismantling could result in more than 14 million additional deaths by 2030.</w:t>
      </w:r>
    </w:p>
    <w:p w14:paraId="278B089E" w14:textId="77777777" w:rsidR="00D06111" w:rsidRPr="009D0042" w:rsidRDefault="00D06111" w:rsidP="00D06111">
      <w:pPr>
        <w:rPr>
          <w:rStyle w:val="StyleUnderline"/>
        </w:rPr>
      </w:pPr>
      <w:r w:rsidRPr="009D0042">
        <w:rPr>
          <w:rStyle w:val="StyleUnderline"/>
        </w:rPr>
        <w:t>"Within days of the Trump administration taking office and starting to roll back our commitments around the world, China was already labeling the United States an unreliable partner," Senator Jeanne Shaheen, the top committee Democrat, told reporters on a conference call about the report.</w:t>
      </w:r>
    </w:p>
    <w:p w14:paraId="1BD655D7" w14:textId="77777777" w:rsidR="00D06111" w:rsidRPr="009D0042" w:rsidRDefault="00D06111" w:rsidP="00D06111">
      <w:pPr>
        <w:rPr>
          <w:sz w:val="14"/>
        </w:rPr>
      </w:pPr>
      <w:r w:rsidRPr="009D0042">
        <w:rPr>
          <w:rStyle w:val="Emphasis"/>
        </w:rPr>
        <w:t>"At a time when we're retreating, they are expanding their footprint,"</w:t>
      </w:r>
      <w:r w:rsidRPr="009D0042">
        <w:rPr>
          <w:sz w:val="14"/>
        </w:rPr>
        <w:t xml:space="preserve"> she said.</w:t>
      </w:r>
    </w:p>
    <w:p w14:paraId="08A7D4AD" w14:textId="77777777" w:rsidR="00D06111" w:rsidRPr="009D0042" w:rsidRDefault="00D06111" w:rsidP="00D06111">
      <w:pPr>
        <w:rPr>
          <w:sz w:val="14"/>
        </w:rPr>
      </w:pPr>
      <w:r w:rsidRPr="009D0042">
        <w:rPr>
          <w:sz w:val="14"/>
        </w:rPr>
        <w:t>The Trump administration says its changes help align foreign policy with Trump's "America First" agenda, and are part of a push to shrink the federal bureaucracy and cut what Trump officials say has been wasteful spending.</w:t>
      </w:r>
    </w:p>
    <w:p w14:paraId="2996B3D6" w14:textId="77777777" w:rsidR="00D06111" w:rsidRPr="009D0042" w:rsidRDefault="00D06111" w:rsidP="00D06111">
      <w:pPr>
        <w:rPr>
          <w:sz w:val="14"/>
        </w:rPr>
      </w:pPr>
      <w:r w:rsidRPr="009D0042">
        <w:rPr>
          <w:sz w:val="14"/>
        </w:rPr>
        <w:t>Trump has said the U.S. pays disproportionately for foreign aid and he wants other countries to shoulder more of the burden.</w:t>
      </w:r>
    </w:p>
    <w:p w14:paraId="157DDB0F" w14:textId="77777777" w:rsidR="00D06111" w:rsidRPr="009D0042" w:rsidRDefault="00D06111" w:rsidP="00D06111">
      <w:pPr>
        <w:rPr>
          <w:rStyle w:val="Emphasis"/>
        </w:rPr>
      </w:pPr>
      <w:r w:rsidRPr="009D0042">
        <w:rPr>
          <w:sz w:val="14"/>
        </w:rPr>
        <w:t xml:space="preserve">The Democrats' 91-page report listed ways, </w:t>
      </w:r>
      <w:r w:rsidRPr="009D0042">
        <w:rPr>
          <w:rStyle w:val="StyleUnderline"/>
        </w:rPr>
        <w:t xml:space="preserve">from broadcasting to health programs and development efforts, that committee researchers said </w:t>
      </w:r>
      <w:r w:rsidRPr="009D0042">
        <w:rPr>
          <w:rStyle w:val="Emphasis"/>
        </w:rPr>
        <w:t>China is expanding its influence.</w:t>
      </w:r>
    </w:p>
    <w:p w14:paraId="18497869" w14:textId="77777777" w:rsidR="00D06111" w:rsidRPr="009D0042" w:rsidRDefault="00D06111" w:rsidP="00D06111">
      <w:pPr>
        <w:rPr>
          <w:rStyle w:val="StyleUnderline"/>
        </w:rPr>
      </w:pPr>
      <w:r w:rsidRPr="009D0042">
        <w:rPr>
          <w:rStyle w:val="StyleUnderline"/>
        </w:rPr>
        <w:t xml:space="preserve">It lists dozens of cases in which the committee researchers found that </w:t>
      </w:r>
      <w:r w:rsidRPr="009D0042">
        <w:rPr>
          <w:rStyle w:val="Emphasis"/>
        </w:rPr>
        <w:t>China had stepped in as the U.S. eliminated or cut back international programs</w:t>
      </w:r>
      <w:r w:rsidRPr="009D0042">
        <w:rPr>
          <w:rStyle w:val="StyleUnderline"/>
        </w:rPr>
        <w:t>, from funding vaccines and providing food to infrastructure development.</w:t>
      </w:r>
    </w:p>
    <w:p w14:paraId="559D2331" w14:textId="77777777" w:rsidR="00D06111" w:rsidRPr="009D0042" w:rsidRDefault="00D06111" w:rsidP="00D06111">
      <w:pPr>
        <w:rPr>
          <w:rStyle w:val="StyleUnderline"/>
        </w:rPr>
      </w:pPr>
      <w:r w:rsidRPr="009D0042">
        <w:rPr>
          <w:rStyle w:val="StyleUnderline"/>
        </w:rPr>
        <w:t>For example, in Africa, as the U.S. terminated food assistance programs, China in March donated $2 million in rice to Uganda. In May, after the U.S. terminated a $37 million HIV/AIDS grant in Zambia, China said it would help the African nation fight HIV/AIDS, including by donating 500,000 rapid HIV testing kits and planning more meetings to discuss its continued partnership on the issue.</w:t>
      </w:r>
    </w:p>
    <w:p w14:paraId="085C00D8" w14:textId="77777777" w:rsidR="00D06111" w:rsidRPr="009D0042" w:rsidRDefault="00D06111" w:rsidP="00D06111">
      <w:pPr>
        <w:rPr>
          <w:rStyle w:val="StyleUnderline"/>
        </w:rPr>
      </w:pPr>
      <w:r w:rsidRPr="009D0042">
        <w:rPr>
          <w:sz w:val="14"/>
        </w:rPr>
        <w:t xml:space="preserve">In Southeast Asia, </w:t>
      </w:r>
      <w:r w:rsidRPr="009D0042">
        <w:rPr>
          <w:rStyle w:val="StyleUnderline"/>
        </w:rPr>
        <w:t>Chinese President Xi Jinping embarked on a tour to meet with leaders in Vietnam, Cambodia and Malaysia, the report said. The trip yielded an agreement in Vietnam for railroad connections, 37 cooperation agreements in Cambodia in sectors including energy, education and infrastructure and technical and manufacturing exchanges in Malaysia.</w:t>
      </w:r>
    </w:p>
    <w:p w14:paraId="72B652EA" w14:textId="662E184B" w:rsidR="00D06111" w:rsidRDefault="00D06111" w:rsidP="00D06111">
      <w:pPr>
        <w:rPr>
          <w:rStyle w:val="StyleUnderline"/>
        </w:rPr>
      </w:pPr>
      <w:r w:rsidRPr="009D0042">
        <w:rPr>
          <w:rStyle w:val="StyleUnderline"/>
        </w:rPr>
        <w:t>And in Latin America, China in May hosted the "China-Latin American and the Caribbean Forum" and announced it would provide a $9 billion credit line and additional infrastructure investments for the region.</w:t>
      </w:r>
    </w:p>
    <w:p w14:paraId="34348F36" w14:textId="77777777" w:rsidR="001D7566" w:rsidRDefault="001D7566" w:rsidP="001D7566">
      <w:pPr>
        <w:pStyle w:val="Heading3"/>
      </w:pPr>
      <w:r>
        <w:t>Transition---AT: Retrenchment Bad---2NC</w:t>
      </w:r>
    </w:p>
    <w:p w14:paraId="5F66D65E" w14:textId="77777777" w:rsidR="001D7566" w:rsidRPr="007D0E11" w:rsidRDefault="001D7566" w:rsidP="001D7566">
      <w:pPr>
        <w:pStyle w:val="Heading4"/>
      </w:pPr>
      <w:r>
        <w:t xml:space="preserve">It’s </w:t>
      </w:r>
      <w:r w:rsidRPr="007D0E11">
        <w:rPr>
          <w:u w:val="single"/>
        </w:rPr>
        <w:t>inevitable</w:t>
      </w:r>
      <w:r>
        <w:t xml:space="preserve">, clinging is </w:t>
      </w:r>
      <w:r w:rsidRPr="007D0E11">
        <w:rPr>
          <w:u w:val="single"/>
        </w:rPr>
        <w:t>bad</w:t>
      </w:r>
      <w:r>
        <w:t xml:space="preserve">, AND </w:t>
      </w:r>
      <w:r w:rsidRPr="007D0E11">
        <w:rPr>
          <w:u w:val="single"/>
        </w:rPr>
        <w:t>empirically disproven</w:t>
      </w:r>
      <w:r>
        <w:t xml:space="preserve">. </w:t>
      </w:r>
    </w:p>
    <w:p w14:paraId="073AC67E" w14:textId="77777777" w:rsidR="001D7566" w:rsidRDefault="001D7566" w:rsidP="001D7566">
      <w:r w:rsidRPr="00484A74">
        <w:rPr>
          <w:rStyle w:val="Style13ptBold"/>
        </w:rPr>
        <w:t>Constantini ’23</w:t>
      </w:r>
      <w:r>
        <w:t xml:space="preserve"> [Anthony; </w:t>
      </w:r>
      <w:r w:rsidRPr="00484A74">
        <w:t>political and foreign policy analyst.</w:t>
      </w:r>
      <w:r>
        <w:t xml:space="preserve"> October 5; “The End of Hegemony is Not the End of America,” Real Clear World, </w:t>
      </w:r>
      <w:r w:rsidRPr="00484A74">
        <w:t>https://www.realclearworld.com/articles/2023/10/05/the_end_of_hegemony_is_not_the_end_of_america_984034.html</w:t>
      </w:r>
      <w:r>
        <w:t>; //ff]</w:t>
      </w:r>
    </w:p>
    <w:p w14:paraId="74DD8A4A" w14:textId="77777777" w:rsidR="001D7566" w:rsidRPr="007D0E11" w:rsidRDefault="001D7566" w:rsidP="001D7566">
      <w:pPr>
        <w:rPr>
          <w:sz w:val="16"/>
        </w:rPr>
      </w:pPr>
      <w:r w:rsidRPr="001A2824">
        <w:rPr>
          <w:u w:val="single"/>
        </w:rPr>
        <w:t xml:space="preserve">For the </w:t>
      </w:r>
      <w:r w:rsidRPr="007D0E11">
        <w:rPr>
          <w:rStyle w:val="Emphasis"/>
        </w:rPr>
        <w:t>past 30 years</w:t>
      </w:r>
      <w:r w:rsidRPr="001A2824">
        <w:rPr>
          <w:u w:val="single"/>
        </w:rPr>
        <w:t xml:space="preserve">, America has been playing a game of </w:t>
      </w:r>
      <w:r w:rsidRPr="007D0E11">
        <w:rPr>
          <w:rStyle w:val="Emphasis"/>
        </w:rPr>
        <w:t>whack-a-mole</w:t>
      </w:r>
      <w:r w:rsidRPr="001A2824">
        <w:rPr>
          <w:u w:val="single"/>
        </w:rPr>
        <w:t xml:space="preserve">, trying desperately to </w:t>
      </w:r>
      <w:r w:rsidRPr="007D0E11">
        <w:rPr>
          <w:rStyle w:val="Emphasis"/>
        </w:rPr>
        <w:t>beat back</w:t>
      </w:r>
      <w:r w:rsidRPr="001A2824">
        <w:rPr>
          <w:u w:val="single"/>
        </w:rPr>
        <w:t xml:space="preserve"> any threats to its </w:t>
      </w:r>
      <w:r w:rsidRPr="007D0E11">
        <w:rPr>
          <w:rStyle w:val="Emphasis"/>
        </w:rPr>
        <w:t>unipolar hegemony</w:t>
      </w:r>
      <w:r w:rsidRPr="001A2824">
        <w:rPr>
          <w:u w:val="single"/>
        </w:rPr>
        <w:t xml:space="preserve">. But if recent reports are any indication, that game may soon be </w:t>
      </w:r>
      <w:r w:rsidRPr="007D0E11">
        <w:rPr>
          <w:rStyle w:val="Emphasis"/>
        </w:rPr>
        <w:t>coming to a close</w:t>
      </w:r>
      <w:r w:rsidRPr="007D0E11">
        <w:rPr>
          <w:sz w:val="16"/>
        </w:rPr>
        <w:t>. Whether or not that ending is a bad thing depends entirely on how American leaders proceed.</w:t>
      </w:r>
    </w:p>
    <w:p w14:paraId="720F33C3" w14:textId="77777777" w:rsidR="001D7566" w:rsidRPr="007D0E11" w:rsidRDefault="001D7566" w:rsidP="001D7566">
      <w:pPr>
        <w:rPr>
          <w:sz w:val="16"/>
        </w:rPr>
      </w:pPr>
      <w:r w:rsidRPr="001A2824">
        <w:rPr>
          <w:u w:val="single"/>
        </w:rPr>
        <w:t xml:space="preserve">The announcement that </w:t>
      </w:r>
      <w:r w:rsidRPr="007D0E11">
        <w:rPr>
          <w:rStyle w:val="Emphasis"/>
        </w:rPr>
        <w:t>BRICS</w:t>
      </w:r>
      <w:r w:rsidRPr="007D0E11">
        <w:rPr>
          <w:sz w:val="16"/>
        </w:rPr>
        <w:t xml:space="preserve">—the loose alliance of Brazil, Russia, India, China, and South Africa, </w:t>
      </w:r>
      <w:r w:rsidRPr="001A2824">
        <w:rPr>
          <w:u w:val="single"/>
        </w:rPr>
        <w:t xml:space="preserve">an answer of sorts to the G7—are about to expand has produced much </w:t>
      </w:r>
      <w:r w:rsidRPr="007D0E11">
        <w:rPr>
          <w:rStyle w:val="Emphasis"/>
        </w:rPr>
        <w:t>teeth gnashing</w:t>
      </w:r>
      <w:r w:rsidRPr="001A2824">
        <w:rPr>
          <w:u w:val="single"/>
        </w:rPr>
        <w:t xml:space="preserve">. The addition of Saudi Arabia, Iran, the UAE, Ethiopia, Egypt, and Argentina has been portrayed by some as the </w:t>
      </w:r>
      <w:r w:rsidRPr="007D0E11">
        <w:rPr>
          <w:rStyle w:val="Emphasis"/>
        </w:rPr>
        <w:t>end</w:t>
      </w:r>
      <w:r w:rsidRPr="007D0E11">
        <w:rPr>
          <w:rStyle w:val="StyleUnderline"/>
        </w:rPr>
        <w:t xml:space="preserve"> of American</w:t>
      </w:r>
      <w:r w:rsidRPr="001A2824">
        <w:rPr>
          <w:u w:val="single"/>
        </w:rPr>
        <w:t xml:space="preserve"> and Western </w:t>
      </w:r>
      <w:r w:rsidRPr="007D0E11">
        <w:rPr>
          <w:rStyle w:val="Emphasis"/>
        </w:rPr>
        <w:t>hegemony</w:t>
      </w:r>
      <w:r w:rsidRPr="007D0E11">
        <w:rPr>
          <w:sz w:val="16"/>
        </w:rPr>
        <w:t xml:space="preserve">. Brazil’s president declared that the world “will no longer be the same.” French President Emmanuel </w:t>
      </w:r>
      <w:r w:rsidRPr="001A2824">
        <w:rPr>
          <w:u w:val="single"/>
        </w:rPr>
        <w:t xml:space="preserve">Macron lamented that the expansion was a </w:t>
      </w:r>
      <w:r w:rsidRPr="007D0E11">
        <w:rPr>
          <w:rStyle w:val="Emphasis"/>
        </w:rPr>
        <w:t>threat</w:t>
      </w:r>
      <w:r w:rsidRPr="001A2824">
        <w:rPr>
          <w:u w:val="single"/>
        </w:rPr>
        <w:t xml:space="preserve"> to the </w:t>
      </w:r>
      <w:r w:rsidRPr="007D0E11">
        <w:rPr>
          <w:rStyle w:val="Emphasis"/>
        </w:rPr>
        <w:t>Western order</w:t>
      </w:r>
      <w:r w:rsidRPr="007D0E11">
        <w:rPr>
          <w:sz w:val="16"/>
        </w:rPr>
        <w:t>.</w:t>
      </w:r>
    </w:p>
    <w:p w14:paraId="4C41BBD9" w14:textId="77777777" w:rsidR="001D7566" w:rsidRPr="007D0E11" w:rsidRDefault="001D7566" w:rsidP="001D7566">
      <w:pPr>
        <w:rPr>
          <w:sz w:val="16"/>
        </w:rPr>
      </w:pPr>
      <w:r w:rsidRPr="007D0E11">
        <w:rPr>
          <w:sz w:val="16"/>
        </w:rPr>
        <w:t>To be clear, the states being added to BRICS are no small fish: Saudi Arabia has long been a key American partner, and Iran has long been a serious American enemy. That they are both joining together in one organization is noteworthy. Likewise, Argentina’s addition may indicate the bloc is strengthening in South America. And there are many nations who are willing to join, from Indonesia to Algeria to Venezuela.</w:t>
      </w:r>
    </w:p>
    <w:p w14:paraId="10D03EFD" w14:textId="77777777" w:rsidR="001D7566" w:rsidRPr="007D0E11" w:rsidRDefault="001D7566" w:rsidP="001D7566">
      <w:pPr>
        <w:rPr>
          <w:sz w:val="16"/>
        </w:rPr>
      </w:pPr>
      <w:r w:rsidRPr="007D0E11">
        <w:rPr>
          <w:sz w:val="16"/>
        </w:rPr>
        <w:t>But there are many reasons to resist any teeth gnashing.</w:t>
      </w:r>
    </w:p>
    <w:p w14:paraId="200D2A82" w14:textId="77777777" w:rsidR="001D7566" w:rsidRPr="007D0E11" w:rsidRDefault="001D7566" w:rsidP="001D7566">
      <w:pPr>
        <w:rPr>
          <w:sz w:val="16"/>
        </w:rPr>
      </w:pPr>
      <w:r w:rsidRPr="007D0E11">
        <w:rPr>
          <w:sz w:val="16"/>
        </w:rPr>
        <w:t>For starters, there is nothing inherently linking the core group members. The original name was coined by an economist who, in 2001, calculated that in 2050 those five countries would dominate the global economy. Today, such a prediction would almost seem farcical. While China and India are of course big players in the international arena, China’s growth is already beginning to slow down, and the notion that Russia or South Africa will be dominating the global economy in 30 years is almost silly.</w:t>
      </w:r>
    </w:p>
    <w:p w14:paraId="3424725A" w14:textId="77777777" w:rsidR="001D7566" w:rsidRPr="007D0E11" w:rsidRDefault="001D7566" w:rsidP="001D7566">
      <w:pPr>
        <w:rPr>
          <w:sz w:val="16"/>
        </w:rPr>
      </w:pPr>
      <w:r w:rsidRPr="007D0E11">
        <w:rPr>
          <w:sz w:val="16"/>
        </w:rPr>
        <w:t>Secondly, many of its members are friendly with the United States. Just because a state is now a BRICS member does not mean they will always be, nor does it mean that they have stabbed America in the back. India’s Prime Minister Narendra Modi had a close personal relationship with former President Donald Trump, as did former Brazilian President Jair Bolsonaro, who only just barely lost his re-election campaign. Likewise, while Argentina is currently led by the center-left, it may be about to elect a libertarian who has already declared his intention to withdraw from BRICS should he become president.</w:t>
      </w:r>
    </w:p>
    <w:p w14:paraId="7543B837" w14:textId="77777777" w:rsidR="001D7566" w:rsidRPr="007D0E11" w:rsidRDefault="001D7566" w:rsidP="001D7566">
      <w:pPr>
        <w:rPr>
          <w:sz w:val="16"/>
        </w:rPr>
      </w:pPr>
      <w:r w:rsidRPr="007D0E11">
        <w:rPr>
          <w:sz w:val="16"/>
        </w:rPr>
        <w:t>Thirdly, this is not a military organization; even if it was, as it is so spread out, it would be impossibly unwieldy. Instead, it is essentially a discussion forum. And with even more voices—some of whom, like Saudi Arabia, are not as opposed to the West as are, say, China and Russia—the impact of the group may very well be diluted by more membership, rendering it even less of a threat to the West.</w:t>
      </w:r>
    </w:p>
    <w:p w14:paraId="41FF07CC" w14:textId="77777777" w:rsidR="001D7566" w:rsidRPr="007D0E11" w:rsidRDefault="001D7566" w:rsidP="001D7566">
      <w:pPr>
        <w:rPr>
          <w:sz w:val="16"/>
        </w:rPr>
      </w:pPr>
      <w:r w:rsidRPr="007D0E11">
        <w:rPr>
          <w:sz w:val="16"/>
        </w:rPr>
        <w:t xml:space="preserve">But with this all said, expansion should not inherently be dismissed; with China leading the way, the group certainly is aimed at ending Western hegemony and very well could succeed in at least in heavily chipping away at it. However, one then has to consider the question: </w:t>
      </w:r>
      <w:r w:rsidRPr="007D0E11">
        <w:rPr>
          <w:rStyle w:val="Emphasis"/>
        </w:rPr>
        <w:t>why</w:t>
      </w:r>
      <w:r w:rsidRPr="007D0E11">
        <w:rPr>
          <w:sz w:val="16"/>
        </w:rPr>
        <w:t xml:space="preserve">, exactly, </w:t>
      </w:r>
      <w:r w:rsidRPr="004D5D95">
        <w:rPr>
          <w:u w:val="single"/>
        </w:rPr>
        <w:t>should America be concerned over losing hegemony?</w:t>
      </w:r>
    </w:p>
    <w:p w14:paraId="6FDAF3A6" w14:textId="77777777" w:rsidR="001D7566" w:rsidRPr="007D0E11" w:rsidRDefault="001D7566" w:rsidP="001D7566">
      <w:pPr>
        <w:rPr>
          <w:sz w:val="16"/>
        </w:rPr>
      </w:pPr>
      <w:r w:rsidRPr="004D5D95">
        <w:rPr>
          <w:u w:val="single"/>
        </w:rPr>
        <w:t xml:space="preserve">Historically speaking, </w:t>
      </w:r>
      <w:r w:rsidRPr="007D0E11">
        <w:rPr>
          <w:rStyle w:val="Emphasis"/>
        </w:rPr>
        <w:t>no nation in history</w:t>
      </w:r>
      <w:r w:rsidRPr="004D5D95">
        <w:rPr>
          <w:u w:val="single"/>
        </w:rPr>
        <w:t xml:space="preserve"> has had the </w:t>
      </w:r>
      <w:r w:rsidRPr="007D0E11">
        <w:rPr>
          <w:rStyle w:val="Emphasis"/>
        </w:rPr>
        <w:t>sort of hegemony</w:t>
      </w:r>
      <w:r w:rsidRPr="004D5D95">
        <w:rPr>
          <w:u w:val="single"/>
        </w:rPr>
        <w:t xml:space="preserve"> America enjoys</w:t>
      </w:r>
      <w:r w:rsidRPr="007D0E11">
        <w:rPr>
          <w:sz w:val="16"/>
        </w:rPr>
        <w:t xml:space="preserve">. Its potential impending loss of hegemony is frequently compared to the Roman Empire's loss of hegemony. But </w:t>
      </w:r>
      <w:r w:rsidRPr="004D5D95">
        <w:rPr>
          <w:u w:val="single"/>
        </w:rPr>
        <w:t xml:space="preserve">Rome’s hegemony was </w:t>
      </w:r>
      <w:r w:rsidRPr="007D0E11">
        <w:rPr>
          <w:rStyle w:val="Emphasis"/>
        </w:rPr>
        <w:t>fundamentally different</w:t>
      </w:r>
      <w:r w:rsidRPr="004D5D95">
        <w:rPr>
          <w:u w:val="single"/>
        </w:rPr>
        <w:t xml:space="preserve"> from America’s: while the empire did rule its world, its “world” was that of the Mediterranean and Western Europe. Any crack in its hegemony meant a </w:t>
      </w:r>
      <w:r w:rsidRPr="007D0E11">
        <w:rPr>
          <w:rStyle w:val="Emphasis"/>
        </w:rPr>
        <w:t>literal crack</w:t>
      </w:r>
      <w:r w:rsidRPr="004D5D95">
        <w:rPr>
          <w:u w:val="single"/>
        </w:rPr>
        <w:t xml:space="preserve"> in the empire</w:t>
      </w:r>
      <w:r w:rsidRPr="007D0E11">
        <w:rPr>
          <w:sz w:val="16"/>
        </w:rPr>
        <w:t>.</w:t>
      </w:r>
    </w:p>
    <w:p w14:paraId="3DC21FA4" w14:textId="77777777" w:rsidR="001D7566" w:rsidRPr="007D0E11" w:rsidRDefault="001D7566" w:rsidP="001D7566">
      <w:pPr>
        <w:rPr>
          <w:sz w:val="16"/>
        </w:rPr>
      </w:pPr>
      <w:r w:rsidRPr="004D5D95">
        <w:rPr>
          <w:u w:val="single"/>
        </w:rPr>
        <w:t xml:space="preserve">Upon losing their hegemony, the Eastern Roman Empire </w:t>
      </w:r>
      <w:r w:rsidRPr="007D0E11">
        <w:rPr>
          <w:rStyle w:val="Emphasis"/>
        </w:rPr>
        <w:t>lasted for another 900 years</w:t>
      </w:r>
      <w:r w:rsidRPr="004D5D95">
        <w:rPr>
          <w:u w:val="single"/>
        </w:rPr>
        <w:t xml:space="preserve">, for much of that time as a </w:t>
      </w:r>
      <w:r w:rsidRPr="007D0E11">
        <w:rPr>
          <w:rStyle w:val="Emphasis"/>
        </w:rPr>
        <w:t>major regional power</w:t>
      </w:r>
      <w:r w:rsidRPr="007D0E11">
        <w:rPr>
          <w:u w:val="single"/>
        </w:rPr>
        <w:t xml:space="preserve">. While the loss of the British Empire’s hegemony post-World War II meant a severe decline of status, the tiny British Isles always </w:t>
      </w:r>
      <w:r w:rsidRPr="007D0E11">
        <w:rPr>
          <w:rStyle w:val="Emphasis"/>
        </w:rPr>
        <w:t>depended upon its colonies</w:t>
      </w:r>
      <w:r w:rsidRPr="007D0E11">
        <w:rPr>
          <w:u w:val="single"/>
        </w:rPr>
        <w:t xml:space="preserve"> for greatness; America has </w:t>
      </w:r>
      <w:r w:rsidRPr="007D0E11">
        <w:rPr>
          <w:rStyle w:val="Emphasis"/>
        </w:rPr>
        <w:t>no such dependency</w:t>
      </w:r>
      <w:r w:rsidRPr="007D0E11">
        <w:rPr>
          <w:sz w:val="16"/>
        </w:rPr>
        <w:t xml:space="preserve">. Plus, </w:t>
      </w:r>
      <w:r w:rsidRPr="007D0E11">
        <w:rPr>
          <w:u w:val="single"/>
        </w:rPr>
        <w:t xml:space="preserve">Britain’s hegemony </w:t>
      </w:r>
      <w:r w:rsidRPr="007D0E11">
        <w:rPr>
          <w:rStyle w:val="Emphasis"/>
        </w:rPr>
        <w:t>never reached America’s extent</w:t>
      </w:r>
      <w:r w:rsidRPr="007D0E11">
        <w:rPr>
          <w:u w:val="single"/>
        </w:rPr>
        <w:t xml:space="preserve">, and was </w:t>
      </w:r>
      <w:r w:rsidRPr="007D0E11">
        <w:rPr>
          <w:rStyle w:val="Emphasis"/>
        </w:rPr>
        <w:t>frequently challenged</w:t>
      </w:r>
      <w:r w:rsidRPr="007D0E11">
        <w:rPr>
          <w:u w:val="single"/>
        </w:rPr>
        <w:t xml:space="preserve"> by France and then Germany—twice</w:t>
      </w:r>
      <w:r w:rsidRPr="007D0E11">
        <w:rPr>
          <w:sz w:val="16"/>
        </w:rPr>
        <w:t>.</w:t>
      </w:r>
    </w:p>
    <w:p w14:paraId="5B44A57A" w14:textId="77777777" w:rsidR="001D7566" w:rsidRPr="007D0E11" w:rsidRDefault="001D7566" w:rsidP="001D7566">
      <w:pPr>
        <w:rPr>
          <w:sz w:val="16"/>
        </w:rPr>
      </w:pPr>
      <w:r w:rsidRPr="007D0E11">
        <w:rPr>
          <w:u w:val="single"/>
        </w:rPr>
        <w:t xml:space="preserve">America losing hegemony is less of a decline and more of a </w:t>
      </w:r>
      <w:r w:rsidRPr="007D0E11">
        <w:rPr>
          <w:rStyle w:val="Emphasis"/>
        </w:rPr>
        <w:t>reversion to reality</w:t>
      </w:r>
      <w:r w:rsidRPr="007D0E11">
        <w:rPr>
          <w:u w:val="single"/>
        </w:rPr>
        <w:t xml:space="preserve">, the end of an </w:t>
      </w:r>
      <w:r w:rsidRPr="007D0E11">
        <w:rPr>
          <w:rStyle w:val="Emphasis"/>
        </w:rPr>
        <w:t>inflation</w:t>
      </w:r>
      <w:r w:rsidRPr="007D0E11">
        <w:rPr>
          <w:sz w:val="16"/>
        </w:rPr>
        <w:t xml:space="preserve">. Realist scholars from Henry Kissinger on down have consistently argued that, generally, </w:t>
      </w:r>
      <w:r w:rsidRPr="007D0E11">
        <w:rPr>
          <w:u w:val="single"/>
        </w:rPr>
        <w:t xml:space="preserve">world order reacts </w:t>
      </w:r>
      <w:r w:rsidRPr="007D0E11">
        <w:rPr>
          <w:rStyle w:val="Emphasis"/>
        </w:rPr>
        <w:t>against unipolarity</w:t>
      </w:r>
      <w:r w:rsidRPr="007D0E11">
        <w:rPr>
          <w:u w:val="single"/>
        </w:rPr>
        <w:t xml:space="preserve">. For 30 years America has desperately tried to </w:t>
      </w:r>
      <w:r w:rsidRPr="007D0E11">
        <w:rPr>
          <w:rStyle w:val="Emphasis"/>
        </w:rPr>
        <w:t>taper down</w:t>
      </w:r>
      <w:r w:rsidRPr="007D0E11">
        <w:rPr>
          <w:u w:val="single"/>
        </w:rPr>
        <w:t xml:space="preserve"> any challenges to its rule; it is only natural that eventually, those being tapered down would </w:t>
      </w:r>
      <w:r w:rsidRPr="007D0E11">
        <w:rPr>
          <w:rStyle w:val="Emphasis"/>
        </w:rPr>
        <w:t>prefer having it another way</w:t>
      </w:r>
      <w:r w:rsidRPr="007D0E11">
        <w:rPr>
          <w:sz w:val="16"/>
        </w:rPr>
        <w:t>.</w:t>
      </w:r>
    </w:p>
    <w:p w14:paraId="738D1D6C" w14:textId="77777777" w:rsidR="001D7566" w:rsidRPr="007D0E11" w:rsidRDefault="001D7566" w:rsidP="001D7566">
      <w:pPr>
        <w:rPr>
          <w:sz w:val="16"/>
        </w:rPr>
      </w:pPr>
      <w:r w:rsidRPr="007D0E11">
        <w:rPr>
          <w:u w:val="single"/>
        </w:rPr>
        <w:t xml:space="preserve">The fact that America has benefited from the unipolar moment as long as it has is an </w:t>
      </w:r>
      <w:r w:rsidRPr="007D0E11">
        <w:rPr>
          <w:rStyle w:val="Emphasis"/>
        </w:rPr>
        <w:t>historically unprecedented occurrence</w:t>
      </w:r>
      <w:r w:rsidRPr="007D0E11">
        <w:rPr>
          <w:u w:val="single"/>
        </w:rPr>
        <w:t xml:space="preserve">. But as that hegemony inevitably </w:t>
      </w:r>
      <w:r w:rsidRPr="007D0E11">
        <w:rPr>
          <w:rStyle w:val="Emphasis"/>
        </w:rPr>
        <w:t>comes to an end</w:t>
      </w:r>
      <w:r w:rsidRPr="007D0E11">
        <w:rPr>
          <w:u w:val="single"/>
        </w:rPr>
        <w:t>, we can</w:t>
      </w:r>
      <w:r w:rsidRPr="007D0E11">
        <w:rPr>
          <w:sz w:val="16"/>
        </w:rPr>
        <w:t>—instead of raging against the wind—</w:t>
      </w:r>
      <w:r w:rsidRPr="007D0E11">
        <w:rPr>
          <w:rStyle w:val="Emphasis"/>
        </w:rPr>
        <w:t>manage the transition</w:t>
      </w:r>
      <w:r w:rsidRPr="007D0E11">
        <w:rPr>
          <w:u w:val="single"/>
        </w:rPr>
        <w:t xml:space="preserve"> from a unipolar order to a multipolar order in a way which best suits us</w:t>
      </w:r>
      <w:r w:rsidRPr="007D0E11">
        <w:rPr>
          <w:sz w:val="16"/>
        </w:rPr>
        <w:t>. The United States can maintain its borders and its security by ensuring anti-Americanism does not pervade Western Europe or East Asia in a sort of Monroe+ Doctrine. It could insist on the European Union truly integrating the defense capabilities of its member states. We can work to establish potential multipolar powers, like Japan or even Australia, as those who can stand on their own two feet, instead of trying to grab as much sand as possible, just to see it slip through our fingers.</w:t>
      </w:r>
    </w:p>
    <w:p w14:paraId="07AEABDA" w14:textId="77777777" w:rsidR="001D7566" w:rsidRPr="007D0E11" w:rsidRDefault="001D7566" w:rsidP="001D7566">
      <w:pPr>
        <w:rPr>
          <w:sz w:val="16"/>
        </w:rPr>
      </w:pPr>
      <w:r w:rsidRPr="007D0E11">
        <w:rPr>
          <w:u w:val="single"/>
        </w:rPr>
        <w:t xml:space="preserve">The problem with playing whack-a-mole is that it is </w:t>
      </w:r>
      <w:r w:rsidRPr="007D0E11">
        <w:rPr>
          <w:rStyle w:val="Emphasis"/>
        </w:rPr>
        <w:t>essentially unwinnable</w:t>
      </w:r>
      <w:r w:rsidRPr="007D0E11">
        <w:rPr>
          <w:u w:val="single"/>
        </w:rPr>
        <w:t xml:space="preserve">. Every game ends the same way: the </w:t>
      </w:r>
      <w:r w:rsidRPr="007D0E11">
        <w:rPr>
          <w:rStyle w:val="Emphasis"/>
        </w:rPr>
        <w:t>time runs out</w:t>
      </w:r>
      <w:r w:rsidRPr="007D0E11">
        <w:rPr>
          <w:u w:val="single"/>
        </w:rPr>
        <w:t xml:space="preserve">. You can compare your score to others, but when it comes to states attempting to ensure their security, the impressiveness of such scores </w:t>
      </w:r>
      <w:r w:rsidRPr="007D0E11">
        <w:rPr>
          <w:rStyle w:val="Emphasis"/>
        </w:rPr>
        <w:t>only matters in history books</w:t>
      </w:r>
      <w:r w:rsidRPr="007D0E11">
        <w:rPr>
          <w:u w:val="single"/>
        </w:rPr>
        <w:t xml:space="preserve"> written decades or centuries after the fact. “Rome lasted for such a long time” was probably </w:t>
      </w:r>
      <w:r w:rsidRPr="007D0E11">
        <w:rPr>
          <w:rStyle w:val="Emphasis"/>
        </w:rPr>
        <w:t>small comfort</w:t>
      </w:r>
      <w:r w:rsidRPr="007D0E11">
        <w:rPr>
          <w:u w:val="single"/>
        </w:rPr>
        <w:t xml:space="preserve"> to those still living there when the </w:t>
      </w:r>
      <w:r w:rsidRPr="007D0E11">
        <w:rPr>
          <w:rStyle w:val="Emphasis"/>
        </w:rPr>
        <w:t>barbarians were at the gates</w:t>
      </w:r>
      <w:r w:rsidRPr="007D0E11">
        <w:rPr>
          <w:sz w:val="16"/>
        </w:rPr>
        <w:t>.</w:t>
      </w:r>
    </w:p>
    <w:p w14:paraId="36213D2C" w14:textId="498B6F0D" w:rsidR="001D7566" w:rsidRDefault="001D7566" w:rsidP="001D7566">
      <w:pPr>
        <w:rPr>
          <w:sz w:val="16"/>
        </w:rPr>
      </w:pPr>
      <w:r w:rsidRPr="007D0E11">
        <w:rPr>
          <w:u w:val="single"/>
        </w:rPr>
        <w:t xml:space="preserve">Which means America can desperately keep trying to batter down the moles—and in doing so, can </w:t>
      </w:r>
      <w:r w:rsidRPr="007D0E11">
        <w:rPr>
          <w:rStyle w:val="Emphasis"/>
        </w:rPr>
        <w:t>fail</w:t>
      </w:r>
      <w:r w:rsidRPr="007D0E11">
        <w:rPr>
          <w:u w:val="single"/>
        </w:rPr>
        <w:t xml:space="preserve"> to establish a security architecture for the </w:t>
      </w:r>
      <w:r w:rsidRPr="007D0E11">
        <w:rPr>
          <w:rStyle w:val="Emphasis"/>
        </w:rPr>
        <w:t>coming multipolar world</w:t>
      </w:r>
      <w:r w:rsidRPr="007D0E11">
        <w:rPr>
          <w:u w:val="single"/>
        </w:rPr>
        <w:t xml:space="preserve">—or we can </w:t>
      </w:r>
      <w:r w:rsidRPr="007D0E11">
        <w:rPr>
          <w:rStyle w:val="Emphasis"/>
        </w:rPr>
        <w:t>stop playing a losing game</w:t>
      </w:r>
      <w:r w:rsidRPr="007D0E11">
        <w:rPr>
          <w:u w:val="single"/>
        </w:rPr>
        <w:t xml:space="preserve">, face </w:t>
      </w:r>
      <w:r w:rsidRPr="007D0E11">
        <w:rPr>
          <w:rStyle w:val="Emphasis"/>
        </w:rPr>
        <w:t>reality</w:t>
      </w:r>
      <w:r w:rsidRPr="007D0E11">
        <w:rPr>
          <w:u w:val="single"/>
        </w:rPr>
        <w:t>, and work on securing ourselves for the rest of the century</w:t>
      </w:r>
      <w:r w:rsidRPr="007D0E11">
        <w:rPr>
          <w:sz w:val="16"/>
        </w:rPr>
        <w:t>.</w:t>
      </w:r>
    </w:p>
    <w:p w14:paraId="21ECEC59" w14:textId="572E5323" w:rsidR="001D7566" w:rsidRDefault="001D7566" w:rsidP="001D7566">
      <w:pPr>
        <w:pStyle w:val="Heading3"/>
      </w:pPr>
      <w:r>
        <w:t>Transition---AT: Transition Wars---2NC</w:t>
      </w:r>
    </w:p>
    <w:p w14:paraId="376BEA8D" w14:textId="7B7B15FD" w:rsidR="006545F7" w:rsidRPr="006545F7" w:rsidRDefault="006545F7" w:rsidP="006545F7">
      <w:pPr>
        <w:pStyle w:val="Heading4"/>
      </w:pPr>
      <w:r>
        <w:t xml:space="preserve">No transition wars. </w:t>
      </w:r>
    </w:p>
    <w:p w14:paraId="43ADA030" w14:textId="0B579EBA" w:rsidR="006545F7" w:rsidRDefault="006545F7" w:rsidP="006545F7">
      <w:r w:rsidRPr="006545F7">
        <w:rPr>
          <w:rStyle w:val="Style13ptBold"/>
        </w:rPr>
        <w:t>Cooley ’20</w:t>
      </w:r>
      <w:r>
        <w:t xml:space="preserve"> [Alexander; </w:t>
      </w:r>
      <w:r w:rsidRPr="006545F7">
        <w:t>Claire Tow Professor of Political Science and Vice Provost for Academic Centers and Libraries at Barnard College, Columbia University, and an Academy Adjunct Faculty member at Chatham House</w:t>
      </w:r>
      <w:r>
        <w:t xml:space="preserve">. Daniel Nexon; </w:t>
      </w:r>
      <w:r w:rsidRPr="006545F7">
        <w:t>Professor at Georgetown University, with a joint appointment in the Department of Government and the School of Foreign Service.</w:t>
      </w:r>
      <w:r>
        <w:t xml:space="preserve"> March; “Introduction: This Time is Different,” </w:t>
      </w:r>
      <w:r>
        <w:rPr>
          <w:i/>
          <w:iCs/>
        </w:rPr>
        <w:t>Exit From Hegemony: The Unraveling of the Global Order</w:t>
      </w:r>
      <w:r>
        <w:t xml:space="preserve">, </w:t>
      </w:r>
      <w:r w:rsidR="00974ADF" w:rsidRPr="00974ADF">
        <w:t>https://doi.org/10.1093/oso/9780190916473.003.0001</w:t>
      </w:r>
      <w:r w:rsidR="00974ADF">
        <w:t>; //ff]</w:t>
      </w:r>
    </w:p>
    <w:p w14:paraId="38229F17" w14:textId="0D4EB9E3" w:rsidR="006545F7" w:rsidRPr="00974ADF" w:rsidRDefault="006545F7" w:rsidP="006545F7">
      <w:pPr>
        <w:rPr>
          <w:sz w:val="16"/>
        </w:rPr>
      </w:pPr>
      <w:r w:rsidRPr="00974ADF">
        <w:rPr>
          <w:sz w:val="16"/>
        </w:rPr>
        <w:t xml:space="preserve">Scholars see these developments as </w:t>
      </w:r>
      <w:r w:rsidRPr="00974ADF">
        <w:rPr>
          <w:u w:val="single"/>
        </w:rPr>
        <w:t xml:space="preserve">signs of a general </w:t>
      </w:r>
      <w:r w:rsidRPr="00974ADF">
        <w:rPr>
          <w:rStyle w:val="Emphasis"/>
        </w:rPr>
        <w:t>power transition</w:t>
      </w:r>
      <w:r w:rsidRPr="00974ADF">
        <w:rPr>
          <w:u w:val="single"/>
        </w:rPr>
        <w:t xml:space="preserve"> away from the</w:t>
      </w:r>
      <w:r w:rsidRPr="00974ADF">
        <w:rPr>
          <w:sz w:val="16"/>
        </w:rPr>
        <w:t xml:space="preserve"> </w:t>
      </w:r>
      <w:r w:rsidRPr="00974ADF">
        <w:rPr>
          <w:rStyle w:val="Emphasis"/>
        </w:rPr>
        <w:t>U</w:t>
      </w:r>
      <w:r w:rsidRPr="00974ADF">
        <w:rPr>
          <w:sz w:val="16"/>
        </w:rPr>
        <w:t xml:space="preserve">nited </w:t>
      </w:r>
      <w:r w:rsidRPr="00974ADF">
        <w:rPr>
          <w:rStyle w:val="Emphasis"/>
        </w:rPr>
        <w:t>S</w:t>
      </w:r>
      <w:r w:rsidRPr="00974ADF">
        <w:rPr>
          <w:sz w:val="16"/>
        </w:rPr>
        <w:t xml:space="preserve">tates. During such transitions, the leading power—or “hegemon”—faces increasing difficulties in maintaining its preferred international order; its relative decline encourages other states unhappy with that order to seek to renegotiate terms, build alternative arrangements of one kind or another, probe for weaknesses, and even directly challenge the dominant power or its allies. </w:t>
      </w:r>
      <w:r w:rsidRPr="00974ADF">
        <w:rPr>
          <w:rStyle w:val="StyleUnderline"/>
        </w:rPr>
        <w:t xml:space="preserve">In the </w:t>
      </w:r>
      <w:r w:rsidRPr="00974ADF">
        <w:rPr>
          <w:rStyle w:val="Emphasis"/>
        </w:rPr>
        <w:t>worst-case scenario</w:t>
      </w:r>
      <w:r w:rsidRPr="00974ADF">
        <w:rPr>
          <w:rStyle w:val="StyleUnderline"/>
        </w:rPr>
        <w:t>, peaceful adjustment to the changing distribution of military and economic capabilities proves impossible</w:t>
      </w:r>
      <w:r w:rsidRPr="00974ADF">
        <w:rPr>
          <w:sz w:val="16"/>
        </w:rPr>
        <w:t xml:space="preserve">; as it did in World War I and World War II, </w:t>
      </w:r>
      <w:r w:rsidRPr="00974ADF">
        <w:rPr>
          <w:u w:val="single"/>
        </w:rPr>
        <w:t>the system collapses into a devastating great-power war</w:t>
      </w:r>
      <w:r w:rsidRPr="00974ADF">
        <w:rPr>
          <w:sz w:val="16"/>
        </w:rPr>
        <w:t>.9</w:t>
      </w:r>
    </w:p>
    <w:p w14:paraId="70B1BCA8" w14:textId="1F8C3945" w:rsidR="006545F7" w:rsidRPr="00974ADF" w:rsidRDefault="006545F7" w:rsidP="006545F7">
      <w:pPr>
        <w:rPr>
          <w:sz w:val="16"/>
        </w:rPr>
      </w:pPr>
      <w:r w:rsidRPr="00974ADF">
        <w:rPr>
          <w:u w:val="single"/>
        </w:rPr>
        <w:t>This possibility</w:t>
      </w:r>
      <w:r w:rsidRPr="00974ADF">
        <w:rPr>
          <w:sz w:val="16"/>
        </w:rPr>
        <w:t xml:space="preserve">, which political scientist Graham Allison calls </w:t>
      </w:r>
      <w:r w:rsidRPr="00974ADF">
        <w:rPr>
          <w:u w:val="single"/>
        </w:rPr>
        <w:t>the “</w:t>
      </w:r>
      <w:r w:rsidRPr="00974ADF">
        <w:rPr>
          <w:rStyle w:val="Emphasis"/>
        </w:rPr>
        <w:t>Thucydides Trap</w:t>
      </w:r>
      <w:r w:rsidRPr="00974ADF">
        <w:rPr>
          <w:u w:val="single"/>
        </w:rPr>
        <w:t xml:space="preserve">,” is currently something of a </w:t>
      </w:r>
      <w:r w:rsidRPr="00974ADF">
        <w:rPr>
          <w:rStyle w:val="Emphasis"/>
        </w:rPr>
        <w:t>minor obsession</w:t>
      </w:r>
      <w:r w:rsidRPr="00974ADF">
        <w:rPr>
          <w:u w:val="single"/>
        </w:rPr>
        <w:t xml:space="preserve"> in foreign</w:t>
      </w:r>
      <w:r w:rsidR="00974ADF" w:rsidRPr="00974ADF">
        <w:rPr>
          <w:u w:val="single"/>
        </w:rPr>
        <w:t xml:space="preserve"> </w:t>
      </w:r>
      <w:r w:rsidRPr="00974ADF">
        <w:rPr>
          <w:u w:val="single"/>
        </w:rPr>
        <w:t>policy circles</w:t>
      </w:r>
      <w:r w:rsidRPr="00974ADF">
        <w:rPr>
          <w:sz w:val="16"/>
        </w:rPr>
        <w:t xml:space="preserve">. However, </w:t>
      </w:r>
      <w:r w:rsidRPr="00974ADF">
        <w:rPr>
          <w:rStyle w:val="Emphasis"/>
        </w:rPr>
        <w:t>American hegemony can unravel without anyone ever firing a shot</w:t>
      </w:r>
      <w:r w:rsidRPr="00974ADF">
        <w:rPr>
          <w:sz w:val="16"/>
        </w:rPr>
        <w:t xml:space="preserve">. In this book, we contend that </w:t>
      </w:r>
      <w:r w:rsidRPr="00974ADF">
        <w:rPr>
          <w:u w:val="single"/>
        </w:rPr>
        <w:t xml:space="preserve">the international system has </w:t>
      </w:r>
      <w:r w:rsidRPr="00974ADF">
        <w:rPr>
          <w:rStyle w:val="Emphasis"/>
        </w:rPr>
        <w:t>already gone</w:t>
      </w:r>
      <w:r w:rsidRPr="00974ADF">
        <w:rPr>
          <w:u w:val="single"/>
        </w:rPr>
        <w:t xml:space="preserve"> quite far down </w:t>
      </w:r>
      <w:r w:rsidRPr="00974ADF">
        <w:rPr>
          <w:rStyle w:val="Emphasis"/>
        </w:rPr>
        <w:t>several</w:t>
      </w:r>
      <w:r w:rsidRPr="00974ADF">
        <w:rPr>
          <w:u w:val="single"/>
        </w:rPr>
        <w:t xml:space="preserve"> pathways </w:t>
      </w:r>
      <w:r w:rsidRPr="00974ADF">
        <w:rPr>
          <w:rStyle w:val="Emphasis"/>
        </w:rPr>
        <w:t>out of hegemony</w:t>
      </w:r>
      <w:r w:rsidRPr="00974ADF">
        <w:rPr>
          <w:u w:val="single"/>
        </w:rPr>
        <w:t xml:space="preserve">. These include </w:t>
      </w:r>
      <w:r w:rsidRPr="00974ADF">
        <w:rPr>
          <w:rStyle w:val="Emphasis"/>
        </w:rPr>
        <w:t>great power challenges</w:t>
      </w:r>
      <w:r w:rsidRPr="00974ADF">
        <w:rPr>
          <w:u w:val="single"/>
        </w:rPr>
        <w:t xml:space="preserve">, </w:t>
      </w:r>
      <w:r w:rsidRPr="00974ADF">
        <w:rPr>
          <w:rStyle w:val="StyleUnderline"/>
        </w:rPr>
        <w:t xml:space="preserve">changing </w:t>
      </w:r>
      <w:r w:rsidRPr="00974ADF">
        <w:rPr>
          <w:rStyle w:val="Emphasis"/>
        </w:rPr>
        <w:t>behavior</w:t>
      </w:r>
      <w:r w:rsidRPr="00974ADF">
        <w:rPr>
          <w:u w:val="single"/>
        </w:rPr>
        <w:t xml:space="preserve"> of small or weaker states, and new forms of </w:t>
      </w:r>
      <w:r w:rsidRPr="00974ADF">
        <w:rPr>
          <w:rStyle w:val="Emphasis"/>
        </w:rPr>
        <w:t>transnationalism</w:t>
      </w:r>
      <w:r w:rsidRPr="00974ADF">
        <w:rPr>
          <w:u w:val="single"/>
        </w:rPr>
        <w:t xml:space="preserve"> that </w:t>
      </w:r>
      <w:r w:rsidRPr="00974ADF">
        <w:rPr>
          <w:rStyle w:val="Emphasis"/>
        </w:rPr>
        <w:t>destabilize previous norms</w:t>
      </w:r>
      <w:r w:rsidRPr="00974ADF">
        <w:rPr>
          <w:u w:val="single"/>
        </w:rPr>
        <w:t xml:space="preserve"> and </w:t>
      </w:r>
      <w:r w:rsidRPr="00974ADF">
        <w:rPr>
          <w:rStyle w:val="Emphasis"/>
        </w:rPr>
        <w:t>agreed-upon</w:t>
      </w:r>
      <w:r w:rsidRPr="00974ADF">
        <w:rPr>
          <w:sz w:val="16"/>
        </w:rPr>
        <w:t xml:space="preserve"> </w:t>
      </w:r>
      <w:r w:rsidRPr="00974ADF">
        <w:rPr>
          <w:rStyle w:val="Emphasis"/>
        </w:rPr>
        <w:t>fo</w:t>
      </w:r>
      <w:r w:rsidRPr="00974ADF">
        <w:rPr>
          <w:sz w:val="16"/>
        </w:rPr>
        <w:t xml:space="preserve">reign </w:t>
      </w:r>
      <w:r w:rsidRPr="00974ADF">
        <w:rPr>
          <w:rStyle w:val="Emphasis"/>
        </w:rPr>
        <w:t>po</w:t>
      </w:r>
      <w:r w:rsidRPr="00974ADF">
        <w:rPr>
          <w:sz w:val="16"/>
        </w:rPr>
        <w:t xml:space="preserve">licy </w:t>
      </w:r>
      <w:r w:rsidRPr="00974ADF">
        <w:rPr>
          <w:rStyle w:val="Emphasis"/>
        </w:rPr>
        <w:t>frameworks</w:t>
      </w:r>
      <w:r w:rsidRPr="00974ADF">
        <w:rPr>
          <w:sz w:val="16"/>
        </w:rPr>
        <w:t xml:space="preserve">. President </w:t>
      </w:r>
      <w:r w:rsidRPr="00974ADF">
        <w:rPr>
          <w:u w:val="single"/>
        </w:rPr>
        <w:t xml:space="preserve">Trump may be </w:t>
      </w:r>
      <w:r w:rsidRPr="00974ADF">
        <w:rPr>
          <w:rStyle w:val="Emphasis"/>
        </w:rPr>
        <w:t>speeding up</w:t>
      </w:r>
      <w:r w:rsidRPr="00974ADF">
        <w:rPr>
          <w:u w:val="single"/>
        </w:rPr>
        <w:t xml:space="preserve"> the journey, but </w:t>
      </w:r>
      <w:r w:rsidRPr="00974ADF">
        <w:rPr>
          <w:rStyle w:val="Emphasis"/>
        </w:rPr>
        <w:t>major drivers</w:t>
      </w:r>
      <w:r w:rsidRPr="00974ADF">
        <w:rPr>
          <w:u w:val="single"/>
        </w:rPr>
        <w:t xml:space="preserve"> of hegemonic unraveling </w:t>
      </w:r>
      <w:r w:rsidRPr="00974ADF">
        <w:rPr>
          <w:rStyle w:val="Emphasis"/>
        </w:rPr>
        <w:t>predate him</w:t>
      </w:r>
      <w:r w:rsidRPr="00974ADF">
        <w:rPr>
          <w:u w:val="single"/>
        </w:rPr>
        <w:t xml:space="preserve"> and will </w:t>
      </w:r>
      <w:r w:rsidRPr="00974ADF">
        <w:rPr>
          <w:rStyle w:val="Emphasis"/>
        </w:rPr>
        <w:t>continue after</w:t>
      </w:r>
      <w:r w:rsidRPr="00974ADF">
        <w:rPr>
          <w:u w:val="single"/>
        </w:rPr>
        <w:t xml:space="preserve"> his presidency</w:t>
      </w:r>
      <w:r w:rsidRPr="00974ADF">
        <w:rPr>
          <w:sz w:val="16"/>
        </w:rPr>
        <w:t xml:space="preserve">. Indeed, </w:t>
      </w:r>
      <w:r w:rsidRPr="00974ADF">
        <w:rPr>
          <w:u w:val="single"/>
        </w:rPr>
        <w:t xml:space="preserve">Trump himself is as much </w:t>
      </w:r>
      <w:r w:rsidR="00974ADF" w:rsidRPr="00974ADF">
        <w:rPr>
          <w:u w:val="single"/>
        </w:rPr>
        <w:t>a symptom of these developments as a cause, which has implications for those hoping to reverse his impact on international order</w:t>
      </w:r>
      <w:r w:rsidR="00974ADF" w:rsidRPr="00974ADF">
        <w:rPr>
          <w:sz w:val="16"/>
        </w:rPr>
        <w:t>.</w:t>
      </w:r>
    </w:p>
    <w:p w14:paraId="71AF93BB" w14:textId="05D3D94F" w:rsidR="00CD4DDB" w:rsidRDefault="00E5601B" w:rsidP="00E5601B">
      <w:pPr>
        <w:pStyle w:val="Heading1"/>
      </w:pPr>
      <w:r>
        <w:t>Aff</w:t>
      </w:r>
    </w:p>
    <w:p w14:paraId="374562DA" w14:textId="09EEF503" w:rsidR="00D06111" w:rsidRDefault="00D06111" w:rsidP="00D06111">
      <w:pPr>
        <w:pStyle w:val="Heading2"/>
      </w:pPr>
      <w:r>
        <w:t>Impact</w:t>
      </w:r>
    </w:p>
    <w:p w14:paraId="5FA4A7DA" w14:textId="4CE2E3AE" w:rsidR="00E3290C" w:rsidRDefault="00E3290C" w:rsidP="00E3290C">
      <w:pPr>
        <w:pStyle w:val="Heading3"/>
      </w:pPr>
      <w:r>
        <w:t>Heg Good---Deterrence---2AC/1AR</w:t>
      </w:r>
    </w:p>
    <w:p w14:paraId="11DBD9AC" w14:textId="2BAF1513" w:rsidR="005B6653" w:rsidRPr="00582A72" w:rsidRDefault="005B6653" w:rsidP="00B45182">
      <w:pPr>
        <w:pStyle w:val="Heading4"/>
      </w:pPr>
      <w:r w:rsidRPr="00582A72">
        <w:t>Realist approaches to U.S. primacy are necessary to deter accelerating Chinese aggression</w:t>
      </w:r>
    </w:p>
    <w:p w14:paraId="3A3A533B" w14:textId="77777777" w:rsidR="005B6653" w:rsidRPr="00637B6D" w:rsidRDefault="005B6653" w:rsidP="005B6653">
      <w:pPr>
        <w:rPr>
          <w:sz w:val="16"/>
          <w:szCs w:val="16"/>
        </w:rPr>
      </w:pPr>
      <w:r w:rsidRPr="00B45182">
        <w:rPr>
          <w:rStyle w:val="Style13ptBold"/>
        </w:rPr>
        <w:t>Lind &amp; Press ’25</w:t>
      </w:r>
      <w:r w:rsidRPr="00582A72">
        <w:t xml:space="preserve"> </w:t>
      </w:r>
      <w:r w:rsidRPr="00637B6D">
        <w:rPr>
          <w:sz w:val="16"/>
        </w:rPr>
        <w:t>[</w:t>
      </w:r>
      <w:r w:rsidRPr="0071778A">
        <w:rPr>
          <w:sz w:val="16"/>
        </w:rPr>
        <w:t xml:space="preserve">Lind, Jennifer, and Daryl G Press. “Strategies of Prioritization.” </w:t>
      </w:r>
      <w:r w:rsidRPr="0071778A">
        <w:rPr>
          <w:i/>
          <w:iCs/>
          <w:sz w:val="16"/>
        </w:rPr>
        <w:t>Foreign Affairs</w:t>
      </w:r>
      <w:r w:rsidRPr="0071778A">
        <w:rPr>
          <w:sz w:val="16"/>
        </w:rPr>
        <w:t xml:space="preserve">, 24 June 2025, </w:t>
      </w:r>
      <w:hyperlink r:id="rId15" w:history="1">
        <w:r w:rsidRPr="0071778A">
          <w:rPr>
            <w:rStyle w:val="Hyperlink"/>
          </w:rPr>
          <w:t>www.foreignaffairs.com/united-states/strategies-prioritization-lind-press</w:t>
        </w:r>
      </w:hyperlink>
      <w:r w:rsidRPr="0071778A">
        <w:t>.</w:t>
      </w:r>
      <w:r w:rsidRPr="00582A72">
        <w:t xml:space="preserve"> </w:t>
      </w:r>
      <w:r w:rsidRPr="0071778A">
        <w:rPr>
          <w:sz w:val="16"/>
          <w:szCs w:val="16"/>
        </w:rPr>
        <w:t>JENNIFER LIND is Associate Professor of Government at Dartmouth College, a Faculty Associate at the Reischauer Institute of Japanese Studies at Harvard University. DARYL G. PRESS is Director of the Initiative for Global Security and Professor of Government at Dartmouth College. Formerly a consultant to the RAND Corporation and adviser to the U.S. Department of State.</w:t>
      </w:r>
      <w:r w:rsidRPr="00637B6D">
        <w:rPr>
          <w:sz w:val="16"/>
          <w:szCs w:val="16"/>
        </w:rPr>
        <w:t>//</w:t>
      </w:r>
      <w:proofErr w:type="spellStart"/>
      <w:r w:rsidRPr="00637B6D">
        <w:rPr>
          <w:sz w:val="16"/>
          <w:szCs w:val="16"/>
        </w:rPr>
        <w:t>sarwar</w:t>
      </w:r>
      <w:proofErr w:type="spellEnd"/>
      <w:r w:rsidRPr="00637B6D">
        <w:rPr>
          <w:sz w:val="16"/>
          <w:szCs w:val="16"/>
        </w:rPr>
        <w:t>]</w:t>
      </w:r>
    </w:p>
    <w:p w14:paraId="6A97DDAA" w14:textId="77777777" w:rsidR="005B6653" w:rsidRPr="00DA6920" w:rsidRDefault="005B6653" w:rsidP="005B6653">
      <w:pPr>
        <w:rPr>
          <w:sz w:val="14"/>
        </w:rPr>
      </w:pPr>
      <w:r w:rsidRPr="00DA6920">
        <w:rPr>
          <w:rStyle w:val="StyleUnderline"/>
        </w:rPr>
        <w:t>Less than six months into U.S. President Donald Trump’s second term, his administration’s foreign policy has generated widespread dismay and confusion at home and abroad</w:t>
      </w:r>
      <w:r w:rsidRPr="00DA6920">
        <w:rPr>
          <w:sz w:val="14"/>
        </w:rPr>
        <w:t>. The use of tariffs against allies and adversaries; the threats to annex Canada, Greenland, and Panama; and the unusually blunt criticism of Washington’s closest partners appear both arbitrary and destructive, especially to policymakers who have spent their professional lives managing the U.S.-led international order. They believe that creating order in a world full of complex transnational challenges requires alliances, credibility, and soft power—precisely what the Trump administration seems bent on destroying.</w:t>
      </w:r>
    </w:p>
    <w:p w14:paraId="5F1FBDCA" w14:textId="77777777" w:rsidR="005B6653" w:rsidRPr="00DA6920" w:rsidRDefault="005B6653" w:rsidP="005B6653">
      <w:pPr>
        <w:rPr>
          <w:rStyle w:val="StyleUnderline"/>
        </w:rPr>
      </w:pPr>
      <w:r w:rsidRPr="00DA6920">
        <w:rPr>
          <w:rStyle w:val="StyleUnderline"/>
        </w:rPr>
        <w:t>Aspects of its policies may be difficult to understand, but there is a logic at the core of the administration’s national security strategy.</w:t>
      </w:r>
      <w:r w:rsidRPr="00DA6920">
        <w:rPr>
          <w:sz w:val="14"/>
        </w:rPr>
        <w:t xml:space="preserve"> </w:t>
      </w:r>
      <w:r w:rsidRPr="00DA6920">
        <w:rPr>
          <w:rStyle w:val="StyleUnderline"/>
        </w:rPr>
        <w:t>The </w:t>
      </w:r>
      <w:hyperlink r:id="rId16" w:history="1">
        <w:r w:rsidRPr="00DA6920">
          <w:rPr>
            <w:rStyle w:val="StyleUnderline"/>
          </w:rPr>
          <w:t>Trump administration</w:t>
        </w:r>
      </w:hyperlink>
      <w:r w:rsidRPr="00DA6920">
        <w:rPr>
          <w:rStyle w:val="StyleUnderline"/>
        </w:rPr>
        <w:t> sees the previous U.S. strategy—which aimed to build and maintain a global order led by the United States—as a misguided effort that has sapped U.S. power.</w:t>
      </w:r>
      <w:r w:rsidRPr="00DA6920">
        <w:rPr>
          <w:sz w:val="14"/>
        </w:rPr>
        <w:t xml:space="preserve"> It views Washington’s moves to cultivate soft power as leading to meddling and overstretch, and </w:t>
      </w:r>
      <w:r w:rsidRPr="00DA6920">
        <w:rPr>
          <w:rStyle w:val="StyleUnderline"/>
        </w:rPr>
        <w:t>it perceives highly credible American security guarantees as encouraging most of the United States’ allies to reduce their defense efforts and rely on its protection.</w:t>
      </w:r>
    </w:p>
    <w:p w14:paraId="5FC0D1F6" w14:textId="77777777" w:rsidR="005B6653" w:rsidRPr="00DA6920" w:rsidRDefault="005B6653" w:rsidP="005B6653">
      <w:pPr>
        <w:rPr>
          <w:rStyle w:val="StyleUnderline"/>
        </w:rPr>
      </w:pPr>
      <w:r w:rsidRPr="00DA6920">
        <w:rPr>
          <w:sz w:val="14"/>
        </w:rPr>
        <w:t xml:space="preserve">Instead of trying to create global order, the </w:t>
      </w:r>
      <w:r w:rsidRPr="00DA6920">
        <w:rPr>
          <w:rStyle w:val="StyleUnderline"/>
        </w:rPr>
        <w:t>Trump administration now appears to be pursuing a more focused strategy: prioritization.</w:t>
      </w:r>
      <w:r w:rsidRPr="00DA6920">
        <w:rPr>
          <w:sz w:val="14"/>
        </w:rPr>
        <w:t xml:space="preserve"> Its reasoning is simple. </w:t>
      </w:r>
      <w:r w:rsidRPr="00DA6920">
        <w:rPr>
          <w:rStyle w:val="StyleUnderline"/>
        </w:rPr>
        <w:t>The </w:t>
      </w:r>
      <w:hyperlink r:id="rId17" w:history="1">
        <w:r w:rsidRPr="00DA6920">
          <w:rPr>
            <w:rStyle w:val="StyleUnderline"/>
          </w:rPr>
          <w:t>United States</w:t>
        </w:r>
      </w:hyperlink>
      <w:r w:rsidRPr="00DA6920">
        <w:rPr>
          <w:rStyle w:val="StyleUnderline"/>
        </w:rPr>
        <w:t> has limited resources and China is its greatest geopolitical threat, so Washington must energize recalcitrant allies around the world to manage their own regions, freeing the United States to concentrate on Asia.</w:t>
      </w:r>
    </w:p>
    <w:p w14:paraId="0343B392" w14:textId="77777777" w:rsidR="005B6653" w:rsidRPr="00637B6D" w:rsidRDefault="005B6653" w:rsidP="005B6653">
      <w:pPr>
        <w:rPr>
          <w:color w:val="FF0000"/>
          <w:sz w:val="14"/>
        </w:rPr>
      </w:pPr>
      <w:r w:rsidRPr="00637B6D">
        <w:rPr>
          <w:sz w:val="14"/>
        </w:rPr>
        <w:t>At this early stage, prioritization is only one of several approaches the Trump administration may pursue. But for now, signs of prioritization are evident in the administration’s words and actions. In the Interim National Defense Strategic Guidance, circulated at the Pentagon in March</w:t>
      </w:r>
      <w:r w:rsidRPr="00582A72">
        <w:rPr>
          <w:rStyle w:val="StyleUnderline"/>
        </w:rPr>
        <w:t>, Secretary of Defense Pete Hegseth described China as “the Department’s sole pacing threat” and the “denial of a Chinese fait accompli seizure of Taiwan—while simultaneously defending the U.S. homeland” as “the Department’s sole pacing scenario.”</w:t>
      </w:r>
      <w:r w:rsidRPr="00637B6D">
        <w:rPr>
          <w:sz w:val="14"/>
        </w:rPr>
        <w:t xml:space="preserve"> This echoed ideas promoted for years by Elbridge Colby, who is now the undersecretary of defense for policy and whose 2021 book, </w:t>
      </w:r>
      <w:r w:rsidRPr="00637B6D">
        <w:rPr>
          <w:i/>
          <w:iCs/>
          <w:sz w:val="14"/>
        </w:rPr>
        <w:t>The Strategy of Denial:</w:t>
      </w:r>
      <w:r w:rsidRPr="00637B6D">
        <w:rPr>
          <w:sz w:val="14"/>
        </w:rPr>
        <w:t> </w:t>
      </w:r>
      <w:r w:rsidRPr="00637B6D">
        <w:rPr>
          <w:i/>
          <w:iCs/>
          <w:sz w:val="14"/>
        </w:rPr>
        <w:t>American Defense in an Age of Great Power Conflict</w:t>
      </w:r>
      <w:r w:rsidRPr="00637B6D">
        <w:rPr>
          <w:sz w:val="14"/>
        </w:rPr>
        <w:t>, contended that the top priority of U.S. foreign policy was to assemble an “anti-hegemonic coalition” in Asia to prepare for the possibility of “a war with China over Taiwan.”</w:t>
      </w:r>
      <w:r w:rsidRPr="00637B6D">
        <w:rPr>
          <w:color w:val="FF0000"/>
          <w:sz w:val="14"/>
        </w:rPr>
        <w:t xml:space="preserve"> </w:t>
      </w:r>
    </w:p>
    <w:p w14:paraId="574C9C6A" w14:textId="77777777" w:rsidR="005B6653" w:rsidRPr="00881D86" w:rsidRDefault="005B6653" w:rsidP="005B6653">
      <w:pPr>
        <w:rPr>
          <w:sz w:val="14"/>
        </w:rPr>
      </w:pPr>
      <w:r w:rsidRPr="00881D86">
        <w:rPr>
          <w:sz w:val="14"/>
        </w:rPr>
        <w:t xml:space="preserve">In practice, the logic of prioritization clarifies many of the Trump administration’s actions with regard to Europe. </w:t>
      </w:r>
      <w:r w:rsidRPr="00881D86">
        <w:rPr>
          <w:rStyle w:val="StyleUnderline"/>
        </w:rPr>
        <w:t>Tough talk to </w:t>
      </w:r>
      <w:hyperlink r:id="rId18" w:history="1">
        <w:r w:rsidRPr="00881D86">
          <w:rPr>
            <w:rStyle w:val="StyleUnderline"/>
          </w:rPr>
          <w:t>NATO</w:t>
        </w:r>
      </w:hyperlink>
      <w:r w:rsidRPr="00881D86">
        <w:rPr>
          <w:rStyle w:val="StyleUnderline"/>
        </w:rPr>
        <w:t xml:space="preserve"> allies is meant to convince them that they can no longer rely on Washington and must do more for themselves. </w:t>
      </w:r>
      <w:r w:rsidRPr="00881D86">
        <w:rPr>
          <w:sz w:val="14"/>
        </w:rPr>
        <w:t>Ending the war in Ukraine quickly and bringing peace to the continent would enable the United States to reduce its military presence there and focus its resources on Asia. Even the schisms between the United States and Europe over the terms of a settlement between Russia and Ukraine are connected to prioritization. European leaders insist that the U.S. military play a major role in monitoring a peace deal because they desperately want to keep the United States in Europe; the Trump administration wants those responsibilities to rest on European shoulders because it wants out.</w:t>
      </w:r>
    </w:p>
    <w:p w14:paraId="31196714" w14:textId="77777777" w:rsidR="005B6653" w:rsidRPr="00881D86" w:rsidRDefault="005B6653" w:rsidP="005B6653">
      <w:pPr>
        <w:rPr>
          <w:sz w:val="14"/>
        </w:rPr>
      </w:pPr>
      <w:r w:rsidRPr="00881D86">
        <w:rPr>
          <w:sz w:val="14"/>
        </w:rPr>
        <w:t xml:space="preserve">The principles of prioritization predate the Trump administration, and they will likely endure beyond it. </w:t>
      </w:r>
      <w:r w:rsidRPr="00881D86">
        <w:rPr>
          <w:rStyle w:val="StyleUnderline"/>
        </w:rPr>
        <w:t>Every U.S. president since </w:t>
      </w:r>
      <w:hyperlink r:id="rId19" w:history="1">
        <w:r w:rsidRPr="00881D86">
          <w:rPr>
            <w:rStyle w:val="StyleUnderline"/>
          </w:rPr>
          <w:t>Barack Obama</w:t>
        </w:r>
      </w:hyperlink>
      <w:r w:rsidRPr="00881D86">
        <w:rPr>
          <w:rStyle w:val="StyleUnderline"/>
        </w:rPr>
        <w:t> has tried to “pivot” U.S. national security focus from Europe to Asia, because they have all understood that the greater threat to the United States lies in Asia and that U.S. allies in Europe have more capacity to defend themselves</w:t>
      </w:r>
      <w:r w:rsidRPr="00881D86">
        <w:rPr>
          <w:sz w:val="14"/>
        </w:rPr>
        <w:t>. If Trump’s team can make this titanic shift happen—if it can draw down U.S. forces in Europe and concentrate U.S. military strength in Asia—future presidents are unlikely to shift back.</w:t>
      </w:r>
    </w:p>
    <w:p w14:paraId="36942935" w14:textId="77777777" w:rsidR="005B6653" w:rsidRPr="00881D86" w:rsidRDefault="005B6653" w:rsidP="005B6653">
      <w:pPr>
        <w:rPr>
          <w:sz w:val="14"/>
        </w:rPr>
      </w:pPr>
      <w:r w:rsidRPr="00881D86">
        <w:rPr>
          <w:sz w:val="14"/>
        </w:rPr>
        <w:t xml:space="preserve">When the United States faced another rising great-power rival, the Soviet Union, in the late 1940s, it adopted a strategy that became known as containment to counter the threat. That strategy was initially flawed but refined over time. The first version of prioritization, too, has important weaknesses. Although the strategy is built on the recognition that U.S. resources are limited, the Trump administration has requested higher defense spending. And although </w:t>
      </w:r>
      <w:r w:rsidRPr="00881D86">
        <w:rPr>
          <w:rStyle w:val="StyleUnderline"/>
        </w:rPr>
        <w:t>prioritization is designed to prevent China’s domination of East Asia</w:t>
      </w:r>
      <w:r w:rsidRPr="00881D86">
        <w:rPr>
          <w:sz w:val="14"/>
        </w:rPr>
        <w:t>, some of the Trump administration’s policies may be courting unnecessary danger in pursuit of that objective. Policymakers will now have to work through these tensions in the new U.S. strategy. In one form or another, prioritization is here to stay.</w:t>
      </w:r>
    </w:p>
    <w:p w14:paraId="6CFD9FE8" w14:textId="77777777" w:rsidR="005B6653" w:rsidRPr="00881D86" w:rsidRDefault="005B6653" w:rsidP="005B6653">
      <w:pPr>
        <w:rPr>
          <w:b/>
          <w:bCs/>
          <w:sz w:val="14"/>
        </w:rPr>
      </w:pPr>
      <w:r w:rsidRPr="00881D86">
        <w:rPr>
          <w:b/>
          <w:bCs/>
          <w:sz w:val="14"/>
        </w:rPr>
        <w:t>THE STRATEGIC EQUATION</w:t>
      </w:r>
    </w:p>
    <w:p w14:paraId="58EC7653" w14:textId="77777777" w:rsidR="005B6653" w:rsidRPr="00881D86" w:rsidRDefault="005B6653" w:rsidP="005B6653">
      <w:pPr>
        <w:rPr>
          <w:sz w:val="14"/>
        </w:rPr>
      </w:pPr>
      <w:r w:rsidRPr="00881D86">
        <w:rPr>
          <w:sz w:val="14"/>
        </w:rPr>
        <w:t>For more than three decades, since the end of the </w:t>
      </w:r>
      <w:hyperlink r:id="rId20" w:history="1">
        <w:r w:rsidRPr="00881D86">
          <w:rPr>
            <w:rStyle w:val="Hyperlink"/>
          </w:rPr>
          <w:t>Cold War</w:t>
        </w:r>
      </w:hyperlink>
      <w:r w:rsidRPr="00881D86">
        <w:rPr>
          <w:sz w:val="14"/>
        </w:rPr>
        <w:t xml:space="preserve">, the United States has pursued a highly ambitious objective: to create, expand, and lead a liberal international order. But for the Trump administration, that order is a fantasy. </w:t>
      </w:r>
      <w:r w:rsidRPr="00881D86">
        <w:rPr>
          <w:rStyle w:val="StyleUnderline"/>
        </w:rPr>
        <w:t xml:space="preserve">Efforts to transform global politics have sapped American power and left the United States with near-constant wars, an overextended military, and free-riding allies. Liberal principles such as free trade and the right to asylum, although appealing in theory, robbed the United States of the ability to preserve its domestic industrial power and control its border. Maintaining the international order, </w:t>
      </w:r>
      <w:proofErr w:type="spellStart"/>
      <w:r w:rsidRPr="00881D86">
        <w:rPr>
          <w:rStyle w:val="StyleUnderline"/>
        </w:rPr>
        <w:t>prioritizers</w:t>
      </w:r>
      <w:proofErr w:type="spellEnd"/>
      <w:r w:rsidRPr="00881D86">
        <w:rPr>
          <w:rStyle w:val="StyleUnderline"/>
        </w:rPr>
        <w:t xml:space="preserve"> say, has meant putting the United States second</w:t>
      </w:r>
      <w:r w:rsidRPr="00881D86">
        <w:rPr>
          <w:sz w:val="14"/>
        </w:rPr>
        <w:t>.</w:t>
      </w:r>
    </w:p>
    <w:p w14:paraId="02842F57" w14:textId="77777777" w:rsidR="005B6653" w:rsidRPr="00881D86" w:rsidRDefault="005B6653" w:rsidP="005B6653">
      <w:pPr>
        <w:rPr>
          <w:sz w:val="14"/>
        </w:rPr>
      </w:pPr>
      <w:r w:rsidRPr="00881D86">
        <w:rPr>
          <w:sz w:val="14"/>
        </w:rPr>
        <w:t xml:space="preserve">Prioritization reframes U.S. national security policy by focusing on the safety, prosperity, and social cohesion of the United States. But </w:t>
      </w:r>
      <w:proofErr w:type="spellStart"/>
      <w:r w:rsidRPr="00881D86">
        <w:rPr>
          <w:sz w:val="14"/>
        </w:rPr>
        <w:t>prioritizers</w:t>
      </w:r>
      <w:proofErr w:type="spellEnd"/>
      <w:r w:rsidRPr="00881D86">
        <w:rPr>
          <w:sz w:val="14"/>
        </w:rPr>
        <w:t xml:space="preserve"> are not isolationists who want to concentrate only on homeland defense. Instead, </w:t>
      </w:r>
      <w:r w:rsidRPr="00881D86">
        <w:rPr>
          <w:rStyle w:val="StyleUnderline"/>
        </w:rPr>
        <w:t>this strategy offers a middle position between isolationism and the longtime U.S. strategy of global leadership. It narrows the goals of U.S. foreign policy to focus on the country’s most urgent threat—the rise of a rival regional hegemon, China—in order to avoid overstretching the United States’ finite resources.</w:t>
      </w:r>
    </w:p>
    <w:p w14:paraId="2418C046" w14:textId="77777777" w:rsidR="005B6653" w:rsidRPr="00881D86" w:rsidRDefault="005B6653" w:rsidP="005B6653">
      <w:pPr>
        <w:rPr>
          <w:sz w:val="14"/>
        </w:rPr>
      </w:pPr>
      <w:r w:rsidRPr="00881D86">
        <w:rPr>
          <w:sz w:val="14"/>
        </w:rPr>
        <w:t xml:space="preserve">A reckoning with the end of U.S. primacy has driven this shift in strategy. After the fall of the Soviet Union, the United States faced no superpower rivals and could therefore act as what former U.S. Secretary of State Madeleine Albright called the “indispensable nation,” the country that would solve conflicts and lead multilateral efforts around the globe. Those days are gone. </w:t>
      </w:r>
      <w:proofErr w:type="spellStart"/>
      <w:r w:rsidRPr="00881D86">
        <w:rPr>
          <w:sz w:val="14"/>
        </w:rPr>
        <w:t>Prioritizers</w:t>
      </w:r>
      <w:proofErr w:type="spellEnd"/>
      <w:r w:rsidRPr="00881D86">
        <w:rPr>
          <w:sz w:val="14"/>
        </w:rPr>
        <w:t xml:space="preserve"> condemn that kind of global activism as producing what Colby has described as “overextension” in pursuit of “wildly ambitious goals” predicated on “a gauzy conception of the ‘sacredness’ of alliances without real strength or prudence to back it up.”</w:t>
      </w:r>
    </w:p>
    <w:p w14:paraId="64950297" w14:textId="77777777" w:rsidR="005B6653" w:rsidRPr="00881D86" w:rsidRDefault="005B6653" w:rsidP="005B6653">
      <w:pPr>
        <w:rPr>
          <w:sz w:val="14"/>
        </w:rPr>
      </w:pPr>
      <w:r w:rsidRPr="00881D86">
        <w:rPr>
          <w:sz w:val="14"/>
        </w:rPr>
        <w:t>Fiscal constraints reinforce the call for greater discipline in U.S. foreign policy. The United States has amassed $29 trillion in public debt, roughly equal to the country’s GDP. To make matters worse, the federal budget deficit, at more than six percent of GDP, is higher today than at any time in the past century (except for periods of war or severe economic downturn), pushing the national debt ever higher. And as the U.S. population ages, federal spending on Medicare and Social Security will also increase. As Americans face difficult tradeoffs between spiraling debts, higher taxes, and entitlement reform, it will become harder to pay for the type of military that a strategy of global leadership requires.</w:t>
      </w:r>
    </w:p>
    <w:p w14:paraId="43913E6F" w14:textId="77777777" w:rsidR="005B6653" w:rsidRPr="00881D86" w:rsidRDefault="005B6653" w:rsidP="005B6653">
      <w:pPr>
        <w:rPr>
          <w:sz w:val="14"/>
        </w:rPr>
      </w:pPr>
      <w:r w:rsidRPr="00881D86">
        <w:rPr>
          <w:sz w:val="14"/>
        </w:rPr>
        <w:t>There is a logic at the core of Trump’s national security strategy.</w:t>
      </w:r>
    </w:p>
    <w:p w14:paraId="36151186" w14:textId="77777777" w:rsidR="005B6653" w:rsidRPr="00881D86" w:rsidRDefault="005B6653" w:rsidP="005B6653">
      <w:pPr>
        <w:rPr>
          <w:rStyle w:val="StyleUnderline"/>
        </w:rPr>
      </w:pPr>
      <w:r w:rsidRPr="00881D86">
        <w:rPr>
          <w:rStyle w:val="StyleUnderline"/>
        </w:rPr>
        <w:t>China, meanwhile, has become a far more powerful rival than the Soviet Union ever was.</w:t>
      </w:r>
      <w:r w:rsidRPr="00881D86">
        <w:rPr>
          <w:sz w:val="14"/>
        </w:rPr>
        <w:t xml:space="preserve"> It is an economic peer of the United States and a </w:t>
      </w:r>
      <w:hyperlink r:id="rId21" w:anchor="bookTabs=1" w:history="1">
        <w:r w:rsidRPr="00881D86">
          <w:rPr>
            <w:rStyle w:val="Hyperlink"/>
          </w:rPr>
          <w:t>leader</w:t>
        </w:r>
      </w:hyperlink>
      <w:r w:rsidRPr="00881D86">
        <w:rPr>
          <w:sz w:val="14"/>
        </w:rPr>
        <w:t xml:space="preserve"> in many critical technologies. </w:t>
      </w:r>
      <w:r w:rsidRPr="00881D86">
        <w:rPr>
          <w:rStyle w:val="StyleUnderline"/>
        </w:rPr>
        <w:t>Beijing is rapidly building up its conventional military capabilities and nuclear arsenal, which were once areas of comparative weakness. Competing with China will therefore require focused U.S. attention, leaving Washington with little time and few resources to manage the world.</w:t>
      </w:r>
    </w:p>
    <w:p w14:paraId="614E1C6B" w14:textId="77777777" w:rsidR="005B6653" w:rsidRPr="00881D86" w:rsidRDefault="005B6653" w:rsidP="005B6653">
      <w:pPr>
        <w:rPr>
          <w:rStyle w:val="StyleUnderline"/>
        </w:rPr>
      </w:pPr>
      <w:r w:rsidRPr="00881D86">
        <w:rPr>
          <w:rStyle w:val="StyleUnderline"/>
        </w:rPr>
        <w:t>Prioritization is a realist strategy,</w:t>
      </w:r>
      <w:r w:rsidRPr="00881D86">
        <w:rPr>
          <w:sz w:val="14"/>
        </w:rPr>
        <w:t xml:space="preserve"> and what keeps realists up at night is the </w:t>
      </w:r>
      <w:r w:rsidRPr="00881D86">
        <w:rPr>
          <w:rStyle w:val="StyleUnderline"/>
        </w:rPr>
        <w:t>threat of a rival great power controlling an economically vital part of the world.</w:t>
      </w:r>
      <w:r w:rsidRPr="00881D86">
        <w:rPr>
          <w:sz w:val="14"/>
        </w:rPr>
        <w:t xml:space="preserve"> Historically, that fear drew the United States into World War I, World War II, and the Cold War. Were a powerful U.S. adversary to gain regional dominance, the thinking goes, </w:t>
      </w:r>
      <w:r w:rsidRPr="00881D86">
        <w:rPr>
          <w:rStyle w:val="StyleUnderline"/>
        </w:rPr>
        <w:t>it could use that position to structure world politics in ways that harm the United States, such as by weaponizing trade and isolating the United States diplomatically.</w:t>
      </w:r>
    </w:p>
    <w:p w14:paraId="0CA50D71" w14:textId="77777777" w:rsidR="005B6653" w:rsidRPr="00881D86" w:rsidRDefault="005B6653" w:rsidP="005B6653">
      <w:pPr>
        <w:rPr>
          <w:sz w:val="14"/>
        </w:rPr>
      </w:pPr>
      <w:r w:rsidRPr="00881D86">
        <w:rPr>
          <w:sz w:val="14"/>
        </w:rPr>
        <w:t xml:space="preserve">Today, the only vital region with a potential rival hegemon is Asia. </w:t>
      </w:r>
      <w:r w:rsidRPr="00881D86">
        <w:rPr>
          <w:rStyle w:val="StyleUnderline"/>
        </w:rPr>
        <w:t>In Europe, Russia is aggressive but completely outmatched</w:t>
      </w:r>
      <w:r w:rsidRPr="00881D86">
        <w:rPr>
          <w:sz w:val="14"/>
        </w:rPr>
        <w:t xml:space="preserve">. It has around one-third the population and one-tenth the GDP of the European Union, and it lags far behind Europe in the emerging technologies that will drive economic growth and warfighting in the future. European countries therefore have plenty of latent power to contain Russia; they merely need to mobilize it. The balance of power is more lopsided in Asia. </w:t>
      </w:r>
      <w:r w:rsidRPr="00881D86">
        <w:rPr>
          <w:rStyle w:val="StyleUnderline"/>
        </w:rPr>
        <w:t>China has the demographic, economic, and technological might to dominate maritime East Asia and seems intent on doing so. Using “gray zone” tactics, including coercive diplomacy and military pressure,</w:t>
      </w:r>
      <w:r w:rsidRPr="00881D86">
        <w:rPr>
          <w:sz w:val="14"/>
        </w:rPr>
        <w:t xml:space="preserve"> Beijing is increasing its control over disputed territory in the South China and East China Seas</w:t>
      </w:r>
      <w:r w:rsidRPr="00881D86">
        <w:rPr>
          <w:rStyle w:val="StyleUnderline"/>
        </w:rPr>
        <w:t>. To pressure Taiwan, in particular, China conducts influence operations, cyberattacks, and military incursions. It isolates Taipei diplomatically, denying it membership in international institutions</w:t>
      </w:r>
      <w:r w:rsidRPr="00881D86">
        <w:rPr>
          <w:sz w:val="14"/>
        </w:rPr>
        <w:t>. And all the while, China is modernizing its military and conducting exercises to prepare for a blockade or invasion of Taiwan. In the logic of prioritization, because Beijing has both the will and the ability to achieve regional hegemony, it poses a threat the United States must counter.</w:t>
      </w:r>
    </w:p>
    <w:p w14:paraId="33014FFD" w14:textId="77777777" w:rsidR="005B6653" w:rsidRPr="00881D86" w:rsidRDefault="005B6653" w:rsidP="005B6653">
      <w:pPr>
        <w:rPr>
          <w:sz w:val="14"/>
        </w:rPr>
      </w:pPr>
      <w:r w:rsidRPr="00881D86">
        <w:rPr>
          <w:sz w:val="14"/>
        </w:rPr>
        <w:t>To balance </w:t>
      </w:r>
      <w:hyperlink r:id="rId22" w:history="1">
        <w:r w:rsidRPr="00881D86">
          <w:rPr>
            <w:rStyle w:val="Hyperlink"/>
          </w:rPr>
          <w:t>China</w:t>
        </w:r>
      </w:hyperlink>
      <w:r w:rsidRPr="00881D86">
        <w:rPr>
          <w:sz w:val="14"/>
        </w:rPr>
        <w:t> but avoid overstretching U.S. resources, prioritization calls for a U.S. military drawdown in nonprioritized regions. This includes Europe, where the United States currently devotes significant attention and military capacity. Washington must convince all of its allies, but particularly those in Europe, to enhance their own defenses. This step is essential because a weak ally could become a target of aggression, which would force the United States to come to its aid. European allies must be made to understand that the United States will only be their last line of defense—compelling them to coordinate among themselves and generate real domestic defense capabilities.</w:t>
      </w:r>
    </w:p>
    <w:p w14:paraId="54666FA1" w14:textId="77777777" w:rsidR="005B6653" w:rsidRPr="00881D86" w:rsidRDefault="005B6653" w:rsidP="005B6653">
      <w:pPr>
        <w:rPr>
          <w:b/>
          <w:bCs/>
          <w:sz w:val="14"/>
        </w:rPr>
      </w:pPr>
      <w:r w:rsidRPr="00881D86">
        <w:rPr>
          <w:b/>
          <w:bCs/>
          <w:sz w:val="14"/>
        </w:rPr>
        <w:t>DELIVERING THE PIVOT</w:t>
      </w:r>
    </w:p>
    <w:p w14:paraId="78D561B4" w14:textId="77777777" w:rsidR="005B6653" w:rsidRPr="00881D86" w:rsidRDefault="005B6653" w:rsidP="005B6653">
      <w:pPr>
        <w:rPr>
          <w:sz w:val="14"/>
        </w:rPr>
      </w:pPr>
      <w:r w:rsidRPr="00881D86">
        <w:rPr>
          <w:rStyle w:val="StyleUnderline"/>
        </w:rPr>
        <w:t>The concerns that drive prioritization also did not begin with Trump. In 2011, Obama declared a pivot of U.S. diplomatic, economic, and military resources to Asia to address China’s growing power and influence.</w:t>
      </w:r>
      <w:r w:rsidRPr="00881D86">
        <w:rPr>
          <w:sz w:val="14"/>
        </w:rPr>
        <w:t xml:space="preserve"> But the pivot was less doctrine, more New Year’s resolution—proclaimed, then abandoned. The Obama administration urged U.S. allies in both Asia and Europe to spend more on defense, but those pleas were ignored. American attention eventually strayed to the Middle East as civil wars erupted in the wake of the Arab uprisings of 2011, and to Europe after Russia annexed Crimea in 2014. The pivot was put on hold.</w:t>
      </w:r>
    </w:p>
    <w:p w14:paraId="2D123E03" w14:textId="77777777" w:rsidR="005B6653" w:rsidRPr="00881D86" w:rsidRDefault="005B6653" w:rsidP="005B6653">
      <w:pPr>
        <w:rPr>
          <w:sz w:val="14"/>
        </w:rPr>
      </w:pPr>
      <w:r w:rsidRPr="00881D86">
        <w:rPr>
          <w:sz w:val="14"/>
        </w:rPr>
        <w:t xml:space="preserve">The first Trump administration renewed U.S. focus on Asia. Its </w:t>
      </w:r>
      <w:r w:rsidRPr="00881D86">
        <w:rPr>
          <w:rStyle w:val="StyleUnderline"/>
        </w:rPr>
        <w:t xml:space="preserve">2017 National Security Strategy highlighted threats from China and Russia and emphasized the Indo-Pacific region as a priority theater. </w:t>
      </w:r>
      <w:r w:rsidRPr="00881D86">
        <w:rPr>
          <w:sz w:val="14"/>
        </w:rPr>
        <w:t>Trump, as a candidate and later as president, shocked European allies with his remarks criticizing their failure to meet NATO spending targets, and he warned that the United States might not protect allies that did not adequately fund their own defense. In 2020, the Trump administration even announced the withdrawal of 12,000 U.S. troops from Germany, although the Biden administration canceled this plan the following year.</w:t>
      </w:r>
    </w:p>
    <w:p w14:paraId="2FE1CA17" w14:textId="77777777" w:rsidR="005B6653" w:rsidRPr="00881D86" w:rsidRDefault="005B6653" w:rsidP="005B6653">
      <w:pPr>
        <w:rPr>
          <w:sz w:val="14"/>
        </w:rPr>
      </w:pPr>
      <w:r w:rsidRPr="00881D86">
        <w:rPr>
          <w:sz w:val="14"/>
        </w:rPr>
        <w:t>When President Joe Biden came into office, his administration sought to repair relations with European countries, but it also tried to direct additional attention to Asia. It presented the withdrawal of U.S. troops from Afghanistan in 2021 as a move that would permit greater focus on the Indo-Pacific. Through a “latticework” of security and economic initiatives with various regional partners, it sought to construct a counter-China coalition; through multilateral arms export controls, it sought to limit Chinese military might. But when war broke out in Ukraine in 2022 and in Gaza the next year, the Indo-Pacific once again took a back seat.</w:t>
      </w:r>
    </w:p>
    <w:p w14:paraId="04129566" w14:textId="77777777" w:rsidR="005B6653" w:rsidRPr="00881D86" w:rsidRDefault="005B6653" w:rsidP="005B6653">
      <w:pPr>
        <w:rPr>
          <w:sz w:val="14"/>
        </w:rPr>
      </w:pPr>
      <w:r w:rsidRPr="00881D86">
        <w:rPr>
          <w:sz w:val="14"/>
        </w:rPr>
        <w:t xml:space="preserve">With prioritization, the second Trump administration is delivering the pivot that was long promised but never executed. </w:t>
      </w:r>
      <w:r w:rsidRPr="00881D86">
        <w:rPr>
          <w:rStyle w:val="StyleUnderline"/>
        </w:rPr>
        <w:t>Under this strategy, the United States would accelerate its preparations for a conflict in East Asia, with particular focus on the defense of Taiwan. To deter China and to improve U.S. warfighting capability, the United States would seek to restore its own weakened defense industrial base.</w:t>
      </w:r>
      <w:r w:rsidRPr="00881D86">
        <w:rPr>
          <w:sz w:val="14"/>
        </w:rPr>
        <w:t xml:space="preserve"> It would maintain export controls that are designed to deny China cutting-edge weapons. Beyond the military realm, Washington would counter Beijing’s regional economic influence with new trade, technology, and development initiatives.</w:t>
      </w:r>
    </w:p>
    <w:p w14:paraId="57FA10A4" w14:textId="77777777" w:rsidR="005B6653" w:rsidRPr="006F4BA5" w:rsidRDefault="005B6653" w:rsidP="005B6653">
      <w:pPr>
        <w:rPr>
          <w:sz w:val="14"/>
        </w:rPr>
      </w:pPr>
      <w:r w:rsidRPr="006F4BA5">
        <w:rPr>
          <w:sz w:val="14"/>
        </w:rPr>
        <w:t>Prioritization would still see the United States coordinating and training with its allies, as well as seeking increased defense contributions from them. Most of their defense budgets fall near or below the global average as a share of GDP, which is inadequate given the high threat they face. The United States cannot contain a superpower without allied support—containing the Soviet Union required the mobilization of Western Europe, particularly the military capabilities of West Germany. At its peak, the Bundes</w:t>
      </w:r>
      <w:r w:rsidRPr="006F4BA5">
        <w:rPr>
          <w:sz w:val="14"/>
        </w:rPr>
        <w:softHyphen/>
        <w:t>wehr deployed a force that in size and capability was the equal of the U.S. Army in Europe. Just as NATO countries mobilized to counter the Soviet threat, Japan, South Korea, Taiwan, and others must do the same to counter China today.</w:t>
      </w:r>
    </w:p>
    <w:p w14:paraId="2F5D5253" w14:textId="77777777" w:rsidR="005B6653" w:rsidRPr="006F4BA5" w:rsidRDefault="005B6653" w:rsidP="005B6653">
      <w:pPr>
        <w:rPr>
          <w:sz w:val="14"/>
        </w:rPr>
      </w:pPr>
      <w:r w:rsidRPr="006F4BA5">
        <w:rPr>
          <w:sz w:val="14"/>
        </w:rPr>
        <w:t>The shift of U.S. resources and attention to Asia will also mean resetting European expectations about the American role in any future European conflict. Since the late 1940s, U.S. deployments on the continent ensured that the United States would be the first to join the fight and would supply the largest contingent of forces. Prioritization would change that. The United States would stay in NATO, expecting to help defend its allies should the need arise, according to Article 5 of the alliance’s charter. But the United States would reduce its ground and air forces stationed in Europe in peacetime, perhaps transferring some of them to Asia.</w:t>
      </w:r>
    </w:p>
    <w:p w14:paraId="2A2BFF76" w14:textId="77777777" w:rsidR="005B6653" w:rsidRPr="006F4BA5" w:rsidRDefault="005B6653" w:rsidP="005B6653">
      <w:pPr>
        <w:rPr>
          <w:sz w:val="14"/>
        </w:rPr>
      </w:pPr>
      <w:r w:rsidRPr="006F4BA5">
        <w:rPr>
          <w:sz w:val="14"/>
        </w:rPr>
        <w:t>For decades, U.S. military planners have spent their days figuring out how to rapidly introduce forces to Europe in the event of a conflict. Now, the U.S. goal would be the opposite. According to the logic of prioritization, the U.S. military would reduce its ability to quickly deploy large numbers of troops across the Atlantic. Like other NATO allies, instead of arriving on day one with the preponderance of forces, the United States would plan to arrive later and with less. Only by removing this safety net can Washington push NATO allies to assume the financially and politically difficult task of taking the lead in their own defense.</w:t>
      </w:r>
    </w:p>
    <w:p w14:paraId="74F42C61" w14:textId="77777777" w:rsidR="005B6653" w:rsidRPr="006F4BA5" w:rsidRDefault="005B6653" w:rsidP="005B6653">
      <w:pPr>
        <w:rPr>
          <w:sz w:val="14"/>
        </w:rPr>
      </w:pPr>
      <w:r w:rsidRPr="006F4BA5">
        <w:rPr>
          <w:sz w:val="14"/>
        </w:rPr>
        <w:t>European countries will have to adjust to this new normal. Most NATO armies are underfunded and undersized, lacking the personnel necessary to sustain high-intensity operations. They rely on the United States to provide key capabilities, notably command-and-control and functions related to intelligence, surveillance, and reconnaissance. European countries must overcome political disunity and serious budgetary problems to restore the continent’s military power and fill the gaps that a diminished U.S. contribution would leave. The good news is that, with massive economic and technological advantages over Russia, Europe has the latent capability to address the threat.</w:t>
      </w:r>
    </w:p>
    <w:p w14:paraId="56576F43" w14:textId="77777777" w:rsidR="005B6653" w:rsidRPr="006F4BA5" w:rsidRDefault="005B6653" w:rsidP="005B6653">
      <w:pPr>
        <w:rPr>
          <w:b/>
          <w:bCs/>
          <w:sz w:val="14"/>
        </w:rPr>
      </w:pPr>
      <w:r w:rsidRPr="006F4BA5">
        <w:rPr>
          <w:b/>
          <w:bCs/>
          <w:sz w:val="14"/>
        </w:rPr>
        <w:t>THIS IS HAPPENING</w:t>
      </w:r>
    </w:p>
    <w:p w14:paraId="73543813" w14:textId="77777777" w:rsidR="005B6653" w:rsidRPr="006F4BA5" w:rsidRDefault="005B6653" w:rsidP="005B6653">
      <w:pPr>
        <w:rPr>
          <w:sz w:val="14"/>
        </w:rPr>
      </w:pPr>
      <w:r w:rsidRPr="006F4BA5">
        <w:rPr>
          <w:sz w:val="14"/>
        </w:rPr>
        <w:t>For decades, U.S. and European diplomats described their alliance using words such as “ironclad” and “shoulder to shoulder” to nodding heads in Brussels conference rooms, at the annual Munich Security Conference, and at World War II commemorations. This language sought to assure anxious Europeans that the United States could be relied on to protect European security.</w:t>
      </w:r>
    </w:p>
    <w:p w14:paraId="00F82FD6" w14:textId="77777777" w:rsidR="005B6653" w:rsidRPr="006F4BA5" w:rsidRDefault="005B6653" w:rsidP="005B6653">
      <w:pPr>
        <w:rPr>
          <w:sz w:val="14"/>
        </w:rPr>
      </w:pPr>
      <w:r w:rsidRPr="006F4BA5">
        <w:rPr>
          <w:sz w:val="14"/>
        </w:rPr>
        <w:t>Trump tore up the script. In a memorable photo from a G-7 summit during his first term, the U.S. president sat, arms crossed, glaring at an indignant German Chancellor Angela Merkel. This February, Trump and Vice President JD Vance welcomed Ukrainian President Volodymyr Zelensky to the White House, only to berate him on television. When Vance attended the Munich Security Conference the same month, instead of delivering the usual soothing words, he lambasted Europeans for shirking on defense and for stifling freedom of expression in their countries. Next came punishing tariffs and reports of senior U.S. officials insulting European allies on a leaked Signal chat. To Kaja Kallas, the EU’s top foreign policy official, it looked as if the United States were “trying to pick a fight” with Europe.</w:t>
      </w:r>
    </w:p>
    <w:p w14:paraId="4C4FCCAE" w14:textId="77777777" w:rsidR="005B6653" w:rsidRPr="006F4BA5" w:rsidRDefault="005B6653" w:rsidP="005B6653">
      <w:pPr>
        <w:rPr>
          <w:sz w:val="14"/>
        </w:rPr>
      </w:pPr>
      <w:r w:rsidRPr="006F4BA5">
        <w:rPr>
          <w:sz w:val="14"/>
        </w:rPr>
        <w:t>The Trump administration doesn’t want a fight, exactly, but a separation. Its effort to create political distance from Europe advances its desired shift in U.S. strategy: to convince—truly convince—European foreign policy elites that there will not be a return to the “ironclad” relationship and that the United States will no longer provide the continent’s first line of defense.</w:t>
      </w:r>
    </w:p>
    <w:p w14:paraId="2C6C01EF" w14:textId="77777777" w:rsidR="005B6653" w:rsidRPr="006F4BA5" w:rsidRDefault="005B6653" w:rsidP="005B6653">
      <w:pPr>
        <w:rPr>
          <w:sz w:val="14"/>
        </w:rPr>
      </w:pPr>
      <w:r w:rsidRPr="006F4BA5">
        <w:rPr>
          <w:sz w:val="14"/>
        </w:rPr>
        <w:t>The change in the way Washington talks to and about Europe is not the only evidence of a shift toward prioritization. In Ukraine, the Trump administration is trying to end the war quickly in a manner that allows for a U.S. drawdown from the continent. European peace plans have sought to keep the United States engaged, proposing, for example, a cease-fire that would be guaranteed by a U.S. security force. But the Trump administration has flatly rejected that prospect. In the logic of prioritization, a U.S.-led force in Ukraine would be a strategic mistake since it would trap the United States in a European quagmire, preventing it from pivoting to Asia and allowing NATO allies to offload responsibility.</w:t>
      </w:r>
    </w:p>
    <w:p w14:paraId="46930125" w14:textId="77777777" w:rsidR="005B6653" w:rsidRPr="006F4BA5" w:rsidRDefault="005B6653" w:rsidP="005B6653">
      <w:pPr>
        <w:rPr>
          <w:sz w:val="14"/>
        </w:rPr>
      </w:pPr>
      <w:r w:rsidRPr="006F4BA5">
        <w:rPr>
          <w:sz w:val="14"/>
        </w:rPr>
        <w:t>By pushing for an end to the war, the Trump administration is trying to create a future that European countries can manage on their own. A smaller U.S. presence would ease Europe into de facto recognition of Russia’s core interests near its borders, leaving Ukraine outside NATO. Compared with a situation in which the EU or, worse, NATO pushed eastward, which would provoke Moscow, this would reduce (if not eliminate) a key source of conflict between Europe and Russia. As long as European countries commit the financial and political resources necessary to develop strong defenses, they should be able to deter future Russian aggression—even from a Russia emboldened by gains in Ukraine and a U.S. withdrawal from the continent.</w:t>
      </w:r>
    </w:p>
    <w:p w14:paraId="109FC1AF" w14:textId="77777777" w:rsidR="005B6653" w:rsidRPr="006F4BA5" w:rsidRDefault="005B6653" w:rsidP="005B6653">
      <w:pPr>
        <w:rPr>
          <w:b/>
          <w:bCs/>
          <w:sz w:val="14"/>
        </w:rPr>
      </w:pPr>
      <w:r w:rsidRPr="006F4BA5">
        <w:rPr>
          <w:b/>
          <w:bCs/>
          <w:sz w:val="14"/>
        </w:rPr>
        <w:t>MOVING ON</w:t>
      </w:r>
    </w:p>
    <w:p w14:paraId="5BD616DC" w14:textId="77777777" w:rsidR="005B6653" w:rsidRPr="006F4BA5" w:rsidRDefault="005B6653" w:rsidP="005B6653">
      <w:pPr>
        <w:rPr>
          <w:sz w:val="14"/>
        </w:rPr>
      </w:pPr>
      <w:r w:rsidRPr="006F4BA5">
        <w:rPr>
          <w:rStyle w:val="StyleUnderline"/>
        </w:rPr>
        <w:t>Prioritization has attracted criticism not only from horrified European allies but also from American advocates of the previous U.S. strategy of global leadership</w:t>
      </w:r>
      <w:r w:rsidRPr="006F4BA5">
        <w:rPr>
          <w:sz w:val="14"/>
        </w:rPr>
        <w:t xml:space="preserve">. In the United States, those advocates on the center left and center right share the view that a militarily powerful United States, with a large network of alliances, provides essential, pacifying leadership in global politics. </w:t>
      </w:r>
      <w:r w:rsidRPr="006F4BA5">
        <w:rPr>
          <w:rStyle w:val="StyleUnderline"/>
        </w:rPr>
        <w:t>They argue that, as the strongest country in the world, the United States still has sufficient economic and military power to defend multiple regions</w:t>
      </w:r>
      <w:r w:rsidRPr="006F4BA5">
        <w:rPr>
          <w:sz w:val="14"/>
        </w:rPr>
        <w:t xml:space="preserve">. Some also downplay the threat posed by Beijing, arguing that China’s power is exaggerated and that the country faces serious demographic and economic challenges that undermine its capability to establish regional hegemony. Voting against Colby’s confirmation in April, </w:t>
      </w:r>
      <w:r w:rsidRPr="006F4BA5">
        <w:rPr>
          <w:rStyle w:val="StyleUnderline"/>
        </w:rPr>
        <w:t>Senator Mitch McConnell</w:t>
      </w:r>
      <w:r w:rsidRPr="006F4BA5">
        <w:rPr>
          <w:sz w:val="14"/>
        </w:rPr>
        <w:t xml:space="preserve">, a conservative advocate of U.S. global leadership, </w:t>
      </w:r>
      <w:r w:rsidRPr="006F4BA5">
        <w:rPr>
          <w:rStyle w:val="StyleUnderline"/>
        </w:rPr>
        <w:t>condemned the prioritization strategy Colby supports as “geostrategic self-harm that emboldens our adversaries and drives wedges between America and our allies” that those adversaries then exploit</w:t>
      </w:r>
      <w:r w:rsidRPr="006F4BA5">
        <w:rPr>
          <w:sz w:val="14"/>
        </w:rPr>
        <w:t>.</w:t>
      </w:r>
    </w:p>
    <w:p w14:paraId="3F37F048" w14:textId="77777777" w:rsidR="005B6653" w:rsidRPr="006F4BA5" w:rsidRDefault="005B6653" w:rsidP="005B6653">
      <w:pPr>
        <w:rPr>
          <w:sz w:val="14"/>
        </w:rPr>
      </w:pPr>
      <w:r w:rsidRPr="006F4BA5">
        <w:rPr>
          <w:sz w:val="14"/>
        </w:rPr>
        <w:t>The outcry from many parts of the foreign policy establishment at the Trump administration’s gutting of foreign aid encapsulates the differences between the old and new strategies. To those who favor a strategy of American global leadership, the move was callous and irresponsible, damaging U.S. credibility and squandering the relationships and soft power that Washington has built over decades.</w:t>
      </w:r>
    </w:p>
    <w:p w14:paraId="6009C562" w14:textId="77777777" w:rsidR="005B6653" w:rsidRPr="006F4BA5" w:rsidRDefault="005B6653" w:rsidP="005B6653">
      <w:pPr>
        <w:rPr>
          <w:sz w:val="14"/>
        </w:rPr>
      </w:pPr>
      <w:r w:rsidRPr="006F4BA5">
        <w:rPr>
          <w:rStyle w:val="StyleUnderline"/>
        </w:rPr>
        <w:t>For the administration, the disruption was exactly the point.</w:t>
      </w:r>
      <w:r w:rsidRPr="006F4BA5">
        <w:rPr>
          <w:sz w:val="14"/>
        </w:rPr>
        <w:t xml:space="preserve"> </w:t>
      </w:r>
      <w:r w:rsidRPr="006F4BA5">
        <w:rPr>
          <w:rStyle w:val="StyleUnderline"/>
        </w:rPr>
        <w:t>Trump’s foreign policy team dismisses soft power as a tool for managing a global order that it no longer intends to lead.</w:t>
      </w:r>
      <w:r w:rsidRPr="006F4BA5">
        <w:rPr>
          <w:sz w:val="14"/>
        </w:rPr>
        <w:t xml:space="preserve"> </w:t>
      </w:r>
      <w:r w:rsidRPr="006F4BA5">
        <w:rPr>
          <w:rStyle w:val="StyleUnderline"/>
        </w:rPr>
        <w:t>U.S. policies today are aimed not at reassuring American allies but at energizing them</w:t>
      </w:r>
      <w:r w:rsidRPr="006F4BA5">
        <w:rPr>
          <w:sz w:val="14"/>
        </w:rPr>
        <w:t>. Aid programs may give the United States influence, but the Trump administration sees no need for that influence because it is not interested in managing politics across the so-called global South. More to the point, foreign aid, in the administration’s view, is another example of taking care of the world’s problems rather than those of the United States.</w:t>
      </w:r>
    </w:p>
    <w:p w14:paraId="71E62886" w14:textId="77777777" w:rsidR="005B6653" w:rsidRPr="006F4BA5" w:rsidRDefault="005B6653" w:rsidP="005B6653">
      <w:pPr>
        <w:rPr>
          <w:sz w:val="14"/>
        </w:rPr>
      </w:pPr>
      <w:r w:rsidRPr="006F4BA5">
        <w:rPr>
          <w:sz w:val="14"/>
        </w:rPr>
        <w:t xml:space="preserve">Prioritization, like any strategy, comes with tradeoffs. The biggest is that diminished U.S. credibility may lead to the spread of nuclear weapons in some regions, an outcome neither </w:t>
      </w:r>
      <w:proofErr w:type="spellStart"/>
      <w:r w:rsidRPr="006F4BA5">
        <w:rPr>
          <w:sz w:val="14"/>
        </w:rPr>
        <w:t>prioritizers</w:t>
      </w:r>
      <w:proofErr w:type="spellEnd"/>
      <w:r w:rsidRPr="006F4BA5">
        <w:rPr>
          <w:sz w:val="14"/>
        </w:rPr>
        <w:t xml:space="preserve"> nor their critics relish. Already, the Trump administration’s efforts to distance the United States from Europe have fueled doubts about the reliability of the NATO nuclear sharing program. Since the 1960s, Washington has promised to transfer nuclear weapons to certain NATO allies in the event of a major attack. A U.S. pivot away from Europe could undermine faith in that commitment. Fearing a nuclear threat from Russia, European countries may then develop a joint nuclear force, or individual countries such as Germany or Poland could seek independent arsenals.</w:t>
      </w:r>
    </w:p>
    <w:p w14:paraId="25AD9A69" w14:textId="77777777" w:rsidR="005B6653" w:rsidRPr="006F4BA5" w:rsidRDefault="005B6653" w:rsidP="005B6653">
      <w:pPr>
        <w:rPr>
          <w:sz w:val="14"/>
        </w:rPr>
      </w:pPr>
      <w:r w:rsidRPr="006F4BA5">
        <w:rPr>
          <w:sz w:val="14"/>
        </w:rPr>
        <w:t>The possibility of nuclear proliferation is an argument against prioritization. But if navigating today’s world means that countries must take responsibility for their own national security, then developments such as a European replacement for the U.S. nuclear umbrella in Europe may be unavoidable. Washington’s handling the security for the entire “free world” may have sounded plausible in the late 1990s, when the United States enjoyed a budget surplus, economic and military primacy, and no rival superpower. In 2025, things are different. The spread of nuclear weapons would be lamentable, but that does not change the reality that the global leadership strategy that prevents it is no longer viable.</w:t>
      </w:r>
    </w:p>
    <w:p w14:paraId="1009800B" w14:textId="77777777" w:rsidR="005B6653" w:rsidRPr="006F4BA5" w:rsidRDefault="005B6653" w:rsidP="005B6653">
      <w:pPr>
        <w:rPr>
          <w:b/>
          <w:bCs/>
          <w:sz w:val="14"/>
        </w:rPr>
      </w:pPr>
      <w:r w:rsidRPr="006F4BA5">
        <w:rPr>
          <w:b/>
          <w:bCs/>
          <w:sz w:val="14"/>
        </w:rPr>
        <w:t>UNANSWERED QUESTIONS</w:t>
      </w:r>
    </w:p>
    <w:p w14:paraId="5781EDED" w14:textId="77777777" w:rsidR="005B6653" w:rsidRPr="006F4BA5" w:rsidRDefault="005B6653" w:rsidP="005B6653">
      <w:pPr>
        <w:rPr>
          <w:sz w:val="14"/>
        </w:rPr>
      </w:pPr>
      <w:r w:rsidRPr="006F4BA5">
        <w:rPr>
          <w:sz w:val="14"/>
        </w:rPr>
        <w:t>Prioritization creates additional tensions that must be addressed. For decades, the credibility of U.S. security promises enabled European leaders to cut back on defense and spend liberally on social welfare. They grew dependent on Washington, confident that the United States would protect them. A prioritization strategy rectifies this problem in Europe—but invites a similar dynamic in Asia. Having declared that managing China’s rise is the foremost U.S. national security concern, the United States will have a hard time convincing its Asian allies to help it balance against China.</w:t>
      </w:r>
    </w:p>
    <w:p w14:paraId="2E918553" w14:textId="77777777" w:rsidR="005B6653" w:rsidRPr="006F4BA5" w:rsidRDefault="005B6653" w:rsidP="005B6653">
      <w:pPr>
        <w:rPr>
          <w:rStyle w:val="StyleUnderline"/>
        </w:rPr>
      </w:pPr>
      <w:r w:rsidRPr="006F4BA5">
        <w:rPr>
          <w:sz w:val="14"/>
        </w:rPr>
        <w:t>Indeed, even when the United States’ attention was spread all around the world and less focused on their region, Asian allies elected to “cheap ride” on U.S. commitments. For the past few decades, while China rose and began asserting its claims to disputed territory more forcefully, Japan’s defense spending remained flat at one percent of GDP. During the same period, defense spending in the Philippines and Taiwan fell. In the past few years, Japan has made some notable changes to its famously restrained security policy, including investment in counterstrike capabilities and a pledge to increase military spending. But Tokyo has not lifted significant legal limitations on its ability to dispatch military forces and to cooperate with allies, and its defense spending remains low, at a planned 1.8 percent of GDP in 2025. Taiwan’s defense spending has also risen in recent years. But despite facing an existential threat from China, it still spends less than 2.5 percent of its GDP on defense, which is around the global average. A U.S. pivot to Asia, with all the resources and promises that come with it, would only weaken regional allies’ incentives to spend more on security.</w:t>
      </w:r>
    </w:p>
    <w:p w14:paraId="1FB48E08" w14:textId="77777777" w:rsidR="005B6653" w:rsidRPr="006F4BA5" w:rsidRDefault="005B6653" w:rsidP="005B6653">
      <w:pPr>
        <w:rPr>
          <w:sz w:val="14"/>
        </w:rPr>
      </w:pPr>
      <w:r w:rsidRPr="006F4BA5">
        <w:rPr>
          <w:sz w:val="14"/>
        </w:rPr>
        <w:t xml:space="preserve">The Trump administration may be uniquely suited to mitigate this problem. If there has ever been a U.S. administration that is willing to work with allies but happy to walk away if they do not step up, it is this one. </w:t>
      </w:r>
      <w:r w:rsidRPr="006F4BA5">
        <w:rPr>
          <w:rStyle w:val="StyleUnderline"/>
        </w:rPr>
        <w:t>Trump himself has made clear that he is not deeply invested in alliances or in any particular vision for Asia’s future, as long as it does not include Chinese regional dominance.</w:t>
      </w:r>
      <w:r w:rsidRPr="006F4BA5">
        <w:rPr>
          <w:sz w:val="14"/>
        </w:rPr>
        <w:t xml:space="preserve"> Both the Japanese and South Korean governments understand this, which is why leaders in Tokyo fear Washington will cut some sort of deal with Beijing, and why leaders in Seoul fear that Trump will reach a nuclear agreement with North Korea that disadvantages South Korea. To be sure, motivating allies in Asia to contribute more to their own defense will be a persistent challenge, but the transactional nature of the Trump administration may reduce allies’ temptation to cheap-ride.</w:t>
      </w:r>
    </w:p>
    <w:p w14:paraId="6CB98A51" w14:textId="77777777" w:rsidR="005B6653" w:rsidRPr="006F4BA5" w:rsidRDefault="005B6653" w:rsidP="005B6653">
      <w:pPr>
        <w:rPr>
          <w:sz w:val="14"/>
        </w:rPr>
      </w:pPr>
      <w:r w:rsidRPr="006F4BA5">
        <w:rPr>
          <w:sz w:val="14"/>
        </w:rPr>
        <w:t>The United States cannot contain a superpower without allied support.</w:t>
      </w:r>
    </w:p>
    <w:p w14:paraId="24FC3539" w14:textId="77777777" w:rsidR="005B6653" w:rsidRPr="006F4BA5" w:rsidRDefault="005B6653" w:rsidP="005B6653">
      <w:pPr>
        <w:rPr>
          <w:sz w:val="14"/>
        </w:rPr>
      </w:pPr>
      <w:r w:rsidRPr="006F4BA5">
        <w:rPr>
          <w:sz w:val="14"/>
        </w:rPr>
        <w:t xml:space="preserve">Another problem with prioritization is that it is excessively confrontational toward China. To deny China regional hegemony, for example, </w:t>
      </w:r>
      <w:proofErr w:type="spellStart"/>
      <w:r w:rsidRPr="006F4BA5">
        <w:rPr>
          <w:sz w:val="14"/>
        </w:rPr>
        <w:t>prioritizers</w:t>
      </w:r>
      <w:proofErr w:type="spellEnd"/>
      <w:r w:rsidRPr="006F4BA5">
        <w:rPr>
          <w:sz w:val="14"/>
        </w:rPr>
        <w:t xml:space="preserve"> in the Trump administration argue, the United States must draw a redline between the mainland and Taiwan and enhance U.S. forces in the region to defend the island. In effect, the United States is adopting a strategy that would have it fight a war, if need be, against a nuclear-armed superpower that sees unification with Taiwan as a matter of national sovereignty. By making it impossible for both Beijing and Washington to achieve their core interests, prioritization seems to put the rivals on a collision course.</w:t>
      </w:r>
    </w:p>
    <w:p w14:paraId="7A927F7B" w14:textId="77777777" w:rsidR="005B6653" w:rsidRPr="006F4BA5" w:rsidRDefault="005B6653" w:rsidP="005B6653">
      <w:pPr>
        <w:rPr>
          <w:sz w:val="14"/>
        </w:rPr>
      </w:pPr>
      <w:r w:rsidRPr="006F4BA5">
        <w:rPr>
          <w:sz w:val="14"/>
        </w:rPr>
        <w:t>Finally, although prioritization is driven by an appreciation of U.S. resource constraints, it does little to ease that pressure. In fact, the defense budget requested by the Trump administration is as big as or bigger than those of previous administrations. Meanwhile, U.S. annual deficits are enormous, debt is mounting, and entitlement spending will soon rise. And prioritization will only become more expensive if the United States enters a major war against China.</w:t>
      </w:r>
    </w:p>
    <w:p w14:paraId="61317F3A" w14:textId="77777777" w:rsidR="005B6653" w:rsidRPr="006F4BA5" w:rsidRDefault="005B6653" w:rsidP="005B6653">
      <w:pPr>
        <w:rPr>
          <w:sz w:val="14"/>
        </w:rPr>
      </w:pPr>
      <w:r w:rsidRPr="006F4BA5">
        <w:rPr>
          <w:sz w:val="14"/>
        </w:rPr>
        <w:t>The solutions to these problems—the strategy’s confrontational nature and its high price tag—may be intertwined. It is not surprising that the current version of this strategy is rather bold because its main advocates so far are those analysts and policymakers who have articulated the clearest vision of the dangers posed by Beijing. They were so energized by that threat that they made an effective case to overhaul decades of entrenched U.S. foreign policy thinking.</w:t>
      </w:r>
    </w:p>
    <w:p w14:paraId="42EAC357" w14:textId="77777777" w:rsidR="005B6653" w:rsidRPr="006F4BA5" w:rsidRDefault="005B6653" w:rsidP="005B6653">
      <w:pPr>
        <w:rPr>
          <w:sz w:val="14"/>
        </w:rPr>
      </w:pPr>
      <w:r w:rsidRPr="006F4BA5">
        <w:rPr>
          <w:sz w:val="14"/>
        </w:rPr>
        <w:t xml:space="preserve">But even though future </w:t>
      </w:r>
      <w:proofErr w:type="spellStart"/>
      <w:r w:rsidRPr="006F4BA5">
        <w:rPr>
          <w:sz w:val="14"/>
        </w:rPr>
        <w:t>prioritizers</w:t>
      </w:r>
      <w:proofErr w:type="spellEnd"/>
      <w:r w:rsidRPr="006F4BA5">
        <w:rPr>
          <w:sz w:val="14"/>
        </w:rPr>
        <w:t xml:space="preserve"> will similarly focus on preventing China’s regional hegemony, they need not accept the most assertive version of the strategy. There is nothing about prioritization that requires the United States to confront China with any particular</w:t>
      </w:r>
      <w:r w:rsidRPr="006F4BA5">
        <w:rPr>
          <w:i/>
          <w:iCs/>
          <w:sz w:val="14"/>
        </w:rPr>
        <w:t> </w:t>
      </w:r>
      <w:r w:rsidRPr="006F4BA5">
        <w:rPr>
          <w:sz w:val="14"/>
        </w:rPr>
        <w:t>redlines, set of allies, or military force posture. Where to draw the redlines and how best to counter Chinese military power in the region should be—and are </w:t>
      </w:r>
      <w:hyperlink r:id="rId23" w:history="1">
        <w:r w:rsidRPr="006F4BA5">
          <w:rPr>
            <w:rStyle w:val="Hyperlink"/>
          </w:rPr>
          <w:t>already</w:t>
        </w:r>
      </w:hyperlink>
      <w:r w:rsidRPr="006F4BA5">
        <w:rPr>
          <w:sz w:val="14"/>
        </w:rPr>
        <w:t> being—</w:t>
      </w:r>
      <w:hyperlink r:id="rId24" w:history="1">
        <w:r w:rsidRPr="006F4BA5">
          <w:rPr>
            <w:rStyle w:val="Hyperlink"/>
          </w:rPr>
          <w:t>debated</w:t>
        </w:r>
      </w:hyperlink>
      <w:r w:rsidRPr="006F4BA5">
        <w:rPr>
          <w:sz w:val="14"/>
        </w:rPr>
        <w:t>. Taiwan could be inside the protective bubble or outside it. The United States could contain China with a full spectrum of offensive military capabilities or with something closer to a “porcupine” strategy of strengthening the national defenses of regional partners against Chinese predation. Some of those more restrained alternatives would demand less of the U.S. military and thus cost far less, too.</w:t>
      </w:r>
    </w:p>
    <w:p w14:paraId="4354B054" w14:textId="77777777" w:rsidR="005B6653" w:rsidRPr="006F4BA5" w:rsidRDefault="005B6653" w:rsidP="005B6653">
      <w:pPr>
        <w:rPr>
          <w:b/>
          <w:bCs/>
          <w:sz w:val="14"/>
        </w:rPr>
      </w:pPr>
      <w:r w:rsidRPr="006F4BA5">
        <w:rPr>
          <w:b/>
          <w:bCs/>
          <w:sz w:val="14"/>
        </w:rPr>
        <w:t>NO TURNING BACK</w:t>
      </w:r>
    </w:p>
    <w:p w14:paraId="22FD6A8C" w14:textId="77777777" w:rsidR="005B6653" w:rsidRPr="006F4BA5" w:rsidRDefault="005B6653" w:rsidP="005B6653">
      <w:pPr>
        <w:rPr>
          <w:sz w:val="14"/>
        </w:rPr>
      </w:pPr>
      <w:r w:rsidRPr="006F4BA5">
        <w:rPr>
          <w:sz w:val="14"/>
        </w:rPr>
        <w:t>Many advocates of a U.S. global leadership strategy—particularly those in Europe—hope that the current moment is merely an aberration, that, as Biden did after taking office in 2021, the next U.S. president will announce that “America is back.” They are likely to be disappointed. The seeds of prioritization were planted long ago. Since the Obama administration, all U.S. presidents have recognized the need to shift U.S. military resources to Asia, and they all wanted NATO allies to do more for their own defense. But no previous administration was willing to pay the political costs of making the necessary changes. Now, the second Trump administration is ripping off the Band-Aid.</w:t>
      </w:r>
    </w:p>
    <w:p w14:paraId="6EED4324" w14:textId="77777777" w:rsidR="005B6653" w:rsidRPr="006F4BA5" w:rsidRDefault="005B6653" w:rsidP="005B6653">
      <w:pPr>
        <w:rPr>
          <w:sz w:val="14"/>
        </w:rPr>
      </w:pPr>
      <w:r w:rsidRPr="006F4BA5">
        <w:rPr>
          <w:sz w:val="14"/>
        </w:rPr>
        <w:t>Future U.S. administrations may reverse elements of Trump’s foreign policy. They might reinstate foreign aid, arguing that a country as wealthy as the United States can afford to be charitable. They might also restaff international institutions or show greater warmth toward NATO allies. But once scarce defense resources are moved out of Europe, it is unlikely that another U.S. president would move them back. Asia needs those resources more than Europe does.</w:t>
      </w:r>
    </w:p>
    <w:p w14:paraId="1F35A475" w14:textId="77777777" w:rsidR="005B6653" w:rsidRPr="006F4BA5" w:rsidRDefault="005B6653" w:rsidP="005B6653">
      <w:pPr>
        <w:rPr>
          <w:sz w:val="14"/>
        </w:rPr>
      </w:pPr>
      <w:r w:rsidRPr="006F4BA5">
        <w:rPr>
          <w:sz w:val="14"/>
        </w:rPr>
        <w:t>The last time the United States mobilized to confront a rising regional hegemon, when it embarked on a long-term project to contain the Soviet Union, the earliest formulations of the strategy were flawed. The first versions of containment asked little of U.S. allies, relied excessively on nuclear weapons to deter and wage a potential war, and seriously considered the possibility of initiating preventive war to defeat the Soviet threat once and for all. Strategy development is often an iterative process, and containment was fortunately refined over time. Washington eventually adopted more sensible approaches that mobilized the resources of key allies, developed a wiser balance between conventional and nuclear tools, and assumed a less confrontational attitude toward Moscow.</w:t>
      </w:r>
    </w:p>
    <w:p w14:paraId="67F2D107" w14:textId="77777777" w:rsidR="005B6653" w:rsidRPr="00637B6D" w:rsidRDefault="005B6653" w:rsidP="005B6653">
      <w:pPr>
        <w:rPr>
          <w:sz w:val="14"/>
        </w:rPr>
      </w:pPr>
      <w:r w:rsidRPr="006F4BA5">
        <w:rPr>
          <w:rStyle w:val="StyleUnderline"/>
        </w:rPr>
        <w:t>The new U.S. national security strategy is in its early stages and, like containment, will need to be refined over time. The United States will be Asia-focused, and China-focused, for many years to come.</w:t>
      </w:r>
      <w:r w:rsidRPr="006F4BA5">
        <w:rPr>
          <w:sz w:val="14"/>
        </w:rPr>
        <w:t xml:space="preserve"> It now falls on both supporters and critics of the Trump administration to develop alternative versions of prioritization that minimize its costs and risks.</w:t>
      </w:r>
    </w:p>
    <w:p w14:paraId="340BEA32" w14:textId="77777777" w:rsidR="005B6653" w:rsidRPr="00582A72" w:rsidRDefault="005B6653" w:rsidP="005B6653">
      <w:pPr>
        <w:pStyle w:val="Heading4"/>
        <w:rPr>
          <w:sz w:val="28"/>
        </w:rPr>
      </w:pPr>
      <w:r>
        <w:rPr>
          <w:sz w:val="28"/>
        </w:rPr>
        <w:t>Prioritizing resilience is key to national security – it’s the best way to adapt and protect</w:t>
      </w:r>
    </w:p>
    <w:p w14:paraId="482441A7" w14:textId="77777777" w:rsidR="005B6653" w:rsidRPr="007E79D4" w:rsidRDefault="005B6653" w:rsidP="005B6653">
      <w:r w:rsidRPr="00582A72">
        <w:rPr>
          <w:rStyle w:val="Style13ptBold"/>
          <w:sz w:val="28"/>
        </w:rPr>
        <w:t>Sizeland ’25</w:t>
      </w:r>
      <w:r w:rsidRPr="00582A72">
        <w:t xml:space="preserve"> </w:t>
      </w:r>
      <w:r w:rsidRPr="00637B6D">
        <w:rPr>
          <w:sz w:val="16"/>
          <w:szCs w:val="16"/>
        </w:rPr>
        <w:t>[</w:t>
      </w:r>
      <w:r w:rsidRPr="007E79D4">
        <w:rPr>
          <w:sz w:val="16"/>
          <w:szCs w:val="16"/>
        </w:rPr>
        <w:t xml:space="preserve">Sizeland, Elizabeth. “Resilience First Strengthening Individuals, Securing the United States, and Protecting the Free World.” Atlantic </w:t>
      </w:r>
      <w:proofErr w:type="spellStart"/>
      <w:r w:rsidRPr="007E79D4">
        <w:rPr>
          <w:sz w:val="16"/>
          <w:szCs w:val="16"/>
        </w:rPr>
        <w:t>Counil</w:t>
      </w:r>
      <w:proofErr w:type="spellEnd"/>
      <w:r w:rsidRPr="007E79D4">
        <w:rPr>
          <w:sz w:val="16"/>
          <w:szCs w:val="16"/>
        </w:rPr>
        <w:t>, 8 July 2025.</w:t>
      </w:r>
      <w:r w:rsidRPr="00637B6D">
        <w:rPr>
          <w:sz w:val="16"/>
          <w:szCs w:val="16"/>
        </w:rPr>
        <w:t xml:space="preserve"> </w:t>
      </w:r>
      <w:r w:rsidRPr="007E79D4">
        <w:rPr>
          <w:sz w:val="16"/>
          <w:szCs w:val="16"/>
        </w:rPr>
        <w:t>Sizeland has national-security experience in the UK government, and her areas of expertise include security strategy and policy, countering state threats, investment security, cybersecurity, national resilience, serious and organized crime, counterterrorism, and crisis response.</w:t>
      </w:r>
      <w:r w:rsidRPr="00637B6D">
        <w:rPr>
          <w:sz w:val="16"/>
          <w:szCs w:val="16"/>
        </w:rPr>
        <w:t>//</w:t>
      </w:r>
      <w:proofErr w:type="spellStart"/>
      <w:r w:rsidRPr="00637B6D">
        <w:rPr>
          <w:sz w:val="16"/>
          <w:szCs w:val="16"/>
        </w:rPr>
        <w:t>sarwar</w:t>
      </w:r>
      <w:proofErr w:type="spellEnd"/>
      <w:r w:rsidRPr="00637B6D">
        <w:rPr>
          <w:sz w:val="16"/>
          <w:szCs w:val="16"/>
        </w:rPr>
        <w:t>]</w:t>
      </w:r>
    </w:p>
    <w:p w14:paraId="31F77411" w14:textId="77777777" w:rsidR="005B6653" w:rsidRPr="001E2853" w:rsidRDefault="005B6653" w:rsidP="005B6653">
      <w:pPr>
        <w:rPr>
          <w:sz w:val="16"/>
        </w:rPr>
      </w:pPr>
      <w:r w:rsidRPr="00582A72">
        <w:rPr>
          <w:rStyle w:val="StyleUnderline"/>
        </w:rPr>
        <w:t>Resilience is an essential,</w:t>
      </w:r>
      <w:r w:rsidRPr="001E2853">
        <w:rPr>
          <w:sz w:val="16"/>
        </w:rPr>
        <w:t xml:space="preserve"> yet often publicly underappreciated, </w:t>
      </w:r>
      <w:r w:rsidRPr="00582A72">
        <w:rPr>
          <w:rStyle w:val="StyleUnderline"/>
        </w:rPr>
        <w:t>element of national security</w:t>
      </w:r>
      <w:r w:rsidRPr="001E2853">
        <w:rPr>
          <w:sz w:val="16"/>
        </w:rPr>
        <w:t xml:space="preserve">. Public discourse often centers on deterrence, diplomacy, military strength, and intelligence capabilities. </w:t>
      </w:r>
      <w:r w:rsidRPr="00582A72">
        <w:rPr>
          <w:rStyle w:val="StyleUnderline"/>
        </w:rPr>
        <w:t>However, emerging and persistent threats—from cyberattacks and climate change to pandemics and acute natural hazards—have revealed significant gaps in national and international resilience</w:t>
      </w:r>
      <w:r w:rsidRPr="001E2853">
        <w:rPr>
          <w:sz w:val="16"/>
        </w:rPr>
        <w:t xml:space="preserve"> that have pushed the topic much further up the agenda. Resilience or </w:t>
      </w:r>
      <w:r w:rsidRPr="009158FE">
        <w:rPr>
          <w:rStyle w:val="StyleUnderline"/>
        </w:rPr>
        <w:t>‘resilience power’, is the foundation on</w:t>
      </w:r>
      <w:r w:rsidRPr="001E2853">
        <w:rPr>
          <w:sz w:val="16"/>
        </w:rPr>
        <w:t xml:space="preserve"> which </w:t>
      </w:r>
      <w:r w:rsidRPr="009158FE">
        <w:rPr>
          <w:rStyle w:val="StyleUnderline"/>
        </w:rPr>
        <w:t>hard power’ and ‘soft power’</w:t>
      </w:r>
      <w:r w:rsidRPr="001E2853">
        <w:rPr>
          <w:sz w:val="16"/>
        </w:rPr>
        <w:t xml:space="preserve"> rest. </w:t>
      </w:r>
      <w:r w:rsidRPr="009158FE">
        <w:rPr>
          <w:rStyle w:val="StyleUnderline"/>
        </w:rPr>
        <w:t>Without these</w:t>
      </w:r>
      <w:r w:rsidRPr="001E2853">
        <w:rPr>
          <w:sz w:val="16"/>
        </w:rPr>
        <w:t xml:space="preserve"> elements, </w:t>
      </w:r>
      <w:r w:rsidRPr="009158FE">
        <w:rPr>
          <w:rStyle w:val="StyleUnderline"/>
        </w:rPr>
        <w:t>a nation is exposed and its broader security strategy weakened.</w:t>
      </w:r>
      <w:r w:rsidRPr="001E2853">
        <w:rPr>
          <w:sz w:val="16"/>
        </w:rPr>
        <w:t xml:space="preserve"> The 2017 US National Security Strategy contains six references to resilience, compared with thirty-six to defense.14 By the release of the </w:t>
      </w:r>
      <w:r w:rsidRPr="009158FE">
        <w:rPr>
          <w:rStyle w:val="StyleUnderline"/>
        </w:rPr>
        <w:t>2022 US National Security Strategy</w:t>
      </w:r>
      <w:r w:rsidRPr="001E2853">
        <w:rPr>
          <w:sz w:val="16"/>
        </w:rPr>
        <w:t xml:space="preserve">, there were twenty-nine references to resilience compared with thirty-one to defense, </w:t>
      </w:r>
      <w:r w:rsidRPr="009158FE">
        <w:rPr>
          <w:rStyle w:val="StyleUnderline"/>
        </w:rPr>
        <w:t>reflecting the growing importance of the topic</w:t>
      </w:r>
      <w:r w:rsidRPr="001E2853">
        <w:rPr>
          <w:sz w:val="16"/>
        </w:rPr>
        <w:t xml:space="preserve">.15 </w:t>
      </w:r>
      <w:r w:rsidRPr="009158FE">
        <w:rPr>
          <w:rStyle w:val="StyleUnderline"/>
        </w:rPr>
        <w:t>It’s clear that democracies are increasingly seeing the need to anticipate, endure, and bounce forward.</w:t>
      </w:r>
      <w:r w:rsidRPr="001E2853">
        <w:rPr>
          <w:sz w:val="16"/>
        </w:rPr>
        <w:t xml:space="preserve"> Despite the growing focus on resilience in national security and policy discussions, too little attention has been paid to the factors that enable individuals to develop and sustain resilience. Governments often prioritize infrastructure hardening and institutional preparedness while neglecting the human element. Along with a top-down approach, </w:t>
      </w:r>
      <w:r w:rsidRPr="009158FE">
        <w:rPr>
          <w:rStyle w:val="StyleUnderline"/>
        </w:rPr>
        <w:t>the United States must do more to ensure that citizens are psychologically, socially, and economically equipped to endure, and emerge well from, crises. Without</w:t>
      </w:r>
      <w:r w:rsidRPr="001E2853">
        <w:rPr>
          <w:sz w:val="16"/>
        </w:rPr>
        <w:t xml:space="preserve"> addressing </w:t>
      </w:r>
      <w:r w:rsidRPr="009158FE">
        <w:rPr>
          <w:rStyle w:val="StyleUnderline"/>
        </w:rPr>
        <w:t>these</w:t>
      </w:r>
      <w:r w:rsidRPr="001E2853">
        <w:rPr>
          <w:sz w:val="16"/>
        </w:rPr>
        <w:t xml:space="preserve"> individual-level factors, broader resilience and </w:t>
      </w:r>
      <w:r w:rsidRPr="009158FE">
        <w:rPr>
          <w:rStyle w:val="StyleUnderline"/>
        </w:rPr>
        <w:t xml:space="preserve">national security strategies risk failing </w:t>
      </w:r>
      <w:r w:rsidRPr="001E2853">
        <w:rPr>
          <w:sz w:val="16"/>
        </w:rPr>
        <w:t xml:space="preserve">at their governments’ most important responsibility: to </w:t>
      </w:r>
      <w:proofErr w:type="gramStart"/>
      <w:r w:rsidRPr="001E2853">
        <w:rPr>
          <w:sz w:val="16"/>
        </w:rPr>
        <w:t>safe guard</w:t>
      </w:r>
      <w:proofErr w:type="gramEnd"/>
      <w:r w:rsidRPr="001E2853">
        <w:rPr>
          <w:sz w:val="16"/>
        </w:rPr>
        <w:t xml:space="preserve"> citizens. The AANSRI will look to redress this balance, advocating for increasing focus and attention on this vital area of resilience work. National security strategies are valuable opportunities to sur vey the risk landscape and chart a direction for the future. Yet in a world where specific threats are difficult to predict, such strategies can quickly feel outdated or overtaken by events. </w:t>
      </w:r>
      <w:r w:rsidRPr="009158FE">
        <w:rPr>
          <w:rStyle w:val="StyleUnderline"/>
        </w:rPr>
        <w:t>A resilience-first approach offers greater adaptability</w:t>
      </w:r>
      <w:r w:rsidRPr="001E2853">
        <w:rPr>
          <w:sz w:val="16"/>
        </w:rPr>
        <w:t xml:space="preserve">. Rather than focusing solely on defining threats and prescribing bespoke solutions, </w:t>
      </w:r>
      <w:r w:rsidRPr="009158FE">
        <w:rPr>
          <w:rStyle w:val="StyleUnderline"/>
        </w:rPr>
        <w:t>it equips nations, communities, and individuals to build the capacity to anticipate disruption, absorb shocks, and adapt to rapidly changing circumstances.</w:t>
      </w:r>
      <w:r w:rsidRPr="001E2853">
        <w:rPr>
          <w:sz w:val="16"/>
        </w:rPr>
        <w:t xml:space="preserve"> It demands much more effort to close the vulnerabilities that adversaries seek to exploit. And it embraces uncertainty, enabling a more dynamic and enduring form of security. The COVID-19 pandemic, the </w:t>
      </w:r>
      <w:r w:rsidRPr="009158FE">
        <w:rPr>
          <w:rStyle w:val="StyleUnderline"/>
        </w:rPr>
        <w:t>increasing frequency of</w:t>
      </w:r>
      <w:r w:rsidRPr="001E2853">
        <w:rPr>
          <w:sz w:val="16"/>
        </w:rPr>
        <w:t xml:space="preserve"> natural </w:t>
      </w:r>
      <w:r w:rsidRPr="009158FE">
        <w:rPr>
          <w:rStyle w:val="StyleUnderline"/>
        </w:rPr>
        <w:t>disasters</w:t>
      </w:r>
      <w:r w:rsidRPr="001E2853">
        <w:rPr>
          <w:sz w:val="16"/>
        </w:rPr>
        <w:t xml:space="preserve">, economic </w:t>
      </w:r>
      <w:r w:rsidRPr="009158FE">
        <w:rPr>
          <w:rStyle w:val="StyleUnderline"/>
        </w:rPr>
        <w:t>shocks</w:t>
      </w:r>
      <w:r w:rsidRPr="001E2853">
        <w:rPr>
          <w:sz w:val="16"/>
        </w:rPr>
        <w:t xml:space="preserve">, the rise of </w:t>
      </w:r>
      <w:r w:rsidRPr="009158FE">
        <w:rPr>
          <w:rStyle w:val="StyleUnderline"/>
        </w:rPr>
        <w:t>disinformation</w:t>
      </w:r>
      <w:r w:rsidRPr="001E2853">
        <w:rPr>
          <w:sz w:val="16"/>
        </w:rPr>
        <w:t xml:space="preserve">, and state-sponsored </w:t>
      </w:r>
      <w:r w:rsidRPr="009158FE">
        <w:rPr>
          <w:rStyle w:val="StyleUnderline"/>
        </w:rPr>
        <w:t>cyber</w:t>
      </w:r>
      <w:r w:rsidRPr="001E2853">
        <w:rPr>
          <w:sz w:val="16"/>
        </w:rPr>
        <w:t xml:space="preserve"> </w:t>
      </w:r>
      <w:r w:rsidRPr="009158FE">
        <w:rPr>
          <w:rStyle w:val="StyleUnderline"/>
        </w:rPr>
        <w:t xml:space="preserve">and sabotage </w:t>
      </w:r>
      <w:r w:rsidRPr="001E2853">
        <w:rPr>
          <w:sz w:val="16"/>
        </w:rPr>
        <w:t xml:space="preserve">operations have </w:t>
      </w:r>
      <w:r w:rsidRPr="009158FE">
        <w:rPr>
          <w:rStyle w:val="StyleUnderline"/>
        </w:rPr>
        <w:t>demonstrated</w:t>
      </w:r>
      <w:r w:rsidRPr="001E2853">
        <w:rPr>
          <w:sz w:val="16"/>
        </w:rPr>
        <w:t xml:space="preserve"> that </w:t>
      </w:r>
      <w:r w:rsidRPr="009158FE">
        <w:rPr>
          <w:rStyle w:val="StyleUnderline"/>
        </w:rPr>
        <w:t>resilience is not just about recovering well but about proactively reducing risks and ensuring the continuity of society’s essential functions</w:t>
      </w:r>
      <w:r w:rsidRPr="001E2853">
        <w:rPr>
          <w:sz w:val="16"/>
        </w:rPr>
        <w:t xml:space="preserve">. Inaction in resilience building equates to a tacit acceptance of risk. When governments, ins </w:t>
      </w:r>
      <w:proofErr w:type="spellStart"/>
      <w:r w:rsidRPr="001E2853">
        <w:rPr>
          <w:sz w:val="16"/>
        </w:rPr>
        <w:t>titutions</w:t>
      </w:r>
      <w:proofErr w:type="spellEnd"/>
      <w:r w:rsidRPr="001E2853">
        <w:rPr>
          <w:sz w:val="16"/>
        </w:rPr>
        <w:t xml:space="preserve">, or communities delay or deprioritize resilience work, they are accepting the inevitability of system stress and pos </w:t>
      </w:r>
      <w:proofErr w:type="spellStart"/>
      <w:r w:rsidRPr="001E2853">
        <w:rPr>
          <w:sz w:val="16"/>
        </w:rPr>
        <w:t>sible</w:t>
      </w:r>
      <w:proofErr w:type="spellEnd"/>
      <w:r w:rsidRPr="001E2853">
        <w:rPr>
          <w:sz w:val="16"/>
        </w:rPr>
        <w:t xml:space="preserve"> failure. Inaction is not a neutral position but a strategic decision to accept the full impact and cost of disruption rather than mitigate it. There is much more the US government and civil society could do in all areas of society to set citizens up for success. Governments, businesses, and communities must integrate resilience into decision-making at all levels. This paper argues that </w:t>
      </w:r>
      <w:r w:rsidRPr="009158FE">
        <w:rPr>
          <w:rStyle w:val="StyleUnderline"/>
        </w:rPr>
        <w:t xml:space="preserve">resilience should be viewed not as a static state but as an evolving “resilience power” capability influenced by invest </w:t>
      </w:r>
      <w:proofErr w:type="spellStart"/>
      <w:r w:rsidRPr="009158FE">
        <w:rPr>
          <w:rStyle w:val="StyleUnderline"/>
        </w:rPr>
        <w:t>ment</w:t>
      </w:r>
      <w:proofErr w:type="spellEnd"/>
      <w:r w:rsidRPr="009158FE">
        <w:rPr>
          <w:rStyle w:val="StyleUnderline"/>
        </w:rPr>
        <w:t>, governance, technology, and the will of citizens</w:t>
      </w:r>
      <w:r w:rsidRPr="001E2853">
        <w:rPr>
          <w:sz w:val="16"/>
        </w:rPr>
        <w:t>.</w:t>
      </w:r>
    </w:p>
    <w:p w14:paraId="7D2C8631" w14:textId="77777777" w:rsidR="005B6653" w:rsidRPr="001E2853" w:rsidRDefault="005B6653" w:rsidP="005B6653">
      <w:pPr>
        <w:rPr>
          <w:sz w:val="16"/>
        </w:rPr>
      </w:pPr>
      <w:r w:rsidRPr="009158FE">
        <w:rPr>
          <w:rStyle w:val="StyleUnderline"/>
        </w:rPr>
        <w:t>US resilience as the cornerstone of free world strength</w:t>
      </w:r>
      <w:r w:rsidRPr="001E2853">
        <w:rPr>
          <w:sz w:val="16"/>
        </w:rPr>
        <w:t xml:space="preserve"> A </w:t>
      </w:r>
      <w:r w:rsidRPr="009158FE">
        <w:rPr>
          <w:rStyle w:val="StyleUnderline"/>
        </w:rPr>
        <w:t>strong and sovereign United States, alongside a secure and stable free world, begins with resilience.</w:t>
      </w:r>
      <w:r w:rsidRPr="001E2853">
        <w:rPr>
          <w:sz w:val="16"/>
        </w:rPr>
        <w:t xml:space="preserve"> In an era of intensifying geopolitical competition, economic uncertainty, and evolving security threats, democratic nations must ensure they can withstand, adapt to, and recover from crises—whether in the form of cyberattacks, supply chain disruptions, economic coercion, or natural disasters. Resilience is about ensuring that nations retain the ability to govern, defend, and prosper under pressure. Collective resilience among democratic allies is what protects shared values, upholds open societies and economies, and ensures that no single crisis can fracture the international order. Without it, fragility in one system or nation can have a </w:t>
      </w:r>
      <w:proofErr w:type="gramStart"/>
      <w:r w:rsidRPr="001E2853">
        <w:rPr>
          <w:sz w:val="16"/>
        </w:rPr>
        <w:t>com pound</w:t>
      </w:r>
      <w:proofErr w:type="gramEnd"/>
      <w:r w:rsidRPr="001E2853">
        <w:rPr>
          <w:sz w:val="16"/>
        </w:rPr>
        <w:t xml:space="preserve"> effect. For the free world, including the United States, this imperative aligns with a belief that security begins at home but extends beyond borders. Just as energy independence strengthens economic sovereignty, resilience independence—the ability of nations to sustain themselves without reliance on adversarial powers (for example, on China’s technology)—fortifies the free world’s collective strength. Framing the conversation The United States and democracies worldwide are already achieving much on the resilience agenda, with a lot of mutual learning between friends and allies. The AANSRI task force has not sought to describe all the existing activity here. Ins </w:t>
      </w:r>
      <w:proofErr w:type="spellStart"/>
      <w:r w:rsidRPr="001E2853">
        <w:rPr>
          <w:sz w:val="16"/>
        </w:rPr>
        <w:t>tead</w:t>
      </w:r>
      <w:proofErr w:type="spellEnd"/>
      <w:r w:rsidRPr="001E2853">
        <w:rPr>
          <w:sz w:val="16"/>
        </w:rPr>
        <w:t xml:space="preserve">, its experts have looked for areas of program work that will add value for governments and practitioners already </w:t>
      </w:r>
      <w:proofErr w:type="spellStart"/>
      <w:r w:rsidRPr="001E2853">
        <w:rPr>
          <w:sz w:val="16"/>
        </w:rPr>
        <w:t>wor</w:t>
      </w:r>
      <w:proofErr w:type="spellEnd"/>
      <w:r w:rsidRPr="001E2853">
        <w:rPr>
          <w:sz w:val="16"/>
        </w:rPr>
        <w:t xml:space="preserve"> king hard to tackle these complex challenges. Prioritizing domestic resilience means ensuring that US com munities, businesses, and infrastructure can function amid crises without excessive reliance on federal intervention. </w:t>
      </w:r>
      <w:r w:rsidRPr="009158FE">
        <w:rPr>
          <w:rStyle w:val="StyleUnderline"/>
        </w:rPr>
        <w:t xml:space="preserve">At the same time, reinforcing resilience across the free </w:t>
      </w:r>
      <w:proofErr w:type="spellStart"/>
      <w:r w:rsidRPr="009158FE">
        <w:rPr>
          <w:rStyle w:val="StyleUnderline"/>
        </w:rPr>
        <w:t>wor</w:t>
      </w:r>
      <w:proofErr w:type="spellEnd"/>
      <w:r w:rsidRPr="009158FE">
        <w:rPr>
          <w:rStyle w:val="StyleUnderline"/>
        </w:rPr>
        <w:t xml:space="preserve"> </w:t>
      </w:r>
      <w:proofErr w:type="spellStart"/>
      <w:r w:rsidRPr="009158FE">
        <w:rPr>
          <w:rStyle w:val="StyleUnderline"/>
        </w:rPr>
        <w:t>ld</w:t>
      </w:r>
      <w:proofErr w:type="spellEnd"/>
      <w:r w:rsidRPr="009158FE">
        <w:rPr>
          <w:rStyle w:val="StyleUnderline"/>
        </w:rPr>
        <w:t xml:space="preserve"> strengthens US national security, ensuring that allies and partners are not weak links that adversaries can exploit to un </w:t>
      </w:r>
      <w:proofErr w:type="spellStart"/>
      <w:r w:rsidRPr="009158FE">
        <w:rPr>
          <w:rStyle w:val="StyleUnderline"/>
        </w:rPr>
        <w:t>dermine</w:t>
      </w:r>
      <w:proofErr w:type="spellEnd"/>
      <w:r w:rsidRPr="009158FE">
        <w:rPr>
          <w:rStyle w:val="StyleUnderline"/>
        </w:rPr>
        <w:t xml:space="preserve"> US strength</w:t>
      </w:r>
      <w:r w:rsidRPr="001E2853">
        <w:rPr>
          <w:sz w:val="16"/>
        </w:rPr>
        <w:t xml:space="preserve">. This paper presents a framework for resilience that is rooted in self-reliance, economic strength, and strategic partnerships: </w:t>
      </w:r>
      <w:r w:rsidRPr="009158FE">
        <w:rPr>
          <w:rStyle w:val="StyleUnderline"/>
        </w:rPr>
        <w:t>a vision that places US security and prosperity at the forefront while reinforcing the stability of democratic allies</w:t>
      </w:r>
      <w:r w:rsidRPr="001E2853">
        <w:rPr>
          <w:sz w:val="16"/>
        </w:rPr>
        <w:t xml:space="preserve">. In an era in which adversaries seek to exploit vulnerabilities, resilience must be a specific pillar of national power, alongside economic competitiveness, soft power, and military superiority. </w:t>
      </w:r>
      <w:r w:rsidRPr="009158FE">
        <w:rPr>
          <w:rStyle w:val="StyleUnderline"/>
        </w:rPr>
        <w:t xml:space="preserve">A resilient free world is a strong free world, and a United States that leads on resilience will be more secure, more prosperous, more in f </w:t>
      </w:r>
      <w:proofErr w:type="spellStart"/>
      <w:r w:rsidRPr="009158FE">
        <w:rPr>
          <w:rStyle w:val="StyleUnderline"/>
        </w:rPr>
        <w:t>luential</w:t>
      </w:r>
      <w:proofErr w:type="spellEnd"/>
      <w:r w:rsidRPr="009158FE">
        <w:rPr>
          <w:rStyle w:val="StyleUnderline"/>
        </w:rPr>
        <w:t>, and more prepared for the challenges ahead.</w:t>
      </w:r>
      <w:r w:rsidRPr="001E2853">
        <w:rPr>
          <w:sz w:val="16"/>
        </w:rPr>
        <w:t xml:space="preserve"> The AANSRI will provide a center of new thought leadership on resilience issues, from the role of the individual up to in </w:t>
      </w:r>
      <w:proofErr w:type="spellStart"/>
      <w:r w:rsidRPr="001E2853">
        <w:rPr>
          <w:sz w:val="16"/>
        </w:rPr>
        <w:t>ternational</w:t>
      </w:r>
      <w:proofErr w:type="spellEnd"/>
      <w:r w:rsidRPr="001E2853">
        <w:rPr>
          <w:sz w:val="16"/>
        </w:rPr>
        <w:t xml:space="preserve"> collaboration. This paper will set out some of the avenues of research and practical policy generation that the initiative can undertake in the coming months and years. </w:t>
      </w:r>
    </w:p>
    <w:p w14:paraId="3024F3B9" w14:textId="77777777" w:rsidR="005B6653" w:rsidRPr="00D31A15" w:rsidRDefault="005B6653" w:rsidP="005B6653">
      <w:pPr>
        <w:rPr>
          <w:sz w:val="16"/>
        </w:rPr>
      </w:pPr>
      <w:r w:rsidRPr="001E2853">
        <w:rPr>
          <w:sz w:val="16"/>
        </w:rPr>
        <w:t>What must democracies be resilient against</w:t>
      </w:r>
      <w:r w:rsidRPr="009158FE">
        <w:rPr>
          <w:rStyle w:val="StyleUnderline"/>
        </w:rPr>
        <w:t>? In today’s volatile security environment, it is difficult to make specific predictions about the future</w:t>
      </w:r>
      <w:r w:rsidRPr="001E2853">
        <w:rPr>
          <w:sz w:val="16"/>
        </w:rPr>
        <w:t xml:space="preserve">. But looking at some trends and the trajectory of events can help to determine a broad set of assumptions about the future risk landscape that democracies might face. To ground the initiative’s discussions and planning, the task force identified three fundamental assumptions. These are not all theoretical constructs; in some cases, they reflect real and current challenges that are already shaping the geopolitical landscape. These assumptions are “best judgements,” and they provide the initiative with a basis for planning. Because the </w:t>
      </w:r>
      <w:proofErr w:type="spellStart"/>
      <w:r w:rsidRPr="001E2853">
        <w:rPr>
          <w:sz w:val="16"/>
        </w:rPr>
        <w:t>poten</w:t>
      </w:r>
      <w:proofErr w:type="spellEnd"/>
      <w:r w:rsidRPr="001E2853">
        <w:rPr>
          <w:sz w:val="16"/>
        </w:rPr>
        <w:t xml:space="preserve"> </w:t>
      </w:r>
      <w:proofErr w:type="spellStart"/>
      <w:r w:rsidRPr="001E2853">
        <w:rPr>
          <w:sz w:val="16"/>
        </w:rPr>
        <w:t>tial</w:t>
      </w:r>
      <w:proofErr w:type="spellEnd"/>
      <w:r w:rsidRPr="001E2853">
        <w:rPr>
          <w:sz w:val="16"/>
        </w:rPr>
        <w:t xml:space="preserve"> breadth of resilience activities is vast, it will be important to prioritize work streams to achieve maximum impact, with the understanding that the initiative will need to adapt to and address unexpected shocks and developments. Democratic societies are persistently targeted through non-military aggression Hostile state and non-state actors are engaged in sustained, non-military aggression against democratic nations. </w:t>
      </w:r>
      <w:r w:rsidRPr="009158FE">
        <w:rPr>
          <w:rStyle w:val="StyleUnderline"/>
        </w:rPr>
        <w:t xml:space="preserve">These threats take multiple forms, including y cyber campaigns targeting critical infrastructure, go </w:t>
      </w:r>
      <w:proofErr w:type="spellStart"/>
      <w:r w:rsidRPr="009158FE">
        <w:rPr>
          <w:rStyle w:val="StyleUnderline"/>
        </w:rPr>
        <w:t>vernment</w:t>
      </w:r>
      <w:proofErr w:type="spellEnd"/>
      <w:r w:rsidRPr="009158FE">
        <w:rPr>
          <w:rStyle w:val="StyleUnderline"/>
        </w:rPr>
        <w:t xml:space="preserve"> systems, and financial institutions; y economic coercion and trade disruptions designed to weaken national economies and strategic industries; y supply chain manipulation that creates dependencies on adversarial nations in key sectors such as </w:t>
      </w:r>
      <w:proofErr w:type="spellStart"/>
      <w:r w:rsidRPr="009158FE">
        <w:rPr>
          <w:rStyle w:val="StyleUnderline"/>
        </w:rPr>
        <w:t>technolo</w:t>
      </w:r>
      <w:proofErr w:type="spellEnd"/>
      <w:r w:rsidRPr="009158FE">
        <w:rPr>
          <w:rStyle w:val="StyleUnderline"/>
        </w:rPr>
        <w:t xml:space="preserve"> </w:t>
      </w:r>
      <w:proofErr w:type="spellStart"/>
      <w:r w:rsidRPr="009158FE">
        <w:rPr>
          <w:rStyle w:val="StyleUnderline"/>
        </w:rPr>
        <w:t>gy</w:t>
      </w:r>
      <w:proofErr w:type="spellEnd"/>
      <w:r w:rsidRPr="009158FE">
        <w:rPr>
          <w:rStyle w:val="StyleUnderline"/>
        </w:rPr>
        <w:t xml:space="preserve">, rare earth materials, and pharmaceuticals; and y influence operations, misinformation, and </w:t>
      </w:r>
      <w:proofErr w:type="spellStart"/>
      <w:r w:rsidRPr="009158FE">
        <w:rPr>
          <w:rStyle w:val="StyleUnderline"/>
        </w:rPr>
        <w:t>disinfor</w:t>
      </w:r>
      <w:proofErr w:type="spellEnd"/>
      <w:r w:rsidRPr="009158FE">
        <w:rPr>
          <w:rStyle w:val="StyleUnderline"/>
        </w:rPr>
        <w:t xml:space="preserve"> </w:t>
      </w:r>
      <w:proofErr w:type="spellStart"/>
      <w:r w:rsidRPr="009158FE">
        <w:rPr>
          <w:rStyle w:val="StyleUnderline"/>
        </w:rPr>
        <w:t>mation</w:t>
      </w:r>
      <w:proofErr w:type="spellEnd"/>
      <w:r w:rsidRPr="009158FE">
        <w:rPr>
          <w:rStyle w:val="StyleUnderline"/>
        </w:rPr>
        <w:t xml:space="preserve"> that undermine public trust in institutions and disrupt social cohesion.</w:t>
      </w:r>
      <w:r w:rsidRPr="001E2853">
        <w:rPr>
          <w:sz w:val="16"/>
        </w:rPr>
        <w:t xml:space="preserve"> The United States and its allies face a growing risk of military conflict and high-impact domestic threats There is real potential for democratic societies to become involved in a military conflict that escalates beyond regional theaters. If this occurs, adversaries will likely target civilian and domestic environments, not just military assets. Scenarios could include y cyber or kinetic attacks on financial systems, energy grids, or water supplies; y nuclear or non-conventional threats creating </w:t>
      </w:r>
      <w:proofErr w:type="spellStart"/>
      <w:r w:rsidRPr="001E2853">
        <w:rPr>
          <w:sz w:val="16"/>
        </w:rPr>
        <w:t>wides</w:t>
      </w:r>
      <w:proofErr w:type="spellEnd"/>
      <w:r w:rsidRPr="001E2853">
        <w:rPr>
          <w:sz w:val="16"/>
        </w:rPr>
        <w:t xml:space="preserve"> </w:t>
      </w:r>
      <w:proofErr w:type="spellStart"/>
      <w:r w:rsidRPr="001E2853">
        <w:rPr>
          <w:sz w:val="16"/>
        </w:rPr>
        <w:t>pread</w:t>
      </w:r>
      <w:proofErr w:type="spellEnd"/>
      <w:r w:rsidRPr="001E2853">
        <w:rPr>
          <w:sz w:val="16"/>
        </w:rPr>
        <w:t xml:space="preserve"> panic and disruption; and y concurrent and cascading crises, in which a conflict escalates in tandem with economic, technological, or environmental disruptions designed to overwhelm response systems. Chronic global risks endure and require systemic management Long-term, non-malicious threats remain equally urgent, re quiring resilience efforts that balance acute security risks with persistent global challenges. These include y climate change driving extreme weather, resource scarcity, and mass migration; y food insecurity increasing geopolitical instability, </w:t>
      </w:r>
      <w:proofErr w:type="spellStart"/>
      <w:r w:rsidRPr="001E2853">
        <w:rPr>
          <w:sz w:val="16"/>
        </w:rPr>
        <w:t>migra</w:t>
      </w:r>
      <w:proofErr w:type="spellEnd"/>
      <w:r w:rsidRPr="001E2853">
        <w:rPr>
          <w:sz w:val="16"/>
        </w:rPr>
        <w:t xml:space="preserve"> </w:t>
      </w:r>
      <w:proofErr w:type="spellStart"/>
      <w:r w:rsidRPr="001E2853">
        <w:rPr>
          <w:sz w:val="16"/>
        </w:rPr>
        <w:t>tion</w:t>
      </w:r>
      <w:proofErr w:type="spellEnd"/>
      <w:r w:rsidRPr="001E2853">
        <w:rPr>
          <w:sz w:val="16"/>
        </w:rPr>
        <w:t xml:space="preserve">, and vulnerability in supply chains; y anti-microbial resistance (AMR) threatening public health and economic stability; and y future pandemics remaining high-likelihood events, even after the COVID-19 pandemic. These risks demand sustained investment, active manage </w:t>
      </w:r>
      <w:proofErr w:type="spellStart"/>
      <w:r w:rsidRPr="001E2853">
        <w:rPr>
          <w:sz w:val="16"/>
        </w:rPr>
        <w:t>ment</w:t>
      </w:r>
      <w:proofErr w:type="spellEnd"/>
      <w:r w:rsidRPr="001E2853">
        <w:rPr>
          <w:sz w:val="16"/>
        </w:rPr>
        <w:t xml:space="preserve">, and strategic coordination, rather than the reactive ap </w:t>
      </w:r>
      <w:proofErr w:type="spellStart"/>
      <w:r w:rsidRPr="001E2853">
        <w:rPr>
          <w:sz w:val="16"/>
        </w:rPr>
        <w:t>proaches</w:t>
      </w:r>
      <w:proofErr w:type="spellEnd"/>
      <w:r w:rsidRPr="001E2853">
        <w:rPr>
          <w:sz w:val="16"/>
        </w:rPr>
        <w:t xml:space="preserve"> often seen today. A critical dynamic—the simultaneity, interdependence, and multiplicity of risks—cuts across all these domains. In today’s interconnected world, crises rarely occur in isolation. Instead, societies must contend with the reality of multiple shocks unfolding at once, compounding one another in complex and unpredictable ways. A cyberattack might coincide with an extreme weather event; a disinformation campaign might amplify the impact of a public health emergency. These over lapping disruptions can strain response systems, compete for resources and attention, and overwhelm traditional models of governance built to handle sequential crises, potentially fur </w:t>
      </w:r>
      <w:proofErr w:type="spellStart"/>
      <w:r w:rsidRPr="001E2853">
        <w:rPr>
          <w:sz w:val="16"/>
        </w:rPr>
        <w:t>ther</w:t>
      </w:r>
      <w:proofErr w:type="spellEnd"/>
      <w:r w:rsidRPr="001E2853">
        <w:rPr>
          <w:sz w:val="16"/>
        </w:rPr>
        <w:t xml:space="preserve"> eroding public confidence in these institutions. </w:t>
      </w:r>
      <w:r w:rsidRPr="009158FE">
        <w:rPr>
          <w:rStyle w:val="StyleUnderline"/>
        </w:rPr>
        <w:t xml:space="preserve">Therefore, resilience planning must assume the likelihood of compound and cascading events.  These national security risks are not distant concerns. They can shape the daily realities of individuals, families, </w:t>
      </w:r>
      <w:proofErr w:type="spellStart"/>
      <w:r w:rsidRPr="009158FE">
        <w:rPr>
          <w:rStyle w:val="StyleUnderline"/>
        </w:rPr>
        <w:t>bu</w:t>
      </w:r>
      <w:proofErr w:type="spellEnd"/>
      <w:r w:rsidRPr="009158FE">
        <w:rPr>
          <w:rStyle w:val="StyleUnderline"/>
        </w:rPr>
        <w:t xml:space="preserve"> </w:t>
      </w:r>
      <w:proofErr w:type="spellStart"/>
      <w:r w:rsidRPr="009158FE">
        <w:rPr>
          <w:rStyle w:val="StyleUnderline"/>
        </w:rPr>
        <w:t>sinesses</w:t>
      </w:r>
      <w:proofErr w:type="spellEnd"/>
      <w:r w:rsidRPr="009158FE">
        <w:rPr>
          <w:rStyle w:val="StyleUnderline"/>
        </w:rPr>
        <w:t>, and communities</w:t>
      </w:r>
      <w:r w:rsidRPr="001E2853">
        <w:rPr>
          <w:sz w:val="16"/>
        </w:rPr>
        <w:t xml:space="preserve">. Democratic societies are already being tested in real time by natural hazards, adversary attacks, and economic shocks. Developing resilience is not just a mat </w:t>
      </w:r>
      <w:proofErr w:type="spellStart"/>
      <w:r w:rsidRPr="001E2853">
        <w:rPr>
          <w:sz w:val="16"/>
        </w:rPr>
        <w:t>ter</w:t>
      </w:r>
      <w:proofErr w:type="spellEnd"/>
      <w:r w:rsidRPr="001E2853">
        <w:rPr>
          <w:sz w:val="16"/>
        </w:rPr>
        <w:t xml:space="preserve"> of preparing for worst-case scenarios, but an urgent and ongoing mission to safeguard the stability, security, and pros </w:t>
      </w:r>
      <w:proofErr w:type="spellStart"/>
      <w:r w:rsidRPr="001E2853">
        <w:rPr>
          <w:sz w:val="16"/>
        </w:rPr>
        <w:t>perity</w:t>
      </w:r>
      <w:proofErr w:type="spellEnd"/>
      <w:r w:rsidRPr="001E2853">
        <w:rPr>
          <w:sz w:val="16"/>
        </w:rPr>
        <w:t xml:space="preserve"> of societies</w:t>
      </w:r>
    </w:p>
    <w:p w14:paraId="269CB93B" w14:textId="77777777" w:rsidR="00E3290C" w:rsidRPr="00E3290C" w:rsidRDefault="00E3290C" w:rsidP="00E3290C"/>
    <w:p w14:paraId="424EA41E" w14:textId="6A40501C" w:rsidR="005B6653" w:rsidRDefault="005B6653" w:rsidP="00E3290C">
      <w:pPr>
        <w:pStyle w:val="Heading3"/>
      </w:pPr>
      <w:r>
        <w:t>Heg Good---Laundry List---2AC/1AR</w:t>
      </w:r>
    </w:p>
    <w:p w14:paraId="68B78229" w14:textId="77777777" w:rsidR="005B6653" w:rsidRDefault="005B6653" w:rsidP="005B6653">
      <w:pPr>
        <w:pStyle w:val="Heading4"/>
      </w:pPr>
      <w:r>
        <w:t xml:space="preserve">Status quo uncertainty makes </w:t>
      </w:r>
      <w:r w:rsidRPr="0095521D">
        <w:rPr>
          <w:u w:val="single"/>
        </w:rPr>
        <w:t>revitalizing</w:t>
      </w:r>
      <w:r>
        <w:t xml:space="preserve"> US leadership key to solve a </w:t>
      </w:r>
      <w:r w:rsidRPr="0095521D">
        <w:rPr>
          <w:u w:val="single"/>
        </w:rPr>
        <w:t>laundry list</w:t>
      </w:r>
      <w:r>
        <w:t xml:space="preserve"> of </w:t>
      </w:r>
      <w:r w:rsidRPr="0095521D">
        <w:rPr>
          <w:u w:val="single"/>
        </w:rPr>
        <w:t>existential threats</w:t>
      </w:r>
      <w:r>
        <w:t>---</w:t>
      </w:r>
      <w:r w:rsidRPr="0095521D">
        <w:rPr>
          <w:b w:val="0"/>
          <w:bCs/>
        </w:rPr>
        <w:t xml:space="preserve">climate, health, security, </w:t>
      </w:r>
      <w:r>
        <w:rPr>
          <w:b w:val="0"/>
          <w:bCs/>
        </w:rPr>
        <w:t xml:space="preserve">innovation, </w:t>
      </w:r>
      <w:r w:rsidRPr="0095521D">
        <w:rPr>
          <w:b w:val="0"/>
          <w:bCs/>
        </w:rPr>
        <w:t>etc.</w:t>
      </w:r>
      <w:r>
        <w:t xml:space="preserve"> </w:t>
      </w:r>
    </w:p>
    <w:p w14:paraId="6309476B" w14:textId="77777777" w:rsidR="005B6653" w:rsidRPr="0095521D" w:rsidRDefault="005B6653" w:rsidP="005B6653">
      <w:r w:rsidRPr="0095521D">
        <w:rPr>
          <w:rStyle w:val="Style13ptBold"/>
        </w:rPr>
        <w:t>Cousens 1/22</w:t>
      </w:r>
      <w:r>
        <w:t xml:space="preserve"> [</w:t>
      </w:r>
      <w:r w:rsidRPr="0095521D">
        <w:t>Elizabeth M. Cousens is the current President and CEO of the United Nations Foundation.</w:t>
      </w:r>
      <w:r>
        <w:t xml:space="preserve"> “</w:t>
      </w:r>
      <w:r w:rsidRPr="0095521D">
        <w:t>UN Foundation President and CEO: “Our Turbulent World Needs American Leadership More than Ever</w:t>
      </w:r>
      <w:r>
        <w:t xml:space="preserve">.”” </w:t>
      </w:r>
      <w:r w:rsidRPr="0095521D">
        <w:t>https://unfoundation.org/media/un-foundation-president-and-ceo-our-turbulent-world-needs-american-leadership-more-than-ever/</w:t>
      </w:r>
      <w:r>
        <w:t>] //aka</w:t>
      </w:r>
    </w:p>
    <w:p w14:paraId="7605BC9E" w14:textId="77777777" w:rsidR="005B6653" w:rsidRPr="0095521D" w:rsidRDefault="005B6653" w:rsidP="005B6653">
      <w:pPr>
        <w:rPr>
          <w:sz w:val="12"/>
        </w:rPr>
      </w:pPr>
      <w:r w:rsidRPr="0095521D">
        <w:rPr>
          <w:sz w:val="12"/>
        </w:rPr>
        <w:t>In response to recent U.S. announcements, United Nations Foundation President and CEO Elizabeth Cousens issued the following statement:</w:t>
      </w:r>
    </w:p>
    <w:p w14:paraId="5521F70D" w14:textId="77777777" w:rsidR="005B6653" w:rsidRPr="0095521D" w:rsidRDefault="005B6653" w:rsidP="005B6653">
      <w:pPr>
        <w:rPr>
          <w:rStyle w:val="StyleUnderline"/>
        </w:rPr>
      </w:pPr>
      <w:r w:rsidRPr="0095521D">
        <w:rPr>
          <w:rStyle w:val="StyleUnderline"/>
          <w:highlight w:val="cyan"/>
        </w:rPr>
        <w:t xml:space="preserve">“U.S. leadership has been a </w:t>
      </w:r>
      <w:r w:rsidRPr="0095521D">
        <w:rPr>
          <w:rStyle w:val="Emphasis"/>
          <w:highlight w:val="cyan"/>
        </w:rPr>
        <w:t>bulwark of international peace and prosperity</w:t>
      </w:r>
      <w:r w:rsidRPr="0095521D">
        <w:rPr>
          <w:rStyle w:val="StyleUnderline"/>
        </w:rPr>
        <w:t xml:space="preserve"> since 1945 and </w:t>
      </w:r>
      <w:r w:rsidRPr="0095521D">
        <w:rPr>
          <w:rStyle w:val="StyleUnderline"/>
          <w:highlight w:val="cyan"/>
        </w:rPr>
        <w:t>indispensable</w:t>
      </w:r>
      <w:r w:rsidRPr="0095521D">
        <w:rPr>
          <w:rStyle w:val="StyleUnderline"/>
        </w:rPr>
        <w:t xml:space="preserve"> </w:t>
      </w:r>
      <w:r w:rsidRPr="0095521D">
        <w:rPr>
          <w:rStyle w:val="StyleUnderline"/>
          <w:highlight w:val="cyan"/>
        </w:rPr>
        <w:t>to</w:t>
      </w:r>
      <w:r w:rsidRPr="0095521D">
        <w:rPr>
          <w:rStyle w:val="StyleUnderline"/>
        </w:rPr>
        <w:t xml:space="preserve"> some of the </w:t>
      </w:r>
      <w:r w:rsidRPr="0095521D">
        <w:rPr>
          <w:rStyle w:val="StyleUnderline"/>
          <w:highlight w:val="cyan"/>
        </w:rPr>
        <w:t>greatest achievements</w:t>
      </w:r>
      <w:r w:rsidRPr="0095521D">
        <w:rPr>
          <w:rStyle w:val="StyleUnderline"/>
        </w:rPr>
        <w:t xml:space="preserve"> of our lifetimes — from </w:t>
      </w:r>
      <w:r w:rsidRPr="0095521D">
        <w:rPr>
          <w:rStyle w:val="StyleUnderline"/>
          <w:highlight w:val="cyan"/>
        </w:rPr>
        <w:t>maintaining</w:t>
      </w:r>
      <w:r w:rsidRPr="0095521D">
        <w:rPr>
          <w:rStyle w:val="StyleUnderline"/>
        </w:rPr>
        <w:t xml:space="preserve"> the </w:t>
      </w:r>
      <w:r w:rsidRPr="0095521D">
        <w:rPr>
          <w:rStyle w:val="Emphasis"/>
          <w:highlight w:val="cyan"/>
        </w:rPr>
        <w:t>nuclear peace</w:t>
      </w:r>
      <w:r w:rsidRPr="0095521D">
        <w:rPr>
          <w:rStyle w:val="StyleUnderline"/>
          <w:highlight w:val="cyan"/>
        </w:rPr>
        <w:t>, eradicating</w:t>
      </w:r>
      <w:r w:rsidRPr="0095521D">
        <w:rPr>
          <w:rStyle w:val="StyleUnderline"/>
        </w:rPr>
        <w:t xml:space="preserve"> </w:t>
      </w:r>
      <w:r w:rsidRPr="0095521D">
        <w:rPr>
          <w:rStyle w:val="Emphasis"/>
          <w:highlight w:val="cyan"/>
        </w:rPr>
        <w:t>disease</w:t>
      </w:r>
      <w:r w:rsidRPr="0095521D">
        <w:rPr>
          <w:rStyle w:val="StyleUnderline"/>
          <w:highlight w:val="cyan"/>
        </w:rPr>
        <w:t>,</w:t>
      </w:r>
      <w:r w:rsidRPr="0095521D">
        <w:rPr>
          <w:rStyle w:val="StyleUnderline"/>
        </w:rPr>
        <w:t xml:space="preserve"> and </w:t>
      </w:r>
      <w:r w:rsidRPr="0095521D">
        <w:rPr>
          <w:rStyle w:val="StyleUnderline"/>
          <w:highlight w:val="cyan"/>
        </w:rPr>
        <w:t>lifting over 1 billion</w:t>
      </w:r>
      <w:r w:rsidRPr="0095521D">
        <w:rPr>
          <w:rStyle w:val="StyleUnderline"/>
        </w:rPr>
        <w:t xml:space="preserve"> people </w:t>
      </w:r>
      <w:r w:rsidRPr="0095521D">
        <w:rPr>
          <w:rStyle w:val="StyleUnderline"/>
          <w:highlight w:val="cyan"/>
        </w:rPr>
        <w:t xml:space="preserve">from </w:t>
      </w:r>
      <w:r w:rsidRPr="0095521D">
        <w:rPr>
          <w:rStyle w:val="Emphasis"/>
          <w:highlight w:val="cyan"/>
        </w:rPr>
        <w:t>poverty</w:t>
      </w:r>
      <w:r w:rsidRPr="0095521D">
        <w:rPr>
          <w:rStyle w:val="StyleUnderline"/>
          <w:highlight w:val="cyan"/>
        </w:rPr>
        <w:t>,</w:t>
      </w:r>
      <w:r w:rsidRPr="0095521D">
        <w:rPr>
          <w:rStyle w:val="StyleUnderline"/>
        </w:rPr>
        <w:t xml:space="preserve"> to </w:t>
      </w:r>
      <w:r w:rsidRPr="0095521D">
        <w:rPr>
          <w:rStyle w:val="StyleUnderline"/>
          <w:highlight w:val="cyan"/>
        </w:rPr>
        <w:t>creating</w:t>
      </w:r>
      <w:r w:rsidRPr="0095521D">
        <w:rPr>
          <w:rStyle w:val="StyleUnderline"/>
        </w:rPr>
        <w:t xml:space="preserve"> conditions for pathbreaking scientific and technological </w:t>
      </w:r>
      <w:r w:rsidRPr="0095521D">
        <w:rPr>
          <w:rStyle w:val="Emphasis"/>
          <w:highlight w:val="cyan"/>
        </w:rPr>
        <w:t>innovations</w:t>
      </w:r>
      <w:r w:rsidRPr="0095521D">
        <w:rPr>
          <w:rStyle w:val="StyleUnderline"/>
        </w:rPr>
        <w:t xml:space="preserve">. The health, safety, and security of Americans has benefited from this leadership, anchored in unwavering, bipartisan U.S. commitment to an </w:t>
      </w:r>
      <w:r w:rsidRPr="0095521D">
        <w:rPr>
          <w:rStyle w:val="StyleUnderline"/>
          <w:highlight w:val="cyan"/>
        </w:rPr>
        <w:t>international system</w:t>
      </w:r>
      <w:r w:rsidRPr="0095521D">
        <w:rPr>
          <w:rStyle w:val="StyleUnderline"/>
        </w:rPr>
        <w:t xml:space="preserve"> that can </w:t>
      </w:r>
      <w:r w:rsidRPr="0095521D">
        <w:rPr>
          <w:rStyle w:val="StyleUnderline"/>
          <w:highlight w:val="cyan"/>
        </w:rPr>
        <w:t>secure</w:t>
      </w:r>
      <w:r w:rsidRPr="0095521D">
        <w:rPr>
          <w:rStyle w:val="StyleUnderline"/>
        </w:rPr>
        <w:t xml:space="preserve"> the </w:t>
      </w:r>
      <w:r w:rsidRPr="0095521D">
        <w:rPr>
          <w:rStyle w:val="StyleUnderline"/>
          <w:highlight w:val="cyan"/>
        </w:rPr>
        <w:t>rights and interests of all people and nations</w:t>
      </w:r>
      <w:r w:rsidRPr="0095521D">
        <w:rPr>
          <w:rStyle w:val="StyleUnderline"/>
        </w:rPr>
        <w:t xml:space="preserve"> through the </w:t>
      </w:r>
      <w:r w:rsidRPr="0095521D">
        <w:rPr>
          <w:rStyle w:val="Emphasis"/>
        </w:rPr>
        <w:t>rule of law</w:t>
      </w:r>
      <w:r w:rsidRPr="0095521D">
        <w:rPr>
          <w:rStyle w:val="StyleUnderline"/>
        </w:rPr>
        <w:t xml:space="preserve"> and shared values. Strong U.S. partnership with the United Nations has been a </w:t>
      </w:r>
      <w:r w:rsidRPr="0095521D">
        <w:rPr>
          <w:rStyle w:val="Emphasis"/>
        </w:rPr>
        <w:t>keystone</w:t>
      </w:r>
      <w:r w:rsidRPr="0095521D">
        <w:rPr>
          <w:rStyle w:val="StyleUnderline"/>
        </w:rPr>
        <w:t xml:space="preserve"> of this system.</w:t>
      </w:r>
    </w:p>
    <w:p w14:paraId="130F9F18" w14:textId="77777777" w:rsidR="005B6653" w:rsidRPr="0095521D" w:rsidRDefault="005B6653" w:rsidP="005B6653">
      <w:pPr>
        <w:rPr>
          <w:rStyle w:val="Emphasis"/>
        </w:rPr>
      </w:pPr>
      <w:r w:rsidRPr="0095521D">
        <w:rPr>
          <w:rStyle w:val="Emphasis"/>
          <w:highlight w:val="cyan"/>
        </w:rPr>
        <w:t>“Our turbulent world needs American leadership now more than ever.</w:t>
      </w:r>
      <w:r w:rsidRPr="0095521D">
        <w:rPr>
          <w:rStyle w:val="Emphasis"/>
        </w:rPr>
        <w:t xml:space="preserve"> Actions that </w:t>
      </w:r>
      <w:r w:rsidRPr="0095521D">
        <w:rPr>
          <w:rStyle w:val="Emphasis"/>
          <w:highlight w:val="cyan"/>
        </w:rPr>
        <w:t>weaken U.S.</w:t>
      </w:r>
      <w:r w:rsidRPr="0095521D">
        <w:rPr>
          <w:rStyle w:val="Emphasis"/>
        </w:rPr>
        <w:t xml:space="preserve"> </w:t>
      </w:r>
      <w:r w:rsidRPr="0095521D">
        <w:rPr>
          <w:rStyle w:val="Emphasis"/>
          <w:highlight w:val="cyan"/>
        </w:rPr>
        <w:t>influence</w:t>
      </w:r>
      <w:r w:rsidRPr="0095521D">
        <w:rPr>
          <w:rStyle w:val="Emphasis"/>
        </w:rPr>
        <w:t xml:space="preserve"> on the global stage or diminish U.S. voice in leading international institutions and fora </w:t>
      </w:r>
      <w:r w:rsidRPr="0095521D">
        <w:rPr>
          <w:rStyle w:val="Emphasis"/>
          <w:highlight w:val="cyan"/>
        </w:rPr>
        <w:t>jeopardize generations of progress and will only cede ground to others.</w:t>
      </w:r>
    </w:p>
    <w:p w14:paraId="59570860" w14:textId="77777777" w:rsidR="005B6653" w:rsidRPr="0095521D" w:rsidRDefault="005B6653" w:rsidP="005B6653">
      <w:pPr>
        <w:rPr>
          <w:sz w:val="12"/>
        </w:rPr>
      </w:pPr>
      <w:r w:rsidRPr="0095521D">
        <w:rPr>
          <w:sz w:val="12"/>
        </w:rPr>
        <w:t>On U.S. Withdrawal from the Paris Agreement:</w:t>
      </w:r>
    </w:p>
    <w:p w14:paraId="7AE92E9A" w14:textId="77777777" w:rsidR="005B6653" w:rsidRPr="0095521D" w:rsidRDefault="005B6653" w:rsidP="005B6653">
      <w:pPr>
        <w:rPr>
          <w:rStyle w:val="StyleUnderline"/>
        </w:rPr>
      </w:pPr>
      <w:r w:rsidRPr="0095521D">
        <w:rPr>
          <w:sz w:val="12"/>
        </w:rPr>
        <w:t>“</w:t>
      </w:r>
      <w:r w:rsidRPr="0095521D">
        <w:rPr>
          <w:rStyle w:val="StyleUnderline"/>
        </w:rPr>
        <w:t>Climate change is already exacting a severe toll across America</w:t>
      </w:r>
      <w:r w:rsidRPr="0095521D">
        <w:rPr>
          <w:sz w:val="12"/>
        </w:rPr>
        <w:t xml:space="preserve">, from Hurricane Helene in North Carolina to the fires currently devastating Los Angeles. Meanwhile, the U.S. states slashing climate pollution the fastest are simultaneously growing their economies while employing more clean energy workers than the rest of the country, showing time and again that climate action is good for jobs, business, and communities. </w:t>
      </w:r>
      <w:r w:rsidRPr="0095521D">
        <w:rPr>
          <w:rStyle w:val="StyleUnderline"/>
        </w:rPr>
        <w:t xml:space="preserve">The </w:t>
      </w:r>
      <w:r w:rsidRPr="0095521D">
        <w:rPr>
          <w:rStyle w:val="StyleUnderline"/>
          <w:highlight w:val="cyan"/>
        </w:rPr>
        <w:t>U.S. plays</w:t>
      </w:r>
      <w:r w:rsidRPr="0095521D">
        <w:rPr>
          <w:rStyle w:val="StyleUnderline"/>
        </w:rPr>
        <w:t xml:space="preserve"> a </w:t>
      </w:r>
      <w:r w:rsidRPr="0095521D">
        <w:rPr>
          <w:rStyle w:val="StyleUnderline"/>
          <w:highlight w:val="cyan"/>
        </w:rPr>
        <w:t>vital</w:t>
      </w:r>
      <w:r w:rsidRPr="0095521D">
        <w:rPr>
          <w:rStyle w:val="StyleUnderline"/>
        </w:rPr>
        <w:t xml:space="preserve"> domestic and international </w:t>
      </w:r>
      <w:r w:rsidRPr="0095521D">
        <w:rPr>
          <w:rStyle w:val="StyleUnderline"/>
          <w:highlight w:val="cyan"/>
        </w:rPr>
        <w:t>role as a leader in meeting</w:t>
      </w:r>
      <w:r w:rsidRPr="0095521D">
        <w:rPr>
          <w:rStyle w:val="StyleUnderline"/>
        </w:rPr>
        <w:t xml:space="preserve"> the </w:t>
      </w:r>
      <w:r w:rsidRPr="0095521D">
        <w:rPr>
          <w:rStyle w:val="StyleUnderline"/>
          <w:highlight w:val="cyan"/>
        </w:rPr>
        <w:t>climate challenge</w:t>
      </w:r>
      <w:r w:rsidRPr="0095521D">
        <w:rPr>
          <w:rStyle w:val="StyleUnderline"/>
        </w:rPr>
        <w:t xml:space="preserve">, and stands to gain enormous economic benefits by leading the global clean energy economy of the future.  The </w:t>
      </w:r>
      <w:r w:rsidRPr="0095521D">
        <w:rPr>
          <w:rStyle w:val="StyleUnderline"/>
          <w:highlight w:val="cyan"/>
        </w:rPr>
        <w:t>U.S.</w:t>
      </w:r>
      <w:r w:rsidRPr="0095521D">
        <w:rPr>
          <w:rStyle w:val="StyleUnderline"/>
        </w:rPr>
        <w:t xml:space="preserve"> can commit to a foreign policy that </w:t>
      </w:r>
      <w:r w:rsidRPr="0095521D">
        <w:rPr>
          <w:rStyle w:val="Emphasis"/>
          <w:highlight w:val="cyan"/>
        </w:rPr>
        <w:t>accelerates green investment</w:t>
      </w:r>
      <w:r w:rsidRPr="0095521D">
        <w:rPr>
          <w:rStyle w:val="StyleUnderline"/>
          <w:highlight w:val="cyan"/>
        </w:rPr>
        <w:t xml:space="preserve"> and </w:t>
      </w:r>
      <w:r w:rsidRPr="0095521D">
        <w:rPr>
          <w:rStyle w:val="Emphasis"/>
          <w:highlight w:val="cyan"/>
        </w:rPr>
        <w:t>puts Americans first</w:t>
      </w:r>
      <w:r w:rsidRPr="0095521D">
        <w:rPr>
          <w:rStyle w:val="StyleUnderline"/>
        </w:rPr>
        <w:t>, while not relinquishing America’s indispensable international leadership on climate.</w:t>
      </w:r>
    </w:p>
    <w:p w14:paraId="5EADC114" w14:textId="77777777" w:rsidR="005B6653" w:rsidRPr="0095521D" w:rsidRDefault="005B6653" w:rsidP="005B6653">
      <w:pPr>
        <w:rPr>
          <w:sz w:val="12"/>
        </w:rPr>
      </w:pPr>
      <w:r w:rsidRPr="0095521D">
        <w:rPr>
          <w:sz w:val="12"/>
        </w:rPr>
        <w:t>On U.S. Withdrawal from the World Health Organization:</w:t>
      </w:r>
    </w:p>
    <w:p w14:paraId="4AD51520" w14:textId="77777777" w:rsidR="005B6653" w:rsidRPr="0095521D" w:rsidRDefault="005B6653" w:rsidP="005B6653">
      <w:pPr>
        <w:rPr>
          <w:rStyle w:val="StyleUnderline"/>
        </w:rPr>
      </w:pPr>
      <w:r w:rsidRPr="0095521D">
        <w:rPr>
          <w:sz w:val="12"/>
        </w:rPr>
        <w:t>“</w:t>
      </w:r>
      <w:r w:rsidRPr="0095521D">
        <w:rPr>
          <w:rStyle w:val="StyleUnderline"/>
        </w:rPr>
        <w:t xml:space="preserve">Since the U.S. helped establish the World Health Organization nearly eight decades ago, </w:t>
      </w:r>
      <w:r w:rsidRPr="0095521D">
        <w:rPr>
          <w:rStyle w:val="StyleUnderline"/>
          <w:highlight w:val="cyan"/>
        </w:rPr>
        <w:t>WHO</w:t>
      </w:r>
      <w:r w:rsidRPr="0095521D">
        <w:rPr>
          <w:rStyle w:val="StyleUnderline"/>
        </w:rPr>
        <w:t xml:space="preserve"> has </w:t>
      </w:r>
      <w:r w:rsidRPr="0095521D">
        <w:rPr>
          <w:rStyle w:val="StyleUnderline"/>
          <w:highlight w:val="cyan"/>
        </w:rPr>
        <w:t>proved</w:t>
      </w:r>
      <w:r w:rsidRPr="0095521D">
        <w:rPr>
          <w:rStyle w:val="StyleUnderline"/>
        </w:rPr>
        <w:t xml:space="preserve"> a </w:t>
      </w:r>
      <w:r w:rsidRPr="0095521D">
        <w:rPr>
          <w:rStyle w:val="StyleUnderline"/>
          <w:highlight w:val="cyan"/>
        </w:rPr>
        <w:t>vital contributor</w:t>
      </w:r>
      <w:r w:rsidRPr="0095521D">
        <w:rPr>
          <w:rStyle w:val="StyleUnderline"/>
        </w:rPr>
        <w:t xml:space="preserve"> to global stability, security, and prosperity — preventing the spread of infectious disease, coordinating response to health emergencies, and standing up global health initiatives that have saved millions of lives.</w:t>
      </w:r>
      <w:r w:rsidRPr="0095521D">
        <w:rPr>
          <w:sz w:val="12"/>
        </w:rPr>
        <w:t xml:space="preserve"> For less than the annual budget of some U.S. state health departments, WHO has led efforts to eradicate smallpox, eliminate malaria in numerous countries, immunize millions across the world from measles, polio, and other communicable diseases, and reduce child mortality, among many other accomplishments. The U.S. also enjoys an outsized voice in WHO — with more Americans than any other nationality in leadership positions, and more UN procurement dollars flowing to the U.S. for medical products than to any other country. </w:t>
      </w:r>
      <w:r w:rsidRPr="0095521D">
        <w:rPr>
          <w:rStyle w:val="StyleUnderline"/>
        </w:rPr>
        <w:t>This critical work that impacts ordinary Americans creates an opportunity for the U.S. to use the coming months to engage WHO on precisely the issues that matter most to the health of Americans everywhere, and exercise leadership that will benefit Americans and the world.</w:t>
      </w:r>
    </w:p>
    <w:p w14:paraId="6B9845F0" w14:textId="77777777" w:rsidR="005B6653" w:rsidRPr="0095521D" w:rsidRDefault="005B6653" w:rsidP="005B6653">
      <w:pPr>
        <w:rPr>
          <w:rStyle w:val="StyleUnderline"/>
        </w:rPr>
      </w:pPr>
      <w:r w:rsidRPr="0095521D">
        <w:rPr>
          <w:sz w:val="12"/>
        </w:rPr>
        <w:t>“</w:t>
      </w:r>
      <w:proofErr w:type="spellStart"/>
      <w:r w:rsidRPr="0095521D">
        <w:rPr>
          <w:sz w:val="12"/>
        </w:rPr>
        <w:t>Everyday</w:t>
      </w:r>
      <w:proofErr w:type="spellEnd"/>
      <w:r w:rsidRPr="0095521D">
        <w:rPr>
          <w:sz w:val="12"/>
        </w:rPr>
        <w:t xml:space="preserve"> Americans, like citizens of any country, should always get a strong and convincing argument for why their government’s foreign policy serves their interests and values. </w:t>
      </w:r>
      <w:r w:rsidRPr="0095521D">
        <w:rPr>
          <w:rStyle w:val="StyleUnderline"/>
          <w:highlight w:val="cyan"/>
        </w:rPr>
        <w:t>Active U.S. investment</w:t>
      </w:r>
      <w:r w:rsidRPr="0095521D">
        <w:rPr>
          <w:rStyle w:val="StyleUnderline"/>
        </w:rPr>
        <w:t xml:space="preserve"> in international institutions, like the UN, </w:t>
      </w:r>
      <w:r w:rsidRPr="0095521D">
        <w:rPr>
          <w:rStyle w:val="StyleUnderline"/>
          <w:highlight w:val="cyan"/>
        </w:rPr>
        <w:t>is in the interest of every American</w:t>
      </w:r>
      <w:r w:rsidRPr="0095521D">
        <w:rPr>
          <w:rStyle w:val="StyleUnderline"/>
        </w:rPr>
        <w:t xml:space="preserve"> because it gives American values and influence unparalleled reach and is a surefire way to </w:t>
      </w:r>
      <w:r w:rsidRPr="0095521D">
        <w:rPr>
          <w:rStyle w:val="StyleUnderline"/>
          <w:highlight w:val="cyan"/>
        </w:rPr>
        <w:t>strengthen</w:t>
      </w:r>
      <w:r w:rsidRPr="0095521D">
        <w:rPr>
          <w:rStyle w:val="StyleUnderline"/>
        </w:rPr>
        <w:t xml:space="preserve"> </w:t>
      </w:r>
      <w:r w:rsidRPr="0095521D">
        <w:rPr>
          <w:rStyle w:val="StyleUnderline"/>
          <w:highlight w:val="cyan"/>
        </w:rPr>
        <w:t>relationships</w:t>
      </w:r>
      <w:r w:rsidRPr="0095521D">
        <w:rPr>
          <w:rStyle w:val="StyleUnderline"/>
        </w:rPr>
        <w:t xml:space="preserve"> with friends and allies worldwide, </w:t>
      </w:r>
      <w:r w:rsidRPr="0095521D">
        <w:rPr>
          <w:rStyle w:val="StyleUnderline"/>
          <w:highlight w:val="cyan"/>
        </w:rPr>
        <w:t>on climate, health, and many other issues.</w:t>
      </w:r>
    </w:p>
    <w:p w14:paraId="4BBFF5CF" w14:textId="77777777" w:rsidR="005B6653" w:rsidRPr="0095521D" w:rsidRDefault="005B6653" w:rsidP="005B6653">
      <w:pPr>
        <w:rPr>
          <w:rStyle w:val="StyleUnderline"/>
        </w:rPr>
      </w:pPr>
      <w:r w:rsidRPr="0095521D">
        <w:rPr>
          <w:rStyle w:val="StyleUnderline"/>
        </w:rPr>
        <w:t xml:space="preserve">“The </w:t>
      </w:r>
      <w:r w:rsidRPr="0095521D">
        <w:rPr>
          <w:rStyle w:val="StyleUnderline"/>
          <w:highlight w:val="cyan"/>
        </w:rPr>
        <w:t>U</w:t>
      </w:r>
      <w:r w:rsidRPr="0095521D">
        <w:rPr>
          <w:rStyle w:val="StyleUnderline"/>
        </w:rPr>
        <w:t xml:space="preserve">nited </w:t>
      </w:r>
      <w:r w:rsidRPr="0095521D">
        <w:rPr>
          <w:rStyle w:val="StyleUnderline"/>
          <w:highlight w:val="cyan"/>
        </w:rPr>
        <w:t>S</w:t>
      </w:r>
      <w:r w:rsidRPr="0095521D">
        <w:rPr>
          <w:rStyle w:val="StyleUnderline"/>
        </w:rPr>
        <w:t xml:space="preserve">tates </w:t>
      </w:r>
      <w:r w:rsidRPr="0095521D">
        <w:rPr>
          <w:rStyle w:val="StyleUnderline"/>
          <w:highlight w:val="cyan"/>
        </w:rPr>
        <w:t>led</w:t>
      </w:r>
      <w:r w:rsidRPr="0095521D">
        <w:rPr>
          <w:rStyle w:val="StyleUnderline"/>
        </w:rPr>
        <w:t xml:space="preserve"> the </w:t>
      </w:r>
      <w:r w:rsidRPr="0095521D">
        <w:rPr>
          <w:rStyle w:val="StyleUnderline"/>
          <w:highlight w:val="cyan"/>
        </w:rPr>
        <w:t>creation of a stabilizing international system</w:t>
      </w:r>
      <w:r w:rsidRPr="0095521D">
        <w:rPr>
          <w:rStyle w:val="StyleUnderline"/>
        </w:rPr>
        <w:t xml:space="preserve"> 80 years ago because </w:t>
      </w:r>
      <w:r w:rsidRPr="0095521D">
        <w:rPr>
          <w:rStyle w:val="StyleUnderline"/>
          <w:highlight w:val="cyan"/>
        </w:rPr>
        <w:t>it was good</w:t>
      </w:r>
      <w:r w:rsidRPr="0095521D">
        <w:rPr>
          <w:rStyle w:val="StyleUnderline"/>
        </w:rPr>
        <w:t xml:space="preserve"> </w:t>
      </w:r>
      <w:r w:rsidRPr="0095521D">
        <w:rPr>
          <w:rStyle w:val="StyleUnderline"/>
          <w:highlight w:val="cyan"/>
        </w:rPr>
        <w:t>for the world and for Americans.</w:t>
      </w:r>
      <w:r w:rsidRPr="0095521D">
        <w:rPr>
          <w:rStyle w:val="StyleUnderline"/>
        </w:rPr>
        <w:t xml:space="preserve"> It was, and remains, a great deal for the American people — paying pennies on the dollar for peace and humanitarian activities that benefit everyone. The value of this investment was well recognized by the first Trump Administration, and we hope will inform the engagement of the second.</w:t>
      </w:r>
    </w:p>
    <w:p w14:paraId="1E45D626" w14:textId="77777777" w:rsidR="005B6653" w:rsidRPr="0095521D" w:rsidRDefault="005B6653" w:rsidP="005B6653">
      <w:pPr>
        <w:rPr>
          <w:rStyle w:val="StyleUnderline"/>
        </w:rPr>
      </w:pPr>
      <w:r w:rsidRPr="0095521D">
        <w:rPr>
          <w:rStyle w:val="StyleUnderline"/>
        </w:rPr>
        <w:t xml:space="preserve">“At a moment in human history when we face both challenges and tremendous possibility on a global, even planetary, scale, </w:t>
      </w:r>
      <w:r w:rsidRPr="0095521D">
        <w:rPr>
          <w:rStyle w:val="StyleUnderline"/>
          <w:highlight w:val="cyan"/>
        </w:rPr>
        <w:t>the U.S. cannot afford to step back from the global game.</w:t>
      </w:r>
      <w:r w:rsidRPr="0095521D">
        <w:rPr>
          <w:rStyle w:val="StyleUnderline"/>
        </w:rPr>
        <w:t xml:space="preserve"> Indeed, </w:t>
      </w:r>
      <w:r w:rsidRPr="0095521D">
        <w:rPr>
          <w:rStyle w:val="StyleUnderline"/>
          <w:highlight w:val="cyan"/>
        </w:rPr>
        <w:t>Americans have</w:t>
      </w:r>
      <w:r w:rsidRPr="0095521D">
        <w:rPr>
          <w:rStyle w:val="StyleUnderline"/>
        </w:rPr>
        <w:t xml:space="preserve"> </w:t>
      </w:r>
      <w:r w:rsidRPr="0095521D">
        <w:rPr>
          <w:rStyle w:val="StyleUnderline"/>
          <w:highlight w:val="cyan"/>
        </w:rPr>
        <w:t>everything to gain, and nothing to lose, from strong U.S. leadership</w:t>
      </w:r>
      <w:r w:rsidRPr="0095521D">
        <w:rPr>
          <w:rStyle w:val="StyleUnderline"/>
        </w:rPr>
        <w:t xml:space="preserve"> in international institutions, now and into the future.”</w:t>
      </w:r>
    </w:p>
    <w:p w14:paraId="7835425F" w14:textId="77777777" w:rsidR="005B6653" w:rsidRPr="0095521D" w:rsidRDefault="005B6653" w:rsidP="005B6653">
      <w:pPr>
        <w:rPr>
          <w:sz w:val="12"/>
        </w:rPr>
      </w:pPr>
      <w:r w:rsidRPr="0095521D">
        <w:rPr>
          <w:sz w:val="12"/>
        </w:rPr>
        <w:t>###</w:t>
      </w:r>
    </w:p>
    <w:p w14:paraId="2E403D29" w14:textId="77777777" w:rsidR="005B6653" w:rsidRPr="0095521D" w:rsidRDefault="005B6653" w:rsidP="005B6653">
      <w:pPr>
        <w:rPr>
          <w:sz w:val="12"/>
        </w:rPr>
      </w:pPr>
      <w:r w:rsidRPr="0095521D">
        <w:rPr>
          <w:sz w:val="12"/>
        </w:rPr>
        <w:t>About The UN Foundation</w:t>
      </w:r>
    </w:p>
    <w:p w14:paraId="7177111A" w14:textId="77777777" w:rsidR="005B6653" w:rsidRPr="0095521D" w:rsidRDefault="005B6653" w:rsidP="005B6653">
      <w:pPr>
        <w:rPr>
          <w:sz w:val="12"/>
        </w:rPr>
      </w:pPr>
      <w:r w:rsidRPr="0095521D">
        <w:rPr>
          <w:sz w:val="12"/>
        </w:rPr>
        <w:t>For over 25 years, the UN Foundation has built novel innovations and partnerships to support the United Nations and help solve global problems at scale. As an independent charitable organization, the Foundation was created to work closely with the United Nations to address humanity’s greatest challenges and drive global progress. Learn more at www.unfoundation.org</w:t>
      </w:r>
    </w:p>
    <w:p w14:paraId="12ABED33" w14:textId="77777777" w:rsidR="005B6653" w:rsidRPr="005B6653" w:rsidRDefault="005B6653" w:rsidP="005B6653"/>
    <w:p w14:paraId="1AD987CD" w14:textId="785DD203" w:rsidR="00E3290C" w:rsidRDefault="00E3290C" w:rsidP="00E3290C">
      <w:pPr>
        <w:pStyle w:val="Heading3"/>
      </w:pPr>
      <w:r>
        <w:t>Heg Good---LIO---2AC/1AR</w:t>
      </w:r>
    </w:p>
    <w:p w14:paraId="1C0523FC" w14:textId="77777777" w:rsidR="00E3290C" w:rsidRDefault="00E3290C" w:rsidP="00E3290C">
      <w:pPr>
        <w:pStyle w:val="Heading4"/>
      </w:pPr>
      <w:r>
        <w:t>Trump has created crisis within the LIO – international order is key but only the aff revitalizes cooperative US heg to sustain it</w:t>
      </w:r>
    </w:p>
    <w:p w14:paraId="0C4237D7" w14:textId="77777777" w:rsidR="00E3290C" w:rsidRDefault="00E3290C" w:rsidP="00E3290C">
      <w:r w:rsidRPr="00530710">
        <w:rPr>
          <w:rStyle w:val="Style13ptBold"/>
        </w:rPr>
        <w:t>Santana ’25.</w:t>
      </w:r>
      <w:r>
        <w:t xml:space="preserve"> </w:t>
      </w:r>
      <w:r w:rsidRPr="00637B6D">
        <w:rPr>
          <w:sz w:val="16"/>
          <w:szCs w:val="16"/>
        </w:rPr>
        <w:t xml:space="preserve">[Santana, Alejandro. “The Crossroads of the Liberal International Order.” </w:t>
      </w:r>
      <w:r w:rsidRPr="00637B6D">
        <w:rPr>
          <w:i/>
          <w:iCs/>
          <w:sz w:val="16"/>
          <w:szCs w:val="16"/>
        </w:rPr>
        <w:t>Esade.edu</w:t>
      </w:r>
      <w:r w:rsidRPr="00637B6D">
        <w:rPr>
          <w:sz w:val="16"/>
          <w:szCs w:val="16"/>
        </w:rPr>
        <w:t xml:space="preserve">, </w:t>
      </w:r>
      <w:proofErr w:type="spellStart"/>
      <w:r w:rsidRPr="00637B6D">
        <w:rPr>
          <w:sz w:val="16"/>
          <w:szCs w:val="16"/>
        </w:rPr>
        <w:t>Esade</w:t>
      </w:r>
      <w:proofErr w:type="spellEnd"/>
      <w:r w:rsidRPr="00637B6D">
        <w:rPr>
          <w:sz w:val="16"/>
          <w:szCs w:val="16"/>
        </w:rPr>
        <w:t xml:space="preserve"> Do Better., July 2025, dobetter.esade.edu/</w:t>
      </w:r>
      <w:proofErr w:type="spellStart"/>
      <w:r w:rsidRPr="00637B6D">
        <w:rPr>
          <w:sz w:val="16"/>
          <w:szCs w:val="16"/>
        </w:rPr>
        <w:t>en</w:t>
      </w:r>
      <w:proofErr w:type="spellEnd"/>
      <w:r w:rsidRPr="00637B6D">
        <w:rPr>
          <w:sz w:val="16"/>
          <w:szCs w:val="16"/>
        </w:rPr>
        <w:t xml:space="preserve">/crisis-international-order. Accessed 15 July 2025. </w:t>
      </w:r>
      <w:r w:rsidRPr="00530710">
        <w:rPr>
          <w:sz w:val="16"/>
          <w:szCs w:val="16"/>
        </w:rPr>
        <w:t xml:space="preserve">Alejandro Santana is an Academic Collaborator in the Department of Society, Politics and Sustainability at </w:t>
      </w:r>
      <w:proofErr w:type="spellStart"/>
      <w:r w:rsidRPr="00530710">
        <w:rPr>
          <w:sz w:val="16"/>
          <w:szCs w:val="16"/>
        </w:rPr>
        <w:t>Esade</w:t>
      </w:r>
      <w:proofErr w:type="spellEnd"/>
      <w:r w:rsidRPr="00530710">
        <w:rPr>
          <w:sz w:val="16"/>
          <w:szCs w:val="16"/>
        </w:rPr>
        <w:t>. Santana is also a professor of public policy and economics at UNED.</w:t>
      </w:r>
      <w:r>
        <w:rPr>
          <w:sz w:val="16"/>
          <w:szCs w:val="16"/>
        </w:rPr>
        <w:t>//</w:t>
      </w:r>
      <w:proofErr w:type="spellStart"/>
      <w:r>
        <w:rPr>
          <w:sz w:val="16"/>
          <w:szCs w:val="16"/>
        </w:rPr>
        <w:t>sarwar</w:t>
      </w:r>
      <w:proofErr w:type="spellEnd"/>
      <w:r w:rsidRPr="00637B6D">
        <w:rPr>
          <w:sz w:val="16"/>
          <w:szCs w:val="16"/>
        </w:rPr>
        <w:t>]</w:t>
      </w:r>
    </w:p>
    <w:p w14:paraId="6364FCE8" w14:textId="77777777" w:rsidR="00E3290C" w:rsidRPr="00E40381" w:rsidRDefault="00E3290C" w:rsidP="00E3290C">
      <w:pPr>
        <w:rPr>
          <w:sz w:val="16"/>
        </w:rPr>
      </w:pPr>
      <w:r w:rsidRPr="00E40381">
        <w:rPr>
          <w:sz w:val="16"/>
        </w:rPr>
        <w:t xml:space="preserve">First, </w:t>
      </w:r>
      <w:r w:rsidRPr="00E40381">
        <w:rPr>
          <w:rStyle w:val="StyleUnderline"/>
        </w:rPr>
        <w:t>we must emphasize that an international order fundamentally depends on the distribution of power</w:t>
      </w:r>
      <w:r w:rsidRPr="00E40381">
        <w:rPr>
          <w:sz w:val="16"/>
        </w:rPr>
        <w:t> (</w:t>
      </w:r>
      <w:hyperlink r:id="rId25" w:tgtFrame="_blank" w:history="1">
        <w:r w:rsidRPr="00E40381">
          <w:rPr>
            <w:rStyle w:val="Hyperlink"/>
          </w:rPr>
          <w:t>Mearsheimer, 2019</w:t>
        </w:r>
      </w:hyperlink>
      <w:r w:rsidRPr="00E40381">
        <w:rPr>
          <w:sz w:val="16"/>
        </w:rPr>
        <w:t xml:space="preserve">). </w:t>
      </w:r>
      <w:r w:rsidRPr="00E40381">
        <w:rPr>
          <w:rStyle w:val="Emphasis"/>
        </w:rPr>
        <w:t>Accordingly, any order needs a hegemonic power to promote it.</w:t>
      </w:r>
      <w:r w:rsidRPr="00E40381">
        <w:rPr>
          <w:sz w:val="16"/>
        </w:rPr>
        <w:t xml:space="preserve"> </w:t>
      </w:r>
      <w:r w:rsidRPr="00E40381">
        <w:rPr>
          <w:rStyle w:val="StyleUnderline"/>
        </w:rPr>
        <w:t>This has been the case for the liberal international order, promoted under the hegemonic leadership of the United States, following its ideological victory over the USSR</w:t>
      </w:r>
      <w:r w:rsidRPr="00E40381">
        <w:rPr>
          <w:sz w:val="16"/>
        </w:rPr>
        <w:t xml:space="preserve">. As a result, </w:t>
      </w:r>
      <w:r w:rsidRPr="00E40381">
        <w:rPr>
          <w:rStyle w:val="StyleUnderline"/>
        </w:rPr>
        <w:t>the US emerged as the hegemonic leade</w:t>
      </w:r>
      <w:r w:rsidRPr="00E40381">
        <w:rPr>
          <w:sz w:val="16"/>
        </w:rPr>
        <w:t>r not only promoting but also attempting to consolidate this order on a global scale. However, this order has failed to achieve its goal because it has only developed in the West and, consequently, remains limited (Mearsheimer, 2019). There is little evidence that liberalism has been widely accepted globally; we can find governments grounded in religious principles (e.g., Iran), autocratic states (e.g., China or Russia), and, of course, conservative regimes (Mearsheimer, 2019). </w:t>
      </w:r>
    </w:p>
    <w:p w14:paraId="34474D43" w14:textId="77777777" w:rsidR="00E3290C" w:rsidRPr="00E40381" w:rsidRDefault="00E3290C" w:rsidP="00E3290C">
      <w:pPr>
        <w:rPr>
          <w:sz w:val="16"/>
        </w:rPr>
      </w:pPr>
      <w:r w:rsidRPr="00E40381">
        <w:rPr>
          <w:rStyle w:val="StyleUnderline"/>
        </w:rPr>
        <w:t>We are thus witnessing a new distribution of power in which the United States and its Western allies have clearly seen a decline in their power and influence.</w:t>
      </w:r>
      <w:r w:rsidRPr="00E40381">
        <w:rPr>
          <w:sz w:val="16"/>
        </w:rPr>
        <w:t xml:space="preserve"> They are finding it increasingly difficult to impose their agenda and worldview. A clear example is the sanctions imposed on Russia for its invasion of Ukraine, as not all developing countries are supporting them. </w:t>
      </w:r>
      <w:r w:rsidRPr="00E40381">
        <w:rPr>
          <w:rStyle w:val="StyleUnderline"/>
        </w:rPr>
        <w:t>However, it is not entirely accurate to claim we are now in an order characterized by multilateralism</w:t>
      </w:r>
      <w:r w:rsidRPr="00E40381">
        <w:rPr>
          <w:sz w:val="16"/>
        </w:rPr>
        <w:t> (Ikenberry, 2018). In fact, there is no consensus among experts on whether a multilateral order—based on institutions and states working together toward common goals—should be considered an irreversible or essential process of the international system. I would argue we are witnessing an order undergoing the formation of power poles that are not yet consolidated and are, on the contrary, in constant flux. </w:t>
      </w:r>
    </w:p>
    <w:p w14:paraId="2E6BDC48" w14:textId="77777777" w:rsidR="00E3290C" w:rsidRPr="00E40381" w:rsidRDefault="00E3290C" w:rsidP="00E3290C">
      <w:pPr>
        <w:rPr>
          <w:sz w:val="16"/>
        </w:rPr>
      </w:pPr>
      <w:r w:rsidRPr="00E40381">
        <w:rPr>
          <w:sz w:val="16"/>
        </w:rPr>
        <w:t>The recognition of equality among nation-states has not been reflected in the liberal international order</w:t>
      </w:r>
    </w:p>
    <w:p w14:paraId="7AEE80EE" w14:textId="77777777" w:rsidR="00E3290C" w:rsidRPr="00E40381" w:rsidRDefault="00E3290C" w:rsidP="00E3290C">
      <w:pPr>
        <w:rPr>
          <w:sz w:val="16"/>
        </w:rPr>
      </w:pPr>
      <w:r w:rsidRPr="00E40381">
        <w:rPr>
          <w:sz w:val="16"/>
        </w:rPr>
        <w:t xml:space="preserve">A second noteworthy aspect is the following. As previously mentioned, the Westphalian system of 1648 laid the structural foundation of the international order by attempting to recognize the equality of its members. However, this </w:t>
      </w:r>
      <w:r w:rsidRPr="00E40381">
        <w:rPr>
          <w:rStyle w:val="StyleUnderline"/>
        </w:rPr>
        <w:t>recognition of equality among nation-states has not been reflected in the liberal international order</w:t>
      </w:r>
      <w:r w:rsidRPr="00E40381">
        <w:rPr>
          <w:sz w:val="16"/>
        </w:rPr>
        <w:t xml:space="preserve">, as there is a clear stratification of power among them. It is evident that </w:t>
      </w:r>
      <w:r w:rsidRPr="00E40381">
        <w:rPr>
          <w:rStyle w:val="StyleUnderline"/>
        </w:rPr>
        <w:t xml:space="preserve">this project has been led by the United States </w:t>
      </w:r>
      <w:r w:rsidRPr="00E40381">
        <w:rPr>
          <w:sz w:val="16"/>
        </w:rPr>
        <w:t>and, to a lesser extent, its Western allies. Yet, the countries that have joined or challenged this order—either partially or fully—have not only questioned US hegemony, but have also argued that their voices and interests deserve to be heard. </w:t>
      </w:r>
    </w:p>
    <w:p w14:paraId="2AD5354E" w14:textId="77777777" w:rsidR="00E3290C" w:rsidRPr="00E40381" w:rsidRDefault="00E3290C" w:rsidP="00E3290C">
      <w:pPr>
        <w:rPr>
          <w:sz w:val="16"/>
        </w:rPr>
      </w:pPr>
      <w:r w:rsidRPr="00E40381">
        <w:rPr>
          <w:sz w:val="16"/>
        </w:rPr>
        <w:t>A third relevant aspect is that the liberal international order, its institutions, and principles are facing a strong threat from illiberal powers on the global stage (Ikenberry, 2018; Williams, 2025</w:t>
      </w:r>
      <w:r w:rsidRPr="00E40381">
        <w:rPr>
          <w:rStyle w:val="StyleUnderline"/>
        </w:rPr>
        <w:t>). It is clear that rising revisionist or authoritarian powers, such as China and Russia, disagree with the way Western powers have sought to shape this order based on neoliberal ideology and promote it globally since the end of the Cold War</w:t>
      </w:r>
      <w:r w:rsidRPr="00E40381">
        <w:rPr>
          <w:sz w:val="16"/>
        </w:rPr>
        <w:t xml:space="preserve">. As Kundnani (2017) notes, </w:t>
      </w:r>
      <w:r w:rsidRPr="00E40381">
        <w:rPr>
          <w:rStyle w:val="StyleUnderline"/>
        </w:rPr>
        <w:t>Russia wishes to return to the order established at the Yalta Conference</w:t>
      </w:r>
      <w:r w:rsidRPr="00E40381">
        <w:rPr>
          <w:sz w:val="16"/>
        </w:rPr>
        <w:t xml:space="preserve"> (1945), where states with different ideologies and political systems coexisted. </w:t>
      </w:r>
      <w:r w:rsidRPr="00E40381">
        <w:rPr>
          <w:rStyle w:val="StyleUnderline"/>
        </w:rPr>
        <w:t>In contrast, China believes that the state, as a sovereign entity, should play a central role as the economic and political regulator of each country, with each state determining its own form of government</w:t>
      </w:r>
      <w:r w:rsidRPr="00E40381">
        <w:rPr>
          <w:sz w:val="16"/>
        </w:rPr>
        <w:t xml:space="preserve">. While China recognizes and accepts the importance of economic globalization, it believes that the state must ensure its proper functioning and stability. </w:t>
      </w:r>
      <w:r w:rsidRPr="00E40381">
        <w:rPr>
          <w:rStyle w:val="StyleUnderline"/>
        </w:rPr>
        <w:t>This explains why revisionist powers are forming alliances to change the global balance of power—they do not seem to agree that the United States should remain the hegemonic power or that the order it promoted should continue to prevail internationally.</w:t>
      </w:r>
      <w:r w:rsidRPr="00E40381">
        <w:rPr>
          <w:sz w:val="16"/>
        </w:rPr>
        <w:t> </w:t>
      </w:r>
    </w:p>
    <w:p w14:paraId="506ABB24" w14:textId="77777777" w:rsidR="00E3290C" w:rsidRPr="00E40381" w:rsidRDefault="00E3290C" w:rsidP="00E3290C">
      <w:pPr>
        <w:rPr>
          <w:sz w:val="16"/>
        </w:rPr>
      </w:pPr>
      <w:r w:rsidRPr="00E40381">
        <w:rPr>
          <w:sz w:val="16"/>
        </w:rPr>
        <w:t>The international order will only become more stable and legitimate if it gives developing countries a voice to foster stronger governance</w:t>
      </w:r>
    </w:p>
    <w:p w14:paraId="299A2AB2" w14:textId="77777777" w:rsidR="00E3290C" w:rsidRPr="00E40381" w:rsidRDefault="00E3290C" w:rsidP="00E3290C">
      <w:pPr>
        <w:rPr>
          <w:sz w:val="16"/>
        </w:rPr>
      </w:pPr>
      <w:r w:rsidRPr="00E40381">
        <w:rPr>
          <w:sz w:val="16"/>
        </w:rPr>
        <w:t>As for national populisms, they can be seen as a symptom of the crisis of the liberal international order. In fact, populism in the United States and most Western countries has become an asymmetric counter-concept to democracy (</w:t>
      </w:r>
      <w:proofErr w:type="spellStart"/>
      <w:r w:rsidRPr="00E40381">
        <w:rPr>
          <w:sz w:val="16"/>
        </w:rPr>
        <w:t>Houwen</w:t>
      </w:r>
      <w:proofErr w:type="spellEnd"/>
      <w:r w:rsidRPr="00E40381">
        <w:rPr>
          <w:sz w:val="16"/>
        </w:rPr>
        <w:t xml:space="preserve">, 2011). Populist rhetoric seeks a supposed or false </w:t>
      </w:r>
      <w:proofErr w:type="spellStart"/>
      <w:r w:rsidRPr="00E40381">
        <w:rPr>
          <w:sz w:val="16"/>
        </w:rPr>
        <w:t>refounding</w:t>
      </w:r>
      <w:proofErr w:type="spellEnd"/>
      <w:r w:rsidRPr="00E40381">
        <w:rPr>
          <w:sz w:val="16"/>
        </w:rPr>
        <w:t xml:space="preserve"> of democracy around the unity between the leader and the people, based on the discrediting of traditional political elites. As a result, there is an antagonistic relationship between the political elite and the people, who try to express their interests through politics. This explains why populist movements or parties use populism as a political strategy, with the populist or personalist leader governing with the support of followers (Weyland, 2017). We can see this in Western Europe, where populist or far-right parties are proliferating despite the predominance of liberal or neoliberal ideology. </w:t>
      </w:r>
    </w:p>
    <w:p w14:paraId="1A64C79B" w14:textId="77777777" w:rsidR="00E3290C" w:rsidRPr="00E40381" w:rsidRDefault="00E3290C" w:rsidP="00E3290C">
      <w:pPr>
        <w:rPr>
          <w:sz w:val="16"/>
        </w:rPr>
      </w:pPr>
      <w:r w:rsidRPr="00E40381">
        <w:rPr>
          <w:sz w:val="16"/>
        </w:rPr>
        <w:t>One factor that may explain the rise of these movements or parties is the widespread distrust of government institutions. According to the ICIP-</w:t>
      </w:r>
      <w:proofErr w:type="spellStart"/>
      <w:r w:rsidRPr="00E40381">
        <w:rPr>
          <w:sz w:val="16"/>
        </w:rPr>
        <w:t>Esade</w:t>
      </w:r>
      <w:proofErr w:type="spellEnd"/>
      <w:r w:rsidRPr="00E40381">
        <w:rPr>
          <w:sz w:val="16"/>
        </w:rPr>
        <w:t xml:space="preserve"> </w:t>
      </w:r>
      <w:proofErr w:type="spellStart"/>
      <w:r w:rsidRPr="00E40381">
        <w:rPr>
          <w:sz w:val="16"/>
        </w:rPr>
        <w:t>EcPol</w:t>
      </w:r>
      <w:proofErr w:type="spellEnd"/>
      <w:r w:rsidRPr="00E40381">
        <w:rPr>
          <w:sz w:val="16"/>
        </w:rPr>
        <w:t xml:space="preserve"> survey </w:t>
      </w:r>
      <w:r w:rsidRPr="00E40381">
        <w:rPr>
          <w:i/>
          <w:iCs/>
          <w:sz w:val="16"/>
        </w:rPr>
        <w:t>Polarization and coexistence in Spain 2021</w:t>
      </w:r>
      <w:r w:rsidRPr="00E40381">
        <w:rPr>
          <w:sz w:val="16"/>
        </w:rPr>
        <w:t>, distrust of Spain’s main institutions is notable (</w:t>
      </w:r>
      <w:hyperlink r:id="rId26" w:tgtFrame="_blank" w:history="1">
        <w:r w:rsidRPr="00E40381">
          <w:rPr>
            <w:rStyle w:val="Hyperlink"/>
          </w:rPr>
          <w:t xml:space="preserve">Garmendia, </w:t>
        </w:r>
        <w:proofErr w:type="spellStart"/>
        <w:r w:rsidRPr="00E40381">
          <w:rPr>
            <w:rStyle w:val="Hyperlink"/>
          </w:rPr>
          <w:t>Amuitz</w:t>
        </w:r>
        <w:proofErr w:type="spellEnd"/>
        <w:r w:rsidRPr="00E40381">
          <w:rPr>
            <w:rStyle w:val="Hyperlink"/>
          </w:rPr>
          <w:t xml:space="preserve"> and León Sandra, 2022</w:t>
        </w:r>
      </w:hyperlink>
      <w:r w:rsidRPr="00E40381">
        <w:rPr>
          <w:sz w:val="16"/>
        </w:rPr>
        <w:t xml:space="preserve">). Similarly, the 2021 </w:t>
      </w:r>
      <w:proofErr w:type="spellStart"/>
      <w:r w:rsidRPr="00E40381">
        <w:rPr>
          <w:sz w:val="16"/>
        </w:rPr>
        <w:t>Latinobarómetro</w:t>
      </w:r>
      <w:proofErr w:type="spellEnd"/>
      <w:r w:rsidRPr="00E40381">
        <w:rPr>
          <w:sz w:val="16"/>
        </w:rPr>
        <w:t xml:space="preserve"> revealed that trust in Latin American governments fell from 46% in 2010 to 27% in 2020, while trust in political parties dropped from 24% in 2013 to 13% in the last year. This may be because citizens perceive ruling elites as elitist in nature and indifferent to their social needs and interests. Moreover, the inequality generated by economic globalization—driven by neoliberal ideology—has left many workers in Western countries, especially in the United States, frustrated with their precarious working conditions. </w:t>
      </w:r>
      <w:hyperlink r:id="rId27" w:tgtFrame="_blank" w:history="1">
        <w:r w:rsidRPr="00E40381">
          <w:rPr>
            <w:rStyle w:val="Hyperlink"/>
          </w:rPr>
          <w:t>These elements converge</w:t>
        </w:r>
      </w:hyperlink>
      <w:r w:rsidRPr="00E40381">
        <w:rPr>
          <w:sz w:val="16"/>
        </w:rPr>
        <w:t> to boost the political influence of far-right and populist parties in the West, as portions of the population increasingly turn to these parties in the hope they will address their concerns and improve their lives. </w:t>
      </w:r>
    </w:p>
    <w:p w14:paraId="274A5017" w14:textId="77777777" w:rsidR="00E3290C" w:rsidRPr="001E2853" w:rsidRDefault="00E3290C" w:rsidP="00E3290C">
      <w:pPr>
        <w:rPr>
          <w:sz w:val="16"/>
        </w:rPr>
      </w:pPr>
      <w:r w:rsidRPr="00E40381">
        <w:rPr>
          <w:sz w:val="16"/>
        </w:rPr>
        <w:t>A fourth factor worth highlighting is </w:t>
      </w:r>
      <w:r w:rsidRPr="00E40381">
        <w:rPr>
          <w:rStyle w:val="StyleUnderline"/>
        </w:rPr>
        <w:t>the rise of Donald Trump to power in the United States</w:t>
      </w:r>
      <w:r w:rsidRPr="00E40381">
        <w:rPr>
          <w:sz w:val="16"/>
        </w:rPr>
        <w:t>, as the former president displayed hostility toward the liberal order. With his slogan "Make America Great Again" and </w:t>
      </w:r>
      <w:hyperlink r:id="rId28" w:tgtFrame="_blank" w:history="1">
        <w:r w:rsidRPr="00E40381">
          <w:rPr>
            <w:rStyle w:val="Hyperlink"/>
          </w:rPr>
          <w:t>the policies he implemented in trade</w:t>
        </w:r>
      </w:hyperlink>
      <w:r w:rsidRPr="00E40381">
        <w:rPr>
          <w:sz w:val="16"/>
        </w:rPr>
        <w:t xml:space="preserve"> and immigration, </w:t>
      </w:r>
      <w:r w:rsidRPr="00E40381">
        <w:rPr>
          <w:rStyle w:val="StyleUnderline"/>
        </w:rPr>
        <w:t>he demonstrated an anti-globalist, nationalist, populist, and ultimately illiberal stance</w:t>
      </w:r>
      <w:r w:rsidRPr="00E40381">
        <w:rPr>
          <w:sz w:val="16"/>
        </w:rPr>
        <w:t>. For example, </w:t>
      </w:r>
      <w:hyperlink r:id="rId29" w:tgtFrame="_blank" w:history="1">
        <w:r w:rsidRPr="00E40381">
          <w:rPr>
            <w:rStyle w:val="Hyperlink"/>
          </w:rPr>
          <w:t>his proposal to increase tariffs</w:t>
        </w:r>
      </w:hyperlink>
      <w:r w:rsidRPr="00E40381">
        <w:rPr>
          <w:sz w:val="16"/>
        </w:rPr>
        <w:t>—and in some cases actually doing so—has affected many of the country's trading partners and Western allies. For Trump, defending American interests requires limiting and reversing the integration process of economic globalization, underpinned by neoliberal ideology, especially because he believes that some countries have benefited from it at the expense of the United States. He insists that the US has been harmed by this process, as evidenced by significant trade deficits with several countries, including China. Furthermore, he considers it crucial for American multinational companies to return to the US to help create jobs and ensure that their profits are reinvested domestically. This is just one indication that he is unwilling to continue supporting the liberal international order that the US once promoted, because he believes it harms the country. </w:t>
      </w:r>
    </w:p>
    <w:p w14:paraId="68EF4078" w14:textId="77777777" w:rsidR="00E3290C" w:rsidRPr="00530710" w:rsidRDefault="00E3290C" w:rsidP="00E3290C">
      <w:pPr>
        <w:rPr>
          <w:sz w:val="16"/>
        </w:rPr>
      </w:pPr>
      <w:r w:rsidRPr="00530710">
        <w:rPr>
          <w:sz w:val="16"/>
        </w:rPr>
        <w:t>While the factors mentioned above help explain the narrative surrounding the crisis of the liberal order, it is important to highlight that this crisis has also triggered </w:t>
      </w:r>
      <w:hyperlink r:id="rId30" w:tgtFrame="_blank" w:history="1">
        <w:r w:rsidRPr="00530710">
          <w:rPr>
            <w:rStyle w:val="Hyperlink"/>
          </w:rPr>
          <w:t>a crisis in liberal democracies</w:t>
        </w:r>
      </w:hyperlink>
      <w:r w:rsidRPr="00530710">
        <w:rPr>
          <w:sz w:val="16"/>
        </w:rPr>
        <w:t>. This can be attributed to economic inequality and the widespread loss of trust in public institutions’ ability to meet citizens’ needs, as previously mentioned. But that is not all: party systems are evolving with the emergence of populist and radical parties, which have increased their presence in Europe. At the very least, the retreat of liberal democracies is evident in Western Europe. Cases such as Hungary and Poland clearly illustrate this trend, as does the growing influence of the far right in countries like France. </w:t>
      </w:r>
    </w:p>
    <w:p w14:paraId="3D892BB0" w14:textId="77777777" w:rsidR="00E3290C" w:rsidRPr="00530710" w:rsidRDefault="00E3290C" w:rsidP="00E3290C">
      <w:pPr>
        <w:rPr>
          <w:sz w:val="16"/>
        </w:rPr>
      </w:pPr>
      <w:r w:rsidRPr="00530710">
        <w:rPr>
          <w:sz w:val="16"/>
        </w:rPr>
        <w:t>Democracy is undergoing a process of deconsolidation characterized by growing voter indifference</w:t>
      </w:r>
    </w:p>
    <w:p w14:paraId="525DCE96" w14:textId="77777777" w:rsidR="00E3290C" w:rsidRPr="00530710" w:rsidRDefault="00E3290C" w:rsidP="00E3290C">
      <w:pPr>
        <w:rPr>
          <w:sz w:val="16"/>
        </w:rPr>
      </w:pPr>
      <w:r w:rsidRPr="00530710">
        <w:rPr>
          <w:sz w:val="16"/>
        </w:rPr>
        <w:t>One explanatory factor that accompanies the rise of these populist parties is affective polarization. This fosters the alignment of partisan identities with other social identities, such as racial or territorial ones, and heightens the perception of ideological distance between political parties (</w:t>
      </w:r>
      <w:hyperlink r:id="rId31" w:tgtFrame="_blank" w:history="1">
        <w:r w:rsidRPr="00530710">
          <w:rPr>
            <w:rStyle w:val="Hyperlink"/>
          </w:rPr>
          <w:t>Rogowski and Sutherland, 2016</w:t>
        </w:r>
      </w:hyperlink>
      <w:r w:rsidRPr="00530710">
        <w:rPr>
          <w:sz w:val="16"/>
        </w:rPr>
        <w:t>; </w:t>
      </w:r>
      <w:hyperlink r:id="rId32" w:tgtFrame="_blank" w:history="1">
        <w:r w:rsidRPr="00530710">
          <w:rPr>
            <w:rStyle w:val="Hyperlink"/>
          </w:rPr>
          <w:t>Webster and Abramowitz, 2017</w:t>
        </w:r>
      </w:hyperlink>
      <w:r w:rsidRPr="00530710">
        <w:rPr>
          <w:sz w:val="16"/>
        </w:rPr>
        <w:t>; </w:t>
      </w:r>
      <w:hyperlink r:id="rId33" w:tgtFrame="_blank" w:history="1">
        <w:r w:rsidRPr="00530710">
          <w:rPr>
            <w:rStyle w:val="Hyperlink"/>
          </w:rPr>
          <w:t>West and Iyengar, 2022</w:t>
        </w:r>
      </w:hyperlink>
      <w:r w:rsidRPr="00530710">
        <w:rPr>
          <w:sz w:val="16"/>
        </w:rPr>
        <w:t>). Comparative and experimental studies show a relationship between </w:t>
      </w:r>
      <w:hyperlink r:id="rId34" w:tgtFrame="_blank" w:history="1">
        <w:r w:rsidRPr="00530710">
          <w:rPr>
            <w:rStyle w:val="Hyperlink"/>
          </w:rPr>
          <w:t>ideological and affective polarization</w:t>
        </w:r>
      </w:hyperlink>
      <w:r w:rsidRPr="00530710">
        <w:rPr>
          <w:sz w:val="16"/>
        </w:rPr>
        <w:t>: as political parties grow more ideologically distant from one another, voters also drift apart and become more willing to express hostility toward those they consider ideological opponents (Rogowski and Sutherland, 2016; Webster and Abramowitz, 2017). This helps explain the emergence of populist parties, whose political agendas often lie at opposite extremes of the ideological spectrum, thereby exacerbating divisions within society and undermining liberal democracy. This fragmentation hinders deliberative processes needed to reach broadly accepted solutions. Hence, democracy appears to be undergoing a process of deconsolidation marked by increasing voter indifference and, consequently, a partial failure of liberal democracy (</w:t>
      </w:r>
      <w:proofErr w:type="spellStart"/>
      <w:r w:rsidRPr="00530710">
        <w:fldChar w:fldCharType="begin"/>
      </w:r>
      <w:r w:rsidRPr="00530710">
        <w:instrText>HYPERLINK "https://www.chathamhouse.org/2020/03/future-democracy-europe" \t "_blank"</w:instrText>
      </w:r>
      <w:r w:rsidRPr="00530710">
        <w:fldChar w:fldCharType="separate"/>
      </w:r>
      <w:r w:rsidRPr="00530710">
        <w:rPr>
          <w:rStyle w:val="Hyperlink"/>
        </w:rPr>
        <w:t>Kundnani</w:t>
      </w:r>
      <w:proofErr w:type="spellEnd"/>
      <w:r w:rsidRPr="00530710">
        <w:rPr>
          <w:rStyle w:val="Hyperlink"/>
        </w:rPr>
        <w:t>, 2020</w:t>
      </w:r>
      <w:r w:rsidRPr="00530710">
        <w:fldChar w:fldCharType="end"/>
      </w:r>
      <w:r w:rsidRPr="00530710">
        <w:rPr>
          <w:sz w:val="16"/>
        </w:rPr>
        <w:t>). </w:t>
      </w:r>
    </w:p>
    <w:p w14:paraId="73CB2D8D" w14:textId="77777777" w:rsidR="00E3290C" w:rsidRPr="00530710" w:rsidRDefault="00E3290C" w:rsidP="00E3290C">
      <w:pPr>
        <w:rPr>
          <w:rStyle w:val="StyleUnderline"/>
        </w:rPr>
      </w:pPr>
      <w:r w:rsidRPr="00530710">
        <w:rPr>
          <w:sz w:val="16"/>
        </w:rPr>
        <w:t xml:space="preserve">Therefore, </w:t>
      </w:r>
      <w:r w:rsidRPr="00530710">
        <w:rPr>
          <w:rStyle w:val="StyleUnderline"/>
        </w:rPr>
        <w:t>if social order is essential for a stable social life, we must recognize that the social actors involved—in this case, nation-states—must safeguard its preservation.</w:t>
      </w:r>
      <w:r w:rsidRPr="00530710">
        <w:rPr>
          <w:sz w:val="16"/>
        </w:rPr>
        <w:t xml:space="preserve"> This means not only ensuring the legitimacy of the participants, but also providing material benefits so that the order can endure. In this sense, we can say that there are groups or parties within Western powers that no longer support maintaining the liberal order because traditional parties have failed to improve the material conditions of their societies, which face increasing economic inequality and job insecurity. In addition, </w:t>
      </w:r>
      <w:r w:rsidRPr="00530710">
        <w:rPr>
          <w:rStyle w:val="StyleUnderline"/>
        </w:rPr>
        <w:t>the decline in Western influence and coercive power is making it harder to uphold the liberal order over time. </w:t>
      </w:r>
    </w:p>
    <w:p w14:paraId="549F6AFD" w14:textId="77777777" w:rsidR="00E3290C" w:rsidRPr="00530710" w:rsidRDefault="00E3290C" w:rsidP="00E3290C">
      <w:pPr>
        <w:rPr>
          <w:sz w:val="16"/>
        </w:rPr>
      </w:pPr>
      <w:r w:rsidRPr="00530710">
        <w:rPr>
          <w:sz w:val="16"/>
        </w:rPr>
        <w:t xml:space="preserve">Indeed, we can assume that </w:t>
      </w:r>
      <w:r w:rsidRPr="00530710">
        <w:rPr>
          <w:rStyle w:val="StyleUnderline"/>
        </w:rPr>
        <w:t>contradictions within liberal societies and the nation-state itself are paving the way for authoritarian leaders and, consequently, eroding the legitimacy of the liberal international order.</w:t>
      </w:r>
      <w:r w:rsidRPr="00530710">
        <w:rPr>
          <w:sz w:val="16"/>
        </w:rPr>
        <w:t xml:space="preserve"> This brings us to the final question: how deep is the crisis of this order? I believe </w:t>
      </w:r>
      <w:r w:rsidRPr="00530710">
        <w:rPr>
          <w:rStyle w:val="StyleUnderline"/>
        </w:rPr>
        <w:t>it is not only a crisis of US hegemonic leadership, but a broader crisis of an order</w:t>
      </w:r>
      <w:r w:rsidRPr="00530710">
        <w:rPr>
          <w:sz w:val="16"/>
        </w:rPr>
        <w:t xml:space="preserve"> that increasingly fails to inspire enthusiasm in other parts of the world. In fact, it is leading to growing disillusionment with the liberal international order, which stems from its inability to convince citizens that it can provide the well-being they demand. Moreover, it is contributing to a reconfiguration of power marked by weak governance coalitions and institutions. </w:t>
      </w:r>
    </w:p>
    <w:p w14:paraId="02D853FD" w14:textId="77777777" w:rsidR="00E3290C" w:rsidRPr="00530710" w:rsidRDefault="00E3290C" w:rsidP="00E3290C">
      <w:pPr>
        <w:rPr>
          <w:sz w:val="16"/>
        </w:rPr>
      </w:pPr>
      <w:r w:rsidRPr="00530710">
        <w:rPr>
          <w:sz w:val="16"/>
        </w:rPr>
        <w:t xml:space="preserve">Finally, I believe </w:t>
      </w:r>
      <w:r w:rsidRPr="00530710">
        <w:rPr>
          <w:rStyle w:val="StyleUnderline"/>
        </w:rPr>
        <w:t xml:space="preserve">this order will only become more stable and legitimate if it gives voice to developing countries in order to build stronger governance. </w:t>
      </w:r>
      <w:r w:rsidRPr="00530710">
        <w:rPr>
          <w:sz w:val="16"/>
        </w:rPr>
        <w:t>At the same time, it must promote economic development that meets social needs and helps build robust institutions—both locally and globally—where civil society actively participates in political decision-making on </w:t>
      </w:r>
      <w:hyperlink r:id="rId35" w:tgtFrame="_blank" w:history="1">
        <w:r w:rsidRPr="00530710">
          <w:rPr>
            <w:rStyle w:val="Hyperlink"/>
          </w:rPr>
          <w:t>pressing issues like climate change</w:t>
        </w:r>
      </w:hyperlink>
      <w:r w:rsidRPr="00530710">
        <w:rPr>
          <w:sz w:val="16"/>
        </w:rPr>
        <w:t>. This would not only ensure a more democratic and socially legitimate decision-making process, but also greater social acceptance, as the order would be centered on social well-being. If Western powers, especially the United States, want to preserve the liberal international order, they must take these factors into account. </w:t>
      </w:r>
    </w:p>
    <w:p w14:paraId="5A03F8EF" w14:textId="77777777" w:rsidR="005B6653" w:rsidRDefault="005B6653" w:rsidP="005B6653">
      <w:pPr>
        <w:pStyle w:val="Heading4"/>
      </w:pPr>
      <w:r>
        <w:t xml:space="preserve">Revitalizing US </w:t>
      </w:r>
      <w:r w:rsidRPr="00ED5F76">
        <w:rPr>
          <w:u w:val="single"/>
        </w:rPr>
        <w:t>hegemony</w:t>
      </w:r>
      <w:r>
        <w:t xml:space="preserve"> and </w:t>
      </w:r>
      <w:r w:rsidRPr="00320405">
        <w:rPr>
          <w:u w:val="single"/>
        </w:rPr>
        <w:t>commitment</w:t>
      </w:r>
      <w:r>
        <w:t xml:space="preserve"> to norms is </w:t>
      </w:r>
      <w:r w:rsidRPr="00ED5F76">
        <w:rPr>
          <w:u w:val="single"/>
        </w:rPr>
        <w:t>key</w:t>
      </w:r>
      <w:r>
        <w:t xml:space="preserve"> to support the </w:t>
      </w:r>
      <w:r w:rsidRPr="00ED5F76">
        <w:rPr>
          <w:u w:val="single"/>
        </w:rPr>
        <w:t>Global South</w:t>
      </w:r>
      <w:r w:rsidRPr="00ED5F76">
        <w:t xml:space="preserve"> and the LIO</w:t>
      </w:r>
      <w:r>
        <w:t xml:space="preserve"> </w:t>
      </w:r>
      <w:r w:rsidRPr="00ED5F76">
        <w:rPr>
          <w:u w:val="single"/>
        </w:rPr>
        <w:t>broadly</w:t>
      </w:r>
      <w:r>
        <w:t>---</w:t>
      </w:r>
      <w:r w:rsidRPr="00ED5F76">
        <w:rPr>
          <w:b w:val="0"/>
          <w:bCs/>
        </w:rPr>
        <w:t xml:space="preserve">assumes Trump </w:t>
      </w:r>
      <w:r w:rsidRPr="00ED5F76">
        <w:rPr>
          <w:b w:val="0"/>
          <w:bCs/>
          <w:u w:val="single"/>
        </w:rPr>
        <w:t>decline</w:t>
      </w:r>
      <w:r w:rsidRPr="00ED5F76">
        <w:rPr>
          <w:b w:val="0"/>
          <w:bCs/>
        </w:rPr>
        <w:t>.</w:t>
      </w:r>
      <w:r>
        <w:t xml:space="preserve"> </w:t>
      </w:r>
    </w:p>
    <w:p w14:paraId="6571C73B" w14:textId="77777777" w:rsidR="005B6653" w:rsidRPr="00320405" w:rsidRDefault="005B6653" w:rsidP="005B6653">
      <w:pPr>
        <w:rPr>
          <w:rStyle w:val="Style13ptBold"/>
        </w:rPr>
      </w:pPr>
      <w:r>
        <w:rPr>
          <w:rStyle w:val="Style13ptBold"/>
        </w:rPr>
        <w:t xml:space="preserve">Castañeda 2/4 </w:t>
      </w:r>
      <w:r w:rsidRPr="00320405">
        <w:t>[Jorge Castañeda Gutman is a Mexican politician and academic who served as Secretary of Foreign Affairs. “American Leadership Is Good for the Global South.” https://www.foreignaffairs.com/united-states/american-leadership-good-global-south] //aka</w:t>
      </w:r>
    </w:p>
    <w:p w14:paraId="58F51D8A" w14:textId="77777777" w:rsidR="005B6653" w:rsidRPr="00320405" w:rsidRDefault="005B6653" w:rsidP="005B6653">
      <w:pPr>
        <w:rPr>
          <w:sz w:val="12"/>
        </w:rPr>
      </w:pPr>
      <w:r w:rsidRPr="00320405">
        <w:rPr>
          <w:sz w:val="12"/>
        </w:rPr>
        <w:t>The return of Donald Trump to the White House has been cast by many observers as the end of an era. The U.S.-led order, variously described as the rules-based order or the liberal international order, which rose to its feet after World War II and strode triumphantly around the world after the end of the Cold War, is no more. Indeed, U.S. Secretary of State Marco Rubio described that order as “obsolete” during his confirmation hearings in January. A stark vision of the world has emerged in its absence: one in which national interest alone governs international relations, transaction is the name of the game, and might makes right.</w:t>
      </w:r>
    </w:p>
    <w:p w14:paraId="4E7B21AE" w14:textId="77777777" w:rsidR="005B6653" w:rsidRPr="00320405" w:rsidRDefault="005B6653" w:rsidP="005B6653">
      <w:pPr>
        <w:rPr>
          <w:sz w:val="12"/>
        </w:rPr>
      </w:pPr>
      <w:r w:rsidRPr="00320405">
        <w:rPr>
          <w:sz w:val="12"/>
        </w:rPr>
        <w:t>For many in the developing world, the death of the U.S.-led order seems nothing to mourn. After all, as these countries often point out, the liberal international order was frequently not liberal, international, or ordered. It also struggled to include non-Western countries in meaningful ways. The governments of so-called middle powers, such as Brazil and India, have long complained that global institutions and structures remain disproportionately aligned with the interests of wealthy countries to the detriment of all others.</w:t>
      </w:r>
    </w:p>
    <w:p w14:paraId="64C7F54A" w14:textId="77777777" w:rsidR="005B6653" w:rsidRPr="00ED5F76" w:rsidRDefault="005B6653" w:rsidP="005B6653">
      <w:pPr>
        <w:rPr>
          <w:u w:val="single"/>
        </w:rPr>
      </w:pPr>
      <w:r w:rsidRPr="00ED5F76">
        <w:rPr>
          <w:u w:val="single"/>
        </w:rPr>
        <w:t>The global South is an amorphous and much-debated category</w:t>
      </w:r>
      <w:r w:rsidRPr="00320405">
        <w:rPr>
          <w:sz w:val="12"/>
        </w:rPr>
        <w:t xml:space="preserve">, encompassing a very broad range of countries. Simply put, it describes the vast majority of the world’s people, living in countries that were by and large once colonized in Africa, Asia, the Middle East, and Latin America. Some observers add China to the mix—in the United Nations, China is listed as a member of the G-77, the coalition of developing countries—but its inclusion is confusing. </w:t>
      </w:r>
      <w:r w:rsidRPr="00ED5F76">
        <w:rPr>
          <w:u w:val="single"/>
        </w:rPr>
        <w:t>The world’s main manufacturing economy can hardly be considered a developing country, even if Beijing insists to the contrary. But what seems to unite this enormous grouping of states is a shared dissatisfaction with the international order as it exists.</w:t>
      </w:r>
    </w:p>
    <w:p w14:paraId="6619F2FE" w14:textId="77777777" w:rsidR="005B6653" w:rsidRPr="00ED5F76" w:rsidRDefault="005B6653" w:rsidP="005B6653">
      <w:pPr>
        <w:rPr>
          <w:b/>
          <w:bCs/>
          <w:u w:val="single"/>
        </w:rPr>
      </w:pPr>
      <w:proofErr w:type="gramStart"/>
      <w:r w:rsidRPr="00320405">
        <w:rPr>
          <w:sz w:val="12"/>
        </w:rPr>
        <w:t>One way</w:t>
      </w:r>
      <w:proofErr w:type="gramEnd"/>
      <w:r w:rsidRPr="00320405">
        <w:rPr>
          <w:sz w:val="12"/>
        </w:rPr>
        <w:t xml:space="preserve"> global South countries want to change that order is by reforming multilateral institutions, such as the UN Security Council, the World Bank, and the International Monetary Fund, to make them more representative. That effort faces serious headwinds and seems unlikely to yield meaningful results in the near future. But these countries have also signaled an interest in replacing the dollar as a reserve currency and an instrument for trade. </w:t>
      </w:r>
      <w:r w:rsidRPr="00ED5F76">
        <w:rPr>
          <w:u w:val="single"/>
        </w:rPr>
        <w:t xml:space="preserve">And wittingly or not, they are carrying China’s water by supporting its positions on contentious issues related to the environment, human rights, and democratic governance. In an era of great-power competition, </w:t>
      </w:r>
      <w:r w:rsidRPr="00ED5F76">
        <w:rPr>
          <w:b/>
          <w:bCs/>
          <w:u w:val="single"/>
        </w:rPr>
        <w:t>such advocacy from the global South risks playing into Beijing’s hands, abetting China’s rise and speeding the United States’ decline.</w:t>
      </w:r>
    </w:p>
    <w:p w14:paraId="0C8BF5AF" w14:textId="77777777" w:rsidR="005B6653" w:rsidRPr="00ED5F76" w:rsidRDefault="005B6653" w:rsidP="005B6653">
      <w:pPr>
        <w:rPr>
          <w:u w:val="single"/>
        </w:rPr>
      </w:pPr>
      <w:r w:rsidRPr="00ED5F76">
        <w:rPr>
          <w:b/>
          <w:bCs/>
          <w:u w:val="single"/>
        </w:rPr>
        <w:t>This is a misguided, contradictory, and unnecessary effort.</w:t>
      </w:r>
      <w:r w:rsidRPr="00ED5F76">
        <w:rPr>
          <w:u w:val="single"/>
        </w:rPr>
        <w:t xml:space="preserve"> Instead of seeking a new international order, the global South should try to make the </w:t>
      </w:r>
      <w:r w:rsidRPr="00ED5F76">
        <w:rPr>
          <w:b/>
          <w:bCs/>
          <w:u w:val="single"/>
        </w:rPr>
        <w:t>current one work</w:t>
      </w:r>
      <w:r w:rsidRPr="00ED5F76">
        <w:rPr>
          <w:u w:val="single"/>
        </w:rPr>
        <w:t xml:space="preserve">—even as the new occupant of the White House seems ready to jettison international norms. Indeed, Trump’s reelection makes such a focus </w:t>
      </w:r>
      <w:r w:rsidRPr="00ED5F76">
        <w:rPr>
          <w:b/>
          <w:bCs/>
          <w:u w:val="single"/>
        </w:rPr>
        <w:t>more urgent,</w:t>
      </w:r>
      <w:r w:rsidRPr="00320405">
        <w:rPr>
          <w:sz w:val="12"/>
        </w:rPr>
        <w:t xml:space="preserve"> even if the global South can’t expect great results while he is in office. </w:t>
      </w:r>
      <w:r w:rsidRPr="00ED5F76">
        <w:rPr>
          <w:u w:val="single"/>
        </w:rPr>
        <w:t xml:space="preserve">The rules-based order may have been riddled with inconsistencies, but </w:t>
      </w:r>
      <w:r w:rsidRPr="00ED5F76">
        <w:rPr>
          <w:b/>
          <w:bCs/>
          <w:u w:val="single"/>
        </w:rPr>
        <w:t>at least it had rules</w:t>
      </w:r>
      <w:r w:rsidRPr="00ED5F76">
        <w:rPr>
          <w:u w:val="single"/>
        </w:rPr>
        <w:t xml:space="preserve">, especially in the form of international treaties aimed at </w:t>
      </w:r>
      <w:r w:rsidRPr="00ED5F76">
        <w:rPr>
          <w:b/>
          <w:bCs/>
          <w:u w:val="single"/>
        </w:rPr>
        <w:t>securing the common good.</w:t>
      </w:r>
      <w:r w:rsidRPr="00320405">
        <w:rPr>
          <w:sz w:val="12"/>
        </w:rPr>
        <w:t xml:space="preserve"> It is in the interests of the global South to uphold and strengthen these treaties. </w:t>
      </w:r>
      <w:r w:rsidRPr="00ED5F76">
        <w:rPr>
          <w:u w:val="single"/>
        </w:rPr>
        <w:t xml:space="preserve">The current international order needs </w:t>
      </w:r>
      <w:r w:rsidRPr="00ED5F76">
        <w:rPr>
          <w:b/>
          <w:bCs/>
          <w:u w:val="single"/>
        </w:rPr>
        <w:t>much greater commitment</w:t>
      </w:r>
      <w:r w:rsidRPr="00ED5F76">
        <w:rPr>
          <w:u w:val="single"/>
        </w:rPr>
        <w:t xml:space="preserve"> from the United States; the world does not require less American involvement, but rather a good deal more.</w:t>
      </w:r>
    </w:p>
    <w:p w14:paraId="705CF444" w14:textId="77777777" w:rsidR="005B6653" w:rsidRPr="00320405" w:rsidRDefault="005B6653" w:rsidP="005B6653">
      <w:pPr>
        <w:rPr>
          <w:u w:val="single"/>
        </w:rPr>
      </w:pPr>
      <w:r w:rsidRPr="00320405">
        <w:rPr>
          <w:u w:val="single"/>
        </w:rPr>
        <w:t xml:space="preserve">A world regulated and organized around clear, well-defined, and rigorous laws that are respected by all, especially by the most powerful and wealthy, is </w:t>
      </w:r>
      <w:r w:rsidRPr="00320405">
        <w:rPr>
          <w:b/>
          <w:bCs/>
          <w:u w:val="single"/>
        </w:rPr>
        <w:t>much to the advantage</w:t>
      </w:r>
      <w:r w:rsidRPr="00320405">
        <w:rPr>
          <w:u w:val="single"/>
        </w:rPr>
        <w:t xml:space="preserve"> of the globe’s poorer countries.</w:t>
      </w:r>
      <w:r w:rsidRPr="00320405">
        <w:rPr>
          <w:sz w:val="12"/>
        </w:rPr>
        <w:t xml:space="preserve"> </w:t>
      </w:r>
      <w:r w:rsidRPr="00320405">
        <w:rPr>
          <w:u w:val="single"/>
        </w:rPr>
        <w:t xml:space="preserve">Whether it be on trade, human rights, women’s rights, the environment, disarmament, labor, or mining on land or in the sea, international law often favors weak, poor, and small countries. Turning away from the U.S.-led order and bolstering China would </w:t>
      </w:r>
      <w:r w:rsidRPr="00320405">
        <w:rPr>
          <w:b/>
          <w:bCs/>
          <w:u w:val="single"/>
        </w:rPr>
        <w:t>do little to protect international law</w:t>
      </w:r>
      <w:r w:rsidRPr="00320405">
        <w:rPr>
          <w:u w:val="single"/>
        </w:rPr>
        <w:t xml:space="preserve">. Indeed, it would invite the </w:t>
      </w:r>
      <w:r w:rsidRPr="00320405">
        <w:rPr>
          <w:b/>
          <w:bCs/>
          <w:u w:val="single"/>
        </w:rPr>
        <w:t>steady erosion</w:t>
      </w:r>
      <w:r w:rsidRPr="00320405">
        <w:rPr>
          <w:u w:val="single"/>
        </w:rPr>
        <w:t xml:space="preserve"> of what has been the world’s most successful legal regime and leave the global South vulnerable to a more dangerous law altogether: the law of the jungle.</w:t>
      </w:r>
    </w:p>
    <w:p w14:paraId="3913CFA9" w14:textId="77777777" w:rsidR="005B6653" w:rsidRPr="00320405" w:rsidRDefault="005B6653" w:rsidP="005B6653">
      <w:pPr>
        <w:rPr>
          <w:sz w:val="12"/>
        </w:rPr>
      </w:pPr>
      <w:r w:rsidRPr="00320405">
        <w:rPr>
          <w:sz w:val="12"/>
        </w:rPr>
        <w:t>AN INCOMPLETE ORDER</w:t>
      </w:r>
    </w:p>
    <w:p w14:paraId="48126315" w14:textId="77777777" w:rsidR="005B6653" w:rsidRPr="00320405" w:rsidRDefault="005B6653" w:rsidP="005B6653">
      <w:pPr>
        <w:rPr>
          <w:sz w:val="12"/>
        </w:rPr>
      </w:pPr>
      <w:r w:rsidRPr="00320405">
        <w:rPr>
          <w:sz w:val="12"/>
        </w:rPr>
        <w:t>It is abundantly clear that the United States has retreated from the order it built after World War II, a move that will likely only gain speed under Trump. The United Nations remains the paradigmatic institution of that order and a key place for the global South to advance its interests. Trump’s decision to appoint the combative Republican lawmaker Elise Stefanik as his UN ambassador suggests that the president wants to take an adversarial stance toward the organization. But even before Trump’s reelection, the United States had been systematically reducing its participation in the UN, UN agencies, and other multilateral institutions.</w:t>
      </w:r>
    </w:p>
    <w:p w14:paraId="046FEA8F" w14:textId="77777777" w:rsidR="005B6653" w:rsidRPr="00320405" w:rsidRDefault="005B6653" w:rsidP="005B6653">
      <w:pPr>
        <w:rPr>
          <w:sz w:val="12"/>
        </w:rPr>
      </w:pPr>
      <w:r w:rsidRPr="00320405">
        <w:rPr>
          <w:sz w:val="12"/>
        </w:rPr>
        <w:t>The United States has once again exited the World Health Organization after initially leaving the institution during Trump’s first term. In the past, U.S. governments have withdrawn from and suspended dues payments to UNESCO, the UN’s cultural body. Prior administrations have repeatedly refused to acknowledge the jurisdiction of the International Court of Justice and insisted that they cannot comply with the court’s rulings. The United States withdrew from the International Labor Organization in the 1970s and has ratified only 14 of its 189 conventions. Trump has again left the Paris climate accord after initially pulling the country out during his first term.</w:t>
      </w:r>
    </w:p>
    <w:p w14:paraId="54861FD4" w14:textId="77777777" w:rsidR="005B6653" w:rsidRPr="00320405" w:rsidRDefault="005B6653" w:rsidP="005B6653">
      <w:pPr>
        <w:rPr>
          <w:sz w:val="12"/>
        </w:rPr>
      </w:pPr>
      <w:r w:rsidRPr="00320405">
        <w:rPr>
          <w:sz w:val="12"/>
        </w:rPr>
        <w:t>On global trade and other economic matters, the United States has recklessly undermined the system it built. Trump’s tariff wars with both longtime partners and adversaries are only the latest example of a growing tendency to turn away from free trade. Take, for example, U.S. neglect of the World Trade Organization. Since 2017, Washington has not appointed panel members to the WTO’s dispute settlement mechanism, paralyzing a body that is supposed to iron out disagreements over global trade. This practice began during Trump’s first term but continued during the Biden administration and will likely remain an obstacle with Trump back in the White House.</w:t>
      </w:r>
    </w:p>
    <w:p w14:paraId="387FE47A" w14:textId="77777777" w:rsidR="005B6653" w:rsidRPr="00320405" w:rsidRDefault="005B6653" w:rsidP="005B6653">
      <w:pPr>
        <w:rPr>
          <w:sz w:val="12"/>
        </w:rPr>
      </w:pPr>
      <w:r w:rsidRPr="00320405">
        <w:rPr>
          <w:sz w:val="12"/>
        </w:rPr>
        <w:t>The United States is not contemplating withdrawing from the International Monetary Fund or the World Bank, but it has made reforming them exceedingly difficult. It took Congress five years to approve the last reform of IMF voting rights and quotas in 2010, when the fund approved a six percent shift in quota shares to underrepresented IMF members. Since 2010, further reform has proved nearly impossible. Much as reform of the UN Security Council remains stalled, so, too, does reform of the IMF and the World Bank—institutions long dominated by the West. Both organizations seem unlikely to cede much weight to global South countries. And it’s highly doubtful that the new Trump administration will want to expend any kind of political capital further opening these institutions.</w:t>
      </w:r>
    </w:p>
    <w:p w14:paraId="1D6CFBB5" w14:textId="77777777" w:rsidR="005B6653" w:rsidRPr="00320405" w:rsidRDefault="005B6653" w:rsidP="005B6653">
      <w:pPr>
        <w:rPr>
          <w:rStyle w:val="Emphasis"/>
        </w:rPr>
      </w:pPr>
      <w:r w:rsidRPr="00320405">
        <w:rPr>
          <w:rStyle w:val="Emphasis"/>
        </w:rPr>
        <w:t>The world does not require less American involvement, but rather a good deal more.</w:t>
      </w:r>
    </w:p>
    <w:p w14:paraId="79010AFE" w14:textId="77777777" w:rsidR="005B6653" w:rsidRPr="00320405" w:rsidRDefault="005B6653" w:rsidP="005B6653">
      <w:pPr>
        <w:rPr>
          <w:sz w:val="12"/>
        </w:rPr>
      </w:pPr>
      <w:r w:rsidRPr="00320405">
        <w:rPr>
          <w:sz w:val="12"/>
        </w:rPr>
        <w:t>This neglect of its role in major organizations is less significant than how the United States has failed to uphold international law. U.S. lawmakers have habitually refused to ratify the treaties advanced by presidents and other U.S. politicians. The list begins with the League of Nations, which was approved in 1919 by all the participants at the Versailles Conference, including U.S. President Woodrow Wilson. The Senate rejected it the next year and the United States never joined the League, the first in what would become a long sequence of international agreements that Washington either signed but did not ratify, signed and then withdrew from, or never signed in the first place.</w:t>
      </w:r>
    </w:p>
    <w:p w14:paraId="380FB3FA" w14:textId="77777777" w:rsidR="005B6653" w:rsidRPr="00320405" w:rsidRDefault="005B6653" w:rsidP="005B6653">
      <w:pPr>
        <w:rPr>
          <w:sz w:val="12"/>
        </w:rPr>
      </w:pPr>
      <w:r w:rsidRPr="00320405">
        <w:rPr>
          <w:sz w:val="12"/>
        </w:rPr>
        <w:t>More recently, the United States has failed to ratify the Arms Trade Treaty, which seeks to control the trade in conventional weapons and entered into force in 2014, as well as the multilateral trade agreement known as the Trans-Pacific Partnership, which the United States signed in 2016 but never ratified and from which Trump would eventually withdraw. Domestic opposition has also proved an insurmountable barrier to ratifying climate treaties, such as the 1997 Kyoto Protocol, making implausible an overarching climate compact—that is why the 2015 Paris climate accord was simply an accord, not an “agreement.”</w:t>
      </w:r>
    </w:p>
    <w:p w14:paraId="4D78417B" w14:textId="77777777" w:rsidR="005B6653" w:rsidRPr="00320405" w:rsidRDefault="005B6653" w:rsidP="005B6653">
      <w:pPr>
        <w:rPr>
          <w:sz w:val="12"/>
        </w:rPr>
      </w:pPr>
      <w:r w:rsidRPr="00320405">
        <w:rPr>
          <w:sz w:val="12"/>
        </w:rPr>
        <w:t>U.S. lawmakers have resisted ratification of major treaties for several reasons. These include concerns about compromising national sovereignty, upsetting the American system of federalism that leaves certain matters to the states, and duplicating existing domestic legislation. That reluctance to commit to treaties has no doubt undermined the construction of a credible international order. Take, for instance, the International Criminal Court. In 2000, U.S. President Bill Clinton signed the Rome Statute that created the court; it was never ratified, and his successor, President George W. Bush, removed the U.S. signature, making the emergence of a far-reaching and capable ICC practically impossible. To be sure, in some cases, Washington abides by the provisions of these treaties even if it hasn’t ratified them, including the Arms Trade Treaty. That might be better than not observing these treaties, but it always begged the question of how the United States could criticize other non-ratifiers for violating the articles of a given convention if it had not ratified the convention itself. It also made the United States into something of a free rider: Washington enjoyed the benefits of a system of international rules without assuming any responsibility for supporting or enforcing them.</w:t>
      </w:r>
    </w:p>
    <w:p w14:paraId="1974E659" w14:textId="77777777" w:rsidR="005B6653" w:rsidRPr="00320405" w:rsidRDefault="005B6653" w:rsidP="005B6653">
      <w:pPr>
        <w:rPr>
          <w:sz w:val="12"/>
        </w:rPr>
      </w:pPr>
      <w:r w:rsidRPr="00320405">
        <w:rPr>
          <w:sz w:val="12"/>
        </w:rPr>
        <w:t>Consider the American Convention on Human Rights, adopted by many countries in the Western Hemisphere in 1969 and signed but not ratified by the United States. The U.S. failure to ratify this treaty has inevitably weakened the defense of human rights in Latin America, allowing dictatorships and democratic backsliders greater impunity. Such instruments are especially needed now, when human rights are threatened in many parts of the hemisphere, including in the United States.</w:t>
      </w:r>
    </w:p>
    <w:p w14:paraId="34B5B5EE" w14:textId="77777777" w:rsidR="005B6653" w:rsidRPr="00320405" w:rsidRDefault="005B6653" w:rsidP="005B6653">
      <w:pPr>
        <w:rPr>
          <w:sz w:val="12"/>
        </w:rPr>
      </w:pPr>
      <w:r w:rsidRPr="00320405">
        <w:rPr>
          <w:rStyle w:val="StyleUnderline"/>
        </w:rPr>
        <w:t xml:space="preserve">For countries in the global South, this American disinterest in the preservation of the postwar order U.S. leaders helped build is </w:t>
      </w:r>
      <w:r w:rsidRPr="00320405">
        <w:rPr>
          <w:rStyle w:val="Emphasis"/>
        </w:rPr>
        <w:t>only bad news.</w:t>
      </w:r>
      <w:r w:rsidRPr="00320405">
        <w:rPr>
          <w:sz w:val="12"/>
        </w:rPr>
        <w:t xml:space="preserve"> </w:t>
      </w:r>
      <w:r w:rsidRPr="00320405">
        <w:rPr>
          <w:rStyle w:val="StyleUnderline"/>
        </w:rPr>
        <w:t>It is in the interests of poorer and less powerful countries to have a firm structure of international law mediating the conduct of states.</w:t>
      </w:r>
      <w:r w:rsidRPr="00320405">
        <w:rPr>
          <w:sz w:val="12"/>
        </w:rPr>
        <w:t xml:space="preserve"> Take, for instance, the 1982 UN Convention on the Law of the Sea, which set up the International Seabed Authority headquartered in Jamaica. The United States never signed this convention. Poorer coastal countries lack the technology and capital to scoop up manganese nodules and other crucial minerals that lie on the sea floor. Rich countries have both the technology and the funds. Unlike the Arms Trade Treaty, the United States does not abide by many of the provisions of UNCLOS, particularly regarding seabed mining. An international ocean regime that regulates mining and the exploitation of the seabed and encourages the sharing of its resources is far better for the global South than a free-for-all in which anything goes.</w:t>
      </w:r>
    </w:p>
    <w:p w14:paraId="3A113DE2" w14:textId="77777777" w:rsidR="005B6653" w:rsidRPr="00320405" w:rsidRDefault="005B6653" w:rsidP="005B6653">
      <w:pPr>
        <w:rPr>
          <w:sz w:val="12"/>
        </w:rPr>
      </w:pPr>
      <w:r w:rsidRPr="00320405">
        <w:rPr>
          <w:sz w:val="12"/>
        </w:rPr>
        <w:t>FINISH THE JOB</w:t>
      </w:r>
    </w:p>
    <w:p w14:paraId="427FD973" w14:textId="77777777" w:rsidR="005B6653" w:rsidRPr="00320405" w:rsidRDefault="005B6653" w:rsidP="005B6653">
      <w:pPr>
        <w:rPr>
          <w:sz w:val="12"/>
        </w:rPr>
      </w:pPr>
      <w:r w:rsidRPr="00320405">
        <w:rPr>
          <w:sz w:val="12"/>
        </w:rPr>
        <w:t>It might be impossible to reform the Security Council, the IMF, the World Bank, and other fixtures of the current international order. But convincing the United States to sign and ratify this panoply of international instruments might be plausible. Washington has either failed to ratify or chosen to withdraw from nearly 50 major treaties. Under Trump and with the resurgence of isolationism among Republicans—and with treaty ratification requiring two-thirds support in the Senate—their formal approval seems a very distant prospect.</w:t>
      </w:r>
    </w:p>
    <w:p w14:paraId="3DC5DC28" w14:textId="77777777" w:rsidR="005B6653" w:rsidRPr="00320405" w:rsidRDefault="005B6653" w:rsidP="005B6653">
      <w:pPr>
        <w:rPr>
          <w:u w:val="single"/>
        </w:rPr>
      </w:pPr>
      <w:r w:rsidRPr="00320405">
        <w:rPr>
          <w:u w:val="single"/>
        </w:rPr>
        <w:t xml:space="preserve">That should not stop global South countries from trying to pressure the United States to renovate the house it built. They can play a </w:t>
      </w:r>
      <w:r w:rsidRPr="00320405">
        <w:rPr>
          <w:b/>
          <w:bCs/>
          <w:u w:val="single"/>
        </w:rPr>
        <w:t>constructive role</w:t>
      </w:r>
      <w:r w:rsidRPr="00320405">
        <w:rPr>
          <w:u w:val="single"/>
        </w:rPr>
        <w:t xml:space="preserve"> in encouraging the United States to better uphold the rules-based order. They are quick to condemn Washington for its hypocrisy, but they don’t do anything to persuade the United States to better adhere to the rules that define the U.S.-led order itself. Instead, they should use a commonplace method in Washington to change opinions and facilitate legislation: lobbying.</w:t>
      </w:r>
    </w:p>
    <w:p w14:paraId="6A9BBA07" w14:textId="77777777" w:rsidR="005B6653" w:rsidRPr="00320405" w:rsidRDefault="005B6653" w:rsidP="005B6653">
      <w:pPr>
        <w:rPr>
          <w:sz w:val="12"/>
        </w:rPr>
      </w:pPr>
      <w:r w:rsidRPr="00320405">
        <w:rPr>
          <w:sz w:val="12"/>
        </w:rPr>
        <w:t>Americans, and Republican legislators especially, tend to dislike the meddling of foreigners in their affairs. But many countries have begun taking their cases to Washington to shape bilateral relations. China, India, the Gulf states, and the larger European countries all hire expensive and highly reputed lobbying and white-shoe law firms to advance their interests in Congress. Canada has done so on a large scale, on everything from dairy products to lumber, fishing, and border regulations. Mexico lobbied U.S. legislators intensely and successfully in 1993 to win passage of the North American Free Trade Agreement. In principle, such practices could extend to persuading the United States to ratify international agreements. Countries that are not aligned with China, such as Brazil, India, Mexico, Nigeria, and South Africa, could take the lead in this effort, striving to convince U.S. lawmakers that they should help complete, rather than unwind, the rules-based order. Such ratifications would win Washington a great deal of goodwill in the global South—and undermine Beijing.</w:t>
      </w:r>
    </w:p>
    <w:p w14:paraId="733C9407" w14:textId="77777777" w:rsidR="005B6653" w:rsidRPr="00320405" w:rsidRDefault="005B6653" w:rsidP="005B6653">
      <w:pPr>
        <w:rPr>
          <w:u w:val="single"/>
        </w:rPr>
      </w:pPr>
      <w:r w:rsidRPr="00320405">
        <w:rPr>
          <w:sz w:val="12"/>
        </w:rPr>
        <w:t xml:space="preserve">This would not be a short-term task; it would take a decade at least and require navigating the complexities of the Trump administration and subsequent dispensations. But with skill and sufficient resources and patience, such an effort could produce meaningful results. </w:t>
      </w:r>
      <w:r w:rsidRPr="00320405">
        <w:rPr>
          <w:u w:val="single"/>
        </w:rPr>
        <w:t>The global South should make clear to the United States that the only way it can weather the Chinese (and Russian) challenge is through alliances and partnerships that reach beyond the traditional West. One of the best ways to build and consolidate those ties is by ensuring respect for international law.</w:t>
      </w:r>
    </w:p>
    <w:p w14:paraId="7607C98D" w14:textId="77777777" w:rsidR="005B6653" w:rsidRDefault="005B6653" w:rsidP="005B6653">
      <w:pPr>
        <w:rPr>
          <w:u w:val="single"/>
        </w:rPr>
      </w:pPr>
      <w:r w:rsidRPr="00320405">
        <w:rPr>
          <w:u w:val="single"/>
        </w:rPr>
        <w:t>A global South with a more universalist and constructive agenda could make a real difference. Its leading countries, through their growing size, wealth, and prestige, could help build a world order that is not only more just but more codified, regulated, and respectful of international law. The law can be a tremendous instrument for reducing inequality within countries; so, too, can it achieve the same result among countries. A world of treaties and international law will be far better than one without them.</w:t>
      </w:r>
    </w:p>
    <w:p w14:paraId="5C9F2024" w14:textId="77777777" w:rsidR="00E3290C" w:rsidRPr="00E3290C" w:rsidRDefault="00E3290C" w:rsidP="00E3290C"/>
    <w:p w14:paraId="6947C781" w14:textId="2AEC4E5A" w:rsidR="005B6653" w:rsidRDefault="005B6653" w:rsidP="00E3290C">
      <w:pPr>
        <w:pStyle w:val="Heading3"/>
      </w:pPr>
      <w:r>
        <w:t>Heg Good---NATO---2AC/1AR</w:t>
      </w:r>
    </w:p>
    <w:p w14:paraId="6B5E9118" w14:textId="77777777" w:rsidR="005B6653" w:rsidRPr="00582A72" w:rsidRDefault="005B6653" w:rsidP="00B45182">
      <w:pPr>
        <w:pStyle w:val="Heading4"/>
      </w:pPr>
      <w:r w:rsidRPr="00582A72">
        <w:t>U.S. hegemony is necessary – any withdrawal is globally catastrophic</w:t>
      </w:r>
    </w:p>
    <w:p w14:paraId="25F14506" w14:textId="77777777" w:rsidR="005B6653" w:rsidRPr="0040650A" w:rsidRDefault="005B6653" w:rsidP="005B6653">
      <w:pPr>
        <w:rPr>
          <w:sz w:val="16"/>
        </w:rPr>
      </w:pPr>
      <w:r w:rsidRPr="00B45182">
        <w:rPr>
          <w:rStyle w:val="Style13ptBold"/>
        </w:rPr>
        <w:t>Kendall-Taylor et al. 2025</w:t>
      </w:r>
      <w:r w:rsidRPr="00582A72">
        <w:t xml:space="preserve"> [</w:t>
      </w:r>
      <w:r w:rsidRPr="0040650A">
        <w:t xml:space="preserve">Kendall-Taylor, Andrea, et al. “How Russia Could Exploit a Vacuum in Europe.” </w:t>
      </w:r>
      <w:r w:rsidRPr="0040650A">
        <w:rPr>
          <w:i/>
          <w:iCs/>
        </w:rPr>
        <w:t>Foreign Affairs</w:t>
      </w:r>
      <w:r w:rsidRPr="0040650A">
        <w:t xml:space="preserve">, 10 July 2025, </w:t>
      </w:r>
      <w:hyperlink r:id="rId36" w:history="1">
        <w:r w:rsidRPr="0040650A">
          <w:rPr>
            <w:rStyle w:val="Hyperlink"/>
          </w:rPr>
          <w:t>www.foreignaffairs.com/united-states/how-russia-could-exploit-vacuum-europe</w:t>
        </w:r>
      </w:hyperlink>
      <w:r w:rsidRPr="0040650A">
        <w:t>.</w:t>
      </w:r>
      <w:r w:rsidRPr="00582A72">
        <w:t xml:space="preserve"> </w:t>
      </w:r>
      <w:r w:rsidRPr="0040650A">
        <w:t xml:space="preserve">ANDREA KENDALL-TAYLOR is Senior Fellow and Director of </w:t>
      </w:r>
      <w:r w:rsidRPr="0040650A">
        <w:rPr>
          <w:sz w:val="16"/>
        </w:rPr>
        <w:t>the Transatlantic Security Program at the Center for a New American Security. JIM TOWNSEND served for eight years as U.S. Deputy Assistant Secretary of Defense for European and NATO Policy in the Obama administration.</w:t>
      </w:r>
      <w:r w:rsidRPr="00582A72">
        <w:rPr>
          <w:sz w:val="16"/>
        </w:rPr>
        <w:t>//</w:t>
      </w:r>
      <w:proofErr w:type="spellStart"/>
      <w:r w:rsidRPr="00582A72">
        <w:rPr>
          <w:sz w:val="16"/>
        </w:rPr>
        <w:t>sarwar</w:t>
      </w:r>
      <w:proofErr w:type="spellEnd"/>
      <w:r w:rsidRPr="00582A72">
        <w:rPr>
          <w:sz w:val="16"/>
        </w:rPr>
        <w:t>]</w:t>
      </w:r>
    </w:p>
    <w:p w14:paraId="33F1C209" w14:textId="77777777" w:rsidR="005B6653" w:rsidRPr="00A12FB1" w:rsidRDefault="005B6653" w:rsidP="005B6653">
      <w:pPr>
        <w:rPr>
          <w:sz w:val="16"/>
        </w:rPr>
      </w:pPr>
      <w:r w:rsidRPr="00A12FB1">
        <w:rPr>
          <w:sz w:val="16"/>
        </w:rPr>
        <w:t xml:space="preserve">The </w:t>
      </w:r>
      <w:r w:rsidRPr="00A12FB1">
        <w:rPr>
          <w:rStyle w:val="StyleUnderline"/>
        </w:rPr>
        <w:t>NATO summi</w:t>
      </w:r>
      <w:r w:rsidRPr="00A12FB1">
        <w:rPr>
          <w:sz w:val="16"/>
        </w:rPr>
        <w:t xml:space="preserve">t held two weeks ago in The Hague </w:t>
      </w:r>
      <w:r w:rsidRPr="00A12FB1">
        <w:rPr>
          <w:rStyle w:val="StyleUnderline"/>
        </w:rPr>
        <w:t>delivered on the low expectations the allies had set for it</w:t>
      </w:r>
      <w:r w:rsidRPr="00A12FB1">
        <w:rPr>
          <w:sz w:val="16"/>
        </w:rPr>
        <w:t xml:space="preserve">. Amid fears that U.S. President Donald Trump would blow up a normal agenda, NATO leaders significantly pared back the program, taking hard discussions on issues such as support for Ukraine, NATO’s relations with Russia, and Russian hybrid attacks in Europe off the table. But the </w:t>
      </w:r>
      <w:r w:rsidRPr="00A12FB1">
        <w:rPr>
          <w:rStyle w:val="StyleUnderline"/>
        </w:rPr>
        <w:t>summit</w:t>
      </w:r>
      <w:r w:rsidRPr="00A12FB1">
        <w:rPr>
          <w:sz w:val="16"/>
        </w:rPr>
        <w:t xml:space="preserve"> did c</w:t>
      </w:r>
      <w:r w:rsidRPr="00A12FB1">
        <w:rPr>
          <w:rStyle w:val="StyleUnderline"/>
        </w:rPr>
        <w:t xml:space="preserve">lose with a historic agreement by most allies, </w:t>
      </w:r>
      <w:r w:rsidRPr="00A12FB1">
        <w:rPr>
          <w:sz w:val="16"/>
        </w:rPr>
        <w:t xml:space="preserve">Spain being a notable exception, </w:t>
      </w:r>
      <w:r w:rsidRPr="00A12FB1">
        <w:rPr>
          <w:rStyle w:val="StyleUnderline"/>
        </w:rPr>
        <w:t>to increase members’ defense spending to five percent of GDP over the next ten years,</w:t>
      </w:r>
      <w:r w:rsidRPr="00A12FB1">
        <w:rPr>
          <w:sz w:val="16"/>
        </w:rPr>
        <w:t> with 3.5 percent earmarked for core military spending and 1.5 percent for hardening civilian infrastructure and overall resilience. The pledge to spend more on defense, in addition to NATO Secretary General Mark Rutte’s sycophantic praise of Trump at the summit, smoothed the way for Trump to stick largely to the summit’s highly choreographed script, keeping the alliance’s cohesion intact. Trump even appeared to leave The Hague with a newfound appreciation for NATO members, telling reporters: “These people really love their countries. It’s not a rip-off, and we’re here to help them.”</w:t>
      </w:r>
    </w:p>
    <w:p w14:paraId="5CAD985A" w14:textId="77777777" w:rsidR="005B6653" w:rsidRPr="00A12FB1" w:rsidRDefault="005B6653" w:rsidP="005B6653">
      <w:pPr>
        <w:rPr>
          <w:rStyle w:val="StyleUnderline"/>
        </w:rPr>
      </w:pPr>
      <w:r w:rsidRPr="00A12FB1">
        <w:rPr>
          <w:rStyle w:val="StyleUnderline"/>
        </w:rPr>
        <w:t>Any sense of relief among the allies, however, may be short-lived.</w:t>
      </w:r>
      <w:r w:rsidRPr="00A12FB1">
        <w:rPr>
          <w:sz w:val="16"/>
        </w:rPr>
        <w:t xml:space="preserve"> The relatively positive headlines coming out of the summit obscure the storm brewing across the Atlantic. </w:t>
      </w:r>
      <w:r w:rsidRPr="00A12FB1">
        <w:rPr>
          <w:rStyle w:val="StyleUnderline"/>
        </w:rPr>
        <w:t>The </w:t>
      </w:r>
      <w:hyperlink r:id="rId37" w:history="1">
        <w:r w:rsidRPr="00A12FB1">
          <w:rPr>
            <w:rStyle w:val="StyleUnderline"/>
          </w:rPr>
          <w:t>Trump administration</w:t>
        </w:r>
      </w:hyperlink>
      <w:r w:rsidRPr="00A12FB1">
        <w:rPr>
          <w:rStyle w:val="StyleUnderline"/>
        </w:rPr>
        <w:t> is undertakin</w:t>
      </w:r>
      <w:r w:rsidRPr="00A12FB1">
        <w:rPr>
          <w:sz w:val="16"/>
        </w:rPr>
        <w:t xml:space="preserve">g </w:t>
      </w:r>
      <w:r w:rsidRPr="00A12FB1">
        <w:rPr>
          <w:rStyle w:val="StyleUnderline"/>
        </w:rPr>
        <w:t>a</w:t>
      </w:r>
      <w:r w:rsidRPr="00A12FB1">
        <w:rPr>
          <w:sz w:val="16"/>
        </w:rPr>
        <w:t xml:space="preserve"> sweeping force posture review slated for release in late summer or early fall that could fundamentally reshape the U.S. military’s global footprint. If that process results in a </w:t>
      </w:r>
      <w:r w:rsidRPr="00A12FB1">
        <w:rPr>
          <w:rStyle w:val="StyleUnderline"/>
        </w:rPr>
        <w:t>significant and swift reduction of U.S. forces in Europe</w:t>
      </w:r>
      <w:r w:rsidRPr="00A12FB1">
        <w:rPr>
          <w:sz w:val="16"/>
        </w:rPr>
        <w:t xml:space="preserve">, an outcome that administration officials have publicly suggested is possible, </w:t>
      </w:r>
      <w:r w:rsidRPr="00A12FB1">
        <w:rPr>
          <w:rStyle w:val="StyleUnderline"/>
        </w:rPr>
        <w:t>the alliance will become more vulnerable to further Russian aggression.</w:t>
      </w:r>
    </w:p>
    <w:p w14:paraId="0ABAA0AC" w14:textId="77777777" w:rsidR="005B6653" w:rsidRPr="00A12FB1" w:rsidRDefault="005B6653" w:rsidP="005B6653">
      <w:pPr>
        <w:rPr>
          <w:rStyle w:val="StyleUnderline"/>
        </w:rPr>
      </w:pPr>
      <w:r w:rsidRPr="00A12FB1">
        <w:rPr>
          <w:rStyle w:val="StyleUnderline"/>
        </w:rPr>
        <w:t>Europe is stepping up</w:t>
      </w:r>
      <w:r w:rsidRPr="00A12FB1">
        <w:rPr>
          <w:sz w:val="16"/>
        </w:rPr>
        <w:t xml:space="preserve"> in a big way, and defense budgets are rising, </w:t>
      </w:r>
      <w:r w:rsidRPr="00A12FB1">
        <w:rPr>
          <w:rStyle w:val="StyleUnderline"/>
        </w:rPr>
        <w:t>but it will take time to ramp up production and deliver the capabilities that the United States currently provides on the continent.</w:t>
      </w:r>
      <w:r w:rsidRPr="00A12FB1">
        <w:rPr>
          <w:sz w:val="16"/>
        </w:rPr>
        <w:t xml:space="preserve"> </w:t>
      </w:r>
      <w:r w:rsidRPr="00A12FB1">
        <w:rPr>
          <w:rStyle w:val="StyleUnderline"/>
        </w:rPr>
        <w:t>The </w:t>
      </w:r>
      <w:hyperlink r:id="rId38" w:history="1">
        <w:r w:rsidRPr="00A12FB1">
          <w:rPr>
            <w:rStyle w:val="StyleUnderline"/>
          </w:rPr>
          <w:t>United States</w:t>
        </w:r>
      </w:hyperlink>
      <w:r w:rsidRPr="00A12FB1">
        <w:rPr>
          <w:sz w:val="16"/>
        </w:rPr>
        <w:t> </w:t>
      </w:r>
      <w:r w:rsidRPr="00A12FB1">
        <w:rPr>
          <w:rStyle w:val="StyleUnderline"/>
        </w:rPr>
        <w:t>may</w:t>
      </w:r>
      <w:r w:rsidRPr="00A12FB1">
        <w:rPr>
          <w:sz w:val="16"/>
        </w:rPr>
        <w:t xml:space="preserve"> see fit </w:t>
      </w:r>
      <w:r w:rsidRPr="00A12FB1">
        <w:rPr>
          <w:rStyle w:val="StyleUnderline"/>
        </w:rPr>
        <w:t>to make some</w:t>
      </w:r>
      <w:r w:rsidRPr="00A12FB1">
        <w:rPr>
          <w:sz w:val="16"/>
        </w:rPr>
        <w:t xml:space="preserve"> force </w:t>
      </w:r>
      <w:r w:rsidRPr="00A12FB1">
        <w:rPr>
          <w:rStyle w:val="StyleUnderline"/>
        </w:rPr>
        <w:t>adjustments in Europe</w:t>
      </w:r>
      <w:r w:rsidRPr="00A12FB1">
        <w:rPr>
          <w:sz w:val="16"/>
        </w:rPr>
        <w:t xml:space="preserve"> that allow it to bolster its defense posture in Asia </w:t>
      </w:r>
      <w:r w:rsidRPr="00A12FB1">
        <w:rPr>
          <w:rStyle w:val="StyleUnderline"/>
        </w:rPr>
        <w:t>to counter rising threats from China.</w:t>
      </w:r>
      <w:r w:rsidRPr="00A12FB1">
        <w:rPr>
          <w:sz w:val="16"/>
        </w:rPr>
        <w:t xml:space="preserve"> But Washington must carefully plan any such shift, leaving U.S. forces in place long enough that Europeans can work to fill the coming gaps and retain their credible deterrent against Russia</w:t>
      </w:r>
      <w:r w:rsidRPr="00A12FB1">
        <w:rPr>
          <w:rStyle w:val="StyleUnderline"/>
        </w:rPr>
        <w:t>. It is critical that any drawdown be closely coordinated with NATO military authorities and that allies agree in advance to cover lost capabilities. Otherwise, Russian President Vladimir Putin will be tempted to take advantage of a weakened alliance.</w:t>
      </w:r>
    </w:p>
    <w:p w14:paraId="34B29025" w14:textId="77777777" w:rsidR="005B6653" w:rsidRPr="00A12FB1" w:rsidRDefault="005B6653" w:rsidP="005B6653">
      <w:pPr>
        <w:rPr>
          <w:b/>
          <w:bCs/>
          <w:sz w:val="16"/>
        </w:rPr>
      </w:pPr>
      <w:r w:rsidRPr="00A12FB1">
        <w:rPr>
          <w:b/>
          <w:bCs/>
          <w:sz w:val="16"/>
        </w:rPr>
        <w:t>WORDS OF DISCOURAGEMENT</w:t>
      </w:r>
    </w:p>
    <w:p w14:paraId="4150B4FB" w14:textId="77777777" w:rsidR="005B6653" w:rsidRPr="00A12FB1" w:rsidRDefault="005B6653" w:rsidP="005B6653">
      <w:pPr>
        <w:rPr>
          <w:rStyle w:val="StyleUnderline"/>
        </w:rPr>
      </w:pPr>
      <w:r w:rsidRPr="00A12FB1">
        <w:rPr>
          <w:sz w:val="16"/>
        </w:rPr>
        <w:t xml:space="preserve">The political signals surrounding the </w:t>
      </w:r>
      <w:r w:rsidRPr="00A12FB1">
        <w:rPr>
          <w:rStyle w:val="StyleUnderline"/>
        </w:rPr>
        <w:t>U.S. Defense Department’s</w:t>
      </w:r>
      <w:r w:rsidRPr="00A12FB1">
        <w:rPr>
          <w:sz w:val="16"/>
        </w:rPr>
        <w:t xml:space="preserve"> force posture review have </w:t>
      </w:r>
      <w:r w:rsidRPr="00A12FB1">
        <w:rPr>
          <w:rStyle w:val="StyleUnderline"/>
        </w:rPr>
        <w:t>only increased European allies’ fears that a rapid drawdown is coming</w:t>
      </w:r>
      <w:r w:rsidRPr="00A12FB1">
        <w:rPr>
          <w:sz w:val="16"/>
        </w:rPr>
        <w:t>. In a speech at his first </w:t>
      </w:r>
      <w:hyperlink r:id="rId39" w:history="1">
        <w:r w:rsidRPr="00A12FB1">
          <w:rPr>
            <w:rStyle w:val="Hyperlink"/>
          </w:rPr>
          <w:t>NATO</w:t>
        </w:r>
      </w:hyperlink>
      <w:r w:rsidRPr="00A12FB1">
        <w:rPr>
          <w:sz w:val="16"/>
        </w:rPr>
        <w:t xml:space="preserve"> defense ministers meeting in February, Secretary of Defense Pete Hegseth underscored the Trump administration’s view that Europe could no longer be a U.S. priority, saying that given the “strategic realities,” European NATO leaders “should take primary responsibility for defense of the continent.” Those comments contrasted sharply with the message Hegseth delivered in Singapore in May, when he underscored the U.S. commitment to the Indo-Pacific and called it the United States’ “priority theater.” Media coverage of the Pentagon’s 2025 Interim National Defense Strategic Guidance—issued this spring as a placeholder for the National Defense Strategy, which is expected to be released late this year—suggests that the department intends to fund a military buildup in the Indo-Pacific by diverting resources from other places, including Europe, and accepting greater risk in those areas. Even Matthew Whitaker, </w:t>
      </w:r>
      <w:r w:rsidRPr="00A12FB1">
        <w:rPr>
          <w:rStyle w:val="StyleUnderline"/>
        </w:rPr>
        <w:t>the U.S. ambassador to NATO, said in May that Washington was “not going to have any more patience” when it came to reducing the U.S. presence in Europe.</w:t>
      </w:r>
    </w:p>
    <w:p w14:paraId="503BDD58" w14:textId="77777777" w:rsidR="005B6653" w:rsidRPr="00A12FB1" w:rsidRDefault="005B6653" w:rsidP="005B6653">
      <w:pPr>
        <w:rPr>
          <w:sz w:val="16"/>
        </w:rPr>
      </w:pPr>
      <w:r w:rsidRPr="00A12FB1">
        <w:rPr>
          <w:sz w:val="16"/>
        </w:rPr>
        <w:t>The Trump administration’s attitude toward </w:t>
      </w:r>
      <w:hyperlink r:id="rId40" w:history="1">
        <w:r w:rsidRPr="00A12FB1">
          <w:rPr>
            <w:rStyle w:val="Hyperlink"/>
          </w:rPr>
          <w:t>Russia</w:t>
        </w:r>
      </w:hyperlink>
      <w:r w:rsidRPr="00A12FB1">
        <w:rPr>
          <w:sz w:val="16"/>
        </w:rPr>
        <w:t> is also feeding NATO allies’ concerns about the U.S. commitment to Europe. Trump has been reluctant to define Russia as a threat, instead calling Putin a “good guy” and making clear his aim to normalize U.S. relations with Moscow. Senior U.S. officials have also downplayed Putin’s risk to Europe. Steve Witkoff, Trump’s special envoy for the Middle East, who also oversees diplomacy with Moscow, said in an interview with the conservative broadcaster Tucker Carlson in March that it was “preposterous” to think that Russia would “march across Europe”—a straw-man argument meant to suggest that European assessments of the Russian threat are overblown. NATO allies had planned to present a Russia strategy for approval at the June summit but suspended it in fear that they could not get Trump on board.</w:t>
      </w:r>
    </w:p>
    <w:p w14:paraId="23A762D8" w14:textId="77777777" w:rsidR="005B6653" w:rsidRPr="00A12FB1" w:rsidRDefault="005B6653" w:rsidP="005B6653">
      <w:pPr>
        <w:rPr>
          <w:rStyle w:val="StyleUnderline"/>
        </w:rPr>
      </w:pPr>
      <w:r w:rsidRPr="00A12FB1">
        <w:rPr>
          <w:sz w:val="16"/>
        </w:rPr>
        <w:t xml:space="preserve">Even if Moscow does not march across Europe, </w:t>
      </w:r>
      <w:r w:rsidRPr="00A12FB1">
        <w:rPr>
          <w:rStyle w:val="StyleUnderline"/>
        </w:rPr>
        <w:t>Russia will pose a threat to NATO. The Russian military, although not without its flaws, is no longer the disorganized force it was just over three years ago,</w:t>
      </w:r>
      <w:r w:rsidRPr="00A12FB1">
        <w:rPr>
          <w:sz w:val="16"/>
        </w:rPr>
        <w:t xml:space="preserve"> when it launched its full-scale invasion of Ukraine. Since February 2022, Putin has transformed Russia’s economy and military to support prolonged confrontation. </w:t>
      </w:r>
      <w:r w:rsidRPr="00A12FB1">
        <w:rPr>
          <w:rStyle w:val="StyleUnderline"/>
        </w:rPr>
        <w:t>Russian defense spending in 2025 amounts to 7.7 percent of GDP, a 12 percent increase from 2024</w:t>
      </w:r>
      <w:r w:rsidRPr="00A12FB1">
        <w:rPr>
          <w:sz w:val="16"/>
        </w:rPr>
        <w:t xml:space="preserve">. Moscow’s defense industrial base is running at full capacity. As Rutte said at Chatham House in June, “The facts are clearly there that Russia is able, within five years, to mount a credible attack against NATO territory.” Multiple European intelligence agencies have arrived at similar conclusions. </w:t>
      </w:r>
      <w:r w:rsidRPr="00A12FB1">
        <w:rPr>
          <w:rStyle w:val="StyleUnderline"/>
        </w:rPr>
        <w:t>Washington can ill afford to rapidly reduce its presence in Europe just as Russia is gearing up for further aggression.</w:t>
      </w:r>
    </w:p>
    <w:p w14:paraId="6787C531" w14:textId="77777777" w:rsidR="005B6653" w:rsidRPr="00A12FB1" w:rsidRDefault="005B6653" w:rsidP="005B6653">
      <w:pPr>
        <w:rPr>
          <w:b/>
          <w:bCs/>
          <w:sz w:val="16"/>
        </w:rPr>
      </w:pPr>
      <w:r w:rsidRPr="00A12FB1">
        <w:rPr>
          <w:b/>
          <w:bCs/>
          <w:sz w:val="16"/>
        </w:rPr>
        <w:t>THESE THINGS TAKE TIME</w:t>
      </w:r>
    </w:p>
    <w:p w14:paraId="5EA4E900" w14:textId="77777777" w:rsidR="005B6653" w:rsidRPr="00A12FB1" w:rsidRDefault="005B6653" w:rsidP="005B6653">
      <w:pPr>
        <w:rPr>
          <w:sz w:val="16"/>
        </w:rPr>
      </w:pPr>
      <w:r w:rsidRPr="00A12FB1">
        <w:rPr>
          <w:rStyle w:val="StyleUnderline"/>
        </w:rPr>
        <w:t>NATO has been overly dependent on the United States for its military capabilities since the alliance’s founding</w:t>
      </w:r>
      <w:r w:rsidRPr="00A12FB1">
        <w:rPr>
          <w:sz w:val="16"/>
        </w:rPr>
        <w:t>, in 1949. After the </w:t>
      </w:r>
      <w:hyperlink r:id="rId41" w:history="1">
        <w:r w:rsidRPr="00A12FB1">
          <w:rPr>
            <w:rStyle w:val="Hyperlink"/>
          </w:rPr>
          <w:t>Cold War</w:t>
        </w:r>
      </w:hyperlink>
      <w:r w:rsidRPr="00A12FB1">
        <w:rPr>
          <w:sz w:val="16"/>
        </w:rPr>
        <w:t xml:space="preserve">, when most European militaries substantially cut their defense budgets, this dependence only deepened. The United States also lowered its defense expenditures and reduced its forces in Europe, from about 300,000 during the Cold War to about 100,000 troops today (including 20,000 additional forces Washington deployed in 2022 in the wake of Russia’s invasion of Ukraine). But despite this decrease in manpower, U.S. capabilities have remained key to NATO’s posture, plans, command and control, and force models. Today, the </w:t>
      </w:r>
      <w:r w:rsidRPr="00A12FB1">
        <w:rPr>
          <w:rStyle w:val="StyleUnderline"/>
        </w:rPr>
        <w:t>U.S. Army supplements NATO forces along the alliance’s frontier with Russia</w:t>
      </w:r>
      <w:r w:rsidRPr="00A12FB1">
        <w:rPr>
          <w:sz w:val="16"/>
        </w:rPr>
        <w:t xml:space="preserve"> in the Baltics and Romania, and it maintains permanent bases in Germany and Poland. The U.S. military also stores equipment, its Army Prepositioned Stocks, in Belgium, Germany, Italy, the Netherlands, and Poland to outfit army reinforcements that arrive by air. </w:t>
      </w:r>
      <w:r w:rsidRPr="00A12FB1">
        <w:rPr>
          <w:rStyle w:val="StyleUnderline"/>
        </w:rPr>
        <w:t>The U.S. Navy has six Aegis-class destroyers</w:t>
      </w:r>
      <w:r w:rsidRPr="00A12FB1">
        <w:rPr>
          <w:sz w:val="16"/>
        </w:rPr>
        <w:t xml:space="preserve"> deployed at a U.S. base in Rota, Spain, to support NATO’s missile defense and take on other maritime tasks in European waters, such as maritime patrols in the Baltic Sea. The </w:t>
      </w:r>
      <w:r w:rsidRPr="00A12FB1">
        <w:rPr>
          <w:rStyle w:val="StyleUnderline"/>
        </w:rPr>
        <w:t>U.S. Air Force has combat and support squadrons stationed at allied bases across NATO territor</w:t>
      </w:r>
      <w:r w:rsidRPr="00A12FB1">
        <w:rPr>
          <w:sz w:val="16"/>
        </w:rPr>
        <w:t>y, from the Incirlik Air Base in Turkey to those in Germany, Italy, Spain, the United Kingdom, and the Azores.</w:t>
      </w:r>
    </w:p>
    <w:p w14:paraId="778B9D08" w14:textId="77777777" w:rsidR="005B6653" w:rsidRPr="00A12FB1" w:rsidRDefault="005B6653" w:rsidP="005B6653">
      <w:pPr>
        <w:rPr>
          <w:sz w:val="16"/>
        </w:rPr>
      </w:pPr>
      <w:r w:rsidRPr="00A12FB1">
        <w:rPr>
          <w:sz w:val="16"/>
        </w:rPr>
        <w:t>Should U.S. military capabilities be removed from NATO defense plans</w:t>
      </w:r>
      <w:r w:rsidRPr="00A12FB1">
        <w:rPr>
          <w:rStyle w:val="StyleUnderline"/>
        </w:rPr>
        <w:t>, Europe would be unable to quickly fill the resulting gaps, creating vulnerabilities that Putin would be tempted to exploit. U.S. intelligence, surveillance, and reconnaissance platforms, for example, are essential for NATO’s awareness of Russian activity.</w:t>
      </w:r>
      <w:r w:rsidRPr="00A12FB1">
        <w:rPr>
          <w:sz w:val="16"/>
        </w:rPr>
        <w:t xml:space="preserve"> Their withdrawal would leave the alliance especially vulnerable to Russian hybrid attacks, such as undersea cable sabotage, jamming, or cyberattacks. Fewer such resources would also limit early warnings about incoming attacks and hinder NATO’s ability to select, prioritize, and engage Russian targets in the event of conflict. The personnel that process, analyze, and fuse this intelligence—many of them American—are too specialized to replace quickly and often in short supply.</w:t>
      </w:r>
    </w:p>
    <w:p w14:paraId="42143BA9" w14:textId="77777777" w:rsidR="005B6653" w:rsidRPr="00A12FB1" w:rsidRDefault="005B6653" w:rsidP="005B6653">
      <w:pPr>
        <w:rPr>
          <w:sz w:val="16"/>
        </w:rPr>
      </w:pPr>
      <w:r w:rsidRPr="00A12FB1">
        <w:rPr>
          <w:sz w:val="16"/>
        </w:rPr>
        <w:t>Europe also remains highly reliant on U.S. air-to-air refueling tankers, heavy lift aircraft, and other such “strategic enablers” to move forces across the continent and supply it with battlefield intelligence. Despite European allies’ progress on procuring the military equipment needed to meet their newly mandated responsibilities in NATO planning, they have made less headway in developing these particular capabilities at scale. NATO would therefore struggle to move troops and equipment quickly across Europe in a crisis, just as it did after Russia’s full-scale invasion of Ukraine, when some allies relied on the United States to transfer their troops to eastern Europe to reinforce the eastern flank. With a pared-down U.S. presence, critical shortfalls of air and missile defenses would also become even more acute, leaving allied forces and countries that are within striking distance of Russian missiles and drones particularly vulnerable.</w:t>
      </w:r>
    </w:p>
    <w:p w14:paraId="1D4190B2" w14:textId="77777777" w:rsidR="005B6653" w:rsidRPr="00A12FB1" w:rsidRDefault="005B6653" w:rsidP="005B6653">
      <w:pPr>
        <w:rPr>
          <w:rStyle w:val="StyleUnderline"/>
        </w:rPr>
      </w:pPr>
      <w:r w:rsidRPr="00A12FB1">
        <w:rPr>
          <w:sz w:val="16"/>
        </w:rPr>
        <w:t xml:space="preserve">Other essential capabilities—long-range precision missile systems such as HIMARS, stockpiles of precision-guided munitions, and advanced drones—could also be diminished by a premature U.S. withdrawal. One of NATO’s key deterrents against Russia is its credible ability to target high-value assets within the country. Losing stocks of long-range missiles would significantly erode this deterrence and increase Europe’s vulnerability in the event of a Russian attack. And these capability gaps do not exist in isolation. The United States provides European militaries with most of their sustainment units, including medical and logistics personnel and a large share of specialists in cyber, space, and electronic warfare. </w:t>
      </w:r>
      <w:r w:rsidRPr="00A12FB1">
        <w:rPr>
          <w:rStyle w:val="StyleUnderline"/>
        </w:rPr>
        <w:t>Even as European countries ramp up defense spending, the timelines for assuming the functions the United States fills today will stretch into the next decade.</w:t>
      </w:r>
    </w:p>
    <w:p w14:paraId="7758CF62" w14:textId="77777777" w:rsidR="005B6653" w:rsidRPr="00A12FB1" w:rsidRDefault="005B6653" w:rsidP="005B6653">
      <w:pPr>
        <w:rPr>
          <w:b/>
          <w:bCs/>
          <w:sz w:val="16"/>
        </w:rPr>
      </w:pPr>
      <w:r w:rsidRPr="00A12FB1">
        <w:rPr>
          <w:b/>
          <w:bCs/>
          <w:sz w:val="16"/>
        </w:rPr>
        <w:t>A MOST DANGEROUS GAME</w:t>
      </w:r>
    </w:p>
    <w:p w14:paraId="2518D0D3" w14:textId="77777777" w:rsidR="005B6653" w:rsidRPr="00A12FB1" w:rsidRDefault="005B6653" w:rsidP="005B6653">
      <w:pPr>
        <w:rPr>
          <w:sz w:val="16"/>
        </w:rPr>
      </w:pPr>
      <w:r w:rsidRPr="00A12FB1">
        <w:rPr>
          <w:sz w:val="16"/>
        </w:rPr>
        <w:t xml:space="preserve">The Kremlin would likely see a rapid U.S. drawdown in Europe as a golden opportunity. </w:t>
      </w:r>
      <w:r w:rsidRPr="00A12FB1">
        <w:rPr>
          <w:rStyle w:val="StyleUnderline"/>
        </w:rPr>
        <w:t xml:space="preserve">Moscow has long sought to undermine NATO, seeing its demise as a critical step toward reasserting Russia’s position as a global power. </w:t>
      </w:r>
      <w:r w:rsidRPr="00A12FB1">
        <w:rPr>
          <w:sz w:val="16"/>
        </w:rPr>
        <w:t xml:space="preserve">Most immediately, the Kremlin would seize on any U.S. retreat to amplify Europeans’ anxiety that Washington is abandoning them. </w:t>
      </w:r>
      <w:r w:rsidRPr="00A12FB1">
        <w:rPr>
          <w:rStyle w:val="StyleUnderline"/>
        </w:rPr>
        <w:t>With Europe feeling vulnerable, Moscow would ratchet up its coercive tactics to intimidate European publics and pressure their governments to be more accommodating to Moscow</w:t>
      </w:r>
      <w:r w:rsidRPr="00A12FB1">
        <w:rPr>
          <w:sz w:val="16"/>
        </w:rPr>
        <w:t>.</w:t>
      </w:r>
    </w:p>
    <w:p w14:paraId="440FE99F" w14:textId="77777777" w:rsidR="005B6653" w:rsidRPr="00A12FB1" w:rsidRDefault="005B6653" w:rsidP="005B6653">
      <w:pPr>
        <w:rPr>
          <w:sz w:val="16"/>
        </w:rPr>
      </w:pPr>
      <w:r w:rsidRPr="00A12FB1">
        <w:rPr>
          <w:sz w:val="16"/>
        </w:rPr>
        <w:t>As Russia perceived gaps in NATO’s conventional forces, Moscow would probably become more willing to take risks to advance its aims. Putin would assume that with a smaller U.S. presence in Europe, the West would be forced to favor de-escalation, creating an environment the Kremlin would view as exceptionally permissive and paving the way for increasingly brazen acts. Moreover, Russia has long viewed Europeans as supplicants of Washington, unable to function effectively without U.S. direction. If the United States goes forward with a rapid reduction in forces, Moscow might judge that European unity would collapse, fueling Putin’s propensity to overestimate Russia’s ability to achieve its goals.</w:t>
      </w:r>
    </w:p>
    <w:p w14:paraId="318250BB" w14:textId="77777777" w:rsidR="005B6653" w:rsidRPr="00A12FB1" w:rsidRDefault="005B6653" w:rsidP="005B6653">
      <w:pPr>
        <w:rPr>
          <w:sz w:val="16"/>
        </w:rPr>
      </w:pPr>
      <w:r w:rsidRPr="00A12FB1">
        <w:rPr>
          <w:sz w:val="16"/>
        </w:rPr>
        <w:t>Any sense of relief among NATO allies may be short-lived.</w:t>
      </w:r>
    </w:p>
    <w:p w14:paraId="6F5FD2D9" w14:textId="77777777" w:rsidR="005B6653" w:rsidRPr="00A12FB1" w:rsidRDefault="005B6653" w:rsidP="005B6653">
      <w:pPr>
        <w:rPr>
          <w:sz w:val="16"/>
        </w:rPr>
      </w:pPr>
      <w:r w:rsidRPr="00A12FB1">
        <w:rPr>
          <w:rStyle w:val="StyleUnderline"/>
        </w:rPr>
        <w:t>Most immediately, </w:t>
      </w:r>
      <w:hyperlink r:id="rId42" w:history="1">
        <w:r w:rsidRPr="00A12FB1">
          <w:rPr>
            <w:rStyle w:val="StyleUnderline"/>
          </w:rPr>
          <w:t>Putin</w:t>
        </w:r>
      </w:hyperlink>
      <w:r w:rsidRPr="00A12FB1">
        <w:rPr>
          <w:rStyle w:val="StyleUnderline"/>
        </w:rPr>
        <w:t xml:space="preserve"> would look to further scale up gray-zone activities in Europe, such as cable cutting and other forms of sabotage. </w:t>
      </w:r>
      <w:r w:rsidRPr="00A12FB1">
        <w:rPr>
          <w:sz w:val="16"/>
        </w:rPr>
        <w:t xml:space="preserve">With fewer U.S. intelligence, surveillance, and reconnaissance assets in place, such acts would be harder for European countries to detect or attribute, allowing Moscow to operate with greater impunity. Beyond hybrid attacks, Russia could be tempted to take limited military action. Because a reduction in U.S. assets in Europe would lead to slower NATO response times, </w:t>
      </w:r>
      <w:r w:rsidRPr="00A12FB1">
        <w:rPr>
          <w:rStyle w:val="StyleUnderline"/>
        </w:rPr>
        <w:t>Putin might have greater confidence that Moscow could successfully seize territory, for example in a Baltic state or in Svalbard, a strategic Norwegian archipelago in the Arctic</w:t>
      </w:r>
      <w:r w:rsidRPr="00A12FB1">
        <w:rPr>
          <w:sz w:val="16"/>
        </w:rPr>
        <w:t xml:space="preserve">, </w:t>
      </w:r>
      <w:r w:rsidRPr="00A12FB1">
        <w:rPr>
          <w:rStyle w:val="StyleUnderline"/>
        </w:rPr>
        <w:t>and then use coercion and nuclear threats to compel NATO to accept the result.</w:t>
      </w:r>
      <w:r w:rsidRPr="00A12FB1">
        <w:rPr>
          <w:sz w:val="16"/>
        </w:rPr>
        <w:t xml:space="preserve"> With air and missile defense in short supply and long-range missiles withdrawn, NATO could find it challenging to mount an immediate and coordinated defense—undermining NATO’s credibility and dramatically altering the European security order.</w:t>
      </w:r>
    </w:p>
    <w:p w14:paraId="4A28C285" w14:textId="77777777" w:rsidR="005B6653" w:rsidRPr="00A12FB1" w:rsidRDefault="005B6653" w:rsidP="005B6653">
      <w:pPr>
        <w:rPr>
          <w:sz w:val="16"/>
        </w:rPr>
      </w:pPr>
      <w:r w:rsidRPr="00A12FB1">
        <w:rPr>
          <w:sz w:val="16"/>
        </w:rPr>
        <w:t>Russia is not going away, and Europe’s buildup will take time. If the United States does plan to reduce its troop deployment in Europe, simply notifying the alliance that such a change is underway will be woefully insufficient to ensure NATO’s continued ability to protect its members. To avoid a dramatic blow to the alliance’s defenses, allies must procure today what they will need to quickly fill the gaps tomorrow. NATO military authorities must be given time to review and update their battle plans, and individual countries with the means to do so must commit to replicating specific capabilities that that will be lost as the United States pivots.</w:t>
      </w:r>
    </w:p>
    <w:p w14:paraId="18BB538B" w14:textId="77777777" w:rsidR="005B6653" w:rsidRPr="00A12FB1" w:rsidRDefault="005B6653" w:rsidP="005B6653">
      <w:pPr>
        <w:rPr>
          <w:rStyle w:val="StyleUnderline"/>
        </w:rPr>
      </w:pPr>
      <w:r w:rsidRPr="00A12FB1">
        <w:rPr>
          <w:sz w:val="16"/>
        </w:rPr>
        <w:t>Pulling back as Russia is ramping up its military capacity and before Europe is ready to defend itself would embolden the Kremlin and raise the risk of another war—this time on Trump’s watch.</w:t>
      </w:r>
      <w:r w:rsidRPr="00A12FB1">
        <w:rPr>
          <w:rStyle w:val="StyleUnderline"/>
        </w:rPr>
        <w:t xml:space="preserve"> The best way to prevent a future war in Europe is to make sure Moscow never dares to start one. And that will require Washington and its European partners to design a careful and coordinated handoff.</w:t>
      </w:r>
      <w:r w:rsidRPr="00A12FB1">
        <w:rPr>
          <w:sz w:val="16"/>
        </w:rPr>
        <w:t xml:space="preserve"> The United States must tell its partners exactly where any new gaps will be—long before they appear.</w:t>
      </w:r>
    </w:p>
    <w:p w14:paraId="334EA6B7" w14:textId="77777777" w:rsidR="005B6653" w:rsidRPr="005B6653" w:rsidRDefault="005B6653" w:rsidP="005B6653"/>
    <w:p w14:paraId="6A4DECCC" w14:textId="32AD821A" w:rsidR="005B6653" w:rsidRDefault="005B6653" w:rsidP="00E3290C">
      <w:pPr>
        <w:pStyle w:val="Heading3"/>
      </w:pPr>
      <w:r>
        <w:t>Heg Good---Peace/Pax Americana---2AC/1AR</w:t>
      </w:r>
    </w:p>
    <w:p w14:paraId="4365F46D" w14:textId="77777777" w:rsidR="005B6653" w:rsidRDefault="005B6653" w:rsidP="005B6653">
      <w:pPr>
        <w:pStyle w:val="Heading4"/>
        <w:rPr>
          <w:b w:val="0"/>
          <w:bCs/>
        </w:rPr>
      </w:pPr>
      <w:r>
        <w:t xml:space="preserve">Retrenchment is </w:t>
      </w:r>
      <w:r w:rsidRPr="0006486F">
        <w:rPr>
          <w:u w:val="single"/>
        </w:rPr>
        <w:t>bad</w:t>
      </w:r>
      <w:r>
        <w:t xml:space="preserve"> and the aff is </w:t>
      </w:r>
      <w:r w:rsidRPr="0006486F">
        <w:rPr>
          <w:u w:val="single"/>
        </w:rPr>
        <w:t>key</w:t>
      </w:r>
      <w:r>
        <w:t xml:space="preserve"> to reverse it---</w:t>
      </w:r>
      <w:r w:rsidRPr="0006486F">
        <w:rPr>
          <w:b w:val="0"/>
          <w:bCs/>
        </w:rPr>
        <w:t xml:space="preserve">all neg examples are </w:t>
      </w:r>
      <w:r w:rsidRPr="0006486F">
        <w:rPr>
          <w:b w:val="0"/>
          <w:bCs/>
          <w:u w:val="single"/>
        </w:rPr>
        <w:t>blips</w:t>
      </w:r>
      <w:r w:rsidRPr="0006486F">
        <w:rPr>
          <w:b w:val="0"/>
          <w:bCs/>
        </w:rPr>
        <w:t xml:space="preserve"> that can’t explain the </w:t>
      </w:r>
      <w:r w:rsidRPr="0006486F">
        <w:rPr>
          <w:b w:val="0"/>
          <w:bCs/>
          <w:u w:val="single"/>
        </w:rPr>
        <w:t>Pax Americana</w:t>
      </w:r>
      <w:r w:rsidRPr="0006486F">
        <w:rPr>
          <w:b w:val="0"/>
          <w:bCs/>
        </w:rPr>
        <w:t xml:space="preserve">. </w:t>
      </w:r>
    </w:p>
    <w:p w14:paraId="395ED769" w14:textId="77777777" w:rsidR="005B6653" w:rsidRPr="00DD4E3C" w:rsidRDefault="005B6653" w:rsidP="005B6653">
      <w:pPr>
        <w:rPr>
          <w:b/>
          <w:bCs/>
          <w:sz w:val="26"/>
        </w:rPr>
      </w:pPr>
      <w:r>
        <w:rPr>
          <w:rStyle w:val="Style13ptBold"/>
        </w:rPr>
        <w:t xml:space="preserve">Aiyar 6/18 </w:t>
      </w:r>
      <w:r w:rsidRPr="00DD4E3C">
        <w:t xml:space="preserve">[Swaminathan S. Anklesaria Aiyar is the consulting editor for the Economic Times and a Research Fellow at the Cato Institute. He has a </w:t>
      </w:r>
      <w:proofErr w:type="gramStart"/>
      <w:r w:rsidRPr="00DD4E3C">
        <w:t>Master’s Degree in Economics</w:t>
      </w:r>
      <w:proofErr w:type="gramEnd"/>
      <w:r w:rsidRPr="00DD4E3C">
        <w:t xml:space="preserve"> from Magdalen College, Oxford. “America as a retreating empire is making way for a conflict-ridden world, as well as a weakening America.” https://economictimes.indiatimes.com/opinion/et-commentary/america-as-a-retreating-empire-is-making-way-for-a-conflict-ridden-world-as-well-as-a-weakening-america/articleshow/121915788.cms?from=mdr] //aka</w:t>
      </w:r>
    </w:p>
    <w:p w14:paraId="067A9A82" w14:textId="77777777" w:rsidR="005B6653" w:rsidRPr="00DD4E3C" w:rsidRDefault="005B6653" w:rsidP="005B6653">
      <w:pPr>
        <w:rPr>
          <w:sz w:val="14"/>
        </w:rPr>
      </w:pPr>
      <w:r w:rsidRPr="00DD4E3C">
        <w:rPr>
          <w:sz w:val="14"/>
        </w:rPr>
        <w:t xml:space="preserve">New York: </w:t>
      </w:r>
      <w:r w:rsidRPr="0006486F">
        <w:rPr>
          <w:u w:val="single"/>
        </w:rPr>
        <w:t>History shows that end of an empire means collapse of imperial rules and their enforcement.</w:t>
      </w:r>
      <w:r w:rsidRPr="0006486F">
        <w:rPr>
          <w:rStyle w:val="StyleUnderline"/>
        </w:rPr>
        <w:t xml:space="preserve"> </w:t>
      </w:r>
      <w:r w:rsidRPr="0006486F">
        <w:rPr>
          <w:rStyle w:val="Emphasis"/>
        </w:rPr>
        <w:t>Anarchy, warlordism, loot, and collapse of governance and prosperity follow</w:t>
      </w:r>
      <w:r w:rsidRPr="00DD4E3C">
        <w:rPr>
          <w:sz w:val="14"/>
        </w:rPr>
        <w:t xml:space="preserve"> - until a new hegemon arrives. William Dalrymple's 2019 book, The Anarchy, is, among other things, a good account of India's tribulations between end of the Mughal empire and formal establishment of British rule.</w:t>
      </w:r>
    </w:p>
    <w:p w14:paraId="28862C05" w14:textId="77777777" w:rsidR="005B6653" w:rsidRPr="00DD4E3C" w:rsidRDefault="005B6653" w:rsidP="005B6653">
      <w:pPr>
        <w:rPr>
          <w:sz w:val="14"/>
        </w:rPr>
      </w:pPr>
      <w:r w:rsidRPr="00DD4E3C">
        <w:rPr>
          <w:sz w:val="14"/>
        </w:rPr>
        <w:t>The word 'empire' is tainted today by the memory of colonialism. But historians like Charles Tilly have highlighted the key role of empires through history in creating settled conditions and rules that created economic and physical security, key conditions for rising prosperity. Economic historian Deepak Lal made the same point in his 2004 book, In Praise of Empires, without exonerating colonial excesses.</w:t>
      </w:r>
    </w:p>
    <w:p w14:paraId="3E537789" w14:textId="77777777" w:rsidR="005B6653" w:rsidRPr="0006486F" w:rsidRDefault="005B6653" w:rsidP="005B6653">
      <w:pPr>
        <w:rPr>
          <w:rStyle w:val="StyleUnderline"/>
        </w:rPr>
      </w:pPr>
      <w:r w:rsidRPr="0006486F">
        <w:rPr>
          <w:rStyle w:val="StyleUnderline"/>
        </w:rPr>
        <w:t>Today, we're witnessing the end of American hegemony and its rules.</w:t>
      </w:r>
      <w:r w:rsidRPr="00DD4E3C">
        <w:rPr>
          <w:sz w:val="14"/>
        </w:rPr>
        <w:t xml:space="preserve"> Twist in the tale: the end this time is being driven not by a rival conqueror, but by the hegemon itself, in search of supposed reciprocity. This bodes ill for coming decades ahead. </w:t>
      </w:r>
      <w:r w:rsidRPr="0006486F">
        <w:rPr>
          <w:rStyle w:val="StyleUnderline"/>
        </w:rPr>
        <w:t xml:space="preserve">The unprecedented prosperity created by </w:t>
      </w:r>
      <w:r w:rsidRPr="0006486F">
        <w:rPr>
          <w:rStyle w:val="Emphasis"/>
        </w:rPr>
        <w:t>Pax Americana</w:t>
      </w:r>
      <w:r w:rsidRPr="0006486F">
        <w:rPr>
          <w:rStyle w:val="StyleUnderline"/>
        </w:rPr>
        <w:t xml:space="preserve"> after WW2 looks certain to diminish, and local hostilities (like the latest Israel-Iran escalation) to expand, hitting security, investment, trade, GDP and social indicators.</w:t>
      </w:r>
    </w:p>
    <w:p w14:paraId="231D93B2" w14:textId="77777777" w:rsidR="005B6653" w:rsidRPr="00DD4E3C" w:rsidRDefault="005B6653" w:rsidP="005B6653">
      <w:pPr>
        <w:rPr>
          <w:sz w:val="14"/>
        </w:rPr>
      </w:pPr>
      <w:r w:rsidRPr="00DD4E3C">
        <w:rPr>
          <w:sz w:val="14"/>
        </w:rPr>
        <w:t xml:space="preserve">Indian foreign policy has long sought multipolarity, to give New Delhi more flexibility in foreign policy. Trump's actions point in that direction. Alas, what India is gaining through flexibility is far less than what it is losing through a flawed but very useful post-WW2 rules-based system. </w:t>
      </w:r>
      <w:r w:rsidRPr="0006486F">
        <w:rPr>
          <w:u w:val="single"/>
        </w:rPr>
        <w:t xml:space="preserve">The US created this system to help itself, of course. But, in the process, it had created international public goods of </w:t>
      </w:r>
      <w:r w:rsidRPr="0006486F">
        <w:rPr>
          <w:b/>
          <w:bCs/>
          <w:u w:val="single"/>
        </w:rPr>
        <w:t>unprecedented importance.</w:t>
      </w:r>
      <w:r w:rsidRPr="00DD4E3C">
        <w:rPr>
          <w:sz w:val="14"/>
        </w:rPr>
        <w:t xml:space="preserve"> Those public goods are now eroding. Trump's gyrations are the beginning of the end of economic rules established in the last 75 years.</w:t>
      </w:r>
    </w:p>
    <w:p w14:paraId="40B7CDBC" w14:textId="77777777" w:rsidR="005B6653" w:rsidRPr="00DD4E3C" w:rsidRDefault="005B6653" w:rsidP="005B6653">
      <w:pPr>
        <w:rPr>
          <w:sz w:val="14"/>
        </w:rPr>
      </w:pPr>
      <w:r w:rsidRPr="0006486F">
        <w:rPr>
          <w:u w:val="single"/>
        </w:rPr>
        <w:t xml:space="preserve">Pax Americana did not imply a formal American empire. Unlike earlier hegemons, </w:t>
      </w:r>
      <w:r w:rsidRPr="0006486F">
        <w:rPr>
          <w:rStyle w:val="Emphasis"/>
        </w:rPr>
        <w:t>the US did not conquer, or formally rule over what it called the 'free world'.</w:t>
      </w:r>
      <w:r w:rsidRPr="00DD4E3C">
        <w:rPr>
          <w:sz w:val="14"/>
        </w:rPr>
        <w:t xml:space="preserve"> But, along with allies, </w:t>
      </w:r>
      <w:r w:rsidRPr="0006486F">
        <w:rPr>
          <w:u w:val="single"/>
        </w:rPr>
        <w:t xml:space="preserve">it established a new set of global rules under UN and international institutions such as World Bank, IMF and </w:t>
      </w:r>
      <w:proofErr w:type="spellStart"/>
      <w:r w:rsidRPr="0006486F">
        <w:rPr>
          <w:u w:val="single"/>
        </w:rPr>
        <w:t>Gatt</w:t>
      </w:r>
      <w:proofErr w:type="spellEnd"/>
      <w:r w:rsidRPr="0006486F">
        <w:rPr>
          <w:u w:val="single"/>
        </w:rPr>
        <w:t>.</w:t>
      </w:r>
      <w:r w:rsidRPr="00DD4E3C">
        <w:rPr>
          <w:sz w:val="14"/>
        </w:rPr>
        <w:t xml:space="preserve"> The Marshall Plan - called 'the most unsordid act in history' by Winston Churchill - carried conditions along with free billions to Europe, such as economic opening up and a sustained move to </w:t>
      </w:r>
      <w:proofErr w:type="spellStart"/>
      <w:r w:rsidRPr="00DD4E3C">
        <w:rPr>
          <w:sz w:val="14"/>
        </w:rPr>
        <w:t>globalisation</w:t>
      </w:r>
      <w:proofErr w:type="spellEnd"/>
      <w:r w:rsidRPr="00DD4E3C">
        <w:rPr>
          <w:sz w:val="14"/>
        </w:rPr>
        <w:t>. This created the most phenomenal improvement in the history of GDP as well as social indicators, human rights and democratic institutions.</w:t>
      </w:r>
    </w:p>
    <w:p w14:paraId="665C765E" w14:textId="77777777" w:rsidR="005B6653" w:rsidRPr="0006486F" w:rsidRDefault="005B6653" w:rsidP="005B6653">
      <w:pPr>
        <w:rPr>
          <w:rStyle w:val="StyleUnderline"/>
        </w:rPr>
      </w:pPr>
      <w:r w:rsidRPr="0006486F">
        <w:rPr>
          <w:rStyle w:val="StyleUnderline"/>
        </w:rPr>
        <w:t xml:space="preserve">Pax Americana was far from an era of total peace. Small wars galore occurred, but </w:t>
      </w:r>
      <w:r w:rsidRPr="0006486F">
        <w:rPr>
          <w:rStyle w:val="Emphasis"/>
        </w:rPr>
        <w:t>no clash of titans.</w:t>
      </w:r>
      <w:r w:rsidRPr="0006486F">
        <w:rPr>
          <w:rStyle w:val="StyleUnderline"/>
        </w:rPr>
        <w:t xml:space="preserve"> Conditions were peaceful enough for unprecedented </w:t>
      </w:r>
      <w:proofErr w:type="spellStart"/>
      <w:r w:rsidRPr="0006486F">
        <w:rPr>
          <w:rStyle w:val="StyleUnderline"/>
        </w:rPr>
        <w:t>harmonisation</w:t>
      </w:r>
      <w:proofErr w:type="spellEnd"/>
      <w:r w:rsidRPr="0006486F">
        <w:rPr>
          <w:rStyle w:val="StyleUnderline"/>
        </w:rPr>
        <w:t xml:space="preserve"> of rules in trade, investment, shipping, aviation, telecom, finance, and much else.</w:t>
      </w:r>
    </w:p>
    <w:p w14:paraId="0435E286" w14:textId="77777777" w:rsidR="005B6653" w:rsidRPr="00DD4E3C" w:rsidRDefault="005B6653" w:rsidP="005B6653">
      <w:pPr>
        <w:rPr>
          <w:sz w:val="14"/>
        </w:rPr>
      </w:pPr>
      <w:r w:rsidRPr="00DD4E3C">
        <w:rPr>
          <w:sz w:val="14"/>
        </w:rPr>
        <w:t xml:space="preserve">The US dominated the post-WW2 world economy. It could afford both charity and a long view of its interests. </w:t>
      </w:r>
      <w:r w:rsidRPr="0006486F">
        <w:rPr>
          <w:rStyle w:val="StyleUnderline"/>
        </w:rPr>
        <w:t xml:space="preserve">It </w:t>
      </w:r>
      <w:proofErr w:type="spellStart"/>
      <w:r w:rsidRPr="0006486F">
        <w:rPr>
          <w:rStyle w:val="StyleUnderline"/>
        </w:rPr>
        <w:t>visualised</w:t>
      </w:r>
      <w:proofErr w:type="spellEnd"/>
      <w:r w:rsidRPr="0006486F">
        <w:rPr>
          <w:rStyle w:val="StyleUnderline"/>
        </w:rPr>
        <w:t xml:space="preserve"> </w:t>
      </w:r>
      <w:proofErr w:type="spellStart"/>
      <w:r w:rsidRPr="0006486F">
        <w:rPr>
          <w:rStyle w:val="StyleUnderline"/>
        </w:rPr>
        <w:t>globalisation</w:t>
      </w:r>
      <w:proofErr w:type="spellEnd"/>
      <w:r w:rsidRPr="0006486F">
        <w:rPr>
          <w:rStyle w:val="StyleUnderline"/>
        </w:rPr>
        <w:t xml:space="preserve"> through rules as both </w:t>
      </w:r>
      <w:r w:rsidRPr="0006486F">
        <w:rPr>
          <w:rStyle w:val="Emphasis"/>
        </w:rPr>
        <w:t>moral and economic imperatives.</w:t>
      </w:r>
      <w:r w:rsidRPr="0006486F">
        <w:rPr>
          <w:rStyle w:val="StyleUnderline"/>
        </w:rPr>
        <w:t xml:space="preserve"> Starting rich, the US lowered its economic barriers more than others in negotiations in </w:t>
      </w:r>
      <w:proofErr w:type="spellStart"/>
      <w:r w:rsidRPr="0006486F">
        <w:rPr>
          <w:rStyle w:val="StyleUnderline"/>
        </w:rPr>
        <w:t>Gatt</w:t>
      </w:r>
      <w:proofErr w:type="spellEnd"/>
      <w:r w:rsidRPr="0006486F">
        <w:rPr>
          <w:rStyle w:val="StyleUnderline"/>
        </w:rPr>
        <w:t xml:space="preserve"> and other fora. It offered developing countries 'special and differential' treatment to help them along. This supplemented </w:t>
      </w:r>
      <w:r w:rsidRPr="0006486F">
        <w:rPr>
          <w:rStyle w:val="Emphasis"/>
        </w:rPr>
        <w:t>foreign aid.</w:t>
      </w:r>
      <w:r w:rsidRPr="00DD4E3C">
        <w:rPr>
          <w:sz w:val="14"/>
        </w:rPr>
        <w:t xml:space="preserve"> The US aimed to gain not by growing its own slice of the global pie, but by increasing the size of the pie, so that all allies and objects of charity in </w:t>
      </w:r>
      <w:r w:rsidRPr="0006486F">
        <w:rPr>
          <w:rStyle w:val="Emphasis"/>
        </w:rPr>
        <w:t>the Third World prospered too.</w:t>
      </w:r>
    </w:p>
    <w:p w14:paraId="223FD126" w14:textId="77777777" w:rsidR="005B6653" w:rsidRPr="00DD4E3C" w:rsidRDefault="005B6653" w:rsidP="005B6653">
      <w:pPr>
        <w:rPr>
          <w:sz w:val="14"/>
        </w:rPr>
      </w:pPr>
      <w:r w:rsidRPr="0006486F">
        <w:rPr>
          <w:rStyle w:val="StyleUnderline"/>
        </w:rPr>
        <w:t>It succeeded beyond all expectations.</w:t>
      </w:r>
      <w:r w:rsidRPr="00DD4E3C">
        <w:rPr>
          <w:sz w:val="14"/>
        </w:rPr>
        <w:t xml:space="preserve"> Historian Angus Maddison has given estimates of per-capita incomes since 1 AD in </w:t>
      </w:r>
      <w:proofErr w:type="gramStart"/>
      <w:r w:rsidRPr="00DD4E3C">
        <w:rPr>
          <w:sz w:val="14"/>
        </w:rPr>
        <w:t>1992 dollar</w:t>
      </w:r>
      <w:proofErr w:type="gramEnd"/>
      <w:r w:rsidRPr="00DD4E3C">
        <w:rPr>
          <w:sz w:val="14"/>
        </w:rPr>
        <w:t xml:space="preserve"> terms. In 1 AD, per-capita income was $450 in India and China, and $400 in North America. Pax Romana under the Roman Empire gave Italy double the living standard of any other place at $809. This earlier hegemon also gained hugely along with ruled colonies through a rules-based system and relative - by no means absolute - peace.</w:t>
      </w:r>
    </w:p>
    <w:p w14:paraId="05476790" w14:textId="77777777" w:rsidR="005B6653" w:rsidRPr="00DD4E3C" w:rsidRDefault="005B6653" w:rsidP="005B6653">
      <w:pPr>
        <w:rPr>
          <w:rStyle w:val="StyleUnderline"/>
        </w:rPr>
      </w:pPr>
      <w:r w:rsidRPr="00DD4E3C">
        <w:rPr>
          <w:sz w:val="14"/>
        </w:rPr>
        <w:t xml:space="preserve">Economic progress was slow before the Industrial Revolution. In 1700 AD, per-capita income was just $550 in India, $600 in China, $527 in the yet-to-be-created US, and $997 in Western Europe. </w:t>
      </w:r>
      <w:r w:rsidRPr="00DD4E3C">
        <w:rPr>
          <w:rStyle w:val="StyleUnderline"/>
        </w:rPr>
        <w:t xml:space="preserve">But in only 53 years between 1950 and 2003, it </w:t>
      </w:r>
      <w:r w:rsidRPr="00DD4E3C">
        <w:rPr>
          <w:rStyle w:val="Emphasis"/>
        </w:rPr>
        <w:t>skyrocketed everywhere</w:t>
      </w:r>
      <w:r w:rsidRPr="00DD4E3C">
        <w:rPr>
          <w:rStyle w:val="StyleUnderline"/>
        </w:rPr>
        <w:t xml:space="preserve"> - from $619 to $2,160 in India; from $448 to $4,803 in China; from $9,561 to $29,037 in the US. The international public goods provided by the US were a key reason.</w:t>
      </w:r>
    </w:p>
    <w:p w14:paraId="1F5CC11A" w14:textId="77777777" w:rsidR="005B6653" w:rsidRPr="00DD4E3C" w:rsidRDefault="005B6653" w:rsidP="005B6653">
      <w:pPr>
        <w:rPr>
          <w:rStyle w:val="StyleUnderline"/>
        </w:rPr>
      </w:pPr>
      <w:r w:rsidRPr="00DD4E3C">
        <w:rPr>
          <w:sz w:val="14"/>
        </w:rPr>
        <w:t xml:space="preserve">The other big player in this period was the USSR. This was a Russian empire parading as a 'people's republic'. It had an internal empire consisting of central Asia and Caucasian provinces, along with conquered countries of Eastern Europe at the end of WW2. The USSR, too, had a set of institutional rules that benefited its own empire for some decades. Indeed, in 1950, many analysts expected communist hegemony to triumph over capitalist nations. This looked plausible when the USSR became the first to launch Sputniks and men in space. </w:t>
      </w:r>
      <w:r w:rsidRPr="00DD4E3C">
        <w:rPr>
          <w:rStyle w:val="StyleUnderline"/>
        </w:rPr>
        <w:t>But superiority of US-promoted institutions soon became apparent. And the rest is history.</w:t>
      </w:r>
    </w:p>
    <w:p w14:paraId="4468C85A" w14:textId="77777777" w:rsidR="005B6653" w:rsidRDefault="005B6653" w:rsidP="005B6653">
      <w:pPr>
        <w:rPr>
          <w:rStyle w:val="Emphasis"/>
        </w:rPr>
      </w:pPr>
      <w:r w:rsidRPr="00DD4E3C">
        <w:rPr>
          <w:rStyle w:val="StyleUnderline"/>
        </w:rPr>
        <w:t xml:space="preserve">Empires don't end overnight. They erode gradually. But </w:t>
      </w:r>
      <w:r w:rsidRPr="00DD4E3C">
        <w:rPr>
          <w:rStyle w:val="Emphasis"/>
        </w:rPr>
        <w:t>the end of Pax Americana and rise of multipolarity looks like making the world nastier, more conflict-ridden place with less economic progress, and less camaraderie</w:t>
      </w:r>
      <w:r>
        <w:rPr>
          <w:rStyle w:val="Emphasis"/>
        </w:rPr>
        <w:t>.</w:t>
      </w:r>
    </w:p>
    <w:p w14:paraId="02DB1099" w14:textId="77777777" w:rsidR="005B6653" w:rsidRDefault="005B6653" w:rsidP="005B6653"/>
    <w:p w14:paraId="17F97A6E" w14:textId="28891C49" w:rsidR="001C5763" w:rsidRDefault="001C5763" w:rsidP="00D06111">
      <w:pPr>
        <w:pStyle w:val="Heading3"/>
      </w:pPr>
      <w:proofErr w:type="spellStart"/>
      <w:r>
        <w:t>Heg</w:t>
      </w:r>
      <w:proofErr w:type="spellEnd"/>
      <w:r>
        <w:t xml:space="preserve"> Good---</w:t>
      </w:r>
      <w:proofErr w:type="spellStart"/>
      <w:r>
        <w:t>RoL</w:t>
      </w:r>
      <w:proofErr w:type="spellEnd"/>
      <w:r>
        <w:t>/HR---2AC/1AR</w:t>
      </w:r>
    </w:p>
    <w:p w14:paraId="0D54DB91" w14:textId="77777777" w:rsidR="001C5763" w:rsidRDefault="001C5763" w:rsidP="001C5763">
      <w:pPr>
        <w:pStyle w:val="Heading4"/>
      </w:pPr>
      <w:r>
        <w:t xml:space="preserve">Hegemonic </w:t>
      </w:r>
      <w:proofErr w:type="spellStart"/>
      <w:r>
        <w:t>organiser</w:t>
      </w:r>
      <w:proofErr w:type="spellEnd"/>
      <w:r>
        <w:t xml:space="preserve"> required for rule of law, economic freedom, and human rights</w:t>
      </w:r>
    </w:p>
    <w:p w14:paraId="0B780061" w14:textId="77777777" w:rsidR="001C5763" w:rsidRDefault="001C5763" w:rsidP="001C5763">
      <w:r w:rsidRPr="000E1337">
        <w:rPr>
          <w:rStyle w:val="Style13ptBold"/>
        </w:rPr>
        <w:t>Badri ’25</w:t>
      </w:r>
      <w:r>
        <w:t xml:space="preserve"> (</w:t>
      </w:r>
      <w:r w:rsidRPr="00541D19">
        <w:t>Adarsh Badri</w:t>
      </w:r>
      <w:r>
        <w:t xml:space="preserve">, </w:t>
      </w:r>
      <w:r w:rsidRPr="00541D19">
        <w:t>completed</w:t>
      </w:r>
      <w:r>
        <w:t xml:space="preserve"> </w:t>
      </w:r>
      <w:r w:rsidRPr="00541D19">
        <w:t xml:space="preserve">PhD at the Centre for International Politics, </w:t>
      </w:r>
      <w:proofErr w:type="spellStart"/>
      <w:r w:rsidRPr="00541D19">
        <w:t>Organisation</w:t>
      </w:r>
      <w:proofErr w:type="spellEnd"/>
      <w:r w:rsidRPr="00541D19">
        <w:t xml:space="preserve"> and Disarmament (CIPOD) at Jawaharlal Nehru University, India</w:t>
      </w:r>
      <w:r>
        <w:t xml:space="preserve">. </w:t>
      </w:r>
      <w:r w:rsidRPr="00541D19">
        <w:t>PhD candidate in International Studies at the University of Queensland, Australia</w:t>
      </w:r>
      <w:r>
        <w:t xml:space="preserve">. </w:t>
      </w:r>
      <w:proofErr w:type="gramStart"/>
      <w:r w:rsidRPr="00541D19">
        <w:t>Master’s in Political Science</w:t>
      </w:r>
      <w:proofErr w:type="gramEnd"/>
      <w:r w:rsidRPr="00541D19">
        <w:t xml:space="preserve"> from the University of Delhi, India</w:t>
      </w:r>
      <w:r>
        <w:t xml:space="preserve"> - Australian Journal of International Affairs, 2025, “</w:t>
      </w:r>
      <w:r w:rsidRPr="00541D19">
        <w:t>The United States is a messianic state: rhetorical roots in US</w:t>
      </w:r>
      <w:r>
        <w:t xml:space="preserve"> </w:t>
      </w:r>
      <w:r w:rsidRPr="00541D19">
        <w:t>foreign policy since 1991</w:t>
      </w:r>
      <w:r>
        <w:t>”); LF</w:t>
      </w:r>
    </w:p>
    <w:p w14:paraId="15B32D48" w14:textId="77777777" w:rsidR="001C5763" w:rsidRDefault="001C5763" w:rsidP="001C5763">
      <w:r w:rsidRPr="00541D19">
        <w:rPr>
          <w:rStyle w:val="StyleUnderline"/>
        </w:rPr>
        <w:t xml:space="preserve">The second strand argues that America is a liberal hegemon—a democracy promoting, rules-based order maintaining, global power. </w:t>
      </w:r>
      <w:r w:rsidRPr="00541D19">
        <w:t>While the liberals have traditionally found</w:t>
      </w:r>
      <w:r>
        <w:t xml:space="preserve"> </w:t>
      </w:r>
      <w:r w:rsidRPr="00541D19">
        <w:t>it difficult to reconcile the ‘existence of public goods putatively supplied by hegemons’,</w:t>
      </w:r>
      <w:r>
        <w:t xml:space="preserve"> </w:t>
      </w:r>
      <w:r w:rsidRPr="00541D19">
        <w:t>the recent scholarly efforts have sought to develop arguments around American leader-ship and liberal order (</w:t>
      </w:r>
      <w:proofErr w:type="spellStart"/>
      <w:r w:rsidRPr="00541D19">
        <w:t>Deudney</w:t>
      </w:r>
      <w:proofErr w:type="spellEnd"/>
      <w:r w:rsidRPr="00541D19">
        <w:t xml:space="preserve"> and Ikenberry 1999). </w:t>
      </w:r>
      <w:r w:rsidRPr="00541D19">
        <w:rPr>
          <w:rStyle w:val="StyleUnderline"/>
        </w:rPr>
        <w:t xml:space="preserve">John Ikenberry (2011, 2–3)explains liberal hegemony as ‘a distinctive type of liberal international order—a liberal hegemonic order. The United States did not encourage open and rules-based order. It became the hegemonic </w:t>
      </w:r>
      <w:proofErr w:type="spellStart"/>
      <w:r w:rsidRPr="00541D19">
        <w:rPr>
          <w:rStyle w:val="StyleUnderline"/>
        </w:rPr>
        <w:t>organiser</w:t>
      </w:r>
      <w:proofErr w:type="spellEnd"/>
      <w:r w:rsidRPr="00541D19">
        <w:rPr>
          <w:rStyle w:val="StyleUnderline"/>
        </w:rPr>
        <w:t xml:space="preserve"> and manager of that order’. </w:t>
      </w:r>
      <w:r w:rsidRPr="00541D19">
        <w:t xml:space="preserve">According to Ikenberry(2002), </w:t>
      </w:r>
      <w:r w:rsidRPr="00541D19">
        <w:rPr>
          <w:rStyle w:val="StyleUnderline"/>
        </w:rPr>
        <w:t xml:space="preserve">the US foreign policy is one of ‘liberal hegemony’. This argument suggests that the United States ‘uses its position of global power to exert influence over others while promoting Western liberal values, including constitutional democracy, the rule of law, economic freedom, individual rights and freedoms, and an appreciation of the forces of spontaneous orders’ </w:t>
      </w:r>
      <w:r w:rsidRPr="00541D19">
        <w:t>(Coyne and Blanco 2016).The third strand of the hegemony debate seeks to integrate the often-neglected idea-</w:t>
      </w:r>
      <w:proofErr w:type="spellStart"/>
      <w:r w:rsidRPr="00541D19">
        <w:t>tional</w:t>
      </w:r>
      <w:proofErr w:type="spellEnd"/>
      <w:r w:rsidRPr="00541D19">
        <w:t xml:space="preserve"> aspects into the foundation of the American hegemonic order. Inderjeet Parmar(2018), for instance, argued that </w:t>
      </w:r>
      <w:r w:rsidRPr="00541D19">
        <w:rPr>
          <w:rStyle w:val="StyleUnderline"/>
        </w:rPr>
        <w:t>underneath all the material capabilities of the United States lies the ‘ideational-infrastructural’ power</w:t>
      </w:r>
      <w:r w:rsidRPr="00541D19">
        <w:t>. Adopting a neo-Gramscian logic,</w:t>
      </w:r>
      <w:r>
        <w:t xml:space="preserve"> </w:t>
      </w:r>
      <w:r w:rsidRPr="00541D19">
        <w:t>Paramar explores how hegemony is manifested in transnational elite knowledge net-works that seek to legitimize American hegemonic leadership</w:t>
      </w:r>
      <w:r>
        <w:t>.</w:t>
      </w:r>
    </w:p>
    <w:p w14:paraId="67E668F1" w14:textId="77777777" w:rsidR="001C5763" w:rsidRPr="001C5763" w:rsidRDefault="001C5763" w:rsidP="001C5763"/>
    <w:p w14:paraId="1E990261" w14:textId="78DC7129" w:rsidR="00D06111" w:rsidRDefault="00D06111" w:rsidP="00D06111">
      <w:pPr>
        <w:pStyle w:val="Heading3"/>
      </w:pPr>
      <w:r>
        <w:t>Heg Good---Warming/Trade---</w:t>
      </w:r>
      <w:r w:rsidR="001C5763">
        <w:t>2AC/1AR</w:t>
      </w:r>
    </w:p>
    <w:p w14:paraId="25B70C35" w14:textId="77777777" w:rsidR="00D06111" w:rsidRDefault="00D06111" w:rsidP="00D06111">
      <w:pPr>
        <w:pStyle w:val="Heading4"/>
      </w:pPr>
      <w:r>
        <w:t>US hegemony is key to solving warming and keeping a stable economy – does not absolve responsibility</w:t>
      </w:r>
    </w:p>
    <w:p w14:paraId="7A5C134F" w14:textId="77777777" w:rsidR="00D06111" w:rsidRPr="001927F9" w:rsidRDefault="00D06111" w:rsidP="00D06111">
      <w:r>
        <w:rPr>
          <w:rStyle w:val="Style13ptBold"/>
        </w:rPr>
        <w:t xml:space="preserve">Wittes ’07 </w:t>
      </w:r>
      <w:r>
        <w:t xml:space="preserve">(Tamara Cofman Wittes, </w:t>
      </w:r>
      <w:r w:rsidRPr="001927F9">
        <w:t>director of foreign assistance for the US State Department</w:t>
      </w:r>
      <w:r>
        <w:t>, masters and PhD in government from Georgetown University -</w:t>
      </w:r>
      <w:r w:rsidRPr="001927F9">
        <w:t xml:space="preserve"> </w:t>
      </w:r>
      <w:r>
        <w:t xml:space="preserve">“American Hegemony: Myth and Reality” March 22, 2007, Brookings </w:t>
      </w:r>
      <w:hyperlink r:id="rId43" w:history="1">
        <w:r w:rsidRPr="00164D55">
          <w:rPr>
            <w:rStyle w:val="Hyperlink"/>
          </w:rPr>
          <w:t>https://www.brookings.edu/articles/american-hegemony-myth-and-reality/</w:t>
        </w:r>
      </w:hyperlink>
      <w:r>
        <w:t>); LF</w:t>
      </w:r>
    </w:p>
    <w:p w14:paraId="395DB789" w14:textId="77777777" w:rsidR="00D06111" w:rsidRDefault="00D06111" w:rsidP="00D06111">
      <w:r>
        <w:t>An American return to a balance of power approach in the Middle East should not be misunderstood as the end of American hegemony—we are still very much in an era where American power and American policies will shape the world in which we will live.</w:t>
      </w:r>
    </w:p>
    <w:p w14:paraId="5B56C395" w14:textId="77777777" w:rsidR="00D06111" w:rsidRDefault="00D06111" w:rsidP="00D06111">
      <w:r w:rsidRPr="001927F9">
        <w:rPr>
          <w:rStyle w:val="StyleUnderline"/>
        </w:rPr>
        <w:t>But the failures of the past few years, most notably in Iraq, have generated a new tendency within American society in favor of disengagement from global affairs. There has always been a strand within American public opinion that favored isolationism – unfortunately that strand is gaining strength today as some Americans conclude that, if American hegemony does not make our success inevitable, it is better for us not to try to have an influence, but merely to protect our homeland and let others go their own way.</w:t>
      </w:r>
      <w:r>
        <w:t xml:space="preserve"> It is this tendency that has given strength to calls by some members of Congress for an immediate withdrawal from Iraq.</w:t>
      </w:r>
    </w:p>
    <w:p w14:paraId="2A9A098A" w14:textId="77777777" w:rsidR="00D06111" w:rsidRDefault="00D06111" w:rsidP="00D06111">
      <w:r w:rsidRPr="001927F9">
        <w:rPr>
          <w:rStyle w:val="StyleUnderline"/>
        </w:rPr>
        <w:t>This is a dangerous tendency, but it is also one that, in the end, is unlikely to prevail—</w:t>
      </w:r>
      <w:r w:rsidRPr="001927F9">
        <w:rPr>
          <w:rStyle w:val="Emphasis"/>
        </w:rPr>
        <w:t>because isolation is not a viable way of protecting American interests and because inaction does not absolve one of responsibility</w:t>
      </w:r>
      <w:r w:rsidRPr="001927F9">
        <w:rPr>
          <w:rStyle w:val="StyleUnderline"/>
        </w:rPr>
        <w:t>; it is also a policy choice with real consequences.</w:t>
      </w:r>
      <w:r>
        <w:t xml:space="preserve"> </w:t>
      </w:r>
      <w:r w:rsidRPr="001927F9">
        <w:rPr>
          <w:rStyle w:val="StyleUnderline"/>
        </w:rPr>
        <w:t xml:space="preserve">Because of America’s huge consumption of fossil fuels, </w:t>
      </w:r>
      <w:r w:rsidRPr="001927F9">
        <w:rPr>
          <w:rStyle w:val="Emphasis"/>
        </w:rPr>
        <w:t>a choice by the US to disengage from debates over global warming also has an impact</w:t>
      </w:r>
      <w:r w:rsidRPr="001927F9">
        <w:rPr>
          <w:rStyle w:val="StyleUnderline"/>
        </w:rPr>
        <w:t xml:space="preserve">. Because of the power of the US economy, </w:t>
      </w:r>
      <w:r w:rsidRPr="001927F9">
        <w:rPr>
          <w:rStyle w:val="Emphasis"/>
        </w:rPr>
        <w:t>American trading practices will affect the world whether or not the US is committed to the World Trade Organization (WTO).</w:t>
      </w:r>
      <w:r w:rsidRPr="001927F9">
        <w:rPr>
          <w:rStyle w:val="StyleUnderline"/>
        </w:rPr>
        <w:t xml:space="preserve"> A</w:t>
      </w:r>
      <w:r>
        <w:t>nd because of the strategic cooperation between Arab governments and the US, a choice by the US not to press for political and economic liberalization in the Arab world also affects Arab lives and affects the ability of radicals who advocate violence to win new recruits who might one day attack Americans.</w:t>
      </w:r>
    </w:p>
    <w:p w14:paraId="726CC7E0" w14:textId="77777777" w:rsidR="00D06111" w:rsidRDefault="00D06111" w:rsidP="00D06111">
      <w:pPr>
        <w:rPr>
          <w:rStyle w:val="StyleUnderline"/>
        </w:rPr>
      </w:pPr>
      <w:r w:rsidRPr="001927F9">
        <w:rPr>
          <w:rStyle w:val="StyleUnderline"/>
        </w:rPr>
        <w:t>Precisely because America’s economic and military power remains unmatched by any other global actor, America cannot disengage from the world and certainly not from the Middle East</w:t>
      </w:r>
      <w:r>
        <w:t xml:space="preserve">. </w:t>
      </w:r>
      <w:r w:rsidRPr="001927F9">
        <w:rPr>
          <w:rStyle w:val="StyleUnderline"/>
        </w:rPr>
        <w:t>While America is not all-powerful it remains, as former Secretary of State Madeleine Albright used to say, the “indispensable” nation. So ultimately the question for the US is not whether to engage the world, or the Middle East, but in what way and to what ends.</w:t>
      </w:r>
    </w:p>
    <w:p w14:paraId="736C8855" w14:textId="77777777" w:rsidR="00D06111" w:rsidRPr="00D06111" w:rsidRDefault="00D06111" w:rsidP="00D06111"/>
    <w:p w14:paraId="499A66C8" w14:textId="71EC215B" w:rsidR="005B6653" w:rsidRDefault="00D06111" w:rsidP="00D06111">
      <w:pPr>
        <w:pStyle w:val="Heading3"/>
      </w:pPr>
      <w:r>
        <w:t>Heg Good---AT: Interventions---</w:t>
      </w:r>
      <w:r w:rsidR="00B0120D">
        <w:t>2AC/1AR</w:t>
      </w:r>
    </w:p>
    <w:p w14:paraId="27E1636D" w14:textId="47A69325" w:rsidR="00D06111" w:rsidRDefault="00D06111" w:rsidP="00D06111">
      <w:pPr>
        <w:pStyle w:val="Heading4"/>
      </w:pPr>
      <w:r>
        <w:t>Empirical examples, like Middle East, were not actually hegemony</w:t>
      </w:r>
    </w:p>
    <w:p w14:paraId="0CB00685" w14:textId="77777777" w:rsidR="00D06111" w:rsidRPr="00B1585D" w:rsidRDefault="00D06111" w:rsidP="00D06111">
      <w:r>
        <w:rPr>
          <w:rStyle w:val="Style13ptBold"/>
        </w:rPr>
        <w:t xml:space="preserve">Gause ’25 </w:t>
      </w:r>
      <w:r>
        <w:t xml:space="preserve">(F. Gregory Gause III, </w:t>
      </w:r>
      <w:r w:rsidRPr="00B1585D">
        <w:t>joined the Bush School in 2014 as the head of the Department of International Affairs, PhD in political science from Harvard University, served as director of Middle East Studies Program and chair of the Department of Political Science</w:t>
      </w:r>
      <w:r>
        <w:t xml:space="preserve"> at the University of Vermont, Texas A&amp;M University, February 2025, The Ohio State University, Project on Middle East Political Science, “Debating American Primacy in the Middle East” </w:t>
      </w:r>
      <w:hyperlink r:id="rId44" w:anchor="page=42" w:history="1">
        <w:r w:rsidRPr="00164D55">
          <w:rPr>
            <w:rStyle w:val="Hyperlink"/>
          </w:rPr>
          <w:t>https://pomeps.org/wp-content/uploads/2025/02/POMEPS_Studies_54_Final.pdf#page=42</w:t>
        </w:r>
      </w:hyperlink>
      <w:r>
        <w:t>); LF</w:t>
      </w:r>
    </w:p>
    <w:p w14:paraId="57F6DF73" w14:textId="77777777" w:rsidR="00D06111" w:rsidRPr="0077261F" w:rsidRDefault="00D06111" w:rsidP="00D06111">
      <w:pPr>
        <w:rPr>
          <w:sz w:val="16"/>
        </w:rPr>
      </w:pPr>
      <w:r w:rsidRPr="0077261F">
        <w:rPr>
          <w:sz w:val="16"/>
        </w:rPr>
        <w:t xml:space="preserve">In the case of the post-9/11 United States, we find an understandable (if seriously flawed) incentive for a </w:t>
      </w:r>
      <w:proofErr w:type="spellStart"/>
      <w:r w:rsidRPr="0077261F">
        <w:rPr>
          <w:sz w:val="16"/>
        </w:rPr>
        <w:t>unipole</w:t>
      </w:r>
      <w:proofErr w:type="spellEnd"/>
      <w:r w:rsidRPr="0077261F">
        <w:rPr>
          <w:sz w:val="16"/>
        </w:rPr>
        <w:t xml:space="preserve"> to act as a revisionist power in a region populated by minor powers, not potential global challengers. Adding in the 9/11 factor to the already existing incentive of securing oil production and transit, we have an excellent explanation for the American wars against Iraq in 1990-91 and 2003 and against Afghanistan in 2001. The American intervention in Libya in 2011, and its general (if brief) support for regime change elsewhere in the region during the Arab Spring, requires an explanation that combines unipolar hubris with the democracy promotion tradition in American foreign policy. One can argue that the Bush 41 Administration’s conduct of the Gulf War in 1990-91 was an effort to restore a regional status-quo, not revise it. While true, that does not detract from the fact that such a large American military effort against a Soviet treaty ally would have been, if not unthinkable, at least highly unlikely during the Cold War.</w:t>
      </w:r>
    </w:p>
    <w:p w14:paraId="1CACAFCF" w14:textId="24F80569" w:rsidR="00D06111" w:rsidRDefault="00D06111" w:rsidP="00D06111">
      <w:pPr>
        <w:rPr>
          <w:rStyle w:val="StyleUnderline"/>
        </w:rPr>
      </w:pPr>
      <w:r w:rsidRPr="002D6E11">
        <w:rPr>
          <w:rStyle w:val="StyleUnderline"/>
        </w:rPr>
        <w:t>In all of these cases the structural condition of unipolarity provides the opportunity for the United States to use force in the Middle East, a region in which during the Cold War its military interventions were infrequent and limited (1958 Lebanon; 1987-88 naval intervention in the Persian Gulf). Presumably, a true regional hegemon would not have to engage in so many military interventions to get its way, yet American military actions in the Middle East greatly increased during the period of its putative hegemony. Moreover, a real regional hegemon would have been more successful in its interventions to change the status quo, as its legitimating ideas would have found much more support in the countries where the hegemon was seeking to revise the domestic status-quo in recalcitrant regional states.</w:t>
      </w:r>
    </w:p>
    <w:p w14:paraId="7B7F77F3" w14:textId="77777777" w:rsidR="00D06111" w:rsidRPr="00D06111" w:rsidRDefault="00D06111" w:rsidP="00D06111">
      <w:pPr>
        <w:rPr>
          <w:u w:val="single"/>
        </w:rPr>
      </w:pPr>
    </w:p>
    <w:p w14:paraId="66DCF276" w14:textId="1BA9F2A3" w:rsidR="00D06111" w:rsidRDefault="00D06111" w:rsidP="00D06111">
      <w:pPr>
        <w:pStyle w:val="Heading2"/>
      </w:pPr>
      <w:r>
        <w:t>Sustainability</w:t>
      </w:r>
    </w:p>
    <w:p w14:paraId="5F1A00FA" w14:textId="2F3A33AB" w:rsidR="00E3290C" w:rsidRDefault="00E3290C" w:rsidP="00E3290C">
      <w:pPr>
        <w:pStyle w:val="Heading3"/>
      </w:pPr>
      <w:r>
        <w:t>Sustainability---2AC/1AR</w:t>
      </w:r>
    </w:p>
    <w:p w14:paraId="08F2963B" w14:textId="77777777" w:rsidR="00E3290C" w:rsidRDefault="00E3290C" w:rsidP="00E3290C">
      <w:pPr>
        <w:pStyle w:val="Heading4"/>
      </w:pPr>
      <w:r>
        <w:t>U.S. heg is sustainable</w:t>
      </w:r>
    </w:p>
    <w:p w14:paraId="5D7A1CD7" w14:textId="77777777" w:rsidR="00E3290C" w:rsidRPr="00637B6D" w:rsidRDefault="00E3290C" w:rsidP="00E3290C">
      <w:pPr>
        <w:tabs>
          <w:tab w:val="left" w:pos="3863"/>
        </w:tabs>
      </w:pPr>
      <w:r w:rsidRPr="00637B6D">
        <w:rPr>
          <w:rStyle w:val="Style13ptBold"/>
        </w:rPr>
        <w:t>Thibert ’25</w:t>
      </w:r>
      <w:r>
        <w:t xml:space="preserve">. </w:t>
      </w:r>
      <w:r w:rsidRPr="008C3E6D">
        <w:rPr>
          <w:sz w:val="16"/>
          <w:szCs w:val="16"/>
        </w:rPr>
        <w:t>[</w:t>
      </w:r>
      <w:r w:rsidRPr="00637B6D">
        <w:rPr>
          <w:sz w:val="16"/>
          <w:szCs w:val="16"/>
        </w:rPr>
        <w:t>Thibert, Joshua, and Joshua Thibert. “Maintaining American Military Primacy without Breaking the Bank — Global Security Review.” </w:t>
      </w:r>
      <w:r w:rsidRPr="00637B6D">
        <w:rPr>
          <w:i/>
          <w:iCs/>
          <w:sz w:val="16"/>
          <w:szCs w:val="16"/>
        </w:rPr>
        <w:t>Global Security Review</w:t>
      </w:r>
      <w:r w:rsidRPr="00637B6D">
        <w:rPr>
          <w:sz w:val="16"/>
          <w:szCs w:val="16"/>
        </w:rPr>
        <w:t>, 12 May 2025, globalsecurityreview.com/maintaining-american-military-primacy-without-breaking-the-bank/. Accessed 15 July 2025.</w:t>
      </w:r>
      <w:r w:rsidRPr="008C3E6D">
        <w:rPr>
          <w:sz w:val="16"/>
          <w:szCs w:val="16"/>
        </w:rPr>
        <w:t xml:space="preserve"> </w:t>
      </w:r>
      <w:r w:rsidRPr="00637B6D">
        <w:rPr>
          <w:sz w:val="16"/>
          <w:szCs w:val="16"/>
        </w:rPr>
        <w:t>Contributing Senior Analyst National Institute for Deterrence Studies (NIDS).</w:t>
      </w:r>
      <w:r w:rsidRPr="008C3E6D">
        <w:rPr>
          <w:sz w:val="16"/>
          <w:szCs w:val="16"/>
        </w:rPr>
        <w:t>//</w:t>
      </w:r>
      <w:proofErr w:type="spellStart"/>
      <w:r w:rsidRPr="008C3E6D">
        <w:rPr>
          <w:sz w:val="16"/>
          <w:szCs w:val="16"/>
        </w:rPr>
        <w:t>sarwar</w:t>
      </w:r>
      <w:proofErr w:type="spellEnd"/>
      <w:r w:rsidRPr="008C3E6D">
        <w:rPr>
          <w:sz w:val="16"/>
          <w:szCs w:val="16"/>
        </w:rPr>
        <w:t>]</w:t>
      </w:r>
    </w:p>
    <w:p w14:paraId="30B141EB" w14:textId="77777777" w:rsidR="00E3290C" w:rsidRPr="008C3E6D" w:rsidRDefault="00E3290C" w:rsidP="00E3290C">
      <w:pPr>
        <w:tabs>
          <w:tab w:val="left" w:pos="3863"/>
        </w:tabs>
        <w:rPr>
          <w:rStyle w:val="StyleUnderline"/>
        </w:rPr>
      </w:pPr>
      <w:r w:rsidRPr="008C3E6D">
        <w:rPr>
          <w:rStyle w:val="StyleUnderline"/>
        </w:rPr>
        <w:t>Maintaining the United States’ position as the world’s premier military force will push the defense budget beyond the trillion-dollar mark.</w:t>
      </w:r>
      <w:r w:rsidRPr="008C3E6D">
        <w:rPr>
          <w:sz w:val="16"/>
        </w:rPr>
        <w:t xml:space="preserve"> To </w:t>
      </w:r>
      <w:r w:rsidRPr="008C3E6D">
        <w:rPr>
          <w:rStyle w:val="StyleUnderline"/>
        </w:rPr>
        <w:t xml:space="preserve">ensure the long-term sustainability of the world’s most advanced military while maintaining readiness and effectiveness, the US must rethink its approach </w:t>
      </w:r>
      <w:r w:rsidRPr="008C3E6D">
        <w:rPr>
          <w:sz w:val="16"/>
        </w:rPr>
        <w:t xml:space="preserve">to defense funding. Prioritizing the right investments in new capabilities, while leveraging advanced technologies to enhance existing systems, can reduce costs and preserve a decisive edge. </w:t>
      </w:r>
      <w:r w:rsidRPr="008C3E6D">
        <w:rPr>
          <w:rStyle w:val="StyleUnderline"/>
        </w:rPr>
        <w:t>This approach strengthens deterrence and ensures the US can rapidly dominate any conflict, regardless of the operational environment.</w:t>
      </w:r>
    </w:p>
    <w:p w14:paraId="1B3A97BC" w14:textId="77777777" w:rsidR="00E3290C" w:rsidRPr="008C3E6D" w:rsidRDefault="00E3290C" w:rsidP="00E3290C">
      <w:pPr>
        <w:tabs>
          <w:tab w:val="left" w:pos="3863"/>
        </w:tabs>
        <w:rPr>
          <w:sz w:val="16"/>
        </w:rPr>
      </w:pPr>
      <w:r w:rsidRPr="008C3E6D">
        <w:rPr>
          <w:sz w:val="16"/>
        </w:rPr>
        <w:t xml:space="preserve">Shifting to upgrading existing airframes with advanced technology rather than developing entirely new 6th-generation aircraft could offer significant long-term benefits. </w:t>
      </w:r>
      <w:r w:rsidRPr="008C3E6D">
        <w:rPr>
          <w:rStyle w:val="StyleUnderline"/>
        </w:rPr>
        <w:t>This approach results in substantial cost savings by avoiding the massive research and development expenses associated with new platforms while leveraging existing maintenance infrastructure</w:t>
      </w:r>
      <w:r w:rsidRPr="008C3E6D">
        <w:rPr>
          <w:sz w:val="16"/>
        </w:rPr>
        <w:t xml:space="preserve">. Additionally, integrating advanced technologies into proven airframes allows for faster deployment, reducing development cycles from decades to just a few years. </w:t>
      </w:r>
      <w:r w:rsidRPr="008C3E6D">
        <w:rPr>
          <w:rStyle w:val="StyleUnderline"/>
        </w:rPr>
        <w:t>Reliability would also improve</w:t>
      </w:r>
      <w:r w:rsidRPr="008C3E6D">
        <w:rPr>
          <w:sz w:val="16"/>
        </w:rPr>
        <w:t>, as these upgraded aircraft are built on battle-tested designs, avoiding the risks of unproven platforms and costly performance shortfalls.</w:t>
      </w:r>
    </w:p>
    <w:p w14:paraId="31DBC617" w14:textId="77777777" w:rsidR="00E3290C" w:rsidRPr="008C3E6D" w:rsidRDefault="00E3290C" w:rsidP="00E3290C">
      <w:pPr>
        <w:tabs>
          <w:tab w:val="left" w:pos="3863"/>
        </w:tabs>
        <w:rPr>
          <w:sz w:val="16"/>
        </w:rPr>
      </w:pPr>
      <w:r w:rsidRPr="008C3E6D">
        <w:rPr>
          <w:sz w:val="16"/>
        </w:rPr>
        <w:t xml:space="preserve">Another key advantage is the ability to adopt modular and open-architecture upgrades, which enable </w:t>
      </w:r>
      <w:r w:rsidRPr="008C3E6D">
        <w:rPr>
          <w:rStyle w:val="StyleUnderline"/>
        </w:rPr>
        <w:t>rapid integration of artificial intelligence (AI), sensor fusion, hypersonic weapons, and advanced stealth coatings without requiring entirely new aircraft designs</w:t>
      </w:r>
      <w:r w:rsidRPr="008C3E6D">
        <w:rPr>
          <w:sz w:val="16"/>
        </w:rPr>
        <w:t xml:space="preserve">. This incremental </w:t>
      </w:r>
      <w:r w:rsidRPr="008C3E6D">
        <w:rPr>
          <w:rStyle w:val="StyleUnderline"/>
        </w:rPr>
        <w:t>innovation approach ensures continuous modernization without the financial and operational burdens of a generational shift.</w:t>
      </w:r>
      <w:r w:rsidRPr="008C3E6D">
        <w:rPr>
          <w:sz w:val="16"/>
        </w:rPr>
        <w:t xml:space="preserve"> Furthermore, sustaining production of existing airframes stabilizes the industrial base and supply chain, preserving skilled labor and reducing reliance on experimental manufacturing techniques. However, this approach does come with trade-offs.</w:t>
      </w:r>
    </w:p>
    <w:p w14:paraId="574B1C12" w14:textId="77777777" w:rsidR="00E3290C" w:rsidRPr="008C3E6D" w:rsidRDefault="00E3290C" w:rsidP="00E3290C">
      <w:pPr>
        <w:tabs>
          <w:tab w:val="left" w:pos="3863"/>
        </w:tabs>
        <w:rPr>
          <w:sz w:val="16"/>
        </w:rPr>
      </w:pPr>
      <w:r w:rsidRPr="008C3E6D">
        <w:rPr>
          <w:sz w:val="16"/>
        </w:rPr>
        <w:t>While upgraded airframes can incorporate many next-generation technologies, they may struggle to compete with emerging peer threats, such as China’s J-20B and a future J-31, which are designed from the ground up with advanced stealth and next-generation propulsion. Despite these limitations, prioritizing enhancements to proven aircraft, while strategically investing in select next-generation platforms, could provide a cost-effective, lower-risk approach to maintaining American air superiority in the evolving global security landscape.</w:t>
      </w:r>
    </w:p>
    <w:p w14:paraId="7780D5D2" w14:textId="77777777" w:rsidR="00E3290C" w:rsidRPr="008C3E6D" w:rsidRDefault="00E3290C" w:rsidP="00E3290C">
      <w:pPr>
        <w:tabs>
          <w:tab w:val="left" w:pos="3863"/>
        </w:tabs>
        <w:rPr>
          <w:sz w:val="16"/>
        </w:rPr>
      </w:pPr>
      <w:r w:rsidRPr="008C3E6D">
        <w:rPr>
          <w:sz w:val="16"/>
        </w:rPr>
        <w:t>For example, the </w:t>
      </w:r>
      <w:hyperlink r:id="rId45" w:history="1">
        <w:r w:rsidRPr="008C3E6D">
          <w:rPr>
            <w:rStyle w:val="Hyperlink"/>
          </w:rPr>
          <w:t>estimated</w:t>
        </w:r>
      </w:hyperlink>
      <w:r w:rsidRPr="008C3E6D">
        <w:rPr>
          <w:sz w:val="16"/>
        </w:rPr>
        <w:t> cost per F-15EX Eagle II is $87.9 million per unit. However, the total procurement cost, including development, support, and spares, can push the price per aircraft to around $117 million. At first glance, this makes the F-15EX slightly more expensive than the F-35A ($82.5 million) but cheaper in terms of long-term sustainment and operational costs, as it leverages existing F-15 infrastructure.</w:t>
      </w:r>
    </w:p>
    <w:p w14:paraId="2497E016" w14:textId="77777777" w:rsidR="00E3290C" w:rsidRPr="008C3E6D" w:rsidRDefault="00E3290C" w:rsidP="00E3290C">
      <w:pPr>
        <w:tabs>
          <w:tab w:val="left" w:pos="3863"/>
        </w:tabs>
        <w:rPr>
          <w:sz w:val="16"/>
        </w:rPr>
      </w:pPr>
      <w:r w:rsidRPr="008C3E6D">
        <w:rPr>
          <w:rStyle w:val="StyleUnderline"/>
        </w:rPr>
        <w:t>Leveraging emerging technology to enhance existing military capabilities is a cost-effective strategy for extending platform lifecycles,</w:t>
      </w:r>
      <w:r w:rsidRPr="008C3E6D">
        <w:rPr>
          <w:sz w:val="16"/>
        </w:rPr>
        <w:t xml:space="preserve"> </w:t>
      </w:r>
      <w:r w:rsidRPr="008C3E6D">
        <w:rPr>
          <w:rStyle w:val="StyleUnderline"/>
        </w:rPr>
        <w:t>improving combat effectiveness, and increasing survivability.</w:t>
      </w:r>
      <w:r w:rsidRPr="008C3E6D">
        <w:rPr>
          <w:sz w:val="16"/>
        </w:rPr>
        <w:t xml:space="preserve"> AI and autonomy integration, such as AI copilots for fighter jets and swarm unmanned aerial vehicles (UAV), enhance decision-making and reduce risks for human operators. Upgrading legacy aircraft and naval platforms with hypersonic weapons significantly expands strike ranges and lethality, while applying stealth coatings and advanced electronic warfare systems enhances survivability by reducing detectability and countering modern threats. Cybersecurity and network-centric warfare advancements, including real-time data-sharing and AI-driven analysis, improve battlefield coordination across multiple domains, ensuring more effective mission execution.</w:t>
      </w:r>
    </w:p>
    <w:p w14:paraId="717C7D23" w14:textId="77777777" w:rsidR="00E3290C" w:rsidRPr="008C3E6D" w:rsidRDefault="00E3290C" w:rsidP="00E3290C">
      <w:pPr>
        <w:tabs>
          <w:tab w:val="left" w:pos="3863"/>
        </w:tabs>
        <w:rPr>
          <w:sz w:val="16"/>
        </w:rPr>
      </w:pPr>
      <w:r w:rsidRPr="008C3E6D">
        <w:rPr>
          <w:sz w:val="16"/>
        </w:rPr>
        <w:t xml:space="preserve">Meanwhile, </w:t>
      </w:r>
      <w:r w:rsidRPr="008C3E6D">
        <w:rPr>
          <w:rStyle w:val="StyleUnderline"/>
        </w:rPr>
        <w:t>integrating directed-energy weapons, such as high-energy lasers on ships and vehicles, provides cost-effective, high-precision air and missile defense without expending traditional munitions</w:t>
      </w:r>
      <w:r w:rsidRPr="008C3E6D">
        <w:rPr>
          <w:sz w:val="16"/>
        </w:rPr>
        <w:t xml:space="preserve">. Ground combat platforms, including M1A2 Abrams tanks and infantry systems, are also benefiting from active protection systems and AI-powered targeting, significantly improving survivability and lethality. In space and intelligence, reconnaissance satellites with AI-driven threat detection and persistent intelligence, surveillance, and reconnaissance (ISR) drones ensure superior situational awareness. By applying AI, </w:t>
      </w:r>
      <w:proofErr w:type="spellStart"/>
      <w:r w:rsidRPr="008C3E6D">
        <w:rPr>
          <w:sz w:val="16"/>
        </w:rPr>
        <w:t>hypersonics</w:t>
      </w:r>
      <w:proofErr w:type="spellEnd"/>
      <w:r w:rsidRPr="008C3E6D">
        <w:rPr>
          <w:sz w:val="16"/>
        </w:rPr>
        <w:t>, stealth, electronic warfare, and directed energy to proven platforms, the US can modernize its forces without the extreme costs and risks of developing entirely new systems, ensuring long-term military superiority while maintaining fiscal responsibility.</w:t>
      </w:r>
    </w:p>
    <w:p w14:paraId="4FD99D0D" w14:textId="77777777" w:rsidR="00E3290C" w:rsidRPr="008C3E6D" w:rsidRDefault="00E3290C" w:rsidP="00E3290C">
      <w:pPr>
        <w:tabs>
          <w:tab w:val="left" w:pos="3863"/>
        </w:tabs>
        <w:rPr>
          <w:rStyle w:val="StyleUnderline"/>
        </w:rPr>
      </w:pPr>
      <w:r w:rsidRPr="008C3E6D">
        <w:rPr>
          <w:rStyle w:val="StyleUnderline"/>
        </w:rPr>
        <w:t>This strategy allows the United States to maintain its military superiority over China’s rapidly expanding and modernizing forces by prioritizing technological advancements over costly new platform development</w:t>
      </w:r>
      <w:r w:rsidRPr="008C3E6D">
        <w:rPr>
          <w:sz w:val="16"/>
        </w:rPr>
        <w:t xml:space="preserve">. By integrating AI, </w:t>
      </w:r>
      <w:proofErr w:type="spellStart"/>
      <w:r w:rsidRPr="008C3E6D">
        <w:rPr>
          <w:sz w:val="16"/>
        </w:rPr>
        <w:t>hypersonics</w:t>
      </w:r>
      <w:proofErr w:type="spellEnd"/>
      <w:r w:rsidRPr="008C3E6D">
        <w:rPr>
          <w:sz w:val="16"/>
        </w:rPr>
        <w:t xml:space="preserve">, stealth, electronic warfare, and directed energy into existing platforms, the US can rapidly upgrade combat capabilities without the lengthy and expensive process of designing entirely new aircraft, ships, and ground systems. </w:t>
      </w:r>
      <w:r w:rsidRPr="008C3E6D">
        <w:rPr>
          <w:rStyle w:val="StyleUnderline"/>
        </w:rPr>
        <w:t>This ensures that American forces remain combat-ready and adaptable while China continues to build up its military infrastructure.</w:t>
      </w:r>
    </w:p>
    <w:p w14:paraId="6A6AE6CB" w14:textId="77777777" w:rsidR="00E3290C" w:rsidRPr="008C3E6D" w:rsidRDefault="00E3290C" w:rsidP="00E3290C">
      <w:pPr>
        <w:tabs>
          <w:tab w:val="left" w:pos="3863"/>
        </w:tabs>
        <w:rPr>
          <w:sz w:val="16"/>
        </w:rPr>
      </w:pPr>
      <w:r w:rsidRPr="008C3E6D">
        <w:rPr>
          <w:sz w:val="16"/>
        </w:rPr>
        <w:t>One key advantage is speed and efficiency—modernizing proven platforms allows the US to deploy cutting-edge technologies much faster than China, which is still refining its next-generation aircraft, naval forces, and missile systems. Upgrading legacy airframes like the F-15EX and B-52J with hypersonic weapons, enhancing stealth with radar-absorbent materials, and improving real-time battlefield awareness with AI-driven sensor fusion ensure that American forces can strike faster, detect threats sooner, and operate with superior coordination.</w:t>
      </w:r>
    </w:p>
    <w:p w14:paraId="2224E93E" w14:textId="77777777" w:rsidR="00E3290C" w:rsidRPr="008C3E6D" w:rsidRDefault="00E3290C" w:rsidP="00E3290C">
      <w:pPr>
        <w:tabs>
          <w:tab w:val="left" w:pos="3863"/>
        </w:tabs>
        <w:rPr>
          <w:sz w:val="16"/>
        </w:rPr>
      </w:pPr>
      <w:r w:rsidRPr="008C3E6D">
        <w:rPr>
          <w:sz w:val="16"/>
        </w:rPr>
        <w:t xml:space="preserve">Additionally, network-centric warfare improvements, such as </w:t>
      </w:r>
      <w:r w:rsidRPr="008C3E6D">
        <w:rPr>
          <w:rStyle w:val="StyleUnderline"/>
        </w:rPr>
        <w:t>joint all-domain command and control</w:t>
      </w:r>
      <w:r w:rsidRPr="008C3E6D">
        <w:rPr>
          <w:sz w:val="16"/>
        </w:rPr>
        <w:t xml:space="preserve"> (</w:t>
      </w:r>
      <w:hyperlink r:id="rId46" w:history="1">
        <w:r w:rsidRPr="008C3E6D">
          <w:rPr>
            <w:rStyle w:val="Hyperlink"/>
          </w:rPr>
          <w:t>JADC2</w:t>
        </w:r>
      </w:hyperlink>
      <w:r w:rsidRPr="008C3E6D">
        <w:rPr>
          <w:sz w:val="16"/>
        </w:rPr>
        <w:t xml:space="preserve">) and real-time data-sharing, </w:t>
      </w:r>
      <w:r w:rsidRPr="008C3E6D">
        <w:rPr>
          <w:rStyle w:val="StyleUnderline"/>
        </w:rPr>
        <w:t>enhance multi-domain operations, allowing the US to maintain an intelligence and decision-making advantage over China’s military.</w:t>
      </w:r>
    </w:p>
    <w:p w14:paraId="7D14ADC9" w14:textId="77777777" w:rsidR="00E3290C" w:rsidRPr="008C3E6D" w:rsidRDefault="00E3290C" w:rsidP="00E3290C">
      <w:pPr>
        <w:tabs>
          <w:tab w:val="left" w:pos="3863"/>
        </w:tabs>
        <w:rPr>
          <w:sz w:val="16"/>
        </w:rPr>
      </w:pPr>
      <w:r w:rsidRPr="008C3E6D">
        <w:rPr>
          <w:sz w:val="16"/>
        </w:rPr>
        <w:t>Survivability is another critical factor. By integrating active protection systems into tanks, directed-energy weapons into naval ships, and AI-driven electronic warfare suites into aircraft, US forces can better counter China’s advanced missile threats, cyber warfare tactics, and mass drone swarms. Additionally, maintaining a robust industrial base through upgrades to existing platforms ensures that production remains scalable and sustainable, unlike China’s military, which relies heavily on state-controlled production with limited battlefield testing of new systems.</w:t>
      </w:r>
    </w:p>
    <w:p w14:paraId="1D5BF60D" w14:textId="77777777" w:rsidR="00E3290C" w:rsidRDefault="00E3290C" w:rsidP="00E3290C">
      <w:pPr>
        <w:tabs>
          <w:tab w:val="left" w:pos="3863"/>
        </w:tabs>
        <w:rPr>
          <w:rStyle w:val="Emphasis"/>
        </w:rPr>
      </w:pPr>
      <w:r w:rsidRPr="008C3E6D">
        <w:rPr>
          <w:sz w:val="16"/>
        </w:rPr>
        <w:t>By leveraging emerging technologies in a modular, cost-effective manner, the US can remain ahead of </w:t>
      </w:r>
      <w:hyperlink r:id="rId47" w:history="1">
        <w:r w:rsidRPr="008C3E6D">
          <w:rPr>
            <w:rStyle w:val="Hyperlink"/>
          </w:rPr>
          <w:t>China’s growing military</w:t>
        </w:r>
      </w:hyperlink>
      <w:r w:rsidRPr="008C3E6D">
        <w:rPr>
          <w:sz w:val="16"/>
        </w:rPr>
        <w:t xml:space="preserve"> without the financial and operational burdens of continuously developing entirely new systems. </w:t>
      </w:r>
      <w:r w:rsidRPr="008C3E6D">
        <w:rPr>
          <w:rStyle w:val="Emphasis"/>
        </w:rPr>
        <w:t>This strategy ensures that American forces remain agile, lethal, and technologically superior, capable of deterring war and, if necessary, achieving decisive victories in any operational environment.</w:t>
      </w:r>
    </w:p>
    <w:p w14:paraId="7FCD6DFF" w14:textId="77777777" w:rsidR="00484A74" w:rsidRDefault="00484A74" w:rsidP="00484A74">
      <w:pPr>
        <w:pStyle w:val="Heading4"/>
      </w:pPr>
      <w:r w:rsidRPr="00A849A8">
        <w:rPr>
          <w:u w:val="single"/>
        </w:rPr>
        <w:t>Unipolarity</w:t>
      </w:r>
      <w:r>
        <w:t xml:space="preserve"> is </w:t>
      </w:r>
      <w:r w:rsidRPr="00A849A8">
        <w:rPr>
          <w:u w:val="single"/>
        </w:rPr>
        <w:t>resilient</w:t>
      </w:r>
      <w:r>
        <w:t>.</w:t>
      </w:r>
    </w:p>
    <w:p w14:paraId="0701D7A3" w14:textId="77777777" w:rsidR="00484A74" w:rsidRDefault="00484A74" w:rsidP="00484A74">
      <w:r w:rsidRPr="00A849A8">
        <w:t xml:space="preserve">Emma </w:t>
      </w:r>
      <w:r w:rsidRPr="00A849A8">
        <w:rPr>
          <w:b/>
          <w:bCs/>
          <w:sz w:val="26"/>
          <w:szCs w:val="26"/>
        </w:rPr>
        <w:t>Ashford et al. ’23</w:t>
      </w:r>
      <w:r w:rsidRPr="00A849A8">
        <w:t>, Senior Fellow with the Reimagining U.S. Grand Strategy Program at the Stimson Center; “Assumption Testing: Multipolarity Is More Dangerous Than Bipolarity for the United States,” Stimson Center, 10-2-2023, https://www.stimson.org/2023/assumption-testing-multipolarity-is-more-dangerous-than-bipolarity-for-the-united-states/, ---</w:t>
      </w:r>
      <w:proofErr w:type="spellStart"/>
      <w:r w:rsidRPr="00A849A8">
        <w:t>nws</w:t>
      </w:r>
      <w:proofErr w:type="spellEnd"/>
    </w:p>
    <w:p w14:paraId="6CBA2F66" w14:textId="77777777" w:rsidR="00484A74" w:rsidRDefault="00484A74" w:rsidP="00484A74">
      <w:r>
        <w:t xml:space="preserve">Given these disputes about how to measure polarity, it is </w:t>
      </w:r>
      <w:r w:rsidRPr="00A849A8">
        <w:rPr>
          <w:u w:val="single"/>
        </w:rPr>
        <w:t xml:space="preserve">perhaps </w:t>
      </w:r>
      <w:r w:rsidRPr="00A849A8">
        <w:rPr>
          <w:rStyle w:val="Emphasis"/>
        </w:rPr>
        <w:t>unsurprising</w:t>
      </w:r>
      <w:r w:rsidRPr="00A849A8">
        <w:rPr>
          <w:u w:val="single"/>
        </w:rPr>
        <w:t xml:space="preserve"> that there is no </w:t>
      </w:r>
      <w:r w:rsidRPr="00A849A8">
        <w:rPr>
          <w:rStyle w:val="Emphasis"/>
        </w:rPr>
        <w:t>consensus</w:t>
      </w:r>
      <w:r w:rsidRPr="00A849A8">
        <w:rPr>
          <w:u w:val="single"/>
        </w:rPr>
        <w:t xml:space="preserve"> on the question of whether the world is </w:t>
      </w:r>
      <w:r w:rsidRPr="00A849A8">
        <w:rPr>
          <w:rStyle w:val="Emphasis"/>
        </w:rPr>
        <w:t>headed</w:t>
      </w:r>
      <w:r w:rsidRPr="00A849A8">
        <w:rPr>
          <w:u w:val="single"/>
        </w:rPr>
        <w:t xml:space="preserve"> toward a period of bipolarity or </w:t>
      </w:r>
      <w:r w:rsidRPr="00A849A8">
        <w:rPr>
          <w:rStyle w:val="Emphasis"/>
        </w:rPr>
        <w:t>multipolarity</w:t>
      </w:r>
      <w:r w:rsidRPr="00A849A8">
        <w:rPr>
          <w:u w:val="single"/>
        </w:rPr>
        <w:t xml:space="preserve"> — or whether it will remain a </w:t>
      </w:r>
      <w:r w:rsidRPr="00A849A8">
        <w:rPr>
          <w:rStyle w:val="Emphasis"/>
        </w:rPr>
        <w:t>unipolar</w:t>
      </w:r>
      <w:r w:rsidRPr="00A849A8">
        <w:rPr>
          <w:u w:val="single"/>
        </w:rPr>
        <w:t xml:space="preserve"> system </w:t>
      </w:r>
      <w:r w:rsidRPr="00A849A8">
        <w:rPr>
          <w:rStyle w:val="Emphasis"/>
        </w:rPr>
        <w:t>dominated</w:t>
      </w:r>
      <w:r w:rsidRPr="00A849A8">
        <w:rPr>
          <w:u w:val="single"/>
        </w:rPr>
        <w:t xml:space="preserve"> by the United States</w:t>
      </w:r>
      <w:r>
        <w:t xml:space="preserve">. Disparities between economic and military indicators </w:t>
      </w:r>
      <w:r w:rsidRPr="00A849A8">
        <w:rPr>
          <w:rStyle w:val="Emphasis"/>
        </w:rPr>
        <w:t>complicate</w:t>
      </w:r>
      <w:r w:rsidRPr="00A849A8">
        <w:rPr>
          <w:u w:val="single"/>
        </w:rPr>
        <w:t xml:space="preserve"> the picture, and policymakers tend to rely on their </w:t>
      </w:r>
      <w:r w:rsidRPr="00A849A8">
        <w:rPr>
          <w:rStyle w:val="Emphasis"/>
        </w:rPr>
        <w:t>favorite</w:t>
      </w:r>
      <w:r w:rsidRPr="00A849A8">
        <w:rPr>
          <w:u w:val="single"/>
        </w:rPr>
        <w:t xml:space="preserve"> metrics for political purposes</w:t>
      </w:r>
      <w:r>
        <w:t xml:space="preserve">. Arguments about polarity today cluster around three hypotheses: </w:t>
      </w:r>
    </w:p>
    <w:p w14:paraId="3DB95C2F" w14:textId="77777777" w:rsidR="00484A74" w:rsidRDefault="00484A74" w:rsidP="00484A74">
      <w:r w:rsidRPr="00A849A8">
        <w:rPr>
          <w:u w:val="single"/>
        </w:rPr>
        <w:t xml:space="preserve">The world is </w:t>
      </w:r>
      <w:r w:rsidRPr="00A849A8">
        <w:rPr>
          <w:rStyle w:val="Emphasis"/>
        </w:rPr>
        <w:t>headed</w:t>
      </w:r>
      <w:r w:rsidRPr="00A849A8">
        <w:rPr>
          <w:u w:val="single"/>
        </w:rPr>
        <w:t xml:space="preserve"> for a new bipolar </w:t>
      </w:r>
      <w:r w:rsidRPr="00A849A8">
        <w:rPr>
          <w:rStyle w:val="Emphasis"/>
        </w:rPr>
        <w:t>Cold</w:t>
      </w:r>
      <w:r w:rsidRPr="00A849A8">
        <w:rPr>
          <w:u w:val="single"/>
        </w:rPr>
        <w:t xml:space="preserve"> War</w:t>
      </w:r>
      <w:r>
        <w:t xml:space="preserve">. As academic Oystein </w:t>
      </w:r>
      <w:proofErr w:type="spellStart"/>
      <w:r>
        <w:t>Tunsjo</w:t>
      </w:r>
      <w:proofErr w:type="spellEnd"/>
      <w:r>
        <w:t xml:space="preserve"> argues, “No other states are within reach of the United States and China . . . within the foreseeable future, and no third state will be capable of developing a combined capability comparable to either.”16 </w:t>
      </w:r>
      <w:r w:rsidRPr="00A849A8">
        <w:rPr>
          <w:u w:val="single"/>
        </w:rPr>
        <w:t xml:space="preserve">A </w:t>
      </w:r>
      <w:r w:rsidRPr="00A849A8">
        <w:rPr>
          <w:rStyle w:val="Emphasis"/>
        </w:rPr>
        <w:t>growing</w:t>
      </w:r>
      <w:r w:rsidRPr="00A849A8">
        <w:rPr>
          <w:u w:val="single"/>
        </w:rPr>
        <w:t xml:space="preserve"> focus on the </w:t>
      </w:r>
      <w:r w:rsidRPr="00A849A8">
        <w:rPr>
          <w:rStyle w:val="Emphasis"/>
        </w:rPr>
        <w:t>military</w:t>
      </w:r>
      <w:r w:rsidRPr="00A849A8">
        <w:rPr>
          <w:u w:val="single"/>
        </w:rPr>
        <w:t xml:space="preserve"> is typical of such </w:t>
      </w:r>
      <w:r w:rsidRPr="00A849A8">
        <w:rPr>
          <w:rStyle w:val="Emphasis"/>
        </w:rPr>
        <w:t>arguments</w:t>
      </w:r>
      <w:r w:rsidRPr="00A849A8">
        <w:rPr>
          <w:u w:val="single"/>
        </w:rPr>
        <w:t xml:space="preserve">. China has clearly matched </w:t>
      </w:r>
      <w:r w:rsidRPr="00A849A8">
        <w:rPr>
          <w:rStyle w:val="Emphasis"/>
        </w:rPr>
        <w:t>American</w:t>
      </w:r>
      <w:r w:rsidRPr="00A849A8">
        <w:rPr>
          <w:u w:val="single"/>
        </w:rPr>
        <w:t xml:space="preserve"> economic power and is an integral part of critical global supply chains; </w:t>
      </w:r>
      <w:r w:rsidRPr="00A849A8">
        <w:rPr>
          <w:rStyle w:val="Emphasis"/>
        </w:rPr>
        <w:t>proponents</w:t>
      </w:r>
      <w:r w:rsidRPr="00A849A8">
        <w:rPr>
          <w:u w:val="single"/>
        </w:rPr>
        <w:t xml:space="preserve"> argue that China’s military has now </w:t>
      </w:r>
      <w:r w:rsidRPr="00A849A8">
        <w:rPr>
          <w:rStyle w:val="Emphasis"/>
        </w:rPr>
        <w:t>grown</w:t>
      </w:r>
      <w:r w:rsidRPr="00A849A8">
        <w:rPr>
          <w:u w:val="single"/>
        </w:rPr>
        <w:t xml:space="preserve"> to match, to the point that it could </w:t>
      </w:r>
      <w:r w:rsidRPr="00A849A8">
        <w:rPr>
          <w:rStyle w:val="Emphasis"/>
        </w:rPr>
        <w:t>compete</w:t>
      </w:r>
      <w:r w:rsidRPr="00A849A8">
        <w:rPr>
          <w:u w:val="single"/>
        </w:rPr>
        <w:t xml:space="preserve"> with the United States in a direct </w:t>
      </w:r>
      <w:r w:rsidRPr="00A849A8">
        <w:rPr>
          <w:rStyle w:val="Emphasis"/>
        </w:rPr>
        <w:t>conflict</w:t>
      </w:r>
      <w:r>
        <w:t xml:space="preserve">. There is still disagreement about whether that bipolarity is global or regional. The case is far stronger for bipolarity in the Indo-Pacific, although most would accept that China is in the process of transitioning from its position as a regional power to becoming a global one. Proponents of this viewpoint often focus heavily on the Cold War and look for ways in which a US-China competition might compare or contrast with the long-running US-Soviet rivalry. </w:t>
      </w:r>
    </w:p>
    <w:p w14:paraId="0B1241C8" w14:textId="77777777" w:rsidR="00484A74" w:rsidRDefault="00484A74" w:rsidP="00484A74">
      <w:r w:rsidRPr="00A849A8">
        <w:rPr>
          <w:u w:val="single"/>
        </w:rPr>
        <w:t xml:space="preserve">The world is </w:t>
      </w:r>
      <w:r w:rsidRPr="00A849A8">
        <w:rPr>
          <w:rStyle w:val="Emphasis"/>
        </w:rPr>
        <w:t>slowly</w:t>
      </w:r>
      <w:r w:rsidRPr="00A849A8">
        <w:rPr>
          <w:u w:val="single"/>
        </w:rPr>
        <w:t xml:space="preserve"> evolving into </w:t>
      </w:r>
      <w:r w:rsidRPr="00A849A8">
        <w:rPr>
          <w:rStyle w:val="Emphasis"/>
        </w:rPr>
        <w:t>multipolarity</w:t>
      </w:r>
      <w:r w:rsidRPr="00A849A8">
        <w:rPr>
          <w:u w:val="single"/>
        </w:rPr>
        <w:t xml:space="preserve">. As political scientist Barry Posen puts it, “It </w:t>
      </w:r>
      <w:r w:rsidRPr="00A849A8">
        <w:rPr>
          <w:rStyle w:val="Emphasis"/>
        </w:rPr>
        <w:t>seems</w:t>
      </w:r>
      <w:r w:rsidRPr="00A849A8">
        <w:rPr>
          <w:u w:val="single"/>
        </w:rPr>
        <w:t xml:space="preserve"> </w:t>
      </w:r>
      <w:r w:rsidRPr="00A849A8">
        <w:rPr>
          <w:rStyle w:val="Emphasis"/>
        </w:rPr>
        <w:t>plausible</w:t>
      </w:r>
      <w:r w:rsidRPr="00A849A8">
        <w:rPr>
          <w:u w:val="single"/>
        </w:rPr>
        <w:t xml:space="preserve"> . . . that a prolonged period of multipolarity will occur before </w:t>
      </w:r>
      <w:r w:rsidRPr="00A849A8">
        <w:rPr>
          <w:rStyle w:val="Emphasis"/>
        </w:rPr>
        <w:t>bipolarity</w:t>
      </w:r>
      <w:r w:rsidRPr="00A849A8">
        <w:rPr>
          <w:u w:val="single"/>
        </w:rPr>
        <w:t xml:space="preserve"> reemerges</w:t>
      </w:r>
      <w:r>
        <w:t xml:space="preserve">, if indeed it ever does.”17 Instead of emphasizing military factors, </w:t>
      </w:r>
      <w:r w:rsidRPr="00A849A8">
        <w:rPr>
          <w:rStyle w:val="Emphasis"/>
        </w:rPr>
        <w:t>those</w:t>
      </w:r>
      <w:r w:rsidRPr="00A849A8">
        <w:rPr>
          <w:u w:val="single"/>
        </w:rPr>
        <w:t xml:space="preserve"> who believe that the </w:t>
      </w:r>
      <w:r w:rsidRPr="00A849A8">
        <w:rPr>
          <w:rStyle w:val="Emphasis"/>
        </w:rPr>
        <w:t>world</w:t>
      </w:r>
      <w:r w:rsidRPr="00A849A8">
        <w:rPr>
          <w:u w:val="single"/>
        </w:rPr>
        <w:t xml:space="preserve"> is headed for multipolarity tend to focus on </w:t>
      </w:r>
      <w:r w:rsidRPr="00A849A8">
        <w:rPr>
          <w:rStyle w:val="Emphasis"/>
        </w:rPr>
        <w:t>economic</w:t>
      </w:r>
      <w:r w:rsidRPr="00A849A8">
        <w:rPr>
          <w:u w:val="single"/>
        </w:rPr>
        <w:t xml:space="preserve">, social, and political </w:t>
      </w:r>
      <w:r w:rsidRPr="00A849A8">
        <w:rPr>
          <w:rStyle w:val="Emphasis"/>
        </w:rPr>
        <w:t>considerations</w:t>
      </w:r>
      <w:r w:rsidRPr="00A849A8">
        <w:rPr>
          <w:u w:val="single"/>
        </w:rPr>
        <w:t xml:space="preserve">. China and the United States are the </w:t>
      </w:r>
      <w:r w:rsidRPr="00A849A8">
        <w:rPr>
          <w:rStyle w:val="Emphasis"/>
        </w:rPr>
        <w:t>largest</w:t>
      </w:r>
      <w:r w:rsidRPr="00A849A8">
        <w:rPr>
          <w:u w:val="single"/>
        </w:rPr>
        <w:t xml:space="preserve"> economies in the world, but </w:t>
      </w:r>
      <w:r w:rsidRPr="00A849A8">
        <w:rPr>
          <w:rStyle w:val="Emphasis"/>
        </w:rPr>
        <w:t>economic</w:t>
      </w:r>
      <w:r w:rsidRPr="00A849A8">
        <w:rPr>
          <w:u w:val="single"/>
        </w:rPr>
        <w:t xml:space="preserve"> power has become </w:t>
      </w:r>
      <w:r w:rsidRPr="00A849A8">
        <w:rPr>
          <w:rStyle w:val="Emphasis"/>
        </w:rPr>
        <w:t>diffuse</w:t>
      </w:r>
      <w:r w:rsidRPr="00A849A8">
        <w:rPr>
          <w:u w:val="single"/>
        </w:rPr>
        <w:t xml:space="preserve"> in the last seven decades</w:t>
      </w:r>
      <w:r>
        <w:t xml:space="preserve">. Owing to its importance to global trade networks, the EU has significant regulatory power over trade and technical standards worldwide. </w:t>
      </w:r>
      <w:r w:rsidRPr="00A849A8">
        <w:rPr>
          <w:u w:val="single"/>
        </w:rPr>
        <w:t xml:space="preserve">The East Asian </w:t>
      </w:r>
      <w:r w:rsidRPr="00A849A8">
        <w:rPr>
          <w:rStyle w:val="Emphasis"/>
        </w:rPr>
        <w:t>democracies</w:t>
      </w:r>
      <w:r w:rsidRPr="00A849A8">
        <w:rPr>
          <w:u w:val="single"/>
        </w:rPr>
        <w:t xml:space="preserve">, and, increasingly the developing world, are also </w:t>
      </w:r>
      <w:r w:rsidRPr="00A849A8">
        <w:rPr>
          <w:rStyle w:val="Emphasis"/>
        </w:rPr>
        <w:t>major</w:t>
      </w:r>
      <w:r w:rsidRPr="00A849A8">
        <w:rPr>
          <w:u w:val="single"/>
        </w:rPr>
        <w:t xml:space="preserve"> players in a globalized </w:t>
      </w:r>
      <w:r w:rsidRPr="00A849A8">
        <w:rPr>
          <w:rStyle w:val="Emphasis"/>
        </w:rPr>
        <w:t>economy</w:t>
      </w:r>
      <w:r w:rsidRPr="00A849A8">
        <w:rPr>
          <w:u w:val="single"/>
        </w:rPr>
        <w:t xml:space="preserve">. Military strength remains important, but the United States, China, and </w:t>
      </w:r>
      <w:r w:rsidRPr="00A849A8">
        <w:rPr>
          <w:rStyle w:val="Emphasis"/>
        </w:rPr>
        <w:t>Russia</w:t>
      </w:r>
      <w:r w:rsidRPr="00A849A8">
        <w:rPr>
          <w:u w:val="single"/>
        </w:rPr>
        <w:t xml:space="preserve"> have repeatedly proven how difficult it can be to employ military coercion to achieve </w:t>
      </w:r>
      <w:r w:rsidRPr="00A849A8">
        <w:rPr>
          <w:rStyle w:val="Emphasis"/>
        </w:rPr>
        <w:t>policy</w:t>
      </w:r>
      <w:r w:rsidRPr="00A849A8">
        <w:rPr>
          <w:u w:val="single"/>
        </w:rPr>
        <w:t xml:space="preserve"> successes</w:t>
      </w:r>
      <w:r>
        <w:t xml:space="preserve">.18 The failure of the United States to leverage its grandiose military to defeat far smaller opponents in Afghanistan and Iraq — along with the emergence of various transnational threats — </w:t>
      </w:r>
      <w:r w:rsidRPr="00A849A8">
        <w:rPr>
          <w:u w:val="single"/>
        </w:rPr>
        <w:t xml:space="preserve">suggests an </w:t>
      </w:r>
      <w:r w:rsidRPr="00A849A8">
        <w:rPr>
          <w:rStyle w:val="Emphasis"/>
        </w:rPr>
        <w:t>emergent</w:t>
      </w:r>
      <w:r w:rsidRPr="00A849A8">
        <w:rPr>
          <w:u w:val="single"/>
        </w:rPr>
        <w:t xml:space="preserve"> multipolar </w:t>
      </w:r>
      <w:r w:rsidRPr="00A849A8">
        <w:rPr>
          <w:rStyle w:val="Emphasis"/>
        </w:rPr>
        <w:t>system</w:t>
      </w:r>
      <w:r w:rsidRPr="00A849A8">
        <w:rPr>
          <w:u w:val="single"/>
        </w:rPr>
        <w:t xml:space="preserve"> that will see a </w:t>
      </w:r>
      <w:r w:rsidRPr="00A849A8">
        <w:rPr>
          <w:rStyle w:val="Emphasis"/>
        </w:rPr>
        <w:t>mixture</w:t>
      </w:r>
      <w:r w:rsidRPr="00A849A8">
        <w:rPr>
          <w:u w:val="single"/>
        </w:rPr>
        <w:t xml:space="preserve"> of </w:t>
      </w:r>
      <w:r w:rsidRPr="00A849A8">
        <w:rPr>
          <w:rStyle w:val="Emphasis"/>
        </w:rPr>
        <w:t>competition</w:t>
      </w:r>
      <w:r w:rsidRPr="00A849A8">
        <w:rPr>
          <w:u w:val="single"/>
        </w:rPr>
        <w:t xml:space="preserve"> between larger </w:t>
      </w:r>
      <w:r w:rsidRPr="00A849A8">
        <w:rPr>
          <w:rStyle w:val="Emphasis"/>
        </w:rPr>
        <w:t>states</w:t>
      </w:r>
      <w:r w:rsidRPr="00A849A8">
        <w:rPr>
          <w:u w:val="single"/>
        </w:rPr>
        <w:t xml:space="preserve"> for the support of small and middle </w:t>
      </w:r>
      <w:r w:rsidRPr="00A849A8">
        <w:rPr>
          <w:rStyle w:val="Emphasis"/>
        </w:rPr>
        <w:t>powers</w:t>
      </w:r>
      <w:r w:rsidRPr="00A849A8">
        <w:rPr>
          <w:u w:val="single"/>
        </w:rPr>
        <w:t xml:space="preserve">, along with cooperation between ad hoc coalitions to </w:t>
      </w:r>
      <w:r w:rsidRPr="00A849A8">
        <w:rPr>
          <w:rStyle w:val="Emphasis"/>
        </w:rPr>
        <w:t>address</w:t>
      </w:r>
      <w:r w:rsidRPr="00A849A8">
        <w:rPr>
          <w:u w:val="single"/>
        </w:rPr>
        <w:t xml:space="preserve"> global security challenges</w:t>
      </w:r>
      <w:r>
        <w:t xml:space="preserve">. </w:t>
      </w:r>
    </w:p>
    <w:p w14:paraId="56724CCD" w14:textId="77777777" w:rsidR="00484A74" w:rsidRDefault="00484A74" w:rsidP="00484A74">
      <w:r w:rsidRPr="00A849A8">
        <w:rPr>
          <w:rStyle w:val="Emphasis"/>
        </w:rPr>
        <w:t>Unipolarity</w:t>
      </w:r>
      <w:r w:rsidRPr="00A849A8">
        <w:rPr>
          <w:u w:val="single"/>
        </w:rPr>
        <w:t xml:space="preserve"> will </w:t>
      </w:r>
      <w:r w:rsidRPr="00A849A8">
        <w:rPr>
          <w:rStyle w:val="Emphasis"/>
        </w:rPr>
        <w:t>remain</w:t>
      </w:r>
      <w:r w:rsidRPr="00A849A8">
        <w:rPr>
          <w:u w:val="single"/>
        </w:rPr>
        <w:t xml:space="preserve"> resilient. There is no real </w:t>
      </w:r>
      <w:r w:rsidRPr="00A849A8">
        <w:rPr>
          <w:rStyle w:val="Emphasis"/>
        </w:rPr>
        <w:t>argument</w:t>
      </w:r>
      <w:r w:rsidRPr="00A849A8">
        <w:rPr>
          <w:u w:val="single"/>
        </w:rPr>
        <w:t xml:space="preserve"> about the fact that </w:t>
      </w:r>
      <w:r w:rsidRPr="00A849A8">
        <w:rPr>
          <w:rStyle w:val="Emphasis"/>
        </w:rPr>
        <w:t>American</w:t>
      </w:r>
      <w:r w:rsidRPr="00A849A8">
        <w:rPr>
          <w:u w:val="single"/>
        </w:rPr>
        <w:t xml:space="preserve"> power has diminished relative to that of </w:t>
      </w:r>
      <w:r w:rsidRPr="00A849A8">
        <w:rPr>
          <w:rStyle w:val="Emphasis"/>
        </w:rPr>
        <w:t>other</w:t>
      </w:r>
      <w:r w:rsidRPr="00A849A8">
        <w:rPr>
          <w:u w:val="single"/>
        </w:rPr>
        <w:t xml:space="preserve"> countries in recent decades. The </w:t>
      </w:r>
      <w:r w:rsidRPr="00A849A8">
        <w:rPr>
          <w:rStyle w:val="Emphasis"/>
        </w:rPr>
        <w:t>extraordinary</w:t>
      </w:r>
      <w:r w:rsidRPr="00A849A8">
        <w:rPr>
          <w:u w:val="single"/>
        </w:rPr>
        <w:t xml:space="preserve"> power dividend that the </w:t>
      </w:r>
      <w:r w:rsidRPr="00A849A8">
        <w:rPr>
          <w:rStyle w:val="Emphasis"/>
        </w:rPr>
        <w:t>United</w:t>
      </w:r>
      <w:r w:rsidRPr="00A849A8">
        <w:rPr>
          <w:u w:val="single"/>
        </w:rPr>
        <w:t xml:space="preserve"> States enjoyed after the </w:t>
      </w:r>
      <w:r w:rsidRPr="00A849A8">
        <w:rPr>
          <w:rStyle w:val="Emphasis"/>
        </w:rPr>
        <w:t>collapse</w:t>
      </w:r>
      <w:r w:rsidRPr="00A849A8">
        <w:rPr>
          <w:u w:val="single"/>
        </w:rPr>
        <w:t xml:space="preserve"> of the Soviet Union in 1991 was never going to </w:t>
      </w:r>
      <w:r w:rsidRPr="00A849A8">
        <w:rPr>
          <w:rStyle w:val="Emphasis"/>
        </w:rPr>
        <w:t>persist</w:t>
      </w:r>
      <w:r w:rsidRPr="00A849A8">
        <w:rPr>
          <w:u w:val="single"/>
        </w:rPr>
        <w:t xml:space="preserve">, and many countries have </w:t>
      </w:r>
      <w:r w:rsidRPr="00A849A8">
        <w:rPr>
          <w:rStyle w:val="Emphasis"/>
        </w:rPr>
        <w:t>begun</w:t>
      </w:r>
      <w:r w:rsidRPr="00A849A8">
        <w:rPr>
          <w:u w:val="single"/>
        </w:rPr>
        <w:t xml:space="preserve"> to close the gap, whether </w:t>
      </w:r>
      <w:r w:rsidRPr="00A849A8">
        <w:rPr>
          <w:rStyle w:val="Emphasis"/>
        </w:rPr>
        <w:t>economically</w:t>
      </w:r>
      <w:r w:rsidRPr="00A849A8">
        <w:rPr>
          <w:u w:val="single"/>
        </w:rPr>
        <w:t xml:space="preserve"> or militarily</w:t>
      </w:r>
      <w:r>
        <w:t>. One group of analysts argues that despite that relative decline, the world is still fundamentally unipolar. Indeed, Wohlforth and Brooks describe this as the “</w:t>
      </w:r>
      <w:r w:rsidRPr="00A849A8">
        <w:rPr>
          <w:u w:val="single"/>
        </w:rPr>
        <w:t xml:space="preserve">age of </w:t>
      </w:r>
      <w:r w:rsidRPr="00A849A8">
        <w:rPr>
          <w:rStyle w:val="Emphasis"/>
        </w:rPr>
        <w:t>partial</w:t>
      </w:r>
      <w:r w:rsidRPr="00A849A8">
        <w:rPr>
          <w:u w:val="single"/>
        </w:rPr>
        <w:t xml:space="preserve"> unipolarity,” arguing that the </w:t>
      </w:r>
      <w:r w:rsidRPr="00A849A8">
        <w:rPr>
          <w:rStyle w:val="Emphasis"/>
        </w:rPr>
        <w:t>international</w:t>
      </w:r>
      <w:r w:rsidRPr="00A849A8">
        <w:rPr>
          <w:u w:val="single"/>
        </w:rPr>
        <w:t xml:space="preserve"> system “</w:t>
      </w:r>
      <w:r w:rsidRPr="00A849A8">
        <w:rPr>
          <w:rStyle w:val="Emphasis"/>
        </w:rPr>
        <w:t>retains</w:t>
      </w:r>
      <w:r w:rsidRPr="00A849A8">
        <w:rPr>
          <w:u w:val="single"/>
        </w:rPr>
        <w:t xml:space="preserve"> many of the characteristics it exhibited in the age of total </w:t>
      </w:r>
      <w:r w:rsidRPr="00A849A8">
        <w:rPr>
          <w:rStyle w:val="Emphasis"/>
        </w:rPr>
        <w:t>unipolarity</w:t>
      </w:r>
      <w:r w:rsidRPr="00A849A8">
        <w:rPr>
          <w:u w:val="single"/>
        </w:rPr>
        <w:t xml:space="preserve">, just in modified form.”19 To make this argument, they </w:t>
      </w:r>
      <w:r w:rsidRPr="00A849A8">
        <w:rPr>
          <w:rStyle w:val="Emphasis"/>
        </w:rPr>
        <w:t>focus</w:t>
      </w:r>
      <w:r w:rsidRPr="00A849A8">
        <w:rPr>
          <w:u w:val="single"/>
        </w:rPr>
        <w:t xml:space="preserve"> on America’s global </w:t>
      </w:r>
      <w:r w:rsidRPr="00A849A8">
        <w:rPr>
          <w:rStyle w:val="Emphasis"/>
        </w:rPr>
        <w:t>military</w:t>
      </w:r>
      <w:r w:rsidRPr="00A849A8">
        <w:rPr>
          <w:u w:val="single"/>
        </w:rPr>
        <w:t xml:space="preserve"> reach, which is as yet unmatched by any </w:t>
      </w:r>
      <w:r w:rsidRPr="00A849A8">
        <w:rPr>
          <w:rStyle w:val="Emphasis"/>
        </w:rPr>
        <w:t>other</w:t>
      </w:r>
      <w:r w:rsidRPr="00A849A8">
        <w:rPr>
          <w:u w:val="single"/>
        </w:rPr>
        <w:t xml:space="preserve"> nation</w:t>
      </w:r>
      <w:r>
        <w:t xml:space="preserve">. They also cite the </w:t>
      </w:r>
      <w:r w:rsidRPr="00A849A8">
        <w:rPr>
          <w:rStyle w:val="Emphasis"/>
        </w:rPr>
        <w:t>dominance</w:t>
      </w:r>
      <w:r w:rsidRPr="00A849A8">
        <w:rPr>
          <w:u w:val="single"/>
        </w:rPr>
        <w:t xml:space="preserve"> of the U.S. dollar in global </w:t>
      </w:r>
      <w:r w:rsidRPr="00A849A8">
        <w:rPr>
          <w:rStyle w:val="Emphasis"/>
        </w:rPr>
        <w:t>markets</w:t>
      </w:r>
      <w:r w:rsidRPr="00A849A8">
        <w:rPr>
          <w:u w:val="single"/>
        </w:rPr>
        <w:t xml:space="preserve"> and the lack of any viable alternatives to </w:t>
      </w:r>
      <w:r w:rsidRPr="00A849A8">
        <w:rPr>
          <w:rStyle w:val="Emphasis"/>
        </w:rPr>
        <w:t>replace</w:t>
      </w:r>
      <w:r w:rsidRPr="00A849A8">
        <w:rPr>
          <w:u w:val="single"/>
        </w:rPr>
        <w:t xml:space="preserve"> the dollar as the world’s main </w:t>
      </w:r>
      <w:r w:rsidRPr="00A849A8">
        <w:rPr>
          <w:rStyle w:val="Emphasis"/>
        </w:rPr>
        <w:t>reserve</w:t>
      </w:r>
      <w:r w:rsidRPr="00A849A8">
        <w:rPr>
          <w:u w:val="single"/>
        </w:rPr>
        <w:t xml:space="preserve"> currency. China is certainly a significant </w:t>
      </w:r>
      <w:r w:rsidRPr="00A849A8">
        <w:rPr>
          <w:rStyle w:val="Emphasis"/>
        </w:rPr>
        <w:t>competitor</w:t>
      </w:r>
      <w:r w:rsidRPr="00A849A8">
        <w:rPr>
          <w:u w:val="single"/>
        </w:rPr>
        <w:t xml:space="preserve"> to the United States, but these analysts believe that China is not a </w:t>
      </w:r>
      <w:r w:rsidRPr="00A849A8">
        <w:rPr>
          <w:rStyle w:val="Emphasis"/>
        </w:rPr>
        <w:t>superpower</w:t>
      </w:r>
      <w:r>
        <w:t>: It has no comparable alliance network to that of the United States and has significant internal weaknesses, with increasing indications of a stagnating economy.20 As Europe and other traditional U.S. allies are unlikely or incapable of working with China, they would argue, the unipolar nature of the international system is likely to persist.</w:t>
      </w:r>
    </w:p>
    <w:p w14:paraId="7123A713" w14:textId="77777777" w:rsidR="00484A74" w:rsidRPr="00484A74" w:rsidRDefault="00484A74" w:rsidP="00484A74"/>
    <w:p w14:paraId="341264AD" w14:textId="04EC5954" w:rsidR="00D06111" w:rsidRDefault="00D06111" w:rsidP="00D06111">
      <w:pPr>
        <w:pStyle w:val="Heading3"/>
      </w:pPr>
      <w:r>
        <w:t>Sustainability---AT: Trump---</w:t>
      </w:r>
      <w:r w:rsidR="001A2824">
        <w:t>2AC/1AR</w:t>
      </w:r>
    </w:p>
    <w:p w14:paraId="4B838056" w14:textId="7A2B9D6A" w:rsidR="00D06111" w:rsidRDefault="00D06111" w:rsidP="00D06111">
      <w:pPr>
        <w:pStyle w:val="Heading4"/>
      </w:pPr>
      <w:r>
        <w:t>Trump good for US heg entering a new phase of the world order – Trump fills vacuum</w:t>
      </w:r>
    </w:p>
    <w:p w14:paraId="0EDF4507" w14:textId="77777777" w:rsidR="00D06111" w:rsidRPr="00596AB2" w:rsidRDefault="00D06111" w:rsidP="00D06111">
      <w:proofErr w:type="spellStart"/>
      <w:r w:rsidRPr="00596AB2">
        <w:rPr>
          <w:rStyle w:val="Style13ptBold"/>
        </w:rPr>
        <w:t>Groitl</w:t>
      </w:r>
      <w:proofErr w:type="spellEnd"/>
      <w:r w:rsidRPr="00596AB2">
        <w:rPr>
          <w:rStyle w:val="Style13ptBold"/>
        </w:rPr>
        <w:t xml:space="preserve"> ’25</w:t>
      </w:r>
      <w:r>
        <w:t xml:space="preserve"> (</w:t>
      </w:r>
      <w:r w:rsidRPr="00596AB2">
        <w:t xml:space="preserve">Gerlinde </w:t>
      </w:r>
      <w:proofErr w:type="spellStart"/>
      <w:r w:rsidRPr="00596AB2">
        <w:t>Groitl</w:t>
      </w:r>
      <w:proofErr w:type="spellEnd"/>
      <w:r w:rsidRPr="00596AB2">
        <w:t xml:space="preserve">, scholar of international affairs, focus on matters of security and strategy with a special focus on the US, Germany, the EU and NATO as well as the great power competition between Russia, China and the West in a changing global order. doctoral and a postdoctoral degree in Political Science from the University of Regensburg and recently completed an executive education certificate in public policy at Harvard University. Assistant Professor of International Politics and Transatlantic Relations at the University of Regensburg, Germany.- </w:t>
      </w:r>
      <w:r>
        <w:t xml:space="preserve">March 25, 2025, </w:t>
      </w:r>
      <w:r w:rsidRPr="00596AB2">
        <w:t>“The good, the bad, and the ugly: What Donald Trump’s return to the White House means for US strategic competition with Russia and China”</w:t>
      </w:r>
      <w:r>
        <w:t xml:space="preserve"> </w:t>
      </w:r>
      <w:hyperlink r:id="rId48" w:history="1">
        <w:r w:rsidRPr="00164D55">
          <w:rPr>
            <w:rStyle w:val="Hyperlink"/>
          </w:rPr>
          <w:t>https://www.uni-regensburg.de/philosophy-art-history-society/international-transatlantic-relations/team/dr-gerlinde-groitl/index.html</w:t>
        </w:r>
      </w:hyperlink>
      <w:r>
        <w:t>); LF</w:t>
      </w:r>
    </w:p>
    <w:p w14:paraId="2667D298" w14:textId="77777777" w:rsidR="00D06111" w:rsidRDefault="00D06111" w:rsidP="00D06111">
      <w:r>
        <w:t xml:space="preserve">The expectations for the second Trump administration vary considerably. Trump’s first term and the compelling nature of international constraints suggest a degree of continuity. </w:t>
      </w:r>
      <w:r w:rsidRPr="00C825E8">
        <w:rPr>
          <w:rStyle w:val="StyleUnderline"/>
        </w:rPr>
        <w:t xml:space="preserve">The US will hardly disengage unilaterally from strategic competition with Russia and China. </w:t>
      </w:r>
      <w:r>
        <w:t xml:space="preserve">However, this time around, the president and his supporters are well-prepared. The “Make America Great Again” (MAGA) movement </w:t>
      </w:r>
      <w:r w:rsidRPr="00596AB2">
        <w:rPr>
          <w:sz w:val="16"/>
        </w:rPr>
        <w:t xml:space="preserve">has matured ideologically, and the president had personnel proposals and executive orders ready on day one. Traditional conservative internationalists will certainly have less of a say in the next four years. Without such forces of continuity softening the edges of K 80 G. </w:t>
      </w:r>
      <w:proofErr w:type="spellStart"/>
      <w:r w:rsidRPr="00596AB2">
        <w:rPr>
          <w:sz w:val="16"/>
        </w:rPr>
        <w:t>Groitl</w:t>
      </w:r>
      <w:proofErr w:type="spellEnd"/>
      <w:r w:rsidRPr="00596AB2">
        <w:rPr>
          <w:sz w:val="16"/>
        </w:rPr>
        <w:t xml:space="preserve"> a MAGA foreign policy, the level of uncertainty and the disruptive potential of the second Trump presidency are unprecedented in modern history. Will we see the end of the liberal West? Will Trump abandon European NATO allies? Will he sacrifice Ukrainian sovereignty to end the war? Or will Trump eventually be frustrated with Putin and increase support for Kyiv? Will he crack down on Chinese ambitions in Asia and beyond? Or will his anti-globalist, non-interventionist, and autocratic instincts preordain a great power bargain at the expense of allies? This incredible spectrum of possibilities is a hallmark feature of the Trump presidency, not least because the president considers unpredictability a strength.</w:t>
      </w:r>
    </w:p>
    <w:p w14:paraId="7806DBC5" w14:textId="77777777" w:rsidR="00D06111" w:rsidRPr="00C825E8" w:rsidRDefault="00D06111" w:rsidP="00D06111">
      <w:pPr>
        <w:rPr>
          <w:rStyle w:val="Emphasis"/>
        </w:rPr>
      </w:pPr>
      <w:r w:rsidRPr="00C825E8">
        <w:rPr>
          <w:rStyle w:val="StyleUnderline"/>
        </w:rPr>
        <w:t>However, there is a glimmer of hope amidst the uncertainty.</w:t>
      </w:r>
      <w:r>
        <w:t xml:space="preserve"> </w:t>
      </w:r>
      <w:r w:rsidRPr="00C825E8">
        <w:rPr>
          <w:rStyle w:val="Emphasis"/>
        </w:rPr>
        <w:t>The good news is that Trump has two qualities that can be assets in periods of strategic upheaval: He has an uncompromising desire to win and is willing to challenge the status quo for it.</w:t>
      </w:r>
      <w:r>
        <w:t xml:space="preserve"> If Russia and China gain power and influence, the US loses. </w:t>
      </w:r>
      <w:r w:rsidRPr="00C825E8">
        <w:rPr>
          <w:rStyle w:val="StyleUnderline"/>
        </w:rPr>
        <w:t xml:space="preserve">Zero-sum game thinking and an instinct for power will hardly let the new president give Russia and China a free pass. </w:t>
      </w:r>
      <w:r>
        <w:t xml:space="preserve">Pair this with his willingness to question established policies and it may indeed add up to an opportunity. The fact of the matter is that liberal internationalism and the so-called liberal international order have been overtaken by events. </w:t>
      </w:r>
      <w:r w:rsidRPr="00C825E8">
        <w:rPr>
          <w:rStyle w:val="StyleUnderline"/>
        </w:rPr>
        <w:t xml:space="preserve">However, Western policy still clings to empty phrases of a bygone era. Though it may be hard to see, </w:t>
      </w:r>
      <w:r w:rsidRPr="00C825E8">
        <w:rPr>
          <w:rStyle w:val="Emphasis"/>
        </w:rPr>
        <w:t>the second Trump administration could inspire—even force—the West to rethink its strategic vision for a realistic international order of the 21st century.</w:t>
      </w:r>
    </w:p>
    <w:p w14:paraId="3A2A0A81" w14:textId="77777777" w:rsidR="00D06111" w:rsidRDefault="00D06111" w:rsidP="00D06111">
      <w:pPr>
        <w:rPr>
          <w:sz w:val="16"/>
        </w:rPr>
      </w:pPr>
      <w:r w:rsidRPr="00C825E8">
        <w:rPr>
          <w:rStyle w:val="StyleUnderline"/>
        </w:rPr>
        <w:t>Since the administration is very conscious of America’s power and status, it is more likely than not that the US will continue to stand up to Russia and China.</w:t>
      </w:r>
      <w:r>
        <w:t xml:space="preserve"> </w:t>
      </w:r>
      <w:r w:rsidRPr="00C825E8">
        <w:rPr>
          <w:sz w:val="16"/>
        </w:rPr>
        <w:t>Trump has repeatedly made clear that he opposes the continuation of military and other aid to Kyiv, that he wants a quick ceasefire and does not consider the fate of Ukraine a priority</w:t>
      </w:r>
      <w:r>
        <w:t xml:space="preserve">. </w:t>
      </w:r>
      <w:r w:rsidRPr="00C825E8">
        <w:rPr>
          <w:rStyle w:val="StyleUnderline"/>
        </w:rPr>
        <w:t xml:space="preserve">However, the doomsday scenario of an American abandonment of Europe and Ukraine appeared unlikely in early 2025, </w:t>
      </w:r>
      <w:r>
        <w:t xml:space="preserve">at least at first. </w:t>
      </w:r>
      <w:r w:rsidRPr="00596AB2">
        <w:rPr>
          <w:sz w:val="16"/>
        </w:rPr>
        <w:t xml:space="preserve">The new administration seemed to search for a way to freeze the conflict, enlist European powers to police a ceasefire and free up American attention for China. How much pressure the Trump administration will place on Russia is the crucial question, and a sell-out of Ukraine would be the worst-case scenario. </w:t>
      </w:r>
      <w:r w:rsidRPr="00C825E8">
        <w:rPr>
          <w:rStyle w:val="StyleUnderline"/>
        </w:rPr>
        <w:t xml:space="preserve">Despite the many risks associated with America’s changing posture, the truth is that the status quo was unsustainable. </w:t>
      </w:r>
      <w:r>
        <w:t xml:space="preserve">Western support and resolve have been insufficient to put Kyiv in a position of strength. In fact, Ukraine is slowly but surely losing on the battlefield. </w:t>
      </w:r>
      <w:r w:rsidRPr="00C825E8">
        <w:rPr>
          <w:rStyle w:val="StyleUnderline"/>
        </w:rPr>
        <w:t>The course emerging in Washington may hold promise as long as the desired ceasefire is neither an end in itself nor mistaken as the end of the story</w:t>
      </w:r>
      <w:r>
        <w:t xml:space="preserve">. After all, Russia’s ultimate goals have not changed: to destroy Ukraine as an independent nation and state and to revise Europe’s regional order. China policy is expected to become more combative under Trump, and the new administration will have to avoid the trap of overdoing it. Many in Washington mistakenly believe that the US can and must focus almost exclusively on China and the Indo-Pacific. </w:t>
      </w:r>
      <w:r w:rsidRPr="00C825E8">
        <w:rPr>
          <w:rStyle w:val="StyleUnderline"/>
        </w:rPr>
        <w:t>Of course, the prerequisite is that regional allies uphold a favorable balance of power elsewhere, which would certainly require continued US enabling support.</w:t>
      </w:r>
      <w:r>
        <w:t xml:space="preserve"> </w:t>
      </w:r>
      <w:r w:rsidRPr="008A6A0D">
        <w:rPr>
          <w:sz w:val="16"/>
        </w:rPr>
        <w:t>If the US wants to stand up to China, there is a compelling national security imperative to remain engaged in Europe. Yet considering the transatlantic rift exposed at the 2025 Munich Security Conference, severe doubts are in order.</w:t>
      </w:r>
    </w:p>
    <w:p w14:paraId="371DB321" w14:textId="77777777" w:rsidR="003F04B1" w:rsidRDefault="003F04B1" w:rsidP="003F04B1">
      <w:pPr>
        <w:pStyle w:val="Heading4"/>
      </w:pPr>
      <w:r>
        <w:t>Trump’s unpredictability means US reputation doesn’t matter</w:t>
      </w:r>
    </w:p>
    <w:p w14:paraId="096DD6CD" w14:textId="77777777" w:rsidR="003F04B1" w:rsidRDefault="003F04B1" w:rsidP="003F04B1">
      <w:r w:rsidRPr="00155FB5">
        <w:rPr>
          <w:rStyle w:val="Style13ptBold"/>
        </w:rPr>
        <w:t>Little 7/5</w:t>
      </w:r>
      <w:r>
        <w:t xml:space="preserve"> (Allan Little</w:t>
      </w:r>
      <w:r w:rsidRPr="00155FB5">
        <w:t xml:space="preserve">, </w:t>
      </w:r>
      <w:r>
        <w:t xml:space="preserve">Journalist for the BBC, </w:t>
      </w:r>
      <w:r w:rsidRPr="00155FB5">
        <w:t xml:space="preserve">7-5-2025, "How Trump is using the 'Madman Theory' to try to change the world," </w:t>
      </w:r>
      <w:r>
        <w:t>BBC</w:t>
      </w:r>
      <w:r w:rsidRPr="00155FB5">
        <w:t xml:space="preserve">, </w:t>
      </w:r>
      <w:hyperlink r:id="rId49" w:history="1">
        <w:r w:rsidRPr="004D1CC3">
          <w:rPr>
            <w:rStyle w:val="Hyperlink"/>
          </w:rPr>
          <w:t>https://www.bbc.com/news/articles/czxww2kez0go</w:t>
        </w:r>
      </w:hyperlink>
      <w:r>
        <w:t>); LF</w:t>
      </w:r>
    </w:p>
    <w:p w14:paraId="55D639D5" w14:textId="77777777" w:rsidR="003F04B1" w:rsidRPr="00155FB5" w:rsidRDefault="003F04B1" w:rsidP="003F04B1">
      <w:pPr>
        <w:rPr>
          <w:rStyle w:val="StyleUnderline"/>
        </w:rPr>
      </w:pPr>
      <w:r w:rsidRPr="00155FB5">
        <w:rPr>
          <w:rStyle w:val="StyleUnderline"/>
        </w:rPr>
        <w:t>Julie Norman, professor of politics at University College London, agrees that there is now an Unpredictability Doctrine.</w:t>
      </w:r>
    </w:p>
    <w:p w14:paraId="16758589" w14:textId="77777777" w:rsidR="003F04B1" w:rsidRDefault="003F04B1" w:rsidP="003F04B1">
      <w:r>
        <w:t>"It's very hard to know what's coming from day to day," she argues. "And that has always been Trump's approach."</w:t>
      </w:r>
    </w:p>
    <w:p w14:paraId="3590947D" w14:textId="77777777" w:rsidR="003F04B1" w:rsidRPr="00155FB5" w:rsidRDefault="003F04B1" w:rsidP="003F04B1">
      <w:pPr>
        <w:rPr>
          <w:rStyle w:val="StyleUnderline"/>
        </w:rPr>
      </w:pPr>
      <w:r w:rsidRPr="00155FB5">
        <w:rPr>
          <w:rStyle w:val="StyleUnderline"/>
        </w:rPr>
        <w:t>Trump successfully harnessed his reputation for volatility to change the trans-Atlantic defence relationship. And apparently to keep Trump on side, some European leaders have flattered and fawned.</w:t>
      </w:r>
    </w:p>
    <w:p w14:paraId="069D5056" w14:textId="77777777" w:rsidR="003F04B1" w:rsidRPr="00155FB5" w:rsidRDefault="003F04B1" w:rsidP="003F04B1">
      <w:pPr>
        <w:rPr>
          <w:rStyle w:val="StyleUnderline"/>
        </w:rPr>
      </w:pPr>
      <w:r w:rsidRPr="00155FB5">
        <w:rPr>
          <w:rStyle w:val="StyleUnderline"/>
        </w:rPr>
        <w:t>Last month's Nato summit in The Hague was an exercise in obsequious courtship. Nato Secretary General Mark Rutte had earlier sent President Trump (or "Dear Donald") a text message, which Trump leaked.</w:t>
      </w:r>
    </w:p>
    <w:p w14:paraId="5C1FAD4F" w14:textId="77777777" w:rsidR="003F04B1" w:rsidRDefault="003F04B1" w:rsidP="003F04B1">
      <w:r>
        <w:t>"Congratulations and thank you for your decisive action in Iran, it was truly extraordinary," he wrote.</w:t>
      </w:r>
    </w:p>
    <w:p w14:paraId="4648A723" w14:textId="77777777" w:rsidR="003F04B1" w:rsidRDefault="003F04B1" w:rsidP="003F04B1">
      <w:pPr>
        <w:rPr>
          <w:rStyle w:val="StyleUnderline"/>
        </w:rPr>
      </w:pPr>
      <w:r w:rsidRPr="00155FB5">
        <w:rPr>
          <w:rStyle w:val="StyleUnderline"/>
        </w:rPr>
        <w:t>On the forthcoming announcement that all Nato members had agreed to increase defence spending to 5% of GDP, he continued: "You will achieve something NO president in decades could get done."</w:t>
      </w:r>
    </w:p>
    <w:p w14:paraId="6C40B1B8" w14:textId="77777777" w:rsidR="003F04B1" w:rsidRDefault="003F04B1" w:rsidP="003F04B1">
      <w:pPr>
        <w:pStyle w:val="Heading4"/>
      </w:pPr>
      <w:r>
        <w:t>Trump’s unpredictability increases coercion, making US image irrelevant</w:t>
      </w:r>
    </w:p>
    <w:p w14:paraId="08EECF0B" w14:textId="77777777" w:rsidR="003F04B1" w:rsidRDefault="003F04B1" w:rsidP="003F04B1">
      <w:r w:rsidRPr="00155FB5">
        <w:rPr>
          <w:rStyle w:val="Style13ptBold"/>
        </w:rPr>
        <w:t>Schwaller ’25</w:t>
      </w:r>
      <w:r>
        <w:t xml:space="preserve"> (</w:t>
      </w:r>
      <w:r w:rsidRPr="00155FB5">
        <w:t>Fred Schwaller, Dr. Fred Schwaller is a science writer and communicator based in Berlin and London. decade in neuroscience research during his doctoral degree at University College London, UK, and postdoc at the Max Delbrück Centre in Berlin, Germany</w:t>
      </w:r>
      <w:r>
        <w:t xml:space="preserve"> - </w:t>
      </w:r>
      <w:r w:rsidRPr="00155FB5">
        <w:t xml:space="preserve"> 3-13-2025, "Trump's madman tactics and the psychology of bluffing – DW – 03/13/2025," </w:t>
      </w:r>
      <w:proofErr w:type="spellStart"/>
      <w:r w:rsidRPr="00155FB5">
        <w:t>dw</w:t>
      </w:r>
      <w:proofErr w:type="spellEnd"/>
      <w:r w:rsidRPr="00155FB5">
        <w:t xml:space="preserve">, </w:t>
      </w:r>
      <w:hyperlink r:id="rId50" w:history="1">
        <w:r w:rsidRPr="004D1CC3">
          <w:rPr>
            <w:rStyle w:val="Hyperlink"/>
          </w:rPr>
          <w:t>https://www.dw.com/en/trumps-madman-tactics-and-the-psychology-of-bluffing/a-71837284</w:t>
        </w:r>
      </w:hyperlink>
      <w:r>
        <w:t>); LF</w:t>
      </w:r>
    </w:p>
    <w:p w14:paraId="4C897B63" w14:textId="77777777" w:rsidR="003F04B1" w:rsidRDefault="003F04B1" w:rsidP="003F04B1">
      <w:r>
        <w:t xml:space="preserve">The madman theory of diplomacy </w:t>
      </w:r>
    </w:p>
    <w:p w14:paraId="514F6D1D" w14:textId="77777777" w:rsidR="003F04B1" w:rsidRPr="00DD5A6C" w:rsidRDefault="003F04B1" w:rsidP="003F04B1">
      <w:pPr>
        <w:rPr>
          <w:rStyle w:val="Emphasis"/>
        </w:rPr>
      </w:pPr>
      <w:r w:rsidRPr="00DD5A6C">
        <w:rPr>
          <w:rStyle w:val="Emphasis"/>
        </w:rPr>
        <w:t xml:space="preserve">For bluffs to achieve their goal of coercion, a leader must maintain a credible and consistent image of unpredictability. </w:t>
      </w:r>
    </w:p>
    <w:p w14:paraId="6F19DDCE" w14:textId="77777777" w:rsidR="003F04B1" w:rsidRPr="00155FB5" w:rsidRDefault="003F04B1" w:rsidP="003F04B1">
      <w:pPr>
        <w:rPr>
          <w:rStyle w:val="StyleUnderline"/>
        </w:rPr>
      </w:pPr>
      <w:r w:rsidRPr="00155FB5">
        <w:rPr>
          <w:rStyle w:val="StyleUnderline"/>
        </w:rPr>
        <w:t xml:space="preserve">"Even seemingly </w:t>
      </w:r>
      <w:r w:rsidRPr="00DD5A6C">
        <w:rPr>
          <w:rStyle w:val="Emphasis"/>
        </w:rPr>
        <w:t>empty threats can effectively achieve their strategic objectives</w:t>
      </w:r>
      <w:r w:rsidRPr="00155FB5">
        <w:rPr>
          <w:rStyle w:val="StyleUnderline"/>
        </w:rPr>
        <w:t xml:space="preserve"> if they intimidate adversaries or bolster support within their constituencies," </w:t>
      </w:r>
      <w:proofErr w:type="spellStart"/>
      <w:r w:rsidRPr="00155FB5">
        <w:rPr>
          <w:rStyle w:val="StyleUnderline"/>
        </w:rPr>
        <w:t>Akcinaroglu</w:t>
      </w:r>
      <w:proofErr w:type="spellEnd"/>
      <w:r w:rsidRPr="00155FB5">
        <w:rPr>
          <w:rStyle w:val="StyleUnderline"/>
        </w:rPr>
        <w:t xml:space="preserve"> told DW. </w:t>
      </w:r>
    </w:p>
    <w:p w14:paraId="4E5F13BB" w14:textId="77777777" w:rsidR="003F04B1" w:rsidRPr="00DD5A6C" w:rsidRDefault="003F04B1" w:rsidP="003F04B1">
      <w:pPr>
        <w:rPr>
          <w:sz w:val="16"/>
        </w:rPr>
      </w:pPr>
      <w:r w:rsidRPr="00DD5A6C">
        <w:rPr>
          <w:rStyle w:val="StyleUnderline"/>
        </w:rPr>
        <w:t xml:space="preserve">Nuclear deterrence is a key example — the threat of launching nuclear strikes and a willingness for mutually assured destruction (ironically called MAD for short) has achieved its purpose in preventing thermonuclear war, so far. </w:t>
      </w:r>
      <w:r>
        <w:t>"</w:t>
      </w:r>
      <w:r w:rsidRPr="00DD5A6C">
        <w:rPr>
          <w:sz w:val="16"/>
        </w:rPr>
        <w:t xml:space="preserve">But it’s difficult to determine the sincerity or credibility of bluffs when US presidents use them," </w:t>
      </w:r>
      <w:proofErr w:type="spellStart"/>
      <w:r w:rsidRPr="00DD5A6C">
        <w:rPr>
          <w:sz w:val="16"/>
        </w:rPr>
        <w:t>Akcinaroglu</w:t>
      </w:r>
      <w:proofErr w:type="spellEnd"/>
      <w:r w:rsidRPr="00DD5A6C">
        <w:rPr>
          <w:sz w:val="16"/>
        </w:rPr>
        <w:t xml:space="preserve"> argued. </w:t>
      </w:r>
    </w:p>
    <w:p w14:paraId="3084DC5A" w14:textId="77777777" w:rsidR="003F04B1" w:rsidRPr="00DD5A6C" w:rsidRDefault="003F04B1" w:rsidP="003F04B1">
      <w:pPr>
        <w:rPr>
          <w:sz w:val="16"/>
        </w:rPr>
      </w:pPr>
      <w:r w:rsidRPr="00DD5A6C">
        <w:rPr>
          <w:sz w:val="16"/>
        </w:rPr>
        <w:t xml:space="preserve">Cultivating uncertainty is a key tactic of MAD. Richard Nixon coined the term "madman theory" to describe his belief that creating the perception of mental instability could contribute to victory in Vietnam.  </w:t>
      </w:r>
    </w:p>
    <w:p w14:paraId="7406465A" w14:textId="77777777" w:rsidR="003F04B1" w:rsidRDefault="003F04B1" w:rsidP="003F04B1">
      <w:r>
        <w:t>"</w:t>
      </w:r>
      <w:r w:rsidRPr="00DD5A6C">
        <w:rPr>
          <w:rStyle w:val="StyleUnderline"/>
        </w:rPr>
        <w:t>The madman theory is the idea that it is helpful to be viewed as crazy in coercive bargaining. This is particularly useful when following through on threats is very costly,</w:t>
      </w:r>
      <w:r>
        <w:t xml:space="preserve">" said Roseanne McManus, a political scientist at Pennsylvania State University, US. </w:t>
      </w:r>
    </w:p>
    <w:p w14:paraId="2FC5ECD9" w14:textId="77777777" w:rsidR="003F04B1" w:rsidRPr="00DD5A6C" w:rsidRDefault="003F04B1" w:rsidP="003F04B1">
      <w:pPr>
        <w:rPr>
          <w:sz w:val="16"/>
        </w:rPr>
      </w:pPr>
      <w:r w:rsidRPr="00DD5A6C">
        <w:rPr>
          <w:sz w:val="16"/>
        </w:rPr>
        <w:t xml:space="preserve">"[But] it is very difficult to tell the difference between genuine madness and credible bluffing," McManus told DW. </w:t>
      </w:r>
    </w:p>
    <w:p w14:paraId="571C07F0" w14:textId="77777777" w:rsidR="003F04B1" w:rsidRPr="00DD5A6C" w:rsidRDefault="003F04B1" w:rsidP="003F04B1">
      <w:pPr>
        <w:rPr>
          <w:sz w:val="16"/>
        </w:rPr>
      </w:pPr>
      <w:r w:rsidRPr="00DD5A6C">
        <w:rPr>
          <w:sz w:val="16"/>
        </w:rPr>
        <w:t>Sponsored Content</w:t>
      </w:r>
    </w:p>
    <w:p w14:paraId="69696A7C" w14:textId="77777777" w:rsidR="003F04B1" w:rsidRPr="00DD5A6C" w:rsidRDefault="003F04B1" w:rsidP="003F04B1">
      <w:pPr>
        <w:rPr>
          <w:rStyle w:val="StyleUnderline"/>
        </w:rPr>
      </w:pPr>
      <w:r w:rsidRPr="00DD5A6C">
        <w:rPr>
          <w:rStyle w:val="StyleUnderline"/>
        </w:rPr>
        <w:t xml:space="preserve">Trump is a 'madman' with adversaries and allies  </w:t>
      </w:r>
    </w:p>
    <w:p w14:paraId="0C271142" w14:textId="77777777" w:rsidR="003F04B1" w:rsidRPr="00DD5A6C" w:rsidRDefault="003F04B1" w:rsidP="003F04B1">
      <w:pPr>
        <w:rPr>
          <w:sz w:val="16"/>
        </w:rPr>
      </w:pPr>
      <w:r w:rsidRPr="00DD5A6C">
        <w:rPr>
          <w:sz w:val="16"/>
        </w:rPr>
        <w:t xml:space="preserve">Every US administration since the Cold War has bluffed and threatened warfare — nuclear or conventional — to serve their strategic purposes, even if the goal is peace.  </w:t>
      </w:r>
    </w:p>
    <w:p w14:paraId="51CDCE44" w14:textId="77777777" w:rsidR="003F04B1" w:rsidRPr="00DD5A6C" w:rsidRDefault="003F04B1" w:rsidP="003F04B1">
      <w:pPr>
        <w:rPr>
          <w:sz w:val="16"/>
        </w:rPr>
      </w:pPr>
      <w:r w:rsidRPr="00DD5A6C">
        <w:rPr>
          <w:sz w:val="16"/>
        </w:rPr>
        <w:t xml:space="preserve">Research in political science has suggested that for 80 years, Russia has believed the US stands behinds such threats of war, especially if any other NATO member country is invaded.  </w:t>
      </w:r>
    </w:p>
    <w:p w14:paraId="5F6EF6DF" w14:textId="77777777" w:rsidR="003F04B1" w:rsidRPr="00DD5A6C" w:rsidRDefault="003F04B1" w:rsidP="003F04B1">
      <w:pPr>
        <w:rPr>
          <w:sz w:val="16"/>
        </w:rPr>
      </w:pPr>
      <w:r w:rsidRPr="00DD5A6C">
        <w:rPr>
          <w:sz w:val="16"/>
        </w:rPr>
        <w:t xml:space="preserve">Where Trump's madman strategy differs to past US presidents, however, is that he uses it on adversaries as well as allies, said McManus. </w:t>
      </w:r>
    </w:p>
    <w:p w14:paraId="3F019FA1" w14:textId="77777777" w:rsidR="003F04B1" w:rsidRPr="00DD5A6C" w:rsidRDefault="003F04B1" w:rsidP="003F04B1">
      <w:pPr>
        <w:rPr>
          <w:sz w:val="16"/>
        </w:rPr>
      </w:pPr>
      <w:r w:rsidRPr="00DD5A6C">
        <w:rPr>
          <w:sz w:val="16"/>
        </w:rPr>
        <w:t xml:space="preserve">"Since beginning his second term, Trump seems to be seeking to accommodate Russia rather than using a madman strategy toward Russia. Trump may instead be using a madman strategy toward Europe," said McManus. </w:t>
      </w:r>
    </w:p>
    <w:p w14:paraId="3C55BC6E" w14:textId="77777777" w:rsidR="003F04B1" w:rsidRPr="00DD5A6C" w:rsidRDefault="003F04B1" w:rsidP="003F04B1">
      <w:pPr>
        <w:rPr>
          <w:sz w:val="16"/>
        </w:rPr>
      </w:pPr>
      <w:r w:rsidRPr="00DD5A6C">
        <w:rPr>
          <w:sz w:val="16"/>
        </w:rPr>
        <w:t xml:space="preserve">His threats to pull out of the NATO alliance come with an additional, veiled threat that he might not defend Europe against future Russian attacks. But it remains unclear what his ultimate intentions are. The uncertainty embedded in his otherwise familiar rhetoric is what makes it hard for other countries to know where they stand with Trump.  </w:t>
      </w:r>
    </w:p>
    <w:p w14:paraId="402A92BD" w14:textId="77777777" w:rsidR="003F04B1" w:rsidRPr="00DD5A6C" w:rsidRDefault="003F04B1" w:rsidP="003F04B1">
      <w:pPr>
        <w:rPr>
          <w:rStyle w:val="StyleUnderline"/>
        </w:rPr>
      </w:pPr>
      <w:r w:rsidRPr="00DD5A6C">
        <w:rPr>
          <w:rStyle w:val="StyleUnderline"/>
        </w:rPr>
        <w:t xml:space="preserve">Trump could be playing a multi-dimensional mind game.  </w:t>
      </w:r>
    </w:p>
    <w:p w14:paraId="3C4C4124" w14:textId="77777777" w:rsidR="003F04B1" w:rsidRPr="00DD5A6C" w:rsidRDefault="003F04B1" w:rsidP="003F04B1">
      <w:pPr>
        <w:rPr>
          <w:sz w:val="16"/>
        </w:rPr>
      </w:pPr>
      <w:r w:rsidRPr="00DD5A6C">
        <w:rPr>
          <w:sz w:val="16"/>
        </w:rPr>
        <w:t>Europeans rally around Ukraine after Trump row</w:t>
      </w:r>
    </w:p>
    <w:p w14:paraId="546BCBCF" w14:textId="77777777" w:rsidR="003F04B1" w:rsidRPr="00DD5A6C" w:rsidRDefault="003F04B1" w:rsidP="003F04B1">
      <w:pPr>
        <w:rPr>
          <w:sz w:val="16"/>
        </w:rPr>
      </w:pPr>
      <w:r w:rsidRPr="00DD5A6C">
        <w:rPr>
          <w:sz w:val="16"/>
        </w:rPr>
        <w:t>05:52</w:t>
      </w:r>
    </w:p>
    <w:p w14:paraId="467693D9" w14:textId="77777777" w:rsidR="003F04B1" w:rsidRPr="00DD5A6C" w:rsidRDefault="003F04B1" w:rsidP="003F04B1">
      <w:pPr>
        <w:rPr>
          <w:sz w:val="16"/>
        </w:rPr>
      </w:pPr>
      <w:r w:rsidRPr="00DD5A6C">
        <w:rPr>
          <w:sz w:val="16"/>
        </w:rPr>
        <w:t xml:space="preserve">What can the madman theory tell us about Trump? </w:t>
      </w:r>
    </w:p>
    <w:p w14:paraId="4E12C8E4" w14:textId="77777777" w:rsidR="003F04B1" w:rsidRPr="00DD5A6C" w:rsidRDefault="003F04B1" w:rsidP="003F04B1">
      <w:pPr>
        <w:rPr>
          <w:sz w:val="16"/>
        </w:rPr>
      </w:pPr>
      <w:r w:rsidRPr="00DD5A6C">
        <w:rPr>
          <w:sz w:val="16"/>
        </w:rPr>
        <w:t xml:space="preserve">The short answer is that it tells us nothing — but that is the point. </w:t>
      </w:r>
    </w:p>
    <w:p w14:paraId="41B1C398" w14:textId="77777777" w:rsidR="003F04B1" w:rsidRPr="00DD5A6C" w:rsidRDefault="003F04B1" w:rsidP="003F04B1">
      <w:pPr>
        <w:rPr>
          <w:sz w:val="16"/>
        </w:rPr>
      </w:pPr>
      <w:r>
        <w:t>"</w:t>
      </w:r>
      <w:r w:rsidRPr="00DD5A6C">
        <w:rPr>
          <w:rStyle w:val="StyleUnderline"/>
        </w:rPr>
        <w:t xml:space="preserve">Trump is clearly aware of his madness reputation and </w:t>
      </w:r>
      <w:r w:rsidRPr="00DD5A6C">
        <w:rPr>
          <w:rStyle w:val="Emphasis"/>
        </w:rPr>
        <w:t>views it as an asset</w:t>
      </w:r>
      <w:r w:rsidRPr="00DD5A6C">
        <w:rPr>
          <w:rStyle w:val="StyleUnderline"/>
        </w:rPr>
        <w:t>.</w:t>
      </w:r>
      <w:r>
        <w:t xml:space="preserve"> </w:t>
      </w:r>
      <w:r w:rsidRPr="00DD5A6C">
        <w:rPr>
          <w:sz w:val="16"/>
        </w:rPr>
        <w:t xml:space="preserve">Nonetheless, it is often unclear to me whether Trump is deliberately employing the madman theory or just acting on his genuine impulses," McManus said. </w:t>
      </w:r>
    </w:p>
    <w:p w14:paraId="5BA98638" w14:textId="77777777" w:rsidR="003F04B1" w:rsidRPr="00DD5A6C" w:rsidRDefault="003F04B1" w:rsidP="003F04B1">
      <w:pPr>
        <w:rPr>
          <w:sz w:val="16"/>
        </w:rPr>
      </w:pPr>
      <w:r w:rsidRPr="00DD5A6C">
        <w:rPr>
          <w:sz w:val="16"/>
        </w:rPr>
        <w:t xml:space="preserve">McManus' research suggests leaders who never follow through on their threats will tend to lose their madness reputations.  </w:t>
      </w:r>
    </w:p>
    <w:p w14:paraId="118EF0AE" w14:textId="77777777" w:rsidR="003F04B1" w:rsidRDefault="003F04B1" w:rsidP="003F04B1">
      <w:r>
        <w:t>"</w:t>
      </w:r>
      <w:r w:rsidRPr="00DD5A6C">
        <w:rPr>
          <w:rStyle w:val="Emphasis"/>
        </w:rPr>
        <w:t>If Trump follows through even some of the time on extreme threats, like he recently did with trade tariffs, he can probably maintain his madness reputation</w:t>
      </w:r>
      <w:r>
        <w:t xml:space="preserve">," said McManus. </w:t>
      </w:r>
    </w:p>
    <w:p w14:paraId="33B410FD" w14:textId="77777777" w:rsidR="003F04B1" w:rsidRDefault="003F04B1" w:rsidP="003F04B1">
      <w:pPr>
        <w:rPr>
          <w:sz w:val="16"/>
        </w:rPr>
      </w:pPr>
      <w:r w:rsidRPr="00DD5A6C">
        <w:rPr>
          <w:sz w:val="16"/>
        </w:rPr>
        <w:t>And perhaps that is Trump’s biggest gamble: Playing madman with all sides in his diplomacy hinges on whether he can keep it up. Meanwhile, he leaves everyone guessing.</w:t>
      </w:r>
    </w:p>
    <w:p w14:paraId="20494D0D" w14:textId="77777777" w:rsidR="003F04B1" w:rsidRPr="00F57878" w:rsidRDefault="003F04B1" w:rsidP="003F04B1"/>
    <w:p w14:paraId="2EBFA1E7" w14:textId="0BA56FC2" w:rsidR="003F04B1" w:rsidRDefault="003F04B1" w:rsidP="001A2824">
      <w:pPr>
        <w:pStyle w:val="Heading3"/>
      </w:pPr>
      <w:r>
        <w:t>Sustainability---AT: Tariffs---2AC/1AR</w:t>
      </w:r>
    </w:p>
    <w:p w14:paraId="2ABE282C" w14:textId="77777777" w:rsidR="003F04B1" w:rsidRDefault="003F04B1" w:rsidP="003F04B1">
      <w:pPr>
        <w:pStyle w:val="Heading4"/>
      </w:pPr>
      <w:r>
        <w:t>Trump’s tariffs increase ability to influence other countries</w:t>
      </w:r>
    </w:p>
    <w:p w14:paraId="5C17FA32" w14:textId="77777777" w:rsidR="003F04B1" w:rsidRPr="00013D86" w:rsidRDefault="003F04B1" w:rsidP="003F04B1">
      <w:r>
        <w:rPr>
          <w:rStyle w:val="Style13ptBold"/>
        </w:rPr>
        <w:t>Megerian et al ‘25</w:t>
      </w:r>
      <w:r>
        <w:t>(</w:t>
      </w:r>
      <w:r w:rsidRPr="00013D86">
        <w:t>Chris Megerian, covers the White House for The Associated Press</w:t>
      </w:r>
      <w:r>
        <w:t>,</w:t>
      </w:r>
      <w:r w:rsidRPr="00013D86">
        <w:t xml:space="preserve"> Josh Boak and Collin Binkley, </w:t>
      </w:r>
      <w:r>
        <w:t xml:space="preserve">- </w:t>
      </w:r>
      <w:r w:rsidRPr="00013D86">
        <w:t xml:space="preserve">7-15-2025, "From tariffs to universities, Trump’s negotiating style is often less dealmaking and more coercion," Los Angeles Times, </w:t>
      </w:r>
      <w:hyperlink r:id="rId51" w:history="1">
        <w:r w:rsidRPr="004D1CC3">
          <w:rPr>
            <w:rStyle w:val="Hyperlink"/>
          </w:rPr>
          <w:t>https://www-latimes-com.proxy.lib.umich.edu/world-nation/story/2025-07-15/from-tariffs-to-universities-trumps-negotiating-style-is-often-less-dealmaking-and-more-coercion</w:t>
        </w:r>
      </w:hyperlink>
      <w:r>
        <w:t>); LF</w:t>
      </w:r>
    </w:p>
    <w:p w14:paraId="1EE644AE" w14:textId="77777777" w:rsidR="003F04B1" w:rsidRDefault="003F04B1" w:rsidP="003F04B1">
      <w:r>
        <w:t>The administration announced a few trade frameworks with the United Kingdom and Vietnam, but Trump ran out of patience. He’s sent letters to two dozen nations and the European Union informing them of their tariff rates, such as 30% against the EU and Mexico, potentially undercutting the work of his own negotiators.</w:t>
      </w:r>
    </w:p>
    <w:p w14:paraId="02E58C00" w14:textId="77777777" w:rsidR="003F04B1" w:rsidRDefault="003F04B1" w:rsidP="003F04B1">
      <w:r>
        <w:t>Desai said Trump’s approach has generated “overwhelming interest” from other countries in reaching trade deals and gives the U.S. leverage in negotiations.</w:t>
      </w:r>
    </w:p>
    <w:p w14:paraId="3B3885BC" w14:textId="77777777" w:rsidR="003F04B1" w:rsidRDefault="003F04B1" w:rsidP="003F04B1">
      <w:r>
        <w:t>John C. Brown, a professor emeritus of economics at Clark University in Massachusetts, said the “willy-nilly setting of tariffs according to one person’s whims has no precedence in the history of trade policy since the 17th century.”</w:t>
      </w:r>
    </w:p>
    <w:p w14:paraId="026F5DD0" w14:textId="77777777" w:rsidR="003F04B1" w:rsidRDefault="003F04B1" w:rsidP="003F04B1">
      <w:r>
        <w:t>“It’s just bizarre,” Brown said of Trump’s moves. “No one has done this in history.”</w:t>
      </w:r>
    </w:p>
    <w:p w14:paraId="056E96E2" w14:textId="77777777" w:rsidR="003F04B1" w:rsidRDefault="003F04B1" w:rsidP="003F04B1">
      <w:r>
        <w:t>The president has also used the threat of tariffs in an attempt to help political allies and influence other countries’ court systems. He told Brazil that he would implement a 50% tariff if the country didn’t drop its prosecution of former President Jair Bolsonaro, who like Trump was charged with trying to overturn an election.</w:t>
      </w:r>
    </w:p>
    <w:p w14:paraId="46676F52" w14:textId="77777777" w:rsidR="003F04B1" w:rsidRPr="003F04B1" w:rsidRDefault="003F04B1" w:rsidP="003F04B1"/>
    <w:p w14:paraId="5A21533F" w14:textId="17C65535" w:rsidR="00D06111" w:rsidRDefault="001A2824" w:rsidP="001A2824">
      <w:pPr>
        <w:pStyle w:val="Heading3"/>
      </w:pPr>
      <w:r>
        <w:t>Sustainability---AT: Recruitment---2AC/1AR</w:t>
      </w:r>
    </w:p>
    <w:p w14:paraId="6ACD3A02" w14:textId="77777777" w:rsidR="001A2824" w:rsidRDefault="001A2824" w:rsidP="001A2824">
      <w:pPr>
        <w:pStyle w:val="Heading4"/>
        <w:rPr>
          <w:rStyle w:val="Style13ptBold"/>
        </w:rPr>
      </w:pPr>
      <w:r>
        <w:rPr>
          <w:rStyle w:val="Style13ptBold"/>
        </w:rPr>
        <w:t>U.S. readiness is determined by factors other than recruitment</w:t>
      </w:r>
    </w:p>
    <w:p w14:paraId="5E375796" w14:textId="77777777" w:rsidR="001A2824" w:rsidRPr="008918BD" w:rsidRDefault="001A2824" w:rsidP="001A2824">
      <w:r w:rsidRPr="000406D7">
        <w:rPr>
          <w:rStyle w:val="Style13ptBold"/>
        </w:rPr>
        <w:t>Accountability Office ’25</w:t>
      </w:r>
      <w:r>
        <w:t xml:space="preserve">. </w:t>
      </w:r>
      <w:r w:rsidRPr="00B30F38">
        <w:rPr>
          <w:sz w:val="16"/>
          <w:szCs w:val="16"/>
        </w:rPr>
        <w:t>[</w:t>
      </w:r>
      <w:r w:rsidRPr="008918BD">
        <w:rPr>
          <w:sz w:val="16"/>
          <w:szCs w:val="16"/>
        </w:rPr>
        <w:t xml:space="preserve">Office, Accountability. “Military Readiness: Implementing GAO’s Recommendations Can Help DOD Address Persistent Challenges across Air, Sea, Ground, and Space Domains.” </w:t>
      </w:r>
      <w:r w:rsidRPr="008918BD">
        <w:rPr>
          <w:i/>
          <w:iCs/>
          <w:sz w:val="16"/>
          <w:szCs w:val="16"/>
        </w:rPr>
        <w:t>Gao.gov</w:t>
      </w:r>
      <w:r w:rsidRPr="008918BD">
        <w:rPr>
          <w:sz w:val="16"/>
          <w:szCs w:val="16"/>
        </w:rPr>
        <w:t>, 20 Mar. 2025, www.gao.gov/products/gao-25-108104.GAO, often called the “congressional watchdog,” is an independent, non-partisan agency that works for Congress.</w:t>
      </w:r>
      <w:r w:rsidRPr="00B30F38">
        <w:rPr>
          <w:sz w:val="16"/>
          <w:szCs w:val="16"/>
        </w:rPr>
        <w:t>]</w:t>
      </w:r>
    </w:p>
    <w:p w14:paraId="0C27EEE3" w14:textId="77777777" w:rsidR="001A2824" w:rsidRPr="00287AE8" w:rsidRDefault="001A2824" w:rsidP="001A2824">
      <w:pPr>
        <w:rPr>
          <w:rStyle w:val="StyleUnderline"/>
        </w:rPr>
      </w:pPr>
      <w:r w:rsidRPr="00287AE8">
        <w:rPr>
          <w:rStyle w:val="StyleUnderline"/>
        </w:rPr>
        <w:t>U.S. military superiority depends on its ability to project strength in all areas—including the air, sea, ground, and space domains</w:t>
      </w:r>
      <w:r w:rsidRPr="00287AE8">
        <w:rPr>
          <w:sz w:val="16"/>
        </w:rPr>
        <w:t xml:space="preserve">. We testified that </w:t>
      </w:r>
      <w:r w:rsidRPr="00287AE8">
        <w:rPr>
          <w:rStyle w:val="StyleUnderline"/>
        </w:rPr>
        <w:t>military readiness has degraded over the last 2 decades due to a variety of challenges.</w:t>
      </w:r>
    </w:p>
    <w:p w14:paraId="73042253" w14:textId="77777777" w:rsidR="001A2824" w:rsidRPr="00287AE8" w:rsidRDefault="001A2824" w:rsidP="001A2824">
      <w:pPr>
        <w:rPr>
          <w:sz w:val="16"/>
        </w:rPr>
      </w:pPr>
      <w:r w:rsidRPr="00287AE8">
        <w:rPr>
          <w:sz w:val="16"/>
        </w:rPr>
        <w:t>For instance, the military services have all had issues ensuring that they have enough personnel, aircraft, and ships that can perform their missions.</w:t>
      </w:r>
    </w:p>
    <w:p w14:paraId="00A5BC46" w14:textId="77777777" w:rsidR="001A2824" w:rsidRPr="00287AE8" w:rsidRDefault="001A2824" w:rsidP="001A2824">
      <w:pPr>
        <w:rPr>
          <w:rStyle w:val="StyleUnderline"/>
        </w:rPr>
      </w:pPr>
      <w:r w:rsidRPr="00287AE8">
        <w:rPr>
          <w:sz w:val="16"/>
        </w:rPr>
        <w:t xml:space="preserve">At the same time, </w:t>
      </w:r>
      <w:r w:rsidRPr="00287AE8">
        <w:rPr>
          <w:rStyle w:val="StyleUnderline"/>
        </w:rPr>
        <w:t>DOD will need to continue balancing their work rebuilding existing forces with its efforts to modernize.</w:t>
      </w:r>
    </w:p>
    <w:p w14:paraId="71346F1E" w14:textId="77777777" w:rsidR="001A2824" w:rsidRPr="00287AE8" w:rsidRDefault="001A2824" w:rsidP="001A2824">
      <w:pPr>
        <w:rPr>
          <w:sz w:val="16"/>
        </w:rPr>
      </w:pPr>
      <w:r w:rsidRPr="00287AE8">
        <w:rPr>
          <w:sz w:val="16"/>
        </w:rPr>
        <w:t>DOD has yet to implement more than 100 recommendations we've made to improve military readiness.</w:t>
      </w:r>
    </w:p>
    <w:p w14:paraId="0397B9C1" w14:textId="77777777" w:rsidR="001A2824" w:rsidRPr="00287AE8" w:rsidRDefault="001A2824" w:rsidP="001A2824">
      <w:pPr>
        <w:rPr>
          <w:b/>
          <w:bCs/>
          <w:sz w:val="16"/>
        </w:rPr>
      </w:pPr>
      <w:r w:rsidRPr="00287AE8">
        <w:rPr>
          <w:b/>
          <w:bCs/>
          <w:sz w:val="16"/>
        </w:rPr>
        <w:t>What GAO Found</w:t>
      </w:r>
    </w:p>
    <w:p w14:paraId="6EBDD6AF" w14:textId="77777777" w:rsidR="001A2824" w:rsidRPr="00B30F38" w:rsidRDefault="001A2824" w:rsidP="001A2824">
      <w:pPr>
        <w:rPr>
          <w:sz w:val="16"/>
        </w:rPr>
      </w:pPr>
      <w:r w:rsidRPr="00287AE8">
        <w:rPr>
          <w:rStyle w:val="StyleUnderline"/>
        </w:rPr>
        <w:t>The United States' military superiority depends on its ability to project strength across all warfighting domains.</w:t>
      </w:r>
      <w:r w:rsidRPr="00287AE8">
        <w:rPr>
          <w:sz w:val="16"/>
        </w:rPr>
        <w:t xml:space="preserve"> GAO's body of work has shown that U.S. military readiness has been degraded over the last 2 decades due to a variety of challenges, including maintaining existing systems while acquiring news ones that can overcome rapidly evolving threats. Implementing GAO's open recommendations will help the Department of Defense (DOD) address these challenges and enhance readiness. The figure below shows selected GAO recommendations that DOD has not yet implemented.</w:t>
      </w:r>
    </w:p>
    <w:p w14:paraId="03E1F2E9" w14:textId="77777777" w:rsidR="001A2824" w:rsidRPr="00287AE8" w:rsidRDefault="001A2824" w:rsidP="001A2824">
      <w:pPr>
        <w:rPr>
          <w:sz w:val="16"/>
        </w:rPr>
      </w:pPr>
      <w:r w:rsidRPr="00B30F38">
        <w:rPr>
          <w:noProof/>
          <w:sz w:val="16"/>
        </w:rPr>
        <w:drawing>
          <wp:inline distT="0" distB="0" distL="0" distR="0" wp14:anchorId="512AFC62" wp14:editId="79212074">
            <wp:extent cx="6189980" cy="6953250"/>
            <wp:effectExtent l="0" t="0" r="1270" b="0"/>
            <wp:docPr id="5764439" name="Picture 1" descr="Selected Open GAO Recommendations to Address Persistent Military Readiness Challe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lected Open GAO Recommendations to Address Persistent Military Readiness Challenges"/>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189980" cy="6953250"/>
                    </a:xfrm>
                    <a:prstGeom prst="rect">
                      <a:avLst/>
                    </a:prstGeom>
                    <a:noFill/>
                    <a:ln>
                      <a:noFill/>
                    </a:ln>
                  </pic:spPr>
                </pic:pic>
              </a:graphicData>
            </a:graphic>
          </wp:inline>
        </w:drawing>
      </w:r>
    </w:p>
    <w:p w14:paraId="0E308760" w14:textId="77777777" w:rsidR="001A2824" w:rsidRPr="00287AE8" w:rsidRDefault="001A2824" w:rsidP="001A2824">
      <w:pPr>
        <w:rPr>
          <w:b/>
          <w:bCs/>
          <w:sz w:val="16"/>
        </w:rPr>
      </w:pPr>
      <w:r w:rsidRPr="00287AE8">
        <w:rPr>
          <w:b/>
          <w:bCs/>
          <w:sz w:val="16"/>
        </w:rPr>
        <w:t>Selected Open GAO Recommendations to Address Persistent Military Readiness Challenges</w:t>
      </w:r>
    </w:p>
    <w:p w14:paraId="76C62039" w14:textId="77777777" w:rsidR="001A2824" w:rsidRPr="00287AE8" w:rsidRDefault="001A2824" w:rsidP="001A2824">
      <w:pPr>
        <w:rPr>
          <w:b/>
          <w:bCs/>
          <w:sz w:val="16"/>
        </w:rPr>
      </w:pPr>
      <w:r w:rsidRPr="00287AE8">
        <w:rPr>
          <w:b/>
          <w:bCs/>
          <w:sz w:val="16"/>
        </w:rPr>
        <w:t>Why GAO Did This Study</w:t>
      </w:r>
    </w:p>
    <w:p w14:paraId="29CF2D4F" w14:textId="77777777" w:rsidR="001A2824" w:rsidRPr="00287AE8" w:rsidRDefault="001A2824" w:rsidP="001A2824">
      <w:pPr>
        <w:rPr>
          <w:sz w:val="16"/>
        </w:rPr>
      </w:pPr>
      <w:r w:rsidRPr="00287AE8">
        <w:rPr>
          <w:sz w:val="16"/>
        </w:rPr>
        <w:t>DOD's readiness rebuilding efforts are occurring in a challenging context that requires it to make difficult decisions on how to meet continuing operational demands while preparing for future challenges. DOD has taken steps to address persistent and long-standing readiness challenges, but significant work remains.</w:t>
      </w:r>
    </w:p>
    <w:p w14:paraId="0C09FA42" w14:textId="77777777" w:rsidR="001A2824" w:rsidRPr="00287AE8" w:rsidRDefault="001A2824" w:rsidP="001A2824">
      <w:pPr>
        <w:rPr>
          <w:sz w:val="16"/>
        </w:rPr>
      </w:pPr>
      <w:r w:rsidRPr="00287AE8">
        <w:rPr>
          <w:sz w:val="16"/>
        </w:rPr>
        <w:t>This statement provides information on readiness challenges across the air, sea, ground, and space warfighting domains.</w:t>
      </w:r>
    </w:p>
    <w:p w14:paraId="75D25F2F" w14:textId="77777777" w:rsidR="001A2824" w:rsidRPr="00287AE8" w:rsidRDefault="001A2824" w:rsidP="001A2824">
      <w:pPr>
        <w:rPr>
          <w:rStyle w:val="StyleUnderline"/>
        </w:rPr>
      </w:pPr>
      <w:r w:rsidRPr="00287AE8">
        <w:rPr>
          <w:sz w:val="16"/>
        </w:rPr>
        <w:t xml:space="preserve">This statement is based primarily on published GAO reports since 2020 that have examined aspects of military readiness, operations, and sustainment in the air, sea, ground, and space </w:t>
      </w:r>
      <w:r w:rsidRPr="00287AE8">
        <w:rPr>
          <w:rStyle w:val="StyleUnderline"/>
        </w:rPr>
        <w:t>domains. This statement also includes information on related ongoing work</w:t>
      </w:r>
      <w:r w:rsidRPr="00287AE8">
        <w:rPr>
          <w:sz w:val="16"/>
        </w:rPr>
        <w:t xml:space="preserve">. We expect to report on those results in March 2025. To perform all this work, </w:t>
      </w:r>
      <w:r w:rsidRPr="00287AE8">
        <w:rPr>
          <w:rStyle w:val="StyleUnderline"/>
        </w:rPr>
        <w:t>GAO analyzed Army, Navy, Air Force, Marine Corps, and Space Force readiness, maintenance, personnel, and training data and interviewed cognizant officials.</w:t>
      </w:r>
    </w:p>
    <w:p w14:paraId="229A8A88" w14:textId="77777777" w:rsidR="001A2824" w:rsidRDefault="001A2824" w:rsidP="001A2824">
      <w:pPr>
        <w:pStyle w:val="Heading4"/>
      </w:pPr>
      <w:r>
        <w:t>The Big Beautiful Bill is a win for military readiness and U.S. heg</w:t>
      </w:r>
    </w:p>
    <w:p w14:paraId="1DC15202" w14:textId="77777777" w:rsidR="001A2824" w:rsidRPr="009B1E6F" w:rsidRDefault="001A2824" w:rsidP="001A2824">
      <w:pPr>
        <w:rPr>
          <w:sz w:val="16"/>
          <w:szCs w:val="16"/>
        </w:rPr>
      </w:pPr>
      <w:r w:rsidRPr="00DD4895">
        <w:rPr>
          <w:rStyle w:val="Style13ptBold"/>
        </w:rPr>
        <w:t>Hains ’25</w:t>
      </w:r>
      <w:r>
        <w:t xml:space="preserve">. </w:t>
      </w:r>
      <w:r w:rsidRPr="00B30F38">
        <w:rPr>
          <w:sz w:val="16"/>
          <w:szCs w:val="16"/>
        </w:rPr>
        <w:t>[</w:t>
      </w:r>
      <w:r w:rsidRPr="009B1E6F">
        <w:rPr>
          <w:sz w:val="16"/>
          <w:szCs w:val="16"/>
        </w:rPr>
        <w:t xml:space="preserve">Hains, Tim. “MSN.” </w:t>
      </w:r>
      <w:r w:rsidRPr="009B1E6F">
        <w:rPr>
          <w:i/>
          <w:iCs/>
          <w:sz w:val="16"/>
          <w:szCs w:val="16"/>
        </w:rPr>
        <w:t>Msn.com</w:t>
      </w:r>
      <w:r w:rsidRPr="009B1E6F">
        <w:rPr>
          <w:sz w:val="16"/>
          <w:szCs w:val="16"/>
        </w:rPr>
        <w:t>, 2025, www.msn.com/en-us/news/politics/speaker-johnson-big-beautiful-bill-invests-appropriately-and-smartly-in-our-military-industrial-base/ar-AA1IwfmX?ocid=BingNewsSerp. Accessed 15 July 2025.</w:t>
      </w:r>
      <w:r w:rsidRPr="00B30F38">
        <w:rPr>
          <w:sz w:val="16"/>
          <w:szCs w:val="16"/>
        </w:rPr>
        <w:t>]</w:t>
      </w:r>
    </w:p>
    <w:p w14:paraId="1C73DEF6" w14:textId="77777777" w:rsidR="001A2824" w:rsidRPr="00AC3AD5" w:rsidRDefault="001A2824" w:rsidP="001A2824">
      <w:pPr>
        <w:rPr>
          <w:sz w:val="16"/>
        </w:rPr>
      </w:pPr>
      <w:r w:rsidRPr="00AC3AD5">
        <w:rPr>
          <w:sz w:val="16"/>
        </w:rPr>
        <w:t>House Speaker Mike Johnson with FNC's Maria Bartiromo on "Sunday Morning Futures."</w:t>
      </w:r>
    </w:p>
    <w:p w14:paraId="243D3ABE" w14:textId="77777777" w:rsidR="001A2824" w:rsidRPr="00AC3AD5" w:rsidRDefault="001A2824" w:rsidP="001A2824">
      <w:pPr>
        <w:rPr>
          <w:sz w:val="16"/>
        </w:rPr>
      </w:pPr>
      <w:r w:rsidRPr="00AC3AD5">
        <w:rPr>
          <w:sz w:val="16"/>
        </w:rPr>
        <w:t xml:space="preserve">MARIA BARTIROMO: Let me start with Russia, because I know </w:t>
      </w:r>
      <w:r w:rsidRPr="00AC3AD5">
        <w:rPr>
          <w:rStyle w:val="StyleUnderline"/>
        </w:rPr>
        <w:t>there's a lot of support in the Senate for this-80 senators or more have supported sanctions on Russia.</w:t>
      </w:r>
      <w:r w:rsidRPr="00AC3AD5">
        <w:rPr>
          <w:sz w:val="16"/>
        </w:rPr>
        <w:t xml:space="preserve"> Would you take that up? Would you take that to the floor?</w:t>
      </w:r>
    </w:p>
    <w:p w14:paraId="5C03476A" w14:textId="77777777" w:rsidR="001A2824" w:rsidRPr="00AC3AD5" w:rsidRDefault="001A2824" w:rsidP="001A2824">
      <w:pPr>
        <w:rPr>
          <w:rStyle w:val="StyleUnderline"/>
        </w:rPr>
      </w:pPr>
      <w:r w:rsidRPr="00AC3AD5">
        <w:rPr>
          <w:sz w:val="16"/>
        </w:rPr>
        <w:t xml:space="preserve">SPEAKER MIKE JOHNSON: I would. I think there's a big appetite for that in the House as well. I think </w:t>
      </w:r>
      <w:r w:rsidRPr="00AC3AD5">
        <w:rPr>
          <w:rStyle w:val="StyleUnderline"/>
        </w:rPr>
        <w:t>tough sanctions are called for.</w:t>
      </w:r>
    </w:p>
    <w:p w14:paraId="04D796C9" w14:textId="77777777" w:rsidR="001A2824" w:rsidRPr="00AC3AD5" w:rsidRDefault="001A2824" w:rsidP="001A2824">
      <w:pPr>
        <w:rPr>
          <w:rStyle w:val="StyleUnderline"/>
        </w:rPr>
      </w:pPr>
      <w:r w:rsidRPr="00AC3AD5">
        <w:rPr>
          <w:sz w:val="16"/>
        </w:rPr>
        <w:t xml:space="preserve">I mean, Vladimir </w:t>
      </w:r>
      <w:r w:rsidRPr="00AC3AD5">
        <w:rPr>
          <w:rStyle w:val="StyleUnderline"/>
        </w:rPr>
        <w:t xml:space="preserve">Putin </w:t>
      </w:r>
      <w:r w:rsidRPr="00AC3AD5">
        <w:rPr>
          <w:sz w:val="16"/>
        </w:rPr>
        <w:t xml:space="preserve">has shown an unwillingness to work with President Trump to bring an end to this-this unjust war on Ukraine-and we've got to talk tough and act tough. That's what he responds to. He's a bully. And if you don't treat him as such, he'll </w:t>
      </w:r>
      <w:r w:rsidRPr="00AC3AD5">
        <w:rPr>
          <w:rStyle w:val="StyleUnderline"/>
        </w:rPr>
        <w:t>continue to run his rampage through Ukraine, and we've got to bring an end to that. We need peace in this conflict. It's long overdue.</w:t>
      </w:r>
    </w:p>
    <w:p w14:paraId="5DC0585C" w14:textId="77777777" w:rsidR="001A2824" w:rsidRPr="00AC3AD5" w:rsidRDefault="001A2824" w:rsidP="001A2824">
      <w:pPr>
        <w:rPr>
          <w:sz w:val="16"/>
        </w:rPr>
      </w:pPr>
      <w:r w:rsidRPr="00AC3AD5">
        <w:rPr>
          <w:sz w:val="16"/>
        </w:rPr>
        <w:t xml:space="preserve">MARIA BARTIROMO: And, of course, part of the money being allocated toward defense-an increase there-is in </w:t>
      </w:r>
      <w:r w:rsidRPr="00AC3AD5">
        <w:rPr>
          <w:rStyle w:val="StyleUnderline"/>
        </w:rPr>
        <w:t>the Big, Beautiful Bill.</w:t>
      </w:r>
      <w:r w:rsidRPr="00AC3AD5">
        <w:rPr>
          <w:sz w:val="16"/>
        </w:rPr>
        <w:t xml:space="preserve"> Congratulations to you for getting that over the finish line in the time that you promised. July 4th, the president signed it into law. Tell me how that money </w:t>
      </w:r>
      <w:r w:rsidRPr="00AC3AD5">
        <w:rPr>
          <w:rStyle w:val="StyleUnderline"/>
        </w:rPr>
        <w:t>will be allocated with regard to defense.</w:t>
      </w:r>
      <w:r w:rsidRPr="00AC3AD5">
        <w:rPr>
          <w:sz w:val="16"/>
        </w:rPr>
        <w:t xml:space="preserve"> What do you want to see happen?</w:t>
      </w:r>
    </w:p>
    <w:p w14:paraId="370ABC3B" w14:textId="77777777" w:rsidR="001A2824" w:rsidRPr="00AC3AD5" w:rsidRDefault="001A2824" w:rsidP="001A2824">
      <w:pPr>
        <w:rPr>
          <w:sz w:val="16"/>
        </w:rPr>
      </w:pPr>
      <w:r w:rsidRPr="00AC3AD5">
        <w:rPr>
          <w:sz w:val="16"/>
        </w:rPr>
        <w:t xml:space="preserve">MIKE JOHNSON: Well, look, the </w:t>
      </w:r>
      <w:r w:rsidRPr="00AC3AD5">
        <w:rPr>
          <w:rStyle w:val="Emphasis"/>
        </w:rPr>
        <w:t>Big, Beautiful Bill was a landmark achievement</w:t>
      </w:r>
      <w:r w:rsidRPr="00AC3AD5">
        <w:rPr>
          <w:sz w:val="16"/>
        </w:rPr>
        <w:t>. America First is no longer just an agenda-it's now the law of the land.</w:t>
      </w:r>
    </w:p>
    <w:p w14:paraId="31E3F21C" w14:textId="77777777" w:rsidR="001A2824" w:rsidRPr="00AC3AD5" w:rsidRDefault="001A2824" w:rsidP="001A2824">
      <w:pPr>
        <w:rPr>
          <w:rStyle w:val="StyleUnderline"/>
        </w:rPr>
      </w:pPr>
      <w:r w:rsidRPr="00AC3AD5">
        <w:rPr>
          <w:sz w:val="16"/>
        </w:rPr>
        <w:t xml:space="preserve">To your point, </w:t>
      </w:r>
      <w:r w:rsidRPr="00AC3AD5">
        <w:rPr>
          <w:rStyle w:val="StyleUnderline"/>
        </w:rPr>
        <w:t>the big investment there was in border security and national defense</w:t>
      </w:r>
      <w:r w:rsidRPr="00AC3AD5">
        <w:rPr>
          <w:sz w:val="16"/>
        </w:rPr>
        <w:t xml:space="preserve">. Yet the bill did a lot of things-this is really important. This money will go to help us ensure the policy of peace through strength. </w:t>
      </w:r>
      <w:r w:rsidRPr="00AC3AD5">
        <w:rPr>
          <w:rStyle w:val="StyleUnderline"/>
        </w:rPr>
        <w:t>We have to invest appropriately and smartly in our military-industrial base right now.</w:t>
      </w:r>
    </w:p>
    <w:p w14:paraId="10CBEB60" w14:textId="77777777" w:rsidR="001A2824" w:rsidRPr="00AC3AD5" w:rsidRDefault="001A2824" w:rsidP="001A2824">
      <w:pPr>
        <w:rPr>
          <w:rStyle w:val="StyleUnderline"/>
        </w:rPr>
      </w:pPr>
      <w:r w:rsidRPr="00AC3AD5">
        <w:rPr>
          <w:rStyle w:val="StyleUnderline"/>
        </w:rPr>
        <w:t>It's a dangerous world. Our adversaries are China, Russia, Iran, North Korea. They've united together in so many ways, and we're showing everybody around the world-like that little clip you just showed from Prime Minister Netanyahu-that America's back. And that strength is what is going to maintain the peace.</w:t>
      </w:r>
    </w:p>
    <w:p w14:paraId="7A11751F" w14:textId="77777777" w:rsidR="001A2824" w:rsidRPr="00AC3AD5" w:rsidRDefault="001A2824" w:rsidP="001A2824">
      <w:pPr>
        <w:rPr>
          <w:sz w:val="16"/>
        </w:rPr>
      </w:pPr>
      <w:proofErr w:type="gramStart"/>
      <w:r w:rsidRPr="00AC3AD5">
        <w:rPr>
          <w:sz w:val="16"/>
        </w:rPr>
        <w:t>So</w:t>
      </w:r>
      <w:proofErr w:type="gramEnd"/>
      <w:r w:rsidRPr="00AC3AD5">
        <w:rPr>
          <w:sz w:val="16"/>
        </w:rPr>
        <w:t xml:space="preserve"> these investments are important. </w:t>
      </w:r>
      <w:r w:rsidRPr="00AC3AD5">
        <w:rPr>
          <w:rStyle w:val="StyleUnderline"/>
        </w:rPr>
        <w:t xml:space="preserve">It's in naval vessels and ships, and our new kind of warfare. </w:t>
      </w:r>
      <w:r w:rsidRPr="00AC3AD5">
        <w:rPr>
          <w:sz w:val="16"/>
        </w:rPr>
        <w:t xml:space="preserve">And by the way, there's an investment here in the Golden Dome, which will help us have real security in our homeland. </w:t>
      </w:r>
      <w:proofErr w:type="gramStart"/>
      <w:r w:rsidRPr="00AC3AD5">
        <w:rPr>
          <w:sz w:val="16"/>
        </w:rPr>
        <w:t>So</w:t>
      </w:r>
      <w:proofErr w:type="gramEnd"/>
      <w:r w:rsidRPr="00AC3AD5">
        <w:rPr>
          <w:sz w:val="16"/>
        </w:rPr>
        <w:t xml:space="preserve"> lots of things here-very strategic. We're spending the money.</w:t>
      </w:r>
    </w:p>
    <w:p w14:paraId="0AC72FC2" w14:textId="77777777" w:rsidR="001A2824" w:rsidRDefault="001A2824" w:rsidP="001A2824">
      <w:pPr>
        <w:pStyle w:val="Heading4"/>
      </w:pPr>
      <w:r>
        <w:t>The Big Beautiful Bill will rebuild the military, protect national security, and ensure credibility</w:t>
      </w:r>
    </w:p>
    <w:p w14:paraId="167FE4F2" w14:textId="77777777" w:rsidR="001A2824" w:rsidRPr="00B30F38" w:rsidRDefault="001A2824" w:rsidP="001A2824">
      <w:pPr>
        <w:rPr>
          <w:sz w:val="16"/>
          <w:szCs w:val="16"/>
        </w:rPr>
      </w:pPr>
      <w:r w:rsidRPr="004A6E2B">
        <w:rPr>
          <w:rStyle w:val="Style13ptBold"/>
        </w:rPr>
        <w:t>Maness ’25</w:t>
      </w:r>
      <w:r>
        <w:t xml:space="preserve"> </w:t>
      </w:r>
      <w:r w:rsidRPr="00B30F38">
        <w:rPr>
          <w:sz w:val="16"/>
          <w:szCs w:val="16"/>
        </w:rPr>
        <w:t>[</w:t>
      </w:r>
      <w:r w:rsidRPr="004A6E2B">
        <w:rPr>
          <w:sz w:val="16"/>
          <w:szCs w:val="16"/>
        </w:rPr>
        <w:t xml:space="preserve">Maness, Rob. “Trump’s “Big, Beautiful Bill” Is a National Security Priority | @AmacforAmerica.” </w:t>
      </w:r>
      <w:r w:rsidRPr="004A6E2B">
        <w:rPr>
          <w:i/>
          <w:iCs/>
          <w:sz w:val="16"/>
          <w:szCs w:val="16"/>
        </w:rPr>
        <w:t>AMAC - the Association of Mature American Citizens</w:t>
      </w:r>
      <w:r w:rsidRPr="004A6E2B">
        <w:rPr>
          <w:sz w:val="16"/>
          <w:szCs w:val="16"/>
        </w:rPr>
        <w:t>, 16 May 2025, amac.us/newsline/national-security/trumps-big-beautiful-bill-is-a-national-security-priority/. Accessed 15 July 2025.</w:t>
      </w:r>
      <w:r w:rsidRPr="00B30F38">
        <w:rPr>
          <w:sz w:val="16"/>
          <w:szCs w:val="16"/>
        </w:rPr>
        <w:t xml:space="preserve"> </w:t>
      </w:r>
      <w:r w:rsidRPr="004A6E2B">
        <w:rPr>
          <w:sz w:val="16"/>
          <w:szCs w:val="16"/>
        </w:rPr>
        <w:t>Rob Maness is a retired Air Force Colonel, a former wing and squadron commander, veteran of the Iraq and Afghanistan wars, a survivor of the 9/11 Pentagon Attack.</w:t>
      </w:r>
      <w:r w:rsidRPr="00B30F38">
        <w:rPr>
          <w:sz w:val="16"/>
          <w:szCs w:val="16"/>
        </w:rPr>
        <w:t>]</w:t>
      </w:r>
    </w:p>
    <w:p w14:paraId="437EC59F" w14:textId="77777777" w:rsidR="001A2824" w:rsidRPr="004A6E2B" w:rsidRDefault="001A2824" w:rsidP="001A2824">
      <w:pPr>
        <w:rPr>
          <w:rStyle w:val="StyleUnderline"/>
        </w:rPr>
      </w:pPr>
      <w:r w:rsidRPr="004A6E2B">
        <w:rPr>
          <w:sz w:val="16"/>
        </w:rPr>
        <w:t xml:space="preserve">As Congress launches into debate over </w:t>
      </w:r>
      <w:r w:rsidRPr="004A6E2B">
        <w:rPr>
          <w:rStyle w:val="StyleUnderline"/>
        </w:rPr>
        <w:t>President Donald Trump’s budget reconciliation package</w:t>
      </w:r>
      <w:r w:rsidRPr="004A6E2B">
        <w:rPr>
          <w:sz w:val="16"/>
        </w:rPr>
        <w:t xml:space="preserve"> – what he has dubbed the “One Big, Beautiful Bill” – much of the conversation has centered on government spending cuts and tax priorities. While those are indeed important aspects of this legislation, </w:t>
      </w:r>
      <w:r w:rsidRPr="004A6E2B">
        <w:rPr>
          <w:rStyle w:val="StyleUnderline"/>
        </w:rPr>
        <w:t xml:space="preserve">the bill </w:t>
      </w:r>
      <w:r w:rsidRPr="004A6E2B">
        <w:rPr>
          <w:sz w:val="16"/>
        </w:rPr>
        <w:t>also</w:t>
      </w:r>
      <w:r w:rsidRPr="004A6E2B">
        <w:rPr>
          <w:rStyle w:val="StyleUnderline"/>
        </w:rPr>
        <w:t xml:space="preserve"> contains crucial measures to fully fund the military and invest in our national security.</w:t>
      </w:r>
    </w:p>
    <w:p w14:paraId="717036F5" w14:textId="77777777" w:rsidR="001A2824" w:rsidRPr="004A6E2B" w:rsidRDefault="001A2824" w:rsidP="001A2824">
      <w:pPr>
        <w:rPr>
          <w:rStyle w:val="Emphasis"/>
        </w:rPr>
      </w:pPr>
      <w:r w:rsidRPr="004A6E2B">
        <w:rPr>
          <w:sz w:val="16"/>
        </w:rPr>
        <w:t xml:space="preserve">That’s why, as a retired Air Force colonel and staunch advocate for military readiness as a deterrent to conflict, I’m throwing my full support behind the Big Beautiful Bill. President </w:t>
      </w:r>
      <w:r w:rsidRPr="004A6E2B">
        <w:rPr>
          <w:rStyle w:val="Emphasis"/>
        </w:rPr>
        <w:t>Trump’s approach is not just a numbers game – it’s a strategic vision that prioritizes America’s security, restores military readiness, and does so without breaking the bank.</w:t>
      </w:r>
    </w:p>
    <w:p w14:paraId="78F938CE" w14:textId="77777777" w:rsidR="001A2824" w:rsidRPr="004A6E2B" w:rsidRDefault="001A2824" w:rsidP="001A2824">
      <w:pPr>
        <w:rPr>
          <w:sz w:val="16"/>
        </w:rPr>
      </w:pPr>
      <w:r w:rsidRPr="004A6E2B">
        <w:rPr>
          <w:sz w:val="16"/>
        </w:rPr>
        <w:t xml:space="preserve">The Big Beautiful Bill includes </w:t>
      </w:r>
      <w:r w:rsidRPr="004A6E2B">
        <w:rPr>
          <w:rStyle w:val="StyleUnderline"/>
        </w:rPr>
        <w:t>$150 billion in additional mandatory military spending</w:t>
      </w:r>
      <w:r w:rsidRPr="004A6E2B">
        <w:rPr>
          <w:sz w:val="16"/>
        </w:rPr>
        <w:t>,</w:t>
      </w:r>
      <w:r w:rsidRPr="004A6E2B">
        <w:rPr>
          <w:rStyle w:val="StyleUnderline"/>
        </w:rPr>
        <w:t xml:space="preserve"> reflecting this president’s commitment to rebuilding a military that has been stretched thin by decades of overuse and underfunding. </w:t>
      </w:r>
      <w:r w:rsidRPr="004A6E2B">
        <w:rPr>
          <w:sz w:val="16"/>
        </w:rPr>
        <w:t>This money is a critical supplement to the $892.6 billion President Trump has already requested in his </w:t>
      </w:r>
      <w:hyperlink r:id="rId53" w:tgtFrame="_blank" w:history="1">
        <w:r w:rsidRPr="004A6E2B">
          <w:rPr>
            <w:rStyle w:val="Hyperlink"/>
          </w:rPr>
          <w:t>2026 defense budget proposal</w:t>
        </w:r>
      </w:hyperlink>
      <w:r w:rsidRPr="004A6E2B">
        <w:rPr>
          <w:sz w:val="16"/>
        </w:rPr>
        <w:t>.</w:t>
      </w:r>
    </w:p>
    <w:p w14:paraId="0C0534F2" w14:textId="77777777" w:rsidR="001A2824" w:rsidRPr="004A6E2B" w:rsidRDefault="001A2824" w:rsidP="001A2824">
      <w:pPr>
        <w:rPr>
          <w:sz w:val="16"/>
        </w:rPr>
      </w:pPr>
      <w:r w:rsidRPr="004A6E2B">
        <w:rPr>
          <w:sz w:val="16"/>
        </w:rPr>
        <w:t>Taken together, Trump is calling for total defense spending for fiscal year 2026 of approximately $1.04 trillion, a slight but targeted increase from prior years.</w:t>
      </w:r>
    </w:p>
    <w:p w14:paraId="3ECCD000" w14:textId="77777777" w:rsidR="001A2824" w:rsidRPr="004A6E2B" w:rsidRDefault="001A2824" w:rsidP="001A2824">
      <w:pPr>
        <w:rPr>
          <w:rStyle w:val="Emphasis"/>
        </w:rPr>
      </w:pPr>
      <w:r w:rsidRPr="004A6E2B">
        <w:rPr>
          <w:sz w:val="16"/>
        </w:rPr>
        <w:t xml:space="preserve">Importantly, however, the breakdown of how the Big Beautiful Bill allocates </w:t>
      </w:r>
      <w:r w:rsidRPr="004A6E2B">
        <w:rPr>
          <w:rStyle w:val="Emphasis"/>
        </w:rPr>
        <w:t>this extra defense funding shows that President Trump and Republicans aren’t just throwing money at the Pentagon and hoping for the best. Instead, they are addressing glaring gaps in our defense infrastructure and investing in military technologies of the future.</w:t>
      </w:r>
    </w:p>
    <w:p w14:paraId="525470A8" w14:textId="77777777" w:rsidR="001A2824" w:rsidRPr="004A6E2B" w:rsidRDefault="001A2824" w:rsidP="001A2824">
      <w:pPr>
        <w:rPr>
          <w:sz w:val="16"/>
        </w:rPr>
      </w:pPr>
      <w:r w:rsidRPr="004A6E2B">
        <w:rPr>
          <w:sz w:val="16"/>
        </w:rPr>
        <w:t>The $150 billion in the Big Beautiful Bill specifically includes $25 billion for President Trump’s proposed “Golden Dome for America,” a revolutionary missile defense shield modeled after Israel’s Iron Dome; $21 billion to restock the nation’s depleted ammunition arsenal; and $9 billion for service member quality-of-life issues like housing and healthcare.</w:t>
      </w:r>
    </w:p>
    <w:p w14:paraId="0C72C303" w14:textId="77777777" w:rsidR="001A2824" w:rsidRPr="004A6E2B" w:rsidRDefault="001A2824" w:rsidP="001A2824">
      <w:pPr>
        <w:rPr>
          <w:rStyle w:val="Emphasis"/>
        </w:rPr>
      </w:pPr>
      <w:r w:rsidRPr="004A6E2B">
        <w:rPr>
          <w:rStyle w:val="StyleUnderline"/>
        </w:rPr>
        <w:t>The reconciliation package also includes $34 billion to build more ships and bolster America’s naval might</w:t>
      </w:r>
      <w:r w:rsidRPr="004A6E2B">
        <w:rPr>
          <w:sz w:val="16"/>
        </w:rPr>
        <w:t>. As I’ve </w:t>
      </w:r>
      <w:hyperlink r:id="rId54" w:tgtFrame="_blank" w:history="1">
        <w:r w:rsidRPr="004A6E2B">
          <w:rPr>
            <w:rStyle w:val="Hyperlink"/>
          </w:rPr>
          <w:t>written</w:t>
        </w:r>
      </w:hyperlink>
      <w:r w:rsidRPr="004A6E2B">
        <w:rPr>
          <w:sz w:val="16"/>
        </w:rPr>
        <w:t xml:space="preserve"> previously, the </w:t>
      </w:r>
      <w:r w:rsidRPr="004A6E2B">
        <w:rPr>
          <w:rStyle w:val="StyleUnderline"/>
        </w:rPr>
        <w:t>decline of U.S. maritime power is a serious crisis that needs addressing.</w:t>
      </w:r>
      <w:r w:rsidRPr="004A6E2B">
        <w:rPr>
          <w:sz w:val="16"/>
        </w:rPr>
        <w:t xml:space="preserve"> </w:t>
      </w:r>
      <w:r w:rsidRPr="004A6E2B">
        <w:rPr>
          <w:rStyle w:val="Emphasis"/>
        </w:rPr>
        <w:t>Communist China has been building ships at a breakneck pace in recent years. This money will help ensure that the United States remains the dominant global power at sea.</w:t>
      </w:r>
    </w:p>
    <w:p w14:paraId="29B005BC" w14:textId="77777777" w:rsidR="001A2824" w:rsidRPr="004A6E2B" w:rsidRDefault="001A2824" w:rsidP="001A2824">
      <w:pPr>
        <w:rPr>
          <w:sz w:val="16"/>
        </w:rPr>
      </w:pPr>
      <w:r w:rsidRPr="004A6E2B">
        <w:rPr>
          <w:sz w:val="16"/>
        </w:rPr>
        <w:t>The Big Beautiful Bill also ties defense spending to broader fiscal responsibility by including measures to claw back unspent funds from bloated domestic programs and redirect them to the military. This is a masterstroke – balancing a strong defense with the kind of fiscal discipline conservatives like me have long demanded.</w:t>
      </w:r>
    </w:p>
    <w:p w14:paraId="60D8C740" w14:textId="77777777" w:rsidR="001A2824" w:rsidRPr="004A6E2B" w:rsidRDefault="001A2824" w:rsidP="001A2824">
      <w:pPr>
        <w:rPr>
          <w:sz w:val="16"/>
        </w:rPr>
      </w:pPr>
      <w:r w:rsidRPr="004A6E2B">
        <w:rPr>
          <w:sz w:val="16"/>
        </w:rPr>
        <w:t>Critics might cry about “cuts,” but reallocating wasted or misspent resources to protect our homeland isn’t a cut; it’s common sense. National security does not exist in a vacuum. We have a responsibility to find a way to bolster our military might without piling on debt.</w:t>
      </w:r>
    </w:p>
    <w:p w14:paraId="7760C6CD" w14:textId="77777777" w:rsidR="001A2824" w:rsidRPr="004A6E2B" w:rsidRDefault="001A2824" w:rsidP="001A2824">
      <w:pPr>
        <w:rPr>
          <w:sz w:val="16"/>
        </w:rPr>
      </w:pPr>
      <w:r w:rsidRPr="004A6E2B">
        <w:rPr>
          <w:sz w:val="16"/>
        </w:rPr>
        <w:t xml:space="preserve">Another crucial element on this front is fixing longstanding procurement issues, another priority addressed in the Big Beautiful Bill. </w:t>
      </w:r>
      <w:r w:rsidRPr="004A6E2B">
        <w:rPr>
          <w:rStyle w:val="StyleUnderline"/>
        </w:rPr>
        <w:t>Every taxpayer dollar spent on the military should go toward ensuring our warfighters have the best, most cutting-edge equipment in the world –</w:t>
      </w:r>
      <w:r w:rsidRPr="004A6E2B">
        <w:rPr>
          <w:sz w:val="16"/>
        </w:rPr>
        <w:t xml:space="preserve"> and that they and their families are taken care of. As someone who’s seen firsthand how red tape can hamstring readiness, I applaud this focus on getting the most bang for our buck.</w:t>
      </w:r>
    </w:p>
    <w:p w14:paraId="56B79D88" w14:textId="77777777" w:rsidR="001A2824" w:rsidRPr="004A6E2B" w:rsidRDefault="001A2824" w:rsidP="001A2824">
      <w:pPr>
        <w:rPr>
          <w:sz w:val="16"/>
        </w:rPr>
      </w:pPr>
      <w:r w:rsidRPr="004A6E2B">
        <w:rPr>
          <w:sz w:val="16"/>
        </w:rPr>
        <w:t>The corporate media has predictably nitpicked President Trump’s defense agenda. A recent </w:t>
      </w:r>
      <w:r w:rsidRPr="004A6E2B">
        <w:rPr>
          <w:i/>
          <w:iCs/>
          <w:sz w:val="16"/>
        </w:rPr>
        <w:t>Politico </w:t>
      </w:r>
      <w:hyperlink r:id="rId55" w:history="1">
        <w:r w:rsidRPr="004A6E2B">
          <w:rPr>
            <w:rStyle w:val="Hyperlink"/>
          </w:rPr>
          <w:t>piece</w:t>
        </w:r>
      </w:hyperlink>
      <w:r w:rsidRPr="004A6E2B">
        <w:rPr>
          <w:sz w:val="16"/>
        </w:rPr>
        <w:t> is indicative of the criticism, with the so-called “experts” questioning whether Trump can meet his ambitious spending goal of three percent of GDP on defense while keeping overall spending in check. I get the concern, but the doubters are missing the point. Trump’s plan isn’t about endless blank checks; it’s about leveraging America’s economic strength to fund what matters most.</w:t>
      </w:r>
    </w:p>
    <w:p w14:paraId="5D235C5F" w14:textId="77777777" w:rsidR="001A2824" w:rsidRPr="004A6E2B" w:rsidRDefault="001A2824" w:rsidP="001A2824">
      <w:pPr>
        <w:rPr>
          <w:sz w:val="16"/>
        </w:rPr>
      </w:pPr>
      <w:r w:rsidRPr="004A6E2B">
        <w:rPr>
          <w:sz w:val="16"/>
        </w:rPr>
        <w:t>Moreover, by slashing wasteful programs and boosting economic growth through deregulation and energy independence, Trump creates the fiscal space for a robust defense budget. The Congressional Budget Office projects GDP growth of 2.8 percent in 2026 under current policies. Trump’s pro-growth agenda could push that even higher, making three percent of GDP more than achievable.</w:t>
      </w:r>
    </w:p>
    <w:p w14:paraId="309B8CEB" w14:textId="77777777" w:rsidR="001A2824" w:rsidRPr="004A6E2B" w:rsidRDefault="001A2824" w:rsidP="001A2824">
      <w:pPr>
        <w:rPr>
          <w:rStyle w:val="Emphasis"/>
        </w:rPr>
      </w:pPr>
      <w:r w:rsidRPr="004A6E2B">
        <w:rPr>
          <w:rStyle w:val="Emphasis"/>
        </w:rPr>
        <w:t>This increased investment couldn’t come soon enough. China’s military buildup, Russia’s aggression, and Iran’s proxies aren’t slowing down. Our adversaries don’t care about Washington’s budget squabbles – they’re watching our resolve.</w:t>
      </w:r>
    </w:p>
    <w:p w14:paraId="5A79D622" w14:textId="77777777" w:rsidR="001A2824" w:rsidRPr="004A6E2B" w:rsidRDefault="001A2824" w:rsidP="001A2824">
      <w:pPr>
        <w:rPr>
          <w:rStyle w:val="Emphasis"/>
        </w:rPr>
      </w:pPr>
      <w:r w:rsidRPr="004A6E2B">
        <w:rPr>
          <w:rStyle w:val="StyleUnderline"/>
        </w:rPr>
        <w:t xml:space="preserve">Trump’s plan sends a clear message: America is back, and we’re not messing around. </w:t>
      </w:r>
      <w:r w:rsidRPr="004A6E2B">
        <w:rPr>
          <w:sz w:val="16"/>
        </w:rPr>
        <w:t xml:space="preserve">The 2026 </w:t>
      </w:r>
      <w:r w:rsidRPr="004A6E2B">
        <w:rPr>
          <w:rStyle w:val="StyleUnderline"/>
        </w:rPr>
        <w:t>budget’s focus on naval expansion, including new Virginia-class submarines and unmanned systems, directly counters China’s growing Pacific presence</w:t>
      </w:r>
      <w:r w:rsidRPr="004A6E2B">
        <w:rPr>
          <w:sz w:val="16"/>
        </w:rPr>
        <w:t xml:space="preserve">. Investments in cyber warfare and space capabilities show Trump understands the 21st-century battlefield. </w:t>
      </w:r>
      <w:r w:rsidRPr="004A6E2B">
        <w:rPr>
          <w:rStyle w:val="Emphasis"/>
        </w:rPr>
        <w:t>Trump is committed to dominating the domains where future wars will be won or lost.</w:t>
      </w:r>
    </w:p>
    <w:p w14:paraId="0F18AA20" w14:textId="77777777" w:rsidR="001A2824" w:rsidRPr="004A6E2B" w:rsidRDefault="001A2824" w:rsidP="001A2824">
      <w:pPr>
        <w:rPr>
          <w:sz w:val="16"/>
        </w:rPr>
      </w:pPr>
      <w:r w:rsidRPr="004A6E2B">
        <w:rPr>
          <w:sz w:val="16"/>
        </w:rPr>
        <w:t>The naysayers – mostly establishment types and left-leaning pundits – will argue Trump’s plan is “too aggressive” or “unrealistic.” But they’re the same folks who cheered endless wars in the Middle East while letting our military atrophy.</w:t>
      </w:r>
    </w:p>
    <w:p w14:paraId="404343F3" w14:textId="77777777" w:rsidR="001A2824" w:rsidRPr="004A6E2B" w:rsidRDefault="001A2824" w:rsidP="001A2824">
      <w:pPr>
        <w:rPr>
          <w:rStyle w:val="Emphasis"/>
        </w:rPr>
      </w:pPr>
      <w:r w:rsidRPr="004A6E2B">
        <w:rPr>
          <w:sz w:val="16"/>
        </w:rPr>
        <w:t xml:space="preserve">Trump’s approach of peace through strength is different. </w:t>
      </w:r>
      <w:r w:rsidRPr="004A6E2B">
        <w:rPr>
          <w:rStyle w:val="Emphasis"/>
        </w:rPr>
        <w:t>A well-funded, modernized military deters conflict, saving precious American blood and treasure in the long run.</w:t>
      </w:r>
    </w:p>
    <w:p w14:paraId="6F928F33" w14:textId="77777777" w:rsidR="001A2824" w:rsidRPr="004A6E2B" w:rsidRDefault="001A2824" w:rsidP="001A2824">
      <w:pPr>
        <w:rPr>
          <w:sz w:val="16"/>
        </w:rPr>
      </w:pPr>
      <w:r w:rsidRPr="004A6E2B">
        <w:rPr>
          <w:sz w:val="16"/>
        </w:rPr>
        <w:t xml:space="preserve">As a veteran, I’ve seen what happens when we shortchange defense – overworked troops, outdated equipment, and a weakened posture that emboldens our enemies. </w:t>
      </w:r>
      <w:r w:rsidRPr="004A6E2B">
        <w:rPr>
          <w:rStyle w:val="StyleUnderline"/>
        </w:rPr>
        <w:t>Trump’s 2026 defense budget, paired with the reconciliation bill’s fiscal guardrails, is a blueprint for reversing that decline.</w:t>
      </w:r>
      <w:r w:rsidRPr="004A6E2B">
        <w:rPr>
          <w:sz w:val="16"/>
        </w:rPr>
        <w:t xml:space="preserve"> It’s bold, it’s necessary, and it’s rooted in a clear-eyed view of the world.</w:t>
      </w:r>
    </w:p>
    <w:p w14:paraId="648C9422" w14:textId="77777777" w:rsidR="001A2824" w:rsidRPr="004A6E2B" w:rsidRDefault="001A2824" w:rsidP="001A2824">
      <w:pPr>
        <w:rPr>
          <w:sz w:val="16"/>
        </w:rPr>
      </w:pPr>
      <w:r w:rsidRPr="004A6E2B">
        <w:rPr>
          <w:rStyle w:val="StyleUnderline"/>
        </w:rPr>
        <w:t>President Trump isn’t just funding a military. He’s funding America’s future as the world’s unrivaled superpower</w:t>
      </w:r>
      <w:r w:rsidRPr="004A6E2B">
        <w:rPr>
          <w:sz w:val="16"/>
        </w:rPr>
        <w:t>. Count me in.</w:t>
      </w:r>
    </w:p>
    <w:p w14:paraId="001BB8E4" w14:textId="77777777" w:rsidR="001A2824" w:rsidRDefault="001A2824" w:rsidP="001A2824">
      <w:pPr>
        <w:pStyle w:val="Heading4"/>
      </w:pPr>
      <w:r>
        <w:t>Recruitment numbers have surged to a 15 year high</w:t>
      </w:r>
    </w:p>
    <w:p w14:paraId="4290C2D1" w14:textId="77777777" w:rsidR="001A2824" w:rsidRPr="000B699B" w:rsidRDefault="001A2824" w:rsidP="001A2824">
      <w:pPr>
        <w:rPr>
          <w:sz w:val="16"/>
          <w:szCs w:val="16"/>
        </w:rPr>
      </w:pPr>
      <w:r w:rsidRPr="00920C4F">
        <w:rPr>
          <w:rStyle w:val="Style13ptBold"/>
        </w:rPr>
        <w:t>Saballa ’25</w:t>
      </w:r>
      <w:r>
        <w:t xml:space="preserve"> </w:t>
      </w:r>
      <w:r w:rsidRPr="00B30F38">
        <w:rPr>
          <w:sz w:val="16"/>
          <w:szCs w:val="16"/>
        </w:rPr>
        <w:t>[</w:t>
      </w:r>
      <w:r w:rsidRPr="000B699B">
        <w:rPr>
          <w:sz w:val="16"/>
          <w:szCs w:val="16"/>
        </w:rPr>
        <w:t xml:space="preserve">Saballa, Joe. “US Army Recruitment Surges to 15-Year High: Hegseth.” </w:t>
      </w:r>
      <w:r w:rsidRPr="000B699B">
        <w:rPr>
          <w:i/>
          <w:iCs/>
          <w:sz w:val="16"/>
          <w:szCs w:val="16"/>
        </w:rPr>
        <w:t>The Defense Post</w:t>
      </w:r>
      <w:r w:rsidRPr="000B699B">
        <w:rPr>
          <w:sz w:val="16"/>
          <w:szCs w:val="16"/>
        </w:rPr>
        <w:t>, 7 Feb. 2025, thedefensepost.com/2025/02/07/us-army-recruitment-surges/.</w:t>
      </w:r>
      <w:r w:rsidRPr="00B30F38">
        <w:rPr>
          <w:sz w:val="16"/>
          <w:szCs w:val="16"/>
        </w:rPr>
        <w:t>]</w:t>
      </w:r>
    </w:p>
    <w:p w14:paraId="468EAA69" w14:textId="77777777" w:rsidR="001A2824" w:rsidRPr="00920C4F" w:rsidRDefault="001A2824" w:rsidP="001A2824">
      <w:pPr>
        <w:rPr>
          <w:rStyle w:val="StyleUnderline"/>
        </w:rPr>
      </w:pPr>
      <w:r w:rsidRPr="00920C4F">
        <w:rPr>
          <w:rStyle w:val="StyleUnderline"/>
        </w:rPr>
        <w:t>In a historic moment for the US Army, recruitment has surged to a level not seen or reported in the past 15 years, setting a new milestone for the organization.</w:t>
      </w:r>
    </w:p>
    <w:p w14:paraId="6A2C683E" w14:textId="77777777" w:rsidR="001A2824" w:rsidRPr="00920C4F" w:rsidRDefault="001A2824" w:rsidP="001A2824">
      <w:pPr>
        <w:rPr>
          <w:rStyle w:val="StyleUnderline"/>
        </w:rPr>
      </w:pPr>
      <w:r w:rsidRPr="00920C4F">
        <w:rPr>
          <w:sz w:val="16"/>
        </w:rPr>
        <w:t>Defense Secretary </w:t>
      </w:r>
      <w:r w:rsidRPr="00920C4F">
        <w:rPr>
          <w:b/>
          <w:bCs/>
          <w:sz w:val="16"/>
        </w:rPr>
        <w:t xml:space="preserve">Pete </w:t>
      </w:r>
      <w:r w:rsidRPr="00920C4F">
        <w:rPr>
          <w:rStyle w:val="StyleUnderline"/>
        </w:rPr>
        <w:t>Hegseth </w:t>
      </w:r>
      <w:hyperlink r:id="rId56" w:tgtFrame="_blank" w:history="1">
        <w:r w:rsidRPr="00920C4F">
          <w:rPr>
            <w:rStyle w:val="StyleUnderline"/>
          </w:rPr>
          <w:t>took</w:t>
        </w:r>
      </w:hyperlink>
      <w:r w:rsidRPr="00920C4F">
        <w:rPr>
          <w:rStyle w:val="StyleUnderline"/>
        </w:rPr>
        <w:t> to social media to announce that the service achieved its “best recruiting numbers” last month — its highest since 2010.</w:t>
      </w:r>
    </w:p>
    <w:p w14:paraId="44A7F428" w14:textId="77777777" w:rsidR="001A2824" w:rsidRPr="00920C4F" w:rsidRDefault="001A2824" w:rsidP="001A2824">
      <w:pPr>
        <w:rPr>
          <w:sz w:val="16"/>
        </w:rPr>
      </w:pPr>
      <w:r w:rsidRPr="00920C4F">
        <w:rPr>
          <w:rStyle w:val="StyleUnderline"/>
        </w:rPr>
        <w:t>The numbers surpassed a 12-year record set in December 2024</w:t>
      </w:r>
      <w:r w:rsidRPr="00920C4F">
        <w:rPr>
          <w:sz w:val="16"/>
        </w:rPr>
        <w:t>, when the service said it enlisted nearly 350 soldiers per day.</w:t>
      </w:r>
    </w:p>
    <w:p w14:paraId="7A4E7001" w14:textId="77777777" w:rsidR="001A2824" w:rsidRPr="00920C4F" w:rsidRDefault="001A2824" w:rsidP="001A2824">
      <w:pPr>
        <w:rPr>
          <w:rStyle w:val="StyleUnderline"/>
        </w:rPr>
      </w:pPr>
      <w:r w:rsidRPr="00920C4F">
        <w:rPr>
          <w:rStyle w:val="StyleUnderline"/>
        </w:rPr>
        <w:t>Hegseth credited the surge to President Donald Trump, asserting that America’s youth are now eager to serve under a “bold and strong, America-first leadership.”</w:t>
      </w:r>
    </w:p>
    <w:p w14:paraId="2E2BCF86" w14:textId="77777777" w:rsidR="001A2824" w:rsidRPr="00920C4F" w:rsidRDefault="001A2824" w:rsidP="001A2824">
      <w:pPr>
        <w:rPr>
          <w:sz w:val="16"/>
        </w:rPr>
      </w:pPr>
      <w:r w:rsidRPr="00920C4F">
        <w:rPr>
          <w:sz w:val="16"/>
        </w:rPr>
        <w:t>Meanwhile, US Army officials lauded recruiters for their perseverance, calling it one of the toughest jobs and urging the next generation to enlist and serve the nation.</w:t>
      </w:r>
    </w:p>
    <w:p w14:paraId="61C51694" w14:textId="77777777" w:rsidR="001A2824" w:rsidRPr="00920C4F" w:rsidRDefault="001A2824" w:rsidP="001A2824">
      <w:pPr>
        <w:rPr>
          <w:sz w:val="16"/>
        </w:rPr>
      </w:pPr>
      <w:r w:rsidRPr="00920C4F">
        <w:rPr>
          <w:sz w:val="16"/>
        </w:rPr>
        <w:t>“Congratulations and keep up the great work!” they wrote on X.</w:t>
      </w:r>
    </w:p>
    <w:p w14:paraId="61000FDE" w14:textId="77777777" w:rsidR="001A2824" w:rsidRPr="00920C4F" w:rsidRDefault="001A2824" w:rsidP="001A2824">
      <w:pPr>
        <w:rPr>
          <w:b/>
          <w:bCs/>
          <w:sz w:val="16"/>
        </w:rPr>
      </w:pPr>
      <w:r w:rsidRPr="00920C4F">
        <w:rPr>
          <w:b/>
          <w:bCs/>
          <w:sz w:val="16"/>
        </w:rPr>
        <w:t>Enlistment Downturn</w:t>
      </w:r>
    </w:p>
    <w:p w14:paraId="5A6DAB43" w14:textId="77777777" w:rsidR="001A2824" w:rsidRPr="00920C4F" w:rsidRDefault="001A2824" w:rsidP="001A2824">
      <w:pPr>
        <w:rPr>
          <w:sz w:val="16"/>
        </w:rPr>
      </w:pPr>
      <w:r w:rsidRPr="00920C4F">
        <w:rPr>
          <w:rStyle w:val="StyleUnderline"/>
        </w:rPr>
        <w:t>The recruitment surge follows two consecutive years of missing recruitment targets, marking a significant turnaround for the US Army.</w:t>
      </w:r>
    </w:p>
    <w:p w14:paraId="3C500D98" w14:textId="77777777" w:rsidR="001A2824" w:rsidRPr="00920C4F" w:rsidRDefault="001A2824" w:rsidP="001A2824">
      <w:pPr>
        <w:rPr>
          <w:sz w:val="16"/>
        </w:rPr>
      </w:pPr>
      <w:r w:rsidRPr="00920C4F">
        <w:rPr>
          <w:sz w:val="16"/>
        </w:rPr>
        <w:t>In 2022, the service was 15,000 soldiers short of its target, recruiting only 45,000 new soldiers instead of the intended 60,000.</w:t>
      </w:r>
    </w:p>
    <w:p w14:paraId="66265B68" w14:textId="77777777" w:rsidR="001A2824" w:rsidRPr="00920C4F" w:rsidRDefault="001A2824" w:rsidP="001A2824">
      <w:pPr>
        <w:rPr>
          <w:sz w:val="16"/>
        </w:rPr>
      </w:pPr>
      <w:r w:rsidRPr="00920C4F">
        <w:rPr>
          <w:sz w:val="16"/>
        </w:rPr>
        <w:t>The following year, the army’s goal was 65,000 recruits, but it fell short again, enlisting only 55,000.</w:t>
      </w:r>
    </w:p>
    <w:p w14:paraId="688D80CB" w14:textId="77777777" w:rsidR="001A2824" w:rsidRPr="00920C4F" w:rsidRDefault="001A2824" w:rsidP="001A2824">
      <w:pPr>
        <w:rPr>
          <w:sz w:val="16"/>
        </w:rPr>
      </w:pPr>
      <w:r w:rsidRPr="00920C4F">
        <w:rPr>
          <w:rStyle w:val="StyleUnderline"/>
        </w:rPr>
        <w:t>The two-year shortfall was attributed to a tight labor market due to the lingering effects of the coronavirus pandemic</w:t>
      </w:r>
      <w:r w:rsidRPr="00920C4F">
        <w:rPr>
          <w:sz w:val="16"/>
        </w:rPr>
        <w:t>, as well as “low trust” among Gen Z toward the military.</w:t>
      </w:r>
    </w:p>
    <w:p w14:paraId="1792C7B0" w14:textId="77777777" w:rsidR="001A2824" w:rsidRPr="00920C4F" w:rsidRDefault="001A2824" w:rsidP="001A2824">
      <w:pPr>
        <w:rPr>
          <w:sz w:val="16"/>
        </w:rPr>
      </w:pPr>
      <w:r w:rsidRPr="00920C4F">
        <w:rPr>
          <w:sz w:val="16"/>
        </w:rPr>
        <w:t>As a result, the US military entered 2024 with its </w:t>
      </w:r>
      <w:hyperlink r:id="rId57" w:tgtFrame="_blank" w:history="1">
        <w:r w:rsidRPr="00920C4F">
          <w:rPr>
            <w:rStyle w:val="Hyperlink"/>
          </w:rPr>
          <w:t>smallest active-duty force</w:t>
        </w:r>
      </w:hyperlink>
      <w:r w:rsidRPr="00920C4F">
        <w:rPr>
          <w:sz w:val="16"/>
        </w:rPr>
        <w:t> in over 80 years at 1.28 million.</w:t>
      </w:r>
    </w:p>
    <w:p w14:paraId="7503598A" w14:textId="77777777" w:rsidR="001A2824" w:rsidRPr="00920C4F" w:rsidRDefault="001A2824" w:rsidP="001A2824">
      <w:pPr>
        <w:rPr>
          <w:b/>
          <w:bCs/>
          <w:sz w:val="16"/>
        </w:rPr>
      </w:pPr>
      <w:r w:rsidRPr="00920C4F">
        <w:rPr>
          <w:b/>
          <w:bCs/>
          <w:sz w:val="16"/>
        </w:rPr>
        <w:t>Sweeping Overhaul</w:t>
      </w:r>
    </w:p>
    <w:p w14:paraId="1C8F0297" w14:textId="77777777" w:rsidR="001A2824" w:rsidRPr="00920C4F" w:rsidRDefault="001A2824" w:rsidP="001A2824">
      <w:pPr>
        <w:rPr>
          <w:sz w:val="16"/>
        </w:rPr>
      </w:pPr>
      <w:r w:rsidRPr="00920C4F">
        <w:rPr>
          <w:sz w:val="16"/>
        </w:rPr>
        <w:t xml:space="preserve">In response to the alarming recruitment shortfalls, the </w:t>
      </w:r>
      <w:r w:rsidRPr="00920C4F">
        <w:rPr>
          <w:rStyle w:val="StyleUnderline"/>
        </w:rPr>
        <w:t>US Army announced a </w:t>
      </w:r>
      <w:hyperlink r:id="rId58" w:tgtFrame="_blank" w:history="1">
        <w:r w:rsidRPr="00920C4F">
          <w:rPr>
            <w:rStyle w:val="StyleUnderline"/>
          </w:rPr>
          <w:t>sweeping overhaul of its recruitment strategies</w:t>
        </w:r>
      </w:hyperlink>
      <w:r w:rsidRPr="00920C4F">
        <w:rPr>
          <w:sz w:val="16"/>
        </w:rPr>
        <w:t> in October 2023.</w:t>
      </w:r>
    </w:p>
    <w:p w14:paraId="35630D48" w14:textId="77777777" w:rsidR="001A2824" w:rsidRPr="00920C4F" w:rsidRDefault="001A2824" w:rsidP="001A2824">
      <w:pPr>
        <w:rPr>
          <w:sz w:val="16"/>
        </w:rPr>
      </w:pPr>
      <w:r w:rsidRPr="00920C4F">
        <w:rPr>
          <w:sz w:val="16"/>
        </w:rPr>
        <w:t xml:space="preserve">This </w:t>
      </w:r>
      <w:r w:rsidRPr="00920C4F">
        <w:rPr>
          <w:rStyle w:val="StyleUnderline"/>
        </w:rPr>
        <w:t>includes shifting focus toward recruiting young adults who have attended college</w:t>
      </w:r>
      <w:r w:rsidRPr="00920C4F">
        <w:rPr>
          <w:sz w:val="16"/>
        </w:rPr>
        <w:t xml:space="preserve"> rather than recent high school graduates.</w:t>
      </w:r>
    </w:p>
    <w:p w14:paraId="3401665D" w14:textId="77777777" w:rsidR="001A2824" w:rsidRPr="00920C4F" w:rsidRDefault="001A2824" w:rsidP="001A2824">
      <w:pPr>
        <w:rPr>
          <w:rStyle w:val="StyleUnderline"/>
        </w:rPr>
      </w:pPr>
      <w:r w:rsidRPr="00920C4F">
        <w:rPr>
          <w:rStyle w:val="StyleUnderline"/>
        </w:rPr>
        <w:t>The army has also established a dedicated recruitment workforce to streamline the process and improve efficiency.</w:t>
      </w:r>
    </w:p>
    <w:p w14:paraId="34C0C425" w14:textId="77777777" w:rsidR="001A2824" w:rsidRPr="00920C4F" w:rsidRDefault="001A2824" w:rsidP="001A2824">
      <w:pPr>
        <w:rPr>
          <w:sz w:val="16"/>
        </w:rPr>
      </w:pPr>
      <w:r w:rsidRPr="00920C4F">
        <w:rPr>
          <w:sz w:val="16"/>
        </w:rPr>
        <w:t>Under President Trump’s administration, the army and other branches </w:t>
      </w:r>
      <w:hyperlink r:id="rId59" w:tgtFrame="_blank" w:history="1">
        <w:r w:rsidRPr="00920C4F">
          <w:rPr>
            <w:rStyle w:val="Hyperlink"/>
          </w:rPr>
          <w:t>plan to reinstate</w:t>
        </w:r>
      </w:hyperlink>
      <w:r w:rsidRPr="00920C4F">
        <w:rPr>
          <w:sz w:val="16"/>
        </w:rPr>
        <w:t> service members discharged for refusing the COVID-19 vaccine.</w:t>
      </w:r>
    </w:p>
    <w:p w14:paraId="2E815FB1" w14:textId="77777777" w:rsidR="003F04B1" w:rsidRDefault="003F04B1" w:rsidP="003F04B1">
      <w:pPr>
        <w:pStyle w:val="Heading4"/>
      </w:pPr>
      <w:r>
        <w:t>US is hitting recruitment goals – prefer the most recent evidence</w:t>
      </w:r>
    </w:p>
    <w:p w14:paraId="3440CD43" w14:textId="77777777" w:rsidR="003F04B1" w:rsidRDefault="003F04B1" w:rsidP="003F04B1">
      <w:proofErr w:type="spellStart"/>
      <w:r w:rsidRPr="009C0CA4">
        <w:rPr>
          <w:rStyle w:val="Style13ptBold"/>
        </w:rPr>
        <w:t>Schogol</w:t>
      </w:r>
      <w:proofErr w:type="spellEnd"/>
      <w:r w:rsidRPr="009C0CA4">
        <w:rPr>
          <w:rStyle w:val="Style13ptBold"/>
        </w:rPr>
        <w:t xml:space="preserve"> 6/4</w:t>
      </w:r>
      <w:r>
        <w:t xml:space="preserve"> (</w:t>
      </w:r>
      <w:r w:rsidRPr="00A325E8">
        <w:t xml:space="preserve">Jeff </w:t>
      </w:r>
      <w:proofErr w:type="spellStart"/>
      <w:r w:rsidRPr="00A325E8">
        <w:t>Schogol</w:t>
      </w:r>
      <w:proofErr w:type="spellEnd"/>
      <w:r w:rsidRPr="00A325E8">
        <w:t xml:space="preserve">, </w:t>
      </w:r>
      <w:r w:rsidRPr="009C0CA4">
        <w:t xml:space="preserve">senior staff writer for Task &amp; Purpose. He reports on both the Defense Department as a whole as well as individual services </w:t>
      </w:r>
      <w:r>
        <w:t xml:space="preserve">- </w:t>
      </w:r>
      <w:r w:rsidRPr="00A325E8">
        <w:t>6-4-2025, "Army hits its annual recruiting goal in eight months", Task &amp; Purpose, https://taskandpurpose.com/news/army-beats-2025-recruiting-goal/</w:t>
      </w:r>
      <w:r>
        <w:t>); LF</w:t>
      </w:r>
    </w:p>
    <w:p w14:paraId="350F5384" w14:textId="77777777" w:rsidR="003F04B1" w:rsidRPr="00A325E8" w:rsidRDefault="003F04B1" w:rsidP="003F04B1">
      <w:pPr>
        <w:rPr>
          <w:rStyle w:val="StyleUnderline"/>
        </w:rPr>
      </w:pPr>
      <w:r w:rsidRPr="009C0CA4">
        <w:rPr>
          <w:rStyle w:val="Emphasis"/>
        </w:rPr>
        <w:t>The Army has surpassed its recruiting target for this fiscal year</w:t>
      </w:r>
      <w:r w:rsidRPr="00A325E8">
        <w:rPr>
          <w:rStyle w:val="StyleUnderline"/>
        </w:rPr>
        <w:t>, exceeding a goal that was already significantly higher than it has been in the past.</w:t>
      </w:r>
    </w:p>
    <w:p w14:paraId="2803B011" w14:textId="77777777" w:rsidR="003F04B1" w:rsidRPr="00A325E8" w:rsidRDefault="003F04B1" w:rsidP="003F04B1">
      <w:pPr>
        <w:rPr>
          <w:rStyle w:val="StyleUnderline"/>
        </w:rPr>
      </w:pPr>
      <w:r w:rsidRPr="00A325E8">
        <w:rPr>
          <w:rStyle w:val="StyleUnderline"/>
        </w:rPr>
        <w:t>“</w:t>
      </w:r>
      <w:r w:rsidRPr="009C0CA4">
        <w:rPr>
          <w:rStyle w:val="Emphasis"/>
        </w:rPr>
        <w:t>Yesterday, the United States Army met its fiscal year 2025 recruiting goal four months early, welcoming more than 61,000 new recruits,</w:t>
      </w:r>
      <w:r w:rsidRPr="00A325E8">
        <w:rPr>
          <w:rStyle w:val="StyleUnderline"/>
        </w:rPr>
        <w:t>” Army Secretary Daniel Driscoll testified before Congress on Wednesday. The fiscal year runs through Sept. 30.</w:t>
      </w:r>
    </w:p>
    <w:p w14:paraId="30865019" w14:textId="77777777" w:rsidR="003F04B1" w:rsidRPr="009C0CA4" w:rsidRDefault="003F04B1" w:rsidP="003F04B1">
      <w:pPr>
        <w:rPr>
          <w:rStyle w:val="StyleUnderline"/>
        </w:rPr>
      </w:pPr>
      <w:r w:rsidRPr="009C0CA4">
        <w:rPr>
          <w:rStyle w:val="StyleUnderline"/>
        </w:rPr>
        <w:t>Driscoll credited the “focus on a return to warfighting and lethality” for the Army’s recruiting success, though several practical changes to how the Army finds new soldiers have played a key role in the surge of newcomers, lawmakers said. Driscoll noted that the Future Soldier Preparatory Course, which prepares potential soldiers for basic training, has helped recruits who were “right on the edge” of meeting the service’s physical and academic standards enlist.</w:t>
      </w:r>
    </w:p>
    <w:p w14:paraId="2BBB9358" w14:textId="77777777" w:rsidR="003F04B1" w:rsidRPr="009C0CA4" w:rsidRDefault="003F04B1" w:rsidP="003F04B1">
      <w:pPr>
        <w:rPr>
          <w:sz w:val="16"/>
        </w:rPr>
      </w:pPr>
      <w:r w:rsidRPr="009C0CA4">
        <w:rPr>
          <w:sz w:val="16"/>
        </w:rPr>
        <w:t>“It seems when I was at the Future Soldier Prep Course that the ones who wanted to join were at the very front edge of their careers, were excited to join in a time where they thought they could contribute to the safety of their community by being on the front lines of keeping Americans safe.”</w:t>
      </w:r>
    </w:p>
    <w:p w14:paraId="56105CA7" w14:textId="77777777" w:rsidR="003F04B1" w:rsidRPr="009C0CA4" w:rsidRDefault="003F04B1" w:rsidP="003F04B1">
      <w:pPr>
        <w:rPr>
          <w:rStyle w:val="StyleUnderline"/>
        </w:rPr>
      </w:pPr>
      <w:r w:rsidRPr="009C0CA4">
        <w:rPr>
          <w:rStyle w:val="StyleUnderline"/>
        </w:rPr>
        <w:t>As of May 30, a total of 10,465 soldiers have moved from the Future Soldier Preparatory Course to Initial Entry Training this fiscal year, said Maj. Christopher Robinson, a spokesman for Training and Doctrine Command.</w:t>
      </w:r>
    </w:p>
    <w:p w14:paraId="4CBF49A9" w14:textId="77777777" w:rsidR="003F04B1" w:rsidRPr="009C0CA4" w:rsidRDefault="003F04B1" w:rsidP="003F04B1">
      <w:pPr>
        <w:rPr>
          <w:rStyle w:val="StyleUnderline"/>
        </w:rPr>
      </w:pPr>
      <w:r w:rsidRPr="009C0CA4">
        <w:rPr>
          <w:rStyle w:val="StyleUnderline"/>
        </w:rPr>
        <w:t>The Army expects to have 25,000 soldiers in the Delayed Entry Program when the 2026 fiscal year begins, Driscoll said.</w:t>
      </w:r>
    </w:p>
    <w:p w14:paraId="6179ADD0" w14:textId="77777777" w:rsidR="003F04B1" w:rsidRPr="009C0CA4" w:rsidRDefault="003F04B1" w:rsidP="003F04B1">
      <w:pPr>
        <w:rPr>
          <w:sz w:val="16"/>
        </w:rPr>
      </w:pPr>
      <w:r w:rsidRPr="009C0CA4">
        <w:rPr>
          <w:rStyle w:val="StyleUnderline"/>
        </w:rPr>
        <w:t>Army Chief of Staff Gen. Randy George noted that the “most productive” recruiting months of the fiscal year are still ahead.</w:t>
      </w:r>
      <w:r>
        <w:t xml:space="preserve"> </w:t>
      </w:r>
      <w:r w:rsidRPr="009C0CA4">
        <w:rPr>
          <w:sz w:val="16"/>
        </w:rPr>
        <w:t>He added that the Army is trying to make improvements to technology for recruiters and reducing how many forms recruits have to fill out while in-processing.</w:t>
      </w:r>
    </w:p>
    <w:p w14:paraId="140DE11A" w14:textId="77777777" w:rsidR="003F04B1" w:rsidRPr="009C0CA4" w:rsidRDefault="003F04B1" w:rsidP="003F04B1">
      <w:pPr>
        <w:rPr>
          <w:sz w:val="16"/>
        </w:rPr>
      </w:pPr>
      <w:r w:rsidRPr="009C0CA4">
        <w:rPr>
          <w:sz w:val="16"/>
        </w:rPr>
        <w:t>“It was something like 670 forms that had to be filled out and we’ve reduced that to below 10, and it’s now going to be in a database,” George said.</w:t>
      </w:r>
    </w:p>
    <w:p w14:paraId="7381626E" w14:textId="77777777" w:rsidR="003F04B1" w:rsidRPr="009C0CA4" w:rsidRDefault="003F04B1" w:rsidP="003F04B1">
      <w:pPr>
        <w:rPr>
          <w:rStyle w:val="StyleUnderline"/>
        </w:rPr>
      </w:pPr>
      <w:r w:rsidRPr="009C0CA4">
        <w:rPr>
          <w:rStyle w:val="StyleUnderline"/>
        </w:rPr>
        <w:t>The last time the Army hit its annual recruiting goal in the first week of June was back in 2014,  Lt. Col. Jeff Tolbert, a spokesman for Driscoll, said in a news release.</w:t>
      </w:r>
    </w:p>
    <w:p w14:paraId="45AA1ACF" w14:textId="77777777" w:rsidR="003F04B1" w:rsidRPr="009C0CA4" w:rsidRDefault="003F04B1" w:rsidP="003F04B1">
      <w:pPr>
        <w:rPr>
          <w:sz w:val="16"/>
        </w:rPr>
      </w:pPr>
      <w:r w:rsidRPr="009C0CA4">
        <w:rPr>
          <w:sz w:val="16"/>
        </w:rPr>
        <w:t>The Defense Department’s “Rapid Response” X account posted a Fox News story about the Army’s recent recruiting success along with a quote: “They call it the TRUMP-BUMP.”</w:t>
      </w:r>
    </w:p>
    <w:p w14:paraId="29D352FD" w14:textId="77777777" w:rsidR="003F04B1" w:rsidRPr="009C0CA4" w:rsidRDefault="003F04B1" w:rsidP="003F04B1">
      <w:pPr>
        <w:rPr>
          <w:sz w:val="16"/>
        </w:rPr>
      </w:pPr>
      <w:r w:rsidRPr="009C0CA4">
        <w:rPr>
          <w:sz w:val="16"/>
        </w:rPr>
        <w:t>However, the rebound in Army recruiting began before President Donald Trump was elected in November. The service met its fiscal year 2024 goal of 55,000 new soldiers a month before the election after missing its recruiting target for the previous two years. The Army also announced in October that it would increase this fiscal year’s recruiting target by 6,000 soldiers.</w:t>
      </w:r>
    </w:p>
    <w:p w14:paraId="2B237AF2" w14:textId="77777777" w:rsidR="003F04B1" w:rsidRPr="009C0CA4" w:rsidRDefault="003F04B1" w:rsidP="003F04B1">
      <w:pPr>
        <w:rPr>
          <w:sz w:val="16"/>
        </w:rPr>
      </w:pPr>
      <w:r w:rsidRPr="009C0CA4">
        <w:rPr>
          <w:sz w:val="16"/>
        </w:rPr>
        <w:t>Currently, there is not enough data to either prove or disprove that more Americans are joining the Army as a result of Trump’s reelection, said Katherine Kuzminski, director of the Military, Veterans, and Society Program at the Center for a New American Security think tank in Washington, D.C.</w:t>
      </w:r>
    </w:p>
    <w:p w14:paraId="0B3050E3" w14:textId="77777777" w:rsidR="003F04B1" w:rsidRPr="009C0CA4" w:rsidRDefault="003F04B1" w:rsidP="003F04B1">
      <w:pPr>
        <w:rPr>
          <w:sz w:val="16"/>
        </w:rPr>
      </w:pPr>
      <w:r w:rsidRPr="009C0CA4">
        <w:rPr>
          <w:sz w:val="16"/>
        </w:rPr>
        <w:t>“We began to see the turnaround in Army recruiting beginning last August as a result of efforts put into place in 2022-2023,” Kuzminski told Task &amp; Purpose on Wednesday. “The Future Soldier Prep Course played (and continues to play) a large role in that success — yielding 25% of last year’s recruits and keeping up the momentum into this administration.”</w:t>
      </w:r>
    </w:p>
    <w:p w14:paraId="579BC611" w14:textId="77777777" w:rsidR="003F04B1" w:rsidRPr="009C0CA4" w:rsidRDefault="003F04B1" w:rsidP="003F04B1">
      <w:pPr>
        <w:rPr>
          <w:rStyle w:val="StyleUnderline"/>
        </w:rPr>
      </w:pPr>
      <w:r w:rsidRPr="009C0CA4">
        <w:rPr>
          <w:rStyle w:val="Emphasis"/>
        </w:rPr>
        <w:t>A major factor that is driving the Army’s recent recruiting success is the Future Soldier Preparatory Course</w:t>
      </w:r>
      <w:r w:rsidRPr="009C0CA4">
        <w:rPr>
          <w:rStyle w:val="StyleUnderline"/>
        </w:rPr>
        <w:t>, Kuzminski said. About 13,200 recruits joined the Army through the course in fiscal year 2024.</w:t>
      </w:r>
    </w:p>
    <w:p w14:paraId="339B6061" w14:textId="49CCE793" w:rsidR="001A2824" w:rsidRDefault="003F04B1" w:rsidP="003F04B1">
      <w:pPr>
        <w:rPr>
          <w:rStyle w:val="StyleUnderline"/>
        </w:rPr>
      </w:pPr>
      <w:r w:rsidRPr="009C0CA4">
        <w:rPr>
          <w:rStyle w:val="Emphasis"/>
        </w:rPr>
        <w:t>The Army has also taken steps to professionalize its recruiters</w:t>
      </w:r>
      <w:r w:rsidRPr="009C0CA4">
        <w:rPr>
          <w:rStyle w:val="StyleUnderline"/>
        </w:rPr>
        <w:t>, and the service’s “Be All You Can Be” recruiting campaign may have appealed to parents and other adults who can influence whether young Americans join the military, she said.</w:t>
      </w:r>
    </w:p>
    <w:p w14:paraId="26B2C6D5" w14:textId="2A477848" w:rsidR="00AB4F11" w:rsidRDefault="00AB4F11" w:rsidP="00AB4F11">
      <w:pPr>
        <w:pStyle w:val="Heading3"/>
      </w:pPr>
      <w:r>
        <w:t>Sustainability---AT: Debt---2AC/1AR</w:t>
      </w:r>
    </w:p>
    <w:p w14:paraId="7023F4AA" w14:textId="44E017F7" w:rsidR="00AB4F11" w:rsidRDefault="00AB4F11" w:rsidP="00AB4F11">
      <w:pPr>
        <w:pStyle w:val="Heading4"/>
      </w:pPr>
      <w:r>
        <w:t xml:space="preserve">Debt’s </w:t>
      </w:r>
      <w:r w:rsidRPr="00AB4F11">
        <w:rPr>
          <w:u w:val="single"/>
        </w:rPr>
        <w:t>sustainable</w:t>
      </w:r>
      <w:r>
        <w:t xml:space="preserve">. </w:t>
      </w:r>
    </w:p>
    <w:p w14:paraId="71F4763A" w14:textId="0C169661" w:rsidR="00AB4F11" w:rsidRDefault="00AB4F11" w:rsidP="00AB4F11">
      <w:r w:rsidRPr="00AB4F11">
        <w:rPr>
          <w:rStyle w:val="Style13ptBold"/>
        </w:rPr>
        <w:t>Choi ’24</w:t>
      </w:r>
      <w:r>
        <w:t xml:space="preserve"> [Jason; </w:t>
      </w:r>
      <w:r w:rsidRPr="00AB4F11">
        <w:t>Assistant Professor of Economics at University of Toronto</w:t>
      </w:r>
      <w:r>
        <w:t xml:space="preserve">. Duong Dang; </w:t>
      </w:r>
      <w:r w:rsidRPr="00AB4F11">
        <w:t>Ph.D. Candidate in economics at University of Wisconsin-Madison</w:t>
      </w:r>
      <w:r>
        <w:t xml:space="preserve">. Rishabh Kirpalani; </w:t>
      </w:r>
      <w:r w:rsidRPr="00AB4F11">
        <w:t>Associate Professor, Department of Economics at University of Wisconsin</w:t>
      </w:r>
      <w:r>
        <w:t>-</w:t>
      </w:r>
      <w:r w:rsidRPr="00AB4F11">
        <w:t>Madison</w:t>
      </w:r>
      <w:r>
        <w:t xml:space="preserve">. Diego Perez; </w:t>
      </w:r>
      <w:r w:rsidRPr="00AB4F11">
        <w:t>Associate Professor of Economics at New York University</w:t>
      </w:r>
      <w:r>
        <w:t>. August 26; “</w:t>
      </w:r>
      <w:r w:rsidRPr="00AB4F11">
        <w:t>Exorbitant privilege and the sustainability of US public debt</w:t>
      </w:r>
      <w:r>
        <w:t xml:space="preserve">,” </w:t>
      </w:r>
      <w:proofErr w:type="spellStart"/>
      <w:r>
        <w:t>VoxEU</w:t>
      </w:r>
      <w:proofErr w:type="spellEnd"/>
      <w:r>
        <w:t xml:space="preserve">, </w:t>
      </w:r>
      <w:r w:rsidRPr="00AB4F11">
        <w:t>https://cepr.org/voxeu/columns/exorbitant-privilege-and-sustainability-us-public-debt</w:t>
      </w:r>
      <w:r>
        <w:t>; //ff]</w:t>
      </w:r>
    </w:p>
    <w:p w14:paraId="13792E01" w14:textId="66DE1C67" w:rsidR="00AB4F11" w:rsidRPr="00AB4F11" w:rsidRDefault="00AB4F11" w:rsidP="00AB4F11">
      <w:pPr>
        <w:rPr>
          <w:sz w:val="16"/>
        </w:rPr>
      </w:pPr>
      <w:r w:rsidRPr="00AB4F11">
        <w:rPr>
          <w:rStyle w:val="Emphasis"/>
        </w:rPr>
        <w:t>Despite</w:t>
      </w:r>
      <w:r w:rsidRPr="00AB4F11">
        <w:rPr>
          <w:u w:val="single"/>
        </w:rPr>
        <w:t xml:space="preserve"> exceeding 100% of GDP, US public debt is considered </w:t>
      </w:r>
      <w:r w:rsidRPr="00AB4F11">
        <w:rPr>
          <w:rStyle w:val="Emphasis"/>
        </w:rPr>
        <w:t>safe</w:t>
      </w:r>
      <w:r w:rsidRPr="00AB4F11">
        <w:rPr>
          <w:u w:val="single"/>
        </w:rPr>
        <w:t xml:space="preserve"> due to the country’s role as a </w:t>
      </w:r>
      <w:r w:rsidRPr="00AB4F11">
        <w:rPr>
          <w:rStyle w:val="Emphasis"/>
        </w:rPr>
        <w:t>safe global asset</w:t>
      </w:r>
      <w:r w:rsidRPr="00AB4F11">
        <w:rPr>
          <w:u w:val="single"/>
        </w:rPr>
        <w:t xml:space="preserve"> and </w:t>
      </w:r>
      <w:r w:rsidRPr="00AB4F11">
        <w:rPr>
          <w:rStyle w:val="Emphasis"/>
        </w:rPr>
        <w:t>reserve currency supplier</w:t>
      </w:r>
      <w:r w:rsidRPr="00AB4F11">
        <w:rPr>
          <w:sz w:val="16"/>
        </w:rPr>
        <w:t xml:space="preserve">. This column uses a model to quantify the additional debt capacity generated by this ‘exorbitant privilege’ status. It finds that </w:t>
      </w:r>
      <w:r w:rsidRPr="00AB4F11">
        <w:rPr>
          <w:u w:val="single"/>
        </w:rPr>
        <w:t xml:space="preserve">the </w:t>
      </w:r>
      <w:r w:rsidRPr="00AB4F11">
        <w:rPr>
          <w:rStyle w:val="Emphasis"/>
        </w:rPr>
        <w:t>special status</w:t>
      </w:r>
      <w:r w:rsidRPr="00AB4F11">
        <w:rPr>
          <w:u w:val="single"/>
        </w:rPr>
        <w:t xml:space="preserve"> of the US </w:t>
      </w:r>
      <w:r w:rsidRPr="00AB4F11">
        <w:rPr>
          <w:rStyle w:val="Emphasis"/>
        </w:rPr>
        <w:t>increases</w:t>
      </w:r>
      <w:r w:rsidRPr="00AB4F11">
        <w:rPr>
          <w:u w:val="single"/>
        </w:rPr>
        <w:t xml:space="preserve"> maximal sustainable debt by around </w:t>
      </w:r>
      <w:r w:rsidRPr="00AB4F11">
        <w:rPr>
          <w:rStyle w:val="Emphasis"/>
        </w:rPr>
        <w:t>22%</w:t>
      </w:r>
      <w:r w:rsidRPr="00AB4F11">
        <w:rPr>
          <w:u w:val="single"/>
        </w:rPr>
        <w:t xml:space="preserve"> of GDP, mostly due to debt being </w:t>
      </w:r>
      <w:r w:rsidRPr="00AB4F11">
        <w:rPr>
          <w:rStyle w:val="Emphasis"/>
        </w:rPr>
        <w:t>liquid</w:t>
      </w:r>
      <w:r w:rsidRPr="00AB4F11">
        <w:rPr>
          <w:u w:val="single"/>
        </w:rPr>
        <w:t xml:space="preserve"> and widely used as </w:t>
      </w:r>
      <w:r w:rsidRPr="00AB4F11">
        <w:rPr>
          <w:rStyle w:val="Emphasis"/>
        </w:rPr>
        <w:t>collateral</w:t>
      </w:r>
      <w:r w:rsidRPr="00AB4F11">
        <w:rPr>
          <w:sz w:val="16"/>
        </w:rPr>
        <w:t xml:space="preserve">. Overall, </w:t>
      </w:r>
      <w:r w:rsidRPr="00AB4F11">
        <w:rPr>
          <w:u w:val="single"/>
        </w:rPr>
        <w:t xml:space="preserve">the US’s status in </w:t>
      </w:r>
      <w:r w:rsidRPr="00AB4F11">
        <w:rPr>
          <w:rStyle w:val="Emphasis"/>
        </w:rPr>
        <w:t>global financial markets</w:t>
      </w:r>
      <w:r w:rsidRPr="00AB4F11">
        <w:rPr>
          <w:u w:val="single"/>
        </w:rPr>
        <w:t xml:space="preserve"> is crucial for </w:t>
      </w:r>
      <w:r w:rsidRPr="00AB4F11">
        <w:rPr>
          <w:rStyle w:val="Emphasis"/>
        </w:rPr>
        <w:t>debt sustainability</w:t>
      </w:r>
      <w:r w:rsidRPr="00AB4F11">
        <w:rPr>
          <w:sz w:val="16"/>
        </w:rPr>
        <w:t>, and efforts by other countries to establish competing safe assets could pose challenges to the US’s dominant position.</w:t>
      </w:r>
    </w:p>
    <w:p w14:paraId="6EAE43A9" w14:textId="578B2589" w:rsidR="00AB4F11" w:rsidRDefault="000820CA" w:rsidP="000820CA">
      <w:pPr>
        <w:pStyle w:val="Heading4"/>
      </w:pPr>
      <w:r>
        <w:t xml:space="preserve">Their evidence is </w:t>
      </w:r>
      <w:r w:rsidRPr="000820CA">
        <w:rPr>
          <w:u w:val="single"/>
        </w:rPr>
        <w:t>surface-level</w:t>
      </w:r>
      <w:r>
        <w:t xml:space="preserve">. </w:t>
      </w:r>
    </w:p>
    <w:p w14:paraId="677EA201" w14:textId="303F0CCE" w:rsidR="000820CA" w:rsidRDefault="000820CA" w:rsidP="000820CA">
      <w:r w:rsidRPr="000820CA">
        <w:rPr>
          <w:rStyle w:val="Style13ptBold"/>
        </w:rPr>
        <w:t>Beck-Friis ’24</w:t>
      </w:r>
      <w:r>
        <w:t xml:space="preserve"> [Peder; </w:t>
      </w:r>
      <w:r w:rsidRPr="000820CA">
        <w:t>senior vice president and economist in the London office</w:t>
      </w:r>
      <w:r>
        <w:t xml:space="preserve">. Richard Clarida; </w:t>
      </w:r>
      <w:r w:rsidRPr="000820CA">
        <w:t>managing director in the New York office and PIMCO's global economic advisor</w:t>
      </w:r>
      <w:r>
        <w:t>. July 18; “</w:t>
      </w:r>
      <w:r w:rsidRPr="000820CA">
        <w:t>Developed Market Public Debt: Risks and Realities</w:t>
      </w:r>
      <w:r>
        <w:t xml:space="preserve">,” PIMCO, </w:t>
      </w:r>
      <w:r w:rsidRPr="000820CA">
        <w:t>https://www.pimco.com/us/en/insights/developed-market-public-debt-risks-and-realities</w:t>
      </w:r>
      <w:r>
        <w:t>; //ff]</w:t>
      </w:r>
    </w:p>
    <w:p w14:paraId="4B5834F6" w14:textId="4337F0DE" w:rsidR="000820CA" w:rsidRPr="000820CA" w:rsidRDefault="000820CA" w:rsidP="000820CA">
      <w:pPr>
        <w:rPr>
          <w:sz w:val="16"/>
        </w:rPr>
      </w:pPr>
      <w:r w:rsidRPr="000820CA">
        <w:rPr>
          <w:sz w:val="16"/>
        </w:rPr>
        <w:t xml:space="preserve">However, </w:t>
      </w:r>
      <w:r w:rsidRPr="000820CA">
        <w:rPr>
          <w:u w:val="single"/>
        </w:rPr>
        <w:t xml:space="preserve">a </w:t>
      </w:r>
      <w:r w:rsidRPr="000820CA">
        <w:rPr>
          <w:rStyle w:val="Emphasis"/>
        </w:rPr>
        <w:t>deeper look</w:t>
      </w:r>
      <w:r w:rsidRPr="000820CA">
        <w:rPr>
          <w:u w:val="single"/>
        </w:rPr>
        <w:t xml:space="preserve"> at the U.S. fiscal situation reveals a </w:t>
      </w:r>
      <w:r w:rsidRPr="000820CA">
        <w:rPr>
          <w:rStyle w:val="Emphasis"/>
        </w:rPr>
        <w:t>less gloomy</w:t>
      </w:r>
      <w:r w:rsidRPr="000820CA">
        <w:rPr>
          <w:u w:val="single"/>
        </w:rPr>
        <w:t xml:space="preserve"> picture. True, debt (a </w:t>
      </w:r>
      <w:r w:rsidRPr="000820CA">
        <w:rPr>
          <w:rStyle w:val="Emphasis"/>
        </w:rPr>
        <w:t>stock</w:t>
      </w:r>
      <w:r w:rsidRPr="000820CA">
        <w:rPr>
          <w:u w:val="single"/>
        </w:rPr>
        <w:t xml:space="preserve"> variable) relative to GDP (a </w:t>
      </w:r>
      <w:r w:rsidRPr="000820CA">
        <w:rPr>
          <w:rStyle w:val="Emphasis"/>
        </w:rPr>
        <w:t>flow</w:t>
      </w:r>
      <w:r w:rsidRPr="000820CA">
        <w:rPr>
          <w:u w:val="single"/>
        </w:rPr>
        <w:t xml:space="preserve"> variable) has </w:t>
      </w:r>
      <w:r w:rsidRPr="000820CA">
        <w:rPr>
          <w:rStyle w:val="Emphasis"/>
        </w:rPr>
        <w:t>surged</w:t>
      </w:r>
      <w:r w:rsidRPr="000820CA">
        <w:rPr>
          <w:u w:val="single"/>
        </w:rPr>
        <w:t xml:space="preserve"> in the past decade. But relative to net national </w:t>
      </w:r>
      <w:r w:rsidRPr="000820CA">
        <w:rPr>
          <w:rStyle w:val="Emphasis"/>
        </w:rPr>
        <w:t>wealth</w:t>
      </w:r>
      <w:r w:rsidRPr="000820CA">
        <w:rPr>
          <w:u w:val="single"/>
        </w:rPr>
        <w:t xml:space="preserve"> (a </w:t>
      </w:r>
      <w:r w:rsidRPr="000820CA">
        <w:rPr>
          <w:rStyle w:val="Emphasis"/>
        </w:rPr>
        <w:t>stock</w:t>
      </w:r>
      <w:r w:rsidRPr="000820CA">
        <w:rPr>
          <w:u w:val="single"/>
        </w:rPr>
        <w:t xml:space="preserve"> variable) – a more </w:t>
      </w:r>
      <w:r w:rsidRPr="000820CA">
        <w:rPr>
          <w:rStyle w:val="Emphasis"/>
        </w:rPr>
        <w:t>apples-to-apples</w:t>
      </w:r>
      <w:r w:rsidRPr="000820CA">
        <w:rPr>
          <w:u w:val="single"/>
        </w:rPr>
        <w:t xml:space="preserve"> comparison – public debt has actually </w:t>
      </w:r>
      <w:r w:rsidRPr="000820CA">
        <w:rPr>
          <w:rStyle w:val="Emphasis"/>
        </w:rPr>
        <w:t>fallen</w:t>
      </w:r>
      <w:r w:rsidRPr="000820CA">
        <w:rPr>
          <w:u w:val="single"/>
        </w:rPr>
        <w:t xml:space="preserve">. Growth in the economy’s capital stock has </w:t>
      </w:r>
      <w:r w:rsidRPr="000820CA">
        <w:rPr>
          <w:rStyle w:val="Emphasis"/>
        </w:rPr>
        <w:t>outpaced</w:t>
      </w:r>
      <w:r w:rsidRPr="000820CA">
        <w:rPr>
          <w:u w:val="single"/>
        </w:rPr>
        <w:t xml:space="preserve"> public borrowing </w:t>
      </w:r>
      <w:r w:rsidRPr="000820CA">
        <w:rPr>
          <w:rStyle w:val="Emphasis"/>
        </w:rPr>
        <w:t>since 2011</w:t>
      </w:r>
      <w:r w:rsidRPr="000820CA">
        <w:rPr>
          <w:sz w:val="16"/>
        </w:rPr>
        <w:t>.</w:t>
      </w:r>
    </w:p>
    <w:p w14:paraId="70F0068B" w14:textId="77777777" w:rsidR="000820CA" w:rsidRPr="000820CA" w:rsidRDefault="000820CA" w:rsidP="000820CA">
      <w:pPr>
        <w:rPr>
          <w:sz w:val="16"/>
        </w:rPr>
      </w:pPr>
      <w:r w:rsidRPr="000820CA">
        <w:rPr>
          <w:u w:val="single"/>
        </w:rPr>
        <w:t xml:space="preserve">The U.S. also faces </w:t>
      </w:r>
      <w:r w:rsidRPr="000820CA">
        <w:rPr>
          <w:rStyle w:val="Emphasis"/>
        </w:rPr>
        <w:t>less binding fiscal constraints</w:t>
      </w:r>
      <w:r w:rsidRPr="000820CA">
        <w:rPr>
          <w:u w:val="single"/>
        </w:rPr>
        <w:t xml:space="preserve"> than other countries. While the supply of debt is crucial, so is the demand for it. As the supplier of the </w:t>
      </w:r>
      <w:r w:rsidRPr="000820CA">
        <w:rPr>
          <w:rStyle w:val="Emphasis"/>
        </w:rPr>
        <w:t>global reserve currency</w:t>
      </w:r>
      <w:r w:rsidRPr="000820CA">
        <w:rPr>
          <w:u w:val="single"/>
        </w:rPr>
        <w:t xml:space="preserve"> and </w:t>
      </w:r>
      <w:r w:rsidRPr="000820CA">
        <w:rPr>
          <w:rStyle w:val="Emphasis"/>
        </w:rPr>
        <w:t>perceived safe assets</w:t>
      </w:r>
      <w:r w:rsidRPr="000820CA">
        <w:rPr>
          <w:u w:val="single"/>
        </w:rPr>
        <w:t xml:space="preserve">, the U.S. enjoys </w:t>
      </w:r>
      <w:r w:rsidRPr="000820CA">
        <w:rPr>
          <w:rStyle w:val="Emphasis"/>
        </w:rPr>
        <w:t>higher demand</w:t>
      </w:r>
      <w:r w:rsidRPr="000820CA">
        <w:rPr>
          <w:u w:val="single"/>
        </w:rPr>
        <w:t xml:space="preserve"> for its liabilities than other countries</w:t>
      </w:r>
      <w:r w:rsidRPr="000820CA">
        <w:rPr>
          <w:sz w:val="16"/>
        </w:rPr>
        <w:t>.</w:t>
      </w:r>
    </w:p>
    <w:p w14:paraId="00744BB9" w14:textId="11F4A1CE" w:rsidR="000820CA" w:rsidRPr="000820CA" w:rsidRDefault="000820CA" w:rsidP="000820CA">
      <w:pPr>
        <w:rPr>
          <w:sz w:val="16"/>
        </w:rPr>
      </w:pPr>
      <w:r w:rsidRPr="000820CA">
        <w:rPr>
          <w:sz w:val="16"/>
        </w:rPr>
        <w:t xml:space="preserve">Moreover, </w:t>
      </w:r>
      <w:r w:rsidRPr="000820CA">
        <w:rPr>
          <w:u w:val="single"/>
        </w:rPr>
        <w:t xml:space="preserve">the U.S. </w:t>
      </w:r>
      <w:r w:rsidRPr="000820CA">
        <w:rPr>
          <w:rStyle w:val="Emphasis"/>
        </w:rPr>
        <w:t>tax burden</w:t>
      </w:r>
      <w:r w:rsidRPr="000820CA">
        <w:rPr>
          <w:u w:val="single"/>
        </w:rPr>
        <w:t xml:space="preserve"> – around 30% of GDP – is </w:t>
      </w:r>
      <w:r w:rsidRPr="000820CA">
        <w:rPr>
          <w:rStyle w:val="Emphasis"/>
        </w:rPr>
        <w:t>low</w:t>
      </w:r>
      <w:r w:rsidRPr="000820CA">
        <w:rPr>
          <w:u w:val="single"/>
        </w:rPr>
        <w:t xml:space="preserve"> compared with other countries and its own history</w:t>
      </w:r>
      <w:r w:rsidRPr="000820CA">
        <w:rPr>
          <w:sz w:val="16"/>
        </w:rPr>
        <w:t xml:space="preserve"> (see Figure 4). </w:t>
      </w:r>
      <w:r w:rsidRPr="000820CA">
        <w:rPr>
          <w:u w:val="single"/>
        </w:rPr>
        <w:t xml:space="preserve">This means the U.S. is </w:t>
      </w:r>
      <w:r w:rsidRPr="000820CA">
        <w:rPr>
          <w:rStyle w:val="Emphasis"/>
        </w:rPr>
        <w:t>unlikely</w:t>
      </w:r>
      <w:r w:rsidRPr="000820CA">
        <w:rPr>
          <w:u w:val="single"/>
        </w:rPr>
        <w:t xml:space="preserve"> to hit </w:t>
      </w:r>
      <w:r w:rsidRPr="000820CA">
        <w:rPr>
          <w:rStyle w:val="Emphasis"/>
        </w:rPr>
        <w:t>upper-bound constraints</w:t>
      </w:r>
      <w:r w:rsidRPr="000820CA">
        <w:rPr>
          <w:u w:val="single"/>
        </w:rPr>
        <w:t xml:space="preserve"> on taxation</w:t>
      </w:r>
      <w:r w:rsidRPr="000820CA">
        <w:rPr>
          <w:sz w:val="16"/>
        </w:rPr>
        <w:t xml:space="preserve"> (in economic jargon: “Laffer Curve constraints”). </w:t>
      </w:r>
      <w:r w:rsidRPr="000820CA">
        <w:rPr>
          <w:u w:val="single"/>
        </w:rPr>
        <w:t xml:space="preserve">Contrast this with many </w:t>
      </w:r>
      <w:r w:rsidRPr="000820CA">
        <w:rPr>
          <w:rStyle w:val="Emphasis"/>
        </w:rPr>
        <w:t>European countries</w:t>
      </w:r>
      <w:r w:rsidRPr="000820CA">
        <w:rPr>
          <w:u w:val="single"/>
        </w:rPr>
        <w:t xml:space="preserve">, where the tax burden is </w:t>
      </w:r>
      <w:r w:rsidRPr="000820CA">
        <w:rPr>
          <w:rStyle w:val="Emphasis"/>
        </w:rPr>
        <w:t>much higher</w:t>
      </w:r>
      <w:r w:rsidRPr="000820CA">
        <w:rPr>
          <w:u w:val="single"/>
        </w:rPr>
        <w:t xml:space="preserve"> and, in some cases, at </w:t>
      </w:r>
      <w:r w:rsidRPr="000820CA">
        <w:rPr>
          <w:rStyle w:val="Emphasis"/>
        </w:rPr>
        <w:t>multidecade highs</w:t>
      </w:r>
      <w:r w:rsidRPr="000820CA">
        <w:rPr>
          <w:u w:val="single"/>
        </w:rPr>
        <w:t xml:space="preserve">, leaving </w:t>
      </w:r>
      <w:r w:rsidRPr="000820CA">
        <w:rPr>
          <w:rStyle w:val="Emphasis"/>
        </w:rPr>
        <w:t>less room</w:t>
      </w:r>
      <w:r w:rsidRPr="000820CA">
        <w:rPr>
          <w:u w:val="single"/>
        </w:rPr>
        <w:t xml:space="preserve"> to adjust taxes in response to </w:t>
      </w:r>
      <w:r w:rsidRPr="000820CA">
        <w:rPr>
          <w:rStyle w:val="Emphasis"/>
        </w:rPr>
        <w:t>fiscal needs</w:t>
      </w:r>
      <w:r w:rsidRPr="000820CA">
        <w:rPr>
          <w:sz w:val="16"/>
        </w:rPr>
        <w:t>.</w:t>
      </w:r>
    </w:p>
    <w:p w14:paraId="1B8FB751" w14:textId="3CEA01A1" w:rsidR="000820CA" w:rsidRPr="000820CA" w:rsidRDefault="000820CA" w:rsidP="000820CA">
      <w:pPr>
        <w:rPr>
          <w:sz w:val="16"/>
        </w:rPr>
      </w:pPr>
      <w:r w:rsidRPr="000820CA">
        <w:rPr>
          <w:u w:val="single"/>
        </w:rPr>
        <w:t xml:space="preserve">Investors are therefore likely to grant more </w:t>
      </w:r>
      <w:r w:rsidRPr="000820CA">
        <w:rPr>
          <w:rStyle w:val="Emphasis"/>
        </w:rPr>
        <w:t>fiscal credibility</w:t>
      </w:r>
      <w:r w:rsidRPr="000820CA">
        <w:rPr>
          <w:u w:val="single"/>
        </w:rPr>
        <w:t xml:space="preserve"> to the U.S. than other countries. To some extent, this is </w:t>
      </w:r>
      <w:r w:rsidRPr="000820CA">
        <w:rPr>
          <w:rStyle w:val="Emphasis"/>
        </w:rPr>
        <w:t>nothing new</w:t>
      </w:r>
      <w:r w:rsidRPr="000820CA">
        <w:rPr>
          <w:u w:val="single"/>
        </w:rPr>
        <w:t>: The</w:t>
      </w:r>
      <w:r w:rsidRPr="000820CA">
        <w:rPr>
          <w:sz w:val="16"/>
        </w:rPr>
        <w:t xml:space="preserve"> Congressional Budget Office (</w:t>
      </w:r>
      <w:r w:rsidRPr="000820CA">
        <w:rPr>
          <w:rStyle w:val="Emphasis"/>
        </w:rPr>
        <w:t>CBO</w:t>
      </w:r>
      <w:r w:rsidRPr="000820CA">
        <w:rPr>
          <w:sz w:val="16"/>
        </w:rPr>
        <w:t xml:space="preserve">) </w:t>
      </w:r>
      <w:r w:rsidRPr="000820CA">
        <w:rPr>
          <w:u w:val="single"/>
        </w:rPr>
        <w:t xml:space="preserve">has projected an </w:t>
      </w:r>
      <w:r w:rsidRPr="000820CA">
        <w:rPr>
          <w:rStyle w:val="Emphasis"/>
        </w:rPr>
        <w:t>ever-increasing</w:t>
      </w:r>
      <w:r w:rsidRPr="000820CA">
        <w:rPr>
          <w:u w:val="single"/>
        </w:rPr>
        <w:t xml:space="preserve"> U.S. debt path for </w:t>
      </w:r>
      <w:r w:rsidRPr="000820CA">
        <w:rPr>
          <w:rStyle w:val="Emphasis"/>
        </w:rPr>
        <w:t>over a decade</w:t>
      </w:r>
      <w:r w:rsidRPr="000820CA">
        <w:rPr>
          <w:u w:val="single"/>
        </w:rPr>
        <w:t xml:space="preserve">, yet financial markets have been </w:t>
      </w:r>
      <w:r w:rsidRPr="000820CA">
        <w:rPr>
          <w:rStyle w:val="Emphasis"/>
        </w:rPr>
        <w:t>largely unmoved</w:t>
      </w:r>
      <w:r w:rsidRPr="000820CA">
        <w:rPr>
          <w:sz w:val="16"/>
        </w:rPr>
        <w:t>.</w:t>
      </w:r>
    </w:p>
    <w:p w14:paraId="769AFD92" w14:textId="0D591C14" w:rsidR="00E3290C" w:rsidRDefault="00D06111" w:rsidP="00D06111">
      <w:pPr>
        <w:pStyle w:val="Heading2"/>
      </w:pPr>
      <w:r>
        <w:t>Transition</w:t>
      </w:r>
    </w:p>
    <w:p w14:paraId="34FC47B0" w14:textId="4522AE8D" w:rsidR="001C5763" w:rsidRDefault="001C5763" w:rsidP="001C5763">
      <w:pPr>
        <w:pStyle w:val="Heading3"/>
      </w:pPr>
      <w:r>
        <w:t>Transition---US Key---2AC/1AR</w:t>
      </w:r>
    </w:p>
    <w:p w14:paraId="203C0152" w14:textId="77777777" w:rsidR="001C5763" w:rsidRDefault="001C5763" w:rsidP="001C5763">
      <w:pPr>
        <w:pStyle w:val="Heading4"/>
      </w:pPr>
      <w:r>
        <w:t>US key to maintaining heg</w:t>
      </w:r>
    </w:p>
    <w:p w14:paraId="390B7397" w14:textId="5AEDB52E" w:rsidR="001C5763" w:rsidRDefault="00927B24" w:rsidP="001C5763">
      <w:r w:rsidRPr="00927B24">
        <w:rPr>
          <w:rStyle w:val="Style13ptBold"/>
        </w:rPr>
        <w:t>Gökçe ’25</w:t>
      </w:r>
      <w:r>
        <w:t xml:space="preserve"> </w:t>
      </w:r>
      <w:r w:rsidR="001C5763">
        <w:t>(Yasir Gökçe</w:t>
      </w:r>
      <w:r w:rsidR="001C5763" w:rsidRPr="00CE7F1D">
        <w:t xml:space="preserve">, Dr Yasir </w:t>
      </w:r>
      <w:proofErr w:type="spellStart"/>
      <w:r w:rsidR="001C5763" w:rsidRPr="00CE7F1D">
        <w:t>Gökce</w:t>
      </w:r>
      <w:proofErr w:type="spellEnd"/>
      <w:r w:rsidR="001C5763" w:rsidRPr="00CE7F1D">
        <w:t xml:space="preserve"> is the director of the Institute for Diplomacy and Economy (</w:t>
      </w:r>
      <w:proofErr w:type="spellStart"/>
      <w:r w:rsidR="001C5763" w:rsidRPr="00CE7F1D">
        <w:t>instituDE</w:t>
      </w:r>
      <w:proofErr w:type="spellEnd"/>
      <w:r w:rsidR="001C5763" w:rsidRPr="00CE7F1D">
        <w:t>)</w:t>
      </w:r>
      <w:r w:rsidR="001C5763">
        <w:t xml:space="preserve">, </w:t>
      </w:r>
      <w:r w:rsidR="001C5763" w:rsidRPr="00CE7F1D">
        <w:t xml:space="preserve">PhD from </w:t>
      </w:r>
      <w:proofErr w:type="spellStart"/>
      <w:r w:rsidR="001C5763" w:rsidRPr="00CE7F1D">
        <w:t>Bucerius</w:t>
      </w:r>
      <w:proofErr w:type="spellEnd"/>
      <w:r w:rsidR="001C5763" w:rsidRPr="00CE7F1D">
        <w:t xml:space="preserve"> Law School in Hamburg, Germany</w:t>
      </w:r>
      <w:r w:rsidR="001C5763">
        <w:t xml:space="preserve">, </w:t>
      </w:r>
      <w:r w:rsidR="001C5763" w:rsidRPr="00CE7F1D">
        <w:t>expert in information security</w:t>
      </w:r>
      <w:r w:rsidR="001C5763">
        <w:t xml:space="preserve"> - </w:t>
      </w:r>
      <w:r w:rsidR="001C5763" w:rsidRPr="00CE7F1D">
        <w:t xml:space="preserve">2-17-2025, "The United States and the Liberal International Order: A Legacy of Contradictions," </w:t>
      </w:r>
      <w:proofErr w:type="spellStart"/>
      <w:r w:rsidR="001C5763" w:rsidRPr="00CE7F1D">
        <w:t>instituDE</w:t>
      </w:r>
      <w:proofErr w:type="spellEnd"/>
      <w:r w:rsidR="001C5763" w:rsidRPr="00CE7F1D">
        <w:t xml:space="preserve">, </w:t>
      </w:r>
      <w:hyperlink r:id="rId60" w:history="1">
        <w:r w:rsidR="001C5763" w:rsidRPr="003C0274">
          <w:rPr>
            <w:rStyle w:val="Hyperlink"/>
          </w:rPr>
          <w:t>https://www.institude.org/opinion/the-united-states-and-the-liberal-international-order-a-legacy-of-contradictions</w:t>
        </w:r>
      </w:hyperlink>
      <w:r w:rsidR="001C5763" w:rsidRPr="003C0274">
        <w:t>); LF</w:t>
      </w:r>
    </w:p>
    <w:p w14:paraId="075E48AB" w14:textId="77777777" w:rsidR="001C5763" w:rsidRPr="003C0274" w:rsidRDefault="001C5763" w:rsidP="001C5763">
      <w:pPr>
        <w:rPr>
          <w:sz w:val="16"/>
        </w:rPr>
      </w:pPr>
      <w:r w:rsidRPr="003C0274">
        <w:rPr>
          <w:sz w:val="16"/>
        </w:rPr>
        <w:t xml:space="preserve">This stance has reinforced concerns about yet another contradiction in U.S. foreign policy. While Washington has framed its support for Ukraine against Russian aggression as a defense of sovereignty, human rights, and the rules-based order, it has refused to apply the same principles to Gaza. This double standard has deeply damaged U.S. credibility, particularly in the Global South, where accusations of selective morality and Western hypocrisy are growing louder. Many argue that the U.S. is not merely eroding the legitimacy of the LIO but actively accelerating its decline by demonstrating that international rules apply only when they align with American interests. </w:t>
      </w:r>
    </w:p>
    <w:p w14:paraId="47166F4F" w14:textId="77777777" w:rsidR="001C5763" w:rsidRPr="00615989" w:rsidRDefault="001C5763" w:rsidP="001C5763">
      <w:r w:rsidRPr="003C0274">
        <w:rPr>
          <w:rStyle w:val="StyleUnderline"/>
        </w:rPr>
        <w:t xml:space="preserve">The liberal international order is far from perfect, but it remains the best framework for addressing global challenges. If the U.S. continues to undermine it, the world risks descending into a fragmented, lawless order where might makes right. The choice is clear: </w:t>
      </w:r>
      <w:r w:rsidRPr="003C0274">
        <w:rPr>
          <w:rStyle w:val="Emphasis"/>
        </w:rPr>
        <w:t>the U.S. can either lead by example, embracing the rules it helped create, or watch as the order it built crumbles under the weight of its own contradictions</w:t>
      </w:r>
      <w:r w:rsidRPr="003C0274">
        <w:rPr>
          <w:rStyle w:val="StyleUnderline"/>
        </w:rPr>
        <w:t>.</w:t>
      </w:r>
      <w:r w:rsidRPr="00615989">
        <w:t xml:space="preserve"> </w:t>
      </w:r>
      <w:r w:rsidRPr="003C0274">
        <w:rPr>
          <w:sz w:val="16"/>
        </w:rPr>
        <w:t>Given the Trump administration’s choices, practices, and statements—along with Trump’s disregard for international law and principles and his belief in a Hobbesian world—it is unrealistic to expect such leadership from the U.S. at this time.</w:t>
      </w:r>
    </w:p>
    <w:p w14:paraId="642B0462" w14:textId="78E4476C" w:rsidR="003F04B1" w:rsidRDefault="003F04B1" w:rsidP="00484A74">
      <w:pPr>
        <w:pStyle w:val="Heading3"/>
      </w:pPr>
      <w:r>
        <w:t>Transition---Transition Wars---2AC</w:t>
      </w:r>
    </w:p>
    <w:p w14:paraId="3A1633BD" w14:textId="77777777" w:rsidR="003F04B1" w:rsidRPr="0031521B" w:rsidRDefault="003F04B1" w:rsidP="003F04B1">
      <w:pPr>
        <w:pStyle w:val="Heading4"/>
        <w:rPr>
          <w:b w:val="0"/>
          <w:bCs/>
        </w:rPr>
      </w:pPr>
      <w:r>
        <w:t xml:space="preserve">It’s </w:t>
      </w:r>
      <w:r w:rsidRPr="0031521B">
        <w:rPr>
          <w:u w:val="single"/>
        </w:rPr>
        <w:t>try-or-die</w:t>
      </w:r>
      <w:r>
        <w:t xml:space="preserve"> to maintain hegemony---the status quo is on a path towards </w:t>
      </w:r>
      <w:r w:rsidRPr="0031521B">
        <w:rPr>
          <w:u w:val="single"/>
        </w:rPr>
        <w:t>great power wars</w:t>
      </w:r>
      <w:r>
        <w:t xml:space="preserve"> that are </w:t>
      </w:r>
      <w:r w:rsidRPr="0031521B">
        <w:rPr>
          <w:u w:val="single"/>
        </w:rPr>
        <w:t>amplified</w:t>
      </w:r>
      <w:r>
        <w:t xml:space="preserve"> by compounding threats---</w:t>
      </w:r>
      <w:r w:rsidRPr="0031521B">
        <w:rPr>
          <w:b w:val="0"/>
          <w:bCs/>
          <w:u w:val="single"/>
        </w:rPr>
        <w:t>global hotspots</w:t>
      </w:r>
      <w:r w:rsidRPr="0031521B">
        <w:rPr>
          <w:b w:val="0"/>
          <w:bCs/>
        </w:rPr>
        <w:t xml:space="preserve">, incentives for </w:t>
      </w:r>
      <w:r w:rsidRPr="0031521B">
        <w:rPr>
          <w:b w:val="0"/>
          <w:bCs/>
          <w:u w:val="single"/>
        </w:rPr>
        <w:t>prolif</w:t>
      </w:r>
      <w:r w:rsidRPr="0031521B">
        <w:rPr>
          <w:b w:val="0"/>
          <w:bCs/>
        </w:rPr>
        <w:t xml:space="preserve">, and </w:t>
      </w:r>
      <w:r w:rsidRPr="0031521B">
        <w:rPr>
          <w:b w:val="0"/>
          <w:bCs/>
          <w:u w:val="single"/>
        </w:rPr>
        <w:t>AI arms-racing</w:t>
      </w:r>
      <w:r w:rsidRPr="0031521B">
        <w:rPr>
          <w:b w:val="0"/>
          <w:bCs/>
        </w:rPr>
        <w:t xml:space="preserve">. </w:t>
      </w:r>
    </w:p>
    <w:p w14:paraId="00CBA09F" w14:textId="77777777" w:rsidR="003F04B1" w:rsidRPr="00E7036F" w:rsidRDefault="003F04B1" w:rsidP="003F04B1">
      <w:pPr>
        <w:rPr>
          <w:rStyle w:val="Style13ptBold"/>
        </w:rPr>
      </w:pPr>
      <w:r>
        <w:rPr>
          <w:rStyle w:val="Style13ptBold"/>
        </w:rPr>
        <w:t>Ash 5/9</w:t>
      </w:r>
      <w:r w:rsidRPr="00E7036F">
        <w:t xml:space="preserve"> [Timothy Garton Ash is a British historian, author, and commentator. He is Professor of European Studies at the University of Oxford. “Brace for disorder as the great power shifts begin.” https://www.ft.com/content/e45091ae-31c7-46b2-95bb-b8197655cd33] //aka</w:t>
      </w:r>
    </w:p>
    <w:p w14:paraId="1EDDA7C4" w14:textId="77777777" w:rsidR="003F04B1" w:rsidRPr="0031521B" w:rsidRDefault="003F04B1" w:rsidP="003F04B1">
      <w:pPr>
        <w:rPr>
          <w:sz w:val="12"/>
        </w:rPr>
      </w:pPr>
      <w:r w:rsidRPr="0031521B">
        <w:rPr>
          <w:sz w:val="12"/>
        </w:rPr>
        <w:t>The writer is the author, most recently, of ‘Homelands: A Personal History of Europe’</w:t>
      </w:r>
    </w:p>
    <w:p w14:paraId="3879BFEE" w14:textId="77777777" w:rsidR="003F04B1" w:rsidRPr="0031521B" w:rsidRDefault="003F04B1" w:rsidP="003F04B1">
      <w:pPr>
        <w:rPr>
          <w:sz w:val="12"/>
        </w:rPr>
      </w:pPr>
      <w:r w:rsidRPr="0031521B">
        <w:rPr>
          <w:sz w:val="12"/>
        </w:rPr>
        <w:t xml:space="preserve">A poem bequeathed us by the epically gloomy Canadian seer-singer Leonard Cohen ends with the words: “oh and one more thing / you aren’t going to like / what comes after / America”. </w:t>
      </w:r>
    </w:p>
    <w:p w14:paraId="31C4D581" w14:textId="77777777" w:rsidR="003F04B1" w:rsidRPr="0031521B" w:rsidRDefault="003F04B1" w:rsidP="003F04B1">
      <w:pPr>
        <w:rPr>
          <w:rStyle w:val="Emphasis"/>
        </w:rPr>
      </w:pPr>
      <w:r w:rsidRPr="0031521B">
        <w:rPr>
          <w:sz w:val="12"/>
        </w:rPr>
        <w:t xml:space="preserve">As we pass the 80th anniversary of the end of the second world war in Europe, </w:t>
      </w:r>
      <w:r w:rsidRPr="0031521B">
        <w:rPr>
          <w:rStyle w:val="StyleUnderline"/>
        </w:rPr>
        <w:t xml:space="preserve">every day brings further evidence that a remarkably long-lived US-led international order is over. Everyone is now scrambling to </w:t>
      </w:r>
      <w:r w:rsidRPr="0031521B">
        <w:rPr>
          <w:rStyle w:val="Emphasis"/>
        </w:rPr>
        <w:t>work</w:t>
      </w:r>
      <w:r w:rsidRPr="0031521B">
        <w:rPr>
          <w:rStyle w:val="StyleUnderline"/>
        </w:rPr>
        <w:t xml:space="preserve"> out what might succeed it.</w:t>
      </w:r>
      <w:r w:rsidRPr="0031521B">
        <w:rPr>
          <w:sz w:val="12"/>
        </w:rPr>
        <w:t xml:space="preserve"> A new multi-polar order? Spheres of influence? A worldwide version of the 19th-century Concert of Europe? </w:t>
      </w:r>
      <w:r w:rsidRPr="0031521B">
        <w:rPr>
          <w:rStyle w:val="StyleUnderline"/>
        </w:rPr>
        <w:t xml:space="preserve">By far the </w:t>
      </w:r>
      <w:r w:rsidRPr="0031521B">
        <w:rPr>
          <w:rStyle w:val="StyleUnderline"/>
          <w:highlight w:val="cyan"/>
        </w:rPr>
        <w:t>most plausible answer,</w:t>
      </w:r>
      <w:r w:rsidRPr="0031521B">
        <w:rPr>
          <w:rStyle w:val="StyleUnderline"/>
        </w:rPr>
        <w:t xml:space="preserve"> however, </w:t>
      </w:r>
      <w:r w:rsidRPr="0031521B">
        <w:rPr>
          <w:rStyle w:val="StyleUnderline"/>
          <w:highlight w:val="cyan"/>
        </w:rPr>
        <w:t xml:space="preserve">is a prolonged and dangerous period of </w:t>
      </w:r>
      <w:r w:rsidRPr="0031521B">
        <w:rPr>
          <w:rStyle w:val="Emphasis"/>
          <w:highlight w:val="cyan"/>
        </w:rPr>
        <w:t>global disorder.</w:t>
      </w:r>
    </w:p>
    <w:p w14:paraId="673F9565" w14:textId="77777777" w:rsidR="003F04B1" w:rsidRPr="0031521B" w:rsidRDefault="003F04B1" w:rsidP="003F04B1">
      <w:pPr>
        <w:rPr>
          <w:sz w:val="12"/>
        </w:rPr>
      </w:pPr>
      <w:proofErr w:type="gramStart"/>
      <w:r w:rsidRPr="0031521B">
        <w:rPr>
          <w:rStyle w:val="StyleUnderline"/>
        </w:rPr>
        <w:t>Of course</w:t>
      </w:r>
      <w:proofErr w:type="gramEnd"/>
      <w:r w:rsidRPr="0031521B">
        <w:rPr>
          <w:rStyle w:val="StyleUnderline"/>
        </w:rPr>
        <w:t xml:space="preserve"> there never was a golden age of universal liberal international order. But across large areas of the world, in Europe, Asia and Oceania, </w:t>
      </w:r>
      <w:r w:rsidRPr="0031521B">
        <w:rPr>
          <w:rStyle w:val="StyleUnderline"/>
          <w:highlight w:val="cyan"/>
        </w:rPr>
        <w:t>there was a security and economic order led by the “liberal</w:t>
      </w:r>
      <w:r w:rsidRPr="0031521B">
        <w:rPr>
          <w:rStyle w:val="StyleUnderline"/>
        </w:rPr>
        <w:t xml:space="preserve"> </w:t>
      </w:r>
      <w:r w:rsidRPr="0031521B">
        <w:rPr>
          <w:rStyle w:val="StyleUnderline"/>
          <w:highlight w:val="cyan"/>
        </w:rPr>
        <w:t>leviathan”,</w:t>
      </w:r>
      <w:r w:rsidRPr="0031521B">
        <w:rPr>
          <w:rStyle w:val="StyleUnderline"/>
        </w:rPr>
        <w:t xml:space="preserve"> as the Princeton scholar John Ikenberry dubbed the post-1945 US.</w:t>
      </w:r>
      <w:r w:rsidRPr="0031521B">
        <w:rPr>
          <w:sz w:val="12"/>
        </w:rPr>
        <w:t xml:space="preserve"> This order, which reached its zenith at the beginning of this century, has been declining for some time, partly because of the “rise of the rest”, itself facilitated by US-led </w:t>
      </w:r>
      <w:proofErr w:type="spellStart"/>
      <w:r w:rsidRPr="0031521B">
        <w:rPr>
          <w:sz w:val="12"/>
        </w:rPr>
        <w:t>globalisation</w:t>
      </w:r>
      <w:proofErr w:type="spellEnd"/>
      <w:r w:rsidRPr="0031521B">
        <w:rPr>
          <w:sz w:val="12"/>
        </w:rPr>
        <w:t>, and partly due to America’s own hubristic self-harming.</w:t>
      </w:r>
    </w:p>
    <w:p w14:paraId="0D53343D" w14:textId="77777777" w:rsidR="003F04B1" w:rsidRPr="0031521B" w:rsidRDefault="003F04B1" w:rsidP="003F04B1">
      <w:pPr>
        <w:rPr>
          <w:sz w:val="12"/>
        </w:rPr>
      </w:pPr>
      <w:r w:rsidRPr="0031521B">
        <w:rPr>
          <w:sz w:val="12"/>
        </w:rPr>
        <w:t>President Donald Trump is now tearing down what remains of the edifice with unparalleled speed and recklessness. Even in the unlikely event that American democracy emerges unscathed from four years of Trumpian revolution, so far as relations between the US and its allies are concerned it will be “never glad confident morning again” (to quote Robert Browning’s The Lost Leader).</w:t>
      </w:r>
    </w:p>
    <w:p w14:paraId="4C07B4E4" w14:textId="77777777" w:rsidR="003F04B1" w:rsidRPr="0031521B" w:rsidRDefault="003F04B1" w:rsidP="003F04B1">
      <w:pPr>
        <w:rPr>
          <w:rStyle w:val="StyleUnderline"/>
        </w:rPr>
      </w:pPr>
      <w:r w:rsidRPr="0031521B">
        <w:rPr>
          <w:rStyle w:val="StyleUnderline"/>
        </w:rPr>
        <w:t xml:space="preserve">With </w:t>
      </w:r>
      <w:r w:rsidRPr="0031521B">
        <w:rPr>
          <w:rStyle w:val="StyleUnderline"/>
          <w:highlight w:val="cyan"/>
        </w:rPr>
        <w:t>three or potentially</w:t>
      </w:r>
      <w:r w:rsidRPr="0031521B">
        <w:rPr>
          <w:rStyle w:val="StyleUnderline"/>
        </w:rPr>
        <w:t xml:space="preserve"> even </w:t>
      </w:r>
      <w:r w:rsidRPr="0031521B">
        <w:rPr>
          <w:rStyle w:val="StyleUnderline"/>
          <w:highlight w:val="cyan"/>
        </w:rPr>
        <w:t>four significant wars</w:t>
      </w:r>
      <w:r w:rsidRPr="0031521B">
        <w:rPr>
          <w:rStyle w:val="StyleUnderline"/>
        </w:rPr>
        <w:t xml:space="preserve"> now </w:t>
      </w:r>
      <w:r w:rsidRPr="0031521B">
        <w:rPr>
          <w:rStyle w:val="StyleUnderline"/>
          <w:highlight w:val="cyan"/>
        </w:rPr>
        <w:t>raging (Ukraine, Gaza, Sudan</w:t>
      </w:r>
      <w:r w:rsidRPr="0031521B">
        <w:rPr>
          <w:rStyle w:val="StyleUnderline"/>
        </w:rPr>
        <w:t xml:space="preserve">, nuclear-armed </w:t>
      </w:r>
      <w:r w:rsidRPr="0031521B">
        <w:rPr>
          <w:rStyle w:val="StyleUnderline"/>
          <w:highlight w:val="cyan"/>
        </w:rPr>
        <w:t>India and Pakistan</w:t>
      </w:r>
      <w:r w:rsidRPr="0031521B">
        <w:rPr>
          <w:rStyle w:val="StyleUnderline"/>
        </w:rPr>
        <w:t xml:space="preserve"> facing off over Kashmir) and trade-stopping three-digit tariffs between the world’s two largest economies, who can doubt that </w:t>
      </w:r>
      <w:r w:rsidRPr="0031521B">
        <w:rPr>
          <w:rStyle w:val="Emphasis"/>
          <w:highlight w:val="cyan"/>
        </w:rPr>
        <w:t>we’re currently in a period of dangerous disorder</w:t>
      </w:r>
      <w:r w:rsidRPr="0031521B">
        <w:rPr>
          <w:rStyle w:val="StyleUnderline"/>
          <w:highlight w:val="cyan"/>
        </w:rPr>
        <w:t>? Some</w:t>
      </w:r>
      <w:r w:rsidRPr="0031521B">
        <w:rPr>
          <w:rStyle w:val="StyleUnderline"/>
        </w:rPr>
        <w:t xml:space="preserve"> still </w:t>
      </w:r>
      <w:r w:rsidRPr="0031521B">
        <w:rPr>
          <w:rStyle w:val="StyleUnderline"/>
          <w:highlight w:val="cyan"/>
        </w:rPr>
        <w:t>hope</w:t>
      </w:r>
      <w:r w:rsidRPr="0031521B">
        <w:rPr>
          <w:rStyle w:val="StyleUnderline"/>
        </w:rPr>
        <w:t xml:space="preserve"> that </w:t>
      </w:r>
      <w:r w:rsidRPr="0031521B">
        <w:rPr>
          <w:rStyle w:val="StyleUnderline"/>
          <w:highlight w:val="cyan"/>
        </w:rPr>
        <w:t>we will emerge from it</w:t>
      </w:r>
      <w:r w:rsidRPr="0031521B">
        <w:rPr>
          <w:rStyle w:val="StyleUnderline"/>
        </w:rPr>
        <w:t xml:space="preserve"> fairly soon, either </w:t>
      </w:r>
      <w:r w:rsidRPr="0031521B">
        <w:rPr>
          <w:rStyle w:val="StyleUnderline"/>
          <w:highlight w:val="cyan"/>
        </w:rPr>
        <w:t xml:space="preserve">by a </w:t>
      </w:r>
      <w:r w:rsidRPr="0031521B">
        <w:rPr>
          <w:rStyle w:val="Emphasis"/>
          <w:highlight w:val="cyan"/>
        </w:rPr>
        <w:t>miraculous restoration of the former</w:t>
      </w:r>
      <w:r w:rsidRPr="0031521B">
        <w:rPr>
          <w:rStyle w:val="Emphasis"/>
        </w:rPr>
        <w:t xml:space="preserve"> </w:t>
      </w:r>
      <w:r w:rsidRPr="0031521B">
        <w:rPr>
          <w:rStyle w:val="Emphasis"/>
          <w:highlight w:val="cyan"/>
        </w:rPr>
        <w:t>order</w:t>
      </w:r>
      <w:r w:rsidRPr="0031521B">
        <w:rPr>
          <w:rStyle w:val="StyleUnderline"/>
        </w:rPr>
        <w:t xml:space="preserve"> </w:t>
      </w:r>
      <w:r w:rsidRPr="0031521B">
        <w:rPr>
          <w:sz w:val="12"/>
          <w:szCs w:val="12"/>
        </w:rPr>
        <w:t>or by the creation of a new one.</w:t>
      </w:r>
      <w:r w:rsidRPr="0031521B">
        <w:rPr>
          <w:rStyle w:val="StyleUnderline"/>
          <w:sz w:val="12"/>
          <w:szCs w:val="12"/>
        </w:rPr>
        <w:t xml:space="preserve"> </w:t>
      </w:r>
      <w:r w:rsidRPr="0031521B">
        <w:rPr>
          <w:rStyle w:val="Emphasis"/>
        </w:rPr>
        <w:t>Well, let’s hope</w:t>
      </w:r>
      <w:r w:rsidRPr="0031521B">
        <w:rPr>
          <w:sz w:val="12"/>
        </w:rPr>
        <w:t>, but here are several good reasons to doubt it.</w:t>
      </w:r>
    </w:p>
    <w:p w14:paraId="5EB37986" w14:textId="77777777" w:rsidR="003F04B1" w:rsidRPr="0031521B" w:rsidRDefault="003F04B1" w:rsidP="003F04B1">
      <w:pPr>
        <w:rPr>
          <w:sz w:val="12"/>
        </w:rPr>
      </w:pPr>
      <w:r w:rsidRPr="0031521B">
        <w:rPr>
          <w:sz w:val="12"/>
        </w:rPr>
        <w:t xml:space="preserve">Even if a rising superpower (China) and a relatively declining superpower (the US) are not fated to fall into the “Thucydides trap” and go to war, </w:t>
      </w:r>
      <w:r w:rsidRPr="0031521B">
        <w:rPr>
          <w:rStyle w:val="StyleUnderline"/>
        </w:rPr>
        <w:t xml:space="preserve">periods of </w:t>
      </w:r>
      <w:r w:rsidRPr="0031521B">
        <w:rPr>
          <w:rStyle w:val="StyleUnderline"/>
          <w:highlight w:val="cyan"/>
        </w:rPr>
        <w:t>great power</w:t>
      </w:r>
      <w:r w:rsidRPr="0031521B">
        <w:rPr>
          <w:rStyle w:val="StyleUnderline"/>
        </w:rPr>
        <w:t xml:space="preserve"> </w:t>
      </w:r>
      <w:r w:rsidRPr="0031521B">
        <w:rPr>
          <w:rStyle w:val="StyleUnderline"/>
          <w:highlight w:val="cyan"/>
        </w:rPr>
        <w:t>shifts</w:t>
      </w:r>
      <w:r w:rsidRPr="0031521B">
        <w:rPr>
          <w:rStyle w:val="StyleUnderline"/>
        </w:rPr>
        <w:t xml:space="preserve"> almost invariably </w:t>
      </w:r>
      <w:r w:rsidRPr="0031521B">
        <w:rPr>
          <w:rStyle w:val="StyleUnderline"/>
          <w:highlight w:val="cyan"/>
        </w:rPr>
        <w:t xml:space="preserve">bring </w:t>
      </w:r>
      <w:r w:rsidRPr="0031521B">
        <w:rPr>
          <w:rStyle w:val="Emphasis"/>
          <w:highlight w:val="cyan"/>
        </w:rPr>
        <w:t>increased international tensions.</w:t>
      </w:r>
      <w:r w:rsidRPr="0031521B">
        <w:rPr>
          <w:sz w:val="12"/>
        </w:rPr>
        <w:t xml:space="preserve"> The leaders of China and Russia have just marked the end of the European part of the second world war by meeting in Moscow to reaffirm their partnership against the west. Xi Jinping even equates the “arrogant fascist forces” defeated in 1945 with today’s “unilateralism, hegemony and bullying”. (Guess whose?) Russia now has a war economy and Vladimir Putin is bent on restoring as much as he can of the Russian empire. Narendra Modi’s India has its own nationalist ambitions and an obsessive enmity towards Chinese-backed Pakistan.</w:t>
      </w:r>
    </w:p>
    <w:p w14:paraId="2649FCB2" w14:textId="77777777" w:rsidR="003F04B1" w:rsidRPr="0031521B" w:rsidRDefault="003F04B1" w:rsidP="003F04B1">
      <w:pPr>
        <w:rPr>
          <w:rStyle w:val="StyleUnderline"/>
        </w:rPr>
      </w:pPr>
      <w:r w:rsidRPr="0031521B">
        <w:rPr>
          <w:sz w:val="12"/>
        </w:rPr>
        <w:t xml:space="preserve">Beside these rivalrous great powers, there’s an array of middle powers such as Turkey, Brazil and South Africa. Strikingly, these countries often see opportunities in the new disorder. They can align with one great power for one purpose, another for another, all the time advancing their own goals. </w:t>
      </w:r>
      <w:r w:rsidRPr="0031521B">
        <w:rPr>
          <w:rStyle w:val="StyleUnderline"/>
        </w:rPr>
        <w:t>Meanwhile, small states like those in the Gulf can play with and between all the big powers, like the Egyptian plover bird which flourishes by cleaning the detritus between crocodiles’ teeth.</w:t>
      </w:r>
    </w:p>
    <w:p w14:paraId="7F700B88" w14:textId="77777777" w:rsidR="003F04B1" w:rsidRPr="0031521B" w:rsidRDefault="003F04B1" w:rsidP="003F04B1">
      <w:pPr>
        <w:rPr>
          <w:rStyle w:val="Emphasis"/>
        </w:rPr>
      </w:pPr>
      <w:r w:rsidRPr="0031521B">
        <w:rPr>
          <w:sz w:val="12"/>
        </w:rPr>
        <w:t xml:space="preserve">For 80 years since nuclear weapons were dropped on Hiroshima and Nagasaki, the taboo on their use has held. </w:t>
      </w:r>
      <w:r w:rsidRPr="0031521B">
        <w:rPr>
          <w:rStyle w:val="StyleUnderline"/>
        </w:rPr>
        <w:t xml:space="preserve">But as the world watches a major war being waged by a nuclear-armed Russia against Ukraine, a country that voluntarily gave up its Soviet-era nuclear weapons in 1994 in return for security assurances from the US, UK and (blackest comedy) Russia, </w:t>
      </w:r>
      <w:r w:rsidRPr="0031521B">
        <w:rPr>
          <w:rStyle w:val="Emphasis"/>
        </w:rPr>
        <w:t xml:space="preserve">the </w:t>
      </w:r>
      <w:r w:rsidRPr="0031521B">
        <w:rPr>
          <w:rStyle w:val="Emphasis"/>
          <w:highlight w:val="cyan"/>
        </w:rPr>
        <w:t>fragile dam against</w:t>
      </w:r>
      <w:r w:rsidRPr="0031521B">
        <w:rPr>
          <w:rStyle w:val="Emphasis"/>
        </w:rPr>
        <w:t xml:space="preserve"> nuclear </w:t>
      </w:r>
      <w:r w:rsidRPr="0031521B">
        <w:rPr>
          <w:rStyle w:val="Emphasis"/>
          <w:highlight w:val="cyan"/>
        </w:rPr>
        <w:t>prolif</w:t>
      </w:r>
      <w:r w:rsidRPr="0031521B">
        <w:rPr>
          <w:rStyle w:val="Emphasis"/>
        </w:rPr>
        <w:t xml:space="preserve">eration seems </w:t>
      </w:r>
      <w:r w:rsidRPr="0031521B">
        <w:rPr>
          <w:rStyle w:val="Emphasis"/>
          <w:highlight w:val="cyan"/>
        </w:rPr>
        <w:t>likely to burst.</w:t>
      </w:r>
    </w:p>
    <w:p w14:paraId="08775C91" w14:textId="77777777" w:rsidR="003F04B1" w:rsidRPr="0031521B" w:rsidRDefault="003F04B1" w:rsidP="003F04B1">
      <w:pPr>
        <w:rPr>
          <w:rStyle w:val="StyleUnderline"/>
        </w:rPr>
      </w:pPr>
      <w:r w:rsidRPr="0031521B">
        <w:rPr>
          <w:sz w:val="12"/>
        </w:rPr>
        <w:t xml:space="preserve">South Korea, </w:t>
      </w:r>
      <w:proofErr w:type="spellStart"/>
      <w:r w:rsidRPr="0031521B">
        <w:rPr>
          <w:sz w:val="12"/>
        </w:rPr>
        <w:t>agonising</w:t>
      </w:r>
      <w:proofErr w:type="spellEnd"/>
      <w:r w:rsidRPr="0031521B">
        <w:rPr>
          <w:sz w:val="12"/>
        </w:rPr>
        <w:t xml:space="preserve"> over what Russia has promised North Korea in return for substantial military support against Ukraine, has an active debate about acquiring nuclear weapons — and the technology to do it. </w:t>
      </w:r>
      <w:r w:rsidRPr="0031521B">
        <w:rPr>
          <w:rStyle w:val="StyleUnderline"/>
        </w:rPr>
        <w:t xml:space="preserve">The subject is on many minds in the </w:t>
      </w:r>
      <w:r w:rsidRPr="0031521B">
        <w:rPr>
          <w:rStyle w:val="StyleUnderline"/>
          <w:highlight w:val="cyan"/>
        </w:rPr>
        <w:t>Middle East,</w:t>
      </w:r>
      <w:r w:rsidRPr="0031521B">
        <w:rPr>
          <w:rStyle w:val="StyleUnderline"/>
        </w:rPr>
        <w:t xml:space="preserve"> as that region </w:t>
      </w:r>
      <w:r w:rsidRPr="0031521B">
        <w:rPr>
          <w:rStyle w:val="StyleUnderline"/>
          <w:highlight w:val="cyan"/>
        </w:rPr>
        <w:t>teeters between</w:t>
      </w:r>
      <w:r w:rsidRPr="0031521B">
        <w:rPr>
          <w:rStyle w:val="StyleUnderline"/>
        </w:rPr>
        <w:t xml:space="preserve"> a </w:t>
      </w:r>
      <w:r w:rsidRPr="0031521B">
        <w:rPr>
          <w:rStyle w:val="StyleUnderline"/>
          <w:highlight w:val="cyan"/>
        </w:rPr>
        <w:t>nuclear</w:t>
      </w:r>
      <w:r w:rsidRPr="0031521B">
        <w:rPr>
          <w:rStyle w:val="StyleUnderline"/>
        </w:rPr>
        <w:t xml:space="preserve">-armed </w:t>
      </w:r>
      <w:r w:rsidRPr="0031521B">
        <w:rPr>
          <w:rStyle w:val="StyleUnderline"/>
          <w:highlight w:val="cyan"/>
        </w:rPr>
        <w:t>Israel and a nuclear-threshold Iran,</w:t>
      </w:r>
      <w:r w:rsidRPr="0031521B">
        <w:rPr>
          <w:rStyle w:val="StyleUnderline"/>
        </w:rPr>
        <w:t xml:space="preserve"> while Europeans are beginning to feel they need their own nuclear umbrella.</w:t>
      </w:r>
    </w:p>
    <w:p w14:paraId="6626D966" w14:textId="77777777" w:rsidR="003F04B1" w:rsidRPr="0031521B" w:rsidRDefault="003F04B1" w:rsidP="003F04B1">
      <w:pPr>
        <w:rPr>
          <w:rStyle w:val="StyleUnderline"/>
        </w:rPr>
      </w:pPr>
      <w:r w:rsidRPr="0031521B">
        <w:rPr>
          <w:rStyle w:val="StyleUnderline"/>
        </w:rPr>
        <w:t xml:space="preserve">Meanwhile, a </w:t>
      </w:r>
      <w:r w:rsidRPr="0031521B">
        <w:rPr>
          <w:rStyle w:val="StyleUnderline"/>
          <w:highlight w:val="cyan"/>
        </w:rPr>
        <w:t>continued tech</w:t>
      </w:r>
      <w:r w:rsidRPr="0031521B">
        <w:rPr>
          <w:rStyle w:val="StyleUnderline"/>
        </w:rPr>
        <w:t xml:space="preserve">nological </w:t>
      </w:r>
      <w:r w:rsidRPr="0031521B">
        <w:rPr>
          <w:rStyle w:val="StyleUnderline"/>
          <w:highlight w:val="cyan"/>
        </w:rPr>
        <w:t>revolution generates new dimensions</w:t>
      </w:r>
      <w:r w:rsidRPr="0031521B">
        <w:rPr>
          <w:rStyle w:val="StyleUnderline"/>
        </w:rPr>
        <w:t xml:space="preserve"> of geopolitical rivalry, including </w:t>
      </w:r>
      <w:r w:rsidRPr="0031521B">
        <w:rPr>
          <w:rStyle w:val="StyleUnderline"/>
          <w:highlight w:val="cyan"/>
        </w:rPr>
        <w:t>control over data, software and communication</w:t>
      </w:r>
      <w:r w:rsidRPr="0031521B">
        <w:rPr>
          <w:rStyle w:val="StyleUnderline"/>
        </w:rPr>
        <w:t xml:space="preserve"> networks. </w:t>
      </w:r>
      <w:r w:rsidRPr="0031521B">
        <w:rPr>
          <w:rStyle w:val="Emphasis"/>
          <w:highlight w:val="cyan"/>
        </w:rPr>
        <w:t>AI</w:t>
      </w:r>
      <w:r w:rsidRPr="0031521B">
        <w:rPr>
          <w:rStyle w:val="Emphasis"/>
        </w:rPr>
        <w:t xml:space="preserve">, in particular, </w:t>
      </w:r>
      <w:r w:rsidRPr="0031521B">
        <w:rPr>
          <w:rStyle w:val="Emphasis"/>
          <w:highlight w:val="cyan"/>
        </w:rPr>
        <w:t>brings</w:t>
      </w:r>
      <w:r w:rsidRPr="0031521B">
        <w:rPr>
          <w:rStyle w:val="Emphasis"/>
        </w:rPr>
        <w:t xml:space="preserve"> the danger of a </w:t>
      </w:r>
      <w:r w:rsidRPr="0031521B">
        <w:rPr>
          <w:rStyle w:val="Emphasis"/>
          <w:highlight w:val="cyan"/>
        </w:rPr>
        <w:t>new arms race</w:t>
      </w:r>
      <w:r w:rsidRPr="0031521B">
        <w:rPr>
          <w:rStyle w:val="StyleUnderline"/>
          <w:highlight w:val="cyan"/>
        </w:rPr>
        <w:t>, more unpredictable than</w:t>
      </w:r>
      <w:r w:rsidRPr="0031521B">
        <w:rPr>
          <w:rStyle w:val="StyleUnderline"/>
        </w:rPr>
        <w:t xml:space="preserve"> the </w:t>
      </w:r>
      <w:r w:rsidRPr="0031521B">
        <w:rPr>
          <w:rStyle w:val="StyleUnderline"/>
          <w:highlight w:val="cyan"/>
        </w:rPr>
        <w:t>cold war</w:t>
      </w:r>
      <w:r w:rsidRPr="0031521B">
        <w:rPr>
          <w:rStyle w:val="StyleUnderline"/>
        </w:rPr>
        <w:t xml:space="preserve">’s nuclear one. If China can surprise the US with a DeepSeek, why could it not secretly develop a </w:t>
      </w:r>
      <w:proofErr w:type="spellStart"/>
      <w:r w:rsidRPr="0031521B">
        <w:rPr>
          <w:rStyle w:val="StyleUnderline"/>
        </w:rPr>
        <w:t>DeepStrike</w:t>
      </w:r>
      <w:proofErr w:type="spellEnd"/>
      <w:r w:rsidRPr="0031521B">
        <w:rPr>
          <w:rStyle w:val="StyleUnderline"/>
        </w:rPr>
        <w:t xml:space="preserve">? Continued </w:t>
      </w:r>
      <w:r w:rsidRPr="0031521B">
        <w:rPr>
          <w:rStyle w:val="StyleUnderline"/>
          <w:highlight w:val="cyan"/>
        </w:rPr>
        <w:t>population growth</w:t>
      </w:r>
      <w:r w:rsidRPr="0031521B">
        <w:rPr>
          <w:rStyle w:val="StyleUnderline"/>
        </w:rPr>
        <w:t xml:space="preserve"> </w:t>
      </w:r>
      <w:r w:rsidRPr="0031521B">
        <w:rPr>
          <w:rStyle w:val="StyleUnderline"/>
          <w:highlight w:val="cyan"/>
        </w:rPr>
        <w:t>and climate change will exacerbate competition for resources and</w:t>
      </w:r>
      <w:r w:rsidRPr="0031521B">
        <w:rPr>
          <w:rStyle w:val="StyleUnderline"/>
        </w:rPr>
        <w:t xml:space="preserve"> pressures for mass </w:t>
      </w:r>
      <w:r w:rsidRPr="0031521B">
        <w:rPr>
          <w:rStyle w:val="StyleUnderline"/>
          <w:highlight w:val="cyan"/>
        </w:rPr>
        <w:t>migration.</w:t>
      </w:r>
    </w:p>
    <w:p w14:paraId="7B6F1D21" w14:textId="77777777" w:rsidR="003F04B1" w:rsidRPr="0031521B" w:rsidRDefault="003F04B1" w:rsidP="003F04B1">
      <w:pPr>
        <w:rPr>
          <w:sz w:val="12"/>
        </w:rPr>
      </w:pPr>
      <w:r w:rsidRPr="0031521B">
        <w:rPr>
          <w:sz w:val="12"/>
        </w:rPr>
        <w:t>To be sure, there are countervailing forces. China has an obvious economic interest in preserving an open world trading system from which it has been the biggest single beneficiary. Even the most opportunistic middle powers must fear disorder becoming total breakdown. There are encouraging signs of a liberal fightback in Canada, Australia and Europe. Pope Leo XIV promises to “build bridges” on a troubled earth.</w:t>
      </w:r>
    </w:p>
    <w:p w14:paraId="70BD7D96" w14:textId="77777777" w:rsidR="003F04B1" w:rsidRDefault="003F04B1" w:rsidP="003F04B1">
      <w:pPr>
        <w:rPr>
          <w:rStyle w:val="Emphasis"/>
        </w:rPr>
      </w:pPr>
      <w:r w:rsidRPr="0031521B">
        <w:rPr>
          <w:sz w:val="12"/>
        </w:rPr>
        <w:t xml:space="preserve">Nothing in history is inevitable. Yet those of us who believe in the never fully </w:t>
      </w:r>
      <w:proofErr w:type="spellStart"/>
      <w:r w:rsidRPr="0031521B">
        <w:rPr>
          <w:sz w:val="12"/>
        </w:rPr>
        <w:t>realisable</w:t>
      </w:r>
      <w:proofErr w:type="spellEnd"/>
      <w:r w:rsidRPr="0031521B">
        <w:rPr>
          <w:sz w:val="12"/>
        </w:rPr>
        <w:t xml:space="preserve"> ideal of liberal international order will be well advised to assume that the melancholy Cohen was right. </w:t>
      </w:r>
      <w:r w:rsidRPr="0031521B">
        <w:rPr>
          <w:rStyle w:val="Emphasis"/>
        </w:rPr>
        <w:t xml:space="preserve">We should actively prepare for a </w:t>
      </w:r>
      <w:r w:rsidRPr="0031521B">
        <w:rPr>
          <w:rStyle w:val="Emphasis"/>
          <w:highlight w:val="cyan"/>
        </w:rPr>
        <w:t>protracted period of global disorder.</w:t>
      </w:r>
    </w:p>
    <w:p w14:paraId="3087D469" w14:textId="77777777" w:rsidR="003F04B1" w:rsidRPr="00E7036F" w:rsidRDefault="003F04B1" w:rsidP="003F04B1"/>
    <w:p w14:paraId="374701A0" w14:textId="77777777" w:rsidR="003F04B1" w:rsidRPr="003F04B1" w:rsidRDefault="003F04B1" w:rsidP="003F04B1"/>
    <w:p w14:paraId="51AACB09" w14:textId="6AD7B5DD" w:rsidR="001C5763" w:rsidRDefault="00484A74" w:rsidP="00484A74">
      <w:pPr>
        <w:pStyle w:val="Heading3"/>
      </w:pPr>
      <w:r>
        <w:t>Transition---AT: Multipolarity---2AC/1AR</w:t>
      </w:r>
    </w:p>
    <w:p w14:paraId="13811FE1" w14:textId="77777777" w:rsidR="00484A74" w:rsidRDefault="00484A74" w:rsidP="00484A74">
      <w:pPr>
        <w:pStyle w:val="Heading4"/>
      </w:pPr>
      <w:r w:rsidRPr="00EC30C1">
        <w:rPr>
          <w:u w:val="single"/>
        </w:rPr>
        <w:t>Multipolarity</w:t>
      </w:r>
      <w:r>
        <w:t xml:space="preserve"> is the </w:t>
      </w:r>
      <w:r w:rsidRPr="00EC30C1">
        <w:rPr>
          <w:u w:val="single"/>
        </w:rPr>
        <w:t>squo</w:t>
      </w:r>
      <w:r>
        <w:t xml:space="preserve"> and it </w:t>
      </w:r>
      <w:r w:rsidRPr="00EC30C1">
        <w:rPr>
          <w:u w:val="single"/>
        </w:rPr>
        <w:t>fails</w:t>
      </w:r>
      <w:r>
        <w:t>---</w:t>
      </w:r>
      <w:r w:rsidRPr="00EC30C1">
        <w:rPr>
          <w:u w:val="single"/>
        </w:rPr>
        <w:t>hegemony</w:t>
      </w:r>
      <w:r>
        <w:t xml:space="preserve"> is </w:t>
      </w:r>
      <w:r w:rsidRPr="00EC30C1">
        <w:rPr>
          <w:u w:val="single"/>
        </w:rPr>
        <w:t>key</w:t>
      </w:r>
      <w:r>
        <w:t xml:space="preserve"> to solve geopolitical issues---else, retrenchment.</w:t>
      </w:r>
    </w:p>
    <w:p w14:paraId="5BB0C19E" w14:textId="77777777" w:rsidR="00484A74" w:rsidRPr="00EC30C1" w:rsidRDefault="00484A74" w:rsidP="00484A74">
      <w:r w:rsidRPr="00EC30C1">
        <w:t xml:space="preserve">Muhittin </w:t>
      </w:r>
      <w:r w:rsidRPr="00EC30C1">
        <w:rPr>
          <w:b/>
          <w:bCs/>
          <w:sz w:val="26"/>
          <w:szCs w:val="26"/>
        </w:rPr>
        <w:t>Ataman et al. ’23</w:t>
      </w:r>
      <w:r w:rsidRPr="00EC30C1">
        <w:t>, Director of Foreign Policy Studies at the SETA Foundation; “Multipolarity Is a Fact, Not a Choice,” SETA Foundation for Political, Economic and Social Research, 12-18-2023, https://www.setav.org/en/opinion/multipolarity-is-a-fact-not-a-choice, ---</w:t>
      </w:r>
      <w:proofErr w:type="spellStart"/>
      <w:r w:rsidRPr="00EC30C1">
        <w:t>nws</w:t>
      </w:r>
      <w:proofErr w:type="spellEnd"/>
    </w:p>
    <w:p w14:paraId="2700C429" w14:textId="77777777" w:rsidR="00484A74" w:rsidRDefault="00484A74" w:rsidP="00484A74">
      <w:r w:rsidRPr="00EC30C1">
        <w:rPr>
          <w:u w:val="single"/>
        </w:rPr>
        <w:t xml:space="preserve">The 61st Munich Security Conference revealed that the </w:t>
      </w:r>
      <w:r w:rsidRPr="00EC30C1">
        <w:rPr>
          <w:rStyle w:val="Emphasis"/>
          <w:highlight w:val="cyan"/>
        </w:rPr>
        <w:t>global</w:t>
      </w:r>
      <w:r w:rsidRPr="00EC30C1">
        <w:rPr>
          <w:highlight w:val="cyan"/>
          <w:u w:val="single"/>
        </w:rPr>
        <w:t xml:space="preserve"> system</w:t>
      </w:r>
      <w:r w:rsidRPr="00EC30C1">
        <w:rPr>
          <w:u w:val="single"/>
        </w:rPr>
        <w:t xml:space="preserve"> has been </w:t>
      </w:r>
      <w:r w:rsidRPr="00EC30C1">
        <w:rPr>
          <w:rStyle w:val="Emphasis"/>
          <w:highlight w:val="cyan"/>
        </w:rPr>
        <w:t>evolving</w:t>
      </w:r>
      <w:r w:rsidRPr="00EC30C1">
        <w:rPr>
          <w:highlight w:val="cyan"/>
          <w:u w:val="single"/>
        </w:rPr>
        <w:t xml:space="preserve"> toward</w:t>
      </w:r>
      <w:r w:rsidRPr="00EC30C1">
        <w:rPr>
          <w:u w:val="single"/>
        </w:rPr>
        <w:t xml:space="preserve"> </w:t>
      </w:r>
      <w:r w:rsidRPr="00EC30C1">
        <w:rPr>
          <w:rStyle w:val="Emphasis"/>
          <w:highlight w:val="cyan"/>
        </w:rPr>
        <w:t>multipolarity</w:t>
      </w:r>
      <w:r>
        <w:t xml:space="preserve">. Today, we live in a transitory period. In other words, </w:t>
      </w:r>
      <w:r w:rsidRPr="00EC30C1">
        <w:rPr>
          <w:u w:val="single"/>
        </w:rPr>
        <w:t xml:space="preserve">the </w:t>
      </w:r>
      <w:r w:rsidRPr="00EC30C1">
        <w:rPr>
          <w:rStyle w:val="Emphasis"/>
          <w:highlight w:val="cyan"/>
        </w:rPr>
        <w:t>world</w:t>
      </w:r>
      <w:r w:rsidRPr="00EC30C1">
        <w:rPr>
          <w:u w:val="single"/>
        </w:rPr>
        <w:t xml:space="preserve"> is in </w:t>
      </w:r>
      <w:r w:rsidRPr="00EC30C1">
        <w:rPr>
          <w:highlight w:val="cyan"/>
          <w:u w:val="single"/>
        </w:rPr>
        <w:t xml:space="preserve">undeclared </w:t>
      </w:r>
      <w:r w:rsidRPr="00EC30C1">
        <w:rPr>
          <w:rStyle w:val="Emphasis"/>
          <w:highlight w:val="cyan"/>
        </w:rPr>
        <w:t>chaos</w:t>
      </w:r>
      <w:r>
        <w:t xml:space="preserve">. </w:t>
      </w:r>
    </w:p>
    <w:p w14:paraId="637212BD" w14:textId="77777777" w:rsidR="00484A74" w:rsidRPr="00EC30C1" w:rsidRDefault="00484A74" w:rsidP="00484A74">
      <w:pPr>
        <w:rPr>
          <w:sz w:val="10"/>
          <w:szCs w:val="10"/>
        </w:rPr>
      </w:pPr>
      <w:r w:rsidRPr="00EC30C1">
        <w:rPr>
          <w:sz w:val="10"/>
          <w:szCs w:val="10"/>
        </w:rPr>
        <w:t>The United Nations system has collapsed, especially after the crime of genocide committed by Israel in partnership with the Western global powers. There is no norm, rule and principle that Israel and its accomplices have not violated since Oct. 7, 2023. The U.N. and other global institutions were otherized and even demonized by the Western countries due to their call on the Israeli government to end its atrocities in Gaza and the international community to take necessary measures against Israel. The Munich Security Report 2025 analyzes the current process of multi-polarization in the world. The report argues that the view that the</w:t>
      </w:r>
      <w:r>
        <w:rPr>
          <w:sz w:val="10"/>
          <w:szCs w:val="10"/>
        </w:rPr>
        <w:t xml:space="preserve"> </w:t>
      </w:r>
      <w:r w:rsidRPr="00EC30C1">
        <w:rPr>
          <w:sz w:val="10"/>
          <w:szCs w:val="10"/>
        </w:rPr>
        <w:t xml:space="preserve"> world is multilateral is debatable and claims that the world system is transforming toward multipolarity.</w:t>
      </w:r>
      <w:r w:rsidRPr="00EC30C1">
        <w:rPr>
          <w:u w:val="single"/>
        </w:rPr>
        <w:t xml:space="preserve"> </w:t>
      </w:r>
    </w:p>
    <w:p w14:paraId="2A45BF31" w14:textId="77777777" w:rsidR="00484A74" w:rsidRDefault="00484A74" w:rsidP="00484A74">
      <w:r w:rsidRPr="00EC30C1">
        <w:rPr>
          <w:u w:val="single"/>
        </w:rPr>
        <w:t xml:space="preserve">On the one hand, </w:t>
      </w:r>
      <w:r w:rsidRPr="00EC30C1">
        <w:rPr>
          <w:highlight w:val="cyan"/>
          <w:u w:val="single"/>
        </w:rPr>
        <w:t>more</w:t>
      </w:r>
      <w:r w:rsidRPr="00EC30C1">
        <w:rPr>
          <w:u w:val="single"/>
        </w:rPr>
        <w:t xml:space="preserve"> and more </w:t>
      </w:r>
      <w:r w:rsidRPr="00EC30C1">
        <w:rPr>
          <w:rStyle w:val="Emphasis"/>
          <w:highlight w:val="cyan"/>
        </w:rPr>
        <w:t>rising</w:t>
      </w:r>
      <w:r w:rsidRPr="00EC30C1">
        <w:rPr>
          <w:highlight w:val="cyan"/>
          <w:u w:val="single"/>
        </w:rPr>
        <w:t xml:space="preserve"> powers</w:t>
      </w:r>
      <w:r w:rsidRPr="00EC30C1">
        <w:rPr>
          <w:u w:val="single"/>
        </w:rPr>
        <w:t xml:space="preserve"> can now </w:t>
      </w:r>
      <w:r w:rsidRPr="00EC30C1">
        <w:rPr>
          <w:rStyle w:val="Emphasis"/>
          <w:highlight w:val="cyan"/>
        </w:rPr>
        <w:t>influence</w:t>
      </w:r>
      <w:r w:rsidRPr="00EC30C1">
        <w:rPr>
          <w:u w:val="single"/>
        </w:rPr>
        <w:t xml:space="preserve"> key </w:t>
      </w:r>
      <w:r w:rsidRPr="00EC30C1">
        <w:rPr>
          <w:highlight w:val="cyan"/>
          <w:u w:val="single"/>
        </w:rPr>
        <w:t xml:space="preserve">global </w:t>
      </w:r>
      <w:r w:rsidRPr="00EC30C1">
        <w:rPr>
          <w:rStyle w:val="Emphasis"/>
          <w:highlight w:val="cyan"/>
        </w:rPr>
        <w:t>issues</w:t>
      </w:r>
      <w:r w:rsidRPr="00EC30C1">
        <w:rPr>
          <w:u w:val="single"/>
        </w:rPr>
        <w:t xml:space="preserve">. On the other hand, the </w:t>
      </w:r>
      <w:r w:rsidRPr="00EC30C1">
        <w:rPr>
          <w:rStyle w:val="Emphasis"/>
          <w:highlight w:val="cyan"/>
        </w:rPr>
        <w:t>increasing</w:t>
      </w:r>
      <w:r w:rsidRPr="00EC30C1">
        <w:rPr>
          <w:u w:val="single"/>
        </w:rPr>
        <w:t xml:space="preserve"> polarization has been preventing the development of </w:t>
      </w:r>
      <w:r w:rsidRPr="00EC30C1">
        <w:rPr>
          <w:highlight w:val="cyan"/>
          <w:u w:val="single"/>
        </w:rPr>
        <w:t xml:space="preserve">common </w:t>
      </w:r>
      <w:r w:rsidRPr="00EC30C1">
        <w:rPr>
          <w:rStyle w:val="Emphasis"/>
          <w:highlight w:val="cyan"/>
        </w:rPr>
        <w:t>approaches</w:t>
      </w:r>
      <w:r w:rsidRPr="00EC30C1">
        <w:rPr>
          <w:u w:val="single"/>
        </w:rPr>
        <w:t xml:space="preserve"> to global </w:t>
      </w:r>
      <w:r w:rsidRPr="00EC30C1">
        <w:rPr>
          <w:highlight w:val="cyan"/>
          <w:u w:val="single"/>
        </w:rPr>
        <w:t>crises</w:t>
      </w:r>
      <w:r>
        <w:t xml:space="preserve">. It has been </w:t>
      </w:r>
      <w:r w:rsidRPr="00EC30C1">
        <w:rPr>
          <w:highlight w:val="cyan"/>
          <w:u w:val="single"/>
        </w:rPr>
        <w:t>challenging</w:t>
      </w:r>
      <w:r w:rsidRPr="00EC30C1">
        <w:rPr>
          <w:u w:val="single"/>
        </w:rPr>
        <w:t xml:space="preserve"> to </w:t>
      </w:r>
      <w:r w:rsidRPr="00EC30C1">
        <w:rPr>
          <w:highlight w:val="cyan"/>
          <w:u w:val="single"/>
        </w:rPr>
        <w:t>reach</w:t>
      </w:r>
      <w:r w:rsidRPr="00EC30C1">
        <w:rPr>
          <w:u w:val="single"/>
        </w:rPr>
        <w:t xml:space="preserve"> a </w:t>
      </w:r>
      <w:r w:rsidRPr="00EC30C1">
        <w:rPr>
          <w:rStyle w:val="Emphasis"/>
          <w:highlight w:val="cyan"/>
        </w:rPr>
        <w:t>consensus</w:t>
      </w:r>
      <w:r w:rsidRPr="00EC30C1">
        <w:rPr>
          <w:u w:val="single"/>
        </w:rPr>
        <w:t xml:space="preserve"> over most international </w:t>
      </w:r>
      <w:r w:rsidRPr="00EC30C1">
        <w:rPr>
          <w:rStyle w:val="Emphasis"/>
          <w:highlight w:val="cyan"/>
        </w:rPr>
        <w:t>issues</w:t>
      </w:r>
      <w:r>
        <w:t xml:space="preserve">. Nowadays, the world is divided along different lines, namely, </w:t>
      </w:r>
      <w:r w:rsidRPr="00EC30C1">
        <w:rPr>
          <w:u w:val="single"/>
        </w:rPr>
        <w:t xml:space="preserve">the </w:t>
      </w:r>
      <w:r w:rsidRPr="00EC30C1">
        <w:rPr>
          <w:highlight w:val="cyan"/>
          <w:u w:val="single"/>
        </w:rPr>
        <w:t>distribution</w:t>
      </w:r>
      <w:r w:rsidRPr="00EC30C1">
        <w:rPr>
          <w:u w:val="single"/>
        </w:rPr>
        <w:t xml:space="preserve"> of </w:t>
      </w:r>
      <w:r w:rsidRPr="00EC30C1">
        <w:rPr>
          <w:rStyle w:val="Emphasis"/>
          <w:highlight w:val="cyan"/>
        </w:rPr>
        <w:t>power</w:t>
      </w:r>
      <w:r w:rsidRPr="00EC30C1">
        <w:rPr>
          <w:u w:val="single"/>
        </w:rPr>
        <w:t xml:space="preserve"> and ideological </w:t>
      </w:r>
      <w:r w:rsidRPr="00EC30C1">
        <w:rPr>
          <w:rStyle w:val="Emphasis"/>
          <w:highlight w:val="cyan"/>
        </w:rPr>
        <w:t>polarization</w:t>
      </w:r>
      <w:r w:rsidRPr="00EC30C1">
        <w:rPr>
          <w:u w:val="single"/>
        </w:rPr>
        <w:t xml:space="preserve">. Even the Western </w:t>
      </w:r>
      <w:r w:rsidRPr="00EC30C1">
        <w:rPr>
          <w:highlight w:val="cyan"/>
          <w:u w:val="single"/>
        </w:rPr>
        <w:t>alliance</w:t>
      </w:r>
      <w:r w:rsidRPr="00EC30C1">
        <w:rPr>
          <w:u w:val="single"/>
        </w:rPr>
        <w:t xml:space="preserve"> is now </w:t>
      </w:r>
      <w:r w:rsidRPr="00EC30C1">
        <w:rPr>
          <w:rStyle w:val="Emphasis"/>
          <w:highlight w:val="cyan"/>
        </w:rPr>
        <w:t>divided</w:t>
      </w:r>
      <w:r w:rsidRPr="00EC30C1">
        <w:rPr>
          <w:u w:val="single"/>
        </w:rPr>
        <w:t xml:space="preserve"> between </w:t>
      </w:r>
      <w:r w:rsidRPr="00EC30C1">
        <w:rPr>
          <w:highlight w:val="cyan"/>
          <w:u w:val="single"/>
        </w:rPr>
        <w:t>the U.S</w:t>
      </w:r>
      <w:r w:rsidRPr="00EC30C1">
        <w:rPr>
          <w:u w:val="single"/>
        </w:rPr>
        <w:t xml:space="preserve">. and </w:t>
      </w:r>
      <w:r w:rsidRPr="00EC30C1">
        <w:rPr>
          <w:rStyle w:val="Emphasis"/>
          <w:highlight w:val="cyan"/>
        </w:rPr>
        <w:t>Europe</w:t>
      </w:r>
      <w:r w:rsidRPr="00EC30C1">
        <w:rPr>
          <w:u w:val="single"/>
        </w:rPr>
        <w:t>. After the rise of ultra-</w:t>
      </w:r>
      <w:r w:rsidRPr="00EC30C1">
        <w:rPr>
          <w:highlight w:val="cyan"/>
          <w:u w:val="single"/>
        </w:rPr>
        <w:t>nationalism</w:t>
      </w:r>
      <w:r w:rsidRPr="00EC30C1">
        <w:rPr>
          <w:u w:val="single"/>
        </w:rPr>
        <w:t xml:space="preserve"> and far-</w:t>
      </w:r>
      <w:r w:rsidRPr="00EC30C1">
        <w:rPr>
          <w:highlight w:val="cyan"/>
          <w:u w:val="single"/>
        </w:rPr>
        <w:t>rightist</w:t>
      </w:r>
      <w:r w:rsidRPr="00EC30C1">
        <w:rPr>
          <w:u w:val="single"/>
        </w:rPr>
        <w:t xml:space="preserve"> political parties, </w:t>
      </w:r>
      <w:r w:rsidRPr="00EC30C1">
        <w:rPr>
          <w:highlight w:val="cyan"/>
          <w:u w:val="single"/>
        </w:rPr>
        <w:t>liberal</w:t>
      </w:r>
      <w:r w:rsidRPr="00EC30C1">
        <w:rPr>
          <w:u w:val="single"/>
        </w:rPr>
        <w:t xml:space="preserve"> values were largely </w:t>
      </w:r>
      <w:r w:rsidRPr="00EC30C1">
        <w:rPr>
          <w:highlight w:val="cyan"/>
          <w:u w:val="single"/>
        </w:rPr>
        <w:t>sidelined</w:t>
      </w:r>
      <w:r w:rsidRPr="00EC30C1">
        <w:rPr>
          <w:u w:val="single"/>
        </w:rPr>
        <w:t xml:space="preserve"> by the Western </w:t>
      </w:r>
      <w:r w:rsidRPr="00EC30C1">
        <w:rPr>
          <w:rStyle w:val="Emphasis"/>
          <w:highlight w:val="cyan"/>
        </w:rPr>
        <w:t>governments</w:t>
      </w:r>
      <w:r>
        <w:t xml:space="preserve">. Political or economic liberalism is not the main tenet of Western countries anymore. It seems that the current </w:t>
      </w:r>
      <w:r w:rsidRPr="00EC30C1">
        <w:rPr>
          <w:u w:val="single"/>
        </w:rPr>
        <w:t>multi-</w:t>
      </w:r>
      <w:r w:rsidRPr="00EC30C1">
        <w:rPr>
          <w:highlight w:val="cyan"/>
          <w:u w:val="single"/>
        </w:rPr>
        <w:t>polarization</w:t>
      </w:r>
      <w:r w:rsidRPr="00EC30C1">
        <w:rPr>
          <w:u w:val="single"/>
        </w:rPr>
        <w:t xml:space="preserve"> process will not </w:t>
      </w:r>
      <w:r w:rsidRPr="00EC30C1">
        <w:rPr>
          <w:rStyle w:val="Emphasis"/>
          <w:highlight w:val="cyan"/>
        </w:rPr>
        <w:t>end</w:t>
      </w:r>
      <w:r w:rsidRPr="00EC30C1">
        <w:rPr>
          <w:u w:val="single"/>
        </w:rPr>
        <w:t xml:space="preserve"> with more inclusive </w:t>
      </w:r>
      <w:r w:rsidRPr="00EC30C1">
        <w:rPr>
          <w:rStyle w:val="Emphasis"/>
          <w:highlight w:val="cyan"/>
        </w:rPr>
        <w:t>global</w:t>
      </w:r>
      <w:r w:rsidRPr="00EC30C1">
        <w:rPr>
          <w:u w:val="single"/>
        </w:rPr>
        <w:t xml:space="preserve"> governance but with a renewed </w:t>
      </w:r>
      <w:r w:rsidRPr="00EC30C1">
        <w:rPr>
          <w:rStyle w:val="Emphasis"/>
          <w:highlight w:val="cyan"/>
        </w:rPr>
        <w:t>global power rivalry</w:t>
      </w:r>
      <w:r>
        <w:t xml:space="preserve">. The current process </w:t>
      </w:r>
      <w:r w:rsidRPr="00EC30C1">
        <w:rPr>
          <w:u w:val="single"/>
        </w:rPr>
        <w:t xml:space="preserve">increases the </w:t>
      </w:r>
      <w:r w:rsidRPr="00EC30C1">
        <w:rPr>
          <w:highlight w:val="cyan"/>
          <w:u w:val="single"/>
        </w:rPr>
        <w:t>risk</w:t>
      </w:r>
      <w:r w:rsidRPr="00EC30C1">
        <w:rPr>
          <w:u w:val="single"/>
        </w:rPr>
        <w:t xml:space="preserve"> of </w:t>
      </w:r>
      <w:r w:rsidRPr="00EC30C1">
        <w:rPr>
          <w:highlight w:val="cyan"/>
          <w:u w:val="single"/>
        </w:rPr>
        <w:t xml:space="preserve">global </w:t>
      </w:r>
      <w:r w:rsidRPr="00EC30C1">
        <w:rPr>
          <w:rStyle w:val="Emphasis"/>
          <w:highlight w:val="cyan"/>
        </w:rPr>
        <w:t>disorder</w:t>
      </w:r>
      <w:r w:rsidRPr="00EC30C1">
        <w:rPr>
          <w:u w:val="single"/>
        </w:rPr>
        <w:t xml:space="preserve"> and undermines </w:t>
      </w:r>
      <w:r w:rsidRPr="00EC30C1">
        <w:rPr>
          <w:rStyle w:val="Emphasis"/>
          <w:highlight w:val="cyan"/>
        </w:rPr>
        <w:t>multilateral</w:t>
      </w:r>
      <w:r w:rsidRPr="00EC30C1">
        <w:rPr>
          <w:highlight w:val="cyan"/>
          <w:u w:val="single"/>
        </w:rPr>
        <w:t xml:space="preserve"> cooperation</w:t>
      </w:r>
      <w:r>
        <w:t xml:space="preserve">. Similarly, U.S. officials </w:t>
      </w:r>
      <w:r w:rsidRPr="00EC30C1">
        <w:rPr>
          <w:u w:val="single"/>
        </w:rPr>
        <w:t xml:space="preserve">perceive </w:t>
      </w:r>
      <w:r w:rsidRPr="00EC30C1">
        <w:rPr>
          <w:rStyle w:val="Emphasis"/>
          <w:highlight w:val="cyan"/>
        </w:rPr>
        <w:t>multipolarity</w:t>
      </w:r>
      <w:r w:rsidRPr="00EC30C1">
        <w:rPr>
          <w:u w:val="single"/>
        </w:rPr>
        <w:t xml:space="preserve"> as a strategic </w:t>
      </w:r>
      <w:r w:rsidRPr="00EC30C1">
        <w:rPr>
          <w:highlight w:val="cyan"/>
          <w:u w:val="single"/>
        </w:rPr>
        <w:t>threat</w:t>
      </w:r>
      <w:r w:rsidRPr="00EC30C1">
        <w:rPr>
          <w:u w:val="single"/>
        </w:rPr>
        <w:t xml:space="preserve"> to American </w:t>
      </w:r>
      <w:r w:rsidRPr="00EC30C1">
        <w:rPr>
          <w:highlight w:val="cyan"/>
          <w:u w:val="single"/>
        </w:rPr>
        <w:t>national interests</w:t>
      </w:r>
      <w:r w:rsidRPr="00EC30C1">
        <w:rPr>
          <w:u w:val="single"/>
        </w:rPr>
        <w:t xml:space="preserve"> since it attempts to </w:t>
      </w:r>
      <w:r w:rsidRPr="00EC30C1">
        <w:rPr>
          <w:highlight w:val="cyan"/>
          <w:u w:val="single"/>
        </w:rPr>
        <w:t xml:space="preserve">impose </w:t>
      </w:r>
      <w:r w:rsidRPr="00EC30C1">
        <w:rPr>
          <w:rStyle w:val="Emphasis"/>
          <w:highlight w:val="cyan"/>
        </w:rPr>
        <w:t>constraints</w:t>
      </w:r>
      <w:r w:rsidRPr="00EC30C1">
        <w:rPr>
          <w:u w:val="single"/>
        </w:rPr>
        <w:t xml:space="preserve"> on </w:t>
      </w:r>
      <w:r w:rsidRPr="00EC30C1">
        <w:rPr>
          <w:highlight w:val="cyan"/>
          <w:u w:val="single"/>
        </w:rPr>
        <w:t>U.S. policies</w:t>
      </w:r>
      <w:r>
        <w:t xml:space="preserve">. The reelection of President Donald Trump and the explanations of his Cabinet members show that liberal institutionalism is not the grand strategy of the U.S. anymore. </w:t>
      </w:r>
      <w:r w:rsidRPr="00EC30C1">
        <w:rPr>
          <w:u w:val="single"/>
        </w:rPr>
        <w:t xml:space="preserve">The </w:t>
      </w:r>
      <w:r w:rsidRPr="00EC30C1">
        <w:rPr>
          <w:highlight w:val="cyan"/>
          <w:u w:val="single"/>
        </w:rPr>
        <w:t xml:space="preserve">Trump </w:t>
      </w:r>
      <w:r w:rsidRPr="00EC30C1">
        <w:rPr>
          <w:rStyle w:val="Emphasis"/>
          <w:highlight w:val="cyan"/>
        </w:rPr>
        <w:t>administration</w:t>
      </w:r>
      <w:r w:rsidRPr="00EC30C1">
        <w:rPr>
          <w:highlight w:val="cyan"/>
          <w:u w:val="single"/>
        </w:rPr>
        <w:t xml:space="preserve"> rejects</w:t>
      </w:r>
      <w:r w:rsidRPr="00EC30C1">
        <w:rPr>
          <w:u w:val="single"/>
        </w:rPr>
        <w:t xml:space="preserve"> the U.S.-</w:t>
      </w:r>
      <w:r w:rsidRPr="00EC30C1">
        <w:rPr>
          <w:highlight w:val="cyan"/>
          <w:u w:val="single"/>
        </w:rPr>
        <w:t>created</w:t>
      </w:r>
      <w:r w:rsidRPr="00EC30C1">
        <w:rPr>
          <w:u w:val="single"/>
        </w:rPr>
        <w:t xml:space="preserve"> international order and </w:t>
      </w:r>
      <w:r w:rsidRPr="00EC30C1">
        <w:rPr>
          <w:rStyle w:val="Emphasis"/>
          <w:highlight w:val="cyan"/>
        </w:rPr>
        <w:t>global</w:t>
      </w:r>
      <w:r w:rsidRPr="00EC30C1">
        <w:rPr>
          <w:highlight w:val="cyan"/>
          <w:u w:val="single"/>
        </w:rPr>
        <w:t xml:space="preserve"> values</w:t>
      </w:r>
      <w:r w:rsidRPr="00EC30C1">
        <w:rPr>
          <w:u w:val="single"/>
        </w:rPr>
        <w:t xml:space="preserve"> overall. The U.S. faces a </w:t>
      </w:r>
      <w:r w:rsidRPr="00EC30C1">
        <w:rPr>
          <w:highlight w:val="cyan"/>
          <w:u w:val="single"/>
        </w:rPr>
        <w:t>dilemma</w:t>
      </w:r>
      <w:r w:rsidRPr="00EC30C1">
        <w:rPr>
          <w:u w:val="single"/>
        </w:rPr>
        <w:t xml:space="preserve">. On the one </w:t>
      </w:r>
      <w:r w:rsidRPr="00EC30C1">
        <w:rPr>
          <w:rStyle w:val="Emphasis"/>
        </w:rPr>
        <w:t>hand</w:t>
      </w:r>
      <w:r w:rsidRPr="00EC30C1">
        <w:rPr>
          <w:u w:val="single"/>
        </w:rPr>
        <w:t xml:space="preserve">, it does </w:t>
      </w:r>
      <w:r w:rsidRPr="00EC30C1">
        <w:rPr>
          <w:highlight w:val="cyan"/>
          <w:u w:val="single"/>
        </w:rPr>
        <w:t>not</w:t>
      </w:r>
      <w:r w:rsidRPr="00EC30C1">
        <w:rPr>
          <w:u w:val="single"/>
        </w:rPr>
        <w:t xml:space="preserve"> </w:t>
      </w:r>
      <w:r w:rsidRPr="00EC30C1">
        <w:rPr>
          <w:highlight w:val="cyan"/>
          <w:u w:val="single"/>
        </w:rPr>
        <w:t>want</w:t>
      </w:r>
      <w:r w:rsidRPr="00EC30C1">
        <w:rPr>
          <w:u w:val="single"/>
        </w:rPr>
        <w:t xml:space="preserve"> to </w:t>
      </w:r>
      <w:r w:rsidRPr="00EC30C1">
        <w:rPr>
          <w:highlight w:val="cyan"/>
          <w:u w:val="single"/>
        </w:rPr>
        <w:t>continue</w:t>
      </w:r>
      <w:r w:rsidRPr="00EC30C1">
        <w:rPr>
          <w:u w:val="single"/>
        </w:rPr>
        <w:t xml:space="preserve"> to be the main </w:t>
      </w:r>
      <w:r w:rsidRPr="00EC30C1">
        <w:rPr>
          <w:highlight w:val="cyan"/>
          <w:u w:val="single"/>
        </w:rPr>
        <w:t xml:space="preserve">security </w:t>
      </w:r>
      <w:r w:rsidRPr="00EC30C1">
        <w:rPr>
          <w:rStyle w:val="Emphasis"/>
          <w:highlight w:val="cyan"/>
        </w:rPr>
        <w:t>provider</w:t>
      </w:r>
      <w:r w:rsidRPr="00EC30C1">
        <w:rPr>
          <w:u w:val="single"/>
        </w:rPr>
        <w:t xml:space="preserve"> for the </w:t>
      </w:r>
      <w:r w:rsidRPr="00EC30C1">
        <w:rPr>
          <w:highlight w:val="cyan"/>
          <w:u w:val="single"/>
        </w:rPr>
        <w:t>European continent</w:t>
      </w:r>
      <w:r>
        <w:t xml:space="preserve">. On the other hand, the </w:t>
      </w:r>
      <w:r w:rsidRPr="00EC30C1">
        <w:rPr>
          <w:highlight w:val="cyan"/>
          <w:u w:val="single"/>
        </w:rPr>
        <w:t>U.S.</w:t>
      </w:r>
      <w:r w:rsidRPr="00EC30C1">
        <w:rPr>
          <w:u w:val="single"/>
        </w:rPr>
        <w:t xml:space="preserve"> will be </w:t>
      </w:r>
      <w:r w:rsidRPr="00EC30C1">
        <w:rPr>
          <w:rStyle w:val="Emphasis"/>
          <w:highlight w:val="cyan"/>
        </w:rPr>
        <w:t>alienated</w:t>
      </w:r>
      <w:r w:rsidRPr="00EC30C1">
        <w:rPr>
          <w:u w:val="single"/>
        </w:rPr>
        <w:t xml:space="preserve"> from its </w:t>
      </w:r>
      <w:r w:rsidRPr="00EC30C1">
        <w:rPr>
          <w:highlight w:val="cyan"/>
          <w:u w:val="single"/>
        </w:rPr>
        <w:t>close allies</w:t>
      </w:r>
      <w:r w:rsidRPr="00EC30C1">
        <w:rPr>
          <w:u w:val="single"/>
        </w:rPr>
        <w:t xml:space="preserve"> and </w:t>
      </w:r>
      <w:r w:rsidRPr="00EC30C1">
        <w:rPr>
          <w:highlight w:val="cyan"/>
          <w:u w:val="single"/>
        </w:rPr>
        <w:t>partners</w:t>
      </w:r>
      <w:r w:rsidRPr="00EC30C1">
        <w:rPr>
          <w:u w:val="single"/>
        </w:rPr>
        <w:t xml:space="preserve"> due to the </w:t>
      </w:r>
      <w:r w:rsidRPr="00EC30C1">
        <w:rPr>
          <w:rStyle w:val="Emphasis"/>
          <w:highlight w:val="cyan"/>
        </w:rPr>
        <w:t>unilateral</w:t>
      </w:r>
      <w:r w:rsidRPr="00EC30C1">
        <w:rPr>
          <w:u w:val="single"/>
        </w:rPr>
        <w:t xml:space="preserve"> and </w:t>
      </w:r>
      <w:r w:rsidRPr="00EC30C1">
        <w:rPr>
          <w:rStyle w:val="Emphasis"/>
          <w:highlight w:val="cyan"/>
        </w:rPr>
        <w:t>interventionist</w:t>
      </w:r>
      <w:r w:rsidRPr="00EC30C1">
        <w:rPr>
          <w:u w:val="single"/>
        </w:rPr>
        <w:t xml:space="preserve"> </w:t>
      </w:r>
      <w:r w:rsidRPr="00EC30C1">
        <w:rPr>
          <w:highlight w:val="cyan"/>
          <w:u w:val="single"/>
        </w:rPr>
        <w:t>policies</w:t>
      </w:r>
      <w:r w:rsidRPr="00EC30C1">
        <w:rPr>
          <w:u w:val="single"/>
        </w:rPr>
        <w:t xml:space="preserve"> of the </w:t>
      </w:r>
      <w:r w:rsidRPr="00EC30C1">
        <w:rPr>
          <w:rStyle w:val="Emphasis"/>
          <w:highlight w:val="cyan"/>
        </w:rPr>
        <w:t>Trump</w:t>
      </w:r>
      <w:r w:rsidRPr="00EC30C1">
        <w:rPr>
          <w:highlight w:val="cyan"/>
          <w:u w:val="single"/>
        </w:rPr>
        <w:t xml:space="preserve"> administration</w:t>
      </w:r>
      <w:r w:rsidRPr="00EC30C1">
        <w:rPr>
          <w:u w:val="single"/>
        </w:rPr>
        <w:t>. The trans-Atlantic alliance will soon face the biggest challenge in its history</w:t>
      </w:r>
      <w:r>
        <w:t xml:space="preserve">. </w:t>
      </w:r>
    </w:p>
    <w:p w14:paraId="50C48F2B" w14:textId="77777777" w:rsidR="00484A74" w:rsidRDefault="00484A74" w:rsidP="00484A74">
      <w:r>
        <w:t xml:space="preserve">For instance, </w:t>
      </w:r>
      <w:r w:rsidRPr="00EC30C1">
        <w:rPr>
          <w:u w:val="single"/>
        </w:rPr>
        <w:t xml:space="preserve">JD </w:t>
      </w:r>
      <w:r w:rsidRPr="00EC30C1">
        <w:rPr>
          <w:highlight w:val="cyan"/>
          <w:u w:val="single"/>
        </w:rPr>
        <w:t>Vance</w:t>
      </w:r>
      <w:r w:rsidRPr="00EC30C1">
        <w:rPr>
          <w:u w:val="single"/>
        </w:rPr>
        <w:t xml:space="preserve"> severely </w:t>
      </w:r>
      <w:r w:rsidRPr="00EC30C1">
        <w:rPr>
          <w:rStyle w:val="Emphasis"/>
          <w:highlight w:val="cyan"/>
        </w:rPr>
        <w:t>criticized</w:t>
      </w:r>
      <w:r w:rsidRPr="00EC30C1">
        <w:rPr>
          <w:u w:val="single"/>
        </w:rPr>
        <w:t xml:space="preserve"> the </w:t>
      </w:r>
      <w:r w:rsidRPr="00EC30C1">
        <w:rPr>
          <w:highlight w:val="cyan"/>
          <w:u w:val="single"/>
        </w:rPr>
        <w:t>European</w:t>
      </w:r>
      <w:r w:rsidRPr="00EC30C1">
        <w:rPr>
          <w:u w:val="single"/>
        </w:rPr>
        <w:t xml:space="preserve"> countries, blaming them for </w:t>
      </w:r>
      <w:r w:rsidRPr="00EC30C1">
        <w:rPr>
          <w:rStyle w:val="Emphasis"/>
          <w:highlight w:val="cyan"/>
        </w:rPr>
        <w:t>not</w:t>
      </w:r>
      <w:r w:rsidRPr="00EC30C1">
        <w:rPr>
          <w:highlight w:val="cyan"/>
          <w:u w:val="single"/>
        </w:rPr>
        <w:t xml:space="preserve"> being</w:t>
      </w:r>
      <w:r w:rsidRPr="00EC30C1">
        <w:rPr>
          <w:u w:val="single"/>
        </w:rPr>
        <w:t xml:space="preserve"> </w:t>
      </w:r>
      <w:r w:rsidRPr="00EC30C1">
        <w:rPr>
          <w:rStyle w:val="Emphasis"/>
          <w:highlight w:val="cyan"/>
        </w:rPr>
        <w:t>democratic</w:t>
      </w:r>
      <w:r w:rsidRPr="00EC30C1">
        <w:rPr>
          <w:highlight w:val="cyan"/>
          <w:u w:val="single"/>
        </w:rPr>
        <w:t xml:space="preserve"> enough</w:t>
      </w:r>
      <w:r>
        <w:t xml:space="preserve">. He warned Europe by saying that the greatest threat </w:t>
      </w:r>
      <w:r w:rsidRPr="00EC30C1">
        <w:rPr>
          <w:highlight w:val="cyan"/>
          <w:u w:val="single"/>
        </w:rPr>
        <w:t>facing</w:t>
      </w:r>
      <w:r w:rsidRPr="00EC30C1">
        <w:rPr>
          <w:u w:val="single"/>
        </w:rPr>
        <w:t xml:space="preserve"> the </w:t>
      </w:r>
      <w:r w:rsidRPr="00EC30C1">
        <w:rPr>
          <w:rStyle w:val="Emphasis"/>
          <w:highlight w:val="cyan"/>
        </w:rPr>
        <w:t>continent</w:t>
      </w:r>
      <w:r w:rsidRPr="00EC30C1">
        <w:rPr>
          <w:u w:val="single"/>
        </w:rPr>
        <w:t xml:space="preserve"> is from </w:t>
      </w:r>
      <w:r w:rsidRPr="00EC30C1">
        <w:rPr>
          <w:rStyle w:val="Emphasis"/>
          <w:highlight w:val="cyan"/>
        </w:rPr>
        <w:t>within</w:t>
      </w:r>
      <w:r>
        <w:t xml:space="preserve">, not from Russia and China. The future of the alliance largely depends on the European reaction to unilateral and interventionist policies. If the European global powers decide to increase their strategic autonomy, they will have to differ from the U.S. Europe and the European Union are at a crossroads: whether to become an independent political and military pole in the world system or to remain dependent on the U.S. security umbrella. The problem is </w:t>
      </w:r>
      <w:r w:rsidRPr="00EC30C1">
        <w:rPr>
          <w:u w:val="single"/>
        </w:rPr>
        <w:t xml:space="preserve">Europe is also </w:t>
      </w:r>
      <w:r w:rsidRPr="00EC30C1">
        <w:rPr>
          <w:rStyle w:val="Emphasis"/>
          <w:highlight w:val="cyan"/>
        </w:rPr>
        <w:t>internally</w:t>
      </w:r>
      <w:r w:rsidRPr="00EC30C1">
        <w:rPr>
          <w:highlight w:val="cyan"/>
          <w:u w:val="single"/>
        </w:rPr>
        <w:t xml:space="preserve"> divided</w:t>
      </w:r>
      <w:r w:rsidRPr="00EC30C1">
        <w:rPr>
          <w:u w:val="single"/>
        </w:rPr>
        <w:t xml:space="preserve">, and it has to employ </w:t>
      </w:r>
      <w:r w:rsidRPr="00EC30C1">
        <w:rPr>
          <w:highlight w:val="cyan"/>
          <w:u w:val="single"/>
        </w:rPr>
        <w:t xml:space="preserve">new </w:t>
      </w:r>
      <w:r w:rsidRPr="00EC30C1">
        <w:rPr>
          <w:rStyle w:val="Emphasis"/>
          <w:highlight w:val="cyan"/>
        </w:rPr>
        <w:t>mechanisms</w:t>
      </w:r>
      <w:r w:rsidRPr="00EC30C1">
        <w:rPr>
          <w:u w:val="single"/>
        </w:rPr>
        <w:t xml:space="preserve"> in the near </w:t>
      </w:r>
      <w:r w:rsidRPr="00EC30C1">
        <w:rPr>
          <w:highlight w:val="cyan"/>
          <w:u w:val="single"/>
        </w:rPr>
        <w:t>future</w:t>
      </w:r>
      <w:r w:rsidRPr="00EC30C1">
        <w:rPr>
          <w:u w:val="single"/>
        </w:rPr>
        <w:t xml:space="preserve">. For instance, it may </w:t>
      </w:r>
      <w:r w:rsidRPr="00EC30C1">
        <w:rPr>
          <w:highlight w:val="cyan"/>
          <w:u w:val="single"/>
        </w:rPr>
        <w:t>improve</w:t>
      </w:r>
      <w:r w:rsidRPr="00EC30C1">
        <w:rPr>
          <w:u w:val="single"/>
        </w:rPr>
        <w:t xml:space="preserve"> closer </w:t>
      </w:r>
      <w:r w:rsidRPr="00EC30C1">
        <w:rPr>
          <w:highlight w:val="cyan"/>
          <w:u w:val="single"/>
        </w:rPr>
        <w:t>relations</w:t>
      </w:r>
      <w:r w:rsidRPr="00EC30C1">
        <w:rPr>
          <w:u w:val="single"/>
        </w:rPr>
        <w:t xml:space="preserve"> with Türkiye and other regional and </w:t>
      </w:r>
      <w:r w:rsidRPr="00EC30C1">
        <w:rPr>
          <w:highlight w:val="cyan"/>
          <w:u w:val="single"/>
        </w:rPr>
        <w:t xml:space="preserve">global </w:t>
      </w:r>
      <w:r w:rsidRPr="00EC30C1">
        <w:rPr>
          <w:rStyle w:val="Emphasis"/>
          <w:highlight w:val="cyan"/>
        </w:rPr>
        <w:t>actors</w:t>
      </w:r>
      <w:r>
        <w:t xml:space="preserve">. China and Russia, as well as countries in the Global South, such as India, will continue to question the functioning of the international system. Considering the irresponsible policies of Western global countries, the </w:t>
      </w:r>
      <w:r w:rsidRPr="00EC30C1">
        <w:rPr>
          <w:u w:val="single"/>
        </w:rPr>
        <w:t xml:space="preserve">states of the Global </w:t>
      </w:r>
      <w:r w:rsidRPr="00EC30C1">
        <w:rPr>
          <w:rStyle w:val="Emphasis"/>
          <w:highlight w:val="cyan"/>
        </w:rPr>
        <w:t>South</w:t>
      </w:r>
      <w:r w:rsidRPr="00EC30C1">
        <w:rPr>
          <w:u w:val="single"/>
        </w:rPr>
        <w:t xml:space="preserve"> will demand the </w:t>
      </w:r>
      <w:r w:rsidRPr="00EC30C1">
        <w:rPr>
          <w:rStyle w:val="Emphasis"/>
          <w:highlight w:val="cyan"/>
        </w:rPr>
        <w:t>reformation</w:t>
      </w:r>
      <w:r w:rsidRPr="00EC30C1">
        <w:rPr>
          <w:u w:val="single"/>
        </w:rPr>
        <w:t xml:space="preserve"> of the world </w:t>
      </w:r>
      <w:r w:rsidRPr="00EC30C1">
        <w:rPr>
          <w:rStyle w:val="Emphasis"/>
          <w:highlight w:val="cyan"/>
        </w:rPr>
        <w:t>system</w:t>
      </w:r>
      <w:r w:rsidRPr="00EC30C1">
        <w:rPr>
          <w:u w:val="single"/>
        </w:rPr>
        <w:t xml:space="preserve">. Most U.S. officials used to praise </w:t>
      </w:r>
      <w:r w:rsidRPr="00EC30C1">
        <w:rPr>
          <w:rStyle w:val="Emphasis"/>
        </w:rPr>
        <w:t>unipolarity</w:t>
      </w:r>
      <w:r w:rsidRPr="00EC30C1">
        <w:rPr>
          <w:u w:val="single"/>
        </w:rPr>
        <w:t xml:space="preserve"> after the collapse of the Soviet Union. However, now Americans have </w:t>
      </w:r>
      <w:r w:rsidRPr="00EC30C1">
        <w:rPr>
          <w:rStyle w:val="Emphasis"/>
        </w:rPr>
        <w:t>turned</w:t>
      </w:r>
      <w:r w:rsidRPr="00EC30C1">
        <w:rPr>
          <w:u w:val="single"/>
        </w:rPr>
        <w:t xml:space="preserve"> their backs on it</w:t>
      </w:r>
      <w:r>
        <w:t xml:space="preserve">. </w:t>
      </w:r>
    </w:p>
    <w:p w14:paraId="1FB552B1" w14:textId="77777777" w:rsidR="00484A74" w:rsidRDefault="00484A74" w:rsidP="00484A74">
      <w:r>
        <w:t xml:space="preserve">For example, U.S. Secretary of State Marco </w:t>
      </w:r>
      <w:r w:rsidRPr="00EC30C1">
        <w:rPr>
          <w:rStyle w:val="Emphasis"/>
          <w:highlight w:val="cyan"/>
        </w:rPr>
        <w:t>Rubio</w:t>
      </w:r>
      <w:r w:rsidRPr="00EC30C1">
        <w:rPr>
          <w:u w:val="single"/>
        </w:rPr>
        <w:t xml:space="preserve"> reluctantly </w:t>
      </w:r>
      <w:r w:rsidRPr="00EC30C1">
        <w:rPr>
          <w:highlight w:val="cyan"/>
          <w:u w:val="single"/>
        </w:rPr>
        <w:t>recognized</w:t>
      </w:r>
      <w:r w:rsidRPr="00EC30C1">
        <w:rPr>
          <w:u w:val="single"/>
        </w:rPr>
        <w:t xml:space="preserve"> that the </w:t>
      </w:r>
      <w:r w:rsidRPr="00EC30C1">
        <w:rPr>
          <w:highlight w:val="cyan"/>
          <w:u w:val="single"/>
        </w:rPr>
        <w:t>world</w:t>
      </w:r>
      <w:r w:rsidRPr="00EC30C1">
        <w:rPr>
          <w:u w:val="single"/>
        </w:rPr>
        <w:t xml:space="preserve"> is </w:t>
      </w:r>
      <w:r w:rsidRPr="00EC30C1">
        <w:rPr>
          <w:rStyle w:val="Emphasis"/>
          <w:highlight w:val="cyan"/>
        </w:rPr>
        <w:t>multipolar</w:t>
      </w:r>
      <w:r w:rsidRPr="00EC30C1">
        <w:rPr>
          <w:u w:val="single"/>
        </w:rPr>
        <w:t xml:space="preserve">. He considers </w:t>
      </w:r>
      <w:r w:rsidRPr="00EC30C1">
        <w:rPr>
          <w:rStyle w:val="Emphasis"/>
          <w:highlight w:val="cyan"/>
        </w:rPr>
        <w:t>Russia</w:t>
      </w:r>
      <w:r w:rsidRPr="00EC30C1">
        <w:rPr>
          <w:u w:val="single"/>
        </w:rPr>
        <w:t xml:space="preserve"> and </w:t>
      </w:r>
      <w:r w:rsidRPr="00EC30C1">
        <w:rPr>
          <w:rStyle w:val="Emphasis"/>
          <w:highlight w:val="cyan"/>
        </w:rPr>
        <w:t>China</w:t>
      </w:r>
      <w:r w:rsidRPr="00EC30C1">
        <w:rPr>
          <w:u w:val="single"/>
        </w:rPr>
        <w:t xml:space="preserve"> to be </w:t>
      </w:r>
      <w:r w:rsidRPr="00EC30C1">
        <w:rPr>
          <w:highlight w:val="cyan"/>
          <w:u w:val="single"/>
        </w:rPr>
        <w:t xml:space="preserve">two </w:t>
      </w:r>
      <w:r w:rsidRPr="00EC30C1">
        <w:rPr>
          <w:rStyle w:val="Emphasis"/>
          <w:highlight w:val="cyan"/>
        </w:rPr>
        <w:t>rival</w:t>
      </w:r>
      <w:r w:rsidRPr="00EC30C1">
        <w:rPr>
          <w:highlight w:val="cyan"/>
          <w:u w:val="single"/>
        </w:rPr>
        <w:t xml:space="preserve"> poles</w:t>
      </w:r>
      <w:r w:rsidRPr="00EC30C1">
        <w:rPr>
          <w:u w:val="single"/>
        </w:rPr>
        <w:t xml:space="preserve"> that are capable of </w:t>
      </w:r>
      <w:r w:rsidRPr="00EC30C1">
        <w:rPr>
          <w:rStyle w:val="Emphasis"/>
          <w:highlight w:val="cyan"/>
        </w:rPr>
        <w:t>challenging</w:t>
      </w:r>
      <w:r w:rsidRPr="00EC30C1">
        <w:rPr>
          <w:u w:val="single"/>
        </w:rPr>
        <w:t xml:space="preserve"> U.S. </w:t>
      </w:r>
      <w:r w:rsidRPr="00EC30C1">
        <w:rPr>
          <w:highlight w:val="cyan"/>
          <w:u w:val="single"/>
        </w:rPr>
        <w:t>dominance</w:t>
      </w:r>
      <w:r>
        <w:t xml:space="preserve">. However, he </w:t>
      </w:r>
      <w:r w:rsidRPr="00EC30C1">
        <w:t>does</w:t>
      </w:r>
      <w:r>
        <w:t xml:space="preserve"> not believe the EU to be an independent pole. He claims that the world will return to </w:t>
      </w:r>
      <w:r w:rsidRPr="00EC30C1">
        <w:rPr>
          <w:rStyle w:val="Emphasis"/>
          <w:highlight w:val="cyan"/>
        </w:rPr>
        <w:t>multipolarity</w:t>
      </w:r>
      <w:r w:rsidRPr="00EC30C1">
        <w:rPr>
          <w:u w:val="single"/>
        </w:rPr>
        <w:t xml:space="preserve"> as a </w:t>
      </w:r>
      <w:r w:rsidRPr="00EC30C1">
        <w:rPr>
          <w:highlight w:val="cyan"/>
          <w:u w:val="single"/>
        </w:rPr>
        <w:t>result</w:t>
      </w:r>
      <w:r w:rsidRPr="00EC30C1">
        <w:rPr>
          <w:u w:val="single"/>
        </w:rPr>
        <w:t xml:space="preserve"> of </w:t>
      </w:r>
      <w:r w:rsidRPr="00EC30C1">
        <w:rPr>
          <w:highlight w:val="cyan"/>
          <w:u w:val="single"/>
        </w:rPr>
        <w:t xml:space="preserve">geopolitical </w:t>
      </w:r>
      <w:r w:rsidRPr="00EC30C1">
        <w:rPr>
          <w:rStyle w:val="Emphasis"/>
          <w:highlight w:val="cyan"/>
        </w:rPr>
        <w:t>considerations</w:t>
      </w:r>
      <w:r w:rsidRPr="00EC30C1">
        <w:rPr>
          <w:u w:val="single"/>
        </w:rPr>
        <w:t xml:space="preserve">. In other words, the U.S. officials indirectly declare that their </w:t>
      </w:r>
      <w:r w:rsidRPr="00EC30C1">
        <w:rPr>
          <w:rStyle w:val="Emphasis"/>
          <w:highlight w:val="cyan"/>
        </w:rPr>
        <w:t>government</w:t>
      </w:r>
      <w:r w:rsidRPr="00EC30C1">
        <w:rPr>
          <w:u w:val="single"/>
        </w:rPr>
        <w:t xml:space="preserve"> will </w:t>
      </w:r>
      <w:r w:rsidRPr="00EC30C1">
        <w:rPr>
          <w:highlight w:val="cyan"/>
          <w:u w:val="single"/>
        </w:rPr>
        <w:t>not provide</w:t>
      </w:r>
      <w:r w:rsidRPr="00EC30C1">
        <w:rPr>
          <w:u w:val="single"/>
        </w:rPr>
        <w:t xml:space="preserve"> global strategic goods such as </w:t>
      </w:r>
      <w:r w:rsidRPr="00EC30C1">
        <w:rPr>
          <w:rStyle w:val="Emphasis"/>
          <w:highlight w:val="cyan"/>
        </w:rPr>
        <w:t>international</w:t>
      </w:r>
      <w:r w:rsidRPr="00EC30C1">
        <w:rPr>
          <w:highlight w:val="cyan"/>
          <w:u w:val="single"/>
        </w:rPr>
        <w:t xml:space="preserve"> peace</w:t>
      </w:r>
      <w:r w:rsidRPr="00EC30C1">
        <w:rPr>
          <w:u w:val="single"/>
        </w:rPr>
        <w:t xml:space="preserve"> and </w:t>
      </w:r>
      <w:r w:rsidRPr="00EC30C1">
        <w:rPr>
          <w:highlight w:val="cyan"/>
          <w:u w:val="single"/>
        </w:rPr>
        <w:t>security</w:t>
      </w:r>
      <w:r>
        <w:t xml:space="preserve">. According to this political perspective, the U.S. is not responsible for resolving all global problems. It seems that the </w:t>
      </w:r>
      <w:r w:rsidRPr="00EC30C1">
        <w:rPr>
          <w:highlight w:val="cyan"/>
          <w:u w:val="single"/>
        </w:rPr>
        <w:t>U.S</w:t>
      </w:r>
      <w:r w:rsidRPr="00EC30C1">
        <w:rPr>
          <w:u w:val="single"/>
        </w:rPr>
        <w:t xml:space="preserve">. may </w:t>
      </w:r>
      <w:r w:rsidRPr="00EC30C1">
        <w:rPr>
          <w:rStyle w:val="Emphasis"/>
          <w:highlight w:val="cyan"/>
        </w:rPr>
        <w:t>withdraw</w:t>
      </w:r>
      <w:r w:rsidRPr="00EC30C1">
        <w:rPr>
          <w:u w:val="single"/>
        </w:rPr>
        <w:t xml:space="preserve"> from certain </w:t>
      </w:r>
      <w:r w:rsidRPr="00EC30C1">
        <w:rPr>
          <w:highlight w:val="cyan"/>
          <w:u w:val="single"/>
        </w:rPr>
        <w:t>continents</w:t>
      </w:r>
      <w:r w:rsidRPr="00EC30C1">
        <w:rPr>
          <w:u w:val="single"/>
        </w:rPr>
        <w:t xml:space="preserve"> of </w:t>
      </w:r>
      <w:r w:rsidRPr="00EC30C1">
        <w:rPr>
          <w:highlight w:val="cyan"/>
          <w:u w:val="single"/>
        </w:rPr>
        <w:t>sub-</w:t>
      </w:r>
      <w:r w:rsidRPr="00EC30C1">
        <w:rPr>
          <w:rStyle w:val="Emphasis"/>
          <w:highlight w:val="cyan"/>
        </w:rPr>
        <w:t>continents</w:t>
      </w:r>
      <w:r w:rsidRPr="00EC30C1">
        <w:rPr>
          <w:u w:val="single"/>
        </w:rPr>
        <w:t xml:space="preserve"> and intensify its </w:t>
      </w:r>
      <w:r w:rsidRPr="00EC30C1">
        <w:rPr>
          <w:rStyle w:val="Emphasis"/>
          <w:highlight w:val="cyan"/>
        </w:rPr>
        <w:t>efforts</w:t>
      </w:r>
      <w:r w:rsidRPr="00EC30C1">
        <w:rPr>
          <w:u w:val="single"/>
        </w:rPr>
        <w:t xml:space="preserve"> in the </w:t>
      </w:r>
      <w:r w:rsidRPr="00EC30C1">
        <w:rPr>
          <w:highlight w:val="cyan"/>
          <w:u w:val="single"/>
        </w:rPr>
        <w:t>Western Hemisphere</w:t>
      </w:r>
      <w:r>
        <w:t xml:space="preserve">. Considering its demands from Canada, Denmark and Panama, the U.S. government will try to consolidate its dominance in the West, that is it will return to the colonial Monroe Doctrine. On the other hand, the perspectives of other global powers about multipolarity are different from the American perspective. </w:t>
      </w:r>
      <w:r w:rsidRPr="00EC30C1">
        <w:rPr>
          <w:u w:val="single"/>
        </w:rPr>
        <w:t xml:space="preserve">Therefore, the </w:t>
      </w:r>
      <w:r w:rsidRPr="00EC30C1">
        <w:rPr>
          <w:highlight w:val="cyan"/>
          <w:u w:val="single"/>
        </w:rPr>
        <w:t xml:space="preserve">current </w:t>
      </w:r>
      <w:r w:rsidRPr="00EC30C1">
        <w:rPr>
          <w:rStyle w:val="Emphasis"/>
          <w:highlight w:val="cyan"/>
        </w:rPr>
        <w:t>process</w:t>
      </w:r>
      <w:r w:rsidRPr="00EC30C1">
        <w:rPr>
          <w:u w:val="single"/>
        </w:rPr>
        <w:t xml:space="preserve"> will further </w:t>
      </w:r>
      <w:r w:rsidRPr="00EC30C1">
        <w:rPr>
          <w:highlight w:val="cyan"/>
          <w:u w:val="single"/>
        </w:rPr>
        <w:t xml:space="preserve">intensify the </w:t>
      </w:r>
      <w:r w:rsidRPr="00EC30C1">
        <w:rPr>
          <w:rStyle w:val="Emphasis"/>
          <w:highlight w:val="cyan"/>
        </w:rPr>
        <w:t>rivalry</w:t>
      </w:r>
      <w:r w:rsidRPr="00EC30C1">
        <w:rPr>
          <w:u w:val="single"/>
        </w:rPr>
        <w:t xml:space="preserve"> between the </w:t>
      </w:r>
      <w:r w:rsidRPr="00EC30C1">
        <w:rPr>
          <w:highlight w:val="cyan"/>
          <w:u w:val="single"/>
        </w:rPr>
        <w:t xml:space="preserve">international </w:t>
      </w:r>
      <w:r w:rsidRPr="00EC30C1">
        <w:rPr>
          <w:rStyle w:val="Emphasis"/>
          <w:highlight w:val="cyan"/>
        </w:rPr>
        <w:t>powers</w:t>
      </w:r>
      <w:r w:rsidRPr="00EC30C1">
        <w:rPr>
          <w:u w:val="single"/>
        </w:rPr>
        <w:t xml:space="preserve">. For instance, most non-Western countries ask for </w:t>
      </w:r>
      <w:r w:rsidRPr="00EC30C1">
        <w:rPr>
          <w:rStyle w:val="Emphasis"/>
          <w:highlight w:val="cyan"/>
        </w:rPr>
        <w:t>equality</w:t>
      </w:r>
      <w:r w:rsidRPr="00EC30C1">
        <w:rPr>
          <w:u w:val="single"/>
        </w:rPr>
        <w:t xml:space="preserve"> between </w:t>
      </w:r>
      <w:r w:rsidRPr="00EC30C1">
        <w:rPr>
          <w:highlight w:val="cyan"/>
          <w:u w:val="single"/>
        </w:rPr>
        <w:t>nation-states</w:t>
      </w:r>
      <w:r>
        <w:t>.</w:t>
      </w:r>
    </w:p>
    <w:p w14:paraId="523AF702" w14:textId="1AE4D3E3" w:rsidR="00FD3F90" w:rsidRDefault="00FD3F90" w:rsidP="00FD3F90">
      <w:pPr>
        <w:pStyle w:val="Heading3"/>
      </w:pPr>
      <w:r>
        <w:t>Transition---AT: Offshore Balancing---2</w:t>
      </w:r>
      <w:r w:rsidR="00970756">
        <w:t>AC/1AR</w:t>
      </w:r>
    </w:p>
    <w:p w14:paraId="1FCB00C0" w14:textId="5291B5CA" w:rsidR="00FA0CC4" w:rsidRPr="00FA0CC4" w:rsidRDefault="00FA0CC4" w:rsidP="00FA0CC4">
      <w:pPr>
        <w:pStyle w:val="Heading4"/>
      </w:pPr>
      <w:r>
        <w:t xml:space="preserve">Offshore balancing </w:t>
      </w:r>
      <w:r w:rsidRPr="00FA0CC4">
        <w:rPr>
          <w:u w:val="single"/>
        </w:rPr>
        <w:t>fails</w:t>
      </w:r>
      <w:r>
        <w:t xml:space="preserve"> to protect Taiwan AND wrecks </w:t>
      </w:r>
      <w:r w:rsidRPr="00FA0CC4">
        <w:rPr>
          <w:u w:val="single"/>
        </w:rPr>
        <w:t>NATO</w:t>
      </w:r>
      <w:r>
        <w:t xml:space="preserve">. </w:t>
      </w:r>
    </w:p>
    <w:p w14:paraId="45B53260" w14:textId="032D221C" w:rsidR="00FD3F90" w:rsidRPr="00FD3F90" w:rsidRDefault="00FD3F90" w:rsidP="00FD3F90">
      <w:r w:rsidRPr="00FD3F90">
        <w:rPr>
          <w:rStyle w:val="Style13ptBold"/>
        </w:rPr>
        <w:t>Laurent ’25</w:t>
      </w:r>
      <w:r>
        <w:t xml:space="preserve"> [Lionel; Bloomberg opinion columnist, former reporter for Reuters and Forbes. June 25; “‘Daddy</w:t>
      </w:r>
      <w:r w:rsidR="00FA0CC4">
        <w:t>’</w:t>
      </w:r>
      <w:r>
        <w:t xml:space="preserve"> Trump</w:t>
      </w:r>
      <w:r w:rsidR="00FA0CC4">
        <w:t xml:space="preserve"> Can’t Be Trusted to Love NATO,” Bloomberg, </w:t>
      </w:r>
      <w:r w:rsidR="00FA0CC4" w:rsidRPr="00FA0CC4">
        <w:t>https://www.bloomberg.com/opinion/articles/2025-06-25/making-nato-great-again-demands-more-than-money</w:t>
      </w:r>
      <w:r w:rsidR="00FA0CC4">
        <w:t>; //ff]</w:t>
      </w:r>
    </w:p>
    <w:p w14:paraId="12D52961" w14:textId="77777777" w:rsidR="00FA0CC4" w:rsidRPr="00E345E2" w:rsidRDefault="00FA0CC4" w:rsidP="00FA0CC4">
      <w:pPr>
        <w:rPr>
          <w:sz w:val="16"/>
        </w:rPr>
      </w:pPr>
      <w:r w:rsidRPr="00E345E2">
        <w:rPr>
          <w:sz w:val="16"/>
        </w:rPr>
        <w:t xml:space="preserve">Donald </w:t>
      </w:r>
      <w:r w:rsidRPr="00FA0CC4">
        <w:rPr>
          <w:u w:val="single"/>
        </w:rPr>
        <w:t>Trump used to quip that he could shoot someone</w:t>
      </w:r>
      <w:r w:rsidRPr="00E345E2">
        <w:rPr>
          <w:sz w:val="16"/>
        </w:rPr>
        <w:t xml:space="preserve"> on Fifth Avenue </w:t>
      </w:r>
      <w:r w:rsidRPr="00FA0CC4">
        <w:rPr>
          <w:u w:val="single"/>
        </w:rPr>
        <w:t xml:space="preserve">and </w:t>
      </w:r>
      <w:r w:rsidRPr="00E345E2">
        <w:rPr>
          <w:rStyle w:val="Emphasis"/>
        </w:rPr>
        <w:t>not lose support</w:t>
      </w:r>
      <w:r w:rsidRPr="00E345E2">
        <w:rPr>
          <w:sz w:val="16"/>
        </w:rPr>
        <w:t xml:space="preserve">. The same might be said of the royal palace in The Hague, where </w:t>
      </w:r>
      <w:r w:rsidRPr="00FA0CC4">
        <w:rPr>
          <w:u w:val="single"/>
        </w:rPr>
        <w:t xml:space="preserve">the US president arrived </w:t>
      </w:r>
      <w:proofErr w:type="gramStart"/>
      <w:r w:rsidRPr="00FA0CC4">
        <w:rPr>
          <w:u w:val="single"/>
        </w:rPr>
        <w:t>to</w:t>
      </w:r>
      <w:proofErr w:type="gramEnd"/>
      <w:r w:rsidRPr="00FA0CC4">
        <w:rPr>
          <w:u w:val="single"/>
        </w:rPr>
        <w:t xml:space="preserve"> a </w:t>
      </w:r>
      <w:r w:rsidRPr="00E345E2">
        <w:rPr>
          <w:rStyle w:val="Emphasis"/>
        </w:rPr>
        <w:t>hero’s welcome</w:t>
      </w:r>
      <w:r w:rsidRPr="00FA0CC4">
        <w:rPr>
          <w:u w:val="single"/>
        </w:rPr>
        <w:t xml:space="preserve"> despite having relentlessly berated, humiliated and questioned the utility of the</w:t>
      </w:r>
      <w:r w:rsidRPr="00E345E2">
        <w:rPr>
          <w:sz w:val="16"/>
        </w:rPr>
        <w:t xml:space="preserve"> </w:t>
      </w:r>
      <w:r w:rsidRPr="00E345E2">
        <w:rPr>
          <w:rStyle w:val="Emphasis"/>
        </w:rPr>
        <w:t>N</w:t>
      </w:r>
      <w:r w:rsidRPr="00E345E2">
        <w:rPr>
          <w:sz w:val="16"/>
        </w:rPr>
        <w:t xml:space="preserve">orth </w:t>
      </w:r>
      <w:r w:rsidRPr="00E345E2">
        <w:rPr>
          <w:rStyle w:val="Emphasis"/>
        </w:rPr>
        <w:t>A</w:t>
      </w:r>
      <w:r w:rsidRPr="00E345E2">
        <w:rPr>
          <w:sz w:val="16"/>
        </w:rPr>
        <w:t xml:space="preserve">tlantic </w:t>
      </w:r>
      <w:r w:rsidRPr="00E345E2">
        <w:rPr>
          <w:rStyle w:val="Emphasis"/>
        </w:rPr>
        <w:t>T</w:t>
      </w:r>
      <w:r w:rsidRPr="00E345E2">
        <w:rPr>
          <w:sz w:val="16"/>
        </w:rPr>
        <w:t xml:space="preserve">reaty </w:t>
      </w:r>
      <w:r w:rsidRPr="00E345E2">
        <w:rPr>
          <w:rStyle w:val="Emphasis"/>
        </w:rPr>
        <w:t>O</w:t>
      </w:r>
      <w:r w:rsidRPr="00E345E2">
        <w:rPr>
          <w:sz w:val="16"/>
        </w:rPr>
        <w:t xml:space="preserve">rganization </w:t>
      </w:r>
      <w:r w:rsidRPr="00FA0CC4">
        <w:rPr>
          <w:u w:val="single"/>
        </w:rPr>
        <w:t>and European allies</w:t>
      </w:r>
      <w:r w:rsidRPr="00E345E2">
        <w:rPr>
          <w:sz w:val="16"/>
        </w:rPr>
        <w:t>.</w:t>
      </w:r>
    </w:p>
    <w:p w14:paraId="05531B9C" w14:textId="16A13233" w:rsidR="00484A74" w:rsidRPr="00E345E2" w:rsidRDefault="00FA0CC4" w:rsidP="00FA0CC4">
      <w:pPr>
        <w:rPr>
          <w:sz w:val="16"/>
        </w:rPr>
      </w:pPr>
      <w:r w:rsidRPr="00970756">
        <w:rPr>
          <w:u w:val="single"/>
        </w:rPr>
        <w:t xml:space="preserve">Even as Trump was his initially </w:t>
      </w:r>
      <w:r w:rsidRPr="00E345E2">
        <w:rPr>
          <w:rStyle w:val="Emphasis"/>
        </w:rPr>
        <w:t>cagey self</w:t>
      </w:r>
      <w:r w:rsidRPr="00970756">
        <w:rPr>
          <w:u w:val="single"/>
        </w:rPr>
        <w:t xml:space="preserve"> on whether NATO commitments still applied</w:t>
      </w:r>
      <w:r w:rsidRPr="00E345E2">
        <w:rPr>
          <w:sz w:val="16"/>
        </w:rPr>
        <w:t xml:space="preserve">, alliance boss Mark </w:t>
      </w:r>
      <w:r w:rsidRPr="00970756">
        <w:rPr>
          <w:u w:val="single"/>
        </w:rPr>
        <w:t xml:space="preserve">Rutte poured on the charm. America’s attack on Iranian nuclear sites, despite its clear repudiation of European diplomatic efforts over the past decade, was </w:t>
      </w:r>
      <w:r w:rsidRPr="00E345E2">
        <w:rPr>
          <w:rStyle w:val="Emphasis"/>
        </w:rPr>
        <w:t>praised</w:t>
      </w:r>
      <w:r w:rsidRPr="00E345E2">
        <w:rPr>
          <w:sz w:val="16"/>
        </w:rPr>
        <w:t xml:space="preserve"> as “truly extraordinary”; a move to more than double defense spending targets, another of Trump’s obsessions, was described as a “big success.” Even Germany’s Friedrich Merz has described Israel’s bombing of Iran as the necessary “dirty work” of clipping Tehran’s nuclear wings.</w:t>
      </w:r>
    </w:p>
    <w:p w14:paraId="6A8B1E12" w14:textId="77777777" w:rsidR="00FA0CC4" w:rsidRPr="00E345E2" w:rsidRDefault="00FA0CC4" w:rsidP="00FA0CC4">
      <w:pPr>
        <w:rPr>
          <w:sz w:val="16"/>
        </w:rPr>
      </w:pPr>
      <w:r w:rsidRPr="00970756">
        <w:rPr>
          <w:u w:val="single"/>
        </w:rPr>
        <w:t xml:space="preserve">This is apparently called politics — what Europeans feel they must do to preserve an alliance where the US accounts for </w:t>
      </w:r>
      <w:r w:rsidRPr="00E345E2">
        <w:rPr>
          <w:rStyle w:val="Emphasis"/>
        </w:rPr>
        <w:t>70% of capabilities</w:t>
      </w:r>
      <w:r w:rsidRPr="00E345E2">
        <w:rPr>
          <w:sz w:val="16"/>
        </w:rPr>
        <w:t xml:space="preserve">. The America First rhetoric of Vice President JD Vance in February has been politely forgotten in the face of what seems like a flip away from the MAGA world’s splendid isolation. After all, </w:t>
      </w:r>
      <w:r w:rsidRPr="00970756">
        <w:rPr>
          <w:u w:val="single"/>
        </w:rPr>
        <w:t xml:space="preserve">Trump has let bunker busters fly; he has </w:t>
      </w:r>
      <w:r w:rsidRPr="00E345E2">
        <w:rPr>
          <w:rStyle w:val="Emphasis"/>
        </w:rPr>
        <w:t>publicly laid claim</w:t>
      </w:r>
      <w:r w:rsidRPr="00970756">
        <w:rPr>
          <w:u w:val="single"/>
        </w:rPr>
        <w:t xml:space="preserve"> to making “the world” safer; and he has displayed the kind of </w:t>
      </w:r>
      <w:r w:rsidRPr="00E345E2">
        <w:rPr>
          <w:rStyle w:val="Emphasis"/>
        </w:rPr>
        <w:t>credible deterrence</w:t>
      </w:r>
      <w:r w:rsidRPr="00970756">
        <w:rPr>
          <w:u w:val="single"/>
        </w:rPr>
        <w:t xml:space="preserve"> Europeans crave as Russia continues to bomb Ukraine</w:t>
      </w:r>
      <w:r w:rsidRPr="00E345E2">
        <w:rPr>
          <w:sz w:val="16"/>
        </w:rPr>
        <w:t xml:space="preserve">. “Chapeau,” as the French say. </w:t>
      </w:r>
      <w:r w:rsidRPr="00970756">
        <w:rPr>
          <w:u w:val="single"/>
        </w:rPr>
        <w:t xml:space="preserve">Perhaps the </w:t>
      </w:r>
      <w:r w:rsidRPr="00E345E2">
        <w:rPr>
          <w:rStyle w:val="Emphasis"/>
        </w:rPr>
        <w:t>global policeman</w:t>
      </w:r>
      <w:r w:rsidRPr="00970756">
        <w:rPr>
          <w:u w:val="single"/>
        </w:rPr>
        <w:t xml:space="preserve"> can be persuaded to postpone his retirement with a barrel load of </w:t>
      </w:r>
      <w:r w:rsidRPr="00E345E2">
        <w:rPr>
          <w:rStyle w:val="Emphasis"/>
        </w:rPr>
        <w:t>defense spending</w:t>
      </w:r>
      <w:r w:rsidRPr="00E345E2">
        <w:rPr>
          <w:sz w:val="16"/>
        </w:rPr>
        <w:t>.</w:t>
      </w:r>
    </w:p>
    <w:p w14:paraId="760D8F86" w14:textId="77777777" w:rsidR="00FA0CC4" w:rsidRPr="00E345E2" w:rsidRDefault="00FA0CC4" w:rsidP="00FA0CC4">
      <w:pPr>
        <w:rPr>
          <w:sz w:val="16"/>
        </w:rPr>
      </w:pPr>
      <w:r w:rsidRPr="00E345E2">
        <w:rPr>
          <w:sz w:val="16"/>
        </w:rPr>
        <w:t xml:space="preserve">Yet this risks being a misreading of the memo from the Mideast. Foreign-policy expert Steven A. Cook has suggested </w:t>
      </w:r>
      <w:r w:rsidRPr="00970756">
        <w:rPr>
          <w:u w:val="single"/>
        </w:rPr>
        <w:t xml:space="preserve">Trump’s </w:t>
      </w:r>
      <w:r w:rsidRPr="00E345E2">
        <w:rPr>
          <w:rStyle w:val="Emphasis"/>
        </w:rPr>
        <w:t>Iran</w:t>
      </w:r>
      <w:r w:rsidRPr="00970756">
        <w:rPr>
          <w:u w:val="single"/>
        </w:rPr>
        <w:t xml:space="preserve"> intervention was a victory of </w:t>
      </w:r>
      <w:r w:rsidRPr="00E345E2">
        <w:rPr>
          <w:rStyle w:val="Emphasis"/>
        </w:rPr>
        <w:t>opportunism over ideology</w:t>
      </w:r>
      <w:r w:rsidRPr="00E345E2">
        <w:rPr>
          <w:sz w:val="16"/>
        </w:rPr>
        <w:t xml:space="preserve"> — “Trump likes winners, and, well, the Israelis were kicking ass.” </w:t>
      </w:r>
      <w:r w:rsidRPr="00970756">
        <w:rPr>
          <w:u w:val="single"/>
        </w:rPr>
        <w:t xml:space="preserve">It was also a victory of </w:t>
      </w:r>
      <w:r w:rsidRPr="00E345E2">
        <w:rPr>
          <w:rStyle w:val="Emphasis"/>
        </w:rPr>
        <w:t>unilateralism over alliances</w:t>
      </w:r>
      <w:r w:rsidRPr="00970756">
        <w:rPr>
          <w:u w:val="single"/>
        </w:rPr>
        <w:t xml:space="preserve">, with Europeans </w:t>
      </w:r>
      <w:r w:rsidRPr="00E345E2">
        <w:rPr>
          <w:rStyle w:val="Emphasis"/>
        </w:rPr>
        <w:t>left in the dark</w:t>
      </w:r>
      <w:r w:rsidRPr="00970756">
        <w:rPr>
          <w:u w:val="single"/>
        </w:rPr>
        <w:t xml:space="preserve"> and </w:t>
      </w:r>
      <w:r w:rsidRPr="00E345E2">
        <w:rPr>
          <w:rStyle w:val="Emphasis"/>
        </w:rPr>
        <w:t>sidelined</w:t>
      </w:r>
      <w:r w:rsidRPr="00970756">
        <w:rPr>
          <w:u w:val="single"/>
        </w:rPr>
        <w:t xml:space="preserve"> by the world’s </w:t>
      </w:r>
      <w:r w:rsidRPr="00E345E2">
        <w:rPr>
          <w:rStyle w:val="Emphasis"/>
        </w:rPr>
        <w:t>most powerful individual</w:t>
      </w:r>
      <w:r w:rsidRPr="00E345E2">
        <w:rPr>
          <w:sz w:val="16"/>
        </w:rPr>
        <w:t xml:space="preserve">, as French diplomat Sylvie Bermann put it. And in terms of priority, </w:t>
      </w:r>
      <w:r w:rsidRPr="00970756">
        <w:rPr>
          <w:u w:val="single"/>
        </w:rPr>
        <w:t xml:space="preserve">it also put </w:t>
      </w:r>
      <w:r w:rsidRPr="00E345E2">
        <w:rPr>
          <w:rStyle w:val="Emphasis"/>
        </w:rPr>
        <w:t>Iran before Russia</w:t>
      </w:r>
      <w:r w:rsidRPr="00E345E2">
        <w:rPr>
          <w:sz w:val="16"/>
        </w:rPr>
        <w:t>. Bringing an aspiring regional hegemon to heel isn’t a template everywhere, as seen in Trump’s subsequent “very nice” conversation with Vladimir Putin.</w:t>
      </w:r>
    </w:p>
    <w:p w14:paraId="0147F29B" w14:textId="77777777" w:rsidR="00FA0CC4" w:rsidRPr="00E345E2" w:rsidRDefault="00FA0CC4" w:rsidP="00FA0CC4">
      <w:pPr>
        <w:rPr>
          <w:sz w:val="16"/>
        </w:rPr>
      </w:pPr>
      <w:r w:rsidRPr="00E345E2">
        <w:rPr>
          <w:sz w:val="16"/>
        </w:rPr>
        <w:t>It’s of course tough to pin down where exactly we are between the Pax Americana that for decades upheld a global US-led order and the MAGA alternative that would opt for restraint and retrenchment, particularly in Europe. Trump is neither consistent nor cautious; it may be that he fails to achieve the de-escalation he says he wants.</w:t>
      </w:r>
    </w:p>
    <w:p w14:paraId="4032DF94" w14:textId="77777777" w:rsidR="00FA0CC4" w:rsidRPr="00E345E2" w:rsidRDefault="00FA0CC4" w:rsidP="00FA0CC4">
      <w:pPr>
        <w:rPr>
          <w:u w:val="single"/>
        </w:rPr>
      </w:pPr>
      <w:r w:rsidRPr="00E345E2">
        <w:rPr>
          <w:sz w:val="16"/>
        </w:rPr>
        <w:t xml:space="preserve">But on the face of it, </w:t>
      </w:r>
      <w:r w:rsidRPr="00E345E2">
        <w:rPr>
          <w:u w:val="single"/>
        </w:rPr>
        <w:t xml:space="preserve">there are still plenty of elements here in tune with a </w:t>
      </w:r>
      <w:r w:rsidRPr="00E345E2">
        <w:rPr>
          <w:rStyle w:val="Emphasis"/>
        </w:rPr>
        <w:t>move away</w:t>
      </w:r>
      <w:r w:rsidRPr="00E345E2">
        <w:rPr>
          <w:u w:val="single"/>
        </w:rPr>
        <w:t xml:space="preserve"> from the old model of global </w:t>
      </w:r>
      <w:r w:rsidRPr="00E345E2">
        <w:rPr>
          <w:rStyle w:val="Emphasis"/>
        </w:rPr>
        <w:t>hegemony</w:t>
      </w:r>
      <w:r w:rsidRPr="00E345E2">
        <w:rPr>
          <w:u w:val="single"/>
        </w:rPr>
        <w:t xml:space="preserve"> and </w:t>
      </w:r>
      <w:r w:rsidRPr="00E345E2">
        <w:rPr>
          <w:rStyle w:val="Emphasis"/>
        </w:rPr>
        <w:t>towards</w:t>
      </w:r>
      <w:r w:rsidRPr="00E345E2">
        <w:rPr>
          <w:u w:val="single"/>
        </w:rPr>
        <w:t xml:space="preserve"> what’s been called “</w:t>
      </w:r>
      <w:r w:rsidRPr="00E345E2">
        <w:rPr>
          <w:rStyle w:val="Emphasis"/>
        </w:rPr>
        <w:t>offshore balancing</w:t>
      </w:r>
      <w:r w:rsidRPr="00E345E2">
        <w:rPr>
          <w:u w:val="single"/>
        </w:rPr>
        <w:t>”</w:t>
      </w:r>
      <w:r w:rsidRPr="00E345E2">
        <w:rPr>
          <w:sz w:val="16"/>
        </w:rPr>
        <w:t xml:space="preserve"> — intervening only when necessary to keep aspiring hegemons contained, and </w:t>
      </w:r>
      <w:r w:rsidRPr="00E345E2">
        <w:rPr>
          <w:u w:val="single"/>
        </w:rPr>
        <w:t xml:space="preserve">otherwise reliant on </w:t>
      </w:r>
      <w:r w:rsidRPr="00E345E2">
        <w:rPr>
          <w:rStyle w:val="Emphasis"/>
        </w:rPr>
        <w:t>regional allies</w:t>
      </w:r>
      <w:r w:rsidRPr="00E345E2">
        <w:rPr>
          <w:u w:val="single"/>
        </w:rPr>
        <w:t xml:space="preserve"> to do what Merz might call the “</w:t>
      </w:r>
      <w:r w:rsidRPr="00E345E2">
        <w:rPr>
          <w:rStyle w:val="Emphasis"/>
        </w:rPr>
        <w:t>dirty work</w:t>
      </w:r>
      <w:r w:rsidRPr="00E345E2">
        <w:rPr>
          <w:u w:val="single"/>
        </w:rPr>
        <w:t>.”</w:t>
      </w:r>
    </w:p>
    <w:p w14:paraId="0F482082" w14:textId="7AB7FE3D" w:rsidR="00FA0CC4" w:rsidRPr="00E345E2" w:rsidRDefault="00FA0CC4" w:rsidP="00FA0CC4">
      <w:pPr>
        <w:rPr>
          <w:sz w:val="16"/>
        </w:rPr>
      </w:pPr>
      <w:r w:rsidRPr="00E345E2">
        <w:rPr>
          <w:sz w:val="16"/>
        </w:rPr>
        <w:t xml:space="preserve">Given the lack of clarity on where US policy is really headed, </w:t>
      </w:r>
      <w:r w:rsidRPr="00E345E2">
        <w:rPr>
          <w:u w:val="single"/>
        </w:rPr>
        <w:t xml:space="preserve">European allies would do better to </w:t>
      </w:r>
      <w:r w:rsidRPr="00E345E2">
        <w:rPr>
          <w:rStyle w:val="Emphasis"/>
        </w:rPr>
        <w:t>quietly</w:t>
      </w:r>
      <w:r w:rsidRPr="00E345E2">
        <w:rPr>
          <w:u w:val="single"/>
        </w:rPr>
        <w:t xml:space="preserve"> question their </w:t>
      </w:r>
      <w:r w:rsidRPr="00E345E2">
        <w:rPr>
          <w:rStyle w:val="Emphasis"/>
        </w:rPr>
        <w:t>strategic dependencies</w:t>
      </w:r>
      <w:r w:rsidRPr="00E345E2">
        <w:rPr>
          <w:u w:val="single"/>
        </w:rPr>
        <w:t xml:space="preserve"> rather than take increasingly Rutte-</w:t>
      </w:r>
      <w:proofErr w:type="spellStart"/>
      <w:r w:rsidRPr="00E345E2">
        <w:rPr>
          <w:u w:val="single"/>
        </w:rPr>
        <w:t>esque</w:t>
      </w:r>
      <w:proofErr w:type="spellEnd"/>
      <w:r w:rsidRPr="00E345E2">
        <w:rPr>
          <w:u w:val="single"/>
        </w:rPr>
        <w:t xml:space="preserve"> steps to keep them going. “This is an </w:t>
      </w:r>
      <w:r w:rsidRPr="00E345E2">
        <w:rPr>
          <w:rStyle w:val="Emphasis"/>
        </w:rPr>
        <w:t>unhealthy relationship</w:t>
      </w:r>
      <w:r w:rsidRPr="00E345E2">
        <w:rPr>
          <w:sz w:val="16"/>
        </w:rPr>
        <w:t>,” says Christopher Layne, distinguished professor of international affairs at Texas A&amp;M University. Promising to spend 5% of gross domestic product on defense may be a victory for Trump, but it’s neither realistic for European countries that have only just managed to reach the 2% level after war in Ukraine nor helpful for understanding exactly where the cash should go to fill gaps in building a credible Europe-first deterrence. In this respect, Spain’s pushback is saying the quiet bit out loud.</w:t>
      </w:r>
    </w:p>
    <w:p w14:paraId="2BD86EB1" w14:textId="77777777" w:rsidR="00FA0CC4" w:rsidRPr="00E345E2" w:rsidRDefault="00FA0CC4" w:rsidP="00FA0CC4">
      <w:pPr>
        <w:rPr>
          <w:sz w:val="16"/>
        </w:rPr>
      </w:pPr>
      <w:r w:rsidRPr="00E345E2">
        <w:rPr>
          <w:u w:val="single"/>
        </w:rPr>
        <w:t xml:space="preserve">Instead of letting </w:t>
      </w:r>
      <w:r w:rsidRPr="00E345E2">
        <w:rPr>
          <w:rStyle w:val="Emphasis"/>
        </w:rPr>
        <w:t>Trump’s baton</w:t>
      </w:r>
      <w:r w:rsidRPr="00E345E2">
        <w:rPr>
          <w:u w:val="single"/>
        </w:rPr>
        <w:t xml:space="preserve"> conduct the pace of rearmament, it’s time for Europe to discover its inner De Gaulle</w:t>
      </w:r>
      <w:r w:rsidRPr="00E345E2">
        <w:rPr>
          <w:sz w:val="16"/>
        </w:rPr>
        <w:t xml:space="preserve"> — or at least leaders worthy of the name. Merz and Emmanuel Macron are taking a united stance, but this should go beyond financial commitments and into identifying who should buy what and where in the name of common European defense. It’s also notable that there is much talk about defense spending and very little about economic growth, which is AWOL in Germany or France. Europe has a lot of problems, as the US frequently likes to point out, so all the more reason the continent takes ownership of them.</w:t>
      </w:r>
    </w:p>
    <w:p w14:paraId="6F23DBD3" w14:textId="291B4E6D" w:rsidR="00FA0CC4" w:rsidRPr="00E345E2" w:rsidRDefault="00FA0CC4" w:rsidP="00FA0CC4">
      <w:pPr>
        <w:rPr>
          <w:sz w:val="16"/>
        </w:rPr>
      </w:pPr>
      <w:r w:rsidRPr="00E345E2">
        <w:rPr>
          <w:sz w:val="16"/>
        </w:rPr>
        <w:t xml:space="preserve">This also matters for America’s allies beyond Europe. </w:t>
      </w:r>
      <w:r w:rsidRPr="00E345E2">
        <w:rPr>
          <w:u w:val="single"/>
        </w:rPr>
        <w:t xml:space="preserve">One of the MAGA mantras is that China is the one aspiring hegemon that the US needs to focus on, and Asia the one region where </w:t>
      </w:r>
      <w:r w:rsidRPr="00E345E2">
        <w:rPr>
          <w:rStyle w:val="Emphasis"/>
        </w:rPr>
        <w:t>offshore balancing</w:t>
      </w:r>
      <w:r w:rsidRPr="00E345E2">
        <w:rPr>
          <w:u w:val="single"/>
        </w:rPr>
        <w:t xml:space="preserve"> would be </w:t>
      </w:r>
      <w:r w:rsidRPr="00E345E2">
        <w:rPr>
          <w:rStyle w:val="Emphasis"/>
        </w:rPr>
        <w:t>too risky</w:t>
      </w:r>
      <w:r w:rsidRPr="00E345E2">
        <w:rPr>
          <w:u w:val="single"/>
        </w:rPr>
        <w:t xml:space="preserve"> given the threat to </w:t>
      </w:r>
      <w:r w:rsidRPr="00E345E2">
        <w:rPr>
          <w:rStyle w:val="Emphasis"/>
        </w:rPr>
        <w:t>Taiwan</w:t>
      </w:r>
      <w:r w:rsidRPr="00E345E2">
        <w:rPr>
          <w:u w:val="single"/>
        </w:rPr>
        <w:t xml:space="preserve">. Yet Trump has also blown </w:t>
      </w:r>
      <w:r w:rsidRPr="00E345E2">
        <w:rPr>
          <w:rStyle w:val="Emphasis"/>
        </w:rPr>
        <w:t>hot and cold</w:t>
      </w:r>
      <w:r w:rsidRPr="00E345E2">
        <w:rPr>
          <w:u w:val="single"/>
        </w:rPr>
        <w:t xml:space="preserve"> here, from recent trade talks to his latest declaration that Beijing could </w:t>
      </w:r>
      <w:r w:rsidRPr="00E345E2">
        <w:rPr>
          <w:rStyle w:val="Emphasis"/>
        </w:rPr>
        <w:t>keep buying</w:t>
      </w:r>
      <w:r w:rsidRPr="00E345E2">
        <w:rPr>
          <w:u w:val="single"/>
        </w:rPr>
        <w:t xml:space="preserve"> Iranian oil. The US is also reviewing the </w:t>
      </w:r>
      <w:r w:rsidRPr="00E345E2">
        <w:rPr>
          <w:rStyle w:val="Emphasis"/>
        </w:rPr>
        <w:t>AUKUS</w:t>
      </w:r>
      <w:r w:rsidRPr="00E345E2">
        <w:rPr>
          <w:u w:val="single"/>
        </w:rPr>
        <w:t xml:space="preserve"> security pact with Australia and the UK. Treaties last while they last</w:t>
      </w:r>
      <w:r w:rsidRPr="00E345E2">
        <w:rPr>
          <w:sz w:val="16"/>
        </w:rPr>
        <w:t>, as De Gaulle once said.</w:t>
      </w:r>
    </w:p>
    <w:p w14:paraId="1AF74EB5" w14:textId="3A62F6C7" w:rsidR="00485D29" w:rsidRPr="00485D29" w:rsidRDefault="00485D29" w:rsidP="00485D29"/>
    <w:sectPr w:rsidR="00485D29" w:rsidRPr="00485D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1C75B9"/>
    <w:multiLevelType w:val="hybridMultilevel"/>
    <w:tmpl w:val="78BE7A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3E30B7D"/>
    <w:multiLevelType w:val="hybridMultilevel"/>
    <w:tmpl w:val="DED4FD08"/>
    <w:lvl w:ilvl="0" w:tplc="EAB26E8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297151335">
    <w:abstractNumId w:val="10"/>
  </w:num>
  <w:num w:numId="16" w16cid:durableId="100678603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114394173040"/>
  </w:docVars>
  <w:rsids>
    <w:rsidRoot w:val="00200089"/>
    <w:rsid w:val="00030563"/>
    <w:rsid w:val="000820CA"/>
    <w:rsid w:val="00085EA7"/>
    <w:rsid w:val="000B04C4"/>
    <w:rsid w:val="00124AB4"/>
    <w:rsid w:val="00131AE6"/>
    <w:rsid w:val="00173946"/>
    <w:rsid w:val="00182FDB"/>
    <w:rsid w:val="00191E8C"/>
    <w:rsid w:val="001A2824"/>
    <w:rsid w:val="001A6481"/>
    <w:rsid w:val="001C5763"/>
    <w:rsid w:val="001D7566"/>
    <w:rsid w:val="001F5815"/>
    <w:rsid w:val="00200089"/>
    <w:rsid w:val="00231FE2"/>
    <w:rsid w:val="002A32B9"/>
    <w:rsid w:val="002B0F30"/>
    <w:rsid w:val="002F429F"/>
    <w:rsid w:val="002F4D42"/>
    <w:rsid w:val="00335E83"/>
    <w:rsid w:val="003662D9"/>
    <w:rsid w:val="003A366F"/>
    <w:rsid w:val="003F04B1"/>
    <w:rsid w:val="00401CF4"/>
    <w:rsid w:val="0046208C"/>
    <w:rsid w:val="00464382"/>
    <w:rsid w:val="004670B8"/>
    <w:rsid w:val="00484A74"/>
    <w:rsid w:val="00485D29"/>
    <w:rsid w:val="004C2E8B"/>
    <w:rsid w:val="004D5D95"/>
    <w:rsid w:val="005326B2"/>
    <w:rsid w:val="0054514D"/>
    <w:rsid w:val="00545B49"/>
    <w:rsid w:val="005A0CA0"/>
    <w:rsid w:val="005B6653"/>
    <w:rsid w:val="005F709A"/>
    <w:rsid w:val="0063221C"/>
    <w:rsid w:val="006545F7"/>
    <w:rsid w:val="006C29D3"/>
    <w:rsid w:val="00704B30"/>
    <w:rsid w:val="0073241B"/>
    <w:rsid w:val="007B78D6"/>
    <w:rsid w:val="007D0E11"/>
    <w:rsid w:val="007D7F29"/>
    <w:rsid w:val="0082743E"/>
    <w:rsid w:val="00873121"/>
    <w:rsid w:val="008B4F1E"/>
    <w:rsid w:val="00925662"/>
    <w:rsid w:val="00927B24"/>
    <w:rsid w:val="009534D4"/>
    <w:rsid w:val="00970756"/>
    <w:rsid w:val="00974ADF"/>
    <w:rsid w:val="00975FC3"/>
    <w:rsid w:val="00993D88"/>
    <w:rsid w:val="009A1A46"/>
    <w:rsid w:val="00A108B3"/>
    <w:rsid w:val="00A128A2"/>
    <w:rsid w:val="00A37CB1"/>
    <w:rsid w:val="00A53883"/>
    <w:rsid w:val="00A71BCE"/>
    <w:rsid w:val="00AB4F11"/>
    <w:rsid w:val="00AD0326"/>
    <w:rsid w:val="00AE1BA2"/>
    <w:rsid w:val="00B0120D"/>
    <w:rsid w:val="00B10F19"/>
    <w:rsid w:val="00B34D46"/>
    <w:rsid w:val="00B438D7"/>
    <w:rsid w:val="00B45182"/>
    <w:rsid w:val="00BA304D"/>
    <w:rsid w:val="00BF225D"/>
    <w:rsid w:val="00C07CF4"/>
    <w:rsid w:val="00C436FE"/>
    <w:rsid w:val="00C7629A"/>
    <w:rsid w:val="00C902BA"/>
    <w:rsid w:val="00CA4245"/>
    <w:rsid w:val="00CC54B5"/>
    <w:rsid w:val="00CD4DDB"/>
    <w:rsid w:val="00D06111"/>
    <w:rsid w:val="00D15130"/>
    <w:rsid w:val="00D36967"/>
    <w:rsid w:val="00D54811"/>
    <w:rsid w:val="00D97243"/>
    <w:rsid w:val="00DA399D"/>
    <w:rsid w:val="00DA3E5C"/>
    <w:rsid w:val="00E01E34"/>
    <w:rsid w:val="00E23576"/>
    <w:rsid w:val="00E3290C"/>
    <w:rsid w:val="00E345E2"/>
    <w:rsid w:val="00E5601B"/>
    <w:rsid w:val="00E87EB3"/>
    <w:rsid w:val="00EA46F0"/>
    <w:rsid w:val="00EB2510"/>
    <w:rsid w:val="00FA0CC4"/>
    <w:rsid w:val="00FD3F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363B3"/>
  <w15:chartTrackingRefBased/>
  <w15:docId w15:val="{814D487D-7B81-BF44-BDF5-CC5C93CDA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4"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27B24"/>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927B2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27B2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 Char,No Underline,Text 7,3: Cite,Index Headers,Bold Cite,Heading 3 Char1 Char Char,Citation Char Char Char Char,Tags v 2,Char1,no, Char, Char Char Char Char Char Char Char"/>
    <w:basedOn w:val="Normal"/>
    <w:next w:val="Normal"/>
    <w:link w:val="Heading3Char"/>
    <w:uiPriority w:val="2"/>
    <w:qFormat/>
    <w:rsid w:val="00927B2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 Ch,TAG,no read,No Spacing211,ta,Ta,Ca"/>
    <w:basedOn w:val="Normal"/>
    <w:next w:val="Normal"/>
    <w:link w:val="Heading4Char"/>
    <w:uiPriority w:val="3"/>
    <w:qFormat/>
    <w:rsid w:val="00927B2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27B24"/>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000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00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00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00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927B24"/>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927B24"/>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Char Char1,Char Char Char Char Char Char Char Char,Char Char Char,No Underline Char,Text 7 Char,3: Cite Char,Index Headers Char,Bold Cite Char,Heading 3 Char1 Char Char Char,Tags v 2 Char,Char1 Char"/>
    <w:basedOn w:val="DefaultParagraphFont"/>
    <w:link w:val="Heading3"/>
    <w:uiPriority w:val="2"/>
    <w:rsid w:val="00927B24"/>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927B24"/>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927B24"/>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000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00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00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0089"/>
    <w:rPr>
      <w:rFonts w:eastAsiaTheme="majorEastAsia" w:cstheme="majorBidi"/>
      <w:color w:val="272727" w:themeColor="text1" w:themeTint="D8"/>
    </w:rPr>
  </w:style>
  <w:style w:type="paragraph" w:styleId="Title">
    <w:name w:val="Title"/>
    <w:basedOn w:val="Normal"/>
    <w:next w:val="Normal"/>
    <w:link w:val="TitleChar"/>
    <w:uiPriority w:val="10"/>
    <w:qFormat/>
    <w:rsid w:val="002000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00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00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00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0089"/>
    <w:pPr>
      <w:spacing w:before="160"/>
      <w:jc w:val="center"/>
    </w:pPr>
    <w:rPr>
      <w:i/>
      <w:iCs/>
      <w:color w:val="404040" w:themeColor="text1" w:themeTint="BF"/>
    </w:rPr>
  </w:style>
  <w:style w:type="character" w:customStyle="1" w:styleId="QuoteChar">
    <w:name w:val="Quote Char"/>
    <w:basedOn w:val="DefaultParagraphFont"/>
    <w:link w:val="Quote"/>
    <w:uiPriority w:val="29"/>
    <w:rsid w:val="00200089"/>
    <w:rPr>
      <w:i/>
      <w:iCs/>
      <w:color w:val="404040" w:themeColor="text1" w:themeTint="BF"/>
    </w:rPr>
  </w:style>
  <w:style w:type="paragraph" w:styleId="ListParagraph">
    <w:name w:val="List Paragraph"/>
    <w:basedOn w:val="Normal"/>
    <w:uiPriority w:val="34"/>
    <w:qFormat/>
    <w:rsid w:val="00200089"/>
    <w:pPr>
      <w:ind w:left="720"/>
      <w:contextualSpacing/>
    </w:pPr>
  </w:style>
  <w:style w:type="character" w:styleId="IntenseEmphasis">
    <w:name w:val="Intense Emphasis"/>
    <w:aliases w:val="Nolan Analytic Char,Intense Emphasis3,9.5 pt,Intense Emphasis5,Intense Emphasis6,cites Char Ch,9.5 p,8.,8,Intense Emphasis11111,Intense Emphasi,Box Out,ci1,Heading 3 Char Char Char Char Char,Intense Emphasis4,Normal + 18 pt,Title Cha"/>
    <w:basedOn w:val="DefaultParagraphFont"/>
    <w:link w:val="NolanAnalytic"/>
    <w:uiPriority w:val="4"/>
    <w:qFormat/>
    <w:rsid w:val="00200089"/>
    <w:rPr>
      <w:i/>
      <w:iCs/>
      <w:color w:val="0F4761" w:themeColor="accent1" w:themeShade="BF"/>
    </w:rPr>
  </w:style>
  <w:style w:type="paragraph" w:styleId="IntenseQuote">
    <w:name w:val="Intense Quote"/>
    <w:basedOn w:val="Normal"/>
    <w:next w:val="Normal"/>
    <w:link w:val="IntenseQuoteChar"/>
    <w:uiPriority w:val="30"/>
    <w:qFormat/>
    <w:rsid w:val="002000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0089"/>
    <w:rPr>
      <w:i/>
      <w:iCs/>
      <w:color w:val="0F4761" w:themeColor="accent1" w:themeShade="BF"/>
    </w:rPr>
  </w:style>
  <w:style w:type="character" w:styleId="IntenseReference">
    <w:name w:val="Intense Reference"/>
    <w:basedOn w:val="DefaultParagraphFont"/>
    <w:uiPriority w:val="32"/>
    <w:qFormat/>
    <w:rsid w:val="00200089"/>
    <w:rPr>
      <w:b/>
      <w:bCs/>
      <w:smallCaps/>
      <w:color w:val="0F4761" w:themeColor="accent1" w:themeShade="BF"/>
      <w:spacing w:val="5"/>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Emphasis1"/>
    <w:uiPriority w:val="8"/>
    <w:qFormat/>
    <w:rsid w:val="00927B2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27B24"/>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27B24"/>
    <w:rPr>
      <w:b/>
      <w:bCs/>
      <w:sz w:val="26"/>
      <w:u w:val="none"/>
    </w:rPr>
  </w:style>
  <w:style w:type="character" w:customStyle="1" w:styleId="StyleUnderline">
    <w:name w:val="Style Underline"/>
    <w:aliases w:val="Underline,Style Bold Underline,apple-style-span + 6 pt,Bold,Kern at 16 pt,Intense Emphasis1,Intense Emphasis2,HHeading 3 + 12 pt,Minimized Char,c,Citation Char Char Char,Style,ci,Bo,B,Cards + Font: 12 pt Char,Intense Emphasis11,Sty,S"/>
    <w:basedOn w:val="DefaultParagraphFont"/>
    <w:uiPriority w:val="7"/>
    <w:qFormat/>
    <w:rsid w:val="00927B24"/>
    <w:rPr>
      <w:b w:val="0"/>
      <w:sz w:val="22"/>
      <w:u w:val="single"/>
    </w:rPr>
  </w:style>
  <w:style w:type="character" w:styleId="Strong">
    <w:name w:val="Strong"/>
    <w:basedOn w:val="DefaultParagraphFont"/>
    <w:uiPriority w:val="22"/>
    <w:qFormat/>
    <w:rsid w:val="00927B24"/>
    <w:rPr>
      <w:b/>
      <w:bCs/>
    </w:rPr>
  </w:style>
  <w:style w:type="character" w:styleId="BookTitle">
    <w:name w:val="Book Title"/>
    <w:basedOn w:val="DefaultParagraphFont"/>
    <w:uiPriority w:val="33"/>
    <w:qFormat/>
    <w:rsid w:val="00927B24"/>
    <w:rPr>
      <w:b/>
      <w:bCs/>
      <w:i/>
      <w:iCs/>
      <w:spacing w:val="5"/>
    </w:rPr>
  </w:style>
  <w:style w:type="numbering" w:styleId="111111">
    <w:name w:val="Outline List 2"/>
    <w:basedOn w:val="NoList"/>
    <w:uiPriority w:val="99"/>
    <w:semiHidden/>
    <w:unhideWhenUsed/>
    <w:rsid w:val="00927B24"/>
  </w:style>
  <w:style w:type="paragraph" w:styleId="Header">
    <w:name w:val="header"/>
    <w:basedOn w:val="Normal"/>
    <w:link w:val="HeaderChar"/>
    <w:uiPriority w:val="99"/>
    <w:semiHidden/>
    <w:rsid w:val="00927B2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27B24"/>
    <w:rPr>
      <w:rFonts w:ascii="Calibri" w:hAnsi="Calibri" w:cs="Calibri"/>
      <w:kern w:val="0"/>
      <w:sz w:val="22"/>
      <w:szCs w:val="22"/>
      <w14:ligatures w14:val="none"/>
    </w:rPr>
  </w:style>
  <w:style w:type="paragraph" w:styleId="Footer">
    <w:name w:val="footer"/>
    <w:basedOn w:val="Normal"/>
    <w:link w:val="FooterChar"/>
    <w:uiPriority w:val="99"/>
    <w:semiHidden/>
    <w:rsid w:val="00927B2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27B24"/>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927B24"/>
    <w:pPr>
      <w:spacing w:after="120"/>
    </w:pPr>
  </w:style>
  <w:style w:type="character" w:customStyle="1" w:styleId="BodyTextChar">
    <w:name w:val="Body Text Char"/>
    <w:basedOn w:val="DefaultParagraphFont"/>
    <w:link w:val="BodyText"/>
    <w:uiPriority w:val="99"/>
    <w:semiHidden/>
    <w:rsid w:val="00927B24"/>
    <w:rPr>
      <w:rFonts w:ascii="Calibri" w:hAnsi="Calibri" w:cs="Calibri"/>
      <w:kern w:val="0"/>
      <w:sz w:val="22"/>
      <w:szCs w:val="22"/>
      <w14:ligatures w14:val="none"/>
    </w:rPr>
  </w:style>
  <w:style w:type="paragraph" w:styleId="NoSpacing">
    <w:name w:val="No Spacing"/>
    <w:link w:val="NoSpacingChar"/>
    <w:uiPriority w:val="99"/>
    <w:unhideWhenUsed/>
    <w:qFormat/>
    <w:rsid w:val="00927B24"/>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927B24"/>
    <w:rPr>
      <w:rFonts w:ascii="Calibri" w:hAnsi="Calibri" w:cs="Calibri"/>
      <w:kern w:val="0"/>
      <w:sz w:val="22"/>
      <w:szCs w:val="22"/>
      <w14:ligatures w14:val="none"/>
    </w:rPr>
  </w:style>
  <w:style w:type="character" w:styleId="Hyperlink">
    <w:name w:val="Hyperlink"/>
    <w:basedOn w:val="DefaultParagraphFont"/>
    <w:uiPriority w:val="99"/>
    <w:unhideWhenUsed/>
    <w:rsid w:val="00927B24"/>
    <w:rPr>
      <w:color w:val="467886" w:themeColor="hyperlink"/>
      <w:u w:val="single"/>
    </w:rPr>
  </w:style>
  <w:style w:type="character" w:styleId="UnresolvedMention">
    <w:name w:val="Unresolved Mention"/>
    <w:basedOn w:val="DefaultParagraphFont"/>
    <w:uiPriority w:val="99"/>
    <w:semiHidden/>
    <w:unhideWhenUsed/>
    <w:rsid w:val="00927B24"/>
    <w:rPr>
      <w:color w:val="605E5C"/>
      <w:shd w:val="clear" w:color="auto" w:fill="E1DFDD"/>
    </w:rPr>
  </w:style>
  <w:style w:type="paragraph" w:customStyle="1" w:styleId="analytics">
    <w:name w:val="analytics"/>
    <w:basedOn w:val="NolanAnalytic"/>
    <w:next w:val="NolanAnalytic"/>
    <w:link w:val="analyticsChar"/>
    <w:autoRedefine/>
    <w:uiPriority w:val="4"/>
    <w:qFormat/>
    <w:rsid w:val="00484A74"/>
    <w:pPr>
      <w:keepNext/>
      <w:keepLines/>
      <w:spacing w:before="40" w:line="360" w:lineRule="auto"/>
      <w:outlineLvl w:val="3"/>
    </w:pPr>
    <w:rPr>
      <w:rFonts w:ascii="Calibri" w:hAnsi="Calibri" w:cs="Calibri"/>
      <w:b/>
      <w:i w:val="0"/>
      <w:iCs w:val="0"/>
      <w:color w:val="262626" w:themeColor="text1" w:themeTint="D9"/>
      <w:kern w:val="0"/>
      <w:sz w:val="26"/>
      <w:szCs w:val="22"/>
      <w14:ligatures w14:val="none"/>
    </w:rPr>
  </w:style>
  <w:style w:type="paragraph" w:styleId="BalloonText">
    <w:name w:val="Balloon Text"/>
    <w:basedOn w:val="Normal"/>
    <w:link w:val="BalloonTextChar"/>
    <w:uiPriority w:val="99"/>
    <w:semiHidden/>
    <w:unhideWhenUsed/>
    <w:rsid w:val="00484A74"/>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84A74"/>
    <w:rPr>
      <w:rFonts w:ascii="Times New Roman" w:hAnsi="Times New Roman" w:cs="Times New Roman"/>
      <w:kern w:val="0"/>
      <w:sz w:val="18"/>
      <w:szCs w:val="18"/>
      <w14:ligatures w14:val="none"/>
    </w:rPr>
  </w:style>
  <w:style w:type="paragraph" w:customStyle="1" w:styleId="NolanAnalytic">
    <w:name w:val="Nolan Analytic"/>
    <w:basedOn w:val="Normal"/>
    <w:link w:val="IntenseEmphasis"/>
    <w:autoRedefine/>
    <w:uiPriority w:val="4"/>
    <w:qFormat/>
    <w:rsid w:val="00484A74"/>
    <w:rPr>
      <w:rFonts w:asciiTheme="minorHAnsi" w:hAnsiTheme="minorHAnsi" w:cstheme="minorBidi"/>
      <w:i/>
      <w:iCs/>
      <w:color w:val="0F4761" w:themeColor="accent1" w:themeShade="BF"/>
      <w:kern w:val="2"/>
      <w:sz w:val="24"/>
      <w:szCs w:val="24"/>
      <w14:ligatures w14:val="standardContextual"/>
    </w:rPr>
  </w:style>
  <w:style w:type="character" w:customStyle="1" w:styleId="analyticsChar">
    <w:name w:val="analytics Char"/>
    <w:basedOn w:val="IntenseEmphasis"/>
    <w:link w:val="analytics"/>
    <w:uiPriority w:val="4"/>
    <w:rsid w:val="00484A74"/>
    <w:rPr>
      <w:rFonts w:ascii="Calibri" w:hAnsi="Calibri" w:cs="Calibri"/>
      <w:b/>
      <w:i w:val="0"/>
      <w:iCs w:val="0"/>
      <w:color w:val="262626" w:themeColor="text1" w:themeTint="D9"/>
      <w:kern w:val="0"/>
      <w:sz w:val="26"/>
      <w:szCs w:val="22"/>
      <w14:ligatures w14:val="none"/>
    </w:rPr>
  </w:style>
  <w:style w:type="paragraph" w:customStyle="1" w:styleId="Emphasis1">
    <w:name w:val="Emphasis1"/>
    <w:basedOn w:val="Normal"/>
    <w:link w:val="Emphasis"/>
    <w:autoRedefine/>
    <w:uiPriority w:val="8"/>
    <w:qFormat/>
    <w:rsid w:val="00484A74"/>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styleId="NormalWeb">
    <w:name w:val="Normal (Web)"/>
    <w:basedOn w:val="Normal"/>
    <w:uiPriority w:val="99"/>
    <w:unhideWhenUsed/>
    <w:rsid w:val="00484A7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ld">
    <w:name w:val="text bold"/>
    <w:basedOn w:val="Normal"/>
    <w:uiPriority w:val="8"/>
    <w:qFormat/>
    <w:rsid w:val="0054514D"/>
    <w:pP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816564">
      <w:bodyDiv w:val="1"/>
      <w:marLeft w:val="0"/>
      <w:marRight w:val="0"/>
      <w:marTop w:val="0"/>
      <w:marBottom w:val="0"/>
      <w:divBdr>
        <w:top w:val="none" w:sz="0" w:space="0" w:color="auto"/>
        <w:left w:val="none" w:sz="0" w:space="0" w:color="auto"/>
        <w:bottom w:val="none" w:sz="0" w:space="0" w:color="auto"/>
        <w:right w:val="none" w:sz="0" w:space="0" w:color="auto"/>
      </w:divBdr>
    </w:div>
    <w:div w:id="1387411553">
      <w:bodyDiv w:val="1"/>
      <w:marLeft w:val="0"/>
      <w:marRight w:val="0"/>
      <w:marTop w:val="0"/>
      <w:marBottom w:val="0"/>
      <w:divBdr>
        <w:top w:val="none" w:sz="0" w:space="0" w:color="auto"/>
        <w:left w:val="none" w:sz="0" w:space="0" w:color="auto"/>
        <w:bottom w:val="none" w:sz="0" w:space="0" w:color="auto"/>
        <w:right w:val="none" w:sz="0" w:space="0" w:color="auto"/>
      </w:divBdr>
    </w:div>
    <w:div w:id="1675572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www.foreignaffairs.com/topics/nato" TargetMode="External"/><Relationship Id="rId26" Type="http://schemas.openxmlformats.org/officeDocument/2006/relationships/hyperlink" Target="https://www.esade.edu/ecpol/en/publications/polarization-and-coexistence-in-spain-2021-the-role-of-the-territories/" TargetMode="External"/><Relationship Id="rId39" Type="http://schemas.openxmlformats.org/officeDocument/2006/relationships/hyperlink" Target="https://www.foreignaffairs.com/topics/nato" TargetMode="External"/><Relationship Id="rId21" Type="http://schemas.openxmlformats.org/officeDocument/2006/relationships/hyperlink" Target="https://www.cornellpress.cornell.edu/book/9781501784149/autocracy-20/" TargetMode="External"/><Relationship Id="rId34" Type="http://schemas.openxmlformats.org/officeDocument/2006/relationships/hyperlink" Target="https://dobetter.esade.edu/en/rationality-political-opinions-polarized" TargetMode="External"/><Relationship Id="rId42" Type="http://schemas.openxmlformats.org/officeDocument/2006/relationships/hyperlink" Target="https://www.foreignaffairs.com/tags/vladimir-putin" TargetMode="External"/><Relationship Id="rId47" Type="http://schemas.openxmlformats.org/officeDocument/2006/relationships/hyperlink" Target="https://www.cfr.org/blog/six-takeaways-pentagons-report-chinas-military" TargetMode="External"/><Relationship Id="rId50" Type="http://schemas.openxmlformats.org/officeDocument/2006/relationships/hyperlink" Target="https://www.dw.com/en/trumps-madman-tactics-and-the-psychology-of-bluffing/a-71837284" TargetMode="External"/><Relationship Id="rId55" Type="http://schemas.openxmlformats.org/officeDocument/2006/relationships/hyperlink" Target="https://www.politico.com/newsletters/national-security-daily/2025/05/05/making-sense-of-trumps-defense-spending-math-00329045" TargetMode="External"/><Relationship Id="rId7" Type="http://schemas.openxmlformats.org/officeDocument/2006/relationships/hyperlink" Target="https://theconversation.com/american-dominance-is-not-dead-but-it-is-changing-and-not-for-the-better-259645" TargetMode="External"/><Relationship Id="rId2" Type="http://schemas.openxmlformats.org/officeDocument/2006/relationships/styles" Target="styles.xml"/><Relationship Id="rId16" Type="http://schemas.openxmlformats.org/officeDocument/2006/relationships/hyperlink" Target="https://www.foreignaffairs.com/topics/trump-administration" TargetMode="External"/><Relationship Id="rId29" Type="http://schemas.openxmlformats.org/officeDocument/2006/relationships/hyperlink" Target="https://dobetter.esade.edu/en/trump-economy-stagflation" TargetMode="External"/><Relationship Id="rId11" Type="http://schemas.openxmlformats.org/officeDocument/2006/relationships/image" Target="media/image2.png"/><Relationship Id="rId24" Type="http://schemas.openxmlformats.org/officeDocument/2006/relationships/hyperlink" Target="https://www.foreignaffairs.com/articles/china/2022-06-16/consequences-conquest-taiwan-indo-pacific" TargetMode="External"/><Relationship Id="rId32" Type="http://schemas.openxmlformats.org/officeDocument/2006/relationships/hyperlink" Target="https://journals.sagepub.com/doi/full/10.1177/1532673X17703132" TargetMode="External"/><Relationship Id="rId37" Type="http://schemas.openxmlformats.org/officeDocument/2006/relationships/hyperlink" Target="https://www.foreignaffairs.com/topics/trump-administration" TargetMode="External"/><Relationship Id="rId40" Type="http://schemas.openxmlformats.org/officeDocument/2006/relationships/hyperlink" Target="https://www.foreignaffairs.com/regions/russia" TargetMode="External"/><Relationship Id="rId45" Type="http://schemas.openxmlformats.org/officeDocument/2006/relationships/hyperlink" Target="https://breakingdefense.com/2023/10/newest-f-35-f-15ex-contracts-are-set-but-how-much-do-they-cost-exclusive/" TargetMode="External"/><Relationship Id="rId53" Type="http://schemas.openxmlformats.org/officeDocument/2006/relationships/hyperlink" Target="https://www.whitehouse.gov/wp-content/uploads/2025/05/Fiscal-Year-2026-Discretionary-Budget-Request.pdf" TargetMode="External"/><Relationship Id="rId58" Type="http://schemas.openxmlformats.org/officeDocument/2006/relationships/hyperlink" Target="https://thedefensepost.com/2023/10/04/us-army-overhaul-recruitment/" TargetMode="External"/><Relationship Id="rId5" Type="http://schemas.openxmlformats.org/officeDocument/2006/relationships/hyperlink" Target="mailto:kfifelski@umich.edu" TargetMode="External"/><Relationship Id="rId61" Type="http://schemas.openxmlformats.org/officeDocument/2006/relationships/fontTable" Target="fontTable.xml"/><Relationship Id="rId19" Type="http://schemas.openxmlformats.org/officeDocument/2006/relationships/hyperlink" Target="https://www.foreignaffairs.com/topics/barack-obama-administration" TargetMode="External"/><Relationship Id="rId14" Type="http://schemas.openxmlformats.org/officeDocument/2006/relationships/image" Target="media/image5.png"/><Relationship Id="rId22" Type="http://schemas.openxmlformats.org/officeDocument/2006/relationships/hyperlink" Target="https://www.foreignaffairs.com/regions/china" TargetMode="External"/><Relationship Id="rId27" Type="http://schemas.openxmlformats.org/officeDocument/2006/relationships/hyperlink" Target="https://dobetter.esade.edu/en/political-equality-democracy" TargetMode="External"/><Relationship Id="rId30" Type="http://schemas.openxmlformats.org/officeDocument/2006/relationships/hyperlink" Target="https://dobetter.esade.edu/en/live-democratic-world" TargetMode="External"/><Relationship Id="rId35" Type="http://schemas.openxmlformats.org/officeDocument/2006/relationships/hyperlink" Target="https://dobetter.esade.edu/en/climate-change-systemic" TargetMode="External"/><Relationship Id="rId43" Type="http://schemas.openxmlformats.org/officeDocument/2006/relationships/hyperlink" Target="https://www.brookings.edu/articles/american-hegemony-myth-and-reality/" TargetMode="External"/><Relationship Id="rId48" Type="http://schemas.openxmlformats.org/officeDocument/2006/relationships/hyperlink" Target="https://www.uni-regensburg.de/philosophy-art-history-society/international-transatlantic-relations/team/dr-gerlinde-groitl/index.html" TargetMode="External"/><Relationship Id="rId56" Type="http://schemas.openxmlformats.org/officeDocument/2006/relationships/hyperlink" Target="https://x.com/PeteHegseth/status/1886877495607066798?ref_src=twsrc%5Egoogle%7Ctwcamp%5Eserp%7Ctwgr%5Etweet" TargetMode="External"/><Relationship Id="rId8" Type="http://schemas.openxmlformats.org/officeDocument/2006/relationships/hyperlink" Target="https://www.worldpoliticsreview.com/trump-rules-based-order/" TargetMode="External"/><Relationship Id="rId51" Type="http://schemas.openxmlformats.org/officeDocument/2006/relationships/hyperlink" Target="https://www-latimes-com.proxy.lib.umich.edu/world-nation/story/2025-07-15/from-tariffs-to-universities-trumps-negotiating-style-is-often-less-dealmaking-and-more-coercion" TargetMode="Externa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yperlink" Target="https://www.foreignaffairs.com/regions/united-states" TargetMode="External"/><Relationship Id="rId25" Type="http://schemas.openxmlformats.org/officeDocument/2006/relationships/hyperlink" Target="https://direct.mit.edu/isec/article/43/4/7/12221/Bound-to-Fail-The-Rise-and-Fall-of-the-Liberal" TargetMode="External"/><Relationship Id="rId33" Type="http://schemas.openxmlformats.org/officeDocument/2006/relationships/hyperlink" Target="https://link.springer.com/article/10.1007/s11109-020-09637-y" TargetMode="External"/><Relationship Id="rId38" Type="http://schemas.openxmlformats.org/officeDocument/2006/relationships/hyperlink" Target="https://www.foreignaffairs.com/regions/united-states" TargetMode="External"/><Relationship Id="rId46" Type="http://schemas.openxmlformats.org/officeDocument/2006/relationships/hyperlink" Target="https://www.congress.gov/crs-product/IF11493" TargetMode="External"/><Relationship Id="rId59" Type="http://schemas.openxmlformats.org/officeDocument/2006/relationships/hyperlink" Target="https://thedefensepost.com/2025/01/21/trump-reinstate-soldiers-vaccine/" TargetMode="External"/><Relationship Id="rId20" Type="http://schemas.openxmlformats.org/officeDocument/2006/relationships/hyperlink" Target="https://www.foreignaffairs.com/tags/cold-war" TargetMode="External"/><Relationship Id="rId41" Type="http://schemas.openxmlformats.org/officeDocument/2006/relationships/hyperlink" Target="https://www.foreignaffairs.com/tags/cold-war" TargetMode="External"/><Relationship Id="rId54" Type="http://schemas.openxmlformats.org/officeDocument/2006/relationships/hyperlink" Target="https://amac.us/newsline/society/americas-maritime-crisis-a-call-for-urgent-revival/"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pomeps.org/wp-content/uploads/2025/02/POMEPS_Studies_54_Final.pdf" TargetMode="External"/><Relationship Id="rId15" Type="http://schemas.openxmlformats.org/officeDocument/2006/relationships/hyperlink" Target="http://www.foreignaffairs.com/united-states/strategies-prioritization-lind-press" TargetMode="External"/><Relationship Id="rId23" Type="http://schemas.openxmlformats.org/officeDocument/2006/relationships/hyperlink" Target="https://www.foreignaffairs.com/taiwan/taiwan-fixation-kavanagh-wertheim" TargetMode="External"/><Relationship Id="rId28" Type="http://schemas.openxmlformats.org/officeDocument/2006/relationships/hyperlink" Target="https://dobetter.esade.edu/en/trump-trade-us-eu" TargetMode="External"/><Relationship Id="rId36" Type="http://schemas.openxmlformats.org/officeDocument/2006/relationships/hyperlink" Target="http://www.foreignaffairs.com/united-states/how-russia-could-exploit-vacuum-europe" TargetMode="External"/><Relationship Id="rId49" Type="http://schemas.openxmlformats.org/officeDocument/2006/relationships/hyperlink" Target="https://www.bbc.com/news/articles/czxww2kez0go" TargetMode="External"/><Relationship Id="rId57" Type="http://schemas.openxmlformats.org/officeDocument/2006/relationships/hyperlink" Target="https://thedefensepost.com/2023/12/20/us-army-recruits-woes/" TargetMode="External"/><Relationship Id="rId10" Type="http://schemas.openxmlformats.org/officeDocument/2006/relationships/image" Target="media/image1.png"/><Relationship Id="rId31" Type="http://schemas.openxmlformats.org/officeDocument/2006/relationships/hyperlink" Target="https://link.springer.com/article/10.1007/s11109-015-9323-7" TargetMode="External"/><Relationship Id="rId44" Type="http://schemas.openxmlformats.org/officeDocument/2006/relationships/hyperlink" Target="https://pomeps.org/wp-content/uploads/2025/02/POMEPS_Studies_54_Final.pdf" TargetMode="External"/><Relationship Id="rId52" Type="http://schemas.openxmlformats.org/officeDocument/2006/relationships/image" Target="media/image6.png"/><Relationship Id="rId60" Type="http://schemas.openxmlformats.org/officeDocument/2006/relationships/hyperlink" Target="https://www.institude.org/opinion/the-united-states-and-the-liberal-international-order-a-legacy-of-contradictions" TargetMode="External"/><Relationship Id="rId4" Type="http://schemas.openxmlformats.org/officeDocument/2006/relationships/webSettings" Target="webSettings.xml"/><Relationship Id="rId9" Type="http://schemas.openxmlformats.org/officeDocument/2006/relationships/hyperlink" Target="https://pomeps.org/wp-content/uploads/2025/02/POMEPS_Studies_54_Final.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f\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77341</Words>
  <Characters>440849</Characters>
  <Application>Microsoft Office Word</Application>
  <DocSecurity>0</DocSecurity>
  <Lines>3673</Lines>
  <Paragraphs>1034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Faiz Fatehali</dc:creator>
  <cp:keywords/>
  <dc:description/>
  <cp:lastModifiedBy>Kurt Fifelski</cp:lastModifiedBy>
  <cp:revision>2</cp:revision>
  <dcterms:created xsi:type="dcterms:W3CDTF">2025-07-17T19:23:00Z</dcterms:created>
  <dcterms:modified xsi:type="dcterms:W3CDTF">2025-07-17T19:23:00Z</dcterms:modified>
</cp:coreProperties>
</file>